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279B" w14:textId="77777777" w:rsidR="00685117" w:rsidRDefault="00E47672" w:rsidP="00E47672">
      <w:pPr>
        <w:spacing w:before="0" w:after="240"/>
        <w:rPr>
          <w:rFonts w:hint="eastAsia"/>
        </w:rPr>
      </w:pPr>
      <w:r>
        <w:rPr>
          <w:rFonts w:hint="eastAsia"/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907AB16" wp14:editId="063B1794">
                <wp:simplePos x="0" y="0"/>
                <wp:positionH relativeFrom="column">
                  <wp:posOffset>915670</wp:posOffset>
                </wp:positionH>
                <wp:positionV relativeFrom="page">
                  <wp:posOffset>9381490</wp:posOffset>
                </wp:positionV>
                <wp:extent cx="6400800" cy="0"/>
                <wp:effectExtent l="0" t="19050" r="19050" b="19050"/>
                <wp:wrapNone/>
                <wp:docPr id="3" name="直接连接符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9F3DB2" id="直接连接符 2" o:spid="_x0000_s1026" alt="&quot;&quot;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72.1pt,738.7pt" to="576.1pt,7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Omy1gEAABkEAAAOAAAAZHJzL2Uyb0RvYy54bWysU9uO2yAQfa/Uf0C8N7bTKoqsOPuwq+1L&#10;L6u2+wEsHmIkYBCwsfP3HXDibC+q1Kp+wGaYc+acYby7maxhRwhRo+t4s6o5Ayex1+7Q8cdv92+2&#10;nMUkXC8MOuj4CSK/2b9+tRt9C2sc0PQQGJG42I6+40NKvq2qKAewIq7Qg6NDhcGKRNtwqPogRmK3&#10;plrX9aYaMfQ+oIQYKXo3H/J94VcKZPqsVITETMdJWyprKOtTXqv9TrSHIPyg5VmG+AcVVmhHRReq&#10;O5EEew76FyqrZcCIKq0k2gqV0hKKB3LT1D+5+ToID8ULNSf6pU3x/9HKT8db9xCoDaOPbfQPIbuY&#10;VLD5TfrYVJp1WpoFU2KSgpt3db2tqafyclZdgT7E9B7QsvzRcaNd9iFacfwQExWj1EtKDhvHxo6/&#10;3TbEl/cRje7vtTFlk2cBbk1gR0G3mKZ1yTHP9iP2c2xT0zPfJYXpxucwKZzDVK5MVGYpxV8UoDPj&#10;KHj1X77SycAs7Qsopnty3MzafpQjpASXmly8MFF2hikSvwDPpv4EPOdnKJSx/RvwgiiV0aUFbLXD&#10;8DvZabpIVnP+pQOz79yCJ+xPZTJKa2j+isPzv5IH/OW+wK9/9P47AAAA//8DAFBLAwQUAAYACAAA&#10;ACEA4uXMRd0AAAAOAQAADwAAAGRycy9kb3ducmV2LnhtbEyPQU+EMBCF7yb+h2ZMvLkFgqJI2WxM&#10;1pMXcQ8eu3SkaDsltOyCv95yMHqb9+blzTfVdraGnXD0vSMB6SYBhtQ61VMn4PC2v7kH5oMkJY0j&#10;FLCgh219eVHJUrkzveKpCR2LJeRLKUCHMJSc+1ajlX7jBqS4+3CjlSHKseNqlOdYbg3PkuSOW9lT&#10;vKDlgE8a269msgLUc7O8OFo+H/bvybeeMD3sCiPE9dW8ewQWcA5/YVjxIzrUkenoJlKemajzPIvR&#10;dSiKHNgaSW+z6B1/PV5X/P8b9Q8AAAD//wMAUEsBAi0AFAAGAAgAAAAhALaDOJL+AAAA4QEAABMA&#10;AAAAAAAAAAAAAAAAAAAAAFtDb250ZW50X1R5cGVzXS54bWxQSwECLQAUAAYACAAAACEAOP0h/9YA&#10;AACUAQAACwAAAAAAAAAAAAAAAAAvAQAAX3JlbHMvLnJlbHNQSwECLQAUAAYACAAAACEA4ujpstYB&#10;AAAZBAAADgAAAAAAAAAAAAAAAAAuAgAAZHJzL2Uyb0RvYy54bWxQSwECLQAUAAYACAAAACEA4uXM&#10;Rd0AAAAOAQAADwAAAAAAAAAAAAAAAAAwBAAAZHJzL2Rvd25yZXYueG1sUEsFBgAAAAAEAAQA8wAA&#10;ADoFAAAAAA==&#10;" strokecolor="#8496b0 [1951]" strokeweight="3pt">
                <w10:wrap anchory="page"/>
                <w10:anchorlock/>
              </v:line>
            </w:pict>
          </mc:Fallback>
        </mc:AlternateContent>
      </w:r>
      <w:r w:rsidR="00685117">
        <w:rPr>
          <w:rFonts w:hint="eastAsia"/>
          <w:noProof/>
          <w:color w:val="44546A" w:themeColor="text2"/>
          <w:lang w:val="zh-CN" w:bidi="zh-CN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24043F2A" wp14:editId="51F80327">
                <wp:simplePos x="0" y="0"/>
                <wp:positionH relativeFrom="column">
                  <wp:posOffset>-142875</wp:posOffset>
                </wp:positionH>
                <wp:positionV relativeFrom="paragraph">
                  <wp:posOffset>-457200</wp:posOffset>
                </wp:positionV>
                <wp:extent cx="7366000" cy="9848850"/>
                <wp:effectExtent l="0" t="0" r="6350" b="0"/>
                <wp:wrapNone/>
                <wp:docPr id="2" name="组 2" descr="具有形状和图像的分组对象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6000" cy="9848850"/>
                          <a:chOff x="0" y="0"/>
                          <a:chExt cx="7369137" cy="9850094"/>
                        </a:xfrm>
                      </wpg:grpSpPr>
                      <pic:pic xmlns:pic="http://schemas.openxmlformats.org/drawingml/2006/picture">
                        <pic:nvPicPr>
                          <pic:cNvPr id="1223273499" name="图片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duotone>
                              <a:prstClr val="black"/>
                              <a:schemeClr val="tx2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colorTemperature colorTemp="6179"/>
                                    </a14:imgEffect>
                                    <a14:imgEffect>
                                      <a14:saturation sat="49000"/>
                                    </a14:imgEffect>
                                    <a14:imgEffect>
                                      <a14:brightnessContrast bright="-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3" r="23178"/>
                          <a:stretch/>
                        </pic:blipFill>
                        <pic:spPr bwMode="auto">
                          <a:xfrm>
                            <a:off x="438112" y="3768064"/>
                            <a:ext cx="6931025" cy="6082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4709795" cy="808609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  <a:alpha val="3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7ED93C" id="组 2" o:spid="_x0000_s1026" alt="具有形状和图像的分组对象" style="position:absolute;margin-left:-11.25pt;margin-top:-36pt;width:580pt;height:775.5pt;z-index:-251656192;mso-width-relative:margin;mso-height-relative:margin" coordsize="73691,9850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QqjTNQBAAABgoAAA4AAABkcnMvZTJvRG9jLnht&#10;bKRWTW7jNhTeF+gdCO0nliXHloU4AyNpggHSGWMyRdY0RVlEKJIl6diZCxQ9QxcFuush2tsM5hp9&#10;j5QU56fTdrqwTPLx/X383iNPXu9bSe64dUKrRTI+ShPCFdOVUJtF8sOHi1dFQpynqqJSK75I7rlL&#10;Xp9++83JzpQ8042WFbcEjChX7swiabw35WjkWMNb6o604QqEtbYt9TC1m1Fl6Q6st3KUpel0tNO2&#10;MlYz7hysnkdhchrs1zVn/l1dO+6JXCQQmw9fG75r/I5OT2i5sdQ0gnVh0K+IoqVCgdPB1Dn1lGyt&#10;eGaqFcxqp2t/xHQ70nUtGA85QDbj9Ek2l1ZvTchlU+42ZoAJoH2C01ebZW/vLq25NisLSOzMBrAI&#10;M8xlX9sW/yFKsg+Q3Q+Q8b0nDBZn+XSapoAsA9m8mBTFcQcqawD5Z3qs+e5Bcz7OZ73mcZrOJ3gc&#10;o97x6FE4RrASfh0GMHqGwT9zBbT81vKkM9L+Kxsttbdb8wqOy1Av1kIKfx+oBweDQam7lWArGycA&#10;58oSUUEpZFmezfLJfJ4QRVug/qdf/vz8808kxyRREfdGTYqZXWl264jSZw1VG750BrgLZgIkj7eP&#10;cPrI7VoKcyGkJFb7G+Gb64Ya8DgOlERhlzEQ/wlxXgAtkvJcs23LlY9VZrmE5LVyjTAuIbbk7ZpD&#10;lvZNFZ1UW+2hwJEuxjp/Ji25o1Bza0nZLeZAy1DTfJD4fRbC80L5uHcCHOjI46j/XlfdMqzGdaDG&#10;YCQQZfAKEkwzuLHsPUCHBT/OIdRFkuXjWdHF4C33rEGaIYg9bvFAHFQBWe/AMWBHt16H+J5UwSQv&#10;xuMsIUD3fDYt0mkgLS37gpjO83GaHUdaT9MiS/OQ00DrCNAl1y1BpABDiDZ4ondXzscKQAluwYSk&#10;wq/SeMBRiishfoy4G0I6WMDQRV1/2jB7dt7/qVEEGkFoaPaA2T2hP//6+6c/fiOBot2WoZG4MsbW&#10;F/OXu8hkls5n8w60Ii2m6fx/gua0FBUi9gXmyW07kAzukp57sIydK9C3eFim0jQ0rub96jNCPnL7&#10;NweHUEVwwsjfy1A2Ur3nNbQOaKqxMAaqR6eUMSjHWG2uoRWPy1gzPVaDRiiOYBDTrwGGwXZnAO/X&#10;h1rsbUd6dftRlYcrdFBOA08HN48Di8qDRvCslR+UW6G0fcmAhKw6z3E/hH8ADQ7XurqH4oT2Fu4h&#10;Z9iFgBK5os6vqIUbG24geIX4d/Cppd4tEt2NEtJo+/GlddwP9QHShOzgBbBI3I9biteDfKOgcubj&#10;yQSfDGEyOZ5lMLGHkvWhRG3bM409B947hoUh7veyH9ZWtzfwWFmiVxBRxcD3ImHe9pMzD3MQwXOH&#10;8eUyjOO9c6WuDdxW8fCwOXzY31Brug7iofm81X210vJJI4l78TyUXkJbq0XoMg+4dnhD5wij8NgI&#10;FOoeRviaOZyHXQ/Pt9O/AAAA//8DAFBLAwQKAAAAAAAAACEAaxyjIHPTLwBz0y8AFAAAAGRycy9t&#10;ZWRpYS9pbWFnZTEucG5niVBORw0KGgoAAAANSUhEUgAAB4AAAAUOCAYAAACchy5HAAAAAXNSR0IA&#10;rs4c6QAAAIRlWElmTU0AKgAAAAgABQESAAMAAAABAAEAAAEaAAUAAAABAAAASgEbAAUAAAABAAAA&#10;UgEoAAMAAAABAAIAAIdpAAQAAAABAAAAWgAAAAAAAACQAAAAAQAAAJAAAAABAAOgAQADAAAAAQAB&#10;AACgAgAEAAAAAQAAB4CgAwAEAAAAAQAABQ4AAAAA5YNwxgAAAAlwSFlzAAAWJQAAFiUBSVIk8AAA&#10;QABJREFUeAHs3Vmvbdl1H/Z92ttXz7ZYooqWTFG2FDeBI8ORgjjykwNJL0mcRxl5SPINEiAvSb5C&#10;/GDkIbCAIDBgC7IVQALiGKAsWzJE2YDERhFVbKpYRbL629/T5v8bY42z9z11q9hVkUXqznvXWWvN&#10;NeeYo5tjjNmstbd+45/8k9NV0tbW1mp7e2u1s72T8/Zqe2en8i7s73tc6XSVf6dV/Oys3ir5W1vb&#10;VX4pevb89PRkdXh4tDo6PDzLOz45Xt27e2917+De6uRE3aVtbebfJO3t7XX7Ozvbq0uXLq8uX76c&#10;vL3UA/cw5+MqPu03rDUu8FXWARdJWTRO2ePj49VJDgndOwvtnjuOjo7S1sHq+Pik7ndSNxdV/uLF&#10;/cANBwJ7eOOBepK8LfzM/Qlc0o48bWyH1zs7u6tT+AGSpJy6VTb59+7dq7JornZT5jj5RXtgaWV3&#10;d7fou3Xr1ur1119f3b17t+pcuHBh9eijj65208be/t5qP7xEn9T8CIfxb2lzcK4Cyx+86dSyL3pS&#10;XlIeDXPtfvOQr50uh+f9HIyF3OC5fcY3+ZPUkeiHMmkt18erg4PDyCF05zkeOqQpD8YZbQs8z+b5&#10;nKvSUu/g4KDkq/ju7k7p3OgHvnt+797dgtsy6z5C5ni8SRfdpidFYNrVf5re08gtehZ6PNtaeHGi&#10;bNJ2aNzb3Yuc9gtXekLv0HKY83EOtO7nOZzAPMqzV954c3X7zp3VK6+8uvqd3/n06tf/6a/XNTyH&#10;99VA/cFfvWqdFkmuMx5eneNAc+hc5tnt3t7u2bWLkXXrYOXUc/mbqfUQ7PvzN8u8H64fjDfMmi+P&#10;Pfboit3RR9hVfVX/VA+NbNNmkn9//+x+vLYzq7LxH/jAB1c3blwP7NuB1X1E3fP4TDv6q7Z2dvbS&#10;XNtN/Ue+NPXg1IfcNf9HPFNuzi0nZdcw7rtWMWAGrmeb9G3W9+ytqfn41vxvN+e91p93wk/bLWfY&#10;ll+N/OMVShbuL1y4mPzYyxzkwy6xsdvbu8lfrW7dvpVnI6P2FfhJn+7GrrGvly5dKh7fvnWzbB19&#10;wNfTU7b2aHX50sXVU089ufqt3/rt6M6l1dHxYWzn4erSxUux23eq7MgHNUR2GjtMxnAp4AgIXLa2&#10;8xtXON68cXN1/fqb5XfhciUxyE5oUa5tbOx39Ewbo2/ASTux6cfBhS56zsZvhUensftH6SfHR+Mf&#10;Fx+VMsrRYYnPwzcxxHHindt3blebFy7sry5cDG/jE/hw8QB81OVjjsRcgQ+fq1evFb7HR+mX8Rlw&#10;Sivl8/YC5+7t2+V30PSlP/uz1e98+tOrF7/2wurqlSurv/E3/qPVhz/04dVTTz5V8UfxZvFRp/Dn&#10;nyID9JV/im+CLx4fJV+/3st98St4ifngOrxqWovUynN/diTb9Wa8k4zyf/tpZztw7wT3s/JTt8HV&#10;X/LU/m7K4yH8w6DCTwE40jX+1XP+dRdPU067YLvGR3HUNn2Rl2cnqcOblv/P89aj5IRmvKdj5AX2&#10;QWgWQx5FBujv65Pgtp+8yCRtdiyxXThpV7x2JTIYe4Kv4/89r5gx54vR//3ogiRuOEjMWPoQ3Ohb&#10;t9c8342/EuM3fXA5qNgjRSuBf/nK5dKhO8Fd2eEvPDq+EceEN6mxFd4Uf4O/cuieuAXAC/sXikf0&#10;AB54IdEHsf1u7HVAFT7yp//Az/H1r39dduXjj/jfGb/YgYODu3nayCsPB+lQzJZDf5UvzTkXJUPy&#10;YqOk0t3ARX8yS4Zkxp8ZqxzgU8rCD+0nbFDsXNm85Gl3aES/JA9c+YObe0meYz/9TzvgwpWMxe/i&#10;fnXkKzeyB/tO7CLYxkPsH72U0CtOhefVa9dW1649srr+5hvFa+3Cu2NZ4662LxNLamvyClj+aENb&#10;Yhx2HIwbN24kvny58unGE08+UfX2I+erV6/G5l6sfoOG0QNwJkZmdyT9RuIP0GCMKGlD/5tUfTa4&#10;OnuGF2CTL1DXrj1a5024xdv0M2fjHjx0bKaRZYhc+udB+s56DDf8mHra3knfd5aqjSXOF7OTgb5x&#10;905wi71Xr+yFtqND7qtvZvzC5uA13dnUH22C64xnDnJ3xks6IdF/efoTedJZdVzLJ1PlxWV//Md/&#10;VGPAD33oQ6vHH3+ifemCPxzIZXTA2AocbQ6827Gv9CzZJd8b16+vvvLVr6z+wT/431YvfO1rRXOP&#10;XVuehWD9gf8iT7Y3/w5i++ElwXPorIwf1j/nyX4AHWh1SPg48WxldHZdPvzz/eXA2KB1q+eFsVU6&#10;/z/8j/9T4sunqv89+uhjq9uJWSU6zXa1TDuWNJ9D1vqW2O1iYlD26tVXX1k9/9Wvrr7xzW+UT/3w&#10;Rz66+shHPrx65JFHq/+V3wlM/QNMMDpW3q286TfsCBvkuf7jvnx9/NFufP3YyHnWfbztz9TxzCGJ&#10;MSR9mO2Z+amxt+DVnFTaGbrgwv7y9eITXFN+bJU22SJ4ocs92GLymUObmJAtExNo3/yWOE0yX8gv&#10;whMOxc/ACBLFLziJz9gUMD3nq/mhi/FBbBreOIruxGJ37t5Z3bp5c3V3saPgViwhFmFnU7Z8Uewg&#10;Gw7nmjNLvnYrBR84gengE7bCSriimT3lK5Xhi/mAF198MXHMSzW2ELfC79ojj0T2j1R8VnAD6wzX&#10;1CUH/oSfwhN8HB0Zfva8IbqNe1snPBvZwq/8d2iT4Aiu2Mu4h/4Ov0c+h+bX0q5n8OGrwBuY8tAE&#10;Bn5rW3n19YhdefHp4+/5LLr/3HNfXL38zW+uvvinf7p66cWXVrv7HbsXYqKBDkdiHPsiOf3oW/zd&#10;TvtvSZH1JGMtafCvm+W5UuF0ZQXhPs/f8FEaUINP8YUqnC9fpd/6p/mS/DQ2fCxY4Sl+0blKdU/N&#10;5EWvSgLpB2SRvF2x50ILGep7ZI3+4nVDKa61Pw6KqTfXy+O3nOjQO6bB720Kwe2dUnrfOz3GgkrD&#10;55BevMVnsE+if5UWPCa/M9tezvXI6Lzq7ATo1jKOURbK4q7qBzv6FZtxocbTF/djO2KTzOuzp8ZP&#10;KsCF/Nh0tqlsYOzWvcR76XGFAlp39sxv6K/m63su2Vj98pWriVWvZu7gao3XxNSes5nGa8aJN67f&#10;WL3+xuur1157rebxb928FRuaMUzGPOY3nnziqYwXzKeI/S+srmRc/8STT5YN0i+7D2ccnmvjJHEb&#10;m1c2PHllN8q/tMzBYaPYOOMQ+DR/0vdjT9gI49WhHd3G0+B4Jk7f1D22oucd2maAZQ7nbE4l5fEQ&#10;7+g9vseSxm4exk7dJfH4W+O7izVPcCPzLmTHRqGHveRv2B9tsVU3bl4vG8fHwv9ixlBsbNvjeyU/&#10;vL2bMRycq37kw2+wjbcTI69pbt9tvobdYs/5mElFL5rpQv6ZZ7l376D4zQ/Mc/yS0Mr/S5Pn7ABj&#10;+jMdGN6zpep1me3QcVC+zHPPjEX1ffKmQ/fuHkQPrpRP4SskcNUHh0688Pzzq2++/M2CY1718cce&#10;r/JwJnttzHhNnR4bNZ58pTJ81vjKgkuPgg8+TqIXDm3rN+DDU/k5lPV8Dv7D+ImOwhUe+C4Vn9O1&#10;jLXVV4duO0v4P7E03RmYnik/58HD/Bd9p4/Kli8L7+kjOwmsWAI/To7Dh52eg+HnzFVYy3FWl/7N&#10;nBGd10/xAx4SeHhR81ShjfzAn3xlwLmWMTNU1UV/+fTUW9AvnS14ySubnzJS+d/wQhvja8EDw4Em&#10;9OId/XIoC1dt6UPGxm/xnhS7hJXCgVyN+SP/7dIQDYFJc23yV3I/yrGF4fstVIYG0ZDy3DHEq8eY&#10;ToKX50OkYE2QPGlT6PK0ifBibOqCq4zu6xkF6PaK6jPhzTMwSjnSJoexu9sB5aZSK7PJm8FBvlT3&#10;6Ep7rrUnOWsHUuc5q9wcJlXgr1PcDd9SqTryxTipGuhHoCbq3nzzek1SM1wCxWtxDiby8Ae+Dmng&#10;4nm1HHiFRz29/4+y69TlNpVtk09T7gz+Bg3TtjLq3N+e+4VP9z1v+ZyezsYBPKGSa50Eb4zFwBxa&#10;neV57pqxJMO0lM7akyn0R4eHs7I6ujKu5+DwXZez2uDH0AkHyT2ZlnyVSx28Kt3bkHDzL/JY2jne&#10;aqOhjaJtgWPwZBBiEhlMzxgy+qwsuHSTHsxENeM5k0RoKVwavYd/3yMOkINEJpPowp+XNPTfTy9e&#10;PJgH3z5vBIrN203Y+DwwNq83y2w+38x/eP3ecAC/W//bRusKLYPcG9ltm6hK28kX0DuPjARGbJt7&#10;3aa1ZtGdlDvJIq9nu8oJvsumrusLuj2/a3InwbwF4FjvIrQmnGIj4aaNxjGPAr6DR3j3JLWF1CC6&#10;2ku5mQQr/5D6gr0KolKiFnCbQEgUPuBuHtV4/sBDgDq0Tn7RGiScgTrDawps9B2BcRqpJyYG4KGe&#10;wDmjqIqdtASvDiLTXniO3r08v5KFoJowyGBJO/qUwZZBlkXDN19/dfXo448X/K986Uurz/zBH9QE&#10;58c//vHVBzNYsPj7eJ5fyCLjaeoWzni54LQTmCIJSZsOid/kf9iHygsf+Sk+qyYdzsq1b5u6LbnW&#10;g5q8CK3Np3Bzo44B3vZie6vBt/ljQWoSOJUwPddwhN/kjwyVUVI+vCo/96rVHxc54GOCgi6Vehd+&#10;yRdcL3p5MfLXhkHs8XEGvHiSg3/Hn3t3LTKu7RxdMyEA5uHuQXBYD9Z78BEckobPp0HFwLzigrRf&#10;cV3wns2Cr736ag2w8GEm+0q/0zZyirf0J4MBA7zdxI706fQoC5DB4U42UCjjoIsWkKcPqJ9Cy4AR&#10;n9I/0k83Y/adwK1i4cFO6DLoRnfBqti8ByXg29BgkGWABm+TIRaQ6b34bS+ThuIaiBvYkJLBY/Wx&#10;wJx4xzk9K/iI6XryuCeJmw74LCIsuAZT2iVPeFjYN9jCy4Nck1WgFX8q5s4zMurYUf/utro9MNab&#10;78Dr9toGtT5pv+89B9MBV/GbOE4Sx9dALu05S8qZDHFvMIs/UtEcWOBKnt/Khhn35F1H6KGL0/aU&#10;nXu4gWNgS0eHnzWhlXZNBrzxxhurN7PpEK8uPXKpJjiKP9pJnZkgQhdbzaZOzKsd+eTV8tD3Gyd1&#10;tV9lcx7c0HK60ORaGnxx1vUcYIPjcC1djJ1LgSpTbS/PCn7y0arPWfxVT6pny5lMBtY8V6bsRvrH&#10;fvqMWN4zeRKf1vod2502WubhxVyfdF4yqjz4m23KbF40XLBNMODz4DM0P/rYY9mgdGN1MwsbeHcl&#10;40XpjfSdFzPRTodMellouhZfQG7sxdAEf7YCu7TjPG2wNzs7mUSL7I2Z1GFDTFSaEOIfm8vV5MYf&#10;/N64/fN8GUbgUfEbczfTQx5tcuN9eS0Geemll1bPPvts9VE2l/0Va/K5Us3FpJ/pnxaHTQrrn57r&#10;U+z5m2++uXo1E/v6qUXkxx9/LAvAHy2bob8pP32ybUHfux5boC0wlZ8Evvvt7V4kVLYWKBZbpP9P&#10;HfbJfAjfAK56tZEp9stkazIah8CUwNb3J23qMDuS0gVbfuPcJQe2u/FblRe7OEkd8OWDta3NXA8P&#10;nB3jFwcWGhyHKc/+dFsWJXt8gNaB7cw2i4vhQT7oHX6in+9HOh+wFbssGWfsJXN3Z5mjU2BJBTsw&#10;alyTPDDFTfA03ugXFGzsy6Rr4sAvf+XLtUlRdYsBxidXLl+pRR32VYJPzz01/ceZfJbCmYpv5hm6&#10;0QsH51RcbS1lq0L+nNE+vE25KpvzwHHGF2ngpaL/Zyl3xTc4ioPISp6kDbjIm/nXM55W/NfLl+Xn&#10;w3v1J4FQvD60gSmbMxPXveup4o53Heq7C5D8ip0bTJ8WZFG5HCW7XB7R28OlvyR/NiyITzup0NWy&#10;brEkFw+AP4+d4fE+TfTsQelM/x/08FvkNczQbNdG4jfzr7X2UPofmxR+YQm+i6eOT7LGYA2jM6tP&#10;sg87cEu509OM6YBKObAdYsq7ga2+eWOw5rCoVH0l/Y/ds8GOva6Fr5wt2lRMGhj6yWxWuXEjC9RZ&#10;nBbdgTmpxgCri6vtfesTPTc8OqOP9vqBcXePN+GqH7OH0y/ZRPE4e4U2CQ4W9wpvVKM/CU35W+UL&#10;fnzhLDhupU/XJsqo5LzYVPSHTm2htzahA4RXlZc2wwvzQkfBwfhhZ3fGOr1wxQ7CF4/wztwFfLR7&#10;EF+L52j3DMyeN287r00+UExu7MpWq3t0ZKyR+BoeOeRZa0D/1HFtPMa31ILb8CZ8xZ/pW/h3kr4J&#10;R7iyrwFYMC1iq1+LbTmD2fLP87RfY+W0fxJfI7GpeFd8Dgx0SXSBnuBPvbSXpbtanEdD6pDFdtan&#10;0EiOdJqvf/XV18pHXb50pTYgWPy9mo0IFnW1b94M/bUJgK3PdfnL2GYLocbF7SP1hdj80Dk4uq+N&#10;u6mjnkQmFZ8UP8dPULqFz2lzRx9Y9B/PHPhVfMlzMsJf7Rj3OKd28fY4z0vOG22WLiQf77cyFld2&#10;8Gm5Nm55XPyviGbh7ZQr5Jc/IJ1mznInONKnWruDw9Lm5jnIVa3BHU+nTeVG1oMzszN5yinvZZCS&#10;YWg27pbqWfDQf4YP4JFzPceH1McrvCULzzbHsSWL2C6wPCvbknLat5ZkDnHXwwKY0zRaGfmDeMyc&#10;BIHzCdPrP2I2DuWmfO9klNOBAadPsSmdNIpUu7orZ8El8OzakIaBAi4H5a5V9zBP0rZOY3LKIHVW&#10;3j0r4tOBesLGRFYyw+zTXMCx6ERbSKn7XGP61JUHfgWMqeO6BBamFo1gbBxVcfmjnPLSlJnrghEH&#10;tJ6MTrkNBVLOW3C1SyI0GWhIlMRuf87jlZdfrg5E8Hhq1/+lTNaqo138cy6cY6gEjPVvwXcMDLhF&#10;i4uNNLjPuZSX8m3gOXShx/WcA7HwmOcmyjo1Pq5Nwnad5qF2yHECyy6zlse0P+3Af66165AGv8Gb&#10;7NNa6cLoEMMjSK0JLrsh7FpZ5AsHddVj0GcgBF9Gb7OtabMM5IY+qs85TCraOLu0MfhtH68DcXlg&#10;wav1+7CqqofOzcWSKXMvuNjdZBOAydWDo949gycP03vPgZY9XWkbsdlixBb9ovNvJ4u3y9+E8v6+&#10;Ht2no+iVmu6+fic9VGdTTfW5udfv9DV5JydxkmxX8bNtfUNf2/3ZuKGPv1ObU+/h+b3kAHvNBgtM&#10;Yl8jOIE275+opRrOk5L1XnbMehuYzNjlOOOz3kI/vCHr2VaCRnGDyWr+fPRh/JcFmet5O+kDH3gq&#10;epI2DO5iR9tur/umiRu40C0IHB/lWc5lhVPvNHGCQQVcLJpUwB6MTXiz2+DRSakW/pIntf6nD3Qw&#10;VHn+nMUWS5l6kG6v3zjYdKlwTvtQP7uXn0OAGIyr/PiNGmTgFdzjG5QUsJ4cGxDhfQd4JxlQokd/&#10;slhm8OTAm3uJHx7NW2F3bt5Yffazf7z6/Oe/kLepL63+9n/6t1c/9mM/VnUEmRYJJItifNyFyEAj&#10;aIOgMlvBwRl+UvO48eOrTha5zUKUhePNhP6CkzOaHJtpfOY865huvXB6xv/UL16msjMwdGXgzbNN&#10;OK4360+78uEuFaycd0IzW0N/+HawKezJVvNi4FSl/Bm/LS6dJP5q/FM/1Qx8m5f03cDLREAGk+GZ&#10;N+7oySb+2pg8A0vyMRAw8ANbWQMssrDocymTjrvRX33iIIPoehMkDaPjkcSLpetpw9uLp4khun/1&#10;4OWJpz5QuB2mf4F7NhiEZ2JQg9FwuUjTV+BAVpNez5dJ7K6/mN3oF3IYjFf7aQ8NJsxrM0LGAt7m&#10;feWVb9bkOj3TNy5kJ75+byCElyE9+HVcpA19sX3FmkfFq5QrXMODmuyMfLbS3qTpR3BgnyQyEFcb&#10;h8iXlCNndOn7+LgT2unx0XF2Py/6pbh28/8slRy0n0Nyhi++yxo90FfwXFJHW9LgyPZUCmzlpi/U&#10;dXhSfSr1lJ/JIc/Eg8ZBbLB7NNGdgautoRP8xj+NpAw7C9dHHnmi9ON6Fhm9mWBh0cDSTnJvlbK7&#10;6oGvr7jOn2oTWxsmM4HaaiRtdrvabp40j/q6xyuDT/WzlG++dd8e/UKLiRH8UnfqONfgN2MfOtl4&#10;BJe0p03yLD4ET/XhDk95dSz2HRz3Mb3NO5MLwUUqOAs/C4aJOzwO7NK3KqNs86Pr3M9veTUZHz2v&#10;dnIPLlxKRqGJbMGl45s4Nl9Pa/ynX3g7AoctBr/yyivxhTcij8PV009/rDbwPP7EEzV+tDgFnqQe&#10;+Pgirxd5XTc+cDGO1GdNNilnQujV115dPfl43jzJs8OlL8JHGjrmXJnLnwflbT7/obxu09GoLzzY&#10;pCMaVXKJ8Dazw6eeKKIvD9P7lwMmwT/3uT9e/Yd//a9Xf7EBRmzFth5lotrmOLrPF9Yk/rLRjj9m&#10;t33B4pt569dbj+zWpz71l1bPPPPM6sm8uaXMbNiefo8T4Osrjsmf+7PzwjJfAdM+e6E/O6uTTtzn&#10;lNOuesrN3EfbHeMqdq/7LQsKBlugfKU8l5SbxDfsxA5I2prD/eCn/OSPba6GUoYtO8rGziBT5Qtf&#10;eCw0gMGXrBd4xbLLXN0GHpnAK39dtC/Pu177IvGkF03atuWtPeOLJD5xJvRtOqvNNZGbmEN/lfRL&#10;eI2vqcz8GbrQkJuSobmXmoxPe70h/3j1cr6S8WrssEX/1oVLNS93OTHQ5WzIsYBXG2gCo2Kb2NKa&#10;DCa7VX+5iggmFtDuyGVk42yuE/2uPRc3Vpyea2nmT+tm+TP10Ygn6IZ/ySFw2HW0SVU28PFyM8l3&#10;0Hm4ucbTDPKWui3/69n44CtP3tarec7Ff9Zbrht+dhP2d3QN3rsB5ztq9LsrXLxUNShXNLTBUvej&#10;e4rQAv1x+K4oiTi6mqeu+m6zvjLY0mPkfp6sByZyeKdEtu91WlSimilxpg+c0umFts32h87vBC8w&#10;Wy2bltLXXFa71Wei/5lHPd7rPi/OUWZIP625PfO2wcki22n6rvFcCly82HX0O/2o5itIN8/I+87d&#10;27UgWX0t8Ri/YRwxNhkMcZexl7I2CN3KuJzf6UXbvLUY33IrC4m1AVhfDB6np/nSWeDdzFvC4vtY&#10;lVr8wytt10JhaOy+lzFN8NMWG8NesBViP7aHzRSznqT/6sOe6dcOeNdYMm3Wxt/UxZ+OefPyWXCd&#10;zTfw4c9mUZZuGX+WjoIfhhvrCHnw1Lh337xOxrBosoZRC1OL/5v1ITTh5fgTvJbgWRuXt3pRF90l&#10;g+Qr3+MCi2hZ2Iy4kpU6/dUIb1db/OTv8GXkNXEZH7ydjdneoq7xa/wEvuFV0Vj2TC+NHmUMUTY3&#10;z+AYaKW7cPD2d/naot/bpb1+hRfa9bwQAwj+/EpS6Vra4zvgNone9IbcrKFFjy5nM1GtC9DNhWbl&#10;4ehrFy9nfQjd3j5/KmN58Yq4pMdFvT7krWJvSZMbeQ+8S3vZsBT6JfloQ/8sRON/za0kX6Jbe2E0&#10;PtEZaNOZ053mrzLy6Ri/pJzxyMQk9Ig+opGMa34hQPwrfuUsDT+cwUC3Y+bS5AfbwnfGhtrd2u1y&#10;nhcf4+d8YaHaW2ig2weBWWVy1rdqLByc0KedzdT9LHglHy5TtsqkHflnKbBqnSDaoU0y0F7bjdYh&#10;99XG0la/jdyL+ewA3mtHAhn/yWEWd8lI/YoFi9ferFamN8vtbfVmc3MutQ67ObCujr5JZABhxLeT&#10;hjHnz4RbShI4BR8ji1leP+9X9bdPEuClw0FIe/WcwJTDpA0cKEUZmiitzwkyqA2vd1MIwHwST4rq&#10;9QCXCpUsWgECtgQzbdlh7t+kYeI8n3z3g8uclZXcz/WUn/OUnTN8J+lQcPNsU5mnDOGZSB/FUt7u&#10;UztKBZ4H4QMjcTWfmHgkn3u24wccEzN2Dw0cuE372p78wcOzzeeTT1EnX53z9SifpIw2mgdrXqR6&#10;pU3eIH/gTOA5deVX5yy7vBjYwNVOdbDF0JUzOWuv2xiYg4tcsOigDlCTGJidBFZ9piPPGVSGWP2u&#10;22U4A58ZdR4+mJBSxqG8zhvqc88RdBBdNCBSO2Dkn0THwXFsJuXhI+HDODE094JDO33l6nnyORzX&#10;JlDpgn7hre/HHn189Y073zjDb7Odh9fvPgdaD+i/vrHWa7KS2qH3M2Unjf7M/Q/rmY6epwXt+kz3&#10;i+lLzY81ne7PP1Ov88YerMs/+Ir/CtfTp7r/wGX4PDJ4cM2Hue8mB5rnkYXo3o7ZMogmJTpY7091&#10;kW0OE+nOCYJ3s/DD9rn3tq8F2dantp1sIbvKm5uY8MlYQXSVQUDaoQEnWSj2OR+wBOSe06FeeFNC&#10;0Wo1KPZktudiEF3V55UnELOL3wDH86v7VyoGqUBy7Dbagm99Vmqx29XA5p/ApH/H2THZ9Cw4oBse&#10;BSM0Dsylbo/HVZaBhrbz3c86uAPXYAn/atIFOsrnbODiSyXK4MXtfEK9PqGdSaU38vMQ8g0C9vM2&#10;wm5w+OqXnlv937/5G1nYeXP1d//uf7762b/611a3s4jgU69PZpEnCECkAnLBcvE1Mk5I0sFz2gBT&#10;8+XX8CNw3Vd+nknTn4cXE0yP35Mv2B5YapUswQoMz6cuePKkmdSrG3+Sr960bSAkGB6fu2mvCj76&#10;AnvqAaEd+E57A8sz+fmL1fWcThZuS/l+rmSnmkxL6YGBbkkscLLrDRdvWHRZtkxcUzofeOoYuBXv&#10;0gf4EnopBqwJh+T5+Qc03Vsm4lzTmU79CUvxoUHw8Nq1OHE/g7veTdy0aK82t8UG+6y6BduDDJLF&#10;kfhM1y4F/5ok0EDxqTix8LyfDY2ePxZdmwSGOIVMTC6I45/IwhS87uZNYwuMr73+WnRnqz65+YEP&#10;fKCqkh2YNTir+H+xKeHh8UFP9ioIjmPkVm/YxA/hq53RI4PBJ0LPBEb4F37eC64l9/DPGRzlnWuy&#10;Izyln7sl/0DwLLALr8i37VTHv5s6oF3w8qeanb9gUyJnfCFTEx71Oe/IB58cIys8sMHFpk/XDuW1&#10;BS/nyQdTzKv+IfiB7bn8iSeLVnVDL9z8kybWBatoT13x5WtZ9CM3evNo3iY11qBXJlHAHnhpIvfd&#10;f7TnqPts+NlMYDvAkIpHy5m9H5pan5u2sKXw00ZPIOwUjeprZ2C4BpvNnk3F6AOr3kAIvYVbG9uS&#10;w8CohePQPvDwbmibMp5NQjtbXOXShn6tbckzurOZNmHJr0m9wJv2clHycPYPXDDUG/kW3PQdfopM&#10;Bh8TOd/85sslK/J5+um/sPpAJn1q40L6Llg1sRh4MxbRDzGgNuzQhbRJVSuuin4bI7Gf0DIJZOLg&#10;ZjYMfeSjH1k9nja++dorZ3xHj6Rsn/uiKMklPM/o7CI/9H9N0OPX9J/zBFW+AlLKzoS+LPx8mN7f&#10;HDhKH/vCF76w+sKffGH1qZ/6VPUl9tp8iz5p89WdxJ3soL5jIwYdd89m/knqmf96LG/8fuxjH1t9&#10;/OM/XpPi7LjNNOYkJHXaJuojax+mDcckfX/K6l36pjx6JX+ejf0um1f9OvqWs+f9UkD7N/aj/Fjy&#10;JToZKOXXwGCHB4eBDc+B31/CYFfjY1J3fKKyknKui4bQUZORygaudC+wPFNmxnDgz/MqlD/KyGPD&#10;clN9aZ4tTdVt8WKxv3wzH9h2v22ouZ6KB5VJRW/Q4cEsWvDXcAYHrkNH0RzbXv6+6LBAvZadOvDX&#10;322+8fWFF198oTZKibdnXo5PMuaQ2G8xjTy4VLs525CmPXjSo+Jdyhdv044kT12T+a7JqSbNo5vO&#10;8uC+HfstGYfVBp+U82x43L52PYavMdZi79WzcFspsApe8Opz39+M7kvgZYhRsjmO6Avuwp+iOc5b&#10;LIO/yjrm65AF4Hv5k3ij0vjzBdbI7nsB/b3W1ZckC15RjbckspjUvqJtQRWuOaXo3FIgIqjrnk9P&#10;nB9+++IOEOkdVSoS7/JeLMrVOZZMU9/22dtv72Ua0RXtaWj49U5tTtl3KnP+2fk65uvMN2zV13pi&#10;v9I/jEcOD9PvwlNjHPojTkrRJHGdfrmO7+SW/8+ZvdAf2UAyHbGKr9Q7PGQr7tQ4TRlv+Stv3pkd&#10;0M+9yCM+M5bjF7QvPrbp0EY7Ze7dtdl3v8ctGZPo0xfyOWhfumHbtG38V5uI0scOD9ef6N3JRnt0&#10;FR2LXJVnd7Thmi0Ub8K7rtnbJGXEkcYc8PKWrUVzmsdOzQIufFKgY8709XuhTXnNGQfUfH/a4ePc&#10;S2hkI5pvnTcxL1sGZ2V8eWM+qYxHeOV+fB++lk0NfPWNyQw7yLDtdttBYwA8MPfkiwyb7ZKjeJ49&#10;haPnbKyfE0OHNSdpNnTXBoqgPGN29Sc13W0n5VvsrJ+PKPwi3/yz4M3P1BrFYrfns+7oqvg85SVl&#10;y87m+ji8O7l3mEXeLPCyvfIiE3iLT25nXHvr9s18/eda/WSZLwX5VDQYlcAMfBsO+EjraGw2XltU&#10;R7OxiTUm/CBv5WrBNjyw/kB/bWbqT6y3X8AHb4LDcy9fJZl+NzEGnqh3eLjIOTSbzxufpX2JTCQv&#10;LcCr+lfy6CG8pbFMYM+4Tb66W3FC9a/6bPsbz0oXUr82GgTWxdS1AazWhoItPMzJaa/6fvLIofiS&#10;/sXHj95qRx+BDhxsWvFS6XZks6DY+KZd8MgGLR6WbqQ8+Xpm/CXJP6uce59Qv6/ulFE4ifyGV+7x&#10;hx3ol2WaDjDh7ayfVYyjT7gvR0wRU5EitWMe1q4FAfhmKkSTQcDl2zA9AAeZ9XltEENmtDSVUm6S&#10;Oo10G9zJn7OFT23UJAImhoEt8BikELrKJ9YX3lWnVq8myqJUgwOaHM2EZsTgz6iBicnS0K+uw30J&#10;KGVKgCknT+oyTXNfV/bZM21MMO95CC8eTRsKDiuUlV9HrpW2MP1YBtk6yI0I2m4bk3GUCDzCfOYv&#10;fKzqjJGrYDfPydLErwBXqubrCo3Nf2013k1rSi0lGk83m2Xc4wVcmx456ySfLD3jgJzlSa7PcFvy&#10;Bo5njik3ZU9PW1banDKKqT7l0dd860mxzfaU4SRGdwZ3ONIFOPa1jgKHZYARROSDBbZUOhA8GAp0&#10;SJ5Xh861tqbM1JM3A7QpX/CagCoP1rQxMJzllcO1MJ1/0sDvycZ10G5QJLh+OgPMjz39dL0BEFKq&#10;PsfyML13HGh9oyfrvr3ZGplFnA9M5Nz1H/j4hyKzBuTBlL6iR0KThdzuU29DfJX81n+6L7HpBbng&#10;akYX6rT4rmpzbYurdPIGpyn98Pzuc+BMwgQTu8PPM5v1dTLjgQxKLcoeC0KOohtWD/1P+WzKS6CV&#10;57n2qaVY17J3dgOe8s33ssCToLIGRHlSwcsh38Jf907XCxlo0AfBqgsDIB6UTgpaWx8XhUm7cz+b&#10;qthwgz+6XDglSDbxrZwguPylBtLm+BKwHWOb4z1a11JMPITqyQNn9HDOVSL5YChbjMM/127zrPBM&#10;m+q0HREAd77n3Uz6XXyXAaxYwwSOMuUrErgbIN3MInBNWtbPQlypOOILX/j3qy9/6Uv5Xbovrf7K&#10;f/BXVs8++2y1+Xp+p+uxLLxdygTn63mLwcAhCBQOMwCZIF1kVpNkQbfoCE6T3C9DjcpCQ9Oqme6z&#10;VSblyJ4fhLNnfObsKj6O/NSd54CpN8fYHzhupuJdYKEbPLEivaAPFoXUN7iolHLuJW2BVOdc21CI&#10;rylS/DnfTiqWXigP/0pwqQqN63xCqB8mL8+8EZ2NsTXwK1rSBt0yoNzLQF2CiQXgine1s8DcxMFC&#10;vbYNeHuAlt//DX01QEu+382+cSO/Xx1dUM7kr0UcAzyT13aQO/tMrN23QzdyDSRq0jD1BsdcVl+U&#10;b/fr8Lni3CjuYeKj09OeHDXQu5bJz8MMcnzJRp1p/0L0Uh/2W1smwvtTVQd5M+qJWjS2c9wOZ2+/&#10;SzW4v9eDevZFvEsf7ZAVl0u1WTRn9+I39/jpuiYpUkeiB+Ii/d5ACW8OEkfqy2KuS4m51JH8Bj0d&#10;U2Z722bTlik6dnYy+RCY6KqFtaK9fbr4W9ma2Igcqz8GL3qMhyPKhtsLoXg5NqjLndYOdLhowzNl&#10;3FfZyJwMzvpN8gfvmRShE9VgaMEPclQXfIe0mU/+8tlDuHl7TR128LF8Pqx/Qyu/35eB6etZrB+d&#10;qT4W3ik7m360Y+Km22oegt80pA9Xv6JpndDRE3FtC9yDOzpZ/cMn+xadiHCrPbXXE29tq4qORc4F&#10;PTwvPJInlf7EQo1c5MF92nKWTH5UmfI3qbd8UstzdNAhz6UaXEcvyL59ysi7YSnvGBksTVRd8Mq3&#10;bMBTdiYIWga9eEEPTHTROf3EG79f+cqXC7Z+/eyzn1g9+dST9bvtQ99s4lBXMoY4vhs/mTaaFuOF&#10;ntzTloMumfDZTMoeHRytnsrmoKc++MFaAAZD8qzP9beu59mco/lpsx79aPwJMeXpm/T7aRpCcx5+&#10;4mlvGOg34tZ8ub/qw7v3DwdeiQ38N//6X2cB95naZG3S7anESBY/bTrUp8RdfIdkw4zPRr+c392z&#10;KePH8nMaP/ETP1Eb7/idbybGMnEomXzkO8fOtSlpG+U5vaEjm4f8Ssm3mCjGkcaeu6ZnU3dsgI7H&#10;Hkv6qsObZ5PEG7SZPxD/Ssqoz5ezsfDg89qfLnGYMmxGzOCD5hAHDljq12Qqvxw42pLO01f3cAlc&#10;bfvUbb3wEHtUz+QHHn+0mZSHWy02RiY3E//IS2YVU1e92UTqZQqxExrJr+uH9pQ5zhtgeCqPrzL2&#10;YCOl8VPm5Nhc8eqb2aD1Un7v95X85q30zDMfz1cyPhgb/UjFkTPRXXFN4O+ywSaqA3+TftfaZCbZ&#10;eanuDZaSSiZ8dA5fI3Fv4npeClAfj2eOa+rgo7JzoJkfmHv1clP3g08Qqzbnj7JVbsng86RqMzxw&#10;Ftfhm35BPnC/evORmovEJ3pkEeYoK5gT6y7gvuNTNC91mlcBnMvuK98xoO9ThTPeLf5Cn6sUvg6v&#10;z/O4Nt5GVuRJ/y5cuJw4BJ8z5k3cOpvawCGuWtxIbAOOOO6dkv7+zmnB750LfU9Pz3gQKK5PsuLq&#10;k/AWVKI8DTv33006z0u+t1LMzk7aoT/0sT4/XIuVbdO27vUY2mLrThaJ2WhfooMOGYqvMdsYyT0u&#10;WoSqa/eeJ2l/kv42Y4X07Oi/L3zeKB8hnq656sXGstPG7r4UUIIOkL3gMvbyMF96PLyZBbn4j5s3&#10;u60DY7LEhBbrJP1OzG68d/lyfxV0FbcDNzaybNnp3bNxMD6UTUjfpZb6NpuIZz3nHPy3lq82JI+s&#10;8KW+YJW+rq7E9xhbg0//hkfsQXmYbTFo27gaewSGVHY4cI3ZBsf2EbG9wYUNlsZu1VvNoWW8ZfE6&#10;/HaG7/yeedERfzbjjQu+SBWbTV78MT4NbDioVwvcsVHagre3LyX0jA7NoneN2cOnkb1ycHAU/OAN&#10;/uk+fl3NZqBr5V/5KPMSxmg2hBnLSvjmrWO8FyfAofxv7Ju5EjjwhWz+7fhvOqKMt3hr80B4WOOP&#10;0FJ0LfzwAsDgNbj6oomF8PpN6fw+9aXIrugPD5TFD20fRVnHV1igvpg6vTCasau3djPugQNalJPw&#10;HU5wwCt8BrPi38A1jqNzyWre8RmRx2k2xtML61fKm83Lim71g4ovFj3QhrH8JGWlOaPR3NhR5iNO&#10;BCdJ8uhUvv1e9zvxqYVT4dEyQ8ckMpo67K/kefnb8B++w8tcnF3P+FtfKBrQlgMvlT+KzPTBs/gi&#10;5eCVR5WQ0v1r8eXJKN+54IaXEn6rh/90yeJ99ZXAA+socyba28zDd+NKc6rlvYeADhq7YwJejOFU&#10;lzTIzf2cIZrCRQxY0loIEMXQCJ4CR5zzTDmEqFKK6iJw/FNWOQKXF3pCqEHpEuDFQNbz1MHEDoAY&#10;IXVP8jmFTOjkmcnb6eDVVmB0m42nTjb0b54HR2fwKGrhm9OoR7ffSu16DuXAcj8KAEbj005CGc/L&#10;wC44T97xAkudNzLYMKFnAI9GuHtLoD5NEB4QbMutP+tgQKEe5WJ48WNS09e4FQ/SsZQVsA3uw4NI&#10;pNqauoPbnJVXVtuT3J9PZDOw5zzlnOEpwcdzaZ67b/y6LffgneS3WqYsPkxaP+/AHe2Mtzb6bd/e&#10;fTjl0H2QyQxJ3tJ86dhpPmUgz0RfB7ScY+Mz+CEXfuv71jX3c5zB1keiOGCmUussvV0CcHCkNogM&#10;YHR96dSN21oPR6b6hh1ZHBo52K1UMi+ec1Zr2Rfwh3/eAw6QdYMdPdhspPPWurX57EfhWv8a+zM6&#10;rC9L3XeHyrfXxeoTVWzNJzAcA7MWGBYbPPxWRT4eb7bJRqSnFcSHf957Dqytfsuv7RXZxM4RQwb6&#10;h7Xw23qxk08odRKgxa5aEJ6csp1uMsmUeZjtg15QEOjM20jt1/isyJmti2E9TIDq85fJrIM+0EuD&#10;Zym9tHVkUZ5yOyl7NwEqHeZb4W3ixKSaSZqKPap2QLLZKTP6mNFpngjaQkOuWtebjtFHv0cCj7V+&#10;dznPHfOmbj1P270LMLZfwJsEGv0eH6sN8Kr+0BO3IaBz2HSxvbd+Dm5NGCRAn0/5/H9/8ier3//9&#10;31t99atfrU9f/9d/7+/lbZYr9SbmVvzN3QxELAL7XeAnMsHvbWCYgFW05E4gK8nzD2/rPv5x3uB3&#10;X0FwZICOs/qps5nQkofFP/w94424Is/Q7Kg4ImcJLKl5uF4gmjx41pH687uyaNta3sauWK74tt58&#10;VXgEwMQrYEndlnYjx+hSyTl3KNaGN8clZAzu3gyf5PPcW+HXxHRoTcWKZateBiL9Ce+0ha/1vHmC&#10;HyYG6KQ4pGLkBfC05fd8Ki08LPxyXf/SFBiC/RpgGpylDTGiwaBBrYXYu5lU9dbKvC1J9y2MSuKr&#10;jrn700GzMI92ONiV7bl7vALfUTobGd7Op8sMpk0aX73av4GnXxk4Gdw+//wL4alPee3X21MWtEwa&#10;dtxfKJS+GUg79JF6SyWwC8+0tbVll0l/6gv91Z+Tf7KX+I1gkqpvxX/ArdrGi/Dm4oVLPdjP5Mnw&#10;tPtb6xoca1d5OAqua/FkTWIn9i7Y0fvSN7bAYHfhTcHLNZn2hii40aHuP3CG76PZ5Gmw22+FvZEy&#10;fldwWaTPgM6Cw+z0xRu7/X3azeR1T5D07nztoa9s1VlfiV3IPwPqTTtCVg64oqcmmkKMSRX64i1P&#10;ixdg+s3Kx7IRhOw9t+mSPYa7BAZ9MWnl2lsUJZM8Y0uPUy/F017bz+Ez+k16uZdaf3osAg58waxJ&#10;l/BYYufIYfDHJ7oOF8fk99sJVaX+TL6b8QVibJMunklzDrhKm/BkqDe4ulfeG/j4jZaJ3ZWpfkCv&#10;jcGid8OrHuQv9MZeN/3reAltZZ+W9rSDDyYi2DJJP2gdP1k999xz0YObBd9nZf2uKH2Cg8lFZYcu&#10;PHWcximr75mJMH2DCLof94SFdoZWsu66FoR7wYg98hYkmzR+a8qHM2kTjQsjF1iea+f8M2390Kbw&#10;rvi76NDQ0bSit+2keQg2LjvuV0fbbSNjlab4w/MPgAP3a+hbEfCcwpq0/8M//MzqJ3/yJ/MW8E+v&#10;3njzjbaB8Zs0nKzZgDt5Q+v6m/lKQ2JKfUv65E99Mgu/T1T/Za+9AeRNL/M+bH5vJOrJQDai+2vP&#10;KfBzYE+/LYDLn8nXj2thMXZ/J20qK3nObvDPY6vpaS1c5HnZDxOAsdt0dDPRVTE2vzB2i03Ch7J1&#10;4KcdbfBHZSfZwCXVvf4wfSLlJHX2csCRX+BD+WIJH9Uru5nJ4faTmZ/Jc+3IF7d03UyOp67kHi18&#10;atnnwFUereZWxue5B19Z/gR8MM2lyXeAxT6bPFe3cMh18VL8GLhziAPgA66NUL7O8dprr+f8ZsV2&#10;H/zgh1Yf+vCHIvd8fQVOgb0bHkrqgOOZNiumyrlwTntoqQn8hY48KEth3svXAKXGr78GODjJRy/5&#10;9aRw5Bd4aazbCR4SnWte9++Jqj/8qdghPPImE39gzGW+Ca/AGtzRA3eHPAnMgpUzP42OO3fEeZls&#10;Dq9qE1vRFz8dOs7/DEwBeZf+wEMa3N4lsN8xmIgi/jEiyL8HvgW88K4A55rbTM8K3qmX+CBaV3wk&#10;AwuCT+Unjp5Y7AnavvjFP82aXmKxvGFaPNeVM9aepN23S6QmdnqndL9leGvJda9/67NvJ+es/UHj&#10;7dE9A7eEgmf33+qi2ohOSmft5T49Pv2SXUgunS29zVxANpgf7RobsittZ7xRKNapF9II1VfOlgRl&#10;dnRzbDTP9EOJ/WR76KXNI8f5DVrzI7XYlr4hDmVvmGK2d+arH33UFyV6M89e+q3NuuJ/SSy+nYN9&#10;53PMf/iplvkqQypmTHWtNi1dy5cpvMXaffpi7HZ+uze40aGd3bUU2x6FFvSUDwgvghdbNxsN8JCd&#10;8SlsCLOnB/kSk8W28guBa1H45PSg/A87p1148jV4Uf0zMhfXUkFjDmMaY7Ja/I5vFDsbO2r3zlHe&#10;fs5YgU+i071Aa+6+FUde2Z7Q44wO8+fbWbS3QItOG05m8dYzqegNTG3BnY072D1c7dcCZcfvylpn&#10;kZp//TWt8hUbNr19V//kVuEXf2muRBst97bt5uzRzTfjsXFIy6F9zDzXrt+LH7osxuIhXtmYyXc+&#10;6SeaQpsvWUl4tZMFVLqIntLr4MA/WRxWl76TgWfal4wP9yNzPpmeg6lMySfP8Vc8Qi/Jx7grjcQ+&#10;dVnltU2fSQQMdfCErS8a+s2Igq28w+JxHtZzeFQfLD3R39oY8HX0QnlwxqdX+cCXV2/8LuXlT1JH&#10;mrOypRvRUXrhejZmTTkyU06MsZ9NF5NfdiLwapOAfrfELmfP0bqBI57Wom/y8Pow8vOlwgBf7aXs&#10;6Ib6M8fjWYA034J6x4CVlXr0p+1U4Zi+QT76hIPeaHMBUXImXzo7PNOXjTnNa5BVvmgWhGJ0iFIq&#10;ZY3gJEw4zqB9roNXAa+M5U8zFpMXA5tLeco6C0Yk931uIbYgCH5xMVVn0xCpl44LvyRGp9uidyEy&#10;wcz5jlUBRgSjE5eCF0yDXYzrgbB2MQNTKOktnWQpBx7Yw8ExVNOu8s3gnriZeufPhfDypwMtEz7w&#10;b4UbeJ65duYc0KpNilZBbeh4PW9HME4U0Wdk7Ehqg5quF3xefeXl6oyXakdLG6qYnYLZAXN3LnTP&#10;AbXcFYbV7kJ/5Rd/GKx6fMbzeTZnsOa6Lt7mz9vxZmQ31dxLw485D87O8sqg5Dz5jJE8A6fNwH7g&#10;ducIX8LDch6BMzTjexnDRQ5g0ovRSc/1jOn4YIIxeHDk9LtwCf5YEtQqyScfjp3TUYdBVxatcGhD&#10;o+f0JF3pQ2QPED3UVuMgq+vpZqcxBGDsBKYdH49lgs6bKt7m8ftcgwO81XuYvj8cIOPNdP89Odz/&#10;fLPsD+v1/TSuqVjrXdPM9o0qnmPTWSX6Oqnsc5z06P/ks1xrPuoT3f/KiS0+aMpq7+3amjIPz+8+&#10;B/Cc3OhALXxk8HSSwdRhPg0jWfAVUJOP4G7bDtvFH1WBPKjnbFw+Z+x3dbJUUPaQ/+239gyieiBi&#10;QvtugsbXlx2ObGPrRXZTLgHumfIFLwPl8bV+J4UOqwNuLf7G7lKc09jo7QRYFYMsilR2N2Vj3ANy&#10;AuW1X4I/ugemQRZY6Cz7vrQlBrFQeJJBibKeja43/vxJ6zY/IoiWupzAMP4/Wfwerjb/+DZ877Ld&#10;9mp1OXHDjXzi+V/8i/9n9du//VvlK37+539+9Xd+8RdX1zIQNCHkUzNgXsqE3pX4k6NMZn79hRfq&#10;DbOCpi9pv2KrJRAnH3R0c6Gj/enYBPijpe4XnhQNG/R6c2T44pk0/NiKnNQfPsgf2M58qOdTpy6W&#10;+nPtNysNKg6ysF1+P9cz2CsebtQfPMDWpmSRdHDwfDP+UL9jgJ4Iq3IljehXxXsZ4CSeMHgBR31l&#10;+PV6+zzy3w7v6XSVz/PRNWcDjdrcpVzKSGDVrtzgKI3s4WIQsbNMNhr8SYehWyxxKROdaDJoRZ+B&#10;pAHM/sV8BjqgDL793rBrz/124fPPf3X1Z899sRZ6LALOJ7hMSvh0s8/MmmywEMtes98jExOrJirs&#10;VNaX9y/1W7VidAtT+qpFRvHstUxSiGFMbtCvW7f6Z13QJIEJVzxpudCp6Hp9Vi19LVzozaFsilhb&#10;/6uqJftaoApcCW1rGfbkhb5DLmd8CW8m9Rs4/aYVOsFGAxgnmTjp68gkOKo/ujLtoJ1syd44pGPU&#10;nghS1gKcQR54ZKKc+x5kXwh/+5PZ8FFWvsmF2Rneu8U7H28s4psYAs89G6AdhzR4ur6Pv9V2T3qb&#10;WFCe7j355FPLREW/9WsyF23GGw5y0c7EzJ45JPn0qvOa91227WOsSdcNT3ORGv2WC13Cg4nX8SSa&#10;D2SXr/YWmYW3bKAYu+ituv0lCRMSJrKk+cTdbMqZwX9N4hT8NWzltenY5F3BD1/Q49lMTChfackf&#10;vqprwqTknjFZ8SH4+j/jPL5IObALbmxoLoof8mrMsOinvqE/eVveoi8Zv5Lxn4VfCw4Wfk0IVH/J&#10;IN9CU9kFtmHpS/Bmp7Wl3ZqMDBzP/VaX53QUCnQbsib3qg8H9quvXi9S/YaaRfbiSUSnfNHnopLz&#10;yHnJkrPQuc754b5CcxG/QUbxJLw1gWXRVxl5Fn/ZcRpp0q9M1Ua9h5ffbw6wOa2vrh6UiDdiK9/4&#10;u//qX2Uj3ZXMw1xZfelLX66+rd+wgXcy/n4zi38mWC3u6pM+/ftIPpc/n3tW1qJvfbYy8aOym33f&#10;fM2dvNGjf5pg3d9vX013HFLpW1/Uvb4+8x5tr7rcxKY14Zv+Xf6q+n7Tq6zUG7xiHxCZNvjY3tDR&#10;fXXshnzXbYX7mfomEyU+dGIOOLIr7J5U9jx+yPOhZXyy2EyeOnBi49SDrzYrNsoz1+I2PslmRvli&#10;IbxHP1tVvEwb6uKLMx9yNpGce/i2XWsa/GxW2fE84y/EVuq5hg/fXf/zyUp4Fo6Rjzen8ZbMvv71&#10;b5QdFmc9/sSTqycrNspbv/GP9AeOxiNs6E5kqj2wenK35VVtFQ9mnNCy9gUa80RwEl/N5jHXeGKD&#10;q7mtWTDSYPmW4HhcPoA+miT2hlBP8Gsb3ngNfk36h2/8/nxhUBn4wrVkk7ITd+LzbKwrAefP6KV6&#10;Ia7oPc24rjc0rONp5WqhKF8p0u7UGzjf6Rl/NUmrm5PfKYT3vnxEH5nc3w4+vR3t8ouP5T/53v2M&#10;ya6snvnYj62e/cSzFZPRF3ZFrOf3Ydme+hpB5IS/9XNKOdug/E6prcDbl+io8e2fv+tPNgUZGqNI&#10;9zUxfKx+mSfszrebpi5lQXciOYpbcih4NpT3O3EFtftAj730hd091z3m1XeNy9m02sSz2De4lI2A&#10;e2AfZBGUPOUZS4ifLdbVbwPHZt2LHTFHLPZnz9i1rbO3bHucdjFjtHoTOc/2di3y2GTZi7JswHE+&#10;D22zpg1GtzKmYpf4EOmNbE7hb9rv9DjBph1jOL8fW/4p/upibKoXiGpT0n6/HYwuPNjb61j7eKfH&#10;nuCOreWnbCAeP8DWsHXiceOUehEvPNrayqd8wwfzJrv5HdKiM/zHRzRop46U9Wz8Ivt9nECpbIaO&#10;nlT2LfDHJrK76oCDl2NzwBA/S+TLJ5ADm8aWac+aStnltLOAX1nyO824gW5ZdznD7W10reAt/qJk&#10;H96zreg17p5NAHC7dy945Bl5lx0NT+WXbQ1uyazrk7vNk8vmZ+ha8qOBwavjdnKCF9tvYdc8Fr8m&#10;78J+xmaRJXtv4y7CPPMJcXjRWefCIXzjy27fuRXczAl0TLIrPk25V199tfQYD0vXgwtfQ854+3jg&#10;028HX45+OFxPXTIZ/+utYfHDwFWmYC5n8imfRkccSzLeLZ+88Fe90p2pr7h/G3WqX+a5Ik2rmKZx&#10;A7Z0i3RTQEviB3jDT3mp5hPCv6HH5p3NNpQBfxbIybshL/AAAEAASURBVNpG/ymPbvMF+CzJh/dJ&#10;vioiaUdcRLauJ0YpnMCCf5DThgT/mvtZ4hp56NhLjNF61HDkY4V24cvHDkxxVW3GCgx5YqldA1Cp&#10;GFCVl8ZTYJNg1yqdT+syGKTxZtScvYVYxKSuM2SHuRg+nTK1qm6X6QGr5/MbGB389MC1FAmuCz5g&#10;FtwwU5q2XVNygU0bhl5kDeerU2LOfEJPu2XIF0VVt4R2Bnut0J5Jnq9pbsZHZPVMPpij1APLWX7j&#10;SPk6WGW0KmiNcDj1/oxfPrWVHR5FL5yDLzrVRZfGr+aNiQre06qg2zPwHTqCVPeLwldG/lT74XnT&#10;0Lz3bODfV26BKa/gLjxJE4X/+bLuwZ9UbS33Ux9NrtE8eVMPTmhx5iCmLDiMPudmgKOTcXrKMnCe&#10;wZ+BskhuIIavAxfPGpfWI/m9gNxtqds7JnrgBd7UdebYalJ9g2/wmM5cE/Xn6Dy623gND7QhtROz&#10;W2dxUKlXgVtoVmZ4YtcTB4IHk1/1s3uM9bqQZ37PkZ6ZUH0zn3SQLnizJY5Fuw/Te8kBfUefbz5v&#10;8ts1Of55Tt89D9oec87Nw/N63Hz1rA82Z+wOmbBVf545//2lfczMg3geq52db5GTjUmxof6d5i2Y&#10;hFkJVGKLfQs3ZjHeqJAuO0uufgIg/9hKcYQ3fnfyuyK1qJHn/L9dbwYfBnd2OfZggo2lAMDlLPiL&#10;LR+/yg+Uv4jv8akdfkSgb8JmuxaMg4nBWsr5LVQw9PH+/GdwSuC2AO+JosCn5/yVtNnna5Ij2fKU&#10;cXSZ9ht+t0W9OTxzzdbPIW/g16RawTGxlkn6fMGiNzfxWRYI22dVcCleyEDmha98ZfWbv/nPV7/z&#10;O5+u36D77/7b/371l/7yX15dj6+w+HYaHMC3KILuQ2/+5Xp+gzXUNf7Bo/xv+AY3AW6tSy/4mJwy&#10;CChY5JfydvkPP4YH8pU571/5UWUcPUEY2ipOaJ+ZauFNtzFxozPCN3lvURn8wjH1DYjrN26CmwVh&#10;b9KRuTQ4qa8O/XFO5TO8q+DyZ8psBa5rAwCUamsTFtoKp7RN3xzylBOXqLetDyQ8MVADa3ORWF2L&#10;q+K7sKPkkULBovUHOtpDz2Yq/MUtKdt9ofm5s8SCysJB++R3mH51JYPgGih+9GlAV6/nt3i/8IXP&#10;r/7tv/296NPJ6taVW4kr3iwcDcb0GXGpN5vgoO+QkwRF/ejxJzL5nU8fasPGCnGcVAMiddL+h7Jo&#10;9eGPfKT4gl7xk8+c7eR3vsnLZIbPZfm9rJMcYLMN6W71SciR2VEmQHyxxWbiEFBvUdRV4OkvJU8Z&#10;SfBt+nsCx9ig34IySO6FVTEX2FUWTqFhFrTle9NLP9ve9nawGItUTLY1D9SruD68Ulf7ow991p+6&#10;T/k8pImS69e9GXa34lG/I0k/6bYFVNf1GcnwHV98YtQCMB7WQmz9NlbeZIotVUcb2hQzSqOb8qe/&#10;sEvgolm73kyz2Ax3kwtkdzFnYwt6pF11TfjQV7rqrWSwtaVfFuy013Fny8piJTzUoQvaTBOV1AMP&#10;DGl4BAd8U1a7vWDZ8PoT+HxAT354boJdXeUv7fWbA9qcz9WBXW/fuEjSrm7kTPZzz2ANLq7hId13&#10;TpY4fSZ9TK6p71+VTUV4iOsN7pXzpocydEeq6+Dbi7/xgcmbdmvyIrS5d5ANGCM7v5P99a+/1OPW&#10;4PEzP/uz6YePRWaXSyeU17b+dunSjIvXYy3yhgccazNBxghFX2htHHrMSpY7O+2H+Ep+Vh+3qEwe&#10;3nS7k9/tHt4UD4u69Z/789Y2ku4TwY9EKtnfTwm1MaHDn7HPJvz0IYlGOSygHOd5+TkPHqYfCAfI&#10;otP6anLmXGP89OGvfvUrNYH2Uz/1qbx5/8XygT71fDeT+mJQ9tgmKfbTwU688MLzBYY98rz8R2yW&#10;Mx+hHP+or+i77Jk+ZWJ+NsJUH1s6jHoOfVUX0o/dz3xI5aesOmw3/+S6+3bbWAjBhY0wd6KcjQrK&#10;sTNsRNmJXFdMnOf8BX1mx1Ow4FX52Im5hwsu0umOPbzhxj8m3yJCugCcjekm9YJBx054JIF7Glhs&#10;Kr83tg+dNmjCFX580NRR7yzmTX2fjOYj14sqfHIvFMMNDD4GDGn4Sg54tXtxiQ/Cn+avBdu2o7O4&#10;wc8999xzRSM/7LPg4iKLCoOnGK4XgLP4X2987VZchw/aL/sePvOfYy/Rj1NEjv9w9Awe9cnoPHbv&#10;UBbfzXexz+Jvk7wm9Y13bBjiG+ptswvhXfE1GxvvWaDpuTd0DR99UlpSjn/wRiEeilH4K+2FPcvk&#10;fuSV+01cyn+l/knqo0kcaIEC7mj1xlfpYnRBTLcRlla7382fmQ88X7e5eD73B39f+r3ILqdvkWzE&#10;u5hPiX949Rc/+cnVp376p6tP+HSrT8x/6pP5IsH1N+qnOsRa4jj8pjMn1c/WY6e3NtQ+6a353+ec&#10;czzQ7+sz0AT4gOT5d5rMD1RazgUjmTZWt/6m/2WBTdfbzqZzG8/1if2KT7uPWR/osbbYtOdjS99T&#10;acauYFUcHrsxY3FNsj1sMfnczgZXn463JiHvzC6lrnGae7aLTbeof+3RazUO6jdDMx+cvqVP1jgk&#10;tsOmjVu3blRfZ2/Ea+ZKjEux8E4W97SLNvhf5p9ii/Tvp5/+WOjM1yiyYPjYY4/W2+VomC/ozII3&#10;OuXTXQffMfbLAjBb2GMK/PRbuf27suwQ+82OObMhvVmFLY35yL+d+D/8E7eyE7Pg6Zp/1LbFM37S&#10;NXuKLz0O6zkC44F7oft2NmL5Ko/4y7gUjYOzDUS1+VvDS5q3JmtcGfqCfJUvuQanmm9ZyrJbUw4d&#10;PadkYzJ9bb+MR3wretGmfbhLYoSy9/H7XtxSTtrL2BVsdZ3h27Z+2RScN3r5Nnn8nnJ4BIZNBWKG&#10;WzaD5PeejaeeiM01Ntc2uWD0hf38Xq9YI3Xk01EbSCR9AWxJ2xJZ8ZN+enTmzmoBMvXwqFKK+vmZ&#10;WjgObVL1j2yUYNtrUdtgPcmcHfleyDiCryodKB/R/U+7xmLkMTEBvPk2vDYeOQ6sKpf2B099FD/g&#10;XzF26tTXJdKeMuVrPK8pkcYbbVMfbu4rpbxYCEy6bUP6PCNLspdqXJeF+6zGl97K07b3W7byxjkY&#10;6la8N7BTBh3GcvhH30uvF5iDDzjokbRHd+TNOKH6Cb4kf2inf8XryBFMCQz/DjNXAfbojrd+3dMB&#10;OppNqc2kMwRS8TjGAw7DWEykgIAXWGVCDAfvGSY5KIqOIIHn3wSWo9jFxDwDeyYMqu0YDbAtZNnR&#10;QtEl5eGiDIJzqmvPEFUCzvUm/vCahVflauIhAp0y8iZhQjGrmKyD9S6NUqg0XEYH/VGo7Z3eGQ8P&#10;B+UUbFF65aTiQ2BNGQa+grPFYYDLqBT8uvaD3beXz3WZMNqtz+o8nl2EFIigpJHF5pk6Ug6fF0Rb&#10;yYniB1/3jpN89rAk0YxrWKlDTi0DfO6y6o+cAvk+/sJ32ii4ue/6/Yll9ErVURelVw4/dX7X0gS6&#10;2uFEBbTTbj/vdqpw/ozj0L6kY+IxJ3nrVu96AhqvOAu7mhpuG0uwi9eUKKnxnI0HvXsWbhyasi03&#10;fGgHr07XF3w7Ri/77Y3S2eBjwFFwFjnD8TS7RocvznBURmfVl3zu0D0dcWincAgMvJV3JZ9Z06/w&#10;Vb0pwwhtRf9o3YsvfX314otfqx3HzzzzYwkMXwnf2yDD/2H6XjjQevPOEKIFZS/XpeikRL6dwGGc&#10;lf12YC7VfsCnNf7nEVnToF8oR3c30zjvyTtPdtmlVKHTkj6i3wiS2FWJ3k+fzKPwrn0TtoI//Wvs&#10;SlUqe9a+pO/f/i8/sZmG3jnD571N97f/1rZGf976pHO+1fO3qzf536r9b/W82z9Tc2AjaLXoOZ3w&#10;rAJki7j55z06nz/2SaPj8L8HO9GflKs3Y8BI6kFBZBwZmKiyy3XnSn5/pHz2cT551JNAyu4l6Pz8&#10;5z/vMu1tZ5Hk9frMUW0kSn11bfbym2CQs8AhSL505VLjy58Fl5Ml7oA0e320DGDgLwbYzSeW/S6p&#10;hSMTKAY9ytIX+jh6U4jkj8H49He+ayexggVkMLxhPL6lkCrcG9bA2Y3/92ngW2/cLNjX8qak3yu1&#10;8akWjw7v1KedtMFPeIMX39Dhk1C/+7u/vfpnv/Eb4ccbq//iv/yvVr/0y7+StxAygZbA0G/9nvAT&#10;YqOlc4on7BqHVw9aD3uwAo/gN/2hn2dhIH5IXk1yn8m76yuzF5/suYkp59EJ/bYmEwPTgA7ueGki&#10;zVus2kJDT76WiFKfD+xYExw8KroDe+CK9cCe/FezWCYpO7Fc4RM4KVQxAzkqTz5wNmkJH7DOp5JL&#10;6XTbOwOwskEpz1ZNO22XMiitBZMOzHezsxqNbSfXk633Fv2BQ8VzaVQ5C7MC/cIpeuTs0MYcuWjV&#10;2YBReWiOnh2kfZN32vRGLt04myCKvj+VT8amZOnYdug9yGDyM5/5g9W//3d/GH7sr37hF/5m9Qux&#10;ytNPf6zeMrRA2hvvjuv3DE1GvZjJKINFvB0/ANfiQ3CzU1j/MAgWo3zqUz+d2Pbi6guf/5Oa3LAA&#10;XQPW8F7s70323V0DWLFyVDTX5IdHeM53KH+U38K6kjeyxH76lslA8baNowamxi36seTtKv3Yokzp&#10;SLSMntVbLxqRgqtB6PDZAAyv+Ql6anBnEvMwXzQgbzLy9rxnNbhrKMFlpxaNwfK2ps0pyuABfBwm&#10;KXxOFC4Odk1iD9FZ462clUWHyRSLrnjsXrJYbHDIZ8JHPW/1lC7lOdxdg+kgG3wDw7jj1fxeIVrh&#10;VZ+XXj4Thw/kcDN16KC+AJZ62gHHG6dntjv3YMjXj9Q1YdAwfQKuFxtMTomDpizcwJPAL33Jtfpg&#10;6/M96dZxsvwpd3wceoKbLRgnWaws/DK2gmOlCFefs7BtsmjeWDUJAs+tfFJTHYd0/tpEwgyYPYcn&#10;/ZH4gr2LPUlALnhI1nZV083ydynLjlggcq7F8+gwXVIeDnfSP8kDP4YXaBT7O5eehkev5cs+X/7y&#10;l1ff+MY3yneZDP7xH//xshP6s/6oPjj4L6FnZA939545tC3pU57hGdmM/Phh/lAdCxpwkV7NhI+3&#10;zj73+c+tnnriqdXeT++tPvu5zxY9nk8b8Id748A+r8d52oLX+yGdxwO+nfrMnjwoKafEJhXiF/2E&#10;X9Nn+K5KodU/5UvvUnc7NtmX68OI/Om2quzDP99XDmC//kCedFZid/lJekpezuwYe/lifuP1F37h&#10;P6kvVoglbdCh534y45H4SON1fcqYSBxhAa3mzgKHrnlzvt74WeaAfKKT7Qa7bEh8i5/kmN/4M+Zv&#10;+9eLE/Bje2xIYk/KZwTuUeDDY/o+2+mzoB0/tR2gy+hVDl21iEHfc4x9gAM8HWwYOGKRsU/sgBgl&#10;AM5iE88c4KonNmaXLeEeH7dvw1PwzH3hNZ/GDysHF2nsAhz0CLgXLrmX57CwIF6TtCev53w69gaj&#10;7HTO+O7Tp2DwRc77+R1G556z63hPPAMHMYRkQh2daJLga+GgFiPSpreiXnjhhfpCik90PpKY/Kmn&#10;8sZ3fm+TnqBJGp7W4itcg9O9HGhDP1nhb+tfvlSTZw5JXvEz9MGt9bM/2+h5y8QbtrHr+QiwedKT&#10;in96bpbe1KLMgkvxT/uhXRLbPfFE/7yC2ESsb04JjQ66+0ZiZ19qkfCSvnlWmw7DEzD5OzSIc8U/&#10;YPRXlPAg47vwHf3Fg/CzY5nWk51aKPjextf06iwxwEnkW2fX6YdzXRfLny4Z2aYvPTBN/iKPB5bZ&#10;yOQNyEjSvn8S+PJhOfkWX0oJUsQzJatPKZ8jYUm+7pe8nKP1JeueQ47fDn/pu8NXBizseenjwx/+&#10;SMWY4oSvfe1rtSB8cqdjq1706nFWOmHpNfvGtR1n/KdNG1prs27u4I5r8D1ZaMrtd5WM+4Yv1VCg&#10;RJsLVtmmILF0/4a/3LR3DQ7FHZVazhvSrvLFy675wL82MktncPq28qxziAFrI26sVcV0exeqDxuP&#10;VH9Pu/qhN2+9AYyWPnqu3DwxPk3fpW9nP/eTVvwmLztgLKI/siv6msUsc1Y1JslZP5FskM8++dg4&#10;tqBtfz3In11v/6Z9Y4vyL5GdOM2Y4I1s0PVzVtUHg3PW3wq+ryT1YjYbEpzDe/aOXPgdXUV89/jp&#10;k+VL2L4UbJuUst5A1cfYNPiLM413xLDyLLYad8FJzMOWiJn7TUObDfNiUhanbZT02ekZ4+AXm6I+&#10;PpA3WiT2pPxTxcrRD/lBVJxduhnc2TcwiJNfwQ9yIBt+rWTGhkY+4mv2Ek78Lx6RLdst4T09rwXK&#10;lC2/F3t2L7g9mkVx400yk9oXh1YySJ3aGEN+i52AA5X1pQe02sAtVRvwTR2p+lZ4gwcWquGJ73wE&#10;mGwrOOIC/RdudL02J+eszv7xfn5z/qXIPzFFZOqLXE9nE7dxGf5YJPc1LV3nzM8mxNGG/j+LwXhN&#10;xvhi04KzJM+XhcCCL56iv2QRXoqXekNDNhiUHH2lo/2wZ6XzGZ+DWTyMr+JXIoSCgVV3gzefUfiF&#10;fjpKVuaB2LzNhFf8Ih/S9rA3v/l0tXVGtpHs4IqGaGi+gpENcPknj431O9muzT2K1SsOiczJhQzN&#10;L81iK/zorDMe3LudMXaey4AvXPQjfXLskzG+Pu64kzLX0re0px/4R8615ppn+F545TncXEtkU+OH&#10;4I1m/aFwFjPkOfnRFXMReZDyrVPGuR1bNo2ja2XXlg0HfrbHQnutHwVG2olRWxhUSkoZcqgMUd+f&#10;R5+EuXVGDKSDL0U9QxxSVT71FjgFfwHg1GW7w4JF4AD51wiHuQjzDF6VP/Uq+x3/gI/ZhAm3zSCu&#10;6AlMBE0bGCypo/wchVNgTWeozhGlgpO606EYl96NcrcCn0fjOLy1QKAG/owM5dEBBnbj2G3NG5sC&#10;MoaYoWQ4KlBKOzM5uUn04L6IBUWFF/7he52H5/V0ozahbSQTMxKYI/OGH1gLjE35Dmx5c6BLcj98&#10;dz94zrW6p/XbiXKa53aCbMpLvnp2LZLXGPaG2xMHBhEMsk5msMUo+USGczvYdqaDP5iuwd3ESR79&#10;lOdMFyooKTybPs4bXZuyG3gpFvzWbY2uK8voqUv/3GvLudqLzstngPQ5z6oTs/l4mLpSXTNkEZm2&#10;Ct8yIK2z6n4jgxFOm/4YfArIp67yD9MPlgNk+KOfun/Qbend1LvyD4GJjzOBUY0sfzxvFt8/qShP&#10;nXcTl812H14/iANvtTctN8YrNjC2nwwFMPypiWSuQ6AZSQVgbDRPVvawbZwgi62/l89QbiV4c81e&#10;l1+oYWrqiGHK30dH4scNGPiU2xkwvJYFDoOWOxkoC3qu5c0KgzuBENgWUzUNB0FXGm/CojviHYF1&#10;+x5xSTZoQTiJnxHsCbo3ExvfNLf/qCBxiUVqUjzXnvdXSQ4zkO9JJzTPbwKXnwo+cHkzu7pNYl3O&#10;xJKFthsvvFD84TtMuliY81aWRbD9TLRIhxnY/f7v/ZvVP/9nv7H67Gc/u/rlX/mV1S/90i+vPpi3&#10;LcUlJ/FZeHbnxpv1m2xVCdnpM7VQG7mgWbALf/jCHW0GJ+4NfIdfrvfILDhbdESLMoQ7k3U1cA2s&#10;8/1RHUFtyTz1ylfG/xkUCsT3L8WfBU4QqvuSRa4nzjnz59pLfQkM5dAqpqJv8srP87s54KNN+Ckr&#10;zRnuc4jDKsAHN3onFY5L/ZJV8pUvFlbbrSPanfjN8204SoueycPztFbZJZvorbQVOOIHeja4VBtp&#10;t2KItBkKVocJ+oenc57y4FyKru9lEEl+ZGtQa0Bh4fBiNkHcS7/Yy8SeN9/feOXl1b/8l//v6tOf&#10;/nQmNJ8qvTGpiS8mNj+Q34TeT2x6FFizseFnf+ZnagHVjnaf+xKLXM/E4SuvvFJvCZpkMIk4nxhH&#10;o89Lv5QNazauXdg34Xi5Bq1w8uaTAazDJJfY2iKrtxz39/pt0b3dtgN0sQaC6dflJ8JPg2R8sEjr&#10;uJn64kU0TKzGNtQmzOTBb2ebTvTkDtnWlwUS1+tjoztkYaEY/uJMEyN0q2RIFwKn6sIhZWy8HH3C&#10;d4PaC5EZ2dE/9Y6SL9YHW1k2yE588C1gz9eJwKMHEtp8AtOEQNnG1Cs9iUxGl5Whl85sn3Lutasd&#10;8nc2oWNyAZ0maE2KqCMfTLba+GZgjf5twve86A2O6kjK4TUb3V9Y6H5/ks2evejQuOEtflT9XKfx&#10;M90uQPnTstIH2uaCbcyAR/Bgg9l7/HDvAG/ib2MwSf4s/PYgvHEwWQWHGUSry4doRyIHssMnfCxf&#10;scgRHDZq2qSPW/fQ0OND/mYWnZXh804OwqfgTP/wlV3Hp1nYT7GijSzIxML1C8+/kE/OPld965ln&#10;nlk9++wn6hPsZIjnxpfg40ONGxeeoqGfgZk+kvGUNqWiM89NGIyOyx/b4lp95etY/BEeJrtoMBml&#10;jLYnuQdbIruluSoz5ZyVez+kwWmNy5qWdd5br+CPgnzJtPihxHlY7aPEFimDJWjOoQV9nV9pz6P2&#10;w/SD4ID+MrZq2idZG+LIkw5LbCLZfe1rL6z+6I/+qHxbTc6mPr/1gQ98sPokezg2ls02HzR6oa+K&#10;J9mciaN8DlT/8tnGajfaYVJ0Judv3Ly+2Giba9rGsX9sg7a0C6422daTE5+cXOKR4A8H7c+BFnad&#10;D/DMXJX+ai6B/xBfs02TLPo1H3pBe95GzacDy26II7XtKDixRea68Itd8xlsCY9nghJPTcbfiU0d&#10;W862sj3k4Zqf1ccqbin460nN07xl0/1vbafdw7NwQUfaS1Zi5td70jWwpbbZbHz7VDJk38URnoHj&#10;7LOjYGnfZ6K9MUd2LyduEb/4uQx+WJxUtrp8ck9AH9emtbaDfAEfNTYRjSbJxQRgg8kWsBWbaWRK&#10;TuriZ/EvdQrHyLomzlOv5hcTB5KbZ2SI967FF+27evPhxB4lr9DXm5J6w5vy4m7xm40NFRvFh9Er&#10;cMRpaCUfvFb+lYyvRvZgj3/RPpkbQ8Efn2thPbjVJH20nd/585j4Awt069S6i5/nk/lZc3oWksTB&#10;5GWhQyyRWqVDdOfa1UfKHrAJvUk2izE+SZ9+5ieSLHbaoNYyntjUG5bGjK2rfJQN9u2q3orLedy+&#10;nXt6spmi6Zu3db2Y2PKTUZbKO53+sNy/pdI7ZWji20S/XyjoL/aIhfYOMi6+0zpPry2yizXbTvVc&#10;OX3Gx+GltuZeTE/vx36Zg7BJVV+3IFZzGTnr17VRJrgab5jrhnIdYQi+kf0l9jdBBpvpa2GnybNA&#10;LO6En00+NgsdxY7QiTwozmCBY2c3sMFf4o1MsPS95ylgfBRqyvayJ9q5lDFcje1TZveNtsvGV9pH&#10;B7+BXnp3JbZRvoVuNs0C3yx2T1y664tO8XO3s/AnftSOjRHwqk29aXMW5NJkeNTxbOFTgdM6XqXD&#10;YJABXIxLXWMKnDwT5+IfW3T12tWKwcv2RL6bY4Wyb8u4QVsSH1y0pX4tuhbsjsltrGX/+DxyZI/Z&#10;sJEVmaNZzA83sODDFrLf/D7YcJDoyZUrfuN5PW6pWFz5JUbwjFz9xm29IZt1DvM+vsBDdnitjHkg&#10;LwRoT6qYIrrDFpD95pgEXXycemWvcw5ihRu/V/4oefhY+IaPuSs/yRdIF7eMU/MFqdBpfso8GL/A&#10;T4A5vkpbaNG3ag2MTwif6Irz9et5w5jNCZ4Ta8FL4hvJDQ6T6BxdIQNxDt3iU+Gl3shunssbeM7j&#10;6y0YizWUd8CFX+ry2JH+Fb5P+/hIhmSrrHLoRLN6tcgdneD71dX+dt4SvnCYzdgpr6/SB6nlYcxp&#10;DGAc2vJyTw/RUvVzX3gsvrzoSOHTwK72c2ZDxHP6jH5Z7aT9eh7Y4haytz6kr5G7VDSnXtrqyQiZ&#10;CKOaY5AQqOAcBDTXzlPHWYN2ETnPIPJswTXPh3j1RtCuTXpW/cUxqB8gDS/naS9XZzCqwvLHc3Wc&#10;K+XsuhgReoZZBZYahyb4Fb7JdC2pU0qQOrkpocq3ww6sUtAwrAKanLdTDgyGHA8NApwpgl1YlJ4x&#10;EKgzUo9lIk1neTWf8BKU6iAoMtFFiThu58FncCFUqfjygHM9W3jnuhwPYjfS1EXXpMnTJum477w1&#10;75WFx/B4yrifY8oMvpRRqgm5OndHoUujT1Ugf9SJ6hcseQMfD+Y4OMiupvCfsWRIpx3lwRMQ4R3D&#10;41k51nQGnYjSP4h/TWe3x4iVceSQAk/qNtoglSFfdAOfOg2PSlWStda5EBE4DE13YsG+gRXed9DW&#10;ZTnxwQMvJfeuh8bKj/jl4wfj3vJqJwmugctedBS96g29ynvGgD1M7y8OjJzfX1h9d9gMLfqoRO84&#10;r9L3Je+dINPxhrFZat3P9CWp7HnKTvlqp2zKTNJ0ufYt3Yem7Cbk89fa3kzV5zYzHl5/xxwgveEq&#10;fppUKNuaTz9Sia28+nJ01P7AFyAMdARCmdeJX01ts6oLjEvZEMWmbW/nU0JLkGOHOXgGZj5fbGLs&#10;XsrcyG8hvf7m9UymZTHLrvYEbD6XSoeuZIDsd0ZNSPm0qUCObSw7nef8wOgCnCtAzflC2mdX5dE5&#10;h7S3nwF18PHsQQksh08yTdzUfkbAl2fBXwCLNvfjg8DPU86twNrp+fV8ZtAEisTPWcD2iRmfkvJp&#10;XjGGBTmTcs/92Z+t/tGv/R+rP/zMZ1af+MQnVv/z//K/1vnRDGRPI4eDfLYT7/Qn9O8mNtF+CaxO&#10;aTc+vGSY/BlQFE8S24hvlN+OjApOeEBa/H0touRZ9d7w5YxvaMXfhaYKiFMPj3fylp36+F+6Ql8i&#10;08Ip+coGUAW4NSmWepI62p+FyMJpocvzHlBkgmOC/NA7NkpZX88AA8xqQ53kS/V8rivnrX+KH4FZ&#10;ONPZpKCeBEbL3qdOBdw14ZWHdJyumsDpFFoDg7zr7fPAUVYy4MNIMaSknaIxMORra9vny/AnaRNn&#10;ZaXCMZsG6A64JjIfyZdlxOlH0ZcbiUOv5S14+P7Rv/vM6h//4/+r5Purv/qrq5/5q39tdSefYLYw&#10;pQ1xB5YcG8hlUkk8RmaSNwfEYAZUT6Z/nWajgdhEvGvR1GQvPsDHgqRJZD9X8ci1xzKh/lLJ8Kuv&#10;55Oy3tJcZI9P+oQJ7v4txf5NPQvEH/7wh+t30C5mcwD8DGz20o5ExnhBb00WqIvHFqswrXiTM70R&#10;24kR8dhz9dCkXpQ1sCzWhc7QfumyHdf6j4X0PoMFDnroUduHyDh4o5fO1wRueA9GxYXJl/CHPWOf&#10;jA9MLIBR/A5csLyxHYwLr9LT5JN9xFVJ/zo5MfnSfGZL5LVtNJBsmza6AV9l6QKdo48G7ia3TAQq&#10;jyf5X0mfltft9HgHXuBPYsNoKL4rN6ngx66WXQhfi+95CBfxgfO8KUGX5u3Ter7AVwfPkI1+/KqB&#10;cfAaHEr/A+t8PQssaAW3Nonif+qhveJwX+c5WcYZiZ3RBX/yLj6mnLSJ90wsTT44t/LJOXC9tWfz&#10;rmTRuPpc4I3es31wlFzv7bct8EZCAFQ5tr34Ql+jz3j6uc99LuejGida/P1I3ti36CBpAw4YNDJH&#10;h6QuHnhGBvqSVDSGj01XnuE1mSw8HxyVdT3yq5guecZb+pNPzu2mv8N9ylHO4Zf6xoK14XeRjzx9&#10;Am7vn7R0prcg1DZ0kx/ni6AVPVGqPOryVSaX4Qq2ts7VNb/Y9h3MsQWH7ytenKfwR/+evZukH5NZ&#10;x37d/01Ssz/mc6TPf/Zz9Qb+T/7kX6xY7KNPP12LqCZgx37Sb/3Qm5IT86hbffLQpzD1PzndH/VJ&#10;z/SX7p82dvRCrMl/OEh+jkF/N+lL90yowtnkqvp0jt9jc5Rj+/R7uPQiRk96Riurvjo2arE7tYgZ&#10;fE0oigv5bTjUBpjAYx+0yVeKZ2tBMvn82iRltCce3dm5dlZHO/lfdsZiJJ7glbJsWJa8qx+Vnc5z&#10;z/SRao9PW/gyfVF+52X+MLTJn2d1zv3gi0db+7GvW+0P1YVPx4f9KU6+T/wirxZrtRffX5tjIhs4&#10;8ssWO1/KG+Am3tl7ccgT+c1f/rPmYRKHtCzVXyaCtzMHFR0TI4Sgks9J5mUmrsO7lM7mwPiDyLIU&#10;cOGz+KPeqAqP6RIZiqXE4MYteAnO2G5ta0OSZz5SbEEfyAlf5cMND/BCPDa2aHhocvxa+GqTLB9S&#10;C8ihETx+eGII9emc/K0sNM2bRXAwea9vgc1v2yBowcW1drwodLr8NEIh/CP8p/gUmiX8IqE6+xmQ&#10;yl17j82yy6OKA8VpHav5EpNF/t6gSycuX97JcaXkaZGYDunzb775SMbE1yvGFKeE5dFPus9P+2KJ&#10;F1B6UYq107bUP9sTW5j+SVfeOQ0FDy51EhrfKVWbCwiL4vgimV+XlqFVXT/oT9SrknLN26U9+e/c&#10;dNdLO+xcxfo5i+fFNvhmbGChTczjTUB2rcZB6UPbYWb1pUKwbRXelq2Ljs8i/O3bN0tWZS9ji+Zs&#10;boJ9lipOyhkOriV9djt9vD8bn4WqtHOS/hKBVBn9UIx4I/jV4lreBpanb8X6hfSGUz5NfGlOpZ7l&#10;ubO4LeXmN6LhXeO02+Yk+g1csnk0461abA5sb09azGZ/xv4+//zzpTdVhszwA+y0wW8ZH4gdzfGw&#10;P+ap8U3rEr9TC3nRReNHaWxE2azUU99vx7JL5asihzTaY7qUb76n7eQV3/KVNvjBX3zNn7FHbLQF&#10;YfLUBpvMJpVPCq7Z9dMyCB3qw9NzcNg4qWK48Mo4ENwZ33mG1xN/q4tedcfe4gkcNCXl0VlSzj34&#10;fLdDH8cvbZsHont4T942B/t6lGde/LL46wskFQ/wNUna8wKiM3bDqY6Kc1pG/Iik/UloV8c/Xzlx&#10;ja7tgx7D8DPK0Bk2H0zyrS8/BEc2X9+5lOfkxUfNeljTiScN4+rV68VzMAvO8pb9UX7a7DC65s37&#10;4mEWiauufpCyAycXhUv76/Tj8EcandHHuryX73w9sL+OhSb4ewP/+CRlgo9UdAf/Se719ZJrriW6&#10;WPwITyT99iC24yTxmdhmPzw1LkAP2WtfTDlzNaepVnDVTT9Vp9tpmeSm4KKxNwtbS7Qw3/n6mrQT&#10;mGKow2w2N2ZFjzrlj5c+aNMCGcubMdyMt/WB/BTN/Y3OvTYK8TJKlJN2rpUEkvAxQNxMpWBpfHYr&#10;nj1b6oM/P6hcRIf4gp2Ccx4c1AVPfj0Lwfcl+UuGOpVyroAmwjGhd1Y3xs6PkPgdko5Fm26dVFJu&#10;2q3r5U1VioxRNWGzMHjKqScwPNmNE6nAWKcwWdaBl45pgufll19Oh32ujJFyjN4TmYizaOy64AUW&#10;IQuaasI8fCWwM6VZ6DujM+VRXErGbODvAxLBb6bixxnXOBrOohVyym22ARfJJ7w26W7d6Mm2glky&#10;2uhEC741uZ82GsYax2mjduGETh2Ksetydn/gQxuZcYot1+5YqB98OI7qoFUbLX0BLx1DvZp43dCl&#10;4ZcOJGnLoS0DHJ2p74e3fR68u22f8rHDZ3H8OUvbyfP2Cd3iICRlKF4bju7wcOC0GdNJa152e7Pg&#10;Sxc4t6Gz4KXS4EMP6JJJXglcDmSeV+bDP993Doyefd8b/gE0qL+UfuuAyzFB7tuhw2xNfx1dlYdv&#10;DaKDsuSc2bjue/p/D/6Zl6XrnfXf5vva3rxd+w/z3ysONO9bDlmkF1TGB2evbewq+9SLfNuZIKE3&#10;3PNOfG5NvkXWO8pHAQyA9u/ur+7EH8Yylz+UL9hk5hO/pVx/KeObmcx64YWv1WDt9ddfq6BfAGTC&#10;/IN5e9GCCpvos5tRlARePqWXSftFAeHK15dNjkK5343/r4mZtMXGCtZQZly7ne90mQyhm6WTeabM&#10;HPI89TanxB8YbARg9RN9xQQb/wQF9fAidxwSjS8c7OL2tuGToaMGHrXAkN99yaD+o1kQgKdP8fz6&#10;//lPV//7P/yH+Rzho6u///f/m9XP/dzfXD3z7LN56yxve2SX8F4+G+gNzpsZOGjw8Xy27mQZLMAv&#10;YJLdk2r8onvxD/gVyOYzq8lRNAFlfFH4fnyaQezCPxVOw18BZg+A86mltIcuZfANXYJa8RQ+44nn&#10;4hBlShdSrAaPiV3uZIJKKhwWPuLr8Fh+3Qeft+SlfPnxyHJ8rE9+aVe9gav+pIHlHryauMu1fHXq&#10;WPBQRqywhJBuqw6a0ON30JRHU8k1MKqtjbbFJWdwC0LjogjYBh+el8LlueC/Ph+erHD6LKjHXTUL&#10;z4JDK/vzxk8+mQWj6NitxKo3szHiajZC7Gax6nLk9+o3vr76tV/7RzWx+Z/94t+JzvxcvW1wksGX&#10;TytdzMBT+3hh8oIeiM20I14zMLWxwORB8TU0G2AbaG1tXU1+D0YntjMhSz/I5eCT3r7s3zEyEWmi&#10;1aFPiJv4jq+98Hz65OHqpbx5JY4WPz+Z39l7ys782AB8uZCFYLGPwTW7UHGQNyYy+Slu0qdLTuJy&#10;9iTxYsmoBoQ2DrZcxe1goNenzHw2Hf7gmfC16cLvsXmOfv3WG15iWDyRjz+1+B3ct6PnUooWr3pR&#10;O/ikTOlBPWudcF+D+8CBmzZNONX4YtEf8CXniY/FmWUzU0b+5kHnwHGuCVmT+uGfOBIt6J2JQ+2T&#10;n3hZ0r9NihddqS8Z1LJZ9IweKu8ePdoFYw7lvfHe8XfbRHl4HUpLdmJb9pNNBmMSWHCWR1auHWwv&#10;PZTGhsgPh2tybBZoa4Iq+eDUokLaYcNrUaT0b5lYSb5NQXSkYBrEp55ykrbwZ9oEF/826TUxhy+D&#10;s+c+h0aP6YJJWzzxfGh0P7E8ftCfWMOSO56o+9xzz61ezKccjUc+lk+mP/vss7XxBy74Nf4TnEng&#10;agMN+qr+YwJGHc/IgjydoynFk2uZEFO+juDYdPQZXOO3ScrQCfptYo0+719s+egLeZzUeuBq6HZN&#10;TyT4wWd4UZnvmz/r/jUobdIgzmhfPTY6+sWf4194F+a10a3JV3oeGxG+g1EJfzM/UF/JyDOTZxEI&#10;9X2YfoAc4KtrIT/i029GHK2zHWuMXRSL+ezi3/pb/3HFlOwoP0Sn+azxA+VjovPqkf/okXI7O6mT&#10;Z+wOG8F+s6X8InuwmcSt+mTb5vTd2C+xzPgSfRJs/Yl9moVGC3c+/3l09pNVNsT3JDxbWP08cA7u&#10;5S3g2AAbq8Rq8i2Clq8PbPq9cyG+IP6cb4S/MpPwTqzHjrML7e/Xn39HZ01oR++LdjjEpvz/7N3Z&#10;s2fJcR/23723l+me7p4Ns2M27KBImnCAFAUySD3YIim/iDZBWwpJ1pPNCL9Z/GcsmQ9iOEJhOmSL&#10;YdEvtixFSDJBigRAiCsIDGbfpxvd0/vt2+3vJ/Pk7/frxswAEAjMgOjq/t1zTp2qrKysrMysrOWM&#10;07O/8csWJLfSP1KmIK1f0S++J3Ku6Jg4gR3HAhInDE7okYe0YeLzn/2PztKVjMv7pnmXZ3xBpim3&#10;JgrS/lPHmfR/9cwrq9ffeD32wLkqy+csHs4iN5O/4JIJ8Av2hUfFLWWyo/GHd8pHe+XD10+bqLe2&#10;L/okPdwrLvRkw7AHwMRrdieS63hzNhcof8YoeAMtI+3zjfGOVz5+BIMtpH3pD+WzD9ZxiddW0hW9&#10;Q2v+JG2VxEv7svNGP+7UqTCey8ZK2fyF6NY2XE5FTLnKodPKpkv5NZkVR6z4H6SArlXn0NMEZ3X1&#10;xIU1ij+2aYEyOPta+s1eJkEsUrgjPzyC3vqF/s6+YH8L43vGZ+wIk0T8zz4Pd/3gtbSfdteUFjva&#10;UOLzJD1+lR9+elf3ne5n4r+TgJvfKYxfV/0rFCm6794iBt8JxDo+rF70hLu+NvDWCd7hpsedZJp+&#10;03bT5SySvnChx6WvvfZqyQe+fH2xjt7PaQ2zI9j4bPxQitD/9AV2ID7H8+71WX3O+MdVuwrasWwE&#10;FVgCO6P8x/l8ie+2poD0wU0fJytMVFswa6e+Pkc/pBIFIZIm15YvZa9Uq4rKezTOFa/s7B6sjh/N&#10;98rZMCkDXr6hK0/J4qT7+pkeA12+nHGZMVnS2OVYdQj/nU/5UEd3C5vxnXFjHVcdWUa+OWHJotjt&#10;+9kFW7ogZdMzaCocZCWA47ZHLtfkZuz0Y8cyRxB4jV/rCLw+/arqFVq4zo/MphvJUGXWRFgQvlY0&#10;SJsYp6VPHcp36snlsu9Tr+oLSS+4167s9LLVtWfaES3kHRxy4v06kMdkdIop/ZOlV43T0i4SwpHO&#10;AWMtv+kI+LC7rUNO2a17s/M39D+T9jAupWvvvDPfhg5P2oXtUxJsfekF8MDxrBw4Fm/S1bEJij7B&#10;RXtVOi245JUfzaRR5sABo8dd0Z31PiesxXYQpJVfubNRTZuO7p8rPds6qvuH/jT1hQuaKZsd5Uc/&#10;d13wV/t4qsDlD/liQrz6Q03IL/Nn7AVto75pJ/aMUHo6uNJPFy9uTkIhU8kNZalH0SsTw3yEbJjC&#10;bZlI7cVXjpxWRmR0JqvZWfIdyRHyrn5oop2qzqn30Cgva25SmgpJ5510gVQ82C/6OHRjd/0VncgK&#10;eArqoo+QB2SNPqh/oPuUj5/V5WD5RJJ85NO0x6FCCuDlB6fgUggpVINvh2EGBZRwmUosiTxWxVRo&#10;K2PFLWlVYkJ3kiYARIsQC0Gk8f5dw5LWrmVlNF4ZmPpWX/4RZMIUifl23ka7KFeY8ushfxgw+zLn&#10;x4mFyBir0ifL4Xs4MdpxcCjfhGLwOe7gueeey/GTp8tBRglzvnEePRLD8f58e883CDHQDBCUR4gT&#10;5upgQKJsnWDCNo4TN9eibx4mjfi6h/t23bZaZfJsWqOhbcPQJrcG+VpAmPDp4xjkaXj4ojuRZz/v&#10;Bs523K3vpv3BnsGQjkchzkStPOCXQI8gX6q24NPfS/PdGWWOEEvjbfH3Bif1Apvy7zLbebJd3w1/&#10;Lm1eeaaOLdxLOactdeCqa/pNxFfBpDAK9mKkHd0xkOrVPOri2MQKU5EFvnK916HBnP6ZyIovuiTN&#10;sQh/32rx3Y9nn3129WoMFmEcy/Vw+897SoGtpg0eetv0lfcUrb/wwvFp8X+u5eD4NkvA7wIYE7q/&#10;kzcdQ+foG/3b9OUpG2034VbJtnkzd0uRKXNi+rqNw81vbj99exRA2LRD8UZ0SdqPPOy23i8HzcAj&#10;/8sxZIUytZPGuUOcRoqcjpSugZPBE/l3NEZyG6iRkRnknD9/Mav03ywHvAELfX0sAze7eOU5Eznp&#10;OzLkL8f/4Ti1FMROgN91hlHS4QWDGTzWz80c7gUOO3VwlHLbBI1rvazb5ku6xQQzpy+7YwI9Qe+z&#10;rei1tWxPArpIaXDAg1/P8bl2Qd+TBWPoYxcC2f7Qgw+uPpDvs7yW3cG//du/vfq1f/w/rU4n7X/3&#10;K7+y+sW/9Ys1WKWXXn/5xZo8PmoiKIawOo7ReCFHQM/Rg6N74Vj61QAk+AvVB0OLI2kHRwTBaydO&#10;uXb6oHw1VeHMfqlJShVYQsEOveTzrmiXugjipv6Dg6uwk7LYRJv+Hodp8Kjyg4urAULhh0cSlCo/&#10;mN5XqMFf61Px0nsnnfviuSV/PYtb0ti5MHHy5qHSF+zAmHfKmfv1NXHK8GNwC2V/pj+MbcpB2TYq&#10;XIdvctVnllDw5iFXz4Irwz839bz50/UDzwQ+pzAazg7Ft7Ir2LdEX83k75e+9IVyZP/Nv/kLq498&#10;/BOBx4HXu2E5kJxQM0E9rmUlroG8/nckE73XM4Am660+LmcKGiXdlQy4DK6lM8g9d1Z/zBHsSWeH&#10;vrgbh9MPgpsVtXff7RjNe2O3ZzFf0k0dlW33i4nQ555/rieBwxN21nM+nMuuf5PP58+9lT6egWPu&#10;9dMZ7ON1eHOC2g18fyaP67SePItHGxPkc9QbnhZngKiPPv74YwUPz5Ytjqe26F8wgguHiIAvhr+r&#10;3NRlO3ivbm3PHi76Oh7bhLN36I1G8qJR0WnypN+P4wR/VFlpL9dxEpMtFRJXA70F716o0js4OVrw&#10;RfWrtJf66mfwKtz0kfzgUI6lAFRlC1nUjfOkd/hEfmdMEwS6zCU/fAy88Tp9jQfwBngGxMJe0ih/&#10;+3jM6l95J904teSF0ywgcK/vGLCT/WR5OctTnnfTv/ERJ0pNsgUmZylHAWeAsLPLUdVOcTSbusLd&#10;wBqcWjmd9is6J3858kIr/DVlWeyAFmRvtXvwkJ6zvnbjVGmpE7oFxtSlYKJHcKpdWqGFb0t+9atf&#10;Xb388kvBLfyaCYYnnnii5LfFAD3Rj39Cv4WvmlY34z+yZXB0la50S3CruqU8NIUTqUkuV5tFnkg7&#10;AY0qb+LKIZP2prc4Homo4zccYd07Hi0eCpiq45Q9cN6vVzR5t6CdJhTdQ7ehvcoWv4XHcxhD2QNN&#10;x9Ahi8PqOM3K7g8ahzbJM2Wi0e3w3lJAP8O/Ix9h07q37VRPwwN2RFqodDqLC/UJp7q1A74XvtI1&#10;5KH0fniBXJ4wcLQ7+Yp36Bjx7rPsJtdimOarpBu5DA74grSeyU+465d+5H1KLnj69Tg/wbBw0NHS&#10;8KeXyzEYOWYBl0lti6vUCW5kLplUuvNI2y7k9pHDl8tnpfzx/TkGWej64Oexs9InYj/yf6jf1Jms&#10;3s+iQWX5mYBE7/HvSAtf9ZJHWXx7A6Oek2b8fWVXR4SBlURdr5QhvVALoAKLPTK2fOESmK7aXV7+&#10;Jn670lnBm255azkBpRalRRebjLEI06S8T2Noa+kE5aH3UmzVpyZRUwY6Fi3ZVqF9pUuZaDYnisBB&#10;e9LL5HKPCzj9TbjiiyyaCV3kpzOuXQtv7FvI1QtUZ5Lbp3AO7Kwlb0IH9oNQ+jfI9URs+5ws7vHM&#10;f0k3Cib5Z+d60T840Y+j++AJP3WXFr7Xr+cUlNBPXehtbecnmPAi+7QpG4ke9gurF8ya6KiUPxh/&#10;0DTkWDni2CSwg348V3SzbL+v+O436M3OQGun95ArxWeBYYxpsgx/dNvglU5/990XY09msafntFVN&#10;GJJfp51ceblkj7auAhfyg0El0l3XrsUWgth3EOC3HUb3bcd9R/epd4XgHTXcOpbMRtRvIZgErzZJ&#10;2ubbtgf055EhePj69beqr+iXfZoCX3+fnGM3+25OMl1PHoWA6KiRfMvXmIrtpu/WZE3krqD/dz/v&#10;9qMq0qJls5Jb1b9iq49NLz2c4FNjg4xR9CV97uYQ3Bkb6qCoTPTeiE9cKLpYvZ6yrkeG2O0LV/1z&#10;ZIXy4E1OXcgOZkcOe6f/Dl2GNj3uwL9kFplKN7QOQFc8e7PPLnXl86iJc3K9cSpZaZdyAhoYq/o8&#10;ivGxehvnzwY5cKX3k3t3JzRCl+hSPg40kUY5xzLBWGnThwQyfXafykPXqQM55LnGEqFn8URgsLvh&#10;X/CjK2oCOO3It0Jek+t0LZqhbcu5tDP6hfh4gr1oUpT+adkNfmQy2Zoyq9yatC8UK4/0uwf4g43e&#10;J0OZR3LKnfR35lNBcLMYWv2Mc9RBWeSFezqBvp8erJ3h1bq/dRWZ3ROaoUNgqDf4k079ihZBTR3d&#10;7+zEd1X9zgkSFgyQQ61Ple0ZXV3X9VN2dMTQR7nak51hwrLKSXp2TH+7OHopOonePpy6eO93KHKw&#10;6pp6psRqDzRSb32GXip6p/yKD22M+cY+0r7qb6GaXfj6GL6WBq5TV/XfT7ojgZvIahh8cyEn0vLn&#10;CdIaf0o3CzuPHMqEfvAR0Nv4SQBbQBN8WYsicj/0kqfpKG2nl8fn3WYO9vDRjFmXyV19Yjf9mP4e&#10;3lNftNSeRff4Ucc+qfZBseRTHc8lyyBZIjQvBIWL0/mLYZbOgJELQQUXEA1eWerP9n0Vns7g/xSc&#10;275PwopbMrgXhkDLQ138gUO9C2IlvJY3Gr8QgLDg/XJflVxwnLibrluwGFUTtuFPHKUAB/CVibng&#10;3DS6HgbOCoh8S9wzpj6TY/VeeOH5mox77bXXVk89+VQ5np566kPl2DH5zZh+4403qgjf/EJPjdd0&#10;6ZKVS9gQThNuqoPI4KTzbzXDJF3TYiLkvbV+6lNOgSSadpj08+xaeZN/FA18O2xK7vRtsM/7Tb6l&#10;DZPJu+149VZXnZ2AFMBqpbGhi3j5iu6hNUECFmdkDXYSN8/iKEkwa9VRBIiOqqwOG15RfzBb+ROK&#10;LQSkBW/qL83g3fh1R9JPdGirnrxvQzkC8nKUQPpOfUMvV7xhsFd1paQSR8hUSH0ngF3wS0iENlv9&#10;D3z8uk6Ttnf0Kefo6Rwt7kd4Cr6JTBmPUh/4t6/fWwqkyd4mTHu/7cu3Sf/+jcKT20FfxJ8mBRjK&#10;30kAZxNGJoDbzg/vq0+YMNQ30heh4/7mvBso33inDOlLnNbrqdNcvzHP7ZhvjwJ4ZLEvYoBdr+9r&#10;gZD2Q/u0F/kayyJxkbPdJNUmVyLHHdFSK9+SzvdHLciiHxwPs5tB2G5kL1gHgX0mRyKbBDYRdOqu&#10;/r6KAYyJWPLcQNjElW/zHOR4G0cgiRfwT+GRZ46VvfCviaMKw4vBAV8wumqSIgOo0SHit2EMD4Lp&#10;R6ds63NwGbXFf+q+ze5VaBwyiwHOkAf/oQcfWh2N0Xw2sv5Ln/vc6n/59V+vY59/7FOfWv23/+Af&#10;rD72sY+lTtFN0R++D3t/FpyZqPatV7u2DFwYyj2oCc0zcA1YSrfgK1bftfIR/tejX9Yh9IWiuhxE&#10;b8KHHmZvqdv0R/GC51oBmeeJm/ihA1w5opB30hT8tIVBBvp0mtbd6GvgMGlqJ/iC++ykKQdbylS+&#10;RXeDl6ufIL/ytP3gArb36l9plnrUQ/5s11N+vxpcJj1Y8wOn+CDX4S0U8T7cNuBSVsscg5Jx6kg/&#10;OEpY9umCt3f6wdTD1QBJmHzbeSs+NsBbaXcDrRN337W6mInSP/6TP1k988zXyvn5cz//C6v7srjg&#10;rjg2hXNxbsP9njzfe/yB1aUcMSbAnX2mzsq4nh04BtsmLrUPWb8bG6sWd4YeR3fiyAwPwetIdsyc&#10;zA52+XbTnw7Shw187MYdBzG4giONHQOv7xmgGNRzKt955x2rxx97dPXA/dm1nrQGNnV8Uwg7gzqD&#10;ofOZtDZxzdnFvrJbq76RlUF7Dxz7m+K1mj2wP/lDfyU7LB+rUwLYZ2AYWD/yyCOrB9PXDMCq3YL7&#10;6B144nt0ci3cvTfoLlqEP5fBv8nB6djhkE4rJulwmZXL8hswN40dK3yhbEW4CEW3pB9nNzjFX8mH&#10;Rb33g9/wXU8WmkT2CZV22uIBO0ngKJ3yTP6qN0B7wcG7/WrrHqwHbMMP50rPYa5Pm4A3aGZnis//&#10;pNMWrYOHPo6rV7epBzwFdR4cPCtX4CSQBs6ucCt5puckjeypbb3zbDwWgVDw4CEYAI888tw0aXgz&#10;QDZxQbbgk5BznR9MfDL2/7QvfMHXbofD3+Cgd0+ed3+HL4cimUB/OHHCUecCHgVbvJ12KoI/OXZ9&#10;I/uVLMZ4LYsy3HNifPjDH1l99KMfrXTqX7QPLVynbsobvIo3lvqDLQ38vO/y+2ry37igHV9xEIXH&#10;tMj0251MHkzdwR+eBd/nFshTvKWdynm0jHuk9Ztw67M2EGqCdMFp0r6frps6bOoyTuvijWr31g/l&#10;EAuFnIQhHOSY2RuRM2hmHKgdOGJbtrc+KnqyV99Plf4BxqVkX+qvbZ944smVY9b1XwukXs7iOhO8&#10;7EwnrMxY+s03Xo/N9XT66IfrBAgwyInpm/rPyDa2lnjP0o3cm/7hKr2fMO9d/Zr3yL5OU30zedYT&#10;fu7JlcgdsMo+WORFMhefwY2epU/8+EUE6emsmpwoO7t1wuDjfU0YJ/84TOWjmy3iInvLQR7+5wMZ&#10;BzS9XX6p5Fde7UCNDmg7ru0badCFY7ZO7bjDsdGbfqXPCEPHqgs6is+PPEIfDlx4gsXuE9wL4oue&#10;0UkmX+RDNz6hslcFz3L6AABAAElEQVRCJ59+uB56GLeaBEUnC7LOxk66cCG2RK4WZT0ce+DefC5D&#10;fekXuu/ahZzml4mKaV/Udu9HxipfKLshZaGzd/SroN1Kx3te0u7VTh0L7EycmCAOfqmXH18QmSOg&#10;S008KCvplAFE2ULhs5psSrsNTcrfFJ2Kh7U/f+6hwz5Xd7rg0Qd0opOG6J+hHXzRunxsuYpnr1db&#10;h5ZohYZ0gTK0O1g7gYH2+o2xht2r4NYR5aGfutGh4P+gheKLVLu+cxuaabdbydB0YdPxt28mIaRD&#10;O31Kn9M/j2Uhc08QL5NZoSv+Qe8+3vyO1X3ZdHQh4922L16M/zlj5LTbfna7pvR1E7CtBBN6OdU7&#10;r5rfKvLt/lTyzZjm1iQNbVOCfjH6dJ12EiViyg/LdEhdv6UgXfhNvqjcNZyWgO8MgT27mXzB210e&#10;GvfO3s47Cy+0C1k8iygvZtGI8SIY3S+Sbwtn/UYoORSb4HqeybA6ZjtlkX3VnoFpLE4ugW1h9uHs&#10;AN63uzD/apIn9TMeIjPY9SZpb2Wc4hu8tTDUPKfUwsMz/stXuLKQcxWeyARe8CieTIr6zEBkC121&#10;nrCDd+IEuK7ldGCNvd4Ll8xFhOKxIUd+8z0sLJUyupz8LVgaC29DtXDSdmUn75QcYkMdz0J3OJOD&#10;dYx5cCfr6Dsy6Hxk9LSxfiSAVfoo6cp/kLZBf7Ldgm5+IidU0c0FK32FzW/MUXopn4Z5uwCPomfK&#10;GRxKLqYPCzXZm7JqN6a6Fa/jFxOFfcpE17PlL/2pvOaNtqlH363bKXX5enxar2V8YMx7LCcS3XNP&#10;dkNH72gH6dTr4GLLXn3e7yCyXVmzMFkZhWPKO2zCPLRDN/FktvqTGY1P+HM34/B8pm0CWEJGLhWG&#10;FsY38qM33pjA5vDTJ8pXFjkiD7r50REzJurnnii9lsll+tW4En34EKoe+M+YM3w5uCjrXMb6JmbF&#10;0evalB6rtk0ZFnLDy894q3TUtdQ3eB1cbx5Ag/otsi5oFr+LW9tvaeM+2cK4N6d9hYeUqb3Uvfqn&#10;fIk/yG7g8o8FL77HCuGBwXv4f/0c3GpBATouuE4X0ebwltb3hPcXu6DsmNBJ28uj7sK+yXn9VZ1S&#10;fo0LEy9/8WfytJ3WZdUOYIlvbBFWQ1VcGESmQirMNsgFVoVJ50EB/et387cYJXBKsMezOyv3pBXq&#10;fcqba24mK6DBYyO45sXk9YwQVdmkQ3wh3SK4bvAFW5BO8GQRjDDCw33h6GYrYGJCbgSTV+ARiITx&#10;wfms6ojxzOnk278YUif65Cd/aPXXfvIzZfA4R5/hSHCb+CW8OWMc36GDwoshLEzdmqGy0iPpbgpD&#10;fGm9GFm1FS964LhWVRcawF3cdl23007eibNUSBtg9Ane4QVh2s1V3CiHbhOG4xyB1O+k8Y4RapKW&#10;skPbaRuw0Y/gkHbKmnzKgYv0nbaFIFw6Pby6caUFp50dDU/c8JQ84+ATPwFcP6Ev/TxpXOfnvXv4&#10;4KVaeZV8JdQiaK1cmkUGm/z9TaE52lM5VXzYU5qqV/gX3tcuE+xNO2XYMTwrQlLh1TPPP18G+FNP&#10;PZWVqQ/WERGvvvraMljd1EMZt8P7jQJ4bMN37zfsvlV8pq90n2hl6l4//nbC0uXWWRiM24FsGQNi&#10;ymy50cbFpJ138/zNr9/YDtNXv3ne2ynenQItgxg4hFzzSMu5mjiNkUKRJVUEeHRIJpY0+wyiDqJj&#10;rRblWDcRTB+b9NrLqmeDJfK9DMUYRgYdjoB+5tmnV2eii+34c0SOzy3Y4ceRY9cGA5EuPnPmzTo6&#10;pw3Qjb4B08pRRju93e8NzAwUemKK0Ysf968udYpspsfUD//d8K2JXBlhw0ujz9TtaCqpfwznRYOU&#10;KEj2yj+DJTgrS9it76Fcz/dav7D6rd/6rdXv/fvfzSTVg6v/8Vd/dfUTP/4TtcDMdxlrxXHodvTE&#10;8dW50KEdMPnsxIN3rq7GIWPBEEfPiUzOHNRq1uCy6NppIzuF4c2hWG226OgZiNKh+p6fXjrWwdgt&#10;6qi+AnpMn5x79RbQWlBvYd6DQ2/WboTkF6q8JNymp8lgQVzZaskjKLsG5QsO3sk/eAwMzzX5kTzb&#10;3wAGAw5jzwxe04byF1YQ97/oM7jN4GsmgHF30wA8MOT360nVdvApMwj2T/lLmqFV0WSLlpLjObjl&#10;stRjUnubAVv499TyHdyv/tmXV1/6D1+qSdtPZLfvj//4p1c76UccoG+FT9DnpCNxDYZjZ1y9YPJ1&#10;2o5959eODscPwvWeB3NEZY5OA0NfdVyz0PTa7X6Y/td1li6Txo6wCt8dv/9Y7Nv+bioiimPbXDeA&#10;qhXRGcBzgvi+VeJx2R05ZceY5ETyaYFLl9nNBlDtBO2FDcsEbdrccbxO39HfOW05QO2qt5qa4/Lp&#10;rz29eiN1h++bcYpdjJOMXf7YYx+sHZjns+L6eL7/Nd8PP5nPttgJRB7B43gWcBpwFT9UO/TiRDYq&#10;mO0MQMX+uZG2Qt4bN5AxBu2FW3Zny2uCXN8gcyaI388EuXaa8uy6FKqswNUvOSWK35O+5FTazAIY&#10;i1XJspmwkAc/bvO4fO38Sd6FV7fLh8PUrZzvqRC5C6fBY+AOTgaxA1ccHFy16ZStPlW/fM9o0nCO&#10;mWwmmxJZ8PUXX+dpp0pPekjvt6FJP2sfTv2hl3LrF7rSRzWJYJC84O5dLfwJvcRxFsw7/GvgDKZQ&#10;tAl9ZkGmnQp2LRjPwFF9Z1dV1Sf9jMPbeM6xZxwD6HL06LHs+v1KfevXyVB/7TOfWT35xJNFCzxq&#10;7OkYanyAbXrctBw3HhyNEQRlTD3nWZw6yChvHoP3ZnKb7NCPR6Z124a++aee6qguE9xzqFHlgnQj&#10;f5XlN0F58Kn2rfKbT9Frzf+T+H1wbdyNa7se23UJy1dAJzqb3aEOqX21E16ia9LoOaHCoqfQrOi2&#10;XzwzztACIl/o1G31Pqj4bRSKR3/0h3909Td+7udXj2fH/SuvvLx65mvPlO6w4wYv+HQCHeKkLTLb&#10;CTPkX32nPW1KZvrh9+L50FUb8+vIP32z+GbpD+LZwCNPpek+2LrDe3rBFe+t7RTlRXZI750waXKz&#10;7l96HF+Td37NuxyqOZAy9rLFheAnd/H9TIry2air03K85986cjjyKvoywEvXkmUcn2+FLnTv4EGH&#10;z/G/jpd+/PHHS6aSGwNfHyu9RN5GXtKlJVcCZ+hEFpNt58jA4H4tdS1nJjmWfyNDRj+yjVgIu+Vo&#10;zk1CslWbSDt9l5MbXFSz0FQ9yGl15kw9kwlRmzjUmSP63owbHohcfiifWiG7yV87hel8dZ5JzJqg&#10;TZ9XlviSn6mDII6cdFXv3Xz/nfRQj9nhhmfQpfFsmUzv8R+hCd4Sdo6GdgexzyJr4MCmUV5NxFSt&#10;Wi5r692cciFId3Cpy/eMBhM++MHHik5g+MGxJhQCn+7gAKcnBLpDGoEfyuIheFebpT5ooT2lqzFI&#10;6qzNOafZSXhJGmiiz43YkzdGuBbUv9x/FtKFxngzROibvqbqQ/9tKtDG1zPu5SslS/BB8W9443Da&#10;eD8LnQVyg80BhjapCZDwL9vSiTeXL99fNq/jdL2zM9iE8MsvvRB7m61i4gCPLPZXzBy8ei322HcU&#10;wtMGJ801ePPmMPwkVtJ1SP0EfeTdgn60DvKkryxFrqPf7UadzRdcz6Sf/je83v247Tj03MbTvXQm&#10;c6/W4vTYBctE/eGy25NePw8+NR5iMy6TS3Bx4lGNTdNPegc2e9YkTu+EnD405VT/XWQAuWyRq36v&#10;D11j3w0NQgp4C9v4VsTWH2nql3zkphN9BHHkmPFDHRMcedYLWDeZ9fUAr1bBwsmU/20r83nQCeGc&#10;4Nbt5t3gdMPnogQsVc1L5qBtj9/kGfiHIl/IKRPsaI3vTy76h26YOpDbhXfwmnJmASj6VHHLO/ns&#10;Kh5a04FlH0MpZciPbvQZuiQiNvpyQmfSeK+NjAPc648WvrD/amMBGz3/9vd6wh4twEfPQ3vhs5RP&#10;BtJ1YKMjnIyDLl93zG9PvDuhYybuTmczgwlgZRlf3HffveXPwpN0LT2AF7Tb9Swe2svkpm/1iqu5&#10;iKX7VL1SnrpbaCCIG5rNe9ckKRmiLnACRzp0nUli+b0zRvOuxlKhGX9X1zl1yL3dwgIajU6v/hQO&#10;avh4pudw4EZe+SGP4BvE4Bef0nexKcg5J/qJk0fAkeBOX612TdE2PcCt8tBpwVmQDj5473DGZuot&#10;FB8EM/BEWUCjfPAsFjl+J3q0jIS3DXf1PnDLfxHfBR4uOoa36eWAqmdx3qGLPl11Cm9U+tr1Uih0&#10;Xu3E75nPyyIGesgjbdUtEfhUu1uAwg66sujnmt+qPE1E6fhtpNOG6k22w6ssFASaRlYZiM4P05bB&#10;JnMyiZdmGBRBJ203RhOuq7Lm88qjwRE22ddh7eS/OXINU+e55dU6rxtlwkeaaVzxyuHQg5vQabYK&#10;rlgN0wy0PK7Te5YXwTd5N7BqFXQYitPIKnANwUD0bRDXYurkpWwZSyZ+OXUefvihXH337EoZWgwi&#10;QsazmX5CoxwNqZcwq07hUvSt61KvVEdjVsj91FXdJ0wc/sLc65DnTtdpkal/G5rJ2/RB3/5JLR2e&#10;8J5hgvgd72/jUelTf+91Nkdyu6oDmmrXEqCpdwuGDEgW47H5aNNmylEerTH5wRemzRt2lz9tVglu&#10;+VMdKB3QFVzGbtfHIKbhy+K90CuUNvWfeOXLx2EkrgcRLVzUgxDT9nNkg04vUCCUAPThXB0x8fpT&#10;dexK1TRUV/WuDpu06mrHCCOAMGBkGJjgP79XX3m1+jHhrxxlDH0WsLcv33MKbPW5rX75PUfju1og&#10;WdD9VTHjNDQQ/NaCfrtNJ7kmruUMQ7EG1YE5hl16ZfreRk7INXKhZdctMk+C2+G9o0AxSRevnchN&#10;q+kcoeRoqx2effrYs39JX4ZjBhR2HFy/FoM9MjDCstoZh3B0HPaNmaR1dO2LLzy/+ve/87nVc88+&#10;t7rr1IkamD300MP16QWnMdydVfx3ZUBMNhoAk79WGzKu29aJzA1MRjpj1wCDo49ON3hwJdfJcPr8&#10;3qzGVI+xn5rvFl2Suhw/kdWYwdlAqHRU9YkYlP6Fd/vYTPpoqZM650fuk/91b/VoYNi1+S/+z99c&#10;/cZv/Ebh8tlf+uXVf/3Zz5aTaC8GoEm7C9mxCb+94H8tk10mq4rOcRhaQckZ4zhpO6nPxiaxG7qP&#10;u6Zr2pljQMIBZnBxV+gVAPnFkNVF89M20eZRjlnZmpW02kgsG6gcVTE24F76bbFP5Jkwg8Lqqwaw&#10;GiNBf07Vq009w7v0XH3vzXPzjHfa3Y8dIU/na/tC2QbWdjQKu6mHMqWt5+Dbds0yAEr6CtVOwQKw&#10;BOUDPDJFnHs/bcpe05J7i24vXJM+Wl3SZM0O3dCZoS8PvLbIUGmuO2oNrPykV94cuyYP412mIn3+&#10;FKwFnokF9kdlqzqxVxr3Ap4/nt/IZyE+n0UDX/ziF2on7mc+81OrT3zik2mrODPPXsju3/tWJ9M3&#10;9sM/wn4G3bXaOLxTDoBqnm6j5s2FXtonafHHODgLgD/BLS9W9+a4ROFinBbk9p33pg8Gp7OZ6GT/&#10;lX0TntxNX3PckjZVNl4wkNnZy6CaEyrVKr6OnCi7MTyKPvqjb3f14Eg/s7MyTujAYCtxLlvtzQFp&#10;MIf/e6BmYNZ0hR+nPhv93FvnyiY08H76K1+pAagdfuo9Yx67LciQO3NUM2cw58+JfI/J8ZAWm1hc&#10;oSzOXWEvOwO7zwRO/qW3F+4aVXqDUzYdW1+dtp3h+pOyxbeMCC0CQz3YeCa4Be/JIHwEHlsSr3wg&#10;R4QJ9V2mjDXYhmxedeEAIcf0W+2H7nDAF2QePMQVXwbZ4vmFT49mEtM4RhnVt1O+gF9NKrJZ5bNL&#10;GzxwBO01ToPLcWAY64QahcPgjifK0ZL6qa2xlIAWfuQK+PoT3PGJ/i2UbAlOevr17EQwaO/4/ixF&#10;1yWD6cDhvCH77WYXX3UOrwgmaOW14Mc79A30uqKtyZCd1MukOke4OpbjPGUL0stn8nbKhK97sB0Z&#10;/UaOXf293/+98MB9q5/92Z9dccZL4+Qo+dFqf7/HKHb6CAb6aIOeeOYD4TlB+pKX2n6hSb3In9Et&#10;+pYgnfEK+aVfDH6qiJbsN3HSbTv90RbfkZ36p3afHqQdLU6oEDjdHhtZBD8/Ya718B7/mbqzH9TL&#10;M33mn/+Ce7TwrmyVehU5U2/VKSmSlx4NY1Us2byTnb7XwoNCwcvfCkWL0CH/Jqpf3P77vaaA1mP3&#10;nMrpGB/IRJ++8+KLL5XP5sknn6qFg+Q52cAmeva5Z1d/+qd/UoutnW7wXOxN8ogc1V/JJTDIUbaj&#10;78yVHbTIMH3XDy+NPJCeXCu5nfuBR/6+FX2Et8RtpwebPQO37VCLcQJjZIC+DCc/9ix/jP5HpooD&#10;V7lXr7ZPRD3JdboWXTgw1e3UTp+m03wcORFZAM7rkVXs5trJFlh076XLR2u31tUjl7PY7GzJUGXx&#10;gdSJMJExdhGTJfXphfQbekOd6GZ2tYmq+lwEHRra1Kc/bFlbAlviRhY/0T8Cf1zpsdAEDhVCYzBr&#10;3KiuqY/6whse6gYiWUq+chZbdEOnK9viykcefbQm+cldNga6Cvx28J8JkpGx3pGz9IZ2TmFVFn1T&#10;74IHWsCBTDnhOXDIT6HsmNDJe3UCQ5nTnpUof9Bf+2/L9OKp4hVtzZ5v3yg9pr4hR+l0NFA2etHV&#10;bWOm7NCKTlQ2u+nY4SyUDV1K7iWdNtbWcEGz0ev9noNZHdr+Qhe/tl9a5+BFeqd0617zYS0knEr9&#10;gFy1Q0hctHq7KqN/L+yLdi2a6Z++P3qpaMo+0n/5RMgcCwXYdeMr1nctTMFnE5x0os3xDH47deru&#10;pL9Q+v9SFgWfy7dSLeaok3OSbj/jkl7EHAibbjfglusyDrgl9hseg28YdommR9V/niN/RSxheHEU&#10;49arSbJ1BcjjBtbmbivZu9zWkaqhX01contglUwxHs8/mJF52zjC3fGxY+PcIItyHPveIaXLFRmw&#10;Vab+waexG7mXThJYJnaWfh85UsyQNPrlLPyURXtpa6FkdPqcNjafAIc6fSdpJhTGwbvH4/Ra+9rJ&#10;P3VozCa1YjumS+h45SZbPtEifZ8s4Y26zviD3OiwbPIInHn2jlzuuRdyeXkzSfKojDLsc3MQ/0/N&#10;eYQOdsSrc30DmAwNjfrZZKKJLhO4PUEofsYq5avIs8l3YzObA9SXjDzkVJbghxYmaY2DBHnY8CMj&#10;HceOGuAmw+Y+qgQc8GoMFR2KP6od0hZ0NLzoSGNx/YsOM0ZVrr5mQnf0aOtX8rfHU8UbyJH6kZXy&#10;SS+v8NJLL4WvYp9kvHlXxuh2/5pbgM/Ro6lX2rbGeknf/GNHeegawisTLkXvwFKW+sqrn3mWpu2O&#10;1Dv8Ja/4auvUU9logiI7yzhJfdFEvBOB4Lx/pesoL/sBXdyjR9Ul+HWZrZNKXyc/vxu9Y+ykbHqH&#10;roWncGrvVLdH8iPJ4DL0oVfhWr6ClIcGdOjVfNu8adw6Wx1t9uMjZKfzCcz4lh7vcU6Kyj8BLnQd&#10;faW9jY/LLxY4yqZ39xKPPoK6FZXy7lAWgZoDat9DFvDlH3jygUNv4j9HR6PR1KVoFxuFbC/4uae3&#10;bRQ08V2+IrwUmrYd152rfKOBndm44oXpnyVLE1+2HpipT8/hFsr151ANZIMEgvtRJjIUoyReJ4TY&#10;vJdLI+xebwNMY00FXP0QXnAvX8gTGBW1lbbfnzp5ZznJECXJqwGVp0HHwJFXnICYA0xcOTOCTzHG&#10;Ul6lzTvXwQEe0vhVQcv7MuxCZEZjdfSK784hLfgErYGyoON/Pc4rhu0YincwlvLeN2IIKB0EE2pk&#10;MDgj/apzAZLOwznkKDAKl9D3jEmnY0kmjEHWT5u/6uZnhSemJ0TrSrmEoRn7jEflYzpHO7hHh0qX&#10;K4rWYB/bL52r4IZZu93icAiMS8HLkZrCbnVsTN+CGqweONfrNZxqqTAwHMDCES2wrWLIRHcEF6HZ&#10;/NXtC44Ahylf/TrOoKluq03LeA/Qgr3mM8b1hlfBs5MLDxBSY0g3vKaf9p9nsNRHQCvpxTFkCakO&#10;jQS80ZkxK43Bkt0pcFceYdPOr6wCT1oDgkPZwQXvczlWqIXuQR1TWkpTHdKGx7IjoAYOKps4fakG&#10;JeE7wkigyO4+kaP10haOcmAQ4BO4y8sRiP+qDYZolfP2n+8uBXB5hzTdEhamnce/ZNfps3gPn7fh&#10;Y+GHFWvX4hS/r1Zxexak0z/0rybRRkZfzXE3eBYcfad2YUaOWe1l91kZeJEZFmW0cWMwmW8gUL2B&#10;OT/luH/3cGu7kAfydPz043eHsU5eMmDSdl5ybGK+k+u3W4/vpKxvP2+oVpluxbLJ37Fk2A4jGkH8&#10;r2u3+7VrcaQfjjEWo5HtQR/5rii+qqMVk5Zu3I1cdxwfO4G8PXzNUa5XV/fEMLbb92T44nSO7bv/&#10;nrtWf/uXP7t6IY66V197ZXU6kzpfz47Dz//O18KT+zl2NhO5+ZWMzQDnvg88mGNm7GZYDLmUdzj6&#10;/lQcUNK9lSOGBl8VrQnpyFyTJwYadgs+lEVdJ/Itdjzp+uEPf2j1QJxHqnkkp0A4coh5diiTWbvh&#10;bYb+JQ6U6NVjx45Gdrvv3UJH74jeNhjKP7Rw1I9vQ/7W//UvVr/2P/9aJqleW/3yL/83q7/39//+&#10;6vFMGHR/QjOGagZJoY3dIYfo+pR1rYz66KfQswa2NckeYzB9iDMbrdO1YFfOBsaletDEnHR2AjOY&#10;byQtPahfHQ9OIUS+KXep7CP9T5vQcSaEhTJSg5M6Mq7hKQ1egEddwxN95F3zBF7yj5EqrUBPTl8G&#10;gz2iPQx6yBT3eK3Kjx3VBm7zpEnubZkwzjJ50CN/ki+fUQiNxo4ke3Atu8CuyTpmK/XjWLXDNY3X&#10;/JA02qhW62blLX7AL/BoJ2gm0sJvjG5BmTOxMDYZm8IAMSgUjScdemqRZCpZiAZoSO/T63ZwK5f9&#10;oc13U2/HqCOEgUd9dzp0NkH07/7tvyknHhif+cmfXD2WHTl2tLDfegLsaHaHpA/G9iBXrzgaPXaP&#10;/ndt3xG1WUCgT+KnyMeid2BfCe7iEGubxt6XvbO0tzpZvDBHmVukIPg+KrtUTR3zHuOm4FTbhO+K&#10;XqGBI9AORT4cOpJ2TnmXkw7vHAq9tV2NEay+z1Hw8GE/72YAxmZHC3HHj8fOxDf5x/bcW/oAvLWX&#10;vnc8fPtEvvfLFhfPrjPwYkt5X8+x1TmKz/tlwvhK6Hv2zNmwxLXVc1eeL15P9dMuGQ/E7nR96KGH&#10;avBuos7pA469nolGTiD1e/2N14vm9yeNtnOsFlnlpAIBr3d/wZkdjCWEsqFTN/zQduLFGnja4WGn&#10;KR4gP9Hh6xmzoKFBN75zrw/hDeksRDV4h6c2LIdE+kYNHBf5iDbCtLO2ddQ82dD900R+091JDcYN&#10;8ui3+gi5i+84M9mt2gVv42U8MuNJpdiVIi9ngfKmL5GLaI75tB9aHD7kaP8+Fg5+6sVe5vwu2OnP&#10;ZEPD48AKN4SE8gZ8wQFPuzq2Ev+b3PVe+fo0Oukb0uElAT/AWx3ks/CAHOCEhTPZgvb4kRx19OKf&#10;f+XPa6HShUw0fOhDHyp6n8opUeALaK9egv6uLM/kTTkPUi+8b5JCG00o/leZhLHL4ACUfoGX0QUs&#10;ZRw9Hrzx+xIPNtp6h684SNRPnfHz6dNnagx39uyZ4mOLD65lV4dvdKWAupJp9Id2RHtjm52lP4PT&#10;sgXt05/zz//3NODN4HqsFkL1ZFi3cWiI5qHn1dgZpRMxTIKRM3qi1ZEc1agS9AOeMsbbyU4YJ2vE&#10;9VU2TPGKdujsSJWkLTvluR3eWwrsRfb8u9/+/9JaO6sf/dEfrQUdFsnZ/UlPWSRnQc+dJyITTp1c&#10;fSynZ+hrr8TerEVJ4RP24/C3KzlDJrR8at+TvuonTr7qI/pv0k6cfoEj8FPbN+Rb+DDP5IOr0Dqm&#10;fXN8JPQFeH4CONIcoTeXvOLoRD9y3rXLwLdtc238HMqIHCDb8o5Nyj9BD5H15BqH6ImTJ7qcyPHp&#10;L3fnxBF4kPV8PnQLuFOPyhs7k2wlXy7mGFIT3edztRuR3EF3ti89NUF+Mpwjnozyq3IKt9iyQ/fE&#10;q6s2Ekp/ZhEZOui3YIijQ7QDmf/CC89Hf54rmD6zYuLXiQzk4OAtPxusbMfAVQa5wAZRNh5AU7KZ&#10;LFVvga5jCx6NjVHfZA1+0uMFdAGHz9DVT2ArwtOzFqdby7ejDqmXet9116FauJaKrfkCDtpN+8pD&#10;BtckYe7RXV21iTQmSyxqxVeljxNv17dwJPU6OIjdVfqZX2xZcJWy2VBoAX7zVmzxS1lMmPzqoV3h&#10;pB/wm8LBeD5RhRc+qn91xnCSaib6Kf+6xQqFGoOY5HynUJQaoXpLInhVWN43VW9OJE6ZUup1Q3t5&#10;O7bfb+cSn3U9HKcVjQZCpV+K9Dw8Mnj0tbHQxP1Luxt30QWBx86A9rxzNWbZz+Sv48hrMiITs3hr&#10;J99vvZE2RFu8BXe8PBNcdobWODIAjW20/eHw7gceuH916upd8V1fDEwnQWXMkrwWQD7//POr57Nw&#10;2iJI8PQvfVx7FW0C63p9viDyKvaRnYSFi/v0TYKr6lkKroiQZg2dii5bxMkrlBAzn9vJ7S2h07c0&#10;vOXV+nFghhZLmdGy9dbnZE1aDv/UBGYjUvp77CPxJtmX5lxDnpvGL60b+MMf3tVCm9Be/8iLQGbb&#10;dN/UP/Q/r/TVGpsFn574NbnjB09j5sjdonUvKPFOfva8cUf3zd70ox3JLN/aVZY+2xQYOgSVhd+1&#10;g/4H55GDUydXO3ytYNvLblUyg+zWJv0n8LpTJqLHHnAi+ytJYGpvck5856lX9UcvxscLcpsXc7dB&#10;t/JqY3Baf7YPMMt9i5f1K/r3xMm7wt9ZrBq8LufYcvUyztMPyGg6Cu3w5bQTuO5rvBV56d6Ygv5q&#10;HR37OvRU993YbOrX8jw4LDhGureOiVwfecw/pJ+RncZM4NZ8T07MQms2Y42vQgRyutq7dELrCrqW&#10;bqbntC/bwtiALr6wnzFExp6+vezzSo7Ot4jf+OCuLFIzJtQf8aO+BY8jOdHD2MgcE7h0G1l86RL/&#10;StsOSI8n8C2eLn2f64UzdrBqr/A3OmTpgvrgMevu6bZ6LhrFJxC9IC246pWXKbN1jbqD7/0EcyLV&#10;Vxa6THzlpwdTtnzofiWTyKWbUg90M17ssW/eL7YPvtPnvC/9nzTsH3YE+qGnwDZvnm344oyH78pn&#10;4eBb8ipxXT++roxB02enLeFhYS/5J676h+vywytOZoDX1fDQlfAkn5f32iDWkyJLz1fe+ByUeXjJ&#10;j0+d5AE+fsIL/AH6Ij7TPnDS56Vx7Z/xuBMems54TZlCtWHur6ec6vNpBz5AOllAn2q7xa6Q5hAD&#10;T+hO0J2nO3cDBbvvugBpAelObkDas9hDGMqfcM3fYg6NUO/WUEAIDKv3wid1jHIElXtlddmLEN+7&#10;Weh2TpmbwQqP3IM/DTq4D1Emj2cM62qliasfIw3ODJwjcSLITzhQrHDr4zMu1TdhdEgKTwPrkAxF&#10;MBG4DWurJ5vYRdw0VJAdFMINuU0dq3HcIlHwL5mdDuXIlhGyk6l38GC27iQtJMchxIFDIahP12ny&#10;ob/6cVa5cvgyQAkbbY25KB5M3O2pARq/oQ1alAMiCDIWdVZpZ9Agg29UiHMvn/piSvl0Lk6RFhBt&#10;QDYubTS5Vx/X5pu0TVYebegznYnflWOBkugOXkI1dJcWnujuJx4+h2ydX/WKHPkIhjYIlNWDHeVW&#10;3ZO+cdAGXQ/PQn37ZhEq8onfwDNw6zj1LzIkj2vThCM5k7SJ4EBs50jzujbT6Q1+lAl39diGj4aO&#10;JFrDCt9xclEClJ4J4LPJ733zR/gibSQ0rEUQVMztP7cp8N2gQCuidLHi3SlBH9F3yJzpS97hVf1D&#10;ED/3HXPzXzKMYXQoAyS9UV/Tz9pY3Cj2m3PdfvpeUmBpyncosvWBNpugTf0rtZiLtnQ0ED1Upy1s&#10;6cs2HMm0djhEOhbPEM03ElfGevS0wZ4/J7K78Kd/6qdWP/IjP5xJBjswrqyef+65LNg6s/6+4vm3&#10;rPI/t7LD79y580mXyY8DExKLfI4+EUqjRS4/8vCj5QBmfPWquxi/GbQdiaPXUbmc4JxVeNm97zH5&#10;fqgJH4MAEz6PPPpIfc/xgeyGNECjH0/Eef+B+x7III9zOaWFtxm85PaV6HQ6kwPs//1X/3L16//k&#10;n6z+6I//cPUzP/PXV3/77/yd1Y/92KdKd59LvfbSgewYpUMqxA6gZ0yu6IOOkIsZFXqx1ax67R3N&#10;9I9B6tE4AOBjIqe+r5z36aGxadrJVrRIXju0ORgY1pwLDN4rcUwcynF2BmKlv4LHOOHkUwcDFXbG&#10;yACT/HbY5hKcLI7rxRxwVW7LhOizvFMWegjiwSlbJ3H5jHTi2tD3Xv3AoAenrMk3+tF14vgJrGi9&#10;FBmFz2oAENq1HrZy1SpehrcFer2gDi5Fx9CX4Q8/RjuwdvrOJD4bhKNQe3La7ESGMfhHx8NRXa9n&#10;EWW1m4qEt1tnd/8oB0Xi/QNPWRcz0NGG0nKynooz+myOMWcTyAsu+tr5+vLLL62eC+/7/Mij4UcD&#10;HxN/UwdUPR6+tVgAvDBm6NbOUfWRzi9oVnCpX16igTRsVbxTAa5+8uQqLbru5L1rgFWcoxyrPRIn&#10;vgay3rt3TVi3X+Cg2ZRR5aIIPZB3ftp8OxQl0xcsHgFuNwOvWm2/2Fd91JuFluxEYkMZoW++mSSs&#10;7cfgW47y0B5dC9cFv3pOufrt8ez8NQayGJTjzDcDz2ai1biCnfzs175Wq6SffebZXpyRfPpn1TVl&#10;n0z/s/vsQx/6cI01lOPYM+/ZeFXn4Ikf/eBHphgEe4dv38wCGDuqxflusRXicBxHB+eetmSL7oUn&#10;0QwscdKQq+B6j97ywp+T0IJWQdWlKcdB6F82fa6XIje7f/QEAZgzYT5jJe/JQn2gxhCRH+6NPcMh&#10;BbcGyaGHsosnwu+uWFPAE/UuUUW7imV/6yEt//BJalb10yZkkZXexnYc3nADw8fP5AnHldxXrxk/&#10;uddPlAc2x2m3QQpO6LTTV9On7zySBUb9nWyfYFFXE/HGiu6VKb+TgN58843V008/nSNmX6k28s3R&#10;aa9yYqXswi/lyKOdOAPct54MHYJTOQ+SttvPSvfuU/Al06ee4uVrZ0XL0nGcDF4cYMrhaOF8mPzK&#10;pPPIGw6WS5f6pAFOlPs+cF85aspxGQf9voUhcM4PXavRmly5F999e+pWke+TP8XTqUO1a9rqUMbJ&#10;IXhjh+eKDxIfeVHO1eglsjNEjnyPk2dJm+iqZ9E6i61Lm4V/8VXrv8qV5Noq7WJBtky3w3tMgdgA&#10;kbdpqNVXsjDj4UcezQTvx6vv9uRYnPmH057pH0K1Z/pJ+8ta/+BrO4jWeqvStVzTr/Wv1tsmwPAa&#10;WTiybqNb9Dn9Ei4Dyy7jdubGwRg4NSkb+TSOZTrGuMhCOkEacFp+tS/L88Dmu/Ju5HiE4ZK2ZVqV&#10;X5Cw9qYTF6+a4FhggYEG/GAbORfbMD6fyYcuJlFHjsgjrieA244hK9XR51o4tmciFArgsHnU0QSi&#10;XXeCMWH119yfjA1EhvGVoIkJ1mORu+y2PtXjzTqtw4T+yZzGY1cO3cfuoftezg4r+tNO13uCx6Mf&#10;/GDZ7vxd8C365ipM3bVdXtb7ULJk9NirxrxlA5c05Leit1vfq7v7/ewWbH3O1mZHtb9Meew8z3yF&#10;B7HHLkWPhBBFGw5qgU2pznUf2kBHu5V+TftfTX6LrLzAL3Q5JzIb1ZXNQM6TX97Rm+UIj+xmSwo1&#10;4R+YaEQH7cWfVjxT8qxtoxs32B6niw7aTZuwz4WqQ6743iJQE/t0kRBMYxM3/YZX6sXWn4ayFfF9&#10;fqtt3y5oN80dR3B+/BydbujS3z49H17OyTTpC96aCENneU3mDF/0QjTjP/KmxyfaQfvq98XTyeP5&#10;6qmeOPbJk4vZ+U6uPfLIQX3qhP3J72jcTPZsY27tJObUFzBvpAb2TB3yZ+F5etI4BP/V4ufUS8pN&#10;kPbmmM27/7i7gd6QG0bZdLmdOHbudvA077bjv+l9Kqw95SVvd1L3G9UeiY//Oh2xxuVkAlrUP/0m&#10;NPGrvMlsvNXvNnhp95YHvZCOrDQObTmiTcWTEeQsur57GD56p1RwjCulv/ccHGFi8u9GjY8CPzto&#10;w1DBlR2q/zbF2o55J6ib+G9WPl6sRcyRMexPYWGdlKesnlwlz8+dx1PBIDiTa16bnxl6VN60g7G3&#10;8UbLrV5sQz9Ipzz01w4FX7lLm9hkopvKVyEP5SeJbJOHDeBTqSXbUjiYQvex1rGepR35Sf+DL0gH&#10;Bws29FG6BQ7mAMhhsvRs+lzpkKTlg6GTjOf4i2xeMOFbuBTfdV8no8ESjMvoOHXAWzW5r1JbQZtf&#10;dapW6oKeFiYYO0xaNIJf1Tf3Al1fC3EjV4CDg2DMCF7TYKFt2pE+mIUj4JEP4ElHP1b61J0cmXt0&#10;8iM7XNGmflv58SJ9Qi5KAy91Z2NU24oLbvINXM/qZoLcAmtXOlA8+SatoB7YG34CPT/p2obvOtdC&#10;ncIpdFp02pEsUncE95QlPzhaRd6D4DV1IjMsfocvfYtXyHE4Fs+Gh0tHh4Z8btfgKr/3uT+41gu6&#10;yx4puatPLLRSl6U+cBDPL7CX9iWL8YRvi8MTfbKQvg1CiUXmf19xxgSRCVOIAjToEG6TTH6/rmwX&#10;shiE4C4wk3Odl5OglQdCdb4h1I04yLZD5VsEkPjt8ssgTBlgFLEWRpCucWqmmHzyitdBGWO98oNR&#10;2um9h8eLL7xQHZ0AVm/prQznULvz+InK143GidCOw2LwMNOUsS4zuKOBo6E0fjIstSFoulEKgfyZ&#10;upUTNeVucGwHEiYqJYzeOm9w1aDSURjjMGAEg10rF5Pm6FFM3vTH9vIkYoptWqHd8uMEUj98Aqca&#10;YCT11Ln4IDB89HqCNAxQhqr3xWi1M7frOXHKnXqa+HU/zwNLvQTx6NvPfXXvVw6mdAw8IF3XKbyQ&#10;d3ApWqWjys/wRdPcViBsbw2Dh6sVPq5oCL6AV4oOqTOjasJ2vsGB4tIf2jjmEGoc5Wn+6wlieSkG&#10;dCv6hXZWlKib9iVQy+mWZ8JCegsURpgSXgYF8mv7Mn6mkoPg7ettCvwFUwAfCvgdz03Aw3jfBPDa&#10;sEjaTh+ZFd70LzGTJVf3LQdAKodAxegDDJqUg8/TLwykXW+H9zsFWtA2m2zaWvvjBdfWB+S0Vm++&#10;UCu84Ts7B9mJyOtqxTE5bCAiD/nIQDIBeTa7fC+G3xh4JzOhsn/Fjqud1f35JIPdsXapyYPFyHyT&#10;wFYNnssRuOcW5zxdyRFk0dSZwPPt0K997ekyODlOgmwt2tnLQjH1scundqAHHzxuUvDN8+dybM8L&#10;NXli8dOTTz5ZRt7J2Ax3ZreEI/sc++q4T7sD8bjvpBnIoIVj50wK/cEffHH1m7/5z1f//P/432sC&#10;+Vf++/9h9dnP/nI5uNhMdhAfO5YjQqOfGNZl3CU/A/GOGJXHci/QgfqOQdZBThE1WECPIzsGSdmh&#10;kTrWYC79Vx+WnjF7OHptN+/3OYhSr4HFtV0OvfQ/HZK9ZddxTbgxLVIO2pRDKLjMpw96oVv3e3Rs&#10;OdD6mc1SziH4B9fSlQ5SrlW5AZp4tDGRl8jiEHQro7xc7S1/4O83uDZvtR02cso79xveC76BqB7K&#10;TTH1rgeVnXfKB28GRfKjFeNdmeInSOedYDKsaBTcZzAxuLiWDEPHpB+YvdClbcXqA4GPRoJdfyao&#10;pHVkoR3oL7/0YtlnD+RzEGfjzPz853+/nKwfeupDdcSiY5o4s7Un/ueMO8ig6WoGTXCtEHjqCQ9L&#10;GMWPvbONr7Se1dnVT9qp89S7HUTLu+TRVuLohbadUt7bhIE5r26kTaasKcN1cKj2ThVKaiRe+eWE&#10;CYDBrezD1N076fXVvKz3yjnkfqs+4mpyJ1d8UP0r9AdP3iojZVWpcZAcO7ZT/feB7K6YwSnbTJtd&#10;/NSnKp8+a+c2h7ej9jh2DiI3Xsvx3G+cfj0Tg1/JYDQrv7P7VzmOq7eI5Id++Ecic4zR2tblUH8w&#10;E412olm08eU//3LR3lHPHIMCOcZuJe/Ix/NXzifWbm4n7pi07QUMeJcMHOctpwpHYdmZS1/Ai/rm&#10;tIG6k7/dZy2AsFCkB6bK1rblfCQH8swfdihOC0cSgmEy0c5goZzxoW/1Ze22tKt3wyPFgwAhd65g&#10;1EB9ibKwUvkcVtoqN/VeOsEV3KX75BkPjv1eIGuC3mR/6Yekncl1zmvtWGPKxKv7uu3zDCm8ZWxV&#10;eKWsmexAQ99v9/z000+v/jzt9PrrrxcuZPzHPvax1ZNPfqjksTo2XZsn3U8wqVG0jt2jD4FbY4Lc&#10;4xOye90WC4+jq3GBeEF7oYF8xq+uaMWGql1FoUlel24FXyjHvbqTs/RHyvKOjnNktb58R545pK5f&#10;aVrLZ9x4a+g22Dh05n1AVLPO83t1xV74zeguFG00QpBy3CxIVr3yyhhNKF2RurJBJpAT6II/7Soa&#10;GYg6MUUqoIU8aM+RdDu8txTQ7/lLwuD1fd9nn3129VM//dMlE7tfdZ/UbmwTzTh6EX/oJ/oG/hFG&#10;RlSfXvqcvNLog3tx6rJjxhYofsETye+9ULyVq2fwvKMvhNopkn4nDbj6uSBtPSdOGBmhLGV02e2/&#10;cN+y40bZo1XOUvb0BWWC5517P6HzdRlVx+A3V0fpp7gK7HQ4mESiD+QbGccGLX9aUrKB+WTIJboK&#10;LDStncGxPTlI+TX2T/bEBzQDqvS1/janqelPqMcm4vxnu9eO3tyrAzmqPmQ/2NLB462ko+vpVZ9w&#10;cPS0oL7ivZ8yiw6Rf8qd9mS/0Zt0qFD1TB0sbjIhR98JeMczGTr0dmUfygOOZ6Gegyd82SV1VekE&#10;9rRTA9FIYPegWZ1elexkD/lSv+BpQtxmlrI38kyXFb5LQ3GeTzlsG7oPHn7w0C7beDm2Eh3GxwkH&#10;PFa2BVrnef0+8MC2GcNpQvqaU7xM/grg3xq2tYe6/WUIQz91WZp4fVPzvqGHq7ZJa4cuSZg/LnTE&#10;+fAq2+HVV1+psSOfSizUauOa+EjCtoHkWELyayOT/t61XWfhSeth7Xz9aD7xEzvSmPdETuJkl2gT&#10;k1Evv/xyLY5wxDs/jklhNmwtylNEioKhvsZu0s6CNhsZWPXJt0/DofWu/2zhmIiq69bbW2+3aXfr&#10;O89rHoqPNMxfHHNzCXBKqHovOOZ+OGvbZyXZN4TArBD4yhp8qtw0Jhrv+Ja1ZKmm9zt0/276SXan&#10;3pkFlMowqWUcPrKy0iULOTH+e++EkjOBYXMXH4Ire14/7smnxbb+ZsQLrOaiAvu2f8gT+DMVWySg&#10;DJnSCxPgOXqu4xb+TCptPvR4W+CJfDcUQ9Hk7zTFPx5Stjz0A97Gm4LF1HQf3roz/hHjYPrlzmMn&#10;ytfiW7Ely1If8nk333Q2we6zRnw3JmvlpWvAKZ5N20mLZ9FJmxa+wWMWWAx/zVV9a7xDnuefExPA&#10;vmY3KF7wPrqgysp17EX5pSO36TPlCvrl5UxCnsuYTR0uZTJY4CdSR74i43enOJhsFeiE6sfBme0C&#10;tnEK29z405LdXWM9fVP7hqzVTm6EpJ8+W/ZE6EgegAkvcwhT3wMESb5p57VtGxykoTP0gZnQBJ7u&#10;v36ofWIDp65Jj0Z18tdCe3px0jRq6BT+Dg4mpUfPeSfU3F7wnIB26Dq40EVw8gyvgQ1/edHosjqx&#10;p3JFfzIXXp6lL1h4JTQZX8i6/gtMC0OFOkI+myBm0lq6geEK/0q7RcN6v9BP/dFXe+zAIQEM/cEn&#10;jODlHdz8qh55j7/41PI2HVGmzoeXbcosOqlDaKEeQ2f57CAW8GF8dxtiiuxyUliYSxihBOkKuRYT&#10;5CqOMTGhkINJwgiHGpTneRD3rgiwwBMvzAqEwafSBIcS0Eta6QaPifIsT+UPMd0PTO9KsMiY4LkJ&#10;ujHgwJcHIwjbjpoL6YyYyAoMjjadkiE5ODIglZUS0xCpc9Iy6DQYfIZ2BTh/lO8nDD08z/3gPulc&#10;MdDkaTxHOAdW/unk8kvDiIT/4cPJg8FSDgeNYBCvY+gAdgcxDIJROr2/GxwI1UNFE+2i06QzEQwB&#10;BvWkrLJKL6pnyrYKgsCeNld2CcXgQ4gRpqX4AgeeB7bvKD3GatEvSHTduy3cDy3AdA8GfDij1NPg&#10;DG0o2Kpb0kzcOD4GRpWd9+qm/TwXHhEcQ7t+br6Y+3Z8oU23F3jeCdNm8+z6dj/871hqQbmTD3/o&#10;pFWf1MNR7JQF/myaNM2s/FG+Dqx8AU04bg6upM1zL+j42rH7ZtO2hIrMt8NtCnyXKDD9p8HrK/pI&#10;82TJLv03PIh38bY+0ixZnSqM2galuIElPwh2hNYqycDU/x1j34PbXhHpeNrb4fuPAiMzYe6+ZTpZ&#10;TO6nzSMbiVmDzWvRFXvhm93MJHjH+Cb/K0/kt2Ohy2kd/uEEKhkZZjIY4HCogVfk7uFaiMA4PLzK&#10;VxlX9+a7wBVSjmOSDTRmMMAAdTyWHb0mawyI7fI6l9/X8+1GKzVff/21cjBdzHeUzp/L5HPSCmNw&#10;3ZNJ6AcfvL8msO3UfTMDeLrHjjSDkN/d+VylPZrJPHrB9+fsHKZHn376q6sXnn++jjp67INPrH7+&#10;539h9Qs/91/EiXxo9Uf/4Q9ju17NN+geiD1yZ44Fuju0agedgQ77o49Sb5uq9c+idxbdri+NQ4D9&#10;UMQO7mtnU/TI/n4MZAP+9EUDMQPPmey8kp3VcLYi1SRUaRgdNo2WFqz2K4M47eBo4YDroFGrZ3da&#10;MKm00WvK4qCrAU7gTzy5AF4VFBj+GeyPYxNwaYRt3pJ/bIGRLdJsp9UW9KS2t9DAOwMhedkLBl/u&#10;we2dF22PMarRgz0lzKBPWvqZ7GMDVbnBV1yQqbRwIsfAnIGc+8Zx6qAPRA6yH1LWHaGHtmTraD99&#10;oPA5d6W+6Wyh3pe+8PurM+FPjtTHHnu8bC+TUMq2u9u3kNmAAVxlk8faUV8qn5z2qrqjEXo3TeFl&#10;sOE6YWgShIo+nv0EdWk7m+3TC+foAOXChZ0swMV76Ss+79xLV0G5+Q1t4OrnuegbGhduS7rBbztP&#10;wWtoC8jWReJhC8/CW7vl3rNQZQU3E5fobFd1LbjTjgkD1/F8Fl9o07K5wQ2O+vnu7rHFAdQDOrxS&#10;g9ukAV+5+qujpjmrz5w5HTnURzGTJxzV/+yf/W81+K+BYsrlqNa2HON2mRrAP/HEExVHdpABZNDd&#10;mSTGBz5XU5MAwbvt/9Qv+KKxsYLJS3VB//19fNE0qUoufwzofVNwaD1thV61YyiZ1L/jAyDt4bhB&#10;Iw9jJO/2D+V90l9Fg/wKVuqPlwfulAkf/RE87wS0mnKH9imoVnCTYTXwTxrv/IZX0FGb4jMBDP3I&#10;lTxxXDPnNfhX9+NMCA3pH/1OuxRvLOWbDB18apdy+qc2UhZ4aO2e01wdX80RsV/84hdz7PPrpY+0&#10;28c//vGa9GD7o005o+Cc/GCAr8ypx8gR+Ez50oDvlwzrPqRsASwBnHLaBr57+ZQBZv8sNo1zPvVq&#10;uTLjoh5fdd/IyRoZ98LHsxXz9JTgdInDWSzE6YSnarI4Ts8J6b3Jl6dit+7bnoPG+yaoUzRm4bMb&#10;Z/WEkmRBdOPwxpPtkDEJwuZA75JryTSTvehk5F3/co/OZOnsDiD3a2yccqV5XxFjKv8DdCXTBbyr&#10;jz2XT4c8+8wzqyefeqr6is90lSMwMlCfLYZe+lflW/pqAckffcxvwuwwEYdf5l3xSeDoj3jQdWRN&#10;5V1gkCkz+ct+xHfycny2D4dM6/xgeAfOyAL2C/glKxb8pMGXbK29vT6hacr2Do6e5VO2OL8J3pX/&#10;Inzd9sJG70+ytukdf9wT19VXkm9gHznSuNItAV7y0ZWOgutMeLBz6Bh+kLF7TEjVxFf01YMPPrAc&#10;i5mFTbGBnL7B9ncqz8ksquR/0q7qwW4/n52UF+O0P4jeFRzz7UQ1O5npWJ9200ctbCn7dqkQvIcG&#10;o4vF+VQMviBzZ/GXncp0nfZBK7rJohw2LBtAOnJZ3Thjy05MG0pLZtJ99JB4diU54V78tA/dblLE&#10;s3ylR5OX/6fsgHxjF3w44l90RV+4Si+ACbeyfQ+ab0cfj460GDRAKn3pKAsuU1d5we+Jid5dKm/J&#10;N7yljIV2Bznq0uI0Exj4V/l4dfykBXzrDxpUYIN+nwf0n7C+Xd+EtPyAWThBj9TJlGyzJWhb/Qav&#10;vP7a66tnIpeOxV4RLOgULJDWtmyYwzmpIK1dCxcOyLPAYl+2/daTv8V74Uvx2lF70ON92kEfNaof&#10;GRfZmW+cefrN0zm15OXVmYxj8aVAdjgO2u7BG7vBodosdU09qv1SDZNi2/WvjP5sqpj069j/qJuB&#10;X30ztGSHALkuQlyCXbohdt/7u8RL/y0F6ZJn+l/lSftUufpVJmvSPav+u/FZ9OlODVvbzjfPLQCa&#10;uQr9g5yZABa61sRn/BrG+e71ZycWsDu2albZmpXemYjG5+8U2kpUreilyA1mHHhBI2Ej8/v57aFU&#10;/d/+1RL7zvQl18gfYyINVv7q3FyPr4cM382iAzZ4LXgIYhbC9sToqcjrTABHNloAipf5zmuyFf75&#10;R4fgDfRzNVYf/Vvj/bxv+Wf833p4ZK46SUvO147byCswqp8mHix9rnR2rruhnSCf3/UsXCcbC250&#10;z7wbuQ5fZbX/40qNG96K3lmPDfn6A9c4omCG96bfFfw8wwcf1ULflFk6JrQsOZ8CyQw/8r5wlz78&#10;T/bKR+/4PjIcjY3QUqA/Kn3SGU0cymaHCslfIWWVPZE2Iz/qN/Ve6Kh+O1c6Pd0DXvnhFhieJ8w9&#10;2mgXmw3ElX2RnmzRFHnSfSZ1CV4T0MLz4Xxm7fDhSL7QzMK60S9wo8cEPCEUjaOfps2J0aJxYE1Q&#10;PlhhgsKlaR5YgSeAj1p2/ZO76qZcNJQX7NLVuVpAJqhyycV66rxupS34kRk2wKiPyfPilSwiQUu2&#10;RMnt5X7yVP7UT36h8LZJJrjgB7xAvhe/Bq50cFcGO8Q83CGITRgaDMCKn8g8IKJ3ovp6M9G2KwiZ&#10;Cdv323FgeFeNvTCnuGqcVFrj+aCyMA1Y90uxkx+M+reUObi5EgQayE6CzrshlmfHqRnEc75YOU/w&#10;CAilA96XFRiMt3ImL51EBygiJB0CC8Vsw8RVr3S01GlDs6ZdJV7+wG+Ce/UWGv8WSiUUQ4JquIVG&#10;ZTQv6Y7mG4LSw2k3DCMdQ8vVrwRjaOBK4DFKZ+Agn9UCqIuGJfSKeXqVuXJ8a41R55xzg+GiddLe&#10;iPLncHfkpbjCGTMHWnXK5NMhGIhdn66/1iRYO08Lp0St8YVD17UZeuoqDTzr70Irg4yuO4O6BzWE&#10;HpqZKIj46joFJuOU03scjgZAhPQ8g3MrbO/HIF7XsdLh2e5ck0f+TcfctLXFA41jaBiHj6BOlBn6&#10;vBrn0OTtd610OB5nch9vN01yF1q738uOB9xyLQrQwFD7qwueux1uU+B7RwE8uSnNvb4xfaFXqHX/&#10;Lrm5JJVuk09/8dxKauRgT/bpL83TSRVlaPBJNkaB2dmyKfr23fcBBUbObqOKL7T9XgZRu1mHxR7o&#10;7+nQaZn4SltnJjF8QEdlwMAQivDDM29lovbee+6NE+dYjGFMlf/Jf8zCoNIB4ZoMsC0WMBhqgzDP&#10;4SFGVsn/lHvsBJ3ZhjfGvPd6JlaThj3AhqAvFAh/ziS7+ayKfuP013O89GurF3OUUQ7L6AAAQABJ&#10;REFU3BuZ5LVS26rps2+dXV0418cHH0T31uRH8tp5Ocb9XhxP5zLxw0B78cWXVv/y//5/6sif/yRH&#10;PP/sz/z1MlZ/6JM/lG/NvbL6x//oH1WfIv8Nyj/84Y9kx8K9tZreAImedbTNGH12idIxdMX0J1eD&#10;SXroQo6qtVv3eOwHk3vdLhsdWH0t6eEWLVs7+aJcira7OZmFbvK94hs5Sght/Ax0y9EVfSs/+jk6&#10;Or2WpVtN7vjnRBRNtfsd+UZY2WfBwQpnzj1618JCDq5yXsmT/0K1W/KxtxZro194F70/Br96qw16&#10;TRAnDA/Gmlnf05sFMXi4+i/dxlZp2gwMV7DxxlJQ8e3YfPDQ5nSzgPbqa4AFTwGMer9GkabvuvY1&#10;f4MXJ7SA5xwFh/+178nsKPf9a0fLWpDA2Wzn6MOZoGG7soU4uGuVeexUgyuLGRj/syuYI7km0oNf&#10;y99upyow9Q+SFW+HCeqpM7rcSlfPfupZdU0Z6qt/fUNY0k4e792jB9jTPtvx3pdtmKtVydWfUjfH&#10;pE8618m/vqZxSr4ENrwqPtcJ4sAFP38qusrP/eAzabWtiYKNTRjaHCOPOKztauoFfPL1YHSvju3T&#10;2mBO+WVnBw7a4OGTRzg0TtVErnaDC8e/icNf+qVfCh571e4vvfRyeOCtKsfJRM9mskK/d4zl5z73&#10;uazcvlJHYj76yAfLcXH262fru0cP3P9Ajgy/u3gLv3GioBs5cCRyD338JhSeoYv62kmFV0xUqtek&#10;haO+abCp35ZzKnUkf+QTahCcq8HrgZ1QCw2MD9AD3cgL8dVGgSkebL9qh4LU9Ftub74sadFInqTs&#10;HxzyDBd8HcEV/LWx56X98x7+gonzcSaxy6u9QpPCIUMJR4kLa7yWohxNOvgaC2pT48ivfvUrteuX&#10;LHOM20c/+rFM0j9WK/rBsaBAPy4eCK2HNwY+ehjfkNfeCb711fGtl/CcI5nBGF7FgxYsqDc+6wlq&#10;E/i+RZ8J3MhX4zgw/ZoX+71nC1HH2QQu++1EeASvgG3i4ZPRSY89+mjtZr8r8obM1sbkP77XPzVF&#10;1SV4o+HgXRWZP4mvhPP8Hl3LKZRJYGOqctam/bsC4ZXwzF52k1xL85Of5Dc6uvr28V7oug6pTy8M&#10;aC4UT/6Cset0E0RBi9CZfrwd3gcUSDOYYKxdwEHntddeWf3rf/2vVn8rfG2hA5+BvlUyJO/xsZaj&#10;M9lP+ghRUGFp33qvjbV10ut7+pm2xw9sSn1DnDR+I0OqrIGXeH3cu1k46BW5WXjkPRkhyDfBuGnw&#10;UlbZSkmLtwOs8FAmO8QOVXVrOdD8L808K1+Ag6Ac70bmgKm+8NngxNaRNnZ15BPZPOmHVkMjfim9&#10;gW+KXTLymN1FtuknfCij5x0JHdSLZmRcfRsxutPJPyauTGSxDcgpP/W0KM6ORrvp9D0LJy38QVNj&#10;BzIRnfRpeMrD1mKbF12DdNU5/d2EgDHI2ADas2RpylQHNJW/7NC8Q3v8dYzdF14quiNOAhieh7Zl&#10;8yW+nkNX/8hvgd1R9nDwo8Mt3Jr6VYL8mXY+cmTR54FddcJ73vuXOKH0YtqSvYGf6D9phcbfooH9&#10;1bnIffqQrq9JhuV65Lod1cs3LoMTnkOHql/gVL2qxK6P9kRbcByzv389tPEvMCZM/elowWVBaZJ8&#10;316X7oMYVYd1XdUz//SR6/kUUtngNfjoqhrz7meMdT7fAH7xxRfrFCnjATvnjQHqEz9p37WTPzT1&#10;H/9p0wnag43GRtSnyzZLnD67lz5zR3iqZUj6fnDhQ3Ys+0MPPlx2KPvxjdffKH7UBx0bbbzhW7LT&#10;7vh2r/zJKR+/p20dPTph3dKbKMw2r7+jq7LVMYxNOIeiHaZvMd9qElh00kx8EWtJ+3aXwa7g4dXk&#10;Ld5eN+gmV3pbxtIZZyx156NC70P5XBSb90iOXtXnWxYOhj02bFuvdQOZ/FY+VdWn+ESWxoY0mb7B&#10;dclr2/h3GKrN8UH6LknunzbBF9uhZFz1703smuabqG+4qzb5hthNRL1PeWqifCQGt9onbcYPfjRy&#10;/HgtIGn5aUyCRnwB9EfRJ7wtz3o+pqoR+RSZa7JT/xCMidm32kjZ5F9mwrrNEgeWd65kLr3ScwlJ&#10;lvzysK9vZJpo+tfQCi3rV4IrNMyGFfDlAZMN6H0t+giue8HfOM+Y/kJ8SYdSXtkbudJHxhEWF5fN&#10;kDKLbwJbPdVJPx39XO240K3kORsh7WV+K8V3uwZ/vhYy2OkW5ZtJGvUo+Z+yyIWqTzJVOyS94F49&#10;/Nwrj7Yo+0SdEgeuUPIgcF35pPA+HWL8BZcqY23D9HPLkNY/YKmbsaQF7BOk0S6bCfTIrqQTwJae&#10;noaj4KosuKp3jU0XXHtcGP/NwjeVYckz+QvGUo+haW86IAbAxFc9VoDzhMHfgp6xW7zeTjNl9OKH&#10;pmsSrNN4j2cQbODF+Agdm2+VJV5b1ZijelDjhW/xStEmpABn+1Q0flA8bNyWHcBtmALou7x17Uvf&#10;L4AhlP/L+76BgAGuKyLnf+4XJl8qo/NQcBUStwDoywJ78oisiiN6kK4yse4UXLk2f5QrDFgMIq7S&#10;wzf/NFyoUYkqfdVjU5eX8q20MfYMfhlWlN19932gHCXbMBF7DG44G+yCCVfp0MJVaEdkT8hWxDv8&#10;6To0PnZ8CGBU3UPmMTSHRp2+6STtGNCMXnWldIvhgxuhp0PsRkgKO/sLbeoB7bKSNCtsXMHdSf69&#10;/PazErqVVAsknU59wK2V/YRqmAzd7YCAq3cNNp2XIEvZOpx3VZ+FLsoRT1F6B8bkGxjig21+JnIP&#10;p15xzmQ1lGvn8Q7PZdVnHDC1U2ahv/fq7L2y0IRSkNazNhTHmeHKiFbOtJuih/57+Xhi9Y+kgJv8&#10;k04ZnNTavPFNonXYdGSOEwMGOOzEgaNMcRyxpfRTJ0KEE5+QBFc5VVZozvEmKGN+8x5OJczDs/AY&#10;+s0VL9wOtynw3aVAyw5lNH+2Msajnhmxw68TN/h4/25Bf8DXJX+iyPW9mgxMPryt35OLt8P3BwVu&#10;bu5N2+MDcpGsjXuD5E6F0r50BlmurRfbovUO+d66o1e7ka131PfCTsfZczEDhGRaHSqnaxu9u5Gx&#10;DNFwZ37RUfmbKbGUEfugdFD+0OORx3SEXxhsdTQTlIevRX7nu12eydZTOS7r3nvvLh78RFb01s70&#10;pOcEt2P4pUzIcDjZoff888/XNx9fygTv2TwztA9ifJ3LBMC5TNBYzPBGFp89/sHHV//wH/7q6r/8&#10;xf9qde8H7iujzkDhf/2n/3Q5YrknhV6KE+APAuP37vnd1cl8huJUbBWDbgMHuozB/ECO8nr00Uez&#10;eO2++lYs20Dda3Ckv9Rkeoz19K+jdxwP/q0L9a/S3YlnROqvjMQeBJnc6N0ZBg5o4XvCRzO4jRfA&#10;Y61gp+t2ki7ESZv295nL4R3aol05IZOYYe77x9fOb/QzfahMtgdcObpqZ1XaSiPBD5/U6vPcV5mJ&#10;B1e+lg+NS2XJu27z5M57vwrJiOc8GcDgoXJyLStiDQoMMvDfDBoY/DWIjD0yg6TL2TFogNnOy/AM&#10;8y2mpnR3HO3VoDNAU25KrXLda9vDu72bRz06rG+kKPx8bsQqZgNCdHEssPpyapogfC2LA5599mvl&#10;JP2rP/FX4xh6uBYM4MNHwgM9sIucXGxAk8EHoS3+tuu9bSXNqey2P+FCtorSW8YuHRqWLbW01cjw&#10;oa1n7eDnvtqmYDS9x670Th54uJ98ys6DBqvbKbOjIycCFw+A7904jOWvfJVdXW4O2lLsdjnyD+/M&#10;vYWi0nh2rQn34KhMz9JfjzDyXrh2rfWbfnP06J2hZ9twnqX1qRi2M8cDm9MP7gJ82H6ueHpW/LP5&#10;TO7LywlglbFFH/dltxLeMmnKMWzi/8zpM9UvHWl5OosB4AWzl154IZOQXy0nnt3fNYG38IBJY8E3&#10;i+to8OCpzD7hqBd0gqMOx8g/A8/gqa3wIVrgG3GpUPUH8PQV9Re6viZ4m8dLnlaa0C68X/o7dCCb&#10;8LpQuC90rQE2ObMV7702GDb1DGe4FB97H5jKQmO2g/7vN+3sO1+1CCVwxXEGSQcPg2J47WRldNU/&#10;9TO+UmThVruktL1f2i/jZfHKavt+p3YQ/uEf/mEtBrJI5tOf/vHgeLIm+OH4Zr49L9SpUtl1hp7q&#10;5AdOXdP32Dyei8ZJj2Ylo/BL0sK93i33YGsXP/X3LJ0gba34X9rG0WJFr7yT1ns/98oFQ33mpxxj&#10;ZPDwjl11H/v4J1b/9t/+m9I5xiBkvLYveR1eFuDcE6KNR49H0KzHfpXoffIHqeB6PTjv5qFot+is&#10;69o59+pTXsDgLG0oPazIL1yh6l/5k8ZV7w6Lh9OLVySadukct/++1xRwyhmPrj6hv//BH3xh9alP&#10;fWr15JNPluzTx/GH/iHgZm2Inzn1va/4iksfTl+Yvuwdm0cf6r7Zcl565eljQvXRPLtWeYGhT83C&#10;G2nALIdr4MnH3nNSDX0sn/dgKgtG8l+I/igclj4+/V5aaE9f5FshsydMnUrGJPImGHBc4JkEmrqi&#10;TNmPwU05fvAFgwOWs7PLbTnOgV9wlkL50egpdC1ah54c6PSPdBqBjCGD/HqhaL5Xb0LKhEDqZKPG&#10;oUP93Xq4nc6uX3rODz4nI4t9w/wei0bjHFevWsAUmadN0UA+4cbhjVwGe/9G6zp5uv3h+2qlLX0V&#10;u5d+JmunHclN+puOmW8PohHnrDqxHd2zY2qBUqCpv7jrqQvbryYiAoMuLTzCo+S0jRwnQofBZa6F&#10;kD/wDCx0ZYN4L/Bb9bipeVfbJLJoTg+WvZ76Si8ffehIVXBSs8J7L7DpUvWUzgIKefFR69PWAXge&#10;X6indKyT+v6vXa+5h9/bhRqmwL9629ul+P6ISxU2YXloC62jp0081WKKpI82rgW3smoy/Kbdz6cv&#10;m4T1CRBjPP3fwkGhbMzww6VL9H/3I7xDfhw61D7IgpM2UiZ+9YkkO+Xdg48n7sqiZPwpLx+lhWrs&#10;mDsS7zMjxrT6lE+X7Gby6hy7IGdo2BAEbrWxdtOsadsbpRjfro07Dk7vFrZp9bbpopurrLycfpkK&#10;VdnSb8PnQ5i4iX87zDrVzX+lK0zxa+BPu63hLEikx2RQIEnGKMlxkF3ZdoiqJjrre+y4siUCsz+Z&#10;lPYyPkgfQnenJpBJ5e9Oecab2kdQ3ppk2Snb9+9SC337HcJNb4K/cqYNXadM2YfGt4J6p/hJN/SZ&#10;55uv4ZzIsU1oKtNJtVA1n9jkF7c44ciRLCSK/OYvsWCHXHFUcS1uTnqyHX0FumP40AScfMLIJrQ/&#10;djjjmsjTwe9G5FvZrzmufid2vsYGs3bDk5eRx+G0RKftF3ieW6d3edKXrstV+fBQtoVNZGKNwTJe&#10;Ms67stThjTfeSLosyM4ioeOp74lsXKDb4SIvfVYydpHHZCefg3f0hU8WVFuFx6q9Uq5nMFzpOPJA&#10;3b2f+qJH81LP4U3bKwv84TH6G5wqI7xIB7jPn7qanDYPZsGIhU7F26EdHSYdePCk65Q3PHUjcyuC&#10;NFMW+kmDhsa4YE36Spw/gzOYgZ60rUernLT/uoyFufeCB3nW9Mq1eKXnTcDXRvLAY/w4rhPoQjY9&#10;PFwbX/2uf3x+wsS7J8fhIw0eq3uck2dB2qGjelYdE4dG+KzzFolrl65c6hkuRIB12QVvwQkfsqcG&#10;buG78Myh66lnTmmoEGB0LhvH7mSjyX6x9RdgSAoaUpjnesgfafwUVIgsaTTLxFUaPWlJO3k9F8EC&#10;OiRdR4ubn7wabsqfRImWfR2mbBUfUFAffJupkjyRmJyhMs4Jab78Z39aSpBjjYKjUDXg5TA+Bdh4&#10;tKHenepmpixCh4l0cGVAbhof7mnTNS6DdNEl6QZ32ZJqne7W9+1w6PRwVmZNerrPKpPKXfFV8Xov&#10;jfrCRYdK7iijZnamF7r7V4N0nRoGhYgW7MGDpr98uQcYcLrB6LzSx+7pUIzAgxwH6bsejAftJSjT&#10;M+F1KStbpi0wOFyEwm8R1BWRP9MZ53noUEfaLIZlCZMt2o1DbcrQ3oOHTjE0BnOEtav00n4j3aVs&#10;heKuJ/yb9uoF7wlgb9p6E+/9lNsTYJ1PnLJnF5Z7x6yUURAlAxZh3QqjBcusIAJz6ugK1vYzocV4&#10;sIgBjgaF3X9uxguc2+E2Bf6iKIAH8a3QfYN8av7HoxycjLkOBDfp0gL8Vj5O8puCia0bl7s/1Kq7&#10;CKQeMFL90T03pb798P1EgVI1QRgPkHlYaOTZyE7652jkWPFMdJR4vLawWxvX5F4WIRkk2AUsjVXR&#10;WMzRyJcuns/xi/RTeMYIMIOmNk77/bWsYAaPXipHGudNZHGGBkVO38tVvtWZw68ppGQ2PbEbYxlL&#10;X48hbKLleAYsDz/0YPL8p5XeYM6AmaFvtecrL7+y+vKX/2z1R3/0R7Vr+PHHPrj6e3/3767+s//8&#10;b9QuMUb0yy++sPr93/+91Rc+//nV53N1PPT9sU3uiD599NFHalKH3vAd4D+O/XIhdkqtFo0+pS/u&#10;zu6VezIxbJdDf2d4rxxF4h2dZNLHTtG7c0z1sXxDx4rAOmomHVcf1EPZF4zfnUwW9/FivRBLm1jR&#10;3O9jNOuT2iWOrzLKc49yaGXwfyV6233r7TQLGyGOI+PkLHivQZyB79gGFnzVwro0ShnewS2KLJRe&#10;YAbWtF+iArd19XqAUfyUAVne4StH3Aw/ST8BjuBvv4Mnm4kdEqTrnfeeD4Ism6cGOKkhJy+b70iO&#10;HjKoMKCR1vuyORcmNUCgh6WpdOWwgF0H9ujg4Lp9LxUbgV4nW012HY5Dx5HizzzztUz8PlNHGj71&#10;5JOrx594vAZNjjD03SATiyV7ww+OD7uaPsJ+PZJnPYpjxwTwOJBg03amu6p+t3HqPgMfdvE2ftpk&#10;PkGBdp2v6aBdpOVcLF5Y6Ol70dpTfcCF4+RD87cL8kvPLtIWnsHnUJ2gLLm1q/vBcwZU2q5wDJx5&#10;t50OHDAFZUmL9tXm6pH80k8aeMDf5z0q3vv8Yy9apOS7qHhE/+987bQ3IC8HrPSRbT7HInR5jti9&#10;WJO7nH0Vn1qh0ZTrCp44TqKHH34ocu94OfrQx5jFMZh2bzyW74zbxcZZri/bJU4WgW3hp8ntk/lG&#10;oPrWooXwBmcfXGoQHn75yEc+Uk58E861eCX1q0nopJOG473wDPE5itFMX4Qn5w1cwSuaLnStDP7k&#10;XQ2wE++9PNN/Sh7npIFOFspGlghkOJhC0TV9y7XKTB9Lg9V9OdDSRi0XGs4aj4XNyDB2s37snTbW&#10;nnBRBCfMtQycuw6RJ0kTBqznQqC4zRjpctHVogz98kxobCHGRz/2sbLv7YKzW8eYSB/GO8Yt+qr4&#10;qYtrj2PbaWEiwQ6ICVNvz2wqNAJLgL/34sgbfVl96AC0Q9d+t3FOyTs/eacNyImif9qDgwJfg6V9&#10;yF6nAXz605+uHcAmIsC+uuNki7RfdtEWeYPPbiaa02sLN/ih9/stqFMhHPzwosnf/fyG1r5tX7uZ&#10;QqtElwyfOqAdmiWx/0Un70peJj41nqR1jwbbAV1vjtl+e/v+e0WB/YyZhWkv9sjvfO53smP/iTqy&#10;nR2B77V19bOkLb5JDnwizrv5Na93y+pLAtlZuz1yry8JkxcscX76nfz0Knji6jlylWwtnZT04iaA&#10;A4Yf24nOoh/oAo6+ch6amEw8npW++DV/4CeOg3hOG+j3DfPYsd4ZWLo/8Adn5dM35Jh7v6mHOmzL&#10;GrKq8gUn6eDhmVPS903d50VNaPKXzAkE5Amb9eDgYvK0blC38YmAdccdWaQTHMaOYKejG93G3rZr&#10;Enz2kIUrdgw7tpkeBkc+9vDQgW4E1+Qau1c6NOczpCdqkpPOyMIhNrN0ZduFNp45zC+d788OaB/p&#10;xDlpRX3UvdIv9+xdTuI+tW/hpfBb0SR4K58OK0d3nsGjc7VZ8UbqemuQt/LnhXRlNy2+wConMg2N&#10;yq6MTKbnps14nWrCKmU6EeHYSbuo2ybCH34D33UczmhWIZcaB2SCV9m1qLPfFH/QReov74aDlwQu&#10;3kUkTxktnLfef7/epr4CmX9TCBFG7tR76fp/0R1ZtX16Tdkqp7OA7LWcMGUSmC0xJxeYXNLX6WO0&#10;Y9foF2w1u633MyGpXfAMnrMDsH20iw2dgorm2mdJ470xMR73jh3Dljy22JunTt1dJxDhRwtR+Ggq&#10;qMPCD2u+WFf65laX9DsNcJty1veph+DvlOjddqinJd12/E33BrxLcFd5xC35lLsuI/eqPRvp9I3d&#10;q93iB7GXjS1HttUkY+CRPxZK64tkjPFCTRRGlrTeWeynBY/5fvbg9M2u38Bvt2QY3iMPhoaS3Hx/&#10;S6blcTvN26f41mOnaQamMRL5XPIyPChe+5HvFjXYBX9wzA7Q9puju4lUuhvvs53xvjxktoAWJoy9&#10;M8lp4aIFOvUO7MTHsk6Hiy5LOfSZcQ8azWcr5ZWv+uSNQ9VuBSB/9JUavyw6nJxTtklSE8k+R2NB&#10;vbb27WDtbJ7p7ozB7rn3nurP+hp9qexqk7Q7vnFvLAtvPqKZkKafvVNn8taYU51nDOZ+N/HggSPA&#10;S5CvruFTOkK/R1ubIItueY8HyyeS9yXrEzf5pBk5gh411g7duny9pcdGhUPKH14EB120qTLhqp2F&#10;0nXRR+gsjj7ergsY6rJDfmn0BM9Tdj0Hhwp5vw9+/gnaEZ1uRK8FyYpHS3iQmzeuNa0LrwVm3ec9&#10;P8bhtEX9W8oFc+ohnVB0S1rjCDZT+TsSXzg3GqHpYi+GBmwM7QGuKzsHbtoRTPIij5UfrdSzxnfK&#10;yG/S4Tvtr351Sl7aWn7vY62kczSu7Fh8dzafs/PZqUMGPe8UplLeb99XAyNgEGNY1ftUQGgmqdv6&#10;Q+kkc365yiBAbEkPLlNg4M+1mifpHVuhPGGut97LU0XU9WZYhIiAEIwXSpKyYpQx6P7KD/9wEV6n&#10;JnQYe4whBuEwJUILGL+Nmu5k49xCVAhg1DkqGq7wYlgL63olfk0/jLkmyYaBRDbDcPRwILVzpOup&#10;ft0JtZ2OMvCUA5cpazqq+OpYwa9oGLyk07GtIGmn1VK3dPi8TjqMWNWqPOLKuRSm0SkNZrTbBx99&#10;qISxlYg72UEjbOjUnVsVlduDghZs28Zh17yy3vJnM7CCzDg9JNJOBP4E8HUMxqx777RvGehL+6Eb&#10;o0jZ2ldb4YkJ8hW/JsJ9w2lDu5+7I0qPxmhYxi7eTpBG/OR1PXny/uI5Hc7qOXjhSTu1GHD4g1Es&#10;LbrhU21vUKBTzyKEUUilYCIIqvOnjS5qi8CgUKT1DbkO8FgE4RJz+3KbAt8NCgzPD2zPLTP1i8iZ&#10;9DeyNCxesmU7Hb6f0PekQefr9IwbDtMo7vQNcgygYu13Vl0D8vb1fUuBbakfnUX2UTJCNW4bMFHO&#10;jIqOTnxafrlvmemZwXMo8vLYjRz7zAANj5D1HOy+EY8HwWZLJDqhddH/z96dPV92HHdiv713o7Hv&#10;G7ES4L6MNCIlO2YojZaRw3oYzYPHDtsPDj9ZilCE/w/9D543h/0geUYWJY02kzNSzAgkRQoESRA7&#10;AWJfGksD6PXn7yfz5L23gUY3RBCLFF3d93fOqSUrKzMrKyurTp29e/JNtXw/xELxjJWFQ/I6vpjc&#10;wqtkN+NF/N4BlbE344q3eOXdk/FkDweX46kzFjO2BeMMQ9+k4OabblrdduedqxPZDPX4E4/nqNdb&#10;Vv/8n/3zGPIHVnck3gLvRRkL3oz+/tFjP863I5+O4XcsizvXrX7hF35+9Ux2Wz/51BP1/WH6/eJL&#10;Ly4HwMFDh1fHUwd8Dh1w5F0m6NlFauPEkRxN/ePHn1h99zv3Fj778qZKHftjQTdHN/uW6DVxItx1&#10;1101KfKNNQuHJiIm+RyJ2rc7b6nuCZ2MdUdf70mqSYIduWjWDqEYo1k40ee1vmipjwYG52qoWW8O&#10;7AmPGLHCrpNtG1ySBenj2VRmPE91NQ66Gs84Azntiv814R5dsfA+dVig4KjAo4FR8NWfH1jYxhjf&#10;BI4rMpENBjHAtROvOfBMhISyBzOBBNeOY7t2tQMNpZGxSovzg+Fez3RTQk/q2wFTEfIvC4Wl4yJD&#10;6j4Z+2sWXcX7oSFY9Rw55ci0iIMO8Hz04YdWDz74YMVbAP3yL/9K7AjHGfa3/uRhk+9OnfuDO/lg&#10;N1n4dYQpGcMfmyUO5Ri5U0lfBzRa6LQreUK16N6NgzfIpQ+wK9Ylmtebx7qrdix8Jv9sHjxQrPgf&#10;ALvYmYmXF85LweWy4a80+HKge+MFj9EI/o4mZuOBIRSs5SqPsnjlfp7xefLnpvGvNi3yUpDacWou&#10;Mwv044Ae3lS2wLJZRD2FZ5a7XAV12Oxw0BHr7vOrSWpw0R54gG8zxWs1Hzle8w99a2RZGfbr2LLK&#10;VLnIjR3jficil8+8/FTghyZ5W7dgh0Y+XXN3+vaNN99cG1Najg6tbrzhxqJF9eHUZQGaXXrk5SOx&#10;61+rxWNXuLGRX8jGFXSnz9CQzUpPXJnTBTinLY4JU697fOFkl5fdW/QPfiaipwKn5g5okn/TptL/&#10;kRk0IihDr35LrPsF2tZCcKqULp+Ju0DvlxM7NrP4k6lP/t4t3/3Jc+6qziqUP9hlkwZ49b2pXE/S&#10;qRJyXwug6qq8HAhdX/O55xne6n3wgR/mzftnakPFP/mZn13ddttti33fb0ujz5vhM3yNExZ20W8W&#10;Lga+K16ivZ9ygmvPebp+MuI3cl1tC3/ogaJNykycchwDgjTxNop6gwLNzP98QkcamOLAFcyVOdLI&#10;v77cR8buWn0xnykgm3/4h1/ttJRV5rTxN7jqBcWroEtvNr0K5Efqz9CDvEO6qB2cyaZg8xjaV3qe&#10;S2rT1nmudmnsWdLEoee8hed5QsEPnKp0Ii9cP3AKGB+MLfiEpxyC+sXf/d2385mNO1d33HFn98Hw&#10;GK/JS/2Cab05nOv0zbY/SFD3hdJ76RPi6U82qb59IKeDTP8SD55nOFQf0n9S18B1bT0Z517uhXpT&#10;9fX4m6LDvYkpvmQ5ae75jTivOWb1W7AFaWB3fbvLNyFu4vV9esf44J5+qvYGP2W28YJTjQG5aofn&#10;0VFEW7nqMWiWO7DoGmHw4cg3ptL/KeB/zv3M98WzyES/yAc3sNgx9CY+2bx2NEc6o4NQeKX+o6nD&#10;eHUkm3F81i0J9fai0zTYtdqlPuWU4Ts58lIWzoKXOnuBK2Nu6tSeogvcErS/6Ba67NkdmQlt+WMc&#10;VW1hle2I5ux++Ernb2zcAi91lIzElhansTZv9gahdgTLgxbsJDb4lVddXW2wsAEXfHWlk8fmU9fw&#10;072foI7jxyJ7wUvg71JGXr4iix/yisPHcuajd9qN7tK0r5zKqROtwDRG6zfGBHiJk3dwTsurPvFk&#10;SWCTgjlwpZlTNKaV5Yw/04YzIv+RPWgjWUYLgVzuDp19A9WY2TRwysCBykeWXn75pcwPn8m3r68r&#10;ntXcI3BGx+CtPnJw96Hia5Vd5Fgd+KYPsB0tBB/JZlL9TF8Hg1zAZ/izL/mCSPGqcMy979kqc+21&#10;x7KJ+VCOSn8539fOpy9iR5acfghb89Fq6AjP7VAytpUu7zvJ3XY596Oz3xq//Vz1oln+sVfxJCVT&#10;NgtYJ14L/9JHlj5/cn8vTiov7njm+eYYNuhak3Cvv9pMTheUDcgXUZ876/nX1K3elpGJefv1fOnN&#10;59ZvU1oZciSt62hdMumJTvw8ne/6zpSWYjMh+TIuNlz9YdG3pS/an194Ro4Fcuv4fnT2ghlc6cST&#10;WcCTr/pAdBoZFegZYeZw7s31yTrdJr+g3cZLV+sI8hctUk/p7vgg1UM/OilGUAd7YTY/yL8dbKjd&#10;rmNoahx0b87GF3NdXhowV6EPtKvbaxzoUyJmnmNM2ZNvqtfmgOChz07QzoafcmyCbMiVL7FLfNMh&#10;LUh7epyQH/7mmPuDO1qoQ9BWm3iNgyfQKDKpttkIrq1zxLH8YLWds6mPTBfMlDc+uC/6Rt/IP/TS&#10;I93PszHQJji+nXVc8pe+xIP6Kd/j8k4W7bONqZ5njl76NO2f8soULqHpLKTXGJ88+Fd+m8UeM+7h&#10;HfhV3k3CLK7WpqrQhURuc1xe/6wLuScrQsc1X0eWXPfmpUx4VTD1DV9CyZIZdeBdrZ2CEXhksvxd&#10;GYO1xZgsVLvCt72nM2eE1yJfxgzlwGIX8WMdzWekbARnH+36//7sP+QFjkY6OatnI/JGmLpDFRCA&#10;lwaVoRjmnGsBuRFr2MMUcSWkaXQ1Ls9yVFC/EEbXPwyPUHdHRDxGWTMfPhrNcNEJEIIzSNCJKQnG&#10;hjdjGGUGJ5NeCvVwHGrKmdwbDM8VwKg2E9bU51lowYmhlLgkVSjmhDFw08YZ3D0LrvXPs/uK18YR&#10;6EVYljRKUSh6FU82hqg05WtgKDiTr6/KNXzfkOjdnbBgABButGsnR/o1Yzg4lHFQuz96NyOlg46c&#10;OI61/Pa3v736+te+tnrk0UdXt9xyy+qfxtFx1ZWXFvccE+mtJG9Su9bOhnQCcoJmFKo6oepaOCR+&#10;jMpgvbRzIeYaf/nxs+FoF3rhOSU6nVoecIWiPfkKzeAh4NfIiM7pWCGy4J5MCfgHBjnyvRidh5yg&#10;gfrBBQddGdOMK4MIHMSRpXHAKEv5ca6Nsp9jOk1khHKMBkdlizbBZULJVP6ov/iX9gaBGhDQThlv&#10;Xr2aAfCNdOxvffObq9/7/d9bfeNvvlH50XvbOdpw0XZ6Xcd0jZt6p/4L1wsU+CAoYJA1aRD0AXKv&#10;35J7x3S9Gme0wYuuokfoPf1Gn402iZGw2WDTerL1h/4hzLUelueJa6NzGXzTL2bMm7yuYJ4rqGby&#10;wN9PqPEheuG9h/P1zXPjFwq8dxTOCeG91U/nCvVmd3hrseviwxcXv18/miN2MwHFb3ra21Ja88ab&#10;nCxxrGQn3cEsfDrG6vBFOTY1C6O/+7u/u7rrE3dF93Fc4WnG1BRqnht91dfjM75hF3mjwyMCxUt1&#10;yF9XMml8GDnIsxRljJny1X3GBcYhmOSq9Xk7f40RdtsZE4xTFvN8e2xfFqd3Yrc4gtku0THmjTWc&#10;MRbxvL1Z40jGYDu/n3ji8dVjGX+Nx0cC8+FHf5Sy2WWafMYJdRubGOYm7xwF5SQI3gz3WvgM3uw2&#10;8n48kxoGpfHbYrmNXJfGWebN4auvviqL0DfUJMdCre/JwG0Tmvd40+1driEcuyjI5M3nZ9fjog12&#10;+KGdDFTfJfEy8IksAKObTU/oySELN3bcochD2YKhLTuFrhg6yVuTiugF9ePhGL7lpEp58SbVbLFy&#10;msVZhx7kBz+Mk2NrwsFPAPtsYTteDjs02UnK0U/Gdlf93ySTTNQC7DLm4xFeM9LVVE6z0LTtk0zC&#10;ks/CmX5hQjIONM66hx56aHX//feXg/ETn/zk6guf//zq4hwVnMoLVuEbGtRzN6O+g82ZwPgX6hjC&#10;yBXehGCZCLyQOmO3xHZBC2HsFW3VloUkuXY/AXpoVW8csXkjA9rEeSEN3Tut5SARZT8DVgvRkVcy&#10;S/YKVnBxVefY2e69qVxxuZcuFF4pRxbVw86pydJSXj70JAsmeuooWy8wyH/JnzEldUpzrf4f2OAp&#10;X3Fprw0X1R/Tl2ZHefOKw5tMmeB3/XADD4wqjx7htbrZ1vAG28994R4YZJ18JgGIpPU8I1kqSn1o&#10;n4RyvsqjbdrsiM+LD+et/vRN9i05Ubc3uy+LHa4fsEHJu3bAT/+aPhFMKg5Meobda1MH+WOvjkOb&#10;DuN8HtynLU/mqPt+u/xAjiW8tjemxPkiyCuYZ5EvNBC0Z3QlXMee1V+8uSvQ9Rzr6tEmsmKxY+xr&#10;MAg9+la/C3/A8WYznNGWDkSXqm9kNzipmwzgG5zwsWk8fbhtezTQBPptjucWh47eLnvm6WdWDz/8&#10;cN1bULg2G2o+mX55c968hjc88L5kIe3Ez+FtNTJ/OIeMJyMP8HY/QftGNrbnOHiNT9vz14GBHgUn&#10;sMx7PRfvc50wvBncXIWpWzqZUwe9TPYFdKNtWr/uXT3yyKOrf/tv/4/Vfd+7r2SObrMAghd9VF/6&#10;yQK7ACx/4Acn7fvQQ4vpO6DRifiGHnQzedyEDa82ce/y7j0UfZc1XMh2HgosKmqTK31Pf3fyiW74&#10;O7/zv68+//kvlt6hR+kfMqtv23hFhgVx5F7/INsCnTL3I+/6oj5WY1DSp/+KW/8UVnmCDRf6ojFC&#10;Gf0UDLYUvwQ8pCsLl7E/lJWX/oEb3U63GjeM8/NNYfXLpzbjLpuDfLO5wXeShHTjBx2oDk5v9QgD&#10;W98AF26Nbztb5R/Y03bpxqDeTNM2xtiLYLKr9brKlzazWehpeBiH2G30n2CcQGfP0pzCQDezRZTh&#10;p3Lss3GAHjXuCXDB57EdpLELjY8C/Gbh1BgP1owHQ2/lBc8Cnbguv+hnOBcNkpXtCke8qPrkz3gy&#10;G6zQoI67Tl58kG/kQx3wMeYLxlQ8uDL8Ue8416XBS1vEqc98gHzMuC6/xfOX8wkazv4aayPXaAJf&#10;YXyo5B0/thfEK8PyB13YBTOHJ2/gpFDxRZq6vQH3+OM/ysaK7+TUxftro1nxvDjdwIaOcxVbcy/X&#10;/GvM0r48GzMFn/bZzi9uux+tx570H6H/1m3KRe6N8f149r8LPSQuICoffAR4LGKA8PXc9Vdy6uhr&#10;5YXy0q8H/zMz6LNtC6pW2b3ZzPt6fHz8mPq8+dqtt922+tmcwHHN1dfmtKnrS0bwlC1BnlvXRM/k&#10;n7iuu21HMgE/NMPrsi0KrZYZaUL7WPi3I1uJEy+/vkY29Xuy+MgjD/cGwqXfHcmiwov50VW1kHQG&#10;AQp01x04erl57nsPjfPZ4MC5+bGm+DrbFmsqbuRoruuM57p5W9VnRjT9IheRM/d0rHmRaygeOvn2&#10;eGx58wB2aE4Pcq/PkTf6YcLwZq6keXM/uc68ar+w3aaRXfFl15Dl8AlvBWXk719FnePPW6l4jqxv&#10;S2o70nxz07dCldDpcOY0l+S0Bv4HfkDrCpflxDInmNmsTi+io80Oxl0/eLNT2asz7s6clk6qjdG5&#10;GhuqTPSrcaPWAha9b3xEU3H05rG8ke0tXWMOnvBXVl9MfnWoUx/b8Kxpx/6VFw3pxhpXs5ny+eee&#10;W72U8UlwctM1+bRPrUfF9wJ3+ddjUXAFu+pIvx9/gi5qnCFPQTbcSxn9KbhMqPYnzdi54SWedg4w&#10;BM/whC84bSMYC5d5YTLwD6DptGU2XakbznDUPvoADuqGHxg1bgbPmUNIq/EazaKrZrEZbAHt5Smf&#10;Ve7xSZBedE4ddLrenOTKi1faIIApn1CwMg7iqRM4jLPkhk1jo5c6BLib944MkRVtBnNoPzBrbEuZ&#10;sQ/QvfpykKk2TDuWNuBl49Htkgf+w6/Rx5OnEFr+AMX/WXZJ9IB6aiyOfiC36OhtbTDoCTCEtSym&#10;nlez2Fv+qfD2zTeO5WWSpzNvfbp4fVn6197GNzWlrM0YhEAcRP0QwBVTVNDGjMZ0ZdKEqbwe6rnv&#10;KBhp8xu4Uvte2UWRLbAmXh4Dzek6n93A1fVgQhk5Eaznn3+uDBgMveQSzuJTtej7wgvPlPGDUHCH&#10;9xWH890PxmuEgDIogCo5R5j2TRbP223t9BZG8ZihPmG77NnuxY2zrZTgogWHHguYQAJfG3oCP7BG&#10;uDxPXOfdDPCEWwfhdGacyaeTU2oU06EoHgYynL0NwNhw75esqwd++MPVPd+4Z/WNe+6pgd5RlL/5&#10;r35zddvtt62uzc6VF+PgZUjJT1ZMksppl2eBI4py0dHbOOSM4+DuTrvBu9kBjrb2dVEGidN28ST0&#10;lDP6E1ztphWGJ+CRAde5l+bXg0GXVaZleyZjozQab/kpAaEVQjt2GTY9eesjdCgU9UwdJkpo6O0z&#10;kzPfbtMhBTLIaNcWZQI5P3TuPsQAACd/0n54OorcwJZ0eaQlUEY1IUw7TaIsDDz22KP5HuCzUWY9&#10;wdG2C+ECBT7aFNjWWy3e0xfKSEhf0w+quy99hK6pPOkOvs12IfzDpgA9RdfHuqmG9MSHHrSQGScT&#10;Pkf/LaqvhKTHAbqQMUUXcgC1Y4tjZAIZ6tMVOqZ0q9vI0tzTl1StZ3gwWissorWLnRA1fcp4aaNU&#10;yjLIGLa7M669ljfn6PPS6xkLBMadN/NOnMx3Nl7pb7AZ8w4evKIMUEbbnn0ZA+jxHC1svDfRd5yR&#10;0AZl+kY2NyDN4YscvXWw3gj+zGc+VRMB4zoVf+Sl1+L0yg7svIXG2QNHTrAf/eix1VMx9J5+4sfB&#10;uccCzpJDmTCxlfz25d4GoqJn2gtXR1S/8sqRTHgY3jsxli8v22EWdywMX59jZ2/IEacmZFdcdWXh&#10;y1hGP3UZH/tTBKeSfnXw5DjIBCaTqcFFnbVoeMKkt+2gU8ea6OhnrN4Velg4DyUWw7cnymiE5uoz&#10;/tX3GRe+4Y9f1Rm5YGcoL4iHm1COv+B1It/xnTAyMAa9Z2WEbbhktJ+DB3svv0SUjcNW8Bv52neo&#10;ba6yG0KDWjAOzgOPHJWcpi7ONk5XwQTqcPhzOmW+/e2/zXcJv1N2lcWlu+++e3Xbbbet9mf38PEs&#10;UJoCFj2JbuAQmkWKl53kyySk+JM+w3mTNsCpJnfBgW0SxLsd3SEaVvIBqX3qqLZCsCIj64FROjm+&#10;AzSfdmufOkomwt+dvEk8Ac/ULY/0sdeUF4d+QsvT0ldT37RJmnxT39x7VgYOw4PB1zxi+Fk6Jnnl&#10;75pA1KS2E5VxvFTBPdQwwZ3gviad2XU8m1N2Rf6Fydf2W2xecSUPUslS/6qutMjEDeid5QNl6hQW&#10;8gbHXvztfsMJV8nJ3zfettX35Hd1/L32IVZPevukIzhIF9RQ9nje7nesMYeLgB7egtq/f+NENF8a&#10;WWmnfdueVSB/zKXoHZNsfY3NeySbVdjBZJ2zJsg2LQNfu+HB6cz55xvX9GlNdNEi9zXRD7zemd7H&#10;2lt4w8N2/vc3asmu+uElXln0I8vjgHHsGscEmNLUXzKC9osOQZu4jdLXFt1Fdwf3ypf8FmEEtOEo&#10;eOSRR1aPZhPOHLt/VRxU3rSmE22UIdvTp9VpjmDuAx4azw9M/MMv+f2UnQDX6RvgzDxi0sGzWONK&#10;3o0xu3KiRclW4oxldAqYxoUTJ9thgz6Di3GrnLmht/ng4C1PyUgcPxxN6kdDPIW/dJspro+D7n/8&#10;n/7n1R/+v3+wuudv7smx/8bHLNoffbU2c8lLl9PBYAj+4okxDK4fejgnCj0GWKzw/bka93NfG6nS&#10;no8C+h86/f4xIhDehrurr3/9a/VpsM9+9nO1CUWfFyyC2qxYb8Qv7denOI3LdolgkP3qi4uQkP/t&#10;vi+/uOkDlRes5J84dQh0xFvHzen3A6PHEuNJj4Fg6M9C+xyCW46tpCvgqA/PWFh9M3ktOvrpnyf2&#10;9OcnytaKboWXfPTJ/IxzbGjxUXGbPp5ngVO16+tjqUsPLTpEOv10Ot+oU1gfK/jBQ75yZAaOe21C&#10;O3abdhk/2F76Y41L8fMZh7ysAHen6rBV6Wy6N4DLmW8ToXFqX+q1KcnxtU2bxhdOPd9oH4xxnl51&#10;VW/Z9kv7wRTgLM3nAvYEdzQRB+fmRWUrO0B7107d0B/OjqW2QA0Gfw+acdpOgLM4b4f6/qR8gna/&#10;Ept9fIj0NEc7G3LyaFt/F5Yd0XIgH7kwDpdvLuMuHrVvquXD/SxIWHhwUgxfqnFx2qttVV9kycmp&#10;LdsWInoxgmzV/Cr04KuUbqNvjcWOwcy/tpOmpX//K1wqBG4FtusSlph5fNu15j1vi/1gIlq7BNf+&#10;n0pZ8T2eRGpiNNIVnps36NR2WG8+OZqN8fy2BWBBGS1GT3T/aZssQCrHqZwkuSuyS0+QAfxTfmSl&#10;MoVo8OjNZr3AtoCvPsTO05/0Q3y+/bY7ar55cfTU9DU4H62NK75Z3gs4MCiYwQX8U3vOXLBa1/FT&#10;vjmjbWAvtNAZ4HQ+Gfn7owNi09vf6guRc2/2ncwx3NEqOY57Q/M+Qce8B3n1EdQZrNj4eDRh4uf5&#10;3V/RYd1X3n2x9z0nvaDtzRYU6zlRrRFEl/XpCE4csxDmhTFj1JtFK+MFmaLDqi8AEmBktOXT+Nvy&#10;vuM7qNF50mt+EVsOPUpnJd7JNeXXCSzz/xrzArs+Jxas6H356e5tvegTBrP4Jh2d4UMvzlyGnfvi&#10;ciKFk5ig6QSla6+5tj4/oB8qo2z9nAAQWPBtnRpcF5lYmlhjnGOpzYFSKjgYz/UxfpUed9TvuWDR&#10;yYEHJjtixn3lxR+LXoCneRQdL+yOT+rS6Bhljp8I8OBkE5L86kB/94L7XRaw8w8+9FXNoxc9I9+b&#10;pTMi48XzluXSa+ZdmVsMrCnXdC3w+QNm2pLfBM/8JOrsdcLATj1lNyx40INsBLaOedj80KROQUq6&#10;MuVHCnHBFAqfjFd1n3Gv7Y56LB65wyu4us6z68jUfDas4jqh4NcGEMxKKJmsu4Y3MhCgFUvuq54F&#10;L9TeZaxb0tkGe7I+evpUfqFr+ZfCawEfBL68o/kUnk1YTnQy1vP/XXXVVRaAMUJGQGU/M0jvPIyH&#10;GAcQUXnitxk5pboB85Sr8mc89pNYVSPWdpkF9Jl1loHSHUT+cjilMOeLI4wB4nCYne6MKoLMgeDt&#10;IIYeB4Id5TUZDQyDKVgIfL4Av7O1ofHWWRuCZwJEeVSZwrEVjRxFS/UuHWDoulb8yS+u4crfjpiB&#10;O8JZAhY4k3eeMRBz5Z84z4z1MtJTRsfVCdCDIfxsdqQQmup0yWtHzUs5FuS++767+l6+U3jf974b&#10;mPtqsfeXfumXVl/4whfzvblbS7lxhpw6cUfwQMtWpnlYtw8OlGUQajkoesSATDzB33sSTyVTfK2s&#10;9ItRqNrbaTN4dZuLjoElDE3qIX+208SpR575gTd0c0UbV6GvOn3js3//ho8z4ZmyjCA/gxGF6WqH&#10;rAFfeROGK6/so4HQQdB/WjYo5R5QHPGAHqOQ4ddtgkMmV4FZceENZemegmP8Hw/uT4d/Jjy33Xb7&#10;6ovhzUsvHcmxfS8U/z9MA7cafOHPBQqchwLk/mxBn9GnRobJ/fQ9+Y0fP+31X3UU7EUfTJ0VeeHP&#10;+0IBPN3wtSe5jLkD+/sIK+P4BOOMNzP2xqg0RnDIGphPR/+eiFmyLzrSkXICJ7QjZPbFMCYrvbDb&#10;+pPEYTH++sdQHqPZs/wFOJlef7WP0eNUORB9b0e6sWB0/SVZ4IzyXp3MhNe3WeE7TnKy2xuv8gZc&#10;8HJUtAmL9lo4O5VjnzI0BRGLh+yqZTkKcmyEILo3R8hCZyfjCudJtT15vcHhDdqrrroui3xtoDrW&#10;yzeJjweXJ554onb6MZDh5KgvG4V8E+0pvycfX72axcODhy8tOsKpxqfQcH+OpT18VY7Ly+TAjts3&#10;j72xevihh1bf/ua3ys7yHVqnfGjbtTmm2v3N+ZbxLR+7pRYEfN7A2Kg7vZoFCjYXfNkd6hAY5kWn&#10;TAocpVgToBCDMb7jzeCU8VvtysJd8jvtwo1FY+OjdnFgcUoVPU2c0S2B7jDuG4t3X2ysbZuK3dXO&#10;yn6zrSbbVaTTq3D+lFwssmEyeUZY6gDTbY/VJCq2V8llbAb2RmLYXvLBpZxeubeoAu8pb9H9ihyp&#10;yw7leCV77o9mYvl0FvC/+tU/qOpNGD//pS+tPve5z632x/ksvBnaQgJ9bCIgW6S3EKscTnfpDZA2&#10;POKDwG5GIz/80AZt2RU81wG9E2ZSNvHV3rRLG8m3RcZuS9NQ+uhR7a5JIn4s9YEz+Qfmmt5o7hcY&#10;aNe03eJH4uE8MNb3iQNzQpULHDLinn2kzwrb+KG1UvUrIqauqnvTBhMsoXgYGPArGPLld/y4zQot&#10;v/LBg5zJtyfHwo/NNmnbeHbN2tdt7Dwb+sg7tAnmkuu5rukj6t8fxzF88ljy50gxtKZDOeH0fbvA&#10;HeWF1zWBJ9NFn9A4BRvn7v8Fa4uW2k0e6S+4oLm4sldDOZNIE2k2sHTxnNilB2vC37vtvZXlWM6X&#10;s0F0HPr6y+133Fk6mwPc5p3Sx+njFnbrSMrgnL34Va/+gY/e7DWBNbE31yMR6oc7XpBLC3R0dOFa&#10;dLRoPxswWy5ChNohrU7/JwyPwDNhHoeEY7MefPCBWgCWR9uvjv63yfO6664PjbIhI7Tw0xe1Cb50&#10;IfoJvXGnF0XNBeB3mgAkgOmHjuouei5x4tF+0qvfZgy8aE90gfxpszJ+8k3fAH9+My8FF15kxJiq&#10;fG6qLDzAwHO/6TdV9zLHg4OAbnbTg/frv/7fRL72rf7yL/+iNij5xrwd9/Tz2HD6Bdg1BoSv+uVH&#10;PWgjLVG0zTepOczKhxAdeiH846RAiXfGU/OLe//u3hwFfVdOOruq+vDoQvJgMVjXaZ1D37f9Rr71&#10;CX2m/GUhE300uqhkKeWnf6Oi+9ICroAuYfraPLtu+1v4ceQZvQD2lAYHLp1uYZqdaJNHjw/sI31T&#10;+uAkP90qTnvoXPpr/BbaL4+2KWPDT/fx1lnGu8FlcA2Fqk3KsL/W+p+Nt9hM6lrjmoJRTUUvbTh5&#10;MvrslDflMq7mH308gR/kueefi237XNmmdPBlOfWGbr4s31acFz3o3aZDSgam+trn1bwCrx3BbRup&#10;l+9q6OKqjAVY5cAFD05VNrqRrjRnxWeh6J82budrnvAdtT02i7DVznKCt88MX9tZfbDGUuMcOpee&#10;T/1BL4LQdrS31IzBQafCtIN+l+bFDjSnt0YeZd0TXl2SFzToafksWtBv9WmJlNVedFMvPxQbVuDb&#10;stGBvmenap+gDUKNKYkTX3ZH4JAf4+HIDyGd/FXonf5EPmNUVGpbQJuMNa6E7sLSdB2tnzI2nhHS&#10;VmkL2c5I+iAeFtIgTsmfOo0rRbFKJNkLdmx5w3LsRzQqf6h+FfyrD4UXNi6wtUom9Pn9LdOzkEQu&#10;2URti9AJm0V4fMUHvJZ/hMkiR9sEMxeM7AalwqrwljX1hO/mbOo31wPLaQiXxxYwX/T8ZOaYr7xm&#10;sWtsRn3XXK8Bkg1zWvb2uYJ+914DHLRBO9sPEFEYoNr1ngMYVcMCafNM75d0VjXJkw3rE9DAm8Fb&#10;0ltJBSl0ipfjLWnbdQyUc1/T5BI5udCh6gyuZK8C/KAVXgrSt6/18H7+WepTBfwgszsbv+fUoIqP&#10;DBgbSleaP+eejNHPPa8NpSKP5ur0lF9tQOcfShgdq0/Q0fpRfTImsq/OmuNnmkev01PR8EUz42PZ&#10;e0vdYKmTzB5f5jg9lsUmTP0ZpVLe6Wux9QNXmvHThnyf9TI2HDp40eqqvM187bXX1PhUYymf0qJb&#10;yxeVsvgBX3oZbPmMB/gjzRXp6AZ11fiUfK0reh4w/JZ3bzZ+9bgQn0h0u3mg9Cqfdg3fxa31zmIb&#10;WByt+fsylyg6hP7qZEugGdrBaxYgfeeWP2H3QT6d5oP6jY3KmbsV79KunZ3MQ3x/N/m0eXeuO/tI&#10;aI+z6gtayRdYKVsaYWkzeqGduQQcmy4hTNEnJ9xl/BLICyBoZm5qg1XP1bK+EpjGxdE11Y6kTx9h&#10;Y5ARWgQftFWQD72cTjXzpPLvLHIlzUZB+bSdv6kWmkvGAy3pfkP7Arr8mbSJm3bVvDs0qoYkUXvA&#10;l154L7SocoHNP/PSkRfzgsjzdVy6fDZV0Nv8du0RSu6qMIgJoYW/a6CeGqEIXAggFMExCgZLkEcQ&#10;tdx2g/NQjhDwJSTDdrml+LpMl21Y0jDZoOVXjQyzDVSE6eDB7KJLI1/Omzi1IzuMY8gwNhwdoKHK&#10;VUcLoQyYBjr1v5XIg8f2dfDczvv2uA0NitmZKKIhOhAe+f3rNDSThgbtgBt46h0aDg7zLI/ywuR/&#10;a9pMtKesfGUw5vtzAkVC2JWz25uDhJHsWad49PxWGwAAAEAASURBVJFHVvfee+/qhz+8f/VSjgZU&#10;35d/7surT3zik6tPffrT9TaQvFP/3r0Xx8F+2Rpn8XgyeMqrU3nmdGT8o79nuNT59nneDgFRdDld&#10;Z6FvJgHTOeVVz/woWPX4baf180aG5Z88lXH5U7iUbPWuyYE7eaacfN2Olh34kCuOrWC0brd4O+EY&#10;Qnbv9iSxcZMG3unlmA9KY8/Wmx+Dn3qmXlflNA8vBX1JHJlWhiPecX8GvocffiS8e6lwlab8hXCB&#10;Ah9VCpD1swV9g07SlyboA34dlOv+MDE/ybUdIGfiMP3wJ4F3oczfjwL0ExXVjiP6Psbp8Ri7WQA2&#10;jpMBaQLjJ4NGTZosBGd0XetEhnIt0mZSy8DHQ0adkmfjZ8Wl3vpEQOFQA0/r561nb2hBkDy2zdMG&#10;rAkKY+/FLKoy7C0U0L/GBJvOrojdQf+XsRhcqr5cSx+XzKe+apZrbvyvZ6OJkIfYB8eXI/56sXJJ&#10;KXhyZCKSY7LRynd9643aHCllMfnWWz9Wv4IUOhTwtMPpHMYkb469EZo99Mhj2QT2fBaGs2Cct3+f&#10;e+G5Wqg59iKHWU9MGOoWMA5ncckbweU0CGCwfvTYY6sffP/7q6N/frQMfQbvVVf3wohx6fY77sj4&#10;dHE5UL2Vwd5oR1AcSDGU92eBe38mTWjJKPdGzbETOW42uxbfCD37Gz8mKu1ErDHUOFj87zdBZgKg&#10;reiN1jPZMKlQBrXS/LI/xkbBCw4qYXuc3JYXPK/xlywFrreo1/lTPpwtGWTfCWD7BubYC2WfpKyJ&#10;FptHKJlf8vv+Dwedbx4fjhMFbTgz77nnv9Sbv/LelTd+f+ZnfibfI7wj37rOjl3OzPwjm8ey8REO&#10;g/PYDvOGWtkJoUl9pxod4LzYD+PELHqZ4CwC2PQqVGsBeXCu9mtL2mgeYDeu02RGh4vDJ/2u2hh4&#10;veC4sWfA8Bt6u3pWdm+u6i56p1LXNxOXDB2Xq7xTX7U1fV0Y+WDfVnnlEvBD3yUj7KeymQa/pe7K&#10;mD+Fc+IGJ/EFfYkbnNF2d37hcmCjG94Obj3RU7basthsJrbbfRjknbyR0Q4iubv+vtv81d7RjR27&#10;0CvyBB82tAB+MOi25+q/dDrU99H1L3SUT5v0bbThbIGD+4IX2gie/civdpjk06/oh9aTjq6eK55u&#10;Th0WEKqewNXHvUFEP1ss4MjmGFGXvDYsOo1IvLr8wB4HAZ0hr3jBkYcWW50sRP+8Et6qf190rTbC&#10;tRwd4UtN2vPM6VdtCC7abt5jYZ+DFC7DF/iABY46yY08eyJjTz//9Or+H3y/NtFcmcUFR7DfdONN&#10;bZ8kb+PozYQ+Mg0cdVo8Qd924Pe8VT29oL63aKLMBGUKh6U82o3jd2CWE3UpYMFjO+gT8K6+ER6/&#10;yYGEPllwMNbhE/pqP56oj3PEJwDgVeNc0t3DCxz3wrTHPZhg2XRtLLn7E5+o8e7Fl15Yfefb36n+&#10;5vvvguLTxMJL+dRb31HbNL3yftT+rNFLG8iFNutbAvoMbTrmwt9/8BQIT7d5fiyb33wP+Ma86e67&#10;1z7dge+ON6c7yIN+QQ5GFqbf6Es7SSfzftPXXOXRKWzQ2g4DQ5w83vycQGfTVQIY+iD/VjlOM36P&#10;Ti5nY8pWX8u18FvKgD/4SQeju3e3gS7wm/b02MOROgu3jgzO5sOMa/BpPNoPYYxoH1TPpwYGfNXp&#10;uRcOjSHGFIvS9OSWXZR820FbUrDsur2720ejnWVzR8c/9dSTpYP4A70Mcl0+Q8Dvx1muPk5hukY9&#10;bD32ITzBQNvBS53GC36xokv4Njpz6KWMOQi4cCrcF/oqXw7/N2csFRMeFM+ab4opI/SYc7LGAbI0&#10;uNh0yYYu+yqkmLESLvBmQ0qbOdFq53Dy4E37GeEGf+XwDG1JNHqDbeyQV8BnbeOTk3/3m+jU9VQb&#10;k8ecBl20XajNTBlHTp3qlxuMa9rJ7gIf3bXR4p4yZX/k+UTeIGPb1veSs8HUogx7xYsQ5w2RNaf8&#10;TM9ULhVWMVZYekPgjMwt8Yu8TTu0M4YAQ6nU95lSdl4MfuIMeP62AJezJLBPIylNl4hJy50NhuG3&#10;tLwVTA40nRziH/0ztpm+uFlUIYcnc0Lm8yUz5fcNP8gGvphrncwb/nvLbkW/tvnoI/WiGzmTv0LS&#10;i4Z5QLvSKamvNumFv563+zGby1HQ7Kc33jhaNgIbzsbnsscyf0uvDiQEAvHsYeo8e6rYc5cf/qP3&#10;LP6+M6y3p6zLvz0pMY332bCPZCc9NAxd0FaotpDBJRDZFoNNnKSO60yj75ciy2W7xjPLnpmvn8Ab&#10;HLSn+Ft0G3Db8BY8kzRlzgbz/Y7DKy+eCWS/5S0NWYhDB2gLWW7912+QrucdkV2rW2TOoqQf/aHt&#10;4ClbMhs51JfMY3ZFZ+3s9Ju78s1Pn8qrwIXL1Ik27tuX0eOluaDxzRhDL76UDaM23r+YOc7reQPz&#10;kosvjU/m1hz7fE3Ni2pxMnDUM8H9Gjf+nV39Apj+S4fDWZ4a8/XjCFHlX9oEjvTpt+67b3bZmmcH&#10;v72LLjDe1Vhsk1d+88YzHW6ssUi6rs8GjoVuc/rGwYPp+8krvjb0B64NW8rsyo//DpwkJ65bqS10&#10;lzkQ3nluHCOby7pPjfspUG/LKrwd8qw+P0FdVZ/+tsyH6y3n4HJR5qJkpea48VXUPDL5Sw+G39Lo&#10;0F3amyvZICfkquWi21z1JL7oulU3HNgY3rKFgw3YPkunbfSyzVI1/yWH+ZW/JPmgvq5b+1NvWqKa&#10;gpOK6jr2z7R32lrtXdpvgX2eC/+0pTZuhbbPRf/71q9PAcnjk2p86jZYC/G5IGQjUzeJtPMxOMGh&#10;GCOjfI1kI6jRDFyCIk1QgeB5uW0G51m+YXJleoc/AwtI8AwgA9cVAwiNlW2D1ZNP/rggwa07Ywyo&#10;EN+EFmMHvykLL3HSGDNjDL0DOlU3nOYHzuBTcQuhKGpCI0y6+3mDQL3CdvmOaXolZU3HDQ3U2x3e&#10;bpSB27i00PgGsLCNn+fJO/foUx08tNHhdFYG4qsvv7p64IEfrr73ve+VE9jbv3YAfunnfn71xX/y&#10;xSz+3t07QoOfxU5v/dYROlF0qSSGRHgb2GBOgMsonZoEJZ/6GS86aNOfM2lPv0GyCP6UT2vqdrsN&#10;+D5t3L6KPxtNARg85EG/Do2bNIHBKnie+ty3vHKIMMBaQblnKHN4cGbpZDoTuXOMz/YOnXIyhb5k&#10;bOCqpw3/lmPx5JsxP/TqPBsnDjmt9pGv+uR4kb2UrjfevHX1bI7/fCVHH3m7An/kB29oBuaFcIEC&#10;H0UKRFQ7LPqeHuxgt1QW3fLryR1d2GPN7jjO9eb0oiXvT+NCH7QOnv46OuKnAf0CjPNTgEqmH8tg&#10;j1Pi4K44penGGIV4Qv9a8KAv6eSTrtFz7BV6ud50i8HlG6O7csSyiXOsuOJrhOdMBBbBK71P5lLv&#10;9hgrf9WtWPTsnoxdOzt5uzZGHKP25exutrnrqSyc2iVqDLg8b4n4ji4HDr0fRPOWL2cLk3LkesE5&#10;m7L27sqbbcFVev1fdwaoqj+nd8QBY+xsx4zJf9qbttcYGRz37Y8BrZ0Jx6L7X3st3/yIQWiXH5xq&#10;7HDcWtrnXnuvuOLSLNLmza0s/nz6M5/O8TA5GiY7+S3EGNt8F9ZYzynlmzXeGn7gwQdzPHS+93nC&#10;d8nAzhHSaaOyuzOOH9rPIdSTp5dfeGn11BNPro7FKP7a3r8selx6yWW1+OvNjBtvuqkWTyykXHHl&#10;5ZWOZmWvpX3slIsvyuaywDt0qBcpik9koHSCiU/Gw4ydxji8Z2cIYBj7BHQwjgvKtx0wtKjYzov8&#10;hGgJoXzdKQMWmpc9wM5JnABWCHqGzcdRJh6v6zo0T360PxHcyzmbPDXeBzcTLt/1Qktl/vqv/2r1&#10;9a99rd66vv32O1a/+mu/Vt9exkvyxu4VypkZ+YADzAevthfH1ukjZktm5E0oh9vSLs+FJxjLD5zc&#10;1iJ2gJ7RPvmlnw7e7P+apIfeFryF4R9H0NhbNcFb6iu7b+HHydC0JlmpDC2avgttEwe+xWOTS2l+&#10;Anwbx5Zlk59KX/g+dNAeYXbvut/OJ333Yq9XmYX9Q49IjyJVV9EvbZDPPxQf+Oo/ndc1Tu8JPoFh&#10;ojkbUOqavgpm5VvoBI7nAKyf8W3gqbNkIzRxZUcK0v0TCouUpQfBnoCe035X/Wf/7ji90Tr5TtRx&#10;+aFX+itHSTkPUhjsbTjgddyp6ptkduquCfmCmzwWYfGIjnIcf9EIbkWnHFGf+YQ08TUvW+zt4fmn&#10;PvWZqts8iV614aOcMcnPcfDoY4+WHmp91J9WccQ0fB17b/OEb2l5k8mGk4tzZJkF6Do6LhtjajE6&#10;eXtu1u08maPTHFaGkjbrjBySX4sSYLOj6T91PJNNPo8+8nDpRqcffeHzX1jdcOONKe2Y7f7uJxjm&#10;NxZkORLIHce+t5WPB85sPEYHY1c5piLf+sc2v6Wr3w99i66LLCo3R5Eq55etIyUPeKasMsLwy/0a&#10;r/AJXLqSDNEhaEf3aLt4P3DlA0+86+A4daiHY+NInFv0uIX+G268YfVv/s3/ENpftPpPf/WfAqP7&#10;EHooZ76knDroDqh2j4flRzU0PfF39NDQ4KOK8QW83iMFIpjN9Ybz8CMPr+7PpvhPferTtdHaSQDk&#10;wUKjTz0J5HjGKPIx/Xf6FLnfLNjkW57pC+wtebfDuv/CQQdJmDw26+yN3ai/8jW4bqfLT1fT9eoX&#10;OKLb79KLOWwi+cAcea6M+QNX8X4FKzDYtt2G3ti0k0+WnDpFX3Q+eKiLfqArBPkFcT7TZQ6HXuDS&#10;r1OHPGx6nzoxHgnSwBNv8x1OsH2rDRkPjA30shc+Xo8P5kc/+lGdoMKx7jQGY97A4YTlp/HWrkCX&#10;guPKuXs8+guOpYiSPrQRZy7BJjU+GJeO8vlkTOCvEWrRDV6pbzZG0c1snwOns9DqH9gCvkz7Eq9N&#10;2qg+sHGZfYfW8EP7fostx1UHPljGwhqzo1NPHmu/qzj8xUeLFFOftoFz6NBOnX6oHejqqm0Wz9UP&#10;X6FlZvi7yB2c4bjYtOwV9+QWTYeH6sQngSxoR236yniunstzEgRaGQ/NLZSfEPMlNsg8nf0aVvUU&#10;LsnocEZA3o35c0bSWx/gi65hPiOtIJ2n6reC+MmeU28FdW+H9bP0pC35yKaA1/wd6ckbvZJ4slZy&#10;E91hkQPNyQ0aCyNbJXPhX8+rNuO7BR2Lv2w2oTYJ5L76QZ7ZGGhlgzN95Y3H0hdJK/oplDCcsHkX&#10;zuwZ5dhbN954c04/vLLtpyxAsAGfzhuQbDhvZsKSzxgQNv77GQp3tCXPqYjdwUb/aYamBZhDlYHe&#10;caoXenNM3/vrhKDWC43PoFVz9dIKIL4V5qb83+duIUEVWfeFPJEXYZu3/VzRH8ifpk/3T3jMphDz&#10;m4viB6iNi9Fn8KarLFpCmy5BH7Lnnt65KP4XMti+n7Y1jT3r8Sd5bD6hO6uu9BFjyoxZdF75lxab&#10;VTn+CAtm8s+G59posad1nTJz2g3dSyc/l03cPsHFL0+H+97q1fl8pk3e4NRm2Gx2H7+OfibARTqd&#10;rj10ruduey+2JmKNc71RuggY2ZZvfrkpuaejtXf6OHzB9DM279oVeqS9M4bIV7/00RkD6Jzt0GX7&#10;8zziBya9UptbAwP+9I364TQBLp7Nj5ueLYOFd/hJJvuzYBm/Dna5wbdgwH2pc99+cpFPvy76jDyg&#10;2dhABxLfuC21p6xndRn/bGCBM/rPBmI5pz6ydTq0IQcpWmGa4pmsgLGThV8088mkGcvVYY5E39bL&#10;I9F18AK72pqmwYXG35WXNsZ+FFcL2LmOXi1+BE/+zrkHg7yd8NJMxlt0lqZ/kDsverwc+5QP4UDm&#10;oXAzR7Y2itfi10dAc4CVD2xpHSQnqAhgoQnRBubEb+cdwk3Zaezk2VzfrnSmDCZiMfiOb6YkDRT1&#10;3do01KTbW7+EC14GQd+S0vHdi1NPETIMAG+EcIgMtvTBZ+p+2xUdkld+QX4/z/NDKXF1VE2Eene+&#10;BTJhKQ5EhYazPEymXIe+oqaureSCb2AQsGLgqVfZafM2ftqKX74tSIl5RjfC8Vze+vG9lG9+41ur&#10;Rx99tBwed9911+orX/lKvWlyXY7R8Yr4s/loNEOuF2F2Vpdfdmk5cjhsXs13KC679PKkbWPa94MH&#10;hT3tYSg4XsB1cLZDox1gGyWyDW34Bd6EpnvTaRzbU99br1N+jPsuu6E/PCh/HQitpFMMyjHm008i&#10;Z3G0LLs0DTTqLOURA8mu097NsjjaGMqBM7JlMT2YFv+2mrDAzyv6mcwwDAqvKJPJox0U2b7lm17a&#10;Pk5EeeFNpisu9clPWdjt4R7+44AZul24XqDAR5kCa8O8uidjz5Fh7TRs52z3E6cDpAcwE95zc9qJ&#10;brxgFNDjZ9e/77miCwDOSgG6LFQvneW+jMJVDJqM23QyvpcTKc+M4z2nGEo9fpACuo4uzKhYzmxv&#10;RZ486di6NjLpYfo3OXON3VInLnQ5zD4d5xMYvAx1TS6CQC788/9k8OAUt+HM8aav5+jk1/LGLzvk&#10;1tvuiM1hN2O+abk4nzj7j2YhA/52BFYbt2EWbBXFjoB7Ve8PHBOSt9/y8qZYdjAiUf2BZuyM9Am0&#10;0LZDceIff7OPh4P/4YsvKmMejYTTjuJJffvqiOmBA6B7uzXjZIoz79DVl6/2xHaCj+8d10JM2mvc&#10;1NaXj7xcb1owKmtRJJMbO1uPxMB85ZXXKu5IFn7xwvegrrvqmkya+u3pkDb1nFi99HyOQnrqmdUP&#10;7vt+TepMqvblBBdONHabyRAbzrGiHAicFx//+F2B0/T1zB5UTv69aePpGL/ozkYc/pWzahnLjYMt&#10;Y0hIbprGk7ccehBc6CuvNowjZhYv1pOWkpl2hjG+1ZXCVRzMYmFdW6brbcLw7NSyK3YmSNX22GRs&#10;CXx84IEH643fBx98sD7P8ZWv/OLqy1/++ZrQmtiVkOTvwciTenzPxQ7jw6F12QKFdzIEd7z3DVvI&#10;7K6JZXBZJpKpLDiH71s2ivq7n7QdOvRSz9x3H0Mmbe3+YxHeAlfbhk1fqHbVZ9I5mJXzZeDMN3bF&#10;F8xc1WcM0NdqwhQcLZA3P7oHD05rPEI/MvvWPJNPu/Rj6WfKQuIiG/L5TchT47HQiS1XZaOHqt1J&#10;L3oV/drOwn/9Mpelro3Mifdr271pp66qN3XYWDKOocF53baixcZhKr3aEyKXfRr8XdUrSJMHvibf&#10;45AXX0786AxpJrveYB6nh/oKTmBIF1zLmZ1+Jh86COOwa5v5RDtbYicL7cyKYyvP8KCjLvOJHmmh&#10;QekscAb/5DMHqbE9dHDspf6/TYebP/axenYyAN1jcssu5pA/nsmsOSFZ9iYqByO8OSD86JPi50IX&#10;z4fSf/QZusQCCtoI025zHbC8OQOeo9ucqGP+9E9/7kuruzJHsshMb3CesLHRThu0n0NfoHPRgf3S&#10;TpxeIJp60EIaPTb8Vg6dyb+fPEMPacLweOiPZuLmp70hmP8VpMNNveozrgo+9YNGaO1nHjKONLA4&#10;lNHLvTD5tLHmHEud4HuT+NS+Pi7vzo9/fPWbv/mva6HsP/7Hr2dceL7qnTnfwOEIqUBhfJQD/EIf&#10;dKAvSgcsNPsoo30Bt3dJAeK3Uf+bQuExxXogb3PYyPbNb9yzuvWWW1e/8F/919Gt/VktskwuXOsN&#10;EiUiL/qa/lk6gdxEF4y4y1+2ZPri9P9NpbkDMz96AFyw1j+wUze9VYszub6YDSoCbJUZPa0MvTSL&#10;zvCir2xgZMd6ZidwVhp/ul/CtXVZP/dRsOqzIEoXgeu54XV9heeCm/YN7vKMjp22wGm7rLrpb47g&#10;ypP0ycP2oqMEepZu5dDsN6uOlI192+23ry6O78+xmvxVyqIvPCw6cs4K5VBdGN02dzPdQvMem7fg&#10;Hz61nyxvKEUvWwSjF9XLqe8KrrE1fwquBTk0gbvQcDrNPbpNGL7WwnacrcrxoxmLLOKJN9bQ0cZo&#10;G3S0f2xRY6/xaXxZO8EbrdVTY29s0Vk4h6dgYWLwGGe3ds5CNntagD8YYCtb7UkcHDyLJz/KmdfU&#10;217JzyF9KvWT953QylV+GxXhahMU+wtPXsxY4JuZ2gc++/HdhIhIbKj609kTIU4I15ab5dpP1eZK&#10;D27bvKn7tD+NXXJ+QJfgEUTWlfVtnkv/oFDon3/D624ge7E3VoxMJ6LG2yPx8x3JnMzxsuyZ6sfh&#10;hbBnT+sc9/qscZyskRX9Q78YOhjzY62Vn5Hsk3l5yQrZhjP58XOvnF/JV67mguYn9Iz+12ndV22i&#10;0//N72rza/K/Hv4fz5yz2nMituCZbIPyGaHwPCPmJ3zQBnjnN2FzNzFvv1a73x69jpm5T0eAiKGb&#10;cDr6JQRKBBrmbyUv9Fz0UdM05PWcvgPHwi1/jCGbULEFaxN3nruucOFjXaqAdg1ti5cLmMZl6nE9&#10;sz3nqe09JTc+XZ/PP9nEwj42v9+bt4HJpNMn6GZjsGCjjHL6jYVdi8Xkvce6pKWfk3uLcGs5zktr&#10;J+L3YZcbg5VHA+n0buvAbNhKfdUX4n9oWzinRsQWmLfkjZ9gGBcs6NJ9fuYmL0aPH8kmJXOAqzM2&#10;2TBKl8PDvEJdvcDburZwiD7VL8DA91N74/8PPuYBtYgYf83u+L/k9Sxe/90Oxja0qTE097P+Il6d&#10;gvJ8F641/1jSzNGctNA+jc7Hb1P0g0PoSDJ3ll07bPgZB8AT4D3+GbhfkpNQhwfGl6o79cKlx4Eq&#10;Vs/G+90Z07ZDjdUilFl0Nhiew5ya+4cNmc/mT+JqbAwu+Kk+nyBrvpKn2C2hDbzTA4Nr6JQ63VcV&#10;iZ8xaWglHg57gm/5e5JH1dMW7h/p9G/purRZOp+Z8bzmy4mAD7wtvLLhyEWNw8nT992Walth0/Qv&#10;XIPexJcvKLhMmT37Wx7QsmQiG/S8lNHz4ZeqnI3XF2XjwaWZix/mT0GD1OvFg7wJ3h3D+doQas1D&#10;D4XRQZgwEiYdQaOll6AECcxGKD95B8nt+yJ60sEeog7sIcrAUIcK/JtAGRJyhhgjsSfTbTwxmixU&#10;Ktc4Nh4lqIuwMWiDWDGvYAYXzzqafJTM+QLxGNwrL3huAqsELbRyBZcAoeXkL5pWobP/QatGqTvF&#10;lJvcQ1NtLPJMQq6wQEuCXPwJDgxAuHjGH+3ctw99+ps1Tzzx+OqH998fh+MDtQh8OA7mz33mc/Vt&#10;udvvuKOOLgbZ4vpTebu6HdhTV2BHETjSQ+B81j4L32gpqFcgN4z27SPK4NW8aaVs8CQfE0YOPA8d&#10;pKMBWCM3TZPmNdrJ67uBQyvXKe++cWpZdS9tcBmD2jMZQjN54KkN0u2UoOQNKuRJZ+f4MBiNweyo&#10;NTgKBgtvIPRuvd7hFjSqzsENP3blSKN9gQmfwVd593CIC68GtUqPkqr+F3Bw9RNvVyWY3sgy2cB/&#10;AZ6c3dIuhAsU+MhSgHIVRkzzPDvZiK4+OH1Dn7ALvjbY7MqEs22OLn/h7z9ICgxv8TrqrALdy1F1&#10;Yl8M/eg08adi4JSzZjd7xCSVzowupD9TymLgJdHJuzNenD6WY8miH2uUXvRf2Y4Ff0snJu2EI5PL&#10;odA2CgTYHAxfOvZgdP0rL71cb8G+8uor5SAy0b0+37418T54IEcDlexmjEo5OO3NBqJ9sU06aNhy&#10;V/aTzBn/jBUZs3bvmMgYkzb5OncX6jFnsc2C524bqDIZys69lA8MOv50NiXln8XG/Y6CDi1OZMxi&#10;N2mDMdS4ZsJhzGUsmjhxBFgIYAzCae+bNon1Gwj7AstRNsIlFx9aXZtjnavK5DMO1yJixv033jie&#10;RZxX6nu1Fkuey9tyz+cb9I52ZQQ/8/SzxViGr6OqL770ynIIgFsTsLzN4Fv2L+dbuDOZMSmZcZ9t&#10;440yRx1aFL7mmmvzu6a+8eZt6wNZ6GeHGI8t7hhzfQ9rJjgmScbAHgdjOBvf84wuFkVrHA0uM4HB&#10;QDbc6ZwyQDZrAhW9o/w4Z+AtfuhQ8cmD936RgirLnEZzk03lOUlseEMLDkk2g+Oev3vfd1f/5T//&#10;56LXl7705XxP89dX1+So2xNxnlmIt8HAm+8cb/DFS3ZrHf8Y2rVejBzFftn0J/KRdoTXKVTl0Fxe&#10;AT50q6u2uFbZXDUCPfRDk7mGHxuy2th2VnJVGbIknu0kwK9om3vwxFcdiW8nbOLlSz3iJ91EZ/IV&#10;LoHpSGi0mjYVrxLneXByPw7sE8WTtsNrkpW6B6/BzRxi4IHRuHbbA6nS2FnTjrFXq3zqGjgVn37A&#10;4RCGV2i82hbXBj96xFWr6ayhv/JVd9pdi4UL77oMR0KcFiOfW/UODbRLffpJwQrOXX90RPREHorG&#10;0sQHm7JVocLhHaS6/kwYp91w00LYDnx9krzpk3CreVPkBo2M09XPUsozW7jt2ua5Cal5G3zApmf3&#10;pr/WIkZg6ot1xH7gFI6Bj17q4IRQH/tWH6LbHPs8+XbqaOjV6tIcKU8GbVB5/vnnShex2U2AOZ+f&#10;feaZpZ3a1JuFe7NO9GRwspFz5mj6A3wtNHP4azvn/OWXX7a6/Y478y3QO+tZmrw2P6BT0SFEs0h9&#10;NHMjPCqnfnSxtpTeXWzxsuFLGpp3+Cdo61omcu9ZQIc69SK0UxZOw1Nl6ZR2xPR4VYXyh0z5Jw98&#10;lCveRR7wU1CH9oJHT47jB0w/ulSblC+8Cy+i1XLsai70ZE6GuDx8yKeaC94n86ako7s5or76R1+t&#10;N+eU35WNe+pGOwHtwP4wQ1P5nTHg+DGjQit9o+iauBChCp2v/DtD7pSGcr5cF9I/DArgube0hGei&#10;R/7sL/6sFho/+clPlT6z2ZojbvrD4Fj9JXJNzkvv0V8ZHuXTDwV9bsaCKUeW1Fn9MWXZauwxQd7J&#10;z2nt59kJCOD6dV8CpcddeqkWhnIFE2wOSXZE2zK9kAuOtClHZ0yb6Dr9VJBH/wVLGJj1kDoEeeCx&#10;fVWejRCgMkSXdK9puD0u0sUgsGvKhkteYwufBh1lscvJNBa86sWP6EOf2brjjjtD0z5hwaY4b+zC&#10;H31sDvLGC1x2RQ8PftrL9jVe2djPUW3hi77aG37DRaAvjSPy0o/GCvZILQ7nKp9FAnYNnMb3Mvyo&#10;+tKGalvaw85Cf/SRx3gEJvzgUW+FebsW3Ev7iMzRz8bScvIGBvzJ3c7endosiQ94anEWrupg07Mf&#10;jEPGu1pIXtqlvGDjjgV17TcWC23Xtv8QHheZ3yTAV2i+No+1w+ZMwX2fKuiYy9DrEuMRvNC5Nzsp&#10;i8bqI3/SF7AF42x/1KtchZTZDpW2RM3iQAAXroOv/Nsw1vc1PqY9Ze1sQ/3p3huD13VobNoyzVHT&#10;yEJ6d8l//9ngoI/glz5jnCfbZPGV2CivvRqbJyc07VyduUX4sH9P22joNXXMfK7kPfSWNjSQR3r7&#10;CmdjB/uRLuEDjr89ciS/n6BPkveSk1xfyWLWxZnTmKM5DhZF6T31uJqzTRssRjuK9JXM9bzBfzTH&#10;4spP77xTQJ/3Eiw+qWPnLXIxMjXtei91nFn2ndozPNFW9wte1X4Q2r6o/elecJBeZJFvwsKDecz1&#10;nSm3lcntInvLpRJHDt6S8wN9LDIs6DU+UO35LR+K+f/wiB1tvmDeT2bJIPLpH3R55+3N5nWCQvQ/&#10;23n/7uhYZnYqY4fOoiZ7t+xzOj16mG3XcpvTe7KPUz79wyaaXudoPU8XC2CT7dfyItxr0dt8VL7N&#10;bcyQ57LMV66I/DuZ4pJsGi0dmfkW3W1TRNsO/AZdL1mlF+ECtvZOGl0ON3FVb+iSxIJJL4zeJjdt&#10;XadvB8ehXc/TKgLqVVaa8adoEj09fU38/IxpkdYqoq0TpIP5Zl62oPeNQdJt2N6HzkkzXlmUp6+M&#10;j/A3psjnXh7X7R+46NLzyM6rzsqT/OYQ8kxgTxWu6QnaQV/RT4K20Xvwl2fGPbDqOXgEWuUV57vF&#10;roIy7uGonJ9PXvmucdk/siW9YIlXf9LeXOo3HpMBc136VJttsDH+oQF42+1QDxlWb9FloY38EwpH&#10;NIBDYG7jiBfsoNmMYPONdbmLDveGZ/4xtmBtcCN/GYMPHIg8QRoigFtE29x75niNEVvpFHELHIQ0&#10;AKPGmBPXMJTb/Oq7EylfdA48aYG6Zr7GFjMCb+63CfPcc76xx+BtRjNoGHXe+DVJHQFoh/CmM8FH&#10;AEvnmR1vGEG4Jq3xqcez/tnG5a0ZpBWzIngYIGgq8dmEjbBOXXPtPKEV8emC62KbPL2AuXs5/lQG&#10;aeiublU5KqQnChSiToXchKyduHZpPfTQg6sf/OAHcdQ+VXl9v+oLn//i6u67PrG66aaby4H6ahzc&#10;b0RwHKPAYHzttXy7K3RH2zLcIsDQrImJThohMr7CA43JA+XUws2A1ql6EkS5hsUJZA3O3eaZEEkR&#10;pmN0utzdXp2ulFHqWtMmMIaXyupYnIG1qyNpYHl7V93egvasQ+LVqXx4/HQc6CYWYIyRTL7Anx2f&#10;nErkTOe56KLLy+EHN/gczZtgxYCFf3hAvqQzoLRNncUvdaaMUHjAJeV0SEEedKmrPOAkTw9MTVPl&#10;T+zqHUKT3xE7L2cAcizVczEGtVeYSVBQeVsomr4t9kLEBQp8MBSImC+hJZGMkv0KdEP6K0UjdcYE&#10;afqVvqqP6TvvbWpQtb3tzzYu7i+E95MCbRDaUZjRLBUxduhBk0w71I5lAfZgZMDAIT52Qy2YYkz0&#10;av7aTRzzt8YdeeUzNoJRC3xrwVKijaYqmJwldIBE3hy3HCCJiz0Sw/VEdLfJwffuu6/GCU6pG2+4&#10;MY7tGPPZSUcWC07GXtd1fevxiSAbgyKn0dt0N50tiCPHNjOcOh7cO7LyVwb5tCH/jANC2Vlbn3sQ&#10;B9pO4Na4ezDwMvbVuBDDE36cAuVoKXpm8pL2GHs4sS7Jgqrx5TQDOTZehZSHqzFkZydjF3hJYCxq&#10;P9jGYN1zX2AfvjhOqgPHa+H9xuuvS84vFJ7sNZOicR4+99zzq8efeLy+n/lqJv8WWLy5ciQOjNfe&#10;PLo6EL6xEy06W2iyKK3txk9v31gEfT4Ly/fDNQhZDOojyvZlcpUJVhanb8nbOTfddFPttmXs1k7g&#10;tLO/kWcSE/kK3mUjBFN028lu2v37IhPhGT0zv3YatHYx+cMrEy/Oz2J78SZA8qAMBtZUIvRC9/rn&#10;mp/xfRY/OA7xxCLkM08/k6Nln1n9/u/9XujxSr3p/L/+xv+yuuPuu1dHM4E8Erv3srRrf+TbZDGM&#10;q925nDJwVzf5hlPZHMGx9GbQSoUUZ+Em/+hQNkHbv5x9jbvnaffYJQFdfN4Vudi2WTCefYUJ5F07&#10;8RJcNtLYOuTEPbmct1TA8dvUwQ7sfFO/ZzQrPNMu8qevVJO0qY4o0vSmLVjuU6xgj7MRXvsrjaz0&#10;hgZ1qL+djvolm5ktSDYaJtsVvKz+p+4eX+Ay9XVdjfPUq90menicassJUX02SKlzPgEDLNmb/gxn&#10;NiJn7fBEe0wCTWA5fs15OM0Kp8IRfst8KbiTSfgJVIM62OnqKJ0TvNjl+jv7d1c2TYlHJ8GcyPJW&#10;04LuSCQgCeguXl51cPLpk2xeMqVP6LMm2PBDg53Y1DMHwEu0hn/1nTgCJh/HQOv35E98baQI/dBL&#10;OTLtZAC8gy/HOHrQQ/rP0AOO7POWg9Xq2muvjR64pfRHn1D0asHSBuUtJjv9yLfpvEWmLRyp4MHV&#10;d5xMoAUbXzk1bSq6Id//dKWztNsig13VXSZHrJZ+bF7QPebMSOktqPmmFmdo6bPoNPzu+cRFVV/T&#10;qtuOxvSbegQ8GfjKawtYpSeDg/6Hx0M7bcEvZcCpt3OTrgy9Jr10a2Sr+djji762x+L80qf0FWUm&#10;0JHwrHzkKW0AC29uuP6GWsCwIGZujmdk7r/9jd/IZwOeznfmH6rPBxQshNGofyBBn02nXGOrzSFS&#10;2q67R27+AbVl3YgLN++SAu0HuCTHN76ahbIHcwz0t//2W6urltNJ9Dm6ylhBLjyX3s2VM87bQjal&#10;jV9An9J/R8fxNehjJVPBSPxGFxivwGcrbjamyw8GByNbTF/XZwVwlBfmOj6Iwi39n8704oRxi4/H&#10;Tzm40QfT712VlS6oVxy46qtfdMax2OgVQgc9YvTQtIM+Zc/tKTh5WSB2/bQZ7eh+AQ75X7TiyBdO&#10;J8JnrV6LjuMH5N+gx20E8kbVNTlS0wYVwbhjwVc6QPXWyzJ29vgam3HRYeo3thaPkv/0/rQJjem0&#10;hZZF48V2knYwuFqc5lQGTzuLRsmjTj+8p3Obvu3gt0A/urJp2ycSsgVroTu6uegaOthQZPzQlqqD&#10;LRBca9zIYi29Te/Xom5oyl4xBqPxLP6iBd2LljlIqerAQ3ICll+YmPZnsSIL5uYE3gIGF0/xR9uC&#10;Qb31VHyh6YbnyxV4laibLBmrbdodOTNOq1Pdb4ZHL2ehkK1gIcS4anPo8cx9ggxI5w1V31lyrWV+&#10;sRO3sygz0Nf5tjN8QPfGCbw7ayCToWl/gsZ4Yn7V8l/YV7H8Wfp12UTZ8OvzNye9QRseGOv5L4fH&#10;ZSOcCNz8Y/fhqTnHLIwMHkDbwIC35M3Yjk5lm9kgHDuNLIobHVMyHD6SI3bOFfns0f7wng2Cp/hP&#10;Hi6OHWCzq7ngxZkvX5ZN09LN/3yX8tn4ofmlX3jp+WBxJm3O5PU2Fwfzd3817wN9Fx9Cq8kqPPpR&#10;237SMFgX/ALydli7nbwV/k+YeucZXTflsZlundQ8h54/7aDJizgVv84Of1p39tSfVmy1HT4AkrP8&#10;9oZmZNrGZzrSmFVyZ+yI3FvcFYxX+haZ06CWzbzVSE9nzuyHvsZfV/JqjKD3S54zdaKf6Cr6T7B5&#10;xfxEGF4pd7xs6J4/qq/S0v3AeSMwZ4PFG2/k9LToaqdSmDfYPCoYx4Sx+8Ggf82PtImfoXid9htn&#10;qt8FNlz1Z22t/nmAT6Hnxul2hXvhl3R4G0/Rq+Q6sMARcltx1Zf19cBGO33cHJTuph/EGz/QfRbU&#10;5dudOGWnv2i/nzH8+O6szwXH9pO0HjEfPJH5oM80GBvnJApjF1rDaxZs0ULd2m+sbZuG72qDvzz0&#10;1LQLvwXwlUEb+s4YnEzVBrryUE6Tm1Oj5K8F4ZRN9pqXGq+FaVfxNnXNYuwsxhe9ApeMadvMuaq+&#10;lLcIb0zt8bPnWWhTejX4sS3gA46gHj/PJbfhAZ0684mxKZXR1slfdIefssGHbQAHV28718bnjLfa&#10;LDjumYx7KaXatJO+E/2MB/Db9ed//NXQvZUMZEz6BQt3EBqmFwEWBhCICrkYYDASDMhNA92Lw0wN&#10;dA/WGEOeJ14Z8X4ay2gyWddBCI8GmFgyjgwu4Jh8axD4g6Pr1EuY4NULo0tnDuz6l6vgggjy1i6K&#10;XIWBpyOBV8/aHPgKdXu7AxhAq66UlXedX94lqMNPWYJejK66cmRjFlvtVEeLMqRCgzGKOU50zlRc&#10;dC0ahT8BU4JmAsBxzaCiJDgS4cNARjuLvQ8/9HAt/j766CO1m/Izn/7M6jOf/ezq+rw5jTa1EyWd&#10;QF3TXrhohyB989xvbDSPtTWCbNNAGV+UQxWpP0wegXItPle7+63rgU2O/Btn3PCv6E0WA1CHEkau&#10;dGADAB6UQkjdbUx727kdL4x0MPFUR0AjRrljJciV78bcf//9qyd//PjqZ7/4+XyP8IZ6o4gy5FAB&#10;p3ctniiHMrpThq0Uu1MXUvlD6TXfu1P3fbddnmnrXLVNW6qNoVcZdCFklQu+048Gfk0gg78y6EjR&#10;jhLbCaxXX/c9nFdrl/2f/PEfr/6ff/f79T1H8KfPDazNdYMf2boQPkwKnI/+27z6MPE8e92R3ErQ&#10;j88XoknPl2WtQ6q/pF9YQCn9Gl3vjcTDmUDWhDgDnqNhjh3PhP88Yfqea/e/YJtJFn1H11rMEKoP&#10;UmpbQR86V0g3W/dxfXT0VOm8Knv+Np8L/oefNvRAs8amSbSJ/8lxBMMPbDrRELvRjeKvvCLfF4wx&#10;KngDl172LRVjw9PPPJU5Xb+lYdLwW7/126v/7bd+K4ZYnCWxD/bnzdA3s6HJrtFa4A3iFhQZ3OyG&#10;ektXpZEB3+KdXfi+o8uxTc6uv+H6crjYFOUtBuMOOSmDLjAG9xJtsJJGnkaPt57XvoV4KVEwIhvo&#10;yHD1r8LkAcO/XKUbA8kT2SqjLeNBhdTD+CfHyYiK1VdqgcU4EfvgknyywTFUYMDBOG/cVPmMy3Bl&#10;T43dYbwzfqrvrWlgiGsHQMqkX9bibWghbewo98pzTBivyqFm7M5ExRjsTY5XQ+d777u3FmSeeebZ&#10;cg6wd+DBYeHesTX4xKE3i7oWMvDQt09eyKIDCSIjJhflFItxe3m+z3flVVevbrr5plqwsVGKE8IE&#10;DBx6ZW9odiCTKcceCbWInyuDmpyhiclFT2xMgOSxCB5+JG0nbcc5EyZtrYljkBl7r+hhzE5byJtF&#10;d+36zrf/dvUnf/Inq7/922+uPvOJT65+7V/+y5U3f73tTtepA3/Kvgl+O+GfN3nVK63sQAtEqdPE&#10;rN6OD74cRyUf+BDc0K8cdLGHasG85LVlGN+0zxF/7QjtE0zKJkydAjQ29g15rOhU27ytNi8Tjcap&#10;HUH4re2lu1No7OORL3RUVvvgSw7np30jO/J49pv+BAPp8yPjE6ZcXzsPBxTE/aNb4Cld0H56Qt1d&#10;r/TJ032SLcguxz956ASyDB99npzAc5wM6tBedr48ngV9hB6qiVpsTIEs6gvk1qTfG+G+KQk+m55z&#10;gE5qnMHZ0EGcPop+wtCo8Mrz0KISl3R5/MguvYEf0y75pCk3ZekT8u8ZXG2Fm3zqVzeZrPxpJ1jD&#10;M/F0DlqgjfxC66bWZxWBFSlLn4KnvLr0mepnoWO1NenzBrr02uST67QJrOrTqUscmeZ0kJfuYP/T&#10;u32EmwXs3gWtj/iOsfmSbzxaMJ05h3ZxAFRbko+cwM98Rxre7tubhZSc9gO+AEd89uaavBxOgvyc&#10;HvqO+8Hb3GXaKR8awE063Gtuk2fzYDpT3poLZz6sLjiXLkr+wi2whRpXku6TPyPTYOov4Mor/o0s&#10;gtskY45NN5FP+QTtRR8B3rUQXTqEo6z1M5uMzu883V+lqUP/BuMv/+LPV3/0R19dPZETpYSSuaR7&#10;Y598ySM0TTe06b6zkcmhSWVe/ijzQQR1ky+nf3AA6afw/qDq/yDaeKGOs1NAdzDX6LHgQL5z/d/X&#10;mG2TW6Sz+iw97g1U42n5GiL7ow/1BfLTfa4XD/VnTleLJLP41jZSH0mpTvJVum+BNXpBPF+Fvuy+&#10;9WbrFXaQelNh+Qq0yLNeQhfRH/r99kLm9Ltp/eALZwvNpecCg44W+CDYFXTF2p6Kf4TuZNONvcP2&#10;U5eg7T1etZ8v2Fb88zkWGE4COtBD8AHfz5ss3r5+JT6OQ9koeNVVV8UP2N95V3c7NVtfoYO2VvsD&#10;D/7jU1O/Z7jBG/3LLl3qhie+0dv0FhuwnNIpgx5CjRmB7yqIR59XcgIOPayuK7Mgxv8m4Cd/0vCK&#10;b85YYTw0lrJN4KW9IxuuDbftPZtq0Ee8l168UUn/e8Z743j7udoJLw48/irjDXpKFz+2JZ1ujjQv&#10;C0xe4yN6UqloQebxED5ohR7gDB3QmS5kR5w63eMj2PLagKX96IivbFRHozohyKbahx56MPx9vepi&#10;m71TGDmRvs4XnnQYL+Py+BNctOlcYV3nO2XaoBKJDh+JdXgjbONezwgrvi91TyZ1BXnP7Ic9DrIl&#10;0FCfY9+X0z+0NQ59/ON31SeIbr75Y7X5tXgVHoJJLtg/gvF4xuiqL+nFw8irPqTe1iV0gz7UvlSL&#10;K2yhslsi89AmC+SEfVH9ILDgRB41bNrguWydlAKDz5ZucDTu88/3KVFHj74am+aF1avpPy8eebH0&#10;oT5sjlqyGNnSL/tkksilmXKe8aTkPnQxrwk665DeWvezkLJOOOfNFkPekm/6+lui14/bvFxHrm/e&#10;Ge5kKX7Mw9Z15A5t0RRtzwihu7L4da5gjjMh2Su8tc6xH8WXnqh8I9hT+v25qtO4YCGOnjO3vzSf&#10;lbz9zjtXt3zsltKl5JqNauM9XdKhZVjPmfmo+GmbK7ptzzlHNoueCxT08zy+/9pQGbnSL5zwhg/G&#10;VHJIN5qPlY0cPFEIzuZtR7O5wefBBGNIzwF81spm9ehRPofFtsfLNS6Ff9vi1gL0NbjPBi/zGG3A&#10;R7wRwJyfOLCUgVfhlnt6308/hH/ZJZnLpLqisXnY6Ah2i/HQuFebi1JOoHf098K1+vPim1twTrVt&#10;v6ef1nyLfZG+Tjfol/wi/GhwhYO1oOrbgal9NfdKGTLOttb2ksWkG1vMgdFOgIOgncYXus34MsFc&#10;qOpMOfOUoYl2yqeMsu3PocuMHT3/lbfomfrRSz50hYvnyTv1opsyYJWtQ2ctdSojHQzBOEqXoSWY&#10;9BJc8RotBDSzTkUGh5/wwQ/8xEe2F3rNfBo55CV/R3Os/muvsUFiL0UO2RXWjdgJ87JKyUFgoCfa&#10;sv9qTUvnG+Iy9HSmCt60CX4aIr0aHFKQoMnfGedvx1e+IC4UwQNzJ8dfEWI08YN8EdZNAiIyBmoB&#10;zwDjF6LpdDfEAVvCQ6CC+DCocQWzCV2Atv/AOf82+buTQKBZr12No5vpUNLrX66jPJJr0+bkDZVy&#10;zKLGdIXT5uksYsX5GUzRDJ7TiYsuoRFaM5RaMBYjrbBOJ4+AEGg7yCkYPwpof443BJfhhdHewj11&#10;6mho5Pt5F9fbMvfe+93VA9mt+qPHHqtjc27Im0u/+iu/mu9X3V0Lvzo5gdQ5+kg2CqiFsXHsSUrj&#10;3AbFtC3NQKJ1m4JukSEoFd3QXGjStFKaBRZ5CJ3gHl2MT2VgjNwltnhKBhJXDph0EIKuiLZTZq6A&#10;7F4GDoqGMeebPdpicfRkOtVFdfRCdoqkczz62AOrb37zG6tvfetb9QbOTozW5555cvXZT31y9aks&#10;jM9uHTiSm5FR+PREgxLBp2USkzrwbvJO25puLZuFp6YuodqWe9eiY8ovYlQdXkdXZn7lsEn/8YwH&#10;6hv667scMM+fyLFIx3rCwNACmzwIU189rP8U8ddPF24uUOD9pcA7ydsmXh+ie/rtuwyS6YMm1N7+&#10;qz4U+Rf2RuZjSaRvZ8JpB+y7CMrrB9On6J0L4aNGAVoQX5aRo04jyRsYcQJdeqndiMv4lGNNSqeR&#10;l+hCby1ZhXuNAyYGprG7jPVMBH0r9yAjPvmOxcilLw/EqDxwKPJAl0ZX0qeOpPImmd1zxMyiozHz&#10;0hhQHBvqttAGvT2RURPSkqnAUKAnxBuZMtmGox8juIAOuROniS5Cjf3zVl9spRo/M+71v2WRSoGA&#10;17ayi0IbwVjEeM6l2qg+BmbbLcb04JY+In5vvQHYBnwy1VjSb4RlnIudlcEnv2UmjQjgqqTuO236&#10;DwNWvD67b7EbGjvOgJTKeKVdJ6ruNoZNCi46fDBHtl6cXeOXra659qqadHz2c58pO4QBzNjFi2fj&#10;JHriiR/XGx/PP59vSIZPr2fh/pUcK12OEIZs6sWTG66/se1GREh4Mzx//pUX4jR8Lu1/KM3K5GN/&#10;H9vHkL7o8CX1FrdPh1yRSeXdH78zEza7jfvYac0Vqm2J94zuFis6NF/HNjy5yBG+oDN7he1hgsLh&#10;ahHv4LKYx5H5f/3f/+fqj7761dVtt92++u3f/p3Vx++4fXXzbbeGB3F6xB6z2It2JhsmALuOtS3A&#10;PmUPltylnpLf5DmeI2flkx6u1iQC35LF35qMSiu7PnHeMBg7wvVIaCoO7tqs+co2r8Ho+77b/C1Z&#10;W+S/8iibdoOBaI3DYjcnrhwZix0jz/ymXtf5dd3NCHHnCuBMueJBThMQZ34ADvsbr7R1wjp/4kqW&#10;gy37Dr3k6zoXHSE+OLTDqd/oZXtXW9Nv9J1Us/6FwnmI/IhPP3Y08cfyHdt9cWK8kgU8b5lyZpjr&#10;+D7qrbfeWnrnueeeL/mna3zOw9W8yARSXfDqdgw9Wi60adrTeDe/mufhRYLygnSyhTm78mbZxDW9&#10;WuOQdfmGDrui79jn1abQFF7SlBHMyaZ+84mpSz1+azxSnWdtYsu306YXfKu+pJ1IvVM+QOt+6rNY&#10;Ip8AZv2CQ22gXHgmjg3e+M+C/ZtLucBLeWPDvtPpD8lLNrz9dDiTZU5744mycNCntNGbZ1Nvw23n&#10;DIcJnWWTLRwFtrqyvWGg40zAPY9+KRxDM4sB+jN6qKcm+YEjXT1oVJP7TOgTUbAnnzz0A/eHe7jC&#10;QR3y1Hw6jqrjcR5pL3ic/ejvHo7yuV5+xeVlU3HI0Ff0CmfM0MB9yx7nRS8ElL5ZcEX/ncgyuSFR&#10;245Xz47r/2f//CvR99eu7vmbv1l9I/Ovl468lJTsTk/76Wt1cdqUE9DGnsiR0E6PvoeDIG/JY+5L&#10;Rgnz+xiaXmQ99YR29csTPC6Ef/wUwH9BXxSOZ8Pp/fd/f/WJT9y9+lhOHfH5C7Kg/1nM1Y89k026&#10;kZQoWYth0aX6oL6nr9IL8gvVZ2PrqqcddO2okwYePKS5Tl/Qt8Hw3HrVCS9eCPBNWQ6+3gwDhn4J&#10;zsB2DxeLrHRmOQSjS5Kp8FOXdKF0lrQE9pe61CleXcbD117zqawcJ5/7ble/ecIZXjinflc/umh8&#10;YZzsbZM0ndmAdKuXGWzKcbKZeq659po67tixz7WBLzjz8xw/ljeAQk/6HGzl/bTPT5o2WnCVXr6m&#10;5EX3neA2G3TkQ0+hnLXs/LRxaN3w0v0TdyJpxm82gU2p4OInWoBRY0P06WwmMoZ781WdM16RB7iw&#10;ExvPxlVb/dhLYM1iMv3IFwgGvszLMd6OFuBQcFK2XkrJVZjF3sEFbP5UcJr2mw1a4OKtdglsIjAH&#10;trkM3qIVuhj/Xs8GIrof98bPl0JVh7qMsWjDFzd0qjmRCphK7JBmvZhzhrXGXXCSWdy7LH5W2Ftu&#10;x7OmL5+7PGvae41smi3YT+OWx6Zo2hY6C6yztqH7GmLGBlg+55Cy+BzBq8WE4Rk+XpVNsONjnnib&#10;Z43l5mTmVt4oVD2enjzpOPXuSyFzy3TkFC8FeUYeSt4iC57rt6SRI2O4OBtvd45HhiJX+qgXnlar&#10;6yLLhyNrx1aPPsJe8nLOnurzvksp7GVrHmBrtk0VLdQbmdmY+Ue3sZ9qAb+7beSgaVUAcopPheDw&#10;/oalnp9yJdrYYa5nq+BcaVN8yRM64Cdy4JtQPNvqPZ4/+LDMbeo0gNQe3PbFp+OTXjbn0n/m0Oxo&#10;C4ICuTaeGWtsqKm+ETkUqk1Jq3+5itbe0fvGOgtv5I0es3GrdHrkbsZX8UMjb/KSef1FWbiY49vw&#10;Y1zxqStjC9sf7t6Gt2mzFoCTr2zlwEPZ9hksi4qpH97g1aJh+ox+oy71w29frrUBo9qV+YR25dd9&#10;sPu88VwoX1jqtjyuPP2uX8lvHHGdPqkeOgBsYyV49dZ08KWr0aoWYlPGWFvz6txPQFtlwTwW+s28&#10;Sb31WZzgkcTGEyeWsq7qAlu/NYdRn3j0Lp5JT5rnepEjaZMuzrwROPfm7uYnA7/6TBLBF8Tjrfbs&#10;ctJb/glwgLOr0HYauDbNtU9QvDrIhAqNhdXmlBn+gLv/cNYkF1kCb+d42hi86pS2wLAxgJ0yb5mT&#10;B/AKt6AzbdQueMz4Kp96LorM442wN/RSh3jlfdYiKBZf+c0cqa9f6BP6zaU5uaa/+dsnyYIDZ3QA&#10;B50LMmcJpM4IReylotzXP8gnqHSyI1IRHthEOkZ6OzAYxQvyCjrCCLu3bax8MwqLWelkhO6ig3nj&#10;JoSz02k7dB0beAYI39ILVSpb4bPUI37qPANGHpbT5KohiD3lwC/hcA2RdJ5tGHVfbQ6MNVD4tAE3&#10;UVOGsQVOG7zdANh8AABAAElEQVRtUEqjTLTvZL4PN449eYVebLQz4FTtmCqFko4Cz3r7JcqGw/Bw&#10;hM+kwyTk2Wefrjdb77337zKoPlxO7Dtuv331i7/0i3U0mmO67IS3g8XOLpNtSiIYhXTdkl7cZAR0&#10;5x6+wT+EKp5PXCG6/KnSxWOi1XRpFrRy117Pu+KEbjjNP7DUXc6yhZo1GYiyLd6Ff8ePZ1IUZUNm&#10;wGE81sQmkODlW4foxrE7PKjdrcl3KDL0Uo6e+eu/+uvVn/6HP13d9/37SmErf83V12Yx/JrqEOjv&#10;yDedBk7oPzxTp/uZQKSS6oC9AcFErt821nHb6dh9JlxMOZOnkZ+RlparduaBm0xoUzRqedXB51k/&#10;gdP8xONd5Qk9T5yyk6aPX7AzFh6MePmKJRC+EC5Q4H2iQOv+dwdcD+ieP/nt0M7u4IwR+tekRnTL&#10;uHvjZB/HSD0Z2GqhgsbKgsWpvP1XTo2elwzAd7zqD8Jyecd8FxI+aAo0X+i37TD6y9tZpzJp7OOA&#10;sgsuL1Qxtuk/hheZufySy1evx3i1wYkOtinK1ecMwDV53R/nTEaaMszqTadsqDJp/sY995SRdXmO&#10;inF86GU5ssd3f2vBF3SGLqmtMSl36s1vlGuh3U0o9EsmS/f2eDUCZwwZHb7dVu2c37r9Cy16NO3Y&#10;kV9ltw1c0wjjNlthbKqizYIn+4sjvSbw8K6xLGNT4BRtEgf9MTgHN1e/wW1g1nPye95B19CavWCM&#10;pgs4uKpL5lMF2ly2VfIzPMvRYPyOIXo4Y5ixyrFgHGfsPBMrg6FJyWvZ1WiCdeWVV9f1SMZx38t9&#10;+umnc3zYs/XWsE2DTzzxxOr1WozpzXAmFBdlgxiYtXs+rIMHR9vL+YbcU088vrr/vnbOqj9TnXyX&#10;+JKykbxZ7g0Li8PXXndt4cSBpa3oVzQsXuNZ2p9/6MiO0r6ZNO3ON6oPWezO2E9W2bh/+ud/sPr3&#10;//7f1Y7Yf/Wv/7vVL//yr6yuz7HZhw4sspqJlLdd6EMTgT0HQp9cfVuobYjIXWijPjA5EOnMg/nO&#10;KBz3JC8xtelBGt5xBtvJvAnhZ1FYX3OfDRahv/r8amJMHvA9OTiIdq3t+cRU2xsaO9Sxdey3lhmy&#10;kixAo0vJWTuPxVRa/pQcgVtyz9Zl38ixCcpOKDlbMkwfGJmUR/2yj7ziCT9Q520ntWOThXWewDOp&#10;9f3wUydTIgA8a6A2V95qQy/ogzVzFqh4Juf6lW9Fa2+VWdI8c9YFufD4+npzc+/e12pHrvJkmMzc&#10;+fG76hu1R7IgRr7B1Q/ILtmEb9fdNvnQRVz9U8cSmgfdLyt9SVOG3KKj+3U+7Uxx9JdfuqswesRV&#10;cIw3GOrczidNGTCbj43vwBneoa1vN9ETNV+rchYtAzN4KEt/mTQ3Lo0H3vZcaOi7uaoTXN/zxj+b&#10;bnqOZT7IQbEstiyyVu0OrtWHU7+rPttOEUWKeUhSoeaAgeGb45WWWFfOJ7qE7rEB1/GGiupznAdo&#10;RAdN2x/LJly89DaV8jUfLp5wYO4rfaPPK1PlojMqAJqgr7Pn6XjzGv3UswUA7ecY0wZx8qIpesJD&#10;fnMaaTYQczaQgeEP2h53TFvsLDpXuX4Dro0q7TFXEmykUdb30dHc95xL1wdfn2go3RfiwXp+qagc&#10;ZZfmFIrPfe7zJf+XBJ9vfeubq6eeerLGX3iiiwXo01mYdz884BeIVBa+iQ5cf+ic6N7gUgsOi8wW&#10;ku/zH7gVfqlzaPg+V3kB/EeEAvhO7vSZ++77bjbu3FYLwPS4xTn9Uro+rL/VAl90jD4ljD5o/db2&#10;hHu6oZyMSzv1N3HgVZ3J02N+L8iWzCevsmWDlEzSfYsvIWnyKCu4wmHwqHE+dXjW59Q1sqyeFKhy&#10;8G1cGxd4FZ7Rc4JyZdPFD6WtYKnL2IUmfFbGQHHgwk8As3Rw4rwYwvfTmxN3FRyLyDbzO87QEfry&#10;s8vYZE4A9NxtXZzXaatTCOk9gQ6kuwXzg9LL+JGfZ3aVttAx9VZk9J62jh1DP4O/pl/uiw4pW3Wn&#10;Pou/8Bw+o0W1OXpc2RMnHNvZ+lg8msyblvQs3c35rY6p51Tg7803fem1qSfJVa7wi751VV69xp9e&#10;vGufofaGNOvxDa/wmJOY3peXjmbj0blsRra5DaJ78KFo0Dw/FVrCCx7mX8ZS7VJmX/nwjHc9pjgB&#10;QyBzXFnqRH914bv+UG86BU32PZ8nRMGv8TsWuHrOF5pO8rV8KoM+7zWUT/UcQHZp1DlCOHaO1PMn&#10;hQplM4cDlbnh4VB3RYtc6UjF24hArp3vdFam8YAsr+320ESfLFstZegltoENCTYAoDc+kj2yj4bs&#10;AzBqw/2qT2t0T0+A5ROAwx9lBbxofljgOFr8hnfpg2W+JB+bmayP/JExn8/gs77seOyWyDEb3Jvh&#10;Nls/m812Ps3hZZ3jwRsN1Gn+U3MRtgZ6pK62QdoeHVzS+rVM7I5MV1hw7oe3/w2K5wzn5e95yg/t&#10;zlnJWRKn3HbXaKnQ+q5U2rT9LCAqal0GMRMK3nScPNQ8bp47ywf61yZZOExgJ9cnVqIzSwajF+kQ&#10;+nN9GkHkQLvJU+nVkhRta72CPjNvmDhypExt3EmfFu83a0/6CJ1Z84LUSaeXfyl5+In0NTIojl3s&#10;KPMj+Y61BWSf8oL3RdnkC0drCaX32AWJn7q0sfAOnFr/Sb8zjhizZnFRes016c/o0RpnU2fZ2umP&#10;0uXVh+WzkEvX9qJ45kOBLS+9Jqi78vlUmv4fmOore33pG/IfSn83D5nFxl0nW2Bqfp0up16h+mFg&#10;nrJpPOX14en72myTEhoab/R7m4zgQkfVGJ2yYJ/anbngQudpA/jyGsmH9nBWNxnRlj15MdV1dJ45&#10;OF5XvmCirRmFFkGHN1hoEtoFX+O7jUs1PocW7AM0no2untFS/daa1F1zy+R1L16d8ERDvK/xbqEp&#10;vtRcNnnhmT/+V/BMZqs9Czz3grT6JX3yJaYWjtdlgr+ZHXqrhx3Ab0BnenkFrEsu8YLFleVH0DdK&#10;twdf4+7AKVkBKzjsRbh1CICdZefMIMaJJAyC67xBYkI1aGmI+81A0TlULIhnUNh1ZyGyGW83+OwU&#10;yw7KCFEdexWGGewGVkPa/B18dNoCn3rFnRHyPO0YHOt5cE0bEHnSqmzS6t+SB27bcN0PTPk7DdO6&#10;5kmbMgO7BTPCGGRLyaR9BkwdSacj0MpQNnWcSgSKg8HiJFR6p2JXAkZ1gDD2O9/5Tk1IHnjgh0Wr&#10;K+LI/rkvfSlvlty5uv3228vBoD7GOLgU7v5yOvYz4W7+tJGHnk1z/O2dVlomDn7TrrnKs63Aiw6F&#10;pj8WeNpAlZ+RCA7HpU7jnmDu2tUOffVsQuQoKGj//t29SxYdBgdKkADrgBzA0hgz9b2e7Ir8/nf+&#10;bvXAgw+svv71r69eyLdjXo7ChtHlDJ4ou2vzLcdb8mbGL/+Lr+QtoiwGx1FnIZmBTQkM3zY4jxOu&#10;J1M7+Zi7IB/6alO3peVjaAjm8JwyHfzRxn3nK1AFy/N23OTZ4LORc3FwJcMcK76BZtdHf5sYbs2z&#10;hn7h7wUKfFgUoEs6tFbY3J+IASQuvSb9p3VjOc8Td8rYFBlnsCS5jCkDuW9sGHxr0I7+fLehdFPV&#10;9m5LXMj3YVCAXiuG5y+Thz4zGeBMIQvHjr1Rus2xOv8/e3f69Nd13In9hx0EuIOLuMgCd4qWrIWi&#10;47Elj8cel+XxVCapmtSkMpXkTSpV+ZdSyYvMm8ybOKlMZuw3tuQaeaxdlESRkriKAHdwBbHjAfL9&#10;dN9+nh9AEpRNUZTHOMDvufeee06fPn36dPfps9w3cnTU/gwWdqRxr73m2lppfiaGZx/L2QNaUM7F&#10;UDYYtSPP0X2c+AzCT33q02VvWClXq0lj9OE5uzENThl8o6+wTunpyPEI7ySLQRgbxf0Er+DeOtUr&#10;Bl8bseR6161Tk+14uMLSRUbfTNotOF2e/Jsw0Cn6Uxi9UrqejZEf26V0WepQIeXTmeX4SsQ46CYv&#10;1KExDjvllLMseG7isaTJperNXimnVYgjTRnwyk+ZBhSu3oPJUM9Hj0v3G0TBbQYcDHIGLVzgbdLg&#10;uuuvqx2qBhZ33HFHTfDDyakABl509ZEjr9Qukeeef371Qn6cCG+kjd/M96XORkbUQG5bjN8cEb4v&#10;Dqhrb9wfki2rNlPW0Rydczr2w+M/+enqkdhSdvRarWlixc5AO+SuySp23/OpXcOxr3zfqlYCp357&#10;r8gO8xDtdBxpZJJJl91ZeIaX8MbzLzy9+rf/9v9c/fmf/1k+NXHb6n/6n/+X1Ze//OUinwHSSTt4&#10;Mwl5JrTZk0VsnJw1UAkttoe/dy8DH3SZdsny+Bqc1GrfTV5jY7MN2lnChh05WjwV+MM71R7BVXvU&#10;cVWhryOKlVH2X+K14/aUI+7icAH/5WUNLNO0vtnX9ksPDvM3+Ts3OH7KjuW3CRL/FN+FiOCykxtG&#10;8M0/4wHvB46MfR+ip674OTcFOxh7XflqQcJGxw/MTbyTpssIT6afC3Bjn+nvg+e2muDuAZky8DJk&#10;zmcQOrzeC0QCz9Bs2cnfdQ0uqQ+7neyywNUOcItbbw0f4Hcn9Dz11JNlI3MccBTrb04YgCuHKQfe&#10;Fn6DC4SB35IFhU/qoGwBXUqGhJ7See9Z+7bdTEZsjW2kqXov14EnjzDXgV91DBIzXvBenHyVN++0&#10;n/d+4Av6x8DwLJ+JW9fBU9JJIx68clinvQX8jHfpAn1sJnu7jK0do8YYnBuTp27yp+vW9CPP4VlO&#10;hMKlZeQ4HtjVBtv0BXgCnvTTCCZG1awG/qmn9iP3BM4luAp4kLNnWyY1yiGbe1fOz+prqWPJ5qUM&#10;vDayF/3wxg033FD2vXjyx/ed5N2V94J6wcMx12hh7HTkyKvl0NAfio6L7ENftK2TpXJVl5qIDkyO&#10;DzTddtYOiZwuxfG/jGPkKTmuffFb1X+LD4v98EHwZ6vhe3bdviv3rx7Ip4c+nkVWX3jooeJ7/eHp&#10;p5+OjPQ9wCNVf/XYS28s7eZzUHZVkAYcN5t8sfCT9B92UCfFtRzRl7b62Ydd9mX4Hy0F8Jt+Iwzv&#10;sT0ee+zRWtRgEQ+dy69FDuh3fvqsPszGcaUDBo73I++8F8bZrQzpZ6FJy5lKkj9g9z0Y9NPpnIRU&#10;/TrwyQVOVjLWe7DZP1MHcSNXQOGvYG+wu9hS5JE0A2McnfLD18+9cpTpSr+Jp9fIDTb6OFPVgcO1&#10;7OfNvJlYSv2k2Z4FH2Sk/GSfBXAcmb7L7sQHlf347R+v0wOcmiENHIcOntW1nOmpS9Mh/TTxI79t&#10;dgjSVZ4FdeSKfG1v9uTo+NLUffLSK2MLkLHqLUgjeEY/C7bc+0f2njmTdsk/7wY3Ng85T4eYMFN2&#10;0TFp2LZC22ShQ4pRDzRRFpnsHTvpbHQHe4Acgo6T8Nip6CStf4K8dKO6wF39du5rPSijsk2E+FV9&#10;kx691Nm15TtI9GLbcvKJT84qhyxW3yv39aS8sukME4byzM9EdVFuwRGP4Ek/+nBOYFHau4WN1FWA&#10;c9MetImrqtf7v/sfrfXRhprc2E4HkzNdP9VummaMtLpwkr/4I+2En2z+wQP8ftv3tu1VG2oWejnS&#10;Vh/Qb9AQ/+vX1U/xaPQ6n3CFXIrOKRwP4QfP7FF8Z7JnfXID5cgN9pu2KRmnb5ug8y+TsK/mBCfj&#10;IkGbs3MDsgIescDXRMVu8iPv2Tmvvfpa7wYOL51N2TWXG9I4/U3d2VRodiY8Dnc4CkGhYMNlWrU5&#10;pV7/yv+ZekB0aFRI52HqU+/yVOtyVfh9wibMJal22QSe/NpAKPlxATw0fX/4lfkD/DHWP59xUx3z&#10;nXrSKfQD+YlXiw/T5uv2pzoNb1rYoD4Vl3Su6kL3DN+ty0PyTZDOP/zUMjX+xJRHjxkTK5vdqt/Q&#10;UfQ5HPkt2MSvZzE5XbWnJn0zQZ1NCnYL61cl92Mzqwf5PjjBY8Z2ZHiAFi70l58gvhcX9UkW5VNI&#10;H92dOm3fza+ijj2pvCNtR87XmDqwhVpQlXK7n9AT5nkij+mPpC2aaGf1X+hFHqhvpQUv7/3QeMY9&#10;8ILjNu1SOARuYOivgvylXwOr6Jo06GACvOAFv75GtixtAAfyg/0BP/oWLnCv1oF74vEo30eVk3ej&#10;lz2fW3QWPVYhas7n/ap9k7/5p+sKgnTsEXSAjzD2Dx07cIx5iq7Sa7f84LUbzJR5PrqvfFrJU/UK&#10;LM/ulY12xgkmwIf+x5On6qYO+QnD44WXckKL9XD69LKAQPrA1oYn4/98++ixspeez0Jai2Kc5EsH&#10;WCx3TXxnw3dgoR9dXzYG2Rk4E3YOoUSsv5j4umqOVGpCpcsjOCpXzJyX0pQTJcg2rHY8QKAGpmns&#10;Yu5MbBqQIqpvehjclwGZ6zhMe0A+zgpwCYVuWLD95BfcQ6/LrKjN+0k76fKilVOuApzLQRYGX88/&#10;daHUBsb6teG0sTZw1q/uhVrxrUw4hi4MHvXAICErMNWoZbBJV3VKfdPRBEpTPeW30hHdXsmE5tNP&#10;PbV6Pt9UevLJJwvmDaHjvffeu7r/k5/sycyUwUirzpU86qiD6rDqVG2icy2wp32LQasdt5jUu/l5&#10;7wcfYYsrLqR/vcvLqmelzPukrnzJi2eab7rjTvndOp1BnEmgnXHgiu/VmT2IkYI5ynHJCYtGb775&#10;5urh730/k+IPr374yCNxCD+X8la1SsJg6Pp8F/D2Oz5ejuTPfe7zqwceuD+KJY4PnT3p7Dgi6IV1&#10;OlRE/sBdOSWQFr6X3rPf+fP9va+hTdW4BEE7sCi1gStNwUOV1JMzLt1/k85TpvKm/Qeu9OJWmTjX&#10;/+pc9ygJNBo6wudyuEyBX0UKjMyY3WKOc7XDkzFAZgmky64cYXtm7Qwm8qsXlORtgOD7U6cuzef6&#10;jD6R/wldMh0jjN6qh8t/fiUo0DJOO+GAGEjReY5R2RXj8+pM8GozE7mMvH3RZcfeigEfe6K+EZMJ&#10;NJNes4uJCuVwOZRvvj/zzDN1nPR10QF2bxy8864y2LfFUBVqUMlOyaCzcejyyVm62SCgZHd0X4bQ&#10;crSsLZbqtAVo80/z2sjs5r2Ok6R5cut5M9tFN5N/0nvejFvSwsuPc+XiUDZTIkePjL4XTx8Z/MCi&#10;ft1JCr4y5Kly14COkVs4LGnoLvCEMppzZdjuSpxvK18Qlv5YTrfgbLLVgCIF1eCInrbwbRyq+zNx&#10;gBXYjZxJXY/YACZ0d+xdfeqBB6ru4i0qPJrJfQ5aiwY4oxwnzS542SIw3x3O+6N59g1HvLErTjRH&#10;RO+LDXFdFoGxQ2NtlS1gF8rbgXPo0OF8OuI7MaJDq+B8bZyRJvEOHLghx0nfWINTq5ZN0OCvFzOx&#10;YeefCb6/+frfrA4/d2h1+8c/sfqX//K/WX36Nz67evKppwPfUcBXx86zyyM7Puuon6zYD3+/nu9k&#10;wc0ksuOAq620DRrlV3pei4Vsp0KTWGPLgAMd4yiJLTCBI3V2Rmoz7SmgFxvBqTDjfK4+sAwQejI0&#10;kJPu4tCogBOnJzuILR8x3PmDXR7Y79sDa1v4YHgXnElTg8C0qx0O3o9dFPIGNzy+ZfcMzutwClbq&#10;rQ7k+fQBdewxSeeXTlmbvLzUv/g372rgmysY43xQDrjqYAA8uBWssltbJhRjthLzquuZCjSeoXX+&#10;BZ3NdxxdjjFT50OHDq2eyAJFDvjdu6/c3PkLL33y7LHsMtpxKgO77tNgwk+Qxk+dBO+6P/fguWzS&#10;lIH/tW3mpistp9nkkQ8f1XWBByac/Z+ypPdDj8k7ZUknj4BG4l0rJFp65cPHz3vP8KXr/aQHouuQ&#10;dqSb816kdvO+J9y6jcFW7d7hkbjARBX5Bz9pCm7eiRe05QQ4b8SuSI06XcrfrEfy4An5ZTVu7VXj&#10;vYNKfDv228Fjt4qE0pYjJ+0F3+afjTr+W9nqP/jpj+WATzv7fqR28Ey+6fcmcKWBu08gcFiYCLDa&#10;28AeHcmFnhQJjTNGtPgVL6GN/oPOjh1FY+V2/RpPz2VrlTwTl1/Vt4+EnN1C8pioIav1D/XQJgMr&#10;mYpXOWnEaQuEGAeRZ/Hw48BDE3LyvvvuW913//3V1o8++mh9D/IHP/h+jWV98xLfZgZomitlpD0D&#10;F+0F8qV81imfrP6ww/AQmZTSixYT92GXfRn+R0uB6gORB3Q//sWD+s+hQ8+uvvbXX4v+v6lsBn4W&#10;fdxVwCvSl/zNc/FL+kK/aznsvTATrWDr29I6Dt97Ey6COPaaRUZwaj3KP2RCtXWseOnAgS98yAuy&#10;XDy8XQV4SacM8eSN9ANjx46UE1z0bXWSxrsJ7sdWI/f4qaYsacahKR25YfKocYhMISekCY3ANfHr&#10;++Z+vkdIbpBv5Jej4y12EZSn/5GF/Gg9GUUeBDe/1E294N1O9HyrOA58k+g7Y2eScSPP1Uv5ZDk6&#10;+FUdAydPrVcWfYtkQzd4aCMTWYK6l70aOQumMrSJ9H5kadEg9CWXldM7c3rCns0OD6GcxoE9ZcFH&#10;WTgADuB4Zyxkkwya9yKjpd0jD9GObpTubH5kcdUv7wBBJ3Srts49G3MC32L5IfNeWQJdWL/AAROu&#10;2lM92crGYp2mT4gAfxzmYKBN8XfywkN5tXgpducpem7ZSDE4XHwtOZ/IkK7Kb7zw8BYvXpzn7+tz&#10;65dFx6nEQku+7/VAF+MNCwneyljmWBalshnz1c9K5h0b0wJTR6ib2EB7x7M6grl87eHRWWBIBswO&#10;cTyMB9jQggUOeEX/HV82ntSmrr4zqU8pXxllK+SKL/EJ2wY+wmwUmnT8OY1PTwwbD1lk+2omgI9k&#10;Ia9xm9OT2lZhf9ntHz7cHpsyCxGMLftUyQL/7n+S/pIhOF4yLLi/Z5qL2uY90/2cL9JNOmzebGUc&#10;uTB9s/rz+/SDSKEtAJe4G5hLt19Sfvj9DL+th4184gu/4ic6BI/Rb+qKz2ZCEr5kEbs5wip8sIyB&#10;lvYgy6oPLItt0K78FJGdeHRkWtU778ofkbL4jshQZTeM3tgFB7qJX+Gtt94IHjm5NfzL7qYL+Cl6&#10;UcWF8lu/UrafPqUOs4hCvfWBCksa+Og3gn6y3n7e+Rlf8EHVRKT0OYGn+kVgwEnd6JJJr//VL/Qq&#10;OqR+7Hr0mMVI6nsyuNFRAr0BTuvJLjdJQmc2gkWv3a+rrAVP7aZ9lIGexq7ubfQki2qCNbjQEYOP&#10;urL3z6Xdfc7tXPLNuAEeJjulgV/hHpzQrPRcYKvD1E/6CJ6mEX1XjyZqM4eUeqFHgJTepDvBMC7h&#10;NzL34736gK+9a9yZuu1YZECnb16Ej3rASah2yX3hFbjTdl7Dr/QqPJK2ZGfw9g5KkbhFo1lgA7YA&#10;tn6AB8ATLEhgJzk1zOlwPvPDTrr+wPVZTHOgxoB4wEID/Kvsqnflzp+L1GZwYaz0W8i0ElI4wwHT&#10;YkZOpyXNcjeM0gU0shD2U6BGo1goKIxfhmbiFGYS0keKx2AsYi1IIGoRszq0iTnGTBvGhIHnavDA&#10;hpts0wgw9L5CrvVvOcKu4jfjOk0lTTnJ1HmWvz2AXQynEF5e+LsWfkONZJN1yp8rMINHdeYkYjCp&#10;pzpMYxb+GDjvp/F1HA5Bg2YNz/jWDscifF54/pnV0888vTp86HCtPmG0P/DAJ1f35ujLe+65pwwr&#10;K1RqxUqucKCgMVQp5HQOznTCcpxd7WhYjI6kR1v1aFw7fr1e7qdurp6xT8XluYNGabowHoTNfEnC&#10;oNnp2x8JbdQnf+6LD5Y2DeRa5cRRunu3ty1AdVBHdKKjySJHMViJ89RTT9X3fb/xja+vfvb00+nI&#10;O1bXxXix2+eqrMy5Pbt9H/rCQ6sv5OeoTxPHdYxsjuCGg3o3Fl139WnebqO9222Lv/H/vHftXzsN&#10;5Z0f4aLuGxsEyiIY8ixUGUlbq3ZSr2kT6ScUfT2HBHWftkOngl+Up0R213e1ng4N3syxFPpwmryU&#10;wdB/4F2+XqbAL48C3W+7X62Vipfz6LdbP46iOn68d4LtJRfC76fOxLiLk3bv7ijp9FXyABz9aSN9&#10;Nr2vjIo1qO9zKz/QLdPeJ/Hl1x8BBUZ9sDZwToXwAt3LkXPV1Zw/cXrEoLTKmJFm5+752BWOf/5E&#10;vsnm6OZz0X1HMgn3XBYAOW7SIPa2229fHTx4R472/ViYoHnA0eNvZIcUh42JGUbxtugNgZOZrhcY&#10;bYuoLRnsHq5kPn4iiwXXkdfMijxUQvpdGLntXjrBgGDy1DXAa6ASXYEKrf/b+VIZ1v4MjACushpi&#10;ipQmuBlwz8Cg9NOCR5ezBajwX3BtTBu/wXfwK50TGGAJypsTLjjoDWzKcRDaVR54JQzMyrdGC5YD&#10;faUc+rXLcd+TcZ7pMrpWXZTv3d69cZ5F56nbC88dLgdfGfQp7uqrr8zESH8OIhlWV37xd1YbsSHq&#10;SMHwEAPaqnkr019P2W/GwfBSnA0ma33vsxxW4QP2F33NiLbT7pqr863MxPd3f97MzrWflfOLDcvg&#10;9pPe8544uSxqga/nP/rDL68+lh3Ezz/3/Orf/Jv/owYdyH08Ez4PfuHBWgRpp6HJWBPiZzMY2hej&#10;/kAMegMqg1IDFSGt2oOp9AH03pHjpvWXpvfYJ2OPZMARfkZ/85TohdbKxpM9+JZ7WcgZeAZLtape&#10;urRJ8UbSzsQ/HIqn8r5mYbIDqXgrPOEKj742DylrfngkzZj+rD07PfhOcWHjzmLBqguc8qvyc63B&#10;GFi5nzD8oYBJd8E1sLWfOOU1jd7Zl4o+ASxdjVOS1mCVAwFfDkylF6xkUMcaK1X92iYjC/C0f4gK&#10;Lp5h23MS4BETB4899lgNCB0Bfk0WteBd78b+A5vdBpftGdwLcJ8+Mu/h0ivnL3xfdEnp0g3+1X8S&#10;VzDgV0C1RQ82O6JllHYAA68I4AxdJq5qmTTGK6Fu0UWe3Naz9OrAKSJOkNdv8CfbvJeNzDNGGnzl&#10;DysWXbSdZ3a6OoPRMmJpm8JVnbZkcdEgaYWiU2AIg3+3Y49Tk6DSiBM26x64Z7PIUvld5pZzh9zm&#10;3BEK99BBvdCl6BUZaGzVEyvdrzj7HUuPZviSHrOIBGxlohf5xKluAoNzq66JL+dXJhn6nW+lv1U2&#10;vx28nCe7cqoTWYNnwTY5fHN0nfGfUHVKu1b9ETxVRWtHtqFtOVlCcOV4xot4VvuoQ42R0D9kLD5P&#10;e8lfk0NkBjoErnLUf2nyalN0PZn62C0IPth4npy55+57VgfzHewHP/+FLJp5ZvWDLN599NHHVkde&#10;faXwgGg5/aoWF/6heyw++bCDOk1o2rTzaD1+3l++/udHgXX5MW1uMca3v/XN2J33rQ4ePFi7L9pv&#10;ZEF5dPW2nngl1/VpPws52Aj6jaAvlqzAX+kzeGvkjHg6r68tF+lPgd9IvB8HtHz6obERETbyxFW8&#10;9+qg/CBWcmJwgJc6saWvvDJ9MveVv0pq/aAcuk6/l0+aKj92d+ntlCOQESUPkr4QSRx7iROTfGGL&#10;cJCeq3r1LumjR9+shS1HskDvWBbTXBHb6cZsZnAim++HsjVSYNUBXjt3Rn5GfghxLxcuNUEUGbk9&#10;cqrsiuBKTvqRX8oUyi8W+YgWds/W7loES2h6Nv09p8iFDk1zdtH4fJpeaJFvEIe+41sDt2yj4CUO&#10;TJNt4ndm15aNLmQWGno37c3QkWYC+IL6sh3mnm04ftfijbRr2cbJq32QxacWhMJ1affNRQPKDI0E&#10;egpdptxp993ZZRatW2n8YQ8L3ktbeiJw3OP3k/kmD/1P52h/PEheF8/FWnWaAz1WvJs86q9PgHc6&#10;x5Iax/08ISxTtuPgoQYdtuj288B5ZxrYv3dQ7qXC2vr0SyV7z3dphTQ0pcp2FLZsWU/sZSGkC03Z&#10;+Z46DboaN9TJhxkvWAAmlDxYZSImJ3jgIQsOfEvyyhwPivZlW6Yf+MRW73Tr8QM/4vm0Dx/yTEKw&#10;L2tMkIJnZ+TYq+wefKBf7zzbG6WULw5/aStjb3aSSZ5qu/COMbZ+iZ/hNH1BnyEv7Gg2Frrqqtdr&#10;fGiyw67gEyctdl34NoQ5m1+NfhBnCcoWLt2qS+JfwOX9ykGHv3UI3SYf+PXUDV+g0BHTvl/ZEr8r&#10;PdbotQ5n0v6t8f2gGVKfGVPa1FGTh2R24snwfVccL3/99H1ya0c6JlkEZz/v5KujftEmcRvLYinv&#10;8Cper12p5HDSGm+UvshiJwFcugU/0ln0iok7W6uE0bFs7L2lP3ISWPjXXEJNHKcPj26WvvRVYM7c&#10;D7h+hXOuQpcR+z76S3zhoH5+wQVc+atui6wcPaRfOi2jJiOTVx4w+AUEdSNva/4t8OFWcjgwaVD4&#10;mYsDr/RC0kTiFC3hMeNAdn3hHDKgQd83TfJQOOPR0q/RA2htXIHeZBHY6Mj2l3cC+MYt9Ii2hE+K&#10;ArJwcF/6baFVt2NkWnAzlhq6bj/f7Qj20Pds7j1XnVP2xo7ooOQr3spnINDWfemttLWyQ73iD+Mo&#10;z/LzA02Yflhwgxx8iocWek+6er/EHTveC1nBIzdrMVpk8KRBEzgL0lg0fz71mYCW3teiiNDeuK8m&#10;f7MLHW1vu+32kv9OP5zd1mVronfZe7GTUk+yFm/DeRZGyM+GSmQXGPKl8C66DbuenBxkIH3xrwaD&#10;1Wht0GE6wh4Sjn9iEFA6iGoFEkQMLDEe5vYxbQFcA03lK7s7ah/JW4QJcSAv3XqoRlCJtQAHwhHz&#10;7Mgusgly1oL9zagWHHYTBXzBVxaYc0WkC+q8CAMw1X0Ln2aIKcvVuzH28lD4KEcVNKqfAQGkdFR4&#10;aERxBAPhZzW4wYaJ3ycef7wclwzjz3zmMzXpe+fBg2GEXmGBMdDZOeCMUx3ytRytRdnWkYWLstWJ&#10;rchw7bafdm3h1G3a9SkHYphyaD/MWjQJ/juzE6daRKX8BB2jb1o45V76RHdsbuAnQg40KqNeAjSN&#10;RVzwA8Vxiwx18crmUFPMkThwX8zRYY/FWfCdb3+7VuO+mfqDdWO2wdsRrc4mBX7913999dnQ66ab&#10;boZJ7fLaiJGD7gT54KXNBW0+9XQtXAr/pknxXDJJP4ORcVTLWwZW2kReEwvyC67ezz0iMZoJJvF+&#10;8Ad/AviTX3nzXlzYuzqz9C++8OLqpz/9ae0gmLzrcCbu8vUyBT5MCjSnK2HuGLBLSNTm/RJlgHXj&#10;tVdnwH/L6s677ypn4N4sgDFhY6XTrsgzMuDQoedW34zD5UgGAvSJHxlJT/y8gVyjWwS64XL4VaaA&#10;9uFoagcvA9EOKd+ccjywtjxxPN9NzYCRAXzHJw6WwXssx//aWff6m6+X7fHlP/pyjPQ+spcYtsOK&#10;XK6dleGhA/kUgACG1XRsEHKTrB194Np8hoGD0yLP6emWzWOXuEqCx+hAO9iXyVC8V/FVXP0pp9IC&#10;S8SmvF7SyQ/XdVw8T9qaMJN/gZG7DkkjauoCR++Uz2BVDjgMxClz+qWr8iZeOhOBVSP5137KZ+RT&#10;RKXzQju0kWb03NBwypvBSsEP0FpBHjzowRoEZNDGODeQk9dRN9KidcFNGWdOZiARu5Gd97FbPpa6&#10;xkCOLGhnZiaI43QDg/PiuWeeqgVStaPkphtrgYAFA6fDNyeS53TKduwzZwp7i13x7OFDq2eyY9yu&#10;YXLISvTDkT8GMVb6mrT7NYsNgh8c3j76VuXjvLgpK9gf/PznVl/84u/WiSxsLyeSPPy9h1evZDfy&#10;0WP5dlDsOauJU6E6CpUDZwc6JljNebUj3TKB43ScgwcPlr1cx6Qtg5Fqk+Q1MEsla1DBYcJWYAtq&#10;Czsr7IjZuTtHriVue/DsSTN2V9s4NdljUJZncecjG5MDWoUbfDw4hWUcoDUuSBybZSaKJdPe+Gx4&#10;R1vBp+yb0Kn6SuC33dK2r3poo+oX0iwDXLjCAQwWInQgWc9eeMTgCQU3V4PMiev48HBwVIZ4ed8t&#10;oJV3k3d7bPAaxKc+3uEb78Rpa2nRoOFJy2nMnu1Be/WvFFQD1+R7IzrMJJ+dDD/4wQ/y7dMXskv8&#10;upxC8Il2zBkoh070mSv6geV+cCo6pWw0Lp4LXO/ENw/2bixx4Aji3YM1fVP8lFH5Q3sw1KXrtfT7&#10;kNYgccPkZ2AWPyWdMPh1oyQiZDW5vE5nsOSTVvuTPu6FgeW5nIAWdyWtMHjUc+Imvl7mj+f5oe/2&#10;OE45RdfDvJ84MId+U0f9QJHouX7E6vB48XLqS1YN3vh97sHjICIPjNvme3PFgws9lT/lucJLWwhD&#10;K7SbfuMdB4Hx2xzLilby6mf6CXunZXrTEsyf/vTx2kVMRoFFvzn2UTtfl3EiGoNBnhpHWVzMwXpN&#10;jgtjZ52O3FNv/cgpLHaWSd9p95XO1QOdSLV7kcHKLRqkPHk910kayZfMpWvgmTflHKtKJx4/Gvej&#10;44n4BeCMd64NLvffd8vqgU9+shbpHj58uBy/yvjKX/7l6smnn6xvZRf9UoRxqwDPX3ZIVSukVX7Z&#10;RV8u7yOigH64HtiebI5X85mJr371L1d/9Ed/XIst8KM+qO/h1QvkReQgft61a83+igzpMcmWvaWs&#10;6k+BxUcycMByrwwSfmSIeGXKZ7JOXjJk8sHzZOyl2oGTvj47jvTF7sfs0/Zj1E7NwJvgPdhg2Sii&#10;LOVO2boAu3j6obR0JAd02RaRAeLIamk4M8lez2x59trz+WwHu0me6/O5jY/dcusy+RuHZnBkk42T&#10;HF2HxnDc7IOB3fFw6wUsZHOlyTsL3U7Cbem8fEhoy4nck5UWW23pwi39viZjFn3BpwZO1WVnw3TP&#10;r8keZndOm6TkaovBAx0FOpEMM7krPZqhadEozzVRHliVdo33vIebgIZnU1c+VHqn8UfnhoX+JvKK&#10;Z0IpOni9LdQdnugLfzTBG67iJ7CLBfiJl4/ML4d+aDx1Up7FStVWsTfF79x14e5zceUEj/8XLDqN&#10;zRnNXmW83x9JU+2i07Tl++V5v/do/1GGNGlqv9X/LyaFdutA5+K3rbbpRcpOejmT3WBvVx/HB2ij&#10;jfCXEzf0I+MH46Ka8Eh69ku1wcJ3NTkWW6Z5Ke0anuCLxh8BiOhp+/BI+NwVLypn3r9bewwfsz12&#10;nctireBUuKXM6j/Fd+w/PMuG7YUDcD5ww4E+Vjf3V2ZMZM7AuMkYHa+ZEOHLx5ckgbBFqzwszcoe&#10;f+8wtH3vFPjtUuFS0C+Vb97BmRxDT7zgj3+CuM3mz3ON93NFR0E6tLtUWPa/dRsmoaacoC2GZu/W&#10;fpPuw7yybSeQhRb0m78wqYo/+Xf82KVkNnnHhsRbLYO2JtDwFDtdn1afHekvFuBsjs/yHk1HdlWd&#10;0SA/8fI2D/ZpYmS0RZpvB465LDqLHtWfauwSniQP6TSBbigZq2x8R8YGX/WoVs1clHvHCBeuqXuV&#10;Gdhk50zQ9ok5yQufvJPH2NjVmEQf1bfpTJ/DwuNOhcA7wtRfvfgD4KS/lJ4BK/e+Oa/Ou7ObXja6&#10;36/yL/1q+muVn3xgFJ6jWxMnqKs0fd9tgNGMIeHgh0bbt/fY4oI+mXfoKVTbqF/KUXe6yLfB4Y82&#10;3sOxdGz0o+fu/53X8wRl1qL15DMS2cjCqJ1g7JYnuKJBfk41mPLUQbvAHZ0Fn7gR0GJomdepS7el&#10;9plxn3TwhkfVe+FDz/6ZiPXeO/nw0padgl2ie/MePqPT1fVM7KTj2Xl+LP5OY6Zjx/SH3XW89O23&#10;315zTHQ3fj2VBVlkhjKnPmQ724nc1t/HHiucioDddkVMSlkopC8iqPiqWCqACH67bNuOlNRIbQSc&#10;qiP43opTjGF3cybdTMRdk5VAlBC40jH+HNVnQCoOXKGVXMMbxhPvvTKm/GTqTuZl7sEQtuA044Eh&#10;bsqo98pa4uSRpoz2XN2D5720jDU0cj/CFuGk4biicIUpvx7W/oBbtNEZFjo1rG6Is2kwjVzGfna/&#10;KR/dHPPsG0nf+c63l92+53Ls4K2r3/mdL9ZuJ45T3y/zDTuNTyg6TkNZ8hOQVnTdetutdZyi1VPH&#10;jsWhoQMRWKlCMzEGHycJxLfqc3GdinZJ4Vo0SX2COlB4roJ32/ITK37o7iU+EZQ7sDE9A6ENyfBB&#10;L4esXV3AGJwUf2UiQFuczO4dTrRvf/tbq+9+57urb33zW+lYnL57VgfuuCsO1P01GHvgkw+s7rrr&#10;rtWdd95RO4G9r92DoY+jQxmiOtnZjUXALjitDwSKJwJb+eo7fAB37eQKJ1e/rXa1Yr4dsdfng9zy&#10;GaC1c5axvkwCp7bity38JR4cYcqCgyDePbwJKQLJ9zF0evdvZMKD8xoO0pTyCuzL4TIFfvkUGGnQ&#10;JZc0WItqDichVqvPfPpTq9/+rX+0+vIf//Hq3hznmo61OhFnuYH59sgFSnx/BgBf/au/Wj2R7yW+&#10;8OKLNaixsOKV8PvfJozc0Ufcjzz628C4nPaXQwFtJJCjdAOd5bjN/fu3r66/8kDJuTdffzWnO1xV&#10;31G9/bbbcrTvW1ko9dTq0OEcuXv7bauHHnqodm+WfA4MhufOyEacx4A+lUGz3b9hhcjXGNG5t/qd&#10;nqcHyGNyWP62CxhKbInYCYucpvgK0+CLV2uSNe8BLVke/eB9rXAVj+krj2F/nuG1wGqNmdcpf3RJ&#10;bpKhg/eTtvVPbBu6JGlqh996vsmU60BgY5SjHq6LTjKAuThU3YKTsk7ST7myG4S6Dx2lKXi5P5uB&#10;O2cTnLutUqf8o19LjwWDuZ8JYvAMahxjE1BFXxMQbKGUVrry1Kkca3bFnuqnM3EMh9bL4YmUzShW&#10;wzKaU38DoWjq1YlMtDrumZ0k3UYmRN+KjsRPmsDgwkBr764rglv0cOho4sUxznU86cIvL2RhFb36&#10;UiZvncLCbnWs9E/yzeCf/ezp1UYZ3OfqKMg//Kd/sPoX/+K/Wn328w9Cs46c/nF2e/7ohz9Yvfj8&#10;oXJs3n77LZlMPlQ22oEsVDNJyyx66aUXyxnKnlA/7cuRCx/Oj1rln7rA0b1FgO73pB7Xxca4KUdR&#10;7tsX/s3nMrAVx6zBEofPRpxGRfe8iBuv+CWbBrM4IfTKQBs9iq/CEyF24e6o6Vm8kB4QGHmFz+JR&#10;0PZsLoOjsYPyapNVwcIHJpWc4OJ+585ASZ28q0FsysYbBok6BTgGZt4P7xfvBHDhVlht/al0eQRb&#10;X1XPGbThLYMd72KFVSaw5BlYU4ayNx3glacnXs+mr+zY2d90Lad88husyTdw+ro1YTsD007TaS06&#10;/FYWLv3whz8MDXbEHr2rjg9nrw8c4yJjJPlM4HGiwn0c+covWi3ySIWknSs55dkPHeUdu1EaefHV&#10;vFNuwUv/lMezd34Xw5xypRu40skjznv4FY3W0iifDDAWkc9v0iqDjUqH4z18tV4HcP0TwKWr5eco&#10;6DLZ0Gzf1g2j16XXlsle6Twr04/zw4KArmcP8r3nwMQvLVPQQN4+XlQ+bVr45H6cEJ7VrelAdjVf&#10;2X0F69IzgamO2hJ89BLIqTOBNWH//is36ae8xm9r8h5+/f3jpgGY6MC+N9HryGSyy2Sv4xPVw8I5&#10;429lclTBwUlJr2fxnJ24ZB+5uC/fb6xdNcGvvx91Q+0cNiZT5ttv7612GYcXHpXX+L2Oqo4+JsO1&#10;lbLUu9onctjYJASr9h8+5kSDC+eFsenuLITYmd3/J8Mj5J82Vr+77ro79z0mR4+rvnHV6tHHHm0Z&#10;Hxr5XjB945uAp8/nWNgm7ZD0Q7627bg054dc1mXwHzUFyBP9Upg+HAmxidYjkeuf/eznF/m0O/LE&#10;N177+GV9Af96dk/+6wv054nEWdw/R/nie+X4SeunPH3CdeTCXDG9eAuLyM6ZmBSX//UODA7wjY3j&#10;ZfeQPelgJT/aNmg/BJ+bT+mcXMokz+husPTXcnan3wvk8dQHLnuyg0cYHOHP1tM/yX6Ln4Z+6i9w&#10;pJNRTmKxo0VesoV/6/Z885dsktfxtervG6Zg0heC9GSSZyfawYMd2zZm060mM1Me+YkOAr8J+UVe&#10;wUndSh5z3Ee3k1/kHtsJTHb47kzYT6BD2I/ywEH66yPDqr0WnkhsxXsvkNMTijbJy1YpWyLwjDnG&#10;v1T1GFx3dD3QTFptLGzqqdJzTlbIoqC84wMq53XGL6WPghvasdEnDzzXy5Ju0Ct8g7M02lgd6RVt&#10;r95VdmhXOjjP7OCT50z44u3wRfxoaKgO+3bHnokfbl/a9Fj4E2x+Zd9y97vSu+gePL+xLPCtAt7l&#10;j51+037v8voDRy0uyfeEk+I/3ICP1kvQd/Pv3eoszjhvAn56+umnMoY6USdmxCorPul274kGi1Xx&#10;tHYs3k8e/GeBFxv0fE5XNDEhiH87NsWb6ZMa1WklgjatNEkGB33bxBiZg7/Is2rjwJ5xnnzijp3o&#10;BbzuTWDKb/LDP/1w4+1eRKAMk29kCz72KZ0DB7avXom8tBj22iwOeTMTwOTG0eB3lI9I/2VnbPa9&#10;3C30GTK1xIHNu4ULKP9uCT6yOPT6hYTQe8LcXsxb8zzvJ/0v4zrtFQm38k1b9ja5QLaSQSb/x/4d&#10;fNDGb+Tx+AbwkHyeSz5FRpn80h/U8XxkqhOVyEp9hyw0oSmAV/0mvFc8uugEvM7W9Q1335y2YeyK&#10;yLU6pTV6glzWXxuevtU+/O4zPd4YvF3xtvkOizHgVqcIxSWlfH1n2qKOWw9/50WWZPMHtEzwXpm1&#10;IzS4kbN0H5rxZ9DrE7TnTDLCp3BVz6Qv/0v6o+8Zs7XFgSOeHJeP7iqdmDxFb2Xn3amUuyN5yRPl&#10;eVdjqNyDg47CjMnhLM1m+uCSihb9bQBFPzhsloGG0iRYDNI62vzJ2Ctpu/yrMV3gDs3kKR6Ab9rX&#10;QvLTKUc6PFGegNTp7LY+hhvcokXqou7KFwaeezJJ22rXmlOJfJKOHmS7gQEvskzbTl0HDh1Y+rlg&#10;ZBL+1JbtQX7xTQ3t0eCcMWRw1r5gFy+HR83zOU2ZT0u4dt812dB4U2+qDS6D+/CwNOjfG1eK3IX/&#10;8L73C48yMLZWHRrQDTMDKpH3BD7EisCLVhxC1Tc88t0yg04IUyx2L3BsMOaSrfLqSGA23D5SQkf1&#10;3AzAaGllBDaCM16EKVv5fhRFd5h+NzAx06TXMHAvnFPGxENomEXHGQUWRJpRkg98hvEEcAf2AiiC&#10;pA2yKnthengWw6XB6z6JNaZg9Qp8THxrqH0Z/FuBvSeCBCNQbk888URWdf9k9VyONpTu4MGDq89/&#10;/sHaTeJYHINz9bbLemfymNgs/AMfHuoTilTZGODkm+jbjjI0FqiEwbkdxy1U+k0zhnT4YDqdusgz&#10;1+rk+daIuqKvdvJOHiG3FWqFAwQq5Jp7xzKPE+BMDEd5Oq8J9x5gWHHOACEgr74hyj/M/7Wv/cfV&#10;V7/61dUz2Z3DSCGUOfA5+26Mo/TTn/r06jd/8zdX999/f61wVx80D5Kph84QQZkfdBwdpj7qoY5n&#10;zrTwVRdx8KmOnas2g6N4TmqDI+/wp7ihE34RPxNL3ukb7VBp49l78ATlc7z0cRO9Y37Kgau+gAfg&#10;JBAYjJ/he/z3+ptHc9TpCyuOZoMh7QCGIJ/yLoe/zxSYvvNedVg62nu9/pDjRypuYrGg28/tNDZJ&#10;hVdxsb5HNki2L33pX/93/3r1md/4jdXHDx5MAi9zbFaMLB+13xHFZvWfI9/xtWNbr776qup3PRm4&#10;P30iRsr71HH6uWQ9YCAPHcmRFeCMrAT9fX4VsfyR91JhXsu7HqbPjixYf/erdD/4vxdOJnwmXFjF&#10;ib+w3pN26zrptmJ+nrumu7wNXztt29bOFCdd2CnpO6wvPPuz6NAzq4MH7yjj3LddDx78RDm6f/az&#10;Z1Z333PPpgwsozeyW9gVA5zBfPrksVpoULxXb/IndS6DMXJ6XwxQK63ZPxiXETurAiU/Hz0i3iQG&#10;uduStwcB6oBvTRwwIO0UKyfNUq2R03hH2nDgYFDP4spAXeS/99LKR67T+3QEh7zyGeOjj6QrJ96i&#10;8wvH5Dl9sg1asPEo2glVVvKDCRYdpYy2J3qSptLlzxZvp57pr1bxcjQyLuVp26l1OhoPLUcXya88&#10;HZd9yE6p8lIvhrtTRXZmZaq6+4aatLMLrgzYDPoNiPInk5Qm6aKXs5CwHAyhkbZK6YmL/RD74nyO&#10;k1cYB4nv/Srfr3a2pp5tbJNR5FW/1xLo6iQRRzF/7nOfz2DkqrJDvvWtb8X2OLZ647Ujq/17r48D&#10;+DOrP/j9f7r6/IMP1uDwhWefXv00E8TPPX949c1vfjOf7ni+nJmPRqfDkf42YcMWuf6Gm+pUgxOB&#10;xw70uQo2nbbUhm8ceS3tvbE6jO5qgW4JG3lHttwWh+mV2dFnoZljX00K+5YWh4mV1Bw3BononMLz&#10;3TVOE7uU4gzN7mAn5OBvA122Vw2qQhv2R3+bfU/JSEOcFN4LCMJTJo/TcEWzPXt8zuWKzXYEw6R6&#10;GrP430CJjabeJnss7hHQYpxMNQlPFqdeFQzKcvx/DZLjMDqXdsQPRZv0QTyl3QxUFeVZv0Af5dfg&#10;M/w4cdMvqq/kvTB83LyIJ7r/TB/bEVyME2BkQqv7VA/Y8FOlCw7XXNMLUtjvyjH+Yfdybv8///ef&#10;1gT9XXfdVW3E0c0Z51t4/f3ldiJIq13gVGOSXOHOxhTgaNApKFc5ruLJRn1unqeubPvjp44XPIsG&#10;wJPOOExQlrSuYJezNzA5zeEC3jj5TFyQZdIXjfMOPLDEye/9vFu3macM5Xgv38gXK/0HF/Fzv2NH&#10;x0svwAXufkOnwWcWzHT7ta08iy3BRE9w5PMbeHAox0Xw5gAQNs43H7mXRz9hM5AN8orDh2wUR5e3&#10;Xmoc9dmNvt1sC2Xj+6lbLXbNYWOewYWnCRF9uZy0gQ0muqew6oczJkY/dfb+mYyBHn/8p/V8x8E7&#10;6kQCR9Xjb+PEofWb0YdBpspSX/zUO7V6B8HRw0dz7NgqvBrnQpyq0uJdjg86y0SKXfB1fGT6sHYA&#10;Gz80n24ruWOhioW1gve1UyD56Tv17HyIYwdGj6fS42rF+r4scEHX4cv9+3etXnwxY5of/3j18MMP&#10;1yTLv/pX/22dEsMp8uprr5aMt4P5RPr/kUwIf/UrX1kdPnxos784gs4pC+B+0FB8kjppM31D3cEf&#10;f8YHhX85/68yBVrGDobTj4evdmWX41/8xV+sDh48uPrt3/5iFou9UvyvDz6fT5DoO1tyisO5Havg&#10;0X30NX1Frg1s/accg5EnZIKy1mWbPowPLWifCeqRidPvyVy+D7KKzsGz03e9E9p5u6f6DBtDOSOr&#10;4YLvJ44swO/wJ+v9lAkmGcHO8+y9oEwnmXCAgtNym/w5U7i/HUemyUGL4G5Yvl+HTupWCzySjm4v&#10;p2o0cG0UCN7KhSOYr0UOUM5s2JKX6hQZRWafCw3hM89ld+c9G7rGrKmrdEWvpD27fYv+6iSwMdkR&#10;5Be5ym5RjvfVJrmyR9WJXKJLyj8U2NKQ7ehY7brAZE/syTHWaY4K2tFYdM/uPqq66U0vt67l9GUr&#10;4BO4qjfZeiI/fFObPWKrsb+1N/jK9U65e/bsrHZDS85g/MS2q3qHEvLRffhEerChijfYMXy44qf+&#10;eAAsk3ijs9B25/mehDCxyN6k59BkB/8WuoV+nt/KZ1eOvZ1dpQnqOpOPnunxDk1/97WQaIn9u1zU&#10;c8K061zFG0ZcKrAtLxXUYT1U+vDLhOlr8/yOK2JfBEMaPHo+uG8LLIu2hL17smAuCJ8ov2cW0O37&#10;WH3a6JZbbossyWkep7OL0ARN+qCFIdrt9ToV0iT+RiaKsxgicdoVz7GfHSHNptav2IvaFkr4BMwr&#10;s6nIBKw2VdeWOyeLf/Db61mkYRGD9NpeH9BHjNv4NZU1bcCu8A5eeAbPsSH4eE7FTyrdlVdGZtzU&#10;Ozy1k3HLqcwROOoW71gUot+7WhjyauYdyu8a2Gw3ozxj2O7pxgMt67o/GhV2SW01HwAAQABJREFU&#10;20i3fjroJh8s/IL+AhlyqTDpLpXmUu8mf/NktXqdyOTO+Ci9uK41+FsA1STmUg9t9Y7wLvwkTTiq&#10;+ixeMH7U3iXD3wHglx+hnxgn0mf6PJl0dRYvmEe6MmNi9hYdiE5kUPkUIufIQ3oD75BJQw9yGb+K&#10;V0f6p+RN0gri9BXjS0Fec1HwGF1pTGxcpj/x4Zj85a83rq7j0kNP/aeOOE8fpSPJzeo7katggwlX&#10;+QXvt2/0p1M8e1chuCqbPFTHGr8mD/05/Ue/IXM9K0Pfkt59y9utOQy4KzuVTvoes9CF7geevohV&#10;0AVsfZv+VQ/x+qi+dyoPY49oh2iFkuXGNeqlTuSKbwh3Xnolx2LnR2d6zz4AT/ucC93V0T99Vdsc&#10;O3aqJpbRgt9BIPXApdPkJW/kR5vZAU2voBtZIpcF9d2X8pB78qWC8vIrXU4vp47qfDZtW22SMpRT&#10;94FHV2l39XFfMivxaM0HKFS75r00pW+zwGBPYKgTWPONZnJx2od+BRc8ZdHfYKqY9prJdfDJS99D&#10;NzYz5pGPz8C3fi2Qqe+n57nsjPQZc7d7d7W9CD4cjOPWQ9EdERe5sdMqYs4ZgrteplERLv+DJMMt&#10;k1whvkozHATfHdIJGaCOOCOoVJBT1sAYYxrYy4PgwhSM2fyienNtZvZI4L1bmHzzrvM205YzbTEa&#10;VLh2J4TB19OUgCMMSvw1E6g/x+X5rAZBnsFJWeBMh3Uvv/c6DaVJCLn3E6+RymmatGPoeqdR7dwY&#10;I7AG3ukMaMNhR2mhI+X5/HPP1aTvT3/yk/oOnU5/1113ZTXk7auP59u1VjoyqEtJB0c7bLuO3YqY&#10;T0fI0obg1bgWifNHnYT1v/Us3v960cKnEuYP2PKpu7q8W/Bei6mzDgg3DOc3ZXLqEerSnE19S8CF&#10;14TjWf1qBahBkLwEmw4g7xUZNDFWOV1Onjq6+tM//b9Wf/7nf1ZH6BEoQwsDj3uyWvzO7Px1JPbd&#10;d9+TnTHXlLDqb0OlPTfgr93xYVNBWfMshhCrDrPUW/2bvhbM9oBj3q/THW3Ew3mu4vI/+Zs/xqgt&#10;ei1wwdD+FB0ntIBX/IR1eOoqvTiwDDbOx0irQUfq4WjwZ589FHjnSyg4lkp4r3arl5f/XKbAL4gC&#10;LbVHdnf/Wge9kYUVe67ITpgT2SGYF9dkIEF3WLzy6/l++Q03+HD9ftZGOk3n7P6RPhmZVnwfhe1E&#10;hJM5xQCfk6UGQhZtXA7/eVOg5W07Y9RU21sUw6i6NosB6NePxfl8d44P3x3daiLsCkdbRkb6JMD/&#10;/r/9r2V8ir/55ltW12dAQZ8yTumdAzceCFSc2bYBFqTDdkcvMR3PprzSbzHohYji8GQW48RwU4bB&#10;Cdk/xuDIefIX7jsDZ1t4tjLlGewKkeXLXb8j3xccOkH/bX0CVqdmM4E7dLGrzQAIDr5/LL5kPyTh&#10;sABjGG9PHEN+8nvHqB7dNTDVAQzxEzdw1nFzT3e2blrol3IY4z3sVrXgMTgtmctYlyZ9vnZdx26R&#10;jr3RToI2zpUveOd+dl+gEztMveWP+d0rPpEoaR3pfC50snZBGvartlYn6LCXOqBjO0IMmMiWsFW+&#10;W8YBETsleOfPpn3ybHTtDx/5YXb//mS1P7z2j3/3S6v/+r/85+GB3qG7LfbyW6/l25XZFXzLxzg2&#10;r60TDiza8g1rvOv0kh8/9mgmK55bHQq8Jx9/MovZsuo+zg31YwPsC7wZCDoaXxugJ7px1nDM1ORL&#10;2v6lfMP69Rx7fugQG6DbAk18S48Nik7kq29xGbhyqLi/8cYbcyrP1SFGTkRJfxF/1TUZbIYeM5GP&#10;7sdip4F7LsQs3s37UL9pExrv3nlFBmMZvMWWRcMasKFbJn+3xTbeH1sOHAsd2YF2EsOpYWrXRCxh&#10;2tnj8F3HafHmEYMtP4PGngDeOoFl+oqxjPtgnHKzA9N9fkLdBz/wxa3zqYGl8rQ529OdY+fwAnp7&#10;pw4czpU/6bTXSy+9XO/JFOOdY3G0Pf74T1df/epX8umRz5bzwuS8AZs2IbtmIpsuBAte1aa5Nq/3&#10;RKc6VFgudR/EYAcfskl+VzCE4QNZ8f/EuU450lwcuu4WR3V/8Sw/XjS+G1jdT3tQLG69XLjIJ869&#10;UPdBpim6Vap0+oVQZed5Myx5PQ9MNrMAHhzJMuUXLy31KThJM1d0nrGtvNI26IUHgqK0eMlV3YaH&#10;9TfySPw6vbzXzudzqgCctuqKS/GO/oK+LavLIVn9ZmucAB4HnPY3HuTwMv6xIt54nCPUBIVBP7lB&#10;fqGDb0jbdfhaxt3GBr6de1X0oJ3EcFc3cnVof0smooQtGqaOxmOcICn/rrvvrv6kDM4ITqAe2/sG&#10;cSZrgh/H6wsvPB+922N+ckrAbsZgdOsNkSfGtgI+xu8WHcARv+/MpxvUS0BP+KCLyV9OJrTm7DN+&#10;+c53vl0LoWcBtG8Z33nnnbVDkE/hdGgi/+74GnZHL7/w0gv51NGrZSOqh0Aft85c46l688H+wH3w&#10;Hxp/MIiXc/99psCZfMfUhKXvutu5jt/xIN6lG/DKBHJiZKh7/YQ+2eqbW7YUW05a79qX0L4WsOfn&#10;HYcgXTUycOQUWVC/LC4ZGGQImHOl5ziBZ5KvdCq9uthC8Nan4QruTBy2vPPWN4a7L46MVRZ7i25V&#10;1jg7yTYLNy2Scs+/c2N2sNjFQi+SESUTi14cty3vyEAw6WB4+01dh7a1WG3xTU5c+8GcvqfO+QRd&#10;aD2OW3Qht8Gx+Gby0HP8VdplaC+t9+cSZyJ27BXw4UUPoIejPuGqrIpf9An6Nb7aI3ohZQpTJjju&#10;OdPRkDxFOzoGbbWNUJP9tMtC37172GHn+6QH7RM82SUFK2WD5x7NlSmfn/Y2ZhqfbuEWXWXhpfdo&#10;kJuqPwf1+JPgUGlTjsAe2B79we5jb8K9eYtdvzXpRqcoL0xadNLufMTaDH4pKtexRbqviP9Fhw8D&#10;5i8ax3eDF/ZIiL0cGp2PrR5zpGhGtrDZTQTcHB3Ppq+de+m7Fj4dzWYQAWlNXAmOi8XP+FUfp+fJ&#10;nxPns6AgffJcjgU6E3uZfR1uKTvCDsw98b3on3Zr688W2LIx8Hp9oi88i0994rF4IfBt8DEBhhfw&#10;DfrLs3vXvorD4/jNRiZ9c/zW+r3mL/9m+GYWiGakknHW/pIXJn+Nd15++aWaAK7K5c+OTPaaBOkF&#10;c+wLfuYsdsRk5hvyN7HpNaFLfl3PvCkaJ2IJ6v7zhott2ovzvR8sNPi5eFMXafP+wiKqbhdGbT4h&#10;5Nr76Vbpik2AzYQf3Q0/nkCemFx05O817MaMWY1L12mDj2Y+pWUR2WuyLnMpZ3t8Ta6Bg2/HDq58&#10;SUMm4nc/edjA5BNeLR9B+FnA48ZwFlHQtXSOBTjGsvAi08kxvG3+TJ8SZiHNyFnwhdIPSSv9TDCK&#10;V7ea80i9MH0t6s5nbdZ5ohYxpq/IK/2WnwmEZMsO/u1n0hezAEc9K28aWFr36iIY19NP7Gw8WWOU&#10;4K18sMXDzY5bASw6SD31zZr/SxpyHg61GCpyAE2Ne4smoR+4ozPB8akZdJhJcjqqJlRLnjV7jk7d&#10;TXeSHaG38uBjvExvklfHT/SiMM9C1zVzX8FnR8o4m7ZXj5msBguuE4oPgi9YZJjNA6TCOXnoM2O0&#10;0G1H6IfPjAnJp/NxWgw9wfATXJVd9lDkTrIWXapNPSSQ0YL8aAWm3+BVslg5aSfzgYUjvAOb/rfj&#10;1ylN+BWdr46cd/obXw6+xJ/aqcebeG3RvUtclZu8FuOAIahrz/mGJwwcAUZMiOscAE9DAyBoVECs&#10;lNBpGLhmswlbg2wdxK9WRoeQzQhNqCEeOMrxm1DE6xcXxNf7lI0QhcNyX+knf8HSEJ2u4VIsDd1z&#10;M2MrG3AGHjj1OQUMstSRMJfGY5UZMDoHOK2guhOLGzwoQQNicHWWWbGByQ2mrcC2EhJt7FbTAeDL&#10;8Hwjjru//tp/zJGVh1cv5WhTE+if+vSnV7/x6d/It+RuKkOUYtcmGISjDS6N0yLbQ2LwUrPgHIEY&#10;2sNNI9eumeBVdImzrkNfm6aBoQsE5vykWadT5Z2cQ6flOvDQpvJjXAIghkTRPVhZ0VD4JU/tokiJ&#10;jOy9MSjsgK4jCHL0tT4dkVUM7IzzJ574QQZVj65+mO+moQ/HKf5EZ075uw7ekW/7fmp137335Tu/&#10;v1YT5gZfzkonuFOl4stZ5TK4ug4+FZeEvTqHwGzaod+E7lBtDDVd8MeWEJBueKUHaupA2LZjDG2U&#10;N4pH2snvWJwSyMGh2jT1L3haM/X024QT3IR9+7Zgoefv//4frH7y08eLNoyvp556cjMf4bDefgXg&#10;8p/LFPgQKIBzL5Iwm6XUtyrnKfyvr1+fXWp/lO+z2sVJZtpJeS4TuvW9UZ3X/1zpIfL1+eymO3H8&#10;ZHYD749sOZFBw97SR91jBvg7r8P/+qC+KMx1+u07c12O+VWhAPk77aQtGW9HjzqKJ5O9mcAi867L&#10;IgKGluON777n7pKvjg6mY7/4xS/mNI3nVs9kx9Sjjz4aw+tcOekOZNKYbsVqjPoDcWKLY7DST2S5&#10;cu0+L2akvzhY6NPgZBJubyaSad4dWUhmALF9R9s7HNuMT8DPROeT40Lx86JbWr5nh1XKEsBZr6fy&#10;F3WQi85QiQrG8HSVkzJqcjdwKx78Ka+zAP+uodKzZfJ2C8d6KiM6yif2xDsHqByOE6pHLWkuxL9t&#10;AnZAhaQpmyn40XVjQ3nX4FpPsh+aNj0AKTomAaO/BnAxoiuPfGczQVUOgzau5QUrf0OTtF9snv2x&#10;vQzS3ojTQH1N2I8jzyDgyCsvrq7OZItVlXQxo9ukDwehVb5OtbHAyhG+7BETgna72RFsAcs1V5s0&#10;jYMuvOanjldm4HpjeHJHBi9WW8Np2uxMbOcjR16pFeyOz/Ntmtdef7M+92ESw7e8yoETnK2M5+Ro&#10;+sQWDWz2gMEReNp99xXZ5Rtbqid7OWQ5dt6OPflS8f+JOEA4aXoC0mRMnKHhOU5Ou1U+8YnsII5t&#10;ahKndw33ZJL+xKnD1lentk9C88XW1C/h4xusZUKH3rsik8teyX3b/xupQ+84nsGwfuJ7gjvtPNZe&#10;qUPuco9Ikc3pw9W+C4uxcchrdjY8LCrEU9pofSBY5Y5dXp2lwDTeC/4Nd6ufgTe8BhaY4oq2KR9O&#10;nAmcnL4F7R0n1779dn/2gM94yC4v9j6d9FqO5P33//7/C8/8bPW5z36uvgmN3pwZZFbzfY9LzpU9&#10;y9nWsmZ4ZHByVa+J38Q/9NpmdUP+c9rDc9KUcyP0kVf8ej+Tv/FOfNpBG3Vdh6bLJGjoMDDln9+k&#10;Hfy0Az7axCvlySdIq6zBA67u5dmUCYnUz5Ysm2XKm/+buBXA/LnAbs9zSivcvFcu2TzliwOHAxEe&#10;6KKsUKDiwRcvFI4LbmhiDFUOkdDeSvMJ4AnK0N4beZZXQKN+7xlmSZNbDnXxioI/GbZeD+NnsAK0&#10;0tXOgtxz+IOt/x04cEPB+/GPH6vJX3X51Kc+tfpkPnMDo3Z0cGrFoZGy1ic67Ljv8nts0/dZ1JKj&#10;4oPOam/KIs85YX1/LYVV+qmP9HZBmLghV9hi3f9MFJ3NQpZnVT/f6H2xnGZORrAQhLMJ35MT12RR&#10;riPqyU3fHzZOI1tKDmVi2KQ33crZ8dhjP1o99uhj5Ue4++576pNH5BP5ZifU8UxoVD0RNLhdkyNY&#10;OTPAMtabgEYz9pq4X8Q1pKp2GSfTFi//IqBfhvH3jQK1ay6+me9m0cI999yzevDBh4o/9Jc6dSHy&#10;rmQTxlmCPjUytWRP3o3cmqs+LY33dqoRM3haP8Fz9EL10aTbGXhThqt00pQ/qPTtlr3lPRthfAPk&#10;i74DXjIseekdi4B6IpSOAZOs2slXw9kaHSGMTlOeH/xKhgZfz05p47dhN9GNytOXr0u/9bNTGj2k&#10;HZzI5W2RT8pzzxFMpqkv/KuczTr2NwSlJf/LwRxYla9kUH8DEj3Fjc189kzgRNbT+yMTu9z07+Q/&#10;lToqiy4QpBkbxP38LF5ZD+XY9T5l7drei8bQVTvCm+xCH7ALZvD2LHg23oXH6ZTPac6xzmGM/pWe&#10;Xy/pyF7yjs+wnOWJB7Pik7dso+XZZCuaa0/48eMKWQpQcrge8kd+oZzfaUeh+U8btPN/4qRRBhzR&#10;Bb8Mh/N70gFoIx0Lr/g9PFZ8FRt0JkKc7FL6cimbTpow+Mzz3/W6DmfzPgWtFfV3Bf3B86UtBW0q&#10;bOJXT/kTXkC/2vVZxImtkLQWMV933YHiFbac9pF357keH+zPe32a/WpCRdBeJsXwAR6wuItfuXgz&#10;/Fm8oV3jh7GwxVgZTGnH348Xiw/xacr0aYkdOa2N/WA3uYlin+HB/wK+GzgmhEvnp3xw8T3ZUn0l&#10;OHrXk8FtN+oH4rZlJ6gxFjzJE/WwMMGpQ7feekvJDZMn5SMv+8Ti0MihpKv8oReca0wdWuK3WgCi&#10;HyZNIBed4XtxWFxGF0dvPQenS4ZlPHOpNNP262mKPuXTD675V3LoXYryCQ1hZIr74uylP3musDwP&#10;14Pv91EH+lOAS9uuZETXicxbD+S7OO0qqIv22WGhQXiOHYiW5B1eJmtn3CkPnqhFTtF/xpHK9Ckj&#10;/ccksGc+gdPhJWN5ny+yA97JX04exMsCPuSHOp++hp1KN4VXSw6nTwjKhUP1g+BUfTQ4jr8fjPIl&#10;5R0KmEhsGtBTw6/0YnQx3s2/sgeij8CUNn+K97seXa76yy+f8tmp+pFyTVDTL8o9E9+JfHbmNs36&#10;M6L0jfToYPLTu6Jl4MHRphzP5AD68t2SL2jPFye9iUbyv3RdyjJ+NnbwuQIB/NbD9VhtsG3BbZ1O&#10;o3ulgivfDJ/I2Xz6p2DkpDinprmv8tkI4OR5groK8ud/1b3GYepiniqRcM6f3jSQ53PbLQ5oW8ZR&#10;1xvx69WYcNHNALXM3Cia1lgx7+Qhg06X7AncoIFfq9x8AmtT/4OdeGF4HQ58M+GKkr8nT2WO9WgW&#10;32bsxY7z7qosqr3xwI3lpyEnBXwILnyE7VlAMPUHE12KVqHJxs7mMTTuhTLRG4hRBkYaXCPJNEiV&#10;IyzYW3FLqWtAjQqgSl+955rVx/LdIUqlgbYRgkHaQcNB0MqnsFv+KMO/Cstl/b3GmtANxymooRKb&#10;dzpAwUhEETd/pNsiQr8HYx3W5BnYrmNUVl6wAxNzKsy9yfD1IE4YuFPmxGH++qdR0nAmfwkdg9xh&#10;oheOPJ9v2H579d3vfied6Vwd3/Un/+yfrw7ecbBWdKHZNJpvMpTQy+orCoxwswtIkJd5AF90iAe8&#10;8K53YQhOoqZf10udhFCr4rVB1VXcQsN6v3bvWZj6zrVjs+oljIiGJpvBLeO8jEP1j9ERh4dBAkNE&#10;u6HFifDRuXN9fJHjYG6I42zvFfvjFH0jjtbvr37w/e+vHouz44XnDteKCsYHIXPv3dnte9ddq4/f&#10;fntWrt+zujv312cFHHKc5hzIxG8ZFKlnH9UM7+kYLRSqnvBcHE/dWZqe2taPABUvbRmwiev77sTa&#10;fNK6lnEbGkwQJ0jHAaL9CC8wDFQYYHus4Mwz5wtcDJKUJXSaFqoVEXCNV/pZyqGICp+g/faxk6tb&#10;b7m1DDT8NWXL1wZP163gXP5zmQK/cAo0r78X2J05xnMUf8YJUZA5kj6JDx78tdVDX/hCKTPK6EQG&#10;I4wGjsGSKdEvBpZ2kZGjr776einY0k1haY7dM29vOfzeq/yJJwd8Y3KMq4m/fP2gFLh0+39Q6Nqr&#10;dnpHl/l0QDRKGaeO1mcMXp/j4/DM8RjsV+R7sHuzMu5c+Oj6bdcl7bWxaY5Fp167+uT990fqr+rZ&#10;jr3ncyzv89Ev4OAvetBkrJWjvptkwmyO7+PIM0FowtjR0S1j1TsaLzq4Qxv54iJ5+xLZPrbUkmjz&#10;MvI8TFnlk+cCvUNul42Te7ZUBa/pi6SXduR8Ha+eNOI2F1qwPUr39EC69UA7dmbHbuWn4+jiBa64&#10;GTA0Hq33lN/FN47KGnwt/hucpJt7sAZH8ULlXvJWusQcP9o7MLQBG08oPOjTNZ26PcfrWOW6/h6O&#10;vsuTqi74bOFX6ZL/jexe46i4NnaCxYn0p9Xlbx8/WiviPxbdaZLe8acms8A8mknfZ7JgAI98K0c4&#10;GwzCza7Zf/ylL63uu+++nMzya5nMyGkGR9+IbdLHV7HNtP1m28VmC3FVKIONTNQFV/x8S051ue3O&#10;O5M2R6C+FSdM8GG3oGlNGCUN284g8uHvfa+u7AMTJG/EifrSSy+tXs6q/LfyfDoDBTuMT7IvQgj8&#10;ZjC7PwsgrrrSCurry4YFl+3+etKy5U/UBNPG6tvf6m/ZmNj0PT876kz+sqtMvHzi4MGii4Fh//o0&#10;mpogthKanA5N9+aUh3FCceSS+cYNxgmpVn6pU2jBPtyWgVdIUuHaLAQK4lX3jum/zQ+OJHTawziU&#10;AiNpDd4TGdh2GvTiVbnYs+uBPcohVfapLplsNQgr229rvLCeZ+7xoPY4cuRI2WuOt7U6epyoZI82&#10;sWAETOOEr3/j66s/+7M/K7p96Yu/m8GxY8uCY/iKw84V35dTIvygDhYkaHs/7SL9+gBt+tngM9fB&#10;E63H/pQWLq6TDz90/dE/ZWecp3xwlIVmRdPk48xFMzCl9Z4DDUzPQsENHQXv/YT1Mud+rpPXtWHB&#10;Ubcw/kj+/O+0W+3nfWL9qbTey+86NIDS4Ib31aPhVrbUu/EDVZ4JxSd5Jl44zNeDd0MbfXXC1NPz&#10;Ji65V2ZNxi8Jq5zgJV44Zyd8ylovX72gY2xg0YDvoKvb2PX4Snn632233ZZFnU+tvve975Y88vyZ&#10;7Cr33W9HqKr/1K/4IO0Nb+PQcXL2OJB83apP0Tv4Sev9jAPhuQWnT7K6Knj4vrB35UQKbmw1/PLK&#10;Ky+X7OQI5mDj0PNt09feeK0mfSxsVqp4k2JgKNsJMBxmtVg4/fGtnAZlYQzC3H3n3avPPfj5nOpx&#10;dy3e4dzDCU4RKLpED/eOpI3Vs9kRzQlFr3G+CPoZHhYupHtF/a3+DL74SmBH8m2Qa+iE/pfDP1wK&#10;GLucyyKon2XBz48eeWT16Szex38WH9KX+GdTRoWJRgaK0w/I13GoesbfI6+lmQVY6/JHH9RPxI0j&#10;cZ3PxQ/f0kvuBw96hp9BWeI4ucGQbnATPz4IcSYa6W54yUcnw9k4jfywSIYP0TsTfPQX+acPOrrw&#10;tRzT6jQedhG7wuYGdnalXfrQ2LnKmLrCA0xdDx71S7nKItuk64nQeNxiL6EXXOWhV1y1gTiygVwF&#10;n17wTqA3egFl+28aDj3pOMt8KzW+mhCq8sHXtCkYcAEDDQYv6dEJTdgJaGrxYZWTtFVWyf7We+pH&#10;Bg4sz+jgV77XlGFCGzx2dttSfYw4vrBIyOIg78v3k3qxweh842y0sbtaXO+6dUx3ZOjpnkSuSdjQ&#10;cPDXZu6LBqExv5QJZpMGeG7K167z09br7WSsRg/MUZds4trRFRjaRxtoi9KbUQxouL6gdNolb4pu&#10;If5yfY9LaHapFFvwuqyCkjaasHY7Ub/0K/pNKFrmIZwfhPM3bbAt7ZcGriRTH3TdV0eDWwCQk0rS&#10;rmw7+e1UtFsWb46c8U5P2p0FV07I2r+tdzKOzgS3ftP+KRe/4n0baujuE8d70gF/1U7f+JuPZoOT&#10;fHYEmoSl5zdhJX6+8bwjE5X4x+Sw0AsVzmRx2LXh1xwhnX6Kx0deOcERL+qrxuPqg6deiD3xQj4P&#10;cTILS437yRLjN+MZY32+YsfL+2YmO2R4852nxcGz9XgZoIUVum+1xRJ1ycv78Y/TOoX1Nu7niq4/&#10;S5KtiLU7beZ/emb18bVXdTt+91i6kRstky5Oc/EzmNVGAP8KBTSKJKt2Lxt429t15DK9QdandoVt&#10;pUt/cCWf2YcCuZWKFc+66hPk/7zbcaYXQtHP5JZ+I6AFvdg6wrg1fJPy9uUTUk6fwZt4jZzVj8g3&#10;gQwzrhMK88Kz+ceCjfO+rbKEmm/IpCv9IJScTR/bvC+d1mOusi0DS/3wv/6hv9X4OjSYPl11XcYK&#10;RRP0W9gXvcCZSWv1obeEsVjV2/hTHmnREpzpv+6VeYK/xARuylLmuj4g29XJ/NYqJ/vXeC5lDH/R&#10;1SaA2Rj0jfE6mwf9haGlsuB8AR0TR8+ASU/yUQint2ecCo+k1zYmQ9XTAhRxyjIxqmz1lhbegufS&#10;ZeIXfqpJ0uAmXdERFvlOsGf1m1CLs9gV/uUdkBYfKNO9wH9WNsPORAT/Kj/paz407a3dC4fgjJ/Q&#10;F+3RBkz1tTHUaQ3Hjh1N2/Mf+ASERQg+8ZVPiiztqDxjSPmKJ8je/Lbt6nlL7V0+dHikjeHItkDz&#10;mqcMPjt1EsxZA+FUjvOoBmbpTIS6AZwKQ1xFKRWdwSpeH7IGmLIq4yGOHcgMkw/DQRRh65rUFwd5&#10;NsP6/YK1950mJZntW9Ks51u/H1jKhANC+ycsIOuKsbrxunz6rtM0M3pXDZPIweHCax9VgV5glQCJ&#10;caNc9NFoDEB5OO8ef/ynq+8//HDt6mC4ff5zD2Yy8+M1uL71lluKrgbWFFfRO3ANOCnN7VkRqR4w&#10;LUMyMKtWKYuDDK5Vt6oBxcuYQ6v83yR513OzDkmbxaWFHwaqxJV/q/7STrj43hvun3IgJ38JNYY4&#10;QgYZncEOKh3SNxykp+DRywBjewyIvXuvzM6sx+Jo/cbq+z94OEciPpFvOr2SvNmtE8cDGt5+6+2r&#10;g3ccrG+FPpBV75wRhDc67Inz1UpDzkZhb5yYOhTD6USEknt0GdpoG50EO+R/dcYQoPKiYfNLG7Xy&#10;wH3oMnQDQ1o/cf0MGlq2U4pCQY/jx3sFiLbjtHAci7rLp99x/kjbA7MYe4HNYV+4aPeUAQftU784&#10;H0rpJz8OOHz4UByTV0dovL56/oXnCn91IEgE8C6HyxT4qChwNgNCHX9Pvr0ZVRWdsrG6/eYDq9//&#10;vX9SR/6VERYeJaM4U+wA5qfE89VNS8HpU/rAYuBWH8HXft1336t+zf7SpIzIUivLBf1iXZ5V5OU/&#10;v5IUKFkZeRfOKPl21lFU0ZEGpddlB+bNt9yUb69ypMfZEvvApC55izeuu/666NPj0c29Uv2mTOLd&#10;cfBgyWmVZf8Y4Dpi3ODy5UwOH4oz77HsZMKDJoFNdjl2xQQwhwi95OQUtpLvI+HbC1Yghocn1CB6&#10;eSh+Sz3oBboZP24n4/OPXeO9Xzhz0fGLPZV60/XeyVtpMDYdFB1ScSnDN0vz0v/NdJ22+0j/bWRK&#10;z+RWnDR+wnoaz3T75rtJsxbn0w7er6crOEvauR+8C2bqQJfRbdpFYBS37mujlj3Vfbfxq0T5Q7dJ&#10;K6/0Z2NXvTN0Xq1wKuXQuXb9mvi1yIyuNTC8OccrW0HqcyXsNJMJP/7xj7MD7dHVM888tXo9319h&#10;bxy8/77V/fd9snb4sD1qUiy84XjhG2+7NaVok+CZsvw8VLtX+8YBG5x9z2vjXA+ENuK824ijQt2v&#10;u/Hm1a7g1gsJFuqHPnA8m28FPfjg56q+M5GH1mydYzWJm89opP6OgDZZ7ZQUfMwWsHL0WBaHBZM2&#10;+lN3dhmaGSzdkN03BsJsMXHgcqK88dpLq8NPP1uDbfabna/SGyjaIWzXzo35bp/jGy2McLWD3jeN&#10;2bwDzwBvV47S1g/FGegYI5RcDx7qw7Y+k++WcfYMj8EFr5RDK7aOIy4NvCxu7FW5sYPCc/gDL8zA&#10;SZwfOGDgD2nK0RiF4tm7+SlDkDZ/C0/whq+StPBgs1lMyI40KHvj9BuBwc7cWwMyk/Hi/92/+39X&#10;X/+b/1S7Mj/9qU+XY4DjCp9xwhozCQbReEP98ZGfoL3h5GcARybApwbded94dl+YOrhK03QwKbDV&#10;V6oei8woWuC/8KbxhcExG1T7F93wrNCqscoqmMGRvS7fLEhQ5iZ9A7PwDQ0rLvQuflvq4Z16ruOu&#10;GM9F9tQRb4ApLXnYcrH7ATqv11VedamJ3ZQFiIWVgrRgCI0fienIy3aKVh1K5iZh8g19Tp+zwCDU&#10;1vb5rdcHrOK9BaZn+CyF9b3IS4SL4ekXyhbY+Qbj2kE698YmbCL8hfa+If7ooz+qPn333ffke+Of&#10;q8VJHJ3Gm4567/qGLoGL/upssUeNHQOjy1qzd1KHqkboI08wqTRVt9y5bgSXs7m+HUeqfgQXfeBs&#10;7Rxoewz8WzJuve7k9Yk/kzTLManhl9dff6NwtqgBfupHL9sJCHd87TQETmM7e31L0JjlzjvvWt1z&#10;370pa0d98oeD12K/fcXn3fZ41+4EMu7gwYPVnk7wwLPKcRV64VPa6wMFtLkQBl4StNuMsyri8p9/&#10;kBQYPngstsPhw4dXd9xxR3Rmdm5Gpuvrxi7kWrpB8efwjyv5yEaZictx2FUfTrz+oz+Coxy6GH/r&#10;3/q/++qvSeuqr4nz67IX+1CfXtLoP95Jw4GtzygPn9PXs2BwcJjywYYn/SE/m/etLPwY3NWZDBBO&#10;moyJTfVy9KM+AnfHxN922+1lQ9CBZAAbiBwR0EIYfOCrHM9oCQ8/gePTO7KJXSMt56Zn/pGS53kP&#10;Z7/JC9aEuS+aBR75xjlcz7Hpd5xtOnV5gRnYQ1d5/UwUJ0P92Dgb27od0KTGrKEruLWpI/krJP3Q&#10;f06YYKcY31o4t1nHtI+ApuwEedAB/XuxYY7Pj+yUXtlsDbKSk52OZJcIdHzZHSEde6nzam0nEfZJ&#10;E2BMvb33E8cHrFz1KWdz6gyWBZMWD7Cd0UTb1Q6wheZl27DdUld1p9fezHjNzk0n3eDrWqS0tCc8&#10;p94Xy1vvPmjYhB08hAsl+geF/nfPj+ZC/30nXtAtDZ0E+qYTdyp9sVzr1dJBCx0tUiQj1Fe7mXxh&#10;V5R/Pm1n0ZbgvckstkZPQkSOpDB2946kK/5Mn/BckwYZP+zMyT12+1oMWQsrA/+WWz5WfU8/wLv6&#10;M5uMfCrbMjY828G8gTri3+MZZ+An9rxFrGiwLWMYwcIO7/A435EuY/LX6ST6k3FaL5R0XK05CBNA&#10;vTjTGN3uTcdf92d3TsSueL1s3owEAzf10vfSN/BySivcq+D3+pM6XjKkz14q6GOpXdF7s62nsbV9&#10;2mG5FBjNmNTts9fUiSj/fe4jcUoGXaq8i99V2evcnrb1CC+wP+qAzzCGSTN86+Q2vEUPWuBLrpS9&#10;X+2QBTeJF8h39DT5N/KNXBK3LzqNLLxy51Ulo/E63hG8J8ctiFGOZ99ZfzM/tqm+REaaWKxPmITH&#10;4KgPnM+RsfpLyeKkqf4VnjfRWDyPtgl4DNy6T97STQut2dtV53rbf8Z3As/5zWvP+m7Fa7UFTm4q&#10;iY11QtWraNT6U7qd8XWKLxjBrXV8mj33+IJe0hfIb+nY1GePdb8dmI6YJgOUpx2MX0q2Z3yCFmRI&#10;jdXTr6FERoFb45zQWZrKY94jeXvhSPRJYMo77QlHOHQ9cl3oVBOwaOm9f7k30SugpfvCK2WCoY5g&#10;06X0szj19YxP5KdPLeaaMmpBXeDNJC3YtTgtMPGCIF/+1D14E9w75RZ8aYp36L2lLcCGg/dC6crI&#10;Q+nKLgguwCZJ9GovYvE5MBPu5mQP3HhDTpRrHySeBlcd8UyP3eRVxz6pAQ4t34zZfHYn5S98M/Wj&#10;d/kBXHcqGNMjmswEuJU0hGyvMjtZnalnn9vpqQMBisBWS0CkGp1gzbtt2a3RxDdQbMLMt+vShhUg&#10;LfTq6UKxKlKEFj8JK1U3AEJNPMJPxyg4eVmVDy6YUFDEGLQDNzuky9kKDgYo4iHggo9MMPOsDrN7&#10;rQAu8XMPG8qNItvI96AYwNfGQYbQb0aYlHMoBtbDWb39yI9+VNlM+Fol+muf+MTqlqwuOZAVkZQV&#10;IWSAzJF24w03BGZ2ysaA25FGVAcNTzkSJugwTrXT2Q7PYJ9OPO1CiaBPJd5EGF3Urukjuuup/t1h&#10;hoZzRYNJVzdLnrmn0KX1U3btzshLtDXQ6A6ZAXPec4LpsPjr2UNPZ3HByzkC+z+tnnzy6dVzcb5i&#10;ak13VSY0U6VK/1889NDqC9kp+NAXHsouLM78E2X02lEjHItBgD5XxOhl+A8e53NP+KCVgBb1Tjsn&#10;shw7yks6u1PQwfuLgyhZmp/b4SZd8xWDrOFOvuGbTt/OCMqME1GHlJfRrn9xfjiGSBwhhpfKkM51&#10;2hP9tHm3e8qNUhzhwji85957YxQdy46g7GrLUafSz0BqcLp8vUyBD5MCeg2p8q7Bi+pW2RmSyV+3&#10;X/ydL62+nOOfyTo7ZKyi2huFLDjS1aDTDisLWxwTL+zff1X1Q5M49E3tVkoH0D8vHQa7TUQ2+7m+&#10;ejn8alNgvY040QzcOIfJTYbS2VPHsjDogdptRzccyffYdmWQajBhIdU4YejI7ZHDhnNktnj6htFr&#10;cHljJvroZUZRH3n5WvTU8dq9QF9Zlff0U0/VwJaeN7lj5xF+JW9rwJHB9/q3D8l7gV7CqOQ8u4X8&#10;HhluwpruZQfRoPQUW0y9/egBwf3oIPdgVViHtRjySZzv/XJ+tc3Qg92gENgTaiAcWtZiotCVbSFM&#10;Ws/oM/p/8ilbmPIdgTu9iM6/uDv2RMSSIi8n/9QFHLSovFOnpbBqs7yTdvCo4oPvJo1KBig3/5K2&#10;AjpXwm2ra6+5riY2j+Rbud5ru6vTdhDlOHwyn0x4IZOnD3/3uzmV5Vu14NEk72//9j/K91s/l92+&#10;99aKeg5Mk7scdqdjqMOZEX86vKF26lG/xDPA85D/22vxAT4o+5hjLnwpgLUrA9CTcaQJm3RY4Bj8&#10;bs/qvP1XZ0d70ko/NNu+PSvl9+QEnnNZHPfx26rN2N0qZSBqMOs7WZyzTvWx+NBO1hezwOGVl1+u&#10;hRMcKW/HRnXEMq4o+uaGfcFGK1stdb7zE3eWA4kj6Xh2K7+RkxiefuKpHsDETvGtQv2gvgWW9OwY&#10;+Xvx3pW1U9Hk8dXZ6WuCuI5QTn+7yneeshNBGzRLxV4LrBoghoZl86Qv6uubtE0dpd12ruOUhQ+K&#10;Vxf6oOX0rW2hn+O0wUV/cPBF1TVX7WaHzfCKAerYXZ3ufB1Rqe+/EZp6zylgAGycxMb/67/+69Wf&#10;/4f/EBq/VZ8kueOuu2oM8InY98o0+dt9uL/3pH3gYYBJRpVzLjSQhjMVXw6e5dgLjlV/L5Z7t439&#10;8i7wps5dl44XNzyDnmNLDg28E+cqrXJc4eJa7WF8kzSnz2eiNBPpAw8uA3/yipugDL+u+8RuybEp&#10;Sx+ZtJueriQXJ0x5A6sG5hlXgAsGPl4vf/KFApVff2XrDxx5JkxacXjJlZOnJ2vU9Z34g1MhaUFK&#10;L+18ixQcmN0fDfgbHueDuK1ywoepo/Gbviaf9t53Ve8U/9nPnln9KGPGH+QTOE46+r3f+/3aDax8&#10;fdtYgZyySlwcfda45z7thT4cXMNDU+cLrxmLnOwJcG3NETz0gY8fGTf0VQ7+dRWnLehGThz6L8lz&#10;ClMWtGZs5mi9GzKOnfaXh8NnHA+eEbBOCogOafy7TI68xx9/vNr2qaefKrmhz8GNXLF4uvpO+q6J&#10;CJxCVw/tp45oje9/0QGugnHd5fAPmwIWxuyMLtbPDh1+Nos1Hql+yQ6sSa7wH75sH46+5L7tv/Id&#10;pa+2XG65ol/wqZT+S152h7iwft2X8zn5TyzyXD/Q36WpPpXm0E+mz5JRdKwyBP2xJjkDQzo4WEAv&#10;b+PZk3nuJw8+B08atnM7ci0ey4Rt8lZ9FtkGF/V+5Ug+c5GJPnThO7SQ48CBA5F17VA/G1gtl7t/&#10;lvyJDFJvefyU1/Xn/xj8Wj+px/y8KxspkoBUZudN/cHjh9q378Kd0CNvfPpCkAc8+UqOnGG/hY6p&#10;V/nRKtXWH7gpk6xis7B50DKZK678O5kcMJEaihYO6gim4K/6w6/onuaPhVfjA7DhwX7wDq4nT0Y2&#10;Jr53Pzvadm/sp+SPXkmSwG147Hp6peqQMmZTikR7rzhTspRclMe4wz0tVvVRpyk78XAQ8IEjs6uQ&#10;PCuzeCD4CfJMeVM/p+5w3tcEQ2jouGELbWcBUI0bkm89yNtwUIdUf//Q5GyavltquG2G6HPh54O8&#10;metDv1nHvqyK9Qj4aqxwzHLJffdd9EJTMoD+1Ve0i3Yz9qWHpfEjN2qiNzwneCeYeJsJg/QyTFjp&#10;y1aJfuerxKdsfGXgSeUpCzyT++wkfQHM0fGu+ESfYNfqI9rCnILP9LEDyIDaCZx8+gEYrvj99KnY&#10;nbssVNwV3jcOf634n81RO+xCI3yJn/iDpg4cyGW3Bj9jA3hvPxl+D47nY8MK5UNInnPG3FmwgbYT&#10;ho89J8dEv+fV0P79AjjVrusJm3G7T6VhPVb7rqWRT1xavkxjMMiisS0lVS9B/DruFXnRH+8lr3S5&#10;v7i8i5L/Uh7xROmktBe+Mj73uRynzmg7E7x4WkAj/EdmjZw2fqt3oY106qbdyV/ByXAT9ANtvyen&#10;Ek4/8Q7f9kkY7VuEh5OdnOBU72Ofnjp/askbH/6ewKlxQuswpxTSsbOYp/VSzz2oX/lRwtcC/EjN&#10;ka0jz70TV/XLdfqt+ArJN7qCHpi2CxcnvmVcy/X1ycaW397ri4Iy8I+rMgQ4Ft3Y57Hv1YXdP/MV&#10;2kBfl2bwkoeOJtdLd8I97eJeGrzrP3+afE3vHj+iN7ki/+hEecgZ6YwJp1tZoFbp43+wMEQ6sseY&#10;o/ws8E/9LDgrOwiO+Vf2VuBNHHyLaMpJp206LwtcyK+8h5O5PGUUXdz7l8fCL3Xz4L5kTmQbWm1b&#10;2hZcYy6LC9BPupl0RQPyhr9EXgtipJEej5r/q9NS4l+pjSxBgO/A97BnQQOctT0+EGBZ47HUf2Qv&#10;HDbSViVPkxZ/WUxD7rIF6hMdqe/Iy51HYqhZkasxIMn4lBiDEPi35Ig8A1S7YKwuk8YOhNrWnbS7&#10;TbIlbRFcw6FWy6QiqmdRfS1yFvKwb6I087kXpAWr79sg2IKxwM9LDD1GobTF2MGjmDDAMSCYfgs7&#10;SrYZX9TLu2KMerP2R/xC5GLktVfrtyBrpHOhl4mJEKYUG2X1xBNP1HfAfvKTnxTtHvjkJ1f33nd/&#10;VjjfWbuJKLIgFwX2+mofp+TVt5RCM6B+K8dq2F3kiI9qSB0pbd649gAChdCFQENVSrhXUmI095Wg&#10;0EXTrbA8uCRNMfzykuDCVuvCwatpm/X7iUMf5VfDSZBnbYNRT4f5TOY45sPqLMz45JNPrv7m63+z&#10;+trXvrZ6/CePpzOY4F4M7wgLRoHJ8d/90pdW/+i3fqsccFdYPZJKHE0nwfA6zl67MtLex3Ps547a&#10;Hd1lExJwI7xMutrVghSDb5hVwuZHfJtntJsgHTqin3u0aCNlawAlzvsRyPJqmylDu4xg6+O8e7DS&#10;QsZRRCdK4ei0DHmdkaHkpw3kF8CbjjwwCT/lM37w6Gs5Yukvv/KV1Vf/6ivht2cLD+Uon3BxFNXl&#10;cJkCHxUFtmc30zm7RvLvYzdev3ro8w+u/tmf/En6+MHVtsjA06eja8KrnPh0z5mTPajW5/Ze0buD&#10;OCDsNNM3KPvdu/ZUn9yeY4XOZ+HNzxP015GD+tL01Z8n7+U0702Boel7pUD3DxK098hDPALe2Ads&#10;llV2cJnE+1F2Sd1///2rPRttWPlumtWkMsCxJzwt2MnANHqGUqA/ro9eYsSV4RtZaUBFv9x8Ux95&#10;ee89+Q5keJHxZJDAVqrJs0w8nIjzxw4HvB3uisy1oyKDl9hKTq6wO+u6LPCqQXAG4AbBDGnPFnCl&#10;IuF3O6Tgt6aXEkGG+0k7Yejg6jd5vC+jWXzpptR50Wn4HN2kX+f5hpGMSwOVHcHuSn5xsPFdbunW&#10;A92zHugnacruUv5SDtwX0JW8yis7Aa5tY+QmD9HBobe60LubzqsqtuEBIF6jzYC3dK865r9DYdru&#10;i3241N+Oaq9rxXsM7/37rqxJRzrRd3V/+MgP60SWb3796+VgIGPuf+CB1X//P/yP+b7mrxdfqICd&#10;cCk0x4z18Uc1Qbm0iUVo28v+jc5Gl4V2NVHMwZEdwih5IoMXK9DJr6Jf6g3fnQYBWWEr1KAuNKPX&#10;q27FU7ExcoIIewo90Y3zY/fe2ACRmei3EXvofPhz8oF/43W+uZlvecauUoeeuG5bzMDYYOP1OE7e&#10;zuc3tsfB8sabR7NYMUerPf9inLZ9tHQ5arKw7M3XHPHWto3JWCvujQcM0i2oeDvy2/eW+zhqRz9n&#10;d3NW2usLHMT6rwHRvtDf8UX6Boewgc0VOWLr47fdUmTjoDK5amFF7SRO/dBUH1OnHhj2wG37wljF&#10;PsvuXjQc3nPPNuqBcuqPBvltvl+eUV58DZAZ2IlQpvKkFV7OhDm71YDTsbsGYy+88PzqGzmx5off&#10;/8Hq61//Rr4F/eurhx76zdUtt966ui8yyMSX+pusKnkT2O3U74m54oHArgHncmoSPNiByvWr/hMG&#10;rj6umyzxc5VeKJ0Y3sAzgvfgTx1c8cb8pPcThqcGprLcgz0/cq/7ctMPvHk3+T1P+e4FcKqcfqy4&#10;9XeDY72IXPDse0xkckqvMrwzWcG5pY2kGTk3OEjTddZeMw4i81Kw1b6CI0USRm+4hzu4F7f3gn6V&#10;33VYr+8WXcDwPv8Do+F3/VR4i1YG+hxDjokVzzGOLvgBj5ogcC+O7tBOdhEaNz77s2dXf/iHf1if&#10;CDJRoU+isz4kj13/jqE/QwYEcbpCffAeOvW1FyGp1zrNCv/gDT90E7xvfuU0sCMdzJ606Hc95k7C&#10;ktnGGKeC07asaem2Dn1CV9/N2hv5oD70pbhQerVrbxZERHZslpV44z26kExBz9czHj7yyiv5tMOB&#10;6j90LSeKxdHunXbgu+zG23gTvsZExnn6G4ewtp0y6uYD/NG+aLce0EIkeXg5XKYAH4rgVJpHHnlk&#10;9cADn1rdcccd5YTWLyzMcGVXsmP0LQG/42H8hIdd8e7IUv3LTxzZ595VmGcOTvarPOw8YWNjsa9y&#10;D7faTZc+xOYoezLlgknWsKHhIz/5CE94DS6e/aRvmZCj6mPXzuIHTvoeu/mEXG8ccX07C0E45+36&#10;PXD9gUwA31zygO/Q4t6ayIh9Au6Up0z1GXzUt+Ii+4dm8BdX+ix2j0B+cNoLaOE9mKVLco9W7sWV&#10;wzZX9u7uTASQGXAoeyFpS0rnOkEM3VNpsrFFIGPJHXKJ7SooM39anySu8abvu72UXeWHzuWEpXsW&#10;PMjHcdCXY3qBN7SZXZzKk4dMVif3/EcTlGlCuhfFZRwTurBd4OAdfSCf3/hOy76IngwKqU/G3/yY&#10;CWw3PjS2GB6db9L3+IVvrcvtE75aFsoDrhMd5kSb7WdTVnB4I7t/ndgElnTk/d7YUidP5ujQonp0&#10;ckioTkXLRScVMr+IP4An9N8tgN3iW88X36XVLo76hT43/Iux2ipC3xPwW7Rs6JM+nHYkL/RBflWn&#10;8pQfMf0XbdEPD5iErUmTtDf7VduhryrJ7ycNP6Q2wl9lEyWNf9VvUpa2wgfg4klh+K/mCoKTZ/Dx&#10;Ezv27I4et8hT45eT6ZcL9dn6MyG8Izw6tikYtTgl+MEF7uSFBa0WeweBwgXeZA7ZVbuEU6ZQZWXj&#10;VNUxzxZ+KIs8Kh9zxvfG8pN3I2mdDjVcEfDvCO/X/k52umRAryUN/NZtULCLJtrk4sI9r/WFTtJy&#10;TXnorK2chvau4d1gXpRQ2e9Xv4uyfGiPeJlfr/kyC5DDb8aJtXM89KOfkASP+Alkzf/P3p0/bXYd&#10;92F/Zp8BMIN9ncEO7gRJQOJmUVwikrJjKVUyy/4t5f8sSZWSlFKuxEqqLEc2JTI2F5EEV6ykIADE&#10;QoLAYF9mn8n30337fR6MMAAIghRlzZl53nvvWfr06dPdp0+fc881hyreDh+Jn7myRTVzf+so+EH/&#10;05t0mo0pdDi+eyYvDLwQm9IY6SUT6zmzWQI88oHO+g4C4NORJ/OdWHFOW5AP3/IxCZ7BPzsUjETS&#10;yWUThzfkFQ9Hup+NYEyZ+ta+kfRWaMAmh4+g79jBBS8wWnb4uJZxInJi3jxyV4WUS12NavMdOmrX&#10;lBsc5DcuCs23dDObwgaNyF7kE57yl92gLWkTXVJ15Lnfyi4QVRbupWu0JT82NBz1i7YqJ0jzM1Za&#10;Q6r1ycBmE9RCaOrlxyt4yQemsV0Ao/pggYVO7T9Yp9FjcDcendzepxHAFRx4aBM4Rbv4j+gI9Jkw&#10;daAHHjCL0v81fqc9rnDQN4L8bJC5L3wDT/1OxXgyPinrWzaWo8kl8YM4cc2Jg3gJrmg75fEum0h5&#10;zSz4KVc4o01g42nlJh/Y2m38YEfps50UeB2XYCIXSBjB1ffObrrppnI4IQgj4mQ5tTJQhAEwBEFx&#10;1C6gJ7JD7FSEQlkNF5Sp5ygr102hgBiOsBOo7qtE/5G0mVcHCgO7O68n8UFjnabupa7qrAAqx+FC&#10;IJ05i33JmrwxwtI2Di6whVRd+MgLL4Oa6uHkeX6VN88GFzsk4PTIIw+v7v7RD1cPP/xIBCSKKfTx&#10;ncvb3vWu1a233loGsAHoRByDr76azsuE4UKT/tDz1JF+68fguTeKsIQ5dEzXF2z1jhCqm1Acze7t&#10;vXsd4dMdXnTxPgda+4U4ygme+66VTUd3OYzZA3cbiAspUnZRfCk/ZUsWtp4DN8yOhvpc/X7Ha/BO&#10;m6JYLP4apO+9595a+P2rL3959eOf/KQY0E7uY0fC8GGX/XEO3nLLLTkW+87VBz/wgewWzc7M1O8o&#10;aA4O7xnBB318V+JoDAoGrVAf8k69hG7PzmxSEBcB6Le3mwbaixbb9HlwLfoMnap/u2/hP6Fp3u2i&#10;7DaDfOqYyREDbfIbzEbA5GFokDMCqf/RysSD4iDIQuOTm+A4feZKEZ3Wd/kZxPT1sRybyJHLsfz9&#10;OCH/3b/7P1Y//elPSzmCNX3BaQLu+XCeAm9EgXDckvzL8Qq9rMS6VO4I2hLqzsQr//fHsPqTf/Un&#10;q3/7P/7b1TU5NvB4+NcRJeQEjxrIOAvJi2Nl7Ro16VBcHkf80Ylkwrhz/MTLNQHKGPgOhML0bcBR&#10;bt36twHgfJE3pEDGp+hZRp/QupION5FtfX5RTov40d33rr76la/mNIT3xCF+IN9GfLnefjxQzp04&#10;afBpuqq/K5TxNOMSvc0+4VQ2TtKZ+JCtg8dqHMi1JgBhQmPkxQd8G9W3hRsXE+cjGefZAJwbJqoc&#10;Jb6L5G1kE47vf++75ZyyIEznz2Qab+NjcfDQxpqgMx5Tl/EYHsHI4FByVbZOm1aNb/JxtOBCeSvJ&#10;Q/DtBdOMg6Ffjy09DmrXekzI2Jo2AK++OjJI4zqid7lmzJ1QcNBS+hLYJJwSZdwueJJfSM3kYeqf&#10;K1oPvY+eysJoyhvXncQRBVDtARPsNKueu7qkJ76CDvXGRDI47SOZ8z/2QHCAhomB7y8Zi/ekTznR&#10;7rv7npzEck82C9yTRZYnom9eytHO787Rzu9e3XHHHasbb7ih7F3jtI1TBSe2zK70FR1kwbcWhIPR&#10;tuBbCz/BB63PZByHyzr0ZMCEtjYqJKEW/XM1qamsKXuMAywPaDOTO3B34oPgPWP5wO58Me5jN9WE&#10;IP1pc5wND3bLC+l9DJpr40Ru2GIM/ytjV12ZY4VSWezO1Ls9TsLYZzZAmCCwKzhbTEq8CW+Dol2+&#10;LzilJj+f1XglJ9O8kG8RH0mZ46FzOwuz8zU6++IsTuEFzheTLoGNfyRy9kI2q81Yk14qTAnm7nwe&#10;4EBk6+qrr61FVEdMO9pK229In7DrLNxz1uhPdKl+T937siAt4Gv06LZyZqXt4cNd+X5OTRpTRp0Z&#10;XcppUvOW0N0OY47qmtCG9yrgPflzNVHjiFD2iccfX92XtzJ/8MMfrB6MDWvz3R0fvrPe+H3/B96/&#10;+tjHPp4F7AOlU+igZ+Nc4JguXFKXzYD4QZvwSjUAAEAASURBVB+itzchvAVuzCt9k8q1efDVTkd9&#10;y08WpOWhnhtRLsF2ooOBJuRoM6jP2GpyK9jEy6ashYHMIdQhgK1vbLAYfF3xrjQ/ePgJ6oIzXF3P&#10;bsPwrrnNBHnwoTD8vFk/2BM/ZcytTKJrASB1CtPXo9vQBr91WXWkHYWfdq1xHtwLyIL/pMsPfMHO&#10;TbdXzubTzbRNHHsuId+Cm4zohF75oY9250/BoqPABhctbFJ9NfJkHDBe2Mj0ja9/rU6S+OIffrEW&#10;f2fx03ihf/UlGI5ftslE3XCa49LxMh1mjskxrE30YTlV3OcHTWFbjlZHF/Dmt2OHo8n7aGnjmCDN&#10;+NR0Mi43z3rzX9PJiaC98nDcKqtctX9JG4cPvrB3b0/0qnu6RfAdwJtuvKlgiCc/+tZcD6/gSXmd&#10;ruXY6N3RCcYun2Q4ePBQjcHaJ2z2U0W8Q38G7ui3dwjseTD/CClAHZr7u+KLxx9/rDaY3XjjDZGz&#10;zGMi32S9bCS6OfaEfH50mrJkreyL8C19K258COZEo9/kH5uKzUFubXwou6FkuuO81XbqVI8DNnuN&#10;g5gsqYuMjo5HcnIljqyCSX6kq0+8wNnqTeHWaX3qDT1j7GfusXvZDE7FoBvIoxPbbFyxacqYU6en&#10;BCabU/t3ZEH1zBnjz6I7U6+xSr3wQJMeM1rX0MRwkwa/aUP5UjJOwP9kyrOv5AmAalvhr02Jp1Ma&#10;dh+PyC9T+jDpgnG/dF3are3G6eqvpNPgbPU6RXDpQ/Z84Rh8jiYPWoLHZuHUpjNr4SHPaFd0Rdv0&#10;c1pf8wGLXWAoO4sT5SuKc59+c0R4jZupk/6nd+BUjvHYsFVP9KM8yoXbapGebQNf44ZQ31gNneCX&#10;ZYiKc9SkIA7vtX+K7dr6Fk5wM+ZY+LBw5/uxu+O3ZM+e3M7OZGennUmzIMFXxrYMpWILvVi2t5di&#10;8DJZMBc6enEfI33sWL+goD0ZqjNOGZP09FvQ352t8r6dP+X3Vc/bKfwOlFmjTz8A+PftH/xovlp2&#10;WThw13ICIP1gcYu96dhnNCsfY+RdX5JVNBVcjyb91Vebt8tPGj5gU4NB5vAlncJ215fKgEMW2GB4&#10;jOyoAy+wtaef8CM9UHwZaipHB4Bpw2otMIeHLJBY0Cs7JnDV4RN48he8xG3pIt/gTPzYBT6/BJa3&#10;MukTMOSVZ+ZNtWCUOtvezdwksgu2zSg2ltGFTgSiM8VZPLQBIWgsofXn0I0cvVl4szxAN5T13dAN&#10;bOXJz9JTVV2wqOu6nD4cuZCzdVVx7hr5KtMFF7ybqdbxy532vV6xv5fxHY7oNm4CTesj9Pzg9Q3o&#10;bCwyPu3NBmebB+nWsbH0MaT5wYc3S9flGa/RhfQO2uINOmbVhwdWfrVKU9b3avExPrHB17zX3MzG&#10;Sid3yCcNjwj0d8lKeJdslK8j8dwVxsAai8lNfuRFGBwtTp8SH/4vPR9c4c0fQVea96qPnNe8OfDZ&#10;s1v2esoVrGwiq2ue8bQwdc1zRQbWwDPmkvX6HnHK6PMkV/rYDE5sNS7OQmXP3fvN2ROn2zekfYK0&#10;GR/pDfpeXfqIjVLztIxlcFc3f6088DY/0G5zbffilIXQlDdWGq8EY5l+5VObuYW5bOmO0IdO4ZsT&#10;lMFD6jTGaui077Q1SXjnV/UlP3rNXIj8iZ808OQ1tsGLXhNaz6RcYA/uyrLVZn4iH7jHTtuElban&#10;/cZO+AjgVh+mfnNXMF/I+IgHn3n6cLWJjebt8yuvvCqbYC8reNVWfJB/+Amu6Gh+pS1ewrWRZmSF&#10;TDXNm3fkR7fxPchnfK927o9z66II2iDIwJgdFYFeC5kAULZDJA6nakA6mnBMvGv9FqKCiRkqlE5q&#10;QnSE5vTOR0QkHILORFiDszP7hyEqLvjMN+cmL6FLtdUYghOOqjoDAZSCpQMQJJxQg9DgmZ7Rs7XA&#10;yCGi0x1BgDD1PYMs0G7fF+HPwKPj55ipfTnGhmEP5pEoiXvuvnv17e98a/XA/feVENx6yy2rT3/6&#10;9/NG0vuixBoemBaFZ1F1t2Mq9+RYU4N74GwxFitooe/pKDW7LXUyIUCjoee0wRFYnAol6CnrW8Hq&#10;0D+M9lIsaIpOaW8JFmZKnbpE2+btKHnBlcYIN+DvCT1q91/iMJBg4JRP2o4wFt18NLhSavLsv6R3&#10;DdpZc3cWfr/+ta+vvvmNr9cEoXCK5tybhdp9MUAOXXP16uabbsrxm7ev3nXbu2o3G2WMSdVh4g8X&#10;PwpB2BEhoHDQaVvuNUQKgeL0rTZIi3ODIYT2+Hd4WPvqF8SPnvRGMQXfyh382dFaRlFgoj8aF11D&#10;k35uQ4lSg8A4dtQtwHccvyYyfkXz8GA/94TABAhe2iO9JhPVPy038DqVD8rbNWuQ9Fb1y3EYOd7x&#10;gQd+vPqzP/uz1RM5+lm98DLRHLzdF48XRuf//HZSYFMnvh0Mm9/OXfKN4dPB6zD3GzDDV4we+rd5&#10;fZ3b2yxnomM6dxZmGTtnYuhERkASfyA8+/nPf371pS/9SY7q/XB03u4MXH1se3zXteDQcrGtDLCa&#10;SKS+DpnoR468VXblVVcW7F1Z5LABgj50nNh6Y8bgHo5f3wYMWV+gRR5aBxiIyTkDohMXsa2MpRte&#10;A6PLv95f5SY/+RPom3V4i4BQeCF74zvllsg1wHf0bmhzLqDGX/pEwAcCGgqMZL1M92jz6K9KzJ/X&#10;0mFi3/yq5bW+VzDotdb7A6/1MFqfWb34SiakOVr8//zz/3v16c/+weqjH/toFoBfWV1z8PrVU489&#10;VuOvMUHfGB/o6THqtKtwD1/g75pkn7IhLfUvbTKJVK+269baQJS8xu+du5ySkjcXs3nJwhp49L4J&#10;skVh4yT7irNHnEWz5w4/XWNxO7Q5h7wdeUEdoWsBrR1HfaS043L3xX4YvjJO7cx4HSQwb4zDfqsT&#10;fvqJoyAJhTs42mDc1y+CfEND4wx5Vk67p++8Xeme0aktvkUpFIyASa0jMhW/J5Px08a6/NAQPAu6&#10;9QZuRmXfb+JUGjndsjGCP5uL/ViGe3Ct8T3l4c1OMakTatIRuRffLQkKwflE+ELaieS14KCPGNBs&#10;msqbdvzdgw/Wm3J35yjVu+/+URbqn11dd93B1R985rNlc9x40w2pv/UC2pyJ/vK8a6cjR+M0Czw2&#10;mj7w1i37uGwpifmdTp+31DeN1GsspxsLQHDYGV7RHnwsjX3DjlOXyQPY+sNV+ZpQJN73oU9Hv4YC&#10;yZv8+Ucu5Nm5M21kA6WMkGqKv8HQV/NDU/mclqBcuevoZwUUP5k3eOG408aavdngcFEWna6pOPyE&#10;D6SDi79NnC0K1wJxjpZ+LhO0J/Im4sMPP1wLMjmRvfqhZSFvzsbu0Uf6+MLYivip+qh4fcfq6TiN&#10;TaSPZLHqb//2obxBdX/TIu1Fv6vynWY2kLeDfW/b0dHeEnYixBV5S5CDGU1MSL1dyB4Notl8Gfs0&#10;5Y7F2RPwqb9118noihPHIvf5x7m6OwvExzIRt4nxQJwG+o2ssrVN4GiGJ/Nd8B/ff//q6//1v65+&#10;+P3vld67KafUfOzO31198vd+b3XzzbfU8bxBd3U4O3mrH9NX5kkWzC3MGavozaILvg5N0SKoU6hF&#10;M+nkVpDPOKrvyAlywKfteDZwNjuGjzCft8C9dSPoQ7qp5D59xsFrMjxwh8/gKBQfpI3Nn/3NSoyh&#10;fvodPDKNd+SVzxWujtoHRxxd4V58LZwnTvzIvbjWUz3xBE+w4aD1Utv74jyTZQ4H+bpusNYT2uHJ&#10;0ssLbPUHtcJDunLH09e5KZh4EUyyVI7q4BxCRRbbyV9tig1jclx1Bh78Wvf3mI5+0vAb/tI/ZMTc&#10;R3ulVT8udHD8OufpnmxUQKOXXswmt9ID6NFzGxsyfhG++dp/+S/1HfJbbrm1Pntz8OChcg6A6Xfk&#10;SNeNRnSJDSyDjzpPhD7b09f6fnf6TeAoNoadDB3kFWwU0ac1FiadA2wWOopGJSvRIdWfizM4NFN+&#10;6KpsBzqZLmk7kZwLdLdxj4wpsxWSzxweLG2woYZ+sBCsDYJ6G9fopNC4HBZJq7qTbtP0Dddfv7r+&#10;0KGq19si5pVf//rXKo8FIeOv/Pj4VwmDO56ZoB/Bt4nLnIxTeYJ+mjK/TfOvwWkTz7k/f337FEBX&#10;fIw/jFO/ePLnkdknFwf2hQUYD/ZcI+Ncxk+bg+gYfGosJHN0zOhQemQW6MTPDzA+BeMTeWVXcexJ&#10;Z0eNTMJHPSVjwQt8uMlL//VCaOQvMnhRNkziWaF8TMacPFtk2bG/x0LPZJSTVVCPOGMKXJxE4PNT&#10;9KA3Eq++5pry45QDf5FpY1mPFQ1febQzrtdCTHxtNd4lvnwewc0GKXYSvOtbxYnrI+PzabTgwCm/&#10;f/9FgdP+luqL5KGPtJ1NWu1O2+u0lQVfYxLbFz5oM/Sgu2YBdugMph/9Bmdl6Hw2mh/45F9ds0lF&#10;f2i7RYwpY9FJv4Iljl9PG7SHvhOmrrFXHDVaG94u7PkAWqh/nNulnwNDv/npD/xUtk7qYBP7/AZe&#10;YEOoF1203VjqGQ76TXvB1n4ntvCDsjfwi8C3WrDDZ8YvMHemzhoDkwbuq8+b82RhI/AtFqvHyTA2&#10;wsHZYuUFV+dIz6SFCrW45w08R/zCXR1Hw9c7c4VD0cvY8gahdexGhtB3fKm52UqYO3KaXtiKZ9+9&#10;Ufh78Dcyp6bNKjZS1rc2GkZgKqL6PvU1O6m37Wr9YMwOWxW9oY2HE1101Xd4zdxDP7HJ8BcZ1SeM&#10;Qyx0PLKIn8YnT59Y9K95VeCxq8iSdP1hk+uxY2vc8Au9Ah91NC+1rJNRttCka8uJfL5CX1svsNDj&#10;Sk8Yx/GRezz63PNODD1aNlNthwl8clNtSDuejM5kE1x6yRWlN4ytT+eTdrP5kVw5eejSvBFHv7C9&#10;8BCb90Ceve2JH9XHFkBLC3N40QLS3tThEzT0cM3fivccR/7c6rFHHyl9/IJN2/Gr4o6idXDUxmkD&#10;+2LmUuw5PnPyWNfg3ie8pKuzEVfHaTd5GptmiyMCE1zBX7TW1x2W+IVv4dJrGolPGfUJbcW5a51U&#10;jOJxQtWhyMAL7uICt8cqdS9pW3VP4V/22nDgshk6NnGpF82FPhUAffK/+J3/5MI65fO6665dHchY&#10;hOd2ZFOyzeBs9F3mudEHeBc96TnjFh6wMRdP6nv6VXvLX5H8JVOhLb1SZVJW/9vw/3ROmLF51+lS&#10;+NRpMz6nUht9U4YcGFvVx8ar+UjyGf/IT+FSerTHMm2EEzlVRt30pnzkxboSntlms8xxp+qYq2YT&#10;Tcav6aPBF53wGZwtqIqPEhBdvFayRYbTLjSUflF+4MChFnJzj/+MzerS19LxEpz0vqCssU8YeNW2&#10;lLV+JG3wE2+thc/L+CIenu612dzDlR4wppBZ+AlkVXvAMF6k4Y1v8s8YWfmiS46HPvS+MZo9oJ6i&#10;QXBt3DP3oe/S1ll8VY86q77kF2ZDinFEO9AFDuDBs/oqMHpcrCJpi+PBM99Im2p+RH+Bl59r3y73&#10;gVH16IfgVgGOKSPA72jqYxcM3mDgNzyJZ1/M/O2pJ3+xejYvj1hjY+N485dNVJ+vSp6erwaF1Gft&#10;h15TX+u6C6rftKd9f/wCFt7p3uYN44V6q0+i9wX0BYNtsdNxZdW4AHHdJLZ7woCwGpTEIoYKdb6r&#10;KPn8iknqKl8lVJ68SpJzsnuQK/hBoupMfa6Csu4NTAbpvm9E1ZHYqqMyL38SXXjVYiCtknrkFD84&#10;5W6pQ2zHq6txzXN41G5FTGXwdFSJXSYY0/d8a2AoGrQBTKDk88blz372xOqub/1N7SxS74c//JHV&#10;xz7+8dVtt70r9a/KwOl2Ggy6nRSwoNl+ZfQWxhVd5QY/13F6VHG0hXAF9+nEMJSAZk4ZG9pVvYkv&#10;we6mp42NQ8NXPgNmDD1Mop8tOFMwmKuEyptWwQFSjAnHdZWDN4xTA1vSXgmTwg1eF4Vxhccee3z1&#10;rW9+M28/fS/fP/5+GfKUL8esH0Vrsffd775t9YmP/W6M+AsyuGenaAZq/QZ334xWF8ODcUnYoV99&#10;3R0ciqe9VSP+g2fj2nGVUIbMmhfQh1MA7zb/ridN+qj7pnmw+Q2tBDBO5yi5gaX97k/Mt2KST95J&#10;V0ZdApzdSlNuytaAnLZ1e8EPTlvPnZ8xZKAwUbF77mQcTQauFzhfs9u2+iW0JYsTpk2pruqd+PPX&#10;8xT4pSlAXjKAj4q6ME5yA5hvS55K/P4YcBaBTSJPnLRgcyZxF0S+b13dfOstq3/zb/716tChg6tr&#10;D15Xg9qxOMTlNQkB80B2iZeYhH/pLg/+kVHfpyRTjtL15uWlMeL7OFXCZCB76849stBySK5RYS0v&#10;r0+TTS3y+jk6toC9UYZ/1Gmjm+guepjuslOSkcSIptcnjL6b5ze/npt2W9TfuqEPNx4W4DbGXHrJ&#10;ZVmkeXr1p3/6p6tDBw+urrri8tWz+b68yeKp8OT0tDbgAQ4cDFTjVu6MXdIyAhS/rdvci1ldFduk&#10;xw15p630Lv41FluQ8dmGA3FKnQy/MjjpankYtBYJTFZNWhjndLcJjonOy9Hnx3b1McEmQQw6Oxzt&#10;DiQDjDVyUAs8qUccauzLBKWEoZCM5BgHgtA4QfTPtEcWZTzDjSFo4krutCkjEyIXJPD1tUl2pS3j&#10;FpvBs+Dv0bRlxqwZ26TI48cAFqTVOL6BjzraKG8a+h4znOQFwyTEG4viTmSjFjoqU4ur6ojRXw68&#10;6AoTkQPhS843dtn3Ynvcn7fpHnnooVqM2Jsx9MMf+tDqzjt/J6ex3Fa0ZFvsSl0m7b0g0jbo0Gva&#10;mYZUY5m0+tlzcSJ8Up9vKyvTNt5iwy68CoZ2z/jsOMgzsVPlz5/CG9lXMeNEbYYz6Rs0qBA44dKi&#10;aTtgEwv2Agc8t3IDk6f6N5PMekqGmjwt+CoQiMmdUsEX/qdc09BujwnaepKq3ksvv2R13aFrM5mP&#10;fg7dQbCL34Y09DRBcUTr00+ZZD+3euThh8puxMsmOXj/uegNfGNCc3l2uu6ITci28TbvttiGFdI2&#10;ticHIkfwM888WzxNZkzm2LVsdIvBNkrYLXtNJvF2z3I0WhyeUyMiFLVIjDdM8i7IUV/4iB54Ks4A&#10;NjiHVCIytmUT6D52Z79h7bSa//gf/sPqm/lkiUntjdcfWh285rqcNvDu1Xvye9/73xfnUnZxB+4r&#10;cS6crDHQWMNuPB19sHybrZwg+qh5Bd3xUu1oxx/Lb/Spfhp9q5/xUR2HlmvrnGWizHaP/hBnktf2&#10;ucWAdphsy6Q6RRZ8sEz3bfNL93kxDuZJmHhckdxL/o4f+aVbyol+nKPWAjEG5tpbw9ee2oSaK1y8&#10;7TXpcC15wI/hOTijv8ku2OrhvIOLeH3estXtGHsa3Oq3AG6YLWfKTWCrCNqNDv4QTTjLZ/5E16pT&#10;HqFx62s5/TJ3FeSXR1m/mhcv84hKJ3HqjjgVvslrbonnOZTg6m2d0ruhgXZYwPirv/ry6ts5Uvzi&#10;Sw6sPve5/y7fHX9P1cMJiueEdb81rugET7Sr78cX7s1fyQzZKnf8+KvVNn1BX+K5wj1XWYxPZBNO&#10;zbPDH+pp3aNN8xtcglHjlIjCoeDFSZHTBMCVv2g7fV3YrNtRvFG0a5qeyclMjlNEEwEuYMycbOrX&#10;d9UHSYeDo6bpnysuv2L1gQ9+cPX9bNAwtgrVj3X3q/yBT9Ny+gC0koXQhz6B6+vX1eV+ldrfibJo&#10;d3YQpz3nw69OAWREYTIpPH34cC1e0JF4o/g1NkbruixmxI4bZ+zwFH7CQ9Mv7OsZ48RL56ehC5Xh&#10;LLzwwsyNon/Vqpx8fnwh9EbruN44N3gkseLpxXJK57nqVUd+xnTzqiOn1nZrLUIufO5e/fQzvfbY&#10;Y49mfM4Rq9FDlx24vBZw6DSb3OQT4OYnsNfElx0V+bVJpO0I/LiWf7It8AlN/d6k2hUcA2wLNr0q&#10;sHuN457d083aDM9yFB9rPUqfCz1W7qg20DloTV+hwYnoDxunOGnRvRbDFse/smlNyb22GOf4y2px&#10;PVe0tPA5eLXfqtvfTliL/RzkbcNfmHqL/gt9hmbqcQ8H6dqciC3drW1sP6eiDM8UTwUH5YYftIMe&#10;p6O1b/TVrl2t772Vi0/gL+AJi4YWO4zHNvKAVwszwVW9HOrl/z0eGEnDk+x4QZmMDLU5yalItagW&#10;POvzHrHN9IsTOsA8mfhZkKvC6XKb5pKpHt/SH3QRlMv98kQY1/edI8k9ni2Pv/KFRZ6K3hyO/ku7&#10;3zzg+YHpPm3Q9WlLtgPWOA+GxfmLL750dXl8944IteiC3zj/d5/xPep+2wtp9Au5wEP6Hu/hk5N5&#10;u8/ilHmnvvAb2WAnkwk8U5sFlv4GyzxLPXiKbJhfoPu8jdfWVo/b/MnqkA4nizL4ksyDJY18ervX&#10;QhudN4u/5r02ythgZZP0hdlkTQ6Vr7cni+fyCbxs6MVv+HYWncv23JnFqBDv4ksuLrtL+gR6+cUX&#10;Xqx5wpHIBx1q87UFZ7idyImNjSN/RyZmMTpKX24nE+i0tC/w8bOgt3QdOlbINRqo78/xt3NucewG&#10;vzZPNQeco3CiI+VIi02K/eX0jEbF/Wfxnfh/iMDHgH760AltbGD31gLe+57Mn6IXfB5IP5r34DH8&#10;gq89mwefyUtQaD32PH6vTZzhI+Mu3Woxjz1rfWb6wbqGUHoruv+V8HudqpE6Duy/OJ/1uaQ2UqjT&#10;QqX6Wr/1WNynFqR8ZAd/FR8vuhs9S7ZSL3nY1NPqLBzCB/IlVVTzojkmnqtNLimbMZdPlEwMnIKV&#10;/Mal6s/AAK9oYJ6XeDgbH8pmXuqputLvbA3/TpzM5prQje6na8e+LqbBtSmHaao+5fKsLBkCy4YK&#10;6fKpj/6AgzRrevMyhbYNnsZf7eAX7jG55Qltt8bAjXEKbWs8Q8fF/lCH01zpLO2uPNFb7sGRn54y&#10;TuGbqj/1QrXuc7zQ6ZyE8mLm5NqifcqAgx7w8Fx91EXqXr0TtEO5omkAF42WCiafjQcCnTrjq+dZ&#10;YJav9FFwEOQDj+47nhN8nYxBj/pElrfPa8NB+ilNLH4wRp7KQ9E2cSlep8NpKFToz55Xtn7UP/KW&#10;TbXgXvUGDzaHNgW7rXbvNNgL3cilogW4eESaMAQxUDSjRkEmfRgTjM4vLgySfwU3dRYYGG+E6szA&#10;ks9go0UMMGWE7qAuMB0lTXLlcV8NUp+GMSwZevDAOIlPxY0DcYCT9lCdzTQvxXEVnqrOa4fSpaVQ&#10;CL63HCirGoDTSY6QePLJJ+s7to/89JE67sYbPo4PfH++H3fw4KFSEjpXnYR88O1W9N+O0w67QXj+&#10;xPsTSmD2oWnuxyEkR9EZB2wE8+VSkoFVDLrkY9RpYl0De6po+OjdE4xiZDCSA+11lDemODujB+qb&#10;SpTAZTE0ON4wHIWbXMF/Vc53b1A4NvDHDzyw+s63v7O66zvfjuPv4XoTy8BqV8XlFnDyLZiD1xxc&#10;3XLrLfnO3u2rm266MfEHAqcFlIOQYt8S1uCCoUuZpbKhzdAH/ZomQTbB89lh0l2FLYFOW3tCto53&#10;jLl80z/ye1afOFfBlSJ1Rd/J49m9qlyF4sHct+Ovd4tQXOBxbswOkXIGFv6NA3koZZW83h7B3Rzf&#10;L+XttiPZqWbXKWOp6+i66iF/4ESpvA45Jsv563kKLBTAO5ty81pewkQcz3iW7L8S5/4E+vLIkVfq&#10;jT/jwL7d+/LNpyvq7ZU//uM/Xv3+738qZXrnJ3k4Fac6vmyd5PiUvF3JwE4dpcdVvVRPL9HkdA0Z&#10;8qbXZVnYe/yxn9UgCsambhycXu/aoti6Vfo44V9PX7xe+X/KcfTl9Bd66z/jmkmoHcTecNK3Q8u5&#10;7+uvn3LGMRNSC09/+Zf/cfXPPvnJ1b/+0r9KxRnjMrbagb2pu4Ns4Su9tHl4q/R64ncY9BLkhz9j&#10;bUe+E+a5/rnmhybSBbSp9I0yFpbAPJMJr52qQxM2k4mlResZ63Zn0QtNOffQ93h2VZugoi3YdDwb&#10;gZFHDstRFVk0ASBzdQRm6vNcO7FT5xi5qbgmUeVsyz05Eoom9e3U7MTemBj35EC7ur1ldAeHokXq&#10;CoS6H3tj6ERWler86ki+0MNzOSZq4pH44OCZ/Ok36LA5dsAZrmfskm39UH0SOCZ56mGwW+gz4TBu&#10;c/KfihPgRNJMKpMp9sf9q+9+965a+LUIuSNvvd58yy2r27Lg+4EPfDBv/l5Xekz/mcjtSN+88uJz&#10;wSU8UPRZj/09lje9kpT+RAdN8ychMEqXhe7DG9PPwxuumz/FNtNK64K3ka94aZk4gT/l4Qenoosy&#10;Daxoo+3Dg6I37+X3XHbPoucHJihtx20sYCSyez9/c49XK6ROk7F64yNtZovkpNjVkSzO1mTWhD18&#10;apxIg4qfx1Gjbk5Ck1U7sDlf9I8+/LuHHo5N07b2z/MdYsdzKb8nYwsdYyH3ROiAVhZn4a49juDe&#10;FRx+/vjjhdcvnnhsdX/STCDZxONssFnF50SuyVtJPmvjGb7ogr5XXX1lTby0+eW0Bf6XZCL200cf&#10;W33vu99d/S//8/9Ubb799g8HxtX5ZvHBHBV+/ermm27OEbzX5A3oZ1dHD+cNm/A15wN7tevoN/fN&#10;BXyy5FicpehgQgx/9ZMnfJ2ITBI7PZmLH9A8vd19nnzyOxZcWXgXTaMvyEKaW3DgDp7nmXQmez0X&#10;34U++R/5zy83JpeO30bcommlN8+f3pFNFcEXLD/p8HSpa2JnwQNudNX0DT1WC8Tp88IpfUXe5RPg&#10;zvalD4dnJk09Pc60M4Su2LT/ySq6FVKBpdyMS+AK6qz21tOC+3LfDaC34eIt6uwQT59sz5Gp5nnq&#10;n74YR8PAcp02qks/VP/masI/NESjQCk643d8TD87mUJ5dpNx4OnDT6/+6sv/qXSaOeTtOSHFpgXH&#10;HpINfCpMve7V4d84NTilpAtwqnRt0MkJ45gtewoPBQ80q3amveAI+k/apKOpObxxSRgc5gpGb6Tq&#10;PtAhFjtaX7d+nzeNlB/auJ8A1qYt1rh3XQGftPDYQle0TsRWu+AbpIqv2KVo6uhoR//ZmDYbA6au&#10;t3s1Jtr4e3aAKx7nWN6505tTTSf5jLPTrumbs8v/pp7hea7wen1yrrzn489BAaqo7KrWaZysjz7y&#10;SPmKyFLruOV44sgUefXDu+jPxhTwN5nblGHx8oyucW2/QzvI8Tj+Us746orvBPYKGZVnyg+stQwb&#10;p/mqRid3G9ho4ukOZc7sMV4tb5YGtoVfvrFn83vmmafLLjU/uyKfbuDEJJvqFjbbFVQjK20jGDvg&#10;uuUoTaKTV9iMVWelrxdKwYI3G+RM6CePYIFK4PDcWnhNGjuRPYzOxzP2btvWTk94oaHypb+jO9jV&#10;xidx9DLdaz6Bnhad5k1F9RddUlcs2WonuTeWKUsfKGcBQqD/LNCNv1R59rs2ulc/nWk8o9PxijrF&#10;TTAGgK21+MkzGOjX/Y2O+YU36PyTNX/ocUn/zac0xuEtr6B+/cT/67hKsAT00SenMv8Q8IJg0wJa&#10;CGgwG+S2yi39hh42h/OfouOBLMChgZdpwLZZQD85yWi+ZWsuBK+ycQNH8Kw98HxLYWnXlN0sMzIh&#10;jp/zHySkf0KA6ufq7w18N/HR5ukjWZyoVrQJz8YKrDkTvvIb2kxf6h/9bM5ZC7MBbBFV+fZhh9eO&#10;NT31Tftyo1PAxQ9sx9RjTlibLvJsAwDeYiPJI63kKvyvP8HBZ9LFF39auEuZssUj0+LwvAUu7Rud&#10;Z8HNPVzJb7+ZGXs6MIX5XImNz95kB0d55caOroXf1OeqTmV7bt2bImshMWnmLcqST+2eT0/edNNN&#10;VcY8G9/29ZWap5iDm58ePZo5aGRze/kCLO5kU3NsJ36H2qDGbuShrf+hL7sqdSm7e8d64bka9Zo/&#10;vzovln8sMDfZCTZBDBo5EaavosTLV+mvwePX+EB+4RG+smHh2msP1nzsQBb9nbh0bU54YoPjpV4E&#10;taFmmU+E4/GyIF0fj02pj7uv+6hztK5NBYu+olvY3E7ZoI/5zF9+5aVseGj9g5ek0U0CPzy9x6ei&#10;XPkHwrPi2aD4rfKEh+nh8nmkbXgOUesaOGSEhLkKrmOru7dIaGFbu8gLmcs2iWq7eQ6+Ia90c5UN&#10;/JLf0BAhJ059p7PmVRtolrr0t7rYAmgJXo03oZsgzuI2HT3zFe0k3+oAW9vRYGdOQNsKW/DNedK+&#10;wJUfrtvzTLY3x5fqx8gImtENY8OTdX2I9ha/td+m/2prqFa2CHpmXmb8LplNXbMWUnWmfRluG8/C&#10;NXolEeQ5SG31yxbuudFXtfkleJYvO1c4C2PjaMv0pXqE9ZU4JT11C8pqS9kRbAwB7VIPPp1yyojz&#10;PHHGvlfzuVefr/HmrzY7HeqSjJM2q+zJiWRgOdZZ3+BxM96agniRdukL8Gz8Zbew8cx/SgcGR/2L&#10;ruaxIz/6Bx2rBfnD9hB2YmowAd78DdIIJnguAi333mIIKV6DkPQpN4gqK+jX7fXxjKpsqxwmhRih&#10;UjYjQdIGnzV8MCrdED4EdU18mZrpkDLEo2gsAnceRhMGCbGCACWhgDIFK+X3Z/eJThMw0St500Ca&#10;nQWX5a1UyuPxOJkefPDBvPX7yOqpHAen1oMHD60+FKeiY03tIDJIER6EPeN7yLWoafd7C/KaMdaK&#10;AY0IQ+G0tGnaNld4Tb+4FyYNJIORqzyYXD0Y3hWD1gC19C0DS9vlxZi5iTHf30Aow5xhnXSDisFb&#10;3zjuGpPZHeVbVcpsOrge/ruHcszzPVn4/XaO8PtJjkB6MsecvRQoyzdHAvOWm28pOr33ve/L0V03&#10;1G5tCgA2FohSY+X3Z3aONi/hGxgtOIdPZmIzNOiJdvPumsZVpP6A07RomhSd0k+ukybjCIR7aWeH&#10;zTj38+y6ht/3gVDFpVFuAnnzFgT8e2LYE76pt5RK2td9GQhLH2qne0dNHjvRb9BQVpRDT7aisFPH&#10;0KMqW/6gzeC5GX/+/jwFXkuBv8/v0ktbJMmk2I9Y2AGJ14QTkV1qxMTd9zP/IEc9W/h9/+23E6J8&#10;9/GF6ET83/nxOGcouSP3FgR8f3KCvHQonU2XkysDtEAf78/3Xo8df6R0Jn01k88pf+7rWg7lgT8c&#10;Bq9zlzufglborC8Ez8YBkzbO1tmEsqbUWjeu4359d8ZexpSjxR1D8//8+Z+vbsnGojt/587V0Ryx&#10;YmzBrlvjSPEig6zjjW30Kz2pbXUEcvJ4Fj/OlhrXwzPyCJW+5GFAt5Ond3IuWSofZx97Ab+VnZM3&#10;lnzHiAHpjSz8fiTH36HjLApzAKnPz85Y40Xr+P78wquvtszUuBC4Ju3sNM4c9kTt3o+swVE9yjKo&#10;a7FAW7Ur/WfxpW2ixu9kZHHqbRxO1859bdammZxUw5Y/xqEpw25gTwqcWSVj6BpNYhh3xUeuladw&#10;j5zDL20MYqttKY/C9ZOe8vivNhSmmEW/elE5eXanzFP5FuT377qr3vj96SMPV1tvueXW1Wc+89nV&#10;jTmm96qrri66cCaAZZKo7+mf7XlbU70h3xZ/14Q67Sh+D67V8JQrXYh22pN0bdPnp09Ej0hffsqh&#10;ubilmbWRRbogHTQBHBOC+gayuiqOTdcOXXQdJ2/BlWeBAy98Jwzsegjh5O0+i+wGluBZmPrrGlgz&#10;+SstnTzTPnmV0cbhIXwk3UToZN7ILt6pfL3AazKDnngRb+ENzhZ1bZUNI9QENe3m9Pl4NpBoJxlw&#10;2s7hw8/k9/Tq+Wy2NPnhSOwjajlaHYuVo5VsoEj/sVE5FSbok9PFRqkvND6ZOn6Y7/XChQwey/dS&#10;2V8W2Q4euj526GVl/14ZGJfHec0hwDFpgfqee/Ot6Ni1cJX/qiz+Hjxo82JOtrjp5nrT/3AWmhyJ&#10;5Q0BRzbtydvSZEz7wyF5ywK+2dkdftN+ofaYhIYWsNFFwA/G1UpMGj0xE+p2VCWJPMXppo0nMxaj&#10;mfImfnp4yugf8oLP1b10e/otfe9feBMOvpsNJ9xYiXXJH/gkc80VMsfT/5u8s2tX55l88Kn8wUVK&#10;yW0qVa94+LlOkL95M3mTib5yhXPhHX6lq81d6F6OCgGMLTBzk3J4jq4ZenAQ0ekCuO2cd98/VBQK&#10;57QfPmcH5QT9gndmoZMTVag+4NhI2XKQJr8yBbPogCd6zDEBd+w8W8e8yakUdP3d99y9+tGPfpiN&#10;ChesPvD+D+Q0pHfXWHA4bw+Ci27e8jM/089+9Ha9IbXgRv7oenXXGBRaFW65enZvfBGq/EK3yp8y&#10;0htm00qyNPHkRZi+Gxw2r9Lk7bCmgYVbcMh3O6qbFvI3Cq4WQOQ7GzfQwFpwMYfZoPvUV3ik/+gI&#10;zmHzdN/5swgj4CV53qmgPUMLMPGbOvbu7TcU6Ql5hGnjPFfk+T//bVKg+De8nNbpb+Pfo3kr1gKp&#10;79cb10o3RyfhGfI4NqVxzPi8PaeCCHh7fpvP+JiuZgsII4PqMy+jB/Aiu4bikZfeks8YjDcFedx3&#10;3uZV9wXPuJB/6sfn7Hs/dYAnjq4jbzb7PxM99ULGSW9QkT/HaF6aRT7tB3PgVMULXPWIHxxc+8hO&#10;bWobkF+KDZaK/S/7gTwpSx8L5ofw8uP0JPNsErDRWl5vK5Wdm/HAeDL4gKXcceNy8Cw9lKvv927K&#10;N71dNnNowBGNBmAo62pc2hadI9BzYHV8w6T3LMjRz03/1g9lQ59kl7X+oOerbUFsezY/GvdOnWpn&#10;LRug6jMOJ780Pj48xJ+pPi+lCIV7N654yrzZ+H9J2oFu0s0v4KpctScw4RciV5+x+U8GN0EedDOO&#10;oMW2bb3ZgF2A5vpLms0AeA2ur2YzuLd+naKoq67KZzqujF1lEVo/+1yddivvON+rrsoGuueeqUVK&#10;eAloIeABbd/sk0o4609yJab5QpIyJhtiWx7EJqpi+v6X+bsJ4/XKdU2vlzJxa9xCUA0MJmnXBs6T&#10;c9pbMNMATfHHIk/xMxnNszci2cU2YHg5ZN+pbIyNP4RcTBi7yPMWTUOXWfTFT2jLx+0K7iyCFM3z&#10;PHMHMMSV7RicxLO5lMHbYOGXwi1x2mZxB85eHiqdkHwvxx6Xh508ixXsSxu22P0vvvh80r3h7Fh8&#10;cwhv9S6LcXg+OFQ35orfPLPZwbSw5XQttpUFEGny2LwhsA/oiVqQCq4WHXdcHD2ZE+gsKLPP6tvA&#10;2bDnrWgbVMU9H11Hz3nRAS+cSNlauI4c7kn7TiSu1He9odpyFiMtb0eGZrVGUtWf84/2dqM2uNj8&#10;8S0FvFUAzpm7T4hqeS7ibuREt6LpRtw7fcsWpxttGDYW7U3f44d90QezWWjq1F+79tm8kLErNMAb&#10;z+eUS8EzfYynxONjv4KfPhn9i1+Mk8VDuTpq+Znw14uZW85pBvvif9mfMesCbx2HT9DB+FE8o1+D&#10;p40O/JFZIGt+TxtmLkKeZrGP/hOU9ePLqLRcR68rZ4wmF9t3NK54y1gqjjzhS+0Co2W98ao86Wa6&#10;H7xaJ6BD8HzK4WPBvW/2ekmv5pyLntcWYyK4aIRmYDpyXXCMvLd+6fIJ1b70EZobMwTla06RNTz3&#10;AhzYHxa1zXtrXEqa9IJhFp77zIgrvzhjBZwtgm+2E/4BV2O2z7rSH9p67DgbqesDBDx8om/AExyr&#10;fSpv/BY/51l6xQegU+Em1FxHv6RdylY7LL9FL9Jh6I9G5buKXNNpxltpmXp3CMxqGzsjabM+KlH9&#10;yutv98ZYuDjZSN18PS9lk4kxuz6hlav5IBuAHtudkw625xvvu9P2kpXFZwVW+94WOe7Kqo78Kfzw&#10;E14s22rxmddGitgSAj7L8W7F56OztaNnhzLoOP9c8xNUrJGu1fkhCuPEB63tDkcglUyQTxA/YeIG&#10;pusW8Ze8quvJoKGvYcBFPj+hcAh8xwnMUZCGGsKGuJypdcRV5Yc/OGHQCMKCVsr14IscgvLp+zLS&#10;KQDMeVEWGThdDEoMmW/nbVaTct/ycj73hz50e440zfeHspDJwNkbJWPQsUCqw73CzWDkoNIhe/f2&#10;jmvt6DZ0W6ZtaKWt076zr2BuBunC5NOSEoj0Qwlgtb+yVB5taYEh0GlvJxXTMPAoxXp1fTGqSxFl&#10;cNdP4NXkIrum5DXZZTDaRfXAAz/Igu+Dq7/5m2+uHslx2I8/9lgxlzemrwld7PhDrxsOHcrb0R/I&#10;9/Y+VG9zwJtT5rRdVNWWbk8b7j0JkKcEMkph6AZtRufwUbe/jQ78A9Tr8Z1BW15B2SkP7jw3rHDe&#10;Wfmkl/BX6f4jTj2cHMLA69TX/gWvHRL6tw1qb6pP2wgiPPRxK/ZWstJ9V1Hw3emLDtixk/J5ZuhQ&#10;jvjMj4JWDzymHVXw/J/zFHhLFFj4uPK2nPTtyEwbHyYXFnotEtGpSu3JNwDv+MhHVh//2Mey+PuF&#10;OrqQcXfk5ReLHxlitQEleWv8CF/nrvi93uYLHzfPkt81D+P/OhUgKIj3rVMDq4GSPG3fnjdqIjPk&#10;543kTztSPHlaTslax3XbpJ0Pb0wBNGt9x/HSzp2XMjnaE6eA4y3P1jtoLfymaNsT3fBjeG1fDKhv&#10;3/Xt1b//9//X6pZbbo7TIfx3MnqT7oz+DVb1ZuqME5wM2iRMO4af5jqOiMq05JNWNkeu7AZh7JW6&#10;T7wxVx6hnFPR3gxLoca6spt6LEQzx0d7G69sgeDJIcKRhs5lKOuH1GW8NgZUe1LQ+Nz981pDUDw5&#10;giuHo3GbXVKLc5G7LUdZbJ4gmrE+tlbkwQRlR41vLRxlP6mj6NftZBeU0ydtUDeDtwzP4EtehaEf&#10;mZUHPsLOtFPQJxbIhBMmLyk7RzrhOf2CFsY45XuczAkYeTvukSz0PvTQw+UA8c09OsFE74/+5b+s&#10;I56vyzG9p2MEWxDYv//COkL4pegk+shRdBfsyyc/UoZ9tmdvO1WDcDAJ7v1fQzuI16ZKX+LkXNo5&#10;McUTyTPtrvgmxWR5zbXt3PyNXRXtxgDeggk2OHRc2bcFd7Gzkzb9zSZDlzWqGzZAoa2W/FvgQQBN&#10;N3H1WY/N58qz0Y5o/cIhf6oseOzInfCDS/BG14t2XFQ0slCJF3oHqre52wGrXNk5wdexhX5wcQQ3&#10;XuLAEjhvvHVsQsMWJUOcXX76yxuVz2TDh00fJrLPZsOmCS8Hj+8lh1Orvc9mogUWXtANHCHkySdL&#10;njz89OqhR39acrQ/DiLfAvOt6uuuO1THyT744IMpsW11czYu3nTTzYWnzS7vee/7spnx5jjgTtXJ&#10;Bzuy+HsycrEjDp+dOcmCJtEfJ721EUcq2uB3bSh+Ds2E4R14nYgtnfXjiqtJfmSRvJcTJDrEuBfJ&#10;Llk2Ea6+D11wg0VjNBXECz1P67b2ONpMqI8Vgp9fZ+6d7/qzwlzzYJKsDD02/BZCVFxnbpzhp31b&#10;bVr4U1vKCR7eUJ6OQP/ZWDIwxQme2QqjI9E/lQXX5tfNOtkGAvxqsr7wMBsFv2nfwBu85Bc3QR7N&#10;NX5UXfkrrx+4nQ6HKdHXouOSF33RyffOuxwZadqO8/yIN05Sh29X+9zSL/LNp2/ls0HedjmY7559&#10;5rOfy5wzdnz4Vxxd7W11etr8c/hmxpKiyQaeg7PrBLh7w1sZDlB8OLxQOEvfyO9evB9Px2Ybp/7u&#10;h+Yd6fNDU+W0V9DnQOtXDo95XtenbPcdPMcJVJEpL1/RDpC6b/0kvtP6WV2BFPk4UZszfJLJJmRz&#10;cbjBC4hfVwBfG/s77i3f9B4ch36/rrrfLtzBC47nwztPgaHvyxmjHn/8sdqAVvLBB2WcD7/Ig/5k&#10;xmY5/hl6i29DKNlN+uRRpsfHZQEkeZQVvxmMA2RVeT/P6pJ3+nvwg9PoWqwgf+mXRWY8q5O9KFgY&#10;sQjCiW5xhM6U34kaTnFjD7IBwJfGjht8lOd3S5blyh5Qf8vP8e397dzx7RSOS/vhPSfhzAIXfUHH&#10;y+fHPqLfBGn1hlV0kKCOztcyOWWMGYVndLMXEdiigrGufGFs4pMUf78JLe/2V0LTpHdbLa7rs2WM&#10;zLi1bdtiU6etYyvL4xj/0WdsbjgqBzcO53RO+X6kCfJ2u7quctaHTzjIKy9apr3GXfzDTtIX9Gwt&#10;2gd3z+OvRUP4WLQyxiinDexyzm11SWdDy5OIilNuYOAhm/DW9GwehiubDC8p6/QW9hnedKyvY/kF&#10;ehEMuln9FgUtGJjHPPH4T+MQf77u5aXTU3Pamv/6JW15oxA0E+pPZSu8xaRNGQHWSWeN45X5N/Bn&#10;GRZjJyyVpd+1qdqYqIkeVOAvVDvqFkWaz7SpKBR7Ew91W+kV/pge8/TRfI8WHIv3bBSh51j9KZ05&#10;TQk/CvDRR2RDv4PN/rZQ47M1kayKk+6tcPXAwfwMD7nfko/0LfsFT3c7+OGbB0Z+5WcfWAhx3DO+&#10;sZnbJx3gQe7lufzy60qXkHEw6BW28QQ8BQ5bH98pw1afBSltoGPBRAft2bujNyXiNDwojd+anONb&#10;PG3jjsWyl+PreP75F+pUFpuG+flfzhzUBhLzVvKSRg46RQs6KYhGrlrXbSWedbNR6qyUt/7Ytntz&#10;0RYqAVyf00gfEaHhE2i2bK1rfus1/Qo5gx5eKH0RfzZeNV7YvOCFEPjpNz8Bb6EvevcCaPgrfaeP&#10;U1QjKo+8o9OV1bc23bCh9Yu+ffzxx1aHnzmc/nup4i+/4rJ669f4NnwLjvzFv4sexgunjxonejMB&#10;nTrp5f9IHXz2JXvBqWDlGR7yzbyFvFTZjTaig0850v/ya7/yLT8No/osdLDoLU/JTc1v2k6o9JQj&#10;E+5thq4F5KJt5tb5fjze6HHY/DpzyeAlkM1KSxssdFf54ELG0L6ec+8lT/0jiDNOtH7p8VZ8+XVC&#10;Z2Fn2qXdQqpuedvTG9GadnxinV59fPp4yblxzEJyqig80Rc9tAn+0owh6NgL+9Ev8Rc0zddzEjDR&#10;amtNEsAlFP6BRx9MUN44KBSslGWobMsid+vA8C260a/Juz02gb6rvk1ecerUNsEYajymZ42tbAl8&#10;75ku8WLkcy88F52Sz2Wl/21w8ekqbXFv8dcLDjPnUk4dVfcyr6x26CP/0j4v47AN8LMwm5TpfTJW&#10;Y3qlpGm5ykvfsXmUD54tdB5aOSy5p1AAVxpEfAM1/xAAIUgi5FzRWj4EqfwiEjCV580wjUrh6jBH&#10;785RI/JWg0PgHWE4hBG2YKov4LreXEN8jMHI9IPWLLZpD0KXABLO/OQfeDB/9chyRryyKXw4A9Kj&#10;mUzee9899f04SsXE/c477ly9+13vrsk5YYLviSiJoxmo7NS+fN/ltehr0m7Cz3i2823aOvgG43Vc&#10;7g02hBHjSutroVj5PE/bN68DD7MYcGoBcekLbzwbDPUFg0vPb8sOpYId+mCfJIospRmihDHaIFdO&#10;d/UAHmHIg1fUBYP13ffcu/rBD75fb9z4vpsjQAkpB6zdFpdmAL3++utX737Pe/JW4I1ZHPp4+jAD&#10;YfhAW+16haZ+RUcKVLvUq01wHCUCD3mm3U2VNS+If73Q8Z02kwVwwZdWdCm+jIJdHI9rOM3LQ9+z&#10;6zj7eco13Oa9iXMl+CPQ6j1d/dC0JuAUMIWlvjakGTLrXXVgtMyFLumn2lEa3O0kcX68PinluLRN&#10;/sFx2iDufDhPgdejAB14diDzE8hfOajDc0dzvJRw4Z6dq09+8p/le+cfy6LLH4UnezfXy1lkIbsG&#10;I4P48bxxZbc4wx7fjkFC33hjagc9lQFp+NX1bHzIrUUv10vzJpY5UG8CCl5nZx6kz7oaFzblXz0M&#10;s/PhzSlAdzGCq18zpjEe6BtxBw6sdepAWuscehQfvcVOGgC/5JWzyZtV9GwZNhlPvvk331r99V9/&#10;ZfU//PEfrY4H3yDfzoSBHbQKq+BXKGY83LRbhh/lMYkQJq4e/IkuX0uJKjJ+480wqLzg4XcTCTTx&#10;a2d4p3HGyKecvAKj0Tje9zFWMy6gvzhj7PbI2b4L+o25ojM5Snn94VftDyxjqsmTo54LrwBkRDty&#10;fepSXtpFOT4Z7PkRKvFwESefMuRlyg5MtGtnAEsrIXkF6Vu/wCjaRYkYx8AUlK11nBSBL/gWh6Sz&#10;m+wSVTeD/YXsAjbWsa1+kTd+H3/88Rr3TmVi/+nf/3Q5Iq+79rpslOrdnkeyWOiN3yuvvXb1Ysod&#10;SPyle68serxaC4mv1LelLsqRO6dCk0I7f8Z4LtrCdmkP/P20bvpcmh87aTPINxMl99qDbpu0U04a&#10;ItSEqG4H8kK/Bf4aB3ylSONSb8mkYjx2rqCseqe/Jh8YJo7CpOsbofDKtW3qtC/8J4/jtsdZAm7Z&#10;nWmbb8wZI0rnbzmT1Aka/myY3sY9fgwdup1g+F2UNyBNsI5npy9egsVFcQJ5K3d7xozTWeSla+AA&#10;R+0+Ws6Z7GKObHNM+gbos3mTxMKw46R998fxuocX+0jakXxvZ3/4YH++D+zbT5fkG2rk8dlnnq7P&#10;FvgWN3h24n74wx9BgaLbc889v/rExz+x+uIXvpDvVb03vHp8dTgLdWw2xyK+euzlwsnku/tG/zV9&#10;Wm57MqvV+q9ouUy28duZvEG+NTkOPTBjOWSDi0X2olO1HEb6JX/TJ9MH5aTd4K9kAaL6RL/TP1s8&#10;kzQbbYcf2nneuqf6v7umYEvDA/KaQ/S8oHWbdoyu6Tzp1+QTin+SATxpHATK0k+uU05ebeDgKV2T&#10;NrHFOc3ZwfhE/q2JbWBuzevAT1lVmr+WjbLUB+7Uoy74yzsB/QV4Vtuid6Rv5pGOztJnAj15xOmI&#10;eZa3+jRwgmH/C2wT7GnrNVdfUzh977t3re7J/Il970h6m4nJD/vGfNHCL9w5EcpZHvzpQmGrD4N/&#10;0XiJI5PzLB/8vCU8+HEukHQ4zthknNpKj8xKQ0c6eGBJF2buMvnFDS6u+H7Ghqp70e/mOUG/0oYO&#10;ysozsNU7embgbl0De3BxVWauUx6190VXmON/P99897a/uuCMjvhl8oL7doI6Bw/lBw/36hoHIWfP&#10;tHMzv3y/DQHem7T4bcTxt4FObweHWkBc5AUPCPfff1/e6n9POVD5g8KqFYwJtRlmkVv6+VSO4LXR&#10;j+6bcVVm/eVNkOm31mt0aMupeGONcuwMP3HGBG+q6WPP5GzuyZ9fHeXoCMnFhqxyVWehua4z7alN&#10;V5zoeWPF+GvRx5udl+btOfczHyAL7tWvDnWKG16jGtBnntku/EKnct2Z09HEGy9qrBBfMhw65F+1&#10;j+8ueQXPylt09EICe0adAjh+7Ep1lu4L3KZF1zk0kUdAx3LsxyZQFl7mFuauFpDcM/Uc6WqhVdAW&#10;ulx+dhLnNH2mzcY1tgmc5mhr93AQWME7U46eFzfxkrXt5Ml2BNPLjrwGt/p3gdHPWYCLvVLwUmbG&#10;UbC0yoGL/UmNttNnLrKn7LWeV1RbM9Ya5/BpUKrQGwROxXbuExLLfxc6yC+PcUc7nVDhBRmfLTDW&#10;sLG82eetcPQc2gNa85/TffKQdlkAkn/34d11NPTYhlXHMpY2Nuf+K+9rApsqej8cXzInvWg72Zr8&#10;rynyKz0M3HMBWeoLWuHXJVN4MYxRD4XbwhMigv2Cdz/xXajCIie5ZyNZlHHkug0YBzJ/k65/8LJ8&#10;Av/qvEk5CyrNf+QjfByeskjAJwsHP4tMu3Yuc5OCAk02XMsIWuojV/HqwPd0mmfxZD/A+j7P4G/i&#10;pX0+X4fXHMv78yd/VnLi9CqLrwIbnt7TRou5pSOCg7ng4In/NeSFV17Ywk8ZG94sAsIH79msnmx5&#10;dvqcb/06nad1A/u7fPSpc9qmrbXgFN1D/+Bx+oWdZhHx2WcPx/4/nPnn4eD5YuWJtVqn/ORPfFqZ&#10;79b6I631ZgGdQq8lFC+43+CHQn4yvMF1s8hmttJzOETfLNfN9F/3vTm9vnIqK11JL5ozG8v4KCyG&#10;8YHP271c/mLuAABAAElEQVS7dgfL9Buda563af9DX7AotyffHyofY/pHX28LP8/YyZ72Brfv/eqn&#10;8rOnzsvyCcqrr85Le5EfulDfwo3ehJOrYHzusSd8nrhaX1FHfhNaV/l2qzWedFnSCo88bPUjWCed&#10;kth63zzPXEWBzf6SPuPP1mJi6KYOsIzR0t2XjKUvyYR0L4CJH9ysV5Uc51q2/zIuJkfa0guZO8Pj&#10;nulgfjNl1WsBckLjjNbr8dDLFGRQn8JDvWQuN1Ws5gILO8/4KmFbTo2SV5iF6qFvLZhmLMEPbOg9&#10;OXp6bB7jK74QtBUNtM0PvKkDLpUnslSLtZnjTn3yuC+65R5MNkzRI/AmXR7wk7lgoYk7dDgT26Tk&#10;Olcv8A1sGY2bZ/K9ceXGLhPf8NoWsHndywjsJ5+ZEox7XkawSOvNX2OjutBb4B+kIy0IV19UHzUf&#10;FU5pg390PBkhQ8UDiTfPE6qvFt3te82ncizB9Bv/RdFSRpEIjBgC5PvXA724IqAqVZxf0ylMFMYp&#10;JRZqQQgRk/yaUGUC2/XsQGh1CobY6ow01n2iCq/BxVVwteseuDJgl/hqQyIRYCalDEqGYkxjJau8&#10;uKozA+osDnAu3nvvPVnc/F69XWBwfe9737v6nd/5aBTHpbW4qcwrUViMI4PnfHOBEL4UJhY4hRhl&#10;UGpadbun7XOV187xojkjnIN0aYe0CQ2jab7ZP8UUqYMhJn46vfOHbqFBMXpoidkpVd/8mvpVpb6d&#10;pYxD/7RN7/jOmjyccb7tuzeLv48++mje+P1xfV/v+9///uqxxx4PTeOo23/R6vq8DQ0ORegY2I98&#10;5I4c9/yhZaHc8ZavhPGjaAPbAHxZjn4B365Sad68aK7YxK2N3TaEW9n0QElgG28w1Kv/hL5vQXcv&#10;3a/p1PxcGfNn0gbGlHdNkYIlbTO+0xrmlBcHR2H6ph7yZ8ob9OCwOZBNXgOLwUze5sf18QEGHgqR&#10;gignR/rCwn457UIEu0meeOKJmkCoU5sFsAZ+YsVU/Pk/5ynwZhQoDlrYpbkpk9Tw1bHoAuHGg9dG&#10;H965+uhHP1obYm677bba0XRR3rLDpwwqBsXprOzEnKixweYZ32LdtsgJPeSN3mMx7l7NYMjwwrP4&#10;dzZCkJeMZnUcb2/Y2V6LfNfGQbozRgpjYXsG4+bvQu0N/4zxVJMpb2elvk3D+w0Ln0/cooAxWtDX&#10;+svmH1c/Y28uW8/02W8isB/UzemN9y7K8T4maH+eo6Df9a53ZdPWbbE64di6kS0A3zBAbWijK/Eb&#10;birezLhZ/GjUXE550I4qs9Eg5cJFxeMFfEkTz/aQf3v43DjK6O/JybIYJE9sCHnlU58w9+LZGHjU&#10;71QMb4u5jMMaM4Jv5wns7b0TsiYxSTdugMMumN2h6OOZUWk8gpOg3XYQkjGTAWFkEb4mzSbhAhmS&#10;n5HZtlXLrHaoj2PCb4I4QV6yPPCDStWBdjW5Sj0WW3YlvuiRMuSb0/HVfDOTc+nnP/tZj3V55nCg&#10;Uz720Y+tbr3FW9597O6OGMIl32ibNh4vB9yR2Bw5gi+LdsdezIJ4YMNrT2w0Q+Px2CDgVVjwDRLr&#10;Z0ZOd03jvOgpMFpHAZM8U5Ze8S9XbXGVr/tqgRvo4qrPk87AzyV51vICvrYAW3ZZMkCjyjR21Q6R&#10;bLwCsMRv5hGlf9TXk8jFSQNefvAqfkm6OifO1SYgts32yLpj0XdEnuFzpj61k7KJIzWXXn5p2e6c&#10;tkePHQnMxgfvgLkzC6tsUWbaaYuPGpLQbeSgfLkmqt7Err4CJ33HuYIPLsgOXY4abbApwIa+ffJm&#10;M0RN0iJbeOzI0UPF38D7+R6vheEn88alzXLiHEP2yCOPrP7mW99cPfLwI9WeQ9dft/qdOz9ap9Sw&#10;YcHnuP3hD364+uY3vp5TLd5bNqqNdt/JaUBkmYMT3zwd3rz5tptTL2dvL1SX8yB0PZ2TMrbFIbTr&#10;wixi51lb9CW6ea4+KxqGJqHr9sAtvpA3fXbyePotThCLC57Ra2i6PRM5zzU5T1mheCx03p6FN7IL&#10;z115Q7nqTHnX4aXq8+bcLb5Qt1B9X/3mTSu0XTv/gm4T101+9CX2jxW89KdJsHmEjJLyGYg4+zzj&#10;i4E9dckzk+7mh7HfOTzIyyJnuav2BYYrOGC0jMi7xn3eMAZ78HdNkyqfskX/pLtfO2QWh0L6TLwm&#10;uNY9YAlw1N6pT5x24T9zSnmnHXjTzOBAeMXbqd+96658V/qnNV/63Oc+l2+hXVfOczvQOUE4B9j7&#10;9PjAMGdAw5rLgZ/f4A4Hv3k+G8+B0Y7j8JN+CX5jC3Ubmr5Nn/WcaWisfZttVV6an352xUuugisT&#10;Qd30/Y4dNitV0uv+ke9svGUUnz/FYzadwwEdNttb7UscZ95dd31n9dWvfqXGjKnobNgT/8teN/Hr&#10;ssFr4W9p9J5+4kw5udDi75f5ZWt9Z/MXrULP6cvpr982PN/ZVv/moK11ZDgj+kBwvPt73vO+miux&#10;t9DcwqEFCGMA2u/D12En8mfcKT5PxPRX83iALbLAaqOOlZ0+9H3qFK8y4kZGRj7BFq8MeFPH8IKx&#10;gtO03jAN/C0HdGwo9rQTVxzD6SQyiyUX51S3i+O4pNeMl6NfhgbmBlPX4BCwWzhvW8YuuNgUTH/S&#10;wfQInJTdCsnDGdxOzt5ox371Mxcx/nGuKsfZDYZAH4MPLrlkA3nJpJzmZVM3LTjL5Svnd8oOrcCg&#10;i8Gjn3ccR6Ouz6KXMuTefBdtG0ZsbDox8eim7fCy6NDjcduZFpfWurhPaJDXuIUWAV3wwBTwztCz&#10;xsqKbZ4BH0/BQdvCVUt/sIH5krqs9qHFtm35jnOu/JaCcUeoxeo4m9ka5uDgplLnjkS39RvX8oE/&#10;i3n8TzZ3o4MNmtrELnIqomNF0U4bxGkf2h4/ntMSVy+XLWQ+ookWih15KYwPszZ4sxcr9k3+LPI2&#10;uba4JzfDS3MtmsrQpJ0ib3iN5Lxh+pslopnQ43jG06k7fRZCv6b45IVv3adttUminpM1V3a8zSJk&#10;D28ae9ge+r/6LH3ITiieTF/aaI8Xqu0h+PS9Oixe4Dlo1PwgfaTv5R2dAVbxYK58lfgBD+Epvpvi&#10;vaSpA8yxVcggnPABeZUPbHU+/+rztfDnzT+655LwyKU5ihp8GyLwtG9iXnXlVWXjK28DBlzwX+Pc&#10;hORTrvlFKNxvvTliuOcE6t9vgVzdwaMWf4Nj8z3cuq3kE3/CD55sdXyNbwXpnp0UdNlzl66ujh/K&#10;pw5tBLUBgu1vMZvc+ySjMSCtr+vMewvQ6/4Zhlgnbsa8GfcZS+TPZSs07wSDxNV9Eit9M9NW7l/z&#10;zVInPwY+MtenH/aGf/EZmut344ZFLH1IZ+/JRhHzvWfz+ZRekO85D94v/vSWZvhCeU0vfk4f1Rva&#10;8Us5rcI3nc0/L15OI/C5oPFT4s8AqsbjjbLh0s/gsN09C+ryE49X+VTw1fB2bfpZ8pBxYWRAmRpX&#10;FxrU+kuwnTUruC8oVJ3K6i88OHV1+yKr4ckwpiyvCT1+srVbJsEbfEf/gzdxU5+0E9l8jGe1dfue&#10;XggHHEy401rSOy79Fxk03tP1At1ENsBOgaZnrjWepc7SHTtiH5+I/Bif0164DH0abuhBNtPnvQlg&#10;Yz0FrLS5dN5yYpgxsPxa4ATPom8AwVd9rvBpX9maJuqqPs/V5xPk0c/jv1LHnOoqLxzrSo8lv3zV&#10;xkRWHfIUHHCbHvKzaZzQQYcYV52Y8uzzz65eyPoi/sfrdPelOfrZ2OiEPX4PekJ7ij6BU/67Y+G1&#10;nMg3bwaH2KEhWjcqZMoYUG1Z+gDe5WsIXDizi4o2ocuEog+bgC7X8DQxQAwEzZCuFDwCYQAAhLkC&#10;ICyXrRsCsBVXOYxxLTzTuLNhMPAYUjoa8jE/yvmkRh16PD9Ai8FLSUdp8CYlDgM2PFf4aUkbKToF&#10;MYcRMJl2YYIx3nTII3EI3X///au77757dTTOCkdHfvGL/3z1vve9N8dPXB4YISIjMgJzPIqesFx4&#10;wYFqHScTpxJ6UCzwUY+gPQYDeMPx7B9cxCnXdGtlqOzZeT1ri6u6qn8WWtQZ7Qt8ZdFFHn3HYQQn&#10;cdiZgTcwMJz0JIbu1I63frMTIQxD2XBI2PH0gx98JTurf7iy8Pvss89Ve/Zn4ddbwY7YvDbf8Xhv&#10;aHX77beXU0MaBk9FTa/guSeLvKUoUotFX7vCtPuyHBOt77XHTxvRGQP74R04lhM8uGtKk7cH7lRR&#10;5db8OPywpiGYQ7PNfH2/NsA209BIGFpt3ovr9OnThjFlJu/kAxcPaL+4cfROmxNZ7RaPZ+X3HToD&#10;HV57pQyLfsvFgH4sg5x+pARLNqvn7PjbVXDw9hqXbgeczofzFHg9CrQmT8oWq7RBOXmP5a3fm284&#10;uPrC57+w+sMvfrEW1RzbWQNcHdOTUxTq6Kc+9vmCvJGxNzt78TWjeN+uHOEamT4VXUmvkAUTh70x&#10;Au18Kp1Nbyc/mZg3b/A6Pma001F7cvz8Fdl1Xo62wKO5wNocfAfn17+uZX2dvtXoddT5u9dQwBgp&#10;6Au6WqC7Oazsrj1XoMfWeuhcuX71eAY4J5CFImOeCSJXyF3f/e7qa1/7Wsbx95VOZaNZ1IJX/hd/&#10;usd3M0bA12+e8aN2Cu4nSHcMrGCnKj4sJ1LyxKQKj3Z+tsDuXSpexuTlGmDhX3DZKsvkvKC1Uaku&#10;44UwPE5OYhAFN2Xa+USejMMWiOBt7N6byhmZ2giOSdC0S5wFBj92EWeWDV/dV45D9aaDReJ++8E3&#10;yR544P7qb7v1ve1hbGezWYgmPSbmcFUnGqirNtgFN3Qq2iSN3HrW3hnnpDk9pSbikXF1cyw9mWOd&#10;/+7BB3M83OP15u/+1HtDThO59dbb6ptVyln4re+7pE0Wx88E5zO1OzM0g082iBQeSasF5oyPMYa2&#10;aIH2FRjUS0AHeQS81BtG2J9yN2+wPStfIt3PBEJc/ct1eEV73aPJBM+VV11LvFttEkTp69KLJgSJ&#10;UB6sCQUjD+jGFpiwWc/EeesbH9YkL3VP/dLhsSOTgIkrm1ldix0C65diB7bTJ/kCZ8fOXvTQjyaD&#10;r7wS+oY2YBS/O8Y8dEEv/48dP7qg0nRNYtVbkdqd+lnt5Egb/XxXd8+evEGS+sg2GqCt+cGZ2NT6&#10;VbDpQznf092RekHSJnx9YexQO2zf9a53V3nOhRfizD6Zxd0Ldu1dXX/dwdWNN920+sIXP1/f9r0h&#10;34s+lreEv/71r6/+01/+v7Voh2exgwU8dtUVmQ/0xtP+ttDlV1y+uu++B8oWgw+5ICPePueEwh/b&#10;88bQ6XybyaYozvo0JbTqyTD8bVZAAxsx4T7yUePa0hf6lWyVzR6YoULzRK61cGCwDJ5l35vHZRE4&#10;KTq4ZDOikblISoVuPd4uY62eS1nwh3dc4TH9CY/hC20UL5R85L4m4Mmvr5RT3hyrYZoIt02rHJpM&#10;6PRVyX+XSV62bfoYnN5Q0m9yrsu0fvQsDz5LRVu4s6HVJ6gLjHFy64vecLvBf/JFL4AlaGc57xY+&#10;TO9VuyoxfyZfyWJI7lpO/yW/dLqnaJf6gL3/vvvqMzlPP/X06kMf/nB9CseChqNB6VJvOdBl7rUf&#10;DkNL8NfOjqapOqZvXBvnlhv50a90gmGnZGbRHfo1+YsnXfMTavwKb9EP6tUXQsFd7rfiQl+w8Wjx&#10;aZ45aweWMuZv5mzmL9Lo9M1QuG/pXDrfjpLuEzVr3/yU06dwhjs8tEmQp6+rWgC+775761k74OY6&#10;9kolvM0/0/bXKy5NXc2rzf+vl+8fPu61NEW77tru6394/P7xYoCfSx+kCbP4a2HR9zkffvjh1ac+&#10;9fvhkf6Ot/GBvYpnyJqfsbU5uYbL4vHic3IQmBZJ2Fd+u5cy5v3GI/XqS36SgQefuQeHTArkSJ8T&#10;m9KbFdt/2JGc7HTX3r2tD4/FR8NP81T0lE08fENXX3V1PpNwXY1vZMu8T2CPqsu8wE+d5SgOXA7K&#10;wUP80Gra5C2V2ugeeWU/lHPdtfDtMY8eseGq8Ex+OoVOgK9gEwj9ydcljzoGvnT03rYtb9TkSM8a&#10;I4Nr0Sh6il5xjy7GrSlrHNdXNn4Nzmtfpnw9LqpH2YxChdcsVCnrRRBO4MGl6JC6bKiDK/z1H1oW&#10;bpm5sO9rjKZLUwcf3PQvPTMLsnCu+LSBzt9ybgde8UTS5wSR4rHEawf+wFm9ye6lqht94AZnpynp&#10;MwFMfkz4q6u+Tbw99NW/6XOLLdLxxuV5o+ngwUO1YbTamfi2B3tjePVXcGK7WTAT8ApbyeY3Qbm+&#10;Yaus51sd+db/pvQ688BM+8FHm9+aEFqE+c6JDrMOZ/UiInsifRo5KZ7J4gD5vDBvyGqXf2WTpXl1&#10;PHH6x4KNDbw1R8kYy++C5oL+tyFYUL7srtinMx9WRv/jHfJmQWpv+MICctlWsY3hwj435o+fAJ/g&#10;YWXoqToGHPzMzeDorbYXMqdgl8nrOPBrshnOpl5ltG33rvYzOPXp6muuLhz9IVvtH+5+xMdeuKr2&#10;L31bvJl7AT1ezYKyYLFj+Fbb1YPf3ZsvsFcUI3vkgX71k6fmu+knbffNTptgzC0sLNaJUvFpv5Bj&#10;on0v+Eg2yhzLnETZtBoWVf+5/2zmOSsvXt1g5deFQU9OQtob4qcPFas/k9LPW0+/2Rv91DotuiR8&#10;45MnF0Rnly5KG/UF2uO52pSQNyrLzxG+Qn/96+UnfEfPO75c3w7fSWc7v5oN3TaNkwu8Io8jn33n&#10;+kqf6wysV8Kv0gXPxW/0UHSYQK9BRlm4wkkYHnMV6G5+FDoVDD/BszFGOffGN33hvhqZPPSi8cxV&#10;HQVTP2ZR2/d4p+3ma3sic/i2dLE8cEue9jel3rShFvICT8C7xpOaS4VmZAydy0Y1z4zMwr3Xp3pu&#10;hv/ZLGCjP5mojV2pr2id+qTREa41dgV3+HuRr+am2pMxWah+CR3hrG4bI3fFDwYXAYwac5MmoCNY&#10;8hq/vcE9i7nGC7SCPz0I5smko0nhtPCFNlmLE/ii9Kc2aQ96yatv3ZuzusIX7SokXZ6Cn3T0oQvV&#10;Ld5vM3gGo+GZF/VmF22Rpg98895pZF4uZUPRHxdduD8vTnphiu87mwCjv+gXwem4dPfOjOnoY2F4&#10;5s/S5W82Cj65Kd5LvCvbSvqmTMGt5o+Jlzb41v3wBYIjrE7UwSqkzAHyk3l+nuUFSCimzm3IsBVX&#10;eSEXWBh5Or0ZMZ0couvsNmD6+MICFphw2IKdBtWgtNSFqaaeYRZ594aoOorC1XkCPMfhdTTHQ5XR&#10;FyHERL4t8Ohjj60efuih+vbAD3/0o6rz0MGDq0984pOrO+64o3YkMVJ0iAHw2KkMTCnP2QIdC7+u&#10;TdDUl3/pnqobI1RIuvrgvUm/TZoS1r3FCE1Lz4I8YLsyvsaIB0c8usvbRnIb+eK1WW8UnNDfoIbB&#10;XopSxJCYzg6FIFQwAqbexENPSgDcX+R7DA9kQZwj7J4sivu+r289ovOBxdi44qorV+9/3wdWt916&#10;6+qOHJe3L4zajq/+rhtlzykbElS/oBWFggc4Yx2zF64q5QHvU1lk0sZp8yaPiUNhb/7hGT9h2r8z&#10;RwZ0nhaQoXVlWv5sposa+k7euRY/J33wcNX/Al4e+oufMuNwgD/cPMOfDOHJ7dvnOLIok8DCQ/pN&#10;f/gxwsDTz/rKQgY40vro25Yt6Zz1J1IPpaXM/fffVwOMCZ0BTyjna1hxPcl7reKqTOf//JOhAKPd&#10;4CPgCTyIN8moUDKZK11L/5ahFv3gmKhbb7559aUvfSlHFX5o9aEPfnC1x/dZohcZ9hHwvmaHKcPs&#10;wrx5ybgQHBdK54ZFSw+k5uLprc0ci1FUmYtX6f7FKUncE/A3OSWTTiK44II+ssg39Sz8HM21Fr9O&#10;dtu6TBWtevuuYku26A/jw1qG24AMhltZpf2yYXTGjHNgTJw2vHlY53lt9R0/cMEZ/F6b781r+FVy&#10;DJ+MjgKLrqOfHM8ktEHd46tnek+fM7CLV0S+zbDZ1rkfOqBQvQEQOuNputU3TXelr/dlw8D/+r/9&#10;76s77rxz9Xuf+tTqucNP55vV3u47WuMi3mLI2swQ1V60BXd7vnfk2ydTB0NL26dPk7Bl3ItrnJYx&#10;P/goV7/wlXSTbmErPungDW84iiupZcPIp7+nbs/oPEEZaa6MRmO5+hm8E+Q/E/mc+kz4p659p/o4&#10;O33CyDc5PpG3i5OhJiKcMRZ6jc9O5uDY8Y1du7JfyI5axylxcqqbk8j308i8fvYzbhmX1ztE+5i3&#10;wRs98A7caqwMbozx468erwURi74P5ueNAhtJHD/3+Xx6g3PAkYPaAkb1W8ZCpwqcjl1RIW0ogwNT&#10;BD6bULsssqWANYYqZ2KnvCBP4Ra9QP8JQyt22+nskMUnS0JdlBmeELGVXqlQYOPQZd0n+E0e4/f0&#10;ias4/ApnqKZhhW/htm0mhaFX+hNOJiKuPb63HmOTbLYHCmCjsfaglR3wm8/oPm0s/gweVf3SL0gj&#10;z8Ch292zL7pv20Y1cbXh4GSO+ce/2gtuqJMm5TljjbaZmA1eNTEOXas94Rt2jE0kaKNvd+dYL3Wp&#10;p451zBvFJnGJyJGWmQSnLvkqLkBDhbKHHCOmT2ozQdpjUoq+nn3rGSKPPv5wLcR94xvfWIVzVp/9&#10;vU+tPhLdsGvf7npz8K++/OWVI3rvuuu7q5/lZJWADk/vK4eC45o4ERxXjefZaBfnDYX94U88SAbI&#10;BOcEO5hssLW1S3zbhM0P7jnZfTNYJZltZWNK+n6ZnJaMIFjwF8zHaoKMjonjILCAXBNA/RJZVkYf&#10;zvjLRnz1RUdqtzNjxr3iufQn+o9TYU/sfjybSMxTV/0vgCl+nsupEVyVr5MIAmvfjixcpk/xmHza&#10;m6XwqpvNL84PLQS41uQ90FVZ33oLrxQfJ9+26F/w/fCCX5VJ/7tHP+UaVuvdbeQgMPDg7t3Nr8Yt&#10;9eNfgU6qOUOuAIBjfiYOXfyqXehjnrLgwPFpkRSv61dyZcyBC135co4IvzAOLbztuM19wWFX3k5/&#10;4mdP1OKvt8Ytmnzik59cHTp0qN5w6PmvMSu740MX19NxfrK/hk70ONzwe/cbJ3zzRPV36kdzCzeD&#10;+5RterWOmLde0GBr3h1akVP5MgBUmzbHGbQbnmkHaS8Oa6Oxo+biwcWmCn07/QQP8x00b1uv+09/&#10;tR7p/j+ZMafqThucPmE+hAcdEwjWLCihB5pzFu9MmnrhWbZl6vL9rL/4i79YffWrX9W8oh1aotlm&#10;eyrxbf7BB68NeG0dpz5098NTxWPo+lsSRv6czGVBypG23k713cWhEZqfK2y29Vx5/inH4+PZwEY3&#10;sI/Ipbdlv/Odb9XcySKwxQzyQXewlUZWS06MbYFT4/QG76C9t0T0z8g0GPhbGnng3+JvEJQnn3hQ&#10;YEtKV4ZDk6+PHBqnyg8ReX45vqFU0CfXxc8j73NxWNqE98zhw9FXe3Oa27X5TMKVVW7ru7Opn90J&#10;t3bOtlxM3fRxVEONXWNnjS5Tx7TnoszlaizS/qXt0uifelt2Q9a0qe3l1iNo4Ajccmin7Uejp9lE&#10;44SFixckHBEPb/RgE4ytCvfR5WD1WNHjY9Wd8ubLcCldG13pXt6RGYvgLWOtn7XNhi44jS6gQ/WL&#10;cgJY+g4sbRWkqQstxcnPeeuTauryk4cOh+f4SvWpdhlHBHq9dGl4BF70pzaykYzfs+BAp8KLDvBG&#10;3qV5GcOClj6yeOAYXmOz/GwMtkXTIqcgps2OfFb24thAFhm9LEP/mQuCrU+N6fKg9xwvyk8gH72J&#10;Gn5sRYubwxcZ6WuD97RJu84Z0vYMYJXs78xXRWz100L3ol/u8Wal58/Y/RVxjj/BbqvMZFEPqwvM&#10;NwrQqxBaCPpmXSYYK7/0by6dJ3HmATt27ag+2pUNiwJanj69s+3M2KL6BF/gCSdlHD+zfGYjNgud&#10;JOgP9ekLbcV7+EIcW82VncTOPJVF2pa99rXjYXy2P/N85UdnWVR5NX4XsoZHLLZ4cxMuTgU7Fr6q&#10;T/BkzqbOA/nsimAzhZ8FYHVfdNGBOpJXv3ubXHn856de7TKvL7vrNJ7pU4HK7ghueMwJUTP+srm3&#10;7Y4ch5e6jZG14AWWwE61IOfZ3MN1W8rI25zY/Tk46A+8ShadlCXUnCdwLOTsuT79Elmd+Yg2/Cyn&#10;VT3+mE8UHc7nJV9NHTsjLy8XjfnYyRO5Lhsn8Oiq4Qft5zePIBSf5JI2Rpe7mbDoi8kz0XWdtI3I&#10;2ZRUUelrvPabDvpp7DLzJ7b4K6HN3lPZLBS+288uuYDd1+tN6IEW7DxBH/jEJD2CzwQ6vXg2sELA&#10;0nv4rr9BHpgHLsrvQL1Fjr/kp5eMg6NnRi/jRT98Nffo5mSnmmflnu6sDZqhMdkkD2fCP+oEb/pw&#10;9Lk4ff3Sscxvc6XX6enJpw3yHjkeHgkPkLVtZ3o8rXlW2iXdPHjg05OnaiMxHPBEv/WOVvKZp+Bv&#10;Mmd+VuNZcMWzs2ag/cYdAYwzqVt5Ml3zuKSnSNmKxlpp8uNXYSddnjJoVXZPMutf4+vQB20sdqa1&#10;aVv3qbJgFV0CF2xtPrW77RLppe8DTxscVyycjOz1eNnrQzXXjn4Aq9ZHiC4cg7fPEFVbA3deSNiz&#10;nw+yvyUNT/jsjD6dfgBHGVf8wR9B3uFGDyDGLCZXnUmrOXfyax9a4xFp4LO84HI8bcDzh7Pxt8bd&#10;1OHEXCcLX5GN4/QjHPBg/bIRWLA5WN3geVPZmFuwcy8ogy+8Oaw+ZY2pdLRgjLDJZvhP3aXP0l+C&#10;ZzDMcfX/zmJKTUlkpm8p2Eqwnmv0UmErjWSpQoAXgkkvBZN4oQBXpsAJvtvyFsaU7fT0Vf6NkLjO&#10;PSGoLk/DA6gaAJ92LiwLnmmwUAIRHKpMCDH1ukKV4YUhwaY8MLDV+CdzbMMDP/7x6if5zdnwB7P7&#10;6ENZxPxojhS87rprq8zLyUvIOXrs3NdG7Y3ILnUtOGirX4L0ztP3FZe29uDStJl8rgJ8J8z9Jhxp&#10;mEg7xrAZ4wUlBRMNnU5ITCYIZykTnZu2P/GznxezcWYx+juvtyziiKLwYvxRyE899Ys64vkrf/3X&#10;qx9mgmhiYEGSYWgh3CLS1fmW1e35btWdd/5ufQ/Z0dhZ/yme0BSC4G0koQyYCBvDTihS9V3xwIJ+&#10;7YDHEwL88GO1I/0rDH9s9rF4POA7U0M3ccLQb66b5dyLH4WCpuOoGHoG0wa0/HUc4ISpS90T0BNM&#10;YdLHsBdvQNEGv4Glfv2KT01gCCVc8Bl4aCVNnu7LfsPcArC6KWsTSsbP+XCeAm9EAbJLB+FNfIm/&#10;BM9kFF8Ox3PEOaLdxo7PfPrTq89+9rOrizNBvzq753ZxcqYsviQrNW5ExzsKzBtYdcQzxo0obNvW&#10;Dgj1GKTOliniMjIvj2AwrWvkv+4Di1SVrFadq9JFuzMport2JO5U3gZT5ZuFkc+qd5HVkrfcv5Xy&#10;bwb/v/V0Yw4aji6mg3o8OlNHnIm3SIg3TMZaN/dCzq+bNrofL7vWOJ0xOrbXant0pPj//J+/vDqY&#10;t/1uuPH61QvPPlNO+9L7KcAxBXemXPFInl23+CUpbWgD/to07ZpxwHXycQs0PsFpYa5NmMoNfMk1&#10;fsBgyStdmGcyes6QtIIV3FKgsp2d25gsDTwyy/CGL7vIBOv5F/obSeT0ldg9L8cAfvLn67YySDkR&#10;Xkw+jiSTDHRuuuUI4Dh/jHF2cpugzc9C2K7YHPONGhMGG8noCW9PO6LJEVp/+3cP1jjm274WpL2B&#10;8MHbb1/dcP31xVvab4y0a1hbGddC0T6Nbb1TUVs0C/b1lkXRHUGq7RmzXfNz1Z/u6Rf38oJp8lK0&#10;gme1c21zdi39t+ie27kqo97ixMCqIG7uEzF9Kq5/6Zv8z0Pr4chZkGr80m9oDEfl+re2O7oC+jET&#10;n9RauCefQN/PRgbtUxe8pn555N+RhWZ8SwLOKLvgKn/1b65F5+T3vDnZqVEgNouNgeSp07ocGUgj&#10;VJNy3Vb8xVlZO6LBDY4mqMaO+K5q40Y0RpVhQ57Om6xowVHAxj0QWxwuytv8Y6yqWjJBuiAOBPBr&#10;rMlK/wWZEJXTJyB++shPV3d9+zur/+8rX8mnSx7LRoKr6rSaGw8dqglWAK1+nsW6u3PKzT3ZDPpU&#10;5gg2MCHFy7k6JvypXzy5+snp4BYa2VTplBtOC7bz3n1Z8I1z4uI4uRxjh3+L92Or4SXy4Ig7zlX3&#10;nAFH9vRbQSF42phF+jgrHImm37wRevxEvpuWugXfWdSH2m1hl47143hAT3W1k2LRO6lT6HkXJ30c&#10;C45LS4O6X11jpweWcjvylr8JMCfWzFX09ankOZWJpDxTFk2wib7TN/iJ7Vq8kXye3bsqI9Azr+Gh&#10;pAtj43fZwHBkdsrVyQLg4uvwDp3V9atbnct14S/t6LguD/bkH7zFqUeo+dHCe7VwssBrOeg8lXH5&#10;w8FvkUIbvOGhLzijOKI4oLwJYhyhJzkg5bn33ntXf/u3P8lm2l+s/sW/+O9r4n9J3hqx8IIn8OnI&#10;JZqzZyYMvcep2W1uWm+1Z+lLZcRpG/wmL5jTl9K3wlKOE6nKRf8Hcv2b8l1HEaX0H16Da/dT9229&#10;MRCc4cgJU/0WOR4YnvE2p5EFqMFr8Og6mq92ZyPEpNMHgy86oNVsbJ147eLQgI/x6IH77yunDdjT&#10;x3AWeq680f6Kfef/lHymTjyNJps29jtf2y8HEW6f/vRnVl/8w39eDq4QeHXV1VevfhR9973vfbfo&#10;jZ70xGwURWN9af55Prx1CoyosavQDv+xnegJMuMeXel29G65jcMzakd+v45r5y3fifnbcDAZkN7y&#10;SCaTUnEdT45qXEyezmtRszdknLHgwTBOkKau4tOAsEmR/uP85Few8GtjusXfA77RmnR1ekNP/drZ&#10;i6zL/Cy6WhsFvKPO0ft0W+uDrrdxbz3L38Oem/Ypv5bzLHTHrqT/jeVbbc94Q2/b2AJ20TJ1dtvB&#10;bQd4vbWYflDeW4J0L90/+Sx6mQ87fSGRRcdaIEo76J4eJ7aXg3ULp+ARgAVj2gRn+LELyD/6o8Xx&#10;Yzm5JHDQVnk/fQ8fV8H9yYx7bCdh6rFYYFyHM/rQsfBFKDoSL4EBvl8g5f+M0wUqto0xxglA/Y1h&#10;NOhFiN4MgP+M+ezysdm1iU7lCKe7PbMxkIc/lX1+OAt4+IRd6gQ/C78W1fW5oEw58vNcdaSPpr14&#10;A+7o3qeGvVR1V3viSKx/KT9WrqOgd+SbtO9E2Owv9s/aj/pOQP/lYOjnwafGOQROwA8C+RK6b9d8&#10;UbSNzJAbfcmWxCf41gKQ9FrICs/hSfQ3/0J/efOn8nQ9oXby62+2lqCMMRd8MoY32K30RP2iE3qR&#10;aJlTpPzll19ReFpkeSU+YwsSFhcsXAizgcumkqez6cgbmPgD3jYZ10JR4OR/tXvarH54kyu8FTbs&#10;RSN4WehNATLe98137Krjx+i2Gf/JWtN0eMtCWM9JoinSbm3c1FdwpqPwKIGzoKjtFoXYFSPH5Gnv&#10;yskD+Zu5CRnSl7fklKpfZL5gg5VNEg8/9FA2T++po/TLlopcCi3DNkyv/XHaFIQrPcJQ8uDzaRUW&#10;njgTPT38I39rjm6/eP9ilEN9i38awD/MXzrmVOS4x8Ij2VCeT/K86BvPTrjcvbomtgieQcOamwfN&#10;0Rd4Ad3/f/butGnP47oT+43nAUBw30CQEiUS3CRS1OJFm0cvbCcel1O2FtuaSqxMZd7MTKVSlW+T&#10;quRLTOVFZGcqkinZ1m7Z2ilKorhvIkCCJAgQxJr/75zr3M8NSBQ9I5EaW2jgfq6t+/Tps/Xp0331&#10;ZaEtWyP1Yp6OQ3puwQF7S869AVw2vRbpZlyW+AP+SnhtUQ94+j48lsjhxER6orD1hf1Hz8KLvp7u&#10;ccjZmiiNjSdrW8ahCweSB8zhDd3TR1537fUlg/SKfMBv7D2ZrDErvm+kktXkJwnsvrJDk4GP9/OD&#10;g/ul5/Qu55PcG13Sl6A1POGnD73iiqsJWsGauA64JneVnf7DuXo8A0/5sjFpownHIBqxCx75sR/G&#10;R+iqL1FmTadBbI7aAQFJvalHH2cXq1wWPCdr2gX3M7FTnT3jxOqfAiHl1CPRM/W9ml0/HC0ywH+J&#10;n2OOE738ZoG+Z2Xj0o6msTtNF2CVgybbBSZ8pJePZZfLyJn5NeUsjrJTrp1T7KJLjtgKixH2X7e/&#10;xvP8qfK/IovkV4J7jyFju1Nm5HPdvjwfnwS99l4Sny+yxM6WzY+cG4v7bZ9p2YUPu9T9RdNsRY7h&#10;HxGxECW7hDTRBgnMbQI0Y0ZYC8vX+gPaBXBC5WLrpoErCjJRtYqBsuwA1GipiJsH3dh0Ylnx1EQI&#10;wjLkGWZrOAHUiGnBgAN3YJvEffyxh1b/kMHON775jdXTTz5VRLkr3/a66867Vrdly+e77rwzk783&#10;h+jZ+jhGW6fRDm4EPv9C6sBjVLsGNCu65didSd9nfItqaJH/hAY9G+0WuLrInzWM5RzNJ825Y5/3&#10;cXhFSWq/8tRjUrEGDvBLfXvyDC8quB1hfsvNbyvnwFvLJ/OmrZUHV1xpi5eUjeJ+7etfWX0nE75/&#10;//W/r5VLr5ywrUtWDUR5syCsAl33hFb35g3Ad9/77tXb335LBbngwngJ2GhuiFM02g7tPKPEJchR&#10;xk4LjdZtQs7cS17/RvE5NsqB4Tl5cH7hD8y5N3TaPCongTtp4FGuCTBFn89LA9NN57PyBb3Acm+e&#10;zXP3KdlmXc4NgtABCbpOMk+WmhbaKVjJ8Oic6BpeglvylorIFzprj2CkAaHFDALmVpxdTBcp8PMo&#10;MLJGHlsndOBta9nVvbGjgssmVu2A8Km/+NTqIx/5VzUwJpOXJbBNHk3+nkwwHgwDc/e2TqWj5mAJ&#10;1kvkuk7zTIeZ//Jz/uT3kxzmewt1K3/KUVemAVQ+uBtUTzk2msNWbx+lDe2kN8wq0KUKDaddvp87&#10;1+/M/TkO7Hpw8c9PUWBsWtOv+cyWcbLYqhvynR7bDHMU8bppTtY6zxtNX/D9iB77qX5179oVbyHn&#10;n73vs6u7737n6mD6efJC9k9m+6x6I5ROEFl9Z9K0MZKyvl6EteFu2O5p1wyaG4fIa0DBYwev7rvB&#10;/unEf+i6071UGXmqrBt13v5YXVzwh9qBW7gsx81aBqcp5lr78VT/DiVBvtTY7QtfBXpMLgk6Ca49&#10;/9zzFRh+KUGf2T7JoNgbwb7hfWn0UZDgxgzkTAZ7m6Ac+NShPt+63Ez8NYFQ35ZzNPGIhnfefmd9&#10;P+ymbPllEo2MmQzzNrLBYoClH8xkROjVtkJL0/a87V3syvP8b3qgi0oXmsKj5FiGha6VOVdbIeLw&#10;QD6/eVZ2TdnlXj1LmaJ5iMfHmoFAblciO5OvCLzcH9hTl9vaUjxc9KY+w1LvPpCZDu5NYG0BswbZ&#10;sqo1C86TYTkODgY+6Kv97o0cumaje/FZUWt51nT0XN7Bt46UJcmz7ZR13JvBtgl9tuBUFuQYjO/g&#10;1sjwYdTjWQ0S0S2gwLz08t5uEJ5nMujrsnmuz0hQ0K4TJj5fiMxphwDOVoIKu85mkJPyL2dl/kxe&#10;XrI3A/74jy/mrUxvXv79V766evBHP8yE7pnVFZm0+9f//R/Ut6PvjL9v0tPk8lbeAL7hwP7V3e94&#10;5+pP/uSjFWCw2MFiUT6WhaIC4s8kqGNAV/IbW3ck36Y6GbiXZgIYF9DCQIy8XnVVvpOYflPwwLWJ&#10;YQsp+YMSHawAedp39XVXxx+/vGTeM/48+fbml4UPxzOBNjKmL7z08l45jHb8Qjpp1BHLE3oWUYEp&#10;2tbYJGOX4rt7ITo+8e/HVqKDyd7twJtym0EK/W3JQepS5/CH/QdXIEDSftfz00Z5DXarPHzrNxO9&#10;PT5wT33gKTP2afNew6Sr/IONlPqM01Jp3ZRPUt9yUoGawdvzrgOu7Q9N3mC34Jc2omNA2TJa+1yb&#10;NLXYoYLlGdCzgYJ8HcDcytaA11T5Bx/80eprX/1q7VrwyT//ZL09xxqpp/7laGJnm91KJQbxsEY/&#10;Ng9/8KZkPXUb60qF59KugrWcX2gfKrM/Q5PlxpSpgFPu9Xik6U6umn9LucAu2ckRfGWHhvK55zc8&#10;dq/p2rLQPO0JfNWje+eZtrR8grvm7QLDPbwf/AV5K3gNUJJ68EDA21vW3/3ed/tB/g7/1T9wA+4N&#10;T737SG8XeTZvKhnPdcLZNwGB12nh3ffcEx/o7rJpYWb1sweynS979eUvf6nw3RW5oxPwbdloX/l1&#10;QF98jGKLHG8Sg+9EDr1t7TMEPl9jgp2dmPzsuhhM69bOIo7yb9j0wPUd+5Fr8N2bn2vxnNFF13TZ&#10;5y+SLeVmoqFt3fA3T1Jn+unUb4JPkNbbTi9kG9MXXzxSZb2pQkb0Y5I69d9wneTe7JZAvyV1gn3y&#10;pHznKp429kJ+z6QOSvZkjPbVs9g/gXXy51qqidsFdt244A/7CCdjWZPWjhWcjp0Al33WR5gsBtNz&#10;Pq6+ZFcmF8u+L/ctrEcLvorJCT6y+htvtqorhxoc2VL9JxzQZpeAWZJ6+SRogh9iSGwEmSheLoDQ&#10;X5wz1rPuixXy5yYpfyZ5ta+2NM05fHfnMxyto/2GsvzVtthN9lJdY+dfztiMvdSPi60lY7VPfvAt&#10;bqoFIMHD5IgJApMO2uVtPcnYjlzwg45kdx59w7XZAeWa+DRsiDaJp6EpWGhWQelM1LmvbwcbbpJ6&#10;0VceuBkvFF3yzHFeGtHnos4vlAJvnchmZBKVpV+FZeYD4DH6S/xh8Qw0af10d+l/82wz0TVvl6Nb&#10;xRZzjl5g+dXEzHa/Ley6+vDwim9jV6tJqu7nge8iib9h0oaMgIkneGQ3nOZJ+vDIyEzejl6xH83b&#10;fA4mkx9k4Oorr643CLXJG78mf/lK4gRgeqvdgrhL49uTiWo7mvi34HM2ixfUh1b0hs56Ti7F/umb&#10;38TX4Vg+Ld9tsTHTrjSg2iBv05n+xPeJnpRvl3O0SlXlG2++SenNeT4HXMh206AXTKKFsemM1eBg&#10;QSD5N+5FF9e2gH02i50tejb5WW8EG19nvGRyNLVCtdK0OaAaHzKAh/EJtV9Ck0lwa/607ozITJ8y&#10;+X5VR3QurCO7EvvPHprsmjdIqx8qeiz+r/bWeLDp4vvzR7J4Xz+Cf/hZ/ibbGhvMXtXLVanDgiV9&#10;rJ2vyrZEVsgUejoSLzZUQjd9g0UE+tzSicBzXRPDJuqCq8RPJxf0RH3lo9aT/Cm4C2/gFvj6DrKu&#10;H5AKdvLhI9stqd+uLI6FW5jXct3yzoa7r83kYhaDuz4r0BQwZ870vEHxO+ULTsqwK+7ZLVHfRy9P&#10;Z4cA+gquexYnsc0jV9q25gkY0S91idHkUcFuWWt9Ute0Qz52rHeoal57jpba3PLYbeHPz7iGjsAH&#10;XDCkaYN71WflHtzhiXZb2/mlPVLRpere6UN6jNsLV7Vv8tWcXuhY+AQOnMjRJPJ1OdyCPvoUnrnA&#10;T7iUDi5tnrazg2CQCbtmeJHyucPPVT+qzBWZ3/Hiw3X7r19dl+3jTRTPYgTxB6kmcdPXkheJj6IN&#10;toP29rEEFvoWL3Os+oMLmnnGZ+G/1JvcKSuRkV6ozP/oFxULTvDFIee7i9gh7KZR8WBSKXAqkq8r&#10;i5Axlkk7BNxhuPtDnJxUHvAGZm7Vc2X9SnCCUDu9HTSQF1EZWEw/m6OGyy8pU0HGCEE5bAgWYrUT&#10;ZvVRnJcQDkM5IGeyet9qo/dkAvPDH/zQ6q0335yJzFvrVWwGIw2KkT4cWL0yv1Z9xCDMqqqhUQeK&#10;o6xeWVhwLJx2yFXtbKEk0KjagiNfwQkBhh47NGl6VuOWP01DeTG7mbVDqx1F8bbErBKiVJUfbVMI&#10;V4+nTe5dEsHjjMLj8SfyxkO2d/bt4wceuD/bVjyZLRj7VXVbRBHUW265ZXVz3sJ5ZwYvtx48mLcC&#10;70ww6/IK2vYb0rbY8w0FW+BwSq387A5bE9DqVAJk6pykTboD7ZkAg041uYsm2ieVc512OYJ9Ib3k&#10;GRlxLhVs7d6gcz9pOR3aw8u58qrbcboa5pRxBGsTf/cGjnOJnMoDd8/g3LA5G+287+Tr9k173C9j&#10;lTK4NamcmgSJyLxE3RiylzOA5KAL0HNM4HcxXaTAz6MA+SaTLZcdqFvLaQruTSDyzz7xZ6uPffRj&#10;CRLdU4Hn+qZm9OSyvOn0auRMYkfpTgXbMwDhtG3n+mQC8AZqUsl96nPMVetKnS3PWuFkpUh9XHS+&#10;y/QtujAOFgeiTEQe3XTTTbWd0JEjWVmVrXWqmpVVeGzK+bqgjZtp7E33Z/J67rdhvDcLXDx/TQqg&#10;5QQ5OR4S/qF520wysMPi1wT0S3iwlrU1L5unfBSDg8OHn1/9zd/+7erDH/pw3v67vj7fUN/vjcxa&#10;yDByAZWxwRfKTrUr8rVpb9n76t1bCLsl2p988vsHt3UZ9/KTilZOcq1/azl0o1O3ablIEfVMWXfn&#10;3CQ26XW9WWbO3dc/OfqtcVlAK20L7Hjj1X+5vS96fSYDc/0NXTmYb6MKrFkpKQhlwG7i9oUXjmT1&#10;+LHVNxPgPJHrRx56aPXYY4/Gz7LNzYH6dpOBmKCRQY6FeOAYDAtKGWwYHNvm2Vbi3nR0XQvPFpqC&#10;Ra/5cUXP0HzP3tiwXPN12KDi5ahw0SM0T259pvbVBJGztDF/3Dw/BQ5O8gEldMqfohV6FS2rHOBL&#10;+YLdNK38GxDln3vO/chKDVjqvP2KKcIjsJWUgXHnz43ki/eeQyrCHzhJwUca+M7Z4/V1ssHZ9fB6&#10;Xb+FiMtzz+BENgRXqj7AluTZJIMR8LQcLAGYKWuwiNDkpAO3PbiFrrzkquyy05zvTsDVgK7okToE&#10;tAAuX7Vw7sFa0QHNQhc4mpxEAXogmRC2DZOgkO+H+czB0QRXvpW32r6SLZ6/f//3V88l4GRs8IHf&#10;fn8t9Hzfe94XWT5YW6AOjUy+HjryXL2heyAB+goGZdDLJtSq4QSINOP5TPbabeWll1+q7aUtfqiB&#10;Xlb6/uSZQ1kI8UrleSETz779uFo9UvI9wTSDQG8pk224Xp0J4msSQDU4u+b6BFH32fYuwdLYJIEG&#10;ASTfTrO1ojYYz/CTuy/MwD00rC2uQtMJwBat4n+jbdE+WOCbBa0VOCk912fnAV6ElvxM21ujqrzl&#10;J7BfJj7RPfRfp+Jn0x+ISSMryhdfk69wSAZH9+eXE//rWrC8yuYGfNVX5ZbyGYJXv0+2VK198jWs&#10;1gPAxn+fNsNr8inY48qmSdfjnC6wESY1wuPgWSm4jWwMLibwX4mPAz+7naDZCwmCm3g3VrJN/oED&#10;N9UW9p/73H2rH//4wdVtt92eHaU+UFs+s3UVwKxJwdA1tqsXL/e4JqPWqlq9E/BpZBY65YKd81wa&#10;vKaN4BVN6Ig2LUfnUtnOnDfd+p5z/TZZ6/yVtWGXpjUN3SV3k1c59fa4xmKODZuVvIMjnadDrkuO&#10;yFLoVvyOtHkeFa48g9eFx4Ht/rSx+sHgB6bnDz38UC1QgicdgRsZlpyr3/GNTGRJe4zjepetHTlV&#10;ddD/laYKSGdRlje9yJEEz3syIXwgk3zPJ7D6g+yIVnQOj7zNJ6/U8ZOmZ924+OdnUgCP2cwL+U2/&#10;/iEL699973tW139kf5Uly/wnAdp64yj23Tifnu1LPzBy23GBTFbGbrjXurNTvXt+Y/89IfszwSq/&#10;Hx6CMf66GE2wLXm1yM9CFt+ZtfMLewgem2cBkjeE9DkWAutrK1AbmG2/IucFn7z7jEBS8KFz2mWy&#10;p7bpzLhRIFUbO0bk2AF4MjftcE6n9evz1in8y/YV6FYmtGazBToTDKlFVuOToit46+1Cgz+8tMuz&#10;sq9pO18MH9gRbVN3TWTl3IQ8P0Dfdy55LGjk27Dh8JPXb5J2lW0LzOlH4JxcDTfllBX0RZviC5uR&#10;f66vSl+vHFwkPBQUh5eYpjfY8AnukrbOubHGxMc8c38mEByDQPnjE0eaiYuSG7y1sDKpfX1le3tU&#10;/NJW/Z5JvZ/85Nnyd8iz7SavyOTK5fAOreG6le8Cm9QRwCY/yrPH6HL8WOi5tBXdh0bj04Dh+Zm8&#10;Br+VBXHyOBadTzcNC8lf4I86Lkxs9vgOFz57o6+1d1K1MyOWrHZc+1unE68umsCxNauyhzpF29bt&#10;HhfwD8mRVDKbkhYA4LUJztn6tSYW0Toygc8lK5FJ90OIkkvlS+cWGZcH7cgJ3hav8mwWSpAxtgBM&#10;cqu8SV1+Eh9BP/Lgj35U+kMnbBfubU6LSugo3KTRiYE/+sBeoIP2sCl8wa09Fny4l8/n5YWYScoO&#10;HG0af4MN6thVTx5rCzwldAMzFImN6Mk3+sVWopFkkoxMmxOYySjtVV/+l39uG2x8cF9evxC1dMDi&#10;H89se22Bjf7WolLnJ09mTE3XYx9q0jk2bfyXAKv6LYaoFxdGZELX1qOWaflrGJU2Ff2KYqiWf1Om&#10;IP1q/rSt6nG4NyEvz9bZV12T3ZLqW8pXr26K79yLQLI1dtqPz6fDE/aky/abmeyzNrHbJkLZnZfC&#10;W764caQ+Zd8liVvs8W3yfPIyMsOOWPxr+/lZsFx802+VjGR78yxiIQ/V94QPZIKtnoVZ7kslK/Sm&#10;7Ebqi+yCdcUlV5SdLb0KLzZ1cfoF5fkHtlvekzLqbhltnS/9ST01aRv4eFr9XnDRbnAyUVfl8T7Y&#10;MNq1OGhk3pgQrt1vhFYpCz9917naHaB3cSjZTfs9gytb7V7dh1vo6BmZ1P/gSS7rnhP5CFaX0bJ+&#10;hods+owp4KLfsjWxc3EEegv2vF3snK6BhSbq0Z6OB6CDMVp0fuk3ZgK8a+16N+NF4ExfzV9RpwSm&#10;VDinzeBruyNfeBKbxfbAS5JfHACc2oEr9CjbENieSfwjvgUf6rnEEkz+siHiXWJbFhKow3wk/toW&#10;Hrzia9q1N5+DQrfZhaUWi+U5GYCH9k1dfARtqT4hKLqvLvkGV3bE97K1IGJTdowtG3vGnyArdj4R&#10;Q9jNAE4CSNvXBIjCvV6ClMr9EFXH2tc/u+TkvfBYDUvdw6w6BhkCJalnnCTX6C9gUgP8tPRc9k/v&#10;lVRWMsUIh+CMBcf6tlsP5vXr3nfbB9zdI5yvpgN5JY6q1SYU8uqrss1p4J7Mt8ckqysRjoHZyqTv&#10;WQKCRpiQH+ogohPtDuXWtFN+0tCzj1jTNHZNKTaTe2hTQJd8fd25PJ88cjGWcJFORdHRy7U22jKY&#10;gwgcAX388cdXP/zhD1bfu//+2gb7yazuOpE3fjn6Vqhy+m1t55tVv/G+963e9a57Vzff/NbgGCWI&#10;QL6YoK/zffnGlcl5HXRqCj5pT2gjRRJa4YMHAz6rCNGmngcXijfX5YCsZYYj0QHHdmRPJxims+6y&#10;Y1yHBg1vjNHIX197JqGdcuAOrRlUdCFPYE2+OW7KpnuT52edo/PUQVbQx/VMCjOoZLloVXzq+sDS&#10;rFeO5zsDBCiJ/MKpDGQZ+obju5ZciuMZ8HDmweNcTXuq8MU/FynwMyjAcbXdksRWTkfgLbu77rxz&#10;9b//b//r6o7bb+ttniNb23GaTscmebv81Z+8mm8/7c8kUXR9bzsGJbR5bptMW3GS4epMcw98Nred&#10;iJbp0tmYp12ZraL2pW45cV6JvQqM2oI0J87zNw5BOwLy1EAgOqAzvT52/IknnqpAlc43Klf12g5+&#10;xwYD3nbUIG/0t/W6+5N1/YXExT+vRQH8a/pN39aM0x9YjGLCwxG9y/oXb2eANH3Za0H/5d+v1eNQ&#10;iSzqWi/LCr0vf/mrq89//vOrf/s/f2r18ksn4lQJwtmqSj/eg8zXxGRpD9mRHEee1tc5KR1IP+ZY&#10;eXXJETW2uuWuy6/LlKD3oDUZ3F6X5fRu1jdl6qi3WPK7boXZoT3c5rlzBhQnpQAAQABJREFUfV3h&#10;FlwuxAMKdHV0pcqlbo52DZCC+6l8dzUQyxE14bG15Zt0CfJlMYYJ3ffn0xm2sbGAzJanJni93dsr&#10;p7dWb7/l1nI4LSrjX1wTp5iTyhHlGGurgCPdhq+BB3wNFnenbz2e3S4qBVf3y98LPvpzMsiZRb01&#10;T/An3xG1zU8QzX3GB33yq2OD84y8lpDk2D5J+LV+3H7DwGUXg+o8LWfeIOv1EvpWwCHyWLBip0LW&#10;4gU75y1XODgUfmQSUJNwyuT0/O2ZL6hz2pT2DN+r+HK/Ampg5gdfeUq+Uqfz8rPVUfRQMucb7eKP&#10;oPPm88oDDhuw+IYdIA38POQL+vbVjuyHrpl51BrwyseBU3D0vV5txNsqLBebHU7AnR8Id8mgyXjF&#10;gOna6/dXEOmFTMJ+8+v/sPq7v/vbbGn6j7XNnD7iIx/5SHzY31j9Zr4hTW75aQbHJnG9WQ6HPQkG&#10;+X6rwbztBk9kcHYquwMI4FyVgau+k59lAteW5BWwCiqCD0fyRowFEMdeFvyxsOGFbBX9k9XTTz+5&#10;ejpvDx9OkMcb8nTi+CvHsjXwkRqcagfdqm+P5/yy1G9S2Nu+cPFdWfVa/GB1se+nufbjF6ITuglG&#10;1Sr62C9Hk8by0KmSudQhn3aeTd9bQfh8H1fIFx/k2Z3AyIn4BkQFf/Gdf0AUtrJ62Ari+aQLvMFb&#10;y1POXW/KhXN6tCk/9Fkq+GFwHZNHnadP5Tr/0CPIdD44kIUkcuDRLARQdgIJzrv+HuS73kyeSUMv&#10;sljjQwCTqvyiA/Rvsy3yonXJKvpGTuS38NVgX0CPzfJJnOeff2F1331/vfrud79T+T+YBcZ33XVX&#10;vYEgEKVc1bXQiz1G/wqKRH8uyxvkZFywRb297enSZ4QO3d7WW88RzhHMNK50sM6XNk19F94r/Uqe&#10;aafi8tAldK42a7c6NmA5rwBMDNSapjGEFRgJ/qUTydM2ooNlU7f8U8a9wcGRHjuSQ6yafOoLYnVA&#10;J/adfHvDgx04Ezqpy/UjDz8c2vU3eMGfehXWjqmvgL1Bf/RHQadw0ieVzETGxs9+g6r9J4O1CGve&#10;OrUQi81Ge376/v37V3/4h38UWm1nMfj91Qb6ihdoiYZofTG9DgVKXhdZj/rUZf6gI1vx+BOPVeDQ&#10;Yi0BRFvpor9JjE29a4vVejk6UnEcNiM62jLetnFsIszwiOyZKHEOZutVj/fwlDyOrsPB22gWB9m2&#10;VbCU3bFYwLhQWXBeyKQFnZuJQ7br0r3e7uy3atUNp+rvI/MjL+oSX9naPr26JvDYMEmQcwLFiCQg&#10;ikbV35M5u/3t4eO1naNLgvH9plPbQnaz6kx+dklfM7ZEHe6hrbL8WG3TX5ssQlP2BB4WL7Md8kvw&#10;MM7UNvXD04+PW0HZBMKV96zHuOlfl0mA7ouXrRvTVkFeE+t43/G47oflU17Mq445L78stJgJZn1B&#10;TULFvukTxHjYmImjwUHschJfRkxIPA5MAeMaLwemZOKuaFR+Wvcjo9/q2rePj5W41aLn6lKvrcBf&#10;zE4oxxMf1RZ0FyN8e/wgO5qAga8mtpzPpBpYFj354ZMJnfFLtjNed8/b5mSQ74c3FVTPpOfu+O27&#10;9uz0GduB+4smuFXaAMVL1Qt3vOAXreF1yocnlcK3/5q0jqsu/BxdA4vcF+3D+7IXob1FumwBOs93&#10;MOUhG5Vy3zNjALJV5+E9GfF+9rlF3sHDU+X4jqWL0aWaqKwJ2X5b3A6G4jA1qRD/09GEKNvyk/jB&#10;ZIddsTuUyaCZgB0dYGfgEHZQwqX/XOpkh9Kmc+fEVVt25aUr3U6Tn0u7cvBMW8k/uYezeyax2JGq&#10;J9Wom97JW1UvtLEoseiZ9rKV9BzOZUujFxaGdPt7Akjek5Fl9hGcsjmh2egw2db3GttazMlnmcli&#10;fiS7fPjwoVpMSI/om4Uz8xY+2oBpZyR6JeGFeht3/IvNz/1tdjHHoBhC5PffUEJvtCRLQb2S87EZ&#10;2oLGfsZeriU2hw1tmx0/Nf/Q5rlMotuJwI5Me5L/sox5yJj5Gm1XxnjMePHF5NMX7Un8kqyAzcbh&#10;vzHqtVkoTKdKNlKW3BiHmROBrD5A8nzGNdpSdjYyIsFLwgOyVhOnkYmwd62jnheMICg/PLwta0wq&#10;0cWJ++D50MSzohX6nCe3QTY4kQc044eTJ3qi3WiuT+BraMfQFA20Xz605F+Y3ERr/KA7cNFfkl/0&#10;kF+bxx7AaXRJObD98OlcdqcAW3/SfVd8yOShH8oUHjmSbUkfnZvdhwUX7clys9Uu44PYKC9hatvQ&#10;QHl4ONaC7eQLZwp22YjUvWkXi2bqWBLdnPxu6Z/IAtzFAqsNwQ8Pa4wT3Kc96Ou+tgCJj/owsfIj&#10;iUMY73kIBrqyIVdkgfXuwNV29CZD4En47Nyk9dnQWp62d+Grfnx5Lq/2q7TolWs4yO++I1r4B6af&#10;+2Mb0ZRuuV/n4h2p91zG35kADiNAS0KIKrjTV6SQgdTyPI1uAepKKU4xAgL1606lgC8wwSumF9ID&#10;pzukua/uqUN+CYF10ODK51qSD/yqQyNKcLdqxn0mx+BYNSmf55jhu10cTQa7mB6AFOTUyVfSmRB0&#10;bw3H6Oe+CWHCt+fMTHoEh9DBP2wvZCCUn0AmnAxMB69dwTmoFS3RTxsmbbbZfWUI0uZ9511kp1yo&#10;UXnxq9qubO5xULVbKoc69LMqnWFk+BjCH/7oR6uvf/3r2er523lL57HVSwnYqoORs1LBaj4TvbaJ&#10;etc978obv7fWai0BonIeY1A4FQTSfueE0AqZlxP8spILrTjJYJYRST70lDh37qO95NzgpWiSNswK&#10;h6GR59J2XvM38O/7I19NA89bThvm0NFxEw5Y6EWO8MizxmUcjQ4GgSdN+eGjaxO6U2YGKpt14y+j&#10;oh40msHIuWxZIE1gW5uVH5iDjzzoyfhUx7S0fzqDWsET+UDPMvbhmWRbFUo/9KqbF/9cpMAFFKCX&#10;EtkzyLcNmfMP5Y3If/PJT67e//73R9evLJvHWdLBkSk21Ft5yugXcrNtweLglN3KfU6XTosOEF22&#10;iA0oexW9oxMpnGeR1Vz74ONazxa9rD4ifYlOSt4oQtUZjSkHydu+p8+8Wh3YbbfdvvrHb3yrbKA6&#10;Jbp0flrqC0L0MwDP0y154Vp1OVxMr0sB9Gpbw3lsO4yPtnhybHqyb21Hx2aWf/G60H+RDC1PIJR9&#10;zZEd7dT4HMnCpfs+d1991/r667IALDJ77FiCGpHb7awoJnKbadOmcl4307RLm5Wr4yJ+dIL9l+rt&#10;zTx3T0rv03nrmYJTVuF2yMEqBzF6Uee5ZvMryb8Bo57nQa+WVweZ32mI08LNk1y0Cnd/OfnQa198&#10;heGnPic9b34FrcqxH4NL3Q8s1/DiCxzJoNVkiDcW733XveUQc4atdLYljjco2Bx+B3+LE8qeDB3r&#10;DYsMQFwbxJn09VavwYeFK4JHdjipQVrRMrKW8oVlyhhEVcpxHN5tvEkavKu9ubVDHbQsAsWutN8m&#10;f+EEv9DFhK/r9h9a3gvOBly1jEM+zwaOo1S2cMGxnPSFt1VX6qkEMQxKKhyT37Fb4SRnaTtZmjbN&#10;M4OUyru0Gdzyod3M+blFHh2nbJ4UrECswWNfp43Brdq7UZc3wpQzoCOb6p1gofszKdn+StNwJn/h&#10;wQcdGqqHH6SV7f8EXkROa7etdK/GNwx33agVxXk7RDDriiuuKj/Itpg//vFDq8MZvP/NX9+3+v73&#10;vleBlLvzqZJ/86d/XpO+vk3HfxSMNUhzJEO785bVFfnBSTuOZUK4Bkd2XAm+lySgBZ+XYjOeeeop&#10;KNcAVD+479L41L5BH7/4umttY5e3Ga68pvo+gztbJZow9hOEoDtPBUYFLWInBXuOxB9/yYCxAhgv&#10;JUB2bHX0xWwn/NQzJQN8bPgUD1P3DdlaXRCCH+loIG6y17XJ4lpMkQnK+g5RdKUXvvZAj54cOHCg&#10;4NmqTnDbWKgHp7b7Mx7Kd9QyIKwgQvW/ghY9SYSnFQgJHiM7zbeWFTteshjzLKeVWrZbf2ZcUDK0&#10;9BsygbMriwLIQ/X/kdWqN/Z2BvDsuOczoC05igSW70FHSl7aHqlTHZLzOQqwVMA/dC3bs+STh46X&#10;f7LkJ9wWqhE9eekuGjgXaDfmYa/YOvL0o4yr7ov8Pfa4b0vfsPqDP/jXtYvKCy88XwFwQT8BPYiS&#10;X+1hN1VnrAZfgb1a2JBj4RQeOHZfsgQfggOZdB+t/Ep+A8NkQNGpbNYOLYcnRbPU89O0aTq5D5/p&#10;WybflBf04EPVhE7qrefVTSjX+DSubZ+G7s2zxnnuOXZ97Zdph3ENHDfT2PcK1KojbWN7yL5gK7/P&#10;uMwiCwsO6K1xplQ+AHpp1JuYtAutJG1qW/0mIvAaVfl++g2xAWQZ7eidiUj08Vmo92ahN/qj6Y9+&#10;9IPqd8f+zNj9NUBfvL1BAXSlh+jaotf9+bksLPIW3BOPP1bbguoXjJHYYL4NzSMrfvjRMa8dPdmJ&#10;HyQOh0/5kbWyT7FLykkWwLbO9Vhn7KZ7+OmnTvktZNFHmZwJtmX79S31PH7CmV0+beD7lvk+Ysqc&#10;OdPfO2cHTPZUYDI4sF3arBPo8/brxHS248vBXfmZ5KPvEnkTc/N98An4j74KQKeCoiO9ZxvLRi56&#10;Lx/4+mN6pn+BFz8FbtrrOd9eHWBoM/kXzNafsS/KCS7bAhk9vZm1tdULrUzUyodP+u5kWJ3Zbjpj&#10;rvw+YeRoFzzt4auqJ7fqKC4IFz6Bevki5QsWBfQvPcml//GWIrmoIHz6BzQw4eufpLw3LcE3waDP&#10;r/4zuNBlAed6gyi8gBNdLl8NnoVTZDN0uCQLwKTKo97YTHhM/mpb8puc8mbd4bzNpEFsiEnfAwdu&#10;qIVqw0c8wONZWOU+HMnp9G/ig+g9O7bgiz5VHnhrt0/ypGD4vox1gmPZ/NAPrj8/vY6df43H7cmm&#10;nsj/m51iKpa0PpkbP31c0DN2kPTDo+eu6WnpU/qek+kTq5+MrNNncoOXEjriDbrSIUfkxvu2WS07&#10;pTfL4gPl+N/8HvbDAhNJnSY2pbJnkVf2J4peCwKOh6e27D2c31uySE7e3lEguwkseqdOsgt37aEb&#10;5GR8JAtBdmtP8C6ZSfvJzKvkIT9wJDDk8QNTmmvnFkSCbSGIxN5Nkh99+Blkl50ZepBttkmyYGHe&#10;AAR7bGnZoegl+vSbxpkATD2NRuxU7BGfm51S16WXnq4FNtXe1OmenbTsJlOfmsnnlkwEmzxno9mn&#10;oxmf6IfZULSaiZ7ZLciYugywv0WapgW84RF0f6UJT427pLIN7EPGc+hkEl87J+EB+krFwzRI/0He&#10;8PCFjJvEEQ7l+6p4tXt3Xu47eDCLZHuRG9+aXy7fy3nhTR0W/w686kciN8bM58Tq08898sgjNYYd&#10;G1bxisAw6YjW/PaRJ9d4Rq/22bI3slf+VHigr9AvTpIPA9g6MjdyV+3LI+XSExZ/ii6LTWwa7TBN&#10;29GQzOA1WZXohHHS+Bx1c/mj7vmNEIBYY8vgiZaRkuKH2MyMPwaGfogv4nOTxjpTZy3OSb+3WefY&#10;l2pI6sVD8Kt/Cw1NJIM/E918+B4Dtb3Z7DPkOZ3dJPDNOVrpH8EK4IKtXTv1b6/tGzpL9Tx5vLRU&#10;5wu9wGI/8rfaLa+656gO/RF+J1OloqFv5uZlgrOBgw57z/b8i2eS9vMR6o3+vCxBNi63C0JedLAN&#10;+eAhr/rxt2Qg12DgK9ppL30Qj0oLS57MR0pjn4quoZ9y+F80T+6yC4veaFNJ24Kf8uUjlHzGhwid&#10;+BDsCRtar4dCSipyAJDCg2Q9+Dl/VN6N6uCncptlEXbBre4P4YaJhHjKeOa+pAzYGtTPGwnnna8N&#10;y9lsE1LMi7AxzJOfAwKvQ4deKGJSJE6ixKB6JgAQtocxnMHM5EfYrMbfnSBPTsPcdt6igS0swa9o&#10;syhPWJiONCuLoszacTZvJMNP5yowJjE6knJ+m0neamO1G92b9jt5WkCUGx55ppzrMzlywHYvji+j&#10;QtkI5RP51rFt6z77mc/UBPCjjzxWDua+fZeVYHLqbH/9jjvuWN128LbVHXfcXm/X2eb5sggwVE+l&#10;Y2NAd6cjPJvVmSbPXz4ahyK84aBembw6P/hINehIUImz2gNxu/TEgS76GSAtbazcaBEDD/YiQ24P&#10;nfBSG62YSrGce7ojWzPgkX/osbOir2mtPo6+1HJFvhqHnTI7jkNlvODPtK1vN92du6/u48fJUvPd&#10;tQ7LkeHiTGjD1GVSAI82FbYGPMk/8JO58qNow+Gg7chFrcQJbRiKi+kiBV6PAjpTiY2kZ2Tqukzs&#10;3nnXXav3vve9q8cefWR1/bVXd3A5ndHVGbiTPTLLebbaMoXcKdllz6i7jstAWYdngnZrq/PpRC2W&#10;MRCJAlQeuqfzKpsIFOcnzwVba6IstyR21MzOLjpTWPQWIQEZe5zvGaSu9+atrv/n039Zeky36dLP&#10;Tq1T2juTOfJNgDBnRYufXfbi3aEAeuE9nrfNmyd9bPlq+ejn3e+NzTs/9y//Sl9bsrngR1bVDd9Y&#10;4VqVx5m///77V//5P/+/q7/4n/7HQoITSobJx89LMwEsn75DAl+aPtmzzfYCOfmnfOPU5apwk6xU&#10;IYJftypYs8i9G2AMbMdOm75Z9xVp6HnpwjIDZzPTtGEceNeTr4IE1U/yb9LmwPe8gmYJAqx9muTx&#10;ZqR+rgb2cSw5vNdff936rSMw9eECjuqyrZw0db1sMdqhQ6vHM7CrCbr0bYIXthLjG+CdySsrx+HB&#10;LzAwN6gWDDkR/4N/YQB31iKThRibJHFuXqcAOMe/4mHTFy711DG/vswxMLcqX5cZmk3eakOVVGyB&#10;sdS/AFye5qDfj58wMtOyl/vgs3d5DsS51FmJ/cyzunYslGODnSxJnTMB7Rb8/AaXuTc+iOsqE69X&#10;AIHtrIHoUi4QGntwg0fBK9zalx7YF+oBmNu7NoJ3Kds4NE3QfdqdxsIi7dDm/Axiw7+ZCIRjWf/g&#10;BDcTwwZCFm3kVnZ/eHL1jW/84+pv/+5vVw9k4vfAVdet7rnjHasP/MW/Xf3Wb//26qbsXsMPPJJJ&#10;ON/pvSZ93a7Q3RsAp9NmslsD6gqyJrBggB88Tp/MgDrPtvIGiq3EfEvYNklFr9gJfVeoW+3wzVyE&#10;0qc+/3wmoUJHcLXx8ssuycTwlSWz+sIT775XkzLmeLWCweS/JqQTGD6WXQiefuontfJ/vjn8fBb2&#10;CQB5a9iA8OnHn1ydCv78SbgIAlyaoCr/nU7c/La3VxvohYUS3iyufhnN4os+kv6drXNu4viyjBeM&#10;hSqYkH755rdmC7bAIVf11j27CNbCTjyfVPJQPuwyiM4zW6tJ9QxPcw+e/uWkzt0zPmrfoccBxgjw&#10;nLIjH+6l+gXeBXUHTslrCpVPESTBzp/iTZ3n2Xn1RxbVxaa4b+w3Y4Lyqxd9U5YODh4BmEF/2hm8&#10;6QndNcnuLUoTaQ888MDqG//4jdWPH3p49dGPfnz1O7/zOzXWeerppzJJvK/e4PZGuLFU4Rf4M9Zt&#10;/TFu3a4AahFhwbvGQqlv2jJHeZTzQ9uSWTKXvJym7WyvPoECeasdkUd4p+pKYyuqfmqY8a/Apudb&#10;efsqf1Ku/Sn31A0OOZdc99jFBCu6ZnwVuZRXQl+pcCz2N//dU9ZPnn6uFZ7HFuUfvtrqECxtkzpv&#10;2pp/6jHmVBacWliSfmczyW88derUIp+bD9+Ec7IFP7qITuN7vwlVv2YVdhZgx7zxWfQPfvhZ33WD&#10;a2Tw3nvvLb14NTEQAVZ6qn+9mP4JFCiRz5/IJLFtFSDXLfNk0q5rFovccuvB1an4QBa6kROJLZGm&#10;/xgdwSO6wUb4SXTRr3WwlW70aeIOlTF/wPGTlFdOMNZOcEfydqfPnRm78aUmn1jNya2T1T9ckx1b&#10;LGBRFm7GgeN7VEA3eOuf+GYSPOStILjztM89OqDvGrwdJQFPcNgASZ9Mb5R3XvRc+hO0MpnibVV0&#10;2ZwEo3PGd/S+nmWcifhsvEkZPqT7e/fo6ztGCAc2xvWcszETYNU3wgGdtcNW0KaC2pbic09+s73w&#10;nQB3wai+Nr5p6oU3XGvyN0e0wAP+8rkEkrcu7QlTE7pe5JDwRJwSDhK7h47Sws66roUCaQP/uGUA&#10;zXvBkt1vxD8lfb5+AW3ZfzyExyyksYtJy5q+8VTFPF+s7WlPFm9Ncl2W3Uh8sgJ8n79Ac3WSHd9y&#10;1c6SZ7YbkjEd/KWqM8/w4WgmesiX53gFJ75X3dPngBE++leTJoEP5shLNeZfwJ+ITiWyIuFsWrqW&#10;97qZR00JPmf7VPiGf2hH1/k0RT+Tk5EnOibpI3f0o1/yQc+hY9HW4oWlfnDOlq1Z5CfX0sSv6TQ+&#10;k3kTkspLJrz4YDOmMcYjGxb++iRKBCRxpetW111vIWb8y/hReD35x670AoLIQ3hN51qW41uQ19Rt&#10;AQWZUZdPL9LraQu8+LKuy7fKEYyClfrzv2T23NKXVd3B//QyoUtHLCadiR/+H1s3OBiXRFPqHp1B&#10;M770jFdwCR3wBg/EwuUj9yYS+Zwl52mHuj1HQ3aHXqGBxdPq15brM9lGt4yTLRy0s5Dxhck4E5ru&#10;sxX0VF8NHvvDTvmZtLB7X/EoOP23kNhZi7TPhj4lv5EvMtrzMY6X1xzGLBRh5PAbvfimxite2Dt0&#10;+FCN/Q5lRyXJxOT12cFkn4U/C3+1Wx3eCBYrBMub5+x07fgaG4tmdntia7yZiT8Suh6PLSSjx2Oj&#10;zxw1pms7V/hEfvnGPmsZsSi6G7PawclYsXWyFw3tiY7OhHAvSmLbdmJN4LUMZwem1FXXS7tL9tKG&#10;kWGywhbQe30D2ZJOp+5aBJFycF+d7H5JebrTOtH9k3vzq3FDeFLKETjw2pvn+rjKE/2RjHVOx3es&#10;/njBZ82X0M85+s5uFAMfrtWfLLrMbyj/IXqlTZcEVhRgjY/2nYlOgKMflXpyu+f+qv0L/iXjeU7/&#10;tjPPhIfqgotd3yYN7dZtTH6xpbNwyo88TFvHZ0EHcMgcOUK/aqP6UnZ7S6w7i01y3yK8mqzO8Whk&#10;xg549BF/bHNvi3sLXiwuI7tskzZt7qZVuIaE6lfP1KUvYPPRTRlvo/NByJPxPvtT+QsPc4/tD9IX&#10;SR9dCy4CWxvQCk+UIS94UbYs1+xOXtjuVEBzij8K+M/JmEGr50NYqxqlUrgQHsKb+TxbCwSATOdU&#10;lCsErcF3nvXArxWi4TfCiDVCXLgtAOQppkUhNC4aUfAZYat8NuuV15sAhIvwUDb3KmAZpdFpnso+&#10;/D6UbWtoiqQdRbQsb7fiSUis8Aph1ZtWFzFrhVuM7ZkaQDcD1S3vOD+YVW8e5D4nVdJu9Oh2N5NS&#10;KLWEQAmudJ6hf5zSGEwTIpHaetZ/5E7e3M68SDSmDabOw5acD/zggdUXv/jF1be++c1yvrx1gKEM&#10;5rW1Guua1Tve8Y5629d3EX0LyFYeVulhF6Xfk0lwdeqIGBRbKHAmYxpKgfAGHcFFFz8Kov1oaGtp&#10;Ti0D2C3X9h3D5rzlonlPMMGUPGt5zLPwtcs3jccIYMWuOATqU44sKiPN4AMcuFCIwpFyVL1N91Ea&#10;8l48Xp6BMfkYIGmNT+qacu7pMCS8Rh+Ba+eUbWe1pjLhcfhbk1zJX/UF90kFP/Da0cvzNFBntjcd&#10;nC3xWvay53xorJ4r8y2FK/JWuy2cLqaLFHgtCtDJ6YAdJRO2tqd88MEHV5dGz1/ac7zsiMUfgshk&#10;kZ7tigyejU3kvEt0ghx6Tn5rcBzZ1Am55zldKxsX0e6BZWyCAUbymxhOxlpRZWeGLatGK0XDFyPB&#10;OYsWpF4wmaDYmPpwYQY3cZLvuuuuemPZ1vcGB3k4RRdYOVygx4UX3Jb78NO39XXbjJ3CF882KYCH&#10;ZV/D404Y1bQceuIT/k9a2+SUcf5GJixNN7yT4JKrwic4nU4HefDWW1ZPPvH46rN//dnVn/3pn+at&#10;13akrYwjRxemaZf72j5tSKs7qzo3ZP788vQgPoBfdIH4kuhN+sx5wwu2aYR7pSMLsMnjGXzW19W6&#10;yXR+zZtXU2azLWD4wb360VS9LyuUl1ati3ddbMDp6t/0gfo0fZJv0ZAJ9ziQJrb0sfLySipAEfvS&#10;9XYA8Jo4xAZIVh2+lG/NmQTz3D067PxYBre2DHsyW+gezWBX0Mzgz7dzBMQuvzyTVsnf31DNVoVZ&#10;vLY3uN9401tDv/gcgYFPa17lmjvV9gqJu5VBP2laHHz3CIAuE6F5os+VagFhmDcDg6JJFy5+gVd5&#10;517KDNRUVjDqz/K84TXdlW0ZCT8WXvBfCmbyg1v+JXrmvPSv/Ju2iZvgd8UPTgMIZPwheAsGjG1z&#10;u33DkWMDBHJpW2BpdsNpnFrWahCxVDKDBuXl0Z90MJHf34NPR61vuWl04MTGStX25TxUW9MJ2vW9&#10;mjSh9YVTF7ySt+Uzg5QMqsD1jekvfOEL+Z7357PV8rOrm7Pw4Pd/9/dXf5Df7bceXF2bNzBPxr//&#10;yTNP1QBtb4IMtk+uxXnBAR/VDVc08pbC2dP5jEb8d8EHcqVO/vwxiw6Dh3rr23TeruK/Rb7Kzywo&#10;1bTIZm87VnkDV4DHYPCloy/WIE4uPjC5VPfefD5l32X7alyCZr/9Wx9Ivt5Ony4IlNqxwJsAcLQI&#10;85lMJD766KO1tTT9wbOj4Affhx9+KHgJ8PoJJJnovbzeNDBJbCCv/+XDC7Z5i/qy6BJ9ZpkOPftM&#10;8VTfWr/QjU1w3osv8tZxaKevx3t6Tz58XoYMkzuJHPfuHouMji4KNqJr5NC3m9FpLz8AzotvYqCL&#10;ruxJv7nSb1CSPbaiZXdHD+Ctbm2uAERgygO2VHqU+i0ws1IfTO2Rhw2yFZ+82kUupOJ98Nh8w45M&#10;GlPinV2SyKLP5nw735o2qWPxyqc+9alMlGSMmXEAfCyYNQ7zJvZbsk3+6I/AZQXeE7yTyjcKXLLo&#10;TQb2ToIHncUz+HnzWHvhQjfgoh10XMCkbHJ4SSf9osEF0zhDHrDWKTDK7gQG2bNT1bnlLezy29xb&#10;5J7xZD/5V7M4o2hU+Nm6OSyMnT+XBdhSyXfgtR3pa+eClRfyRrvQShltKxvFN1W3toUmBafGTD0R&#10;w3ctuYvceFaTKoEh1RgtNAfXM0mdJZ+B/0YmcqROx+Zdb1FPF2ei5I2s//VgewsBfY/F37flM1p5&#10;a+tUrtH/2EkTkleu3pPFoN6cEXQ+dOgnJaszdni9On6dn9NLdj3sjygvRyK4nF+SxUTs9bPZrUJf&#10;IQbFFs1Wn63XrS+lv4v8Dk1bfzv2Q77YELpQdiD6LU28aeSf3gte15tOwU0ZcQqLAA49e6jeutLf&#10;1QRv9InNk/C73lyNXtk68unYLJ9TEJNQNxmv32J/nNMzbTAZReb5FvBrO9tvDsoHX3oyR23dt5TP&#10;oZ6JO+kT5AHjXE1s9U5wFiPXhEqewQV88SqwtXdw2c6iHbZlYKK9CbFde8OUwNTXTPKWL9pU29IO&#10;uiEYLrWN7bdzg1zjF7iNf7dbPttkg6Nv1d9qV/m5FnGFhuii3fgIF328c3TKJtNl0/TFYKjfGJy/&#10;qz2CwGwe/pwWm4xdbLzwlxxEHuIvkCf119bcqa8mREJHCZyhjTgSf11cChwJHvo1OJpgeq7eQky8&#10;MOX457ffccfSdn5f+HMmgfDwGa7qrfal3yAj8NXfwdkkD3+JrVGXvCZ90Ae9vZzy4gv57vSCh50X&#10;0bbSYrL1ZT8/vd7zn1/6V/U0HNmpOu2ehE+T3OWDnt99d/ylJpfCX0c7AaIh3UffmvAP/Wci0XXZ&#10;A3K+yI86yKD68FSiw+CNrIxfRM6qv078+nR8Szwhaz4VOPwl7xb4+vyPN+GkG7NzzVvfenP15xYx&#10;lFwEx5koG15rMtkRD6od4lJWHWSk6o28+Hbq7nP9Vn/H8i1Q6sUr4HTe9puQkx1Sj/L0u1LRucej&#10;aEMXPeOb15gmcfaKzab8xLP4pPNJFXnoSOtyx5745uWvLrFxEzT9JnDGwsHLEIu+n47sg6UPdi1V&#10;+9Pught5QPsrszAIPpJ+Al0lMV4LWo0J+MP6DnDsoPBs/Hc8OpkFrOhYArOM7arwpqzlxo6E9dNf&#10;3l+QSe2k5Rzd8bduZyIztm5vxtx74vPye70B3PLV9gTdXO8q3y82Ke30GZ0nnng8Wz8/X7bFYhST&#10;a9vb6SsCv97uTj42iRx7xt7oy/R7LD56G8Pwy42FekxgUWjkJbSnQ97EtiBAHzHyeTK0LZ1IHInt&#10;rEn8yI0JbUkfxJ4eD1+0khwDuhtumaT0trNdo9hkbR8Z4m+rQz5tNmlMfozX2H/4GX/Rb/nGNign&#10;DRyyTrdmMVXZ/si+vt8iH7TRbmkWKhmPu6fdbDZYaE4W0UY/jH6S2K+6/diPtvHdj4IjX80X0bfY&#10;HQk+dGz6WvXWYqnA7rr4Cz2RqY0F+0TDxgdyjK9Nn50x2lovg1/9y5HNk9izLmvME5zBiQ3ZlTbV&#10;WGqxc3V/Mar6PnNU8odYlX9whWeQrbahDXzZJbbMm9FHo4OOXlygi/hwU8Z7N73lLcU75bWBnTpz&#10;xicPQpO8ISzhecELWyzAGvqTE+N310Pz8QvYM7wlK3hbbS3/L5qV/10fnnasTnk2Z3jCnzKfiSbi&#10;nldmkbr4WmRgZ4ILcsNoxFfYpKhznX4H9xfkQsRCPIQ9u2zr6aPNFybOl+BgOXRBCjGDbpWVFxNs&#10;pzKNHmeOcSbAGKuTYhhnJZ1yRaAwDsOcT4IrI6ADK+cmx9qmNA1HNHiUgHmeQbbOTPkTDGjkAC6U&#10;O+yrlfZF6DxwjzLA0z1CbrWA9qjePXCaVmFCmNUTIFZvcMaUE5Bug8IR0h6/+mh5FIbyMwLwK3oR&#10;oGxXV0IavNSlHp2guvbEkO7bd2WM1vHVUwlMfO9731195ctfWn3vu9+pTuPS0OyVE8ey5V2+JRaj&#10;eOutt67ely2f3vue967edvPN5aQFrRKUc2dS/yWNdzzvfBssHWRwFdBAR+0mQPCStE27tmPECRqc&#10;TzF2DFTyChClZJ0XT/ClfhRjcfRSuQnyccDVUXzLsYKG4Zlrba08OVaewKEIAZSgUgu15+BTLPfD&#10;jaK19sk7P7iXoc79gCuFgK9hHAMNhgdkdgIR6G61kLrdE+zBE6tA8JER8u2c+gZB4DO6DKU2GBQw&#10;hGhZ8kE21QGLPC+FDkznDIa6cig+c9jr4+9pxIkYGc6cTvClOFm+xWLbcTDpxw5fml7kRD3aeDH9&#10;S6bAz2fwz5ILAZ6/+qtPr76ZN6n+3f/y78o2HLzt4OqavVltl+8C1ARPOiPOWQ0QEgkkZzU5m6OO&#10;8EwCf+R/bReiL+RNh1Xb7uh4c74retkp5WNDCaROqODFbihDT6Sqt5ykBELTLIuAarIufdSLmRTi&#10;oHz4wx9e/auPfGT16U9/uurxzVcyXvY5MGiWiWY6JOk32GlvzHff0nV5Bnd4/DIS265OMKXW8Q7o&#10;/iLwwZ00bWKPJ70e/r9o89BM6mDq1Nq2c+Nq3W52TWACrmyZNDgOLtOOfwr9J+9OXeefeZOxUvUp&#10;Qxd9TOrO5d7Yxscff3K1PytBn3n62dXnPv/51cc/9tFMwlxekyjy4NUEucHqgXL7C913u8sBbl9D&#10;e+ZnkMEpZL81mp+kT2i8BVGsxozM5/mU0e750U/9Z/eBC6/XOEWO82/oB4vGVzsbBhrPczC1xTV4&#10;dgiZN7o867T4bfqZ3NAvzbPBSZ1z7jupUnr4qtuCNHzUXoOh6Z/RR6+rHBzQgD5fEp9C+09moR0U&#10;TAb7oQcc9+/PCt2co4O3Ed957M7ampBTbQD8zE+eWb2anVheOHwotil+T2Dhj8GYfva2299ROAh+&#10;CZ7ZeseWY/pjgygrrOGCL+wHfCtBJg0xeHOv+91Yj9w3cZmhW47oQDaaB8XD4JqmpoyJMPnZnh4Q&#10;oXvBSQXO5fdr+QovE0QBr+FET+JnSfyRonfJYZ6nrH/ogy41MIucSWSN/awEV+fJXyl4GlxI6i//&#10;Ira7BlNp4+DhuW2yz4U/eKP9Bn47shPehAYjR9rEn5XAhBM/S/vJLlKuJ5BIQbW728CngrOER2Dh&#10;q5+6Yb61qwNP4HoL9dK8rYP/Lxw5vPpJJj+/9pWvrL74pS9WkOmeu+9Z/enHPrG6J58qEQjwdhsZ&#10;P3zk2cJ/7+XZyjIwwbJ1m0UDjQ+bFNlEhyxa5c+dDm3YgaBR/hwcy0+sBiVvjibJJH/9WEO3tLtS&#10;+GmMpD3GLO63LYhspA6yZ+LzdJ7PoqPdZCpvGuPVmbN5az46su/SLEK95orQan/yHSx+wJ0MmJix&#10;1X7rhED+0Vos4d4PHnwwPn7esMnEsICqIMaLCRo83diV7Aiu4p/xhTdYfQ7HuMcCih/8MOOcLP6s&#10;SXBBh+BrsElv+LUTsKNLHTTJgD95/ErP0wbBQHnPZQXCyDQaW3yDw/oDffzu1GdCVjlju+cy0X1p&#10;7EvBib22ovtU+unTsbOT9Nuvxnagg1R1lx73GIG/oY9Hc2MJPADPD98pqEBZbTUZf4W+SwbBgtdk&#10;2JhLPkFMvKSjxr5tE3aFXr31+EMPPbz6zGf+v9pN4s477lp94k//sPzwSEn4n0D3K60z5MZnhNQJ&#10;b3wnjzV+TF64qbc++5IFAa5zkXzsQM433ohtKWNZ9UsWnEaOcm5ssNNnhRZxmM5Glsi4RLcKVjKD&#10;T64nGDBj7JHHolMq6Hxdnp11H/8d4e/5BFxco9WiHgvuXXZwgEePE3vs5HqStpZcZNwJz7HL3kxV&#10;nh4ZK585o21nKnBn3Eunr7322tDb8boC1wuXe+JpeNa0bHymzjfiOO0f2OwAfPkN5IZeTtqkC3nr&#10;hJu/SIqGBQQ+kX3tdl7yFh6+LTsEXJ43+Oif8TuZsfiTfguOykumvMn3+7/335Vd/Mu/+sssbjga&#10;+xdZfC30gr56F3H7RRrwz7psvbWeFpzPW0QjxxZYvRIa74nN+F780MeyGPG2ortGe4uJjdA/GqO8&#10;OgHCyM7Eutg1PAOfXNFBMs7mscfkzTN8b/73mKMWPuWeRXXP5ZMcz2XCTazMrm0HDtxYgVsI0mdB&#10;cbAqFgGX2Gvw1OdbsCbzjOnUXXpfetl+B5tSuhr8yUO9mZh75Ir8eHvNGJL/Rcfhyp5ol77hWHa6&#10;EPBeB5xzX73w73hT+sf4nOpln5WDJ/wksMuuBa72swuvviomkvhTfAn5Jm8VyJ+2LemTAtOCqwnM&#10;y1dBeH1ZwM+Ere+AXhJY8LZ4SEIL/bOEPuVnBO+X4rdYpGXShn/M56FncNT2oYM6tc89dBHb0UcL&#10;GMOjaJSjOFMhk3z9Zqe6e7wh3+7dPsmmP9Vn6ifB6L7ZfW09eUJAvicq1KXPdBTjKr8lfSKcn3rq&#10;ycLbG+r1dl1kgl9Qu/HUOLrzHY8dPpO+9tixxE9jR8gjemgLHCX4nDnTi0zYbO2Vz+4mJfPhlZ0y&#10;1KXflvR8+jW7mPCZbO1/jg1aEnmphDmTUme9/BVbNymYlIy4NlZYp8Xkej7JGKlSbvGTyFbrbuvv&#10;meCp7w0lO9/y15WSO5DOe7y+mMXz6xtVZkplvLDQrZ4vuMzTokfG33ykU9lpMuhVPNF4gGyhm4m0&#10;LSs/k9B8vgltzEKv2g8Qjw1fIiI1Vg3iYOEHX2DiCeI5aIyX++KTkhF2gfzpe/ed6wUL8h+NLnrr&#10;11bhFrcczvhMMvHr5w1Y8qAiOqtedZm8MCEChno0eXTABMcsRqg4a2SffVKu8A6c8f+UsTDCDk3h&#10;VICgVuxWzo2fevGkRRMWFnZb2BV2BCxyWpMzkQ+2pneUTLu3vbCE943fibSR/rau9eIFOsOvEdst&#10;n5j+pw54+vwNXVOeX6Ocxc1oO77BwDa2ZnuN59BaPH9sCt7oty3KMNZU1803v71oDI6JQfG5o0dv&#10;q2/h0l9+kPy1BXLsD/0+u/jS6iSxfSwwhVuf/bL+7mhE19a8rQWOsWvaZ3GqdrW/cromtbRVu+3W&#10;gF7orT1HXzLRnc/jHOrvJF8RO3xdfD7jl0szfrk8MuZtXbwAj61li9laPLDgCV3BpGcl75GHsa1I&#10;wn55jqZog594qX8lo2yyRb10bexW2f7c90ycnxzWxHBgGF+Y/NQXncnCXvb3XN7Oda6eul5sEv+/&#10;5xDwvreVtjDLri38M32u8Zz66O+ewNV/aG+QLXz5l+BK2krHR3dKDiPLL4ZGdrjiU6CzdhXNA3OS&#10;ttOVs/EFT4YuC8jSP/DpjHaB6dkmjcBkk6Rqd3RMgjNamyC2k5lr9ZRNCs0kY9Czl/S4ybzK2OuR&#10;U3kbRs9NoRf5IOvaoJ9ns+C4pkPq8vISPa6FHuFJqm0ZC67eHtYWix3xjh+g7cqrV15JO7fDA7KR&#10;P0VfuIhFP/nk46vDkUs299p8DurGTP7uzyJ0/SX+DD5snwQuPuZvduzNYofw2/hzK/n5ZSrDP/Cd&#10;84dM0CpDxkw21/ecC5rxXXiVfGwH2Sav6Nz9VzLluRho5ZE3PziYo8Ir52iQ+aUWHjek5RAcOGjt&#10;YNVAII938sSoJ3iS/yFADwILoVTSMFo4CdomfOXd82/uY/CUcXS/iJBzinxpvrtVChCicoQ9R9QS&#10;1hwJ1dIExQv/wlND8uNAVV0bmYoReSaf2hGpC+pEGp+6zpUOZ4Rw2p/btfWZlUkUktDqXCgHgagJ&#10;jkUoi3bJr07OJUdP8IXCE+DnjzxXRkE96jwZYahVCGmbe4d8hyP3CcdWOhi0UZeOzgrJL9x33+qh&#10;Hz+0+vZ3vr169OFHEjR7rpSQE3U6NLvumutW77jrztVv/eZvrm6/7fZ621fAZgIxMVGBxTltHKOe&#10;VQeaEVdykOryvHkGZ+eO+KE0oS5j6d48z7PT+Y6vdkvFgxzhfiqBCtfawoEvuiaf49TjWG3O/Sqb&#10;65ELHJryVSZ5ynlb49VlPGuD1wEhOFc5dFzaqdOBE9gd/GkcXMurDKfh1XyDtOhOVpI42QyqPPCs&#10;QdPiKNSqmdAlhCm4JV8pU7gGp1lIAY5OZOuMYNUSoFz0DFz5GVR0rpU3wZvSMjAcLB0iIyYfOg/O&#10;4EquPbuYfn0pQAYmje6SLQ6kwM9/+k//9+rf//v/kCzbq+8/8IMsEnl7tk25JqsNj6QT6k7KM7Y+&#10;wp4/LU+R4pJ9AwPyuJUtMsAvfcs1O8pOTweYG1W+taeuWjYjn+xcBdvTN4Bf9j0OR03ckv/qwNXI&#10;ydla/dH/8Eer+x+4f/XoI49noJIBsz4zvk/Zx9S75S3i9pFSJqVKBxa8yylHk01MGp+Lf/85UmBk&#10;co7aQP5aXmoFZAZQR7Jo5tIE27/61a+tPvCBD6wOHrwlvoPgO7loWdDXScSFPfXbcebcN7iMTSVT&#10;0QV6pGwF/OXP8/Jv6nE/V2byyQu2Y9/r/CYa03PWFsaeyqNuA8ipc+pz7Tf47cBv/OY5+F0HiEnd&#10;xMad71Y3+2+dynJhmdxrPM7PV/3MMrht3VeXdja+7EAFvNIGznUOhXPhvbSp6+oBAR/Jal67jnjT&#10;15tKY7f0s1ZV1yA6vib/ysRAf5Pz5Op7sVkmsQ+deLaCC9oiwFWObvrnG/MNKoEFgQS+VwUbM0is&#10;oF8Qqy12gi+HmxNtYkh/3sG2+JZ4tlCLfPDtDPQrsBN6HTdAW/il3NCwfIXYP1sXT9rF1w0tinfJ&#10;W4FMg/RF7uRb2FQ+KRpcFl/NTf4BmH7Kl83Msb/tO3ILOGyDEJg5mMC8UEbUM3JyeSb/KqO6l7zF&#10;r/ATXvzrkQHPBcymjZ4bTBSNWrDzDArkUy2rWrVuYF6LgtJm/NOGoffJ+LAGYWDik+OTCUR+59vf&#10;Xn3//vtXX8hWzzfffPPq9/Km73ve857VbQcPJgBwZfGAv+2zKxaBDE4mHp3DjW8qCAInbXQs3zxH&#10;E1xFp0Wf0KNzIZrsjk1LvO4AVvuJlW8pVwsB00d5zs9TB8hdZR/xGR09JCN4h24GbGubEXqV31hv&#10;o6svsE72Cuur84bebCUMJzrlDYETCUwEterHvR1wKAPSZ555OgGTZ7t/z6p0tGQDTyQw9HKCBb7N&#10;Bk9NNNl22ZVXlw+qr8cnOmI3pP3ZGai+jxj4xmAGozVJkDJF32XcJqBzRQI69dkY7Uz/LBijfc69&#10;ZSa/YAehOBV+C9ThOal9NfIg0GvlMvqcS9v40saV/G6J/LHV7Eqt5s4RTXFHoI8+4t8M4kdPZiLD&#10;s7bLeXM07Sz9WejPF/ctTHn507aMIxsm2/lH6nnkkUdW3//+92sbV+O2j370Y7UTCfrQs5K1HCdp&#10;b+0sEZmYVG2Ad/459yteJq/x3sm0g76TjfaHWoHwWhq5Qdu6js1MqKnaXq/+k7rcm1Tj9whh9yFt&#10;l+dZH1tW2bxJ8J4fuhS94Zk099FWqj4g8Kd/DOrrPM6l0ak82TjvZ+BdmNb50Qe8/KNfYd+6P0C3&#10;olP69Jti29l68g2eZ4PnUsuFVbzh15rVOEQu0gY0FD9ofnSbu50/3f7/OuRKk3+q6MRV8Nc5uUNP&#10;+I1M6HedC6qxi3TWJ1bI45e++IXYkmeKb8Mrvr3+hq0LqIX2PSH2Uwj8Gt3AgZ9O+Nt2hx07krjM&#10;E48/UVsEymtcL1hcchsZEQcgF2UL8CP9PR+EfNfEQWBUfxw7Kugpr1gAnjnKj5/sRMGJXRUotYCK&#10;fvBr7D7BfuiLKlgen+fafCJh7O2pExbYxZZGj/hdfDjlyE9NRPAtUi8ZIi/lWwcWvavPW8Vmq9Oz&#10;SeQfHcTI4CZwPO2s4Dk8d9npQl/W/TjfbHTZuZ92SnRfeUe+SFpccBuH5gR6d7296Eze7vdLA4rm&#10;7qE9ey6Og3bqH9ppJFtnkYkYlbz4NQsmXet3HJWRwGhbxF6nHwxs/c7UIS9aV97QjL+D74MLOH7q&#10;xQf8rh0lwr8KZIdWUvWx6cdqsiL81N41zeG55AMD30yKsAN4LlVbwisTG/wGgWwvFmjzNQlmX5MF&#10;NjMBAQfwlPEWE/zVv2ePQHLvpERe0J9N8Ecbpp82gQEHz9ACLPTkj5dFCtxqd66qXGhoUfeWMUrO&#10;+QqT1noW+PD5L0rrwheUWu6zjxKozsBXhbhiJTK+zhO5C23ljGr8QimeairT5q6n6l5DjOxE9i08&#10;NuFBF00QXZ0FrvwUsskXJpf0jj7hV0/SwL9pu0mr0q3oIX75gasMmw4Hzx3JZMf2TUb022fQAtuW&#10;p+V/ZneSB3/8Y8SqeORV2fbU2M3CJzwuGMGNb0cGyY7y5Jt+kh+4sUd8HvSFh7jP2ILuO6Nri22A&#10;G7sEJhjKlO5nvCKVDVx4dSbHGgfyHRcdBhteyrhnodPEY+FighoOQ7Oa0Aq+xZ+oH7m28yLdI8Pl&#10;P6UcmEGl2qmt8sPF4hG+5EtnX8o3jfnzXU6e4kXwKL4tOMGPDeH3gXFFaFl2Mji1PW7/74YDB4rn&#10;JoW8df1iFomq58VMyFs0ze6bIB5/rYgDwTc1RU+jIGwTPUHT08vnOeg2nnvruXdO6LEfGRFTfCUv&#10;oB0//nLacSht6G8nXx27tP868nVF6Bj6xXbywXtRDfuDf5GdzIKiob7UC1TFi9C5xiSp04QZ3uEF&#10;3cEL4x75TPLCt3ycmB4wpOo38SrPSmYjg+wgOej8WWyhneEjWa2+IedsY6XgYQE7fVNnwc+9o8mr&#10;DP2lb8YcdhaSjF/rZUT2NnpJ9kauSvaDrzaU7CW/iUXbUasTHbwcdyrfV2c/LBTRztoRKs/lIX/K&#10;w4UPoY8h/5K+Gp3YHO3VNnWT977f2xHL6zk9kci8sf4kdAVfH6U/moTPo9NF0zxT597UCQb74brt&#10;Vbe7Fo/kefmzwUUb0MwRPeiHVPRPfWQfbKkmR1NG0o6alE7feXl+M77XDs/8nPuxE9HqgmWC2m66&#10;FryIn/uMxlvyxq9twH02Sjmyqkplq66U58ORldOnspAnzz0jCxnAra6KfVBHye2Cc31iKoW139ha&#10;++qXcurIn7KZ4FsEIYFZdjww0JrNMB4mn56hhR8+o+mre2wfH7tLeKbROuhJCuV/MbvuqSAAcney&#10;FOBxDuSXyhgHwRlwc0zXDMv9aQDgEFa/MvLL53pw0jFowKTGCQYLcQOvVgAE1tQ/eaueXIxgdhub&#10;+TqNabO6JgVc0g4NXA3cyS+PCTnX2ylrBQ8hI7TVptwjBDWoSnsYZULKIOi0GB6GD16YQamtiLn+&#10;+utTG6OSyb7Aq7oDa28EC0O38o01E8dm9R999JHV5//mcwlm/31WduaN0KyUMWHjG73oSGiu5yDE&#10;UfjwBz+0uuOO21fvvOsdtVIBD6tzSb5SnOA9vNJWyjOdrufY2nRvPlHMUrQm1gKrnQl8hH/hnoLe&#10;MukB/A690U0+iVIQStfudz3Ny6LvotTkxPXkqcLLn8nnEpyBndy5sfB7o075yM/IGYOv3oGzGXyR&#10;rwZfaJbfyCUakLtpq7LodiorLcGSxiCVfPWtbkPoPu2Vj1FUpnQkJp80VrAg95XVydGD7ciA4Jm6&#10;BOMOZJXd2952c4J+h4FZy5QyA39wqQwX//xaUoCjRZ4kssMJYk/IsxXVX/7Kl+IE7F19/BOfyLfA&#10;3tXfG8m2Fvuy80A5N7FhLCIdZHbJK1s2NgI8doLM6VTJqutKkWsyOB3/yCN16POGXfJadiN5g5et&#10;dcoJTj30yornPYujs5XI4B//8Z/UFvePPfZ4IAU7//Nb1Kwcp1iUQqFxYzvYh+5j6sEah7m6ePyX&#10;QwHyHrnPX/Lj8wYvH30hzuvu1de//verBxLMP3jwYPXdsbxtbxdZRQN64kcuS37zTHJuW9GSXeLl&#10;eslH4uXfLDP9hbKSvNLALFsduU+pfJ8kfYZVFurOv9KJJb86G1bDqL5FufSfRlY98bTgspSpipa6&#10;ps45gm+8XDUlf7Vnydu47eC4d2/TYHAHY/N8ylbbY2s8o3N1BNu/hX7VLngv9kGbpv+bPNq2NxPB&#10;1eflXDJIEZCSwJVXIM4g4u57310+Bj/LYNgbJ5zfgff000+vXgkcq9WPvvxSDxbVHziSegTqDFTm&#10;Z6DUwbtwJmX5BAKXziVFDYIkE8hFjwVe2bq0q7Zmjj9XKfiywfAdmTAw3QrMGggmExjF84V2fKyz&#10;sa0GHXw2ZbVJvrXf5Lzse8vnrl0dZIUgPIq+EMj14IgflXKv2pP6bHsMD/DRv3zZtNHgXdurbAqB&#10;B8e2/a4bWsuf/kE7B3zT50AmaWxb5s0P5fttnww60wfZPlGdV+d7g3yqRx95dPWFL/7d6utf+1re&#10;PDoSfd2z+vNPfrLeYrvj9jvKpwVdgAD3vOFzKltdTgJLHZPgbRCkPTkt3GbhqAv9gTKTpp1z7Rk/&#10;Ha6Ofu6hyfzc05dK+CLJg05oqV2qmHra1+5nm/V5PnkKyALHW776WH7g6M1WzgUkrhGEiB+qxWRE&#10;n1m700RmRg+spBeA9d1HQSHBIduAChS9kmDES/EBjBtetqV0AhNDDW0xzjEu4QfUJO8yCaxuARgT&#10;FCZUBdkMJgv/0Lkn93vx2FszQJa/g2UJGmQMRJdMJvEXLsk3kyuwkTcnvOmAJlvZxtPOQmw32dHG&#10;pmP88axkP53FmOSbPfGGzul9/cZl0S3jI8xuXOhLy0R99ys80abcDS8NhjMGy9gMffdkHGcnJm+E&#10;zfiOrDzxxONZjPCd1UMP/bjeknzP+96zeuc7765JcrsdvRLanovuhMOFT+lw6u+gB7xan9ynbxfy&#10;nFzWGDn88wxNZiEEuZOqLS1Edd33+GEpU3f6L21Ek9bKztr4hCTug5Hk+cgkOZbHM/Baxul52z04&#10;eda2JOVszQLG4lOWnapz+IC75FVBEh34eUm2XXmDaeqRd/Cs8/Bgd+yAoFnCZ4UrvslvFySTFeRa&#10;wkdjakm70E++NzOhS8hY9aKnBcb6I30jiOYAAEAASURBVN8lnrTZvl8UP/YE3enKwJ0jvurTyFcQ&#10;igQ0bd2XyjfOfTDYVIGqW2+5tScpw5jPfOazCfa/WG1RRkxDankxGZDrN5e8Vf8/pz/03/acbPCj&#10;jz68uuWWt9cuJcN3gXsBUz4Hvo3Ob29l/BXZwaOzkR+2nU32aYORbcHkl2PrlasF6clPB8Q0xub7&#10;3rygr7fmy6cJDPbcW0befmKrZ9L2dPwHb86wzxV3WPozgWGL8PhKyqoL/uXrhBlsFttmYV4HHmP3&#10;YsvZeDErbRJzkp+cycdfq2B7fAiyK/FxyCJ/T9vVh37T95XNV2/ayx6xsfDynOyiVdnylCPv5HTo&#10;DH7bvbZ97vtpy8RytqKvFYgNXLhoy2oV+x4btdkufZn26nPVWTZ08X3xqPtGfhJbwOfJ9tVpj3ai&#10;Nbug/Pi46C3xo9BKO7Wx/JbAr2fu5SfxLdld5fm1JnLJR5pTYxpB++JPYJhgGX1XFn7weuWVfN4t&#10;/Z3JX28Mun9TPqdy440Hykeu2Gzw3A5dtfPEIoN4B3b7AP3WuHql5gvSN+3h7/MI5A6vtV3ylhQ+&#10;pUEF272e3NBXJNaZnUC2M0ARu9A3SGC3sel+pdtXj17/z4aNCsTK35PLoUd5Txsg0HnjMsTr/Cmn&#10;zkrJ4I22SuHvG5n0ffEcUnf7VVeHn3Y4Ytfx2ZiHrE6Mmf6MbLSdNnE/O+6kLy29tPgwLzYFqDaZ&#10;AOHLW4DLDtEHPDf5xeZbIOc5HVOvxbd2nHz0sUdKti7Zm4WD0XNyjk/sxdm8iU43XI8tyJKVklcx&#10;VWML8mERos/cmMSTVztmTAR/4zw+hDbRX7IreQYuuRn53j7b/hV9LN8ocCtmjlfVTval5b9hpmx2&#10;oyoaBK7J1+ztWPVrvzYbd8oLNxNQJouNYSzMMIFMv73hrk3g0H1zAtX2wHSkS6XXgYFnRePgDqaJ&#10;9BrbLe3Sdr6OVBPU8c97UqltKhrMYo5aWBLd0ib0Ubdzi6VroWfsTcvseRJdsP0Jum9K4r/zadkr&#10;Sbvhyc4bR8NdQgc26YVMsh3Ot49fyhjFpyR9j/6GfKZSHzYLUyp/aMUmoplPkdTE6mKfyvam/WdD&#10;H/D1I/hYb4ynzqDQ5fDkrPFFZIk85hoeFp6gj7kYdK2+ODyvScjAlRd/+EBorB29mLdhkB18r/t5&#10;Rg5UCjZ+qmcS261/AQddyK43jtlLn+gQFzobO6hNLUfNu63UTz+0m9+uTvovdYzW4vumuRivsbLJ&#10;dpPJ8NFv0+fiR+omT9tb3TfRdXJGXrtP7D5JP1H9VmgKX/XTFQEszwpG4GpDyXKeT1vVqUzVx4bm&#10;38y/DDk8z//Ko7279/X4RJuUKxlKhpH5U8mDr/qjTRvyavJ6QZJ8FL7JQw7Al9yDDzjSnsyvScWn&#10;HLsPbhmBh3Hec1k8bb7FBL1tzG+88bJ84/y69qsCpxaxxWZ2G9KO3PPpoCBY/X3uVBvsbClus8Yh&#10;OHmZdOqHSdE/OlO0G+JUjrZ9ZE094/fDkU2da3Wzq0N7x/EfzvDzTjcd6g3gIToEUd8gRp2AEiiF&#10;S6BVsoGMcnPtfDPJ5tasRvMMoyTwwSMkymPC4OB67skPh9yocvNH5w2UMspOmTlWHXCdAjn2s8bJ&#10;JIKAQCH4U7DPr66NQdcFXNWZ+rfSWRa9co/gG+jBl7Eg+BQQwSlQr+qxSjOrqqKsnC6DVqvuDGYp&#10;odVTVt5zyk0I+4i0TlX95USHVo9kJfp3v/vd1Q9+8MDqsccezbZwRwofeGmsjsk3fe+6867Vb2Sr&#10;59tvvy0DultKmBgiRsUES/EhbYBjKZSW5HkQLDrBs2nbPMUr9JPcz586J2wMkrLuC5iciyGS1zn+&#10;lnHIM3U2zIXXBaEn6If/bl0oE+4pN2U38Zj7m3nck4JxOU51Dh+4LO1rWWi5q0l4TlOMIiMyeJah&#10;TxmGFX7zzPnABIcjW+1N3oELBmPTTm3okrc6yEr9G/xStvOT053zhr0j89pTg6B0otuRBYMFb114&#10;s+LGG9+S7N8qGZEnlMqv+QRPbb6Yfr0pIIhOR8nCyANnR4oIVqf5+b/5fG3h8/FPfDxvAN+SYO+l&#10;2SL+raUL5VREBgUEo7n1Zu3ufDeu+oPY8Sjm2vExqN1M5HuS85mo2rmf5xFZnVmJbvTTVirVkQbf&#10;9SAtcOWxHeTu6CrHxDbQ9933uWwTY3Vx67y6wNa5kv+yc7k3NmFw6XybVxfP//lSYIf3P6sNeE8m&#10;5ruWTz39zOrL+UyCrcSvvLL7V8/lmx/ZaZk0UdCDsU3YA9NRkn/KzjMw53fhM2U8M0DwxqKkbwiQ&#10;NZyBOX0xnQWncEt9ld2f6INBTQAWHNcSbZVG552rc5IBDCDuDc7zzNE9if/hdK7d63Y5k5Rv306e&#10;8iPcDVw/+PtVzq3UnzmNCZ6s84QObZ8631YGIdvxobSVfyTxQwWS9Lfq2HvOm03xp+LDXJbAw7Xx&#10;lwzW9OcCHsoZuBg4Vj3Jyy9z3/MaLOb6xSP9DaKXXvQGchZahc49UKhqyzfrAKO3KHqbqnLO4+fp&#10;i33XrykVWhtwph50MKHEHpqgatq1nRz+DE5Dg6Id+vG18o9sDO+095IMhLTdJJnk8w8GjQYTaWDd&#10;Qy9vaIHF9yz5Cp+7/mRxf8G23vCL3QSDj45W6iFn7GbxLQNPoOE4bSAzAdM09dB5cJYfFp23eork&#10;21o9nQl42/zhg8zD54FpAseijL/Lm74//OEPC4+DBw9mkc8fr9773vdVsIs9V786lFd/p8YrGNVz&#10;96atoz98XLLjusr7ZmnhnXvaWfRqXSmYgb1e5JEb5MkEStfbfiw+kAW00reCvZmGp47ybF47L9oW&#10;f+KDpm3QYW/wHf4tg91/DT/mOb9U+Wpf9ORs8Bu6w8EE61WXdJBwaKFOsqlfFRyqb10lsGQ7y6fz&#10;lp+Ani39vA3k+8NH8h3A5448n4FutpjLvRcOZ/vQ6IokeGCMs5uvnHZfmwDvdnyMspd57pkxTAfI&#10;dq8ezLdy7VYzn0gxgWA8I4gpXy3sSJvhWkGV8GSCDK6NjdDAc7T2xredBrZjC/bm/qltb+mi3YZM&#10;rmncAbwOjnTwr4P9PfYBL8KfhQS9VaLveAnqCEwZm5n0/fY3vxG7cXZ15113ZYHcuxMkf0vplW+y&#10;sTsmgX0CicyQJ/5WpVMtr8YVcPfblAM8xO8aXwb5fhusdVx5OJO99utpjkBtJsQT8KXXRYvgZfK9&#10;4Of5yGHJWALbRZXUu5nUSeDkkcBZj3kC37Vne/a0zpH7wZWe+1cg8ydNX+qWd9HF3IePNO2d87q5&#10;/Jk85eMt+FR+NeRanZJgKZmCxyQBZjhbnMC2zAQwnUQzaWgxZd7MI/zREQ77IqP4Nvz/5eOx0Dq8&#10;kdSpfqkm+kKfoR0cqk9YAmFoKD9/mj+vbxTI9u3093/ggxWT+OvPfKa+wbdJV3q5uU17VXbxz8+k&#10;wCLG9ezh7NB2a7aA3r8/k3aR00syMWsyTL/bAdvIfHjn2q/8h0UfAWArTJziL1tebzjFXpl4ERMg&#10;/yZ+xZeeyASNSQB21ySgI/9J2epfIpd4L7BJJvg46qwg4Vp/Y4fUE7kQ6J2knPx70qew1YUrfCMX&#10;cC6ZsjAodrR8lsA7lR9fQ7trgjrtEOAmo+SyysbmwM29mfwuPyZEVI6PAteS49xDD/aIfs0E+ehZ&#10;5+mJMbItaZb7k4oW0QVH9sYz7QIvHlHVZYtb7ZHH86193V74SfB1f2BsZysq3xueft+z8RfatrbN&#10;dV97TKjqkya/uktHQ0uwweVn7gp/B0f1OqfX5AEd6S19PndZyw++KOtX4+nwqurJFrdk7YX0808/&#10;9VQtFLP9+/74Z7aw5NtaFIVm/OH2kTqYD1/wauItNJHENyX4wD0CXHnUIdndDp7w43fgF99AfPDF&#10;LAokW8OfWVRUBfVe4fWkobGeUB1SSLic1eXP/rPD7opfdLkdf61k3s3gU4cGXXi69pJPBKCeaft5&#10;aSlz3r3/wosBD7T2TNLeDOyKliZ/7KCyO/qLH94S7DfQXimbbbyCVzU+iS3HQ7JDbvGejOEB+ZN2&#10;n1t8Eu0KAvLlpJ6VP+Iq/FemFmmED/TzTGyNBRe1Pa+FhcdeWb09C1rouR1g1C/hNf+Fz0I+2Cn+&#10;Jzn1+YGS17yBZjEIX5BPe3LLTqLpg1KOnUCP8dvVPXLWMshMNm0IANmbMUjpauJTpQt7Fvp5nvxw&#10;0Capy6eOwEZrPuTZ+n64/nrHxsxkr/zwdkRfckN2LZ7QXvaJPyz/6X3p+8OnZK4xJ5sMb0n9/G06&#10;rp3wlOAhFZ8WX3vssTolZYzV0LXkI/fmzd/j2UofzcXp6JeJvkuO9vbSdIbeDZwC9ib9QQc+bPUD&#10;aJw2sBOaBNeaJwhfTPyTNZNsR7L498Vs32zbW1vRvyULU4wfjW0UlJecyF/b7Ecv0KrtT4+B2Cg/&#10;ujHxc02u+iMPbJw+DS/xD6yCl/NCblFG/aPrkpHca9mMDUw/wcaqE8+0Q9IutC7bHj7iK13k36OF&#10;cfzWLp9TSF+Sa7IvLjG2ffoaekum8Ex57YB7yVpwnLdE0UjZinckPhpUypB0v2mOg36cTj+Rbawz&#10;uW6nNXjjh7EOGvH/xDHUU+3En8Ckt3tOGuN2n0S+zXOh9STf/daO5m9/Dg1/vPgHf+2WX7u0wZyI&#10;1HMj8e/jl2hjyWaO+o2Koyw4HE0fQUfgJqF1tW0pA3bBzXF0IieV159qT+TfvYKbXbXwp57lPlyr&#10;XJ5XPf2o8qoL/1/KhO+hw8+uns9uvMYe+/ZdVjtk+dzYnuyqErYU49FpFxtC5tJuE+xgV/tCT/Ep&#10;8RpjaHN7s00+vMgVm+ufsbT2mtAmG8qTo3PiZzmvvnZpG3tapXJ/krzkS91sT9FWfrRCS8fAx5Om&#10;6pR8jeMG7DUwWQEeA3ZhUc9qZWoaLRUjglBYX9elNHk2Ar9Zh7zu+wm+nP8MhHbC5EMMSX3V0Bwp&#10;ijLre5Vj549nykqIN2nuuSvJB4dJ0yYx2yawt3UZ9oZVRKUM59rRVq62CXMSYCVQUdgXXry6gh/e&#10;jnj+eVs3HM92S8+ufvDAj2o1EQGwcsO3LH2vRRDByphHHnk4q0gfi6E6Xh3N/gyArey3beINNxxY&#10;3XbwttXdd9+d7cnuXL31rW/NRI6VdgwOOkU4IxRgUVZtqcBIBO9cDEGtr8o9Qtj0bx4sqJ9P59B8&#10;szOVv2kTQS4Y7Zxy4HSIF6ZS4uRTpuG/9nH9jcdkVM95v9Adr+vewgOOwIWJjIy8eUZmOdwMh8GG&#10;Mvg4QZfOb9LM6pKWQzRTRl2ec6ZG9nTII6+lfEsZ97TRb/LOuWuYMsDK9wKUdhrIn3okOI1T1kY7&#10;q9vOnSpnSxDN4IChPp3ApjJICjZnTJsvpl9vCpCfSWSP3JITOkA+OT0Cmd/93ncTDH5q9R//439Y&#10;feiDH4wjZovoE9XR7Y48k71axZdyUnzskmuB4Za7tm+k1jWnICfV6bhX8r/owugEOW+HLHIaNMkr&#10;x0deeje6Z5BAxtlqNoUtfP/735/vQN6z+vKXvpJqDOJh1WnsHHw5C/S49aLLTz54BMWL6V8MBQhB&#10;MzSSVWdk8fixl2uAysk6HVv/xUwAf/RjH0+Q87cj/8dKBqZPWPf3kQ1yuGlDycskspiYd+mQOuYn&#10;j3KTd47rcnnuXv9aL2b9gn5AAmuSfHCCn99aYMGAQw0cg8ig5qj4BThNnQN3ju5PmjbMtePozmaf&#10;1PhpQ+eccnN0t+Amw9yb+kvfSx+bTkPvoT8aVJnF71piCu7W/dodJXbCwMuCEnah31bL4CrBBr+z&#10;Z7xhujNpp+6u10Az/XwGfmRB22zj4xm76FkNBk8cq8GLe+wefODpyAdwz1s7Jns404ITtVo2vlYN&#10;qDJI4lfUYsDAUGbekgkni2hgBWBWnsZG+bcQs+2hgb4J7Kw+zgSIVDQpxnbespXBVyCyaBsY4/gT&#10;gBoHhj9oVHUVlC47sAwIlC0ewNGAcBlMb/FrQ2M0WNcffAdW1Rn42raVgQm/sWx85aYXPfi5Yf+B&#10;0iGTaxI+o7OtlI5kkvH//L/+j9XzmXC0cvj3fvd3Vx/60IfqLTQ41Yr8rJAHV71W1vdWxT1oN/gv&#10;W5+6Jg0dh186FnVWG9WfvN58QCv3IyWBvQSBcn/SJhxl4QcHZfy63RkI7KhP8XFT9+WfesHzbGjU&#10;9EN7NAWmAWlP/VtwEdyfBB75mrLu13e+8Tn+PZmYOgZ/YMGs/jvKZMLQ4sEASd5zq/e9531VbuTf&#10;4ghvfAh8vxy7+WwWqj6ft5C9OWysYUBpIenRo8dqi7lDzx1eMG8s+Z22aCP/oWrsbr73ZTeRBAn1&#10;xwIIJu0Emy169QZIfU87NKVP6Fz6UnK1BCryrPyJVIFvJoUtkBV4vPyK+LnRZzLVtmpHxpWxTbZg&#10;D33Ht1Rf+lp+QfjhTWOyKIDCDzJR4m31b33zm6svffmLqevy1W/m8zl8DW07me904gl68lV2Bc/i&#10;Xk2A5lR7Qu+tfLtWkIO/MgP74Rs++tFTz43J+DruaYt24KVxW9ufYlfZJPYJj+X3bDMNz+sY/uZ/&#10;yRZ5kkbG3JfUNwEG5+AOjPXz4CP/4O4+me4x6s7YWHntztOlbXKeX25gyzs/PAG/9GKpf/I5kgft&#10;JBPKuCevcza33rZZ7neNv/q/g//0nUWv0GzTl/jlYdnMnDrVRd4kASqTuRWYCo0q5RE7j34lc8nv&#10;ib4K//j8ZOJA4gl+12eBx1/+5adXDzzw/Squ3xNIlFofesK9blz881MU8LbPpIcffmh1Y7butOjF&#10;7ksWwOwPjcnxFdlJxDhnfq33/WY22UdrPgH9L7sT/rGx17CDOeKnYOwTTz6xetquJwLXSbaJVZae&#10;SeSELVS/t8+Ua5vbz9lKfgfbWcHbPLfLAx+ng8UW++g7Wzfpbr+h1m/NThCe7KsHrmCpx08if7ZR&#10;vTKfNjCJoh3eFpZkUY8TNpo8zjm/jXyjF9kte55y7TN18Fj76rfYkoYZoIEnP/jtO/XnRPQlFcRP&#10;fu00SVoGKRnldS2GBvfWo0KzdKTalDefui8Rp2yb2zlUqf/rrUUDqurHC3qGPoLk6jq7t+2u8vxZ&#10;9q10NLBnzL299O3yi71NG/VX2oUuUvc5xvn8gdPlW/mGrz7LROCRyIWFXk8//dTqcPruG9IP206Y&#10;TNab3glwy3vVVVdU203asgdkQntGVsqPCp6O634l14Vf+rRdOT8X/L2dTGb5F8rzC8kDmvVEgbdF&#10;R0fQr+O52uK8upScM2nKa3fOPM3vn57ayoHRdPpZEBaz2e1ZwBc24VV3bUt/F9wn7z8dg9fIWe05&#10;/1n11waXaSe6S6NjJnxM+uGJ7aBvuH5/8QTPjAXEoMmPCaiTkRPxHTpGPuwEIN98BkO+V08MX+Jv&#10;p65XT2Tb4JGv4IbmtjFW5sVsNfxYvmN+OBMhxjO3Hry1/ABjLnBNaOAtOVOvCSB2Q7x6bBd50DI6&#10;x9ekH7VgN3bHvYplxm6YUMPr8iMD85KttC2yA58auwVXMjRpxh/0RqIHJnJfPRcdm5SKwSw5MmaJ&#10;fFmEwJawaRKaKLsnnzST5rub8nimjInrIF36wlecZKxlTKIOk2toXn4cmxXeDL5gqI//elVsoCSv&#10;cujG/0YvPv34Z/J4XpP54e1a53JP0iY/fKHL3palc0891ZPWKVz5pv1TxvUbmdq2zrikfbdwNrhq&#10;c97QDv/hzEawR8Ybx7P98+58p9ULcTff/Pba+cmniuSpyfTwgQxYCGHbY+PYWiQTP5H8s7HrcVLq&#10;Ijd4WnxXNrJTMp5zvDzHPtX4oSfu4VOLyf9/9u70X6/juBP7g3sBXIAguIsWF0nU7sjj+UiyP5PI&#10;csazeInz2i8yryefzD+UeZXkj0jsvMlMvIw1sT9eZEuWRFoiKYmrSIIESYDEfpHft+rU8xxcgbS8&#10;yJZNNPDcc06f7urq6qrq6urlJP5qePnY5exdx5NkynOQvyuydIMspS9SmWPhXQH/o3XReYnzTN8L&#10;eOAw+FooJOhvKyRN8VfyqA9+YWuRH/jT8XhJf6jfJlvSC747bXGXUDZxZBUd4Gl3ulN77P4le/TI&#10;NLl5j7dyKhqZuXChpwLxDPrgL3rIwg7lgMUmMZ8znw9VnndlXwRnspvMJcfF9+Fx/Sfe7rHBUv+U&#10;iz7+rUPZDMEP77MbtAH+qTbVtsa++adMdATDRGq15ZUsHsk/cWRGe5KzGafDX77ix7SFdwI4W/4J&#10;/CSrtirbJXWpjZrhS59XsmDaiW/GnmxrPEk/KY+O5Qufnb34Ed5oomwBHRzRXfZc6jM2FVyuL2nh&#10;V0gkfU1Oo13aHo776U/RaHiXvqFn1AGt0Ny9UGWmXCdoyX8yNsw+GgYOWOgkfXYJN3J5zmDcn24U&#10;0RDGBLlUdH2bYckMgCCNMM9zRex1EC9uV96t+WuQnDTej0EDh06PYRqaq9UPx5YGHMXtbbFUlbMw&#10;Se4HH3D8ihnDmIjgGbML9T51BcP95JtBdiljiiNEIyRwHCMYchpl6lAAlz+cGuAJ6m9lACP/0Uce&#10;VVIYx7EH79bWct/ceSmG2QvPP7/57ve+W6vzTewy7E16cKLcc+/92e1yf3376u0Ycv/NZz+7+cxn&#10;Px0nxRez4/cTdewzpqCsrsVZkVJLiE9ly7qOlvJwVHEpxdCAgZGkhXshmT9Fi+Ds2m228EKq4dmk&#10;7HS4mBgt0RXN0AcTj4ARZnCK7gvNKdgJV7Rl3g+9pZvypRmeESfMO3wpyOdXMKJYpBfAUccJ63T1&#10;LjiMU0HHgi4EXBDvd5DVHYMPuOqyDnhgDRcO8okXvDsaJj14fgU/dZn6TT7PnCyUKyjSnc79FR1R&#10;lADFY1WUHTSUE7jKnfofLffO8weTAvgBX+AjesszXnEvkCP8Rc9x+v6n/+c/5f1hnSDAWcGgIK8G&#10;weBU+oV3S+dF1keXDr8PL0/HZccfaZ3vUSoXP9PYYNAZW72RZ++UVZ1bkLPDiKG2l85TGVa/Pvro&#10;47XY5Su//wdJCyJNt8hbCmOwM2wu5xsY4xzfDS6XdJ3tzt9/EhTQpt0n4Cv3/nJsGoDi+6tZIckQ&#10;euGFfGP0L/4iE8A/X3yHV/CVn3TrH758r1ClLPnw/Dp/6e/wsfzihSmjr8Ew6OJ/aUtmRBwJ805f&#10;sA7slKWadWUMgsvAKzosz/Jsy608yQdWXW7td9bw557hPjgUjssLMCeI19fSA0eDgZgjZ9B0HYYG&#10;4lsXwLrryHY4jAEvzbrMGQwrWj7v9bccSJdi26zbCkx56SB1iDapyRorfgd3cAzsXHvgY4eKyaR2&#10;DjKmfWOU/mAjGHRxCMi/v2/g1Lsh6VYOEJO1Vm3uxZ4bvOHERmK7zWBucEOvnuBNPXMPHnzryNvo&#10;4xhRRbLRkVeu9xF6YDcOobf2STLmMJ6QhZ6rldUpe0vbJQ+Anbdp40QYZQbh5GYPN91rABTa0MPr&#10;oOypmzZgi6CfshvbTu1dp+t2NxCE1yuvvLr55je/sfna175WnzL53Od+uibXfjrH6n40p9UYYLJT&#10;DajkN+BiTxpIXbmaI7HyXSjx+iu/tfxMu8JAvateuZfeO1eyvpcVF+4rDb5d7hvz5q3hr3nXafVj&#10;zaPTfy6PBb/psTgCFv4TJwxuA2fKslo4L7f5J92UL90MhN2PjKEJeQjyNdBEX5Pj8JXXuEYax9/D&#10;tRyxoR9+lKb615S9n5WHdMbx6MkzGewf379/cyzHNqOrfPjZsciOjOZ80Q9zCr+RyeDzcUR+/8Xn&#10;axfR21mxb+W+sYxjqI1Z7HTYj74NklDP1GD65cC7O04fg+hTmVy1IMd3sjmyTQybcFWPst2DJwcG&#10;mms3OJOje++7t46WNNH8QBZB4peSs/ADu3h2pJCtOiK02r7HKHbSaJLr14d3DaJPbu4/47vSNzZ/&#10;9md/vvnTr/7Jxtjq8Y98dPOFz3++HOQcDe3EIDfR66EPPVUyt/B+jUtDs6Bd8ueGg2faFA2G9t4Z&#10;u6qz98ZhtTAl+fGIXRx2PGg3oRbCVj16AoUec8qABSyc2nDL6wozDsUHdM5WMpcE8IPH0SBu60AN&#10;DgJ9CJ91evhuYa6ASCPb4OHVwv630EC8tF1eO6yhQ3J8+7cYRaIlGHfBgQOIbib3dG5NVqUA99KQ&#10;k8FzTfOB8+O5hhLrCi+FiFMnvOke76oDHvN8uzx/E/y09Tqo/82Mz4XaIZ2jfvVfJl4EPDE6Hf9J&#10;T0+IO3HSLkMLw5tn8c4/+9l/Hr5suj755Ldq8lefbnG6/nD0XwG/8+eHKIA12ibbZKH/haIZPjVR&#10;cOLqyc0zT39ncxDb4Z58i91kAP1nrFU8QnjSPvxFjuDXn2krcTPhI46+fTuTBi/le+92deorH8zE&#10;0Icezo7O6HVBO5ccLw3WNkVPNHqvHzcB+M7FHCmbfkU+Otfkj/KE5i02svFadF/ws5hqBHb6pNI/&#10;0RB4TVzthslYTJ/ErlA3E4n0/PWDPmKT7aO/4aBWfqWNs53+qXLBys9EFLzkF/AqXIavTZhOvw+/&#10;cvBrhARplK0MC4ZMpuB7ccrQh9Il0ll2BT/lcOYKtTvRBIB/i6LjkK+2WmC0nLduG7iusxBvyrtx&#10;oye8tIlQtEx/ouyiY8X2uJxuU466eg/XCfpnY/SJUwf0qTaIw1j/glf0Va/G9uJfZMOqVy3wyA67&#10;2h0eGOgiPxtMfuNsRemb8Is+ufudpj1dJl7ZfsVf6oM38s87k5LgnjnmO4nZkRg8hPa5pU5p3xuL&#10;DlvTceo313RvybvjwdzNq/e9stgmrCd/Jw7d1+Fov+ZZe1e4TdrtuzWQv+49uGmz2wUTO3aN7eVn&#10;sZNJX+05C0Xca0u0xfc1SRV+0e+QIX5N7TJpyKL4K1feqTaYcZs0w68Th49MJpJBnyJhu5977Vz1&#10;u2ez+Wh3ulL6jKR5+9rbZRsNL+qnwfJuJqzYZDXOWcqzyLD4Z2gcIsBFGjJGd+qn/PiDBrZ64lH1&#10;VO+BIU8tolx4Ek1NdOHVXvgbHRNaanf15RswUVPjifB+83DzMlkle5U2DOgdWZgJbZNU8sG1+sSw&#10;SUAGl6UO6SfVv3RC8B9bUNreAdiLO+FR5S44w5W8k3X6mL05MPCj9ALec1qoMm7EnkVnfYvfkiRw&#10;jQdutcmmnQvI39Mf9aOrTB6y4dno+hiLoHzK4M233q6FBRdTXzziE5Zn0yfelwVs6oAedEa1B3ql&#10;bYwNzya/e/AFvko8jnbFd8nj3fCINN5N+89iKvF0v/EDfqixTvrDu9Mf4y08I99h6IzHtAP+02ei&#10;N52tjFmSCb4xOP6VLzPElcezHzsbnnQ3WNrcpKW+T3n6HO+NoYTyiUgT/tMPzIS0Ras3Iv/KkB7+&#10;fjPHgmZkH0z8Rw5nbG9xrIlMJysaZ6CtMLR0b5Idv/gZa/j+N1hFw+BtDIafyaYgnfwmsOkrfSx6&#10;DcyiRdJUCBywSr7Txlu4y3vtfizjU3VpGPQwrk97AJA66+8l1z5oOO0asDUZi78k6DokXXA5lpOz&#10;6A/tw+ZAtwnaEq8Z41q0/tzzz8e+6sXrDz70YH3z16ZMi2mUoWywrx9rf7qeDy8YtfmkRLV32tLY&#10;5VTq4R0aFC+nbEGaCaWLIidgs+NKF3tIUEcL2vGLhdOC9+q8jz8LdtfVO/Tc1AnU4bWUDbZ2gG+1&#10;X67Hp2FkwNALXI91j0jiAOt3Gr8BAFINWqn7D+BCE7wHPnNfCOWd65Truobj2a/LKlDbsnewG9d6&#10;WyPGhtnl7MoGl3I+GgiTbIgI3VvKCnMh8AS4govphMEBjojPSGSAOlP7WnZmTmh69Uo/eGikoVUp&#10;CgKehs6XUDYP3/1wjvP9cDnCKB4Tes9+99nN82G+p556Ko2Xo6RynEMwzXe6MqmbAcJHHnssDorH&#10;smviX+ZbSI/lmIRHCu+LcdZcvdpHnz3wQCaKM3GMBmmxKAATncsxFlGyVjm1QRrmCvPAWaevbgJ8&#10;GcrdJl3/MbaHcPII6AIGY6/okXgCbEWTMvy6k6UsCER32tqi223VCS5toPyhozLWZZUQpMyh6ZQ/&#10;ecqACA6lFJLOe/nVxb10FK6BGCXFyBEPRx1TD4AWA2BJP7AHjqs8A69pucNJej8GiH/bOizsNXmH&#10;3gUnNOQorXfBlTFupahnK30PopDf3evv+lBEPkKOXwTlU2gThl7zfOf6waTA8Ffzvg6+dTg+s4DA&#10;QK9We4c8f/Knf7p57vvf2/wv/+E/5Bjox7PaNN/NjL4xwNChj4NweJR+0PmTG5NUWLv4OPwa4au4&#10;RJT+oyngsN09kgg6yUkRyRoDKoZRjtbvNNFBJa+BqXPPb/9Yf0uI4ccx7HSF/XwvSF7BYK/MLMf7&#10;Kz+BPHBYDL7iJn3LR6cTfyf8Y6bAwgTbKky70unzrZYcPxaDmdH+//3hH25+5Vd/JQOMs+FHOpwz&#10;ie5s/V16e+GhLcjVzehWSYrf6fk8TD66GB/Pc19XAHLLpmjHUMeDKY/r/MilNDXBG16uNBh4MZjx&#10;NeSnHDiA4To/0PU/bBABpew6dgVPmLSu81w3qz+TVpR7aV2rHoFtgceEgbPOM+9cpzxYwF24Xse7&#10;LvSvftAKz95BUQmWP1Wichcc6IbcBlLXuXDyvmgp0w6vSrfkky4GcDIuK4hzNNNRfNljbAiDrnFa&#10;la2k1mkDDsmpCwP8irqEDupUv7SPAdKlk7GDVm2rjSDNznBPh7bdsfvG3tQZTu2E7LaqeoEVfXkt&#10;9sDwR1ezy4YjvRfTv3kKFYKXX9EnJGHlseXxhZ+jbrd8tNDygO245IPnjreSV3wGpMLQrdMqq9v0&#10;zJlTNRn4/AvPb5588sma+LWD4TOf+ezmf/p3/27zxS9+vgbe5AXOdkDWoCn2qXY1sWhgXgPiHFNl&#10;ACy+HEKp/wyY4aBs+A8urmzNGXR5X3SXOMGzcoseSTtxA8d1HVfP+Gy27Nfb/uNd4Z86DJ3YoOIG&#10;zip546ENQlPv0X/u1+lm0Ha9+mw6Zqln4dYLBPGDfjBvqv5oVDsFUvY772hzk53aiS7swWg5rlL3&#10;q1kMKkhjUrQni3AG3DLeiHOA0+auRx+p8Yp88OU4uRKZOJ5FkiZ9OQhfffXVHCH9Zn27643YFHaM&#10;PPPss5vLGUg7NtBqZI6L84n3jWe7l1NIcLdqv+1ux2tZeFn2RPA7mwksTbOXUz5OZLX/qYM4QDNR&#10;bbeJsReZqZ3gSXT2bkdf31t57HzkvORoUg8yaKCvrAqR+ZtpR/wCBryefvrpTP7+adlDjnv+0pe+&#10;VBPVjvnjPOQoZ//QCRwpnOHDP2hCHvDjOvT4ufW69l3zmrHPTGqyU/y8H4cK2H4cN+gNVw5hugIs&#10;zxOQcmHhiiqeEul3u5DE/oEjSK9sE4WTd5y20kw6ZU650nHqTZh8Xeyu3F384Ns8r7x26PVYE67S&#10;wkvwXln4WRze1XdzaJEtdisHt0mzd+JIRiN4giHP30dQ1u0C3AU0LFlb6HTsmAVGOz/B7fL+deKK&#10;Xl3UNps4dPD9TTusjMHnRAbv8FSoW/0XPP3E+9GzfAAcgvLZhfJzP/fF5N9EF1/YvPji89XvaHf0&#10;vhN+NApY+MI38ni+W/2xj32seBdt+UrQ2yQYXn711VfqWFGTdHwSD+Ybc/xEnLr6QY48/iNtaBxl&#10;lxTdxGFpV+/V2LBnMz4yRmLrgi9gR7qGztR3ziTr8IorPqBb6sSIlMm/Vf1nZFD/pN8deWQPlVwm&#10;D/1JNoVbnNjkNDpXUBd90sjlXhzi7uGoLuCCyWnvPtxY7+nb0T3gcJj7yUNfWuAj7egHPhLyBkb3&#10;ecEpdFdW2TnqmX/gDt+DVfZFeL/1cE/y6ju8k44NMeVrAwQFf3wz3sFTW4IPJ7ZVTTCFjtpsdFME&#10;baF1+8HQGbxo2cLLDrE8Vhr40Bf0Hl2inaRveBZItW9oJn71HYVv6g8XE/iX4vM7l8m7F7NAwMIm&#10;/eIjOSHwoSwSqLF72rr7RmPzXtykj4O7Pg8PKbdwTD3AHR+wyYSpGzuk6BpaVPpctbs2EqS7ng0v&#10;7L+337qQ3cnna3LTu/UpLGXbpX1u5FS7gVP5Q5OQtOq3jvfurwq3m/yVB7wJ2mwbFp2qLWM+lJ2y&#10;fecx9D28jR24TvOj3G9LDH35o5diK6t2JIs46q7YRTYDPfHEx+tXi0lDz5EXsiPge23D5vFjL6C7&#10;dkEzfGSc64q3TGSUXBxrmTh+PJNHkQN5BXLzYk4VeO6559IeN2rXfn2+I4tS6CMygk/oHidZsiP1&#10;Oew21/IrBTbeUI5FbXhUYP/IU/7g8HT5gotvfVonO5ojy3RO6aHUgR915LoWY4T3nEZDH9BB7LGy&#10;j5JWOnoRRcFApxrDRYZq8iVX9a9TZ5K2aI0G+TefnJGX/1XwHs2F7SKWqn+P3/Bsy3zrW7IuD9of&#10;y2kwh8dT9xy9rQ16QjeyFjm6kD6VbpF2dK0yBh/1IqNottUfeQ8uOdQP01EWulzIbk4T4nz+joY3&#10;F5CUgfXDtlCKU0p+Ww4U8XceamyStu1FitGPdJe2XtrnXHzXFpier5NQL2aBw6mcDvRQnTyCB/DY&#10;LZNloQVaOzGi+C9X/K6t8Zc2M8FHZ5rr0FYThqZBZmcX575on/aqsVZoida1WCXtopySKfeRpVPh&#10;GYG+JCPGPsqYo32vb/u7HIMcvcd/4RNd9EX1JWmvE/Rk0mnb7cLPyKQ6hEGqRXzDFo+XT2HhWffa&#10;vWU7BlnkVPsX7yU9uTV2xmMmD6VXJz4KdRpdTx5MgJ4KXH1l9S+5L95M/vbjGs+aIwkOwcjEN19t&#10;+UDS5xzmKGXB6V0wRnt0EvBp6ZDg6hMX+LzkIW0j7eh3O5ftMFYnegJNaqIyz+3v2JQNCib4KF++&#10;gcAbfaZ9aox9LTjmqHzcrD2VV+2cZ/yhznhD2Q5hA8/YrAKa58c+IUe+Qf3a669tLmZ3PxnCC44i&#10;fzgbouhgi/HQEgz6q8pTh4ZWus4teuDRqnuJWv4EN/HTtviGX73qn7Y8GdnAFwK48BKqDmnPseeK&#10;TmlbbXwzdVLGzUWvTh75jJW3IaC8S0t1+tyvdgB3QcprApYo1SDfcxtCDaoEIpWYq/d+6zBIyCed&#10;50knaRlKlW9BKmnmfTFxmlKl5e34xgtW/mMkQZoOc10elwsGT+GVXtoiAIYIEYTGG/5LBnH5N/Ax&#10;hYAuAkL7gatxdZAagZE5hhKYna4H8+qAAYWpIzzAJgCUIyG0Y5dwf+hDD0VxnN48ke9xPpHBwl/+&#10;5VPphF+q8u7PpO4DOdbnox/92OaJHMFxV45Xc377u1ldCheUIfDXs+X/9TAxHC9d6gkQeFBIhNO9&#10;DvAgO4OtHpr2Gty9b6Yjdjofg8Zmaow/9SgjeyEe5xHjAiztjpIGBqP85Sd0N1MuBSQwXGs1V9oD&#10;zOazFhJwphxpB0e4uZ9n7xrfHlRMG4nXIVaLLm0iD5xLaeRePu8ZG8pGG2WKRx9X8LxzHd6Y8qV1&#10;33CqpAhi4zZptu+S1r/+3zxC+EupJ7rKpHApqwXfqkMULrrddZgV2jGaqqPICwaW4/zgDFdXClpQ&#10;9uBWEXf+fGApMLyOJwSrqjiMOXwdw4m3ORl1/AZ8r8WZ+x//4/+6+eY3vpHvMP5sOsDsuolDleF/&#10;77KimP6T/vRd7WB1z9gI45VscYZy8DJ81ppZOvzOMDSB4VufPVnQA+3q2PIOv/vpsOmHMtbTLxqY&#10;Pv74RzfPvWDnkSPMGCyLblp0uhIjJqXD1Xn0G/kiEyWARYk7f/7pUGDNZbvO3ADxdPj38rVL3ReF&#10;9xhYjvh88smnNr/0L7+c/rsXCeg/ycroa7xDpwrNNztq5VXC6PmOl29nj7StMDpY+qQu+Qiw7geS&#10;rdhRdnHLr/qZ5cWx4EuG8D/chOqnYjynQ6pFFuRE2fCVd42/9CX3eVdXEQmDVxnEeYab9zsbaQdP&#10;WnbJOn8ByZ8qj7AlzPu5ioPrmi7gCEUPfyp0XA9sWg/Aa3AsvFLGUTjKdtShqwFBOyHB6v6YXglZ&#10;kHYppm+KzksUB0BSLE8/XAfOVOmF4Q34KJMOM0Fpl3A5XzN4kNRAES4cBr1StPPDf2C4B4MzTKiB&#10;cmhloKa8rmvbjQbCPufBYVz8mPdDK7sniz5L+xduKr0Ez37CpANfuwhVt9h2dhHHAik+EFeOhfA+&#10;HOFSDZb4qmDo2rB6cUXRIu/8Gz5ST2l+93d/J5O+f57FjC9kkePDmy/l29sfie1q4drD2aH07qWL&#10;0d8BH5vnUhwX+Fw/Iq9JCA4BjptZuKid0UD9y2F0pH7y+cGpruGjULHrsNR36lT1yjv1LTqgQOoK&#10;d3i4H/mXxw/d5iePFfpHg3hpqo9c6Oc4Ovh2mV2OdEMnuHrGB8pxL3CuTZBm9Av4nGlsxRuZpL15&#10;pdtEfjxExxl4o+FeFnqybzkTQ5TUrY/fu5z6pTZdr9BVmcowVoHnlGespl1vxHl7+cruKG8TsmDa&#10;OXxw8sP5Pu5PLQ6p7FyNHXspg+MrcbzZLfxSdqb9IN9ft1jRUW8cP47fM2YC82Lk+M18/+vwZi9m&#10;bMdWOy3Qo5w9qZOdsQb94oTTcTCME5xjm8Pb7gorvx0vhyc58UwM3xv7pXY7xXYp+yTtbKz52rnX&#10;Nl//+p9vnn3mmc2jjz26+bVf+/XNxz/xiXK4m7i2i8r47I03zlU+uxPEsbXryPTgoR4meIZvpi21&#10;U7XJIktN02VskTycX+OcpPNqQUlojd/xhslNbYGeAp2CJ9uJeyWOgxhFaYP6t7Tf3rKNttuzsm3/&#10;FFvlz6SXZtpaosqjrcMj4qse0jc7FpzikeB2LN8+puvwlDD8It88ayfx86sXuGmJQ9e5d53yqn0D&#10;1hVNZ9IHnaUR7Eo3KYI33n23ZQltvCcTk67L/Pv5e2uZ5Kllnr5iq+KRUDm/ruuPCyvjdbvE0I0z&#10;eMLQ2HPLUMbqkX08qC+ley2uKH1xRT+QRSzRB0888fHIxa9tfud3f3vz3WefTXrH4d0d2BcH9J3r&#10;bSig3dlnEajihfvvf7BoaYJkdAOeMXFK14izq8cYSf9BB5is4Uz2E/iJHBOq7+EDGDk1GeNYQs5f&#10;p8lZkGPMxulOr3DGBolytJbMk+9Fj+pX9/YyYRN+4d8JsxYuxl50j/bWBwh4qHRW/Ff0FJ17LLzG&#10;B8aByq9VjunAxj/wAVM+z3iMfdSTAa0fwAfLhKH+Rh/GKWo32NioypaXjHcfnXIi++qCl/mSSBac&#10;4UE/Fx+Hf5W9dQKjbfI13fMN3pQDriCPPrcmldLXgFsO8powu1G6xhhVmXaurYMyiq4hU00KlKzb&#10;SZxdWckjwBse+ML3GAV41C9laXdwJs575YGBJtpgbGPvpu7lQ0r+iQNDc/l0w+s5sveVLCyA04c/&#10;/OHYXx+thQPqpj20r/LARTcLP9D+8cc/UrwH1vj8wPdc9VC/bHxRC7D8ppuoPAsd2D34YTchiD7X&#10;y6cgXUhR/OaESTZo23bq0v2OND+OwHZxPOr7BTaUEEyKRu6rbuqbe3bd32lIO7SYNSXJhNLvOnMy&#10;vr77syj/sdjRPxWbh07o3YH66quHPaFpkpRdiO/xzMmT3Xb4hHyyH8mXhSNrOWrfsWbocmfBhu+W&#10;OwbVtzh9ssPRwo4N941Z+WfzifI8w90iDDsD9T/oVvIeuwUOA7/s2MiCjU/wFc+3YyELfYnGdCH5&#10;L15LHfk99fcWFLAZ6SA7iEuvhUr0yYkTqWd4iz8LH9MF1V7Ba/QXeQphmmdDC+WwA7c8vLqne9EX&#10;jvjX9eSNXoRSY5PgMDLdst/85N7JV+gC7kxMw8UzHN85XE4mi/zN5J73xjvqCS7cxNXYIbzmvmQ1&#10;8eDMAhp6i82vbkNjfIn+/v9DBifjaDvHEDtl0/eKZ+EjG047oTNb0qIUP/yFJuK81z/ow+hl9aO3&#10;1JdeAlv9pT84aPqUzzB0LX2aNNpj+G9Nn+ofAg9d6UfvCn7Kvfts/KLBF1+JOwi9D1Pu8Kd+Db3l&#10;NTs5cPFZtX++vQtP7/0jf+7pN/noW20IV3VQF7IiXh8BH31T1TH1t0D71EHqnkWwxcNp1Kp36Nvt&#10;zC+w6wPgYPIZfD/6gpzr65VzkDqpg0Df15xWaCqMjN11173Bp2kirfIsuD1c9CYcZ9xTGfMHr+pH&#10;ruX0RZ8baJqm7ws+6iJo/7I7kx+Nur/tTUbeTT34Z5Kr84Qu+m32Pny1LRnR7uhVVzKSf+gRtDcX&#10;s2N58CNLZSMkXp+u3+tFvClPOwY3sncxc2nnsziJb9x8GRuqTlvNVV34FMGvdizdlbZf6N68oo9o&#10;fYOm8FJe4RralO6TIMF4Vt3RAA50s4BXjGvhJ/3oPu2INtLrU2+GN/EUmjctAn+5h8TdB1nAFdrQ&#10;YaX/g8s2pC6ZAB7GbS2hYhW8SCilXneMjZBWYRpyqQBkEBZhiuk1SN57Fi+4F+SBpDz9Pg6KRYFC&#10;Ni8qnT/dgO2s2MGXvxlWHKWNzMKCTpWt/MGxJxe6bGg0LksdK2f/qUbBOgG0/lGwDFqDUAE9/JSv&#10;DJ0W4mogQaMQWqEHq02Pho/xq2aFx7FMFL67HGkH5l3ZLQE/2/6vXo2gZ+fSwcHxTML8s6zC/UJ1&#10;2ib8DNDQ0eSmge7lTPAWAy/0rUFZqoiZynAMk1Yny+DJP51j058h3SsFKYVuH0LQdZUGc4of/MVx&#10;Sk+w1R9zo5E2qAnftJ5yBt6xrMwooy44ExTt3zwQnlpwqefkWzvKph2nrCpbI66CsqUbAfMKLSUT&#10;L+ABuM3EKu4aHhzjAb5o6qccMAgvpTnllmwEbu0AWdAoJU5oY/tIJ1S5zZZVjjh5tYGAl6SlyNBD&#10;+lH4/Q4drcDtwRFcHP8snZ8yCTPF5AiHxq+/56rjNJBHj8GnCr3z5wNJATxADoXhBzy+fsZT9S5p&#10;6Q48abX///Wbv7n50z/5k+ien9t88pOfKAP4wxl8+L4444s8Xb9xZvMuIzodEZkS6CIdFL49HieR&#10;UHLvJmkGj5vRPZxi3eFHVheZcQzHyOJhdORd0UH0LePDtwMdd+aIs+e///1y6NrJw4C8klVpYNdA&#10;M4YD3abuBnFOxaO26DH13YWl0EQMnRZyVZKAe98wddkiv6QeWCT//cOu/Nun2+UfvHawtentc03s&#10;X/V+0r3Xdcp8r/fgo/+t9af7O254Yo3zDuau7rs4Je3id/T9YQyU4Cd0jl2+ju03p7JI4fLVDCKW&#10;vuJCBpn3ZKHD73/l9zdf/oX/LpnTj79zKaubHTeE93vXu9wGbjX4Cs+s6yAdnW6HXJYeFn/S2fCV&#10;zo8un/onUeLg2Rijm7R2tE16V7zpWvDzvoz3yIM4MlCGP49J+NgiL2UwWvXZ8pggYIMI05eJH3jr&#10;slBvBiXkwjsBXuwBV7Cm/iNPlWhJN8dNruPgqY+SX7/mmezB1YBKHNoVXl4ksA+kn6DMYQNp6RcO&#10;sCTqJAuu6muAoi5+YHB+R/VUQJc1XJFdT3XtPl9c4VK6qPWYPH5oOG2C9r75KV4cHOsotug4A4QZ&#10;aKAl26vaK/QDWzBYYtSjufqwlWrRQegx7UsXgl0OgNDLEcEcHeevZqL45vl6p/weLATX4AN+OSbC&#10;q2zPre7NO3AL18AU6GTppw5ohn+kQUcDbgOhok7ySieP0LzW9ha9bWEQe8OgXl8wztjn852wP/7j&#10;P95861vfyMT4O5vPfe5zm1/6pX9Vk77sUbSBQ+3aizP7WuzY4hE0OZVBTcpij5EndNB3nAwOcBFq&#10;oBZ7E51nYaL45rPmJ/WuwVLqU/ljPwVAlSutd1hIvQeuq3xTZ/fwHLiuBTc8Aa/Ji0fG/hxYHHHo&#10;5SfIN7DnXn48XZy7lH00rXYGs35JiS7yyztwStbyzSy4TsCLQStBehOOu/TJvuBSWikp8i7sUflT&#10;Vhgh5dFvoSmYq/LgId3NpMElvvXHOWNMoT2u7zuuNzgnbzn5g/9dj+W0okcfq/cG3eVEiF1dTrrL&#10;mSRO3+1osTcyMfyDOBvtOHk537H0SQppryXtxUyOTFDL4qHAPpWjm1vGHVd4pr55aSJYNciWNvOt&#10;SbshTdqSO2MVcGdig4MJvE996tObB3LMl93JJw9eLEerdj137lypF8ft4Un0M+5DB+ODsl9CrzBa&#10;0y1lD50mrmlepCw64HFI9gR9j9O6XR1rGMdP+J0swt8ENtmqk4QASvDeu5B/q5/hM7I69hNnxdhm&#10;w0fSsYnEDw/1ROWtusK7Hc8bwyWPiaIcLYoufvSv0HBanjxX2pTRdcJ7bevBz7vWJXYgWDe/s1Hl&#10;TeKqk35CYM9pSxNgdjByCrk35p7xmYlysuIbicoU1HfuK+LH8EcZ7x1al2gLPKbuxnyj1+gQYdoF&#10;2ug0cWgv7/uFXR1zQlRscnwtqPenP/2Z6mvah9HORziUbAdtOsTit3EMtd0euzl0H3tAW+Eh4+R/&#10;ke+zw/23fuu3aifwHE/YOOxwH3yVk9h5/EBe0VGYdjV5i5fRfpzZ6Ld/sL958OSD5ePhMNR+/tEP&#10;gjZhB2grvG/hmd2cJkDsInNSE3twAn3BtrSBQChoi1zoL8gx+bezBR42EWhb7S0MT85iALyhTyGv&#10;5FH/qWyTv+wgC9k4W93LA//abRo7e/oqfd3YJ9OveceP1RO/xzOea/tA/vJNLTpqcOr0qWfeq8fV&#10;pc6+zWjilr2K35XDuW/iio4QLAzicEXDsUO1xf2pj7RkR7lsOnUwkWXxhP4J7dkRbA/w2HGuyrQw&#10;z/Hdd4cWaEjWOY/1aezC8X2No1pd1dkkELtNfo5eEyUc79qao1qcMgXt4rjt4gt1T3vQD4L+lw0n&#10;D90ojf7J4qJnn322xgz0ju9FP/Dgg1VX+ehg6kt6+FwMPvpB9BP35pvnC452m3EFvtDfqssEkwnS&#10;0MfolMzFP94Xz6hLdJM0N0/k2NDQCe/19+7bPrIDnp9Q+/UxnK3r2cy3C/AQtMeEiimdA4XRows/&#10;T6LlWlKZMtn0YBBTdT4aYgm17Pjr/VLeItaVnGwtN31t1JIzttJy3y+O/k0KPHUkWh704AvF42aa&#10;77v/viyYzAK7yN9M/uJN9Na2aItHrmU8iq8OM/GLRuS0ruEp/E1+wNjb6zbEw+MPrgnO6AU8aAHJ&#10;K1k88Ox3n82i/3trYZyJXxMi5If+QY+x5e2SS0FVluqQXYtULP6DlzKlIWdkk0wgp/EAHEwKyjM7&#10;bpVBhhrXbkNx+AG96TYy2gtpGr4JwuLPxb5DG7LLR20BLT2HBnQV3PEkWcO/ZBDf4/OiV/i77NnQ&#10;Es7i5UFnfgI2JBnjf1WGBcB+4GvymnwPPvhZ/cm5f2CMHddjEDyf8VX1yy3faKPdyZP+mqygrTLZ&#10;XAUD8fJ76/pbxT1wfOyxx2p3vzEZ3WBz2cuOfM/JO+YZZiwig+xhZn9+rGHkk959IIufzF/g+bcv&#10;5JMx53NCUXSUSX6LC5zo17ZeT1jia7TTboJ7bSOU7R7exg/4qds9n4JiZ+VZ2/qZtKST0YOur74m&#10;eaQ3tmGDSadvsBkLbZ3EcfFSf4dZWXStUOP3kpf4WjKPcyK8oC6lpwMDLO1Pj5sgtcO1eD1tCe2m&#10;efetxVv4Od/gJpP0KTlQvrZEhxPBiSzCHx9cv979EzqMbQi+MPWpgvI8tMJb/F14FB+Jd28yVh7v&#10;qy9OHvhfjE7RZuLKj5Cre3x/110th+SULA7OZBR/e1Z/9fA9XMHpT/QLnURXlFyEztWvpa52FSvX&#10;6VDsBbAFuAlkzD1b0nwYOoDhVCrl4o3D5ZMnJ/IpH+MDuAjoPZPXYMyYCO3I/N3618Q3jGyGiq3w&#10;4gsv1KIWfOIUlQcfyIKEDz1YixK0g4XDwvir0DMVq7L0deNLkU5bOj1q+AR9hi58J3elnbU9euvz&#10;TgTMNMFpAABAAElEQVSXWYCFjnhcG+BP+glfSIt3Su+m3Olvm4d27SLNlK8fUs/CGb4J3oG13QFc&#10;sV7knwxVo4k8cgVsAkAKH4brgtoZMUw6aV293yKTRpVGAGfewaHhtgOm3/eAZdJVpqVSkz8gFtg7&#10;RYEQ0K2OtNLv3slHqTbMXZWnDgPXVVxfG1d1FoZhpwMuxk48mH6cAzdzNHSt1KewAqdg5cpIefCh&#10;+0tpUdLvvHuh4GGUNpz2Nv/8Z38m6aqoMH+v0kBr5Z+MQFDiGlbA4ATNtvJgUOVYrWHlzd7VprN0&#10;Vr5RBnA7dbJ3kOzq1/h59qP06j5lYjp5SpGk3cSDLxBGbQk39dbZ6OAcEXc0eD8DWzCFEs7sxliH&#10;4Snp1VdbUeJCrWIJLjpE5RKSo+nRV/qpS9BNWOjvNqEczX1bf5UlDH49YE4eMtFk3qaT1nez613F&#10;9h/l4WH/h7/FrfGT0js0EvCHOk757usX5TlxYOAzOKk3BxkjUB3VFeraS6Aw8QUYd8IdCtyeAngd&#10;U++uW24Or9kV9kaOw4gKjeH2UDlE7dqyA4a8cfCeP/968d+1Q7IZmV/4eMqz4pjuxbOMlVq5lXu8&#10;nD/1jcC9HJFD3sLxiwz0aiZ8fZBOHY4M/r3wvu8AO07t6WeeybdcXyg49f2T8L1dZHbklMGsVnkm&#10;O/oAenIR7UHtzvWfEAWGi/Gy1l4HhtTo0Kt4NAkYuk899Ze1S+JjOWmDUw0MfQy9bOIXJAaZvPMb&#10;Pa6cY3Q/OVl+6zIn/cQVv9fDrXmmvxzdP3iSB3nIi29oe18wEldhVS4YcPaerE1ZrnMvz8De4db2&#10;FdgBkfcNW79xtK+Sv4teyt8+e/PDYfq/qQc8Sv5yJZ/sJGXQIUfD4Nl50liKXBp1V3rXZ2QdjKnr&#10;rX2etusSvJ9fpc+fE3F41H1Xbrl3mTanN/KbfjQ4g1eGeG6KTov9tZeTFdAf/trDJAu9V/eJP8zg&#10;xGDX+x7UnSinAZ0JpsGKtPDnmGIbzQ5AdgJetOtE+vrdyCRs0hkEGPiyCdiNY/yrhQF30Tk6k4Nk&#10;ThwpWqVQAw8Eho8BN9xqciV2B3ga3QC3jlZcBkwcgII2ZGeciUPEJN3Xv/61zR/8wR/UJwTszHzs&#10;sY9sPp9vqHKCPpSJNQNJ9qkyxmaFx9yD6V1dlwaf9pr4fqd1unyO7LRq5Zk/67SOQxsY2qI++xL6&#10;6qv0LyYr1+nBmPTu0cV7fIwenDfTx4mf95PHVcD/2nHNi0fLmXRzbZnBXI3D9gpmfk2Zhq+cel7K&#10;m3LBmqC8o/HIW3iVvdjt0HDyt7aBuzb+8rPOC6/SD0t8+lLHvddCSAATOLq2IVG9w/awHTLpt40P&#10;yDoHtR3DTQtH8tvhkbYIX3AUcB6waTkP3X//e9+Lc/DS5kKcA2/EIejniC67h32T6s08hxGjJw82&#10;b2ac83omkQO8xzcpz3cOL8RZ+WYckXBALrhVu+RqlxPn/T3ZkefYaPQ6d+61wtt3jDnV9AlkiEP2&#10;xPHwQP617uod/niI3HPlkoe1zju8GadNeKbGGYtzo+lEdpI+jiSwakCfq1DPi448Hyf8bryl7QIr&#10;vAgHfI/6BT+8tuXRpX7qyNEgoLf3w4/KuL6f8dmi//K6gvqTE2F4p/hl4WVx86OryBCaCso4+pO3&#10;ddL0MZ1mYKDp1AWMKVPd4MgpKI5TzlgbPPqnJjgy8dVwOHSiw25kQXPktRcENB3V+R8yNJ93u809&#10;HkE7dFanHrstDVA0aD4Y38L74a/+A3eu0vvGtuODjQdb1/WCF+28n0WVaKtcVxP6N/fw7tKQqwJN&#10;IuE3Dqj7zt6/+WIWgxrz/85v/3Z9w13bqUe3c2fUj6C73+1grsB/IG6HBtrdPXlo+yELyNJPkqFa&#10;xJd+XN9S46XwMZ3guEHtKr5ljfy1s1afb7EK2dDG7AftYUOCoF1qTBYeK/jhBZMKZQ8vE8v0KGfq&#10;9P3ycqA6KeFMFtccP/5W9I9jnrO7OA7Rg3yzlwN5wvh/8Kq++OB4f9fRJCr8Z0ITf+C1Y7FZ1v09&#10;RyydBj8wuo/oTw1xfsJVWPP2PE8cGHs39eN2BtqhlF1bKXveo5378h9FRwjl9KZfQl/9uqO38at6&#10;Gtsql+Nce6Fh4Z98JhTc65vQ/b777i86882Rk6sELIEDn68MzMMsED2MfAnyantw4WCxkrwljynT&#10;ezS7fDOTYqUjdvYp389B/HXoUkwAYMpDz+GhWhiQNjXxZoc4R/ZB+jY7Pi2QMskl0Av6JPTuPqA3&#10;GJT/sHR6cA7u2rHGFNouOIubiV6TACbDKm6BibfX6fWNl69crP5U2fiM7jMBoY/vsXnrffLRofuY&#10;5eE9L9O+75ngR3gxdj25+aEQObtt/A8l/LuPCKkTWp71hQJctGcdDx8+1B70PL4oPkX7tBN+JU+Z&#10;OylZRSdyrb3Kf5j0xYeJN7FpYkF+7Wri167e13O068UcKfyJj38icn82C+t6swnZKFzwcfLPbjj3&#10;fJj6XjjCwa/swpD2cP9W/6by/PQv7BsTcPhCwIMmua/lvTrXZFPK6wlTtmbvGIQ7Xht7HB9eSZn0&#10;yPC3iUW45X+lC8jiwdJFkZszB3SaycI+yc7CEHJRdIps3JuTY9iNJZ8BQtYGT7a/SfJpH7xNB9MR&#10;pWtCzxrrJk65/SdXyNSjvrt3X87kNTlW55sxp+kHMkOm4GWcNwuChn7qDx/4mcjSn5B1uon+MZG0&#10;v3e++EB7CNIKZK/wqqcfzx91OBkfHp+dfuO1LKbUjsfS5k4Qon+ceHFfcLb40tXEPnpoA2MBoepL&#10;B+Wf9tHWAt1fOgW83KOfNir9nsrxOcpb/J5tuttdqIGFzmgkoG3pgoUgaAn2BOXhKbwkFCaBMQsf&#10;vKuFOCn/ZOq0n7oJ1c+H3H2seDc9XMinehjPKweep1N28U7K4p/aT/8+OOhbjZ08m7h2Lf4I/vi/&#10;FwHFfki/pL6T7mJ0rDrLowz8qdFNNqKXfqzaI8/qpt9M4pIrfAJX8hTPQ73HbzX3AueUbbGB/pM9&#10;buMZ3wE4cFXehx58qHgQH4Iljk9r5snQDX7oWzZjaHL96qJDwvd8B+Rf+1hobpEbncP2UU+yAVbT&#10;JPQJHyj/RnZf03nT36VC1R4mY8k7/8Sp8JhFva/n5Kk3fOM8NoAd6epdp11mg92Zu+7OGKQX/qKp&#10;HbMFPzxs4vrtjDe1LRmED9oK7qsd8k7AB/KJs6gfvvA+VbZyj5HeDTyh+DuymQylF/ki1wtTakNl&#10;ykP//YNeKIIHmg9i74cmUx6cG4/o1pStboVb5Aj/7zi8iu4/EPhRAkAqtQ5TQAlhKo85pBOq4Nx7&#10;JMiepQvHbYkjHZjADsF2ceKbiAvIwAiBpfev8vV7eNwSqqyu/MRLTwlOvh3sBcfkmbhR+pVXvjCs&#10;mrt6h7GHHvIIngm6R/jsh/EImLrDV4dpFwQn1bs5Lo0DBAPXCpDTOWc8cDHoNiw0KeqFbHv5Zl3t&#10;QFoSEKDrJxiobfAGgTKIvW4B2zmkKBQMFF9Oru3AgG+FXOGrbSjiCfNe/cADv4QvCbybtpfevW+Z&#10;uAryDF3W9+hBMcwPHL8RqImvTtAAKeWC2RPAbTBUAcsf6Q1sKS33E4ofQ9uBPziAN3GTtmFoHwby&#10;yrElQdqAfMgHxuR1nbpWsqW+U87Rq/RCwcEN4UNw8UW8lAW7FGNwUJcyrKLQCLnVvYIVZ3NEIHqB&#10;pQMU0MfznXCHAu9PgfCbUM7fllX6qeM29Y2Lp59+ZvPhHNXzaHbxPPzwh2OgxamYJByn5NdKXgPm&#10;NoDSAcWAZ2ziVd+IwJs6sFoNSdcsnbEyGFrkVQBLupNxIhxkwleo0waCIviHOVIkLuU4au+r7/Vx&#10;fujgL2WwXGkj3/Sw7wiX0ZI8FSKLd8I/Tgr8VU23qNEjldu1Nwf7OKkkYmDjRxNff/nUX26++c1v&#10;bT7x6U+X7mYL1ERw9T+LU/N68xb9LbS5sdwnXbR++oB6VTrb3VrX95v+u+4rRv+v38/9ut9KB1R9&#10;jL7ldnnURfrYeUHuh/tgMOUb/LfX6me6nwZ7cJbWczlxcj+4iO9f18+9MPDqYfkjbt6jacBt08FX&#10;IOvKYYMoY9enNpAFfD2AVTiF1keDeGGNx/q+09/aT3c9uj7JmCRNH/ng4lowcqVPhOGopamX53ak&#10;DzyTi/DZ4ht9xG7xjRbfncEt4xAoXchhGptwykQb+ZXNeSsN+1CoFaXBzXvpvDcATGF52+VKP++8&#10;d//ss88WPuyBWeXOvvQeniZ25Ud/Axpy4eqdgfXZ6NprGbgb4LHl5RPPLlKXV/JtOUc8/9Ef/VE5&#10;UR1P9wtf/nLtPnswu004EJWtTuxbBmfpf2gnTn20INoIRftQt+if56GHd7fwYvIJ9HyD6jxDy4Au&#10;GOo1g9bKsPrD1lLPKct12s51fuwog0kOssGh8A4O62fphcHZu3kvft67FyZd1Tllz7Xf9l9tuA6T&#10;ZvjRu4ar7C5fnHSe6yIiwX3lx71VXiLV37v82JuDY+fvfjevtvHuB4cqLfJt/IAvhLJBw/PlyMo7&#10;kIsssS/Kvo1NoAz1wj9X4qiCgbgz6cvvzWB7L0eFKwPtvvTf/ouCxXlk0M9pbFW1xY/vvnt5851n&#10;v7c5FzvApK3jxspJFicBZ4RvH37/+9+t9q8drzlishdlxB7JoJps34itsh97wULYExnr4E08+7En&#10;nsjk8Yc23/n2tyuuxmSJrwU5wc0iWjLAOaoe6qMOQxu08HwyjkX1GHru6t76z5GHAj1JV2iDctRp&#10;rIRyZAX2lldCq9YzTT/jS3WCd8PocYn0RePIXgovOQHP2FBY41MR+QM3+dRt9H/pr8q/gyuN4ArX&#10;yrOqO3sO+sP7U1Zlyp8p52YmbaTxLNR1uR+YM5YdBxL+csyjAvBT7ZIiIsnX9e1JF+nWsKuAf8A/&#10;TZNuh8IzbQrnvdCPXh0aNW26LeUZ2rwX6gu56vXWwZv+xhH7jteUv8boykuoxQrh17bB9TVdxpQD&#10;D3xUDVg58icwjDPBJwef//wXysY3yfWtJ79Z8Y1360P9x53QFEBnPir8eDJOYW0/7cRJZwyP3u4F&#10;esmCq3KApz/noC05WvSmvrQmY6OL6jubcZaTA/Snh8YJCBa9IF7fxQbWLnafXo/O0M9rayc9VZvT&#10;PWQmsOhQp+DQr+dee7XiTAjbAajvJ4vgcqKezQTm6ANwfP4KvupIvk3IjjOydFm0PRrsWfwSGPQ6&#10;J7DAJuSQV0d86v3J/OCkP+kJoM6Hp5VrAgHNquziXSfacZb3d/U4QGtxXOo+zlBpwRZqXBl80a50&#10;fOokvBGnsJMfaiIgeLGtapImiyWUq43gWROkeebQFdQbHelPkwPqrP5Th/LDpS2rzYOHdMLgNL6d&#10;cuJGDI2lBf66eJ/bVwemuqYc+AtoaLLEd9G7b+yTCR955LE4s++tnYro231E85p62KVcO9gW/EOY&#10;ql+1QepIxico0/jJ9cZ+aJa+SFuPr807bcQW2LvZ9cIvHNg1IRYcmzbRJ+mfOfL5DoSIyTaYpJjn&#10;aSdlrsM885vdLuwmk2/39ta424JY4bNNnboKt02/TfS3u6kJGiBSX6zhiOoT8YfcczbHL2exARt+&#10;9AX7BU8XD4VmkZzNYXZYC+h8/Xrb7GhVC61yNd7Ck9pe21Vbhh9NLPo0xyuZADb5pM1Mvnzik58s&#10;fYMP8An+wM/0jCYhW3ibjuky8UDrFm1ngkiY8V40RKWbso0ryB2/T40FA0uQl12Jt+BKPmvMFMZQ&#10;b/hZqKLMzE0V3+G/8ksXhPZrm+SyIMSE6N5Vtk3bReD7zeQvfkcDpxqAya9094m7K65kMGlHjwFv&#10;LEMPkv/Sd3xexnqhSdO4yxG3DlNuSq/yawIudEVPge51Tw+aRJMePnPigDEI/SYOnTfRt1uYSYsf&#10;5IM/2/BDOeFBH0/OZ+HOyM4arx/XPdzQVtDWV66+VfSy8OWu0w+UjeK4cCdRmHTDC8ObV+J7UQf0&#10;wLOtc5cTyVJ/9cBf+EK4coXO6QnI1rk9gaZRamIYfdL+x0zQhp/wEb4Gx08a+Oqz4Xw8C7ottiBv&#10;9Jf21n9q77Ry0t1qYw48OBknCGSJTGszQV7w8Gr1aanbtF+9T73wq4AO+Ld4Nvj6yCze0sYTb0G3&#10;xRImkuXTz6eGVTdpBHTD5/JVX0tOyHAUjCuZhJN6o4tyg1TpIOORkveF3t5FIxXcm+oU9q6yUz6e&#10;tJgM7xUNUi6bYz/x7FwBWH+0A1hOZaq2SvnagC4hw9OXnAos8od3yUrZLznlQNogUgvgtJWxGDra&#10;Yevo6dJHoe07mVvTJ5k/MZZhV9Ab6FZ9atCBf+/e74Vjp08vn9sKrc2vmZuDExriT+3cOKNNqpN+&#10;uWyblC9d84dqdl86/OVqsrhpGD0YvNAB/bXxcTRZ7AF0UIaxQSpbMkBnjJ7QTjeygNeYV13po65j&#10;6xH8ZuFe8eGCx5rPlCk0h+SmCFpRVd5y1w1WtM6fSbMGJOH62f2EqlieJ26uBS8GYO/Q2uVfZS0Q&#10;0mNK6THXuvwpw1U5GHgIL64N7x6QD1HlL4YPcXUsA2/i5esyKZJS0UkzHVK/k6aYdGFYjdkdatcb&#10;HuCJ1+lpFPeEEeO4ZyS2MX41DfhG4EUJ5F8fkRHhqQ4xq2bisJiVDvAq3BYGkj4FLbTtxsTQZfSD&#10;hpj56SgHZ8wEH/gLYBjYHc9RBVOHbf2zBImAUx7oq05Dp9r1usCnVNBU+xSzFuSmlbpS4BMK5+3D&#10;0GvXDlPHwj3plIdWnADl6EuZhJCwlwMy+OmApVH2DJYwPyPU4KAVW3fG8AF76jH8MnWeeNf5SVP4&#10;IOeyQ0oVBsd5B/Ya/uSHm58gDg3QX7487mibO+/wKtIKyq5f0ltVdy2C7mgYSqONgOaj7rDaGJIX&#10;3Mk/eHbMnb93KLCjADYpfnHdRYcTPXeMDvPJJ5+swSXZe+TDj4T3Higmuxw5vFsHno5VZzbHXuDZ&#10;WtkVnWBQild1cBhTZ1vGj8HgVq5TXt7TNYwHetBAuGXK94mtatJJZsgZhA3uvv+958rYuf/eHL2a&#10;4y0ZzOJrh1v02fVrvncRnJIvWj812sn0qqp3bv+RU4BObe5tpedv3S0M7f31xaDGY3iTU0IX+HYM&#10;uz/+4z/a/I//w68V7+BH/UgvSugJK/1bl4F9u7+lb1vXdxwSerdON89r/bu+l0fQbwqT92iakalJ&#10;A/91KAMyON7ILnp5pw+SZp4nvTLkFz+fMZhyJ80t16QjPcJRWJPuKD4T7yrvDP7kn7IKVvVzHN2x&#10;HRY9sLbxph7SglTlRIWkl10XsWCXqErXrzrPkmzVZ3eatabrNGy8oU1d67nb5CA2HND9axrLhQfs&#10;7KCPBGX6yT/3eVjgsl27jKkju6j68MVenLxgsQG8M+C7/+CBgkG/jhPgSgZCbB1lsQmkZ1vSn+xM&#10;Nt/YSZ/59Kdr0syKfs4dg3C2Jz43uLND+EQGQ+woP+Wivfzj/KNHxfVulePlHP72t79duwW+8pWv&#10;1PFqH//4xze//uu/nmN0P1WDOnq/vo+cARg8tSF7mLO26p0+wzeNDIi2IclCpXqURT526bS/uKJT&#10;YspJaBCU+kuHP/qX+4XWABkAwV2Z1QeJTDuJa4dSO1PBaDy7XOUIBv3iR04HFnh+aLlt78qx+zPw&#10;xAy8dVr3ww/Swt91nU95wjp+3ru+n6MzrwOTflnzfNuYjnAO0II98NfXeaHtB+epw9C68kcdgc5O&#10;gI/0BukzUGWHG5cgp8/VcHpIJ55uuJn0PclIL3U7eTdlzWQDOrAN8CTHJLrjn//+X/2bOJLj/IiD&#10;AFzxL7zw/OYvvv71nBLy9Oap2C49qcqBk+OBp2LL9Qc/eLl4yc6qkzmtSN0EvO6bwWRCf+H4TA7Y&#10;A4vfEpoPjud4sA+1QyZ8Xave44xSLwN0/CYPvPxrOW3ng5MAjO9M5uAj8IZ+ezlGm8NWIIdw4kgc&#10;Xi/ahKDTLjVmSHtaGS6Ag+acRfTEpFvTVdzwljyTRjsF0vZ5xrNgHg0Vt8RPfnE3HLFRlG7+bN7o&#10;9pVuQuGQNq+4Vbz3cKNjHQ2HjmXLRVfOhDCHsZ0iJqt9O9KnlYTj+Cn0HHmtyJ+QP+1g7AkPKA2d&#10;tYv6DY1HD/woaA+/SrttotDScaF2tHMo4w8LkIRpp6J90bV5xrtuu/QnAeTer3grtL3EOZ4dhZxn&#10;/BNf+MIXNh/Nt0TZ6U8//e2y88v+Dr+SWYHcrH0CFfkB/kM/cCBqMzytDZxugNdngpHtWc7dvOMA&#10;NI7Sn9XCltgM0rZPSd/RO2qGpMM3ZKL1a59esR9HNb8QXYNJqm1ppNxrQz6m6cfoLb6GmkjMQht6&#10;vCY0wkPSbP0swQnu57PTtPxOVR/9cvvD1A183wx1FcCh9+i03vWaOqQ/QAs6U93ZMPp8ddEvsFfk&#10;7+fwKliBPToWPb1nT/kVTVKOfh9vykePpLb9PnKGhgVzsRP0K3bOsfXZWTUxGbtcvPrKL8ijTdh8&#10;7K2Tez2xqS7scIHeQafRPxzc1ccHTgV5g9/xOI2FOoEleRJdeGl7dpJ6FAz1XYWaHAh8uAja2Zja&#10;TkptYfLXIlb4HOS7sRzy0rLF9AV2UdmhZsfl8KL3fGXCTKjrkwT9zlZnRGOh+7FjPZkgn7ajiyeM&#10;gxsP6gLQzi5MMC7FFoQfh77j4+k/OjFqvfCVx4TulNcw0anjps5zrQKm4L/hVdnvFeC3DWl3YdLj&#10;J+GWNBVz659Jf2vsPEW/lm+ieWdKa5tOnbuGd505vXk4Cyudpkan16KKgKBPasIzu8vJLf49nR/e&#10;L59JeA6b4Cc088MvnqUnq2Tft8d95/e1fDMcf9wXmX3iiY+VrwefS49nBTJZbYYegVey6vMiS0XJ&#10;9sE92UUf2YNP+WTD3yW/0SXz2QA6jW0hTclL+GDkrArKn+ED+oV+hLs6kAsTXXzXaAEP8ZU+/Ei+&#10;y/4K/ZQheF+6IERV5kn1D795P7t14Tb4gjVwCjZ8Alcbla8r8gmeX5eNzm3HoZXFInzUjuenQycd&#10;mH4AyedXE3epR9l4qRs4dM/h4X7k5XzpIJPTpYuDe+l27REY5c9PHcDp8tvnfzoLBfqd77H6ZEBO&#10;1In9i9aNbzhXZf4eAn4xZsWrbHF63o7ynwo/O6HHUdXsejRnO+jz6F02kcAHYjGAUG2s4knrXkAX&#10;OmUWqeHJ2tQWOtfkfdKEQtXuvX89bYWOoSEQAV99LLpUyJCp7vOMH9yPH2Yvn9o5lkVAxyMT2lHZ&#10;eI2cOI3LAo055UufPROTcAWHXmZfVaEpzIkZNs74dIn6tp3bix6McckxeQZ/L/ygzKJBrtrbggBt&#10;6oe+dpdKo59CS7pZuWQGD6IrmHWf8uCjryk9EiPxeGw9fF62R95XWcFDWeIFecHewg18suQ0iNm9&#10;LZ909D15MTGrbygYST9wlQMf8ODgvfrqm9BVm9b4MO2HBnh/c6x5BYwHcspN2bfBq20TRydbdBYa&#10;p23FWQh8Ff+lrKJNykcvk77kS8Az7No5CtyCEZPH9Dubt3wq6UvtCNan9ucaLtcC+oGpnrVLOeNc&#10;wRHgdg8LQbXwREcP6j10LN5J2WUXhSe1affVOe0h9s/MHWqroF68DC80X8uzvlufAJ+yw/K+5g/z&#10;jG4Tp66l/8WPgiws3+MP5BW8DtOAo7QxwwS3DbeV0sTPVVrfpBKmUSAtgNvX+ltMtoYt3aSB1HQk&#10;4PgJ3SBNdGkJvw1u4PgHt7rP864eXX4RL4RDLMyoUaE0Zcon/5Q1xq9yt4KUDOhCwYCjTIri2iXO&#10;DgZiHBYx0q5cvZyVEn30hA6OsijDOPkprqs3fCPJaoPGF6xioDT+KMmTp3YTtFP3qkMGxXDeO9XM&#10;4B7O3YFnsElAEhjxDI68XuhioN6d2n4UDqFc0x9NyvimEJKJEKnr0KuA5s/Qd55d0WEbQkePgV5w&#10;pl3BnLyu6st5Kh4T6xjRpOvSneW0BdjgeF8rD2OEEJBu01bYYK7Tg0mYxviUdspXpl/Xre/rOasb&#10;J82UKV+3TdddGdJob78J0nnnWlv569o8yrcNflEqeQdX1+rUMmi4WfAMDMMfMQooHPCn7MZ/Srtz&#10;vUOB96fASiKXhPivf5HMGEqOGM1Omue+v/nP/+9/Lsfol770pTpezm4c70r+dSr5MbwcWesen8/g&#10;L4yd3TbdsdE5jB7G4Jtv9opAepwBzmAmAyNfBvEmKO67/4EYGDkuK45WqxmfeeaZzbsXsxv4bjrV&#10;Cm5GWcoPvgJ9m85h0TlkqaLv/PknRwG8eruw9DZLP4eP9XP684zOyjC+mu8Cf/1rX6+jxB/6kJWy&#10;BhpWdnZfaeDCoNrp4V1Z4sjJ8OlRDLyGAbuDSm+9vkvV+ZMmursgJdGkocMnTLp5Xvddld7gPIb7&#10;5HU1cDBgqfsVrKNCUDjmjzIG7rY8fVE58qfkNmB3T31nh/XkcVVm/UqHcFK0A0rZ834Ng5yKHxiD&#10;c+mU4E621wFN10HfJ0+FKXu5ikOLgV9X+bWJd7kqR/b8TR/b/XrBWv4w/tFm6DNt49lAUCiMUocK&#10;6K0++bcduCogwV+6cfBpu6DfifM878A3SJiFMOyZ0oXsxNgsBk1lb2aCRGCnMfYNGMo+LQcL/Xq+&#10;HPc1GZtJWQMisOVF+9fOvZbB95lafW1HkfqxLQUDk5ogztUCG5MvdL4j4l7LzqAL+e7gL375y3WM&#10;LkcyW8qKVN/YMoH2yKOP1ADQdyb1JepgcCwc5ttH7Lq92KkoM/X2zn0HrZJ39aCdioK5sp38GubQ&#10;ak2/BUCVOfc16NI2C3x9FDhTdsFZ3o/zwcBUQJejv4pP/qBYuAwfFjx6Z4mXbt65bu8lWMLgNNeJ&#10;bx7Z0eToe+nWMD1X+QsJ5Z/37Ng8yFGXsH7xSmGR9GvYgyPid46dLIXyBaPgmHgL3B6HNV+Bo6yW&#10;Le230CIFOp0DHWtQG345vn8mvLg4PkaWC8eqSCZh7y8+LcdI3te38dA2MOhW3xBjH5xeHO0c4SZr&#10;f+ZnPpfjCz+++cUv/UJk5WqdZII3fVfO0c6OPjXIfjVHf3GUXYpzjIOMw8RYDJ8b28wA2lHKJoMN&#10;/k1o1ngt/HxXjtXc34/DIhPDvYgiR4YlzmBevG9SoSW7hC7k6HKqU6VJfhPX5GYmRThb8aTj8Yy1&#10;OPM5BvEuOOSw+6d8XyuOjtJvoa93pXVCe3x8LAuCQtW6x+d0mzZRFrnbBrQunu+Y3CbQDSS2FygU&#10;vKRThrZzFednXNJygSeA2slTRXTsctsLBArXKtM4KDKYf41Dj5MlVl+wBbQzeSVOW7aNl8WCcbZp&#10;F2O3wivteJjdwaUXk3Zkp4D8A/2Zuioe3fEx+RAvuGoT+KPnvK+XP8Kfbq+Gs02eSEeDlgPtevcP&#10;O9lO22V8P+0YohY+3tfPwnz8pE0SOMcFDm2/CY7m9v3D3/iN39j8l//ye/WjK9Fcf8LHYew99Zx8&#10;H7Srvnhh43IO818I3eZ9BLBndNJe2qD69vAJubdgKqOpLR3xCDmwIJajsCZGYqNoT4H9WhOSkXdy&#10;3/YAWW0nLf0x5dDZ0oKhXDiIk+eKnU6Je/TRx7P78GzpJ/aCCVvBPd10Mfq2cKcHkt+EJj4ov0Tw&#10;K3sjcQU/ONL77BjjtWTc7pJlG3D6crTSe+qoDDa4BcE1YZmrPN7BE0y4Fj6hFX/I0O9adD2biL6w&#10;mAYthfYL9RHT0takeOIvxeFbExXLQiI8/FB2PM8RpPiaLHAmKx+OaN7O+dAl9UKHmcQB23uO5LK1&#10;0GDJx6ZEdzwAf2k7fbcRPD3nT9lgAVvtZ8yMN8AxnqmxSvor9Db5ey59mTE0uE520afob/CMvs5p&#10;E9S7Pglf+ZXTPQWULg++jZcFNL3pwFV/Uw7jtHHbTN2faQt1lGfCjWOz2SE8UrqueXqc19UHpf77&#10;11u3zwTN6Hpw2raTb6DSRduHJbKfqy9LvzahtdY8/XCu3ZvdHX13C/gAGf0XwmwTMjuESt+3f+d/&#10;q+4pvcZwgY7PTSqdybd30Qi9agybd557XNvt0Yvg9dnxWaddtBtc8bx2Y+fgYXICDh7ziYlzsecd&#10;f0pmLVh7/PHH6nNfc7y3dtYY5LEmFUeeE082r4cXfXOY7TKLOEyw4Q3jDrJDBtWFjPgHr+b5yEj4&#10;Gh+qD56Fr3Tes8fqPunJsrEJfsfPoydHd6CT9HhVHgHO02+V7gzM4tnFjir9kDYuHIMfH9KN5EUf&#10;x+caA4FFpko35b4m3eAS/n7pxRdLb53JeIduJ5OCsuhKZY2uQkN18vPec8ln6g5mtMIW926rLEbJ&#10;InWB/aYe8NCWAjh0glDylbLwgF2T9xzeE9x9KvBKnRTxwAP3V5/M/h0bAyy88mMNkRkTcpfyjeeb&#10;N/Nt9eij+x94sE4SdJrggaOS0TT1aH3R9IETuqNd0TLNaaJcm0urDsK7aZ9pIzwkoMXoE4t5PA8/&#10;7oW30E3AG94LypKuykzbsF1sVMGP2tA7QT+KZmteUlaNrfJeOx5eSn8TPPGonbD0dZWYMqp/Lv3f&#10;bQ0H9Z764GX4VZlpH6HkNzxdfUvSVr8W/JRpfKLvsggIHRynDdfS96nbpbfy7d/gx09jArb4J/Kq&#10;Hxa8K/7MYnZ19xPUT1/umR4RigLeB7+pv75cGnKjLy2ei+1wIYtKLmQ3vQ058FIH11qknn6HrkjG&#10;OnJZm8LfpOpB3oFPf1Wfg+7KTCj88kw3TmAz8CPXnFpkciZ/y67Jgt6zoRu95jOoPhOk77uaNnoz&#10;p0bV5HTaEr3BduqkSWDjNouVtRvY3gVylWFcaGJXnsMcM313ToASil5pGzwjwN3JUgL+cNz0/sm0&#10;Q/AHt9sytlJwRiNlaE9H5eNzffW7adczWeSKbtoLnCo37QIv9opyJniHn2puMO/gZNGVNqKX+TLZ&#10;euBop7IdKT6FC0evEwfwOkjXP3kM+BhjnWIBVYjKN8pK/KQZ5qnKLARelyXdDk4rOmmVSTCGIRFh&#10;DWtgTD3WeEetVH5pSiFgrATML1R90jEpuOvWNAFfmY2/Rl+U95KHQHU9dkIx5cvr3op4A33XIkLi&#10;KKS7jp/JIGpWCCzCl7rrLHsQm+OuyjhPYdnJgvHqg9Kh+V4dE2wgEWZ13nnaEd3gpz3881z0t0JM&#10;o+d3mN+JMHjRpvBo4w2uFNt0Dt777TrIQFQGOvpXNOnjNTn1GMwHYVS0alht8I4DuGnURnvzS5BT&#10;reCLRk3jhQbil/JN5nq/nyNnpvMDn4JGU0IgSCNt1TO0lRaedQU/NJt0lOGUKb174Yad2Llf/wYv&#10;6eZ+cJPHAOdomPq7Th5pjsKlBGfnRBmyBnoFTCfDaELD0CcKmKOD4L4bA/+tKKH6RkaUzYL6Fg9l&#10;NH27vkdxu/N8hwK3owBpbN7z1h3pCX9HznznyFGkTz71VOTo/yw+/rkvfjGTsvcmflOdG+P3ZIyl&#10;kQ28L+jsHOOML0s2I6OnEqdD03fodPE63TM8TweRK9d3YgCfuBYZz0SBnT6cvd/+znc23/3u9yIP&#10;/Y0QRld9UySdmmt13nGQkPN8ED047fRJIXXnzz8iCnQ/cTuEi2eX131J75Qm10f5XwETuy+9qE+z&#10;qy+OotiZBksvvvhCvgX85OaXH/+VMqRPb79PKUs7Rrrvkhfc/CpevxXjjpoFfxXE148M5Wb9m2Qj&#10;J/UscYJ0+oujoeLzblahyjswKy0HTU2k5SnvpHuvMPlcharTkniykd11GZUnddniJu+SuPLXI9oH&#10;r9IaXRf59Mkl1/RB8txSbp71y+QU7ClTXJWV/L7rVuXnfvKu8U73WCVCqWu0K3upVl3Ant/AyZin&#10;+lj51mXMfSILaD0v7TLvUDiWTumbNVzvBX33lo55rvi8Y4NN+obf7T1xaEVnjp154cLrZcDPinq2&#10;1qzqRevL4WVIyl8Dw+hNdpEFhrHm8g2eD2UQ4Xs3B5t3Tl+sI6l8E9Vk2IXs6Hor99qIs+eBDMxN&#10;+Nq188CDD8YZ5FtSFvi0TfdGJs44i5T16U9/Nt9HfXTz2KOPla5mj9HhPguw2Zwt++QHL7+ciYh7&#10;MqBhW6IHB1KcPVW/do4sAhveqP+BnexLSyLl9CND1xC88OnnnqBqeqFZ9zkFIZmlgavgOnzovu05&#10;bdXvpZ16Nn5jq+5kbXDwvtppgSN+flOW64TJ53nwqfuV4pDGu7UcTHrxna9xFd9hJZMTtb1O3dUR&#10;fuGzwvNW/bJXiz0XvFbglQenHm/cWr9tEXUzdEb74BP+PhF+SdalLosdEFnRrGXzBpfUqAbB49BO&#10;cRUM7v0TRHEO4qvaVUw2ihbd1mTkoQcfKl5+NTt5a3Ce8k1+PZEFCY4tJQvaS35OAg53x5tKayEa&#10;7F586aVaUPbyyy8mvid9L8buYPtwWHGyXLzWE8LwmpDaGkymzhadZjI4g3U7vrbOwMhVOxTilDNG&#10;ihxaxGbiDFwy/c67F2uMwtHUzpJlYJ68PT5oB7v3pwNjbCy40fPjmKr2Qv9Fj+JPP3wOzjgKmo96&#10;nKh9Rx+1E6j5DF0nTHpp/cAX5tl9t4lry2s/N/9ou4Ex18mDIdaLYAvnZTzHsR13RdWhJ0zUI06U&#10;2I0csdevZZIqjsWa2MlkdzvSWr9wchs/Kw+eP0kBL8ILHYeeZNPxwHMs7zgD/zp4g7WmL95XlrFj&#10;8WmAkblZ+D2wJ8/R/IMbPPG/wMb3bFJL/6KNPvaxj23+7S//So3/f+/3fqecavAfPplyPshXtBRM&#10;4py2az3P5FLgGDXZUE7Qmz6xED7PGGbor7+sib7wSE32LIvODkNjcqp/PpV/PTmQfJEPtNf2ZMOi&#10;LjJYvJByweK7YSuQGe3InhB8M/b1TCTadcMmcNKC/I7ohBPdKQ+fjvx2yPjOdPFUYPPLaXvpTA4r&#10;184vLlG7oQ7jVPXeOwE/jq73XPqOvgp++hH1QC9HGNOpdCDca4L5Ujtk7Upn23jHhunFIZnQzcK4&#10;d9ka0QMhZtW7y+hFwkMjR3yqU7/jN2r6oxcdWw7monX75Fq3jGOcbrZAuiempp3haDcOmm0nMAJD&#10;OeTtxvXI+vHs1kpe5YwMutIF8p040fqhPhEQ/AX0mmBySfv7ZqsdnPozcfdlZ50+0ekV5FX/gw+0&#10;ycgxR72+B1046veCQwhe5c7kMCeyNr4ZnlSvKjv4NY7dF8hvLKVN4aJ/5Y8LG9Szculq+kI7gGNi&#10;Gk6vH57rSfekAbMmK8FPBUtnAeKerbD4aCti9SfJ/9ZhTdOjwBYUKnq6xFvSF7JHc/3tnkceyl5L&#10;vfECHiS3NYGfSuOv42k/E0fHTSqEruh/eNhHo9YkKZ5MP4i26ITPtCc55C/hXyH7L8X20W7KefTR&#10;tucffOjBsmeUR+4E+Scon502OizTO1ih9VTkVlr8Bq7yhu/JnDx82vpxeDtyGW/Ak86xoIIdBAb+&#10;sagODP5Ocm+coX70pfqDZ4KEnqgJ2MgdWGCCYSw5k8g1eR4ZHBqzEUwak98qPzjxS4mHuzKMkwST&#10;KPiWXkI7eICPPuWXDv3G5mqaN3OyXdBm/M8zYW/Mohw64Cb7MTq48E470vlkVX3ZiepIjtBM0I5o&#10;Iz3eEIoHEo/Wre+7/Nah+cZufHiX4jum2y1sFMgt3H6sIfC1hQWFdLRjno0x9SkHmaDrya8F/9BE&#10;KD5JXdmm6K29zfWor7Z6J3XwnVjPZ+szdNFdSb+XX6Iq3o5a7QfGsfCH3nbawLG+c8SwNHRPTYYl&#10;LV7SrspDyxl3zwScdz33gLd3p5vSC2TwWNpAe8FH22jDQiqEhoty/Kq/jkzT3erRk3QmRpf6hmb6&#10;QwufpNePWNwztsLNwIULPrFYQOAbQGO6Av7Hk8Y3YtFTGX4a3Fil7f7uU46LT0Afso2X1qF1C16J&#10;zJPh1I3dUrw1E9wNumQS/xZ947c9fW9sRvkWmtAzwBc+oZdA5muCOGl6stOcT5ONraFcP3nkJzOC&#10;Z+1X+i66zNHPbJEaj4W3yMzw0KnDPrUCLiaA7Ug2t6UOJzIxfFc2YrJ1LOQ1z0aGSk9G96ApuSX3&#10;dFHRIc+u+lzwTGCXbopM6a5Cyqr3hYw11a12RueKDq0nzLVZVBZbObDwmXJMUgfwIuPXuv9OufSF&#10;eFe0Vec6PSR02E/82EtFmIU2Ft6TN+3V/vZdu+Idv+wAbqFTGcRwFVzmviLyB8EnznsMo3OewZZ0&#10;mLbeBZaKgt95NGI36sAYuJ5nUhcvyidMuikXfgU/KrwENOm8m7SDv3zKWufHxGNISKc8nawjQqt8&#10;eZb6gwnvnkhrwVEMGHDzvmG0YE08PKYhOq6Zk7IuwyjwMW+vvovCSvmUUeEbZ0Iw2Jp4BT9O3atR&#10;dOIJHlxvxMkaEhfTUhpW8/pOxAweh1YAYRZwxGHUqpeK5AcmQwtj5LbqKy0Bq/oR2BSkbQkD5p7r&#10;dNic7RiaAmLoo83QvGga+MNfYE5Qtv8T51qCkPLX+d2DqQydrHQGPAwbZa7bwvvqiJN26ozuE2Zy&#10;t5RcCgcTfFeh8Kw27o7Gu8IFuUq5d7y08Fj/5FXm4OM6PziBI33BS35p3c+1YTa/hmTFZ9oOTbQx&#10;Xk/ywhUcHQ+8OWp9O6HzN32nDO02dKgEd/7cocDfkAJOa3BMfLRAJsueSqf6mzFsLmf31y+k49Rp&#10;RfbSievAim/D/8PbjE3v8CuZwLvk0nudsZ1ilEHLQ8tEdXLVwfnGwduRhwzo08G+cf4VwpPdBr9f&#10;RxZZmX71Kv2QFc86++ChDLhdi14VyMs6zPPIyfrdnft/ghSgUBO6H8p9eA6PWAV9kBV6b2XH+ZNP&#10;fmvzy7/6q+Gla3WcrSOTTGZO/1c8s+h8sApi4OChvt/xWMXNuyNXeQXwpl+ET/N+9wnDl8On5eBP&#10;HdgqeyzLJf/k8VxYBBH9lP/C5O9BXmG5jZ93IvSHMQULB/H9Tvq+n/6x8FpwLUC5l3b6mGO5vyXk&#10;vTAwyXSFFQzvwK1/SztNGtepY5XtOf/UcWBKo3xh0kgFFWkmuG/7r+OqzNQbiuwmeshEZNmEyY8m&#10;ghpop/nJN0c+D8xYEdu2ZD9WexW8xtMgUptUHcUvoRyDsdvorkJkXrgmnWpZHLY9QSHR5cBh/OcH&#10;JzA585K66x8/roVihxk04vGhgUEjndv17mOD6GW7W97Ibt23s4vn7ehZDl07AV7OxC1njEmrz3z2&#10;pzc/lXvfk3Rk17VPfqrsRt/3dfz/O8nHjhz7HW5Fm5Sv4rU6uQbK6MFxYXJG/+CosqzevRa+2LZX&#10;3VT9qz1Dh5ETtEUXJKx3oKdd2aV4a9rcu7btpe264mH3ky9ZK6/8bMnqiwL/aBplo8PEo3flhfAq&#10;DJ1d6141/Fue5/1kWT8re/AaXpZu4tBKmDyu8y6ppFw9V9L+E13hbdmfC95JuLxr/ANKbsiGuSZu&#10;J5Pig12/lzihaFHt3XjfSDw6FazIzb4j0mRJhPET/i6HVOzRKj5/kqN4uE6ByhiHbgO3JicMbqQJ&#10;PmSkjrxMufvp30+e4hDK+8A2niIPL7zw/HbscV8WG9yzDOKvZ8X3q6+8HH3eDsyTGXedPpVFDo4k&#10;jaPTAPpa8qe2WSPmaDTficvOkjhU3ozT7/Xspjp//s3N8889V7uF307cZUdNp2+4ENm59E4cTCnj&#10;WJwzeOjdq3GwZ9LB7nfjO/VWpxqAh//YRmTVAiMTFhayae/TsZ+0UcWF1+Q1yTurtcuJHycLO4kj&#10;AUy0ldfA/4CDMfSp55Tj6kcO8U7ZZGm60RkjT9KAtQ7dZt2eEw83cIYP5SdP8+MUwQNJUnxgkYc0&#10;g8eUp6x1efOszwVL+iq/mLH5jB5OyYG9G5Npc4tWnku7fPWrXy1npjLg11dpl75mKvEPeFWn2wXx&#10;aOCKfzKir77j2MIXXR95b5//vWCKp4/xC/glUwvtyydxLDwf2Rr656bvw0XaQED3cqgGjnT6MI4v&#10;DrPBedrLAk0TTr/4i79Y/cV//a9fqRNVtIV2nfYvwB/QP/rxSGBNUHAKD0+QFQ7i6Z/L7oie4kOq&#10;9skKNQ7eG8fbGVw2TOial1tKckwK/CH6Qf2kyUcyYxyE/ciMNizfTr4Rqu3oTxMoytGHKueN7Iqx&#10;Y897RyKfze4WRbEV2onf/h34Tv+mjZ1U5z1Y0//Dgf3ARyHOuM/nKoYf+vNvbR8Mjmyxw8AWxhYz&#10;sWnxMUeqcSRYvh9bztakNynDRrLo53Tk/saNnswuB3Tem1ixSQI85bDp6VhtcONGFgRlMkEfqF3A&#10;Qj+TP5cvZMds6sMBXzu0Yj/BHax2SreOqrbUHIEt78iHyTU0N8GE/uyv8cFpm+N5d/06e3G3ILDa&#10;KfVrJ3gmkKN7wa92DS7K9tOuTZd3Ns99/7nih4PU0+SvI1VNsJiY4lh30oWgnJpISB3Uw05m5Ymv&#10;viltVX1P8ij/MH2Nq4k8YXi2HlbP7ShvO8xEL91Sky6hBbxptuKXtA05wFtohF/fufBO0aVhLkTM&#10;g/f5X+3lHfugdfrowrat8qa1Y2BLc0tIe1dY7Jpb3h19GLCr+Ntlx/PbsLrdxt3m5pY8t3l/uyj6&#10;28o0F5MYD+T0s/vrUy19AoN2oSv4Qk3Ah6LFe2ChObup+Abv5IefXfGdd/iQPcPOwUt4vBZ9mphb&#10;drSJp296YnLp28MveBosfFPlKSNlCteze40+0HfJT7fVhGcWaCmXnHmPr/nB8YJQclN30WPh/5s3&#10;nUrJ9m+/MNnBQ/hVoB9PpFz57w7u7Cryqyy8rX7wdC+fiZwArfrTA3yqYNJJ7MlKG9hJElzgGBsq&#10;ZewljmzwvxojwhP+wvC4cVDjaRKIjutJ96onfs9CjkP5kl+c9lQGfdk4sH/aZivAsXdGJslrTXAG&#10;jrLVv3fBLgtbkuFE8Ku2Do5oDBfBOJSuMPHLtqWPQ4SkJYevlU4dm64y/Lj+BB00NgF2b/TTA7EV&#10;6Gp25ZVM2JkA1o5lb6BxfvOMDtuxXOxMdbuZjWDynEzd5Kl2T340mL5HVdSN3tZ+aFHtETyEw3yb&#10;Pokrj3eBWunLF5A2gkNNkKaMom0xRuPlXeG14KoND4KHcSK8J69y3JNRfOjeD3/sXU0/mXyC9+TS&#10;PAzeEG9SU5iFC9rVeKUWVKQt4aluTukIgpWWPJEvPAIy/YA2eB1uQi3GSj6h8Vmyp+yxOYoegYm2&#10;tI36S1t1Q8eFlvhR3NgF6D3p5LUAsXYj5168MG2CHuAKTkPC/1XeSjaMs25Edt9863zJsElWO5h7&#10;bNSTz9U2YOUffrr77pQVnGayHn7odhKeScdmcELUWzl10smTPglknHb6NDvlgeJL8AV0hC+bxe5d&#10;9AELHPpX3yqOjoMrm2TsImnoIPzohJTqB5P3enTSjUyK25VPpwz+yhu8TUaT1aGZMaVQaReauVfr&#10;RNb4lp6wcGs/uGvr/Sz8mvzylq5OE1R92GHhGzhqu+OlvJcGAngy1qA8DCUozt916A63nakFLAAR&#10;XMB8AV/Pa8YAW1GuN2sHaw82Kz5laciBNbiAOfedv8soIqTMjmsG3SqLLd7qI//SGWB+REz54Mqr&#10;vMI7DES1q2V1kjrLBb46yaZMP2HKXeOrfIIoaHxMwAEGvkZlYJWgLuWapJAf83KcUFKea0Adhqfw&#10;KDvxYEwHoOxSgss3qxolhE19xxnYTVcDQPjYXo9B4aQO4JUzxcvAA1MgiASyjc0cIRGGuXFoVWlP&#10;wnJCyD/1V0/MSBA4FOGPCSkfwiReqPTBTjFzX3VK+nW7e1e4wS8/QlurQ4KXsmZlFGWnw7fifh3k&#10;GRjSEE7PgnchT12Hpt5Vm6ZO3YGG1xF0yUMhS6NegrR++Np1FL9n8OcdXP2UM3nAKBwKUIEr2N5P&#10;0H8XjNxY4Q/+dYZe6OCbZ3WkUOCeiZA/+kicsvnWk1Vy09EMnJ3zrY2mif/Ju+7qHqL/5KH3AcHo&#10;dpTXMhyQFy8aRDquJke7xbD/2je+USuMf/7nfz4dVyYdIutYuGRpKyute2f3RslGyRCp9I+ctnx7&#10;VzowJxO4gkNfMnToTIXYrRb2rw75xZdfiq65VJ32wQGDzQ4Kg6J8UysdsZVPZC8lVOuN/K3lTH1a&#10;9tcN3OmXYeXy4naUWee5c/+3o8AP03ytEf4q2NLe0l7Fh1q3Q/Magy62Qvo1hptB5mFsgv18f8XC&#10;gueefykJ+vszZ+Jsn0mhwiz9JuYeFV02RvhVHxl22xUEj0T44ee5X18XlLZ9Cf1e/cGST1oBn9Yu&#10;3lzJD/5vp0Bgp2KVT57qb7pfgky6/+pLh9/BGvvLPfgjA52m+8I9u0ryn53Uoes76Qcv6PmtQ8eB&#10;23jPu0nHQVSOhxi/2iImUmCksMK081Q5iZk8heNCA7bklF+wlzq6l27613q3JJi+etLAbeIaFtlX&#10;dwvgVhN8idQe4iXwj/0h7+Sv9lrK1seWHaDTTnqGNvhVH/gnXpzy16HsjPCjQQBHWDvGljLBWew9&#10;cJS/pUfgwclAke3DuV8DfjRJIZUuBRkoGagJYFxR1+vJmTh6FY9bWW5V/cc/9cm6mvzitLHgxvHO&#10;b2QnkMmwN14/l6PQfCPsB2VrsbfkfSUDGt8MU44+wmBPABNNyJkdTwZA0rB72TLeGbwSq6C1cEFf&#10;qw6JEw/v/Cm6D81L9sQnTH3rqeJan0uLfkXDXOsbYUk/dhq42tLVD39ubnKOhG4L3aetJ65e5s/k&#10;8Tz3bGqhce+GHtzmOu/nKn7ue4Kun8EUBrbr4NLjmMa70+zatzKt/4AfUMoxwJ1Q5SauLO4kMfYr&#10;nk0CGKzxkkf52qtCwWya7ceBoq/Fjd7DUd6hvWpUO4fHxdfkRK54zwpnvGswfWyPUy/lpM3wdemz&#10;XOlqTiuTFCZGxWsb+OjX9fEmBC7XTgDHFmbXUxZCsk/KgRKdrt6c73imJjsMvrNYDCxB3emlg/Dt&#10;6fBlwQ5OnC8/le/tFQHzVxo8bKKLg8+OlVd+8MrmhZwccT7ft3opiyVMIthV3Kvxfc+rj/VUzsUL&#10;PaHitJITqffwMrr42anFSWPyoSZ7s0vYN9HKgZ94Dk7HyHGgcVSy88EghxbAea+OdIHV6/jJe7pF&#10;vY9nwqf0VPIaP6bIGvcdJL2xXrV78BTvvvqdtAHcBGkqLnQAE12OpRMaO23kS/pu8+aXvTp1Cg8t&#10;feFCd7xRbZ0beHJG4CU6org/cLQFHWeXxJzIod4mizlwXo9O+uqffXXzh3/4B0W7dbmF9E/gH3Wa&#10;4F7dXYfObA7jXHYsXWncrL5/VQCn5W+XElzHQBYfpM2nLLw8/bG45puFJ5k5C4relQ5N34Xf2fcW&#10;UrCb+ANuhnemNnjS92ItaPjX//rfRnYe2fzW//2bm2efeXpbtx1mH8w77RmyVR+kH7JoYuSltFGI&#10;SZ76F6dz5Oxy/Bb6/vbDpD8r24L8Nt8csj/TTrPTm+5xWkKFm72LxL0dX/RptED3gdGj+9EX7Neb&#10;0eN0G2fo+TdeL/2lrc/ee199u44DWrvbpUTGvIOHhQACfYtXSr8u/QAlIo782u3JVqDrOb4HD/IP&#10;HzSgz/GrHz5GmzqyMfU3/hOkeyNHl9qhfDGL1K7xKSX98YwXTTK/s/QH6EHHVZ4lnwU48J7+v3xw&#10;mUSoNMFVHapfCv/CwbGveF56tGWr4PGgUDSjZzl+Kz98OabzPE5h8doCzfjDTHbA3w98+e324Rvj&#10;qNbfdL1zol1sMM/VL4dnpDW5DQf1la8c0SnTBPAPXv5B8QAH9tmz92ay597S/8qnJ2fyS52TPXBT&#10;CXDyq8mF9Mfax2Q/fSFo53V/Ls4zAqiDgMJorT50lnaix7W9sHXmp0x6bOivrfG0ODuPfXZBHrpE&#10;HxDrJncLEIASDBXYiruwe28RwTb9JJLhlrC0tQHOkVCQduC2b/Fnq1iYqgAAQABJREFUhdQxjb+N&#10;397cJs/23V/7pvECEj0j3hXIh5Ltkrw3iyjYJD6Hge7oyz56++30iaEl/qtxTOS6dHdklE1B77CV&#10;yKf+pfgvedlf+nLvLOp08o8JYHnx7NW3r5T84gnPgnFG80bLF/tKuXiibLXYwcaoJmNn8Rr+1W9H&#10;+jeH2UTANju80n7o9j13P4+/8BC+wLvwKDkNf149Pws8R36Ce9rHNJd8Jq9LJpOnJl34fshQCBpy&#10;ht+iK6Ku9H0CG0v6wjsvyDu81A191MlVqN2D4aeZQCeXI8f70Q90hGNkXf2Kzw+j3yML9AJ+l954&#10;b8LN46zmhu/dOsABntrXJxbAm3YTfylt3nZQ+7SHvmBUu6ddLQhkP96MfYg+9D+Zu/vue9IurQfx&#10;hrGb0xOu5hNuWxlaI/Mj3d+K/+2yqDs9zYa9LzjVQp3YqaTeAig7rOt0nLw/kfpaXFM+w4W/zp17&#10;reioLuqobYwJ9JV0KH7RZ7BD+fp9A7c+xZIFMNqS7qQztSW6yj/ty+ZET/JhLgYc9o10NQEY/MrO&#10;1e75Cfo/+J1MHwuO8rW9MgVtP3wMNv06AQw6ueZhAlsZ+g184ERX/aoxN5mzm5deJqPKwdP1mYLk&#10;RwsTkyYS0UCdwZFOW9MR/CbGAp7paPph+gM0UY+2AVI2msiTX4AUunYyg8FeVD9yPRPS8uun0OpS&#10;0hUfpw5gDJ3xJhuAjVkyEP0xclY+i5SiqIEJd/xfmxmX9oT7Vu84ybE2ZYR+8M0PXGlcSwcGz+Kf&#10;yAEa9XglcrzQWHs4Ut1Cd0HbOOVE3Q4yVjRH5j14ZYcnn7y1GCBx6OOn38YjgnEYHBzVXO+S3nVs&#10;ZSdKsS+6ba6l7Cwevhz8Uh/1F6qOOcU3BVebmuPBC/QZ+lddQhtBPdmE9O/xzBmaeBaHD3oXccuQ&#10;sab2wGNwlWYNJxZI4Xlcxm4gTq4oqxQIMwgLI0A9Kdi7VnVO8jCMhEZqMYqiE2yvVpg0E1q5Ab0w&#10;2HJFaAJ4KY0ugIXhBPkR17PyhWaKVgaEc5hYUc1Y3VFIqwjE3DZc4BSTJfHgRvkMk1EA8CscAhsB&#10;J0hPYSivB1IE8FoJvrrCi+DXask8g6NcK3GnLPhIK7j6lYLxIqE6/cRR+voISqAH72hdSVhKwSvK&#10;Myt5r1w3EEf3FgaDbcwxDFf0CN46olE64FZ7hRbyUgQ6cINNCnnrjEw++OGPMdK11bTfdFY6OkEd&#10;8UoZG2l/iozAUTz4xDuBMiZA2rQM6eCjs4dTd5jaFg+YdG5ag8M41plgfMpWPb1Hn6E1pcO4KVzC&#10;+IRIGnCH1sr1k4ZwoIuy1YcDVJhVSRRWLWbQJnkvz5RlBVIpPDRMfQQ8sKNVf9PGszaeIP/QkGPs&#10;eAwCcP0mMBHgzWlk4hd+yVWdkGPgyOiN0P1aaPS5z32uBgO/+7u/szXWKPw1LgP3J++aOu+qHTb2&#10;kHrm1yHX0EUngX+0oSMJ8Wm3exTcim7r+mk3fFRpF33VtB8L+1bDTN4yDJMWLwh4zfHqJYwVc7s/&#10;6wrc7v1PbhyeWgf6p0Imguouf65cFZubJNVBUkPefefZZzf/2//xv2/+53//78Nr59JRWtmYji8y&#10;R69YkXQxnR+nJH3lX8k+Wc9uYrrKIMCuRh0Z/mesMhgYvvg/H9kM3P3NG3FQ7MWIfOjhh9KBXi4H&#10;rA6bfNr5W/oj6X3/gSFIJ4F3/WYb4Oq0qFi3FUbmWhabDts025vWa5Pnva4ju1jR/bHiY2W2owXf&#10;+gnq3aFlfnTBEvnXvijz/cKqKu+X7D3fTf5by1kXmpYtMV3zkvfq1wOvgaFtJxTN8r7JkfhJlAS7&#10;VKK7b5Nv6Az2PEeKl6eK6vt+XREFNogUPxU+JtzAjZM1upWOffll30B6ffPI4x/ZnD/3gxiu+ZZp&#10;BnYPP/xwDHBOChjBsS+NIPtGVPM1HQ2/GjhEf5CF0tv/P3t3/rRJctyH/Z1rZ/YEFotrAZAgIAKg&#10;ZPF2hA6StsJWhGRb/o0K+T/Qv6afLVGHJUuKkEVZJEVZUihIggC5IO69sAf2nNkZfz/f7HzeZwfY&#10;BUDQYeLImeft7uqqrKzMrKysrOruEMBGnU8e10lGCDuu7ehbXagOZUHasU3R7zLWb/v1J+m1lLFx&#10;JaR5m7vt3j/nOLe8e9Lxhl5OOh5NA9s3D3rk2fz4vji2/N5fHJMbSTNWGrs7loVOvpNybLf7/S3O&#10;byX9VO9OoAdP6E7gko1m23WrHRs46yYdwGSwdUfB6udkDK4O9K4/qT9ljc/kxNbX9wl94w/OeNPs&#10;oW3oPtpF6sGrjAmg8Z2fww/AQ4HO+l7lXf7EHiyf9wgvHDdvHoswy48ctWdGIBOkvOUljdRedqU8&#10;XN0ir9yjD/y4ZMj/0Zswt/zlk/Lbwpji4cfAj/eeGrmesjaTPRSbe3HxnosPR+c/86mf7n004qH6&#10;+aR8itvh67N5Isg1mjwx0PaH9457/lb8RhNE4zAfG2/UaeJz7cpMiLzRBv9D+NDtDP05VuY5UTcQ&#10;tO5EtfKJ/iTdPT/+DkCfazQ4or0LS0eZ5Q06+Kn1JzMWAW3xcw84bp/cp1HrU2SsAvCPTIbf52WV&#10;277v3D3tXNr2HvmjkX5Ovmmrc4DG9VWRhabznzzadA6uvQrNsedH/eYq+h29XNrZKrB8TYGWWR6E&#10;QZUb3UKT9LYzEjK5DvknfdwycANtMy7bde6bShNkHz8fDm/uEOi3SHtqm7JoSHm+GH4D9hh4Qu3p&#10;fqvOd80evXh/Ju/vzWKF/Orvt+S0MTjytzpyhe32P30cyDc8CC+Trj8JrpAPf0LfXRj+XUkQ/tEE&#10;X99T3rj3l3/2vzns+UW/h80GzPeFv9HNE09ns8TX86r0TSPjzoeO9Rk6CbT7G+lHxiD87Wv8Qzua&#10;ak/S7j5BHP7TcX6RJ5zfl9euRiLcoy48G1+U99PnBB/k1zf7Csfc50MLeJg39cnrq5nrRT7e3DD2&#10;bvSZ/PBo9eeVjH/mSOFWcdIt9Xn1vDyCJ9Wn2GKf37iW+YyGSYN3Azzjj4fX4XHxJY92+l4zms2p&#10;+fbmhkCfME42GBYfkj0HH/jgBy7+4T/63y/+z3/xz2sn6DUBowWsHvbiz8GfpeucFDTqA2D799oH&#10;1+yXQBYZiidsm/Qp44vr7WfO1eFYHQoPleu8O3Xwx+EyL27QPf78CVLOmFlb2DFr4ipydB6fUYh8&#10;O49qsfA5OqaPGHOkvxndePjhLJRF/rduPXTx87/wC9ks9PTFF576Qto4i3uRyqnKy5NNG7ldpv9w&#10;nbF7xmB9/tOf/kxlu0FrciI38iZDdnjHAraa7HzO5o0smpCtvMY9Mmiw7+F5VapFjNYRGRtb9JXK&#10;KPiMcasrAoq3r86rk42VNrRYWGWn2CeLoRaEPNFNL9RvIVPd9LILG1nMsTGD7wMsINPl1Qn9/ebV&#10;zPki1pDbOV3bFhyO8o2uGlPiexxvaCiyFKjdOGiWTxltaz/Pvhx1GTfqN6eQzTfsyXPP5duWfaBC&#10;37JRgT2/ncWt99fPwWvzz6l7xia2hhbaEGejyfpw2r95+TnsmHL1bYIHWBTCP7YdbnTPE1qpO3wD&#10;4lRiPOycPuh6FqASlwg+bdKePtGcMmRH/klqv/M5DXEvNpy8bcr7/B/9UV/7jHeCzxbulBOzsjCB&#10;X5gv+M/ew19/IzaSLrCz6jCW6NsbwMbj9Zu8+pfcpRnDjY/0RR8nd21QfmO3/Elj9IO33td24z/b&#10;wO8T/0Q3O8YGde7izTfBa/PTrXwCqgHtyMK6/L17iaGlvrt8n7RZnZFo8I7PYZMqfyzsK4QNB0hw&#10;cYzfcOXqyNb0FDuB8QyQ60J5Jy3/QiJlM7Ls7dN5VPltcLfzw5Q75v1bKX5rL1g8l/QmMYjornr1&#10;r75NJW1/+KG8Vjj8tHjwobyt5IkPvL/+i0UXfW/lSA7opxvkQVaAztK711/LgkMW+cr31EFXbdah&#10;b/TbonI3kIRO/Xh1xut56RDY+RQa/arn0VW68forWdzNufQu+FyfRWc02cCycwZ69WD8vBk74gtH&#10;P9gB7UBzF0uOPrO+Jryz4HW7eow2Y5L+zgZ2QTEL4nRb3tdft3DqW5vzNDC+iv96AtYaAHrVr9+4&#10;FifCD3Gqcx2o/Qn+jseRv/kS+utbhf8+G8Iv6at5IzP9DuAn3DeuxNeNj8UGowG9aNcu9bH9yqBV&#10;O4B23UusCh8BGmzg0AedW/DUV9mQdKfQPguU8o7/o1BoODYHaWcQdjzpGwhyLg2vHsgY/Z7H8hac&#10;dIYHs9nQG2vE3bR34LI/uB6a3p52ni+ok6c5m7y8bGwvMRbt5sN6MwFbwDbYbFyexp955NGHZ46m&#10;L5QP0al8H1w5dhPP0E1PdmFYRXQHb6oXkcv10H83tkn92nIzR33KIiobIi+cxqcUurgW+b+Za3qh&#10;Hu30I2fyvZ7+1GvzGGPaYV/hb78+7II+qI/Iq168hBPs2yPoN1mjh/1kX4y3FuAfecRaRtL86ge/&#10;NeNEbLe+fueViWWWz6mTPde31WeD1SNpX+1x6ICHnUGfcQPv6KWjf9rfNyKlLP3Ak87jtDv0wq0e&#10;Mqr+58JGbnP3HVva/uiOsY9uWzA1DvAX6P+98EJ+9NV2RyfH549NDz70Lb9XV/DK/ADd/H22qHbx&#10;0GPyP/k/wUHn4afT5A9P9Sn52BxvDEmG0r7ybFvxJXRrpHHP56n0qev5/Io4Ml6BpUsddGHB/bY/&#10;eMhTnYDtvRL+q2PHSufK02914CP+PvK6h6jGP9Au86jr0T90ekLYfJmfhXfAuXxgXzVt3o4WGyv0&#10;3zQ2jlg2CkSIfMhzQAP/xGYedsltddFDNigt2AI6wFnRMElCK8/R5ENSul0zOQfbUBV9O3in9M27&#10;eFxvXjjL6BwRu9fySN98ritQJwHp8s+Rqs3A6hp5HDnn5wKecgIB4zxTYm11DZfJqcLOm7dGdoQD&#10;l1eFVegZbDjYBKNDcr44QByurW/qgn9+6lh6KvDQmFtV7MmTEhIOSKmhhcHKT/nd5aBzyystJ61X&#10;JyZ8HbL3jicd4G7dadPy85Jvo4zSN0C0eUpTcDNgQ1+MUJQbz0AnjemAFN19OHuep090GPTA5QmV&#10;u/H2dGADtkC8b7HgnUGCQ2Og9ToiBkEH0skejhNBcbfuOY5c1I+HdvmD1Zlt16aVhugBY+N8Owy6&#10;NhAGL8BvQWbAwTmlH/fx55UM9OdylGeDHc7dg7uQA965Vj+Aqvdzj7OoTGnvXfd3cNJxgy/6xyhx&#10;uAVZP5SA7V/9q38tfL538W/+zb8uvxTVbnVr4w8mjAzIW6C4fZdEwh8/LNW+CH2OyV5+x+kA8yTS&#10;LL6X35GVMibWC+Srr547pHi/YCAM0r384Twek5fzxoVNl5BJjX8bjHXPz3fz7E77+Mf/xcX/8Df+&#10;RhzWfFskffUnPvax6F4Cm5lo2O03tmFsLhtAFvOb8zduxzERVM89/ZdMr/lGd3SdPfGaE4P6rdgA&#10;C8fP/MmXOgJxpq7megbhTL7jFIzz5TVUsS2h0SLfW3GsfwzfPwd0A/3ne4XtPvrmwsg/8mnCZfre&#10;v/84/f187FZmr9+e+35sR85TJnU3j8l6lflqAhQvXnw1T3U9+dEPV/8mQBLHMps/OGcoPbVdO5TN&#10;D11dNMzYuzQufvaXnV4Hu0H/5UFQ6FN0vvYl6UhZ6PmRl20C8ILhI8vVVqRfNrH3SmTKTZ5JQgfY&#10;8pO6eASyssAd2DJzVNfUp1ppbddB03leY+b6IPLsr0jzR/3zG3r3/kw2cOFo19Gereuy/IyfyhkD&#10;4HKOPuTgHBtDDrOwMvjwBf/lN+Fw77KsctMuOCOI/IzzGXuDFA0bbE9lQ6M62cIeexr9mDe0pGDT&#10;+YGl0wRBOXmPe/zAji1HWonv3fnDF1q+7j3ld/zuveRZwD+/VKIhpXHoHlndXz9eAUeT8807PJt7&#10;J3qDDbh+fxab0C1gY2ONyRea1C395bxCnb3lJ+9nQHCMfqpD0JOtNkGUxu8xlphU37ghaDPBFe3f&#10;McY4ACf8ArNt+0GPYKP6jQ1wmViRK6g/kOP59bazGe77496WuZ9f92UdGsI7+ZRbXmmT/2/TrbP7&#10;2nA/bmlA0IetWd/S91DBpUxWlk1+1z9Lj0yLH53OR1b05ZKWpal500+6qzm+lr5Epcr/8HdxNX/k&#10;iuetKyyPFnXOgwFbvzrxAzgX3J0g6IznghdwBk3anU0JoQnv5O3Gh8geTwU/BIcFL5595tk8afGN&#10;Bu3MDT6cRQoLv3w397e+Vop26hsdy9mhydKmP0rpv9I4r6J0b/3xxdV2HBimOWSDsvyT0HHh4uIn&#10;f+JjnSfh8W6u4HsK9AnCPJcn6yzQ+H62hRZP0zs+9+xzFy8mKO4TBF6FV18zaIG62TPw/HPP9Hg1&#10;vgwZ+fYfHjToFN15IovgaOcnC4bwh/BcEPc94RHbh98CiBYLBD7k647x+GsEwYbrn7sA0mDKMe8w&#10;/iwtgkDmmR2TYvvK0/BDgIsc9EuyhN9iEhniA97YFO6en6Bkg0qh7Y75dXk6XIaTnpaXbEykBTf6&#10;4P393//9i/+Yp3+9EcbiGjvwgwx4NvI++kDajF/s0sYhpt/SP2Og1o4N6ll0XfnqcGUyT2y4V9kF&#10;j/yVVQpP/52599gZ+qyfTvBUOdd0xg8d6AGbBpfeb9wkE23Ip0Ir2ysJgJtjsSNv5dWfP+rAvvGP&#10;xDAEwsUTZu4yi6p4aqFLP63e46U+kHzGQ3oPIpL2PTESfQjIZ84jr76p/7q/sSD9ozgzZs+mWDGa&#10;GT/N3fzYIvU88cQTXZDrnC04+DKCjwKHHQsia3rBlssv9lF/IHmAdPUb19VPz9q2pIFtU3Unc076&#10;Qbcs3miPMuMDpI7d/Jj24RvYMVL5mzcTTA5f0ePJc/rZB1eS7xoaYhfLsFy/ELuL/+JJ4nMWhdTJ&#10;VzFnVPeDWRS5ladob2QBy4KQxSU2iu+/wWz180UswKDJggQ+wDf9hR86fQdOdPIt2eryLbR6wMAY&#10;B/CG3IorPCM3oNy1bM7BXwuA+pcYo3ZYrGdPPelr8e4D7/9AcVhcnXHwysWj73204yKbTDfUvQC3&#10;H36xm9ev3ek8Hb3y9VXbGavoBVlaLFAfQEfH5PLFGJC3UfSbotkgFNuuvDz4VEg96uhiW3itTvK1&#10;2Zuuio0a3+mNf4VR6zk//qIX7PFIfodDB/7em1JOL9O+XaETfw4SlpaQVYgIvwW+Xdq3ZErCCXfO&#10;+RxwK7u4owTNIxCvv7hvM5hPS7yZzQvXoxeA/tZuBwc9oXujf1lgiIzU41fZHvYjF63TAq8zcqQn&#10;L8XfsHmCHyDWCvgVFqsslnnoqPajdzI/jH7DSwzFH52lm+wI/eWDATqk79Nn59fzjWuvY/ddTbFd&#10;+qmd6hTLZZdsKvAku/quR69WD+nKLPIEb9qrr9ClNLFvQnHkv5jHeBOMtvN5jGHqgMe963lzJfob&#10;O0yaevTn2qnwEB3mD6tb6mKX4FOn+R0b176a+h1B55PBo//jq/xd8Ewd8lgA1GZH8ffKNXjZm9rN&#10;w+7Iq6xxePyh0B+6C3krF7k9nAVCx9r4tHEWnh/oArE68FsZbdpFukEw+ufBOrzGG7KQ/z2PvSd9&#10;/QPdCPCHf/jZ2mF9vraJ3h+6w//Y+Pfi/F6P7LNx6DSvCG5t7i88oYfOweqvxdHRr4yN+HzIxTj0&#10;Zl7bX3mmCDnTv2n7jepTNxMmn3UDsiHj9pnwp/VY/8NP9ij1etJanAD/AR7Ajxb42bwZm/gzo5fw&#10;+tnwQwfkJUv5+dl+u2i89k9+efj56DGu0g060viJeuHZvpWjPtPrnDsqT450/zK2MfxBO56RHfrF&#10;THch1zirf3TOneP4Znzs8dvR3deUp3+4d/Vq8h79wjoWnVGv+uv7py4ik/fxvNabXSebiQ/ME/t4&#10;Kz/e+LlGx67fQEDq064sKGfjD7lY+EW/sjanollO5dEJnMMJ8BHAY8xTThq5G3ttnjL/eubZZ/tQ&#10;hwe6PDzkm7/6C4jprWxLU3A3belOu7cNbY82xT8Z6pu1MSN5yJHf5LhtZl86b6N/of9G6FygV3wN&#10;IL829BNem0c7gwtos/KAjlr39MDTg2lHYzORpddLn/z76CXQH/DTpp9XDxs+ssiYz+5u45rbn4MB&#10;MgHKujB592qO25FKICLz28a/Pec0Qtrids7Qyw/OcZxfY7wfoASrCMrphMrpiBi0uCuiXF8/2pFK&#10;4sJaBJq6Fs/S2oVAeA4cW8d5+9GwRoCgdQaBiZl8R9kyGHOCGvDKQIQGnSQtU33rLq1JszihjnPF&#10;Rap2CAqBtifHpXnKZrBoR0r5FOh3rIJc3qVdfnROUGEe9d72FPHZHwoDDCLw7086xfKBcP8A2pKh&#10;HfNeXvGlHoZhguAGIQs2s+jbwFbuAUEfcpqdmzPBMaAvP+E0wHFQns6rKdBNLzgIdrHj7xox9KlX&#10;2Tm/NDIGq9yC7kQT+rZNW1ZdHWDSkeDVPPeWfyX69GcN18hL3coysJxg4Fp5dflF3AV5ORGuS0Pk&#10;vmnhbtugHdLcT1IIP/LmumUOZD0/aKRfBj4d+E4mU48+9t4aaa8C+g//4XcuvpLFOTQtj4aaH9C/&#10;YQuDh6VkNU+xLN9n8tkBOv1J4G1Skje8oQ/k9E4A52uvzesgRsMn59gSA9hq/jth+OFPZ0eAfuWc&#10;DFZnvf7mn/3Tf3bxZL4PacJsMOLojC2ZQCDZ6Scd2GNP8FR/cyCf5o1013554rd9MsLxGkF6rF9K&#10;8wr0P0gAkF2aDTYZ/GJHPJWm3m/mm0KcJvkK+tSP4V05ULvzrjnOx5/RgzFwEeB3AWu3Nitbt6B3&#10;fbcSgudkJ4Ng0cz4uhjf6Th1XpYfXGNsL7L4+9WLz3/+cxe/+Is/V3+Hrgn20NuZGMi/uHOC6LMF&#10;4Em45JOc5ethw43T9DuKPEgOm28cMnFM5sk/d992rt5znh1Z3vWgPj1AuR33nS+ec5kYh+UZ8vgA&#10;4wdsXhU5b3tyvmNk/aVcm7SAxV/boIMf6QIVYOuUb+0HW36qJwSEC6e6Nn3LjWMbvEfXLs6U4T8N&#10;TZd+4Y57+8aS9U/g2rqHJn+H9rVz534kvMV15Gnm43x0d/xOtM14e8ljejn1TXvR2bqr84evEfwm&#10;LfX5Dh1RBmz7lWua+/lJb0DW2JTzaXvqwO8jz3n5S3xFWxyCdOwu33bryclkOKtbgkmqPGi//tYs&#10;MrG/2xZByKVLf/FKOhv62H3l8BVv+sv5pgts1zcLHfy7LkilLn1v8akDwDNtPurNdfmbzXAdK448&#10;8iqzcwqBj4WVB36p98aNduLQNePb8mmPJ75AkKx9kvRA9u3u8TdC5dCK3vzQsj/X6l7Y+7sYsOnn&#10;R7Qov/U57k8+50uv497bozyrw5t387mHA5su3/JI2ur04uLvA9cLaFNOir67oA7pjisfedtHIhM4&#10;3CcH8yXfdBVMtlnAQoR75gFfeOqpyEmQJAHklDcX8PSrp2CB4F4D8Kl761Pnwra1MjCfOXgpffMJ&#10;WpwDPN8OTu0Oev116zNHUaN20uHqb1LYdvV94s4n2sd3cwg8vr9oc6sA/xe+mFdJ5+m1r37ta10s&#10;9vSVoKjXS5tf3k2wYW1sPkF8ce214Rsapf/xU39U/t9MMP2x9z4WHtlAm+B6AiAWlvR1eAQiPA3j&#10;+5CCDg2sRWdfzW55ix4CJfjLryIT4x598BYXwA4IlnlVdZh3yDbBkfxrPcFvrrN8Ytf8PAkjbQMZ&#10;bA6aruYeUd1jE0IfEKSqVqZewEc0HgH0wv/bv/Vb/S6zNHNMizqXGin1BwvoCF2iN/hkrjwLqJdy&#10;ZquTrfoUjrWB1eHo2cGeU6PhICvzQ3jJvbqe9JP+J10AkQ1eeeHzqv4G4HZMVG7K0vNL3VeW/ZpA&#10;8czHEdLFqBNFPz7BAYHSJ5/8SMebjnuHner4H1mQkXHLD68Bn3F5X3lnzNq3Z7Cl8gIBZ33BGKSv&#10;j1zY1uPp/MjI4kMXPjM+i7NY+BUkN5Y/8p5HupgoGE8n+BzsV4gqfvhKU653oWHnc7vwQQ9sShFU&#10;lb/98iiHdmmOazfRWv/jaKuK5AHSfVcRrP+jHn2E7e2CWWwB++QpKLal9CobnjVfjuqz2EEfzQ83&#10;MIsPNq69mldBet2zel/Lm6VefuvllDFv9Sr2Wbh9Id+BZ5ceevjBbjryLVaLaqP3IzOyUKf2s5vK&#10;8j3QTh5owr+38iDEG/fm6TBp+Hsjr+iXl933xCM8Y4PnKWr2VozRmy8sAHuNq409bDRAm3q1gbwt&#10;WLDHrtlZ4zieLW8dfX4PbdW98PCll/Iq2ASU0UR+xmGA9l1UMg7v2NCFuzylZf4Pn7adZPPg6KHy&#10;0uWdoH78sisWByxYXNLTeVHyNk7mGHzkBoxvZLu0N/HP+M/WBe0x7FCiUy1XU79x6E8Nyk5zOlby&#10;k+A71ZV7eIdP/GBxFHHScDWL/B+4+PCTT8Z2vK/pdHMXSPCFrtmLHAZVziuLxq2SBryBzaKvT7vM&#10;wzR5KjIbCOB8KJ9oaZ7o2IM2bGWxhc23ca0Lnzk/QWSCTv229oadCA3oWRmpt/598tEv91977eXY&#10;nYz14amFJD9gYcxnNcYX97r4WXjWj9Xffpz5hsVRMlJ+bQ86tq1ooS7ydI6Rvlh+hBZ5Gl9Ce+je&#10;89VzderHaFXv6pkj9qGfzvNN2TN16A/K49Orb9hA88Kpz3dTXvK4V97k+FDwn2xkkHp9LfyzfmAT&#10;Rmwau5GjxS59Fux8d+xpk9pO/J6niy/HCXV18S2+LBrXtrKP2gHw2eKxxTE2kz+lzscSOzYHeiNt&#10;jCTLO2XQeCVvGf1+oQ93hKbqRmwR+uiZt4XYpOjaj40Czof/dJpNs9BPdiNz+uVNWGRAJ8w1Fwdd&#10;MSJa9PJGU3Iwntlswh+qL5Q88C/MJoDhPx6+kTLmsKA+cGzVW+HDldjuyjT87yJz6NCma9ejdylz&#10;L2PMzp/QezXfd89MODRYtLURIr5W/qFJXzcmkSPar0V+91JGe5QF2i5f24/myKu2PvadfOkHXqAJ&#10;DoIevo3siiTp5U3K8w+6GHmMDXfvXs57KusWGP6X/pRhq+jM8r79K36EcWHG0qOu0KBd2lpa0gQ4&#10;2p6TXJnVy/Z1zMaL4JsxYujRHv1xZYTHNmKRI/rxoLI/bKo6XUfiF2+Fp4CsbWaR7kGkr2fs/OqX&#10;86mevH7ZHI3ePZSn37XrajYktaV4GKgM026yUvfS4V7bJl9+7rvHB2t67pf26jj7Pn7y8kEe9Ojv&#10;eUwauvKovkLkiJ/yuJ65V8oHBznTt8YiI3f2IBXXn+HT3Iw/gPfedmIMtaHKxuob+XSANyoB44nN&#10;YHROv5i8kVlov06JCqkcAW//XXbI+5mhTLJ/W9DQBcQBeL/dkSGUf5VujbS8vndCwAsERpHhkk4h&#10;AUH4p4aTwI629Dr316DKr7w61dVrJY8018rA7chwlsG5pqjjREfZdIK07bE4mHa4GIj6bvooqXL4&#10;ysHaOlrRgTu3m74dq/mDq3yIQVlj2OvQWcWKgoDlo7R7ofn8HjyuNw880sAee5E/m6fySZ7liU6P&#10;VwYFbbgXB3XpSKbmg3HzK7/13M9jDo3OrOP6PfigYODgbd7gsTMTjygmZ9wHuhni1hn6r703k5pc&#10;v5QJy+xMjCGEL4MI/KMfJqjTdu2kIwZ2v6jFidZte3l38GX54B4Hy/XlfRPcmQigB7g3C9QWtvL6&#10;qwROVlfIc2W6afIrK335KJhml2txlpmp2790XvkAOvwbvb4cFN3jJMzAmGNeF/P1rz8TR/HDF//T&#10;//y/9KnLf/SP/uHFs9nx8sMA+AeGh57In8FZX/dU6F/41KcuPv4TH+/E57Of/YOLP/iDP+irFHDO&#10;Ky73u0i+k4CntRR0JTqO9fo3g5mU9lf6M3ql/6fulCGdH12gp6N/7B/9NEjhk77/lXwD7x//xm90&#10;0P3lX/7lvv7NBPqDeVWfPo19+oKBsgMUvdbP2v/udWID1wS9DF7pQ5GJxWELwBzwO14ZlbRvvPD8&#10;xX/+z/8peS+y6eE9/e6kb1SaYBgMvdbnTnZBkXHh9E3TH13p/Vm0vP2m8pruMKffXZ9QFiyOPf5p&#10;6Fpci8+xffQ7INs6tzx9W9vKSXr5lZcvvvCFL5RGdoazZezwlMCNvvLVmDiVVLfSJJMQSaO7M/bs&#10;uKGerbMOm6L4cPBwMA1PdrH2fm7CDYdJr8mAsupacK+LsOxY7+dOjg2anOVdOrbcHssDONJe/bv+&#10;1zH+yeO+9igP9tiLSeip8R0sbfL5d24yt6w8W++k8W0mQNZSyh71FWn+nK6Psj5XXPzu5Z9x39Cs&#10;HfKySWu3+SXSpo3jCy0N8CvL/gPpHWvgMuQc+Hozf+CRB5wf3/JKupa9lM/W53h6tVfKw9F/aDr8&#10;AY7/Qu/nHjqqS8e91qf9rXvqlzYpU9o1SV1qyKQLPhRKY9qR4F/rCW1sef0/GVLvCZJ3wW5s0PqO&#10;5NZ1tIUvtr4Nmu26vRV7vAGVnV8YAzrZi43mF6tXfq81Yttv6Gsp24DIGe9Piwl4hub8yEydJpgL&#10;qF/+oa/8y5Fv7nph78ElPzq23Lc7GvMKVDr5lS++oNz8GC+NbMHW4Wi+ANa3LK+il/wPgM638uSv&#10;vOszmuyDk2xy7v79oH7tAO4vfXAm4dCPud85Rfq5PMD4ehcPc71pndSnLDr84DHWg8W/eZt4pCNt&#10;6dt8d4+nmfm0Fhm0xT30Lu/hEJS08OBbTGT95S99+eKFBNXoDb2wcVQQwpNpfZo89pDfLWDdxd+j&#10;PVv/0rVHbcDr6ltoAG3zQYf7y4NtG1z7o2vO5ds6djFcfvIlWzp95dCVzb/8Y6cF3uDS9seCy0K3&#10;cebnfv4X++YUi74NClmgyfmzzz4TPrzYb7X5HMEzeaX0c1kA8Mo1PPE5DqDPCE6+kWDkM19/9eL5&#10;ZzJ/GBH3vvrQYc7g6Zs+BRxeWjD2pJxXWxvrBExeDJ+9DlWQRIAwDeu8TXveeDOvgE1ffTH4zNnN&#10;u7SfHTMX6Y77zIH13+UjArooERqXjpOOB2cY2teV0+xqd3QF3MuTo0HddvAZBX3w6qUEsT0BbOPr&#10;A6HjtayI70akFvwB/YMVZHQOrtf2rL0blk0+MvHPk+FbFt/xzdPX+guZ8IuBcXpjOGTBDpEV33kB&#10;fuUr1+RRh/PRZ3135qfmR8A4S57FFX1Bh77pla/6/I8hHMDQwEfyKleLObu4gafmROwHvpIPHcdD&#10;/GwcLB3ZnEY/0T+mz5lTkc3R/9N39Q9lBArJ25O7FhPUIX6hj97IObvhPlvzWl/tfrvfTn809teT&#10;Zuwtu0uG5G4st/mGvvgBx+pHcPJt6ZhxGL1oAGI82uHnaUYb8HaB2uItnowOwim+48kqMbWxz3ze&#10;LmTm2EXq4An5rXd1Mxp9XOdG6j896BGM8jYu5EQNqdM8ki/EDuKmp7Ffy6KHuSo+mataEN5FdeXI&#10;xOcLFixY+XmKiM3FJ7ZPeTEEi23sp6fepHnScp+Aszik/qVfn0aL75lrt6f5vEFLur4j1uXpsP/y&#10;X/5Lj2Qnv9dC2+QDv41T8qBB+/B/n/JUT3Uox8Y6kl//T8HRNbY2rol8xlL+Ghxey8ymWoy28CUt&#10;mUrX0JZXVkeHyMVRebSsjrimF03PZ2v4Hdrdhb3Q6p92eA2sNtH9ZEIWji+rj2Mk1RuhOcf+04Yz&#10;4F98K9AruNJP0q7vGaJvdGphq7iv6tKzed52PCfp7eS+LdteTPx0riyQindeu/bAxUc/+pGLT3zi&#10;k33amxzwbDdXshXst/6qf/Fz2WV8p7fGajpqA9fzeQsJX8KY/mTskE8b6WNsC59K/1CObaJ3vpHJ&#10;luA5fQb6eBc4b2ZOGl1vP459euVONlDkfnUsdZJXZR8e6h8v5Qldr3/eDUniuHR2nsy9G/vzgfiY&#10;ecVxFukK0Um4b15JPD185D+s/s4i7tqY9MHMvdgt7aRL5ir4A7SVb3TrRjaI5F/tUfiCX2+ERjqo&#10;nvUL0SoP+ifv+I18Mg+W7FgMr/bh/y7iqu9O+CN9bSBbynduHDq83j5BNuZBeKCezp9CB1kqC4df&#10;eg20rVf/dk+fM7ayFfBbb2A3O45su1MnfvfJ1bTRQhvAO7TADdgJfCN/C2OVZ9bgaiOaY+zokf1I&#10;+d4Pb/n2c3juUwZ8OXpHl73F4LG8ghcP28fT3NKYdpHNAzctKGYcya+LhakaD4xnoPPLtI1e1/aE&#10;UPoKn+/jrh7mZGQefsPDhu0YVkT5QxfvvDpPw+5m0+pPFJt+Vx7ke9gE4yl9vqU+9KkjdobLU/7S&#10;MfUl3RhKVuSbyy4uexpzX7Hvde+evlXuwcjTeGo8p/P0Q3n14hvaAX2kA3QTP8q/pMvHdsNVOpJ2&#10;O2ndRJEjqP8dvOwDXukj5wAXPtV6powNBzvWqW/tgn6EPmnalyrLV3XtIiZc5Eenar/DoKVVGp4B&#10;OCy6k8v0B5uEpi/g28pLffqpV513Ppuy+r02tJ7wjO64x4aZR/3BZz8bu+abulmryUMdPu9gE/Fu&#10;RFk5oWNjC20MPhw/9VeGB2+kl8dJt3GLXuo/4fqJrvbl3Ecz2t7K+eBTUwDDAmtD8Fyb1VNf4Rh0&#10;3rytzfM0uPz0cvg9b8nCL2WXry0fftAbesQPxF/6oq3exORJYYvA5JpXp4+zVyYfzDYot4FpEEUE&#10;rpch59fKLbTMoXwd2HMDAxbcB3t0jmA4pmNi4eRhtDdfmZmyNZLJDycHz1EjwXndrjnIql6nEu1L&#10;i7zqNHB+a7lRWsEQ+RlXOMbQMmRR2uAy2Op8BlP3DM7e28+IEYoBmcFd/qIJDA2jGNoFzmlYfi6N&#10;m0e58zYoJ634tC3t1eZ7+T7etE37ZqfS5JuOqBzZaDuFpwSb5qhe+bVTB73y1si3dKUegz2F27yc&#10;9ytXokNZ0FSGsoPqSvJxEg1GXSC/Pq/+YETqoESGN65nB0h4rCMbGN7//nyzJYO+a4MUejgm37z9&#10;zbZHHoMWuHrVK/RmoqM+ebvTJQ7FBCRunnYpTv5py/KWpjEYyu794TFeTRuv+TBJQNvaJjzIr851&#10;XpVA3nYIAbLCJzKvoT1o6s1UoZy6wekYWWy68ufyhpfjAefSM4WzIz+6R/Ufec/7+hq5B+5mh34m&#10;BgJNO4gLBNj58YMJ4ZV/YRfpMOobVHgobfz0T/90ncdf+dVfufipn/pEB53/+l//68Vv/ua/vfjc&#10;H/5hA2jdHXY0fgeb+3lBToJ353D37uwqG76n9m6zlGNkd573h/2craCT9A+vth/QX30dR/6fTFJv&#10;xHmxs/DTn/rp2vJvZqJs0LcIn0P1/Upe7Tx2PnYviWw43GwsO7JjBlm5NvDdetCEOrLPoG/H8Ze+&#10;9KXaVgMcmuaJs3HQ90kSMvGtIP2A/vwYvn8OkDc7BfD0OP2eEC8Ox/bqLEZ9J5i875zrO9GhDy/d&#10;51iKN81Ze/u1PIEFUFTH+Ma8WmYUaLySczx0WzOMo2tv4dzf5hWsw6yOmUusgvlv/N06N38T8gcd&#10;oE69cvnRd/n215FJ30q+TVs8e4Rjz/e4PHXkrDvi06bLt3Up/26wOOWBY4/FGbxs6+aRtnXgu3Q+&#10;Cx4puzRM+tAA35Yv8pRJgTk9JvY2CoLFh/bi+jZtqp+U+0NLHGoOdFDuBAKOeFVdBO6kxc0DqgWp&#10;eumb45DDdlXWR173xlZe0r9tJ9PlBR1YWhVt/aGPX8YOkg/doWPj440PYTz0O1jRWpUtZ45EdcAN&#10;8OTKsSFGPo3+bmTcvMVwYvsJJ80TlCDL1WV+c32fHAsHDZ7osbB0N2P3+EahKfLDXXWsv83fOa/z&#10;qLr8MkEyBzDh60Qo5+dw3t7VpQczfmgnXpq0konf0rBBs3M8W/8eV1bywIXoofy8VM4PVVFuf+wD&#10;QE9/7MEBg3/8befnY6s61aXM5JtC0s/hnLat031luS1D7xAmL3wniD50AkkX/MKXnUzKW7lGbqf6&#10;k3ZeHzzmPXihnq3rlD/36frOF8itfusxhxNcMDcgC76+1yI3IB5cvg3r6S3+vj66wTpBaf2A387H&#10;3/kLuhaWD47yomvadcpxspn4cX9ZuRbH9nlpbd9xvJtdIuVFyncR8qx+ZTbYr9ws2Myu7Qb+Dvrx&#10;XkCjO9bzNM76RmyiBQl+ERl4yqQLwHkV6MsJ+lso6IJxJvSf//znE0x6uXybxZJ5S8sDeZ0pfwvc&#10;ywa621mIEQj2A+6QjTbpV55q83TwEwmQdJE4T1njr/oF2c3JBIPN11dHptx7Sg/dWVtPNoKWZOup&#10;Y/M1G4AFnM3rzJn4ivqyfOeLP+2b9DCyu56uxq5KM0fED/SiPSzqcf9q0w8iTP+e+SV9Mq/sE3p0&#10;NjwA0umG636/+ayhq7vrOxsnLGrRKQHXjmvBxb6yf4sTT6/kVbOu8XR1e/qDxTxxmXlF75apvp/0&#10;fMrRZ/NMAKf++fWvf731nbKe0fujdoonYkEf//hP9XWttV/hN16ye+IX5zK8noUfdpIcKpcoesf5&#10;XJMD2wDEnh588Hrtpv50JzgF+vwq2+C/fS32I/fYQPVajPFEDJk9mMVKQfgnEm9hXxsHCQ51LD21&#10;nY3RWMCYJ/7oE7udTC1z2uAYmszZ3DfWtp8mD3x0s8HI8AG4l+TQOTp5stGj7rWJWSdsPfjgB8bf&#10;GZwzt7t38j/ahvQR9ko+oB0C7Y67AGOsQpP+9EjskgUk99F0+7ZXdM+Y66idaJO/up2xzpOLfX10&#10;7PO1u/N9RYsc9+55wiaLpsnj81y7QNQxj78S/qENXj91atdD8U9q/xO7sdFpaflGFnrY/C99+ct9&#10;8viJBK09bNDYVwwgOdMf8gX44XMuxgB2kt8I78a32obIxRF0jp34mWuLb/Cy8dr5Wmw0UB9Ap3zq&#10;pDtietK8fligHc3AxgNwI6/+BdqpzcCYCLcYzvXorT6hvpVV9fqgrQXO/kgu3Yfuv0O2sxLf/Wnx&#10;DvlZUBw6lfbkb+HQvTQmtKZNaMm/7xpSpj7EUQCOwoFXeNE4ioVkKIahfQ9lscJYbIGUDwSHoqs3&#10;V5OpvmXYKxZirJWDfDxI4+0iFj6ezxPsxhRPQb73PY9fPPG+JzrW2/hzN7FB7Sc3foiNABbAQN9m&#10;Ehrp7+psY7bRodevvN5yyqJp76+slXfPj17RlZaN/lhsA3wLizDy0EV1Lw2u6S2bw+/zD8vVA4+j&#10;coBOArzDxF0jgH++O3zYi+gd7TQG6tfKj13MJ8MOXOhUn7567/rQ/3x8rrbvyKO8fCsHflMQDL7q&#10;d3Rc3vzk4yu1PfnaJt938E6MwaKQeVP5FtrbLk+3xn5J40OWzqNv2wD3Qh6QIiNPipsDrV1iC8Ta&#10;+FPajr4+qHQsylsIkj522MYeT8nm04vpv6+++kieAM+CMP5GPjaHagK/Fo++H/AE8C5Kkk3XAkJH&#10;5RP7dDtpO9fFp+p56gXaQL54gJfaxqbVb33T5qKJ2658Vi9upS90PIgc4TAmATafzbFGAGfXkIxB&#10;qVfMR7+m92iY+fzIpIWPP+yt/jR91hty8gmk4MIvZG8fKE2Rm3bSTbFo40ZtaHjsTQ584LsZOxSE&#10;j2z6+uLQCMhWn+jib+ylepS3mMcG87f5AdVF+hIeLf/UD2efLk457VvdXdzkTde0GzgmKfUkFqtN&#10;uWBLysOc0xe8dO3XNRB066fhi/LDO7F6tM9mIedoV8Y4rD2lLWWkgfTovN3EAw+zwElntMd8Q1v0&#10;WeOap3zhAsqyIe4DNEgzJj37zLMXX/7yl8onOvPhD/nExeOZUz566gfwV+5n+JbOxmiCk86W1hwB&#10;HuK7o3bZbKDOq1l3ww8AB9ldCV3Kul4eLK+bMX/IIBmq02wBXPTxzSzSqsMDkm0vGnNPf7yWc7qi&#10;P+z8urp8+Cpw8MXQYL5FDqD959ps6IFbej0yBS5/zds/iFW5usHmKUG5dpT2TkAZFjbfHqU7N1mp&#10;E3Dg4QjUmPf+OB/TGS8dwaFpiKqxXgIPnEszRa4gjvYR+NK8ZEtbcI+gCIVBpVhrgJyj15OnOh1m&#10;6ux2a3UwTbkqP4U56plFiHGCpr5D2YNr2jkDGbxwrQKgA0j3a3tS5hzQs4q/eTefnGhQVvvVVWc7&#10;52CNVG70WjnfkMV3vD6SL+tOttYVVplUyr+0MaZg6BlF3nvyMfj4pc4awgxejBdHmaKjj7P6SHeC&#10;2b0UAx2DorN7JRkdtOtdR0AYfDo6xRYk8RF1smKsdAZygbPGwoQk6Xgx/J1BFX2F4OOQtnzOwfBi&#10;5IIXBsSFbRfHaw2vHRXKw7941a9eaQad9oNUObjHGDr3o79bbvGf17f54KgMclM+zsH1fAOVAfM6&#10;F7wRDLL46SPqYJ25XvyA/BkpLLEZFMJrr4mLpCKrGfB/5tOfvvhbf+tvZ4fkR7sBgw7os3/hk5+I&#10;s3zr4pd+4ecbhPh6XiP45S99qbsa7WgF8jawGMf0evTyDz/3uRjaPEGR9+mbJL8WxwjgO9nNqzLW&#10;jqFuz5vth/7P2A8bHgxwl4tda6O9btCrTH77d36ngaCP/f2/n6dzH8sC/HPzfbwYIwFQfVo/ZC/Y&#10;e/pc3Y4u3+X8x47OIsL0i/bJcNfAfy1yAs/lqXYTnIcffiyTtXsXL+TViWyJRWB0/hi+dw6s7flO&#10;JclKXkfAhB6n71p080+ZGc/2/PzeuyI5bqrzElzMxOAy7VvP1qZuXXts+tGXfUv6mWefqb2ko7c1&#10;LJVx3trQoK2+Qn9fo4054uzLx5k0GUtnfG5gI2Mm+7T2e8ejo/rpB/fjVX9+xjXl0K3POfoHui/l&#10;rNy27f6jvC135D3nibFXPaATV8fUh0b5FlcznP85q1fy4lRuy+ZEVPBUanEtrxyNpY7n4+fS6rht&#10;3zqSufjKg9xXdvNtRcWf9L0nffMMP+kNmkd/xu9JQmzVBvzC9fA3uPOP7M/hHG8nQamrPmwyKc8W&#10;ccDVtfS2/EFT6UsCmowx8ixO7eWT8I2cA6yGd6/lrU+cRrSOI08zl96cJc85bJ3S4CIWE4lzOM+z&#10;5dsHzjKh+QQ5FZwib1D64o94nZVvKZ/ScjI0j27AuX62cWH97dr8Y0JangfF+mblS/jB39lNcXD6&#10;pz3431eohZ9opFfGGt+1A9u2t+ln5Tr6o4xfx5G0i9wHz/QD5V2Dvfe2tKM8OjefvPzRvW7+lAbq&#10;8bt5c3Ys63tLo6Pf8nXTWzB/7r++P33Lq1cwZ+Eqfd420DN1xsdlRyT7LE06Yo45j0zxtm1tm9w/&#10;6nZS3G+nGb3af05faQnOCb5kk1j8BWlv9Fted/PE6vP9xqFFTpP5D+fbhoKecPErPB3cHe/ZNY92&#10;wQM4gLkIP/gEbcfITd5tq/rGlk9/6rX2SY/eLGgr2PvO2/7gkuZXnNpef2PmV7uBpfmPvA0SBbd2&#10;nMqFba6vZbyxifFW+o5XsabnZJ7hu2Xf7Jxm9XltCz1+Mm/48UTQ+GC+Mzc+UyhrwOPpLLrZHPe1&#10;r+dV0vGTBC5ffNm3hp9v2/HpavoJuXWXeHyq0qWNSeNX8ZW/mgUHT9g2f+i3qbTzsxwFkB96JK+I&#10;bsBZoNGTPS9UV8idr+aJ/j7pkUAPmT/66HuCw9NpnuYe31rQ1CKzANjtLEh5CwRaBDVWhzr2RRza&#10;LsjC3r0vwevPfOYvXvz+7+UzIPl+tte4rV+P9z+IoL3swOjqZZ/XFun4gv/mia7vhy0/mwxGvzdP&#10;9Sn2kszP7ZIxQ/Dnbl5Hu08Quw/Ul/+nc/Po46oHNOxv5vPzBCI7DQSdvd78x3DJAUFnc1XzcfYY&#10;qwSGO47pl4cNogP3YozJYnicxQY2JPZz5TzzrrGx0sgLKLu6wkZMzGVekWlh0oYRG2j1c2OShSBP&#10;YIGtY+0N32XiKwLV83pWCzJ9Uir9Wz9XN7j35thMdvJcx9Bg7j4LORP0Naawm3fEfcIEdk475WX7&#10;9XUgVmU+qD72HsBt0w0Tbb4uML6g3dpwPy/c19YJoM+DAupFK9os9uCL+pUdvs1iONosoHvKVt8j&#10;L77OvXvvbbXaxUay3+J/3kxGBh1ncrRhRRtezaul8dyP7PDVuNYnqdLOD+V79ngs0NwxN3TgkW+c&#10;v5oFuo985MmLD37gg3lq6YnaU5WjR/1ofCQxMjjNg9WBhsE3i0MW93YMcw+QHR/zdh7cYIdTKGU9&#10;STiBbbTLW9t7yJqaNQifNmmHe/v9QnyEUxk/vHRUh5gKX5YvIQ8eW+QQx3v1MQ91DO9TIKPg0MeW&#10;gcU385K51xvHHzT9/wbfSk6M51CjrQsZtgbSdnB+D5+u5I2PEWTSo/vB6QlcucRQvOrbpiz2gx1W&#10;JV22cDh2wKvlH68sXHcTXTZ4PZO4l40PZE//P5g3DzwZPaPD6vRAjf5kvO3CbPoEmesboPqVsVsf&#10;ITtQWeiD0U110T3nK+/2c2XSJyr/5F0o7ZEvvI8/8njboP+ijw00FimjfosrYN48GVoPJOpZ/ZN3&#10;+vT14rCopG0WelZnap/C2tKSssD5+LUH0hzaX8NZ9+imdoDa4KwfoNm9/Olciy7yTcxb0MAGnNuj&#10;6nh1umjKV2fGXLS5r4zyaOHL6j98JbqBr/orkFfb6IQnudmDLvJmDQJYm0CzNYmHs4FQvNxnOqSx&#10;+XdeywbLw1fWX9mF0pf64RFrN07gnfK7EW/H8u2PrexP+UcdvrlKh2uL0+7OeYMP3xp/jy7sQhzf&#10;FP0L5X0uHId3E4cMM8tPi/zVpegvm4rHNi3QBfV1Y4ExK3XBW788xx1/vAmDPNX70CELddNZNNlA&#10;vJBspYPc0IImPvCuYyxN5/lXn+Uv/1P3zTszJ0Rr/avgYf8Bnrx5dR5A6piXvtGNC8eYaROl8ZFc&#10;yQ0O0H6ZvPQUXcNb4yQej89Gr/RptCy8kY2h8i9/27Y8fa5uaXiqTE5bl/tLq3N67Zo+A7jln/J5&#10;wjh2TP3oQKt7KwP4K6/w/m4eYIOHHHYR2DVbIw//30NAFonV4d65HFgpdeoTFoC/ngc6fEbo4x//&#10;eDe89LMN0YsuoKc/zRxonrTW75YWunQlbyCio+Ysxvw2Pvjbz0ML3ZEPbY+k31Svkh8ePEZHiG65&#10;4V2Yd0DrCv0LeLO8l8Ym8qG7WTb+j00DNomhgy1awAO2S3n86T919jy8yL8kVue8LSmFJ1/uryyU&#10;yxgwBg5ChAANU7qIk0n6ELn31eM+gY8Q78+bOykzZYs0fxa/6z1vXXHs0pwZVFq3OIRONqvnWz/G&#10;chgdh3iPnl8Kb+txjwzcK6NC43l97hdyZPRcTpmwLQX7w9iDB8r2lcOhB7/29cMEb1clmJ1+szjs&#10;uo5enCp5UrxtUdHSrt3TllGA7URLhzqVPdGTgUHapu85HCo4n0SYZFAisOnkJNB9DuqSbvG3A1Rv&#10;jkOmbrxTP5B36B3eKScPJ0JdjNLg4+SNLhnMdqGUIvv2lcEMbwAFNsAJMvgpb6cM5Vc3nuq4jz6S&#10;xbkavlF27esCctqOJo72GnjlgI5uILPTNWGE0pr+Wf7Jg3/gXt6Fr1446VtSeu0eA7B8XH5zTpc3&#10;0u55zU3wMRgMPFx+YAc6etT/R3pv5g/ZLH83bcsOry8D8WgvBJWgHdwWMF/85ryGxwL5H//xH118&#10;9rOfrVOFJji2nYv/z+1x23cfgcuPLqTk3o3ozCc++cmLn//5n8/rHJ7IrtkHuwBI3k9++EMXPxWD&#10;71VMBm+69ru/+7t1nCwS2t31uF1AmfjSW87cNzKB80SFVzk8nR23v/d7v3fxn//Tf+pCsMG5ZJHp&#10;oS/3kfcjcbk2yAB07XiqpA2PLur3Dz/8aIOXv/3bv33xqU996uKv//W/1id4Xs3k78HwjsM7T2xN&#10;32QXYsnGbkVP4dd/bUe6kne8VgbX22MAAEAASURBVNaHTeNAGR1up54/+eIX6zCh47XX30xA4xsZ&#10;jCcQyp7CEytV0ug9WqX9GL5/DtTWRZZ7hPG76RLksvmU3Z/y+nbHfxffARZHaj3LaUy7nCyc3Tid&#10;GqemDnrwdn8EYfTXN0YE0D1J9fh7E/DONzquxM6w8+jdOltzgxPsu7Yc1dBxF/nJb/ckvWN/TUDO&#10;wX3tdi+rZO0bruc3OaECKObggWRpHucT7HLMTr8EaIDy98PQPvfO7+95aU3/g3yCLJN3x1D4BQYW&#10;z9KuHhswtjx8m6d8WEKSjodAnv3d3ye37GWx8CfjMZ+kdRo8QejR9tIffGS3voYxlk0xPuOfci2b&#10;fKB1J4/j3idDdge7x3Zc8vDt+QcX/AtL8x7VD1oup3NEUwDd4bPf1u2++k1iwObX5uUP3CYdkzfy&#10;Vj7/Bs/QAs2p7IkH8uS+8uyfSu+DBhri95mgAFng2facZ2/9uedYOytIoeKArTm72EseJkbVbfeD&#10;lJ8y5abMtk8b6ZwfTPK0vyUghoZtK1/Rvfw/yWiuhx51mZCVV3y4yJ/uKG/MOfmSOedPCvBUZyqL&#10;jD2heVqCiPx6mJNzXpzOc0v95+Bae9Cy9+T323vyu97+sLZl+jKpzv3Nt/XtUfo5bDof1/m5Tsin&#10;3uHslJJnf03p9diSDK+TVCqGjsXfduXuzg82nV7tQl9KnNo9mI62aFRYxcfHd3IRpPSUUgNU4def&#10;/Mmf1FfoE3KZAyx/PJXk9cSeetiAlCcopNNZiwNdIIgv8G6w+v1ueZZXKzsy4bNoqzoW8Lh58ZYO&#10;5L9g9vKEra7up0DT0gf17waoMq+pL5M8XJSXMmd5OQu+gjj451c/6YYxx+LpBMp891GgsRtpc0QD&#10;mZgDvHUnAdDgsWj+kx/7iYtf+sVf6rWFAK9atHjh0wbostDhibLnnn82ixbzJKA0i6v3gzpWP8kp&#10;BF3cDO+/evMrbZf68VV/CiHhwcN9LakFgdkgPQsm/DQbAb1e+sYD7IDvc83TDXDkMt/n+lpQ5BWt&#10;SfckqfIdr5OZHCyUC+aR/ZWbVy/+8l/+2Yt/+2/+r2zYeroBvh/0BeBzm0GhXC//ycCc0twYWORZ&#10;oF+rr9JGB3XkmccKcBm7y/SkmmvLM/mUGHtK9cgFqHfwXsZB9D02fOIxo3to9KseBqfz2ZTDvpkz&#10;m7eO35XbP/Lwnnxn8YPpo56+7cMC0X06rb8L+F3Ja1XxLR01fJwHCkYOE1u4kvRzuWGowCzZtJ9G&#10;bhFGFxJuXfPtZzKZ1wi/0oXE1zIXfqX6YlHJ/NdigQA5WxHkLcPONKiahcEGOfNVSPEb/ZCura++&#10;tJG/V/2v3kjf39iv8S22vFcia28XnULfwv16TNfu3ZuNUejZz2XBA7ppKb6zcn3Kj5Llxxeu35h0&#10;fGn8MDTeSXuA8ZCuAvYL3YtT2zrGtS9MPIvt971545e8q+d8stv3smE5T/3om+IEt2/77m9wp+63&#10;zHmCX0wP/8qn3DNmejrYYsidzFvheTkLdR5w0LfxRXltEeC3eGJujQfD//kkw36rXTv6xG94OgvM&#10;4m2XCyy7uLL8JZvKSqfPef4n//XiUL73w2Pjlf6sPTsOJLfq4q+N3PCK72xcYt8d6TZ/TbvwjizE&#10;YPCPHXvg6mzkJt/GKHN/+V/k+XOg72XbHH4s/ef3Nn+Yczo9P0lLzy/f8VybF9JtBsLvBe2mN2Fc&#10;+9imf7dHerCwdV1WORXitwU6vrCFeN8L/+hHPpbPYnywC0zKi1/RM3ai/am67OETujevfn/m6Wf6&#10;vcu+ljT4PMH9sY997OLDWfz1kAjZ0BfQ8Tty2Xkf2sS2119an8W4gf/VjfapmYPQA36FuBsd2SdM&#10;6bv87I8jvWJXLGCgx+YxftBrL77W+XYXWA56rt+c/rL1obO46FNo78aE6F3Ho/AVTfzBLj6nLXRb&#10;fnaxfRS/kq/9D70pu1D9zbXXKIPKJvjIpmXDV/YEfUHZsvRZn1CPNtHrljvKKzvrA5lnZMwkJwvx&#10;+pI2X8nCHl6hEc3eioK/cDni55305bYzedQjnw0j6mavr2bcUB5OOkEf+EwWifiS6BH7bDwtdNW/&#10;TP7yJe0hNzK5E/mgxQN43uzyah6IMfaUz4fLm2LlB/78aYGtw2NHNo19whftYSNKa+hlG/cBuOq3&#10;ygNtU/iAF5VleKQt/JuHD1zs5kn2wVU+5qjv6htA/1IG2h2DyFdfYZseDH7AZtKTLhDneK4z6ohG&#10;1kajAa+N4+rHUxsrtj7yZP+1b84jpwdnEY4uVAa5560P6qCP1hosXl59TXvHNqD5WmU1vpn+Qyfa&#10;/1LGa89rN9JWaXi3eonGwXsswKrD20opKsh9dWsXGm0IZ63esiP4AOVzs3lupJw2y1vcyWY0bfng&#10;wG98rs+QazaE/PAUj9rO1AHgNebSATj92Fl8h/t67t+LfPFv66IfdHZ9C3TsAj875K0HNhJ7AE7/&#10;eG/sqE+hdAwObp98ePPNbMILPcUR/N60sL6tvr39Zn1evEIrmanLJr7GVNIGNMu34zP60YofZI8+&#10;9Le9SW87jjybps6xuyNfi7PSkjmL3Vfr3+ChH13AH7TcSfvQRo/gld+1eq1z0Gl6Qj+3LrqJT3dT&#10;djcGhH5GrHmOjGPsVinrEBJuMvkBh1aa8zbqaJx7ri/znSF284C975IRwyhM23QCITTGojskkg89&#10;GEOwBIIZaJcOlh7ni0caXIKC8E8eExf5gzP/7FCT7redyr3JGwMUZuIBxfPbtpeOZKRg2iDQZFGS&#10;AukEAP3oQ4+yztGhHcXfeoefywN5ZrHrMEi5nrQjH1ryWzwUQln4AdxoOE00Oiig/5K/bWvwpqK2&#10;7QrnN2Wl+zE+Kw8OyaQPz+DXnt2lp16Ga2gk+zEIWwcDi6/kSPkMzvjCcWb8KDaFfiWOIqfQQGHQ&#10;ZcQtGOOtDrf0tJEXFuHtopndj5M2O1VGRgz/pVNMTwySOr37i4vBErDGb8boyvHdMvjwQDkw7R39&#10;d65t2gEEJt66Nk8xo4lDtvnVo4O6Bo7Szn+r3+4Pnw9dTJvxetuz9Ybk4pHu5wmJp77wJxdfeOqP&#10;8777P7j4yle+DFWdhZNxaMqf/z90cGEtBx6EM2lz+m/OOEGPp889HMOG1+959IMXb8YJtINt+YuP&#10;b1YPH774lV/56zXa+gRds6FAPhs3fD/iAx/6YDcdkP/LSTMgvJCg2+f/6I9S20ykS1NwpmBpkT5w&#10;TvGR9EN2MIBs4ImuVg7pL4D+eb3gjejqY48kWPvNFy/+wT/4B3Xy/9bf/tsJOD7bbwHbbch507/0&#10;cfIhA7iuX5u+xJ7efYsNG/3H2XSV2Hn25a1MXF7t9wHZ2BSsLjTAVYctuUMTvOQI1Of1M/D+GP5s&#10;OXCyRd8VWvIk62/NDA95fye4LPt2JPSHDr47GM/4D8Z/OUd3ncUa10l9II7SiwIxGYPe//58A+tq&#10;JlLBa1zNABES88t/T9AZy6AxdqBrHFbYMsnQH5JmLOwktONixssQQB/X7o+ejr5ezWcEXBfpEBhM&#10;9Pvgy3FQF34tDm1Hk8nq9qcS8W3+DJ9TxYHf9aZhShfhcjzH0wWQtjGVBE75c7759uje4oaL5zJk&#10;879msrD+gXz7g/d+kK95O/5Z6DjkheYzevRzePiB54A/2z73l+4eQ9Re56S83A1e5zj2XHm0wFkg&#10;g/zzf2EnDEH3NqheHm1Xnv+1OrDtr7+5YsaX1JVDYdtgEuXcxG5kf1bRQV9KnnjacgiMvqNp6d8J&#10;5RKJhneE+xuTjPIL6qCZPd42TLB/eL5pQ+e0dyd+/Dn325bwQ99yXjJydA7O5U+Xtn+3XSe6LnlA&#10;fgIXcO98QJ+8k2v87ASc/HKN1qlz+KUtD2bxSto5zc63Pm3dc3WAbcdczPWJ7uTZ/PCsDyZNW6Tt&#10;ETrjoc5yXt65/OqR/35wb2Hzut700pmyU37sIzz7k9e9E/6j/ad0fDt8+i4KnNVX3C1/qVvKbd2C&#10;81uPNPzr4l3qf+XFV/qEqs02fAr8//mf+4Vu2OObkR+7OYEZm/Je6VxBcPGBK/vJhyOgk+AbX05A&#10;81R36lv60ATQ4n7zXLKtPJdXfeFE+b/5ldmnmjx9rOzikUc5v/U1pIG1o85pClshwCHghJ/6/62H&#10;086MN/oF3Tw9gbZ8i52A2yub38xbaRpIyD164ntQW7c60DUBITbWHEswIE/lW0zNz9NDf+kv/iVZ&#10;c0+QeD6VIYjhW3LP5ffUU19ogBEdnhD0vWG/VzP36hMVLZ1xxnwqgUgVCN5piwXg29kAe+XKN5pr&#10;N+7x0c1LzPGcW9h9MD6672FK1w/t0O/rWdMnrkWWFnoffmg2s6LPvI9u+2bXR578SOqzaHCv3072&#10;PVUL2eg9t8UHqT9QB/IEHc9z1F+0cz8hRcf54DvONHP/jE7iERgdnf6G5+IWyuhj9ND4Ux0OH6u7&#10;Rz1kAdyzYAYPObYfnnwL8Zh5UMAcQJ07BkiHj5/t/MEHBb8F6TzxPcGvVvAj+scTXo+959Fscnlv&#10;n0gRsO9cJzy0gaZB0nzvUsAO7996a+JR4y/Mq4RXRg1ip/zkE5DMpuaU6zgX+8LOsGXkwXb6ljp5&#10;7RzI4u+HMt99NIuayohZ8U3hG7lHF1PWuaAk4DfQoQbGozP1QyJf5bsIqv/ybXMEq8/VAW2N3fG9&#10;cjrTjfrHIoS8G+i/zbYd87QNYO8Ci+Md9YUu5y2XuuAC2gz4AXQWnbXf6IrOh7jhV+rAR/m2rexY&#10;F5PpfOjTzrqbLXOMHe0X48tsX0OLPgVPn6Y82ue6vn42sYk3ZbtL82xfEmuyUMr+p3jqjJwy5xC0&#10;9tQ8HlgMFiezKXUC6TYp3mlwW73GA0+toUVZwDb27SfBO3VdbgrVD1cml3yJvOJPovfpLBqyFV7n&#10;jB+eaLZJi48yG3eO+UnqUQbQWX7N7dezgJGFp3sPzoKWexaQdkGkwebQrF62oToQ+dNJ47a6Oo0J&#10;HekNJzrhuR+CprDHFPkzgbbpzMUiV4A3YGWtX90Py9fNe//9dJ0TnrfRe3ZBXz2A01fPVo/uZNx8&#10;tN8L9zm8LvBET14WR81RfJRM9QU22KYSx2+mvz/99Nfb5x/IPYvHH8qmE0/6WyQ1t/W6WjLma5EJ&#10;OdUPzzk7Aic9Us9rWYh6NXIyloQJGtIyyml3x6n0+12M6UJf8JIzv0E/u317XhPuNdDGMOXI3SKX&#10;sQludqbjRp6kVDegw+a1aNVXXr/7WuvbxZRulkk++sS3hJcdQNshvvpvNmjU/hjrjnGuFagj9GnD&#10;+qts2NjX8dHla39Ou/mj8jvWvqZeXqg0G0Tky93SgSb6jX7p+pE0fVu7XKPX8Vrm/u5ppzR9h5zF&#10;zMW5+Hx4Z5OhIxq1R99jS/APHvqgLg9PlbehU7vcA3CrQ3vZHNdeCQ4HvSl9KeO+14bD75ztl/f7&#10;ATiuxJbxp/k09KVyQlfaTn6uK4vQQ97q5K+K79FVegkPneHDaqt0T+fih7nl/qwlOMcL9p8N5SOv&#10;rlU+xsnUDdTL7hsbdnFPnupD6LVBB336iQ3F1ffUj4b+yxEsj5UlD/T5aQ+5soVoA2xOFzMjP3jR&#10;20U9epPycJONeq/lHps//WvkzQ/Xl7tmkvvGnBDQtoiH6Gv6M9x+FnbhJUnt7XicV087pwdo3x/6&#10;neNJDm0z3sMD2u7Qpqy+YIzAZ+nsxjloZzecQBRA58oe932Sqn2r/T36lzSbteCqvtyejRHoKeSg&#10;HY37Tkr050b19ZuxKf1UzrPP1C8yz3gyb5I62Yq01ydxjFfte+FT5xRpJ545B/t0LFrZpunLM97t&#10;+hX6uiE3uuV7zss75bUP768dsq9PVvprOUZP04YFtNAra0fKXk8/db1tRgM+qrM2KH2g9nXlFDmQ&#10;mbeqFEKTMstDulf9yE39x4/s1NX6IAMKHCfHQcedCYF7COqTojm2s6VSFa/R3vKOfpBD6alThmyV&#10;Y+5XX1t+iZWfEKq0B3HwgyptjK1r+fJnjse9ra/3kibf/q5fmwGMw0gO0s8FZhAcx1AgJo5dcHPe&#10;GA4dmXJvOWVBaaX0+cewE+06OPLcvn0ofBhQZQgflfFD6yobXGuklTNAyKOzSycRTjo62qFzD3T1&#10;PvmV6S7spGnTOn/S1YMmgwdwX7ojKC053kpdt7MziRpsOWU3P15MucEx7Rj5ymOHOCU3wDCyjLLy&#10;nEg/TonBy0K57yXjq/tw+nUSkmu7HeHOzZN+oV9nJ395p+6DB4xGdEIHxRuGDJDlDrTqRWMHk3QE&#10;xgBf4QLOyYIcW3fSGDv1ut465R1+XNLRxeTIZWW2vJAXPRwO93p+tBXOyrVtHEdh5aSNDIw8Bg75&#10;tI3s0SMffOrZc++Jf/mVvAI3bRPQ+df/6l/2nrICbI6HuJH1DjD68A43/79PPsyOisjhfmo4DWyU&#10;trA7Dyew9RM/8RMNLnma4I3s6DFY+u4D3QHyXeSJg+tZALQRgm5w7taQGtwee8z3dDJ5Cb8NUjYb&#10;uP6b/+Pf7Ou6/vFv/MbFv/13/z68JwcL8ezCrcqIDNR1HFrnD+6f+zn+9pbQSfp2CaN/rvUPjlIn&#10;sm/MqzZ9M+If/5N/0s0dv/7rvx4eZRdwnDZ2/oFrvgP3eh2yhxIcvJc+gofvfe97u+nDa7ToeLZ8&#10;t7rpc3fzJNB78y2bF6vjvinnW4EClDdv3Lx4+bUXIu/YiAxsYJ8IZY/uZILKEX43mP7x7jz4zuUn&#10;x9vYlKTtq/inX7tukPTdEH7Lve9E23fTvm9BekqoLp+u3vlEG/a3uVyzW+C87WNetfVSV6btl9eD&#10;Y2jHE3JY+6ivr81n/9h5dh3Io17Ar+Acj2NpjJ10+dlfAXlZ5XevPkheI5ORMKXRF2crtpoTaQz7&#10;3Oc/d/FTn/rExUvPvVhbgIbs421db2uguhGc343oNKNlTDZW7diizgngzLjfMT80+Af4DKFs8ju9&#10;D9g0cC30DUx96tTf7uYJBCSA5cdcvf36XL7y7fXS2R2nnfzODurFUfJC7wMm7umTO/aQzS4Otw2h&#10;hVMO3+Iefo+c2p9PSIe2c3o5uwA/34YjcjblwC91+gF1yHc1TxM88MDwaNPd2/vDXxOYCWBJZ/9j&#10;sMovNPj5puKeO57joC/j/w2jiyN0dRyha8l/PR/xap3V4ak/ybk1elN91Yok+i2tO8HaOqXP/bcv&#10;+sG95bTb0yU9Rt/c41+wwfTbdX3Z9AuvkkSnce8ctOeqPpC8YPG7PMhr+tZpgrbBA/VKrzxSp6OJ&#10;69Q7/nNx5k9pzG5ji7FAObw4Lk5tQl+a1DEbntKTTHw1ZUzwW/aYBDnffHvkI0j3S8nw5DJoaWIF&#10;5EXLBoSkkdGLb8wikvP1tYbOoUUfBmt3HPE7Im19q5fyaHP9vtgfeu+395WDf/EYr0zoLJKUn+El&#10;/1kbiie4AB9w27ZltWVh2jx1bz741md0FOxgn9gzP+Xl3Tzo9OpeadWllDcpRge4m3v0gJ3tJ3uq&#10;bykTPOZrDQaHTvXyXSdgM/7zQ48+dPHFP/liNtR9vgt2Nth96IMfuvhA5gLrn7eO1HVaBKCj+RUu&#10;mzq8DOsrS20JD3sefT9vl6BLeR0c7DpYPu2xifnDTmg/n1H7tF8e5To3TB121G+6vrB8mTHlsHvh&#10;xfJ165CXbynIJSgjnQ6+kuCeegHc5Kqv7vjF7rAP6sHPzSvP2iP9Di7+Dv8fqB+8+eaMya7lJzvA&#10;X/bdS/VZVEXfr/3afxf5ef3ntNfiwjPPPH3x1FNPZZH2q12gtlHy2bxW2sJwgy/Bi2do8ITTiggt&#10;+CSQ9vTTr1587Wt4MvM2/aiBuLSnwbjoFx3zlPdjWZh64on319aj01xdP9KbjQs2td5NkPzRR7NI&#10;ETl5PaZ5K768+vosgigHlvdz9ef/7yW9w8W5Nmf1ZNdsYtYKsqQX7jtfn2nLy0vnge+F4vfdu552&#10;mKf8zFfp1D4xIZ++a/zQ7wSc6R+bAMjXHNJx7MYE5pyrc4OM8tNxi/2O6v3Zn/25i3/+z/+P5Cuq&#10;H+k/grW/9mv/fV9zj9fABgbzKnJ8LN85N14Z77b/0//29chTINuGeLa1m+EzZhjTrolrpYfUvuQa&#10;LuPJ2hLX3romSCz28kTeluXTRwKr6m4ML/pAL3aT1NpNdudmhMcvpjPygCtXsrgXu9j5da/5AtG5&#10;1KUMW1O7Gzu19LA99My9fAAz+iSA6Qm18RvQiy/LGzadLiuf1KPe8R3wgq3rYkrwqpMNo4+1n6lD&#10;PBLOeAMnuydNHvOCoYetnThQqun4uHb9rcwJnOMFmrx2XvzBGIcm6Wwc2+MatO7EGtTRelK+9jE0&#10;dqEl9NzM043KoUWfKY14nLjF+/IaX3Vql7YD9o99VR7P3oxNJTfxMvTAr/3mxl28jm0wlqCZT20s&#10;C4G5tsgwclF/A+uRZ8e0fPJBWf3c62W3PZ4wlo/O6e/ikWw3/aJvfhs3fiN5bMTZOIH5hLjf1v2B&#10;j37wVNaCbxcvUv6bWVjR1o1femrLwueN8BGOgwmlaemKWlWuaVyO32rrD3G0KPmAq5GX8q5815ev&#10;Ca753EWAflt54M4D8aAeU4YOaf/C4jxQV9YlJBnkBYunF/mDh+owZ4u4C3u+cwQ+sO960oGf/MmP&#10;X/yVv/JXLz7z6Z+pnvQBnJSyQA+X9qDJWIB/r2a8/kYeWHg2b/fwFkAbqbxtwFO/FkFsArOoaINB&#10;Fw6jAzMGTLssDpEvfTFuv/6SGGQIDbHS6Wn1MjonD3/EppZdeKWD+jxb4VheH4Kgb9qu39Idc5PG&#10;iw8dh7uyTf61B67hBPpV+3babYFcDGn7npgunWW7jEUeJkIX3k5daV9w6UMLyuoL6qX/6lqbpU+q&#10;t09xxv66p+7miXzYIvdrg5OOFrwQz4Kvcs59tpENU480vo6+god++iffRVxKHzcfQScbuTEOfaI+&#10;UupwXH+J3NCDVmno0ybzH0e+Gfum/devzMIRmdITNLXvpyz/fGwNfOF1cIqlGC/q34VhjYunXWzm&#10;u0FIUDww/EIT3blxPWsB8fXLx/QNcurbUt2LDaSbXcCNPcNzdA6WyC9tgEc7l2/616CeTtSxoO0a&#10;+tY3Eg+6R8bRHXI5LVDmHA1orU6mXnZMPd4i8VjGSOd43DEmeS3ukbk2qFy/W30ie7il8cP9lJ+1&#10;m7EhnRddiV8W+fBZR3/Y+FlzI3N2ldyNrXRHPxBP6ZgZnt55I309/Ur79q1J2mE+pzHogFeb8Ite&#10;4oF7xNKNlDnXp2/d8oadGVPxFX2u0Q4f+l3ra/in3fME/PQpNr4+YeoH+PtGytDXjjkRDf0xRtF9&#10;dHi7Jl1anaZ76mk7c/SUrvPR0RnTtJUtNDaxi9Wh5KW/xjO63zlm5Oz4yitf7RuP+LCP5I0Z1+Ln&#10;eAsoX7TjZ/h7NYu/j0ReNr/RP23XHrRpu/o7H4kewAnQgDd0TV50ju3A4/G18fyV2CF89jkVON6I&#10;f+Np5DS0MjVn1v5d1IejupQ6O063tnl7wHFanSBT90NFeUH3OvaHXrzBR+AtTqt/d31UPnKjS2SM&#10;d+Mf8JVmTokWskHr9UVSTAfCTXOs8ufmeRrl1DjEaQxoRals8025EJi0d4PNL48GG4yVpdTubQek&#10;kCKC6tu6MBFzwaQFR8rtfeUt7FQZD4fmXODDpNk5ZPCawWActHWilj44gev9uUaDx372ddfLjy3H&#10;sIagfhdNfnW2nTkvnnUc0q778bpWrzaBpcH1tnPrc1/+mUQcA6dB5r6yWwdc1IdS97xlJ8CwOLc+&#10;uFtnaB+aRub4ynhRpAeuTSCScRNE4ATadfbRj360nbbfG4jibZuG1ih3ZK5juC4c7V1lRd/CthtP&#10;LeyV9zFzQ78gKPqXD6ObY1wyyQkedWw7dO47dzKQZ+CUPm0Zp/eqV5KHd9I53/RieYIW9apTgIhB&#10;YmqXNvmGjhirPLXA0Cx+RyCvMnD4bUd1X1n3AZq2jDq1wT3n0gWDORD4Xec6daH3qKa4i+jP7R/8&#10;WPtwyP9ttObe3s6JHDYRPJ6gUcQTYyhokfRDz1dm1YfkxktPHgD86i9p1/OKPffA85mUPJnv7DD6&#10;jLbBa3dMhr0X/+7//vflZ0pn8Jtgk4GFw8X5+1EH+sh5Mybcuvlgz59K8PB38k3gn/nMz1z81Cd+&#10;KpOD632V473H7IR/vLvqXnj+GxePZ4fWm1kcjqJO4CByfCD2gPwA/j+fHa6ekqTffr5rljWbvrnB&#10;oAz0pbfD9J+3p/346s+aAysn/eocdC0mTHonGJXP5Vik77k3fZANvLR5cI5dn7F+8F6OD+dVOa/s&#10;D31ZGvotSwtgEpqJX5LTOIHw383r43LSp3WNPa0z44HxCvARFGi7zprWus7wqXYWglusf5YXjnu+&#10;fLrMdZyhYRjVvJf15r56WDw+EZCXmuePOt8RZzNf/plxbRYtjJvKDW0zTjVon767MnG/uHtM3Rnf&#10;yWNl4t7VPk09+eDqmBTcfJviDv84yHAu3qVoeXK6ju+gTQIRXfSp83/p35yPgerxKw3B7d5ewye9&#10;vlWOzvs7HPVp85kwm390rPfCa8eU6uKpc2MLO1/cSU+Og3fBk/vy8F9AceQaqHfhMnh6ea96mWIW&#10;aY3hzb/0pqhr+MAukDuHtvcO32TrcaRGPR72c8vvhFV59N8PDcy6d9SXk8vzI315cMqTdHxaeUhf&#10;OaPh9AtR52XO65YHmOzt+f33z9Odw3WeJn/145CL682z+eof5D56PVWzQarS234+tmf6BgzjE/O1&#10;TKryVbbTPEfZbiSLTqxebrvV219kcyPjlYkh4P+hBa/glB+sL7fl90hCm6cZ8wdesHhOOh+8JuvS&#10;957j/f1VfmmOYPE5Nv3QGWWlJQZefrFNApAWd2y8Ehh54QXfPHyzQTdBHAEBE3KBCD6UAIRyfCPB&#10;lH/1r/5lgwpe//czn/lMA9Z9bWf4JFj3bVSyNO6fDdRt+wTNzmnetpAHoONtAz6YGMcuNZ18jntb&#10;Zo+n+2d8pi/us0mb78T3Ypw/ZCV9N7Asrgik5TxdlZPm0Qa8GVkn55Gu2vVdla+KZIwyv3YvpFQe&#10;/QvH2e9cV7TvfsCvyjX3tAk/Vg9ce82YVwCaw6099b3hT37yk5WtRXqBMkF+Txv5trBXSVskfjFP&#10;ITz9zLMTIIke0HUbCc5BnzEuvP7Wa/HZMr6+JGh5zKcSMDEmq7fBiKTTH3PFfc3p+55+om+R0Tab&#10;iY3X+qDFgue/8dx5VT+U5yvrd2qcRYTxsS5zCPCYm/KPlSfv6+kLQHBYGtD/9OUNsk4MZPqRPsZG&#10;kY38zgUHBQTl24770kt5EiU+uSeV3beQ89M//dMXT2UO8LnPfbb1/Cj/8T1zT+JZiBEr0Uf02eU1&#10;SRgDI5ke8bqxrui5cwFiciQnfUBgEwgGe3rLxgk2WJ943+Mfbv/+yle+0r7iO7Ifyfc/H8rGZv1J&#10;4BPQFzbNIhh71POUN4dTp3GP/gA0gw0Iy+u3NkRb2K7atMPGCAI3znXYOnXczqRtFmYmDkNX1ma3&#10;vakDXjS2DrhCywZjN2aGFve7QJmA4LW7R9zn8NM2nzxsN70FfJjR22kLmuHn/2wbW3/GMDQsfYLt&#10;cLLFYj0L2iTdYvYu9gzvpp+pyyKZPOVR+imane8ilXv6WcdN/vKteeVj/eBU5B48DYin36pLvMeY&#10;7HXaYmTGZDVmFKosN5DOtte3io0Ow4aneOIXGjZ2S9baauHCWNuF78RUH7wxr94X/La4xz4rc+vW&#10;6MOdjGt0gAylazsgS75PeZv20oOXYxM8kW4hUn6bkATm+QzfePaZ5g93WiYzlAPP0NyFjqb8Kf+g&#10;qyST1yWOyiW0vhvg4fcF4Qu/sn5kzm0WXr+wfknounXroSyMvRyZXLn4yY9/Mm+s+9WLX8inHIy7&#10;+jf560/inYl4tY/qR95caQH05Tw97sk3ix94aqMHW0PfzWe//OUvty/TuepkdHh13kaThx+eb1rP&#10;pqvZ7GZBVV76B+hG+zNdPvSYHJ3rX+I/FqG7OJRr5WofwnsLs1evekgjvDj0HU74zT0tOupj166/&#10;ecwZ19dlp7y2NU//hof6G+jaQ454OotWxrRZ7LBwWP8m13QSD/ACjfpFFwDhyT19k77bkIheZW/n&#10;QQJ2rxtUwmNt6GIu+5b2otkis/5Z+tMm/tDb+k90f+2XfsZ30g/5yPBpkz4sD3Dsomvoc49+yLt9&#10;Tpo+Wd7x3bTtKOse6KLv8QQyWs43zrgvn592ogk/6MvEptcWpH3hic1Ib75ho07sXur7XmFoE5u2&#10;udUC1MRTumCaDXz8tvoQh42ovKIXyvH9zHfxqf3+aJ82o5m9A6fFq8iEr7P8eOtOg//jz4THy29l&#10;1MPOK4sWPDY318fVS+aV99Fm+qr15JwKSlfnNqGpfSG0sL366Ll+3kvMoP9CL521+YquiSmj8/bN&#10;eSPH9i16qV4/ULucfPoo/UXnypkN9s1hwB8wt9eeXRisjiRNPbXxOfom9Kk8fgWHOvgVnobdJ5wf&#10;zDXdM18R34ZDufUZrt+d+QFdXN9g+S6fcWL4Mu2nk97Caa4H0CMf28WP2X7K1uB1x9Pw4EryRGNb&#10;f/60b+0YgC6L7jZN4Zc6OhfJt36/kXgynGyVPkDG7KFPxNy4Hr3Ow0LkVz14PetHkTcb8lr4j7Zu&#10;YAl/8BydS5++yW6UFv0yuPEc0MfaxuQ3j1qwqdsbnMbmps7o97Xk9RnJ1WE4jePsinN8uXFncC9f&#10;HbUxhxNIQy9tcX4vfcMbNq+krejSRvfJY22m9vhtWfIH5GXrfC/6J5n2WuZWIO2ASXMxRJwEReWz&#10;CHpe0ZapOlyi2ORT3k0g0NaXp7+uhGELlANNNehxc6ooHUgGqUFEvUb5bSQ8C+tkjhMVRkfoM+kZ&#10;BcAwzjMnrLuMwkRCmbYOnj0/x7v423HDUK9RVu3m2XMDd9DVKFB8nfSMzUWzZVxowxqD5af0E39y&#10;f/JMMNerLbe8I35cTWCx/ErFiwuO83x73kGx/BNMi9HR9vwDApTvVJ6SwYF3QDu/macATVaUYSj6&#10;Dvbsxlha0M3wOYLiSF292nYdeeDwI2/ykLflIz+G3Ln60evHeJV2PIjOGKSV8TPQkTtQv4GJ4dVK&#10;nQDAN0HA0b2lcfg0k5XudlUGXejNP4ZCHr+25zjv/aMtS5d6lL2fB0ubNsAxDJnBh8HZcudlnfuO&#10;AyPiVWpf+epX6izN5G46+LRhZFkkP4B/OCIM2139KE35aCa0j9sxG4PpydzredI3mlgbke2bMeAj&#10;8ysZiAH+4cPy/KQzGQjx2uT8VpxU79R/PU8T2DDyyCMPX/y3v/zLeR3s+ztAek3eN/NqJqBMB9+j&#10;jzTxR/hPek3UNfofu9Y+l36H1//xd/9jJhePXPzdv/vrfWJ7nu596+LxTFAee+/7Lp7Nt9/eOpwG&#10;Qaw+gZWylP9uItDtY7Gp7HY3OWQiwGmdiVBswf6LbAEqziHdsAPuedqPz//0HNCH9J09Lqa1fa73&#10;vvOasZQ5xNNy0sm1Ni7n0xcnwLFl3XcuD7u5YII8wNaufWO3g4fO1HG/zM9Wj/2bUg2SakMu7QZc&#10;bZl8GRNiXwS4AUc7lfT81IBcwadcf0fD0LvI0O0H9lxfcG6BwCukjamFHIpPeu5rb8v26N6RLYHb&#10;bcfmP79eXk7ub/2r/vlNgFEO38bGWz+4llbn7XfHEe5O4tJA4/Dkm/5dTiSfoFjTw9nSkrZwoos/&#10;5TnvW8c5ddoMlO331dGROrxCuwvhZ5mVP6dNPZ3I0I9jXK8clIk44jmcGLh1bxtlWXyOfIXze3WO&#10;j/rkPQF5+YfObvgLoaFdveiJ5Kf9KXDCn/xwn4N753C6HxwpeEyAzsoon/QG83Lc8uMXD//gk95J&#10;C30MbJvQd6rjLH3yJJ96DzjPN/fTJjYZXdrqFf71X0dP8HnpIW95XFeHUm95Q0YLuQd2YuI85v0E&#10;yms5HJvHtS6DDehYcAnWJ7uf9tJ10FK80UkbSG9cH2Sr/68kkFb5tYLhG7wm/uhf30ya6zeyI3tB&#10;HVtWHfzn3VCx/JDe9pzTkrQtlxp7vjh3IVFdfvwcXCGntuMou/n32PbmYuva9AnCpM3Lu5SHZ+s3&#10;OcXVkx7kHj1v/em7/Hs7931P1qT68fc9Xt7YdCidz2qiu3rB//fd2i9+8YsXX//61/IkypP9xu/7&#10;P/CBBkM2mIWvJ1u4xH6bo/agRR3sWOk6dFD28uTg4fLnVCZlpTUfHh5t3+N5Ohu0eVvg+EMPpJev&#10;B1+cL+Bj76Ezv95L/rVhN8MzbfUz+UcN3VAOXI5rl7onXR6gvVv/0rf173Uob17X+5PgHM+A+tQP&#10;X5jpZu8LEjeokXRLPs2TeYUnjizwq0sw+sMf+vCBY55qfjEbAfq6wTyZK0jiG6M26D2XgKiFWoEZ&#10;r5X2ZiI0dOe6MTqsO72ujNzSTk+Sb39H6/TNmZfjT19PKngXXXwy/r+Nho/mDT6CLM+/8LwiP7RQ&#10;ed3XupX7fcknXREkE+ASBJqAVoKMkcHqxqmvB4E0ukHP2dIGPJO+5xZ2u6jU8kfgO/nZFfNq+gGH&#10;QKUg5wvxoX7hF34xcv/GxR/lqf8/TRD5/nb9IF/bTGFRxiYaixn4RqbLN3NJc1yw/dq5Pu2pd76o&#10;/uWevqKsPmvRBW892ccHE1QXRPxaXq3+pdheMnt/ngR/X34WLQRy+QzyVKeO/i8ISv5rk9xTXxet&#10;Dpreeis2TmB7zd6hM8YJ8SMxtGvpp64b/EybLJyAR7Ppt+3NW/HoCb1ib2azUBYa4neXnuTVPn1c&#10;PmmN2aWN2i7mM4sS8bfSjmt5Mxea5VtbWjwT5sl4pi5v7xre0vm15fD7nfMbzqt5+hSvLAzt/Ze+&#10;+VLzua5d4kfkHCiPr8ZA7eF/NbCco3HOvW96EiiAHvWrRzly6OJSfAa4O3dOJKN9MWWBPBZOC6lS&#10;PvWAO0fb6VUQpu4RDsqMQ2zuvdDB/y4vc2Tb64+Tb84Bu2xcp5dAG9iMB2NDLI6xJa+HRu2hi3yc&#10;8zd37KbZLafN6MQjTybSCXbCk2B0/ebN+SzA1Tvz9FZlnrbs5lzjPIAif/35vsC4AmPHZphcHGg9&#10;7a2fAdVGRAZcg2XTvps/W17elt9CBw7+4Fv7GZvcwyd9pn06Vd05fKhPf/pnLn4pMafPZNM8/r/0&#10;4kuNRdGH6gd8YQp/8OUsGBtn+V+vvppF9VT8yKMP9zXz74utsbBDn+gZv4zeipORTTekJv12nkyk&#10;F82To3PyZcctMrVO3wIPvWi4G3zdUBc90qfIqZswDj3k93mAog9lRFf62S/6ftDf/hfd11cuYT7V&#10;t7rHjliIkdd4RVfh5QPgCVzoJVN0oVkafr6WdFA/InyCxz2fdZs26iNjk9q2bLZgh/gn7q9vWT/z&#10;kJGFtS6SBNet/NhY/IFXHIo+k0nxh8/oAfD7weUpV31GHu3sgnbatfZBf7ZZsnHzpJMBumah+XhC&#10;NPScFtfJ6eBDkF68ccfrmsfo4S0a4UQL+2GxDr3mbmgCrtlZ9ujmTQ9HeUNNXgOfuCf5KWtTF1t+&#10;FGm57/aPPq+9ZIEm6yr84IeiV7sQ6tXmfeLYRtHID00PJa8FS7JG9y7ys1FtT+QBPKUvD14tz8mJ&#10;XnqAR7zQ2Ik/FxevdcHQ4uGDt2aBDO/hvxt8jS3TswO3BeVb4eGOla0veNCnTjpEVvVnSzf/aez1&#10;8tdYRSZ0ityMY+7pkzZkonmP+OSePkru7CFo+5KfbWY/8cgmeWOTBeU3b2eMCh18bvo/cVEbSrLB&#10;I3zRz/X3jq/RzfXBPW1NPguz2DtX+P1Kflev5u2hwYEG9Gs7PSg7k5V+6ZP6KX2j1306PXPrzoEP&#10;m8BeWCRfGZUHcOVXuxyEHdfDK21go9nT9vc8pIU3Flj5OmS7C6+1NenX7I25ho0w7lu89gYET55b&#10;9AVouJm+7p7yxmc0yY8udVzPvY7h4SugG71Pp3IOxJv4WfSXbuj7xlB1e6sFffOgE/lVV/o5w2ye&#10;CU648RMDt07tl08ssvOhrOPktgWLUzvLtyTCqc+jwRGfAF6179Mf/SH6gsfs1ujEvMK/dUbmNiCx&#10;X3RD3W17MQWhiz3P3Z6uYrqgAHOck7ke46folldmfmMIN91x0+Fx7Yc46Yv7svykXbtxORgvLnm2&#10;ATvBwIx1Qgf3ZR0m3wTGoDEUrSttNOB0B4LzMJeCVDkPukJgryuo5Fk6l3bHTROU9uTopqEnN1vX&#10;/tmOJ3naOQ6fMqMYM4CUvqP84pd2qjc8m2v+yijS5ive0MqgoFvHvx/gWZgnRqfTtZ1pR+mW58gm&#10;vdCBbE51XHXvaxTgXCNEyez04SjaqdpXDqJZw4+6KTVaK79LcooT3uEHB3sWX+XVFvUwt+1UwYFI&#10;9OkAAI/9Ux6UH3Tj4IdyZA1XcWYgB8tb6Wu8Ge7pVPiJByvP1BA6kG0Q07kZZU4s2ICPo3rlbWfl&#10;WCTNtXR0OEoDzv0YH3k8VQ0vJw5dK4c93mNgMzhwcr78pS+d8Li/7S/iH6A/y2GSBPhwIzx5I+3H&#10;Xou/DKHBiqqaZBDL6oCjPky2hRzhAI77Y7zlfSN24bXX7LR8oLhvZnL93HPP16h7NfHf+3v/28Vv&#10;/dZvXfzmb/67fl/FBHYd1vI5svlRB09WcdYFBG+EPwaYF6OT//Sf/dPY11sXf+fv/K8XH//4T3bg&#10;ffbrzySwmNcZJY8gkeBedbUO9Dj17X+5Jja2BM+dT/+PrA10R18ceY5sYw1/1EXxPbd/+8Z3Kqg/&#10;yXt+VGb72flx86xs9OU5n35IjmP32OCxrZ7apQdsoaP88rnvt0+5zDh7aSXQUKzJbyzpBqgahFJ3&#10;qRLBEawSi3tOYgOiS8Ytk4Gn81TT3dgD/TqZRi+rZ+rT/rakCxcwnXYrHrqo3ed8sMj5LXZ4SCh+&#10;bVxoi9itJDTZ+JWT0fnJt/n3uGXf7VgH9qhnnXYTIGNP7Rc7iM7kWZ4bb/QvbTH52HZ1DLS5rFSm&#10;1txHHyjPbMVJml9xBffel2fvOeqpvT7aKf/K3bkfQH+Dc4dNXxwp3PtLu3Q09OgVxw1YDp69t4sy&#10;bP/yFe5vgeBSBvAXg6X0nNPlnjybRp933Gla6qg+Zyy/H+BbQPPi2KN7W79xDivg2kU29/qLHMhE&#10;Ob4KWB7whzqRykT/HBbvedqef7t7S183FWJJxB1KTrLSH8G5nu85fFteHhTuxK/XJXn8sNIt8eCp&#10;U3jOadLO82vnI6UUU+AA+TBt+HL4x9IOkLdlDz5KVn/9r/BNsFbZ8x998WNj1vd1f/Wo7UoLUUQP&#10;2p7g528uP0510JXcAxPwHr1tQv6c12vsu5/WvS//+iItq41Hm7aMvM4dwabvsfofEZaTB01ra+Ey&#10;Aff0rvzspDf7rF/bYE76PB/VYt/nPv+5i6ee+uPy5yfzmY5f/dVfq09FF1s+fVnAGM/wWjBDgOLd&#10;wAQe7ee6j2bBRziXt9uebefi3IC5+2+Ds0tyAZtncbhGu2v/1LX3FheunjSrOKPzKQdn5zg5uo9+&#10;0PSjPriMV8WvjUcf3rbMcWg7r1dTPNleqbVd05il45QX3f8ve3fWs1t23If97eH03OyJzeZMipJt&#10;2aaEyIgUT4ANSwYCOblxLpJ8rwQB8g3iALEtX8WBDcS6MeKIsixLtGRTnIcme2Sz5zPk//vXrud5&#10;zunDJmU5sqhWnfO8e+81VNWqqlVr3Gvnt/IXPzY8dQIvTtBir/iji5k8m7EG27Pogg98zkTGfBvS&#10;hIqx4wOZoFp+ycfkjEkpm6lMIu7xoK4mrV98MUdJO8klCxvG5DZWzuT82CmeFOnGDZt05xtxz//g&#10;O+H8VjZkPtvra6+92r74a6/n7bY/5XDS5VFOsqZ34O/av2dp/Wy8pM9OGKWebXj1FPlum8em6V4f&#10;229wD07tislHk5JozG/Gr+ru2pF80rXfFb/JX3grlV87+RHMfUDBHAi52qjd+afIkv9UT/StTChf&#10;6kedI19tN7iVb2zTxQMPzBGwJmT3rR3f1ub/ydpk6Ne+9rVMiH63dfrZbLgxmY42/NVf2m3+1H11&#10;Hd0vSKOvgZ/pc4Ru+ojSqZPFoS+UdK2jR955Tutx0Nn2vYtD8RnaSmnEt9+Z7khxpozgtCjDmpNu&#10;56Pk8fzaa74LPnmECdZnh4t/FQAHmYqbtnd4hv9k64cND7/n9pYdA22RtsKVH34nn5ain/LRFDMp&#10;j7byk2EXwfBxyEcy9O/3i06Mg+Fb2DaWZsnAD805wUzZj4X+5Ac7FkLz1DdJngdvzduEeLitfSMo&#10;UDlNm+kRnvNv+jH7BrHywQ0sarzztreR5uhw/p69APbo2WKORQMgrwUHOgPmYugFkMmNGz7fNW8t&#10;K6uFSQsGHXO9mb5A5l26YB4diH8vaLH+aMDHaVaLadHtNSTFA7qRrtUuck0B/lCEj+o6ee7Ie7LB&#10;yGsWIGaM+ehjj0R+j1z9xb/4l/rWr81NQLuJK77VIq96bD6Vrb74wgttRy18+A6o+eunP/zhbozi&#10;D9Q/vv/+LEqJ43/YSce4yd+FC3O3ueefvZ1NZ/NNy5kbZYe1l/QH6IWe4azN5x64vycnKCrb2MGc&#10;AJMMtYPxY/Pyjf6HeoAOfMZ0XUTL2AiPu9DKZmYzSTaF5Z8NwcZswrRlY1Op6+GBvjx3QUSZ6wfn&#10;c3mdMw5NNqsfIr+5fXwa+3XxLjarfn8vcmTP+rLs2yaQlu9+fit2EbpsHp/0gSZZmtfme7tol7Di&#10;Vg9i/rOWwD/d2010ZIWWMrsH5KHdbJ8PX8lLN/fnXn0sL3asBtSvHpOc/ObZij+8sV39MENMvghv&#10;8Fn4lae6zrW6TJiTu6Txcwz1pB//bM7ZT5n0AfHr+UcBGYGtvlu+BzpueLx9NvOoTpmxIFl9pQxv&#10;+zxFZOGZbqv3XBfwdovO6tf5/YNQEkyd5n+HdzKpfLNQeCMvBdEhv+QtVzD9GP2b5A2a2l/aUWsX&#10;9atsK5Hu2eeN2ME9+Y77+qSlAxe+2PP1pCNrZVM3tJlkvu15286kZds5r6M6aV0J98oNt2cbFcpY&#10;UqGjvQTiZ75l/KK4LgJHP2TRk32UX56jbsojrj9SShy7Rg9/1Wk2TZ4WW4Naf43t2SxoU+877+aT&#10;o1kofDSbAbqRJHWo9NAMnvKVck2dur9HNLcvk/zkQta0qNxslmzw0TKRXfDcmx+A1ycDc9N77bk6&#10;i8bG09XO17Bjb/S+ns9evpJNxnyjl4IeyCaGJ/MZGZuhlKe2E5z6W567NhPa6LV/Qx6xGXJz2lBf&#10;/IwexJGRHxlJz5ewT/VcmYF6pXyVfa7dbJBw/LM5fQBl6HoiPR52XblrZALC9JFaX0Ori8CRoaLf&#10;ytvW+GPXAP1boa2uALYKf2nkqHWAVyCfezLgQ9C5FfzoNE3ydc6BPCKHU40T6VfhU7TKl2eJQTNf&#10;XBuYPwguLFNVYhy00pgw2bybLmgLwjVEpZm0mF4cc51FMYYnXY0peZN0DCWTD8I2/4E0PB0Tyclj&#10;wgEdP/gpkZKq9EMByxeBa3QWSieP55CJWXyupX1kiErCnP/5d5SF/FR0z02figk8nxxO6Fr04ECW&#10;T5XfmeILwsFe0QgKAaewJrj4g7etDILlvfyF1VbqkfvIXrzwpdO4hKjcZL0Ni8bBvR2oGke7xVVC&#10;8pWXvno8TXRRXR4d55VX8aay725w4fKRyfLsWWOHnwXpVoeuXWCOfEFKd1sFkL+VOZVUvm2sV+4N&#10;Swd8oXYWe9XAczZsVznp5q23xgrYu3RA/mtpgHcAct87t/O+5aErvMknTPnamY4dCoNn8YpHG7hu&#10;vqU5A5+xpUkzu4wM/BbgB/AG3U8gHEwflw70UopHs7PHW+X8iyI+nE4F+/DWGJC8u4gi09pXym93&#10;Xetj7iOQczp1rr7JpBXHO9+IpgedM42J3XsmMz73uZ/OROYzV//wH/4fPcZoBl3Tkb3NOIv9g/Rn&#10;FMRGB+I7skpv99UbxyDiH/6jf5xOwcNX/93f//vtVHzpS3/QBWBvBJk02oaUrXdQmrp22uGUeu2b&#10;N4D9j4/MhGR2W6mjBlOt9YeRuxwqbp4/+/OfTgL80viT8xV2YXeDDdf+ybu+T9rpjIxPngUkHazZ&#10;lSbf7PRfmxpfy2dfwuIPB+fgZEGLEcCLtfUNEm3H85RhT89IHtm8tcTft6OFZ4Gxu6GBTvzpvsF7&#10;IFm54MdP5+wER9ht4aKDduG2uNASZWB+uUN007Zsx8Pl/cbf7VrfF2e5/nDbBvn5OvQ7AX88a/O2&#10;TdJHaWdROY42BY3Wd7IJaF/bV0ldXtxty1IGHUwTAQCdS9jnThIH1WX7d5mug4ej7wA/3vzQBYvn&#10;Mo+wDT+VBf2Dh42/ZOkkz6Nci7t4FDXZT2kuiC2uTX8R1VttzCVsenrBj8ENvPvLTcM9b9qlW16C&#10;zLV9StfUi5Yx8tZHa5xBVGTlvu3jUSZ4pD3ROnAtf0tzn5ee59t4KIujT7pXn9s/P3DX1kJ/7QGe&#10;zb+453nCN37pXT5vmHx7f3ld/V7iv7OM8m68a/PrW+XeG27S+2064Z7bF9D/DP9+d8pSev1P5Zf2&#10;0obdy2OwCJ8feWjz2qc9ZGKAKl1llqv7BWEGqJv/ciA89VR/efp6m4d7Yq4LcMgPrytwxR+Y8dPY&#10;imd1Gx0wvNyeFj59VwDPyzmG90tf+tKVhd8H0pf+3M/8zNXnfupzPXbUrvCOE/ImydLfCXT5L+Xu&#10;+W4wY75zidSbjhEOn5CT78oHXlaH8KCHV/RAy36gcW/CbGHTNh3pnaNOfDdP8o1MbqdZ3HSHXvhD&#10;l45dZxxxjIGi2vZlk3ZtZUc3QR0el6O5wnunftlasqeuG5Mppz9nfpbP8hQ0lXviXesTDh5bjoRJ&#10;Z/PTyq5v4GRcsuAtMOPiLg6lb6YPtjLAxzuZlOTjlGfKfS3feH62J/UkYeVgwtVkm7fILQT7WcQy&#10;2fh7v/f73VRgotZJRha4+p29wz6NIYEJ8I8895Hq7eVXXw6Ol9t3XF6W3w/GlaFE+AeQO/3RJXkY&#10;i2sfjMvV5cYd8drTdHtO0Emg1Ft1ig61q+os/GzY5J7wtSv3wuG2mCO9BQpv/qJtweGll168+uIX&#10;fzd0x1ZPxD6AN/w7H8DWyY6cyU97aexDZh2z5rp1XZgf2Hos337bvgu0cVLmsRyxqD59/Rtfr9x9&#10;4+4Tn/hEdUN3i4uNuOdjFif8EzYLr+ykm5v0JSwKxc/v2Fs7VjsK3fvydg5esbiTq/DYPOmK1+ZP&#10;n36Pt21Y2j7AX3hrhjzIBg6TofUjmVPi86ed1LeJX9GXz7hSGdbGtVNsF72OBQ/a5niMz6WzEML/&#10;S9NFkYwZ5QN0sFdp/ZTPmLLzXEnrmY3jky0nUfNIWwheYfIs3pnrM++pj/pW6Whr2o4lVTeNJp95&#10;nO2vQWfMw0bg7kJZ/DswF6Hc298j9D2BRrgJcuVz/34gvzJv240/v9ricY82XKBlzLPTPGwM8p1B&#10;P2/YhYP6FeN1czA2N9yMrG3qvhY9FkfLmIWSyA5v6PSbnymjctoE5PhU7YKJcSAfye4Yygl3f1xA&#10;f8pFzRV9ZPLjwKGmc9JDD3AB+gFr/2yJDmzQ+MQnPtXTEswxmSMhE6CtM3HPt/o2qe9aGoe9kLeC&#10;v/Xtb199+zvf7kKXvqtvBj/zzFNz7HNsSvuprnbzQfRBx+q0dnu+tTpvSLJJ/+jF25nsjB3qs6kr&#10;gH12Aab9A/3X2G14F66u8mFvZaOEjHR87aHxF9KxH/jMEd/Mi1Hs/0a+TykdnmqzsUlHRKs/8Km3&#10;s5koc+PHXKq+wyXIpx9DnubqvZXXtwyDX1l8a1XbhAa8T2ROmkmzQ7LxXVefqfDpP2W2qOsq7/LI&#10;MnP8AABAAElEQVSG95bnmJPo4k9kqx7s27rayCnj1NcubuZUAgurW2fx+mp0pm6P7GcB1/wC3ZLf&#10;69kAR197hO59R12ob4gNvZrxhQU6C18WAAHeugEy93MaYmSrjQkePL755vS75atfDZ2tY3QO95aR&#10;HJW9fjO6ZTfxJif9kd2PAmn4azJfUNefffbDPfWHPtizvqp0dIamsf/Ki6yUwQbTtm8cQYDd1obh&#10;Rii6Yc99izO2wV4AmWpHbsXGyN8pMTY18KWAbKr7w56UH1hAfPjh2PXR5+WbOieZePrpAlruLeap&#10;o5V7+LAwqI7jW12Sh63qb/FfazPsvvzTz+HP8KdthUMcffLPeGq9OuQItzjyAuqSvjFdqgPk4QRL&#10;dsGehMOBb5tDwMh92iPh+Bz5TvmVoZ7gkmbKij+Lxx9Kf0JbrS/BNygPKJ3cW3DHF72EnZFH7vGi&#10;/bN5uHM4yXOqtwdNZVdG0Otxj8/Vg/KC9G6v3s3mpDdzSucbqTMdJ0Sn13KyAR4/lJNmH3go8szc&#10;cPsFkc+1tP3W+ehD2M3IuHKP7d2I3aDDF5MR4C9mMXto8hHySkMHyt74lCtFrM3p+1YnwUVX1Wdw&#10;3Ruc+k71Uylv+zZ4yE/9m8Xh+T74zeTzMt+NvKWvzgL9DfyRC99F3mq/viIcQBy7b9sSenD2Ptdb&#10;eW6e6EH+bnq5sI/t1/UbwBJeAsT7W8NMGU6EN600l7B48Be+enSbsA2/TH8ZDsfS2zRQu990bUCO&#10;CkTQJZ0/htygk6YRmg4l42vDlfTyU7DOclfzU/mUacG3eyvsMC0tmvBPB/ecTtwK/pz39vILV6GG&#10;uUnFocIHtizuh8Y4Ys9b/jvvt/IIvw3CZ2ldyBf+EElVGdjyLF3XlqFpVJRJt7SbjjuIHEFlccgK&#10;1nbYW7HTieAoc+8bCyoIR0y+Oirk+U6MTnp6WvzKvLyUj9BntEB4E+99Qw+DP/he+cOzOIWZlPfs&#10;ftMU34Fj07rKa3K9YXQV2PBplLLr41oqYniHi2MF7jXkBhsGJYXgezCNgrQ6wWjCb6Bm4Acf2EZA&#10;vAqqo6PjQW77BjX8O2CTB0+D9zxQksbuJnHuO7mWBtJ1jy8Vt/ndX8qhET9Bf5RkLHEM9WMf/ejV&#10;x3Kk4B71YJH2VjqbPcaQjRwGvXam/Ox0Ze7ahjNpq98cAdSGLnar8/38S99J5+GBHlv4iY9/ojp9&#10;4YUX27j8/M/93NVXv/qVq9/+7X/bQVE01EZex+KDDPSzA7UHYu82rTgOkHw+9NiHrhyh9U//z39a&#10;Hfztv/23rp5IBz3e71QHu0sstmwwyab5cYP20ZXBZAaP6cSpS9WrtJn11dFi2/JE8R9kFfyRyh4R&#10;/kg4XErlvT5l/Qwd7P2diDbc1W/1NdclPL7YMXP3Zeeh5kB8rCp1dDrHl3gmbihdtrXNYvUj9nAz&#10;k0Valc23fN35rIPizeMu+KbdcpKCzrHjstbHTx6eKD/lyL+2N+6UKebn6teJi1xPEKbYbMPjp/wD&#10;XUQ+ij/4t8wJbBGmHWPbGy/f3e4vw6S5EywgJWN+R0zw8327MGGgAsh1f57h9W+PAxMmn18XbQUE&#10;ZoF46quyLtzSEc+DsOVx709yKluRYf6V3oXsNs9MZMxbMXAP79sOmwDIgLXlG34Xz17rRxZvjWQ4&#10;HF6UOc+HzIfjiffXRNsODvTDTn1hcQdObc7qtb7oyL52uun2uXjlOHieCY6pG5tm87h2wayTn5Om&#10;+bc8uUozv0Nn7O1C5ovTFX9+yqLcwrpZ8wLf4l8emj7pOoCKn5VnaUpbmWTgAsT5AWnIfvM38OKP&#10;eEnxurC4PW/4pBucm27p3y1u6ZeXZJiB1sioYQeP7vGm/KF24v0SpzSea8i5bFn2Kt5E9z0pv/HC&#10;zezc3bjl9Wa+USjMb/meOjT09f9MishvYGhgJt2W3+RQ88VmcrNoK/d77sNf5KdM/h1X/JbvpL7n&#10;npkMl7HxdH9KexQt+RwRB8r/wSt6Jhc6sZA8JnVM+PKTX/7Kl/t9uW9+/Rs9HvjnPv9zV8+lf+bI&#10;SKzqk/ZNajaTf4UWYer73Ta4TKLb/5IJwPuC++Y/xoN9Ds8LK2fXHVCLa/nJ6MCFr1hG/+F5oRwn&#10;jfyVhxIczyvX0enocPHhVXzrH7vOPT8L6FicX/k4cMJTgTXVMIG9xTlozvlo7EQjutefLb5k4os6&#10;sev+kIe4Ll4cR7iy19U1kib0d0LI5JYJOVd5hOs/A2U62eZRji2LSTpt9fA8kz/8mucts6MGn/vI&#10;R/pThqkDV1f/za/+tx33eBNpF4e9JfxijmZ0fOqXv/rl0tf/s5n7a89/tRNLYeEAdnF62MA/tdeV&#10;KRluuflZ4X7GlD5dw5/Q13Xj1yNu2s4Zk1efscn7037K7yd+7UZ+Y1T2e4mfPqXjd6QB7L72km8o&#10;mg/49//+9/P93y813/ajmvAD+MciDZ0Y25N5j6LMhLgJzNbXyORa5KdekrP2qP6DTUfWTlB6M58p&#10;MPegr/NkFoTgdOKC+vD8d57vW/XwP/vsR3rctLkHYFIUPvMNFm7AvTn69d2gpi+65H1MNMK/vlab&#10;vvaDp7WJk78sa+OT2Bi700aYIDZZnMeGleDxB87xH4nLcdD8tzaiZT14hActb6rpV5JV840TbB+k&#10;E6nhl7/hA2qbySPv2PT4xCBq+YQB8fI2XXhBx0//VvnNF+5cjz6XBR1zWvyrFiKzilAm/1E2vMbf&#10;ol8hJnwmuKf/tfjRNz/R6nrIwkXbmIFAZHCcOJQw8ke7c0PRGV4dMQmXRbni5OMxcYDFlfXDS3Nd&#10;A9pkrL7Kg1e2yB4A/k16AziMs9Ee/x/5RMba+86pxg9Udoc8azOJN9aX9913R07G5XQDboTe2xYI&#10;A2RowZc9ahssfL2VN4DNn9wIb3AszD1/Njrc8P+YK7pE3U2uSBDdmdRtz2vfqRrN84emd8gGzYX2&#10;jw99XT++i0oP5q4cD09Hotme+qzuGpOxJYthzz33serQ6Rlf+Wr6XN/wTd/rVx9JXX/uY89d/dRn&#10;P5PCxSbyj06M98yPsXU4bbQauzq3EfoI7Ik++YXaf+yA/egvsQu2z7YckaxuSCMtvgCb0DcwlpOe&#10;jb17q7vx+iye/bBn+twfP6duG9epe3DIWyEcQsPX/lq/Et4+TCoaeT2gzh1p8IM+/ozVLAL64dm/&#10;blKKT3onsn098vTGofKTM54chc13OZI4AQ0jL3Vg6w+2yIWtSqdPLK4LLqEpLZ3ZjGNxjxy7EJ+y&#10;Ofp8y8f/mWvAM1/ZNME1sopPY+8pB1+u7yU9vKUVOvtGJrlZ3GRnW9fglG7kZlxu0WoWQN2/k/yd&#10;1z/qwOpM2ch4xjHwzUKy648LY+8qlt/gM1awkUF7cO+byj0bXoTry/Vb9kluXMnv4OENG034q6Ps&#10;6o7NCeMPirrlo+suiiUv2ZETe9Xq7YY39k++wmv/kY325BIXvdx///VuQqivjzzVIzLEw7uxh+or&#10;1258iJ5B60nykjca6hI/qg0FjhQuP6FtXhkudVG9Rf+Bm7fzESamPWju/Al99o4PfqLzn7ErNqO9&#10;AOTlzVB2rPxk9U74IRf27EpOr6UvjWa8YOVu/cApjfIIt2Fv85NZx3rRi/Zv7Dt1NSc54OFm1kXK&#10;f/xA5ZF64vnGI0f70n7M9iOH/9UVGShPeUkecPnMfsmaTLfsG9+wyNiC8qvZ7OYN4BS3bdkT6eN4&#10;W7mLv9fHHtiXjavsn33RMztB48F8C1gbWPqJA8LJHL2HbmXdJrLZOvHW2/pp4y+VxWIvXeOJ76us&#10;g9umEqAVFEd+8DnhEpDtguJLA26GFqgO9INioztnQQ7qKZmxObTIEa0EF/Dkbfd+a/2o7yLkQ3/6&#10;WDMXIxwfDTvKHlrp4OEoP8KqghQuP53AZRyy/C9oxJsuhZV/4g6FH4jDV9NMjvf+3TycNlygOHPv&#10;OrR2oDilxZN8YK46cZOGkgmnjcHBA/4ff/ypQ5mjVHmbNukZhWNL0Fvc7uWb3SoxxqQrrzIuHDxK&#10;C8oL+RwOcBziJF5j80SJfkBeP7wMTQscI8smOP5waJeAZPMSw0FffHmM0rfy3Jt7ToFxj6yaSNKT&#10;kwuClps+G54y7EAeDeHe0B3cKV14UUZlondO7rl8G2rLxUDtzFF++Rkzp+gZDmXd8qNH5joIJ/wJ&#10;E3/iV6LA4h+e6CZ80V+cgnu/HwZrn6WF3iGPe26WyzpUDQSQdmngwb0Osavnm3HcDz44k+DSC2cr&#10;FhJu3ToPlOhgOzbKTOJgdj8553/KzP7gRRdfW1k5dZ10spZmyz84pvzCxLF5cngzAwWAJ3CnDBv4&#10;J/LPwe/B2+2azKAu5XGUA/hkjhX85Cc/2UZRR4J9R40n+zpQzKU+SqN/vFkY+UY4lQufZmJCJ+eF&#10;F77XHey+G/DRBz/WDsdjWbjk5A1u6P/1dB59++5Xf/XvXf3sz/6lq3/yT36tOzE1NB/0BWDCZnJ+&#10;7PVGJoHqmhqeDkYmhJ//3vNXv/Zr/7h15e9Fho4q0jHeBj9aYbC1XXVE/VAfxncdnR2djtSJg1B1&#10;bpfVzRwVWK90NHhr/2MEf/b3P4UEopqKHa71i5f+xX31xQguYNPQyf6k23Zg49XDzbq+0MKJKsvP&#10;1cde4OVfpzofvp/5+FfDm+vgvp2fCxQHPZMeIcK20nUzGV4UwuIf8NqOMmuLr2lcGE1LEIEkTcAO&#10;SGWTNskGJAwzOo4brrXZQlqn9mYyDJ2YwHiZn+zQ8Htor4wm5va/yPxIONr2pjv4co+v1YlndPos&#10;PM87aNIZXZCGPnBOT9teXsYvHr5Rmwg2bNNVDohcgDT7E7y8lc7KNnqXZuOrn6Ptln7DN6/nyr8x&#10;I+vj9oQfOr/qImXTfzxBUMJVmrmisHRy02T7ea+mOXhbHiXQRoXrU9nILy3PQX9sSPrLPO5PdA6c&#10;6G1ZTmmPfPplQJ7ViTSjq5G/5+ZbfM2hL3z0+Yu/SBqz9JsPz0m3shGnXPgR3ys7SXgC6reFSVea&#10;wbi0L/EWD90e8ZtW+P7ujPNcORxpztYpZugot/zwXeKZFGd50KBjr6ZapBwpk4lZedDYvgM8u7DW&#10;Plf6dLvhdNPArShNK33bI5/0ySA0z4nJb2zGvV3T/OAeC4rn6/fMIBF9IJ9wvPCBBuEzUBzZS3Nf&#10;FoGL3sMBR/ZQW3oTUbyYDM6Nqo0cCKac0//W9rIl8FQWdfDglJl//Zu/efXNb32z/XwTbX/n7/xy&#10;Fw1NtOlD4RHAy16MEUyedUKukyTTn129bFmb6Yf82bQrW7hT6kOuk6m6S8EX38pubVYq8lhcl+k2&#10;rvgv8Eojf2WURGSADrCJZ2zgXPcWt3jjxoXmI/dAeY+8W38yocQG6Atv0p3ShA+KTfd+6CZuyjTl&#10;Zg/S99uPyc+6YKlcenvYUGTFZvFW/GQEV8LVaRNAxhDDR/xHeOL7uzQUH34JzUOvx0+cCSnpTXjs&#10;d+uU3cSfPvS23cf8iCKdbMP96zfz2ZD0657IotZTjtMLbpNqr2Wy1kSoCdUvfOELV7/zu79z9fx3&#10;v9NwdBev+w8asANA17Wc6FSY8XrflM5CO313DHrofm2nE7uJ67GLkbt0fJGxJzsB6j2/ps9jDA/k&#10;Z+/sxE9aYdp5pyA4SvzNN2dM/vWvfy2T7a+1Hx91fqDhiSzY7luk5EzegIyN88nSZOrIO7WOfNP3&#10;BNKOXs0NGONbTBN2syevPf/8d6++9tWvZjL9kWy++djVs1n4BxYpHsriDbrdQHT4ldHh2A5bWX/D&#10;JsQB7ctCeUkcaJ9bm5/4s483wTgLOOvjDzStx+Z++P9LUKYu1BxHz+MDvrY3eDroq9/8ys1j0p2v&#10;eje8eMNt5cOHome8+PC1WQiFH9+u/ErniCKz0g2+1pnEwafclU+eyeJmNslUFtm82H5Uwvp2YYx4&#10;y9Wy5AEPdNd2J3zXZwYPOQoH5UUFSBj/foLmn7rURbLQIQO/WUxy1GzKkf6uRTh1bX/RQHnbtPhG&#10;k9+kAwvVntVLZRCOtnZMHjLhUwE+b9wXWYUWwC95zfzI9APWJ8DXNutod6RFxzcXte1os6Dh81gI&#10;Ca23fCMx4yr9HJu8w139ErnS5er/ehbiphxjb8Y/aPxRgV0Zrt2bDW4Rp+pzAuXxHeDDjTacfYy8&#10;Tsl+vBt0Aqvn5V27qB2sTdCRceUhQ8fkhrP2Eb3pq581upvFA0f5v5w3sF/Oosd38uavRWDz1U7C&#10;+HheUPjwh5/pYufbWaSwOBSBBVfmZmPnQD2Ajwzku2wz78v4Go/0Cugd4I8O4Xj7fotWszDcuOCj&#10;Szhn3nFeoGCnCWz+0WFkrb4mr3q5tooee2watpdni7LA3M79OXaZnbJxID0/1v5J8uV/ZHeMcQ6b&#10;ls4YFS48mAfFPzxdnAkd/Yg3Mt/kbU84fbbCxprO7aWd8mY7noQ9lv6Qt/3Igd7YA91N/VI3pj/O&#10;X2tDbZAA8JoLVGb0u+CXNpU9KD/2tu9eGcAcXF3gTeRN9TV66iJ78qgf+kH3p0+kn43X1rHwqb7C&#10;AV5/9Qelgc+V7S6w79oGG+SHp/825bKxRP1jE7dueQNYex9/QS+xBfJQN13fD9RTcxipSE1W+YZX&#10;tOUld6AM5NI+c3RDtp61EdLtghm54nUXwXahfjbMjH/hs70xvXaxfRl02HH7MpE9ebwd/uDzog89&#10;0Ct6ymlBtrQSt/WW3Su3xV/5+Vc6IX9loGM82wSgrPglV+BZHnjZHBprg+Lh9U969iEO7vvNa1wj&#10;7/Xlhy7ZCNk274wBb0ZXSxc/uwBNFttGs9+uHpBr8LNZNNmfcvhte0XuU2YLr6kz/H/qw8Kc0BCZ&#10;psxhpr5EnLSA32m5Uvbrt/i5xaEOZvySMuqH6ru8m+OnvSCkzP1e7lFeeJRJ26d9wqc+gqv2D617&#10;UhfUabJl6w89kDr8aD4pkF9PMIje3s1Y2HdubWJVr5TrHXIJH+R4b+7xUy3QVfAJZxd8MhvBx/XQ&#10;Jcvc9s198mj7F37piPyWZ3p+J/Wo8s3iejM1dsoER/0vjYQWm4BDmehFnE9GXEtC9V+56y/DT3kJ&#10;bXzSL1CWByEFuaJLx+oL/PQnbIEMHwjefYscztpgZAiSD6FJLpsEGBSugdyV7UmxhUqaxLVxTQTC&#10;W7FaSAwkDFC2MHgHXCdOmm2AjshepAcuN7NrqkwnG0MLB1UOBXEmKvtWZg4FwEmZhElZi287ZtLo&#10;HC3tjS9BkSDEKWmM5GzwoshnKzMZnPKLBBg/yju8jyM9y2CS+YvGyHsWAeFqxyyGQpGXPC+ukCSG&#10;KvKEKfnkLc/JdyvfwbuZSQoLwZewPOx1O1qel+6Z/1SgNERbPmnsFKrTbIOdb3xwYqm4diFIp7Jr&#10;WLZDIb3yLT3XwRMZRgfVX3hshYjzWP7x4J8GAN7No3IAjkBeExjsST7gKr2fe2mUa3Q2HQvhwuBs&#10;utC3ILwgHv+upctpxZa8TaHuLz90b5FwdluNU4AXTbv5NKQWtAD6I6OpDy138AuHWz6yM+jmvNgt&#10;ey4PNB1epe3AJPdAHvXATwdbGr82yInHJ9n8iYaDPUW65FYJPavyGhXw7DMfbqdXo0BmGqVr7E50&#10;VLt64fjbgBzykrd6jrwt/JK9ATX5PfX0M7OrJ8+Oz4LX5AWaBu++rfShTE591NvH+UbLz/6Fn03c&#10;u1f/+z/4B1evHsdsROhIfGDhoRy9QZ460iTh+BUdpVfzrTbApl/KEXFf+I0vXP3cz/18671vTXgj&#10;JA1H4jPgjq74VDau3rP7GHI2oDjSZXzLTkA1Knq8yuCtNl4bGkMaGyjZP/vzn1ACXMndzHzrXPVQ&#10;XU9d2Gd1jE79+Cbh7vksNRxO99N2X/o5Ppwvn7ZsiyKtsJuOb06HT123OBOv1/bS3dKu+9uMx5Ut&#10;DoRW6LO52REZuwse/ZogDl8zOaFjKGU6O/5WCLHSxLPS8J5dhy1ECqIsQzP2m7ha5BGeRJMOjoLY&#10;U4YTz+vDt2+lb3MJ4heKfx9+yNVAnDxWJvJPR1MZMwFy9JmWbvt10ugf5be7naFf3dGfTqfvI92M&#10;D0ajg7m0d0nUcsIjHf0D+OW/vOp7kKKO8LRlw6s0m8e1HeWsmNcn5Hk2Uk1/CZ/vB3jA0w4CpIUf&#10;7dx4qv15C2HjVlauK3/3Gy5/OXQ98DdtG6KiOf2RsnEt4/Rv8AP83QXCxS28+Mvb8SZl7pVjbaLl&#10;CT55pHWFcify4CjNO2xHuDKf+E+mDmTDY7RVHP6In6TBHTrqnH7wyp/M11fTmzLql91KfQRbluFr&#10;whpx8edE40J+F9Et65ZN+HB0pKg8phw5EuWUbemRE15XBkurz4eONq3y4rDpU6e99Q3WHms/DZk/&#10;yn5pc3DvT4rSILPIBc6VmTTy4U0aMhP2TCb9VrZdFE593L4nuZMzS8GPOpas4+dyI98ccTe4pB3d&#10;DI/wg0v+PG/Ze82ULJ6k4f90g4snfXo6NcD+zne+c/Xvf//3r/7gD77Ufu1HPvLc1c+nHf/sZ3+q&#10;iw2LX7/KgBiTcJKdxYgOauMrTDyz0dpM6InnO94P9PFWVkvnkn80W+ZrSXXQHLmP/MkrpE4yQB/d&#10;1auJKAA3gPsSahcXODbfjncd6bnyWxyrd7jwNjo52+RlOJ3yRfBufvf6qVFH+JmWZPma5zOfO4F2&#10;yfOmFbZ1173vb+nfwq9fdcmnPHezeTyJ21/xpEyOVtOOXL+eicnYpt+b0f2Wo+OYpPEs79IK5+3/&#10;OUZWuS0wsjv5TSZJK8xbrMaHzz//navf/Ne/efVb/+bfIF1Zkj18fwYrgenTaBdtrrSYEDG2LrYd&#10;1odJ3D3ZrWS9Q6S06iX7M3bccT77MJ5dW+CTAD3OxPK84SSPvKk5yftaxuE5jenWGz0d4NtZrGib&#10;Hh0d1ao4Poh/jOO18eQ6C+2OwJ1NQfxC7T1xnUiOXswZmD8Rru699NZLxxzWVd4IfK3HPJs89i1Q&#10;nyx58qmnMi79eD+/xVeaQzA/Y/7OgtHcTx8czuoz193ooR7xr1pBfoyOp65mcTf61T8UDlw7L5hr&#10;66B6H7fJxwCTtw88wLeuL522pO2acuV7xtsvdLVIgFZx5Xvf53H75EcfPWlM3PLVxpXKQXZ8uf4J&#10;X+SNOOGdfwotvHTx7Y3496Bjv/rySVL+TOqyXz8yMs+kvbOOtu1Y52NkDqxsTv7wHW3lzWwOf736&#10;NcHKN3dB3Dg49MgS3UGAjeCKTmcOAm1zZzMBry6qK/WXKdM7waG82vjlU53EI1tRXjRN0Cs3OdC/&#10;9nTbkfrg+FJvOfqWdPUf2cAJFxn0zaGjTezkfXCIg6O8RF748rx4lQeuTTM+41hIvG5OL+VOekeI&#10;dmNI5sL0M+nMmMLLG45j1Td4M/zrF9z7TnQTl96+fmkbn0RWAjuaqhQv/tCL39jeRcTFLZ7zmIV9&#10;597PIrD0KVvs7zaY4NuCfuyH1fFdMtAHvWjjbDa2aGPO8oks7D355BNXn//8X06Zz+0j2/MpBPUu&#10;Er76VjbbvfhSPo+QNwkt0n00c1Cf+MQn+3Y/+3r11Vcqa6TZwFvdJJJ2kk9Jev7HPV32VA5YIxR2&#10;xAfQo/rrKo04/odd8zPS0O/6CPyxRzaSTD2JQL0de8yiS/AKt0B3//WhiwcLpXDrH9L962/7NKPN&#10;3fiYvuHYy/QZaisJV+/fYtu58gP8lHICz06d1E8A+PLWNDotizJbsONPE2/+9Z57H+7CLdmwAXN+&#10;uwlEX9qRyvK+nE9M4FP93AU/MmK//I06iEdX/ZY3vSkYXU/feRZx6g9TT+vj1Gd1i+wO/pdvvOtL&#10;qYuP561Z4Y7w5e/JGV3g6i1I9cc9OfBd6q12Y+stvtxfT10ke8BW7kmfa9qgSavN5/fuzcbTd685&#10;KfFcJyzU+Q4uub8fkNWOkaWjSxsB6UAfQZl8Eo68uygX3mqnsQMbx/CvjgtLlq7b0OnY4SwOp+Tt&#10;t7BTurJRfxbY38n46Zn6WunhYB8RTvW0fJO/0wd6mkLkQmfKbeEYvz2R4K0ftKz8Nh06mVAd6Eaq&#10;zDc7TQONHdehlYQl0XYxdzcyeNJmdQNjTkkiG6dynD+oMn5UefEEF3uQbnWMBjm4KkptJunYlnZS&#10;uPomD5CMHXuJk/7KS2R88m/pD5KzI8SZEb5XX7UhgXcAPD3NNXVzFxRvxH8uv+S1bxhXp5Ehf4I/&#10;bZYrHskZSAtaxurYG7qP1B7IC95dLyIXhRo58NPagJkflE498SlIfdwPfSgbRhNm/s46Ixtru597&#10;tuLt3ZY5f9Buu5M2p2PUgx/h8johWL2jD+1+F+hz72RXP3Zig0jXHpIOn/yNcjwYHuBR71z3vuOj&#10;xO0MxZZp6mbopG7t2A/tzlHxVcF9Ixt0yLByCU70hNP39t3k6YlbMRQ+hV7U16XPb1dmSUcXbAMO&#10;fGuP/Lu/HcIIo4aVhAsTfnY+DA5x6RCwc+qWzkQQAuHSrDFvOOc7leowgIMAYUkrnbzAvZ9wCqEY&#10;yhJdg3ZTYUznjbIWpOdM5F18+LQQh1Z/iSuyhPt3I7tWOEgK0SkDBkbyDy8TVvrJC9+Ce/9SitJE&#10;d2lXPsEJL/63rMLhbV758/MRca+Vd0cLY4nSGI7jU2pgNeaptNMZGlnr3OFTvlPZwtzixidHFhIt&#10;8spkO+todHI7OEh/+CqCOh1Gr1Fh4MO/jsB0BshIWdEKxZZzOwbbYDC4GmB1epYbPmSrvDXqyb+A&#10;X7gtXi/AU6cVp7llYE8cT+M0HkHoJ16YspAdXoTRMQdFX/RBL/gvf5jJL6QrqCRvxWtlgTf/KiER&#10;fge0skY+du2V1jE4EQ0v/tDmSJY/dYo9bjnxoGO3Dbo8DzzwWPPBoyzKUP0eRwmOrU75pIFLPdA5&#10;fOONVOjQbsctTlzHYFk+S1muM0yJzuU6x/wx3IWp1XTVcMFG+e2zP9nxk/J8NsfdKCu7dLTQg3HI&#10;5CMtWft4vQEHeZE5WXF0wL2OXNMnTkeOXWjs7nvE4IscJz1fwwR1kMgVPP1UvoWgQ/zYI1d/71f/&#10;69jIrbzV+mtX33vhpTjfoQEH21tQR9nPJdz+FL4vI38C71Pk1Kk5lsS9EvW7MHM7dTTyYftf+K3f&#10;vHrzf33r6pd/5e9e/cJ/8QtJ8b2rj2U3K1/g6CJ6dUSPb5jRjTeOHMl9PZ0+37zzrTo+KFW+C8qO&#10;3Bl5T91nJ1PXEJ/q6vkMK+1N36p/jv6PuLsd/3sRsDt24bewedgHnv9o8EfNf+brR/Gxolz+N/08&#10;k+mEXJaVP1q4zEeP8bStl2s3ra8hss/k47ijzefaTm4XaMk0nabY1b09Xih1LQs4N9Mv6QRLFmbF&#10;a+PU522ztHvCq5Pgi5eMjRnozMkVNi+EYPi6mW8Wfr+2KO3kD8/EnZ8FQ/zcf0z8uNcmyFuILHTu&#10;ZsI+NNfRTWzblPIbf1FeSiOJkm9a5EnYjmHb0GnnhErPf7mS2Ya5olk4ruqHdAv47AC0/ezpb22c&#10;9shvQbtEfy1b8LgC+Hqf+mhggsbGNUHS+SecLppewUpzeBHGU/LHlyD88gfv2oV0+NMu8vFQtn95&#10;lE++heVHZ979PkvTMiY/WcHdycD4Hmkqg9rLyGH7ATBf4s9Dn3Wwd0AnXqd908FnMDT0mcbYR68Y&#10;TfrxX4Nbvv0d0bkcxxXdUQZ6kVabRBDulYM+znkj32MSUbwBr8kL9+Ri044wz/nTq/s+B8nyPfhG&#10;bhM2g6l70JI1taj5cid+cUC7z+qgcM8GNdrxsZvpwwtfOk0X+9n0l+H0swNg8U7n2Pje5I/wUxia&#10;54jySl/tc2lP0r6gvT95/Wpnx6B2cSWmmGrdB78dl4QAOx97T10wuDpw7ts2MgrThgG49EnL68Fg&#10;+4Xpb9yfXd61+dQfA+Qtj3xo2GyvT8y3fD/fVV245B3/+8xWtKcdrNdvrG5vdQBpIMoWpG+/Nbyh&#10;+0a+t/Trv/4vrr6bY0a/nwmpZ/Nt11/6xb969VOf+1z9wutpq9UPk3SdKEj5Vjd4UoZwmcnn0fVl&#10;OcTpN5fP0Ft59SrPIV/4wMb3/rAN+Iz5cqk/8Dw6mAkFdUE+A+YHMgllEC/NDIINlCefNJ0ELR20&#10;UBmacPDB246Ri/T47uQVPSTtlk0cqO/PdccjBueVh85LAA/qq8mylYXwHRt0YjRFVx4A/9CYcRc6&#10;6zvPcWc+xlKbNX9Ghp7kQ08evLmSizKK29+mVc4ERkOTV7zu7s34FZ77zN+2G1JeUp97bbmyLf5Q&#10;qh1fz0QbHCZW3maHkS8brGxSP/63bLT85re+hZ0CPdx4h08NleCr8DfyT+F1dP7DC3YrG1aMU3x/&#10;U336VL4JqT8kTJ/70UdngpjPu5aNlA9nQhBoN41Fq5foZvtZ7a8QbnTIBsXzHfgwue6Ybr7bt8+e&#10;eOJDbUf4Pn13ujXR+ju/82+ra3SE/WkGxdMn1V8Etc/UL+Hs3QJD59IiP7L1vBOQ6hbZsn+LDfUP&#10;uRcOz14t5JK/uSJHpX/j618PjrevPvvZz2UB+Mn6cPUH7ETq2g3c7vFn8pw+9q1ufp/vVv8fyiIc&#10;wMPyvr5XH8GEMOiCTPoc+j2tyznOeQEdYebVIHHv+3YWLfgq7Z2FIC9n6BexQaAtbFnDw9LcPsL1&#10;4JcW//ryjz5w2G9sEK/eeMeLftD6Irjkv/7GLASjsXH4YtOPf+jx2jy/zBeJpyd5+UWgPPqZ6pV2&#10;IJfETz/LhLq3msyPaTu2LSPb+/IdSrwNvlundlcav8Xr2v5paJvrbJ8+9MHMeeWtxId8YzffHAwN&#10;fY366lz168zRaWfwjh5J8uNAPBthR/K2XdaORQfTnmWeLEd6ottvGF4f+V3qRdnZFT4BOvSI1sqz&#10;8yMxfbTejc8B19KmWcxD25Gd6FnYEgYnWb6Zt9bfcaRnv/3+ao9KRUabysa81cq5K68NuSCquw08&#10;dxyQUGOvWF/T0Ke4W7EbtMv/xSLwROqbBKZot+NN/oX7yBcuYefgc77oa/uFK6dDXEkjb+qff9oq&#10;uk3ZhXkz8sV8XuyVzP/RARuy2FMdh+dX06/z1u+3vvXtytFisU9seAmBLOnJ29WYkt9mgLGn+V5n&#10;/UnS2JjzbvpprT94WDiYFC5/7Tx6VdctrqgX2oeH7n+o/mp9Fv041rR2FiFbjJMHDqBt2H6JMTNb&#10;0aYHyfiOY/6V33OKn3ZKXniFqX9s18YGC2lkRSb6BGiKrzzDP//yYF4+UO7xO+exHLq38pP2sccf&#10;u3pmccfndFEYT4wk8Q8++Hh4mcUdZVBWPKDlXp23vjB9shkjl2bqgzZx/Rj75jvwMrgHl7oijIzv&#10;z8IjPdv8APeWSz3zE/d29AVs7mme1Fn5+TjjHX7Ht7bJi2zVl47ncs+HkCV/Ld4CLDryW8weX5GN&#10;NdHZ088807QvfO+Fq1dSD71t7m1G+aSjm9VlGbrjD+kZR9UWIkd56gvj/9+NXcnPZpWRn/a9Wovs&#10;dGqBVXnZjjlb/Q8y3XEhOdTvhm/6YotsGn9T9rzlmXzmaODYRfn13fDLhzftw86xey4d/RX/4I/c&#10;Oidy2NH1nOrmOG4L1/rn216Ss/KNbK01sTuqnjbqWq5wpzDVAxlblGRLa8eu42+n7WNTyobXposM&#10;4XfcN3uiO2VpGxB+Z5OVI87HJ7IJbQWA68HYH/3x93gxn8o2HJtMtuwcSNOxW+QMyIWeeopP7J7s&#10;neIzMk+/PDjgq69IvLqBLl6l+V76Je9kHliaa/nci40urT/x8V6SEM5vsU10AJ3QDdregKVz6fQP&#10;yBTfPjdkMwb7JPtHU5cf77HY1kberi+SJ/8rGzIAdEtv/Cw9bB+N7IG2ia1ov+mfDtZGmiB/1D2+&#10;o2O36A1P63vYi/5T61rwtJ1KHjJpujDUciXOWAbQ3TuJb18l+MhBfQ3aAnuSR4A0W6/Vq55SkKsj&#10;vM17o6v+wEFO17vAH18ev8Dvkgk+lAFsP2fbbrLUHz3NzkoM9uoekgXhkgi6TCNsnu/If+AjmDOe&#10;c4W5zCN+JnbTiCQf4VrYfCNO0hno41jsLhhnx1A0XMLt6uHYOBF4FEwhAQMEwvF9CVsGjczeE560&#10;8u1143o9ygSZeDC4z8ilQ38EPQNt7AjvLzyD4su1ziAJ9lk+OJVNGCN1X3cRPBzIpA2eDP5aEZOu&#10;jjgG1NfYj3KjY2FFHCMZnqYyFk8cNQNkXByQHTsqpPLZnclZcBRgy4n2dk5pnN4alvAwdOjxvfLB&#10;5/KqPOUlZeGEAPwrd5VsAgd/X85NcTeNdGDpbrngvQzfe+E37X4uj2MXHIAfOJUt/OepYS74uI1W&#10;4yfJhjvj370fp3fM1ybl6Btv6DQuODWovt/z2msvtYOjA22ggDf3XdxM5e9CV9hZPruzJfGrD2V6&#10;WyflvrfqDAwODc63wYaP7fQNgSnRn7i/JH1IeyWbEDq4gENn/fZRGpAIqg3TQw+PXU5jMljoUf33&#10;dp6BEZm/8YYdklOfO7isi5mG+r6Ed3dP6kAd+JG/A840CmTMP+iIoW+y1fMjof2L/+Vf6ZF1/9P/&#10;/L90t676RealG6dsQLK6uCjNxS2e7yjrRexPxu1q74dzSy4aIQ0bef6HL+XbYPHXOhL/1S/+YgZA&#10;r1w9osP58Az22LuJZX7RPZ2CvbazHb3Rabxh4zJ87/XH/3PJNx38pOvhxy/5H0dK9WD15f5O2Djh&#10;OivgMk89b/S7bYt49XogdSztHBzpTcQO4sNb7yzlAnYRf9r7I+3FAtXEJ7IJ0v7Fb3/46Scz+Hkx&#10;3xby9r8d6TPwe+bZZ3PE8xythSZnZfJI3vu8kar9Sth0C8dGt7z8AGDzx+0QDa/dlJJrBx1NFa4k&#10;mizBFwJTgHbEJWl5k2bxd1B9R/hJrgcuElL3ig8SOO/Qx91qzglPk087JvsCHpQLz363XC/aZOmW&#10;35sa78T7t+G9OdLIt2XacNcNMxC5hKWtXUVjO7gneZPvwZ+rdACd5ckV/y1D7G8HIPjcdIvjkvbd&#10;7vVf2EIHXLnf8uhHaUcAXADdJKgket/Qyz+H0jdtrtMPmDLBM7j2eeUe6R62c8J7BKhd/dxFnjsQ&#10;Ut7w4MgpcErfp/lzphM7T59Yf+9e9n6qg5NPXmnnOuUMZ8PjUZSTPFJX2N/wHzHELtv3O2RzXMrA&#10;lsUD2r3mz9KD497s0Jo2oNG3/VkaAu9WvuTs28qlGZ4O0Z3S1pbwmn87eMPT4oL/xO/FW8+le5T7&#10;xNAp4dbxpVZxNFlKkytfNb5QILmxTwNsMDRHtsI70Eye8Uepj5Ev/TQuNNfuDfqTqANcOP3O8s0n&#10;GvK5C6CvqL3VXn/9G1+/+ndf/GKOF/3K1Sc++amrz3z2p65++qd/OrvZn60M9IEMzOv/krf9paM+&#10;wrX+2f3lZs6z/KSpZRbfpdzwP/mmrJungcV3FrABbCd+UyC8bD44lN9Vfvh3gbpypNfEU42FYRZA&#10;1+Kkv6R5a2V2WMnqpcTkTPpLaP4ELF8G8aV54L7fZqXD9our49ihOenknbqCQfq9k6elWX7Dd0Fh&#10;jrLytSsl47v3AxO4i2/p4Aso2tT5kSES8zvT3PFb059rUvP7kxKceGngIa7yGGQwwWEypbhCtP44&#10;9ujzLF/72tdia681qz+1j4O8+r96PyX4oN0c9rcbWSww0t+9JgMz9n/dEfdHPTAZScar30g+48k5&#10;GnLrnc1x7Eq7yxcAk9zGMuoMG4HX/SuvvNqxp3QzTnVi2Lw9sW3Fwd4HSivkR7bqObmaW5nJ4+lz&#10;EAYdkKUJXr7XOLZ9tUP2679eyJu+H83xzt4aVB9ezjc53fv0lqu5LxPh9Nq5G7gPn6Fu0EOiqlN1&#10;Dk3+eWnduB7fGV2+E7rDE+4yOZs5iXfyeR0TpMBkvrKYdwN9azOIpYMT1H8lzdqSMIt8+rvKZ5HK&#10;QgowjlP2ZD7Z5735jqx5Dvi0KWxw+DW3MgtMzZw/nQ9JWhPjYGTe2+bp5qrwtxO/YpTZXhg4vbXn&#10;B3ihLZvNDED7RE7autan9vvnpLXtE8zc4zFGVY7mDP7QNa4AZG6sCwcetQuuJOZqInfxuzZCvtB3&#10;uoSJYOMEPlG8fqY+mTLw7HhZGdFjcSfO55GuJf0sPgzNoCs4CaK80FXud9Fl5DCJ9BXpim2GAGZb&#10;58mpbRse88OTNLWnTEizucWN98ezmbu8kmfmCt1bAAbyzyS2BYu8reSlooNJ5bXp23dzF6bE56e9&#10;O1+DMXM/qwh6WHztHuQPmko4HJxz/rA7XV5yuQ2QyT9DwktAS/lOoCx0kSB4YmSVocWG737vu60P&#10;j+XNQnX5ySefKq+vfP+VtncvvfLS1fcznwedjTaf+vSnu/j7ofh3/MCB3jPP+N772AOfAdTR+o+U&#10;l+9Ze21fUYITj74xnkW46BnfbEU7vBtDOlcZ30/H/IAFFW1I59GChq4fUafch/YuRrIRPLF79Zz9&#10;Xk89wm/1GtvCg00U7H/xSduxcfB1YSW0+DtL9d6uvC/l4nfUfVc0zIe2HxgadAIUD0701BX8u/eb&#10;BZJZIONj+AlhFo74MvOBFrS8favuzxu5/MjgUzbp+AZ4za9nKbftI3mNH9n5/5s5lv/Z+mf88Hfe&#10;7l6/Z1FUvxRu8ev74KWPtguROTl7s3v16/hc/pSM+PfW1aQXRr71tcnn3mkcntFw3DbdRhDVu83w&#10;r2Rx7dX8zEnzt3DfVI9TTnPRPxr0DaXKn5p7fHV0Yt3mySz2ov3Yo4/3DVqbf/gAC4XbvmVFp36Y&#10;borluLJZpz289X3fex157KJlbS1x5MJ+lU2bp59DHtVzytHNt8En/+KWdxcetckL+slOs0Ce3OB1&#10;NRYkX/povtCgH7h3kfMwu9pA25XwBuQxJ49m8wQP/N5Mtah7XT2NzG/Ex/GJZC6dembx9YHXZyFU&#10;uDIpJxtv+6JcwX8pN/LYfgb64ujVXCoeLMwqFz1YNAfKBODFA7qF5N0+HNnq3wE0F/Dhm+T4R8uC&#10;uTaxdpg4YRaUb+YzA+75Az/+pvqKwbhaz2sfUp81tqP86oj6Z/PbG+nD4oXMfd/cW9nwBmnrCNyA&#10;nFKi2BYfGK8ReaAH+ESyIXMbCPC4aynK5Kc+KCdfwCcoH7mpM/REN4Mr5SmtkfHk5UOUObSOPoS0&#10;2292Lz8emz79bHW+8k8mZUDPN8DdD683Mhduk+bInP7vr59g27PobH1HWaXBOxpk6rl4bHQIvrLb&#10;Rmh43vmDalWC/o5CYRYQK6Z6nzQL0i6sUKbynZvVhpcpjnOIriFvXtebYfDd0F2cKt0ogUDjtLKC&#10;P5WWYgc/56tzIi26lLk7oLpafwiEQgBeKsRDkA3MHzQpSJw0+BwjOoSUgC1f81zkL74Eum5+aeSf&#10;ciqTeLg40ynjhsW1lL5jsxbguaS/+FY2kEW9Rbr0H4gMOGoVhOJVLnJjFH5tlGO88ybOTPSIh5Nc&#10;OQj302kYh68CGhhq3Dg/8dVvytH7w9njb3levlWelffy6BlNelP+lQ/+7LDbdK5+0i+OvW4aePa+&#10;vCjHYT/Lg/ihNzKGQ9rL+KXRDu4q4OJaGoevk7dwXOIri0+axdNKp6cXkL5HCebR24zVQ+xMh5ij&#10;U7nZuAGchpINany3PL5jUYeVMCCtBXk64bTo+8UXX7p6gXN8y265H2Rn8ePFx4Er5zSEP04DXhL/&#10;2f6sSN/LAFlq5Mjzqp1fnamdkFbn2eY0DHYczeQGR03Ob2VgqBPRQcfRWaMvv7WDWHXJshWNOVo6&#10;d+qFNNVjAuHWqXHcN13Sx6c/89mrDz/73NW3v/Pdq3/1//7G1RczYQqbnZ4m1cDaXR/e8+eHl/w9&#10;SX/CA8iMvsie/f/2b/+bDiieTN34Sz/75yNf3xEzETIdAB0WnT/2fl2HLnrRDpHYdd+RuDe+P3I+&#10;2rOfcOn8pLO/djy+XR0CW3e2rtE92Gsf8mfbBOk3rfqYViI4pr6KA9pREHMq3OdN3uy2N2mpszdw&#10;XGUpzYOhIxbeUJ2n5HktC76PP24X4DtXz33suXYyu7P01ZevPpR/JoIGDSM8cLnmZxFq8E25bi/b&#10;pL2H/eLFn/y2nHuVp/kO3Hk6pVkfxI/onJZ+cBhQi/Pji+C6nTZ6+X8xGdIC4yFgAmdhZbv5T/wc&#10;CS5xbxph6jQ1GEjMW9XTFopbnFDspMPivbyKVzaw+fZ6CktByARc0l9bua39Psq1OObKPqb/hxYc&#10;wke26E9/4p7YXMtx8KN8t9Hs0/nPluNIVLzLH9yzgzn9mw4KRt6bx5Xdu15OoJ6xn+92IoN9b5nx&#10;v6CueFrawi/vQyh2OulX1lP20dNl2rvdl1ZwyHOPtygugFy1laCyDie9ht5e2SdYmu7RwYvfynnT&#10;i7+ELbMw+UyKSlt+POcHhN0NTLBsmrWjYDj4S76LqUA4pJ0rnNqbyb84loY0fo6iv4RN57r34vf+&#10;HM6HTF28xLA6urcbFseXDZ2lN5MES1N68a2P0QUfubzhH5CVPuO7OWZTHB5KJ/p76+0XMmjPJxvS&#10;b/zyH/zB1e///u9n4P1GF37/+t/4mz1u0DjAxMG0yzPJZcOtMZeJsuLMt9kAvCf8B23x0x+d8kz8&#10;yGflsTxv+T0vFH94vrSFjZd/827Ypt9+3eK5vKKDpxmsD+9wgdOVL0792jI1LmHLo+elmUweT3A3&#10;voQVV2jjzZjBpItw2bfIJkG3TPflGL5W8BPmuWl8Ii79q5jlfe+NLX4YVMIhepb0OeXwf36+vJu4&#10;5DrKvPVKmkv6ni/lUwkh1rKOHSocWej/sTETIp5Nbv5B7PGb3/xmfSlccPOXCyfcG/ABvK7d8MNs&#10;y+Til7/y5Y6BPH/84x8/6YBcyaxjpPTDLQ5YXNe20KG5A2Md8yrSmDvQThlH8S+daE6aWTAY3Wrf&#10;1h74A/17Y14bo/nODwJsvVXWS5vUNzGmITu+a/2G6+rC1c+cC1mTmfTGsO4tvFjkfPHF7+VtwG9V&#10;1nTqSEqyhhfNy4lAY94kzGTi6JoPW0C7P74n/+iuflX7nnzdqJ7Exl9sSvtpLqJj4sNO5DcVpwfI&#10;f87cR2jiI+m3rMKBMbuFFrbC1tpWHZOk5KOc/OBJdnj3L9eO4R0rfZQBHzzWTtJ64xxePNW2i2d4&#10;6ubE+Jud7NSX6nxm+DRPQn4WXcDyhQ9wX75HeiunrlkUMx7w5g1ePCujfA92E3raiKS/nP/Ed+Xf&#10;6xEnTeiK83OPZwv4u3kxRR7Ac+L9HFuK7+o0seR9M+14ZQ5XbOZex3Pm3+QJ6YR1YSuyrS6MU4IL&#10;T2gujHxHX8JKh87SZ1OXu8BE5we/8JNf+a28jT+OhfnEkSFd7qQ3u6FfsOWBiz1YKOibfPHzs5BC&#10;1+ws9pYyTqsUOXmbPICtjmfc1zYa6s97AI2F0h2VNghej8LBpD2nb+DFn/IxSSeUavOv80q5Dp8X&#10;GXJ7oJ7APOznZZozvPGtFoZsjns6c1oPP/JYT1Sw4PGd73w7Gz1eSJ2fRaRPfuqTPeb2w1noJad5&#10;U236pHwD/uHTbpI9P9D6HOr4tKha/550xqstLwYPGZnXYivk8c4ti8WDm483/8L3WGzoxo3kge/N&#10;6447noWKlbXrylQ7oX7Q8z0Pz8IyvoSzKfTUIXUJG7vGIIzfIcDFxYfqpylDf6EbhqbuxCd0cevw&#10;KfVR23eimeB56FrmkFKmxrW+Ga+mHbw/8Tld4BBD0/JL2kTy62LsI/fkbejMAcT41r/gEV7Pft/P&#10;RkgvquGDnLSf4ukDPm9y963K+Cj1gl9Pgs6HkS/fsvhcjRv1heQlU/Iic2Ezp5k2OeUmS3J7J6f0&#10;AGlbNxMG2q/tWu8Yr3URbw+jAafnF9P2v/TiCz1G3MK0N1/7Ml1k9/Zxql+Rvd+f0N1Fe8n4ZeXt&#10;AnBenHFErdMWfEaP/fKTym9cqAxvhX9jj9U7hWgP2SH/7EVAMm2fI1fgdFTlNV4nQ/f1PfGLa79j&#10;g7Nwu/bFf79904akc1tjLn51Wb1pl8pDyhEftW2ZuoSGvOZfYrnlBW327EpnykLHq7/iTDhwjxf2&#10;B7dXmNzrZy3f7L1j5uAjJ3jIg87xwN/AgwfP8i/oP4BdPIQTsMsuGMYG0e/8eOxJnWALcJMBYGv1&#10;vxcy6sJr0mlnmyb50IiFZg78w1Ou8Iv3XZeDWx3gr6ZeHptCDt2RV4pyqtPKRGd+6L8We/SJC36y&#10;Mk474uSBRx5+tN/4Ne+0MieT8RGRr7YD3tCmu03jhCufHWSrN2Of7esmIbmA0s+1b5M3fja6dANY&#10;eF58kzZ/w79NA2wQz2S0fQn81wcHv/4J/uiKfvCJp/nNeBntRFTf7uWVBzz2WE48OdKL2/LgSx0e&#10;nGPP4ppfC1eU87axsP4O31g7PsLOC8CHwiUEkIHpRA0Ckt34RubPfe1kTCO3eVzXGU3YKKh54T8K&#10;hMT1VFognfjpyGZXTAwbjt3pJE4aHYrpnMybv4yZEsRX6MG1xgzvVG4CPxq/hJUPkQGVDV7p8GMC&#10;5d04Qrj82vAlHYVsPun9A63Qh1H3WVx/OvnnciVzcTRT/rTDmKvGaQcB8qGxdPDECV7CVtYp15Tb&#10;/ZZd3jZ4+FcJ8uMswAw0zq/Xvx0nYAHYoqIFGp0yPHDi3kZdWnB7y4dRid8OP+M78zyVbcuCnnwj&#10;1ymXo4GEFd9RTvlPP1JF54CVxeYR537TuId/07l6Xh6k40AvQZrN757+L/O7B5uGLN37d6i8cqBN&#10;9Mmt+TmWPLvf9K7scx2uzgU7tAPnw1n8JXd5OrA4dnL0OTzvonA7fHG28r6ZnTBB0J0x3/3u81fP&#10;54jc3/jN3+o3Qgz6bZZY3i9tooE/gX/WElwdfeP7HD7wbrCs4Urlqz+woEHGdE1u6ozOkg6mb4mt&#10;LlcEazOedVDsatQQtHG/4cj56YRIp4MM1BXhjtTJpTp48563rv77/+F/7GTpQ3lb/t998XfTGTx2&#10;UCVPbYk9yfABBfY+PjXfaz4aW6L4vd/7d/HbOdbsQ4/Vf8+miPuunn76qdYP398gOnWZ3DWu9OGU&#10;gvv7nak419S5P4M/KRKgC37+bO71i4eKvJV/WQ8v7yfdud3bTq/r2kxUH185trQl9hmKdME0S3XN&#10;i2fjXflW375LS89dBNLO++tPAh7LNy5fzjeWHBf25//8X8gbYbEz/iDtgmOatIMtU6nU6yf/dIRh&#10;M8nR6r11fK8t93TgpStAFFg+L2XQCHHoJJ12wM/g5+Q/6kamjVQXLvMvzmnpF9v0L6TbtHs9pzjf&#10;XcbtpJTJi8v8UuNr6XUgcpR5013G4xNs3OVVuPoNlzwLi1vaHVxtPmk2vTybb/kVv2ldq/dcV14T&#10;dnsfUR44laXDqYvy6FtqX8RfAjxoylN+jn7G4DEZk35X+w7T39r8w9vwODxNuZGcuLvrSv9jed9r&#10;csh0YuscfgpqHrT3ZwKDzHaQuDuB4VkZ7RUW/Z8F+LccDTvw3imf5UPay/7Xhrvu/ep/+bsNf4jg&#10;5TKs9+Efv+2TtjYvh6PHTa8uzSTT0FuaUkvTXwfQlzJsLPQnHs/Y33u35YMbr2DKN2k3bJ7m7/DH&#10;nkaey+/kGzzyne17fIx0m2avJ/tPemHg8oo/aSwA81V30rK7+fUs4nrLD3zmM5/psVef+uS8cdLd&#10;2ZmMNEFkTKafwyeZsHkju5Mfjf/sxNxRDxb/8lWa6O+gODSUbcZ3s/iH7uZzfwlbzi1740Z0yTMD&#10;drTE4wM0z1FfjM92wke8emT8wjaybyjjo/N4YvO6wtc0h0zv5K/xaIZ25Z37lfvGubJvcOIx6d2P&#10;b2AvM6ZJ0hMMycM29HHSdgb7Kb43ySCPiYeFpe957y/r76a7vOr7AriWb/xNmB32O4F/tlXp4HcN&#10;Y4WlN0/v/5cOtjjysQX9dn1r/nZt//d+7/fifzJxXNvmh0fPjcpOhAAAQABJREFU4knkJPv3J/en&#10;PzZ6cPyq8bq+zBd/94uR2ztdUDdOZO/mTNRVb0+0TxGpUB/79Fa6/o7J353k025GyR1XzfzAcUyp&#10;ep++ubT6RjuhRX98jXHUz/zMn+u9t7c/CNB6cJeCkptvMrNXvzV66T2rm+7JbRcedvwqTBz9fPkP&#10;vtzJ0MczVvpkTmSw+FsfkjR9OyU+rPijL2+u0BuoX+bzulGxQf1Tmoc/5sfVwe1nybvPPl7YDRfh&#10;Q5g3fHYSE7/aVunRvD9XeFuf2VTsg++4dmP6z+ahjNFPaVLnzYOwN/V/+cAgHJVZ+L6VEzY8J2Np&#10;ua//yDPb80YQu5ekk9c5ynjnu+C6bBM8g/VvxQtf8hpHwOuNNG2CccONfBvTQl/bC/QiyxO+DCBs&#10;HpzJ8vFFvecSk3bLicbN1Ak8rr/iz0o0dU673FMmUkdbroO/wTVlx4P6WZ3HZpS7ckvYww/YvOWl&#10;gpm479ycAsFz2AVeLuHy2b2JevKtDwiveF4/oJ9YmSuHduECF1rsk63ugp7+AtnpEy6g0fLw2eGJ&#10;7xYmvz60K5BF2aacOTkjcjrxmjdAO4470krfMZybhRTbixfwV7cJv3ksIKcT0PBp2TbDj3E9F6OJ&#10;6Qhd19K4I/7E74EaL/4X6DFlunkj5U1hbbSz2PtgNuA5ztlcrG/eW/xVxx3v/qlPfbrzhPRhMdFb&#10;nOzbEbFeIDHnR/8WnixuWHSdvtX0B/GzPFX2eaaL1i8+iN+uH8Jm2nsbfGIDjhnVN/CJOvktUllw&#10;WD+v7OvDLMKZj5NeeOeco+emrb2e+1hsBcDJl8zGl9Fz+5qhwU/gS5pH84JM34ozd5y87ybs5s0s&#10;fugXxPb4oQW0q5MEsCH9PgslW35yAeWRLQfgMN/tKp00FmW76SPywZ/wxW3h7mSvyf9Sjqblxx0Z&#10;7M36JKxuydRxxd/85jeaX5554efxq8efeKztJPoWtSxyWmh/I99FVnaLyeok/r0lrIzSKP/qrf40&#10;c5LvB/g2Z8pPvxl+ph2f8ugnfPOb+ZRA3ixGmy9znDa8+lzXb5hHPY/93o/OxtlAxE5tlqkcY0e+&#10;P2uN6MWXXuwi9sqRXPEDlHX1xU8CfgD/Fo5dd4ypf/EgvcROtVniyJ98pk8d3xW/iI6tj2g0TXRh&#10;EV1Z4eqicnCJo3t6I+/lRR2Rnjz4xcUpvbpAT1eZbldX6ARoi+XBhzB1Mck7F309soTjwdQRawY9&#10;4jn1hrz2m8Zw4Es6dNHpN5QTdtqYZYE5ZcVrbS15ahOxL2VuWbtJIRFpO4ePvJSXOGXDd18SS31a&#10;V9qXcx5Ifc4/5WYv286ZHzD3anOm+k1P6vXbyczn24Qivfq4solCmm71Qad+9Uvho/49bw3zBeS1&#10;NqH8jmy25sEvOvqZfPtGefpRPl9ijapzMsofqB5yhWN1JLxySFn23pUsdhMR3uStrA9cI7vUu9gI&#10;fwrotDKkz5Nt6m/F9vK8MtfmVdl0EHxrv+TZ8OByisHew71zR8LQ9ms9iB+WX7iNFEuD/vgC9k4H&#10;LXP4cu1GsOMebngq5+RZ2DZLOZon+Tq6K4GkwgDYyNz0ef8sk+KBq0roeF33CG44505wO+mwuOFc&#10;/E0TZuwm54R1hkwqdNEr98DRGAQhf/MFpwrpmQFpeDQWDEmYwqlU7gkRjS24/MDE0YRlmJNKWrwJ&#10;CZXmgdcPjv5zHdFM/jzshLaJY/kvharcfsWbuFVGvtTdshQJPg55XSJfHjfvKQ7Pd/zgYQxobQfR&#10;swWXli/hdu8zYobjLeC3357JSZ2POYc/Z81H/hpxHXY0lNuVE8LjygG9dtoi4zrFyHkXqKWPRTQf&#10;fhaH+zVEV7yJA2QmfqGyjs7wrrMCdH7dr0Nq44uU+uFPQGVQbnApI7jFXcLSdFWG4ZtaLhScDMs/&#10;O2ie8OEKhOHJdTsDYbl84x1f+NUhe/7550tHQ/Too091d5SGAW9okx9anpe3lYlw8egoR+lGhpxg&#10;jyqKE/5zf+7Nq2tf/Von8CwQS7O2MGUoy3f9Q4z/OYHEl4fbpX/myvd1H0wddkyOxsCvk16RnUbn&#10;kXQkXk/H2QSl4zfIkKwNvO/J5hmyJAdyAZdyNjloQtMVvJs0I7P4ruA57eiJrjV2Oh+76xIdR6c/&#10;/PBjV3/n7/zy1RM5gvvX/tE/uvrCF34jb63GZtKheuvYxVljPUq65S3BD9AfcvXT2VBXX331+1f/&#10;6l/9P1cf/+hzV3/jr/+1q89+9qeuHriZRbfI7KH4o3uPtzrvzxG/6pTOh7ZGPbjvvjnl4M66/QES&#10;55+YotIpGD86NVpQqucBE+9t3qkHG7559BOETT3tXQLgu9y0NeF8r7sBXVad+fQyEnDRjpRk2pHE&#10;qbcGN7fy9uI9bet9Awvu+ODkMgB74XvfvvpUJtZ+7vOf7zdT0tXs0U83Hc0T/7P1l2fn71sU9Tk8&#10;no+MmzY/Rj7M+Yt+bH1FMTIKp8lXv5Qk0ybqdxyTeMmzg52VrbhNJ2xkMziGzNQtcX5Ne7SNOqbt&#10;A0Wm2wFfPuRd2LC9bngnq/bhuM7C2zygtXlcl4e9blt2mWbvyWFkOGWH606QX3q/pk8C8llYv26y&#10;6JTmSC+N9oIeLmV6moBruthG6E6/yeTI7FTdthiO0j1wnJ6TF2iLyLi7eOP3t9xNlzZin10X1IUN&#10;F3ag2uheV0YrE30KsLLgE/3XW7oTbqd1tg3pxC3O4rjIvLq8zG+gdCcoyqbRz9nBDt52Ilm8Z5NG&#10;u0myugy/yoKWn/R3KcKJpAEaXKWH8PvApoP/dH/kXblt9uLLQ+vnMRK+M4207ABMXG+D+1x++Td+&#10;r/S5uPgwWrqdn3P+8nrEr79b/chDZhFTruRZUgfuc/9x6d5WV9JnAnApg9/yUPzkkvgbOYrM4tBH&#10;P/Z4Jxvl2UkAx8e577FbmRCEv33MhCkfX2hQqk8P2MHy3oD8MRa7EXu/tLWx3bP/khY+MFydn8tk&#10;Yy7CJmEHvWQWtkp3++KubA6/BvLGoPwEGlOvD1oRwOoJSvcro70uX5fXjXPd8l7iKXuMJHBn2j5X&#10;342O/ZuEmjFRcRzjVYu+PlGCd3CJf3EKX//nHlzy6ZkM3g82fnDid2Swed4vfvM07VHezffDrsvf&#10;6tUzGlu+TuLEWnzz60tf+g+Dhl7yj6ybni3nPqP0H0bmAxNOHltntPM2rX3729+sTJ/IZ2v2E0Xa&#10;QeMiP4tzyRaIv874yZjm0fzMAZgPoYMZQz3SiT+T3iYgyd88yy7W8d3mXvTpjVP5Qm8s/NIv/VLb&#10;3Q/KAjCvtaBOADZtbsqkPxBOP2Tk59niBHl6yWBtW9ye1gbHN7/5rU7YfvwTH8vb3J/ouNaJXyYv&#10;HcV9S/uqDqVO0OnW1574kInZ8oOnRNZWcr99Wm27+2vXMheSfoy8Jv8vy8Bf4m34j0/lW+9J230j&#10;C3852pENdII3eaWx2IxO7Shx+pzaEN++g0dfqf2BB2aebvsOZMTX3byZ8uRYariwzZ62XYHXYsKm&#10;ZXuXCzLSmQjlFuRVL+DBAx4FdnEjPLhv3yPIlLv36SridRdTt8zwGGsKVwZg/sdigv4ivsC0a/Q/&#10;z/KD5pEmz9subRyc5rjMNZT35pA0ekqbxYamzUpbEL6Fhd3ORah3ncAOH52ADy/3pp7ix7jnRub6&#10;Fg4WsVAoO7nzrD7fyEsv5gHJwo9dsk/gGU48aW8u+98zrzh67ZxX0iAhrR/733xsGy1vY9WmImty&#10;vy/2Z+6R3aOVgkauKb8NvgftMsL2/AsvOxYQfskP0ff0vWbIfdC1eyJvbmKlfQP4iP7DXUatBPJD&#10;803pL6IPeyEDNkOXympMGsHkMxtfvXo5i6yPZxyqXOzj6aeeyQlzn87R746GfrIyuWznya5vg0Ze&#10;bNuCYZ+DH252wd9vP0i50a9N0B8++PnIvhv/QtdCj0WefaMSvXffmOOgd+EXXfxrG9hddZWievZi&#10;Bpzs+Y1334j9ZJH2aBvgVE8BXG8l3NtzXcxLOLvGP3vzooX5avyC9VGeR4apn7cy3/924vNf/XCj&#10;fuONPKR7J35E3XT0NFnsRhE4xZM1nyd/7TuGoy/rng7JDk4+htzGT2oXM1+YhTU2zPYdEW2+lby2&#10;nvLNaCzvIRVas+BJxv3eLTrhr/OWkYmykw36FrweDm2g/oiD73riyM3i547L4cMbvyWN/PjxFu7q&#10;48a9+VZ68KCrLN/Li0Ov/eD7xa9NeuSR4/vDKZO2xXdj6U4b8ocBvHVhLPbFz9Jj/Vfr7awD4G1t&#10;B362SH/1B+FfnDT3XLOgNyfB6Fv4KVv7MSk/3dDhD177QY8S35NU2SG7qrxCX5rVBRlVPsmrzTXu&#10;oRtp4BMnrXlkMneaCtnyW3CyLSB9EvdeON75ZQDvfcf3e/Halwhy5Z/5OnWFDY0dPFRZ35OyhXBp&#10;wwF/24lcaxORnzfWF9qepb3Qbqg7dEhu8rWOZoMJWvyxDSNspbasToeWxWib9+gGj/I1PPHsXb76&#10;5QMnubXfdyyK4oNuzMm2PUj5d51ofbFw9Qm+yjx01Dd1BKibQJwfvi3+6q/aCENe9PNU/J9vhesH&#10;jG+aDQOtW+GzGy8iH+XnwxbX6kO/tZsSkgbQr3/aEcDfNCzhQL63Dr7fjX0ag6mP6ycirMpLnpF3&#10;6h77zD84E30b4Adc2oh88t+IbMwbeV4gR2nFA8fkD97oVnlTX8QDadim8tXvHQv+jcwftFfel2HT&#10;Lkw5snFvmMH5MtIOWisEgxpGtsCXadz7RYWxCAQH14ZjfJnFwClv8gA4MWjH09tv5yiFrPyr6Ab1&#10;BiUWLxno0pan9EJHIYD8HHEXAw6hcUJAvuTovT9Lv0aSHRB0U9wXaZYWJyRdJ2WYTAbkl6BsiawC&#10;dIg336YZPodH936XylBBDPzXka+c0PRbUHEvAZ1WrigejAHMYuYYzvAinzKokO14ZTCgMm4HtI1y&#10;K9h8e6IVWDmT3m/5Wdpbhim28kzMpiOnBfxJD8T7bXlXTp24IZciHD0sbfncgzQHh+GPgzWRvwAv&#10;vZ8nUIaH5V+8sgP8kCsdkMvqd/KfcUq7tLujLunbGbjQS/lUL6IajnBxC4fPwjqH6Z7j4Gwr7zgS&#10;POBLJwFvK6fl0XX5FCc/vOTntzb07LMfSePxxtVf+5t/6+pf/9ZvXX3hN37j6p/9s//r6itf+Wrw&#10;T2cALiU71wAhd8L7x96Z+v+357uxEeYFP5HdkN4AJrdxgs7Gz87HyPe733shjc84Y7J6OJ0ZnQAy&#10;JDcy3nzk6TedjNGr8pArx+/t0lNHqmm3tDOxDR9/yN50wp5++ul8O/TVdu7+yi/8QnZ1PXz1WHZp&#10;//N//s/TeUiHJQtN3YFaJfxoTSy1P01XslrfoD6A0U3qbqrmr//6v8hu18dzlMizV8995COpM+rr&#10;DM6nIzd1V0Ouw8FPAZ3N2aVFrn8G/7kloG6MLxs7z+N7YMLOEfJ0IJxaru8A2i7kfnC9B0Xj2dQZ&#10;4EuddASafyVydiadQE9YanDqrn6DdGmX+vfW1de/9pUcsfXU1V/9a3/16vOf/8t9u4VveTQdzus5&#10;Xt/Cy+CEPfU5f+9NX6D9j/iI8T1YCNbSnnu3/M60TQkLmLRouY6r50lzHgBJt7Js3yb+y3Pbz/LM&#10;J05fQj26U07S+re86BySKVz9JU8CkGma7bBPwPnv3cJHDpMGXb/yteU+Z++deDwuLK+nyZuDD8/7&#10;pvGm3Sv5LK3btB6awjd+ZdZ86B649XfI4l5txyJNXHlJnH7SzXz85/6kUebK9JBR9XP4LHFbfnhO&#10;pbKRIDa1ZXOFI2ibfvR71nP1g1aZkW+Yku/yJ5Seq82kvzuc7Xx5k+7ynn7AJX/lMQwq+/rTverW&#10;bH7Xy3zwCOsPZ0f8hi3/bK7lTn1rGhkDyiONMNB8B54NE35JUz1bGYwsh+453XvxbbpkrM0vvpAP&#10;UTnP5Zi0ZxtbPvaqn0hHJxzJ61kR/C7DF29CUWj5mBIYOuf+8JadfYoDNpXKp74OfXZyMCzmQt73&#10;5O0ktE20F1f5GZrzjIcB6dT95bX9HfUhPxNjFhK0p3ai/yCDbzvM7UTXnzKhAZ9BuQlvfS4DbZ8c&#10;sTtZON+9uKUFnunugbyh1OcjzL36YfICT1t24WDxzNOU+RLnZRp2sfZdyeXP5K+lEWXGVzYQjA9F&#10;18SGK5z6eiPf2+1cXH/0krR5gKpjp5YrYaPPSXcnz8sjHDv+2PJI65//iT5BwxNGZu7l5bFc93kT&#10;CwOuxstAmrtdN20j7/LnvMA8kaPL29uVxTE0KokTX4Rcdg7683AXQoI2jdsjyfLdb3olzEIIaX8j&#10;b8448hasjt3jZfnx/EEHclSPtk6/9JLjQ/PWTcIef9xbZE/U3ti8BSYTRb4vamzC1myUbT1PXQfw&#10;CPd2polhG/DpCL6OrzIZ58r+TT7SlcVj+OX1xtbnP//z7cf/+q//36eTBYr8T+mfozoe9XQKSR7G&#10;/NoPk3z8wLzkMAtgZGo8RK7GORZt2LUwb9Tws2RsUe7DH366k6DyOHIf0IG+s2snOUNHGy6PyXfj&#10;KG/64AO0nql/fgG0jKVNRO9bR8LlhUO+nfDmh3ZRFJ76qKN8i8vcEluAVxoTtO/ckyOWM2YD8OHT&#10;orE0HWdnEad8Jb4T1nmRZOxYP2zaNosWcFm4AMvTrSwCGbO3HOeeXeW5vOvf3Jf+uyt8PZUleZTx&#10;hCu8JFF9eydSb2VuyOR5ZKA8dIH2XoXj2QS1Hx3MfOm0Z+63TGjgr3UuYm//MnnFC98+V9OFlv8n&#10;xygwQB7aC+OMnZsQ3jYk19WXsCAubjyqm+ZFzXVsmzJ8jczxSU7wX0t5TXTTlfT4MnlP7vJM2rWb&#10;6cMUV4LMY1Xe6Yd0M2TyseG3Mgd2I/JRzmFt7EZav8F7vG0Zu7ApZRbTYytZwHA6WMvTzbpDW5nl&#10;2749vHcbpyTZCUrn6IvfyglSuwgMd/vxub4fRNuNZgvovx9Ic4LIsKCsx3iVLMg7Bpdf5BSTfjuy&#10;6hHRiXvm6Q/nRYePXH3yU5+5+synP3X1dI59ZuNkbFHKvXmn1tnM3dKXemnRt/fRFxrK3HqUcQlZ&#10;19YOPVhwY8/SmCc0T6kvpv9XW0l6Lwe9mqONfQt3fT0c1V3SFb86meJ6U7YLuPkO7q230t8JP+xu&#10;F3jwqo1xVV/4QQsm5TO0jLUttvFr5k2BMnYhjV3GHkkLTXnIQJ+li4eR8ZTvkHXTwXDoDM+xaz54&#10;Fk2nv6kewadeou1eOtBy5l5Yny90Kg7/+V+56Q/jL5lqk3w5wBOf/nBwPHpfPvOXxVftonB+ZE/T&#10;UV92ntgCHJlZbNK35itLL7py9QPwwudtSPPKlWfquo0VZN9y8Xf5KTf8u5mLfb7wzReuvv71r6ff&#10;/v22KRbZUtrE3EpabyDPpg+0DhG4/dEQcd1LX9nMgVWLZ2wQr95mtxlN2bYOrSz1SYx3+Bhh9OBn&#10;Xp1+9G/hUedbptCAX7iy058rcHpbNz/QSdLfSr61Kf6/NpW44o/NS6M+8Jdg7QBt6YG2EbStSbo5&#10;+WTsky7A6sAWBzrduUr886VsRLnVlW70CV20tl3pYmbSsY/qL/nk9dy4+A9zncYq6hABTF2dF2OW&#10;7/U/ZLnfoL8V+cOjjK07hy/aOqF9VV+74B1b8fISOeLTOA+I44PkR1d/jz2zK3Wf3V+7ObKoXvmA&#10;6KR+IPFoKT8++JktI56s87HR72cc6bjnl19+qX0fJ3M+8eQT3WCx9uutcXU3wqgMbPTCq/LitTKJ&#10;7eTIgGmTc9/woy7gE3+X/qNtG32Uv9H5veFdOvzJk+j3gPj8T9nWp0x/AZ76AZmSgEeoTHKlS/cn&#10;Pg6d4JtcVk/FffidrdPC8OOlsxIOfjbqMwq1ldiz/P2pQ3lGh79hF9V/8k/7M7ZOD05uqUI8JPco&#10;Jxl3VZnBJV/DxwWNg5uJxTQ0FHIUsjfHfQuRDMWbsL1OOOHNj5Fw/t/PG2GcmAbnqaee7lGgGg5G&#10;sQCHAq7DcK+zoWKIW/520qRhCbR4uzpcPiieILf8+KlgD15b/job4gv/i/zMTGkSrHzyu+cMXNGh&#10;APfiPON3lQ/NjbSglM8wNGjtoMSpSLf4ltxehfvlT4PqqHK/TrCmTBZH2KsrP/yElgX1/TEcjQgj&#10;eSf0l2+IJ7/KO40a/ld2U06pxsmPTkbC4sCWl34GRgbV3SELae4U65H4fIH2LokqA1F1aIdz4QQi&#10;c3jbAQoveAPCxO3zxpMbmfV/0hSIN/+U5ZQ+FW8rz/IDJ+cmnXLCtQ0T/uR95pln2nk32BK38hlC&#10;cWDHwA9ONOVbOvJLv2VCD6DJcWqAXskOKE7u45/4eGnNAvDkuS+dZ474vXCU870Rf7wh2HiPbs+8&#10;7Z1vHn36058+9Jr6FDm+kuNwyOrll19JJ+PxHnViQpJMyKwNduLb+ERuZLo2oJAGg50YbFtyOMij&#10;cdyGJNmTh42NXlw12ga7QIfH9y1eiw4ezk7GX/qlX0xxbua7Gi9e/cYXvnB72ZSzTmRLVRQfkD+3&#10;K5l+6gcire++8NLVv/yX/zKL/B+6+sW8OfB0jqzJ9EZ81OxGXt9ugOO3QJf85p/BnxwJqB/jo2rs&#10;B2O327s6Nek2zbSV8rEJ7e6CdOsvddpuX/jdVKpZ6HLgh5mZsEoXqOnbH2wlTrtkQeqetFlJeyv3&#10;0pnk/OVf+eWrv/srv3J1v8nN9GfezbdCkrn2deKnfI/d1k+HnNarkxHu0ThAGeuDYucdWIoSeIov&#10;smU3UedywsPvu9octt8Tr3yUMuH7g27ls7jlnbIPvcWlgxlmYGhSNIH4E+AjP3EbL26fNwz9xesq&#10;HB93i5cWXE7apAAN+2F/7izfZRk3bumjuWEnfPjJDxzjuDrySx7oMEzHHqb/hifxfQsDf8kPt4kw&#10;0LIdOKW9KU1AB1qau/IhPm2zOGj4MvfFlbiQ/6GiWD31WnbO+ZZWDYiBBxbnnVdxq4PqqHo6p9ee&#10;XaapLA8b2Xwj3yYrLm8JVifhq4PcinLr8ZkeXrSli0cf6GT0B1+r2+V7qAwO+dQ/ce3Tp6ibftPd&#10;eZW2v0PWBkJ3wilN0gJ01p7ci1+YtNLMT7joTbNlm/Czjjb/biC5pDl5x0ZZUfUSpGce2NPQ2L7g&#10;8rh0h0WDyXP5Lmks/e3zDv+ogekjo+fYXW+BfD8TcWz1ueeeC877uxFmFxuMTfhfkyH6WOh4w8MR&#10;XQbqSwNm/IqH20+c8k0Zo/8AP2+S15sJeWrY/rmU54a5brjr3kfat/VvL+PkwYeJv3uvh1YWHtSl&#10;9gfDV8dc4UvZltfFe8KTdIvHFaedoEo4XNKhsembn6BBwucy19vSNMYfadWl9+KBF4675RPW+OS+&#10;tI9iXPowX6QTd1c4+MTHZl3c0rvf52HpqF9HvuVv0xbJCeddKU5giF1q3gSx9t3Y1OLXV77ylXxf&#10;79WklWpkKCN67du759zPUaI/cED/DzzwUO3AZKb5kpdeeqlyMnFmXNqJosjVZK/5lW6uj7yv5flz&#10;n/vpq9cz4f/Kq690M4cNHTbC8pvqu7kYE6I9BSBjzkcyYagfXvuPtJ984smOvdgIOuoTnwJMln5Q&#10;YWQ+b2N2cj96mr7AzEPQjQUW7WN9Uux65w9MiDo+FHz2s5+pDzUJqz6QqY3HrnMU9yxuoPfuOyYI&#10;vVWVuYo75uVaT+OLQ6b4tl5XZ0nru7LSgPrz+GhzZJ341VE5gB9X7+6PfZgk7qJO3h51Ve21R/Cg&#10;r80wIb7uwAQ+nLPAaJKYbQZPxnoPJB3cO2GpfCbs179NPyP9KLwmXfkIHeXQN/AML/88iwqHfw7f&#10;k2YKMDrQ5o6MzL/gAZP4dR1bnvLjR3naRlwcpb2y4q/APrvfBQZhfFkuJ2i6E98rH7QtTEfnB/1c&#10;CnTJEuQbnU156IX8CklMFwv8gLaRvOXhQskdDqwoC3mq1+ak+F5tfnUVGcIN2Cb6k28KAe8lWABn&#10;Q3DC7gUN5Z+Nade6eIBWZZyMrhYs4bTo/Obr5zfrbuF7VJH49BHu1yc/FtWS/seByz6+9JenFUHl&#10;u7sZ9uWGrfxojO0/RiaEGDMbYGspxx2iOMUdqZrextPSCf8WevuPDVsa8IZzjlU3zrPpYBYTstku&#10;9fwb38qRz3kbbo+25Q/IzOl//PfgmRMZyJ8/YYsWDOj07Yxh6a79n8iyC2qxh9ab9DfUI/YmDxux&#10;+MjveAnLm3hdWEuaR7KAqS4SP1Pi3+e7uyOM9p+Ct2OnJOoYJ9zhVb4fBBd7+v5rU7/LWxZO8Ymu&#10;tsQinZfA+B1v+nVxKfWSzQpbkL71wVwsGYZnc3HugbgIoosp3RRz5GWXfPC7CgGCR1myhSOyGltv&#10;nTh0gPfSisLppLhSF8jZvOEsbI1/Jit1V54dK+pbkse11CuEzEnCD6fxFhng6b7rZ9tWTjj2Kh25&#10;VQ8to7cyzdd7EcKGCTLXjx3f2zn8rJ+gd++7s/DDdvkCtF/LGot+wdfzWYaXchyz+k6+j+UERH0E&#10;en8r3/2Fhx8kqal7U87K7S5/yMRLLuU9+Cw8OgKaP7J5id2ur0XDpiR126YT/JnvK47Iek9UcL3n&#10;3XEEZHXZRorreDu6B/y5heVdABS2duJaO2EXAXgeigxtfgPbDo1eEhBaDU8+4Bh0uLdtEQYHHYxN&#10;zAYCMlZ+tqweurdhA6/6Y3igK3H0y152foIdqEN4AMuzK3tGz/36AfnqL5KPf68vaFptf9rgyEUd&#10;JFu0esT4YUfsyTfV5cOD+l4ZxF53nebBtMV8gjTKrT8xdjjHjT8SfsSxqQW4uv7BTiML9QNudfqx&#10;x2cBWtrWV2VKexAR1Yalfy3jzxde+F42H/vs363IfY63N7ZEizxnvt4i+KyxKWt9TdJb6H+HXCJn&#10;fhT0xcqUA7Qc4Y3dwFXIVRnoErino94fNOGwia9hdeLTDt8jXvlDU0Hg7AJuwtHfMbmy7PoLHoC0&#10;bYvxHdlu3tpGZAvoRN7ePxQ7yD2foi/RsDzjl36t38Ehfe0q8lR5Y6FNY03V5jH+5BRfLMocvstQ&#10;MrgCVxFttEMgHrZht8dHWIfApoNzCPVAjJn9cVSXQA6EwbhdTTKoLCqPFX87TvfYELuDFJCRYP7y&#10;p+Kv44B/GzJ04d1yjJEMB8K2HPiXDh7g/vr1s+D/P/bu9Mez9LoP+6+qq7eZnn3hbBRnhhxJFOJI&#10;hgNEQBQpDoJAthPbiAQBsSzFSZTAQP4BA3mdfyBIXsVvEggIYkVvYykWrSQSFMi2RCcyRTIiOaI4&#10;+3D26Z5eqqrz/Zxzz+93q7pnhtRKzvDp/tW991nO/pxnv1ecvOIp2r91sJZzMmbH1xhaVcZlUYlx&#10;lcwYTkIprGQdJ55nPOqb1HcEKsfQtMifVhf6i4fcCzrJKl81fnkuw8yVU1FpfPjdSeo7fP8nDo2h&#10;orvwp8Jcfa93RMpLntORvHZk503vLlvLrfRaulgahshGwFvBTBrJVAcucdVByLU7ii2DKrD8UUaA&#10;w33xtjyLBxfBc/J3aJG39dcVQGWYn/hJN+CtAM1iphy2ycjJBwd7p+PBL83PMwdelYctJFT+4HOt&#10;wVoaDg01PYjTobbjCe75ttqUA29go7E6/Ul0v87DLv043zVNM0gEw24QjapTr88885nNZ555ZvOl&#10;L32xOw1Jq3CyaibqlojO9xf0t7l+f+Rqy8M5GfroI49Gtp2PnK/nGxU6Mfff/0B9T4Ej9xqZ69m5&#10;KPAhJivp7kxeLTz1Q5p7MDQiGtgJ6g4HToeqF5Wolxpy+tEYqEuH6dz0qwXTQU4HCh6vkrBr8qkn&#10;n9z83M/9fHZvPrD51V/9JwO6r8Vs/gD+MQlseGycT+hBTtdPdU7aF7/8B/H/5zf3ZmLjs5/9bOmE&#10;D9V4Os0t1ABpebMD8anrdPIxEuVHyGL0D7DD/01brUNjY0b72GaWful54qrQIoe0FxlGW8itfltt&#10;rpC+5IEgxmGSgY2UnSROZ1ETlc3g8YTHm7/5N/7G5u/9J39v88lMtF3JgoZTeNUpTAG2ayDHzhrq&#10;ut6KWfoTBX9B0oxVGUyOnU6nbvw8/91Ete8vHMnP1/vNgq34aW8mrohJvI7hrm51h5ZwBoZ7oSZF&#10;0rarf2gCc9qg6jcB2AxW/qFxaKq8dJByAVId5cHhOkH+dTy6C/dkcF3lr2gwV2Hgnb7KMvBHHpqy&#10;Mze7fzn5yWRNv3Jb/hVIkF6TZHCnc5z/FcCtEF5NRvFB024os7OCRe/JfC0+Sl9iaGsA2g3923yj&#10;Lu0F3XcQNzl216F9F7O7Q1PRy9YX3lw7RBczmF3iJs9AYH9C6TA81U7x0Nz2GDrTPpY86Sp5a/BX&#10;991XM/Ao+qI3V/C9Wj1SrXt1xGPFL3ngEwfn1v4T4VkAxw9ecTt+Om3ynLzmadh2WzTs8stbGipi&#10;dukGP+sw+PraEwjTV226lF3q/Cma13AG/8R5nri+Nt6jnC4/GXb0jDwnfQej8aOR/PTL1zROPld2&#10;tn4eWGALg4NYSkILncoI76TP4vV8NsJY+LHIYFJJnIWGnhDKGCFjgQ7qeJ/U3L+o39x2MmMxdtX9&#10;ZfWu9RsCtzSC0XIOkABq/3NSjwuiuphoGR525RYYS32e+EhpkdWO98bNFvnRZTwXGo1b8VZ1c5EF&#10;OGh2jXkXzXRQzwvdbNav4mLO2/uUETd5EU/Gc0pg0kburqikV2lrPNJ6fNK+HznJBOQ21PgzdrrF&#10;v6QM/rni+f3CzhKbVmJAhzB0gj/3ruuffOp/iKt4OCevtA8KQ99cjf+NpeBDg2+AsW39vjpNFDbg&#10;EucnGFPWppIPQvQxSCPD8fM2/R7VhGwmuGPj9E8nvvV3OW+MEpiSsRN//5WvfCUypNfWu0Vfp4su&#10;3ZWNHscXNi+/8lK+w3d3wXj33cvxD29nMvJqTYA6CeK7sA8//FD1mYx76YYvefbZZ7M5V3/qY6CA&#10;EyzuapVFUrqZOsV++SFxZMXeLeKS2cwjuEYbGb9m8jljIjqUTr+1GF/tQb/aXt/PBjTpFraMZ/uk&#10;UE/6KyNNoIeyk9QZek+BrU5N0KNRXauFpNTF8n9pByyw8GF1eit1U7mCl3tjueYvfiobetyjecZ4&#10;5pTA7MnH2NdSVnl+1pxOTfCHpr3g3PqyoADDiSmbq91XWxIb5bPBg2t8Ndr5cb5AGyCUzBMnkKfA&#10;5i02uxrTk432RVBHzFWJKzlFRt1zSjkyOxe/Hx5r4SrwxFloNicwE7RbnHkVYzioumfh6Zi8l7CX&#10;uYMULRyFJw/4AXcm8MWbiyAPdlJ88uMBe2Mv/CevMhbtyZTMyQoPIx9lLYp4S5xTQllqKzjImO8q&#10;72XspM1XVnuPJxu7tI3kyV59NmfkDH68SdE+/LAXeUvH0be2Xz6254eO0is/FL9ERi3DyCBA8Fqy&#10;T9nr+W65uDo5DE80cLL9au0G/G3DLWMN8Ati3ezKeKuT08CJCUW7+NvcKV+LvaGbCrbdyTzXZ2cW&#10;+GNjA2LyeZV1nSiMvQcpw4xuu97Iqz9+5uqZ9quZB/fK92SqOnfhfF7ZmzptQfTBBx/cPPTgQ5vj&#10;+GILK4cpxzfQkUUg813VPkb+Ftlq4TD+4WLwW3AvGoL3IK+SbX/h6huz/Q1admphF8zrwWkhyMlN&#10;7bI6TA+1CBW7E3oRrOfm1U/zaGRF/70o2/VRXrSUTSQPG6uTfNH3e/X92T4Uc3DuoN70p89p0UqY&#10;xYuyj8VH8Z/VN0o9rXpPg8t91ZvQUD4oPAvvvN2vk716NXaZf7UwxOaiB/0KuMp30Gd+hzciFzKM&#10;LKxLeAW3t2GUnatf6ml+YFX9CCx+ruw+5c1Z4Z+PZf/GkBbyvVkHDHPwTsXW/Fby8eH4K14YtvuU&#10;Acfisnj1546ljusvK/PWm29VnaMH/XV+XxllyeHafr5vGlmj80o2eL2eb/6+8MJztch2R9oWr66u&#10;RcLo5Eo+HahvcPnyOzWHqj341kPXIjyoCvpk5im0F+buvN3v7mUu3OdjblzLG4Tib/QvyN7cNdvi&#10;E8jwug0Diz7xzofZSEAG5HrFPHtstdqk8H4h/pH9z0Ko+XAbq8hXUE4bU6/SpavAkBdMAXyk81/g&#10;ki3fa9xOX2QpuK79oPzsk52gk67P7/UbPvFiHEXvvuF783rbbOsarLQO7CO46Y/dFfzEqWvu25/6&#10;VN5bBb/sK3Si99zCr88XotFcxozrq36UzaQ2Bo5yZOL74dezwM9mfYe40sLry5nz8pak2VhS7U3o&#10;MO5nT2THpmzQgosvKvmFTnj5FR9b5jvkZQdkDg4ZzviHDEvHgSm96kdsxSZi3z1/LYemyPfO2MWd&#10;OYhhM5J6Ra7aI3xIV/fBccL8eFmvK9sLfDDxpo4o51d8hn72IJ/6jybyR0eFxOPXpn55+MXyKbnH&#10;K114FsBrHVVVrZP04uE+i6/YMvtpn7JrK5UTXNXL6qvkvl4znfUJYejRIvUcCz/bGxC0A+zlOPYC&#10;vn46XZZ+om/p7IvPiplsrp/1Fq98bhHtSUf/YfjCHxqmrTwg1JvL68SsXNcCYDJgoDtJXWiEjNAC&#10;mPQB5lnQEIwBU1gpMMy61zHRwRE3sIImAr6z36O/MIQGyhBKmKFvhFeR+YPxUmCETgCT3vk1Qy3s&#10;JITWhoUfKhwhDw3TGBYvKaeCVUhZaSo4Qxp8cMlbBhK+pGlIjtOhFKTXLsiFhmQtPhgI3GRV5XMd&#10;Wsogw78gjSKFhrXQs6RJXwd5yOPGUu5QhV1wyGfxTB4BP9I8Txx47nUSysGVEacCh14VnoPqQciy&#10;SyWgyHd4qAmcwBg5FqIlXTnyEQwwq2Kl44XvoQFeNsFQwZQ2clFuLQvPU04efIM/tEgffiatne5i&#10;9GDHnibfyAkMnXmThRypeHF4swkBLPdFV8SPVnaBZwM26TYqcHqVj6MKDI5XGTTPK3zIRABfOekF&#10;N3Hg+bFpV+nKwuG5yqU+ze4eDmH/3f3NQ3l97h/+4bObR/Kd3E9+8oksAv9B0QPXKWspGN9Jf/DH&#10;GUb15UTL0SauHFQiL8YGfZ/z5ZdeygD43vIh9z1w7+aRxx6tzQ3JWTqvBj/5dVg5WIH8NVjlHDNY&#10;Wtt+6Sk60DGgC7Lsjm7rjs/iM6KASgNTPvYlcMJRSnWuvLLFAOrC9d7h9dnP/mB0d2bz5JNPbn7x&#10;F/+n0OGbIAUqvOYarfj2G3+I/w5zTZdtwVF4tulLtu+yC7vd8bjzbdhQj8hUnv/39/5V6dervrHs&#10;zQWf/aEfqoHR+XQIMirZPJSJJov8Dz38ic0rr9jFaIOJXXtkdlIwaxmeTPnzfcL78D/3aGt6TxH9&#10;xyJt7OaPVfhbKPTBNA5vtwKacrejr+Pqb2ay6ZtMxlZaTg3xZnZJd5CbLPnLpXwKWqjT6WUDnZ76&#10;uvh4uWyA4h/fyKsR+dlPxT8+/9w30jG/uPmF/+wXNj//d382AxWTQHndnt2wGUjxv+qvQUz3RXTa&#10;Gn8RG/hNQfNY+gwN9QpX+g6eegUP+uKD+Z3D8Ff+B5VJn1/5mMQJ6zaBgejoGiBtA3TFq0vjBhNf&#10;ymoXpm0mS2nb/kyyzyQveOt2R0de/onX19GnwZc2qNIkh+kpR0dtx03HxIMhHm6/auOSt+UmdQld&#10;rCYVxobWMMEQJs3zOr34Dtwa0C8gC8f2fm76Si7bsPARQtPep681uCJHfIA9k4H6w2sa9CdmEpcd&#10;tu1tId9yQ7/8fE0aBE/pSV8j7BUPwbfjtfs/BYTI8k+e2wXlu0/V/rXsiZwnJAO4hyk/uBJTvGj7&#10;Rp74wTO6tHHTh1ZIW6ysvGM7ZAFN5/P5FW1YdsoamCRBXrxW+5n7icMHWQzegrPgHR7RMQMzfUUw&#10;qs+Y/oE8ZYcImrDmd+JOXeFZB3yuw0wEiGs+G/7cw1u0Bs7Akjb59fvmXvSUm7jiu/K3PqZspfuz&#10;0Dew8Tj3koW2se4bdszu7w5+x61pHThD01zlnDT9lhBdkx+uNrhNMFlSY8KFR/YwumVDxgeuEwp+&#10;4oYmz/rJgvu5Troqqd/W/S7jra4r0vkN8Qax67LoZidjywbCE4anuYpf+zVwZzyAV7zlT/HPNssD&#10;5tEYocfFTTN8ntkO2EOPOPZf6WgKzG2aMvmVfhO/5XkhtuBU/e7FDM9DNxjqPn/eG1WQ2H5g4APj&#10;npzwNHx6bjqLrcDs8c6C9sRFzdD3FuCedhXcHqvt6qs80pNUeIcOtmmMjT/8zsKiZ/YCh7z1L9fC&#10;g6aFXzKsyZ74jJrMoqPItE+pdDsEt+ad7Ql8nYihvSI/xn+OshlWeyWcOaP+9ukIfRh9mQn0wz4E&#10;NmNcNCegxJm8JXvf0yN/deKenNDxRqM5CXEzPnk/MG7esUymx3288vLLVYYvuCsTeM/n9d1f+uIX&#10;yw6/vclkVHz3hZhyws4vkIOFtQeyaHNvxqxvZPLd+JLt+96uOkL+4zvpxULwKy+/UuNJizIWe9Ub&#10;+pu6P21V18/u35V/jJ5MJIKvDgnqKbruyQltE+LeJKPaqDM3ru0mNJ3sVlenrbXIY1xmkYb9oA0c&#10;OGtMngf3Yzs2BZjonU0C5ireDj62gx4+wPyWeR71t+cy+nXY4sgAPvMs8vu1X2Wf7xYefvowPsYi&#10;hdNF+mT45AfQeXycuRjj9dAlrU8dtw9zskheczP40ceBTz2YkzHw8U81D5U6gef66ROlDPlkknSz&#10;n0V2+ZxYhAPckkXqjHZMX9SELXpNnl97rxcqkql0gl7la36nfHb7TG1ktbWh6VwWTSKCzp8b8G24&#10;4GfRAqefdsdkLzoE/l9ePvrcfvfvxN+VE5V8OZ4Pj5e5p+I9Og9/9Dj4hhflyMePfuDmX9hs90W6&#10;LSi5xZ7MmeHJeEWbVWUtZISWtgF9v6YfDgt/V/KdUTR/IZ8ve+21b5Z9yitdYGv6guR1Osg3YVo3&#10;cdHQRKdUt13biOUGfGPGSKtwTZ06nW+eh6aQX/mrPFz5wTbplT92Ip8Q1iukFlQbvvGmoYRZ/G3Z&#10;mGeNfEOTesHHPvDgA7WYG2TlQwDStyYP32YlO/6A3shvZK0e9NzXTgbwvXv0Tr3V5cG8TppNe9OD&#10;BVl0qw9guPfjG8au21+F5/B0/Sj2mXzGwvhXn9EEp/pIhmCzA76GLVTdjP2AO75EPWK3cLJhi2O0&#10;hu46sJEFQf1RONi24HXJZCPOYgx73M8c8vVlfGDRrnxXaOuxSPiaOhGfcDl+Vdka38Se4AZPMLet&#10;/fO8jQtP6pl85MFv2iBRdVYc2lPu6tUcXvOt3OAVjLPxg0b4HPzxwzPc5v+NqcleHSXf2XyiXpGp&#10;E4/aCz6EXK8EljdySDfvVZszQ5PTs2h3Ehiu+9JG7+3dXZvmrkS+ZCudvl7NG/Zey9zH294EGl1o&#10;n/lrcpSP/y8/knpLh0KfKp55l4p63z/kEcAF795776/PuGlzzIl6QyL9823H4Qne6ruF5poPT1mb&#10;xGz4mMVriNg0WpTlU/E4PlI9uBTYd2RO0NyIWigf/cFDX7VgGN6VezsbAOjgYuZ2ajE2907l0oeF&#10;eFdtBv2B46fcBO0wHvlPNlGLj6EXPda08HTuQnQRGHyVDbXww1mbK5KPnuhj5At2jbUXmetP8aUC&#10;W8bHyKPmDoLHPIWNPOBU3VvmudFrw4cNBmyLr9f+2PDDV1vDY8fGdWNv0tW74Vd9qU0TbDQ8or90&#10;lnIBX3KjB35KPeAT1HnlBTSybYHswCCLEaM4dYBe+ZErkZFNB0dp01977fXAy7fus9nFprc78zZP&#10;ulLG66htONRfImOfidEmsFv/Kk/gqU/+oY+uyseEHjSjEW1INZ4U1Avx6qD8wwed7ea9+nXiBbsO&#10;mWRsk76DvGxB8IyWAr7g1kch74HJrpxwtkCuD8IGhdqkEDlXXU5dNNeIN/Jpe+v6hyZ6BBM/Z5Ov&#10;+hGJZ4PsgRYOYxvy0puFXrZGr+Iu3JHvsy+8k4O06hNEbwfl+BLbBKejtTBXSCEPQRiUPgNLDITf&#10;UgAjx5xBg12mjbgrFEPVsSujiDIRQ6AGGiNMhqJM/1qR4AueyhGnHBho2OZLmaZp1+DJU7/ArJBL&#10;KTDlBGloWIcpk8Rd9MKviFJwrnBt80pAS/75CLWwK95w8DUBH4Lyp6/ruIFfcUveMV4yGzkVkOWP&#10;7zXoWE9DyJEwJsbGOOgXPPRPmPvhSbw80Xb6KalIkzFXjY8KT27yoGFhZ5trDacjWw/uGV7xk/vb&#10;XQ+vd8d1YJddxEY0EP7R/5re9T1aVPZ12NISUU95sLfwU8nkGX6qQ7E4Xw3/TLpwamTHvsmAnHW+&#10;NMwBV4Ft3ZUdeeiYDsboCA6/Lf0RG3vhBIWa9Fo1uuJKtm4SqtMQuMozJbAq5DL8IMPOnWoc4kR0&#10;Hu/PoHOz+YM46shlp/LEzcNcC1r+LMzM45/zlWMTOLV13WTH7PG9+BaystOLLu66JzvK7r07Tu2O&#10;KnM9O8qwMPoEa60DDbK0csqRwci1ZJj4aphjE+xOGDie99PIedZgCpwmubIHgU4sHhkc8Zcmg/k8&#10;rz556umn83rou+sk+C//8i9vvvrVZwv3+fCik6IDjy8NfoedHsBF30c/dKOtHtkp+4Uv/P7m/8o3&#10;gX/y3//JzSOPfGLzta99bfNIFoTZLp9G/3zRdKJTiyL73QTXR19eH00OmbrF05Mmv/NT7frUB/VC&#10;W6S/0HWEj6hQce5SLoDGX9rF/No3X03HMv4ijuKrsanHYlv/xS/8wuav/7W/Fn/M76QTqUoHkbp+&#10;JoNyodoMyJuAXNsPbClL/Pa+8m//uKn/uSlauu/U+XXkwPKkfzX+XN4KBbQnQCbq/dy09guvtfg7&#10;9OXZwdA6HXuCwECLbGbxGGzl6hqaCk7RlrJpq4TxQyPPisyf8qmpi+v0yeM695Mf3vLTuQ6/ruCs&#10;86/vld0uYC+A1rS7H/pvkQ9zSQDfoFFfYIJyQwN9V183ejiuQV7nUk6e4aOuAdH0ufb9TM4O7NNX&#10;/QhwWv9dpvM07OGfPWu3hv+xrKEbjNNB3tPx9Zy8eHI/eVyJYNq5waMNcg+/NnjiB67FBeEWWAsx&#10;W7sODGVL3urmYj/Tf1R+YBaO4Bp+XQc+sCN7cdrtddkFbSsgD2BNqEF0zJZP0NcqfLvkyba9jozX&#10;MDpxp/dt5uWmaA/OoYmchXleXzt+R3/RU7l3dJ/GPeWXbM3DPHwL18EB7twPzLmuwYz/ETf5h0dX&#10;/U/xoyNGpD5JYzN0tQ4DI4UALLsf2IN/ruLB53pN6s1EnvR2x3s1fpRv7JO9sVnXzMkXbWiZ4B7q&#10;iat6EJrHpiZfMpTvNqlQk5trPxxwyvvn80ECmqovvgVAEp02UYPTc92jK+WG3/W186gDPR5Zl92W&#10;Pwle9IkwZVzXdQlaofCdorFTdn/HT4x8lFmH2eAgrtOk7+wf3mottD1ktiAvmqIj/dwJ4sA4sqlr&#10;6ffee899NYHlFYXGRhdr938meQOPvD9oAXvgfryvFq4ON5/5zGc2jz36WG1oNWns5IjJuquZFKxF&#10;veSh45qcZ9/+RR/evJNOddky1ZP5fvTjzSvag7eyELyp++huqes12Z2FJa9I5AvuvGN55XP6Ipcz&#10;Kf7qq6/Wxjt6WczhY6kiPurdnGA1h8S2Tdi9mZNbxpz6bTYom7t58cUXayKUkJw4c9LvHifPUhfI&#10;c/Kb6wCDDsG8NxP/dFqbRNIOzeEKeq1+bHzLvGFPvTvIae1ajDnTC4LiZjFoyoBnAeDwRhZx889E&#10;u2e/m8tckvj2Ba1f41/zf4ms+UM63zeXEvuxuGPcbCLafAo45lkuXHDqyKvLu33UDtXkNztN3LT7&#10;6zzagJqsN/kdecJjUQTt/MXZ833yBw8m58npUk66ySdueJXXD2z9M4vLcNZENj7DB1mjV39p5ijo&#10;x3NN+meMb47NaczG3/VpZAO+RR0BPPjnlY/1nDj16dy5nhC+GVrYBJtRB+FXxvypOGl0bhK/8EW2&#10;bGo9/yXeb4J7MAig7pe+FNo8o2NoIX9xfuQsKAu+BQFzvOY6D8I/vXLfyjoxLChnoQxsMqiDFIE5&#10;C1t0Tp4Cui2OfeOPvl7pyhzH52iLoKZbYWish2/jT6R929zo/VMNkU+6LR3IOWERnQ5L+djZbkgm&#10;Qsk4mfBsDMiWDuIP7s6i1idygOMTme9wOpNt1MJ6ZE/mNTe5yJatOqV7lFevG7NoI80TH2VjgnKH&#10;6bPLoz5Fo3WK/oUXni/8FrCE/sa778j2a9brdFjKen2v07/nF1t4N+0IGuU/FxrRrw6rKxZPi5/E&#10;oc9rR4/P7+zI3K9FiKIpZWoOjk+IPU8f8oEHsjCdMZg+ncDe+cXLsQ/28mrG7uzN4qgFEvzMGoVx&#10;tN7F0EC/7PTd5IGLr6yx9pIH/FqryDyuwL5Zuuv4ldJH5v0sEpU/iA2zVTTJV/394LHoxr8I5YtC&#10;i2AeXh4ywqNvPI/dsXvDor1sJFHHxaN9xvCeLXjh1z25gQMvPtR/+eFTBjxXOhVvfqzmyFLWIuer&#10;r76yee4b3ygflQx9Gjdzknh0Ctf3U23E0Eej/8PYkzcZOhRDdjdyIv/Dgj6CPqzPPthsciGLsjYy&#10;oNXc9Jb36I4vsOBKRmTXMlBvUjcWvtSLnstoH6RvQ+f4PwjdeG/Y1je0oVlIDP+16BqZCjaFeuuC&#10;OuGb2tIE9nM9eUb2+v1OVm/HFvo/ygVnLYAm/cXIgWzRVXWw+O0NzzN2li6UzsBgO8FJb6MzcTPT&#10;SwZV/6MnusYjHaqvdK4c2vnky5ffq4Vfi6MWSelOUD/eTflZrCVP/LA5djH3rmDC55Q9+VU9WmjW&#10;hqEHD/ANPDi0dRYs8Vn1Kf6FreATjcLw6ZmPS1LTj6fwo48IbrX9qZP6o5ezacw34gV0nc8CpTfU&#10;quMWy4WqRznhez7lkyXVpvufx/GdZzM/1zLcyyvq28OiyaJ5r4M1bejR39lLPP56o4o2Ub0rNLGh&#10;3jCHPzoqHYaXI/ORwarvrC8hHFw0PvG5hGVTWOKu32i/JX38XNWnxd/pc5AN2/cDvzcRNK6G1wu1&#10;DnGSlcCG8dhyTtw0NCEcL/Ua6oUJdfBg72zZBvhTt/gsfq3yL/yCPYu/8h3UCjujiAOn8M68IAkC&#10;BqOCMFTKgoCwSlC5n10uAGNQeWkWOQjEdR2qsqnSmAjMPlnTOSgmou8KKT3/poMjf9Gw0LGlM3kE&#10;6qprX4oGz+V0Q0+nxTDMGgjg54dGQXn4hC3sBScllIHnOngmbxVY/VlQVQw5TGdKhOf11X0ruNMq&#10;PXnq35K35BW5o2nyy4du+bzage4Ysh0xGl1yEjjxwel5+FrfL+IqOgZHVakFH2Me/pU7Da8cdJHW&#10;8mwYIhry4JxyRXvoH1wa2TzsdJvOgLSaJAgIuCcvvpSfZ/fsY+yCTgo+yZBRfvRfulvKqbzKuwo6&#10;Wxq8clCpfOLnJ58KDMdclTEAPh9HDLYKLF/ZQ9iue8/5nQ7yjG6Y2uRdy3fok4Z+aUI1GEuZiiCb&#10;1EON7+FhGonUPd9ve+rJpzef/53fCb35tksa4PcWR1tlIP0ODKVX/G55LWkWtQ9mB5bv/z6YVz1r&#10;/Ows0xDbQVONT14rNHKKuBho2dNe7IoM7W5zhWN2Bq5FoN4kufKU/1loMICuhjSNQvmQFDrODlqd&#10;BzrRcfZDi456UtPY25HXNnt3dtrdlQ6ZV9oE+uaffu5zm9/PrngdFmF2Txbyijn5B83KTT06mfrR&#10;eaIyA5j97JB9NbvBPvdrv1YTWXff82PVydERu7r3XjoId+Uk58PVHvWr7NSP6VJ9dOTxceNkqa5L&#10;tVWXWwLqtDrgN3lGNrtF4G1MbrTRBiMNYMrLUXUpQJyyOJsB7s/89E9t/s7f+Y8zAHKCMXU3fpQv&#10;qVf2aRfgTB23U9xO7Q65Fg559xsAAEAASURBVHG5TtRCK28Fn588dVUo9+PvXft+Cie5sqzyN6L+&#10;W9nyZ8FRkeCfCtOOyaf3tA7FNz+CphWgLa3JbMAg1EA5vNaEu/wdXWn+FKxc8aB8+UH9wMhp8JCD&#10;+/VP2Vm0HbzT3m3ltMAHe8oqJ/QGuKXdDE0ZOjUvLTwYK18t1Ix4Qt/gLFzJUTTmOjT0FT86xJnw&#10;rM6/511fRBn55grRmmbPA9f97YJJ2W5LetBHD2gCBy6v6xTA8at2Ps+jL3mFprfzpuiWjik3eZIQ&#10;+AsOUHK/DoOj+5U7/MUXulaZ1zgHvvIVXPMb+xPfPC19tMUWDKrWZYveCF25Gk+sMCpP38LaRrZ0&#10;YFwIri0d9bjT014Mt9JMtCw0VJnb/lnV2yUdLvIbnGubLNoX9gt66BhdKj5lXGlQWOuvIvKn4TSg&#10;qU/Sulznmvsp37Hv/3fyj1zm2fX0D5TJp31dB/FomjCTJWs61vSv45UpvIMzzwNraJg8lS8Po++x&#10;d7ClzdXJB2HoMkYt2+GrQqf+76QnU+Vr+rrMFn6pY9J3OqiJhOj78Oay0bV015Mf4Ah4HHrnOmlN&#10;y8nx2Zae3MjvB0bBWdl7Eor+gamcMGVGJuLgEz9XcRPGRusauQi1gTb54Xi/IMXYcXRI1xPAGt1N&#10;nCtwW16qri4yTf7hszItugATzS2n3fzC8GyxUpqJMmMpG/1uXsH5+9O9pufjfs+HesXi3/wP/9bm&#10;X//hH66JanojV4tuzz33XBaD3968+srLmUzPSaCcAHs7aXNS6/pSv9ZyZAV7+T43vagCe/rZ6Vux&#10;LPo3+X3l1T7lmdTt+EibYlwzp4pN0OpXfVwDm7ZA5rWf7N2Emx+56m84+Wgy1GsQhUceeawmrGtS&#10;P+nzjV/5lVeXpo6KMw/RJ4Uya2YC31xKQs3jpV7zbRaA1VeTuH5O3cpbdTj9RXWuYXdf7ihvAzzO&#10;WEwbmD8FT16LLhaV5FWfTdKzs+It6SYuzUcIJh3Lrybd/VFOENZCRsoLaJ9+DpthU3p2BTf27Nvw&#10;8Pj1onbPIaKpTk7G5qR5NplqDG5srzxaa/E3dmduyZxB8Yqf0FflfVu22pFu54q3pJPPyFoZsjbG&#10;3zP5utCjPN9Kfxbvi5fwaZ608bSM8EcPFsDrVE7yj+7I7UxoxUNxnnzkaeFEXxFP3J8FAfRb9K25&#10;hsgNjF5cDZ78GzlW5QwwMigeXfMDC77j/aZrcBbiJb978TWRbJKaPvNrGbduLf6CNwsI+tfNl0XG&#10;7jeDY4GryoVOnyizcOj1o3jw2te3rr21efZrX61NIni6kPmXy7HRt9+Or9hkQjr8E0u0W+C+nT/r&#10;MkVDAH14O/IhOVpFt5Ch1LFB0mLTk0Hzuz3lSzAJxY8/S4hmlvpzUCdcfcNdXb6Wsag6ZoHmID7j&#10;/NGFHHxY3siS8nTSC3XZABL50pPxa8GLjqOgQtb5Ot0J2Ks5vPJ2FnIPs6CHDDp08pNt7ue0uDd4&#10;lE+Ijo0Dz551grRP0tPb3RYN4ye80lc9U5f1y9QztmXhXz0/PNObjNRLtjv+wCKUhVehFkLCnyDf&#10;K1mkhLNsNPzwj+ZaLRBZgITXQmUvlPR43by2elC2Hp5rU0KuRUtsCg60sQELWOLVRfRUnQ4PZGWR&#10;pQ7KJB8fwh4bDx+ZenO9N7DBp76D4wcGH2BBic9Fh1ALm5lv5E9qwS/8OHmpTNUt/oVf9ryUcZ3F&#10;XDjwTr5Fj3pfc4ptO/Lig68Yv4Nmi4HKwUEP5rNfzls5XsmrdS0CHQTOPdkIf/8D99V8N95rsc8m&#10;mfhJum8/bEERDU7T9kL2Qmbxd7s/bPBceHQq19sWL8ZG2I62z69eoZ1NRDVfzu+HRnrptrDlilf2&#10;b1FrxqWDa+xGOXplOXDqY7B987tsRV+HfOC0iFjtT/SEVwG/N1KOXZrPlc/mJv6W3Eq2oeP8Xl6b&#10;GzrGtx1mQRwstnLzpvrSbQYe/LTv6hO5g0H34gVXNMNNxoL+trxd9xpWMhZdhVPealuim9iWsvuR&#10;p8Xftk0LxuYrHETKa9SDX8Amv4EWdMCt3ll/81w+ZcGrnZPuH1sW4GHnFjzJt2xyoZ3cBhcbL/td&#10;5KCcAAc5qct7kWmoyenBnHQNffOqZid+C0d0xufwkw5m3HGxPznCJ2GEHOazCTY0dFvb8rgZnZ/Z&#10;y6Gw8AmfT20KfF61uYkT8MYvaj/RLLALdsbvjG8SL6/yfqW7RV7qGF2s63jVu/BHbt0nin6Sr/oO&#10;58avTX8pr3/Pho7aTBO5wE3XcLtnU/wTOsXhu9Y08FIwF3jKJI6MQ0x/eiD3aEVP2Vfsmt8Q5NPu&#10;a6NLL4dd5+QvHsO/PoR6c8BxqICzyAEAQY6wOKBCnHiVZzqP8okHcALDYXQEwwET0rYBm0y5Ytb3&#10;IPbyfSwVYUvYQjCmStCxI2kMbvdbKnRwSfNPcH+7oFwrdpcf3bWxmxCX8gUj97PjuPIkvZw9PMFX&#10;dC9o6nWPKcRhrcOajoFxOr3oXuidCrTO415ZwQIV+svgyhi7I4kecJw4NGgeh6scI1LRXKdSFbDV&#10;n4EvqukZGbahmUgTVD4BuUha8yceDrDIgc7Ir5/7OvJLSdmrvPRiP/A43wlruRR9KUJ/6zB5dJRS&#10;b0ou0uUvuDQa4EMnuyY/P+ngtW01XDY9ecFBr1+X8YqKN5Nfp6g7QhpcznHsUUPmfvC7KiuAu30O&#10;L20/LQd5pKMFL9KGvimDDvf4nDRwq2wMmONAm3QDu+Pj83Vy8rHHn9h89Stfi25ad8rsQjJvQ9Oy&#10;ffwLuEEBZ2cgO8GzXV0o/cynP7P51Kc+VQu/07h604BvAMtXdhogZDk/siq5pfz4tRk4Do6SZ8oL&#10;GoQ5ydW20eXbBrqRbLvpQZoyOjls4b2rV4rOanyr4Yttx2eyq2s5ncyp/8RP/MTmiSee2PzSL/3S&#10;5jd+4zcVr/K1+FRPp//A33Fh6yMd8IdFHZfjyOrFl7+5+d/+8T+uOvajP/qjOUnw3uZ89HPp0t2b&#10;B/JdZQ36YdqWM6mPfNwp9/CRltVfDHNrf/FnQ8H4SbawPgksXr3roE6wlKanF4G73kuf+qIum4SQ&#10;bz/l37vybg16ruTqVPnP/ezPbv723/5bac/59rey8zrfaFnaDHU2XaXAah+u/h/spdN2IuzaFqSU&#10;z0m6a/70c66orLhca5G12sUdoF6Ya1zSx2cpoz2YhdldidvfTTtSdKAhoXxb5NZ4V/oDG20jrOT1&#10;XPnSfvs3PEw72G16w1jTWPiWdq6QBo4ug/jpOwwdlX7qz9Aw8Ks9RdeKNkVMgupTzCA5xDadvMY6&#10;L9aD24LPyMJ17Me9MGktt9nB2norGiI3nXmw0VgTLAueKdOwugN+uv9XSE786f7GDLqmbzGyQRYY&#10;cI9M9AVGr2XPK3jDx0QNf/M813BUMMBZBzhM8HqdIUnCJYivf64Lv+IHPryVp1TUeVbZSq7kP3TD&#10;P+V3ZVu/a/iTX175tr9Fj+u86/sCnj/D35QTP/kG7+S99Zr+fQ2adjwPnLlq5yeIE5ZL0TppH3Yd&#10;mlz7PjonwOV5YDf8wdPXD4I9cE+XGzwj3+FnYHmG3zVUbINnPmHoAkfc6SCu4m9NqviCkULhtosu&#10;l4E1cOf1gTIZdw4/M5hf018TJHXmo0GCboJleEXz1KPBq1+8DpN3rsYvxjjGYdjU3AxO5cArXmOP&#10;HV+iaTqDT/9yxjDy+XaTfH7Kqu/Clu+RR+L4NflOh6o7iEkYeRTs0dcpnZQPIrsF9tQ95Rcwbm8J&#10;MAzcmggLXPQOra4mftZB3PCX0smfRZBM5BBcj/97EhjvtQCSSSdhzUfBXwgzQWWC+Y6DfnXiG6+/&#10;ngWxN2tj+Rrv9+5vLwH9oE9mbPHUU0/VZDM7NhegrtwTudo8a5LURLBNziYsbUK1MOj561//esYw&#10;V+tbiW+/89bmyrs5fZW+Uk1EB8bpoB02ecV3aJvgokrt5FFObBwd7T5XZHI92T7yAf9rPqf+OMFr&#10;/obsd3H9mSgL9F5/6cSb158+nM/a+FwX+ZK9CW4+0Clf4xzzDIIxp59+kzjzcTMROTjkc88W1EF+&#10;wVgZkXRWfbtl3sMEK/t4L3qb8TXY53Oall+ZSUX1WVCPwTReq7mHxNXnTWKHcMo3eeE/qjGx8V1O&#10;zu73Yojy+h34NK+yDYGtLBzTL+Frhi/0oE0ecfyNSfESfp7JiS+fzS8m2slemeo/RrZwT/5aHAWv&#10;No7GXyd/9f3wtMxhVv8rsJXBL99a8zWRu0UHJ9+koQc8k8XavpuBW5PuJttDp3lRoeRHdoucSofm&#10;PhYYaMa7+QonnZygUgZ8k7bTXiWi4FlY0dUaGck7eKqcxITRifuSHRrzo0d1ueiiVzwmHr01+Z2r&#10;9q0W/8LTLDBIg9gpPzSZZJ/T0BZx2duFwMafb5le3e9DFi/mU14vvvRiJr/Pb556+tOb95L2Vjal&#10;mG++eT0LkLGTkvECf9o0dEdIfTlx3/ytEor+6n/cmtTZUq+85cA3Hz8soCWVpmiSd+TrvtJWOCbN&#10;deabZl5p+BCvz+BHlvVq/bxhIRqqemhDDv07TMDP0sPANZ7dz+l98p0Tu3yMQIezKaP0WzaX+pEF&#10;eLoyv8Yfe91u6Tb2fSXzaDeP+/u8W5+A1+ApHgLTW+wcEvO7Iyc8LQiPLclngW8/CwzTd7NAfO5m&#10;v34YXfxc9XGK9vCZqzFa+YbwxgcMLvn0N1zFnc+i1715nXD3BeN/EqcusUffPid6chK2ZeJv0VDj&#10;reRwZVPg+Wa2a7VhsbeaS1raOD6Cr54DVL4RjU/l34uM1Hm814aO0IgOcOlwAnkIBzd3ceDySeNH&#10;paNhAt7UeessfBMfUrBTDvx67Xx89vC3HivCJ79FXD8y/WYW+72BQz9KnbwvB1D4EH0sumRTFvnY&#10;wo0by6J88LQ9RsaBOXysyBxyb3v1FpE5fczenNrkly5euGNzv08ZpBT7Qs/4lQFEnrM4yX5HNnO1&#10;sMx++WH0oI0t44FO3PM/8rAL8vZz78f3yEM21QYGMV5rHn9Zexqey67SRshHLzYQ8Yee6UZ913/q&#10;djc2kH/kz960Y9UvgjeEsiPw6BLN9GasMht65BHvzaICGxB3nDbMN5BtBnHC/667LxVsdKDnenzk&#10;2EIf2lzsVNsVOtgsXuvkavLXIh8enMbOP6HW8SITuqAT8hLAVxbd/DFa0agOnD3bn1eUjyyK1vip&#10;+U51r6MsPjF5Wgati+P4LOHGUa91HJ63SN703n1XvjO+0N1y6oV+OvJMjq49Rus+zc0c8uCRDyJb&#10;/dwJZEyvcNdv0YW2gH3kUrCK9vApgO03Psl96TsyMTattxwETsm1+ix5xX1w6jvDrf8rjR+g/2kf&#10;wREs8pIznbkWvvIdZBr40Td6hMnXsgxdycd2JZM5PKieOa4AK1umayer9Q/AB699R+tOOUEdXEyg&#10;YC31rp0VATPmmgRNgXMxBg4Ps0NgEV9I00HkaFOBNGA6QvPqBpURQukWf8GY8ogYGHNPMCMUccVt&#10;LpRpgMwQlPcTJ2gg87+CshMGD4HN/Tp9l7WFtE4bGKevBrjVeBNqPpa9LRNg/qFxHeA+ESBNpHJT&#10;cd3Pbzq6Qy9cA1MceXpFpcU8Ble8p/w0uL4z07q7UY0tuOUEo4OzccZwCgN/aJPvdNw6X3GXPBwv&#10;ubc+dswp69fOo3XQ/DXc4UGHeB0GZ5UPrzqWbE7Zkc/kUW4cwcjLlSGv8xSs0CJMvokbuAOb3EyA&#10;TnCCXRzHoSx5GzSYeNah7YW+3p0+u9DAInN5BTJQmUcn4uQBb+j3bKDhpNLQKG6crzJD85o3dcnz&#10;VGJl1/k4T3T5Lg1enJD9VAb9f/jss6GRnAqyP7cJEnf15zYZ/nyiEBm+BK/Dce8f6h7OqeYa5ElL&#10;R4WeavE3TYBOk91FVT8VXkLXoWK85LuWt4EdPZC7hk7DUANouoivuXDQ3/GlX75P6JOFfJHXP/U7&#10;+NGoweT76DjaK3tAq++a83+vpRPmGWvf/8z3b37qp366GtPf/M3fKH8Jdk2kFOu36oGe0f6RDmHv&#10;TL6LpS7h1xshvvCFL2bR7s7NM888kx3xaSijcw0h+ZN1dWr25vUyreePtIw+wsyt/VPfY3Zs/rT9&#10;a3Oktc53VYNPVS5+XXvMvSdCZ0nHvCcnb2z+8g//yOZnfuZnNg89+sjm5ee+Xt9oO8r3teDVwS6/&#10;HjvswUa3b1sc0+HY0tZU6oydDmOR7Lk6nvEzZ9JpvYk2yADNT90u/78wvvZTaFd+/P5pHPyGUJNN&#10;gTPtDRhT5uaSZ8oWvIkLTRWSH03+CcrzfdpYMNu3VVLRA8b6Z9A85ZSd+7lO3LqM+4kv+EE9+Kvc&#10;yLjBFb4CPH+Gh+Dzr7LnvjrxoRlstAvr9tXz4HUvVKc42Mms/MsM3MBYZIBeAcyRc/PT7Uglvs+f&#10;mgxbZK3vZsIWDWfyjm79BU3HwAdi+kLrjZanQa/zV9rIY5WxNJr44R/O0z/Zx1Ymf/XzQq94eHrQ&#10;QBEtg0Kxwse+J4Cv7kwftfgMg66ngzhveanyA6/Kj4ypNXJa6Jjyw/vAJKcJZQ0Lrkmf6+Q5fd3y&#10;PzSET2WAcZ0BKGpa/30duCOned7BbzhzQlX5Dl1/plzV323arrS74fVk7K1PTW/DR+OUm/j1dV1a&#10;ibKP4vekfYAh3QQNYYw8WMHAA0v89PU9C+IUpo8Jdd9AKkPBSCL8O3pbNsqMHZp86HoTjxiaql4Y&#10;/xUSOMp55G+XBWt+4Ci7DpWWvCP/tf0OTnmKvshy6ONLx1bQMeVNFsgvkL0w8plrRebP0LW7mtTp&#10;jY4LO1u+1mXcD03ra8dXYvkSzyWXAKuriA8JNlPq92r/BOWMeYeXWaAZmuUZ3t1rK9Y43W9/0Y7y&#10;nvnSgTvp4aomJsF+PX1lry000Wwh570sUpI9f/K98P4S0Df+sX/rxzaPP/54LSiSJd0Zd5uc9ypo&#10;cU4i3ZdnE7P0p79tvscEvXHjO/nWosl4E1uXM/41gUwXForfymuLX8uroJ1W1T7ZnGtOQnt7pfx/&#10;27/FjR5LOxnVk7bvT/lHN4V98yW+B2kS1XcsTVZ7NiZ/4w2y7W873p83Wz3wwP31KSkTy+RvUtG3&#10;B7vt6Y0k+kn0aJ5BvYBD21xv2luqyEzMJmP7ydQdk8J8prImFLtv13VWnIUAE4e1cJl0sOGtie/Y&#10;CRuR70wWqfhisD37qZvmpGr8DEd4lqcmvtX5wDMv0eNrbWkvdsy4my2hSSgfUf2j9DsDa/pBPuHC&#10;d0gvvKFpKbB9rrKBQx69sTLtSsaKeOFLJoTqLirvMud0LnzUfXAKJpebt85zI/pQX+jkrFdoZ1IY&#10;XLjYunq09ofKCuLkq5NqqQs9d9f9GenFyyJH+iEjsEzKks92sSnxdACO+lZ9xui0Fgwib3Dwb8xD&#10;3tq74pNNhBRxW1wL/3MpOlYPVbbF0DCTwQKBeZY6nRy66JwfF+ja9xrxigafcaoQmsShld8wJ2Wh&#10;4Etf+lL5m8cfe7w2c5PPjdiHfCM35Z2OjvByF5jlXwrqt/SnbIE86v/7t4NkFKq39vdBwIetE3kW&#10;VtfyDbQoXn+A6M1l2OjQ+sGfBa6adE8dVp8PssB/Z95ASG6tI4sw0XXmHY8uZr4jMtgu4ESe7EIY&#10;WeGVnNFwSM/5jS7UZzZqgXgWh2fBjC2NPYJR4sof+eGXZsxskVn7cCXftbQpi09bd6eMYeqEbuqG&#10;g0bsoeENP5kTCx1smf1YrJ0xlW+W19xd6OcD4HZCUMCDumbshNbyO/mmqVdHe+PAHaGDHwW7NoIv&#10;dIPNh5KbxRTtmfpP1mC2r8oJ0KSbR3R4ygIz3OOHyHbqEV74V/WPbvkU/Zn9vV4nYb/MANxZJ+Gf&#10;zf2RVYXAU6/NE6Jp9A8P+LNgNf1UOEJZ6Vg6foZuz2RRizvhR0CrwD95q8cbeYveSy+8UHTZAPZg&#10;1gecMCf7mmtkJ8FdtoSGPIPrd5xDef0q9u5r78fna+c/KOj/6lvYxHTeSfbwb46U3fEN6GdTZMB3&#10;jO0i0POdmR8dXz0ygY9PoDOHPmrji80LCy1o5RfI80oWUJUjR/nzUPrkQ+inFuhynTZEWfngRht6&#10;y6cFtjprDkCQTyCnWXxjb6XLlCO3Nd6hXTn35qnAwzu5W/xFi7ogeIuKQ5IWlKWVrwg/4+8s2p+9&#10;1N+VHthdL/tkO7mbdUaPe3j9g1Pd14+4RmbBv5d1KzxWHvny0+YMLjIjk7Ouiy+e+SX+f+989zu0&#10;A+xPn6J8jr5B/qmj6lr5jFP2cv+99xUtl6Onq+nTy6cPQu5kMQdEg7r40F8iC+0hfusE8UL7ueDd&#10;R0Pqs36vujQB/SWThT4wyE1fC06n2vfjr+DUD0G3Mj0/37puHxS98k3q6kGftAbHPASea20ovPDR&#10;5Ni21O0u2bE58kxi22Ge2Y0wNMETIZT8wSvbCD/6XfuhL160cBWM5CNvYzT8ogUdM9elLa5xVRwz&#10;WuCYjRT6QuQrHq1jR/BcCInHFzO/Z+cGY6DodcerT/D2LjcFp7ArQz6+s4Xm+yXiICEAx+qnw1Cv&#10;WIgSO71hEEQbIgfQk4ziAmALhxBNKoA5FbLy5I+ya2MWD/6EuZ/rOLAWQOeaNAJmCMJUHnEBWHjE&#10;V/rC35Rr+pNP3iVM2unrtpIln3LCtnzdV5S74qPokG2hQcdJ/m0DEQUzGHKhSAvva3hkV7sLcyW/&#10;02FoEL8uV5MfC5+TxtDwU7qln/xDn3Li/StbYJBliCbvenG20hlZjFDYyaXvO51jzIAhJ8FnIqFg&#10;B67/fmxq6HRFk+BewC/6Cn6ipEubeJVg5FD5lk6zsvKhH24dBY20RV86g1fDZtdUORwd/6VxUFbY&#10;8YTYDhMHF1rQMTT3ybTGO3QO7dHalg8whua5dx3+h/fqkKXR5pTVOc92Ef/AD/7g5otf/FK+LfTS&#10;kJXrjsZV5HfE7fCDGPKyCxK1do996pPfVx0qNn/pUgbU6WgcX8ngeXllVDm86EoY2c9VHDmCX528&#10;2C5fNxsAlOKcx/bkP4ws2Ww19vGJdO97AMLNnJoSNA42ZHhFjXQNCn9pJw7CNU41GRLcXsv9yiuv&#10;BvNm89nP/tC2wf5nv/3b9XH4miCO826znroFFwk0Xjg/ymHfN1cjP77lTOrZYb7r++X/78ubX/vc&#10;P9n8u3/139t8Mhsa+DkNeQRTuqRjO7Ru5tWN3wvfvRJY19Xm4qSfWvuGSe9F4NvxnPpSVWZXb9jI&#10;O++8Wf7E66Y+//nf3fzVu39881C+tzSLvw1JmW5f1H9+o3xw7E3Y0dF1tOI6oVAOHyep7/ZINiEg&#10;63TsDlb7pyk7nbppL8RPmvLre8/C7PpW5nQ5nfgZmE5ZrWfxtRBavCafoP7xk9M2KVODxkrd/VGe&#10;n5bO11WInIqvXGdReviUb2BV3gWffBSjH3FLKHU4YZBv1JTg8N/+l7NEq/8VFpy3wEgEvBPQ43no&#10;Em8gIjR9DV/7bwCirdgO5JMHuRPWcCfudle0w6f/Vh3/ZFJ2ylf/JoyM/uhj5H8KYYFflx0YErb3&#10;gZ2eR2LCSy76Vz3Ib1tEx5r/oalOBRet0W1Kj50M/VUmfLiSaD1HHz242clU/PySreRbeZcykza2&#10;Cj8c6JdWchg8K11t+QM06cJ68XRwVEL+nMg/kbe56kNP3rkOjbKfjjuNp/pgi13IO2Vdpyw463In&#10;4rdGvMM1eAeW528lrPOfxv9+5cu+Qz+7CwW3ZCv9q2+xm7BXAf1tp3Qt6iSvYmRVr3d87+xiG7fo&#10;eVGnYifDkgAfOtgk20xPeYEbDIkX1jL1PDj0y+Z+rvJO/qnfPTjvCQX59PGq/p/pCbDKv5Qre8Vd&#10;nuVd1L/FM7BdS34rBsVN/OQbeoc+z5OW7IErpuPkkbbNC0fq4cTRE7onKP9hAY36sRPUwWljBx/4&#10;85t8rp23iZQ+467KGxkZU005dM7kRCKT2t/8MxH3zbyemC+4Mxv/7rr7riwaXCLh5Bjpwva9cIsE&#10;Um8ffOihfGvWidLX61WPdKLf0+NWp8j6xIyJ1INMONGHyVSnkrSvTgddyrhKW2iBmNzpTX+bbiwQ&#10;v5k3YXmVq4ViC/X05fmtLGReST66MxEIt2DCvxcVP3gC+RZ+vssiIspt/VyTrl25I5/kIo+y+3x6&#10;RF2io1czHjQ+dHr0iScer8lyZZ3iqAl1k+LpX5nEJVeT2zbakacJQ1fwvfmNDssfpQ7bPEu38PAZ&#10;7SPUob7X9u9lvkB81fnAaJ3ZqN4T1HMSiX1YZBHAVF8rpCyawNrW/SSYGzEPYcMQX8orHh97BfXl&#10;ohedeD46e9R5kvd8fI4JcPCLh1zHf5y5uUxqR35lq8E5vJmndA/n0KB80X62+R/6+oQsf565zLyK&#10;WtBm8PvDl7JHORRALtU/0gdLfrDxU7JKP6o2Q6X80ONqzN+LMt2PKNhoC0z35lVnsWAWJWp+Tnry&#10;zfzZ8bXGd529JK1w5iQhOvSx9OPBqc06i2y4RvnQWb/oBA8lp/BQdgdP+dFi/ZY/9CS9eKfX/ATP&#10;fjU5nbpsYl6+2kx7HH3FPo0NLI4JfAc5CGghm+uZH2G35T+yieRM6sDjjz++eShzVOcjV3Obtfkg&#10;vNV3a/FXLXzsqfQT3hZ6CnD9WexwmUxbfwYKvRXYvn8LD6XnHYBv6+5oYCoF9aBYx38ARHKJmPLr&#10;MRP75pdLftGN+rxeAH4r8nKSjPzIzrcxJ3Q/3txU6mZ8uTxXry6Ll0GinNOYZ1Mv9vMq26OcvJvT&#10;dQVjodlCQp1WjL7Qk8ydHNfdc1s5IQp+8JDhyE9bwCd5YwQ7OA7uN7NJaOxa3tJ9rnplbNPnCawD&#10;eE3w+VwF/RMLV661KByhslJzmE6Nei0sn8fWBfcWa8kMLWzOq621ee/mG7Zo1sYJ7NQahHwWwM7F&#10;36ALz65ocUrVZhz+Qhy5qmPomWey5efwqc9CTu2bUldyz09UesaKxovue16+52L5QEE72nW4F5XI&#10;BG1+cJl79Nt/r+sUHNLIEU145e8tJIoXXJTNn/Ix5q7fyUat1179Zr362bjo0cce2zz1qSfrFbPK&#10;oLFl3n6UjRwd5lN6+dZ76dQC3bUsmF+1GYjM4mPL4JV+/2Duk57ktYA/svBtajrxuQkBX2Qvb/Ed&#10;vrqvenL+ji7Rz7fQNzskC2FkVrwnnYwtyJduItcJ8omrBcLFbtBV8w3JBPbQTDel66QLY0fFR/CW&#10;3QSW9qLat/CALvW6FhO1QaGZ7YCDtuHBtcYnwVc6zbMTv3RJ5tpePpr+KXVwqpteDWxx0kJj8Z06&#10;gmbjLvag7LWYgA0iylrcPJv6jDYBHQGdbz3bOBG/kLJ+eADPD0+9qWixKzZ7ptt39PmR2cxL0d/A&#10;ZpvSbRLsDRDRZ+SF39n0DocNJPJ4k6q6IOgbXrp0vjYGsR+BHtVbPAtgG7sJRa96Uzx1/RFfdlBX&#10;bU7ediIdbxGnTx64Rz+6SkeHdBPbshCcul9tVq7V5se3CXRgcwp/pK76VT+a3nPvrRF0Zt5LO65d&#10;Ln0Hx9Rdegryasnw4b7e1JsygvqqnA0M2n/w/ZTvet9+R90Hi58ie300gZ3tp+xx8KvT+OT35rMW&#10;5MJ305H1r3AfWXW7XADyZ2R6YLcKAxQxBJQRL52JwzgJAWEIUiFrFTyNtwbqq/megx1edmrYtViO&#10;NZ0lwppQyAKf4NYNcxlp4gV5JhT+qkw7J6Qc45fmJwzcKefa6SXzivbc+Zb8p5wag608DXJbZmCp&#10;UNLxz2G5n7Cmud5/GB6Gpm3aiq+BeRLGQCPjhg3P5EUfh3U2V4u+lDyGCYfXpzAMu23GGZauolNO&#10;go5OB/j9SHxoKZjRTzmspB3GmaOnHDyckQN8jJ0uhKItdME3OMEDqxeo0bqTVxXqkrvb5W7sZeRX&#10;NJLHYhaRbOGVr2hf5Fr4eLoEFaOcae4HXiUszwNbXNEcp20bjUrKUengcPj1vYtUKA5CUA68KT/P&#10;0gcfeEPXpKtPNVha0sAYOPJLK/qXeLg8Tzw4Eye+ymic869oWYTj3g48jcZd2TH7iSxu6DgagNai&#10;WUHxZ1fH+p5uygq2Of4iboZPuKuTG73zFZ9+6unNj/zIX65dehzoxZysjYBqV17cX+SRBfzsFJxA&#10;RgI5CSNb8Mk9bjbc9gBndCEPPY18+5Wju3oMFicsj0DfOkhsTZrdbhpk5TlxcXbdex0a9XHMD2eC&#10;5moacoPhTz/96c1P/Uc/vXnk4Uc2v/K//2rtDu9BD3hNP1jK9iJwof1I/mluybQbekxWhzu8v/PO&#10;u/U9YG9d+PGf+Hc2jz76eNXT0kPkw040wFHF98KfoQTY4Z8kRFUfGLaLeksutn8yeO7B0i5e/dw9&#10;pabUQ7doqfv1qAuXQVR8+mS1+Pvf/3f/7ealF5/b/Pi//WPlH++9N98QSV3WyYXagln1UxpkUKd0&#10;EviQW2lLO7P4BWnrH4LgHd9WacHRhC8U5cJfTBu/xjE+a3BO2sArhgtHgOT/LAQXE5OYKz93S8Do&#10;wl/BRzuSljg4tG3qV4SRNyakbVUmQV8ED67VuV76KlO2MuXP0DnXKrckdrmdvETLN7CHB/nwNaH6&#10;RQuNE9fKTdlE8Pr4xdPgnXwjR9f5STMgmslCfZ69TG5JrwFd2ucz2ZwCVsMrDJVu8AQX/X1QuHGz&#10;2wa+PWCqPzU6gVcAAz7XobNwLrzIMzT0dZ53r5id9CqfcqEsZbrPEkIhaRjb2gDqLjTP6Vs4qZ5/&#10;GQe2j02bViEywYN80z+NVRTdQ3MSdgAxm6AvM6HLAjxw+lrpZJwbfEhXBxcQU3x7HTiFrtF0uW2O&#10;wHkfPldZcrsUdrcgm+vkM7CEj26Gf2mjw6JhMt/mOvYoaeS0vkYCt5QaGlw/zL5OwFqIWcfBP/Am&#10;HsKJG+T93PVm0lyVmZ/n4jtX9xYJZ5HgJJzwOhG3EdDADYDJtZVNw+14eLfyiwlLSwWqvHVfpeXd&#10;5R+Aw+vkGx5K3kNcrjUBETwZORSu/dV4Vx/DIBoMk036HvKDNXDZd8lYHVvCyJxfr/5s8m/xr+7R&#10;PWPipYoOiII/4nFNsQrwrvF3PWn+e1Ky/Yh8o6st0FM3SpnIMElsDMnW9jJ7MvS7zlhkjRMYzxNm&#10;4qtwpt4qV/zGCvSXW24ZP2Iy5Uyy2UBp07CTkNoaEyHmEXxHzjjMCZIPs/3B/3G+/ng+L/P0009X&#10;O3l/XvdossjCrBM5lzM5bhzYY5ae4DRGYTPV5qXNMUFkYjAGUDZnAozu+Dp6sTjsFNHeU+aHui0w&#10;iWmMU5O7sbN3Mxfk+fe/8Pub3/5n/3fZTPXpVzbycdDR1E28umfTxt8jf3MMFs/1aR584MHa6GDO&#10;RlBnbDZXV9i9OTaLoxbopw012Wd8ZGL0zEH3HcwHqVf8UtXb8YWpe1UHowO05H9S2k9M3XWt/o8O&#10;XkL5uNhB6T9+z8RuTWYmDQxBWnm6FNnLRKoyAw8d3Ua2rcmvWPmRfFuYrfGnFZk09lT+AQ/JiBb9&#10;aX2rCeZmzDsODr7Dc5+K6XLyTnr5mMhPHvKCmzxLhnFZZH92z2RuL1inYKEanANHviy7h/9de1ML&#10;RIFF/n5Th+LJiv6mvduBmjSXZ5njwR9aZrzQftVkeJ+qOj4bgYYW+BeS6p5vnQlifICHNz8wL2aO&#10;pyZ505ccfym+/uVqkaJhpk7rYy75Js5819BdclrqP1rpng2PTWrLTFoLww/7Dpp63h6QSJaaH4Ev&#10;+nrllVeK7u/LZn5zxGxbObYNzhmL6/E1x8tgPmZSNB/Evr6VAMYEYwZh+Jv7yVNXfVxspFzn35WX&#10;/1sNcAzcdRkkIImsDzJ/QRdkw+8KdD/6t/h7I3IKwTUGJZOx2zo1m/nb4mWRfY0TUh5seErnCx02&#10;z5vzo7Px8eqPPHVgIb4DXtyqJ2iv+pKI4iXkeeVwzyPXObS0yXd3vuTVNlhw4pf4IbTYFMEmryft&#10;Rj55Jh5teFan0OS107VYG7wjA3naL/b8tHzsDE3oRbeFGK/BNcfGFvkjB3QcvLiWdJ8ysHFAUA7d&#10;eK8+TfK74tW1FvIiJ3AsppCDxTV42HXLs20HvLEfcOlBH0nQNxHUP99BlmYjjnpGFq58h3LCO+/G&#10;j/J5wW2B+M56KwS7t9jYdckchQWhZFx8YNsJumqcGbkc0HF0Vgt4uarLfKE86tcLLzxfGy0uZAH9&#10;qaeeyFsgn6x2u3Qf/LXRILzyS4JNBHi5cT2bw8jysk9DXMmi+bWQasyTTMvBlyrwPn/MyVq0I1dl&#10;boSnsu/4LW+XoA80W9y3FkHH7MgAgcy1F4na6t3iKLrQTYbu6Q58PkmQRj8C3OyPLQojL/YnS9Wz&#10;5CdreMsHRw8DaxYl4aq6EBjts9sGyg+mreAj4RxfWRsNoku+txep2y6KhuQF7yY9Jd19LZLG3tjC&#10;etGQXOYtlmSztl/4bHRQfjYNWVfJYwX6Z5e+z25hM5a28UaL6k/H5mUsfpUP7KrXKT8B3OPQNPMx&#10;nqt9yhW9ZNbreT77kXmQ8COPMPXjnfTfC0c291hLbDuIL6PH8Mo2r2Te20l6J3htetOn9O1e6xXs&#10;F1x9ULB70XKx7RiJbx8bJ4hX544Dd+qrvgfcYw/u0cxehsaytTyU/thNft7KcJT+CJ+s/gvrMcyZ&#10;mnvYtdfoKt0nftbT4GFjN9LHFkZ37IKc5QcT33irE+qhi29XVn8NLPoumkIXu0CvOlDyT/kLKYM/&#10;42xXAWyheW86Si9wJh+8ZOWq/tAdR8hWBXVC/SPTg6ogeULQ2YMcv16EVx2tEKKCQQiQnVw6/xrv&#10;txOHAMYGOYItnqg8OmeQdqUlPBU2g8k4lmEGowgkAGGYkj6MgmvhJ811pU+eYjZlXPO/AplMuuvA&#10;cI9O/FHYukClLQCIZsrnpoHmbwuZAjRu8xqDjpfm1xNtOsYnJweGTsC2sLeQK7IaRGlQlpwW/jvO&#10;ty8vNf0cYAxQPLmRH0PyCguh5LoYEJpUAh3HbVjxNLQUl0t8yXLh57TsVNCxiyq7GKIyZFIVVOUM&#10;XSyt8Ef/bKPsKziGny09uRHXzrZ1NPIUr1wsIZlk9H/X2SpaaTPqnAZNHnSDJ/iIONO4mgZtAh7g&#10;EMD3e/3F16sc+7g7O8+9cohN4stOjcGljPstbcGl/Cz66cx4lgeetv+u8MO7+IKXPHOdMuDLB47G&#10;XZhTpO4HL927L32EZx3G9GQqzuu0yR/db2bHpQ4SPLtAmPPsfn67HH+hdwZ+4U04Hx/yWHaxPfnU&#10;k5sLd1woHUnjsL3O4UI6upw6H1P1OmXIpWw3V/f+cXJ0Ia86UQ1c8pILnW9iHhpVQecSfDDYgE0V&#10;HK9GdfKwC98P1SBr0AwEdQTh0KgFbU1qgXFX6i5pm4yp3drsIzR5NUu9IiQDnP/1l/5R/GKhP/EH&#10;nFbdWl+TZV1g0iftu+tKH0eRqc6xXb9st0KE8tLLr21+/dd/ffN9n7KTMa9KSr3Q4VaHawds2pW2&#10;4T8uz2s5/nFhfK/cn0QCaxtXZ0/6q67TreOTdr6rH7Cv0iQkzM5wu1qlGhjwB5//vS9u/tXv/zeb&#10;n//5v7v5r//BP0hRE9J9op9PLX+SAYtO2c3U/aIvf4a2BXzhALf9cPxOEtT58ju5d82f7aBCAZR1&#10;H2Su6Yimc7td+JRpCeTAzsufJW7wT/pc8XQiIBgt8CdMe1f05Nl1FnOle5Z33wpwru0XLXSkrcqv&#10;5LB8MmFglEDRlxuDaOG03ioyf/QBtmHBhae1rJQdfofeKcO/rsOJfCF55In84WF4R+/QvL5WPLnl&#10;v0GoNpifFz/wXWuyPDpwX3iq60DHu/6fiZUPCvQ7cA3WtBP6U/opvcmOLJb+jvYBrqSTP5vl8yoO&#10;r4uc1tfqP6wIIL/mb9FtYHouma/kMUVsHMOPPBPgRQM8BWsp1zB2Ni6/QcWqaIFIseVq0mipQx21&#10;xTVw4QiislNx9Rq7PIvHC/7WYcrNda++n7bLUfCWx/X9LsfJO/rpTShNtDJgl3Hk79ip64SmrWmc&#10;dGlD01w7P7hkdFJuRVuSwnFny19xFb+N+dZumt7OO/cDx3Ud537SlMBqsYuOBX8uJXv58FevdiQS&#10;6dFJTS7KZIIo+p0wcOd6AleV75zb+CAee5WinN/aBwRd0aBuo0XdHvgNreXXMPHS9ugqmGCZAfZx&#10;Nnf0AsXiF1J0TgBMn5sYhiYwxJvQM4nFl81E7tAQrdYiSKrrQhcZ9Rhg7HfgbG2APSz25FuIxZcN&#10;Gz00KbpHFtI6onlz35x19Pwtvhc/4h7ugrGyr8l7+ip/jycz+RB/a+zfOlD/eqFhyhSe5O9r+3d1&#10;lFz5jfKZaRnGrxqfNCzzmz0ROa969srCTz35ZMa4Fr564tk8gtcOm4wE4/QGsaHje9eWwGeeeaZu&#10;yPTevG7PBLz5mUceeXTz2muvRS89nonGyk6rPmcexjjGBK0xI7tm3+Rt/MkhnM+k+7TdxkQ1Loqe&#10;9ddNoPs27T3BZ9Lq+5LXBgLjnxdfen7z7LNfC95de/px01XEV3Zr85h5M/pg08atwqOPPprfY1VX&#10;fK/RKVLzbE6rqofediTQJ3n7TlzVh/iCWhRKnar+Q/RRixyLX54NX+Obql5HD6mN7bcDq3xN6mpf&#10;+7XU4KPzegivuhp46DAROfNz6El0+xT4PCS85wRSypmXOAyM03qvic/4Iv2Z3UJl7O96xuZ7GfeZ&#10;11raFP7RRPbhDX3Sbi9rc0Jh6j83c1L2ZnwFGyQzdPBZxvl+Z8CInNjxxMsDvx87Nz/JXvkcrzUf&#10;XPLNKZqiKXQZj1YfK2kmdnPhvatN8FrseLWiX1kS6Tm8ZR5n4QHlBdunp8gqz+0zc4fexI0cxr+2&#10;dDc152oS3o9+Lb75TmTNtaVNrLYt5bfl0JGfNgsP5C+PMY48kLuSkSAdbmXIbNpK7ZzFLKFkmXpO&#10;vhqfmpcKLYcpU/lFJugXSPMINzn/wVf+qGzovnsfKNtlJ+IztV9lzbHQo0MX3ZeMbaTNCZH1WuMC&#10;vP0zUhGB/lWDuc0DfdOzirr1thrbXZ/u1gxLzIBaoR5ZTxmyOx3QwCJq0j39pJtHqYXLRovWfev9&#10;MAcF2BjZXrh8IfaZ737nVf0WN5yEdSWzOvWbvpYFdfjBNl9yEJ8xuiRzQbqxhbFDvdFQ+5yfUItw&#10;0bey0WTpveqLfnxsomCHH/MxRKR+VF3wBoOIC682Z/kesHv5LWBdz/dkfdtTXUKzxVBjHf2Cd/Jt&#10;ee0TO9o/SD2qRW1vRugFvu1msGwieunll+PvrtYrp9/OswXoOVSmvYLPIrc5NXZrMQkd+qV8Vb/N&#10;4lL10yyCWODrRef0/dTHxM3iLd5qjSLlp+/S466l75R4MjT3BwY9WeyDT/t5Oa/Gfj3fcbeoa+Pa&#10;2etnN28fv11+By7BnCP/Tsa94NP2Lg0si2ZOVMfB1zNdg1/1N/yxn332Ezj0II39oMVi/Ns5APby&#10;yy/ljRyvVfvr7Y+f+fSnS/5O2Gs31H1Xn9UgJ6d/2YO+An9l7Ou+noNfDQqaJUwFmGepQmfwlkbt&#10;fp3aTl/Ceo1NLWfTrzXeVb/JzgK/wAZqcSv2TiZkxwfNRgI2WHKOrtFIRhezCFhwkq9CbCCElyy0&#10;A+8FpsNubMM8a8/mWhvozZn4157pw8hTGwSiE/L0rC0Ye8X3Uex3bz8bF30HuuTedq6v4y0dU3+L&#10;hsDQzsDP1tkKePtn6SrtY/ILaKhTu9GZBVuncquORY58BVu2IDqn1+nLxjo6FNDRsu0NDuyWfMi2&#10;Fgyz/FshSKWpCzVmST3EI1oRxH6mnpM/3K7SlSM/MMmOnmY+nL2rr1U/QotNC9LuvueuxhM9KF/9&#10;l9DuRLpXx18L/+qCt6myE31G9df8OfotmJaggr/atlzRWzaTPOg9ztohf9djz/gPdGq3gpM+BGWK&#10;z+VeHH2Q//XUeXRJ94pzderw0IaFrGtm/qr8W3iCS7vX4zw+Uhw76jkYMPUZis/4BTKSF5wum3Y0&#10;NIsnn5JZnsEHQx/rnSwYH2bThW8735nNE+irtcXQh0ah+tipQxeiB+lVV5NWultw8SszFsUT2PCB&#10;UW+UACc+ngyUmzYerfjX3mgbDhi+SEZdjXmIxwQBU440Oxct/Kq8Xs9kp6lQzj6GbJDIieu4UiIj&#10;oTDGpTKYZKpXsaQMGGAiiPAIpwywIHYDU7BDj3jEC/K5Xx4rzh9xcDPWoRtsjm0mzwhCoITBDx5l&#10;HteH0MHd/Soz6kOnDmGw5961K4v4+eEvDw07sgvSgqscHGME6B5eyIYRkdPlLKqXsUQuAoemoeA8&#10;8WMB2HdUrmskEmoXR+Jrd0lwcT7DC8MZHPLSZ3V4Sx43a3ePxg8tyuBhJiTnmbHRq+fz5wIv19Jn&#10;CrERunaFx2t6BPdkvr+vU918gY13gS4EMlnrvOF1RRpdDy75yYlhg3/LLzqV93qcTWpM0Wvnxs3Q&#10;ARbe8WpXoYpCDmCgSaXiYDkw31CeyYepzNVQpJKMTNgxWteTRMPzyELZ6TDLT4aH1yyKew1Lv44L&#10;T0UT+YZWnWVy0uC54qd+obdl0w19NZCBIU/REZiVL7qh89qZncGUAYK68PJLr2xeS4dAHmU6qAPd&#10;EKDvOyGgwiKDBkyjXPUg+j5/7qA6TV/9ypc3n/+Xv7N5JK9R9mrrt/PqZwv65BbPUB3D9w59g5dd&#10;9W7d/dgkG+7dcSYyLpaDvRm71Sia2KATcizZsM3tK5Vyopfjjd8jc+mX7swOrdRri750rvMUD1Yw&#10;atdV7OvihX592tX3Mti3O3Kpk+zonnvyHYx0QnXyUjSwz5a+H3/sE5v/4K//ZPJe2/wv/+iXSh12&#10;hZu0IRffh9FpoEN1Tm3wf+qSAnwEf1YJIr7LAos8zkAFX3aJ6npGxBXGQp/Pa8z/h3/4Dzd//+//&#10;V6VvnTBtlvbI97mn/q39w9j8XBsi2S1325s8L/gmz5/2FQ3Q4QuNQtPa9KxJuT3uIfr2qYHyfglL&#10;/J+MwTV9o5vhAwI+UhhZN787mqbtrUy3+dPldvlPZxm9ip/7waVzM/rruPC6yHvglK9LNP9gN56B&#10;1Y3U///xF//nfF/8sc1/+Z//p2kfUt/iBtrnajMDN37BK8xMTKhj+hdk0f7Zxqr23dOfgJ8sql1P&#10;6rRBfL82Z/JpJ/20q0VzhOo6G5nAF/BaC8OLfCty9WcWOWvRswoolF9oBAt+v9Oh5bSLvZhBR5C1&#10;3OLjljmKyhBQNfnoYWQP9l4mnoq2xPOTFeC+TdjXPxLoJWX3F5rICgx8lKxynVA2JT6/mgBMPviL&#10;zoElf/RvMNVykk7uvVlxZG7QUfrjQ1MG/34GvX7dV1zoSzw86Cn6QqNJh3XYya8nVEZfu/iW1dj9&#10;teyK1z7z1foHW70HKFzwN77gje7FKdvy0eftdke8fxPYNZwlq0SSLQlWvuTVpxGOVp/XMOiavsiU&#10;G1sxcCC74aPpWGwUoJQtywzbsSwxldcgjOCVq7JzlR54XV/SR0kfTbq2fgZjaNA3S86kNcyZXFRW&#10;fZSn4lzDFxjiZ+Hu3FJfmnn8dx1Vzk/fSlBWKDrBjq2TuzZ6+qXq7si4bDLprsKUdwUKvSGl9Fm4&#10;t3yzoV3+mqit8hPXdBRQclvlBZsO4MQjWulrQtEOaYL7CU3TGu6k7K7rPKfLtqXs8roDXj70VNnI&#10;Uij6lg0h5Fu+DMOr0PCXuKR5LhiAxraFoacme5eyI2u8r/O4HxheN9jwK0uJfvJOns7f6TNhKq3L&#10;Lba2PNO9vladfBfnX66oRCN6+RfS5i+MKYWyj8Sq2y2fHo+QhzFhv0LZpEbbX+OuorfQzyfEuite&#10;PrBrHBbZmywXxJfGXRfdiN+NsVrGow91xj+wxI2flt9vZK1P7F5/uTdrhI/IREBD4Q3C0ZdxizZU&#10;EGdyk41qX/mt9qsNX9k70n5qd+c7s+ojn/DEE0/UJK43vJiMMBFqss9E6gsvvlCvHIYDjFKGhwn4&#10;X+4XK5uUj9y1+F+4slBi7EqXxsVPPPF9m7/yV/6N6C4Lgxnn8GXCffmu7JuZPOeblWe/6hTfe+36&#10;zp9Jt0GCgNXDlnUkKj8bDA6h2tjonN573qJtXv6zmZw2/rp69UoWe768ef7556rtUS9MeL5/+Gho&#10;zpib3ZOve4sVDkI8lLc+mQinL/Ni7N7CzsMPf6LyePZdTa/Pnk3+5iSE89GzuqtuTai2KTqhw/YN&#10;2p9+G5Y86rhxq/GtOYEaA8dfZW6wFtKc8moaW+7qvD5DTayHfgtPxpvaK/XaONdrem96Kwr/lJ94&#10;OGci21gsLqrS+AAT1NpVPPc8kzeTXQgfvcBcvkg/KPnKT4VH/pmc+Bz5phw6jKOPQoe5G/0E+PfD&#10;o6B/Uxux8wYwNE1/D9zxd2hST6ovEN0EQJWFw8/zLOgUf6FHGB/vHs38Iv8I1kysO/0sTr9u+oDy&#10;V1/vfL/Cl47ffuud6GQ5mRgfKbQe+LamSf0c2Zo3orvqJ2WyGMl4635KfxPVQo02hq3RBf4FPJAj&#10;/Xf/MyfIMr8oTB549AN50PL7NRHsoEPbUMUHf7qNBk1Fl/LSzU3y8+o7WdAzOyVn8qQ/NPm9kYWx&#10;P/qjb+SVz09UmTrpHN3AuW5X2Lj+OX/jxNjQiQf95Zz1hB4Dy2W5Jn+0s6VPuRoTdXLlxeuEget5&#10;6WqGcnLovsbku+U6IFZw5VnDrjLJRxZhMAu9uY8AcxeazFSRefBAF7LFocdv9Ho2C6xkI+4gNn2u&#10;NrrHr0Y+7IUNJin1IHPmK77YHr0rR4Zst+plruxPm0E/8rEjceSdldjtohe/wxecOZu6FvtBB/60&#10;D4f7M4cb+BkcHuc1qnDho2WQ++StjSk5y6XfIeinoUt9uZgDHHfnoJJN+zXeCz/T36i8sQv9CrS9&#10;+eYbsZ0rtfBsgWJv750ssr629Qt4qTn32C+5ePMo3Jfy9pB7cnin7DB9Lnj5DNf6REF4rrjIgc11&#10;W8nvtfzwgi3zp3ioehT6vZXBItNbb79WJ2X5Lqfu0WARGg3k9VYO3Ogbs/N6fW/oJCefShDf38VV&#10;LnOb4VMaG38h3+tlD+rVpXwPGj3th/sNd5ejm7vDm7zqm3IHodXhnm/mk1Zf/vKXanHtsccerVO/&#10;T3zyidK1k5k+16CeapeMo89m7caz9kh/DF9OZpt7q3WAGKh0dgJPrY/kuutsRbd5pG++4EIWsMDm&#10;n2s8Fhs9l1f70gd+tXfll+MntQtkxg7P5bXE1pFq8a9kzpf0a8WhszB2KSdFJ5j/pC92Ct+sJ9EF&#10;+dGd9hE89sG/WDhVxuJfitRJcn6Tbu9MfnLGB11o3y7sZ/PF0tc25hZuZh6IHOAlF3ajnsivnPr2&#10;RuzV64S9Vvyu6E99mzL9/VrrEH3qMwlNY+imD3DEueJBvlfffaXo9vpyuJx29y1mr3Lu+hay6Sg6&#10;Y+vsz6KtV63PXAnay56jLHJgW/p5pafYmlPabA5uQb2ouYmodxaq+ZFwX2nk6N5pXIEdsh1+hMzZ&#10;P16r7qXO2nRBZr7PbBPcHdFn6Sb9CbpxYAo+9JLjhPJzgSXwcWxl9EMW0umZX7JewGfMprlqQ5Ju&#10;DcHGpAl0oY8DFzrZo3aGfPyq3V/lV1ePjttPym/8pjy9apPRIR5tNfbLJycEtGgXxxeLA19e/jiI&#10;69lCePY+VXjjzddDV4/v0ceeS2+huRdye+yWyIpHJjxwq0vwsWm8+1WdBSc+fPgzV15yTd1UB+Wp&#10;Z/rN/YHdfzIXkhhiZQgwHQvCsAuH82EkHJQOzyym4YIjN+gjeAgEMJTFPGcD1kEMRqcELgzUNfiu&#10;R2kqgDjCm/LS9wMHrKKvUlqoGtQJ4yzlC8JiThrchALmKLnyJK1gi48wGXazP0Ju2IOXsLp8pltW&#10;AABAAElEQVRc01GD3643FV8OYeGpaMJ7KheHMTDAN9EgVMc2dNnFV5gW/hiAxqEqa5SGNkHDH0BF&#10;M3g18aTxTRq+zi4GWDKq9JaZsvKb7Fa+mMyVDuBhvALn6t3qDbtpd18hSHSyh8eJL12FvnZceOLA&#10;6L7hkLt7OtAYDOy1HiZujNLzWs8pDlo5iq26E0e24IMt3JGB78Byrc506bxtTMXlkN6+/FZVZnk0&#10;0joLBmnkUjZC3qWQAlv37Kx5kW2duOTJZXiSvs1D3PlXttJibnoXnuhWmrLo0dnAqzKCuAnTaRn4&#10;ygjyymVh0SS1wRIHxfGqcwKb68VDTw0TnrkX2+H2vE3qn+W1qAq/1XkPImL2WhIU6TD+H//nP63v&#10;xnwyrw/yijiO36LMXekw0O29991TPHLs40PYJd7ZeMmydNNyo0/ysutGYJ+Ns3fplQ7RE/tS1kIj&#10;mVedWeqw3V0VUtDOTDtuboZmtky3GjsOmq+0wAuWztSZM75lkk5Q6qCBL7w/+qP/ZnXwfvVXfmXz&#10;jedfKN9qAGDSjF20nbMtnf/YdBDDM37E83dzuJX+VUzd7mWH46ubf/Ev/vnmB37gB6Pz83nd3Bsl&#10;z2+f76kDu5IrbLvI7919WxJY+6tvq2Ayb33mhxScfHDNT5Hxme3eOk18si1BXG752lz4hBuZ1Lqe&#10;V0t9/vP/MoOkyxn0dtbaPZr6eT11viaj06lXz/jLHhwEW+qkQcggGDRr/+y+fH/8gopb7SS/jZA8&#10;83XaVKHb0sUKVfIlTyWKPvV6gFtkXczJ3WV3frTbNW3f0IZuvsxv4py+rwkFdIWm9jcRV+D6GVCV&#10;0ymC3C60Ls8fdrlZ/Sd9kO6Tje5cSVb/SiAHgzIbgugqhAS/wRM/Gaz5zcRHyS/lwUDvGmYvzLVW&#10;wJyA7u1iG9jBcSYDvIENBs7qSg8JA1ueCev7iVPmdBg4dy+vUAuiyiK+BhHhzX31BRZ9zOcymtc2&#10;Sn3tCVU2ghw9QdsTfXI0DfLQktOOzZs8Dat53ulfqc6TvGjIbPH2OfS6HxmEWP8rLhCgCMampR8a&#10;P5gTlJ/JhONF1gUkGXY2KPdONspUKBTdV93SlHxwCuLO5BuDdFw8F9+VVDS7E7+F1xEt+8VmRPWg&#10;q+tD1/WUW8YueNfuC1s4C9/zrN8Oj7wmF9w3PVVsS0s/3foXN0P6tmziwPcrWEuxuZ/rrdBuHzO0&#10;Trlb4N6+WMWyixNh9JNI8AzIp15OPvHkIbT9LHysyjZN4X6RlzJFX65hvMoW/KUOn6a5MvjT5rB9&#10;PH2zhVsJJe0Bn2uPO6GcfHVdTND9uaVxGBkCI96zX9l34pDsmV33r8cf0/+G62R6IzGRM7DW6YPH&#10;VYBzrnPvuRZtc1V2QqWXyw2d+prRhYkUY6ex7clr/B5Oyg/t+X7myvaVszA7YY134myw4cP56av5&#10;fpyJI31d/Wob9LyOuOYH0pfXlhjPuFa7EiD6sic2IQen1wm/8+7bRdO0Z4Pv43alV3JnP2xtHUz6&#10;WvhNhsoj31pHTOZoeUXm2GWVD8yxOa/uFOa57svPVnTbTG7NAdW4KnSwRHZjMs88h7GUidjnn3su&#10;zz2fpG39OAR1pPqG6cboe8y40qe5/vAPn62JbXXCJKJxobpC1u6rvxn/ORPH6oLN/nyC8bw+qGCy&#10;1AQuX0unV2MHMwF911KXTITqP5lsvG5yP/Xd5ODMI8FZk6fJwxZMXpvbsUCIbvN1BRzCsjn9rywK&#10;m39aBX2XWbwx91bj58DTTyGHvZx0PJvvbpa9xVZMDOtz+7Y3WmKhgelkXo+L67ughbr7Q2DvbLg3&#10;ADbdNh3sSNTv2Q/cWhAP/WDXpLLxdeIrRFg9D2lBtQ9K1Dg+cqQ3aTMBi66aFI+u1kH/guzisWo8&#10;jseSX3gX6Iz/5GcFNIqrBYPwaCFEmYaD/pWcq0T6gMExfdXypYk/E/r2QicbKf9cfYuWUSCUHOU1&#10;B4KXk3W/+QaenZW+FnrRLtCTtklZ0GpsEBkat5St0GfmMPhyeApH5HV0lEWoXGcB4p58Qme+U6mv&#10;C9cfff3rtfB1OeOoJ554vPDBC27ZQHzDEfu+3nM458govNLnjLdCYU2Cu+4Czr/zAtnT0c1shvF6&#10;UZtcHdARLIzhWx3LBySb+MUuyb3mhbLAc5i+d82PB06NHdd8k1vGnb5dafG+87Wvn/FobaoMPBt5&#10;6MqmIDq6dOZS2UbpkO0l7EWnbQfdN3CvrVbPhMPY72E2rs7m1x6/phw6nATOmHTsbey+7FrhsBkz&#10;Smhea0Epfoiuq68SXNp+rw626WSXr/0oWi5evHPzxOOPFw6+Yl47jR542G3NeQbuiy++WDDIhA3N&#10;woh7Nm2uVxl+ytsdzSGqk+qFt5OQ1axvuGrTyE1bS2avvf5a+WeLmfr6AYq56u+4Wri0EGNOUrr6&#10;aDEQH3TSJ9v7EJA4/qoOdJkXjE2Y4/MWmEtZTLbYTMa9wNaLbhZ/zXkKfKzFOG+TeC6vfH7huec2&#10;D9z/YB3Ie+zxxzKf/XD5M4u63Yd6t/jfq++btz2SBVuygIuTq5kvNs96Iwfh/Lq/yh8USia6DWXH&#10;9ZRE/iHysiZUC3xZFAezX0Heb+lr3xIQwamsDUIjG2BqHBxfQpf1WvFc2RPdkCN/rv9YB3QOove0&#10;RWBpF/lYZfQnaw0ouiK33hBjDpnN3Qic0BI6b55P3Tzq+2p7Qysmtb14lYd+qh4HR7x45OIV1v1W&#10;jpYb/2jxrRdvxdWhs1y1Z0Lj7+dp48AtJEGk3T0TWveCH3/sFpxacA3sGo8m/7lzvSnm3Ln7CLDK&#10;g6P+yw+ef+zZguisyZFLLR4GhxYKvfoB5oGWYt0WgRU+ClbysXn6qPY0ZSsEx8389MHBvHKcjSK5&#10;L/ln/oxOyZ7eveqefq6lnlt/2C0Ip8zmUum0ToWnrgwMcMgAnLKtwEYD3iKYehsYXfE/yqBBqPJZ&#10;aFZ/tuWU9fNPk7YEdafX1rL4vEqQd/QCxvhec0TxCLUmJt7p2nrF9uInxPnxS9P+QoXGauOjEzog&#10;FzKFu+wq6YUvefmY9sfmDGIboaV+4AS2IC8aD0L/4Cz+8JgfHDdvtF+ptjv51Td5C98CRz9yyvE1&#10;0l0PnXDnMwmoACK4HEGfdkG8DpLOiwput4sFDYY6iDg+eTBDIBgjZOk6jp7lafhW33eDDbt7EKoB&#10;tOjJKW87bhEAYapoYAvDhO9itkAqusr36dwW3nS0pMpXgqY8gl5CCymCJqz88n+B2cKffK74kl8A&#10;Gx1C05Nr/glp+yuUAeZemclLRl5J2XJpOVWZ5NEYqrwq6iyuF0HBQ5Z98qiNFTwwdDTAn0pf8Yvc&#10;h66mxt82GBwog4fqTCzyIN6iM7BVvi7f8COZKoOO0QM51qBi4a/htfGjTb7q7KQsfdKh+NOhcC40&#10;SUObnzBw1robPPKMLsGoCZhcBWkWz1yHjzfeeL3uwSz5hh4nrDlatB2k4yPNryY/wmvBCv11XcGq&#10;iFN/Bk/RhIwuts0FzzgLeclOBw8/xW/KtM0wmuZd4aFJvZt78SX/6GB4ZB+cgfrq3k40p0gF+L7T&#10;AzlMo8UX8N7IviMdt6eefnrzl/61v1SntL11QB2xe8jutbfyYXl25htXUVHVBZ0BDaJJKZ0pO8Xk&#10;LbtIPSNHoRoCthI5wl8OOWmVLzbBbsm5GuXU3ekwkydaBw7Hq4GST7wwC7/8KvuyE7bgVl1onffA&#10;yk64C5sf+uyF+h7U/dnJ+Llf+9zmd373d9N42Fns2wDqu7rYuqRftsNnFSfUe8reioiP0J+yj6Pr&#10;m9/6rd+qdkiH8+jo+dbbok/srm19ff8REsV3JCtrWc/9+KY/LYLBmwCHn3oRrVfdksZn7MLuoe1n&#10;V2e1KfyMV2/9P7/3e9VRO5+6puN6+N6NzZ1JU5/1X3TSr6UzC4a6bLCtuZ9XrIy/4A/QVDvrd6Rq&#10;kIqk8dkelFnzc3rxJJV7x0buJn0WPSWOnLc4Ezc0SB8cXba3G6JB/FxzI2u9ogd/NbGQdB1+cP3A&#10;PBMZ5KHy1p/1fSKGll2Gk3fbwUjkDj9cAtjrxZGKxPtCF5zzxo3BMb2IoU8Z9+WTA79tAojgSb9T&#10;WwuPUDIPG643kz6ywE6lFazKWmUGR+VPpsnjurs/KZouffKviVn9KgO/6h/nOu39wOn+1JqOlj9I&#10;w/tAHbomrU4vghga13mHTnHkMX0+uAavtMlXV7JPXCJ3edBbsHe0TPnkSv3ZnVIqGlN2gnwzoXuQ&#10;troGO0k0yB8Ya5qVKzoWGJM2Omw6TvLJnk/Eoz9hymzTyX/hRXrVjchCWxyIJ2CgYeoJO5owNHvG&#10;uzA0Ft2n4qSvy3heB5TWgNe1ZNy0yzP4hw9xg+v0vef3C7fDD474Nbz3K4+OdThdhk3zGesgT//w&#10;v0upsot+iveknYC3pCVyW3BN59zPdQf5/e+GlsmhbAXXoGn76KjJOzS56r+7ju24B2PgpFu38No8&#10;a1/8fEtXmP6b/HCNXvUdxbG9HsC3b+QfJ4/yxjeDy3V+0oQjY+pVfG5LfEPv+YPz5WdvZMKm6TpJ&#10;Bx87/sHEgGP+8invih483+4Hf9OXfnTaR59KMYGvbO9M77ctjcycDHMiUD+e3YxvMMmmHvBR2t5X&#10;X3m1v5Uaecn38Q7s1UYsJ2rb17Y89zfPfP/314SvZ20gGZI9mxMnkDVf1XZTUfVnSc5kXt6Kwi7l&#10;Y0dLXuX9wBNPNzU+S+ka72ReZGyTnTz77LP1A1w5cz36TNI+6sE4bcLwa6L+a1/7Wsbkbefq5XPP&#10;PVcT5k78elWpk2JepW1+wGQoOStPHybA5Xs9CxCeTZRqi/gjaWSsPTUJrpyDHJcDR3+LLp00uTfj&#10;4JrQjQ7ZhjJC24j+SOpc6Z1fouvFbnK1gJS/2zLK+imLX//QJSxgt1f+xKS9serFsznNnHzw45EN&#10;g8E2jNeN4Ws87hNx4b3muwKbHQoWtM/Eto/OtFzElZ3+/+zd2c9v53Uf9vcMJA8nURwkiiIly7Fl&#10;G3XQJA16kRSwm/SibdJ0QNHmJv0n0uug/T8aoL5IiwB2Lwo0RQOjTdNMcAKkQBOnBWKnniWKgyiO&#10;hzxTv5/v2uv3/vjqUFbiJqAorXN+7977Gdazpmc94352FtMstDmGdTeJ1HfGr6KrdIYwNrs+qfnY&#10;ctLYw2YT9iy2hdyDJ/iBtADN8PGN0pLBzHXOmL84w++5n1Q/TLxa6Hnq6RxHGxkD/JH5+RwC2r2A&#10;seWtnD3LZ2GIDpWJRuErd3LrXEUWeHaObnWIfGnRLy96iNR8o7q8Mll9BkP9MTqFAYsZ8rJlYfLC&#10;+WF8hvER2Tp61qeuLPA7YvY3fuM38t3Hb3as/srLr4TnaUfgsxhH549mIzw+SdibouZB9GODvPiV&#10;oTxvqi2v8n8aAR8ncBumeLxr4RuoJ4A9qxYgaiyIcxQs8MZw2A6/0XvsTVKoLSTIoM8snMz1XSs/&#10;C850dSAmN2/weuvLtq1791K/8o9NNF0Qsqkb145FCbQm/9oc3+HeEaXePATkf/3YaHktxzdb8Lp3&#10;I3mON4Hx1fzoCKDhmjfbk8Yk1d34Jd/xxQs/YNHQpgZ2oE6x7bb9odNC6I2nsiEmGwlm0wf/xtYs&#10;Ro/N8UoP1K/k8+YqsNnF9+jfztznu9k45vdRX8iI7R7H7rPdHn8d+ZGhxV9zd47jfyxvNj75VN5c&#10;z9HW4tC6MrFobNHSAjDwgk0X9g7bfO7559pH8XaoDQ/i/PhpoG50k1R8zb6YszInW3qhT/x6Vi5Y&#10;u+/bg54jN37DW73f/OY3L779xreb7pnQ9cwzn6s8LfKJb7scvQi3tgLI2BwxH9SXulLOliU92uab&#10;yvqttb5TfBEkiG7hYYveer0VeT2VN3n5OMeCz1u/jvh9or7C5hrpQW0zfRhpAF9BTk6XXSAz603W&#10;NfiND+4dm9dTXkIrk/WhXdhiM5nLJ8/WE3Xlwaw5aCPpl1/sOklkG4Yqx7W9+kxtS2UybWE3I4ZX&#10;9QbN2lf+b/te182HHHKQjy3TIVlqu5QhvvUtV3qt3BLet1PjN+8+Yh53Tq3MAlzLJ4PKKLzfukX+&#10;UM3YXb1hD+2fJ5weye5O6g+5d0448UvHvZS7+dHTTWHb7io3cq6PSTp01DbCC/pbH1uu8sYeoaMb&#10;NOD54kFkELotbpI7Ov3UVceqvx0bhFPb9OWXX0obZk4+8/HRydKjLHpjcza28Fsrp15TKP1wpubp&#10;Wx8OWWq/6adjz5S7vGpLz8OEq7tdhA2fyi6tycu+gFMrlE1P41vje9MX4oeh/nL6UJV94nfuZHE0&#10;f3gmnz2ZCl21+ZaVIvOP/rpIrv3kL/Nv58Xarh904Xv7MluGOq9cNAij4/YZEg4XTW9/QjwcoPnz&#10;LIGwxcGGlH/jbvxJbLGtD2LmTUI7QKbRtfOXcTz77Oc7SYIAxN5Nw7CdzC1MHAebP6eCx1BSECOJ&#10;sjlI+TCAYAMEg8Tbt1OJ7HaIg0ScePjseJy3YceBlav82TI9u9e4uWrYXPP/YwDX5tmrsIcBoS1c&#10;3kOo0wX3IJ+KJjRl5980sFMRpGFIu4jEsVYZVdwYnThOiGFKrwGocR20MiCDY0Zq4KeMyiYVglzh&#10;49TIFlRmQW1hGCAT3qFldh8Kf3B8WyUIxgAZ0ZFO2MKGtcE+9Of7zSeZ8KXbqcjOSPJcOcub5qr6&#10;0MkfWT3EMJNKWl2dpVv5ysAjh7u8SrcyhVNZ9D1yjTlzFIVxgsqUn31ZADTBoFHqrqKjYW6nOI7U&#10;AvCWuZWxdB08kTNQaRZOckjADoKVKZ/fwt6XzkO+7chxRgH80fMCvhb3XoVJt7LwvOlwTR6scMGO&#10;qdfeeL2Ps5tyYz6dV3XhXvQUxlMHHH+ShiOk/pE/8q9f/Ok//e9c/NTXf7LHWxgMc3z8lA4ff0L2&#10;97PDXWOonr2N9xyLYlLXUVh0R+d8k+tsYnF0gkb28djE8S2l6Cz7AS+upeHt8RKJ12jqKNW/hJ7W&#10;8aNOUjHfCHSC7KDb3YnsFH66r97i89hqMoy9R3/qdJa42xBrBHUi/9Sf+rcvvva1H7945pd+8eLv&#10;/u2/W/7olXwGV3xnTLCLIsFh0nDs/lL3Jegz9ofu1GUTITZzqMfqGn2q2+sHyGjrDBGc33/GRPKp&#10;ZOeqvOnj+4HvNx1cyvBTF+uRc/8wOKeFfaiHbAa415lVf+ySfSsbND7/tR9ro/naa68Wf7+9ZOEn&#10;eXRC0z2cRvUoW9sXBNOJVteDczt9Kql/6rUy1z7rA1L+8tsFqFKUYg6+xPHtdedlccqRTI9lWznP&#10;eCyu9EvaNO2ztPUPnFR2QOuTyQCSZn98G5C2g4GWqyN+2QahY9NtGUvruYyLKH+uhnn2M4DXl2kH&#10;O/hP7Vfkw1cD6Toh+SDtYe4NRLTH+klXAd8rx8osJ5Dciz7b3pFh7sl7dS//1TyzkXDKXVzSLQ/s&#10;BB1kt/GLI0Wc8OFL+OabNJfxjl5cOKWJYBenEvLUQcKGrd2xH7/BeZln5Udl+oDFi9bjt+W5Piw/&#10;W23axONPmsUhD9h88zRyUReaLoFLq3Rgabx6335t5LWw6S7zn/Urj0Qbh88F5WxZwoqH7R+weRKx&#10;Qafr0ixAOnj1bSfP6A7uTVfcSed6XuYJ4YHHcycGzotsFSPVkdlOMDfgyh96n/o0abd89JXG4L13&#10;5QSARTG0T74Ne9h1Zbi4XeXd6+J5WF5hV/MLO8flfnFtXIIaJlz+pqG/w348Fw5dkEEhaR8GS6+4&#10;vV+6T7geljFh5/FX8wbZd+VavCLcbx7P57gql8SbTBVe+zyrH9IDLG0+afgVz8OyDdYzqQ6fOO0C&#10;21wQhkrxwl35tdLGbyS9sBmfHvlsEM5G6S1XWfVnBx6bspMRYQlXf5PPsd75vzxPecHRtnbCF9/S&#10;5qoPPnV8ZCmNskwu0LcxvKLQ7L5lJ9/R/Jxov50FCm2BuQF9PZNuJgOD7Ly4H7r7HduS34LFF2OI&#10;H/vqj50mf0x80eXWscPAOgnafJQADv1sutV37Sjt5mEWaRemXk+m+bv6FwfYiH64CclvfvMb1duk&#10;VAx/epS5gZ/Z6+G/zvgjx9dffy3zZ8/nM2N5WykLEW+9ZdPy77UOOOLScecWgS2A9bhlFTVg05gT&#10;yp7MZtef+vrXT2NN41xvWzZN+kUW1GyM7kR63gpzVW/okj3oQ4H6pjzTX/1H+gwmJK8Hh4Vj6qSr&#10;6jzpS0XtBZ7jFL3D/nzDdu2Ascz8RxYX1rySWz9OGj/zePzBRya+Qw+/wKFp+9Bp4Q994lz5uPZP&#10;Svm0r+Pfho5ze235yTd4cnpe/If+UEnH9+GPLXg+9ij/Ob5SOJpcfaZr8MeHxv5l3vwh/5JXcokv&#10;NA8m78pAmfJX5to4/lLG8GjBXjp87ZVsPBdS0GOPjU/3XJrqj2cjub7DqS0IHj6+/jTltYzk2TfO&#10;4Szu8ATwjI/aTMbP/dahxa3QV7+aNNLzt+Ul2Xb+a+nDF5r4m31rEm4635d5PFtw9L3HX/9n/yyb&#10;d17tBvyvxDc999yzmY95rbTaPKsc5ePLHMlF3spzQsGMP8h3aPFZAE2SN1E/7aDOFI6Le7a94WTJ&#10;Njxf3SgnLRlXLgceeuviQ+LIvvVFuiyq+kxFdRM7UEf4++qZvQXWxjxWpo4pP+qVeGWdNsa2Dsym&#10;DN/wPbdpaR/JizSr/9IfpD55hgYgrFCdsunRFXpCSNLGvrJ6ww8BC3XwqWKAXZKUBTbzfuL8ahcS&#10;BAe769uNsRVzuOqCo+mlW14twFlf8CYuXPrja8fQ+D4umd3NzwIcP9xF3Gz4fjvHJP+/sVky0fcw&#10;PjUvgC464A++9uOZk/NCSRY5y3P4/nyOs7Zw/Gx8r408yuvJi5mPcr9zdsr1Hdcdb6GntERvG4YX&#10;9Qndb3/nbUlqKxbK+bLyk3jgOOhvfetbF6/lWGlvT7/8yivdIDIb6OatU3XaWoE2xALotAfhKOmv&#10;Z5xMbhbt4O2bt1k0Lu3BTX7e7tYH1SefeZYW3T+1vdzpi5gjeSa8Px692NRnLtWLguShTwDIVN9A&#10;erKEr28/hx/ztdoeOiAD/RmbnPijj66NDtmkOVvQefPMw7CvB9lcsL7d/MD0i0Mz35ay2BqfBK/y&#10;6HXsZTYE1c8HpzDyoYvlzbwu+U1/ej5BqSxl0D+cQ0/qUp4795MwuPBJ9/IuHUlSWbI9n3gC2kR0&#10;m6M2v9m1s1QrspJu5xTqBxIOF12SD/ASVApsmdYP6BVd0uP1xg0bq6aeTv+eP5j2YNeM6sMjfxsc&#10;7uX0Vpup4FDW8kkW6pb5MjYGrKmou/CLl5YtvZuF37fefiubMN6qXd3Km9e+E/74Ld94njkepwSR&#10;pXVAwEf55OLIfHhYuuElc+UL8wzcWy/iV/DedbHQ3vm2hK0e6WJ1dmQ8yeT8mb3fy9iHZuCat6kn&#10;r3TWELSxeF5fVns7HJljrit3NpMy1z5CcNf31AHxlVX8Cj6WRvjrq9T4qAuLa5uVU+pyIcRFOifc&#10;NowtWAthv6AyOvxr5ZR0J3+aeLh3PkI9un8z/tUkKMZUPGDhl2HaWVDDTJh4BqNCAka0jApXsGfX&#10;/W289IRaJUdAFIM4RsOYvhOnt4PCfgPkMA4711TkSgaSAze8u8DCWX/00eyAVO7glvgwlJQzR0DM&#10;88QcgmoaHbN9vmJkIvKr4s74QntyyN0mexq+4fucZ+F+HEwrZQQ+zmEWy7fiU14kN6QFNz0wEOUw&#10;HLCG7Pt893ucw9CqPGnxTj5bfqg55RF3nk4cYGAaWAOBh0GNJfjXkKRZ3cIx3I8Bw79l4HlkNOkZ&#10;+NLgunFb5nZAT7iTZtMbRN6KA8Hjic9khGPDHJGhczuNv52K00HHm00Fzz//QvFtI8CG2Qm7SEQr&#10;IOchHE6wtLQyHqpZuW18E+bPytzz8ib/gvqxkygrU3EtT0egeh75tYzLrKVDfjKUXrxvzyhTvuKt&#10;vKZs4f2uQ96OBext37JqwKfwjwFmK1JoW7E55vdnfuZnLn72Z/+18skx48X3/uxe+pyE+Y28fefm&#10;nR7VogPFDjR6Gn7/fFNE/fE2MJ/Wxiz+zQDc7/EsBMPDJm6lXPgTEEnbDUlgFJJf7mcy1o7VI11o&#10;QD/dDC3IGgdPZ2xwYetbsDSIrh5LQ23g/8znvtTvQX396z958Rf/4n958ZVXvnLx3//Vv9pdu/Sn&#10;EZJ+GqAxkPElBlDTmG45n7WrdoJuyPh8wZc8zmHlfx72o/t/+RL4JLmvD/yk+KXs94vfdK7STvq9&#10;Tth5mvN7NLCbqwCHTqlNHv/LX//rF//Jf/wfXbz8ta9dPJ2OtV3FN+IDblx77OJ2vsFlIMz+OjA8&#10;lT+dV8cV242sDV8fcJVv4WxV+Mlmpwrz5m1Htev3gruT/0nHt3E4J/fTLkfyH4xopbac4kiH+IR7&#10;49BcLP4EQWjE97abrp7bx9PPUJ+U2zawJQ99fdZfmLzynP/IZkE4OL9uWuErA7SuTBofTu+3vb6U&#10;1TkOecGGLe/COtFxyPZBdv+CTbc6Eaa8DfcMh59JjXN8/LR0vs82vYHLtJPn48/6aNKf45h0g9+g&#10;rvzqfK+Mr8gwvZuLG52ARRkVTH9nB2/haCLO/i4v2/mvPtnMoYOlx6B4ih06zzfySZPo4fewB9n7&#10;/dLEdcIq1yRomqXrk/hNxvK4/CPXYBds2F6Hzku+PJ/jlQ50F3ni6GVtdm1Hf0od3rR7bcbjjzxL&#10;f8uOMNjs6sQgspPfR/mbt2lDw46LNvzq9Xz8M/odXqnsYfRcza/+9v/Br/gp++H5r+K8+vxd+M/w&#10;btzIfp/+YNdOuAfF0rF6PL9ikC1ZlDznlfZnYmdsMyqoDaBo8bkHnpfu8/uJ/eS/i+c8r9T7XPs4&#10;sm/YxE+gwb/w88kwdZ5Y0d4BPNtp3bvEK7ey+afmX/tyPeq3PLWZpNVKLV/S7w+e2iq7NVGZvqCJ&#10;pE42HDKRNrklPeGAy2/HV4vD2Nn90DQbgHufdsy/5sNf/qlfGUWdcG6+Ka/FdRJMHfjwgzm6Vn6L&#10;FCYBjfv54Gk/Ww3bJ8a/Pnnf3kg82RrDmSz5IBOR5iRA2ZpifvQ3cgV0wGZ98+2FF17oBBn5Vc8J&#10;X93QQxTX594fEtx4j+53LmfGplPGpnHdvGzV5tzzfM0bW3yQuZq3MvEH9CfYAzivMw34jP4557P9&#10;vdQb4O2md96Zb7CybfZurku77gSr9/Kt4KeffqZp6c+Y1XyRYwfVH2+k/W//6y937Goi/Im8SfP5&#10;HLnrqM+XXvpSZW3hfX2YPDZK05mw7XsqgC79uuiXOucYac/tv8V9SL9p5N/fhznh42b4ecQEZ/s6&#10;kxbOlnPYhPsFftE/vsaYDYi3UGC8rc01ofrBd96vDe9coDQ752jsbC7HOFf4/ti/exDyO8nKF5oc&#10;37fHpg+X+EyMf5QXVoTzSYA/NxG97XrHl+FNGnMrcO/CKJl04SnFKevkt/Ow9OzcXGWbeljfFhzo&#10;2bq6cl0ZN29kJJ6PBOKM79UzddEChr5PZZMxsPL5f9+KvZ7jm9FIDCsLV+VsnzeiD0g/Lzh4AtXN&#10;kTYqap6JudQruhYXm+qbQuSTfGx9eM2CWl4oeeGF57Px49sXv/1bv1m//cUXv3Txkz/5E+X/zWyu&#10;tWEbPjwtjXiCw7PFgJ0fK+6j160GsaEfNMDXOeBxYXnuM90d/DVPsnnmH7qImkSOcyY38DE80QF7&#10;4UfMRVWu0YU3bT/MW5PexBPGj3ib1r3f9BliO+lLd34sba43a6dfYQE0Zce+vBG3NqCcfuYsekqh&#10;DWfzQBp5Q0jx50+eExaazxcQpZcWKyn6rK06fI7NZ0a3pfHoC2Zcpmzj9KTqHDkeABvvsaxZuBZG&#10;fvN2+dS5KWvs7atf/WrzbD31YAHtncwVWrT6IN+uV2edkPLhh/lee/of3k61NkG+v/ZrvxYa2P68&#10;AMeHv/jiF7O556s5mfD5LnBZ/LRApwy0OP7W73bwoNW8o5MKHYEs3phFGWSvXdhvX/OJcFiEe3Ck&#10;NV9pk7qTBL1h/F7aE374qac+d/FcNhc9nUU2vqsLhKFNnL6U8t/Ii0BOSDDH2HnN8G7jhjpHp17m&#10;u/3+7TlyOvTwiwVyPszYvLn58XlOnQ1tfKLyn3nm2eg7L9SERv617Vv8NUvWByC/8VNje/rKb6fu&#10;a+PIF2jXyMECvqOr4asuw4u2YKsTksaOk4l9estcfTn8J1y7WDi6Cy/JZH0ADuPwB0e/hI/1n7+F&#10;Uz+m+UPf+ibrImRvg1bLTVnqTf1VEKpL+uLkDNRdslo7mzqdQuBPejqFiz9ue5QrOwX43HruGGs/&#10;IA9ZqwddPD30UF6CU32tvz9e/HOEvnZHnZw+d8Yn0an0ZFMIPXSCd9/KLc25omVtZPmV/g4+Q58w&#10;eqI79ruK0cbr+9mY4M1feNmB7wU/nfl1ckB/fyp/oHwHH5xw45M8PZ+3sdJ2UZaPCdjQBg+c8xtc&#10;2nJ6sWEoGihOL1eSAXruJP3inrWUoQcOC9XoQQNa5FMnV5fty4Yuc3OO9S99cKZfxMcp19jtbk58&#10;Ugb9G/NV/rma/yitofvDyM3mi9KaK1zkx3aS9ZQnGTogZOLdqBfadp5r5Dj884Z8Bvq163D5eVam&#10;tPRVc8+zxd9wGD53/dZ79QGMW4xAtA6XKwSYX0TSCeeQ0UeQ/X6wwlEfKKOJdEWEH9h8cCNQPIF/&#10;hOCEgXaA47jinus4OA8V+Y037WhUjxjr0AfHvtZNiIxHHJwUADhCjSllMoLtFIqDDw/TwcTrGObs&#10;WL00Lmnt8gDL2967ommPOtqy0aOCOI5BnHxotSOnFT30VYlJ5+0Qir0fPHCdl0F2jF/Ylnke7754&#10;wtvCOpF1QnCuU2z68FljC26TzomObQT/FHHI6Hg4kM7Z8RO2NBV/rNOxQTrUFqGQoQOHJmXpwLOf&#10;cTCjk3Me3fvZ8QJ7cR96pEvP9+6toQ4xo/9xFMphgztoej+DKceKA7uJOgERueuALmyZQwedBoeK&#10;GHqVt/Hn9xzsgnhAhsdNdToiHLtpPN6ONOgEdLO7L1ZGwjUIwrdMtIClpXUwcp3ACZ+H0R39OirH&#10;kRhwcJKcAmBvn/YFwrvRP0OsRI+r4yJefPHFyuzWExk0poNFpwaO6pQO4dq4+qOO25Xnew51guFb&#10;OPjd3/3dNurj+OcIlTfeGFlpLA2Y6caOLMe89Dn1bkHHajoibHoGXT2uKBQ7fo/d6YyC6jBH+QC0&#10;cvQLOKR3fghsw2bHHH3p9OhE8UE///M/f2Hw9H/8zb+ZiYJ3gkvjPY00WvktDfvaYxF+Rv+wfx0x&#10;dd+uQfVZZ5wsz+vM1psVw9afq+Eb/6Pr/z8SWPme2+L5/e9Xyub/pHRX4w/3+EnJv6tOnPtv9Zg9&#10;8QXsSf38K//dX+kxTX/hv/gLF89+8cWLD97xzZnU1vQftA1Ppv7zTwP6IO4THxsU/mEGAFuv1c36&#10;n7Q7SVLgl8lDecUTBtrmTnTxPMgAuDJTztEO6UfEGaTvMv7iSN6OqM7od8ERVE8qXjmu2jcN1AHy&#10;6i/dP/zjCRfBpkzl6tiCjfN8VQ/iT3zlXvym2Xvx5K+eKm4n8+AV112I8WWTHuuX/cbKI3g7wDnD&#10;rVwg3o/s994VruoDL/G1W6Y4IA5sHscP5alhydBFKvQCfUh9ms0Lxd6LV5a0ruewuOlC2+55BzjS&#10;oYGc6UVe8cVx4NFGNE2etXtgy5jwA8eRd+OlgeJg9USrsOUbP6A0HbQL2bzipM/f3hgcrz1Is3ik&#10;gGMHz+7nN+F4bxl4O+NTHQEtM9eV3zneJjj+tMzIY+grYb2HW9jCZfkfD9f3Fwf0GZTXtAd9m3/L&#10;uUrHTk6epzu/h684YyvqOL7B8nwV3+bd69BNZuxoQ+eKpqV9Y86fz+83/uqVDcMr7VVaHob/av6H&#10;5dk0cNZPXdEFvPtb/UbT9UfCF0p/xEVWAx/nt/iP9MvD5j+PW3wPu7aMs4ila4Ou8rfhezUOPS9z&#10;8TWsPuagnYxDZLUfeUjnx/4GxOUXfVw73ngRvriXro5Tg3f9Xm0KrtjZjXtps25M28V3Dv7pB93L&#10;osDa9jlek4FA3E72bFkbvs9Li8m12g1rHnNO0tONbAXpu2AVeiXUh9ZX04819kafNHABPO145GZk&#10;oD3WvhnDzPj8QRYT3uyEUtvn9KF/BCOBHUvoX5ik/OpXvto3SMfOIuP4j6x3Majq2jO5G4dPmvEB&#10;sHk2X2FCa9u31fPawKaDZ31Z+wbRtfzXQwcc5mi8QeToScDOgDTaX9fPMgyf67+GU7ZM7u9lA6Gj&#10;SIF0Wy+iourmRt5+nfmJkZG2/n6OV7z9wb3K1BtaxrHGmI44feTm6/nOciZ5TeinjknvEx1E7JNB&#10;JrudJvVMxsLGrfRvAcjCgxOvTAyrbxZA1Fv94CefcLLW+BsLfTNZPJPGfGPrZejHoa4Df7h1uDx1&#10;PjCT0fFH+gLt1+Qbr8vvgwdzdKu3O+9l0mn9gnm/B48aU89JL+zwkUdmfk+ZMa22p2S3Nomfjvvj&#10;i0oXQYb51UEXHO77dN3Q6Mp22aRylQGXvIBtj5xmwnZtl8e+dqQhY36LHzdHWZzBUZpSPL7v5zjq&#10;0nCUpy1Xnr6fvIk90bhly9cxRnyfBZb6wFyB+djrd8d3GucrF23K2B9ZDF+zwJuedt/k6uQ+OkLj&#10;zXw3E3/KGX86fe1dTCAb+MjB1WtQaN5FY7aw7Q+8Fq0A2s1XsHHf+/3GN74ZG3334osZP33lK680&#10;vzej+AZHkcMJT2Uf2ipnxSXs3fiNLnbHnuuvnFLouO+lqSV+ev/Q7TlUjucBD7vHO10evrKmVnnM&#10;RgV12xhJXXr0scsFfGFtw4Nz9D/jhPYFgqvz4NH72rG1dOn3e8RUvLZmkdjcrrr8yCM5iaBzbLMo&#10;hQd22/nb1GnzW5ri2nzKjmr8jUNgC7lavKXj0LDjAe2VearlcZ/ZP906+vZGjgKvj4ltbb1ydHzr&#10;jjf2ERwwG7f3aOh3jjMXJ8/O+W689IsrltQFcsdso808vP6JY5mfiD98/PF3mrY2nnh13AskPco5&#10;i3DG/2QAzNG9m8VXi3PmIH8zGx78+ExzzerDOfBFfNsXvvBCZaL8kF4fbBOMvpJyyeuxyMIz/WlT&#10;14+ay303m+F++3d/5+Kb+dYxHp/NHOVzz3+pfttb+eqOcsyNmWuwuIMmzzbfkOA9fB92Sn71Y+Yn&#10;+fLoozpAXH7+fRxGB8LQpx3RpjyVtsZcqbbIS4M9vjs8opncujAVPbNT/KgnbEq4H94rg+Txcs7d&#10;J6adFM6e5QNoxPf+hI1+kZv53GykYlPSte0JD00bvK53M18o/W6kEXYzdAjjn/SPLdKpc4N38ptT&#10;tvi6J0kq10uJ2k22PL73RmThG8JDK9lOHyntWuTb+pIw/Ovr2gDFF7Opd9M3IAf67hxz7HLLXxuw&#10;+Kf+sMv3PnovejZ3NfM57Kn1PflPkLJA+T9k5hnenpgZ+1j9CgPsuXTmHk9wyk+m5Sc4rfOhGY4E&#10;pn5erhF++9tv9eUrpzN6y94b4fo0TzyZTRHxKRaB8dd2NrjZ6KyNzWKospRzMz/3fRkv8mUraNUW&#10;Jbj2ov6SR/sOSU/GXnhj7/pKEj56S1/nVur7yMWi9YPgAqd5rORdHwknXtms30fBsfWSv2Xvj9za&#10;7zVnE0jKnDWn+IfQibaF9i8iA3JQlvxvx2YWEnSC6ijyUBae0Nu+Ue7ZkHp0LTI3f3VeF/hrslko&#10;ntCw845kM3KcNLMAHNkGb7ZoJOHYR+UT+m7Ogsdl54IyGEcVkKuFSwgBobkX3zRx8I9GgCvMNRhp&#10;KsQwx2BIaXEQGoMmbOnhB+7tHHgizlTHQ4VWxp077xcHY1CJ4eEgNGzKlUcnbcpMmMnblhdak2eB&#10;csDSsbS6JvkBkwbJG48G4BkM7ul8eb6ejymXzsRLgz8VtQtV4dEOl93lIO/iXVz43IG5sC3HdRvL&#10;OrbwUp0cdDBE8YuHgy1vW8ZBd9PEFsgPztXhcMPBzgBx6SKn4TGZgovDYZg1rMgbLI2r9+1Yixv8&#10;7qT7uLzKU+jagaGOMoez+JaGcxlzksJbUUIP/J7rkBL3VgafQB6NsIrQHSixK42TnUUTpnMzTkEl&#10;4jDYGR7lXfzuF5Sz8tnwvUbczbf0XLUT8l6dyLP5Np18dtt5VvbiUd55mfOWr/7VpIEHXfLtT4NU&#10;XiLvHnNi10eAbf0gAPvnxO+Hj9xefDnHq3z5pS/PwCf8Tsct+rPztQzFcRn8RtcGlvLrDHFy02BM&#10;Z4Oef/LrX+9bBezIxoy+IZ2OUe0qts4+DL7o6u10JmaQPke0a0imkzOdO3rRgazcQ6tGXIOudrEj&#10;II5+/OjKMzrpGDhy4jwNG30zjeeLGTypD//4V381A/jPXfyHf+7PtQH5lb//Dy5ezzFK9ZfBdS2D&#10;5LAcGDuYcrc2C//sAV/Kx5to+lxkQ9/tPEWuZLkQkRcOVWzwj67/CiSw9r5+TpHrq75X8fJ9L6Df&#10;wXnplz8p/dV07GDomt276qDf+lh4fu+br1380i/90sWLX/rSxb/7Z/5MOq1P5m2m9y9uZjZV56tw&#10;ojEIU0fVd77l/kdHP2Yq5EzAytBkqe8h4EaOK1KmnbNAW56Gu3argyiNPgOapMtnllqGdO0rHfaN&#10;Nz/WvvfwOboHjsJx0b5ySeOW2gpdxh9t+GljW2iXIoIqbdsvqyyPtnZ15Lr3gzDloynhTa/Ik6zm&#10;Xjs4A7rpr0nXHcVJi1/xZTl/tdN8fZCWdjSRwZYrLSi9vRt/27BDBtLq87TPlHuLykubdItr21s6&#10;RvL6ZGk6+dSF4ekfCbsK8MArbcV30CYd+uA/B/TsQuqGbzpX+AAe9x7+vW/cpslV+Plv4scU5Fue&#10;514sHqc/456sNw08m+68POnOQRp8TdrjHvOBDbt6Dx/bbhkkE91KC8jcpHTTxA5XB4vL9TSQTvri&#10;SJirtOCcngYcfxaXtGD1sXmjjeM7Zpc2cWSlhELLa/uexyNs0zQutKAf7vMJS3H7u5pv87smVfNC&#10;fYik+RpTHCPXzbNy26vwzbdprl5HlqP7zYe27xdWzpt+cewz3V4Ng375P79P4Gb7RMI3Cb7O6Zzn&#10;kceGT7lnOC+xn+7oRXppd7wkcnGcEh43383L5ZjpPK38ZGOyxv05vuI4FMN/LajnQJS+KthjLuWx&#10;+c9b0ucbgjfd0u/be/r1+43h3aCw9cBkgTzKkkc7NePlaX/i0RoubicW3PuB5UMZ7uujD/7wu7/y&#10;nPSdDIsMHk//u0faZcJGnMmi9quD13g/BUA+/lI5wWViyWSk9NtGODL09by5oo/XMc0hM7T9MMLo&#10;aY6JxP/q6g/9xE904ln7RSf0cC0LUSPLGc+SuWfg4v5Qc/GwmXv3d6KyyWo37tZ+Wj4dajvypgkc&#10;xcMWEq7+64tbUABbnglP8zWfdagM2XdAXSEPoA+m6hs/mvQ0J2QykkjI1vj18ccf6feu1QHj+32b&#10;D47Ws9RBk+R0pr7kb+ussfKdO9l4nHRvfvuN3Fu4HVmbiHc8Z4+WztzYK6+8nAnZp/K22LMXz+Tt&#10;YW8VWzTY+YR3s7iMhz6Hfv1PtsIvsZzH0x/eSUg+4V4WWMf/sDH2Ne04nnNoVn2sOSO+5XreijGe&#10;vnbN0ZYjA3IwuY4G4+t333unNmPcLpz9wC+/vO1nh/faVQRx8lNHH7qTusf9tSyaAraKMHnoBCjf&#10;sx9fQ6bibuT7pgstIw8TZ8yeuc20H07d23pITtqRfbMqqrx4LKcF7Ua/xbFX/az1zcLo1VWYXxeU&#10;YijaCWV0kjtX/fD7mZfwLB3gR3fuFF2CyYc9sSG/zgumDO/23M+CO74xhG7l7oKye+WVr/haV2Fk&#10;wjbdw2fMTTee+ePGh6YHH93P4st3Ln4zC8CP5S2qH/vaj188/9zzxeONMP2iZ4/vW9eeq1MLhMc8&#10;FsHFwnxC6+l8R9SikjeJ7955p/rvql+5/nT/IbfvB8gPfDz95DWEYIddTEt9N495IzqobvRfDr/b&#10;5yjd4g/Z8STmr64/an7WQlK+R+qlmdyzmeowdXHLdvXrm3KJt/B1/ZpPo+Xt1JTbdiQ2ppyOodB8&#10;5EE7nDcy/+QN4eJJX6KLHdGtPDfjD1zFecP0oxyzPP3isV9x/eean8Vjxz/fSX1NzVDU8Wan0gYs&#10;9vaN5PK08kqdvD4+0mkhpSt25bQu80Tm2/UflL1vU+qL2Pji7WTx2kt0Woxi713ADG9PdjH8ycah&#10;AJ2dp828nTeEtXXqUD9DZ7E49QMemyPMByqH39oXkF599dWuBdggpV6o5/ywt3f5v2effS5p88Zk&#10;Fpq8jdgjc7OI5TvM72VThbk/x0ibu7RoDXcXTkMrH/H2d+I/awt5de7GzHWjRxtRP5u62n5Z/C39&#10;sp3x9ZHTzZywGb2/nzaDn2JP9Z3BF67zOPZyoI/PTtuSeupIbG80kyPfgB78qttwdC43NqEOP7A5&#10;Jvd8EWh/NXpmB+gg+5u36IwOtBV50zSLZvRG1mhm295uVRaon4s8wmLXAYTh2a/6SvrmCa/vZa5X&#10;OFm1j5Qw9/Sk7tC/hd7HI/vaTeLLlzYy/Jza4tBRvnLVv2ZbKayLnfB3I2NsVX1An7AFafnN1q8Q&#10;bQHRwjMa+HOLfdVL0sBt/YI85Dmn39y+dQ+41XE8kr35lIYl7yM32cBs5FC+Mi10WwhkQ/oRm9e8&#10;tHB1nd61udZ5xJMjnK5waFfc+44vu0W3tqFvmb/7fmR18+KZ9HV8ukJ8F8+jT7jkb70J77dTh96P&#10;btk3/Cv3e0mnHpO3OuIXrvpZxrbDiWcv6jUZzXzKLJTejiz1f/SflM0Wh+950cv9yggPaFWWe3zR&#10;64eR0XyrfNpAfkQ68u6c/63pk+jb6MexIfTjk+5OcjpoVyf9e/ed9K+yzuOb2XTKhjs+S9n+sZWt&#10;Bz01JPyhB+7h4bIPLe3JBpMfD100PnChQZmVYXzUjJ9SDcOHcvHB5ysPfn2H2NA+TMcVEs5gKp0d&#10;nrMDZo0psiyzGikNjoU0yBADXOE0AFBgd6Eg8KydTPKkw4DdrKOkzSM/42KsKohydAjdY6g7IBgk&#10;QgIMq7srbsVo7oS50F5BKCTAGCifMMHQOcRIIu3AXhn9OJTFgz+/TesKjx9hW6Cwc8huJIY5lTgK&#10;j0HqiCdzacAToDSVnMJv9wzxccpbDh63k233pgo6jujSqQRpeGKsl41rkaesbbzxTK7nsGVIMx31&#10;y85f4w767Wq8no7vOgVOEd+tmDHEhZWJvGjRQE1jMs4H3WioXg8dLA0aGLtiathHhULzxrsffU1n&#10;nSPtTsTI2vde2ZbdXXac2ImjMqKnFaAVkf3s2fUmYo7Bbu6kI39HOHBSq0/hyle23zmI85N275fW&#10;qKPpPS9Iow4sD+jaBV1h4rpDIxm2TPKVDmxZ0u5AQjrxK6fFrc5YQNSYqBPgzp259uFT+EeNIy0O&#10;KRYenmIPOW7lSzlG6CuvvNLNIOq/OqDzcS31/3YbwTjr2O+N8DqLHVM3dRTVLTL6KINiExBkzP7Y&#10;yDPuk8YglIzowlu9b6cTqSOpQTMIkU+5vmmxDYqG1k63Z7ID78kn2YEOdgZ/qRd5qHSV6wdqHyn3&#10;fspxv45aXDxVw9zzry88/3xsJG8TpmFxvMwe4fPv/fv/Xnfy/eNf/Sf5xtY3JU8+nY+6lHZU1sk3&#10;8jP4h9zpaus0/8Lm6Yh+NMZgxD6y70TqqOQzKJEfDJbY/PcDR3X5nknVqUt0gxf+rWsyT3kbN+iE&#10;qft+7IVv5Q/YkjBHyseULv6vX/2/L/7aX/trF3/0j/7Rixe//FLbc6MXHWltO+NaXNp2bRB8JrDh&#10;00p0U1M6dCc4GFOOxd8eFy3saFfQsK2oOsx/e4sLT+y79p4OGtBRVP7+1ueL0w/yvIvJOoDpALS/&#10;AZd+3PeCa/wX0NZdCrlBcDq2ZmHlvVfhOsJA2NVfI/LnJLvg2zTihLdDnCs6u0hOIXBFVx0YJXzb&#10;ui33XA7bP9WfKSQvPtrJnpCWI8/mJ6O9x6Pjt6+CdgJc7QNsPnHu4S0cKJa20pA4bQ0cw8OImL52&#10;Q91M7B4oDjpOOEIn+9vnLWr6ztq57c9O/v2rn7R5HjyYTZNDdzKc8QpfOBirzcOJn7M0i3Px1dZC&#10;P/mg41we0hT2mgd2nd5U03nTPRTPAC5lSGaQfS7jpQFVLVNjd8AJ//Hcshvd1LTacirrQ+abd6/y&#10;oGn1kfW2AtzkZiL3HLbM5XPL2DTnspYW3vbX04d3v/k3/fmVyZAh2HSlL/lct8yNu7w2yynPPH3S&#10;X/hH1lfVuvg+KadwPIDztHvvun39DZN2eXC/fdHlRZi0fuX/kPfwO3mlSar5e+inD8ef5r3KzHmC&#10;s/sta3WxdLhCLX7L2mwTNk/sfXG4ylcd0/Oh36H94fp6CPlFvHR4OMfveePO8c59I0/jO2EmBPQJ&#10;wfgF49Jp8+DV5mVIXECvPMJnPDERRADHOX9tn9TdpPeT1zhN2yeuuKLBF7/4pY7LLTR0kinfb+N7&#10;AXzqwsqJzzA+99y3L9KG6s+B3cTtTYJ30hdPbWz4D/sf9qcPQeZg7fGlL73UsTNZgh5Plzdirtqy&#10;Y/2qv+Q3pzATvHTTXPWF7hbabiZy/NqE0mMX+6Jvi77K5EP1TrRja1PSLZzfb9hn88qLDegL8nfk&#10;Y9KSDPYIZPXNJKBJaPFbr/oG13t3Lt7PRLRFhQxKM3aFQz9Q2zhzBjZOwW8+Q7/Up4cssgi7mcWA&#10;xx57qkSY1PP2pcUOujFBaxHROEpdU89cuyiQif+XX36lk7q+Beg7l/B3YeiwOQvY+EAv3vRnvMm7&#10;PsYiz9ogO3VfnxR67+Ubc+o/Gh/P+Bse/Ovv6tc4NtFEP3pu3Up/Ivn5BWUIQ8fdO+lvs7f8APtf&#10;CEnZADn+TNjIdGK70SxeRP+S37KQlATxTTMW54vY+rv5fBTc5gJqx4nHx0yE52SwzHFevxO+8lYq&#10;kIft376WN8GCt74wPMbrFvc1J4DxlzZ6J5zct48AP1hePLOTlptwc2zSK5/f1rcVNjbDB1vIMGGd&#10;BYPo1JwCn6v3o6xZZB8+HwQHeZtTMD9anrIo3LJCIzkIo1Nh/cGff2t3HTNFT+ZApM3hjAU8O5L2&#10;t37rty6+mJPavvKVr/Tbn74DbHLfSzz4QBP5W9DBi2dgMQh/5nS9eXr7gxxvnqujdt+vevF62VY1&#10;06f0Dxk/DMhz4er91TyenUTER0wdzdxx7FPP2T+y6ObRtNHFJX3skN71nztXzy5TZvu20c/2cc3x&#10;fgyOsszdX79O5jNnzqa8+Wph5mb0wFeBfdvWvfppvrWLOinDW/IfRt9orI0fVRO9d2J3bEs961pA&#10;ysOTxed7mXNTnh87UaceuZZ+QGjzbVvy2HLd37UnOBuy1TLjJfbXDSqpYzYZkIn5QFefKbiXUwdW&#10;xvhAb9cPPsy8X9rILBG17dQ2WvwuvalXeJ/T9sxJql9TX/CuiyUs5JZm84l37j518bKAAF4d929B&#10;Ec/qLZl4qcTcgDqknG/nk3Tfzhzjm2/kjcnw3znz0EEONuc4veFz2RChrebHpTE/+OIXvhBdWaR/&#10;kCOh32p6utM+OPmQHCzO8f/7NrBy0QPYyliTMVfmzLPgGaL67e7HHnsvdExfcGyVnzTGm43zg2BO&#10;SXwyNNq0sfbhyGYL77Uj9hHc95IPHvIlF3xbg6ET4X6eje9t/mh8dPpeXvZDM/3yZa5shK3zx7Nh&#10;Yd7CLK6kMR87NsGnTB5x8tC78vPYMssT+yKL2orFvfG3zZOE9KY+ief/hKNvx+lkh8fV7y7ITZtm&#10;o1PmppN+wfzC9bQd7O9e2jt6pXP60raYc0YjP36Pv0/Z4W6YFQAAQABJREFU3tK8ezv9hPDvMxJT&#10;x2fREk/KcGw4QGPrQ/CyUXpBI56Bo5hbPyMPdOOr8jz4/DC06tNXhjagxuvgOYmaX91NptIlfNdY&#10;3sz6y7de/dbRft7rRjfz9k7RPATe+oPv8k7fobXzacFs4bd9n7Qvxi1ork9LGeiFA01eoFQ3yLt2&#10;E3twcq4XuciuekwZeLC5o0d3J621NvIjLzBtT3QRvKtj5d3/IPbG00ZlNkMCJyDVHsSHBnNc1vfa&#10;/h5y7+aK1B/2CR/ZAjZtcV89lNfppXS6adae2Ig0QN99yhu7fXDaLDF1RBw+97e2rX523BSt9ZSN&#10;+J3it5pSPxtfFxrb90xd7MaCtBds0Ly5OpY3r6ehagNfcqaD8mGYBgq7CvLM9zDpaSyNES5gXIOP&#10;QcoluBl8jJOWTj4/+JWNmXDYSiy9cG8He11/yjsatWgKfoB0x+yI/yDO0m/x7pVT2M6edIyKUXRh&#10;6bEn6mClBejtAnPS6VzJN04kxzkTVhTdnS7Jz7Ha9fP6G29UCYSrUdWA42dxcmgtNziXJmVx7GgR&#10;psyPsrMSjDw40NFDP/LswS9p0XWuE46RYxNWY73iBNGlLAMGdER63elQPlP+zex0GfoUMRV/JxLQ&#10;owOnXPpVoTg6ukS3dGAWfi93ndA9vtGDrrvZtS69xkpewLH4tdOSdPCjQzrQ8hK+sjQw0MH03Rxx&#10;5Owbrs9bPEvFrw0dcmfwyoaPvNjT8Lh0THmcgl0jaFSuQYBvxsAvDM7zfEvf2l/zHDRznUu7dEu3&#10;sKVFeJIVyIheODiDII6cvXXAkbI1CsINwORDk/QATvS1cQmvnN2TSfftN9/Kkce/U1zTeaHTy8ao&#10;mT9lfzhOvD8aPakPIfjiD//sH67MOHOLrpzZ7Q9yxHfqIOev8bt53waTdB7TWNR3hC910oCbXumD&#10;fZKdjkh1FfzSkGVVETkarNgIsLtV7e6zq8+OPQ3M/shbQ+Q7B6+//lrzcLq3P7QxYnbiKKe7eA6f&#10;R+86ZexTw4eeFNlGCj1+N9OppKPWmfD5ZDqWdIeO5579fI6D/rnY+s2Lv/W33ulOQB3rTgDEVuHU&#10;WMI5hjV23qcEskG8/iAD+snJ9cmnngzPvlvzUXcMOxqtdQr3JxkMt8I37ir/k/Zq6L+c59rd4b6X&#10;HuULZ1NLJ3uM8V8hokxdCftX+/gwWS0fVylZXq6G/0GeyenjcCmjT4obWXIlk1Y9nLTzyQb1VZjO&#10;b24unsnE1//4P/3Pmcz44sVf+q/+64un0zl/Lx3cJ3M8+7sZsKm3OpgmRvgVdVUnT2f4Xo9n125f&#10;tssGBTfy5mkh9FvMjPM+sVHfHd0Dgzxt+I34MsDHa2NDfI1aeep4fWNTHH+C17+TDQVf+znhLR9s&#10;y5c+AklzP3WlkwdHNm1GK4tL/rWcyKCySpkdgDSNZOPzyKp9iKabtCv7vcov3XZq2ydJfr4PbNvl&#10;Xp798Zlo6L/UcYMgdR2udtoThw6+jF9cX7886Y/Jv/2I5jvLa5Cx9JfGoz2E+0FUQm8kUTniO7B2&#10;417eoP9YmPDt++zO2HM57GQiPMIX34Fe9mmjMoHhX/UY/qqbxJXOyEDc9QwG2Ie+JxrRU/kkHuif&#10;knnbgpRXusJSJF882i800IO08OivbZ/4sci0A5v2fadPunQnY3GUHm1qnuWTX9wC25Sm+I/+6egh&#10;bXPw3zzwGCyZDPSmjjbMpMH6d20pHL5RLC9eycWuWfjRSGejj6lb0s/ERSSVe7BX9KEnAUtm78Xv&#10;j95XPw2ji+TrP9f89D3AKSx39OIfOOkk6TqQDn75kuw0cD/RjYfwApom1yl37CxPB21HeHCd91/J&#10;avOWzksVNJ84+M5h0p0lPIuUdvu4G7z594q/haV5r8I33dXr5tn6Tx4rM2n7a/6H41g54X/HjnDW&#10;LiLfxVEfcRT2MBruXUv/wb/kQYv71enamexUNlc3keERMMFDefFXvqNjtAiTdGQy5RyIelma+vCQ&#10;P+waSPewtBsG/5B0EJo8pdT4LHeb35U/8NswY+DJL8cljRvGR06/9XIH/o5bd5wCn/TGXSYV1F31&#10;S33eMV3le9iLOkvO8vAZC3zA6owPYH981wvPP3vxar4j9uu//usX78Zn9S2l6Gv9/Ob/Ybuyj3v5&#10;3pixhzGhdtSY8Gtf+1on0Hzjjx1Pm8lO44fzb22bvBeiitjEPPHh9FcbSZ7WNzYYXP10BBfvbfSj&#10;vZRL2vUH7k3ssQMT0MaxdK1vrr0W/8MA2h/6MUmL98oxjL/88itZJHsr9cqLC8buM6+g/jydMd6T&#10;mbswB2XDwwcZk97VLqbubL9ir5Vh9ZYF2Ix92QCYupvvDL87mxnN06xvvB5aLNRcPHL0i+7pA93r&#10;/Jh5n3vmcKqfaxf/5z/8h5kDmWMb9aX86JKNCfcppva90g7biG3MzRaVx4buZAFYPGgfQ9npYwx9&#10;3lB0ZOpsgju3HbYozbN5a5Q/EYc/vmTL4KscCS+dfkTLDW5gUpbNtw8RnpSxfQm0PRLZ0g3ft7Yd&#10;RCf7Hb91r2/YeUkDv/BrH1qLIh/lmk8wz6efJ57PgtP4XFq+E2j7gbzb15X/7XxrFH90y4fyhRbD&#10;6Ze9ADygTeWEFy9w6+tK0yM4U4/JGS46Ii917F5kJnxklE2tD7JonnLwzFbo5MN7uUZXMyeUMhLv&#10;JAm0FEfk6CrPgxzBLF/HJEd5FidWdzbLvxm7Vt6P/6E/1HkT+kazMtg02cJHNt5e1bYoG15zK+SD&#10;5kdjU8KUS1ctgxzCOz8kDpCVcYl4vmWkPP6odnzmasj/HNDxvUC5pzwpU3Pc54dkg2vxnfIkHV0t&#10;kAvYK97cd8FdXHi4BKdePtqXWR59NHUtm3peeeXlk6zMHSlPG2hsYB6IfNkFHbINejL/R15bR9SN&#10;9/J92/czZya+bUP8uHt162aOXgZoe/v4RnkKahgZ27zw4dnGUeXSX/vTScXve3uym+/LEv6OfBkP&#10;tw2JFNUV7Q99P7gdW82R93Aoo21MykRrX/CIDZGpefZ9qQxOZaX0Hm9+LfRaGPamHtqBt+ss3AJv&#10;J+PDG5aATN+5/U60M/O7yr2RN46lf+fDOXnABpDWKacmZLHmwYNblbm0aCXrHVvuoufagUXnzkd6&#10;AzF0q09P5qUEfmJ9xQsvvJB+0N36GXNX8moD+Fh929pf8LBrMu6CTnSNO3Ofzz/3XOX4fr7V+178&#10;EHmyJ2+Lsx0yJm/wWOYS6NqLaNqTlsVfZ12iPjb10/HTyv1W3kx+7bXXL77xe7/XN/ktVO8Laimg&#10;Fq3vUTmEL3V8+3Hun0qb7619bzPvW5zSok1Zfhb8zGfWVy/dlc2t+lD28xs5QUDdPu+Dbn25ee3m&#10;xXPhn67xZSxbW86zfgkq+VR23fypG9Yo2sYl3D09sKG7aaPNH0co5d+8/xef+GLrzOW4e8blXcAN&#10;vVFOy1xb6JHMKZNc2Jj+LR7NA2kL6YYfJL+VVX1d9NoxTPXMl2VTXv5ZqOfjto+G3g+CT1zIPGxl&#10;TspQBp69EWxz151sZohnqC13jJ3yQetH8LClLhxH12OP8yJc1620yaH1Q7+Uhz9p4AGtswmnBzbk&#10;WRyd0tm3Yje/89u/mXnw11tXn89nJ+jJW+x47xxS8NC7tgD0zfvgIHcweK3jzJpa8yYc/vaDWh/M&#10;+aRtOegkH7JPEbX9PT1YmykfvVkf4hfVK/WD7ey4ZPKbazeHXDKi33zWIDyix2kEZMGP4NfaBBmw&#10;H3pSLlvjF+jCIrS23Fyg71cD81kzR0WWbHNwKgMfQH1lx/TMF5DveyHog5Rd/9g2zvxBPF/Sok0N&#10;b72IntmWuG0Tpn5kUfdYQ1QGPlon+IjQLC8Zvfsu3zBjw26GOykZQSkICIPA9feDzbPpKsAQeRJ6&#10;KklQBXeq60PwSa+Bp3TQxe9jBXzomF0LOgwY9TsvkzPzvJMEjT/SEPAeTVTcKUN6quEkZ1HmsnHw&#10;bU8Gl2wxXpNV6dRELpQ0k71z5vwH6RDpBIIvZGcOOs9/6PGbsOCHMDyFrAIxzwJpgs9kMukPRVf0&#10;I5PFN7LVKKWhky+I0Hkj300AW+bqDr7ZuUBmk4Uc5b/2SJzU4TTk3bL33pX8ilOl4/hi9GDw849T&#10;blMmzqYAeCYNw5+O6ehtHDN8yt109MGRqhB+7exFBxyScnxjhLFr8DSSGh5OY5xanEkdwsgfbrA2&#10;4grnlnUe1wmOBLBTIK9/0ioXyAuEnePYsL2SzULxBJey4dEALM6R2zjVTadzDTirLVce+TnxhfIU&#10;XsHu3nTfAUKcx3Sc5qx+8pR+GvBL2qT/tAE6l0IT51966cUZfEbfw4PdNzNp1I5wfIUB0ExkW5CJ&#10;PA4MqyOydc8+G0a3+dFny0uc7w2xz1nYod9pMOT5fBZe79z5Qhtz+pFndeLeRhNvDKt7T2VRUvF0&#10;tUdQ6CisLtnqo454Cc3XUp6OWTuN8S1sEO31f2ws/+y0l393JhqA/4k/8Sfrf/7+P/gHF763o8EY&#10;fzl8Jmv5DIvlk47xi9YfdCD3c9j6Svary/P4H93/SAL/PBIwEHsrg+DH4g/+9t/5Oxf/wy/+4sV/&#10;+p//Z21jPkhnWz9B26OO6kCp7DpUvt0Nbt9Wx7Ye8iPza6Q/KuX3AIO89Vvrn5oneNbW+QVt0zls&#10;nvN67u0DTZdvUXaAnQzeqm0rfU7HOIxBFx9xwi38DPinpX/9mZNB2g848G37ip5JM22Wez/0+S2s&#10;fE70H23sebx8xZedmOvD2086o2/7TesfrpaR0qnqBHxF36YJLYN/6KuPPPxmaSWNg+bFOeJ6iG6D&#10;fRc/lrTla/k8EZCbFQO867tc0ZNNqIf8pKORSWMyk68XhleDh9IcfMrQD127GXr1XdLO9W1bu9Vn&#10;QqM4T+Uefbik1MeFD45O3EQWy0uiTzrMZ/0KJvlWJwLINCZx0HQpu0ntefqeykdvByOpS9P3nPQr&#10;K3XsQXQeDid7/pKNJ38feLsmsLz04fgDx/A/Afus7whOecLrebrz+03HblrnQvM5bFq62Xt9Lfd9&#10;Ps/HpvLvzoMZJ+S2aapr6UKv/gf7WVznZbmXBiXMI2T3ma42vfhJM7jl2bi9tjwRBwhfHO7pHWz6&#10;q9cjWy/n5W341fKFLw73G++eDArYWjiT8XnavXfde1kWt+vysaiuxntWZ+Q/l4N8QVRcgw9h50TJ&#10;+XHY2GUBM9Tjt7B07lX4efymO7+qrZc4z2PmfidTvjtGiMkoteNyTCFUHVo5Ld/7PPFTojA/G5Yy&#10;JSKq9yax6vvzbCJl/ab4zTPlxi4PHOIwqzw8d1d73trpOJmcyDcRZJOed8agUzb/I7031d5447V+&#10;DsUkVdu+hH9P4bTQz/afyjLqWnmT/wsvfKFzEhamjAUAufMTqx/XbvLOlV8dvZD/pNn5Ev7rBImk&#10;H7/tezywsOW5eqWQAfQoY99i4UeMgYxHk/xE76b/rF5NQBeiI/Igp89//tls3P356sgbPMaQFhLJ&#10;xttv6oSJV/1JccaEnXSOTLWtQRSzj3/JP+HkCaqbhFWfmawUoXUTjo47PR5+2vGmZxOZ39j5k50I&#10;VBWF+46zvoUFCpPRJpe1vfjwtps2ugtGWQByUpuF0i4OOzL2WEjw6aJHMoczczKZ+M+8jbkZE6Hm&#10;dt5+eyZGTb7a2Gjykc3VxtAXfmcSfCaLhRvbm+thoyZ50SMczATw2CPfxMbJ69w+yc58yJ28cWWs&#10;vfMl0sOzZcP3pSy6mSjXzwLbnu8kq28Yd6HlAXlE2imL7cMh387beG6dyAIqenczWI9cTDp63bnK&#10;TlaHNxPRnRdIXnnUZeWTFaAb+TqpnCv8JqNBZRyazYUA+enUdaG86lMd80bqqPbQmMY93K23LWM2&#10;AZHV0i+thT7fTMXrW2995+KtzHt8FP+8i5OntM4DSNErWzoY3DlGM3qv7adMMthFLnT6ZJ/J/zmG&#10;2BtVUz8iktKtvwnwYNxx7ejXNjB/Zlww7ZAwdWbp8LzHJ/f+TDZ9jq3HktwyLFOJydo/JzmSR+Hg&#10;bR7yN89Aev9arueUQQarB3aJpI2X5/yenTxyM9/vzqetXnjh+SykPJ+N7r4rOrqvTWURHVR/6k/w&#10;aaP9TjQn/pGUfZ+dRM7KHxtOa3vMt1rgqM4jx7t3pg/k6NQNt5hqthrECxRH3/gtD7Hv4EWDDS3F&#10;H13Ows0hBV0RkPSPXLdZIgtleW2cPIB+RCHPDcu1i2q54oVdfpgNJd1AHT7MxWtTrvWo+bRnyW/h&#10;i/8kF2CRG5/o6FvTsY8HH85YCR500kHHLfFpJ/tMOFB/1GufZvswi4TwSmPMz2++nzf/4Lgfu3QV&#10;p156Y5usyE7Zfvd7AkfRNly5bP03fuP3srHtn3Ux0YLw88+/0Ddf+Rxk8OfXoiNtbd8gTLtAFvdv&#10;hd/4CH0soO5bswDoIxuL1urjm3kjH7KVSxf/wpe1i/e8mBZ/LA6+99/7oG8ivxPfPPKYBf6OldKG&#10;zD/6GhnfzHcB8Mcun3rqc13U5ZctCGrrXLUtbIN/XhmyYRuAdt1AX1accSaf7+U26xM2GvGT5k/5&#10;NTRpz/h27ZI2wmLctgX8Ut8mzdX8CbuEb+2efNoeRP587bYZt1IGXOjAa3VJh0lHp2AW5/iCSCHl&#10;a/OEFUJXZSMuP/lrd9Fx/bu53tAz/n1sXftAz3Rs40J9fOgGdO2t7x6PHR5AaTlsDH7g2hfvkp78&#10;fFf9c9EF3BZZgXC4PUu/PPpWc9d7EqaPTU5+m4/uaoTBMfnjX8I3XQJ2UzKC2xHmb2TR93d+53ey&#10;eeDVLp7+7M/+bGz5cxefe/qZ6O7YWHLYIX2gk6xah0Ij+QFt1Z6Kp22gI20DPbAB6dGlrm/e8mUz&#10;Smxt15DezUYX8uY/gH7I6rIL0OEV0Cd62M5sEIitpr7axDAyHzGsDSmrtpp84skJXfwVgfDbbddS&#10;TwG9r23gh27hoiN40OIK4LNITC9sC719c5ufzj2+ty6xK+XJo61Dl1/lE1zd+B8c0zZKx8fPOufK&#10;rRsGtBWhuflji5VT8GRz/iBr4hBZAhUa2Lg+fMKfJaSID+KmkDBzwn2ZWfrNIxSDDTuEg5EkKSR7&#10;BDGOd/OdlyNRv3twOB3KJXSdqM03uz+m4kxZx5FI7YzHgUSxk88OKt8yyhuBMWRGth1miw0+AP9O&#10;dgvtgp2Gw68ViOrPaG7nOnxRGqX7RW2RB90O/9iNSaYTfilrTgKNK7drxxn8cJ8fa1qHmjB48blQ&#10;2RwOTZgydxDoGT0tP3ilXfquylRaIC1DlO6SJvlCZwyNsc7kQFMnPVrWCKezAUc7KqHVPVwa3PKZ&#10;e/TDZeeUCoQnFWgHTBz17ECzE2Z2YGr4SlPKSg+ytKEAyK8c17k3qJryzsPKf5wQXtpo1e4GF9rw&#10;DY97cC4jcp3Akak44BtM7YSHD2m284rWlaF0U7lDZ+yWbDiJbfg8iwf4BOjwW9jnU7lH+ZtmnCua&#10;6OMy3+b/NF05wKigZKL0p376p7upwkCTzMhAg2UnEXvzYXkdhnaYIpP2jZMR7+Lpy31lnnv+AKzu&#10;3ZMbvOr3g8xsG2RLN52DaVzohB6eytuBQdh7z3wF++QHXJkCf2N3ms7K6mRs70G/l6GB9G0EDeTg&#10;8IaggVDebg5Ozrh4ins7txrE6xdffvmlvuXu7Vd14e/9vb938XvZtUdu6Ff28jRXdXx8AhqWnib6&#10;Af/DrsffTmelOj9s/wectR9Y8lM1/oDwB0bwByr/Xnww0HH6J//PP734hV/4b/Pd8J+8+CN/7I9d&#10;3M73yQxKdoLr7lHv7Wi/lrr4Uer8tA/TbsDzXfXt97FPk138i/o8NblI2o7wYb8f8B9AXVifc05D&#10;2yAsij9T1i6gNrM/6OSHQdO7HrIRF1rg7c8icOjVXncDWmRHDn5Ls3SzU/3jG7CWtr3uQKR4lROA&#10;Az+An1aO/8q8Csv/1fDFt3LRT+lk4ZHQYEPb32Lyp+mOPsDIEfuXm9Xanhi0hEbh/YWodsCLZBCL&#10;38GJPFfpazllg83g6cBlQQSTB0gHtEmg+bQ/x4Qz3O1jhCYr/MvvhsOFD7vrtRGnQU/CpBXnaiez&#10;ora8xYO48nymC3GrZ/fA6S7yei6Nh45OeA7ape0kzJmNtEyFJ6/0eC3bh5rFN01xwDB8ogtsXB+O&#10;P0uXOPdrM0174GtZxZH4Q+ZXcW1+bexVqH1UWynDv5SzdYfc5W25l+osiqXNg3vpLsu9kvgodNMd&#10;j71sHter8edxEm+avXct/cmbyJPP2XzCFvAC8JiCNnjC9jnXjYFjfpe60Sdb3OU/aeRo2GY8MF+i&#10;nAjpz3+Lp2Wws3Naj/vzNNDq18FxP3S0/IQ1/ykvHoce5Tf/3Mh+Kj8xx/Pe5fHAsXjFzP1e+bIr&#10;TBbL5Z8u1l4+ftcdUj4ZyGf8gzTL+3l68i+E1o5zIjfptl6oS54tzAjbibeN9w37tRd137eH8diF&#10;r/ieiZsi8Mpf66cB9rM0rYzqn86YsgBsccmCzTe+8Y2LV7/x6vhMbF2aYvH9MP8x7phFsXsXX/3q&#10;V7MAk+Mb0/9IYNtZY4P1i53IM4kXv69fIQ6sDuhl9SteODtxXd2trKVbG9m4po3NNF/yeOvCQidd&#10;ozGXE/7F81m9qlMFvuNoy70N81M/9dNZ0Hmhx4IaK5ro1gZLb1L8O995q2/+vfjFL2bc+G7HjhaF&#10;LVg6StTpRvR33k8bV6C8+Ku0XNey0UP/YvWADn0uE6vC1Fd2E8KySJBFuCzHtFYGRaKlnrF0F4YG&#10;u038O36U6HOZIPUG6vuZaHWcNDjV6dx/Pm+AWaix8Ou7kMbtJrWN08ynWexwXKojpp/LOLiLAKFH&#10;vwntxtD6gB3Hhi4044+MyO1z+d6kdOxU/2D5cmWPJojZp3thgM3W9mOIuxDiJBFp1vbX/s27wLvz&#10;QA/Sv2p5yYvP2n8mVL05CCxQrp6Vh359BOWgw1X4/XxfU/7OE2SS2JyiuUULivP28fjRc5p3krqL&#10;/imLF7WRhk/1qRZzQ+ZCxNOzvt3mX53UB6S6u4orD1kUcy8M7fqnwNUJaABdyjEvYX7xo/vzppB8&#10;ZHD7vds5evbN8uPTS45uRQP8lXUkS77yV85kd8xN9g2tyED/j6/vpHjKmMWQ+cyfFzvYCXu3uCPt&#10;voHFZvFcOqNi345lI8u78BsHr+63T+feKQaVQ3CAlZM6AS+7Aqox2+j/0L7pkrvx+6e4Er9lbzp5&#10;r6aVZ2jd3JdX9rY4HssLAp/P0b++B2tjsc+daRf19Ue+09dBiUWHsBobHTuNUvt2Xdvm3C888tic&#10;ruHZAqrFUbgckewNWIsfSzvdW/ztqQFJz/67WJXrI09c9n+Fb71VnoWtndNCl74WnPhSp4yb794d&#10;mlY2jU8ZtIEfc1/s3tjaYrTFJ/n5FLg7fx3274be0hW+2ePSzqbVbcdW199lkQ2UhsTxf5tW2PaH&#10;3CeiG1mkZwfK7yIJ3ZCro3sjK/nJa31GN8fkm836lBafxsc4BjYvJCUtOvklZb/66jcvfvu3fyfz&#10;2e9cfDGbZX7sx34si04W+Ef/0s63QWehyOa3LtDx24Edsyqfr/G24fikkS95WbiWTx8KPjIx5+3T&#10;AMqxOKVe4o8PoUOLxh+mTbidTWRzSsOxuTj0087KDA3mKc1hPv/cCxfP5HQ0mxSei60+GT74vvW9&#10;ykLb0sh+0QTXyvuR+AhzLRamydhx163reeYX6BAOfOPJCSfm//lpNgEP2XpLnHzxpX3iZ5VjvsZb&#10;xxZm6cWLOnRbGlKe9geOnfNVVt7DzIYFMksdyfVaTg1qOHyhi38jVzB4+FLWe9EF4uorcsWPtOSp&#10;/irLAqy06oPl0Xuht7LIvbA33nxjFvbDL3AqAjncLB0jT+F0GgHkhIdqp76RDL+Q9pd/tchHBu6V&#10;Z16pLyJp88KHNkf8tB/qGN+UOZv8QNfd2E7SX8uCP9rkA/Spf/f666/lU4RZ+M0LUE4cffmVr+Sk&#10;k6/0mGNlVW/BURmlADQLA42LvugM/9pD9HeePWGKUqY1NX5F+vUp+ge78UlevrYLrEnTxd/kl15+&#10;ZeIBPzv2U369UOJvpCAaR6NNH9oY9QM9wtjrLjoXV/LwXdpK8fQKb/1z61Le/I+dqQfrW9DxRORR&#10;fxS9ordyUHbohAe4x89Y0tjWg0N+kgyvSShfwn1+pembRy74Dr942A9aLh44aeFo/9OwqfN8h/LQ&#10;5IVRp4LU9yAE1MDm9mP3R9AnXpYZCUpwmSTgUfROcCl8md8KKQ8iuuv/2OW0aQbXDjBHYNKDkxAi&#10;CDCNKcdyLO4eQkYbJ/LI/XGu0spr0XF3S7yf8/iF1QnlWNmkGMHEMBJRw3Psq90yHJqFSp1SnRWT&#10;iOhdvJd0jDOBl8FT4IKwSZ+/CV75Cd9fDThmCkZuY7DzPLhqEDFyFQgO//xf2DA09v6gYfAxwil7&#10;O4PKVi6eRXaROciEn9PYSsFxxJDw+2HezlwY+ulhfp7BhGvUZ1eXRl8aNGv8ALo0ZoyVAzW4Vblf&#10;iZMBcNR4Uy56yJUO7QA6hy0TfvdsS3nK3k0B86bydKzZ5zp46dvZVuVzrwx4gGf//N9n15HDpEHX&#10;2sOGDw2jP7bup5NRBxWepds0RXz82fzn+M7j3es4zY6PwQGvBoBcS2/5PzOKqwg+Bc+o44Q5vvis&#10;i5/4iZ/osScGJkTNsd5/JPZK9B0UjGPlxOvgk2rt+9yvYG1lF2Gc9CiMbIT1yuRVtQQZ+M6GBjt2&#10;0ljFFjUO0k7nZOx67C+6jPM1+cFO7GbTEeFofVdaQ6sxYctvZuBk4MO2/HRmHAFm915tMja4A0PH&#10;SmhctjP3VAbU8D6bhv6P//F/ozb/v/+Nv3HxVo5sUeHZEbuEB1vgYfY0MT+Yf7cu8BU6ogsmm34E&#10;P5LAv7gErrUz+0wmuXRqwT/K97Z/4Rd+4eIv5btWz2VHdl6LaJ27mY0iN7QjOnTxu/yVCbsnn5wJ&#10;lAQ+lIz6mIfGXAlM5dXW8A/wy3ee9/xeTmnAyZ+dhZW+I96EinZC2PrDxS//lmMyJw+CBqTPbycg&#10;z9vBTQIfn7m0LI37vOVKv+Vs3k2zz590bXuZcpQ15V3KBs7lSf4tf3Epo/kOGs/jJ+4Slzzx7kEy&#10;feGlT5+ofYmjPyHd9r3gFtcycr+gT0GcQJmL6+pzyDuBNH7nNLpXVgLbJ1s8m1Y7vzjrI0PrDkKa&#10;L5HnaVaH8ozcTEbOzllllU+tyXG/vLVc9MkYWDrcn+vH8+D9eL9ImDxoZN9kqn2Vd0FZ5et41XjL&#10;wEeynsqcPurkQudODArxvPncgx049uH4s/zhJ73YKffE3eDZ/Gjee9nh91xac78y3atw/OKNxNDb&#10;tLlfOShKX1f5n9SGbZn6I+ew4RsG98Le71X4+f2mO79+LP7Adanp0KdCnIHyT7+Gj226XVyuvc/V&#10;YFj6U9yBa/g40iXsUNcJ95Hsuy4nPMGt7xNtnNJs3CkgN8NSUqEpz1Nurupzwra+bJ6Nv/q84VfL&#10;2PDT9aBn5VZ7XWQPu2ay5XuBMc73grGf0cnVdGhCb38pxobirdNb34yLAJ8F5DEmNLYDJuK2Tjcg&#10;f9YmO3Y6/FP5TV75ti5IbyEITicS+LaWEyT6L2FAnLdITTB9K0dAf/utNxvuz4xBv7d8Tok/ozdr&#10;b64mQo2PX3rpyx2PmNAzKZqoNfRKgUz3N1F8D781Ml19No16kAh2ujqHr3UrN+JKA59mTgKSQPOk&#10;bttA5HugxjhoW/tKit4v/c30Gfyz/KmHu2F/Fz/JUfvh2YsGnXDNs7ahk7EZJ5qbsADM/o0VbXx/&#10;K58dMXFt4vVbr32r9a1vx3VMOZP4K0r6vQrKVIdH51t/1OPxBdV79Xg/Lza8HR84b0W5OoHKW23V&#10;cxjwjV/Q+u1G/T5sQNm//mu/3gWmR3J6nklU8zHzdlrmeLKoZLHwmYzZLIZbOPBsUQwt+ofPZC5N&#10;G6H/eeupxzuvZqy9Y2cT19Pfii2a37hmAWzafXaMFp/JYHdrq53fS/9CfNvvlNe4tADtrwQP/ti7&#10;sbryZoHB3JL6JN3MR+mnwK1+GKNXdujPQrCx/vYP+Db5xMNt4VFT0MWQhKtPnYfKfAYa/Ex0r38n&#10;j9IWmsGUMzg9n2gIbnyZAN85B+XuT9rqP7o0p7l1ku153iv85lbQ6q1A80Z3coTkgxwbriwTyY6T&#10;vn79bjcrfDtvf5lLtUDp1EPyMu+BFj/l24jYifAw3rmoyO7d2HbnMpKmk9IrQ8I5AL10YPPA4xlP&#10;+Qa22NkscMnbg/SFtNdehvGtWAJuuYsoVzZVOC50LGz10fTtN0yCSR88egf+H7KEQ5gF8z8IXI+M&#10;ixPygHq0NjL0ZyP/9XlrjS04XdKm5HnLNilSH8NAbW/pgGPtjt9Rxi7Gr05irRmv5g35yGzf4mVf&#10;5si88Y8merZg5nhW94Auu0ico5zp0JGyGfWmjMt+MPrV7S6OheZu4MjCq+/nwsvG6KlyP/g1T8nW&#10;TpB04s2T6cU5dprfyZpQ8s9R1/zJh9+ZjUVJ0azqIF8jbetE6EA/cNonG23dyhuyfbkrC7hLb+We&#10;dMoiB7yeb46C88Hx6Sa64PnwI9+NnBAYS6rsuvgeGQrnA/pJmxuRU8oEeHLyAb/+T371H6feP5Y6&#10;88UsmL3S0w3h5Ffk969yPk5gwZO65Sfe/KOwyTMLOeoq2ltW/BdfwOda2PWpx/qS6B2Pd8OrMhws&#10;/EHm1B15a4FrFvLDo6O8Q69x0uIs4uOPY7Qfz4Yen1s092ajAh/g3lrI5El9TDuGVn6O7NBUuUXv&#10;u9gatksbU1PfH813n/kZsiBHv/qI8M3ns6t+EvHQL9zd0BEEZM2fdsNi0jmO2yYHeC3+kp86glY+&#10;EI/o8KssE7Z1ZT8z2g0niEv5a++7NkCW1RedxYzduyFTbbW5IPnJ490sWgNzQ3yf8uoX5Ql4BtoU&#10;LxbuZoxHYyfK9dZtaUn6zj8nLTrIZDZeDh40bL01niR36Tji0hperF2BsYUZS2p3ukEgsjf+b98v&#10;tLB9G2nwAJc3hm0Eeeed7+SN39eyAPxG+yg+l2AT4le/8tXwF52lToLKN/mA8uGxjuO+MkdjeFDn&#10;bt3iP+JZtEGRx7Z9ruhp/zP5x2ZCT3wRf3w9YfBtWa5koK2oT8x9ZZCMyuxPztre1Jn6OyfgZoOE&#10;ctDPbuT/6AY7tLHuSJt2xj3bZC+1n5Q5dh9Jh5fpK8zR1Xh6LGsX1gf1hd7KRj/+cMdZbbfj4/X1&#10;yFea69HZPfJHb/6pr+pT10USNnXBfMnQhFfxrivbtVO+6G580dYjNMOLN/46qGMLsyjMB8T2Z8cI&#10;IapQAHMyiVPA9wvySb/Ckc+ED6hyDkOwkg1//jRu/1QAV8II7kpQyhgDIyhOAij3FM6RJ5OfI/Dw&#10;5ocfjo6w4L0Vofsguw66jzXDwSG+kcUVyiEob/2OQrL4kN0cfnbewWNXp8rAgGYAMLKqwuyISv6t&#10;HHhA34lWmsh/adA5cp4ESzs51oHEKEA7oVFkAb/pCJErWJnDs/ldz+XuectzD6SvfCKLnQwRE4mN&#10;MaYDsvgm7UzizSRBjngo7cVUPNIsDeS95exbuGyMTNCh4VNhyPzdvG3lDUoTDnRTOT/2Qism3uBa&#10;QC++lq4N37L3Klxe+NoBybO4Cl5kYCci4aqsohSVR39jJyubcFTT/Ffxix+8c3UPFzrZjjJURA33&#10;OOjp0HN+GrjqOfa0eJQLB5rEwVNacgXCtvGaRcs4qHTiLUbaOcxm8Dt5D8Kb89P2Z2xQPdPp/Xze&#10;tn3pS1+azg/JhXT1MLe1A3qRo4PCyIANcYK1scOeyeoERxhZksf1TC6TicYwmaoXdVV+euJwLTI2&#10;fdRBcuxcPDl/bHd0KXnQHUviDV5c2a+NC7vbSgNIVzoJbWxSzzQ26gEbeeTmo9NYpLMrHn34bkc3&#10;tJhsM0DD+0svfamLwCYLfuVXfuXindQXoNz8zXXsD+VwTHiT/MD/oRMidxzVgqAfwQ+2BH4/G63e&#10;/6WyqLIZpKQuZ9Bg8uGXf/mXL376p3/q4s//+T/f43YMINTh07eKktZxTep8GuFQ14rXy4nU1snv&#10;ow7yRSDGbDDkH3T8wPgCdTn+i7GvwQe3wTPZtc3a8MHUcHkLaWu1QslQPOfyhhdffCZ8jmNbWPwt&#10;s2UvurRLSQ+P/PWcufY+YcoVd4o/0sktzcKmaTt5Fr7lnuORdgcEi+e8v7U4pbkK9fUJVLbJTTC0&#10;jj8/9Qvq7SdOP+tIeFy0H5dtL9r0R9r+RGc9FjvHnZ5knlzLHwTKW94nXHxRB+/EnadJSDJNvF2w&#10;ym7f78BTeZBzbG8HBUTYdMdEJPou46aM5QFmtPt+NVxbtnLbXz2j10BQWunEnffphBkABsEQe/wV&#10;rr2kI+3nRs89m5n4kdfY9tIgL+G4AAOs4gu/6KhdqCCBpu3d5Z+V84YYTEvXsop3+BU/ZY5eW8YW&#10;eoqbPtjDyjkPu1rm4n4YTnGnvOjByyG+DV95IYcOF7/r6nDTrs15Fr9X5YDz542HY/NPqvl7Crsi&#10;B7HyXv0J13dD/uY9ZT3dSDX5l5ZNy97K/yT5/f+e4TzhOIT1XbgPWbC5Qp5XdnsVjqfvBYt301xN&#10;j4fBcPw98F1Nt/mvXnfy8mr4Pvd4uH34riud4O+Sh6vldsIoKVZeUJzrvxPqqVtA3hmn9fEIs3Nc&#10;fTwqZELHd/B/8UFH0i3XiQALwlbW5/k3rXTQ2hxpEdH36PSbAb98PuZr4A/hn3O5kTd9m0ze8aV+&#10;AZOrLiJMspVn2pVMrkZmDYum6rsPXc+i24ydxMMB6MMYdcdF0gk89/t0KlzZ2lzjd2+ugtUtGva+&#10;EZ/hP2RnPmj6YvTzhb7tqe32a18l/NOR8ZznzjllojBNavuVFkJNFAJjXhOO5kfoQhvr26nvZF7K&#10;hK5FYsd/w+272Sb0LTrsj66m7sycQpEef9jF9R6FasKU7zj8o/i8ZeZoWLpjB+B2jljFn/oo/Q2L&#10;L9H/tuW3nsj8Gh+YRH6dlwie65mD8PzeO+9dvPbqty5+7Z/+WvHJa2GmE6QZ83pD6lYWGCwmOAb4&#10;6Rwl+UyOwzWBD7oocJRnDsTEZzcrJg6dNkznbuxf/yD2iPfWh6O/sPfwiQ+lpd/8C3qvwvCS0NB/&#10;76ORJbo7cZ7+3q0bt+qnTOIaA7Q+JF45xgrmX+jGs5O7hNEteoUrU7vpH18K3C9U/sLU1eBt3cu9&#10;NOY7zISxt/fDJ1pHX1PfSos24Sx88B34Ez597swpZX7Bt2LRpJ+nr7WL3PIAx4I79tkcxLM57vX5&#10;LOSzXfHmMMhg+5nCyBYN7Bbd9GOB0gKVCWhpzN/gX12gT3Ky2GexxpuFeONP7ibcm3D3My6ptJCU&#10;sDn9DXX0ffB1uhw3YhMXSx0/lbT+FyKfa7GDc5kfMd91geN7AX4X6ALs9WPhB5pTHLxJ3hOowq+5&#10;z9fzhv3NyOip1AF14tHMDa6twzWbHTqa8xQ5Z6EgiznkDSzmfBjZOiZZObWFLJBaBLZwYm7KIi3w&#10;uUP6fuzQCR34WUiL4BpvKFo8nafKQgddJM0dx5xnYfFONmPwUSsjC7fS61PUVxx08Xfai1m0N+ea&#10;slpHc3JeNl7vYi679G+PfJ55zOmrptjiNka2+GyxD38fqWfsIBsyLP6yZfXaoit707cAaFRmfUN4&#10;LL/xU7553fpgQTtzcfd9L7204TMLYJGZMiuv0BcsiU+JR/09VF7alCPu3fi8V7/5jZyY8Eb082i+&#10;7fzixRfy2Qa28p18E9ybzepQy41PlQevQNi+FFWaQ2Pn+X2yjnwi44+u5+USfIdOb2Liha9QD9l0&#10;x0mZc965ZrR7+7e+Q7r3+cd5m3tkb4E/dpXFo7XnjoHDnE1ndOqNW3XZkbvkXj4fe7dxbBZP5ke0&#10;E9JXl8ZuFpm0M9HJhvMxAH/mMumEjeoL452fbdrgMqeNbm+L5rja+tFmPvIrxxqCerL35tvvvDc+&#10;TTsDv3bET5lw50/RtG7c8y17Pim+JXjw3rYx93yRPH7lO2m0GJ7J/a30W21ySW3Long+TxmeHTUN&#10;jxMftMldpA7/HT+TP/9/0PHii1+sD/MsrwVfZdMhPtgeuvnhXR9x+ov2kc+0MKsMfphfBd2Ykbz7&#10;QlL9QOREt2yoWg776DdXTbbb9xBmkdILj++kr2E9wWYGemJb2mZ+mq7efvs7tUdyB/iyYYQLAeyT&#10;XSifzPvLHIzjjtuOh1/9fW0y2Wsn24880pJJBFX9SVO9JA98gIypsW8SxwYA2ldnyoMTT/S8x7hL&#10;d6In0iiknNWJ56Xpg9sf70PR4Y3U6fZ/Uz4e+V288898Kvq61rO05BQlsgPsjF7mG+pp47JBhYzo&#10;En+tuwQYnHgvj8H3SF5ufSRH6mO4+sy1PNBm7tFOhj79ZszoNNqYZHlXn9QrOi5fSWsDhXyzOhvC&#10;ID1vbFSafxEoIYcwMcApnCCGQhDSYNR1O5LSeEYUmI6qyTWdnMqi8ZdpJu3lc7MlzTBN6X6McxcA&#10;lYVP4e1MplJawJWH4TlH/8047e5aiKJVJI7ZOfBPZ3FKw6Ii6IQzOryplBxUV+Q1TlEiqHJCNz73&#10;ea8qIKZwunJePvYbF2jk0FVquPCh44OXdiYPObrvgK387sAP5qFBo09++J6wpW1kgd7KXKIDTs/0&#10;kTA6QJ8fGN4m/XlYI/PnPO3Go39lfzeNtU4wunV67KrYMiyOcdqcjOMA7JCBY/XpunjOy1H2xpX+&#10;PC9LwsF2VPvQ5x0oDU/C2af0cFzKbHhdvvcqPfu4lyMjNi2axLuuY8QrR7SDja2QOtA6cJwwJw92&#10;YXB5FrblXS0jhYhuWZyeDQl2EAK8q0Ofagj5KLSzE7z8ysuzIzh0azTJQgPUBdM4SMCBsWl60uiS&#10;UyEMqwtkJIxtcYjgJL+jbh7t0ykcDU2Tcj8us+gwHUOdnfFX6uTYGRthtwRdH0OX28gnfTuj0UkH&#10;5dEt/1KaQht80yFJR/3xHM2STtIsRMA3ncBuQkhnmC9yTIqdmnaBf+WrX7n4uZ/7uUwS3L74W3/7&#10;77bROQ2Cwgfe8QJRL7n7QQeyxhdZzjeTRseXvP6gc/iDTP9R/35AWbj12OMX30lHVhuu8+jbZu+8&#10;+/7FX/5v/nKO5Hr24j/4s3/24nOf/3wmgmZSRzvv2zBs8tFMWN390ATUAXVme+/hsn0/Qh96UV+1&#10;zgbKcQQqcZ/Z9wlU5kEpZdOI2zbGvfRXfwaw53F9OP6Mn5h8+FnoREPKa8g6EaQE//qa0hxaDU7P&#10;2yXln+NaHrYs16VReZu3ZR/0y++3ecW1t3T0YTzz//2vs/wJsOUosx3pYJl8Q2OKa1vSCdqIFC3l&#10;6+gTVdwHve2nHbxNf2tw+Hb88ICOyz4WkpTfspVPZwegYWnTZj0MNv25DDbPXOWC/2G5L8MMUPCO&#10;Rm0berbvDc/az6kfeGQlf2nPy2Qi+qf3CO6QxQzMtLuDW3p0bb4pd+QKn3z+gZHbx+2nEUm3ctP2&#10;o6XyT/1Ew7l9WLAq3mZE38cF0snKI3/fVIg8SiM68tv23r28jTtwuTfRQhdX8W66zSeL+/7CHxo3&#10;zBWvcBRPqzgZmDA/6JHoCpyzMnnP+Rs+lw7xS8uGLbqWmYfBcalT8Ru3efa6efe66fa5ZXkIz7tp&#10;42N5EZ+4hY3b64bvVdLJMjIUrkzp+4s8XZeOjXvY85YhbuMX3z7T6cMgpT0s+IRncW+iluEB8b1c&#10;4hV3NX0T/XP82fr5SVkOMztFr91twI4/9/kg88TP9G3H35aXJGCr6PbzNoW6N+PUsdkotuzez6aX&#10;yjN5XJXdif3DJ/Mp+myLq/HBeQ6dSE3Y7/7u7178Xo6ANulFN6Ul14+nPs/5w3PffkEkQQfPP5/j&#10;F59/tjLd8Q5JrIzdf1yPQiZ+7iaebmaicf3UpOHPtRl05bcLNGzC8wnoMTrv5Fsmk8ynGNPUHo5E&#10;0p8/n/J+hm7wZ5K2E36Rm2dvR5GHN9KiGGJqOP3NfMzZGydZtGDzQF035jUZ2LmK5LUYrA9nov/z&#10;6Yd2AjFyhoeu5HH8o3mS/t7P4nAmg03Wm294JxPH5h6EWcSjI8+ZuWiZrevHHFUDQizbAHzhY1lI&#10;qX/PsuOdvA00b7TGDkJbOAu92t/pw3R+qu3cLALgezdgdXKysjjeOE27akz7Rl7A6MJj0uLTxKpF&#10;VRt9ycJckD6AE7McI/25Z/ISRo4L1q6TsaOn2T562Nv67/XvnZwPIfRSe8zEqOT84p0H8/kt/JrH&#10;6cJBZCMdufqRT2WRTPp9Fqi6wGTeJm8LkbH8+lh4pGP0yLc/fCifr7P4YZKfbNC/c0KxkObryzHB&#10;Y/HzWn54N7ncXjw+gpe0lWO88kT8M56VqYz+a1n6aUc/OuXiaX9L8817mRQ2n5ifvPiAi45tOPgg&#10;i3PmO8VZwHohGxvwblEGTdoGwlzf04XBg3dh2ha80pWfOY2pA7H3g3+LQzaUOjbc90QdGa5c+riT&#10;sdXN5Achob8+HH/aNqScIstftANln0PHLEcQXnw27oG2K4ni1Zq0i8zZUEl+oPI87htw/Gn+84Dc&#10;fyxssn8Mj+TSKHoBifSRytWTFcj5WzleVV1KUMehvvUpX/lJBte+8KF9PXi0EOSWbS6c02PRA9w9&#10;8nfBLzL39ps3g9cm2IpFXUSq0+qk9oEfsjDVhY3Dhizg0j874qtIPpNvLccaQnk9rua1ZrHksp9v&#10;0YHHO6VLnbCgtHTjU002B2hxpIs3aAv49q7FX4B2i931HxaWYivzs+Cxi4jRcOvB1IEucCevsrzV&#10;Wz2HVjjVd5+Ey5rMxYOPlD/z74/kVIBQf/IFzELdthjbRbrkhU+9sUD6+huvdfHXN1O//vWv5+SD&#10;57LO8HTrIz4dlS+/xa8b9xyTnTnklKUeWqjxJmgQVsfqwoMs/Kys6peSrrYTOZG38bo6dEM6lIYP&#10;vkWcMY+rucp9i7ff3s0GIvOJY3MZh7RtmJfeyFZdghdI9867b7cduJ17C4LoFH/7tg2Cx9u+sSdy&#10;tyDLbzvtoQvDsdEnn/Ty3JONL71RJ8uXTlmALrQBsyFl2rd3Uy8eTxov8tXnpwx+70NvPofmDyO3&#10;CKs81gcHh7lwbZyFOe0dHWmfuziZeHaPTnZNzrsu1PoVecW6I6+xR7w0PCTSkR969ZH4Mnoh17ZR&#10;abM8X9f2HjQsX8aZ4/e9vTp1lS+1QWh5lhag1cYIbbY2vboPXuAebv5CG7/+1MYP9dfmCA5B3UR3&#10;6zHbiE1sG6XvQD7yvpe5rpB/cT3y1Z80D8Z+PrgZ3Kk37NmGMyeB3Lr1ROfnn85mNX6HDT799Hzu&#10;Qb67N9MWfpQ6lPDSFVK0//TN3qX3nXLAf7D/rp2lHm0YusVVjsGJh7ajqX/uK/fEL2izxOMN300T&#10;uukJsFNF3kjZD47PMgiHH7ADwFYilJbdPpI6GTmRq00y9FufElvjT5YWsgHqG5mwUXLcl8C2b6e/&#10;sTYzb9+PDajfjq+v3wot6CAXNPjR32wMyAJwaEB3ZRsb4TewgRbho+v4df3x2Ja+hs8KAGWr92xL&#10;emubfHe/ASyBwC5oHPfCIBX+vaCLLEknrd85yElYjYvgcjMvzOR29HXkEwcmydye4USDHwPa+ybK&#10;H8oH31X2kWcMjzOfDq+007GbMh1vYJHF0Qh2WVAAwfj2id2JYHek7NGuFGBQRjEMgIOt4+tAaAZD&#10;NcoWgceiOdFYh1d+DvlEUOivU5+kNUSOYvCkAh2GzrgYu+PL0qVravk6kUQ+qTRdJM4V3M3OHw4O&#10;nMtoZDAN1+p4r9VX6BnZRX/5t3K/ngnASzpnAnHykfFUXLJZus/LrTNO5eV8LPjqmL2dXa3egtVY&#10;qDw6y/ICkwdsAs+2KiwNkz+8ht+bj42TELcyXPr3Gb3ugavKCjaPsC1zeVv6N1ya/cl7fr+4zic/&#10;dH7v5vgccmYv4IQz+mgDTUcH3dJtGle0oUW4stwvbeKFkcuHkaVGnmw1GN1Bk/jBZ4Lx0u7l+zRC&#10;d43FHn7mp34mR4w8U+eEV3Z8//7lBG/1fzAwXonNpY7QX+REvpMnstIIBIewyTc+RHZh6lMnQOIk&#10;1zHrBLFLoBHS0bhxd/TCmZK3vGhrIxUdSzP+II45dPQ4+/V5eTaYtZHhfnxJGwF0JQ8/o4F5NN8N&#10;0bjAP3UCzaN/jaGy+CiDZT5KPeGP3vr2v9nO1z/61X8UHav/49hL/OkPm//e/vuU9FN8U/2lPvAv&#10;ZEnH7L/O4VNM949I+/RLQL0DfMWD7LY1nHVE3auvf/vil37xFy9efumliz/5b/3JfAvp8Yvbb35w&#10;cc2g/JFMbKfdd3RQHM0nm2FQj522iIf+4afX1/d4m4ek4t/aN/In4M1PYRbiGpewTnKIO9qNdlLD&#10;k7YSCF9A09LFnwHx68c4oPpUcYpMVn5ImsVzjmPvN36f8cYv1d8Gl35SCi6u9aMt/OzP5nU9B8+L&#10;f0+9OGMJ2sLmF+A+PaWG63P5FyTFs/gXJ0bxWLrSr9LnmeSXctu0rkBa/IGWddjSPrtqZ67S1PxL&#10;B5kc98WPygO//DrqQJj+oH7eeX/CmxXNd5ZnaBm9nsoulsHjVjioTnB7PEPj7XYAr0kJk2SO3TuS&#10;NK5tWeQ1bwxOf0ZE28bUi7UXYeS0sINf5ZloCopT2dIoU5w8fsubK9g41w1rxNkfcSdIPrQsvZun&#10;fegkOse/9/IujqaHLsUL2/C9ii+vh96+C4d853YRWdcOFRI44Z/H7/pLBtiZTQqXfDUfor4PkHbp&#10;3eSez8PPnwf3pry8bjh+Qak5SNi4Td3yjjI27JTm0OXZgQNNcgSf6fWyT3/KKyU9uOSf+rXyfBgP&#10;HTsU+//H3p01bZZld2F/q7Iqa567u1o9VQtJRgIMWEAAYcLmyoSJMF8AfzYuuSDwBYOECcyFuTRE&#10;GCwCS0yNpFaPNXVX15RZmen/77/Oet6Tb2c3Igyi1N0783n3OXtYe0177XkfIgy85gQChEF+YS+c&#10;fT+yPeTJNvFwKyoX6AtzfMGBmP7ej3X/ERHC8kc5u70X14uPpuVv/N3g8CNhJM3mlWb1DQhy1tdq&#10;nzbPwoY2k2b63PJunrGftU2ueQ7iYOnj4qsy9qecax5dXX2QTdS+lffWm/ON0U7mTC4pJf+pdqNz&#10;w4KvfOWNfovPmEUb7+rZs8PXM2/FrSzoAjs4Ydd8rawDC0wy2vpNflx1whg8jiwbL53+T8brJtlm&#10;I/OcsGnCn5I/eM3GZDquFOOfa/34JveM7XAct/FIe7kO/8x38HfxUf0xAd6JuuQ0QUp+4HQRrePW&#10;maQVbjzk+slOGprgS37zInxy+s53vh08skCcm+xMps8Bhpwmyrv5FZORTocpbyYrI9f0g0NA0fzo&#10;Tvq8/qUwevB4rqzPdOX0O6NPYFvOqd7lJBUu7CkwAHpKKDTA3SSncTodtFndwoKFEc5Czvs5bQwP&#10;V2Ab47Lt5jTw6Ol8J/XZZ5/vgY3nM2luHKzv87ksSsJrNyLgk3L0LeRnfzDQWL+TosEfX8rjo+92&#10;fe2r/pUTTEcdCd2df4mPNxZ4xJMvBy88bB8vvNh6p890+1Z4ZH7GIo8+FFuY/psFZBO08qi/5ORZ&#10;3awf/jyubtXeTvsHGzLtXGuewTLZS5PWtlY+4ITO1uH04cCQNk8N23A65kp+eZwmW7zNWbnS/Qex&#10;x64GN2HsU1w2Xb+UxXf82wltNho9JqVNrm+fFKzikvid49KHxQNyx7/yODTqe5rzoOP02Cl435R+&#10;++1nq6db1ox1tDdjg0L2ODqa8tbZjMopH1+48+Kv96XVngX8CDeb0tjr5iLwOb3nqMHhXZe55agj&#10;XMR47fCIfCMTNMxGHsZF4jEAAEAASURBVOUqK7/w24KgcacDAxYMb3Vi/plsdHh54sO3dZVf8EyG&#10;wlheD6yp98I69xffYumdLNBFm4LdLALtwu/ygY5cXPJYkN9FB36WRhq9uqcePRX99TXxthc4HbnC&#10;ze+eTz2k3FtZQKN7FgB3bDq6PvrhW6dk54SucHNi1ctDbsZt7aOjB48eTz2OE34pKzwcXI850pSN&#10;9trc4GLs+1HqrSufi2vC0E2P4AU/7+Bx5zrXei8utNFd7xsvn5v7LmOv8Jed0n9xI4P+DDv/hS98&#10;oQswFi+1kc9lDk8+cHpAxCaH/BuZHfYpZYoX5icf2V1cwsAQd7+LxzPH3HqefPJ6Lh+MHTOnufOr&#10;6nHbm/DN5iQnET/+4KOeyLSI228gfzz9WmsbT6Ruv5bF6yAQHjiZnmugY6/ZWnOO5pxrx49NSvio&#10;fPW7Njvz+tLaKOKgnUN0zzwzi8JdkwjcF3Ki1HOo7UJ/bWxw5tBhEz68rcdYLKYTXRdoisd6gyv7&#10;EWFcPR49uhscqod55rrIHloszvnHZhE324OH5VXstPUbdVRcx6gHHDDYLXOPaFtd4fuHLnnZRmEW&#10;/uganb8X/XNIEM7sJPy7IBl4xoTsIr1xyA8vwee0gdak3PLxfm5G1W/QpnUBMqpgA8bdLMxyr7z6&#10;SmnAb/SoD9oRjl0gR+XDD5+n/5dvbYcPIWpO0ydOugAoDHD2FL46Sc+fjixfik169TWbGRzOS3ue&#10;MpU7i7z4OZs95VFnngideEoX1Tnff4bTzq2T46vZ0NjyaMBR/tp5eR9HV/AnJ/nkKe6hD51g13Yk&#10;Tn6OLglzat3NvmOztEGzKUK6lSPbYw4f/9fBfxb7c4JZX0I+/InrJrrO3c98u/4T/ky/Y05Sww9M&#10;PyhFFVqeMqNBxRM92iufXOiJaDocV94EF/M8Mj+V3yf50e3HUq58izsdkp6NQhN+bF98+z/6XXD2&#10;qw5Hdzj9H/p7WQBG9NmtMLawc9z5WTy280tUEOG8+2FQkasQN+46XqMIEY5yqgRTdsLzzHgK649g&#10;8ryw5WFsttzJN4ZDnHDCbyf3EDDlWmN+//6d7tSRFtq+U/L666/XaGkgVDwO45SDmb5nQglVXJ1p&#10;BiDUpNLO7oHHcz2DcpUDpo7T2Q3uUzlxwzvHdwUjOj1TIjLZxWfAwFOBEtk4SrpXCEsvr4+ZS7id&#10;8McfTwOTML+Wc8iZgbKIvLwoHnlvIUm4PBXef/xEO14Or6ZPulZAcjlwIgO6PP5MbitXHg0yvuGf&#10;ThCcXGdlkkEFk0c6vAaXQqO3sGKk+coVhlYIbdiGK4tjBDh0nHFlmDZPO6ThW8s60ilbej/hnPRn&#10;533DHoKX6m2rZnHJ8+N2Efmg+sH7zceXBq0bprO8MDeOLxyt0pbmIFL9Ckz4GYB9mEa8Gxjen28n&#10;w1V6OvBoV81L1PqPTvVfInS0fSAvV5+6TdZPXL3xxlfSSchpV4156q3OwxMxrlzz4Xue2ngfMmrH&#10;buVxITepDp5VhknbQe0U2wE7A4m3H+SqEMbWYANfNVLt8KXDoMHVGJff2VkFlsG+E9+d2KKbcAty&#10;9N/pqGQPLbPJAP/HPtG5ROS76DpO9K6Doqc0amOQF99SSu/hH7zoBNvCFvlWqXK8f/Wrb3Sjyr/5&#10;1//66uPHNAIzmKw+HXQOr5fLZ86fnzf+yPQp88gIzbPok52xh1ygufXkU4byz9D5Q8IBtcBOSzZH&#10;W66tZU98N+eVl1+4+qf/7P+++vt//9dz6v6rV1/+8pey8z0bMLJdUqdUm3jfwCc2gAFY263u167W&#10;N3CajmONxCP48pj4o82x69/kT9sLRuVw2uq0JPtafwfV50D1gd3QPrIH7MyTWay+6cCvnQiO2glO&#10;Xj9x/CSY5uHIvLCP10v+pftmOFu5O/6l6ULjMTuiDHhe/INXC4O/cIvLKYIdqA0MzxbG0jJ0QXs6&#10;w2iAx9jSpMcXtB3wpWdvt6z1xW+67Q9s2Ja1vj6NZ7Cm/Ou+wcKAh8765oGhOKhc0hSTkcGG8W8/&#10;m8nk8MoAZW0/Oto3Sh5tF/o2z+LgXbiB2z7Th023uEgzbvjStOXT4GYz5OWTLUkoH3d4bUPZ6A7C&#10;Ez4boo7+mVoSsE+kD2TBCGzvnH656ySXfxN3RCZ+eaqvWNe89DO8ziTq4PFYJ78nwTVul/fw2UmW&#10;wj54VLoPWeGVQeKWHez6POUdOKQtXlyWt1P2lLL9ssog+bmWQeaH3DeMv31Xg7bhffh5YyV0eSs9&#10;es/wLriGH2sDhK27PG/Y+klwncrLNa6bRzme11+YfOHnX+MCYuzdBVyD5ecW7vpH4CUOBk174HJJ&#10;d5TVhGCd3qUvdP5O+E5Ik58fBZDZ4n3knHT9i97UnYMzW/7ZX5mfMg3OCdh0oSJhk2Jp9zbPR8RE&#10;/9Dfncz4oYjfZ4CNGVxpRMcNOelDr7ukuQ6oXTLuJILSetjoaGph0u+xMTPm62TMUSfwsxMJySxv&#10;64B6lp90ytOX7vcxj/onrDIkv8DxbqGhE14ZG3J4ue3STXnSmZ9m53phE6n4hkfaAXw82wn8EU8e&#10;7I0J9JmPiJwTtrxtvDYh/zppechI/pUROMY87DUY8ne8lAkkcEwsaVfWee5YpzDOdWRT/GT5w+Oh&#10;37iVs+lXvcOHWfDV/uU57aR6YlynXaP38piEtBj0wLxJ4vVD5VMP8JobeUZOPZ2UNvvod+C3OtjF&#10;pORxvbKylcO9/vrnO15UXicC028yyW5i3Lur110D7BuvFl71g926tVdMz4bosf36H+Y3glXxCbZt&#10;//nwWyfPvpu45nqFaMrEL7pV+oKj03ImkedKWhOYmWzOGA/x90O7iWZzfk5CwbULuoGHvicyJv8k&#10;p5L1USwKv/jiy5lve6GnhS1sdsycRUVjfQvG+vkm4S3AlrmBo79iLE4O+PbkPZ93W/qG7+Vl6P6o&#10;fbDo/NMWgTPZq4+bukFOyB8Z6U/hxdhlE7LmMDmLJTZ+t76FJnNhcGQjn/CN0fJlJjHIk1M2uA5A&#10;WqTBPykG3ye7qC8dXJSVWto8264IB7cuvmfl8/GBvDlwzZM66dU+UdKQy+v5JJf+nTgLlPI4jS2/&#10;719e5h+D78qdTardD+6FiWb6Fz216N9J69DEZoFNdsb1s1l+Tvt5R/cn4TlOdLEYk4MX175PcBDe&#10;EHEhc/tE2iZBzdIcmzMvyceVF7VdSRg4j1oElmZdm8ak48Dn1pZems0b8a0H4S34LS8Iwan1PeGP&#10;5/TX/XtTf5w2U/ds1nAYycZ/+r84gKW/wtEL4ep1FzHCJ7wmx41PNQw/xn4gY7/bq6+OT+Sw+tXF&#10;CBuLCxffUlZggeefK0XJ1Y9eGNuhgQ6bH1dHtSEcG6YMdcMJR+F3DxtnLPHkMd9rUarlVy/cgjgL&#10;SK5NpmdPBgb++sGnfDjm+OBvo6rFQc5NCTaRmEtOwuI+16wOzM3f+pjTz3z1Hh3qu/FVT4iqd8lv&#10;AYxuWgdYuRmrNDp1TDlguPbXDQyuSf/Od7579c1vfqPt5c///M9nPvONyrrXVMsYh0a3hoLJFuFv&#10;aXXqN8610+yEdptTD8jwXnDk5Ft8+Oo3uzXpnN7PjRKRK57deeDTcca/M/fO5nddIXOOysCfl16J&#10;fYwtq5Thgiexq3QP7UsDWl9iX3NKn/wtIOuzsUM7NqUHDsS9887bjVNDbEAq3uoLfKMbypv1lSys&#10;RRZdSAydFtq0feyAhU2fA+jCauooPcN//GrbGVpsfHo2C3zVy8AlY2Hbl1GutsFVzF08Tvl44Ge+&#10;1+n46mx4BC9tD6deaOt2rIZnbJew8jxp166myDrx7CHctPP4ot8ULW083MDrzQap59zdJ51UTlvc&#10;tnk26uMB3bIhRt34fK4Ph+97uWb6w3xbmFy1qRbju6kqOD9IHniR9ZZpjrj0hV++68tJ84SrxGOs&#10;1NF78Azf3b6gfwIP+OP1u7mZ483os0OPTjhbF/t82gK34ZIBHtXP8+P4Ffj0AP+3LD4+wat0Hfx1&#10;i8nCsFninN6zuOUXWpeXj+W7veLAY1/oER1ULnrxXbuMb+blbLKYTXjalthSbX9wqM1hP8gkefUB&#10;5K9sA4Mu4IcO2fZF2EL1mPzgUF4mrUOi1duUq01Qv/EQH/BIfBeyA1N5bHX1Vz3NVQN4Cyf2s3JO&#10;X+xjN19kbkQdoQfLK/Dwk12i1/D8Xr4xDO5NJ0/MVDelVHePfqR6DAYnzRP+qASA1HAHOOIomnCV&#10;QpqbhfQ9eS7hSUMJMJcDgwNnw2AkvGUqt3BnkRAc71yVBpyAkL9x8IlQL+U15XSEKDSnMyy9H6es&#10;XsPjmQACn4A0lHvtwmfsQFDQgLjgrbvg9GwbCQwPHxZHk2rPHxWBUQKrlaeGZa5cULHk+X4G12vM&#10;VU67BXT6KDD87txzyhUGBwIH3k2TdMqEdx5Cn4bHZGMqVRrix7LwU54lP6UAjzLtpLNGUsPrKhnw&#10;8Yks/KRlnHrFNGYdbiemWm70itKtw0Pfu6M/o4iur2W4Rl90zhlLuPSkYnBRjlO+77z9dnkkjuHS&#10;KVbJ4C8ff3HrpFJkSaPwDt8yi9A0DDf5git9NKJlwtf7diqk0xDej4GtYQzSdoI9yDeqpOXAAAst&#10;ypdemMaUf578lb56lawmc8vn5GM84Sitii3NwrT4uzDlV644sJWHF+RafY88F4cLLYkX1nzhqwaI&#10;3pCvcOXh/Te/8c3g8ODqd3/nd6++kWcGUxni+T/s1mDwHxX/wzl+VMhC+o9B2XQ34TwXQ/bBh3eu&#10;/vQf/5Wrr2YBWP0weHg5O890JuhKiCgd+JA+amnfRp4BbWcmizOuZNJ4opnOaPhXtuXjwUsdqjsf&#10;pTF+bHZe0ZmnU9fIpgO0GO8ZFKb+RfXApEPK12mqXkTvDPDtosPv6l3s29ig687adtzk5Xr9CH0+&#10;3J17GkM2MvpcOsdOoVNaHSKwOY0HfXkpm04ez4LUi2lc/tpf+1+u/tE//sfpeH5rJJl4tkPDafL7&#10;WvxT3wOg/4/iw1t4/cekd0n9B/5A5w161JUf5Bqa72SHpV2J38j34lpvUufXLY+9n583/r+Gf4j9&#10;oaKFDX4zCKav5LRp159Mnw7ZPIwTnfnP4x5tn/7zwP5hKNd4VwYGtlGf997/fm26tkv75ptV772X&#10;kw+ZlPk7f+/Xr37hF//o1f/61//61ee/+JWrj6RNm/Ls88+22qi3D7RJRwfLNXiAGpyyJ5w2lWsd&#10;jx0ZmrVDiTMYiPDbFhyVdQb5M1iKUWjeqbYyXNNQvWGXYtfYQ+XRq5lAZLOyWzYDNekubav6csDQ&#10;ZqhD8rGP0rROoYEL3rU583bgfbzEUxZbXYfG5G856Aje/nHSgWMhYBeM6iedzrdJAe6mLnjHF/ZW&#10;ew5vfR+Th9rf9ouSr5MPwZ9j99HAoUnHfuQ6dY1dFw8ndJtEnD7cdK61N8oUp5/48ITL9JvAlj9/&#10;iS446ROhfcoVx6a3zdFnPb6LqVy4d3CR3EPv9AWmXzNt/cBL2sAzGVSZRKf0J5W3A9Hq3qEOYIEL&#10;d3xHc9hWGhbek6GV01+B28ociDPvfWvp2g2NSXEdlKdOWh6TKCL0JdGtTdT+LHxXOepjmvhLgvZd&#10;hv8zYGze8tLTNR7473fBC06ndE0bnAy+4LYoSwIP/9Apf98TNvIgr/A59O+YQBp66/1SngLi6I9y&#10;298IPhx461o/DtZsXv4+t69wlC3PxqmbBnkmnzbtxi9sPj5f8G9bOHxGC6d/vvkLO2H1Qwu36Tw3&#10;/GAUHWk+9uvAb/gz8KXnjG22/CUbiCkr/Z0GDozJcV3OlCeUjl8Utcmmr7M5xp9yRj8vZYbOpj3q&#10;dMMP2sv2lE9ulV/5PrC2vB91A87Sci1J+UaQZz4ZZCtznUf0u4WB28WueZ78jcgfKYY/0j0cd0mT&#10;RAt//U3LR9e60h4E1hdeLNCdf3Bt2KZpHRidbcTNP0GJnRoo7GEMxim5TRvi+eyWcunIPQsRqQt4&#10;DD91iQ3m4Kx+12FWHMrJqM9nPuSZ/Qf3rbffqo3HT/W+cI+88g0kTw874Y/m7MPp/rC+aee0T9sO&#10;/uIv/lImsp7rJCtem6zrWDR20JwAXnJtjyKH5zLO7li47eAho3CMfZSW/WjdiXycRFjxHGCmHTGW&#10;PulFMk4Z29YEhnoGDjyv282fZMmUBfmjjni2meiTnmj50pe/0rrxYhYftw6TjfYIb9Qz9t+EpLrT&#10;BbXwjiy0lfqLbR+0o5nE3/4ceZnMOy9QKl+/w0YQ8bPBeA4hwGrmQ2aytG3zkykvJ2m76BD4Jk8L&#10;N76rfS38moi0SPF+Jp197sz3AN/OpP77WYTtN0aTVprW+aiC8TQYaFXG6BB8tL/6KzNPJU11LYG1&#10;O7Ej7MrdTIZ+dG8mgsW3fxQ4xb86Fu4mnXH47acztxHezaS2uZop06Llm29+N99EtOBAt8f2OoBh&#10;AfjJzOk8fdu3h5/pQnA/MRb+P+tEW8owmTx9ielfmZjXtptQvpe5J3MuL+V0KtukTf/QQmZso03Z&#10;6CLH+il96xOc1c+rzDMYj6u3ZGfBCP/gfPt2Tow/5qTc0GtDuKay84cp26I3V9hT7fKM3xb87l59&#10;9803y0tzVk7QsgU2DeA5eVgYM4lsjoLt/vjj2Nv882zzq/pKB7oBJ5P9xjH4fzt2Q1+5Mg69wlxd&#10;iyf0pP3syGPa2aP/NIIvX9CGVyac0zrX/k+/PTqQfNNeTZ/VZPn3soBG57SXr732mc5dfTOfBHDL&#10;kbTh7oH3MEGflnXxhl/kPW5sDtqDcnDZiIEzfNwwugPOYaeSYaSwsMYfuW6e6zh5YcVZoOceSx8t&#10;qPVKXnBN1K9T/yEKnjT3o+sWFfAZ3RZUzU+/8/Z3I5foeH6ffPJC7YSTaPr9dG54P/aevZDvbuRW&#10;uIF5VMAWa4E03C+d2mU4k+nqq0QJqo3ZxYHqd/SW7urLd/40COMlG0V3Wk9jd/gPHmQ+MtepB1Jx&#10;0DXCDjLxjVRtv1OrFjS6mBM8ph9xr3KHl3m/XewWR4fppTpPj/CFLy364cT5fBzabRaho8o174kX&#10;sJh+dsZc0XNOv+WT6OYHSf/REzmtGZ9r3z80gks2+MSxE24xcJU+WtVjvnrgFKZ0vsP6b//tv7n6&#10;+te/Xvq++tWvXn3xi19KXcwnJCPf57rAZpw+9U5dBUNefuXXM9V4NjZSGFw544SmC196Sjdx5qBd&#10;Qf3cc7NBhszox/Y31Uu3nrqpDM/9XnjhqdiMsd3Kfiqfv2Inbj+V7/pmYfD5LGZz6in4WOi0KR44&#10;kb5446w1EHYVvuTGh4PNaTapOblq/tZ3rM1ZW9Tfz+kNDtm4kPWV99+3/jG17rxQ5YS4PK995rXR&#10;G+P26mJOjUcG3cyTNZhPsugPl1lTiI0NP+Eyv8gvJ4zpgzUIazT0Hu0zZpj5hVlAn/UI/VF8pG9k&#10;XBklPZ2TzjsYdLHjy5Rn4ZfOcmwtm2rdTB4L4HR2FiM/7BieLoKjLPYa7hYavZtPHlmq50OL9C+m&#10;nXo5MiBHctAnAEO/mZ1J0qE5Ol9cn8013IlXh9RZ5d+5EzoCS7x+Ad9GKXNEbLC26btZ9P3t3/5a&#10;bmGYdofsydPir8OObAd+grk03FHv6EraI+ttvjNON5fO20HOMzqV+Qn8QwdaOXDo9+ImTJ+1+p84&#10;uEpjk4p1I8/i4c15X9umXTVHTx77+Zonn5qFfXhDlE2EB1uKl3RFm+y2DvmKz37W4pABmbPVTLhb&#10;EuTTRpMRubEP2lqL7jZQsNfoJd/SlvLoi41QQbdOufqD2RrWtpxOKWdvFwBfmtIX/imTfi3u+M0e&#10;6XujjX7f/8B6mfbbAdaZx0ITOJV5dHFxgsRYRRglgR8kOMzHoB24AXBxed53xKEIkn4c/xy/4cL2&#10;d04nvkwKchvOp2yfEFrcwuBPMddlTacz4ekmLLFrPO2I1FHahV80UjS7TJYhGqyFfwC/vCsLzgxq&#10;YQenwtBZiJE0KUcZGQfXpUiz+IKpXGF+8z67nrY8Ql3aZ1Jk+HjhU8peeMrr4m94ztCvbIrzsGPC&#10;DxzAoATwxUsNpXILJ0ZXud6PrKXzTKt8GkRpNK5Nj8vRi48+ut4laUcpXbHLRocbfxl/RoQvP4P4&#10;aniOTxp1SowyOzSKkzLoUuD7B4/SnT+D0yhxcYJzfgZVKi3YKpzGHp81JDVS0WFXR+zpG3H0uxXt&#10;gN9C8gdtKoayy7OEbXplFadiDKGJk4fsuc3veY2RfIy5uHWFlfA6ctEBCbwHJiUTKJ6Th3wZSf7o&#10;6oSL1/H7ICd/GRC7suxMUQ+Ux+hz8EDDD7uV+A/H/EGHoAM2X37jS93VVFlFz9HQzthBA7ra4IY/&#10;5bXOAB4lL57RHfWnupIG3FU0t6KTn9xNmH835L18XhuwMqLHBKEsnVD8S9Ht2F/08AJvNgKok/BQ&#10;L9pJP2yoMtiedYvD+sL7/WN4p8GRHpyHFhKCtzAOfUnUd52vZ9Lx+dVf/dXu3v4//tE/6qAUPRoE&#10;uLdxCH/pFaLAmecG/KH4w1Zhpzqrc2GCYmWFX2de/qEg6GdIfqo4sPWBjRgbH/TS0ax9SIW5l8W7&#10;v/d3f63XOf3Vv/o/p/5loi4TV+rWxxnkuO6KjRg7O/rIDo+5udbPsR3qcOx8dFoCA0Ll91XV/lGc&#10;WSQfEX/uRGu32obWToB32KfDbjR7ytUXgC+cznWpNEukvFO65jv+XNIc7yaOlAPOtnv9Rmy7SdNn&#10;Enczn/7Lo+qudOe0i+cZB89Ng6642sXD/i89YPtpN5K4fIHf4igODLbSROX0b6a9VqY4tkdfRf7+&#10;i79ucTeReh03MCfvdK2lLw30q/mPfmTK3z7lwoTD2WmDbrqlDyw/dn7Km36LfpX+wuPZufRkvgl1&#10;dssT+DyKr4NfyT1wPfhcIA/D2vINfjafZFuGZ+Hi4ZiIvgtDw/B/0m8+/qNceX3iVwdSeRfuCrnG&#10;nzIWn6DL73XpKY9r+PqJ804fznHwBG9/6spNd9GCPBTmJeA65eK0/rlszxOeyd/gHy4045Y5/sAy&#10;KD+7hbd6oL4v7GDTpNfvEzLvR1zSFH7K7L+K5ppeAKRfGCYApacvZ6d89U7/NdFNv7id080E8Tnk&#10;+lk+LmAOfx4COTBTHvgZnIELn/Un9fwtCIAGiXqX+IQZI/w4d6DwI5MAG0Qav/Th28MuuPk3iR+K&#10;UheFNwf/SLP+Q4kf8bLpbvqbFOSOX2OrZsEFrkrL7xH4bL718X6oGRovefD7SKTs/Y3dMFaZMlYP&#10;F95Nv3X/CFyduplGHXwyk5xgomEg30z10/ne9iuk47tJTxOa5hTIAz9NpOHf6vnIRXrxGQun/08G&#10;xqkml7iVAxjG6t7lpwsctVkbu/Mom0ciOs1J3nFSxj3wu2kjmugn/g/epQ94MM+Vxt3cHr7S4+FJ&#10;4sPUTtBnHLOyw3PXbOKtdD4hVK7GY3fJ5tnMSUhv/LOwOrlM5pGDMONF8pbOj5hrP8v76R/okxpP&#10;+04gmRlfdyG5ejLl2jDt5JcxJDh0RxnKpocmXN/LhjSLdU4Lu3XszbffLCwbvMzFmEie601nDmL7&#10;p6sGiy+d1d+RlgWqDqYsvvLuZWM0F1Wv0xe7zPMlTVmVmNtZ1H28/d5MamdMbPJUn81cUFKVP53I&#10;D17vZyz+3g++11N65HHpN2ayWj/O/JUrTn3D2UJGF3uyKHL7Np2fTfdd+Emf0TzF7dis9rWCB7wD&#10;Mv7RVnpP220xhWzMR1U2R7tm0f+FFx7L/FgWkdCdH32oHgRXi28mszvpbj4jPOHIY8pSzr1+X9R8&#10;V9vipOlcZ8q1gGJu0SS09OQyMIehT2eC2FwcpO8kfSfAk6a3BUSf8JtT/9cGwA3fuAe3PFtIIL0J&#10;E47n+qB0iKNnNtHDr30t/kFLHsOXfGMxE/TwXBrx6YOcdsOb72YBRbqxOSN38dzh9fnRf9ip4ds1&#10;hteyenSeHw7FPyQunWhsWJLu6bpLLvI54mW7uCALX3Uvgos/MbeOhQa2waK++kB/fd/Tac6n8+1l&#10;C2hFIH/xFh/1uxwegJdFOjKCU0+uJs3iRwe6sJS6fDdztlw3RMTumO+0ALjiA9Nv2wq6a3ENrOF5&#10;eHnoHzj4AW+uJ/hTR9Zt+b4bWhcYTuVVH8KIh3A+MuFb26Ho3uPZEPEgOszG3OsYbWxEaawtuGZu&#10;akLrjfrQubjgyElLD6d+TSEZpc5D/xofZvzn36FMykd35x5Tjk9TPJm6wqZ/lLnq96PPePqEuhP3&#10;3bfevPp3//7fxaZ8MxsXXrv65V/5Y1df/NIXexr53e+/e/VM8rXOHvVJ33ZpEK6O9/2T0Jx3P5s+&#10;L4uNwavhWVTK6L7fC92Tncq3sMnWWXArnNDM3uAzW/DyKy9LVvrw0fwm+H7Sf2Sx7NnIlXzuPTcw&#10;goO+gvpucdfV+2iezdMWZscW4hsYu0CNh37y2WjzfOzoV77yleF/0vlH/7vRIbigw40DbVu0H9F3&#10;c3yzOWYO6n3n21P/0cD2ts0KDO0jPf7sZ1+vjlqofCFz/dZ1LPz1oN2h322/1uaENk59+eTubGRA&#10;R+tBwh0AYgudJjfPY/2g7UtoVg/Rt9/Txudpw7U3o1cWRtHzQeqvMp7Loileli95/yg/8sRvbk+B&#10;W8yrzJJXWm2jug4fvkVLm5HoBXy1zeo1XrXNOPKBrX9gM5P+Ax88rvM+WSfwLVxwtHnaBG20Nv3b&#10;4bXT22yyviYd+SM//wvlr2f40R/0LA3Wv+DhVO8sZqZNzml2i6C+q61saXfhmu167OPM76cMaH2U&#10;067a2acDBy/ZHrDIWjnaBfnpuLI3Dr/oN31h83rKOzzastbOvP76l3OY4/s5oa+ekGcW0l9+uenM&#10;XTmYCG6/K56yOM9T/52K/uiygabfCc9GCXYTXvB2QhqeXOtfcOVz5OImh93MhRelK3R3gTi2gXza&#10;9icf3bn9lA02FmvV0czxW1PEi+QFV5pobuHghX4FG9ar0xMnzfSVUts8t983/LNpYBaGj1tVAzPl&#10;jCHYa95WWdZfYtZvOAIPhITvr1Tf+AO+PPvb6M0j3HOFzLDn31TINeo7GTfGUf5kKXPlVbmV4Tdx&#10;o3ALXzwBYSpHsCrSVqidYJF+3emxuG054MCNw9j8aeVQ4SnD0sKfRZjZLeWdM+FroY6rITwUR6Ol&#10;0X8iFRMfOHn8NDx8+KFR/OIqfN91jjffuSMlrXQ1EuEFB47TqdzQNMrrXXoowCnZiteWJx7eC088&#10;ZdvrdqTz/RADVIqpgjKslJhhxiNpKHQNCQBxUya6hjbwx6Hv3GBLK83QgA4S0Tj5ccrlxJVOOiXD&#10;4cDenyAVWTp8xCPumj5yPHZIn2AwyAsDr69lMHp8zr/wqi9g5588Kw8d7imX/CKng3ZhQhhtvjIu&#10;XEmaza8sxuRbOQH6jW/8Xnme5HXlz0HThv3n9q85++MhS7f4n1OmD3D1+isvXP3Kr/xKv//L8Gks&#10;GHA+HVqH74zlygtPuvuqnedAP8modT6F6tCSfzuBee9z3vGNa2coZYrvu+9qZIct/sbMNl07xAf4&#10;lbW0YOgMgbkLv/RFR1Tchhfwkf7h5+i3spMfXIMkz+safrwUXp4bljx2jLFpb7zx7NVf/It/Mae/&#10;f+fqn/8/v1HrOVlGz6+5TvPQPHQfYD/1Hr7UhoefTnrbJUz+3JlXn3pCfobgp5MDWx1S7dQP/Q9P&#10;ugudVEld/he/8c+v/u7f/Tu9oeCP/8k/kfYrHdRj4MZONcuR0zXOaeHaP6C7zIy668ex571uK37D&#10;Ut99y7H1Wt0/1X/PBkvrFsb6hZe2RH1gNx9TL+RveYGfMuDwKHeuO57PNlV+eG47tflv5tlwZSwO&#10;xfmUdyY8pv3Cz8WPfT3TsbCEbTlNf+B/Ccv70iStgUDLD2z+plv40lgk212P3s90SccGa1s48cJK&#10;z2HbhS/cTSOdH/u/z3zp/OBSPBOm07/4yO95BlKzA9SEg/5f27fkFX/uH4JLx8CVpnTSt7xzDSP/&#10;4/1Sft61a/SgA4/godzCj4KDu4OFAsqf5eHC2vCbvng/g759luacb+Iz0E+5JSHoLnxln3my8Evr&#10;8eKZHPh+6SklJjI+TjsltPDO9AgLZgdO6tvBN3DCC+5cBtlf3IHTwCODKVd8aTwSnum1ce/sFtdz&#10;mOfqwiHDS/mBv25p2LKv4WyaoWn5d+bzwghlebzu2wifdMuP0ZcpXz0Y3LcE4Uvb+otr8b8u6Ea6&#10;mpxT7DxSx7Vf0/+a8oWfSL/kG1wHBxviik/GG+vEL44b5lTK5NuQwz9kdxPvc6rS/ShEzonyvDwQ&#10;TL/qH/miiok/+HiUeSSot/3KJCocsMh4YZzxu0mHtOeyN08zH39W1zds82y+xXfjH+Uv31MchWmS&#10;xWV5BF518xj/SbS62Aw/4s/CEb04PZQ05XURMpM4Lf+IPOd7KP1P2Que7Xjo85//wtVnsyBgsgd/&#10;8N+kLCfdLCIc+hk9JS88nbZm2tvylYwT4XnanLUT2qbki4ybVzuU38ri7NO7AIlFHn2RjtO2HuD7&#10;/tPwx5gPnznzHHg6m4F943f6B+XrwSNzAXT+3LaNrAaIcL9uSE9ak73ilUMGwv2kMT5eGW2/hi6s&#10;rMTRk3NdnbmpyClTiTsvsfM6FkzM1yzeFuGee25O76Hvw/R7fUvYwowJe6eYP4o+fvRRvlmYyWST&#10;quIsljgF+nvf+HrH4Mq02PBBxnAmLvUJZmvy0Exn4Gy+B22jz9NXUS4nzA9NdC85MvnsFN7Qt3yd&#10;Po1J3LnNzaIwevCArSYLvALhmchLX/7OO5nAthgWZ/HAnEpPRAYfi7AWGHr6JvwxJ2eB2OS+sHSy&#10;DtzTdwtQ83z6pegRD1/lkR+f62bNyO9zr39ueJH0H3w030AWXxln/kNeunS5yhf8/NqPCyzzV7lP&#10;b8Lybv7LZLlFAAshqx/Sw8fc5/DR7TAzgf5hTvSSGSC3n5nJbYtee3V8cQhs/aHLhrPAKl35HBZ8&#10;1u3CRTcwBA9pVvc8c8r/JPgQgFOAT2ZSvbBSBtkNv1+6ev5772ROaxZALLSyNKvXYAjA73Xb1k1K&#10;cVPextcPHAjz/tOcfJMDDpf80akt7xIu3r/45XUy0jmb/bs59ih48yGFXob8yCSnyz+cE3mdR5IX&#10;79NXK/+jMxxd9X3fnjAGIG7Kf3gcZHwqretGncyThqtMOr6hu8o3Tkka81dHv9BVzezBjhmkMV+2&#10;NwR5hy9Y+tFOxnEWeneR0gJydZ8Od/PJzKkJc6X5Kzm8woFFXubj0WuBuOXhb+qi70xzq0uexX8c&#10;G9NFt9CGx73tMvQsnU6RJmGuUI7+F8+hn2o4be9UqfFRbzUhI7vp4uihMfWHwfvZ8MA3sz8MHGVy&#10;Di69+867PfXrGtvPfe6zV1/96s9ffeHnvtB49s7iWOcHA8sCLQd+KI12jM0Q1noBx9w+Nrc9ZOEu&#10;myLcyOEGBmX6nCDaCUv6WQCcsdWt+4Gd/8aR4JLRkw+yoBZ5yLsnj/FEX6KnMw89Eg/Hp2PHxavz&#10;HNtgzGiekR2kB9L2OupcWY4+Jx7Nr7JBu2Atr3aJ7Rn7Gd6ZT408yVwZymPfBp/PFFb1LkIhCwuQ&#10;2hGLm6U3+dBrsc/agkVRMldn/sNvfy08m/Zp7TXZPR5+45fba7Qp1h60zS9mQ49NWuVD+KR+dGEs&#10;8XP7pIM1se/ZoENf6KK0bD4Hj3vH2sa2F7vYij/sr0MqH2dhG9+fSPtJ3hzZoH1PwrPRe4r1UsdC&#10;PzjshI0zTs/SmIaFh598Mu2uBWaLj7vICn7pxdv82F9zCvhHHv2ufGjZMR8d0ca1vqWsd7Kh63d+&#10;57fL91dffa2bGcjIQj590+6zdGBd83l0hRw5bexsTjvsQPDFP+29DS10QNIusmtzE66OwFfbbSOT&#10;dHiIXvzXxsIVbXSNE1cXYHCzqS3c6HwdOcnzamRG5nBl1+jS2Bw6RiIjE/0wtosO1E4FXzrIKcem&#10;ttaXtFF4XRsSXBpPsknf+puAyiL1e/lhDq26caSns2i24L58bJ1IOuuvaISzNla8suDQ+p68Ub6r&#10;j5JOWG1ewuTh6HzlnHg00TO/x/N5zQRNeanDeAm/aY+ykQIAAX7LWL5wfhE5xQvzu5nHO7fx+wxO&#10;hZQ8y6jNu/6mTZLC9b5OmsVRGBgVJGWOcWb0vPsRXMuKYCgUwWIUGIwUOGUSPz95MG6ddDfdDqoa&#10;l/httAmHG3rHB18lWCfOTgrl2IVb+vEhhmtxZmhd5Xw3JxUvtKaUdWt4lq8ULglLuwrx+O2Rn7I3&#10;DZ+b9zEoy8MxjjPAwIu7UUZx/enIHnQtL8rT4Av34h+40qowxTcwOIbR90T80NYdGbkyBv0LG6x2&#10;Dg5Y4InD9l38vZSrMQgdcOTOZctT5dbRdQIHP8rj6cB4tyAsXTvELWN4Ck7xTpj4duADX37liSeT&#10;fR4eXlfqxa9I5Y94eTl5Fw/Pfvhgt6iyvLsOcgcCMHou1wI1/CyzwiLDAy59iawl0SlcwzAw72Z3&#10;y7v5XuX/dfUv/sU/Lz54Bo/FK4A+FQ69o5kPo/PZz33u6itffiOyeLa7ZchOBwAdGjpG3ESHxmVl&#10;zZDihUGmOoEX9KiD73TWOM+MvYgdmEjHrVzX9z3si14cukcuwrYD1bzJPgP8yBc1+c9GXMtdPT/b&#10;yBbXP2fdmW+3ZcAVmgBZPC7+gaNFkIYdYPAQHLx4NvX1newA/OpXv3r13/+lv5TO4ntX3/i9b0jR&#10;ztsn+Z4I2h9yjxLAQwk+vS/qjR1Z9ORn7mcc+M/KAfXiZlWJTTAI8jmDf/ZP/+nV3/7f/na/U/78&#10;Ky9efSc7g1/O93O06+yUdlU97SA09dngi52O1c+bDtc1tlvH2Rf1U32unTn8y0JpskjL3fQ3zOCk&#10;to9d85MeHjrfh/2SFvzCzfO2qcLZrcYlL59bE7HvZ9/z+d0JzIUr77Y73TSzRB8TA8k4PD4KgN/i&#10;Mry7ZpIypvUDdfA/+/ssHfrLA/Djytf4YILfvkLSeNe2t11MWsn1Y/QTN//yWf8whBXemb5dFFze&#10;nvnRxPlzkZ/s8MvV1wt306y/uGlT6EvpSaQ2x/M6+RfHIn5E3L6VQU7wb58g/LQbV3voPcRnQJ+E&#10;gSO//vL2Z72f4Z/pOD+jU1q/3487p91ndaLuoEd49SS4cj8Otg0V3OI6/fUQFVj+Xco4+qjeqw+p&#10;eUnU+KWHv2VtvgL356Bxwzdd9QAk5d34weFB9KnZjzZ8y9j83oPG4JT2etNWR8MWfRhu+wwPl3/d&#10;j2ii/Fm43gv7RlhSiLq47VfjyTr5Vq50f2l/FLzWlWQ8lwuOtEoCd+K8UbZHuKSV/uGx1sCkVn6J&#10;rlscEto8UeX6C/U6fvKDKWzrDjiFKUymBbwATv5NbM80np9liSSac8PXrxzFH4Twz2Fn+1Y40p2c&#10;9EvT+gubv8+ybPwpe/l/fj+nP4f/qGdcWtrAv5kff48q+FA6aenWzfQ3y9HvXiftkr/5cKPhJocz&#10;UfMz98McWB36whd+7uqVV15pn8SELKf+Dv/OreXoyujLzIU8yDW29L3tzFEn5DMXYUPNVpPCIqTK&#10;anTzpt5Js1UdHiaq4Ujv19avLt3MW6R/wv5gx7o5OTOyQfvOT+1YHqO3T6LddqK2dfDgN3sqfuy1&#10;ujfj+LUp+gurD2yzMRG3cpPOs7KvbfO17RBmQnzkk3aHgY0zT2bCkuu1suDkH3id9A4ek+dBvwPo&#10;23be4SNfJ/Dlya8LOZ3vcsXre8nvu4JZ/M1Cow28Fk6+l9NxFk5MPJvU74JDcHjQq2SLRv+c2wxK&#10;t3TxudW3zi2lr70nuSbtVa+tlnRoNm80C8wWLNimD3JCZ+fj9Jk/yaKUk5fvPcjCS/otTu+8m1NR&#10;5iTap0qZ6pCFN33fV175TJ/N45gsN5/kcIk4vME/5Ww/feWzMsL3WdzI6eksfESSyTe3m+lHmhg2&#10;p5jpfFWy8MDo/GZOWVm4BX/z9LRREtIRaomvTv+aP7LwYD6RXE3K6yu++eZ3qy/GKxaHfdLMqbRd&#10;oKEvyrtvMjm4mFzm6E03NprUTxryuJZJ5HD0a6SJUJoHAbUdefN5K7TmLFT1FO0mxtkzOD7zrBNW&#10;swAO7q30oVPAwNm/GBJX3S+siUCf/4vPhJ7+3oRzirr52LoZYFrJh+ChN/8MEQouf8iEW9/zvSx+&#10;lW71+JgXEm5OkBP/WGjTlpIjfafDc+o1C+TtX1oYHP4Xh5SFfw9yfbhFh/s5zHPPTrS4QBp+HLx2&#10;zfcuYJA/BwaeqbPKW3yFddwY32IuWVjkM8Zla+TrIlnCly+3cqqO/Js+Phji1lU2CbNI07iksTHD&#10;CcEg3mRb/ywm146EfuMsemfD0wVGZOB5xg6ZD01u9R5eFgHFrbM42PfCyZxc3i2iRvOavgsoWTRW&#10;V32DmTuPONkVZ+1ck2yDCxtm8eT5Z16ARa7Ez+aEb32jJyZfeeXVqy988QtXr8b/QW4Fs1j2VObn&#10;nn/+xdSR60X3lhFco80tzx/jz9av4LculAen0JnNFWizON0qFDQru+DGRjtM5hQn2rz7Fqt6D09z&#10;FuTysROK4YF63EXBfHMaDBsCXCet/fZzfKrtTuReHkfmxvA7z9+wIMHXl1CexUs2BGww13XBLhs4&#10;L4veB7572G5scOxv8LQ4zPY8/USuto2Ou7mAs0GkJ4TDd7bL4iDdVL44tKsjvr2cwFzPa0NErv/N&#10;D1737rlZYjbz0Cv4sudsMtttPlmb8FJuVDGX+lRuknjuOQfVbOx5rvPyeKsc8kkRodGGlWkn8fb2&#10;47eTbhbO6YtFX3YVjudTsEXk+IPHs6BscfLJtoGz0OrmDX25lEH/w+vqReByeDeLtXSDXswpUvPH&#10;6qm8+FcZHnZIPriQTeUTXZNv0g+fza3f/V5uh0g7Ik033+RTAm6aQYP2RTgZ30ralnHpPwxuxsja&#10;vepedEkZ7H62Z/Wae/0DVyTfv//9C11w46zLmZO4c9fmJzdXjj2xCK/NrbxtComO71pew0P3E0mL&#10;bvDxZPoh+VzKgSf/O9/+Tt99HsEiMHt451tzuAwfyGL5w65oL7tBLeWRhfUbtEvLPm//uW1f9Ax+&#10;3NaB8jnvwtkm+ejG/eiRTRPw5BqfrGz9woDvbqQQdv/QtfYR8ixs4VcnA3/lXZmG8eIXR5ZGW35d&#10;XmxK6tLaG/4TiD67LQQgRElUBqShQOu9GCZxLSgMITzO++blr9PAzGLHEL3h64MNhyJ1fF82oC5l&#10;gHWG51na3THxzDP5TkXyY1LvMY8PUYrK0HRFPULwfN3xBSNlhpbdtQSfLeeEfstaXvT7fk03HTHp&#10;e71SlKaL0akYbVBDE8E8SAP3VHZAFd/DeMFtGzx4W6Ac2qPEoQvM4fcYVZ1m4RzjNR3XY4EvNDCe&#10;YVbjVwZLh0BKwFidYUq3Dp907PrvFF4YwWU7cvKUpoRxG34nC3SueXbUHV0UzhF7jY08dgLp4Luf&#10;nNOZpaB+YAy9KR0Op/JhHok0z/JnebPpll+9giAy2Hi0emZM+H6bRxyHli1TOoae4SWTTb88q38y&#10;qkUtMM54dZEw9C9ssgJn3ZZ19hkIZa/b8jYN+jV65LeuNAdHu23ff//DDKR+ECP37avf+s3f7OK7&#10;dGiTDi1gfZrcGZt9/tIXvzhXTkSXGX4N4llOOqjowE804RmdUveWZ/w1fIfalOxdfBe3aUWA5deO&#10;RXiFZ+uU1516N+QXJNpZvshH/ugdA99O+9bxAxD4j+L/5JeIzsNlS772yxs0J4gsueWJd3VWB2U6&#10;IB9d/ep/96s17v/g13/96ne+/vWkHR245kVwCYxHFFXYn9Y/S/vykZ1/PruvvePvz9zPOPD/iwOr&#10;Qq2H6qs6oq60BvZZG/5mvrXy6//g165+5Y/98tVf+Sv/UwYRroTyPQ/tiPZ1JmJTW5uzbe7RNs8J&#10;36MOKyBu3jLBc7QZD+nykUa6i106dN3AeJ08D8XHNnLwX1u39Uf45r1uTXQdpp/XNmbLTbusUz92&#10;avDd+rc++7Mw2xmOTVIWerRrcIOqTjPXfMmCr8dcxQV+8x354X7TyXO2fYsD329p9Xzm46YTps3Q&#10;dmz73lO3sfn6P+LhgJcGpXVsetoXMPBt6b2J27axBiJJNNEhATxw8XFxAmtx4qcH2rYOV9Y1beLa&#10;XkWv8BP9l3xHX2Bh8otfyjMAwnt5boXJ4tAwbaYByPSzlQVe++bH85bPX9ie5eWEbbi8g8/0CZvg&#10;+LNp4FHXtPLPq3gwd1BzZCuN+3z2t34Iu/DgxC+yRz+YeK6g4mrBI2X3OWGbF5yG4VVwuvdgNogK&#10;XyctuNJtPv7NXwI2y+CfV3m4zQdVsM4ypOLipdx0dqrLq74sDKDO/cMCPv5I48fu3HSbX/jivGk2&#10;bsPp/MJanZV2wyrHE51nOPC7ddwkNOFwmqfNYmDqecvb/HxhO348h/9+nvFTfbOz/bHwYMuYvIfs&#10;83LRw0cAXf4vTy7+YYO8w5G7xB0EXr+Pvff+wz/5pn+/cPj0Yd3y/BwmTXW55U5KaIAv7gwL4de4&#10;DA4Lm79x57CHng+4yDqn3bKk3TLL82HHoc8Zu6et+HFu6TrDvqYt+Ab/3uzy4fsP6cI5/Y+D/9MQ&#10;tzbYd9gsjtzLJJZJTGNWfKLj3dgTvSUr4xe2/VpPrm3QOZy5NNlV+UYnV1beyaXv8W+6lklh4iwq&#10;mMQzKWcstO6nRX7G+dPuhvfh+Wc+85nyo6exjCPJJ+3xzfZJHbge+V/385Zv/E4YJp207LRxsfK4&#10;tqFp80xqVn5kljzmtfh0QAu88MDwvO/wI18nXKS9lZMinEnIPSyhjOdefa6T5zZca4uUBQftDl1y&#10;41vLyzOYTx0TwdJxL+aTYPSCjs6c3Hxz1tWlrmb0jdsPU/f3W8MOEJjzsmBsYdRG8FBR/UaD39nt&#10;IsOWN/o9k7XkcTcn/7L61P5GqM97bon7aOqHJmQWMGY+qgsXrQfDCxR89rVX228yN2SC2ljfSc4f&#10;vDd4/Kt/9a86Ue4WPJPF5hu7YGvDevqSn3399VwDm9NnOZVkcfWppHkq43a80DdUfhdes2Dz6iuv&#10;dT4Pr/Sp8d+JKAsFZKV88nZls3lLMCxu3MvCVudCjnqvzWUPPsnkPXwsYJEf+03WYFuIN4fiBjWn&#10;uF2N+XwWP1pWZHfWqco85XeRWX8+enTnkAXZo0P/V7rqJfwz3+fdwot5Vs7Cn80iJt17dX3y+c40&#10;VdHftXg9+j0n6d57b74L3cw/4s/qc6ODSx2AceL849p29ek/7U/5kNwD6RqWcI6O9V/e8bb7DkVE&#10;PToWSt3vAkCyFp/gtHml7wJxks+Cq8VA9X6vwbUhYOZMLVjp51b/45v3feZWvu+ePj13gRmeel6+&#10;0Em8tlBkjDe6ZSw0/RZz5k767vxY64A6FhjgWJi30Kbc6uABX5nK6HgprHCwp21QZL10SuO7mRby&#10;6AWnZtFPPWIvDi1w/RRan/A0B4zap3PCf254Org8PKV7By/AevKoC/BTtkUWpzPpnfdugjz8o4iL&#10;d51m6CUzC6O7D4VuWzTCixdfNK/9RK+N/V4O3TwID/d2AAulPWwUXNQl1yJbuOWKU0Z70ZDC2TA+&#10;/cH7W457NmA8dd0YiX2zKQb/4OC629rZ5KMTbHJ1E93B3a5p6WI9ymv9hbPddBLaojR7oP/A1rfY&#10;5CES7nHXkqeZwc864dFfcIUp31YCuqQug2FdQjnBojivLNAeNg3uyogjsy52ZdEeXdKCDR67L4/2&#10;ziaBB3dWhg69zGI1nhnXsslOq3L6oRZI++3x8L0yD0FuGHCi/j0L87E1ThGzmebPtZWuoKZLHDmw&#10;cb0+Oj4ctF+3XVGfjQDCzbniO756Z7Mq39I+m1kWf3w6SA5+qQORFXvftjR01/5HztKj3yYbTjo2&#10;Gj92I474zimFV7vYi2/TPo6OgdMy4JJnZG35aNFHg7d87DIevJUrzL+Z68t95/rFLJL6hKeT0hbE&#10;0Uem8uI9ewXuzvfAlezR0cLgHp6uniiLo5fwuhOaWi9jD9DC5lk3GlxH5uA9m/K1lfq4b731Vvuo&#10;6hYeoqE6m/xwu520YJV/eVf38dfmMry2geWlXOPtU7DS3f0wup+r9ukd/LTRYUhpsxECrXiO99zd&#10;lMehXd/irNfwrlzC5PIg6bwvj/jw5pc/0qW8s0z1mPFGGvbz1uPhUcKUT7/xIUgmZGTM3zI9a8Px&#10;Vxjc4K9tWD/BhVubyBanDPaibVUis4h+6oYGCYgUWADxr+NnogDjpGkBYcim53Pr9+X4swjzN/7s&#10;e15DULgUzVUJxySWeHm5zVcConc6i8LayIZp0rWSpuPTjgZhJh5DVXiujUnKMHkxgr7GS/yW0bSB&#10;t4JfHGrojllMaYVfx3n3i0GJ4BaWeALimPrHc+p3eDiKTPiERDjcCkgFP/Oc0u4p48I+4K4Cbn40&#10;QkLjr9wzjuAVZnjSHT4pDyyKREGKS+KEjVKprDFmgYOHOgWu/2FINYQaxWey+1HFtOALP/gvT9Cz&#10;5TOy4BjcqKitzEf88mp9RrwNHLyCzzq47/ueKBa3AyRlyWfgwWBs2SO34a8w/NehlhZMYehVvjh0&#10;9STOqeK33IAo//CM3ILfNa8m3/LcQAccsDnh9PKCf8oWM/ExMqm85/Q6aGSLb2QrnzCL7u61f+ed&#10;/LKLVoeewwN8/bS7VJHS/XJ2Xf3CL/xi8cYD+k1uGmI8pR9oFnYvOrd8Qx/jjVfClt9ksTvNHuQb&#10;iMt3afy8r37hZ3U9J4a34TrzTVodDY7OsgMP1ZHojDqgToADrjxbpnzCuXNYkhzOAnQYkXzrpKN7&#10;C8d1GYvvZtvU6thnM+Hw7772tV6f/ef+3J+7+u3/8LWrb3zzG22kF+a1vzmPkAV4neBT93ShPXzx&#10;rN4ZqJ75+alD+mcI/eHjgKqR+rB1WJ0UpC5+P7tM+W++9fbV3/pbf6uTfH/5L/+P7TSzQVOfp97f&#10;io2gm2xFHS+/1mcBsSP1av1iG25USXEGJE0VOL3WWeBhI24dfoOSufUjYTuIWTuYBnvKTH0xAZkE&#10;7UCzgb5hs479fMglvu6gAbwf57ajLE3pNshN2YsHu73PZzgLFz5oGP+6nS+/gkMnnWp7ddJjj4/0&#10;G6/zvGVfwxk7TGbbtuPP4mpgpo+C9g60Dn4U/5QRQhrO1qwtdiWTeGWU5wcx8F5aikfkSnMWF2FL&#10;4+K8vnz6Z3RAWdKta3uT8lxpFmAPlSlN+7ORq3w3+du+V2DrN3SD4ZFu8S6dR59m9WbL3TSP8jds&#10;0/4of9PxlcV5Ls4HjdtfXxibzvv5Wb+Ta34w8k8bfAnzHt0u75ZPKWPldUmXuCPT4XmfhbYt71H+&#10;WSZLz6ajJ+vgxYnzk/bsivkRtrTIQj/hwU3ePvYPG3Kun5d8iV34+nvcvt98XvzPeaXRt+4kcnSk&#10;PA0PN+8Zlskabuk6p4E1PXV7ypYTTCS5uN0AAuZ1mofhndh4oQOrfhjng08HvxQCr5tu8wbABd7N&#10;NJf3G/JaOS4PfpQvf+OUsc+Hv3kmjb/cdd/wzEv1d2lYf/Pz/YtGFcLmWz8ZG17oJ1rPeS4JfsRD&#10;yzh4jV9nN3Ql5IBd/KTdf6mHg+s1Huf8nlfm6qi03lt/wQxdbNd73893Rd/93qkutJCboH4q3/Hc&#10;GMOY8Y03vlrO0wfj9p5OabsRvh42ccbdw6rymm085FT5ZbGI2lQWCZdG+H7LcnVtx5sj30l/EcCh&#10;J6stbJCTVDOpWq25JP1peDBHwOHjiy+8VJutXut30XvPneSL9DjzPHvywzWM8lU2ids6Is/KRhsg&#10;ftv5kevITpw+ijh5N9+Guap0F+DUOM7irXwmkntF4WHjwQWn81bqaXA3UXye8IWHdFu4IMwhAABA&#10;AElEQVQOvVwdkXedMD+bO8DRlt1OOTNHNKdjXQ/7xhtfueCtHP2V93Nt5g9yMlre7373ux37mwez&#10;OGzB0LXU5p+MrcvHg8fUMiDiruc0l2fK9x3fXnGKT1kUxhcndcc2ZYI6332E88qD/+1vfatlSEPP&#10;XY18OwsX5mnUq8+//vnwXx+FDQy/sqDw4YcjG5h87Wtf6+R5TzRlLsOCnA3Mz/muZui3YcAcVReH&#10;47e9r6xHJ+BDX/zM+5h7s4Dz4P60+y9kYRke5jy6mJ15ySfTtnP6FsKdvjSpr2z95++//U74+p3y&#10;8bO5uta1qC/nKl7xYNkUQhbc6gRdMUciHi7mJfjdCBB86Qx+wdfi1fa1X8x1q8XjgLfyAFf9MFc1&#10;/ZycAoRfaHvrrXevfu/rv5frn3+3+simBXjxeejPEVa9TrkXl2fTs2vLLuHHAzx/v46cu5ibP2d4&#10;xSlRbvQDb9934RefQmD5HSa2OOladoqvvU3+1MTSf1iG8Mqc0t2eZMSb8in5K5fI0gIXGJ1jTX07&#10;j196ZXfC9Mk4slDfpF+5gOkEZVKNndL/JIsnr/Xe5p/injj1i2vdTvjWe/D8jF/4e+Wz56VTnn5z&#10;vPjPukFSlqYCzZ/FzSa+dZvfu+vmH0/9qg3MOz7hiR/3SexTznkGv4Tlid7VXln8zfOtXN36IG0e&#10;PleNQjd96cJx6Nmy4G18abxl4da7H1jaQotRnMM2vSo3dvX5517oN7jVHQef8IbddWo4ma8+/iDf&#10;c844k4MvsaSmXGi+XOuuXPZpRv1NP3xSl+b04/L1yceykJ91i9tPWtCymWU2AFkoXl7Cv1c0x0aa&#10;T/XehZ/gJA251JbFnl3mNxOOucPX4S1E2F2LVvJxfM2FemFziUUqjk3aMu7n++DSeUfXhgvrL5Ry&#10;aMKvBFZWFrPYdbZWmRZan8ktohat8ZaTnn4/eHJ0YHko7v5TOYCWvBz88KTtRPT99XufKwzrBT39&#10;HL2h2+bR2Se2tYvuwdnz9GXuZ33jncIzXmLn2WyHbsjYwvB/+O3fbhsqXF3bk7/qV2pVN9j0+9gH&#10;nWRmEwx7qu38zGfnhDs5o78bfFL+0msB+okshLOvtTHBZtq92bjHVu/iMvvM0VcbeYz/rT/gs3cw&#10;85j099Ln/n7i3rv69//+3169m2f2yCdG6PITOSXOrbw8t8zWsLwAcsiSLunbLP+ktSiOF9bhtOfw&#10;vhVaa0MS/9F9p7FnHkqYctA3C9RZRE96+cig4/+UJw06ti1UvrmLp8JLcWjCw7VX8BCuf2UTyd0f&#10;2ESR9a7g1DW0lAcGPO7F3loUbp7IjX1QztbnlhXa3dTQNHBO2eJ3/Lv1U5mc9+ZPOcpQr9BINsU3&#10;eemdE9bSTp3UFmRcXgjXf2oZoi9wWrflqQ+tQ4kA1/P07QIrz++/nw10cMGflLfrWeo/3rasRRqS&#10;q0QiGp7MCju787vnReacZp833vuW4/kcrlxxRTxMwgTMS5Vu2KaVzg9DhXGO+yPURIMdCzO5d+wy&#10;C5Ea0wpAxyXGQTkBX0GoIK6YW1g3ffD32gzPGw/G7tSHRgWrgRnZH7TJwaAOf+SVT5qi3odUlhi5&#10;uuvMbeyl91MOGjTceNIV/0MRGJhbMWIVZGjFt8XRM/qUyS08fnlYJBjuWYDcePguj3U6nnhidkDM&#10;Sck0SMfCrcEnXaFIrqViOCifTrtOqg6KDh24VfrbBx6tXBqoGKOUReZnnDxzw6up9Od3ZYjbPGRv&#10;p5BKorHhxKG/33EJ/E0vDm1B4QK/ndNUDGnQIp8GK+CKm/TCznnxBe7i5OPK7+CyMOBQA3HESyOt&#10;dOLQocNxP5WwOCV+Ky+fY+BadnwdbrhabJyKPHhFSzqBYiNEO0lHeRqsElpIf3B/RnrX5Q13Tu9H&#10;gg3/4pe+ePVHf/mXyzeNFANtoLdXF+Ah/rRTR3ZxSCz/yOWQpXBy6c6wQ554111k4d/KDO85Pnn4&#10;bR0VXn433JsdNlmAjzzU8crUzrPAL15g5b+GZWUo/8CcMM9n533LFr75Nk2lFrgLpzpSfMa4S3de&#10;9PD+XHYJ4c+rr7x89ef/wl/ohoDf+I3fyM5Fp+6HXukecg+j9VDUp+1leYjnOgbszYZ92nD9GT5/&#10;iDmgqnTj2dCgiviG0EcfZ5d8OrB23/7Lf/kvr37t134tneXPX/3SL/1S2ooMfGKTp06zH7EVRzuU&#10;iBMzCrzv2qpOUKRe9wqv1Hf5/X7IBQYbf3H7eKS9uYAXIGMgwZPJe/5Lx9b4nctRp7hp4a7t0dif&#10;hK6dACeuUD0e7/oYddqsG7ZOGuXVpkoElWPnjzC2zc0gQ/vgpV7Pz4ab+Rks7aSGltGAh5N/u8TL&#10;v6Vx8/JLY+h8ENmYbBImvX5V8Qv8bTvBXh5tOmnX3px94dIIa1sdtLov8Ei/+Yvs8Uda4XijLH3T&#10;ERT2DbP5TRe/fVQyOmhW5uSdAYp07UsVl+lDL5y2mfoqF3wgsfw9/BNyhZ139K9bWPvOFzbh4X/a&#10;wrw0+lFp4do+ZfDIfVDHN7rkn7ZWWZvv4l+UTpqBPWQf/cEEFdf4qwvNC6iEh5NG2115phzvftJu&#10;ehNUN11hJ5BfWZ0SLI4NAm+Fd05z8FiQPnLLPcYBp2R9xJuViYCFP77+8fQFB6eD/uZ8iNQj5OBL&#10;3pYGcDyPTK/LQlf188Af66Td8hfgyuccV3oCM4Av6c/5zmUrA4zqgDp45FGfV7Zb1sAd3FsvTnRs&#10;GuVc83z6blGqA/cjb8romO+kW5v/pg8HpBSufMdvVXD4NrmWrvWFnuMX9jUvHs0f6cCYMpU9OTff&#10;wofX2Yn3q04ez9dpJ/Hyhp/Upe0M41HPhXGmPYmKS8K2fdh84Epfvaieb8uxKR72wZF+/Y0V5qf6&#10;fb8bWd+uXI1le0og9qL6mTQ/3Q7/7l995StvZLHsjS7OLD+Mac6fF8Djyi0JOiYR33Hg5hi/8kuc&#10;OoLHzac+Jm1AXGRlA76J3YsTyR2+N/MA8pvHGFs7k+eLR9P/BP8xFgxDSqG22rdi2RR9CydYdyNz&#10;JwqlDK/UHeNUbafJyK0LyzMyuan70lzGnYddk6YTeZ0zc0Dj2CgdOytOn8aEsmewweB73zGtSWgO&#10;TrvgdD+4q/d7Ja+0JmeTuTYfHA6sHZeXpuThb7+KfrlS85ze+M27dE6NOZEFT4sJL6QMZSnb9w19&#10;6zpTA4Vng7tFYRP2FiXAoePf78aRfD83YdK8H7+b+jsxnrF65rfClsMFvxMv1B/i03+P8Rn+RHbk&#10;aLyvf/nee64YnTjf31sZjR2UN30U/cec+LNoAX9ttnlI4WRiYvq9u7NwLc1T78wiAppdUYmt3Pbl&#10;nQi2KPtsFol/7gtfOCajLQSlP5LEdGoXZUySkyF8uZUxoHA1l6KcLk6Evw5smPj/ODK2AG8DucUL&#10;erT511+57Tt9rewO+U+Zo0/LF343fXUBJrRmIcBVnfQkmSd/mEZGJrTpNJqaJwV9L5ttf+e3/8PV&#10;7379dzo5/mw2liS6tGx+OEzfAeOu24cDraYvzqc479zi+Si7OCke/ts2NLfJzPXBp7gOjQ7BbbAu&#10;buTdAwGhsQtfBw7gKLvdWTp42IzFB030fueS8HbnwO6yFQ9y412u7QV/ZaUOWfSli5x6vcSD1z4Q&#10;vsfZHODzWRYMzV2qe5zy6ZWFZXLAV321HQfBaerDLLRU/imXXveATnRbGMcvjUcdW1yELZ3S9Zuw&#10;YOT37DPPyVkKFvbUx9EV6Zs/Ptxco82pZ8Jdu0svP14cAlN+uG2ZNjru84y5DphgGIpFbsqGD7ro&#10;RoaKhQGW8Se+v/nWd6+++Y1vZMHse5HNc7k++KV8BiqLv6FBXbKwjr++qb0LpHA9L1KWluVHSLFg&#10;eOaftIPL0MmmuXnUPAH67wRPMnkit4ta4Lydk5poWPoum31ujSw+zLfZS09ksu3ALo6yTx988oPy&#10;UlikD93iS0fgYcE01ixlsWVjt7vIFtXve3CB0zzrT6QuB7eEtI1j/y3O70K408VkZ16W7u4n/LpI&#10;Hf7DyW1I0qgi4HIpecpIXQBj6bVpxbN0vhu9NkoYel997bXKFc/EszlOeHcjRHT385//ubYRnTeO&#10;/JzqVgedHFZnbP7XRrFXxnLWm8Dowlrwej8ni80RuQLZafBns2CN306etv0M33pSODaarJ55Ju1c&#10;NolJr+1Xx9tm3pp+lmdufXzsc8p0W5WxPv4LW7r5fj3Md9Q99gVPnMAX51jp+3nXfvrsxFtvvp3b&#10;Q7/XK8xt4nBDxa51VRMCp/ljF/h4Scf1A9qupXy22wI0XvoWdxIWBnvB6Rtar9pFT20xfMiII2Nt&#10;l/YfTDiD5fRu+xWhWf0Sp/16XJueMG1/iBq5RiacfNpCTtpn8+PA4tR7NGxbSEbwGds3NKBzTzor&#10;34aAbVfxkB3AK/RJK295G/je/by3DZA/skrT27baxg3lc8otb6J/nPDWBzw4NSn45vYBLqAvZXif&#10;crOxK3ZIuU0gIs47XYWHG0QWRzpDnx7Llff3ctIYD7LmMoa9kQhIpgIcWJ14K4Kp2MrxDGArcRC8&#10;f//hO+6PbPWkk4fzvIh43zII1DN4ZfANfCgc3KQrjhSvFWAYrgIR0uAzggF/OsuzY2rwZwA1wLWW&#10;LRNMbvAc4S1ejcgfnS3lagjEbfzywe5cnRfC4jCe4OXhZgJnaCdc+QZO8DiYQ8EtmC4M9LWip6I8&#10;/8rzEeJH7diqTPIO/XCKcb6XBcTshuHAOTvl4QO3eHuGA36h+8PsEFjZrC/ugTRJa2C31wXAQ9nS&#10;GairTF/60pdrEOHGoaEdl+DZb8eExwt36B4++7j845EdmSyvBkcKs/waPRMvDt6MBXcOo9TiDRja&#10;oUw6Ozt1bBkG5Z/zMDSLk/CFy3AIZ2B03ujH8qkA8kdZyl6c8afwD9lKJ59y4QLfM4yhcaDJZ2fm&#10;6Hb0K8HScsL81AkNkQGOxXWOTlpcv5WG58OP5logVyUob/NrdLwvns34X+HPSHMKNvfPjTTG/+xr&#10;n7n6YgY5DKtrauDPkGtM8UcHiHy2juxCAD764ZHOyshgdEn45Jl6iQf9psQhN/FNH1zIx7s068u7&#10;8XQ/mBWvJCtPNe67q40s1m0e7wsL/A2/9sfmVM+blmE+8igkuHDS+xWfvOMNuBwfH3VQPpdvKBvY&#10;+c7Cn/5Tfyo8Scclg7z/9zd/q2n3z+TM2wqgEQ+9bNJPjY9+JM9vJkHwg1t+fmqQ/Rkif6g4QPMv&#10;deIRmIuz4Ul78TFbngGSAcI/+T//ydUbX/3q1R/7E/9trjob3byfXbZcNyFFZymsTqTOYm2w+ir8&#10;5PquT5K4s51uHT/Smkzjtt7ffN4JvCY6/hjIsiE6qPL5rX2TZO2b8tnPxWvTeW8dg4Nf8tfxPYJ3&#10;hMnTDn/omDTTdml79IVswuJMLjzkvCZMJxW8xVO5XUSPrWPvTFrcuzfP8k+bNv02fbm1BYv78nFp&#10;eDz2N985aT5pOH43VIW3dnaz0U+k/YGHTj8YyhZ+7j8sn84+upbPNhOK27LZWQNL5W14ETj9Gfle&#10;90eWnuVXF8qS34lW+HFLq4GqflR6i6FP+8VWHrwMzXh7xlXcug3f94275D/S4sFNd6alA8zUC3gT&#10;ceHOQ5uZmUw6+sPp2viWWyfDkz5zFA859WzxWt83nbgt8+IX+nX25dtD+IeGTe9UQ+vFZsm7PJe+&#10;wxF+zu+5E9+bJ76wdZ4epK1d17IOvDxzhZf+CZ3aOrg48XcibmH8KH/hLZ2bzuTEusV93gdP/ZPB&#10;efQiGIUnJpP0qWwuDf7HppctA+rzPAPyhb/xl3IO/ooXN+Vs3sm1eTrZG15JI8ze4wzJg8fwSWqs&#10;Lezwqn5wPcM8P0/64WvLUD7EA+TC6+S/FVp/nKsOKDguxV67Cbq8b9nrNyL59n3pvGTIQ3kcPq/b&#10;tDf9jX+Ur05wC39p5W/YwntU/v9YWPMedHi+CWvHe1ue+OpxdLr2PeOsH+d2I6o84cgk1Tx5DI/Z&#10;h/dzBax+PtfPLI15rw1m73/mrq4+/3Ofv/ps+/nfq4weJavlU0RU22+i7Vba39Sybrw621e854yr&#10;qqdtS691amJnfLWyryZG76QfvdSOzjfv5iYUKbbigDX1eWD9ZP7FG/xG/9NPP3v10ssvpc1wNet8&#10;uguv1pVv4cnMD6VPkowmibfOgdW+SGy2OSXp2ecuIkaWJqHNqXDaDXN313ow9VJ/Tp2RV52TRl8G&#10;7HXihPlt/6/9teTlZiEoadL2i4eTNtuz/pDxpQXOc99zdWRonLZA+eBu+fLr78BZu2qeaN/ltxhg&#10;phr8PVGEThvDLaz7TTnmgUZvP+kksxvRco10JrTfe88Csas+9RvvXX3nO9/p3ImTUDbJm7C+1tDI&#10;ov1rbdL0X4Jc5ltm8b7MCF5o2n7QLoyY54ILq5ZZqm4OVd6cvGOv8XhuNLtmfeoTOYYvrZvhq9vb&#10;unki9OifdLyRNuudd57td3C/+91vZz7KN0gdqrjdT2U9n29U4im9Y1NtiLYYNWFjw8EyZ/lcFiRg&#10;aG7s+/kesxPVFi3Mu3z5y18OnmBEd8gmebjS29BrXZAQzN1w15Pjwb+T8c11Xdfxhu5IY9Ge01cX&#10;Zt5Qv5QOfBLfokJdaCF/cnrzzTcz8f1h8ZiFKUgGR3+H6GaB+8qyAb/PP50D/n2mlYyt893TIiAg&#10;VXrsn5eHHfxms9t1fw8/k6H9rUeV3T6yOhX+dAEtmwmez7ygT+mZF6uepa+vDj4VHbAoLi2Z0Tn5&#10;yUY6SgGH6uIxZ93yg6Z4i2cPckJTWN/ZgOikOscZewn3XhipH4+l/j2RMAupymo50Xm0WGBMQOFZ&#10;kCzc6P2kGXnZpBQLWbyEV4YJMm766OMsUCS245yj7Os+a+afe6gr+pS40hWa4AVOYV250hYE487R&#10;q44fc/LXgpj+sROzTjgOXyKXI7+2727qBX00Tps+CjnNWkSyVN/xll5+J6fm3UDw8ksvX33us69n&#10;cerlqxdywv0HCfve9z7qnKxFvruPpcwoyTO5Fr7ll0IqMDYdv5wghD/9V65F/h17mltcXOAciVR3&#10;Sq+0idf3uvV4roh94vk5IXs65bsLvE4/s7/ao9tPZw4z8lLHzNV//PG0T3gkvW8o2+AeVoQX2diT&#10;dR1lO1wiP1hO4lo8rTsqnjUAbmUCXuWXynL3scxNR770pHpBTlQhzUx1K/STL5yUBQ/wpPWOB9Yn&#10;9rlzBclOFyzU0TcLmuZcPHN4JP/IMIUFjg2Fd3O7g8V1MrDo7gRv0CpNT6Yc1kXdkFe57LB24LM5&#10;oftBcCB3nxNg06Uxt0NnLJqu3n2YuQp2Gj0WWS0+auMe2owQO2/O38Lm87kq3Le8tdF4rJ1zTT6n&#10;h8Wp/63fWfwNKROWdMLlc4WyfDYNodlmo9kMNdddw0/d4sxbv5fNluyrdvH733/36rW0A2h8KbaG&#10;nOBPJmCxC9albAJwatnVzOwSHmtvlVPdNYaMo+/SwEu7bhNX50fwM/xSF9yQQZ6umKb7XZhNfIC2&#10;PO0JednwgC7th0V+9k4acLXt7VOErsfSTuhL+O3CLPzAkU7dta4jHv9iHY+F+ZWzNcI70VPfw7bI&#10;Da8Z0+inWYCFrx+3vjKsZ4AnbOeAZj0rbVvqp7r3g/RHyABMPJXWZiK0ocl18etaJ8IndmA2qmQB&#10;N3jRib3dQVpl40VxiD/lT1+rdizyEtaywqP2VVJH6C27sfZOfNaXVLYBiqkSieAIVyFTIa7TiBcG&#10;YcZ0kZHXr53XKBPF2w5e02toggAHKQzBHJ1czDLZY7FrBhOMUhq5lCPOzppeO5L3OV06u9bgsozA&#10;lzP+yjFBNh0Ob4eDf5ikYk1FG3rFLqxNylhuGNgcnOZnJ9U0bAbKcMn/4BCBpWLLJ8y753UL70F4&#10;z3h4Ly8Dd13zRElUSt8XYfC6KHw0zMoHm6KBwRAub3WyKBc5OJnbShUlF8Yg6cziKcVfmV0P4IY+&#10;sDmGzAfCVQT60V0u2XUAtnLbmIYvTz3hY95wiYxjABfuzQkutG4clqx+THmjtAY8Oq/c5pdHXnhz&#10;i58B6PJOPOPTznpgo8+ztH7iJ/M0QPKhqcYjvvR+0oJjgIPPQ9d0PJbvYPnRI7gphy+v9HyOEQLL&#10;b+MNIkJheJc77W+rSwZGx2JtYJI9Rz9/LzvOoN3OXxoJjQdZWex771gctZOHgcFLZSsHnzxfaC7E&#10;/wJ/QiZse/LpEeDhboDTifDwkpHezuaLoeW/+aN/NIOSN/NtzT9WXN/ONauvvvJq+YmeNkaxFWub&#10;MKPyOHbK9dqiQ0ZkEcty9VRkyZGBRvwQRetQ7U5w4MiyMowfDalNqu4kTtls0VwRlY5IGjPlJlnd&#10;7MBNhyoGeht4sJTp5xks9YQjy9Ud7yMXV1DpAF7jMuHRzwRKz+EZ+jd/F1wSrhxXS30SnbWjjDOR&#10;9gt/5I9c/eX/8X9IQ3Ln6l//u6+Fh6kDkZJdR9BnHzg6Qj6fZjf8HD7gswHsF77wxdSnbH6ITTrX&#10;b2nX4aPf8nDDP20+veBWDkPC6NCE/9cV0ImlxfMn7c/Wt9JFZ+bhUs+16yZR1Ks7d+5nAua5q299&#10;962r//0f/sOrP/tn/9zVn8+16x9/pJ3Rn3m89l574hqdTwxuY/fbnsXWp7dU20yP9Ts6iMuTzuPW&#10;bcVXbxPGctgAtPHsDx0fO1dEr24/ZuFSJv/9YYPSZ0p7UjsZ/PVFaotiRzpwCZzasmRjP7bzCvby&#10;o/FJ14VR9jFxW/6UPHjqyHLKLB4HDOX5t3aLPfOM9iSu7WFj9W/YXr1pvEfD4oAn4rnSknay/c28&#10;o0l/xkAoBIR/01/Q9snPb76UcaZLmLhnkzdGMwPbkc8D7eVBJ9w55duU1OfgzIHlt26vGj6XKW7l&#10;yRe3vx0QLRzhqN48eCMPGZ/LmXRN1j9ouH3bTuPZ4KadkaZ5DzokXFRbzJFd2HX5cJ0yRZPRgU4S&#10;zS5e4S2/6jW4bthMIOykUfTKREpwn/49nKLHZDjiaLnlDRrzI1ew0eMHzylryunkKNoSZzDXPnBk&#10;3TyBC0bdidCFx9fGydcyk0ayliEs+UtvACw/+Nv2NiwDSXVwdUIYWGDDafWzOhw4N+XWvl7Sy4e+&#10;1oFjPACXaYOPMVPi17VsuMRuLE+UKXyd56VVmPfW2zybBBt+bl0Ynd50fP1P45dz/Sd0cOiEOq3f&#10;unmET9w1z02oV38ix7VLs4HjmrfwsNHiyQfXCxYBdXGeC/vg00awBSZGTETs+Kp8Dx9qD/SfM4mw&#10;+fuQzNJUXvgVmGennLPD36WrPqWPUza3etOXI+/C8Iq25TN94JQpjbwd9Me/6Exwapojnt4MioPn&#10;0kdPVEX5uA3nc4sDPuxz0wTvfQe7kyKHTOG7cQWSP+ypMshOfn3DrWtgq9/rmjfFF4f4QzeaT3UC&#10;zw/aRncHXzC27NKWfjqnj23D5y4UKD+jsJahfVh6m/in8E/b1dD9p/7kn27/3TyIMaAxX9geN/yd&#10;cc3U9dUZsTYNr46GmZf6UF1ZfY28PrGBzedo1iWtNNpXcvPzvvZu7Rxc9MnffffdsbVJx8FbG732&#10;aMH+pPmdIM0xdu3SZz/7mS4OvP32W5XRC/n23PZLsGVs1tRXvHnu+dl0tvJia9ktvDZnYy4Cz713&#10;PJ+6gv9sirTqEfuoDGnVF2WQtzhpWrcP+7My5PuJM28krTzcpvduTmFx2PDtf8HrpgNT+RvnHT1g&#10;mAfhzD8Zq4KnT23CWXsx9AwOO6+kXRGO9vv6hynT4sLDY+rYuPAS710nDZby2BRtBnxNVr/77tv5&#10;fa9lilMvpLtzN5u5w79OjmfTtIWePcyAByFheBI4XMf6ab/hn5fGt3vTqQE8HfmiPeIo3fBenvDn&#10;FNz0adCmf3ErdKGVPpnMD4qh+06v6mQTzUXdy4KKE7LvvvN2xw76KU/ffjbXJX+98jNX4hvDFgid&#10;vAXHNzL1+T/5ZD519lJOFr/6ar5lmkVG/Ddu0YfUZpmLNYGvz2uulczw4H7i9fPBfTrvq5tsN/tT&#10;WpNGOejT5vi28JtZOLEx/bksWPu2JHc3V22SqzmumWh3TXhOpmYehUwsKvjpR+r7cdoxjsZVT1PG&#10;uNFjMoLDOo+S+O34ZOMyBLv00cB94lg4usQ/4mHL3yj9Jk6ZZMbXz2NDu0Fg8dXPO+wzGM2X20rq&#10;wiNuYbXe593cmDqtjnycRSt9n1defbV11JjO9ap4QAbkL2y/qwmek2RzWjR9rqRr/Ylc6LcFvLa9&#10;4Sveml9XF+4f/FRXnBhrnU9eOvd8bBidVKa5LvNgdN8BlKeeyTdok2d5L82e7BSWXlDLbHh0nI6d&#10;rwomWRsXODDNgd4NnvLutc/yfHSMZbUprX/Btzw/3p3qVwa7sLYBvy3ErWvfLLDAM2e8dgwcOoLn&#10;Fjk5p2jFb9trsey7+VYqNr3y8mupI8/M+D51RH10a+HTL8z8m6uw1S08Mz7Nslth0ou7ufrWwiIb&#10;pkz1Fd1wyJ/IM/QHpnftuTlGJ0p3UVXdkr4LmXlmRyyoqStsnfj23yAaxxY7qQye+kiu9EU6cxRO&#10;LlvQDaTB4X7yJW3xSX5+5W4N5G5Shb9oUz44yuwmoKBfGR+DPDa9C00pnx06u9Jr5exwd37A/g4P&#10;6KZuITnQYXjaYEwnweQsEF8WmI+wA1RxkAfeFtHu3jV/MDKVprc0BHavYI5slMfO+eSADSfyocdi&#10;uDbFO9ysv/iRifq5m26lVd46adlz7cedO6+l/GkzZlNQbFz4rz5/L4uwDmxN3yB2MHXdPDb+0hOb&#10;IJ/NuzItEpujIauZCx9dZy/0zbpJRJsYXaEH5njxnr6z589ng4Kxl3K/ndsmvvOdb2cB+K3U01tX&#10;X/zil69+/ud/vob1TId6Q57yOfFsE7+2RDvF5ldeqV/st3zCdvMC2925CFqVuA/YC9f80KXYphdj&#10;T/RfCiP8+iC8Rxd6hGkH+I89FV0OY/V31CP2qvYj8kqhh6yvLvSJN9evTaPrdB++s1qUtjTv6jS6&#10;nozug+EwB/kr++XQUtkrJ//mam1t0PXNB/QdbHnZTnWYHe78fODqE5OBeBsnbBRh/11D3v5P2jk8&#10;9T3p8ijptLdkAw/z+OCx1W57YA/UzScehBP5r4/pxjJ87CclIhew0UQOrT/0/LHRbe/4wG6rQxxe&#10;So9Xn3yYvkfkUkVv7PFnlYGvEvynusJUySNIDhyFPghC4C1MvsXFI1HTSKeD8EmO1gxjZpFS5WO0&#10;xK9r5ykEgZ//9cUt/luOsHkOPTqS+beulSWoFsYB+7xgK5/flDH88A5H/uzQ3HgTaFHY4ErJ4bqd&#10;yeY/yqVg3OK5uJz9pZNSqRCc9IWdSgEGKE8Gh05YpYLW6CZtgurg+PWv/+40IBQ5SqaTpZFgmC0+&#10;TUcrDZb8URYVWCVitFoh7aA6OmsGe76/qRPCiZcHH+q37ClcnPCzK99DA3zvVWbX/Jx0D8vxnBes&#10;H4IXGL7Hcu/W9YQ2pV9Zya9BvbhFh64csrjwOThxW4nWVyHRsj9pVm58BooPN2m49T2vzkojnIGv&#10;zuWdc0UPHBihGvFDBjoWZPFarugRX7rie54B0kzYkBUcGThuy9nnBv4X/HOpSXh7ebkuEL3wEzXR&#10;U3/x3/dzfvmXfyW7kF5rBnSpPxpC9UcDYHISTdzqwOrBhovz3H+nzoVwC7ibfvMLX55q+DUUGhAw&#10;ajDTsWA0GXz1rXK7ocsDczpI2ykF94zTvkt7Dj8/L05n9onfHYJgPMo1TdgiP/zQczudzvT40jA/&#10;dfVn/syvtoH+m3/zb1699fbbGSTANXCjr+wmaehMbcfqUWV8msLgHWpjm3ISPvqkXrFl3E1+NjB/&#10;Rkb79jP/Zxy4yYGxKxta0yHoVNfPbTV9MihXV3/zt37r6m/8jb9x9eUvfil27PXo4HzvbDaM5Aq7&#10;2GUd+wexywbYbJpdfL5DlooYCOngpmP34LhicXV46vX0lxomb2A4XardgJu6oD1Q5+uKc6L0bSDn&#10;xzvTkef2EwJn7Nm0VdJ1UTL+4uA9L6Lyjat0+JN3bSCYi6NnHf/N1/QJE34uW/im6aD66DsJQ4O0&#10;C39heBev/+MUH3q1kQuXzQ7i7WNu/oWxZfE3Pf8c7rnxKSeJLrxRPrdp0b4OjIUnbGEurPJtE8fH&#10;YXhvPvhppaVv+xPaXWk2tm3gSVvtOE7zbl+hZURnODq5MPteHMWdcRWTQYP+z1GeMvOYsqUdWAZ7&#10;28dsGZkEWL1Sho2HD5UVfKXnhNMp6bcfBPatx2dyGu0WLEpvqOJD1cBLXm4nLFr2oBRdEHfN66ZN&#10;OcXjoLHPUfadyAFL2MAZ2SIWbk6GTtkDc9PIs+H8dZVj8pHXbrbSL6j8Djw66EsGsji7M5xz+OK2&#10;Yd5lnXD+PG/88GDD4Dbl3IRf3lee0g4NW5a0cN48O66hb8JA1Be41vHVq8Viyx8f3OING7w+kmGd&#10;CYfHUz641YHIHm7KPzvxiw8Y+nwLU7qNy0OzGQOqA9KApz+mLHpjZ3rLQEjiz27L6angRh/8S7ot&#10;Twj8vPffKW7xMOlQVyIHp4UtPNRMfP5e0h4hcFu38JauxVf+AX0NZ9PCa5/Xb9gBdO3ylnFN18O8&#10;2Pj1F5Z3EwKPGTvkv/Dy4qLrTplcT6Dd5JH87HnzBNd18z464hlcP/zYtOubGOmVbyZO4h5o437m&#10;LhwwKcX24N1MLM5G7k7Sh6fixa1MOzYkk6PeL9+Np+iavog4/I/yty4prDI69LVxCeN3wbHwByV2&#10;if1fGMaoFhF2nDywyPl63mJy/mT+NfkZUuss2pgUtAhpss7teOZRvJ9twZkT5ILPtcORx4zNxi6b&#10;u8BXMjbe8WOv1qauTtAPP3D0kfxWL+SXzk+8n/ybXrx5B/Z009AFdV06/VZ6s++RPMUYWHmWB847&#10;z2LBSVjLwJsDpxeOky76BIWfcOnwxvvAGBvi3dj0mWeu+RZQhSXdvVxhyPlrbsqkKHpMHoM/iyH6&#10;FreuXsoC6Esv3cmi5yudqIY7V57F1pjEpqvwf+edd66++a1vdpLcsxvvdvKWnq9s0LT8CwLtz0Ri&#10;hRvUW6f0D9ChvghbZz7k/mP4wibOiatPkuAxpwblPSdOppdeeqVZLQr0tFgmy81VmNy/lcWYb33r&#10;G+XLuR3dwxx4ay7AYgbdMX9nwe2lTEzbnGCRqou84ZPFBrLDH7aF/OjR25k7QIsrQktLFn+qlxbq&#10;ovfglU76R6/ywwmywDtliTdut3DEWYiBV+1RZOA7iB/khJ3NCB+G59KhwcLXLJLIRQMPd8jQO1mM&#10;JlynAJcTtQus7Nij3PZlHxUnLBr6UNTN9Kv30w6mPHbv1Kc5y/PopumAX2DisXZ8aYMzPdMmvpOF&#10;/hdfeqFztPTNnBT+0nkLcKV9Mx4Qlbe/PDS9OTULEvfyjdRZGAv8O3O1qDoCztTD6FjgFOfktehD&#10;Thyc2v7EXsB26bJYt9//haMyH8/VPq3byfdCbrAUjk8WzloWXc4pTPNVrbMYA++ktxGCkx/e6id+&#10;qtN0si749jrfjFUsKO8JY/1CUGYclrqXU9v3siBb27EcTjnqz/3MGXPoBsOiyxO5aep260vsF5yT&#10;8Zvf/Ebovtt57+eezaKcA1TJw2bqO1nAWV7sCVl1HMwnIqMn853Y+7ml817qvDBo9LrjOxnTZ1xL&#10;1/fkqXqB7vLoGPMOjhMm7epWFwtJImVx7RfjIXuIP2l7pDV+45MBPLULfD/ylB5cY7LH7oXuo4zl&#10;91O3Rv7KANc1xENf7HDaOJv1lI0fYEpDBg5ojC0+zb8DEifNum7wDG7KXWfB8G7K4SyEDd6DB3w5&#10;J35vZZP9nkjuwbOoh7T4yTcOLc+TPqHVn/sfx9ZnDmedci2a0i10TJs09ROPtUPiqo/Rdfiwp8Yk&#10;2sxnsx7CtCgP3sYrysQbdKrfXWyLLtioEUJbtDhs+H4+MUA+0lggvpsNSR//4M7VO8cCsb6VtRon&#10;b/vd4dh/PGOv4fZaNofA06K1NoENx3d1l3N4gY23gUHbxsZacHXi1wKlzRBwX7fj+AcPoif5Bxa7&#10;Th+euGeheVKqH/oOvfo5QXigfVJn8YVbOY/pJYHRD3HSheFXrzw97YO0bXOCPx9Ofq+GPvWajJRn&#10;ncOi7DPmudOm6W9teeBWTuH5lu0wWPtYgUlmlXPw64GN6JLDZmirXWTjYqeWXm2qMsauhL7ggz/b&#10;BmwfGE5w1U4+mU0xbOriLw4PLfxyi6v4JOoGr47jko6NhTf7kktHc0Na2kA8DT3G1Npf+jW8mj5j&#10;5XPwDu10Amh1VJ23PoRm80x8Nw0sbsVHILcMO0d6Psd733TyeFfa5um7iLimg0iQEw65Dcc4+er4&#10;SSPMaYolkFAIYGET4nQu4WDsct0RHkCP/quxkv6mg5cfJmkw2tDnHZ6LL387ffKXpsM/Py/sS74D&#10;Rt9H+wvzkk5F0BLE9dqFlIuehSnf/s7hcNsJDfHBqMqxEwE6SwYecGYQ5dXYnRWoO8ZyzQ7+2uUA&#10;yjR22TGTSubEr44vx6g/k0ZP59FOIn47LGQVvpGZygDvxR2Oq5QbXlpa0pmHo3dDR4s7/oxeLP18&#10;cJYP53DPDAlebvnCuL6HxSo9d8l34LHv4ha2PPDfn3cdl4W9cNDXBvdojIRLc4azefBLWd43DHzG&#10;VaX2rLFwmrEn4av3YzR02A0qd1CFlpWvssBlFDtJFplzhRfZ7LN0fxButPGHS2qH5Gj0xD4Z3lkU&#10;Qb/F3zfybauncz2JgTLjpeOALgaZjuE1t/wzAF0+NiJ/Vpb/H3v/1rRbktyHfe8+9GG6Z3qm59gN&#10;DCkQkAQQcEgUaAikBTLsG1MMKUKhkK5kX0qfwd9HChqibkzfMMIKmbwQSJOmGKIEWiGRBkmQAEhg&#10;Dj193r2P+v/+ufJ51n67Z0a2OGRzpmvv511rVWVlZWZlZWWd1rqTQRX+z+k6uO3UyI9NERjpDnj6&#10;NDqgTdjxxBmsYxWmFtdeD/Cmx3q0vFBQGqQd6lcwdE3cSuf83KSLzszTlRd8JDHta+zn4jrTIY5+&#10;GbBpB/fqrIWqp/du3nzzzfL3u7/3Ozf/9W/8xs3v/eNvpYjs2orjYEe0sAsPffiU/gn7DQar+PTa&#10;kneyq1i7cGqEDG7L5FPKymdkfcolQNW6gHqLTk6hhk3PwLAdDzOA+0t/6S/f/Mk/8b+7+ff/vX8v&#10;u7Rfjw1/K+3x1dqEhx/mVH76zjx0CmHtMAx3Dnto0uBhBgba5eowfa7NU1bMxR3OYOxAyz5suX5D&#10;u28/iyJEtaGExvxTlt/ibF748ps0jrBMGWAdfYV7Zfs1wJf7OsTFPdH7d2Hh2/u9gtky14Z3UB48&#10;7O/SBv5srzfPOf/0k7NBCjz+/G/ItX7Iwdft/IvngC5NtauJgAt/63Sf84JpeuDEb9j7vYoH51f+&#10;ivOATjZx0vhJ5IxvYWlIov+TV0IeOhnkSq6J0mcN/udpemLQftA2NEAwQbS0/ZWG43nvF7YTBClL&#10;fyeNz7f0Lf6FXfoXr7rgQzYkL500aWdsB2Zki198GoAf+he9L83hsAPBo4Clu5NoaEqEAdOI7aq/&#10;4m/zsTTevuKl9Ia+XhWSIP+G8/2mGa10oTE8yYd3P/c/KITT53A/vXyf9lreOf+5bLiXr6V148Rz&#10;CYRznvUhxU39DL+esTi6/PF8xZ/oc/sfqO+v80vTwrmKE9TjlDn87/3Kv0D5szg2X8eCEhHr19ur&#10;rCLx4mXripM9PQRxJ68WNGkiLF73W7Z7A+9JO+pfen5b/nn8sjjk33Q4znSdcUvC/hmfOAHcXvfV&#10;1I249WfYvvIr+Vz24tlsS+PC9fliEJ/PC6b0orBFqKvRi+fSPCRsufSI3WETVn8HYv7CeYYlA894&#10;WR09w9++B9u2FLotrHwvm13ZccHErhAqD5r7+BP7h1yMvV3J6e2cUKTzxkfaQSdf0zbck2kXHmNf&#10;jXm2TaqY/lNB01wv+llZJx680LpJfnMC8N15MZO5xySUdGNNmwWeeRVi8vUNYdmIaZJ8dGBsuk8S&#10;NL8yf4xDx4mkmz7OST3jEnWh77O5duxD0o860naq+9pAZLz1Js5PPYNxJU8T9hZBnLhTeSaE4QYj&#10;bH7w7tnJXfyVDoe4sZ90ZBZjzGvAUz/y8CX1JZunbTzl7Rxc9YI+pFz9ovk4urdhy5euLEGLRpNx&#10;tnK2TFcBTr/iPNq7Z7qIBye9yJDv0IWazBHs+L3j3ZRvIvdxFgssjHWsbxEj94J5LycW1w9Bgx+a&#10;lINmiyDoM8n+uSySvZYFzW9kY7oFOItTeyrVmNmJXPnouol0b8VDuzkYk+zzFrepN+3wdlBl4Bm2&#10;oEk4zx8MNPzS1JOrRcDZTLH2lS+cAxt4Cd1PsugA5/gBU8/PfB80coHrwQN+5N3aWa/I/va3/yD8&#10;zkIBmX71a1/pKU8LuXy3+RZn9C4wFv+cMDPeoYPKW3/PZlan9byCVPl9E+Fx4o1uiHMy8pWMgSwS&#10;PPfqz8xBWKCgJx/m9f9PUq/qaOttT+3pg1pORHNeIOJ34k2YS2M6Tmpc6nftnDom8vZjdOwIcgg7&#10;mX9Ef/xyqsZLmYs80PA3ROcMqYp3UJfGe0ebSgVdcLPFG9SB+TB6rZ7hU853vRo8i49f//rXbj58&#10;ed64SB+T2gUCMORn8WhD9UBtpyxtVKh/lTIubTLCkFc9Dz/6YjIav4puVUMDZzHWgjya1JEF0W3P&#10;7JG5pJ7aJe5DDi0vviA4gu/iydqNPKtbtFj81e74n2wn2ku/10WHvuZLXMsOzPRHR52Hr7GV80aE&#10;nceK+GJwwlvyu7/waUExJoddIW+4LdYoB0z+j5xCl6AuPohevps3AryXAzoW3rSPvno97Q6PcGgj&#10;XUwOfZVD7MMu/MGrbl6+H7ud+/KWPOLqV6lr/yJ77e5OvhHKXvXYS2kaXi3sCfiVd9tI6c7YwnVx&#10;rxwrm9gfuIX6coFjr7VJ9sB8q0VH+T8WTnFbHphIrz7ZOY81g57WzKlDdKw+OqVoofHxh9cymu8o&#10;7oLjWFD0LL8r+bYuU2Y3UEWfzA0L6Fl+lWGxlTy33UiLOOOzxL5kwbYnnBO3YRe4we84Ux6yMRa2&#10;sFwaDhksXe3voj972rx5Q+R+75m+r9yljf8VfUrR7ktXykBzx9hHnM/36WPeT1/SDR7qJcrqW/YO&#10;R775pm88T39lLsaCngM9NkrS+9fyZgW8COTNV2Sr9QdYsA5kjkk/ynejY69lM4+TxfrY27SunOZ1&#10;zfExQ68NVhav8aG/FZS53/PFu3G6/mF9Aun6ZKeH8S5cZNk6snA7fisbUL8yMLNxKvV+LJg77KPt&#10;62vff29ex3zvC8dcSPCYr3/wzKYh7WPWR1y3PP6Ycs0dX3yHyBhJ6Nb/s2tz4nc2fOPjlbxZQ53D&#10;hX51QKCjN2M3xEtvXOxyN2gFpnGpH7aAvwGOXJQH59RN9D1EqudzKOzagSRs+dWh2DafZtVX8v+l&#10;WfTfNnfvxfTTx4K1+p51gdncZ2cPO9C1orQX/RKecgJ4mDkT4R6xGxAlgBU8bxxjvs/Xa8EKv5W+&#10;+eDd75nBxslgPFsRPnJ/NHAOHmWzg4xBoExtYIfDI43R1Fi2DGQepKqrho3b54m9/l0+rjHXu8V7&#10;jbnebb5tECsbNPpt2BV/hG2e4l2A0JkaKA87KTs0DwOLa+lfHAMzCrWnBaX5VcbZzaQcr4AxaGBk&#10;VCkFgdPrtnVwHLH37rxXWAqrIVFahuTV7LLwyp4GBQafhoJeOODXqCii+1lo1rlO2WtcSrP8GwIb&#10;FMUjn9+G5WGv4heGg1SLqisKM2A42hR75QRe2ubxvLgincmeuE2XJq+ffH4XZyl8uQe7OKYhziBn&#10;80pv+WEDz5633C2nEY1EwlUWu7NlF4Dt5jEQeT075zhYe0K+jZfzcOBWBwwP/WPw0SLcpv0slwL8&#10;M/7DifRqA51NdYeXnPD5GOaf/5f/1bZ/pDNGXfDOgAHN2rU2/8JRl+vELP9bH2f5VgbQB9/C2czg&#10;dLsBk8CWrEzA64Tg3l3sjKZ4jhLnzvOpugZ3eNhyp/2P49IC1C5+/FHe1lfout5f9Uk9IlmaPH6r&#10;v80feheXZ2HhNr4OaYrjUHPqHj6ygeNp9Ojlm//jn/kzXcT5f/yX/2U6m3lNGGcKX3boHmQW76fz&#10;z+jL6rXBtt3ZOj52ShtYOaB/Zfzp5OUzqj59Eph2unSNts1fcdriTlixURbonOxlQ7wO5r/483/+&#10;5s2vf+PmT/3pXwusheFHeT1LBoaxOU4/csqjlO0jH9duZAI16OkpHPmb+/EX2q4Pe+dtKXY23zte&#10;GSYNfkFbQFf+8BAHf/ApR4C7PwUdDXzbRR3l0LE2sDtAa7PG7ihnXwkGl/YllLakDR3T9+59B9PK&#10;IcoUubiXjtKaJLKrs3zYtLOdg0twXVo974Qd3sTrE1wru1y78ArwCPLf/klanHuVHxx6xG38lu95&#10;7xf3Xs/x5V0Ch7oCGCinsRvwlbTZpT50yN+wfByPZ7x779p/ruo7YSdb3POTz2H52Dg+mbBl8jGX&#10;X9fdmdrT4yljdWvLZ283NC4VzEeZgPDxn+BSn7voQL47MCkPSbtjd3l0nczB+q3PCx8co5/TRy9O&#10;OiVsnbuXBq8BVUOeG8jp9JvIK//7fPsqj7BX+P02Dq2btnGJSF1cJ+O3ni7puamsgvpCE10ILgH6&#10;jGKuaQcNy5vr6qk8c8L34LMYnv8z9F3rV57z+KR1cqv+bXpbvm5fh8Ypb2XxfIlTJysbV7/Nt3yc&#10;n880EMDq9Bnvpayk87dPzapgcMjLei6sq38NJxEtT8kgyySDPX63cV/hp84u+jVZL7I6Hssv/0so&#10;XbmuDD6JtwKe/gxNJ4KPtOVr/Z6l93wFSgbnsDxe4qJ7F7kk8lCxCx/SxJVWbfbghRzWJsBFtxuO&#10;S+cCs0Np6Jmk/SuvN2K4rn1C1+IGtzLih76bRc2lcfvCeVbY8/xtGT8pV7bSNz7pgcVy8yT0jZ+v&#10;bZi86qab2Hnx4AX+hzd1mX+4K76nDtmTqe+18+pvdd7EVKs/cfB0zsWprZfi82jXqU/52Wh51KGy&#10;20ZP9bT4fhLqCK9026KauRZjMMEkncB/8RMPdhZgI8PIlxzvZsFSWHmu7PbZ/MvYgNlQpQ1JW78I&#10;XnWoLsAN7PTJs/C57Ud9+Z1O5wRP22euU4dpo6GJf2FeBV4TyCaaqy/Bz05M+TPvZ+ysbPpWfQg9&#10;rsLT8O3QgLx86FlUderMorCJ0Zk038ljeOkdHqd8chx9hk/6XuUxRi/vgTdJLci7MpJmnquyTvzZ&#10;lu+kM5m4X722AGBS3ZvuBLTKry0I5rseZDL6ncydvZ9vDfNxTOLajDyvWTX+fthTrcbX+EbPM75P&#10;+140jmzhwxM6XdUBf2HrUrr2Lg3rrnDByy2rTU58F9Ui6y6qpR7YzKDKxQab95sPrp1ch4zs4XMC&#10;7Qt5LbRXc9ps6hW8yvAq6Z54zFyUE1etX/Wf8szvmVj3cwKOfCxOsOU7ka+8OWFsgn0Wzn1705yW&#10;uRibWAZ+8qHFvIQF45cyflKbfE+vQj2HbpAMX1HUsTjh89L/HqrO3vU2dVdfOVeyUte3A1Q/KKTm&#10;n0tWV+ew9vYcd+kqCeso+7n05x6mje24Bn44LTz+kyD6Q2/94daF+Vi6OKdPpw2rl50fJL/bofoS&#10;fOYYH+bV2xuMSV/I26fI8qH2EX28042KY6MWFz14mvbffiD3277ZJO165sfeKdpt82sftqx33n0n&#10;rsLQ5rCTU23wW1DCq4WI8ty5Z/3TaSwcuKdP6WPqILCUrwu4B6/wvHCcrNvy9vXNu5EBqHltdooO&#10;GA+Z86M92qOFFAs+FrQtGDrF++577+Q169/L2xnfqS3oK7lfySuA5TvoYzfZE2N8NmFP92q/Kz80&#10;ST8Hi7SU02GV4X8WCQuDxwQy2AV6C8DgBHnXTm8ZvQal6zlu60M+eZq3upg2Ea8RrHj+/wU/HCnD&#10;JoCx9/Pab7Iiu+KC48j7LCe9N+zCN3wCHsiEfVz84uDyfI7T5wjosXhrrHymX9ry5yrv9hMWfxfX&#10;bTjPt0NPB6ujk94tr5FI5V4dDGtD5/GGM/ve8rMgjUd8hZT6V6WNQxy5CviwyKvupGWmtf3qHabk&#10;kJ0y0cA2Kk+7vh97ei/fdJZn1gXmYE8QFq84fY+3VrKfTm3rC/SRsznJhqG3kl8dl4G+YVR9Oozw&#10;qjWdz9uI9eTmnXyy4907b8eGz6ulrSGwv8pWb/owfb+NUerixdNJcG0c7Kuph0f3I588aw+7+Msn&#10;1Q9o46/lFdR4jjDrs3aNiQySx2I6uPVb17Z7ltebBby2Ouy0XWoTfQV56lxf66eOti9H+/pb2rm0&#10;0cPpn3qoLLqmv1KH6kn/DE5e7dlaAVn48W37qRXSDww4oRv7Q7s8+kX8wm2jk006Q9P0+9Yv5SUj&#10;/Z7T48LSXHtyyGMPDMDrJzwIrW6faw+JWDtk3ULA94b6eeENf/gQVhZPwxOZbJu7X2U/AM4Fr1CW&#10;kEXiedPEKRiBzXsYCcoHhrzmOoJrwYxAfg0BsPi7neg4qOPErhHS0dSRrUIO3rMw4HyexkHtr7L7&#10;cfDSN3pYQxaC+y/xlDaXJi5vyOOwCfiDR1heymszDd9NzB+0gKkzefB47+Xp8Db/wu7zWVZbF8vP&#10;2WHZss/5C5eBXRtOyttK1Rh1ctsZMza7EF0nWIUlwEmW5Lt1QKEtQHrHuB0xGgoDo9HIa8F4T2mi&#10;twpYeV7l00FEcMN5537KIr5Dhi23EQN/UCK6AdjyL0IZI9drRwIh2sHp2Cd9nsVNHQ8+jaDhqK/e&#10;p4ylcfmHox1B5LGyRr+4cyj+lAHmdlCXwtLv2g7woFee5ac0p0yvelZX9JxjRbbdSZM6JHODHHRs&#10;O0GPHx61I3l8UJ4zzmFWhvStz9s0/iieifbj0piSLP4KOmpwdg2pkTff+Kmbb/6hb5bfe9ERmw10&#10;Ur7P8GE6NXx0cTa8k2s3GoRfIWKtjCvfI+6T6gOsb8TZhUSmYB7ezfcZYqwFuqNDIjc7eLdTMKje&#10;9lK8Ya51+gmMbrnnK9ioUfOkyAbpC1NcE/19/w6O0cUF2vyepftxAiyssxXa5kvRF/J5Ma+e0Zl9&#10;8fUv3fzJP/knb74bh/av/JW/2g6KfuCRTn3/mttS//lezzwvJd/Jd6K92uSs55XFCnsBP7t+JoH/&#10;lRLgAHM0Oev0jaP3XtqNftKzV0H/hb/wf+sk7a/+6q+kjee1Kx+8m7RpnxxMTq5+QD/dY7213bE/&#10;+pfYvqvajo08k1wHOQD6qfV76LpMJje273MVmnYgaD94xIlfmIW74GFPa50n4+02B07Z5yvILr6i&#10;xU+IjccjvpTl1zImtfYPbr+NX5o87+8A74X/BWYm6Q6/8QBYHB7dr3yW1onX20y/q1y4nuPvoAfs&#10;ORRfcD5f4hXiOVqXf8nu8XfIcxc0dmJP2k6o9I03BpL+JZ/fhqXxk+IWxnV5dr958JtiGq5x8+yv&#10;uP1VN9XbUVeu9HrhzuU38rk/MwDihygPjzMeOBbWj/jK5Mi35e71UQabt8PW0cJ49tuwNEk32P1B&#10;4Zxv4eRrcE1++AbXXMl0yzZJ6ZlMdoNj00KPepTXP6H3Rx0ujR1fJM4JFGGf3ZcK8z/NM/UPd4or&#10;v8pF/xmvfBvAGmsEujQuzcvz5FXf1zoXN3C5QgRHfkvv4r79fI6XvzQ1+1XXwEjb65a1z3Nt8pQX&#10;vrsAMVEHXcERGtc/l6Ss9eOra9XvKac7oOf2UvbSTqwrE2SVttxc4oLHhFBiuti5tB/kHDxO3RYm&#10;ec88BVF04gfr37nM8oKQhDMN0ydc4zfdld5dYM+0xJGLZgAAQABJREFU4yf/Ctu/n/xn6S7cgIev&#10;gaW37OqG1umRmN6m7XlluTAt8pCruKFtUjf/XqfdsN/X/gCkdHwZnxp7OtWw9Tv6PHg/VvYU8xP1&#10;lwzeePONnNiYiUHjQ77+vbzlh3x9v85ko/EK3fRjjl5+/HJluxuA2qakJYgzVjDHov5sEjE+upO2&#10;UNwmqdRRdKNvAEk+fTrVNQHqXtnyegWmSSZ2fyfTxAs/CfXXieQsPhqres0x2QjqgYyuIS3xaH+N&#10;i3y1se1Tdp5p63BlqH2Qq0Ce/M7pYwc3/2La2ejD9t3okHfrCZzTokJ1pPi2/cYnOea7lMtX7dg4&#10;OOCDY/0X6X7G4134CG1g6AD6mj+8u4pXFlqMsfdtDUujtJ5+C/5zXhPPIT1xs7C+ac+eho6cgvHc&#10;xHKT2+S/lzh0jvxSBynfGyLIAC3y1D+pnuc+ND1KOxrfJfzw9AJnzut+xtDlO76BBVjzXovbfMGj&#10;jD1fy8lY8zNwmzvo/EHahvL5DHPo4kG/KYwG6U54+eYwWXjtsWf22elKvoQ6IPfbYdjF+/gI8bQC&#10;Mm1ZHYTw4EiZflkggHMDezptOm087R1f9KeLwZn7fPq9LDbG/n4r3znVF5hL8BYGi3svZQ7h9bwi&#10;k0z0k+rFxLxTuS9lvokNeePNnwopkW98Pyeg6KcFMwu55qTMQTx9OqfiJy0n+SKz2cxi8SP8hsHK&#10;O/XXiffUUV+zGlmf9VI+ulnew2L5zGuAuUBnnqm5vq0bX5LnTvJEdKnj6BnjeIRzno27fd32vPHn&#10;/I1bUR9oz+nKPD8vjr0qv4vgoW/rnT4JdOOdJ2/ffDdzHU6lm5O1wL9t52zPwa+O8+qK48Cjvixq&#10;0sv7eWWuTxSpe3Wt7M4RHwtw2oifhRn4Bfbd/O/KQflwrc77DIegfVjg7QJ1YITOGZNAcC5fjU9+&#10;ti+Udf5q+5QtA67RTxtFZhFtN6JIu2z6TTkrfniRopzxNyKHlPNiFnbv3Ek7ezhyEddZr1zxgTaL&#10;WQ6iWbxxSv6tnL527/DKbr7a9l8ZkU/KccrOSUWhNKcftd6wsPA7cdo8dO+Qr7z9pQ3vvUU3C1xg&#10;xAmuKxPx9/NK402HO5xSsMYtfDPmT32CHPur3KKI2i9ayBpeNJpb1rZ7Ijn4hOWjr6N2wjb8LY3P&#10;XUk+eOQvn7WFRRF6joXSlMXmCM176KZ7eV1i6Xsv0y7KLrzrxpED2pb/LsTqJMDIm19tSOxQeSWf&#10;R1vnrmOrFxZe+J6lPxE6PxP5a4foA8cnnQ1u44NPvzR1xIYK5BzICw1LY/Ug+hkU8aMio7sj31D6&#10;HJ3qfW1fER5/7r40m6r0Hevf3fm8A2+vtd32bQDJqy/RhtFqzKTN9a0QKZdPYsNEuK8P8TCw7ZuO&#10;z67i8cUX320d0QWHA+n84nLK+P33P2zbeCXyBM9uaJv49Nswa16HrpB9ZNhXGQPIvfqjSxZJtcGH&#10;L+RQmP4o8lNeZQAuZT7J5gj9j1Or5tukRdGKk79kIZXO8YvkB7P9kmd9x2581g+jGQxbZaPYR+kn&#10;F95JaHwsT8gF+25sY8hp+yntwVGbGBmQq/rnF+jjXoz9Zgvq48RuCOYN8UemNmvqp6v3SXNVF2zo&#10;WY7ki9fa5NwLXnW99HnmJ9wPLWsXvIlkx9Bk5+2lvtd99uG66B7ezT1or5FQ1z0s8j93AngVHyHn&#10;35lwREjbq9vCjiWaxpxECiFfDVWuYBBNQSmqoOJ9A9VOMUZYJzflNrn3Bocbqgh5gHd2Bn6Ss3Q1&#10;oMVFSSM0F42PcCdoNFHqGIxzgHv5Ff+CBcz8P8fBu0EDFc5x+ywPXluu9zmegka5Ze11k5svNNvx&#10;z3kLmgtsHw5AUuzi7wlXFSr0rdNK5hwvCz7jmH7Qzg29Biyf922PQ6HkXcNGae2epFzokfbS3Xkd&#10;gfs1+hoamKlnDWYGBn0OD8qRXzguiTt0Zm6OtIERJa98fnUQC/H8n7PMwAnDe4wxzyvoyL3huPQ+&#10;8TUy4RkOOrX0SXdPZsXPs5R3SJvsSY+Z7b0/ytzQ8gJ/KfdIgK8LAZyxyAd/HZjkyuG1QMmQmMyi&#10;n8peGAZAvVmcTFdyGLZ5lQdjqM38VJzwr33tGzffy64e7eJiEFLujzqcRft8WSehJQG/2rvT6q+9&#10;+oWbP/7Lv1y6u9ianXeMNqfXjsbubo8c6G2dOaiS7xxWP9TlbXm37gIvyyuR6w6ya38ic5PelX8A&#10;XPdep6MjZCjhrYN86JayOUobtnzXJU25wurjwp7jJt8VZtRr7OPzOK+4vh8+8ffT9uiwNqwD4uSx&#10;p77dcT+7s7793e/c/NzP/dzNn/7TfzqvDnnr5jd/8/9THYzmHnReeTrT+2m7V3cb3n77rdpFtkr8&#10;pq2cth4W/rPrZxL4fhI42y998u3AsRMsNLEjO+AzMfpSdrQ/fvLg5q9mY8W/9DM/c/NHf/EXbr70&#10;1XxT5O3vRidvMkn0xZv38sry6Qu1cY4mhzdOnn71fvp4g8BTufoTel1HMO17bdD0bUNtF1ljx1bP&#10;4fej/+Bcz7/n4mItt08f+JncKv7kNbiuTxFbBv/SsbjP8uGMCuD2V149HzztRhqwYBaP6+bd+6Wz&#10;Cac/8i1eMGhyFUxYyX/7pxfu/8Bx3MGvnYBLgLd+EnrzE8D5laaDxqVP+vne88fCgUd8ZVAfYngV&#10;R7bKn9/0P3BumYt/6aEvQp8POivd3IO9DQ9uBmMj704ARBDwB/hSTp8H84V3efVxsahNUYX6Q2Hl&#10;P3TMs3iDq6Ujw64O6D2TedApcu6L41r/8sKlTpaHvUrbcJFV4OCrP7x85xm1G+BbWopL4QmfhBcy&#10;+GDYfJ7OQT67e8kKzItkeITSFZr4NMK5jNv3dvvfjoNPmHrfvnjlOvBgJn31e8rZvFCgQ1+eO+gO&#10;vXI/+B88uD0+WVwpE/zJl4V36Tzfw7vx53v5xR9iroyWttUX9rJ5AzS8xIs1yG0+/v3YLXjlnQnt&#10;uZfGNwPPJqYkYA3k3iEVPK3D2zTOs7YgLF3uL7wkaetWun/ncIFL5Dl/78EH/A76j0xwnUMnDBKB&#10;j+XTVWh5QXDmqQmnP/Av3PPXxB+0Nj55zrRufUD1SfwHOimIz1/0y3DOlFS8+N2mV7ni2Allzzj/&#10;Wj40K1PlW3g62yNx0qdIG3idoMsptU5SzolWdbtzBOB/ssOdm2/kDSOfy0S2ujJRpQ4qw9x3Qid9&#10;xLn+Ve0uGsaBOOrJuHxspbb0OBNTxl76IxNq5l+cDOPj0Mmpozs3L2t7GZsNfjpzTVMvs3hswm0W&#10;gMWtzlTBEPNjHLQBgf7ajG1iT9AvVs6xX9MGnrdzawPJXiAz7UR/vTjFb726dqx8wKtfviE84NVX&#10;bWTazswZjZ+0+dX9tNexRZ6VabFz48H60am7WWyFzw/u7eeMi9lk+d0/zXzDlrF4pDVP8u0JFTLo&#10;ycOMsWdcP4tINmiz+fw4fe3qjvz0B3+CeHMjnc6u3TE+x3dsSHCjr3N7SVt6ctM+Al1+LefOLKbb&#10;/GwR4d133yuPsziJtjmxvPUDx5aPr9k8rq7zSbTOT2hXO4cwPpc5GK/Q9D1HZXaxIuWVvzxbBKYn&#10;xut9pXtgLYg+cJor4w1lODnoe309OZw8lffV1SlNbPjwir+JQq722/g8vJjXQm6Y10IG8JAH3l56&#10;+ZXx91PGtlRt+qO0+fc/GL+ETNSHRQe0+67qU4slyfO3f/NvV/cdGPFd4c/nxJd5xde++Fqvr+SE&#10;mSC/+qezdN6zTf93sphu0dqbkx6Gf3Q7xbnfgjeRzd6FyPxN3+nWnyOo14Zc9h4Ob6/ofgfx+Ud0&#10;FoLPoXjPEZ9wr/yR8ZE46vAJkNco04+fFJ4rL/ocqbRepw+98lQZRKedDvxO5m+8JvZJvgVNJ+nB&#10;Luq+8GJOxB3jA+WtnmsrWg+MvlkqsOvmGZ0alm7y32nCl/N6Yy1C+1Su8Z+5OAtj6kjczifCL6/f&#10;lsV+NIBLG2x7zX0AGv2F117r3BSdfprFia0jr5a1YeDB4zkhS2RdsNLfZOHEvJb2rHw+ZNgOntjG&#10;2Jy7yYc24Uk+xQQmf/rsz74p61kqwqL58OV054wh0NC44HCCXVnaq0+LfSffStUute/P52S8TSN4&#10;cl088KubeYNe0vM8i3RZoEXXgR/8iy/MCbwSl/iV2xK7i69kCn7LMkcgmM9rOE7FVibBs/XQSr6y&#10;fpHv8kflO99APqkS+kMPyc8iJTgLz9Zhe9iLv/6YHsy4Gl8dE8qXcsG07CCmh6+kLvDLFgh0Zett&#10;eRKvnPKu9H07VuLPvh4YNJKtoNzO5ee+3x6OVuMFvfogfeBuTLqPl9R3KG855LZ0uravCo3Xuk9Z&#10;yjvC+rPSyQbeIIvOJY9X7yZem/G8OiGrZ7awvAUGD+UjAkWn9C4A1pYf6w1h8r4T+Fl/qm1NW5DH&#10;iVd8od3z1lvpOTaa2sxRHQmNDx/erY2dQ2Phnz1ByyE3i/jzDWobTR7kDRzeXPFO+2R9kvkocqHH&#10;1uHMtXeOqm1wfEr9pM0R/f5wNgSRsDq+n9PNTsx30Zj+J8/48HNvDnr9n855HHZr5gWiL+HjAQMd&#10;d6kbW9on0JHRleH/Tr99TM7k0lPPAbjUoTL9i6xiviLx+MehN0ur0Uf6EB0PXvBxnuLXHKdfGZOE&#10;XcBt+w1P7DBZ7OYWvPc147Gh1cmgYZus09jYxF7diU3VntCgvFkP8+nUfKM4fWLHV4m3qAyGvDHZ&#10;RWm6lLz38ixvQ+udPsyjctA/OhxdC+3VawyXrWnDYJwQt9grLIxybehSNrpfumuRP4vmd0dnuwCM&#10;oA0Q+WaRDIJKFCrE47ppE9+/Ay9v/jEGDA0iig/+/BgPaeI4buG+imOXBeJ2t8jkG4OyTu4o/dAU&#10;tMNgbqp4B71IHtrG2KBM4ykmNCRI9ytdedZYflAoR8kLHl2C+yseOAfDlK1M9E3c5ln4zQ/HOZCH&#10;Hbil6yhvYA7FWOAtLM+drKUF7ps/ipN/gnK3bHXRBsSppNQhUMP1iijXFNo8ytMIKE3zJ5/GTsY7&#10;kWtHpN86LRQeb3Bufnkbd9GdoUdjIKytSw2vDYLWnGgYOaqjNJjQMM/XukPslJVywvfmbTxc4WH5&#10;R5ewOMDCufo5tAxMYSMKMItzr0WSP5u2V7p7iLy0rPwX3vXpo9kVSpflU071NnL92te+1noEp208&#10;Tf2ojQ6sIz/1JnSHd3YRcc7wYsGYOB89/t7NH853dP/Iz/6Rm9/+7b9f+KV5eS6Cf45/DK4M8F5I&#10;h4ToN9948+ZXfuVXb76QwYJ6cFpVsHsFHP4Ndg2YLoGOHe27fPX5qh+3ea065Q89eBy9p2ccSU5D&#10;nZjDDilffWynXockeeRrXUX/W9fRqZVr9aS0zMBYfMAvAS1gXL0KT5i8nudHadzXoc394l5Yz35X&#10;+KJ57k+yV37b6cBFhibtX4iw7C5jIwzIfuEX/ujN/+F/73U9d2/+p//p73TARQfx+S9C2HbgpDwH&#10;3Su3OE9C5RhZfRY+k8A/bQnsgq9elXPFaewg4LAZn8sA+r0MpP/yX/pLNz8bG/zv/jt/tpMgH3yY&#10;18PFyV47gi56avA4E6rT5zxJGz1Pdq/d2D5lbcCZL3HwbtttGbGau9A05Vz9hrUhcI9dwQ2f4do3&#10;umcrNgzcDFjEFWfSd3F4+RK/tMRiNTsbqm+XxsYsva7Fc6Fj+kJx+7td/tK0+UonuoNrF5WXviuO&#10;8HGwokxk9XogB7dh6bud3nKhOWgDv7QkcrOX90OKzw1sC3CYpJXP5VrnnX0f+23Q5R7ac3lwGBjw&#10;m+gIGuFo/EHDPkub9PFvznnIQhrc5ys84zdOvPqT3nm2A5/JAKHxSXLdH7wmMrUJ/bU+Fj3wpEab&#10;j/9YlBsfGrbfAas+z/XRTEd5Sy9ernVt8T90AKzMppzN9/2u5zLKywGIhnPa+R7Ijn/cF1bhp7D6&#10;c4oaWR0RlRWJEEKCyY+Vkah7x0RP0xYm17N/3Yz5s/IY2I2d6zlt0qc8/o20608dDi5w9Ov7SRDN&#10;8m0432/cymfTyu/BBxgDcAGaKw1XehZ+87e4E72Tl+8XuSeeLjRPNcBksQmtw3/aco/8FOSKd/gg&#10;ldIR2JHQPMP5SWFt89J5hivuA8+WszgWzrX1DS6/lh36xLGlPelyoXdzq6OBByfs8xVi7s7lBk3D&#10;OY58BPkFaced2MYl8hQ/Uft387mSRek2TkH/MXaWVrx5vaOgqMIHxqSZwB6AWdo6YRg87McH2cVe&#10;8jj4W2fBgZ/GF8NP5h8TaV/Ot2WN1XcxrZKIcExA3TtekUqbLdxtfVXWkTm/2f329VsvxkEdA6dO&#10;H2dMaaz10UfHRF7gwfmZxDIfIHjeOiy+PPsGW3UseaYfm/YJPlHJ4+7HPxiXvJbFDmFthj6xAogg&#10;2o4PYbC5+g31t+1bWzIBuzKW12/GOFchqjO/rT/lqQt2GE71s+1S/Ln+t+7k2WDTs/GwcgV5/LZf&#10;MycnrXY3OuZeevZ6dZH42eHnoemMY2kpbPCay1E+OvF1gTUJbUkveLsAlLmC4YF9OSY7Y0cu8Ckv&#10;D5VxF147n2oeKH7GQR9OlN9xcMbCM0l/zEkFrrbrwPH1b3wj5eF5+hhlK8sELTmSD/h4VcFpnnJk&#10;PG9py31kx2yx4/VRAquvMiZ/9mxen6wO0Fa/WH8Y/BbEzHW89/57rUtj2keZaPYqTxPQTvY4gOFE&#10;4uNMllsc9eybiN6q1pOxwWNxYWWj/hJV+eGD7OnJOaQWOk9V/zzpFgGv2kVuWZjIYtOdQxd/53d+&#10;NzznkELmZ82RkIe5J2++QBe61YMFXAcQ9pWZXvdsQ4RFX3Son/IfG/Vy6vjVHDxxGvXLeUMZ/ZOm&#10;vndh3ljLfIZJ/TN/V16Wan0Gvkc3Nx2fG08WmOzC05Ft4Vc/N98PuhYPgEE9oEvGkVE9P+3OtImg&#10;lZcQ3RCObtNd23IqrHW2fFYHpQbQoiRdMHfoFd36TYsRbC64+4c+wluesqjyJAtL+0p0MBZq1Btf&#10;nJ2nd7swHMEnX9pa8D1JHQToqj/Ja/yLg7aZtkM++y74GOdF71OeRftuxKD/cLS+Mz9H9yllggXi&#10;p0nbe7RVN/IpxzsHfbVjwS8PO6rvKc25wgXv/WycZpfkRXss0VRJ8CWi+P2BwyYKwcnGO3ndfhfl&#10;kqWLhYF/Ie3UBrS3cjjireivTRIvvZgT7Dn57JW5ni2YvBB9PofWUYpis/S7/VZv8K1/ijYnrkse&#10;XiKXsTv0ep7hGx6GZjjRtQuz6L+Xb+tuPpttdmF4FxcL40xf2m2wXnCzeU/yzuHK8cks5rpX3obO&#10;D+YZrDZoAam2KnD5Ty37VkY80cXSd9J9z52/z5VugaGfDtV2PvWoxy1vr9s2Pa9PqcBQXHzoXBmZ&#10;O2bL4RPfk9L6mvxTL7XtyblvWNrFZTIrHrjyD61svH5I2r4NY+kWJ7TfChx7JLDF+iv5t27FT53k&#10;DZwvvjo6he/QSA/63dyg06ayrSUHWa+fRehiY+jexV2fEVDW6kHpDr0Tl7czRDe7sSJ5zButLLxK&#10;vwuM4a+0lc/Rdc9Bkbr0PeG8wSp0Ke/Vz2fTUvwUtsRPXdEjPrjPGPQNHcEThFhsgEtf5ffsndFb&#10;chWP5q985cuhKXSFPnpLntv3opf/sovx8jTfsc4VIbb8RzmxKq++QvtnP6auY/8jwzyUNofDyGcX&#10;YM3H0Nf6sexXeGEv4ND/os8J3w3ge+Dz4NFmGPVbv0OZwU0uLTOZ4NCv0Tny1Da1aYuy8qLTWph+&#10;v3YqbUiIJGqrKuPQJ+BbW2HLVn6vvur7xGkrSZt6pRejdzvPJl8Xi8OXKxrVD97UksV/NOg3wZIh&#10;HdOu6ifGZohvvWiP+aedCurM+Va8lSiRDYeA9vGTrpD6TcPJNf8EWcXVIcwVDIaHoCMeUIRkceSL&#10;2SmGaYZ987liUIO1+2DwXgmHb9IHRnrpIZKU1+dydcRvXK5L9wCF7lroPh1Rk39jtiK28SP9QFcQ&#10;QoRzQysoQGgs3ycZLJx4oXxEiYShv5GVQ7JdcEjfPEt/i8wfr4Alpxouz8E9ckyNhDeKaXeHk9Ty&#10;Wgz6Yl5fw3jYPaYByC8wCIwGHHMq1enTj2p41A9H76OPRqE5FBxsDqkGtBM9oXTo0QhjAHQstMM6&#10;GL8I3e3kasyCMzu4NiyP+wzXiGo7H3ROHYLBn9f8LM/na41CFJ3i47sN5iQfjWDLm8Z00g117F/k&#10;Ao/8z4XTIxxgyXDrZmEXvyvnhfw0zu42jRFhqHS6bfyRb+FS3rSVWagPlcE9xqw0BTme7Lg0IHn7&#10;nfe7Q/Cb3/xmB6B2+CweeNH/oww0+SSOU1ETO3WdHSdJYQB9NsLOz5/+6Z+KMYwjm7b/yp3PVRbo&#10;nrqaNgH+ItPW4dU5JQv68ShGX/VEfJcAT4RQOegg/AxUdqDbMiJDYR0VceTOaMtPdjr+6ljguBzn&#10;MPoU+xM6WL5d6B36p6YMLNMiJ9tZSOVl9KWvpVgQjJzCyuMUVdqUMeFO2vV7oXO+tURXHsdw1Dlu&#10;2XduvvqVr968n9dgvJ7TiE5dc/7fjz34+//gH9R5qvDOBXwK78mRTRN2AVh9smHoVxfbTlv3n0Ie&#10;PiPpX1AJRL/0dZ1oSV8qGEyy5fpOr55jz//u3/t7N//3v/AXbn7pl37x5l/75T8Wu5HvrOQ7YX1d&#10;TewKv2DaLV9InzEDFPfC6q1r/Z/g1V+e+y2vDF7YhQdrENznow8pUP7IK165azPOce7ZRqHt64CX&#10;Z/pPzvb4X7v4KQ2sdPf6MKEWKeTByRcQz2dAW19Bc/AvHS1w+K3fsvjh4lBvOt9CWB7AKbsbeeKr&#10;dANW0tHiVz7XPMqYuPxpmseVw96bwBB2gXHLCWB4Osktzw2uF/yHv5WEwSLtSGy5kwUvToXwrdwL&#10;Ww6a0Sd+ZDO8FOiAK0TgRubXIsCLE+Dh08AzcKMT+oIzzwM3afoLvrd+9owb/OJ74eiDlSG+vnqu&#10;S7/BkDowCSLOoHcHGOsTwb19+eY3UFeGPnaD5/0VV3iZ6/AFDs2hBMP+X/1OD8KJtjMO9xvcF/oo&#10;b+P3eobVx+AJXRukd5CaCPfFd6Sf4ZYXdbIbTY2TLvBBCWafF36v8unbbwfpwl4rDhEHLYd4xFzl&#10;k/vFm7v+l66Nfr8AHm3ncPuZHITSctC18GCd8NpyeyWLwFUmvc54QR7wfvQ6QG1UMwE0EwuiHl90&#10;dWTwcnzJlr00HHgWn3I2wG0C6BqmzWx+8fQrVBRE/Lava56hk6wF+Etv7leWHQMeaWDKb3AN3qEb&#10;L+LZPwFtxSkhQVrzHfJqZOPnDq5pC8fzwVZleNAvBY7z1X1BK4spl02trU5ZpHVkOWjIs3/oYV9M&#10;GrU9B7I0DvwhjuGjOKaOLRAar3TBJOOYqYOjf0l+/c+H8eUqs0MWlQM6S+PQn8efyMD+WAC2Ufuj&#10;+PGrY3TOwgw/uBUWOy5uNxQQljpT19qotOqTumPP/FPf+T16ajHYyQnQ0ybASFP+TLLr22dMpE22&#10;f6c3+e3EIR1IkZfwk1B/eNT5v5yTlK/mNFnnQfhU2axNRnSfTMiTrleWh5AqO7qf59ZN5C1Ovv3N&#10;hGHsTPLzedSJMTW/TN9pXocNMQmrv4W6Ppc6zoNyqxeFYWvA8Edm4lRaBrdt2/po7btxNCH59e3K&#10;PI+dlccnRmvpMtGceQzwS7erdLiqY6HdZpBnH02f0jmQ8GBTQ/OFFzy9mIVGwWTvhw/ymuTMP8kv&#10;KPfiz4QvvvP6VKU5zym0sJ18Do18dHwpw2YrssMT+KHxWLiIf2YRYcrIZPT9nHoNLnNn8uLFfJf5&#10;G8/qgt0iPkGcn/J7OuioQ281E0dOcFRmgcMTn9O3d5c/7VQ63O9n0e+DLM5aZBW0T3Xm+4++pWzh&#10;QNt/kOfa0MgL/HwTcupW3d8ObfdZrON/mZOzsJVL6JuFPjxYEBg9HZk/ePB+TijnhFh0Q5hvi2dO&#10;JzIjQyeMnKK8H7vgm67C45eMK7KA+Y75rdEFdWVCHY8Wh/3AvJw69/3sL+Q1905Nt2xIgmrLBNeo&#10;5J0wz0F2lf2mqIeElfcRXRRbT+SQjPm/+C5Qz908hyOg+l3hYDOLngcdx0Vacbs5ha3jFnvwMsls&#10;9OC8onAn7lnad751mcV/baeLLA5RJNAVPnfDklB+Uro+GoHpry1GvZR2QK+rJx86We4UdhbhY6+6&#10;4HHYgi3/wnNky3+rrgbmYV6p2/4/etv2kzJq3x4nPuPd/HfusW/K6bxf2sp3vvOd2im2Cg1rD+h+&#10;7U2ugrbWdHM9sU/8BrYPfF+RjsbA3g8c2LEzFmCSOc8N4Z9N2MVRdH/0LGP04KCDQttorni06EQf&#10;3/7e2zff+ta3aov0d6/ke78WePSP7Ig24tNqD7PIYh53Q/vayKCLeXn99S5aSid3NtIGjulnp83j&#10;7Rxeip2xYISukdkxjkrZZKqteX2106H4uZNFXbSD9wzfjrPCUW3Y2PHD5qV97vhF39TT96kHcWwL&#10;HyK7PaqDZK0OzEneie5Q8g/yCuDSljLx5NR250xz71u9eO4aSDA8ezYbQdDlUA8b3/Z7VM+ZbzwI&#10;1g+SMXgm1WvEhSu/04eoK/LQD22fBn83xYXU8ozutptrG/RszInm23Ir7fhN/+CNF9LJwK/yDT68&#10;COTy9GnqJv36Zc4hdvRsb6c9xv7nHxq7eSD5zqF40z79ExaX+y3fPTjhS699KVbgoCNRdKRwx8Zh&#10;9+zqHlRQF3itbqQc37bW3tGJTwEOi6jG6Q8f8RmzKSdvEq2cUq9w7pwNnvQH+hpvgNhvgpsPU0cf&#10;fJAFVAuJ0S1VimxtUD/ARnnDwOo8Xueg57RF8dL1bU+fWqjOpzDzydRdN3oY/fQtbnqnrI9yipnp&#10;rJ6mPPDkTF+FqbO0z6OJBqT9vzdrOHEMj9BT1NkUI/RTEEe9k9kusmorbFs3tRx1yAawD/wU6eT0&#10;wZGHbdCm0JZ3mfRTl8/ydhE4y/NhTz5ix6OPNlHp/9AMT4UXetgK63BTf8HHHmqr+bmCNSfGx2B/&#10;6L/FX2/RoKM9eZ062/Utsu0JccJIXvbu2bN5S42yxQ4BR6ekAIOMXkMXRfCMsRIWIvwjfIXpVISB&#10;n8brfid27F5SkJ9AWRhGA0L3otsYwrSQrJcG+DiVLihbvEAwKzTxGKV8ylMuejC95VHcwclJHkWF&#10;ZxRnjK58wl43rytnTLwfnhemGY484tcx1Mh0EiaG5WfAPaNL5Z7zS/cdP+FaZh9TGxFMyCKjTe+O&#10;DcqepC66hn8DgH4/td86iEJGETiIFEOZHGAK+5U4WP3G6iGnR2nMH4UexgPtnFu7B7zWpjykPsiI&#10;ASGeKlTglxaNV7rORyNx2ilSaro/j+O4+2fBif5o/HWgU1eUWqAR8MiF/6nn0T3pG7ZBeDYAGGMz&#10;k8i+KZusx09jGn156SUDouhtyoJbx0H56YY4MjGoVjd4wzPdEqonR13PSdvwGji7YCyoFyZ8qAN5&#10;2l4yClSesgyG5jSrd/RngT1w+NfgXeFfnRp9nbLl9c+CF+OzcCQ1CwXDX58j+0eRMZzf/u53b37h&#10;53/h5vd/9U/c/MW/+BdDw9Mu9J9fn16if2R/pt7Pf9EopDa7Y1WaHZ4vRm7/xi//66mLD7Ng/crN&#10;63llKgV4VF0Kz5FPZZNITlvfaZ90elaUqeC0xEN+zZr7aburfwY3dWJSpva/9Xq77fU5ZNLjDepw&#10;w/eLV08zMInzFXp3Am3zzTU1GX51yMLW99IAx8SPvvXh+LNpaDnTXn0+6APDNr0QHYbzw7RnciAz&#10;u9u0a69F0dm8kPadTZY333zzGze/+r/949l08eDmL//lpze/9Q/+YXXWAE5gk+Gl60LLjy6NlBv1&#10;sT+xch+L+6cZMfKi92EuwYDcvbr5bvT+S9nM0p1WeR57NLpBbtp19eYgaOV6iL6x5/QD7LnL5nku&#10;8kfwcKaJvJffbUc/giI/QxkJtJ/9AZKgdpxdgeMseOWPeE8mAPKCh/bzf+1v/Dc3/9mf+3M3/5ds&#10;bvmS10fFSdd3scfTj+qfP0z/ZYCU10dnxz9rs/1NMugQO/D9IJNffK9XsxN5dHnaqDZJN+QRr9/a&#10;DUJrH9ijhlzXfkzEtGn39Hp/HUyn7QcRY9h2BEYZ2pTyvBVmw5a/MBxR5VzaSnDXWU0cGyXI7Sd+&#10;Azrlqa7nfq8GD/cyINPnGSCK39+WgWb0rTwuPEOu/PzALv3yg+WXnUMHoIlY/HtdGHhNPNhYIw2v&#10;5QTuyL6nR+A88OqDSuNhFj/6KP6Jf4GferoOCIsv9rr1ePhbT/NNM3Ty+/gpfIwnwX3nycjgXJ9w&#10;moRjw8ZnP/oU8ovB50PwPfidBgnolUe5I4tMoBz1g6dhY9Kk452MhfLUu/kDh8CXF/SHR1TLbWQi&#10;9L/8S4O60hv/Cw/D4wwEU3Jp0r7A+F6SehP0RfCauFDm8Dk0eta+qgspg5z5UztQAisUZ8rMTZ8h&#10;rAwyIPzcCwaooyfyLezyJwNa0dx6Cj/CptMLeTagQdg4V/nxVpkeNC38yH38Rr6pepKH3PnjnrfO&#10;SzNckQeY0uSK7qPPbtn5s7yD2XK3jeC3eaUFGVz7k185W9bWv/iUmnzXvPLYKEqv1JPr9rlbJj+k&#10;OU9lTFmNLk6TsOJ2E52UjrUywSRIm5MoUzbcG/Aeki5h6uXqL4CVf+nOw8ASYsLqmXoD15CkSKC3&#10;Q9dV3wZXdEG5KdhA/ACceggOMPsjv9KUuE6EpAjP7Ihvui3+xeGqbrYcur11tfUmbUP5y8M16poG&#10;hv8prXkOILpRm5Hex+hL2pPqnRxkO58/IZulw7V0hx8+pm9xLl0DM7aIPSJadIE3R+AUAFziHqRf&#10;k89GZCdufuvv/VbbbziOLZqTKmQG3q+yC0VTGzTw+bDxz8f+i/NEdkLba+5XzsaJJhCN2y0SaV9A&#10;X8vJOTbPOFTbjVmJXKcflLeTzbmStZ+NwpWltpl8ZE9mHYMn/1W/Rj+LI/nBbL+OPgEe9rXjysDQ&#10;R/XrO8TSlJeoIwwv+/Tjeh2Z33SR3luJ3njjG2X1Qea9vvzll45XK47vZo5q53PYda/99a04Qb2Q&#10;Ibvi2kaUShDfMgJjfKY9iNNWnAg1XyPdPIOr4Lr51Je2tvMYnheGb6bOlCnop9mFxrXcm5t33n0n&#10;n1F6pa8gl7c+T7RjdOFR55dqF5K3k6LBZ7KyY7Lo3OezyOTZ/AudNu/CZqKRTtM/fCnTM5nATffN&#10;o5jkx1XYbp/Il+5ka+iThx6/kFM5+ouG4N35E2WYwH6czyDAffeFaRMp/CKfZ/HltSdlwqeclNSx&#10;+9O2D/ZzdLl1Ezz4Jad5ffVs6m+dZK6r81lJ1zb4ViZ8p+2GruB/lrg9BURe/Ad1aJJWORa8EfGF&#10;fPf19Wz8IBvtEC4bSr0iWj60mON7OzYUfvdkXj8vJ5bm+jRj5O/UVnzktdNJtyC9fqC5R7wrb+0s&#10;7t3z17yR0KtD76UfprfkoaxH0TW9Otl+8MHQ+zg0ZtWudoOvY+HyrXwK59W8AvqVvOY5WOsL0oFX&#10;v/Bq5j2f3fzBH/yTLv6+kFNkXnVNh80R0dWXPpe28058R/MnFOBiV3IvpN4VZhGnj6HtdiDP9rlJ&#10;2P4cb60/+RPA/KBwlgsaogkFD/kNnov7KL646RHiEui9sHjAK7MLLNFlZC/OZUH6UvXee+/kdOp3&#10;bh789Df7ub769Mf8l7r4fObQfE86PXXGmPP9ZeXxJVen6UbnIcOzBb8X0p7pgsVJ49JZIJi3C/YE&#10;WdpSaYx+4KP3kTMe5LfAlMjw4MCE73A6gDB+EH2iY10kDNy1VrS58Zm0jS4QsTfB2X4pcRaYhvZt&#10;/w/zKvEvNU4Zn4sfYRFGMGdFx9HmdDzbdFlkDp/3opvaM3/DHJ1xFJl2AYvc43Pi59133775J//k&#10;H9cX+VLa3FeONrf200KwBegHh73hm7R+0ibYJnJsP5nTxdoku+z6+EnyvTB1gF52q/5x0gR6zd4a&#10;H80i84upi3y2LeWRLX74Ul4Frzy0XnzxCFXeWKG2wdql1Dc7SyeMV/kBzbd0R35wkEH7gOBkw3oC&#10;NDwYB3eRjP0PbbOYmbmPbA4LYA+Lmb9HK9mgW32h6XE2FZCRV3PbzPHiS68MfaHz7eivemDn+Qp8&#10;FWF0ITSmIVUWGYuBQzP8T3M08UnGvLtINvO40zeCmT7C29PCB9nEVslH/8h64/vt7OgN3N6uAOaF&#10;PJubnbFv+E3eZzmZ1HFq5E9O9IT8nzwdPqctqTPzq/woupyy4gdv3bBF6uvh3fix/gUPHOitsfKX&#10;bkZmXqFsQfLtt95qEvrk6TX5NoxMkkI2x6Ix2/Eor043JuoccGjeulHB6FK2OkQ3uvpvbWXqWJvX&#10;RvOl9vJjnPYwuoNWbUWfLz9ccSCqk8Y7uwCvD7Mo6zvxZa8cDt30S7q+6t34RPChp2+7MB8SW383&#10;cnSa9n74okfK+tpXvxYf4Ws3d15S96lL7TQbAj50Otm4OwWxP90kkHt6zgagkR5vX+DeIvDoCLuQ&#10;MUhOTOPNehFfwfd50WWerTyzRaFFujpUz75j7y0V1iC0DXCdT8n1PYcqLbqmPrv+1TYf3rJJ5hIi&#10;Dm85xbs2WlkmETy7gX7+kHQ6XLijrtyzee/G/xLQRkbTL2eTWPJ/CGd+aPLK+hnXeT39yEJ9WS8z&#10;h6j94YN+1KcKD9YGcwhUBztEY1BY9fOIEOl2i2CAInG6xC88hdYxiVujxTnlxH3pMOCDeBQcM6PY&#10;o6zSPCsKDtch5dqANh7cwIMzMTMGFS3oK425n/zwFTzPFjtHwcUM7DVvsJHNx0Llk1jlQwZGWfsT&#10;f7ieAwPDUag05ahojogK2bD5XYe3UQD3dcI7EJ+J5eXrruOTCRSbAj1Ow/jy63Gegt9Cu9OABmc7&#10;6cqgecVwDU6MM4WCX5kbOFsbRj4jm+1A7kbpFp6CceDggKuOQIw0nRCGp+HTPbrJArzthlvqPBuE&#10;zumqybc4GHG6Nvnp1Tl9aXWlC4yhnHCubkirAYkREXehJfHtOA8dqoFPWQGoDF1LW2mHlXMxnQYc&#10;7SBeHnlwsDQgjYvcPsirGjhDDCn6pyN6dml8nBO/Mz3gwJtQ0UDbgKtNOudpD2SMJt8aA9/OLZ0m&#10;vS9NSfcdZ6e6v/KVr2ZB7Is3b6VTeS+DcmL/0YdzuzkXOC2KHr2YV6p89OTDkvL1r3/t5hvf+PrN&#10;V7/6lbye4dgxfRC69E47uWiLajnkmToXnT8ciU6+x/bIpzSBlrWDjqza9iqzyKvtbwbiBcwfOcjw&#10;B4WzTi1cdWQfqn0evg+eW/hbHoJvxV/Q3bpp3Qf++TKvQBsPL5T73AmegPm2ic5cp0YvLEz9iX/z&#10;3+yrhX73d//RzYd2RkWWwmVzQ3TKAIuOj5Sa/Kn8szYLcVtXP6xOP5WMfEbUp1MCP2CHeHfRp+10&#10;F3hMi+t/9V/9P2/+lX/5527+z/+n/4hGdsDKZrP9Xj8TN7SWwiTJ/exC3Fd18RH496u79bH6fpZP&#10;FsvCWYDZsG3f4GfTN8114/YqroNmfWTKf8ppz4/dhMsP7N7fvsofgAte6Ru2jL0O6MdtJCd8QyVz&#10;9PvT120/OHiXnsUF97b5xXH7eqaZvxFmngPRj+pHwMHV38IFv0F1aUx9Cd34c5R736Sdejv6HukG&#10;ISv/M+8rm3Ocez4FV2/ix7eFB/9OpNx5GB/y6LvAbP7F1zLzB3Ur3WtfyKZPfcKxeeURyJtvCBc6&#10;+J3FuzJKefrSKUvakS8FJan4TGpsWJq2fPHkKX7Ttr5GzvHfQ9cSf6Zv8y3uvS6uvfKbBANTejv1&#10;kYijzPqgh9wWv7xk5Wq3LmaaF1NH/OKHTz7pt2HA8oMXr+e9ry7n2asaxbXMAw+4CSPTkFE57ekm&#10;dQ9ecL3K7HrPpmy6shb/pfyDl8r58CVXTWFenPL5VU7F+HyZ7MHCIMmvk5DBKXRSi4w8JPFuBuyF&#10;V2Z+BqgXmgICbqTs7/C48knEJWweOtnXtiXlDjl6PmGQQXkLP1d4pxT++9IzOiWHeurfXGd8ABzc&#10;huY58J7j61cdzfRO/NDSXnxT3jn/+d4k4dK4uDf99lV68ea6/g2eq3+R9YbnS9zY56/43HI3hU4/&#10;Sb92N2OyR53YWN0eWOUYlxgfdZKwE15jB1ZP4KWnFgbOZZxlteW5on/pWP5M3ph41HbZYDoNZuHO&#10;+ff+WkMb82NyJcRTWLtq/O5VlBbR79/PCeCAdTIpsuev70nMlen2m1sPK0v5hI13ff4+bUt7XDqS&#10;LlzsaZ+OuYHAVBerk6m3/Cts87r/sa2lQwrXC9/gUfrA1/Mq2y9mAcFY6l7maUzImofZ9rKy1p8K&#10;rZfI2LzBzguxqyZmt08Gq/3r47adwTnjsrHDW9+Xeg5Odg4OwfyOZ/NDFoLQ4xSLSUBzF/Dd1gW4&#10;VGWvbEXa58Oc3O0Cw6lvsthQm3qy4+ihn/QX/do3POymq2cTlJ3jCl0WoMRboELf8mtO5N7nZhHn&#10;bmhQzshg7EOmnUr3S1lskF+Z6wOUn/BOrmQagMK48t/QaKHV3FHnsAILzuQqucFnfq3t7GSTxAsr&#10;r61TG0TR7Vd5hFawfK93s2jLtweLflfPO+Grfkxuv5v5GnlM8pp0Xth33rbhOX569Mncjnoz7/R7&#10;v/e7+f3jWUCNzrzyyueTfyaWZy7KwvOTm5/5mX+pdDgF5bSWk0JdpMjcrDp626JyZTL23kLO2Bec&#10;zuatzl8eb+qrjThkUF9Y289/eS4hKn43m/hsWvxu6jT7tBvoG3/pW9/6/eh5Xm3/+lfqW9NvC4ji&#10;4HfSjwVxGlxdCSP53vbPp8rCnIhRh9oYPfh+Aczz/Hg6IWnGIy6w3upnod8J6Xkjw7RNtkZZXeDI&#10;+HI2e111Fxrp1avM26KJf0aa4oT3s0CjTiysqIPd0KktCTv2WDwd20RfBDg+nzql0+4XtqxHFx1E&#10;8Kratgl6n7rsxoToGPhtC0sLH4nPKGgfFkNtqmGjFkYe+Db/54Jfm60c0r40lp3XFafflK5duVrg&#10;tmD+QebKP3zwvZt/9A//Ucv76Z/6qbyV8Js9UKBf9Upc7Vk5XVR9MgtQ8I89ns08YPBtsasbXbSf&#10;lFtZ0N3AC/jyrc/V5I7vk9Y3J2RDuBAJ3tw13xz976J48LCPG9ACtwWuHdfdu2dzhWLIJWWlLtnL&#10;lZd6tFnBZwg3FDb2mBzfTb9Q2NhKC3KpgcD7Pnv8siyYvhT7BF7Qxh/mR747123NAZ6ZR0g9hEb2&#10;qQtzKduicCJra5gTdmH4mP6BLOXfBXFlNT00uHbhL2Vv/PqJq2vj/5Q8UIWzccXCItvOxulbBHnA&#10;+5XnwNvgNLY4OpV6EL/6JY8NTJVXdGfrbOmLc5RFtdm0UBynNqyF+zfrJeo/tj//xJHjboSEa+VL&#10;P9FsQRoNgrpW58nWAH762OhBypd380sbIOBH+/L64gRldw6qeqKdTT45lGTD+Espc+kx7VVdC60z&#10;PxK40PbivTk5/OKLRz3GFuzC68gpMLEjO25uew5d+mKbI4zHeqDioBWfxr3qX3m+wU2/6A9a6LR1&#10;RHH66JdfmU0VD9OOyck45RJGTSuP6UPSJvxrGaNn7IC2U1sU/XSi3bes+6r4nGB3ypi9eeF+6H2c&#10;sX3WdJaX6nw2zWgj6NH29w3FXrPvRwYWhZWJd9duXs+1fPDBsnDu9ezsrraCxy7synPof5gv//wD&#10;tOqD+VNPsyGDXOiQt2HBZUG8upP81ZWoS+siz15l3007KWPxSKs9SvnxX8fhqfIclUKggBpynV0l&#10;x4ITBzcZp8C8ojkdhwr1yhaNQSGIV4CCGfElZlEqBqF+F4WT5wCgrHufJjB0XGgaOEpJuMoSlNuB&#10;7YFTHBx+lE9ZdphzkuAfA7K4jgbTlCvfyQBNAzqvv6Fb0TW6gbiWNYZ26W8HcTjDy2vpPvBuvrku&#10;nmn84tDNWDzILhvBySENmSNIaTiyjKSFXzA1ckmz80WHzulaukfmIy+41SEDJU875kOGpSWy1SEr&#10;gxElN3TbHSQfGPJpfZ94SWTg1C/ZGIiMUotvHUVoT+5eJ7iCuFIHC+f1lSzkKL+yntcTfGyQZ8q5&#10;Gk38blkfcx6CD7zAeDznuCaufEkMDuVo4DrD7Yjs1qTTcHDAtizGQT2pb7xyynRudjDhgeNxWWgL&#10;DDgDK+X5lc80Uvimng4eNy1XYQeQDAIjr4O3APztb3/75u23872Ylo98Mjvx09w/wj8lj25d28yW&#10;FtNV3k22/5Gf+SM3X/nqV0sz3aNfsQQF1U5XV1037P3WabqryIz9WP5IYvLuAK/tLjIgy+a/ohu0&#10;IfNUxBb1setyc9GLj0H84Iil3XVx7PUH55zUM+zeL04Q4jzvz/Pq9177Glo6Gz38YvTxq5lUsvvz&#10;29/57s1f/Wv/75uP0pmd2zG52KVVAVUAK4X/JRT/s4XRLvGs/ax+XGXxz5aWz0r7yZMAO2v3XQfS&#10;sd/fzreEfv3Xf/3m5//Vf+XmT/zqr8b+pD8wAIrz5vVVBh8GSXTWgOth+hbhYqdy37T0HcLqch9u&#10;/ZEG9pPCxp/xgpPnfGUjDFzBTfupUc0Aanw8/eftALefQc/2N1vewi7dt+M3fa+X9BodA56x2Wjh&#10;l+yGs4V3XZ6Wl8YlP3r2vjf5s/j3uvF71SdPXz7+JByd5Dj6jZaRejWQ7X2d8PhC/JrYnH2Dy+Jb&#10;+tnOyuDolzZ9r2fa0Xb2c4hi+sLxuYpHZMLy4epX/zPXTcML+Swc300weEWzsGmu97LJQB4+vauw&#10;urD9sTjlbL5o0UHf0CRdQCcYfbGQHP3Xh+OPdOW4+umvXYWNk2thXM/8H2gusPjqxEv0dPkeWV5x&#10;osbTllMcR/m76Wnr41Ju6hb8LoC4P9OyuFwLd6qflYNybsOJ27JcyRh1W+6Ma9YHJE85lGGSGk07&#10;SB+fadLhBDcB3i3DRPKGjfM8+NY39wzvQEpbuvdbWUdK8839/F2/AfxtuYPYMpemfV4cnresLf/5&#10;NDo5kzKt3zzRj4YS+nHepcElWR6y1a5Xh5Up3k+4lj8C8Lxx0pdm5YoPttmFnrTdgPocnIITwG7e&#10;rd+FE++35Szcpruew6YbV28+pWz+M+z5fvV34+TdX97cmPzT5hN9iSeXhVH/8zzjCTZZgFe8OhfQ&#10;gW3X5RXuXawCc6E7MPTe2PXdTG7v5E5MfmCu9SLPj30gtKNOlldy0q7U7xtvvHFZxNMXEvLKEbwx&#10;OnkLrafcu35SUFQQPJc0fX7yRu7qdOv9OaDTw6a3j0we/b84YdN+mE6e0P0Lf0t3BQcdjMN7siN1&#10;p07Mycy8yXXOYdrSyEvbAaeNkJ2JUPM64sV1c0bqZNqWdp+2EdzbXsAnsnkXLzzbBuHe8ZF08TsJ&#10;rN74Bhacs9Os/sHzlWHOZ078WYwV6A+cQ49ncxqHTVw7Ut8A/Vdd0gfduztvlpsFoJyazdwU+tFL&#10;B82foHXpVKZyzD2Obl51fBdc2WNwI6uRofkmPJl/saltFyNqrzLBDz8Zsj/w7ifEIsjQksX1w18q&#10;/YE1YTy8D5/Du5LneWnpQYHgU39glNOJbvKJHBdemr6oeBJLXyyIbxnS8LMb/C36Bjh80pOnPVH+&#10;ztvvJOruzR/+w3/o5vXonUUiC4PKtGDmLVn4Jlff5H0hsvZzEpy8yzs/Njx3Uj6+E/hd1EGTU5Ve&#10;/WmBpDp9TLSvDwl3stcvRju8G4a3edoNquapvNZasPjwJAsTv/M7v20Cuvx2PjM+6Ft55WfbTZCz&#10;bS1nUP3/9ZfcPymc6f2k9I37oXBBDwbPGzyri3P4oXjOwLfuvdFRPb755I2eXmzbjc5oi+pamyZn&#10;ZWhD4N3boCqgzVzkzsXWZ6H7iac34MwVw6ee+MTzStPMT6YNOQ3ZMWtwmUPaMRPcFm7gazvIwsr0&#10;C4fPkLY0mz2m7YJfOWwbUMfi0GKMxfY5HUxHaZQNC+vDmMeiL6uD6CXnxTl5otPR3bap4CUbpz3B&#10;sAnGG757/e0sNPX1sinri2ljDs9YLJ4FqlOfhuiE1i8aUyYaS0vwPX488+fdHMNWoSe0syPKEtBr&#10;nNL7XMtr8PDlBFcwaPS63tV5cBYvu1k8r/5uf0E+TyPzzKF3obj8jwzA37PAH1zFG92f1xEfG/os&#10;fKXeBYtU4C2UsiW5xaQKyqIS+qMHaeP3e0AkPkc2NVXvwpO0qZPReTbYa7JfyAKY+h8bz5bGHiZt&#10;g/6LDfNb+7v9EZhLPQZufRFz7/RWGdPXHHVxmBt58r9565t6CB/10XOVju7O9ed+54fVD/vmFHuE&#10;EHnwn+AyJz9lqBc6sYG8BFf4Bbz2uXKc8pRZPWDDTvyjr/239tQ+aN5etflHT55fX1FGWkMwXe3J&#10;lY4kRrzK0E/RTWFtD7i+7jhtuAvt1cNjvQ/O0LlvAFsaynzik1i5Xcuavnaf5RUep9+e/jn0pTx9&#10;Lj09RFX8C8t/Nf8loFE+dsACLDptJrA5g87D0cVPcNWXeUMB3XmUU8R4Xbz0gh6RgfUEckSn9Pfe&#10;fzf4HL7TB6YNRdfF2/REx+CiG+wXO9Y3yibNug88o9fji1gk9skF9GybvLwBKjwpE9/nPscaqAVx&#10;csGXMh5kMwnY9vWhhSi1eYf80Kbd8Hss8H7xtS8e9GaOPnHbfsFFfLUXL9zJ5tC88Vbhq1e1U2z+&#10;RSeiQckAx2xZcDggbwmFaMNW7jAyToqK6nPYgtTil8qpEBHZzmJW9nUeYDCtY9GprINcgo+i5h7j&#10;Y/i33KUjKXs7ZVew0/iQK5+dJCGtTCdimFOpABo98H3Iny0z5jh5p7JcB99ADT0HTeFX4Iidw+AZ&#10;BXbvKLuwjc5VvIAv+cewDF7GTAe6PHP2Nsg2eK446iBGxgyWTkT60qRCf//3v9Xy4PNKmr7aOA5h&#10;X+WRcjTwpccVnAajntz3lRWc4SjgJT31uw40I6gcAXw7odAhXCY7KX3SBvfV4IMRB+/IxUIzeVz5&#10;Uy7DQFcMCNDldw7X/KMzDHpDyjVxuWHxjoymDOVvQDtDKLRTiGw0QmFoH5lcGnDoZuAZinWeAlj6&#10;20BTd++9m1d0FENe9x3nv5seUoZ7Rmn5WZ52ggNPfrtDrXTmmYHohLwFuASd/ciFHEdfkQx+JljS&#10;qLPw/1u/9Vs3f/Nv/o06hPj0ozs/8mBrue1CCSuHUHe0HnTa+ZL6ig69ks0Lv/BH/2h32Y3YRwba&#10;O962/sil+I7r8Dr65V66jiAamDwjp5UnQ+pHZ+E7mZLiRFhlnafiPWifxI//3bLPKZtf3NJ6Tj/f&#10;L10bd8Z3vr+NZ5/PMHAsvk1fvJ7rpOcqT/UtV53o2gCvuBEMEn76m3/o5j/4D/7Dm8c5AfPf/eZv&#10;9nSwOqGP0gWd3FSB+pg6bsKn6I923DYd4um8uh8ZxdKH/h8Wbsvxh8F/lv6ZBM4SMNjj3Ana3Zfy&#10;erPf+vv/8OY//c/+0xu7773pgA3UBjmZ+gdwbF6v08Au+cUtLvdrE89x7kfHTaIfJ9wCC167r9MX&#10;3fdv+8rV870uDvnRoqFL099zor36yr32tOGcV5wTz+hT7v7Eg9ufPnDDOf/e73U8jIUcWRpkLX4p&#10;yjhf+5A/cEhj/zYs3k1zVcbZswBvhzr2lePnlXyu4P3z9gSTILdDBwF5z5CJBvW7oeXKe/xWfkv7&#10;xie5wU7QTWO/pCt/F95Wt874Fx6KO3fStx5yKUxEtL6GZ3W5fZ58flsGvk3obNzaTj5IJzBCh/yb&#10;jz40JH6LtIP2BwX9tPKEvcK3z7fj6Cz6a7sPWlsT3bw5cm3mA59T+Ft34uVFJ7z8tpX/5lH2WT4b&#10;77p0XfhFJ3zSckqhsZYAAEAASURBVA3Swbv8JH7pl3/v9yrurP+ehdJ24Kp/GV9laRperuVs/OTc&#10;MvA8fO9gNynBu1BzVQ5eprzn07A2/E5dzPMZZuKfX0DWToa2bSNL315hUN6mnzFe7vFO+U70Lq2b&#10;f2GXdtfnAoJvhcLAfcB6bf11A/Lq/aEvh4+4mzJbzhJ0Kmp1oemHDir2UsZtupI2ch3i6J9n8jnH&#10;r3zE38Z1fTa5M+mzUDE4/V3207qqn9eU5++M0ZYHKXBr220X4dPkkTbqueO8pKOtcceYsxi3wAP9&#10;8uRR0pZRPcBvbKI43YfrBu1IG1eeE382IpqAWTmAp2PC2NVTZSySH6Mr0bQGDz1aHxaLJq1e94av&#10;pHnl2wby3E3I6nclBK56lbgIr+DVpQP35nfdKlEPl3zy34KF5Vx/8m557jvmCDIwt7JK/rEPZKcN&#10;vZaxFd/OK4x3wppvpR8jm7aLSOPc7tW18ZlNduaBVn7uLca57iIpPw4cf6N1ekiWHmw/B2brUplb&#10;b+Lc7yKbe7B8mLsvXedbFi8aY3VaQheIcyeNL+LV79rl4i/sybZ5ln7/eHuNsWTpSJnyPzvchV1E&#10;stgnzBzLzFtMGzBpP/M86AySm3uxE8Ju6idT80erw2SN3stm+9DsUAr7UhqS15XPc7997sCbQ1h5&#10;wMU+KY+two+w/Pbh9IevVLmBz1yC+7PP44SkOVD81S/J1fzOsyw8gGUDl+bmTTx+O3+a+TwneMB8&#10;4Fuwmed5N69UReNXs4n+jTfe7HfBjX/R5zQhfXDo43PZ6I2Pr33t6xdq8YLPvl47MkEnPh/0ZNZx&#10;Ujt5dnHEhLX5Xd9i9hrOyj222TjGwpzFmfdzgp2val4r7CS0Zz/KNJ+V01Q9/GC2JrqTOvJaenXy&#10;MPotzcYJY5bv5BDDt779rdKI9l2cuDDwKb5Rd6tjyPS819vxmzbxZ2vaLB/7w6Z873tvVZc7X5ks&#10;6uheGpO63P5Su+FP1iYHi/bhZGpPYeaZXkmjPyoLrlcj+6XPd3fNB08bmLHBh6nf5a3tJnh2vCO/&#10;xeaPondDx/ix4nFF38SrS2XQfzRaxLXo7LvRcML/vEzil9Tdzgnj0Dc+cuZKs8BjvhfezaNtoNcz&#10;HcJfF/YCU75Sbu1Jnquz9Tneybzte9WzN958I5+iY7tfyuaJbEaL/LqQlLlo+bUX+Y2Hd4E6rJU/&#10;Nton656FR+2b5tfOh/bSmLZCh/F7PuG6dLnyr42xvHJW6BuDgoetlAc9xsFPjPMSmve4RpopR6u6&#10;yq9AJ7g+H/JteTk1uTikzcaRwyeMnbIA1tfdkl/+Pfjow8pVPUXIkfXIfvu4V16NXNof3KTPygLV&#10;ceLUK45fzoKwN8eGzZlndxMcgluLcV0zygak/W5r9ZMNDF9+97Lwvbrx7NlsmEJ/+6Lkv/Qvwdkx&#10;UeyQ8Cjy0h+gc2mWT3nqBm5rERb6tm46ZxxdgieqFO6tExwnLtXvQbs6hqt0kMsRVi/3mfzaBlMm&#10;/619TPCIU6axoauwuOOBhUaynzK2rLxretGmHfE50m7yD477NgfoA7SZy4bNkfP9e7MZjd2FUzk2&#10;Dswmhfj50e+2y+SvnkYXweAbP1s+XtfGF0fSUnzp96YHFK8eao9kqU3wgXYNEK3amf4KbmW4f5RN&#10;LPq1/Z69PuzzeXWyDUv97vCego4E0EPHPsobKfT9+iC0iadU6rw2MrBTP9Ou3Otn1XdpYEuOQw7N&#10;Hz15mg1iLz0bffhc1tCsp7X9kXVkcjlxnTLI3IIyXA3kGp7Y5a7fVI+84nk2ZoGpnQ4d6IRLfyrP&#10;lL+6PbpQXNFPG7PIkUwtCG+QJ0355u7jtGeqkWe6Tg5o9RO6mHzkEyWeLirfJ+juK+gcihjy/kbg&#10;z05KjpiPQjjDxjnwzVkOF0Y//+Ln64DIC+++I16h53IQ6QdO2paFjiV8iR24oXDxzBWNs4OC4mnk&#10;yhhcV/rBLk64dBI1ZgfTlFBQ3l5D1kSc6YuCC6U5EwEcWHi3M9xyxnANMnjGOD7vHCjsKC40z538&#10;6N/rEqRxzmLivGoDvU5be0WFHdTeZa5hgXEam0MlzADi+gH3GszUYxvIIXtwFHyDsiqjKBI+has8&#10;RySlL80drZQSPNFMPa3cJy/Yyuu4+r5d3cDDUaZLbWAp63EUecvbfPLuBM3SI23hijsw4ta4MlIb&#10;Qk31cfMwmoyDTgb9ZH8vu3/gufySp2UlTrDDjn7vQq1GO6/bjuMTBzlSqe476dtdI9GL5pdy8O3a&#10;RdDETbmjpwaOlV/iazTJ4+iggqR4mi/3Mc9jqI86uhO4J3kdgB01/8P/+D/e/PW/9v+6+d3f/b1g&#10;Mqlz7ZQa8SP8ozbm222kfSsk8ZVXP9fXrbBRP/ezP3vzS7/4S5nUeL36b2dM+Y18yGh/WxdkI871&#10;bNzU29T3DNzUgaBVLQ7XI7r6uTi3bpbao5qb/4f9WRzgFo96+0GhdATgfJV36929tL3CdRv2nO7+&#10;/INn7cYn0aHdO5kOv7cCcMgNul/Lq6C//o03bv7sn803SWM//spv/Ea+I2xH3NUe5PsA7cxKU4X5&#10;sRr+pCL/mcatHcLfOdx6PCd9dv+ZBP4pSuBZ+oi3g48PEptzKN5v/Ne/cfPn//x/cfOf/Cf/cSYH&#10;X8tO2plImbY9O/+fxDnnL7BF7ZvY9uTXP4E7t2vPZx1fGzCT9sMOPLUHtZfT1015z9uUZZ69TEFH&#10;5hlULR0i5eWguy4trsLSIs39XqW53+vCNeKUdvv5nB8Pm4+Pk4f6URsvbdM331633NtX8GDWO3Av&#10;WNy1Qxxf26dMwpR5J/wnY0/6bh7pYPlYG7cLHksXGPf6qlyeC4qW75LXoCU8C/LsvbxnXxW81+Be&#10;8gYvn23xyC/vPrvuAiG8fuJal8Hd9MBP3T5fb/iRl7/YvIFzbch9ciV/yjv5GlvuAM1frxUXDDiX&#10;hkmJLxRfbeNcWybcKTMJTYOz/1yPX/EpPIGM+JHNL2993Nm4oG/uSYDAbTk7OKycEr/6/Um0w/9c&#10;QFMiznRoq8LmR+sGcfczSafsDeJG3viZ+vK8/iG44UWe0R95BscsJnquv0h+nRgYXFvGXuUhH0Ee&#10;P2FwjS5EZEe40jgRAzv6ezttIIbO9Z8nDjx+1p9dXT6XfxR4uUiDa+mTsPedpJ6I4SHybS3ghZ7k&#10;4rbwudl8sqDaBIv06skAFqa0ZwRd+xk4+TavtKnpqR+4hGu9BaEAX0vp0yf+oR9EDDe8wpZV3Yms&#10;ikb8oTtLB9i7O1baIg/+5Sm6XI8k4J8YFp/rhQftJs+PHvnuovqaMR0EAzcLK3xDstA2z6ETSiFA&#10;3srySJYXl8HWBRH13/acOHAdhyaOfpi89a1I99ohWPc/SUE9bp+Pb/3vysAE2Je+9HonlXrCsLoS&#10;yZJX6oWsjUHXbk69RZ/y7xwn3u8c5vEat7r5fC1fc2y6mOpzrs+iE/Aqy1g2066Sf+LCa6+91nqi&#10;w9pD52KyyFW5H+1jhbJy3HaxdS1+fIosJkSmnsnURnx9g3Hb9hEXm0of8hPA+7XMo649o80kud+W&#10;hU4Tl74/3I0FgROWXvrjXjDftLZhyzDvNvNIdNWE+pSN9y52XuifeQh0O12L7h3HJ6LzV/w7+lOd&#10;ra1gL2Zhw4KV+SykLD1oQL92Qj71V3NfH6D4Z15u+J1FAOWyYf5tgGdwzKKzhXb088fJacsz3yOA&#10;R2duej9xsXPpg9H70ouzmCFfffrAjk0bGczclwnZ5NRHmqeKa6QOTNrzJZWhvm0K8DPn9Nu//duz&#10;+Jf684pxC7/qDu8Wulq3JonRmB+eLOqV5wvN136MTM259ACD+gqvncvN4k/LtyBxqZuHh97k1Zix&#10;Mybz+/po17zKU90/eDAnqPoq/+goXGT2ODAWip1olE/QLtx7RTX9+dnMB/3bf+bPZh7iG3n153du&#10;/upf+Y2bB3lNtTpvWwqtfND/NQFP57D1unG30zd+r7fhN/5yjeD1hcLCnnGK2/iFOT834w/5o569&#10;AtrbMl7/0penP4gc1eWrffX3zH9DY1H12XFq0f3Dj6Jn2WQ6dEzfsbpCR5y4cxWq/9GH6lHagzpQ&#10;X/jx008tbPHl+b3MJc1hGAeUApd+iQ/ecVV0XB+Gzm5UiiwWl2t9y+MzGmcYuBfO3OuGJ9pN2kkX&#10;WNJOaydC77bXlSsaLYj1zXfBZc5f+ea93sobutjSl/N9z6985SvF0VPFeEubXduNfnBLCxrcX8vi&#10;t1mI84ZM/I2M+TelPVK0mOuNkXR44+UpzlzJO8CFz9PIX1wCHBaoXnzlpUv84yx8kVPrif1IQO/i&#10;zM3gTt4NfRNAYMGYz9tTktLFqX9lubco1NfTppza/KOM8Z1nUY/vIXj7w52cQg7Z/k/+pOnD2KBZ&#10;F9E/ZIxs7jqLhNoJ+lNU0mOTIpft04oUnvBfG0wOAVTHiiTju9FjdmP6kJGzOurCfOq4bAe3TSeP&#10;oisCXF14jJ01V76+6N28keLVV81vzjfcq9cp51n6Nni6FhJ9sCECHZfxQ3DCsenaSGUXImvTD+bo&#10;Ermqq2sfzT4nnn6GL/fAu2bR69CMbn2shngnfauxc3Wl8VNX1YHKKDxGz+4+Da5koZ9OaLdDKK3K&#10;iF5YGG5NwT36ofx79+cV32TYQ3+pO7jvPEzdpG/uGCX5wzGy2k9PHeErax/Vv8G5MORgXUf/4I21&#10;9zLPhQa658Qs2Tx9Om2LfvrOrdfcE/xrsRevfeGLWQDOZ0+yPvC5+g5XG5q76BA9m3b/5S/nUxsp&#10;x+YnvsTDnOh9SOfwHDq6wcF9ZTMbFPRP0zfj3zzZ2D+48UBP9cddiE+S10C3zKP9kUM3ZGRq6vHL&#10;x/ohuiIPsmkdpMCnkbn10TsPrn7Zzq9bfH0Un0hQH2ymDS78evaocdETn27Y+nLFl7BXByf7TBdS&#10;n2yeMH185J48yqyvE3xPg9sz2lonq5zN5Y8MKUSD2IJFA2bkMFdhp2GoZJObVaQo0DT8K7OD7kq0&#10;Z3jnF0FH8PClyOcCHpXn18Z2AhBXBU3cCITBmDhIxKHnHFKklFa0jqGNPTGDfxwejUO5gvjlnYHf&#10;+70uDLjKL2XuPVqGp6Hv/otxSCNsedFdw3o6zWBnUfFpWv0e1ZS/ZbjK5/UpdjNy2Ot0RnZ2KTgi&#10;jh87iZYv5QtVbEbkSN/6kQZn+Y9CbFj+Rp7zKoTsp2yyNPDoF8pvnjlrm68JRxr8Apqka3CLQ1rT&#10;k//B3Th8dTYYHhMS41jCD54j7Oq3YZ5Hj/DGSInbMt0vr+Lg2nB2RMYAHhO8gSmcYgLe0oLHbkXy&#10;tguPE+w12xqXgCflWPy1U42zoihOk4GTsu/cmW/crLyaMX/QSDaMkXuhtDJC0oJXJ6EDWvJbz9EX&#10;6Zxrzrbdmf/d3/pvb/7O3/k7NZrwcHTgQt/qgvgfVRjp+pt6aiG5z8SV+yehUXg5HcHP5/Tv1/P9&#10;X3WKPjw+rT6P7LfOVzau8xs9ggcMnnayfjdwSPuksBNVxYO+Q9Zg4do280l5xW1bPqcvjr2e027f&#10;g1GOsNfb+c4wm39h97r5PV9+Ig/9HumPXi2OAFZnl0cdJPv3+pe/3N1W70eXfzF1wgl7mJ1+f+2v&#10;//XcHwOA1M2cboNt6jIl9/6C/1Nys/Z/5Yrfs9x+EJlH1XxfkJO6fF+YzxJ+ciVgp73d8a994bXY&#10;3fduvpdvan0hm14sKv76f/7rN7/2a79288f/+C/fvJRvyfCr+Dza0aM4gE/vGdRMm6W7XZxyjTjB&#10;Xtr591FS6fr4gUufyulMuXA9fjz97raJ71dD/Buh5afdrK3Q9tk+dnt68rFf7PbCy7P40bBp7hdG&#10;3D4PncOXdM/6gNvhjLf9hPbsX+DPaZtv4/fZVZyw8EtnI09/nuEzNOJ18IwM9OuVRfB4zfP0N8M7&#10;mgxu+ELqE+5nPRmjDsf3bFzp/SQa1NOVCOWeeViaw3YHHlfIow5Sz5sHjSvjzbdlL8wZd2H5qNET&#10;8bPzenpt5cBnULT87wTo4rrQctR9cWwkfEc4x5/zlsb0J1ufyiOzXuO3L+0hbng86n1xnPGC3QmJ&#10;+ntw5bcw7unvJRw0iy8d8kcWzy2q36J/B2yLA+6Vd3nYhFv5loaV3xlMPjhyyaB7X4k19YE2fin6&#10;ojmBu+5A34n22zTAs+VNvtE5ZW68+007xyNDUS1OwhHkU53rn67Mzleg53zgl7aRESWf9nCgBaBG&#10;+9hrntEl39J3oRnsAX+JS075mid1J+Rp8B7wi0fantDa/NI6eRM5G1t+mAkIoeUk/+3Qco74hSmu&#10;xqW9M+BH2DL2uvGum3fvz2mNw9VBv+flYccrl7QzjeFFfXyc6tvYr+M9soNr8VceZBI24Nrg3uSb&#10;MPdXPq9xTmA8fzJVWvHn2nFqcDT/YSd3nMqeWrzYN1CBaZtIPrSc2YTzxzaoC33guUM4mLVR1itg&#10;ycXY3+SOPmf88szTtF8yKRocR/7VE/tCen/SDjIVJ+yV3MX0+ROErp7OutLMxx+jgkx75ttnx0Jc&#10;2kJIutTfJ6A7Z/+xuXf699X4gXwvQV9EnuRmAu6q19OGyHxlagK0cIHfOjFuN2ntZ8wmXj8ltC0d&#10;NqenTT6aCezFt1c08O2M7ZQPp590dboLO+YQtDdhx1HuwemHlE3P8MYebDvVF/nW8QZlmJQ1f+N+&#10;ZaD/VYZ+mizQJE2/irb6r9HA+lfR7fE9wJgM5V+NbRp6MjGafyODeUvdyg9t8K49Bl+/4vgu38oW&#10;L+O7jZ/86NEHnfi2AEw+Iau06PfwY4Jb0GcEZelZnuFUzvktGepkQ339wAhLf+s+uCLY+L4mbF9o&#10;20aTyWqfk5H2dibEv/e9f5SFP5tLfYvy1ZvPZ3IcDDrVFRr3FZQWuejL+tMO57AT3/3edzuPtPpk&#10;/L+68FJkeT9zVuv/UgN0kpF6hOMP/uD3e/rRPBga+8rMY/4rQum4hx13ElhdmCPz3G8N50pmFnwd&#10;mjDRH2e6r9v9tT/1p27+rX/r127+2B/75S5C/c3/5m90boK7oN7M27wQP9Q46NMeVrc+ic5z2t7/&#10;/8JS58jY/LQVG6bUizrcBUVzjvrgaXczt60cr21WX8L4yGl/uV8a1LP7jzJ/qN3QibZvbTP137nO&#10;B8+ySDYnhOmGeVZtmy3Ipfnh6Pxy8BUPXBba8qwtdsEyMOdylS3A9ySLK9L8zq+adrJWW+lGg8x1&#10;noMFPsEGpD1t55m3uaG0hA6LWPSbbjqtPCda73WRyWYKfIKFx6+LL4cteZa3L9qEgc5uhDnKVSe1&#10;Y6Hvg8hvxwj4Wt7CUUnpN5BDp9DxeepSqNwC380cx+lfB2nQIrBH7m2gqMyTz3Xxtqy030s4ZLiy&#10;3Hj21OKr04Mj45zKzOKbehH3fr49jkftu4t5OQX50UfBe2fWd9i2C86jKXqmW/i5bOxl08IPPXKV&#10;/tGDOQF6L/Mcz8Qn0B351e29p9l0E7gdQ8s3fUzke8jvUtfJg2fpT56w8+mPYj8FfUJtsHSKKQ59&#10;ub/ga9+FLv6Tb7yOfrVfkid5Q9hB27Ueiww+Ismf/tAefO61lco1spC/AZ7UJRbojXZgITQvXG/9&#10;KVN/N+sIU6Z88MAJd/sJhX5CWDraPszpkkkWWYX2b2R8+Avqg87ALbCt4ujv9hW0SvA6bHBkZNMJ&#10;3+NclvtEXOLYam1LaF8bubTNW4wmg/xmwX/4av7AzjzV6LONP/oF9Nqs9rWvfi2Hxl5pXuuLOz5+&#10;jo68r3txOUXu1cyPHn3UdcnK9OAVrdZr7kRP9pXndN4mB+sm1u7QeJFD63IW6VcOr385GzCDv6dv&#10;yTR1ubjQMN8aHn9Ofdzt68SnvPsvOEE/40uwNmDUdrM36j946a2NF9YILWQrV8CT/tcp42Avv9Ie&#10;h4alG84X8upneq7ePfdfrupwdCxp92cBGF5wcE+fEDvDeKfUFgzRhnVjFOrfFBJkIVycbw5wRgxS&#10;NOqeOMVU0gh0lCw7KGLgEbYK7V4Yh3YaT7IM8Ye+D8gyfTS+sIYOeITFuU4rmqRxWjV6YRe3W2aQ&#10;Mqh+ngkCT+gs32E4KkkUkzdlEebSPbHTSMErDzBlvnM0NnHFdQArZ2GlLc3rpIpjGFw378BrHEMI&#10;R13nZVGPMdFwveJFY2G04aSQuSm/jFvQdTGSYdAgtlz8COQoTplnA69Mcefw6M7UH3gd1MK03Mhy&#10;afe8YXFs2tTLyB4MHvf3ueTzCgwwFHbqZeVuUkC9Dmb30gXw7YhTf0Ob3ZPpNDf+qGcneDdsmZu/&#10;u1HoVepwjZI0+Io/cnX/0YfzLRQnrz3r1C346rw924Vl94wwA4dxauBALxg/z+dQ+UQWXaRM2gy4&#10;Uj8RJfjLNXXCObkHB9nl+d103G9lcPC3//b/cPN3/+7/N+U+zm671/oNGHwKK6tzmf/071df1H81&#10;66JlynqgE8n1jTffvPmFn/+FGkC7XMgbfe3ED71bvVlZhd3o53ln7hg1+dTZwitH8CzvJeTWc3+h&#10;Yu8r98D698PCliHvx/D/sMxJ33y3QZeWc7r7rTvwW/b5Xpz6d+3v4PeM74zTIHAnwXfQz26zje9n&#10;QPFqdkL+b37pF9P24hSmY/hb//3fSufoW0zR2xacP5wZ8svfkdlJxmD+OQe68DjfLWmb1f7zq5yO&#10;dvDPmbzPiv8xlkAXbcOfvstmLjvhvSHlC3Fiv/PWOzd/7v/65+on/Ru/8ivtu7Ug//khdu+dvyG7&#10;zjRxacMdAAYXXfa84dL2D1ztv6LrAWtoN3MMQDbf2oS9AtSit61ccB5I9pmtYZP2uflCCzx++N80&#10;1w1NKyETc4ZZONelZ9M3///M3p01bXZd92F/uvvtBhozSBAcQFImyxQ1RHJEUZYuXJIcX7kSueLc&#10;qfQVIn+ROOV8grjKKV1YUq5SkmKLiayKnKhKUpSSpaRoS+IAECRmNIBGz935/9ba63nO+6AbhCiS&#10;IEGs7uc95+y99pr22mtPZ5ij/C1M2W3a4Bznua47IofGkCLmklV8BGxtLFhyD37Sr2Zzf2Ts8YMF&#10;xMM4uXm2DdBJ7+zQ1Rwe6NaCVmiOnLdzd+/t+oSJCephTDDyzxEZ4znl5icNDM6kH19P3z/pc+Qy&#10;gEw1Sc05GsakvcjZPiFtyugrZtyn7Bbf9RamjDQm3tKRFi6lM1vKM0atMXvsxFbKyzPPYOctvSqf&#10;MttjiBQdtMDoXX1B6rPvUB4fbrvpw8gB5vtg+PihM7Tkj5zOweBNH2zsNunbYycmLmT8DbY0S6dV&#10;D+Qd28Jhi8HVB6sX32Js32ubFcFFU/rAlHOc85Hf9cw7hh85Jn/rh+hJH11dO0djjtIAWmBwR57m&#10;374t7xg6rW2Xwgx0GmWV6fFGZw2d0c2x22LX3ZZA4ciPHzmf3/BByxsbpDsv/EVgzifvmO7pfD59&#10;2j4jp6P5CPwpg5Zz9nbjgXN4VY3LBIU//rkabNEsvEN9b+W61/nQLx7bMXN4iQHmk2xoQY2tJ1bB&#10;798soh3GVIO39xn6rLkSfmDKly77vI6zPT/Pgs3q20Z2ZQC640eT914+js22OvKbD+RGTTd5W4Cy&#10;wD9z9YoZiZXmhG1f/sXmB7uX/ZYdt/THxlM/qbiw7TrDf/KnzPba+aSPrPp/nwGYvnPS+/jWdn86&#10;/71x5RWi99dNzf2dSfXEty2Cp2bW2oL5VNrJ6ufUjzbPps7HtrNuxjJo2ABhc2sNhau/WO1YfVvI&#10;O5PXLes74cEBQ9NNiVPe+oi23nT7Mz8WJKccWmhXXKi1lIxdQrdifOh2HRvrBi+4eGmr+V80nFd/&#10;nj7d2kptSCbN65YHl2zO62GSNfZynf8FRSM8we0s9Bv/4D/remQtOdM3xjy1KWaN4Pz5iaUdb+Gr&#10;B+uPxa/GEr1xZFEaGO8Y28yYQVovzPYaJxqeQlJv+OYPlIJZWyRvyaQyA/QvulHIeh3e+BknWOfq&#10;jR3rXTY4z9f44OK5fIYkgI7NU9/x9TrkVy+9Wq95fuyxx2rNj92tBdLJHN4PftlGPYXXjdqEzRxk&#10;PYRgfXaAjenqMyfsz64Xd1lsXwhTD7W5U/a6s3vyyQ8XfZqPLtv4zz+9hrOf7rXZlnoJ79pATN6d&#10;bPhaG6uNnuj8saee2v3M539m9/f+3n+++3C+b/7Xf/3l3dNPf3X3pS99qfrqh7Lh2E9zZaOTv4bW&#10;3waq3pbsWzp0AOr27WDw7oVzt/LsBN56rNTKG85j+5X4lkNtjnlKNvMK7bZuSkif4OlQ40OvBfea&#10;56HjNbk2zcwlR/chKlaPb868Th6fIKsxwFz3huetuiFh6DjCK983vzR2X/6PbjIr36YrXE/R1uZO&#10;0e4bFPiJNjA0DzbqGCFuaVMAzmwK13X0xWN0O5O4so1DI1/dhJGmTl96ajPkcLOfDSXr59a9xLP7&#10;73+0/NeGlw0n8pyL/BW70l5toKaRRqYckwd6U9H6c8cP8p7dvFqZfcov4lra/u1aP0vBlEefnMrO&#10;q3ttfnm6dzbtSu+0G+HRq6oHv2Jj5KiYk7ZUeFXPJVTR33qz/IvnH6i2mD+1icWewJiixsaKZnxW&#10;NIPvJp3aMLuVfiFvNShYscK5/gCMH7BF1WHplVgYuQC7e/in61Nf1/GmYktk1l9t61oZNiNz/teV&#10;vzyy9A8fx5WZsvpN68c2M8XgpUNonL2AQD9YV+Pb4GlB1si1IWOpG+d6g7hi06KFX/PKSWS8mToY&#10;KLn4Ovrq23nYXKvv0Sa10lpGenUf3Ud9wsn5LjMNlTx8F91ey26b9nXaYu7g81RvvQFjCi35IkL2&#10;AsIrN2Hh9XaAT9XPKou+8gPXr+e7tOTNj04zB9f+jS+tHZfuZd9DQfaOxLFTUyp/KP/uOqx+MPXg&#10;phUw60Tld6HbN61kXyU3OqXlV5v0hosZ5xRe6s3NCQfarcu5M/rRlvWVV17Z64fPbOzXnkp0nRss&#10;6ObJaG/SsQ7OtuC+9DE9xsmND7XuLQ72vPLOHd9Tb/lLhlUPRnVT/7v+rH3bKOWqrhNXaoM9PLVr&#10;sbo2cnPd9s9YIHzFH3RtvBt3+CzEzdSrNPY39rl48QMlpz+eSJ79V/Vks9m32gdu3YluKQNK3sxv&#10;xfaZA+/TQ5/8JxdiRyeNvIK/xlIV2cFORURqFPfOZlDkTjXG7dd5CO692IJJb+70XUuYM3AbrBu3&#10;QSjBNIAZgB7y28k4DOCc5GknZHjiaGgduCzgyQcHR106BakMvvKGB3wOLxidnPTgq3gkEJRTIwYW&#10;XXn7n3L5KV9lFg98Bsc5Xu1IAl/jqjSV7uccyANVUZFHB2/nvwdo7sToO4A0xPtzN7DOaxoFp0Fr&#10;GrTFJs496T0w7o3Jkm05MH5knMYurwNqZMl5B7MOcIKmgfTYbuxDN/V6rTp79DrADd7YfWsjea4B&#10;vUvOBEdy+E3ZO3e8qqHfkT+vr20ZdYoGQWtRhzNEeT6kwza4GL9Bnwxw0R2eOo14RfGrV4QY6CZz&#10;bDDyVoEUe+4bz1XduHYHZn1fZW28q6Oyf/IMynUsjsDivsHGyEoGOkaksvVh0NWy0AHwLYG38iM7&#10;/QwitBnumdqpwPB67qh8+eWX893fP87doq9mQ/qBupOyXqWQUvNk2tQD2t8J6NokpTNtlpAsDEib&#10;10BncvzJT3xi90M/9ENVJ+qKHeham8FZDKff+MbI7Ai3B77t2z2ACN2Ul88HZzN4uBbrFqBOt3/w&#10;qF9km/Nt/t3Ot3Jtz++Ge7c0ck65bf7oKW2Ls8XdnsMzsJI2MaVsEN+i7pzDA3AM0OFr03xVfPDT&#10;Vj6UOyAvvfbG7om8CuenP/e5/WT4T/70/46PKZuOsJ0uxKd+m3b/ndrfpn13z8duY5Np69Lfh/ct&#10;8J20gCZhgU278qoXbzbQP7hZ69Kt1zPJvLD7X37r3+YJ4M/vPvPDn00/ZDzSi+AX8rmG+/LUyK2r&#10;b1a7E/O1VzD9oONx+z+lT9q1PiiHPV7x0NYzMVJ+4oRy01bmKE1+TZgrpnSMmP4Ynvz5jSzS0fbD&#10;fNLhgUrPcfAm3xHO9hr+yDN5oSi5QNwS1+EAZbflyTrpW5xKzB/lC1b5vgiNTXgYfSN4ZdcroavP&#10;7QU3Y9ue6K4xrXFr+OqbIs4ejmWTZwPyMJ5a/UBkMXkr+9RESlxvuwyNg47s0wN2+PXPMXfBFiy9&#10;4Ff+uh5b7IXLSaWl2NBwVosVKTNjdHTUg3G/Y286tHzGJIDuZ7LQZANLOVDy4k1pv0BfxofXAgj+&#10;7Tdkj63jLuOvUwfo9K95FqH1Z6uTcz+sJp28M6k+a0y4xlStU7eVGlctH1SWPMMTm7le1q1r6cMD&#10;bgEa1O2rJUvXwR5nEZmy22PhpLC+eHRgAyDPeMjY0TjS2LyhbVOLgvTPP3cmD104zvu3iqy0jj3t&#10;32fr5oPmM7Ky3dCRNj+xbdIdJ32OkzfXjkD64LuedOffKgyvos13Q2j4Ds3BCfNKUp/S+Kkk4vER&#10;Y0ptzkRdfjQeEnXNtgAOwKf4BreOrJ9zcRvA3uo4cs38AO6A82NcjSFVUDThqa+GxlVGHanBt5Zd&#10;qHc5DF/6jUzS2i7pH9a4+y36LxnNNWduh/+Mv8mHhviAXv9W/CwfaH7mj4d8eKvfiKzogRQvGL3g&#10;r5R1/ME76G+MJfQd5vUWp7NbU8Du49fG984Be1rAnXreHsemY+N9XhaJ9uer7aK1x3ex0qUNbieL&#10;//ibw3Y7k/6DBBYaPaWtrowHxHDrYjduZOE+/7SrmrunbspGqaupA33RzG+1K/btGzJ6w9/aj/nx&#10;bPaxq/7C5poq0UzGFxyr/pMx7Qp+y3KjNkF689DTgp6AyquGPbW8j28dX3zHls95Es4m7pZWy21x&#10;dD29u2JUjTVX31VlQ5vMeHtzXc3txY78RsZa4IwcNZaIIhVPsjEk3uBtXW9unmI3ayn6QjadzU1y&#10;9IbSGp+F/jWbYbEButpQLfZbT4uth5f83vTIN1Bz03z1tcFBF02LuBezQWSd0wbrMRgzqVd06M6G&#10;VcerPxETxT1ttuRJG/OpMTD9QUZRRUPfTj+4L2U958UXX6gN1IfziaZPfuLv7B5+5KGsnzxQ/Rfb&#10;XczDB7X+l3OL613/va5IR3brdSmvpb6QBfbXl19ZY9NWc0z9nGQRPRVd+GKItIojdIr8d1KWkylT&#10;9R7duu6iRNLpLP3BkwfKh33+rOwanyifjz7Xc1O5satFemsN/8U/+ke7n/7856v//fJXvrz7f/Lm&#10;updffnX3H/7sz3Zf+vKXwvf87kNPPrl7/rnn8kRxVtY5+PcRlJ2O5J20mCpwGGMcod3zsp+AtObX&#10;TwB7oOLBO/1ULtrWR4H2PK+4vaE9xT/Up1gBrIvaLJOmnO/WGrsYY1qjd65N1Lpl6t6NR/A8ya3d&#10;+AFjJ1rw5qmdnt/0xrOn/dFUVpsWa7TZvAW45hrJaP458qfpU6TX2if8yFoyalfB4ddAmjJiB6hN&#10;liWXmGGMB1f7LLyc820yXM1DPOTQnrw1U3wip81quk+c9eTxAFt5gKhsl3Mb2sAasnrh59X/xW5k&#10;4a9412YuPfPPOi0cD2mhp78Qy87nG7me3vbGvXlNeu21hH7I7H2fLaq8dhv9xjb1nd7wsEEIlMll&#10;5dMTnrGWeFZxIUdjPTep63PO3t9+8Ho2mLVxTx/qW/jZbBKrV0Trhp/UBZr9hHTKVr3o0/ppRje9&#10;JygULWldf3zAuGDGBl1/YmXL3P2d88bveu7rxunxOfvml7gE1G1trIcfXQFbSwcV44LPH8RncZJu&#10;Y8sLZ/o7tHyArHWT0fWOZ23fvhHIuvLITo/0sIjvdWNvvlj7LOHHh5TXnvpV2su/y1YZv1WdVO2U&#10;3Pygbt5Pn6td7fdgYoa2W9ejeH7QLbZcOovB1ebxzjdpgU3Otk3bohI3f8gXUxVebYim3qrNRJmp&#10;K7YuH4mu+texAfkjcOl/xmvlY/+z2djGj4z6a+sa4oj6BPquagmxAT9yw8qVK5ezRuYTptl8Tlnf&#10;2vXKZ30IOnPTu81c9UM+barWJKIz+nyBzvcnToHSK8fxO/aKR8Q+mb9ED3LfNNbNP6+ifuDCA+kf&#10;788Gqk9Q8GFvKYmM4e+GxoNNok94sXpRjA5Us/kKDz6e6nt07rFM2uuyAz9jW7cylXzcKOs3ytuv&#10;oS/dtHP27tjQ3yKmmzKeEuZX6oy85/JmE59/fS03trAD+rdurNijXkLLxrNNXrKN/6DHpuK88dmJ&#10;DVzGQwBgtt2ElK4RCTS1u57CgMN6pQIHntd0yBJwpzK2TKuQchpt+NXCQhoMQxOI0UrRVIIjJ9SQ&#10;OaJrP+tIRbvb/L5BDW7TaT3wHp0c/dAQCARw50DnUB0GPcIbwOXr/WcFnJSpQV7obmG/yMS1OEZk&#10;JmM10hzZhG5AQ0KbbB6vZ2e45AcGjTrsuWsRru95aBgcHS75BbTSr/ikMdd9MkWiO5cElgF3NQz0&#10;RmkPltFiAx3E2AKeoFkBIM7lXF5tbNqI1viinwHi2FMn2nbvOlKf8vykkxMOmMEvm/vBqaARWQBc&#10;OIOn3N6ewXFONnePsNMNdz8GX+ijT3Xoocs3NXr8QcvSfkkf/8rOKe+7yWDssZ8wpG4EI+m+Y+E1&#10;z/yfDciMdndOPXFix5a/6x9NOtoUINcEFDh4kKPvFok94+N0NtjhAxp6FEhaOpTooex9RedWvRrI&#10;9Ze+9OXdb//2b+fuyWfq9ToG2fyCvMBrSb/zQAfyCY156jyBdfSs9OijHXiy9Bd/4R/mbtaPFI7v&#10;z778ysu7h04erFfARdmqI/W0xI99OlZcunSp7NoDmUOQVSbRKnmHQUMlLaXHDuPb6ryEVIoPYJD/&#10;eXA0AfXAX7o6ql/O6QGGXl3kz9Ag8xYmfY7ynA+g45qd8ABb3C0e3C1feMWNvPmByW/bNf7wcBQ/&#10;GbXbQE/q0cGbXz711Md2z8SHEgR3f/9nPp/B8cNVR3/4R3+UunEHVn+3hwrCmLJAB+M7AlubV8Z3&#10;+Q95yMieY1Nt0zn9/eacDeitzwLa3NTBvcRe6t4r+x2kH+r+bsjkA6f5vH2Zu9F5P+07ZYF714Uc&#10;g1EDR0eLRWqz2kYq9MrV3GmYBvvf/fN/nonnI7t/+k//m5pw6seUuZbx00kGgm7qANs2zK9rbJLj&#10;+DGc9t/B5+f65Ph5aA6QRRn00Oi+qcdUJh3ytH2/Gnvk2tgESKs2pU/Kz81oW/5w5nrokKnlktsx&#10;Yvr+7iM7Db4+DYjbymibWyjam6DSY45DXw6ffE0rY4W09Vr0WnTo7AfgVdzvi0o79SdmJGfhR7YQ&#10;7YaYdHz8ajEsdNgQ2Az2w1/waxvrs2On8DWwNl4GMylyN68VkBozLNlEoOzDFdSYKwty7GEiMuPQ&#10;EQmSNONFOoE5esWQOIanSdHUxUzKjDHIMTZzDUw6jDWMbcrmYbY90mt4ZFZXZYJRR3l41TH2O/Bs&#10;PkQs8wR7FnGHdhHIH5MwaROrPTVyPQXZUDqfPpdN5vbtw/jdRGmvC955vZgFnPEji9YHHdvHU6DY&#10;jj57WcLHJFa63+ijPuAAaeOnI68xJ1DGDZADRXfju9KHlyP8quP4Ej3avyzI9B3Dodjjv+gDv8aE&#10;qXfn7OQTMcqjA1fcIJ8fcc2t0JRfvpY+euYW0jyNA2fkcDQ+UEa7HxsOTUeywQMOo4dr5+RxnN+W&#10;tnlVuMUi+RdaBS1opcM11lW2dIAnPyDPv3cCrX/KrbJVRnkCB8i4lRMeP4FuwfIY7sb7lFyLrnLa&#10;nXpAvwy0IaYMuzrOT3bLo/56QW6u5ZEJzGaJ+aWy9fafHO+s9ju2Kb7BH12VhT+E1IHrikmHLgJa&#10;gfFv0U9bQ8O54nubpk6Ml8QKwK/cfQ/KTuVTHR+SlXLddsQx8coiZ9M0DjPvvVJzIuUtftiUshAx&#10;vge3bbb85R36AHrfrzB9iz7Y/J6N9Y/mS/LY+cEskKlrc8f6bFTsxG7GHPxPnQH2A+bA6qBiYdKm&#10;Dhy73rptGDvXRoBxAh8OFO7yhVnfkI6/svB6zSRemEUni79eFfpinlocPvAtfKnf9zLoPz760adq&#10;fWDGTjYN1EvNL1IP7CCO8n/rDurlvqw7WFOAI0ZfudJjjPpWbvxAvVkYnfZkHMf+1o20RfXA1m6u&#10;ljd+wyf4j7RJH/vDlyfmO0eP76BVC9Bp5+Ubmdddzes7vc1mYrj0G/nea/Vb8c0ai6S8sS5a9LCW&#10;MjKT042QIycZjAVuXrM+lLemZRxKf5vc0nvM0+NB+X4Xs3jMXlU2NiOL9ZRH89k5/Zg85ejRi6NL&#10;ropXwY/MxpvGwxZsyWoNR1/U/nu71k7EOr/uK9O3p1wtROdm/vH56TfJAk88NU5Qz9qoum86vX46&#10;bToGjszsYhG456Jo4uFofPn88y/svvGNb6S++ju/H//4x6s9yatN+9SlFT11Z23QTaegZA4O+4uf&#10;bDD2lkZPD46QU537KQNXHCGzBXr9kLUja0byvc7cGIefXrmSNawle+kYW/JnZd7MIj67kEu9iCVe&#10;iVkbLmfzFGVeTynPjf+f+cxndh/72FP1rV/fEfYt1q9+5au7L37xP+6++vTT9cTzG0svvqTu6W4c&#10;ezegJ0B/YPrEu3UZ7AHmOGXU898Gyj/ehsBiG76QVpDe4+d66bFPOjqxaattqlt2ZTsbhr3h0z7E&#10;BtrxtBX1zu99A/jSJTeLdKw4Odc3lOz9JX5ba6URbjZQsa+2lKNy9YufqvsC8ga/7R6/j2wXNnWg&#10;v7BWbROx58Npx7mZQlya8p5YJm/5Xx4kc13r8vEpcY/85p3qny+GWV+nbyRP8Yi/8e1pH2jzS3HJ&#10;XIIv0OnZZ58tXz3Jhsl92fR56OF+cyO7gqvBJdtsnuNNN21EW+OLBeFLJ/yrnWv/wXWtDJvyhdmA&#10;K7y0FfEZjN/NUR2Ke7NxR+87eaW+m1C8Zl2Mse5PNmXqydqY3iczxGDzp+q7Y6ehb05m0we++HMr&#10;n4/ZtqGZs2m72pW+i65+dLkRXYz11Cm/GLp1ZBd65hekavfGKG5wiXSeJKwYW4Xu8kc/Nk/rdqwv&#10;N6p5KLo23tEB6i4ppUfbu9Nn7hf2BfSkCz8q/8y1WO9mG0/Cn4mOb+YV/9U3xTeSXXJXneVC/1h1&#10;yL/V7cTq2JyM2lvZJnWBLsBPHZd5QoOvk7f7gLVWEn30D3xKTOOvpT/bBchd7TP1BdxkcT0y1NO+&#10;Ua5u9ks6ufVZZDNPifULh8y1tpBxAP9Qlzfy9Cdfopu5PXmNMcQE+IB/dtxPPIkeYMZ3ZCpblD27&#10;H2ZTNtJvoNUxIrxrs9PYoftP9VJ9YuoQXLvVr6XWHtmQXvfbCI6/aOe+Oy2dSZVzQ4anf1UQuR/K&#10;Wpm9BDclXA0unfyAdsImW530OXSjA//vOottU6bSV3l56aIKzyZrr+302jH6Ne7IBja+oG+G6fED&#10;2mx+a70lQVuqOVX6/4Ka+8TBgodvxaHYTv2w4c2b/SkH/WXFiTgQntpa+Wx0Ymdv3OWH2jsdfTqh&#10;+vbwNmbR/opvmHrtN1+Bz5/02fdnwxeUzVLFXjt9M0ln8sSzTWebxtWGg0OufAIiBghxAlfgXw0f&#10;c4YUaOoo4K1AsWcQB4hMBcWQof3LEVSFRKiqkOWEgydvfoWr8S/7TVnHwc/JKdryklBOSSHynnKK&#10;CKbsdoOIWIwPSr+U0XClb2VWhxOMRkbXcz40ilD+kGwLPVhsPhzgZhqMQbtybMHpVbrGpxHJ8woK&#10;C5nkaHu1Azgnn4bjpCZfOY6+ZPpmMLrhP7LTh9x4A3Q0iLZLvDnXygkg+HOu83HKlqcdnO3gl70W&#10;PjrKja22so0cw8/RnWZokoujCzpT3vWUcZxzPHswa3Gz67kaSfBnY730iJ0FLo5+/VoHiBkMC65+&#10;AqJO0jd+2ZjcaGtQFbgin8mb65Jb41w6apDnQ3/kHBlb9/bHoJbccOiog4VX8oU/7zHYqQ7M1crz&#10;5CW5DQge/8AHkxPbB//RvA7oz3LH5P/+e7+3+4v/7y8yaM/rfiI/HYYG/t8NKK9fvARPstMRdwM8&#10;IOD8xE/8RG00siPZ6P5ABoVswtZdTifaNhp7sg0Yus67fNNwfiMLENP+Ru85Dr7jAFpgcLam2uaR&#10;sZ5wKv8+2FO5KYvOlBmarrc/6aDS1hE1129HS5nhA3cLx9dDp2ReCs1AbYK98lNujtJeeuGFqou6&#10;2zk3i3z6U5/a/Ve/9Et1w8G//4N/v3szE3RgIY8PVhzK2cSBEJX9rsLEDkJ0B9uT/xogJ57IBzWg&#10;Sn3S388gb1v/hfT+n/ct8DeywIpRKdN9ao7aRBxLjqfoE8p3v/Zrv5aFwo/tfu5nfzavdXp992he&#10;zXYri2S3vfop+OOj2vAWpk1PG9/mORd3tXED4wFljC2ki6/K6qu3sUCasoDc2jOYtlETjsTjLcgD&#10;g+PYdFrmycd/5Nbf0c2vdei2OLFeWlM9cJI2cCdtVI8y9BwBeZ0f+gombzwTFXAr110ni0MO5Bg5&#10;HV2jU2UiK2FGNmMzE7fpX1Kw6G7/DG7ZYjKW/MZ4pN/C9IuTZuytLBnGTiOfmrHI4dqPPCN/jzF7&#10;Aw+tmpxcf2t9wS8rLNuMbWsBky0XbTdxDu2SbaUbLwEqKdu/gw/MuHTkIWfzgNvj7CpPiiq/iEkM&#10;KD+b1eTM2+6qXMiUzvu7jxu98tgFbTAyj80cx6by6AekD47rknGl6RdcV9n4vDrlX8Zb23Ktl9JN&#10;b3i7njy+Qo+BLc85Lx/O0M/RDRnosIN8dLZtceg4Tvmcbc4PGMrOD222o8uUVX77m5JTxnFg0max&#10;Zmhsj87LxjkO/kHGStzbYp9OhvwbEJPmZrZJcyx6Kb0vF9GcH8toLlUW38g+ZeDyX9eVtjlOO9RG&#10;B3+qba7nuJXr+PygyemckfP4ODSJW5/u2RSTBr/K8N2qw0OdNGpz5GNRp3ClHGPBLTqIvg3wfXRm&#10;XjKoc0NQy28tgFwd1/kWPdQ9X+VjU16aMnBCuvDQNLdUvua+ybO5UAvWmP+Aw5hAf7yaa8bkD9Zc&#10;r/xTi5m3KKw6H5Pp59VF1ceqE3k1JrCMmvrpOuwSg5sCSeg5lzSgHU5t1DHp2znl0LFg60ljLS+r&#10;FZnjWeM5jAGGng2A9zrY+HogG3z8HajDc1mIZXdrPxbwpr1oJ+Jpr3H0fJ1Nu0663Yy99D02Vozf&#10;rAN40s/N/Po2UG0s7ckmK8ADz5bjdD8gv/CDI3/OHa0vOPbTS9prt1ntmFzGHFOfxcfaVX7kAvBT&#10;vMDC87XXep2qU/IEUJ6MRqvHUjYk4yvLX/B1zldPTtrz6LCl6QZCMQqgY8HUK4chsWXRTlptImcN&#10;E5+iWxs03ZcWTspWPfDwJY/6mKdplQPi1ACaVSa8ImLZoeuqF9nJCbTR2kCKXVr+tIt8P/R2vqf5&#10;xCNPVHzs8VHPQclHdvX69Fe/GpnvpL17pfPjtRjuZo+5UdOTUmfPZiF+2VicVd64lKw1dqJ3dCpZ&#10;2PJ8fxpOH8F2o7/NI/Irr9LUeW0IxA61lrXq1Nj/JPTQt65UPhK7WZ9kd7EbwLOhnsToEBoZ65qH&#10;2LRzY6EbVWz+iQ3WGZ955pl8tuyV2uz19rrns/bg+NJLL9dGSW0KRGbyVp8SiiVrcbv3H1FoD+t0&#10;67P7vG/lZCr5Wyn7bSgz69ds45XgL8ZmXVeeHvSEXcee2gBI22E3dWoz39qob0drM9YY+bg1fvXe&#10;N6D05it7q1txiU8qx3dqbsnXQpcfdWzpdqAMG6N3Mz53zltlcq0PKf/UbvMN75Pw7rg084isr2pj&#10;weO7bhi54jxl0TQP8w3hqfd5QE2MqJgTPOdscC0btGSli81ZD4vwOa/k90au5194vl77bCPHDUo+&#10;m8geM663eWIDj3z437hu7dmYpuONm3ptWnab73ka9yr7hO9tukaWivw5krmexks8GGBz5bV/ACf/&#10;C6S76UM7YgtQTwpHXmvP1q/GDmXr2NJm2/ZboWxSdRF55N3KzbrKsI/0qbPzwzS8S57w8/RibRBG&#10;R/V9Oxub/IAPjDzWBVNgr8OZdTMwWfG53yt6c45f9W/BjTELHw7wen5QY/Xk7/0qsWI2SNmHiIoD&#10;5+iri1veluVfrqV3Hxsb52K7KVx6sfeN+GXZoesKPTFCnD4GMqvDelNX6OmzL+TJUG2h7JpyeE8/&#10;UMoiUrJEmAV4l+psXucpF7klivWemAV0KFohJN1TsLNnMX2HegH05Ae14bee6XOORkFCr/g8G4b6&#10;GzKziU9MnYv/7nG7ROl6Pq/2vi+2qHZUcvSct2Ju5B2fIY9+SL3BBfyCT49tan8r/RP9QR2X/ug9&#10;mE+hzcMJxoNuXrLXwr7ns1n5eD5zUn1F/AhN8oopV1NWHJt9lyKeP2SrNpf5iLZiI/v2zX4KXf8z&#10;+nZVx05pVlvZqp7ia9kRSvr6vGT6LlBxbtkWnfotvyu+SZvN15Yj/n8mn1OMviP74J1P7JNuvDZ0&#10;mkdwoxu8suHy9x7L9NtZxFo2J0/dhMe2mzZV9ORHNn00PsZkiZyVho/eGNT+XuSuzd/UpfiIbgpV&#10;ez2Zu/QQASrdpq+OvQLlqhRGx3gLrimirB+FwOA5UmaKvXWRaFXoIquheWWIcn3eg2PC1r/i0xW6&#10;lzdOBN/1OHAFo8iylWnOHUvHGI4hrueuxuIXGl15kYn3jNBbhTfn6IAZOA4NOrLDyGJhBz8bKBoT&#10;HvKk+1kMrsFr0tjc92V1SuwGBAG8lBn7oldBMAGUbd4O6Diy4j0w9iQ3Wq172x2OBWOAPFPAK76x&#10;jbL9GrnUb+6qSGVVfuOv+gu+f8N7dCiiR3/o1YMPjbLrlzytb7gtHR3JMYORSs81XDLdyCh5e+eS&#10;waggohHMk0zbp5qKXmQRRP3w0+kKOl7ppM74Ap6gefeCunPJyrScnS/d4LzriA5Tdx1k8KRO44VA&#10;zvc0Ula5tMIkx4cSPNw5SpYXM1A2EKfrn/7pn+5+//d/r77VahAjKJctloyhnrMQ/i6Azqburo1c&#10;N/PE6MDYViz5/E9/vjY/BM+6Oyuy0elyOoJYu+zBv/kAv5s4gdYEuKHL5qeAvTeJ7Ar4Xh1zPbbp&#10;hLZ9pQWlvHSD0/XaPjXlq9z6M/SbVmhH7kmb4xb/FO9kuN7XTM5rMYVDyKu/XXvrdC/7MZ3Jr0G3&#10;suguOns5ole1jZVX+QtH+bJbOg53YutoTBoezSBZffnGuwHzF77whd2l1y9ncJy7kGtwdCHtqe8E&#10;Vx7/dxN6kbv7nZGDngbGH/zgE7sXMgmY9ukodsjvNLIfO9RQef/4vgW+uQWmNU9fp+2ll6rG7Nzn&#10;Kq7mJoo/+dP/sPv1X/+NvArtQ/U6/DhhDfzT9e7jf5U9ak/dH3TMmnbNf+dngqSN+w0UHsIrfV8u&#10;/p+hfsUr5YHj9P+utYsau4hGCecWtgaGzlx32R7/TZrjyOM44xZHMDQqPbznDtSRR/72NzwmrYgc&#10;/ZGH1xwT2ApjuylOHbr5oXk4skfLOTYsG6TvNY6cV4IVfpPdc1fnFmhG9skYWWuRPBMUeGDwHNGu&#10;o/OMeSdvZICPTv70Mfi11JBqhmuc7Hj2XDYQ0/+zp3Fkpa16p7/xqTFM0d3Ib8JwcjYzSPz91gSj&#10;zldP1Pq1n5AHVL6k6F3/cpx0x9Kdxl4lGdlP1UFh9h90QE0oxxZVSe0/8pQ3MTKhdj5j60hbNnU9&#10;N03Cp6Mf3KFvMgla7tO6hEPhGiNrZ3BnAex8eEpX7wBNv/xZ9oov8Wl6rLTKL+zDn0nb8pdW7dok&#10;Ft/oaFEVjva87aOOy49eODjfVGkxHf2nTffG3EH/KT94Iyk+w2uO8kZ/51N2ey5/8Cd/jvDwcd2/&#10;g8/LY/++8aKv9n+XLOjOeL5ccikbSfeoRX9zveV94Hu63icdEfbfXweNb4F9Wl2fIXjAAABAAElE&#10;QVR963+29NEE9JrfUE5SpU29VP7yvQPOQe+mQ862huOW/j4f4XvA5JSdy83J1zIejo213fxFDi91&#10;P/NU59qjBUK+N/r19yE77/z5ltGczKtJPTFq/Ch2HeyN38iA0w8AbPxitP1gPsvy5Iee3C9Wx0D7&#10;+oXDvmBe0yt2TVuRN35kfjHQi9FzpQ7N8w/9sjLqsbwAv6Bu51aHkocz3jeyTOpcb2PD5L3XjuZO&#10;1sYsbhoL9MZcr0lNHZjXAnNbfs4+bDPpYqC4Lw3OrSxIemJD7ICrjqxhzOYvukUv/GpeVmtLvWak&#10;nU77UXZwq4Cc5Ud1TA3zm9mQJTvoObg222NFdKaea/E1/A/9S7dVbd9mws2bnojtT2OJDRYyy6fC&#10;1zhkeMGvjUT2KHrdT1in4Xljp/FPesBHyzlahZNzdrEOYfwDrDNYN2ibHvy7MvOnPbvbkJvS2fZO&#10;ytPTeKVsHpoeinGN36x/4qmd4UkWcC40Cmf1QzezkQKkwWcH9sPXU4VXs5ln7aMW/kPLU7iP5jXi&#10;bvqY9Q7+pKxXY84alPZbdRE5rVH1TdlZ5A1Na0MpkDGLzbge99n4s8ZoHINur9VFDn625K+N5shp&#10;vszf6KYOAPu5wUEMKducZB0t9PCCZ+wWUUpOqsN9JE9yOXpq2FqaGxcu5U0P38in1NwM4VXPX3/2&#10;65Vu7PZaNu1eztvrLr36ao29RvbZ+CxB3uZP1WW7YGGxGdgfY/O3hYV/L5xvkn2vYvv0tyvPI74Z&#10;sKW1SXX72quv1beSn37m6Xpy3lj1U3/n07Xhzu7Wa+C7qaFfG+6NEvledOZwJ1lv81DJ9bTR2ohJ&#10;XfCPWu9MvbeP9Fq9Jye7LfgGdp5AjZDVT6e+bFbWptuSXT2ztfxq53EIr5ce/N5w7TVTr1vu9MSo&#10;dpy69gQwfhUH49faDUBPujmiTeFpT8VnGda5uCCW+lXZ6PhK1kufjZ/ZXNL+PE3LLtpxyRvdgc1h&#10;wE7iF78Wo9BB+760AWNom75iUfnV4q32bNCBlvjgd5UmniZE1Gtily7ap/asLdd4qUr3H3mz6esJ&#10;Q08pzicQR896OjH1iOHex9lgO/cL/QG84IZbCiQ1P7S0Pe0XeDLTXFU6mvr8O4tGyVplU7/5158u&#10;WrzVWeqr+qzQqZuIEzPRUG9+gO3O4rF8Rpp4WPyiy9gVvrJTvuuA0A3IiUl+Z3KnMDn5cAqsci0/&#10;7OGN1uS37UMk5VILhaMtiHv6M1B9wR1vltDnzt6QPpHdImv0QG/Gw7OpLa/0iY7MOv0lmmJZzB1b&#10;+WkLIZE0/8in7bnZi637uutPLAT1ZHf8YQCObwCzT9X72jMrXYOEPiDPwOThoVw/2Jm6ixz0lD/1&#10;z3ZszCaOBcnXvujSm5Xd/3m7pzZddJdvswlQ316BLl7gcTlvG76c79vzF2/FEK8+8PgH6iYQT+fW&#10;eEC50OvXU9s7a/5kIrfjcs3a/B256wak1EG9QSU3X5251Ubw6ugql/rmwQXsT5/18IXz0jn2PvT3&#10;7b9kB5VvTBE5nY+tvB4ab/yGTvlZbODaW8ymvHLSrLVM+Qv3pVXFua6zLVsmT7yAG6/L/sKhDtFJ&#10;8fLN24mZLi4k/p5PGYDmjdgIj1lXkc6/+V0BAuQPT3xOvMJMgDQQqE1KDhoiA0iX0CnQQiUhBPq8&#10;DScfFN7mvBLXH8mTr6xKMbCYQc3gcqSC4Azd4odF1alKbhT5nGkL8hhifjX4Ci0w8rdDtA7SWp7I&#10;hPfCrQIhdkqGkBn80aWCeJWZoFclW1eBr4JLHDf/Oqh44vRader14fnIr4K88qQGTmkYnB59ja0D&#10;rEbXdw30wLsbfwXANKxlmGZ89FedjrPRm450KL2ijztfRsdoWwGlAl34GSjaqOvOqjvA2zXBz4Ax&#10;fsJnvMpibDY2KfuyawIIuY+BPAB9QWE2wQy4yZacync+sldC/khzN7oBLb5zdwk8NpZ/PuflX2mE&#10;V/POeY/tSyefIOYVITa8DIbo0bh9x64OeB/A1P9aaLWgGcTCHVoCoUF8SBf96RTKzsGFZwDeE6oE&#10;ydhD3ujfOk166nzpV96Sd+ufu5MgHF8oWcmcgaBXBXkC+NVXXqvBmWAygJ8fiOjfVRBw2Bd3OkZJ&#10;XezuwQxIP/WpT1VsERhNmPmEhXV26Ilzt2P2LBrRQR3QxaS0/arbNL36uv2qeMVy6h6M/ttzaV3m&#10;rXhdqorueTffjgV8dAsjX6Xxj29iaPIN76r3JcvQnPL3qq7JH3zHrY7Vvpa95bU9crLkOqMDjZJ4&#10;0wU95ZtGXk+VgXF9zySxxt2kBmva4ac+/andEx/6UMWL3/3d3929mm+FaDe+G1WDx+DVa2kwfRfB&#10;4Hyg603M8F2uD+w++9nPZqHxUunMTlMPrbuav5fVh+K347j1sG8HvfdpfO9Y4OA/+k4zLX8nFvG3&#10;6kvjoufTZ/3uv/03u48/9dTun/3qr9bnCyzcnM+rqaptrvY67XN81dhgC9IH+LF8R7/mt/rW4J3k&#10;lVL6u5qgrdh6NhOn6d+qHaQcGLpzlEaPob3Fcb4FOBN35nxoT3nHoe1Y6av9TfrdaLohriBqV/zM&#10;BXznfvhubTRyDK2qFybb2E1eyZcjGrWZGlmGvvzBR3vkk9/1PLbx5IqJElm6Hx+6SDjfTmCkFY3Q&#10;mQW4qr+xc3SJNnve8E2Khr/r7XnTzwaiu4tTja7lO+prHW/nDRls4hrs++kai8BPwchDLjIpPzSq&#10;fPzGcX5oyC89Fi9pAI48MHa3GDtplUHQ8ApyLToYExk31d3SjbD/i56nijIPKkDnNK1krTHjjLNN&#10;4FIseGmNoTuLmXcri2j5S5C3+owPTX8Jb6s/4voTiw/40HYA3oDz8Z/hP/4DR/uafqmuVlGyDIy+&#10;c5x0x5Gp87pw23PZtPj3xsKUg6tc+URsf5i/NL2hu8Wf8+1x9OT/YOSbo7ThU7aNTvKO89UXG27z&#10;Rq8yZf1hHUz8P9ha0haGxtSbawsk7HygeTg/poS2MuMLzku4LZNT5/HhxNjC26SPbSTxy6rPpb+0&#10;rSzbut6np73WWySCu81X9hj4eNuk65XIYJmtL97mrzF3w2k9RqeIUtCmONimF13NS21qtZzKtO5i&#10;z8G6U1a+c32ShU2vyq3xazgMv+bmr/KHtnRIf2+diQ/HNmCLJ/LNzMfytif2bLu17RhwrlmiNmhT&#10;SXdCR0v0VFIwoJ2CLtN2dg74iBjWsaDnKdLNAQamfbseX5SvjdXCX2JI0+u6Iu/o1L4wlN6bR+sz&#10;5viv1gaWJ1b6Bh6621CwsTAwtrEmIyapgB4/dF9dfpC6USdo1qLp5jXKHgxQZ2K2myj05erOGGPo&#10;9AJtL87i6wmd8RdHdTi/urapWGniYhp7cAZfebRb7ln7WAFBZkH7ivbei9vtB86t0YgvytfaWvD1&#10;xzfyhFYtJifPQrR/Z2O34hvflQfo5lw6GntaghJDJH3AmmWWZ8uutWCefkV56wsDE5PK36MrPHNd&#10;voz+AH5AX9o33bdPz9pZ53Wd1XloKa+c/oacs67J1tXHRS8P23jitTd1+qmzp/Ja5Hnab/Sl88SE&#10;x7Kxpz2jaf49MPLWDQeesAv/aZ+F00n1AIH2OOsprVs2l/rDaf2EevLxdjOAoycqxXVrWwB/ccav&#10;5WifVnfc2HqmjUFP+9po8zrPelozZW3uvvjiSxXrX89NP888/bU8Cfy12D2bK7HvSy+9uLuSp5yv&#10;pD/AR7uYI7m/GWzXv6belB/Y5k/a3+S4pXW3ctWO75bxbUrz5C91bMT6jNCjjz5Wbca4Vx0988zT&#10;p3wXW7HA2qwnba3hPHDxwWyE5lOCWYvjBzVXiW1tOlnvFFdsyAB16ZW0fKHrIfEmfu3auo82N/6q&#10;jqvtxGf4IZ/0qz4ptJSrtJwr61c+Fr78TH15Ulf7IMeF+B35tEmx048vWgOlS23epj15Xa4NNP4u&#10;n7zAWrW46bXPnjS3ofxEHgKwyct+nhJ+441uQ9acbSqns6uy8myK6NvEQ/KRXXqvicUe+EZmwDZO&#10;T/IU4cybZlMXHiAvGnSGU/EjaVG3AC35fQyt6Ckmua76vZlv1ybOsw/a2p6nHk/u6yczzekmlusL&#10;gPVq6fULrviHnnZgw2fmf3DxdtNJtCoc3wo9Vzgdc+GAO1lPQyN/So5Q38utHyr6yfOZEjfDDKC/&#10;/bELeXv80HYUAwaneOGzAXFi8OGeP/FEeZ5iv20jNfolbgygk8SKIWK965GNz9dGfpChzY02vX7Y&#10;Nq++IK9SLoTI4fvM1meGZpWPnclxdo1v1Qke6icnI0rqwWWuMVv5PuHTMsb32SH+VrE5de67rvJs&#10;fJ671fLUddpC92dtV5uWU9d81P7F6DjMZ/+Oz5U1Qrf4LgR1UA+O5agNaHN3stcgHR6ZxA9t+mb2&#10;d9rHlv0i8/BDG/BrsvDTatfxJ592MH4R16/kNc5Xr7rhqT+Ho50a2/rBB/QG/BZ/6wHn80RzLBsu&#10;jTPyzT4ufH1U2X/J7nNb2kDL3PrcyZrXmazR0G34KQumf5BXNopKc46vG1qrHoOrjsznqlzswDfJ&#10;i8bgOGq7W5mGb7C6bHDk+2nzt2O/MMo6Tvrg+FG4LryO5fDAtFPLPaXnSq92nTfc1l7Kasv15rzI&#10;5RvA9VaB2PnMm60j/+F7fid24EtARo8QxaiUS0CMMCoVTN4EtbmuzPVnlHI555gM7ijiuhYqCBUh&#10;C38Zp5xqydEZqxElrf/luhbcKreC4tDvlJZVRU86Xpz0Tjk6w+ucYs5U4DyBEuQ9fskZJP840lyj&#10;R7Q+LluN45UjN+3Rkzzeg65TeiUTBK+z0PDY0CTAIPnJD+cuXx1cOlN0Df78DOTJyX5Ohu90tHjo&#10;YOEEwZ+7ApuxBT22MLpxYCBYCGbDb3RwRGP8AG7pX/bVYA9+A7fwy05tn239F+1VvnAjk8YSQ5Q/&#10;aPhVV/E5PEZm5/AHZqNVuoGnnKKXM7r61V2LORo02Th980yeYnSn59TnkkPdqKO5A1LQYn8BzEBH&#10;B4kPuUwwGJzvmNjp2Cs4V9A6TMLIQlfy10QtPo7GLAbTo3DoHpl1RvLUp04o3WTZ1d3dNn9fju+w&#10;jbw///M/3/3lX/0VEjU4qAXW8NHBocVMYZWfej3YDP53DMLP4AEYdKl5mhHkk5/45O4Dec0DW3k1&#10;0EP5pvVrr1/KRCkTQZOAhDu2ID97sRP5u/123ughb86RB3yzjpWHZV9PmuvyDYYJ8Htl9ngrvTLv&#10;8kdZMMdjlJFZ+p7mBl+9wZnyJcsxkc016dGZ3ybrrqfl58Efv3dM4T0ufYv3PfT01C9/dnfk448/&#10;Vn798ivxt9DxFMIv/OIvVif+f+R10K9mAjevHBPDdHwbVnue79YJm/VAzxPmD+yefPLDab8PRX/f&#10;2TBQbB8jH7m1kamXd0vm9/l+f1tgmlW3A7Ei8UaMqQQbWH2Dl0URiz++2/7TP/W53c/93M/Wt06u&#10;XelX+LFCxYYQPD5u8+bcETSfxN/EmO5zut+Rfl0sCGzjT4vV/Xm3l465gyMWAP292CUO6JcqriT9&#10;uL24Rmfk6LhdUazozPhgdBpc13imYEXwY7rwLCTUDV7iZ/4NDC/Xxi9NQesODrTqCwfb5emyUx7P&#10;W7faRlGsJm37UhudpG3lw2/0sHAhDho/AXk1xkh5wIYDpS+eNdZSTzbjM9nLP3kTuyu2LpmHD/6H&#10;X1Os60Vc2amj4aes8UHZKOd4+ClnEl8LCvgvXccuys/58J/Fz+bZ9nRusWkL0sAci19VSmPNk8HM&#10;Y5JeE6qUOZdz8tS4fNUf3sUv+UOvqRzoSx9ZR78t/8F/u6Px3tBnQwsZaKI3MgxNtTp8HI9hZJn0&#10;qt/IOONgfA7lMt7LmNSYvvxo4ZEHneP6RLPlcWwOI9/I3/w7U1qnH3xn5JrjAWdoH9rKQc7BbpzD&#10;1cG/xybbvFMysWn+DZDT2K/lxbNtfsjvs9HPVbSoxP1x+Uk8oJGXvmQpvVa7QoO/3w1G/7sdQ6Tm&#10;ancr95a04N4LSkf65ndsE2UqfxU+Ph/8Le1jHJY0Z4AbFqdALLoXkJgtp0jPGRp7NkvUy8DI0nXd&#10;Ps2vq80kjpgjHYMbPuVbLOnNpI6TaNkMsuhacuT6rSa8t02P+XzfXm8qbNqb+v1Axt4Wt9mo/D2m&#10;dZzFJvbzm75NnGHnqpvYVB/DnhZPQeGudnGw1cYfU1YBNx5ULUaGt9bmoeScoeuJKfHrBxFsLljD&#10;sLZj86QXa22m3dpdvpjNjbW+wjbWe9xwH2N1W0n9+FahNYd9O43dzaFtAtc6RBY4zc3mW67d9syb&#10;M4bLuoE3tOiD/eQpo00CfmQhd8AC9uA4qrvpa3KavGmbM//umEUH40HjEmDjqdYptN0UrD6bHwQH&#10;P/h4F6/ophwfad7WV8IHw+DwWWOA4rHKGWsA5eTj0XGmvx3stbFgNtdLtnq7wOm1SvzCYg9YzoI9&#10;umx446qnjFo/iKOLfLrcuHE5cvdNK3TyD1HnoDYStMsQH5vKUx9oGH9Zf7r0+mu71/MkLHv7VrJX&#10;Xz6SpxPnyb22SRbBU3a7Hmj9h2/Am7pFH/6NG73Bzg9qnLdsJU7wNfwB2/WGWj+dLVZ4s5y3fNkY&#10;c5MA2a0FyKuNtGzs2FhzY8OM8TzBiZanS5/40BNZL3g8jrKrDbeXX3qpXlHsG6vWrcD1fMv0jWzu&#10;etvDpUuv1QK1qs8wL0+GZdM39K9evRy8pksvsquDsnNosOs7AeUKFv4U26e/EyJ3wxlCd8nDcfzg&#10;LtnfnqTiL06n7dqkzEbJ2TPZvr+Yb32fzWcCHnms1hi9VvVynrbzfc03b12utmNt+9VXL5WMI6ej&#10;uldPF+OHD8UHfafWK5Jt3hcenPiEzaF6gMi6MB+MT/RNj9p6+5b1V8Bvau0vMeBO8tAxf+N3znsT&#10;L/sJkUlfoW2pW08Eeivj+fjifCJu2ii61a6ity+RtQ3WjZeRR169geHMg1Bzg8S1epLck+YPZt2H&#10;j3odNNkmv8YcKYunueV1mziRl16AXuw28xJp5YPLD6RPu6r2HlpJODyNuGJi4aRMbRAt/mXb0OPf&#10;tV6b/Guxnw2ZXvdOvMsmk7VRmznamrVp7Rso759xAfkj2X7z26YkqNgJLz9Q44CMk/dPbmtbia8V&#10;M0LXGjf+nixWpOZ5viXrX3DFHmm31obntEu0nYtJdPWbOMFU09eMHdmqfsnEb673Phd67DzjlbmJ&#10;gB7aGXxzRzc7S9NngkrPdenr6F+rXvk15oxsAH3/0BE/z+bmTf0xnEqPXGRHo+u5N2Lp1vbUT6V8&#10;GKhX/Y79A9eeyAXOh79zfIq29D2dloXs7FT1G5nVu3FD19mSZdXrmfX2nMlHmz4TK/Eo/pGdXECe&#10;vpou5FMG7dkADGr8K3xW2fJZcuYHpHc9OfaGIZ7wtCl4F+97IDrmhcppe2wBlNFv2ZyvGzR2V4LT&#10;euo73Izy8MP5zm9s7waHeVoXvfl1m1U3rUvVnfpbP3wiVe8hpByd2dETunBizZKjblKCHNjrNXTW&#10;/HGbxxTKs11az6IFgz3je+tJ39I5st93NmORmAvvoV/tKTYxt58N3fEhpiVe13366blhIomF486B&#10;BXDQJE99sznyOj8T39M+bOwau4glNoFn01dxfMQU+De94jrtFF7X52G948RdWwKuYGOTphiktE4c&#10;cxM01JxvlcCkBJO/AM4ILE9ZDJXz24J8P9DnLbTyK7EcUF6ohu4qj0f+IRfSOR4MVvyTV7DocMpi&#10;cyBbuhbd4MwdksqUPCMTTwjMoLgu8gdZfOgzNBqPw3TFsmVPbO/snssTm9OQlBPQDWBtLGoAnvol&#10;Gm6CPnnZTGdoU1Ja6bXk743hls2KpW8MRqL87g7V4ENvqRW5D07FIW7dOtzBs52ETAO3caKT0JDJ&#10;hI6grwHoNGdxsWXsQT+70AEIcF6D2Wmrk03AhU8LtOcpXHYbUF7wEpzbOpPj2PTRgMe+A/zBvzCo&#10;pKZjMmXA3AHK4NhG5NkzD7etc60hwSED/coXQuGlKy+WfOqsJzeHgITH+PYcMcUTja4rNsiASaON&#10;z5Teua7OlTE3ssNTXzrB8wvX5O/y5bzGNnlf/vJXdr/3735v92zuoPTqAfVeNit6YwPHWCCyaTNk&#10;+U4DvdKlF5szCdi3Vuf8cO70+Ymf/Mndw7E1eUyW1A8fn4nPSV5zEmPs7c0Gnkqil7tvxCZlgbJj&#10;w/F5dnynwE+qXrnHshH7DP05whm7zXF4VPm5yLHl7UGB5KGxQak0eJO3PY7Pt4ZdXv7oecx/yg6v&#10;aaczuNjmwxn/GHnkF07ZtDsdU2HxqieA+c70o4/EX89lo/6N3VMfe2r3j//xf5nB9Id3v/uFL+ye&#10;+drXipS7Na/VpupQfveO0zfExKmP9gcTD9+b4HN+YtfYugbfEZc/Hdfnu6fF+5y/ny3A9zSpPvKr&#10;0cZ3XO/fvZTN35P421fzza9/+S//x93HPvbR3Y/8+I9VO0+pU344McWRz26vxbDFpBjUDUDBg2PQ&#10;qg+bmCZ+GmCKJX4ENJnTtl2b7NZd3aE0PBAVG+Wb0A+IGXDAqWPSJqZscTq8VKCtMhVzcobunJOj&#10;FgbInjg8dKvA+uMV+2wwOpVMseOhzae9Y5afxWvtfyaRWzp3OyeHzbfSffphOqKVf0DeyDaxRf7o&#10;0XfBxwbZSK4xX/D14VOejkOn+KC/AP+p35Ild6/W5C3pxTMy6f9HBvSnjBhW6UkbecgE9vixaU0u&#10;Fz8H5ecIb87Fwkxjqqx0/wB5lFnFkpJz3zZyJt2/Q6bsNXlacqQ+tnzkKzNQY86UL55st+p66Bsb&#10;8uup/+EFv9JQW/zNX8r/NzxrwX2YrWPJXWWaLzrGV6SyiDF1NjwV2/NLOekjr7zSZ6kkHaHRcfBG&#10;RvigN3JaL2NcfVTJEdoDUwaNOZ+84YBP1Ra+BS1I8+144HxkhoJWpx3s3vhNY863POdc3pyjxW/4&#10;ojS/yR+c07S0faVaBqdj4/a/ylqyHWRJQqUNrcZqGmEdGN27nibfkf+MbJOOpzaK3kkWUwe28lda&#10;hFX+nhAFph0e4xzrL3/SnONNr+EpDUhnl62u23Lb8yqwbF7nVW7O+lh8TieduqpF25lbr5zhPWXn&#10;OAXJYD7jqQF5PcbqDYcpO7jbmDRpcMyPLEqWX5bGk/uDddyuL7AL24pBH8qTW8617X2dx2WStGZa&#10;badD++l+dXDRMifLoeqo7NwXpwwMXx1ZUOJ5dzJmkMYHpasnUGmYB4wb5hvAyanxjXUkOFO38EYf&#10;5+9V8OpVi9gVU2oR3Vyq3wzG3D55BNjm3LleKFW/xh2Trg9Uz8YS+nvtiamV6dcC9wYvexqDSLce&#10;oW+Wpp6af69dbH1iNmDgKAf0b86V3Ta9qS+xeB400J9CI1+9tjK62USxcKuvNrYF6FlotnliLsqv&#10;a10xx5Nc4w8cg1JH/Z4xDXm52cikPHBtzQWfHhfQv39oW89hrxDLEzHRjaADS1frVlUGj9SPBfSb&#10;+iv/Uq4WyPMpDLzA3GAhn6yzPjh8yxYbPuQaKBss2YtW8J577rl6y511PGt/Tz75ZG1KyZ+n52pD&#10;JPXaY/Men+OHttdFz/hH2gA/uHGzbWE85puPZO8bRmKS6GOzzQ3b/IrPeQLUGMn42AYK+p7+tFDt&#10;ScyXX34l+fnUU2xuQd/m7yOPPBzb+IbvtXpdM1of++jHdj/6Iz+2+/gnPr67eiOvJ47pfJ/Wj734&#10;jEQ3RNiMeyFPAF/xGuOkqc8HH3o419fyVPBrp6qMbqVj9Kx/nuaKnu8UNuap8u+o3LbQ3Qosv7hr&#10;1t0S35J2qLPjrHvnHDCtEdfTs3ngxNv/nnv++fildd+sDyfP99dtZNbGnTpPv3zhwgOxs5hxvm58&#10;93Sdh1881KJetU11yl+1H7i+9eqGgPvyJPDD2QzujeEHU599g8n+IZnwm7YsbolP2pCKnLcx2oil&#10;m36Cr+HD19Qtv8Rbm/e7PxtC8uVdi3yO5INHNkcwT/zOfFHblWfj2yawmyw8+csH3Wz9kY98tF4x&#10;6y0jtzM3q5gU2rW+mthhvI8/HcSt8rvwKbq5ZruWJfIHJ0KW3sZL8FsmMaXbPzHpceaMtW26w+ub&#10;Y72Ji07djrXr5dOFr532jTz3+152bHP9ese/aZ+e4iPL2ElbDlpex9681Yf2Agon8t6IXMUvvGwe&#10;jX7w2qIdg72FTB/vYRyxeAthWf7UIa11nnE6ep2fviQIZZfVH6FH9puR41x+Xg0dYYp0PT0bH61N&#10;rFUPMU7lbV8hTacza4P2JOVv5inOVPjqu9o+YoN41HYfrVqD0bf9pPHllNxlq9Rn7N/ry+2b7KXy&#10;tIfed9hV7Fau+0xnzYffsBZ74F+w6lPfMWlNv9ulNor/7dinfC/8+GG2LSNRzmMP+yozp4B7kr0T&#10;PpuP1lbZWjfXf4WlJ1sBXmgD6z0XztuUjG7h80ZusAAjjyO6fMJDW2fO9v7SjAmSWfVFhtFtnqae&#10;ebGxgTEKG5Xv5Y0e1vS1Xzj6ADesgdfD3xgEXExfoz9xs8lsfLIV2O8j5Y4ivkPOkZWtxLDpm+GX&#10;Pimqr+JT4qF2cj4y0U+8qyfF4x/8Wnl0VH3T63HHzA/RBFU/wZs+t9Zjkk7PrjM368UfE/Mcy0/d&#10;Xpz8iQu3zrT/65On/kuf8ZXIp53nUNB54tnBTzunb+A4m/79bD4JUk8yq+vQwWtiPpk9uc8nwfg8&#10;mWrPK2UwU6e1UZx5G/74nnhFbivW0owiVcGpaFtmEGsDawk4gWzKEQBOGQOzgDw/aQNwxsBdJguU&#10;tfAhmDQNjZ5TCFQE5gwlU5z9bgaqgXTK7iE88AEjk/NjmSdPYMYbib0MKV68Qkcwg4tkH+kJt3WR&#10;phw5+9eVr+KlX8orSHVQ3nfO8XXorU9XgA1WgWx0RU8AMlAS3HRsVeGxPR3QHbtWJ7OxLz2Poeuo&#10;66NlbYzWOXKPfqHDqeBsoZ7STJ6PWpNRuWpQ0ZfDCfIar04JVH7S2AKgNz4g71RarjVAQaPLTV2s&#10;QBl+JyfkafvDaVu1bZHDVxAdaJzGu3Xrzu6VvIKm0iITe7lzyqKgOx91Wn7Nm7/lldepqx4kdIDw&#10;imr5bOM49iEzvQQ+R/rezMfIydrQuF5XPaD8Nk+9kp+vdV4acmhVA46s5EEPzrNf//ruj//4j+r1&#10;z2i4Y64XPHuC3nT77/CZ4zbvu3GO70l0+uQnP7n7zN/9TH0Phi+bNL6WAZmgZAJiAEuHg81aOnq3&#10;ndvfpI7d+3iwaZc4tF28B3fOHbc/ZZJSReuYU3W4LdftJvWx6r3KrPpDawvKbX/yXMObdjD8p9zw&#10;muOUGTojz/AavOPj0JvjKT6L/9Csskft28BefYgzJm7ndd7pqB/IYJSWvhvzaF7V8UhePeQVHr/z&#10;v/52vdap6224vrtHKp3SO+IY+H/lK18p3VSXegTw3EXb+G/1o0L6Nv45Mve3kfL7pL7XLMCn0vDL&#10;txzbuzKGSJ8NbNaaLP+f/9cf7v7n3/zN3a/c/yt5JfRHknOIT9O+y0/T399JH3bo87ofR2vwZoAq&#10;DUif2KF/6bQeoE6ZSswf/ebgShPzxKtuIxaY+u7e0msVmrxKS3nH0zwP4z16sQK6E0/hzg9J7XLy&#10;0Nr+Sr7gSIOj3O3E6fS8ZWflTWLSVSav27e0AfjKDmxpT9rwbxl6XMFq1hNPy955yoVsycJ2x/Rn&#10;YwlvcLb6tzrd49bAPeOa0YuITSe6rDF2LFF1MbYpWuFn9f/MKltUw2d4uR55Jo1+6nTobO9UpaH0&#10;oXM2YxVjOmPbwld/S48xY8kcvxwwJmWn0mnhutsYnl9NXgc5R7ho8k3jHGNJlpJ2/BvfnDLIFE5K&#10;xKNcSuhfTkc2sjePQ59euOvP8HFpPA2Mu8DYCW+/bdrYqnSrnI29I5M6Q3sLxjmTVnw51gJ0zAei&#10;QPW9ruGos8I9oiVtcIZGGW/vP+RhjrZ9Tfg2/qcMGmB0qYv8KZ0U3oC0gSl3LIOJNtjSgzM/42Pn&#10;U5dDr/TIhflFbzb0GGzkcOyFwG5jbDt5WxoiDBh+cz64M6cpf1v2y2MEhU9m5QbKz1bMxO+dAD7H&#10;sKU5i2pb+Vq35XerrofOHMnmxxfA0JxjEird/HTKEGXOK3NTbq6Pj/UkTBKVU374zrx45nzKseEs&#10;+qiz8/lMDXnIqH6bRtfTtB/ygS0dPLzOtN8+w37bdnOojyr4Hv9jEUldsqPYy5bWCx7Pm9nA1Kf8&#10;wklavR4cfipMGmBTMPi1QGRhMeny4E3fPjhJ7HaZums66qKh6jSyzPxl0o+P2knPqbMhGfytP45s&#10;x2XeS9ePPfZ4LXjSSVu/kzFe6V1142b5tQ4ixueVkkCVWTPRRjzFWnEnfa/NU3P9XtTuOrFWUZt6&#10;GucC/SY8N/jV5uGm7vd1G1znvX7Um4rkmjqR5zdrJ503HPoo3/pc4ZUf9ZjE9cRzG0dgTzs85INe&#10;2+sF+vEjcaPjfcsyTwbPfLLkY6AA36Ur4FvmbfqLXa8n7/0avxq3rJhtLDLxR8xq+Xkq+dNOlnzY&#10;tB0PbWluqMSzxiZB2o5tilbGPNrU6Imcc/T0vXRl92t5uviFF56vDR7rSh+s17o/HtnOZH76Rn2e&#10;yBOKCva3BXG1MdwPWKDTm2AHmzVG86PPg9mAMwbT7vz2cSB2u5OxRz1wkrUiC+7yrizZrlj3zVzE&#10;276uZvP3yhUPn3j9b147mwX7jkMXd089lTcV5TvE/YRpNtPiz8aQdQNCjlnrDmRhOfXiKfiXXn4p&#10;dWQOQY8bu69//bl+8jl2N1e5kTWEi/d7cjWvBw2vW693/0AX/4vaOraNO+2d/C0aWwLOVcr3MdQT&#10;tsseDFQ3YcSFb6Xtgzezwa6uzmV9zY0W5kHdT+eozaS+9dlu1LD5ws9shng6W/3wUzzUrzocn9YO&#10;tVPtgw9Zv/bUHn91zidmU9gmKPzZjFNvrutGodXWJl5YbyUvPm426HXVrqBqw0kfdSsWJKuO5Ek5&#10;dIDNVedv5CaCq/HX1/J0vZsNLt7/QN44+MH0odmYjh/y6ZlT2TwWZ4xF8n29PCPY436y4C3/7Drv&#10;9py4YOM26fIjSH1qgXOX/Emb+GFT2zx9ypHPzT9u4Oh1+ozjQiJcNN5qQyd50pYt2nbZfM+av/Jn&#10;88lC6//33efJ5Lw5JW+JCOl9rL9xNg+JXc9TlrV30NZCQ5+ifMWDxBDz99oci2z841ZeqXvrZuwX&#10;HGAz6MY1cSMP5KzYwcbkDbn6+aMF1Tq28zU/rc/GpaamXovv2GrZoXikDrodNy7afAB4Utz+gT6I&#10;RJ5gnH4CvcKSt+StNzOlDP9WV+iWfCnMLdhg5CO/+hjo6+Dkn/L6Jv6tDbBXQfhU+SBL03ZuWV+o&#10;p2/5Xc+LezO/bdg3iM44rNOGpyMZq44jIPl645Ds9ArtlR6pSk/p5EvFpc5zvmw16wpBCh2i+NMb&#10;oOod4MWnPLXPZny2NtxDyxFkhFE2mA1Y9saDbF2HbQtyqYGpK/yarbFE6oB/x376jm7/2SMKXxu/&#10;bp5ww5M3Brzw3DdStD/9+GBiRt/Q1vVffhEueJMbT2metLXKw278sjZv+Ub8C5R/Rh+xbGKJdGtl&#10;N70fGYSmPPZCUyxwPAZp+AJygLGDsRXo9tB50uTXGCPzn3qjL9vkZ5PWE/z1pLC0yHghN4SULLHV&#10;1DWaVT9VlweeaBQd9g0d57WBq0DAdZ/0wV8+Ir10PSQX/bqUF96Tr775tjL+ndQEPBUEYQZbHP/q&#10;ahiCPIesfylUFRSjGdjC4xUjWBENDuUARlFlyREKyav0lIfjmjOBKVMX6480AndeKnM9vdr4W8w+&#10;rzCSMtiTlxRb+uj44Tt3eVigkEYvR5VUxlp6SYffldd8Wg/UGbfvcioakdXgTSfDWZX1BF3dqZUA&#10;zL7ybsQuoPV3FyS+BqPuxjo0BI2I/DPpjtF3N9bmBXnoUHIVtbv/mfoa+R39Wq/obTEk1x0Quy7Y&#10;vDaacxzHMTiweK3c2NDgve/uiA7bJ4vTSOCBHvCHLrsvXxgZdADqrPl5TU295yOd47qzZNUHOng2&#10;kH3JFx4mn6Qu++caX7avx+8j/6XcESYoPZCnUQ2WLbjptGP8NLL2Z08Z8fH77ruY34WiYUDk526y&#10;4hFZTcTcyehYdZdOZIJD15MBU55oTr2os7GdD5ODsUnbL/WQNucO1dK/gpsgSrbYhWxZLHzhhRdS&#10;su+m9C2VWjBISgVGi2uRix7kaRvw8a4jPNtXnX3noAZUQ77qebd7IHHj4089tXssT5NOh2vA4vs3&#10;6tw6KPuYiFQwjfzTEbXMXd/8EowedDylX8WmZt52bTts8eUWzyrb7b9LlFuGdl8p0/Q7HhiYkHFo&#10;FR36LTzXfHmOgzf5juoJTTDy1UX+yJ8yb0lLXjL3+Xs86WAdT02cO2evw+gy7Y2v7OnATeehPgyS&#10;5T2SuiKpVzNprSYMNxObfAfpwx95cvczf//zu6e/9tXdH/zBH6QN9I0PbLQkWtzfncPYWNsWu8R1&#10;bUcMrUl/7KVtimMD/HbMOWnvH9+3wLfDAtMmxA99pDsTjakupv/Rnn79N35z9yM/+qO7T3zin9SC&#10;bn8KQ+vrWDEyzEI8Hxb7x897ohNc6BMScqIfqjiT9iyuKr91cnnVR6bPEwu0F/HB+UwketCdPjZl&#10;LYhtYcrP5Mp1OBVNdFwDRzSH12EcR5yxTsdPfd29wBslTMq3fWfxoFdYoav/ixH3JEqXSlv9e8or&#10;44eOn/4gCbXANvIMjmPpErKDW8cUqcnZ4qTc6FUTutBsvNZdvvG1Y/1SP3WsukFEeTcYdn89cToJ&#10;hrr5Nkwm+YnPYPKqr1yTCekmaO6cNtmrSSvdco3PHPGpiUL48kc/QGYbMXDxrGNwklH5jdO22tpm&#10;zuUrQzaDsH7NVBdt/ibqPSFzPbg1n2CD/EYupdLTlsyl65qT8EU29QNoBG2lRc9O3OfVhJWO8Wu+&#10;rbx6rnKFtWiscuSrmxCDy4ZuUqPfpBUa++Y3MjQZNIv0onr6MPxM+Evv6EOvOs/xltcyBYxHyWgj&#10;AA91M2OeGVcNrdMc1lUZgBzt/46+2aVfJm+1jaDq3wFahTP4y65JLFsOHbjb81K2CexpuKzFm0XL&#10;dekYXlWHeK68SR/+0ksOLRHv2Ger5/hynKraauFOmUWTTOUOKVvCxxZD39Gr3sSppr3sH0SvcUNv&#10;/Aq5LW96yAe14VBn9/rTFdDYRziRwRy5aJes+8oq+njMAo+Srkd+53W9qbeRcXss/56yi71yA+z+&#10;drC8olAsXNSiV3zWHKftEznyD9SCbr43qW0U3eg0C0lY1jwmZYt/Fi3JWfWeo3rohaluu/Is4g2U&#10;rkn7QQWaszJ7WXPptyYtP1yZ23rf2su5uqpF6tDQ1sUR+NI9wXQmfgivnsZZ/qFe4dS/HOWTofjk&#10;Wn2LowNDfxZfC3/1wzWO0A4D6KHET755+xnq359HT7uoMwuMc8PcPPmV4Lu7nU1ffXZMsvrnjvtn&#10;b1s78A3DbLZZjM61NQubcqmAWhC1FvBKyteCXQi4xo9d2Vfd8hX2JsP2V3WT+tyO78Z/yleS5yh+&#10;SBeHlJ9yc3QzgnqvheuKpcGNT5w/6w2BXWfWQJQdeo7GocaO92cTg13EEwBPQTS9dtSGkjnZ3EjE&#10;b40P9H3oNK2mr7xrUGtEwQVk1Y8bI5Np4pOxQNkuidLVA7lup3+s9Rpyw9E28o8dx99rnS5y2aTs&#10;Prm/acxWxa/WuGzQekK5ZZJOPutGnp61yettWt4293CeelXPnnqdV1d7+5/xX/sHutEvstAFLbYy&#10;Fph62+safspZg30oD5Xc8GRnzXNtHMVHrHGtdUTyvZmngJ/92jfyvdhn8kTy89k081SY2J2no8LL&#10;a4L56uO5mYHeb0R+30799Kf/bj0o4YldT3f6vZG3atk0/upXn65Pk1mcf/bZb+TJy9drQ8oG5M08&#10;mQxs9tqYY49eOM+6VWTvuNL2nPF0rWsZw6uogPqodZ4c3w7UGYBfR0bcQEYVm6u3nhrdvh18s/Jv&#10;V/bbklf6xC9Tr55242vXr+cOiLTFWrcJE77gd22jCjN2W7Lx330yPzqXjZYZX5b/rLfzncvmjHbM&#10;/jY9Dzch+Lbk1d3XvpbPtsXfANoeEvCwwMXEHyYUhzwkwNett15M3KhXS+daO9SubGr61jBcIN69&#10;/MrLkanH6mezocLvxYNp+zan6eE3Y0Tton5J8zprfn3p0qX61NxHPvKRmtNZ/+HbF/OEMbnroZP4&#10;Nj8kD9+31o5fyULn5PPNfrOlWNJjFDFy4iTs2ylPPu30kYuPVflq+zFPjaGSZ3v5TjaE3swr0K3/&#10;4wVmPGjDSyy/faX74KrP6Mom6hdvb0esTd4V89QDPn7q+/Jla6n6l+iTviFcag5PpcJLDNXO3TDM&#10;/qKlpxPdoBGEunmab0x/Tr7yEf3R2oDSvpMoq9LYne7wBkr3JaM01/DcqHYj9p406UDZOZ/P7bi+&#10;mfTKi1ZFP9de0W0TtsYeiVFGI3ALP/a/ldhnvOMb0XTMoeIUPmezQVi44sq68bbmnrOnYq0k/8Rf&#10;6hBvbsxS39Zp9LnjL2jWfN+bF/TV1mNu49+2qBgWnEonY/7dl01RM9uK8fIS3/mjPLHr1u0bu5Ob&#10;0Spyl59FJzWlfxK69KHjaykSOTt97K/tTJ1ot9rOtWs97rN2MH1zt50IkOLWQat+Yjc+NbRmczpY&#10;lVZPqfKh/GcctqxPw0hKfccLoNYehnhAH3KLS/ZdvLHAQ0M+KWAfxffs3dBU8UpbDP8yenQnz7l8&#10;b/nMzfhG7OtaXwa8djleWzKRtfZY7nPDi1dw95ss0Cz5UhfKDrBd7wW53UP9pq3EZnOTeo9rlr9N&#10;oc2x6pTJQxdv9QYqtkbXy2/0A4Ly8OU/7GDcAbViiTpjs/yTN+A6JQp3v7HMDhkLnuSmAzKSv+lu&#10;fCi0+ZE8Olc+nZcTu6mBL4lP/E4++fyqTNb05YEzv/+/fSFNoxXrCVwPPkYhig5ghkA1gsXck5TS&#10;q+xiquwEdelA2sD2fJsm3a8a6cKvhc/QH94HnFaq5CMXo1TAa15FI3ppxGOgSWP4pudj1b35MUYi&#10;T8uQiojhdApw/QaGHhElu5PZwIgz6lw1BoMwzub1QED5kp0LqOTkuWYfx4Hhc5x2LEPT0piz4cHu&#10;K9DSEQgyGoW7tnSEw6ecP2WUR1NjVVdwvLKFQu7qpCMnmkU0jQgIsngo2zwz0dPBJahwKhMaTs92&#10;OlmDAXh7hwvf0Y0v4bfVbfKKWf4IGJzdRHJ8ie1qkJ/GVnKEL31NMizg1Wstorty7jgx4DDYVg6N&#10;mVDRsV6FEDmcsw16BgtkLhvHnHR2Xh82jxyA7Ogb3LI/2jp09gI92LlYdp22IH3ffuKvPEptuXOG&#10;r+iY8a0F8TR+51/La00Mcv7wDz019hu7L33pr4svWmQm77sFw9mE93bsQpf5/fhnP7v7r3/pn+x+&#10;8id/omz/QL7JahBEa/6hPx5cxxh42ftw7OTEkgR6gVUwVn98SX3Q3298Zo7KjU+VvYMvwDoHVS70&#10;0J12QYYtrUJcf4buHMfmw0P6tqx0vAYPmTmvMnviWfCNDEM3ZBqWLVzUwGcl3/WwCg2Nom9gstrV&#10;3KGt7ODMMUihL77NIC1I4kcNiKrXq7tDH83E8D/9p79Mu7lT35/+F//iv8+dvS+kbV1MfNUuuzzf&#10;J+++nSYWaiN3h/GeUfruWN8sdey6xWv9+NGu3roQK2agcy2TE698N+F9teor6hTOtuy3+3xv63sQ&#10;HvnJcoBTF4fk98++By0wdXXw40kpYVOx+gZtQ1vQp/LLxzJZfuyxR3b/Q9rSf/bjP1bfb3o03+B+&#10;7dVXdi+++MLu0z/8w7vnn3mm2mz12dU3iQehnv9zY9Wt3FxUcwKxcA32Dj7Vg0Ny8MPxxW3+Pv4l&#10;v2NWt2UThoqToQuUmZ/roWWija+BPx2V2YJ8MDyPz3UCw4udtjyrg1hjOrEH9GavQv7nzwCjgiWn&#10;ozLsveXdSC0/HaZPONZt9KvJSuIb/YxFgAG2fOMKNzA5n598tJqusUR/Y8oYoPVrOZtfHmbJeEm/&#10;iLZ89VGLFRlvOTehw8c4ZvJrcyYxG08LNcaTp+wWGab/mYXXscEcR86y4pK/ZWqfsViJnw1i8X36&#10;3J5QGv81D+Ot4T3+N7TRI+P+ukY8XW/79KRNH0hmYwPHpukGqkP/MbLPEV10ajK6+lvXZefxpfgm&#10;2XuMfJiLGG/hUTxjQxNB1/txJVkWbzTlLVVSpuvXOJJtStY1nih5ojcZ5bNJruq620n39/ii031l&#10;j6fLUEun4bWnn34ZnwH0/ciI574prHqh89hx7OVYuMMjhYyrS376LSI9l+rxEvxtH97fduobUy2u&#10;yd+XX0LjS6/SMTxrwXfZu+hNfuxjnDy61HHZip4pWvU2Os9xqwM+x/7fts34K3zkwd/+tvaouFzy&#10;rPEhpksnZfjNsVxbOfBPiXsCX9zqV0rBXrbaX2/StrKac+yv19zOdetwOubRm/jqb3iah25h0uGV&#10;X6bMOI+86aNqASG6Td06shV92HRg2shcO5JvQLnhSS5zYzb9/d//d7t//ev/enc5Gyx7W0yhH6Aj&#10;+3QM6PkHW/3UT/3U7pd/+VfqW5s2oECtXcSu/e9gIOsTYGvzsbej+D957C+eSJ96tQmXy4JtOecA&#10;XvvV+FRXF5r+8RdrH//xi1/c/fGf/HFeI/vSqXL3qtvFckWcKvI9+4ct9NHd7+tre93mQ/kszj/4&#10;Bz+/++hHP1pzf325ft7Y7Fae3DKumbkV5camc9wqPHU0eLOWNes5W9zteT05kzZ5IYul9TmtxNP5&#10;hqW6sz5h7cNGrvZLh3o6Z+LaisGzdkG2ru/uKyqOiyerzyMnutXHrqMxnp8+FJRnrBiAH2A/4xhl&#10;J7ag5QYSPPmlcY88OMZDNi/Zz4MBxkHA4q9yxmXW28zn0NaPADFfXFMPFpC1H/2ufo7egC3g03Oe&#10;lmJvctQv6XQR26b+1KW1vVkj6vyMvfLP2gS5X8nGqG/hGhO5geORfJ/10Yzxe3zbMbH7fJsH3Z48&#10;rWihnu/gTS5rZsYnQKwc30AXH3jscCF6a0cos4MNAE8dSs9F1Yk34NkIeSML1V//xnM5vrlsm3W5&#10;yGDDSl2GSfkG+jbuvILed8jZlt3YFVzOhtaVK5fL372lwDhD2uuvX4oOffOc+htb1itAs66oHnos&#10;asHbGDfj2zx5+Pxzz4b+leLhJopaaI9G7CNeje7F/F34o37fDvja3w6m/Gk+nZq01PWF1IeHVKpt&#10;pK74BFCv6tnchJ3YvDYSIhOfk24ttNprfBecehIu5HuTJVpmvdFTnl2u56vimHx06zXC2TjgZ2Fa&#10;tHgef76Rm1R6zbR9yUMtD2a9Txt+Ik+935c+3xPw/Rk9ceBiblzIumzGj6+/8VrFpe2aubqv9rXe&#10;mOAJVXGk/b43ksnJYn/x//5F0X44m0sPmSOlXdQGdtr7bKrMeKjmJ7EfW+m39H2tS/rDUDOuGVuW&#10;/4kJ/HDpa56yza+xZ8UFm+o99606SJmJG2+8frk+12ccJp5p3/sxYfAefLDX0K6n/c8ci891X52+&#10;Ne2WvGFTMuai6lMFlB6hYf1dmZmrBqVA3Yjr0x7FUGv85ljw6dLydn3CO7s+WXArtteHkRcfULFr&#10;xZlKSPrlxJNpA0Oz5o6xlb7L+ET6QOHGn/DN/7ohbR5gwkd6+Rq7x99sCoKqn+STUYxQl/D1O4e+&#10;KO0haaD6gbQNPli89j7La/MveOjYr7B+zc/VYecVifoz6w6TUvYiOMjRjT3lS/FPPqt9wamN5PCw&#10;dj+ylm7BYUfnRKUPX9P/AXVSG5yRR/u2QavetH04bKt/73GGNYi8wp8v1zy9+xV9R990kQdeIhf6&#10;7C7tfF4PTfeeE/fYsOQKTuEu3dj08Ov9D7apGw3iE3S3t+bYuvSY6LW88fb5vKZev6PfcENGjT9y&#10;g4kn3EOigE3YG4gX9+fGELqz39X092KcfiI1XcfhUU/9qqc1BbmSvsce1vXge8jCGIPPwvf0vH0r&#10;NmY3NzWAukkjtmQXc9gbiS/4gmoDkQOgUettLlZdjTzw1bcYw07iEdDuR1YVzKYhU+l8qegnvXwt&#10;ZazrVKxRTtuCHCj/LLzcIF5+pR4PeSVbcMVd+hrHuEHLk/naHJ9EY25QE7c7XkUDfhAb8vsTjgVx&#10;JhjjkI7SI3oJNH8aN4EjeQSf8pVehkiZ5FGQYbYKodE0h1obeZsO36t7B68HwAJDV86UnPwxuPxJ&#10;g1MGiuwCoMLbyQ+5B8fmnsY/TqOjEVSUR48hq0GVPgJmLwD2Rqc73F4vx7Vw5O6nGiTm3MCpHDoO&#10;gk7bd2yawBe6A8OrnGPZveTHLKD8XDtuQUOZ8pMOnxzolcCTsY5b/ccppCmXP3XsQFh/i04P1Cu7&#10;qMDtDiQsUlbnA5u9LyzbaeQpUfTcTTJAXvwm6LENXwHSW9fGdrfiyNUBKY1Z57J8zd1SfLCCQE0I&#10;Wg+DaPgTTId2DZTJVx1UL/gJoNxch1ATHfKlQdLHNV5sWUEkwWHaBlnxmEG6oMwf+Y8BLpngaAvk&#10;gEvXohVc5yYmZYvwZI+4fqA7cwMrgcWG1de//my9Xoc/DvQgQxt9N6HbCJnLHyIfiR71ofcEfRPT&#10;EzbjW4GqX3Wca5vA7gAbUM/7XxKr3itTIB6/6LarlN9xe5jr9iHdXrfjGjSkMwHO0ZZncXL4VFrq&#10;YcrCVWeuB0caGD59dfp6mzc0p/xcdznB+NAupA3e0E3C/vTtTthnYIoc0xq59vqUrsqVldr/qw46&#10;JUavQYNXOz3xxAez0HM5d1k+tvvc5z63+63f+jdZXFiLdysk1QQP8yXAvvMcwd6Fo7YnNvG77gTb&#10;TtrgxJ93Qaz3Wb5nLPDW9rlN0TS0N/1sxb663tVd9hZ0/tW/+p92/+xX/9s8Cfzx+ra7GPponop4&#10;xbeeEntupk/TD4l2vfmWwWbimP7EK3tv5mkGXSt/rl/anoEmnn54DrgGkzfpc+x4kTFO/jlHzxH+&#10;xBLH+Slnscn14A7e0DQeGH73Og69ohNaBeuwnYBtN3+HPlkLDOg3OuMFauEwNNt2h1g/+RPfXVf9&#10;LBola2hv08aW3e/Owv3iX9zmjzSS9St+D/ptxzfJDVqNkzMWKVi8jZt6Qnqu7rCfpzn4kDGFsQX5&#10;2Nz4dUD+6IG48xrbDEKO0sAcLWge1xk9501K0OkxZYyLcutujY/Q2JaFt7fRKkOX4VVE8JaX/1O2&#10;RSLvYLR8XkUNTpXHc5M2eepxNgL39g7mbISiM/yOfZXLVZngj/s1/pb3Qb7DnIPA0g8/5eqagneB&#10;wWUnC7Aj/6RPkZFVPHBOZjFgYOQcvGE3dMQMtuf3YPgcyjet+svwdGjMGmsZZxatpM3EUzb8stUS&#10;oOVaOqMTaF5smTiVsRboRY9DLJIXzeoGs5QonKE7NOmw96dF27XF0JYtbSB0PGkgfWxR/OmT37wu&#10;97jOi2HJpQ5y4s+UkencceDUxSTmGDu0hpu0zWnbArmWZ5+Va/Lu5WbPpPl5Ssqkv8Z0SSd7/XwL&#10;ih+UL6AUmmtRYPggw7J31hsR9vT3jA8nJKcWG5XtUti32TLqLZ1m477qZc1b0Iff1gm+hHcAJV+Y&#10;8Sv9nvnzbMi8g+LvWZSaf8e26lH16w/uz2ss2dXcsOy9tXGQqp+LRabOGcf51MX2KC4WEUiZOt6O&#10;X8D14xsA/rZ8Ja4/0hv4Ss656T6ly57PQqX1Dq8gPcDyC8jvzEUORb+nz7qeiNhrPeb0vT7QMWbF&#10;6yw26o+WiWPfjk9j54Nd24bHKqtypt/iHeO4PMjSJAAAQABJREFUvprNM7H0xo0s2F7NXDsL5hUr&#10;kgbcoGtzcZ5kRU+9F0616ci5/Euen+v5zQaua2XkW2+ZDZl6QjhpoGJx8PgcXDC0+bU01yODcxvU&#10;yvUamzWS3nCCYx3F5qhyNU5Z/C16ih02tx72WtuUQZ9e+lTQPHpDdWQ4bI61DEFKORv72Vi1UJt/&#10;6tKYyu/kJIvR2bj07VxvhrMhXDf8JzZbWPUqXE/5vpJv53qS0Ub1A1nIfvIjH876xyO1FmaR3OIs&#10;PmTCizyz5uW43WSZta3RgV3MX2fMR9cZExiLecJQHVjvqvmtzbKMEcMiff9u9ws///M5twF+O/N3&#10;G802kb1Z5np99zfBPD5yrb4VzEfY0M36blB9+OGHayGfTX0qsOok8l+N3a9lDKqfejBrnmTzprB2&#10;A7bV4P1yw0/k8upzdN08JvZbPBf3yHnWOuWN9gvrMqV31cREmUp61/58L0hxozbgI0nVadpR2rhv&#10;MovEtZ5pU1aFdwWUrZKTvjanSVdv7N3g5gjts+dEV7LBdAz8EznAbwEf4nfVFqstd9ywqZsqDjyY&#10;eNc3otyX9nIxmzr6hEt5Avxc1o1eeblvMLim/uMvTefc7jE3GYRebRLlafYH81CBp4e1L21B+xLT&#10;XHsCmi6Xc8PR5cQNYwjymR9dyHHWaW3sGm8a+z/00CNlK/HiunmT+fRSrudx4l1Mx/fWWIqe6Ja+&#10;sRWe1WbF9CDbQLKxJA7O2FifXGPm+Dl8APfhxIhZf1IHZ89GhuTZqDE3fSMb4Oa14k3RTnl0tBfx&#10;qDZ2kj+bpGgPL0/XajPn0C05m+esKXpas/dnSpzI1TfiqJeOxekfErPYwWZv7bvke8kFQe71MTf4&#10;duzujJipdOyr8zZoI1/bh39EVjEqdZfkPZTcNcbpPgYN5j7cwBoai/UUOpP1jbnhptLonnIWjo1j&#10;8NTHsqsnhaNN1pNTd7WZm7cgRA7zX2/V8CQ5f2BHfYWN0BM3UARatu47ys6bAct2/tw6Jl7H1jPX&#10;VIezNo1WrS2nPDpAXXq6t8bkKiDpETmQ/JyLhfxs5vFoiev8Cp4HLKu9not+KV/902q/DMav6S8O&#10;9A1LHYfRIXvdAHom9R3c8i+0V/vQpqV1O+i17p4t0qMr41puGDh30nuE7HT2Wp7wTVsEtdkYu465&#10;xPdXs/H7RtaLz6e/fCh7AI8//ni1XT7XvHh/4oo9tzzhzg/ddFA+H3nrG7XqOBBLVZlYJ1UeX881&#10;sN8yr4XWnzCrb6H3Rmh/0xzeSb51e+3MukF/0ZIer2m6S0dy+RUc+az6rDlWeBg/nMmnaNnBb6DO&#10;44+g88Kjqtd+WL/tYPCH17Q/Pll5qZfJE0dHxmprfELbyT/pYOR1AwBafAGditMpr76BG2K8Uv5m&#10;nqwuoZLWeU3nxECOg/l4OUC4CNZV+dw6m/Kd38x6h5uzoKFhTXp3Fv0I8xAYoecovZS/x1Heybl2&#10;tqV3GUE6+zsazAy9OaI7gVmAqqCRyqugE2MqB9evB6b07zsYqjHFESufc1Zjm4EvQxqMueNRwNSR&#10;9cfq3TWnEbdshw7Xdduz+aFbOCo1lT4bz9LLhlUXsavGEF5TF0O3HCI0XQNBGg45BoYWZ5lypc/w&#10;Du1yp9BgJzrLRyeHOkdLGhDM/TowHSaN5TfhMelwdJzKla3xISd58w+MTPLxbd8L7zgsOoIYuyqH&#10;zuD0KylWncsXeIPjDpmpV+L2Zn4PuCuwlj1X8KuGdJAffYMHkqHh2r+xuaP09pHYeN+o2l/o5a4W&#10;OGSB33V2pXyk5csdV9HpJEF06PSExebx6vSjt0Ez/gLZ2bwexGDFBrC7u15+9mt5zc6zGQz1B93n&#10;rlkB6d2GslHqEahLfvtoJgVPffzjdQepAOjOZLqp3+ks2VxaAbtvf0mcOmiErp+q59gZDL4rdgZz&#10;LD5JmzqBSzYd8THUwGuVPZTvgcaUPy4jfXDlbc/netLmKH30HdmlHeu5xZf/jmDJM2XRnAHKpG3p&#10;HNLo4Smltr9yZclcMym8k/j3m5kYutvXIMrxF3/xH+7+8i//cvfFL/4VpJBe9YhJrtlae68Oc5O1&#10;leFUmdMZf6Mrtjzoc7oo0UyOxYjLmYT0YJiu4uVs4NxTwNPE3r963wLfggX4Gv9s3+txkuu6SSiL&#10;Q7/z27+z+2ye9v3lX/7lmjjp+yy8eFWczdWb/ZGt5hx/rglffLcmWjm661HzqziyXPmsBZjwqIni&#10;6tdGdLy3P+naULX9lSfN9aQdx63Bx1efVrD4iQZgJkBn5CfPD9+K4au/nOvhVXwiy+lw0uOAoicP&#10;LCYzcaknGUKzxm6JZwNp6dX3GgfEuKWPTY1aQN/Isscf+lgkX/kZR8Ih+0DFt3UN9xhKlySb+Mjf&#10;/uDSmaJtS+OrlkueNK//yUmVd63fNPGpxbbNuBA+2jUGCU7zkdpAB0DeLRTNjdyt+iGWykILDA3n&#10;0ry+uPl0rEer/jWRynON59BVlggjRx3XdUbCWYdc44PQH75be1f5u/yBW/6TPqfGkotv2WPJX8Ui&#10;iLE8KHmXrHNubLeSKt8NauP/yoy+jlv/kTdAp5F98CPOHk7llzFWX1k695gZ8tBwTj7QaV0fQ5t6&#10;4oCjtK3OypF/yheRu/w54BwEHf5Ns3UaOo4zrkbO9eC5nrLOm7a0NX5b40RljE9yqG8K0qrScm3R&#10;qs/bf4aeNFDHnM8YTzwsCJPB7YSFuy7kHWjsiyybtdzb8oU/hN7mODTvhYLO/MoQgxgd9ulJKzrB&#10;NZ+rDY70Ddp73UDz/7P3L127Jcd92PmeqnPqDhRuBEiAFC4ERYky1cseai171rKWZu2x+wu4P0v7&#10;C2jYskeWV7cHbvXy3PSkLbXNNlskbULEjQRQQBWAqjpVdS79//1jx/Ps89apAkwChAhUvu9+9t6Z&#10;kRGRkZGR99yR1eO2X9PvCAw84F3ksG55iTeM9WYbjU2M31Um3qHiFlfv+iH5k3f0ySDawvQhPyt7&#10;/BuQWrfpcefO76tn8t2Ain7CT1O+F/cv8719334GIPK+53uLr1b+JrhMMp4dG7L2h3w3z8Gc3y/+&#10;yeh9bv4eirB5JK8PNTiTeeJZvDPucyCba5eOek5f9ZfVrbz2Lp2dlEialQEy6lGcGcz0PMcMu49E&#10;ph14Hat6mpxWzucwfh/m4B16xrcyuZfjEpdHxVB70iL5t3exbpDdDY/GnYyV4F3btJ+CqE0efVFe&#10;XZy7fN538Nparqc59IUtH8r5XuA9b9imT/umR0uHJ2kKgNo0vJmItaFi7JD2jzidoAnvM9GwY3fT&#10;PiqutPkMir+UHT7r1m7tOA5/tlY5s9iCu5fjUh8Ff9tbiW+sxSA/XMZrHGcp/SbVfZLrtde+12cD&#10;+Y57tuPRqXv4NzgtXrBWdptuaSd3eWDSVXra/jjkXzgyyp90ordHddrRBt6YkrHbT3ziE5XlW/2O&#10;b46bjb34fHak//ZXv3Lz65/79fZ/7SL88Y/fDuzDfMLs3R75/ODhD26efffZm7fuz6fOdmJ7PoM2&#10;NExe//jHP+oksJ3DIVtnEaL8fSsTce7gnILoWXtkdVI6tZ+lhwxNNFvQKh/4NR+jV49iO8Rdt/Ei&#10;xPX6Bd5/8TxsWbGT9vO/8fnulutkfWT2dhZIWBBHzp3Iy3h4d75F3nRSm5cNeHKxe8pa6nkyV665&#10;6uC2pQ5pJ/uqY5vv77037QJ5nBiJY7w3k/jRZfVUxzPTluceRCfGhsA/7Rpl4VF0+UFOnUPf8cNf&#10;//M/r/5uX057Qz1i4hO+T3zi1e6iNL5+79jNyVaZbDIJ+7nPfa7w3ZyT8gPP+fre974TOmzR2LHa&#10;kufCb3BL18uZdCZfE0pOW9Evfyfl6m7aYXDejVzJBqxJKA/GtToHkLS8mM8GRhSlyZ9ec7sBy45E&#10;i1hqY4MXrmdDj71xdDs74pjge/ETpl3E9nROJemxeWbH8uDVJjRZNifvmbuZyT3WcWmDg8t8mTE7&#10;39atS745Nle+CCYTC/58fooM0I5SyNmJn0gtp5n0Ag/n48fTFsWD+OLx99eyD3f++AsXf+HaVs0L&#10;v7Zhgn93+OIPnhmLnLrnSnPsSHFGl87pBL/toaZZpJNr3z+HKhvlf+aY3J50BI/0xsGr/NxJeXls&#10;rODwc3fE+aRB3tKTmSi+8FpgP+E/f+qj2674Uy56P+kIHPTgmXxOQb4If5C+9Y7rC9/kLN4pU5NG&#10;eiIOOGVFOVRn8FtngpjO34mNlQ4LndiD0a+U2WP8pnhahulbbHJkszYZfg69B0d/Ax/IuJvEVAe8&#10;mW9wWzBFguqlfos7i4mSq42/k7bwObnEbmIT9iZ97Uw/52tyZNJ26BIE2MCnBRhs2yySTb4mz2zA&#10;VJ9KV2KWXuVyTPLX4/jRTrPwqLiSJm77keIsv0HVvCCHbTtcZBE+9GMKf8inAoGLuPJzbmdMmRs5&#10;ondJ65bNRkmcwwbDK46FPmC37MQz/NGLuTp/xb4FBl32vvmdF+mD45H2FPxH23BwH/GX6QJUwFsg&#10;RjAQTNhE8AzxuhI5mF3mhSFyxr3wH3Qv/K1AfhQ6lA+p5hbS/CqUJBr9SVAEg2Ycv70YauwunAFL&#10;cEDb8YpCy2CGfxWeUMFt5ch4OyqaknvmhGmUqkCWbhXlUChyW9mBR19FJC34XwfP8tYV16HrPcw0&#10;jcvDwjdDj3SDm7jDj2dyafxE2Mp/+YOjiuR+kh1/bozlweupkdZGNj2IvYwqJi7FmjitnKIqlxXn&#10;4ZtjFNC4F0A0yWZ4HT3C01aS0kQmGrUaihq2wqVdg1s8DZiuuorxkgd4IE8w8FgJsR0acacRQDeu&#10;eoGvyZMpXODw1XynI8cqDjj3QntXTF1gg4f/FLorLrjpjWt4HP74t1OTeHjWmL9/f/RWBwMfBGq1&#10;xgttmEzhZahN+n7rm9/Mt1v+spV/05A04ZURbFyevyC39OmOxgn3hd/8ws3vfPV3ukLW5O9WXpVZ&#10;5JZS3HwQV9LnPmXX7+Lcu3gt72Sea/3dz+9oe7/tlDmwGw9Mr1M5vB1n3xf/Ge8+bxhYz+u/cd3x&#10;vXS9n5/P7+f4xfOUdIB/nyPAuHN873TOVd3mcbgnecRz4iaM7QbvuRKsfRh+6T8n3FE+f//v/f0c&#10;ffYf9tsrb745x0GmBr3kPwxDB6bhrwh+Tj9kek6X5xHLna5C86w8a7yxsVtPDdzPl78zXz+n5H+E&#10;9t9pCWxZUJZGD7GrXG5H7p//3/55jsr5jZt/8k/+SVcEG+T6RI5d/2FOfjABQL/bMaoda+lKnTrx&#10;7QKuq73Ic+46RFu/T+CTv3Sy15T0BpaG8l88h/0IXWVm3fIRZsJTGgCBl6buXgLHZhzwWgHgdXbr&#10;yubYGJHQ4aWeZFcuuAf68qu8lsj6JN6mTxrFda88U7cWb/Brl8CpbbDxhd1Oz9pHsHtdSU1dM7Zx&#10;Bnkrn8BqO/Y5wOLddk/DtfBsEb5d2jXS2HZU+ANz7tAa7Finw4OUds60T+ZIx8KT/SHq2jc8Bu92&#10;cuFY+gvHb+unScN0GNAoP4k/SKexF+4uOMQVZwdSvHNwrzyW3oS8/xc+Dpy/s87WL/7SAN8F1/G8&#10;NHaHJzybl8UTebg7guvsLnjiuc9wkVlx5pnrs/QHB7e8re6d44L1vn7g97kpI5S4UGh6+pwBMD7a&#10;RhMs/YsHxLjzwN0F50HLu51J7nttvJXb9leangSeceQt/Dw5YCF8Yd3bZ8n96mfywIK+0V/+S1vZ&#10;3/hT/sjtUMrQfgJWfyAiwCeIxbHw3rnak9CYMkN+5JXyk+8kgRG/cIcMPKOz/C6e9UtQ4jXKhSYG&#10;Fm5CruHn96c9L52nhfGjNx/kxB1ewsABR1+4yuXohyQxfZ/BsUnb0t27OJuGvfNDH8z+BYp3Hf/L&#10;IAVe4uta+OrQId9GIONTfH5g0XvfBc7/EQYXvXEM3S5iMsD6KH2YX3W3C1PYLzs2PplPQZDXuw8N&#10;ol91ufI+ybz5d+TPxT6tHo1i1f43P0/5BM/qSEosjJd82vxaGHxwcNzK+vonoINvOxlKz27ryAD+&#10;bf1lp0e/NwVkRC4G9w28cudybidVBFp/8uDIhM3ciY4tNw3MT+W7L8edyFf+t4Iur+fwzTuka4tD&#10;c9opmcjJztD658dEjl2Z72XifjdQzPGvY2fwufZ2Pp2V70tGL41roLd3MFMXTBpXB/Hh2bU7hdUj&#10;nPjCpbfxMxBsAlbbpgO6j3OCXOzEDky/8srs7FWPGbw2lqTOfO4lO6N8b3A2Akiv8rPpRqvyiAy4&#10;oZe8IgSCHc+bH+UEP+/CeRuQf9SxwJnklv4Za4odzZ/21JvZ4fTa976X796+0fQbo/rUpz51fOd3&#10;Psk2Y4WOUJ2+8/I2ZK/yMu64E2jPpKrA7bn8SCM5kbn0cJXzIV+ncuEbnMmw38zYy5e/9KU+s68/&#10;+P73b77+ja/ffO1rf56+hU/VvZ0jOr+bSd03OkHNvozc57QaR/M64lk+ofP97G42CWzS16C9iTnO&#10;Ma1k5hSwHesqf6nU2Xc6hC/5gX8T188/l3E9/JsEkZbguP/2HMuNnjzf9mrHk6oyk+YS/RX8sZuy&#10;NiOC+2QmVX77q7/TjRXvZFKRjt2PLpKZPqPxwk60Z6zaxKKyJ29MruwkZMtEZE8flaUtj6tbt0Us&#10;77gJV66N6/KRkxaXJP+S0W1HxGvL0aGqmUB7sbrLTjqeHJxNM53gTdn4ePLd2LoJbTy++daPbx69&#10;Gb6CXxvy+9//HmIYiJ5O+9Iihx4ZHftrsbS00CW81B5F//SR0Nhj56WTXuqrkksXYEdmytr2YVYG&#10;u4uUHbq2R8tE+aDXJlmUW3oKRh6RDRzV5aQXL3ha25fIhcOu9Ch7Tknk5EU3P6U91DIffk2Ed0w1&#10;sPJYeTRJi//dxXlkD3R1TUNe+pq7DUXRjOqB+WvjxmD0K8hN/tr93ONgg0HY5GEzs2XeDk0y0Vag&#10;DXeyozQzt6U3u2pnTG3a/IHL2ER+Gk7OXMt77tqwXPv13kO/oKFbR5eSdrKhK+Rydu3rLmwCHkQm&#10;FsF3MjE8icu17gntzuWExoxDp78deDIla+PwHZsOjeZJ4umNsPMkWLu/AcU6+g23/HgQPshFfp37&#10;QwfoRZaX9+afeswGt/FVJvDy+LH62fgEXZ48mjrtmn50yMtEHrkI38m+6ndEC2/5w2NgfKLK5rN7&#10;sQ0toyFLb0fGUx4f57gvec7+2mWvnKiT4ekiiMiXe2+QVzb1yI8jjH/85o9u3kn5tVsY3pdf/lg/&#10;t/didvMnFwtanbhksfph9EA98iDfCWa3qnuh7Zhnzru6wp17ZBdwwlc/5V2v2AN1E/+2Ed6103vS&#10;KG6wNL4f/GzaEyE8zydWEjD+ibe80YZIunF9l9jf4Dj4r2m8pqXzRwev5St5ZREYuV9xHvlz5J8y&#10;8wRO/KW8Pkw5lX/b9mi7JuSfiT8ZXPI7+qIsS6exLrbMiQmcuHTtXIbw0biRXTi/uTuFdjJDJIjO&#10;jRVKINJeYNaBFX8EOjD8EA6mxhF/3VkI+wyeW/ybsA2Hq6vC5VDc8Ecwc9Xz8C8/4fXsCAfOLaSL&#10;d+lGxjWO8IFTacwgg0I4RrkVRjJSZSr+VCwvXhqqlFchFuabvwolw+pdXJknEzajVl7onB3j1hUa&#10;gZ8K6tqAvM23eNIg09GiZKPqowzC0F0nPj/p3LTzE//8LryNg+ahfIlcgjtAxb84FI40A5M+A7ij&#10;VCBMSga0LujLQxvv/IObAVtFRX+Vc/OTn4qTDAuX+8j3+HbNUWm3UIWuvAC7HVCyhWsbpSrfNc7C&#10;hu/RtzKJ2f5Hz9J4bSo3AfFXSPDEreykkWOsVSarcfIT73uR4xpbODTQNMa2AdIKOBVACOTSAE5n&#10;iB4Fj1WbP8zk75/+yR/3OxcmgVewXa16yLiM/IJ+pFtFSP9U6A9SRhz59+UvfenmN3/rty5lAHtX&#10;HZtVbRFM9SZKUe7JZ+W8sO7yrDqX5/VfWO8bZ++QMaHNxxjLdcIn/6/5KAz/57j8OtCGbp6XJv91&#10;67f39X/afXGQ1fKL3j7TKe6C65TOBvyEn9u83wa/4L0dcLyLv1e1HW+1ueE4vJiA0Mi2ksxqOA7O&#10;/yDfKfuD//4Pbv6XP/o3KcMa0YFPA4VOu/7mXCX7AeQedwW48kpHpWfqk6uufUDEj7w/ksDPRAJb&#10;/tRBnLKhvLFFbKYFUl//1l/c/Bf/5X9588Uvfunmq1/97dQnj29eSMPacTpt8CdeNLZ2Sbwp81fb&#10;JlQZHApXW7K0S/j0M/HjcaDY8r/3S7zw+T7HXuQvTPgfl/vWm2d7J/CDbIE2A7fpufDEc5OWNCXR&#10;867stvxe2374vF6neqSynQ7ADpyBW17Q3Ev42W07pO2SxGmnK/Vx7QfW4qd+eZ+sDiTrv+mRxzqd&#10;3sXl9n5EqSwv8mzfedovwEsvMkAfDvxWF+iBdLBrwS/1nQyFtHkjf3IF5uIO+pX88fzwaOc1GpyN&#10;PvpJRuQBBf1lO4eSd1xMHi6fFzo/5YP4F70JkifkcrzbFcQfPW6fF7b3hKvHA1QYsOJpXZtwSnAd&#10;WJ20bcfxXBntpyiWjrSDJ9dtR6/+bTz3wuW+8fhx3hv/qN833H1xD8zAf9hv+T4ScX6+HWdpuu91&#10;G8Y7HPk97lNu+K9ctgwAg2f6TitbUh1dXJsmbtN6tOWU34E+ta/wRJHItJ3WGdAy6FBujvTBxQ2P&#10;wZM4mxb3cdd24cIu/L67g+e/d8+XK/mStw4cbNwrfrF/Tu5IA1qutYNLTdtTX8Zqdk54+Trgb/NI&#10;l7hLusj3SOf6F8AP8XXhwfpcyxWf4ohM2L7KBB5/uW/4+S5v6Mr6XXhInP4n3hP8Jg1gDErMd6qu&#10;ulckv6I/q9WSb8DaTkKO7IwZuM9V34ZtvtOXzW82sGV3y2Egp38+4x+ycfOoSPIzfh+QhwuU+/Jw&#10;ju+ZUwe1/+1Iv6MP0IBf4h/1sIm/HT9xWpcdLneyy0h94bmLVBSEw+3k78pt/cl23fkZ3JavDb99&#10;v42r+XnYNmFtPwb94MWLMjgTwnYLGydZHJPHoyv0i31/MxOGdgybwJHWTuQkv9du+Ybe8in+xJv0&#10;4H3xly8/cQujTVM7EH3ddHZwnl05dBg9fU8TRMZPvFskgaYxt23f2bV7L1fbSUmjdBe/8aITXfTP&#10;78Zw4JQe7Rs0hBvApdP8dhGm7xtaiP9Dx9oGv8nhv/Nbf6dl9rksxFJWTfjgy+TRK8fkDn9lE95O&#10;NmWXsWd+aOwAMb+1t+un/OKFXVgZSUO/95yxr44ZZYzRQrDPZhHp7/7u38su5E9V7saMvva1r2X8&#10;6H+5+aM/+v910ld+vvb913uUtfy6l11YnPQbeJc3LrTKizZfZMTtrnHyInf60PE+sIeaK/8uEyNc&#10;SLQ80IjaqsjCriYT98Y67U5/9Gg2fTT9ZHBcRfAL/sHLh7kpVx8G8dcLq+wPFhwH60jVL3z+85Xf&#10;/ezedjy0snLZHBOZGl/co2HxT9aOijfRSjdtinIEuDFmR/+C9bxl9cxx9eCQwdgHeXptk+nboHF7&#10;ggeO1Fo9yarPUYSduKBndMek46vZ4auMRUtybGwWCWT8nO5rFypj5Tk0pBPfyud7D7b9eXPz//nX&#10;/6rjrcaBGz9H+77w4vMd9zEO+9l8g9QR0zsmiye079xxpLSTFnMke8iPzs/kKjrv3I/9CNyLOdJ9&#10;9XF1Ye0cPmcxw46ZX9sz9B0tx1RLtwlpbuQ55WnrzY5VZ+e2dvZ8m3PSt7JHl5zZi5F3+GWz0hRn&#10;m9gCvLBl6p5tM4NH45nIdz7tIe8O26x0y7fchd17JhO6j66LTBaO3JZvi/W2PYJXNuDhoxeaTvJb&#10;ZyFrJNLGBfrcnfC1rrjpw8ELf7ZmdYm/i704z8VsO+eMR/9607v4yI1e0ysT5sNr6oyDx6rztpEi&#10;twgtstB2GnqL3/0HWYS/8W3W0p+0KxuO5knsM74Mf5bn5DVHtt73zm/SRG4mvadQOyKfjbdgg5cJ&#10;YXUER9aO6Ob4pzfbtEbgzWfpU3bJPqSKHyz/1Z1L/gWXiXyLCtQnzfu0UWZuJXVe/rJSICfOTdne&#10;ORdwO25SXT/ykZ6hge4bkdH3s9DI+4sZt/Jda87nCdpOCJC0b/qFNY/SZuqzBQNxLSdtQ0ZnDrqP&#10;cnyxOsYiJe6ZfH6q6W19lfmW4xhpjLR8HPW3zr9T1MA6XbUbJsp7+M67thl+lD12BtxOGvOHj7ND&#10;3ScKRubJ09At/WMMiJy8c/JPurjCxN/OZDLYY9Qr9+gbXhcW/MrHc1118niUO6Mu9ShscLvDww3P&#10;w8dDp0AkXduWQXOv5XXj3D0TpjgyW+aKUKD8nGjXb8Pcm9AwMuDij2I0LgYPgez73s84ynwxHwnZ&#10;50hdo3lx8xZvr42398UJbtPFSHm+8jlpVLFKrzjCGOiduCUDBdKKJMdCMDBt8KURpgBpgFpZwo+g&#10;o9o1EoxVG3SBh0NFXCOZ50fJlOXbPRyVr8YPf3hsoQisjCNHOFybFum67RhY4cV9yim4+CnsXFLa&#10;d2nmGDXpxvPIYjqawtAWd2WmgbHHRAhfXmWtBi+DpcJePsC0QUk+R1q2EQnvxYVvLE+6h75GZg1u&#10;cJK7YwXgIEuGgJ8VYORM/gzcyoesVt+WdwUUEf7g1n95hU+DdcNNfi0edzTu5Px08brTCf/sg7/g&#10;W2N9Thf+vT/IqpF15/DhI0Y4fxrT5eXIQwbdSjerS19//Y2bb3zzGzdf+7M/63eAz7hU+GecG/Y3&#10;fVc+NejoLPfZz3725ktf/nKPbpG90qaFNZKIHMmTzHORI5muk57L26En4p8rfvE0DArbvJh8WBzu&#10;pemeP3D7fpZX/UKsup0KYWH2Xjz5aUV94DjHL/3SAJl0BGZ5T7Iu+Bp4+rmNQ4WSyCeIJx/P/DwZ&#10;8uTbbbgtB0/gjtzOcH0O6fE7ZCVT4vgpw+yTSszCBccp83ec8mfy7ZavfvWrnQBWX5gonrJ1TU7L&#10;zIek7ckU/HXepGvyYLGQ86RrbB2ALtbIghZh1b8F/jnef1Ly8f2R++WVAB1cPaR3Wy75qTt63FRs&#10;4v/4//4fb/75P/8vbv6z/8t/dvPV3/lqdNT3tbK6OfUXG2TlXwxn/sVLnX7oO8sBV/X50KUeH4xW&#10;bKXyu2VhefHOuZ/bFzuYvGF4XdhGmIDOIfQ7kNq64fNin1eX8Xb8rVGMFC5yqDw+SPHxfeIvze++&#10;4wWv+HkfT2Gjk1Fk5PmwYeB0qHXUtk5v+EFbep89Orj43Q6OtoqBEnEMvGlj7EQuPsbOjb28bUdW&#10;xuBLK/TvnnjfdLjjVPsiCSrs/kwaZ/K87Y+D35Wh8K4UDp86QOow+BY3fH0P/5V1EK/MbpFakgRY&#10;2KE9Mm4cEY6w5ESOE0u686f90frhKXmyMsCvZF5oH8qw6VjiS9P7xq18QnvjCtvnvfMDt3HcyUub&#10;d9u3OtfFL38Du3HBct7l4dn/jK/+gXW/DdM2WNCs2hdhfha3+5nmAp5xXXV60rI8LY5pS17pr//e&#10;tz2/7+77DNe+n/3wtO3xtQ/Lk+y+Po9syMe1sq7OBrcyMrB5EbE3+jI4mvfynNchb3DwSHevPF94&#10;DA3PaI1fUfZHOu1WW97g8Uz3P8zRtbOju4sDy9qu3IW/W89gP8z9pHB4wfR+4J60TT452nlxnP0r&#10;g/Decn7iCexeeQje0d31W1tMxk9z0s8tTTpMQpXLIZsC1G/gFvfGWT4X7nwXhoSFFp7Vcfpv4y8P&#10;H3TyQb9u7fw5/q/as/pc/bTuldT5jpBdu6Ccrr2kE1xlmXvz5SiX2rZ0ZfvuwsC1X5Yd8xunCP4K&#10;P7fjry50wDlZLp/twqFP4eKvQOHf7Sib3uXS+IMJYOMnyuEOMILzLB/u3lVWr3m7OPYO1zVPJ2/P&#10;8MLh+TAnXxS5zR/Pj2sTJlbH8i4w4A5/ZZSO5K9lP89c4+d59G92SdWflUjgjusYLB1kr+VmgsNY&#10;TMbGTEgcYzKDbwiiBSdXuolD943P4MGnojopdOi4dINXf5uQIeMu9A9uYwj87FJC7+zgEj51iAUQ&#10;s7PKO/7wygbBdydw2nf82Euy92xMxuQu3D/IIkyfY/EtUhPA+sEv51jLT3/6Mz3mUp9YPTg7LmcM&#10;RJ1tjCMkKi+491uF2y7h57KTsQPXKbvDA50h2pGVibndDDEyHH3YjQ+fyM5j45SkTO52xP04A++O&#10;1v3TP/2Tm//hf/iDm3/7b//85utf//rN2xnLNFH44zfvlx/tpIcZV1vbP4PS6vyRgXGxx9nNLl86&#10;TpX3BIU342+z8cJ3OtUg5NYrOLWruZUrGyYfycAmgXez48t4nonfZES6ENuOkPbRwyI4cOzzr+Kd&#10;DFcmzZeMU1tsQL+I2Vj0SDu2InI87/gS1zt/49gzqZN8iP47fnjy5b0urngrYzpvd9ew0xU3fx5l&#10;rOet0J9217lO+tC8CG/K2+jRMYGYfJUONEt3ikp24L9eO8IWsKW747ATwOF/df+5nLT5Sr73HSSJ&#10;PzpDd3744zfScOYN79BQxjqOnPLwar7BawyenJ6LjXEk/EvZmch225VOrx/cy0KS8Gsx7E6oWMDz&#10;+L1MwElH+CDrVU3PZEvwnZiStpS7sDMTqrFd0+YRx/hoykrbeRbeHOPYiasd7eh1uPQXzS3gm5w6&#10;96DsB6ZtutqLKRtg18ZIg4lJ9lj+yqPylgx6nKObTcKRy7aTHx67PeUfOvrxpZ86w6SZHZkB7qTw&#10;lmt2ic1kS9nlkUUWKCbP/HFguEjiifL8ciYE0Z9vDMemJ/8rSDILvPy9E5omX/2hP3oSP+GQxm27&#10;dt4O+edl27/s5KPHmQwNc+XJPdfiYn+8jy3LhrHYfbJlz/X714nreGDp0d9dB49r22pNLzkF59q7&#10;gZkYAa2jB9sfVWbv3iOvaSeJ6yJTMuLA4pHjrwxN2Zg8b3s9cbq6Oe0sfaKtV8UZqVLNyReLA+g0&#10;foTR0+66TZ3Vuje4ttx0slX+xO2kq0USjRcEyG5dUFsTvD/6/ms3b2SuwkS1Hb8WPU2ez+kfcFlg&#10;0KPHc5cWrgtGhlTflcPajOTJnGonH5IDDzM/cjO7g8mSVtio5+JmPqGPmaNKHDSSc+bnzBNJq7k3&#10;TVJxO7/TNB4GKFHlgX5g+7USWWFFYHnu7mSLCZIX8rdja0Nu3k3w6kMFdvQjsj7KQh7qf4D31jzH&#10;vzIsCUdcgZtnK2/x5b9J70cpt9hq/NBamvSADNDmLK6iN2Pr5xMWDdifiGJ5JY+WL8o8ysu4jtJP&#10;BTNCFleks1uC4Beh8MW18OBuP5/9xFnaZzwbZ/0WBjy/aeBdK8fF4z5hA6ehvnHxNo2t3I80g6fU&#10;Kh+dJQbZpGaPlgkMRVc5KAiOk9PIgh9ORrHpl5lROk7DRthUdBpPM8HXjkLCj3yagnq8wEf5FOSN&#10;J41W9a1B3/SWiJ8j7sqnhjXe3i9+UYTzBGXTnzTB5WJ8OcoijFtZwTFymbRuuHiKkmOOyBLfFFYH&#10;lCLejtNBouCm3FX6wMCN38eMY96XL/4qNq5H6ESWJpsmXo5cymqsGtPItAUjvOBXPHzB5b5pcFeh&#10;Dv4ZcPINgw4Wh8YZdnEsPnfxzjBlLD9bUL1bsaZCBqvgDf+z89uqVRXTOo2BNdYa0HeeyWq1xJc+&#10;WDXe2whJpbQOfavIKuukm2Ng2jgPvl+0YxXagA9Pz6ch8vf/3t+7rIp9PmWlBn9sadPZtCa/6uK/&#10;8vV+zjfPnMp1/cFOY+yo2MGQQWCafxoxcZ5vu8XH//x8zsvbYZd3+A5++HG4K57lb98FHvD42IkA&#10;3me6l/fFK87hxNs07H3Dbt/pHXpin2Fb0Qs73Ia579VUjJgP3sj1qLQCZ1fUs2lgvpVjhpQ3x86I&#10;o+EEx//hH/7D7gL+flaAtYI89FI54KS9DeS+XdPX15/RT9gIz09HRt7bMZ9GUCxV/NrYSsSVydNj&#10;f+T7kQR+NhJ4mn7Sw3YSo7sfSyfVINO//Jf/Miv4f/fmS1/8Uspbvj+TztPbKXvsa8sqndWAtqAm&#10;8Xu15F/5rCVQJnL5zhKY1fNrub/C137ktZ2YozAtbvCez04HSFtnv4fUehxLLU8a3zgd3sTTUD27&#10;5YXfwB730FlrtfTdp02kvaYBPLx0oOApdf0lXui3PRT4c/3iGf2956W8Ln9bt/Cf9My9NpzcDwb7&#10;Hhi8wcUtb+ItfNsZ4cEft2lfPqVcm4VrpyGw8gOcdpTL8+JeuW584nj22StusPgZWzdt8eWvNERA&#10;67h7pi+JVle8od8Oe3pMS7ud0PIxeTvQ1/SAOzt5PjI2QHLq5QVo6OFTnElbdelAsLhKO36rn4Iv&#10;fJ/45w9W27Ptv3aopvOsHuqRjklTIl/ibzu0shJ24LjgP97x6tipkVrB+oOePN5228bbfAYkbu+H&#10;bMAYhNFnEH8m7ROjHf9DDrfSJf5TvCa9kR882tfue5Vo4016lzf+YMpH8/jJPtDGWziwHPjbz2c8&#10;nnfwYuM2Hrkm7FL+pR/dyMD9zBe5VV4Se9A9bk3ftGW2/f6kvl/TH1tzlMXBP7x3oCzI8NkLJcjz&#10;v/m1YUsb/z+tO6fjaXFK6wjYZ/fldZ/de4UxfMHrT1r4L536k5PwiuJqF8d74i4v4q57Go47vnk5&#10;iIoTLL3eWI0v/JRni6f8HviXzoYtTf1faeCEsZkdnLhlFxb+V+1OtO07H7rr22kGpztBoqwccqqs&#10;DZI2z0eWZMVfmWLrto27/kAbT34GTlb1eGIAIcyyjR4+2WeWT5uP7uJye/e84fKzff702+HaAb7C&#10;V5c9/W12h8BPSVCvG1ew+7X1d+TzvoXMMjbuLMt9n7tfNotcr22keZ7yIvwQvcenOuGTt4ddO6A2&#10;f6IysvrgY2FPeMNAjx62YMPfQXAGha92mo5xBuq3DvOufyUOOZiMcITk7ipd3aFz0klmdIUz4GvT&#10;BTr7GSx4xBnao3d0uosLMlbV+j31HptfO5L+6B27c+KwTf9crS+CR9EZfDOOM3IqeMtMKvfwswPk&#10;FuOLP+N1bJRxwNd/8HpOYnsjfeC3O1bzW7/1mzef+uSnOgmnzBkvXFkfouu7+MYTpdNdmmZsj4zR&#10;GVnXFhpH1GeuHCeMzRTn7Eon6fIn/ez0N77x9U5Uf+xjr9z8KItq/vAP/zDHU3/35g//5//p5o/+&#10;zR/d/NvsAObfb0DXqtuUkTqDTQ69tsNCZm10ZVSioRL6775nshjo2IhItKHewYrXcl/5p71aGleu&#10;uwAlYRdHF08vJu5OHpeQjx5GArUHKaCVd2R71mdj0SkcLR/srnJpx6z6fDcqOQJW/1G/zY5rO+7h&#10;kHfyjV44CnfHvZUtY9/vZMdwJ8fEzQTKgxwhb0zWeKbJtNHl8ZefcNKp3C710cNsgMHHhl3aGUfm&#10;8jeOycFBV1zvPr5fv/5AGGehrrF8Ezvo9OSApOUTn/p08atDbUJo+oKtY60pgz/IBBVXHhMPD+yI&#10;CWE4X8nE8t3YpRdiuyz6eCmLO17Mog6n3elT+M41Oc9C4Jkkal+DrUnZ9s1TspSWtm2V4zjlQn50&#10;/D/vyqvwpjl5lUi5ZgLZBovd8SzcRKu4u+kJPmWeU76m7zQyR6e001/zjEY4K/ziQmvKr/Hl6Y/t&#10;jkQ4wdEP9sxELefbwv0+b8BDIbjJdNI4dV0W1vhTL8Rf2NnVjtAx9j469SiL0EKkIBfYxKke1h6S&#10;WfjMZJf89V1YcNKLDneJdzyLS1fRX/dQWqNSS1/d0XiBAbU4Nty9EXYXavSxO3yTv+zkfkNebHWR&#10;idGzU5/RqfS6kzxyCr7DifNeFrvkA8/hJ/NGgZm29dSX8tGGL/nWfspRJ5x5tCBC+shBHuzCIM90&#10;ygQvebX9d9TR+lyty6K/HH1d1/6wdCQv6IoF8hw5EKMFI+gvDztHhMd0elueyZTNiDW4+XEWRtGt&#10;V1/9RK5XOwGsfK1err6hsfVzkpJ+4Yxt+F755AH5Jd/zLqx1vV3PmIoDg647W9c48ZcnJn73fY+C&#10;pgM7+btpKQzaydtNo/IpjRYvCn9kXit8NL3Br37ue2QlDzZeiGIrPpOO5hOPqKN5nE1/y2OYeabf&#10;0cYnoEkWXE7YlcKOJVzCIn/yjpN3jRueg7Q8wIFX6dBuKF+Hfu4Ck01zkfghx8SpHh+44cjmhCDI&#10;g6uRDoFDvhl5QXLrocJIfEXiLFRgi9N93T7vff33vkL3vglg9Ped38ZFz/PGKS+ncGGtNI90KSzb&#10;EFs8cPDnGFwTHY53YXjRtTrPpKMCpeIZetN4Ikh4VJjkxOEFPng7YfziVH7C+NUlzsbV+JlGcZSw&#10;GX3lR8MRDyqYRL7IY5Dkl1yDi0NzjIMG7Vkuk+kFyiNwPHNjJGYHM74n/oRJJ34VOO5h+DzLbOQw&#10;6VBpahCogLkW3Eymq8SsOuOKL+ljlISv3MTR2RXO8W8lFH/fNnn77bfauL0bg/B8KuiZbGVwrS6Z&#10;FUkqIBPlKmgXvtsQakNljsYpf21cjKFsh/XIj10xhwcX/hgFbmXQSjxh1TUyzB/nfeW5aSBHK+jw&#10;blDf+xV2CrW8naPC52iS0ouOMYDvRp/o1H7U/JWcp38x4OFBY27pysp4/QKdiinu0KlPZfDiK1/5&#10;So4g+nQ7dy/2A/AJBxRGR8YiTF6TXb895P3kx/gJcz069EUcbvOpYQdc/TSqUsRCZQCP382XxbeB&#10;i+f87nnhet9A/rkW8+ToKVD4we/6Lt1Lub8FA74wpww887Tx9754b9+rk/FsBbI0TvK7jXPfZ2B2&#10;NZmspfGayliAVrRWZr+W4z0cA22VqMaO8mYy+Hf/7t+9+a3f/EI7BlZIS0pXLJ4beleUt1n/G3nX&#10;UGEPyHttvZTSk58k278RBj8i8ksvgcuiiuicOpBbe6Fd8UZ2Frz68Vdzf/3m//kv/9ubf/wf/8c3&#10;v5Gjq7RXlL/tGB8x29EYPx2HWTkJZ+vWywhxifCuu5b7FNKTzRF4uxwsb2uj3Ll999w4waMuzlvr&#10;Su2thuWntiTxtgNRAxP/HQRYnOAX7/q573VpgKce5ceeqrql1aVs42XhlfHtEPHbNqB44Bv/lH67&#10;SFY27sLb0TjyCg6OvdjneuTHe+3dAVM4uNtBCZN57g6LhIN1wX/FMzaoMklY6/XYbrbZqlmw2khp&#10;nTVMeOV+MODZICU6YJe+uqCdzSM/+Ad946K9OPZ53wG1/XV0vsUbvDo5k94L73nnpB/udeBKHw+5&#10;3ssA6bql4z5XuEyauHPYwrtvR+hCl9+JYPGETvM26RVmEIjctKN0svmt3pnkz7FHpUfOZMst/b4c&#10;Px/kRxekTbts293l6Qk5jIDALr/N3128sR34DD6FeikuvabpkK80iL84hKHtWKtI4pb/RBr4kRM7&#10;MfhGP8RRRrbPYCEid6bhfXnZI8gWxp0DD8fox8G/tOZvHRgDW9JtwHBoXtvM4grfGEtz4AeLnRDT&#10;pp52b9OffNPh9ty2Yu5rV5d29Sr0DVpsHPRWNxfuPHGz9Dfsp7rLmw8BhPM23vIRWfG3wKBySJ/J&#10;O5lZGMSudXAjftwZx+aV5K1en1kAe4Y/h23cECqtyukA2Hh0VrnxDr7yZ86OOMD506UZjHw6vfJw&#10;8C9OZZ94FvCwGx+5SKByHEmwYXYUGnA2BiFsg+czWAMuzyr/BJLp5NHYCZiaj4d+aR+MbXxSj8SR&#10;g45qPUxJd1XU/yA6eMc+DoeDm/+6gT9onvJ6w3+Z7tXnJEgy2RvjM7ftzsJIt+eV1fU+Etn3efvg&#10;350w/SAI7RcMNc8niwu6WaT9yPZOO2rKfCI0DQDxoQ3nDkcXDaqbGmeOzxzcT5Zx8K5OQh3MoaO/&#10;df+dY3PEMcisDpOO3R1skNYksQljE0BoGSuikXCql+1yNDaGUfpLzuzQjvts3ZPgI+2Bi11RJ+N3&#10;07bP3temhUjpuCtLBk3z2DE77XFjV69nUbOdTb71a0LImMZnsuv3Y9mFCKfF/SbNTCCZ5ILbZLgN&#10;C9LwyiuvdCf/j/MZr6Yn9eyDnCQnDWBNlKNlnKiTv+GPjIw5so1kIq137rwY+KnDpFl9jmc8oOP5&#10;reD4biZ9/+Lb37751je/fvPtb33z5js5qvpH+XYvmcgXJdanxUI6d5f2QHAkvsTjqVfG2kpbuzJO&#10;HmmLqieNV6LJafaDwxtUnTiH/HBbr9492he8H1cfMt4aFJNv044RDd5Nz0GiMEtv8f6q3eVdXdqN&#10;6voHGdfckxDJnqxmkmDGjk1a0bFZGOqThPPZLnrzrr5i6hWyf+65FzKmGp18NXoWG8I+0C99VZO8&#10;P86iAd/0fLvtr+l/KMerf5tfr7+eo18TR1zxTGjZsPJu6IDVDk/OVn8mHdEzDHBXdckL+1Pf3Eff&#10;vUmj9pB+1NvqxADx4+D97l98u89281cXE248dXcSi6s/V1kFvvJJOmaS9eHNW/nUnnFXzqJOk8HG&#10;7i1O0U75eMq7hT4WaSvTbH4njEJDOX055X9tjLIozeTEkZEyrRyTr7zyrs2rrBHAneeHXzwri+/k&#10;SPTKLjjYDe/uLbvi5N9E45SLwUEOYCrvlLGVD36ez/i8Oh6P3tuurH4kraFpojUZ2D6TCXR8gr13&#10;j0xS9p8bO4Pftt8Caz6AjmW2MHDPlxc8cIEq/f1u8P3ogzFrMqHLeChcaMjLbpDyfDj6N3kUncuz&#10;cfAZ0hj88bo4NH2vfOZKLD7KJF7yEB2fZDAO/ziTr/J1Fo2vHY2+vzUnQ6gf10n3XIELbvGcxjn6&#10;fa0j5aF6T7i84vSbn+YmLrzKVvBGbpLLX55ZWKQObDsiAfx9b3Z5Ia+xpbH5yYOHOYGLa1mUvzml&#10;4tHRp9zJaYs6m1fBPzoYfYuuepbHHHp3j8VO8oxDe+uipS+Oi0zJEM+rX+gpR+aAXs3R9B9L+RDG&#10;31393bj0JfLxzH8vNB69ex3TUFbb5wlMF5I9fi56mXyia3GV0+7UzTt8/eyGserggted/4N3gutU&#10;X216nFgRyOLbH+XRDmUuJbg4Vw7tZ2aCOaW2+LVd6PbQyXzvMX50iLD+8KgblWf5gB/XOLpQ1S8s&#10;e7l5tTwuvPsLFqglgrBGXCyH3/QRw3dk1H5jbA1XOxO7V1zR5aXuPbksoQPHoFGyGn/KFgAMLTMM&#10;uHeNsPVb+AAPlvwKA8OVaMLg5L/vCyOj1s+KJU5YfuZen/kpPwdu+PDDNdOScYt/oOd3UI2iqcg4&#10;cKUxIJNeaY3/97//g1R4P6qfCvPTOd6U0V/j3Q5UCh9e1rgrQAwPwa9RA7+TkPwUNrJb+tLNbdrX&#10;vxXnIUv8DF4f8H4rPB3btBN35Qa3OJVFsmBlNA24wCUf7h7fGdEgXx7hNuADj8IOv/SIVwN08DbK&#10;k7wM/FQqKv7RmEn3rKDq8SOBefSsMB3N0D4qG7Skfenx51owklawd+8+3wlglYR80nhWATE0Jkg/&#10;nkrXJa0GOluRxpC2Mgp+d0cgSA96ClPlEj2h1zM5PTuyNSru9fiF0QO6pMCcdV3cdfKcXMlJZzyx&#10;+rx5h2Yrp9AlG3micsU/mXpmnLcM4O+aT1OBqIB79HgqExWJjsSDR6kwQxf+b6Uh/2/+5N/cfPvb&#10;3ypbGk7vHfnw3AvP5cPr153Cy/fP+o4XDv/5pRJXlyADE9Lu279f/NKXbn7nq19t+VFBNv1HeZ24&#10;kQEsSVtdkLWSJufgWKdso9f0Jv7mr3CDu1zDg0c+c/iEo3eVaN5dw3dB+iwfn+bAchP/imv1YMM3&#10;7uJd+4m2vOaWN/eNd77vM1gLEFpuo2+bTuFNS3Buh7ZhB+/M+aY1BKC50PGM7vKXB16Xd7h7tVXF&#10;njnieRYi8Nf4kg714b2sWmPDXs2RdDrJrfyDzrdAPp2jp37wgzdu/v1//z/IMe1v9ogsrLwU+6lS&#10;xBVbqEyf3XB79Xl6blzDf9ITntdd0rweufuOtk46OPqo4y7PlFMyJNcPcyf0Hwb2Vw478/9XRvJR&#10;xH+nJXDVS+X2qq+YVqfpoKqL1Hv/8//3j27+r//5f37zf/5P/9Ob3/u9v59ylJMvMijkKOg33/px&#10;B+heTN0YTBlou986bnEqtzol3JZjOj7tF+2CQ9fDAli6pw7qYHzsdwttY88PvtmG8yQDm1z7HXul&#10;Q/Io9XIHIFK/wqcD594OFzsefqrj8Tt3tO+krZTAHkWGl9ozqY3fyks89fa0Fa6WQvjUtXOCiHcX&#10;PJznORZr2jlwkoHrYv6TD+CVf3SWB/V9PEYA+bUSHN+PYifxyKmDxCO3dlYP/9ro0I7AUo8fK0cT&#10;tvwtLTia3tDpituT4NVP4PGw9NbP++Y1EIkhB98G0xbh5pi9DJikAwKPAUDpk66RQ+R7yhNx4NSR&#10;Wp7Ewyt4bUHtmTnCcNolnSAPDLxk0VNZDt1qW6ireBM/+gHX5OPwsitldRIfPLT6eXRQW5ITX1nY&#10;OO4zYDIDXG1TB6fTeNQvHQCXhqRPmkdGI3O87w4EuOHaq/rzeDrvYbLprdwBxgnn1q8yiTy4TVf9&#10;lIHkC7yVWeTGnz5Jx3Z8l6772YHbAa+lBYYcFufZn9/wdk2L/sLQnDBlcNzwNvGvHW1hw+vIxPuZ&#10;L/BLUzt8+GEvRm8fJt+4to3o5EGPvnSQIDK5wB5yXHhxqs+HnJrXCUSjcgy+az5OPyFUUQu9GTjD&#10;OyfODmxUh2tDR+96wk7SQTeTmEt6xNNvKq3am+nXwvn4sB8XXg57JE7lccq6SL/0a0PWtgRudQEO&#10;cfZ+weEhTnz/HBwusOvEpfc6+NwTeMgufi7pBrsXWDwMH0164vId52hmbmkt3hkkI7vD/gYnN+Ut&#10;+uIvAx+b7mv8a3kIE42DIPrSJL/1BeST/iY7ZTDpe685OhZ/cOJnoh4Izi+/3M/NOwM2d9t3fTWL&#10;aNfdzv/1r64eAiNnwmuZOuRfXTjyUZvXQJQytf1UeNQBrcs3z5IX8hYeeTv6Mzbt/L48uLccgk0+&#10;y1djJnA2LHdD/6Ol9fpb+iM9Iw+6vOX041mwR7Z2SnGOELRTww4qNvC55zLxRi4GyJXHYzByy9uU&#10;V4vVDbjvGIaypwzGZh3Ozju4t87e/vLY2djEF2cHEPzyjD3gZAMaFtBs4arNEehkmAVK/i29GTif&#10;gXFxOw502E/gF5c4NT4Xj3kgm7PT3nwun6g4u9a7sb9v3x8+2QZpY9vRUw4q5+ir8Rx9NZsg9gjl&#10;jpcERjyu7ZtJTX7zpzwUn/609pFNADk5Lnlnt5hxJDKCR/kygC1MetVFr2XH4He+8530W2fc8Ld+&#10;84s3H3/1Y+XDOJCJYTxpAxlfgqOL8MKLAe9PfvL5tOmmXcF/0iZd+Jm2GBmwqzacWFitfdU6KfWo&#10;8Tq165Y/k04b3vS2DlTPZzdncGhP6dP+MJPVX/uz/+3mX/+rf5XJ9OxK1PbKnzwlaemrHVBXU+mj&#10;LXOI7ijzKBx5GHjOALxvQz7NAQFlgP5hj3N+P9RF524FUSFOWyWbrp7qFuapgT8jz63HyOfsPsj/&#10;DPOzeL6m8bYQKtmDRJ4DSD/1+Sw8sHiA3pr00j+hm9MvoWcBzx8/iwDYZrpJb11rg6oXoaAdfe/e&#10;K8WHoHJM5+jOO++YyDWmOTtS+c0R3pksDD+f/OQn0jqbOki5opd2HRv3mbI2Y9U7LgsPXbdYgt5E&#10;c5rGbcfR0fIV/WUT4KNlwjePNm8GMFqevGPR2NuHkZNyEc/iJSM2wiIGziIETrkhJ/KoSzyU0Wd3&#10;8Md997vfCW709YWyCznyfiH1nPalyWKLQjybCJ4ru4djF9h9m1scIc+maUdLD32XL2jYHapvSyZs&#10;FV1oGg4e+cHZ/kZ4kM/bX2T/9M3tQobLbsd7eYb7TSf2pXy/nFMBpqVIfdRN+iTamfoC9xrn5aTl&#10;zbTL5JW4+lyXpFwAAEAASURBVLT4JW/5/uidwEp/hGVS7iYT1psP5EOecMv7Hpud536q5Ria3v6e&#10;NPj2avMquNDx/XI6VDwSH2eStHYyn0/gtFvg3zyfb+FOeuzW7AKV5LV8c4Q5OLbZxj1h6s8Lf+EV&#10;/RlPmEU7+vc+w6Ufyeb2Ht3naKfNLlPXmth8UFh5RFYPkw4y1/9pGUicbf8YM9H3eym6sA5+6XnQ&#10;yWntsVngrxy8K2/CK/7wLX83Lc/cO8YoEpfOKIMdFwl99iCA4SFtt8iYq8ySb9wuwLelrXLAa+hx&#10;GR3JZ8Y+XprC1IX+yJKuqiNbFqJf0uJ72OqnN954u/Wg+gvcSy+9cjPfMo6dOMaz1bnSAr7txNDD&#10;154You3Uca34KZ9tKzx7bSv0ExOJg6740kZOs3BD20T5m527DyNPuu0CKy1ka8ya7uKjOHLn5rj4&#10;yCGyAHvvQca52YMsfmo7KjT5u5TN6kzC28bTB4po8YGGsPeShseqycC6xKPvyhDbW7Ipj2CHfuQP&#10;Sdzmjzir68qucQt6TGfgeT4XGPHc0OdKj6bGE/6LPUuY9LV9lDD6KV837x88nnJ3tx8px1iu7RRA&#10;DCHkZ8O7/u5NTIS9A45NQDJgnfDNjPV72r140MZD3Afd4Xfddk/wf+AYuBkAU1BVAm1Yhl9CsTpE&#10;JaHC3IaeStDF4FJOvFf4Ko8Dr3fP8PdegY6y4MvqDN0e394jbAbbMaobf+9gF49n+BRqDoYEXp4p&#10;0rpNP940KM/4Sq+A6YAcuPCrQNZA5XnzY+8t6Ix98Lm4pYEP+PcSjq1WqFHMhWcUx286LU3LYdTb&#10;yNbozZ/CqFGBJp1qBZrC8c1MchoEV5govjxgPMRFY440mUFsdDbNkxca3QpY4JKfI8drHpEpv02T&#10;uzTkJqX1P3eC4V74jaMMoOV99Qif0qTy2txZGDjkGX3jJz3L8+IePDFeyUN4pFMYXaWXyuEr6Rj8&#10;2q/92s2bmcDaDsXiKfcf1GoW+DN0V5qT0pHdEOCjIjdw9vlf/9zNP/i938uO0N9MGXopIYQ8Rg20&#10;PKoXiZFnJZdf3iekS2/lqmJZubnvZIRwsPKHI8feA7Pw3hdfA/MDjm4vzcUj/MP8hC+u1Zl9F8Z5&#10;Xxzjc/XbsNtxrg2k0QHxq0uHzgXpBe/GBbPX0vmguzgb7/Y93CVMuVb2V+IHpoOPvh2T/GhqPIG1&#10;SvKlNAj+o//oP7z50z/+45Tjb0jszes/tOI5nYpUYJfJX1nTgcelsffJs4Piz+cWnruSPNhXVxBi&#10;cz5yH0ngFy0BtkSjzPFaSoP6+o9Tnv7gD/6gddpXvvKlm09+4tXUEYrX1MF25elsGXBt0QoOZXPL&#10;tzRtud+2jDpF+eSsyBUuDlvj2KQ0fy/hwqa+D7yGLNuAUOAnfhqveX4cOMW6V6Onk5piFV8xBjZ1&#10;A5ur8S6Otoi63lE53j3PQMDY5U3D1KfaLNfB0A3b+0EiaA6+jrt0qqPVsy9kkdnFoX90fjbO4pJe&#10;17r1V9+snDYO3oRf6qI8c/zaAcxduxj81u2TnuHzAhuY9V/cRXTgWh6W/oad79oZwneCVnvMu7j+&#10;POtYoJMuUng+BkRkabPkmr7lpenAW/7ey2pk/txZRvwmL48BnOhJBzvTprl7ZwZxyV8HUpuPgxc/&#10;3rWdtHfo9PCW+Ann0Cn/laM2X73787jtvcnfJiC+cK7beHwWn/sZprD4yKVNqr32+KD5JDH6OnDl&#10;u4Vg5DbpN3mt/XnlHe7CHjyd6S4/YPZ5Oq3nNB96pN2cRIyMBv/GWZ0KpbLrnbvSuspxO5hgOXwv&#10;f55Xf4RtfPel5X6OszDgOQPgUbDA0K2UC0doRSUitcZbPAN9pVGgeFa+18ALD+v1k+6jG5NetLxX&#10;T2srT4oTRMuL3SK1h0mnPhrRnNN1fpamdeu/97P/+rnvs/ClubC33/lv/nkWt7rFbub5EjYJBfKE&#10;U8aK8xROG/jBM27yvs/d7glgQthJbvm6xplw/puezdPCNJ36g9PP2fhiLbzn9WcX0Wp6Dl6DIuGg&#10;foXdIUc5pCzq95FR7fjapJN4bour8iVEwozz7oKjsi3+a/5vfuy9eanBfsSVxxN38h2c/DxfBb71&#10;MzRDWzvil9Sd9ZresyH8SI/cuA5cHnmwspMR5GLgceXetlx8W3/AcIpTRMfPwp/99rn8yBt/t/IZ&#10;zIXf4M7LRps7v1sOraVHB1zcLihaGu5rJ9if2+5Ct3Fv0b0FbOH70JzBb8GktU67ZvlCy9XT4DIu&#10;YJGfyRZuaWqzPJNJBIP08sf4i6QbQ7HRYNsjDx6YXJqdyepg40c/TN/VBPC7mUj4xCc+efPZX/ts&#10;dyK/YAI5ZdOAbAeVIycyJx8D3N15dcgT7x0X8p4xWqfWLX/qcn1Qbd6dYDMpjVdxtE1F2/In3XuK&#10;nvR513ZSJ5H/5MPjLMD+cQblX29/e2QXvQqvaNG7izTzgO9haOuGs7Qn6MnfS+wnvY+3aMJT/X8q&#10;zw9XjZ8Kxc8KaPXnZ4Xv54HHhNf2lUyYGPvUPxp9kg9ZsGtX/WHPKf4LL8wx9TtevOW2ipYYxsIt&#10;QDEeYmyH/p2d8mYs1jjf2jv9TzsvTT596lOfrB6S3+hjJo1TlozbmlijfcqIsSBlz2Xc3Tinycj7&#10;Jh8zyfxOvl1JlXz/UzrtfN1xz5PWXu0kzQ6zo31RJJOLYby2gt1KmGc4HjtCO0cL1zEGccrQM9lM&#10;1MliHmmbdC4jSLRTxOVezu5/6dJO1G++f38mr0sncN/483/bPDDxcjfX851oN+E+C1t+M+Ohwhwl&#10;7CSBLhoKfyYGH2fz6WtZCDe25SrfbXNqR7949Hfwgr9nMyGJtjjshJ3cTWfsh/vdfDMV/3CYG7m4&#10;I3+8mzSmI3YGv/FGTqlMvdSJ3yOPwdTOxB49jo2cMb8ZZ7daQxeaHonXDXyhW3kkB9iXiaufn5MQ&#10;Mglt0dL2u8HRyy5QD473ogNnJ08nJ+Ob5+pUNnldZJIcb9tdpM3L2kJ9chPLmbjM6RLi9Xuo5hzW&#10;5hXl6DidjySyceVHk/dJu7FYctAnsckFz3YAkwF8HP7l56ZXfdB8OcYpSiuwHe8IPH1vmsU9yiV5&#10;urT3lMsANOzx4/Sl8oyPjYMmN2U6sJ0jnTyGw6I+ir+tro1X/kbUlZ06rmkIb0N/aFsgpoyTaUhX&#10;fr4dzc+pDs8+6xjsYw4nddUbb7yWzXo5CTIyN1GtnnzhxdTFkTv8d7LJjl4Knw2G5hDTlkjeyFd1&#10;9jqLi2b+5sjn9iPlY97zaSuLFMjiMhn8THQlyYW7E7DRq+eOHeibbjw0nUda1n9p7p1/uBrewp83&#10;+qwur6wOnVlbID8dT734x+Yqc+QWYnGro575+dNOXLdwqwfeHzyYT0jQG+0AOsdeaTs8vjt1fHFF&#10;pnhRdrkLriG9JBJw5Qev+hFnh9V4X9xdDbBRxllRtJlXIUTQZqLXbeL3HROUWIasgoHZBoz7+i/D&#10;4oLZu8lAbsP3Xs/Df+nufZR1Ur4r/PHA8Khc1sHlTH/xCHY+cp9jKnK0hYalRpgJJo20l/K9vVm5&#10;Y4XyscM2GWIF3qYPPitUSisGVqXA78yzjFRRLK948bwwZ3j+Gz7wCnpkkb91KviNe8bZVSnJbMZH&#10;2vAEDsrdPcBPRXEn9z2DfPIGT1N5PoEz+KqISVvvh9G4whx8VZ4M6KzqgHMrnW3IMlj8NQY0IBiL&#10;57N6yIouDQg7fumGI7fhZ3AcB+0yAcxPIdNoZyR1lODjmlaFK7JxVJCGLrzwlRcrZg9ZXHk/aX1w&#10;rD++T+Iu/v1ZvhYWjzoU7mhaLeS+DhxkYzw967BMgR0c03AH71063snKq+dyh8vqNel9r0aIDr6X&#10;FWjffUKnxeXOxmZ8fl6/V128UjhkGX6VObt//04aOo4EfvXVj0tc9UcZG9mOgb/GH5zFwuDlj9uy&#10;0UbAUa7IkpzIuY2w4G55SHgITeersZ/+Q86FB308Lz0xmv9H1IXzejvVyxv/0bExtHibvD1kcuBa&#10;WsVVXo+A3OASzrGfnPcLrhPOdmQPWRTw+Fmaaz/PYefnLTPr90Qag1f42Q8c1uaKpPLgakWS+52s&#10;khKH3WR3nktZ/T/+43/clab/+n/6w8pNnin33ORSH38hP/h95ZU5Zp4OXeU9g99k/pH7SAK/MAmk&#10;LLXhl474ltU//ZM/vfl/PfvftdMs7Mtfzi6Ej+dbRbEVVhLfv59GYzpXL2ibpC7laDG7mQLadz/K&#10;tcZ32xPrT99TbtWVa2/AFfaI6Xk6w8G1Zg1aOLzHDoirozT4+U3k8lBQsLEdR/kSnR1Z2qWvvi7O&#10;I7Lnw7HRaHSg9eSPN+72vbiPuGw6WV0GLTAnzctLcGz68LH4KgP4U59p2EuvI9cW997BeT5fB+mR&#10;UVkc2wo/uJH12Bq45fW0kdj/4AtvF3wrzIQsfxN2oXJ5YP/B7EI/vO0foMWJ/plvNLlddTr8TT5s&#10;nALkRzw2vSt1j05sO54JazqSHm3ySdPUJ20D8U/cBFQX4JPOba96D4OVjcfCHne09EukTxxpFL72&#10;Gzx7frsdBGbLERjv0rOuzyea4j/OEU/8xVsenoDPS9O2nnu/or3EWznupPuCwvsE7ohFPvV35bTA&#10;p/sMvg9fmy68ouMi58V7Tmf5PaVn4yzsxB8dRm7jul+fpXt1/Qqz7C3cxvd+TqdndJbm3pd39w9q&#10;v4ClNu5zeb6+L80N8z5xojOHPOnk2h/h3OJb3ukivw3rw/EjfxaOPQK3aVz/M/zlOXIIcF8X9yXs&#10;1sPmaWmFBrx7sa9s2Lqn0Vz5LZ3CyPcjL7bc3I679HYwgiqX7sEDE+SdfklLNC6yvOrd4nsmMJy8&#10;PDv8nOUlrDoZfOc29znOr/Iz+X3us5+7+VQG1PTtW7feKjtkfqhVRDX6tfpDdiPzyHn1H3Cuwsie&#10;qyqN7UnZNvA/eGkE+AM1FbZYwH/uYDaPN++XZjUgdNpHN6CZsXzl5ZfVkWfHJM6DexXU6LydX2Dk&#10;hwmWOhMU8uNwI+vI1VgRv58grsq8+R+j2NbeICLnnaAd/N4nzC+/za/SvAY9EVbYpAHf4NW/7Kcx&#10;GG5x9CU/1al9OYWf4TyvzpxAn5BD6/fAgWWr3KUntzq7CTs5kTGk7iLM2Ij22fOZGOkuyPAYhLVT&#10;e7Q0PZQ/eHz48PgGaRCqy1566cXSF6ac2CFpl94bGYfSRjRe+NnPfvbm41mI8WJO3qkLfnL0vUUy&#10;sVsOrz3NwO5t7ZQDH17S8pxohc2gccqxdoY4XHElPcHYMG2FtqfC4376ozYyuOyY6vjsoWuLR721&#10;uMjBRB9+u0POXFoG05/Ib+At2/mpcOOxfsX0AT+bEX+14ObNB0Qd70nGh4L8qge2jo4umEijDy76&#10;YQLvbk8aMBY9/UcTKnaGeje+7SSCLastW+rwzf/oJ/FPm9wiCGVkJsHoOhvg1ER627Z2xiPpuvHc&#10;55/PxG/+2Icdbx77oy0wCxwa5+AD3C6AmPb/lPXXvvdaxoPvdxe7ushCQvSkkT9W9duMP+0Y79iI&#10;sXNr+/ByduUlMuPYoIvlPfS5n7NwYgN7cjhyEm/vMTSNq6Cgie+Jvm0dO1BnrBq/j47P3dQWxNYY&#10;e5I+tsjEr2t2d87kLbKf+cxnO8nV/o5x7pwoYdepE45ssmBPyMNEdcc/ycJE2ePrp1GMteH7hedT&#10;/pM/nWQLo+yT8QJ6YCzZjt6mI3nxTq77OYVh2487saQ+Ak/WJj97ko5vrGbybb+1WntlvD28cGjr&#10;T1fmeQ9k6ZCbdMkjRx8/G3kEtK4TwMbjYtc258DRzW7c6kSzSfrY8EMnRKxsE4Ntk+f4lL/idbdl&#10;jqz2Zx7i4f1MXt+7Nnp2bKIMtI5J/RwelBd5xXWHdPCRE17d9a3lAdrmG9omDuzWbZt30j8nW2Ux&#10;RfKyfAQ/HHURl7Isjzq+EM/pv+nnJ18z8df8OeTadLHjwXtppx92v1XMVXWLvnCHgI9b+S7O1FPF&#10;F1lK2L2mb47gbj9bfb+Rgg3s45yQxQ+PyrL5s+/nc4BOnPhYToU0+euIdDCbxrEbcyqG+nrSOjg6&#10;VnTQWHi7ak286luYTG+9Fbk/+yh1aMQmDte0RaLyQF4Mf4lz593oyNi4phOuQ97iwuv9fC2+3pMf&#10;3PIAN72Sd2ht2paeT/Zw5YFe5xls/5K2TSOdEL/jE9W10aWmI5HmcwzKaso4vQ+fys1+4xkNPNu8&#10;NHEOPpMvcyJDZJB4bSfgIbRdLX2HjN3InziUXdxK28oHjbStTCIOsxg+O4CQuq8AzpGFEQQ3xI8C&#10;eghOg0vw4riN2/ttmvzAXy+CGGEsP0sLLOXE2/LXeKHPfxQ3xjOT3FuhMG4T75ka2s9kl2UHC2ME&#10;OCs2VFbbwOIH9zmdaFjdolAwkE9zYCrOSn9kuHyf74u3GRl5rTyanmQWA8md86ACOYhq7NZwhkcO&#10;7oWNdKsAowSTl0e0wjBCJh6jBqOsOvmnvF7YVvDwH7gfWokRJ2kcXs8uYBc8aK+SGsxWyVt1Ij/k&#10;iyNwpFkeqCApPB4Y9mkQwH01TpXLprUCXsrXAjuyn7S/995V4UfuU5DEQodTeC/u4P3yngd6hL9Z&#10;cTeN/aGRQhVRLJ69w7j5eMaD93Pj51FWpTGmjLuwHUR97923sxL1Bzf/6//6pzffyREkKelFc8Wf&#10;Yn5quJxp/Kyf5SU3ojoyfLz663sUn8kqwK98+cs5DuXTbaiI8uJLL7R8WK1bviGqYogGYo3R6BJ5&#10;3r5AKmMqZSv5Vs80Wla+6wd28vd6L5n4n+UG7uxq7DeRp4AmO/7baIBj8Z/AaheE9ToCCnv40Z11&#10;5/j77H6JL87q9iGPDVsce+f/07gPgxNWPsrD5nFTXp7WNrnvRHQCApiKJ2XPsZ1vvvn6zT/8h79/&#10;87Wv/dnNH//JH+d7RJYuRc8DdjcDIezkBzu0Piz8g2P+tCEGYyzaUHbpShc0HbLjx95/5D6SwC9K&#10;Ajo77BSV1InR6dNw/tOUJccTpWj228Bf+fKXbn79Nz5383Ia3PfSPmEX1RcFOPS5aTiK1NoX9YTn&#10;Zw67otOmHLRMp5xqXyws+mtvPLN9YNfWzqQoXuNncFhY2hBINgG5La7xSqIkAH/HpUHuWRz4wS/N&#10;IISyfupkdJc2fIt772c/zwvrrr62088E7sKJV5gQn7TkQQP1aQ6/ceKcr9t+V94l60hn4kij97Wh&#10;E+/amRGmLeBIMSKx+KtxjgZ6cSXStkP3/Zx2ODl5rPMERrql0bNO8MpEPeRZW/9gL7invQfHGe85&#10;vfTxQvvID+HP5LMfrRPi1/fjDhe8rj5/gHyXH23LdRsHn1GrSUfwaLNv+oS5dH4evHfVzcXhvvyf&#10;/TxvOs73LhIgkDjxbju0EvAETvH32vzd94SMXJOp0nPhJagvzxciWU3eI0RH18BTA/eVBT1dWWlL&#10;cwM3POEPbX7Dy+BaP/Cex135vnidwi9pOHiYOENTGP6vuCY95aV8Dw32QPtsZWmldm0E2YofWG7T&#10;53lhhXfi8phw2rCR28iy+OVJnGeDQ1xhDpsBT/Mt/j2lAO3DbRq9bprOYZ4v/OR58fDftO+dH8cO&#10;b5zej3dx138gn/ylK0mxEl99hpdcxGkbF+4T755v016MT/M/w29+o3V2ytGZBjxgmz952AEYccQE&#10;uzoHrgNTuU88ECOzTfv6b5zNiafx28i/aj/yl8yT77/xG7/Rb4zKI/I5598HiaULmRIIdq88vE9v&#10;1bV2RtYd4eBrf3O/OHkpp488BcNtPu79An88GOvpRN1RNunGL4e7JmTTpI41kG/sh15H+k0qWXnd&#10;fFC2vT+ywEhYxjHIlr88KnwGLye/r3XxWW4mZOqWeF7aduF5+M372FU4z2Xr8hz/hUf7tmu8eOKt&#10;/IdxefogJ4Csqz++T/zvUYRgLrROz2vnxf0gt3jXRoBbXPxcYNY2Gg+wicDgveOh2V/tWBMfzZuM&#10;IXXnUGSnrWpSxUSIfqAxJs6kCd5N0NjJqBy9muNsP/vZX+smBBMmcIsD7nEGpG0UOfPIRnd0ThaF&#10;P2FccyJ5o0xLBxuL923LHWCXekO5fKaD/4NDnqvzpdk42J07GQTOJ93Q2HKJjvqP7nwspxbeS5wf&#10;5Xjqr/3Zn928/Wa+K6xRmTA48OBv8ja+suLS7AL3wXmTwL+eO3T0w5H8HOl/OOF/50OnLTVtPOOl&#10;dt+9ngULNoo4vteJldr/7UdmLJiezcTclOO+p5y0bxcdsLuWqypFR3qEdPxWT+jU7LrTBp/FyY58&#10;fjc7cnsca9qgdt099/z0JWymolulH7xjr+jz9EWcijnHIYM32XedNBbnU5/8dOogJ3G+ld2YP+yO&#10;TOlUX9m8pC+sDNy/7/vCOQpeuTcWmDJFr2cCeiYspXXthjRW9SQ07qJhxzs/fVHp5uYW7iKebdML&#10;s4vUfewQWHKdcu5ZepW1O3emr8WOmNQxjm3i1/hu2O14NzoX/hJHEXzjjR81bx5FBmRjfEp59omB&#10;l7Nx4dM5Yrqbg5I27p5J4tg5TnqfeYZN0oe0GDR8xWZz3WWdfDeJjj9/6md50U95mHDMxd/npfYI&#10;d/y3Lo8uPZNx/kv/iKwzsc+xa2vLfH6IPFonJMxE2tRY6YdmFydcdl+zb2OnZ77kTuT6bnCSB3+8&#10;38nJUd7b38sRYXfyzXTte3oif9BpXRBq+N78lj+OYjYBjN/yGDxcJ5iPZ3B7LYx6nJ/0vPfe26Vd&#10;fMm/LqSIDDl0n+x/0b0sAtp6J3e8P/KJSmUo6bF4Xbz6Jw3krQy1T5LyMeMfsfNkHnbJSjbTS+lW&#10;z9XGB2+P2k6a18GFzz0SG651yjoHjzHOSfOElof4h6mmWRg/F7ewB4raAt+Yfys7+JVRMn8pO9k/&#10;kU+VfCIn020euG/8lpWk391CBq7yi56yZxwdIj/ld+QzZddzaUeOd47vHd8hq2iViV4LpPQ5Oo4U&#10;PJ0HSXHYRYpjC7cP5RvNxwL+A2/FRG4pt9JKpENz9AlvwtqWSLvh3eipzRYLIx2cuEmhp/7xrx99&#10;T3z55l0+Sg/5PCmj4Dxgk6hgoueTh5VHyvMuuCjB/IjPFkpT7WLm0rRPJIMOoSdu+TjKSucHk8jq&#10;WOILP7u7zuHmNvImtH5Biuj67f0Mb2KmyAM7g09XRTzDeb7t4CM4d84dH7fdhjcs4QtDgRxBUOEH&#10;D+O5YYvvO9/5y6RhMhec1UuE5vhEDXi4XQZUGZqdIFb44evKnvjDgTUZy50ztB7Hz+Ajz/EI9ihn&#10;ntcjj5seEKsUCsYO9AhvJReaeN48wN8T+NuSg+XqpP96ZRepHULxg4eb+GEoNLjJuyNOVLn/J14L&#10;k3dGS5zhRQGMQkdJHYfAeMCLf/IlI4OPJnDtFLTL/K0cUTOV4RzJTe9M/jImDKW4cNCn9xJ35G1V&#10;8RRUg41kKZ848IqNYy7IjqETH3/Sz5jC+/jxHoMxGSIM3Ic5MOvQK60UavEUvOZZRXjV3/ptpOMO&#10;D/lwyxeDx21lRhdVXCbK5MWu+nqj33T5Wr/t0gj5KQ28hY+flIaN87O7X2mOfBi6VLDh5be/8uWb&#10;3/sH/+ByHMyseHshsnK8SAQVlleiG3d9Gpw08e91MCx93jVkrP5THvixMQt7Ths/rnf0jvczjOdz&#10;PoVijPCH68LqJdrn65Kf0TdO2Dq0veFoqrsNef+dDVu8eTj4H1mApvdPcx+UvtuwZ76EndPvnTzB&#10;pDR7rVvc/Puc+z5PuU96k+4UsZbh733vezf/6B/9o04I/4v/+l/cfOd7P8gR0Hdv7qfjMLmymP/m&#10;7/RmB4nfR/0DdOR9cB95fCSBn5MEDFDp6LJxypg6624m1+6nnvmT7AT2iQqrLn+UHQqPHv2DDk6p&#10;IzTsHqTz3bbFmbfDDMHF0X9leC9+W5Y1YNtmUw5ysQ3CXGsn2D9hvSay3wvsxeugB7SW73if8Oks&#10;sWUXvKk8fAcYLWMSjkf0LEHaD9NeuVrPtUl7L5UQu3R8hnDTKe6ml331rmOrfj2nY2QfGofMwgC0&#10;ffetTLLddtMEzC+/vVZe6FVuweEEnw645Hk6rzqDR4cD+vjjK1A56SfxIvfp6B6d8oRXFrnTDe6c&#10;bu8J8tv20nQypi2iw6vt03ozNLRfmn7tJR2TdKBEnvZZvvl0C3/lFp6WXnUzePAoHr6EwVnYQ+78&#10;n7gCv224AwTD9Wva8iz+bbkIoyOPogO95xmvrQcDX5pqleoZljbz3i8j9M48eY9Hb/tjAGNxLOwZ&#10;ht+o9FUmhY+/O9njifOug79882v5yR0MmZ1dwC9OXO/iFv8Rol3bQZQj7Qs39+FBnGlHTFy09rjR&#10;0bOhv3GgHpavg+rjNzp8kA4O+K62Y+NseLAcad97ygs9o2MXp092LUd4NbCDx5bNwBPDynCjLa9k&#10;VpkkHgf/woLZ7xPWLzjdNxw8+S8uePJyeZexdHTdxiuOQ8G2fCzM7Tt+trNffo6kw8G/fqdIoX56&#10;m0cwzb9TGscuTz/qHGF5PPtdaBxpezLsoHHQvcDG2/PKvmkeNY78rvlVmIPlwhzyXBrSeDtJtQ1s&#10;ZBDpL3FkX/nn+WlpKNCv4A8ZqSvUTZ/73Oc6NlFbSxYJuzx7zXVYI6F1a1Mq08BPPl7LQMv/oReb&#10;9+LsM/u+zy1nodABSDY/8fSy3Ru2eI4MD5VLXu6gmfJQF9hfJjc6O2kiM7u0DPLf6w6jsZsrR+km&#10;L3FaFtpIGztGZtzm23MvzIJ38Ir/4hh6wSMfDnmLt/E989/37mAK6oVlu7lpfxx2PfysW/zePQuS&#10;ZYtv/eUrnPjaq/DScRp/Wr7Fe/KZDzeyO9Pl2yNaPcSdw/bZffvAdKsDnqFt7Iluqx/L+KDIY9rO&#10;dg5mdxs+yFkZe/Mtk/Z2b813RR1P+fbb7wRfjrF89ZM3n/7Mp+aTKoljzEy9vjt+N6/wMuNKUya8&#10;W5g2eaw+uw5mawfA8clPfjJ5MONWM75oPGM2peDPRM/jTJBMepOfwSk99OG2E9a/8jGhspmNUM+h&#10;9fnf+MLNw0xe+w5oJ4/l0yH7lVNtzsn7En6boJg/oRgP30+J+LfE68r/lAFsT5p/QsJ/RumT3eMu&#10;D309Skt137HInAkh3918PWODL2Tcu8coX9r3seP5ozd0QRxjjHYvnsuj9LY9afIhf22/ZAzMyZbg&#10;qmMHU/Tqx+l/KjNzOqbvocaOhY/7PUXTN7pzElz6bruDEp9DQz2QnfrH/MJO2MzO20xYPtQuuJPx&#10;o1eTph93cklcx63PTnbtyGn7dvwv6dxdrMoWJ717zOxsKPJdTpMks2OT/lvgL13N08MmTlz5PPah&#10;yOAr0L55f3KB6bQV4Tr6qgE1wbqubbb0J9ikl7IBpt9/bwEdXmecXIFNjDSbZOtrr3239kF/rbYw&#10;PMBjfPy55y1cmSPs9euMldt56VRS9Y82Axp2BNYG5RuqNmVYOF77EVwWymy6OnmWvPXN1G7CimzM&#10;gfiuLFkaq38hNJ7rePQsstlvzpsXYXODTAaPniT/6Ij8Jxt/3PTfR/+ky+S2cN0CqlUdY5dzOQn0&#10;btLADrPPY19nMvthjh9mxzg62IUxvsEaHqRB/tD1e/nOvHSQR9NKhqm37rywk59H/Rc8wsNyet50&#10;dsYGlAOu+ZNAcx12Qj9KmZC/d+G38zf4tdWUQ3jYUWkZnGPvyYkc7mZSD2+dLwifcJPBWYZoKqMB&#10;q7PwwqO85u6q38xRhafGDx75qiyhmf+L6zh73qb/KWz6ghY8FW/kcTffVdY3g2vK6JT/2eG8E934&#10;nk5MaWUD3RtZWOQTA9zLr3wsp2O8Gj30zfCMQT3IEdL4Dn7ZP3zJ66lvLb6ycECd52/yfuQNtn3A&#10;yLU2i3wz9sV/+IuOnPqSjUvmaXdkZKNywONMFI+dg0+9S7fgudiKA2cQl1f0TCTPopSRa0+8SRrR&#10;7GkimctyTPXikv6WMwPfXNJrjkt+ozVhIwu8cvTmUY4wv/PMjGG0XDaErKJzGZ/jRhY2doxuOaL8&#10;kUUT0ptLuQiSwipf3bUevUWGDSd/cBfZHX7e66IPtx34LFY5JgAoJ+VKhEUC4Mywd9fZHeibeEy2&#10;QxiAFcpT4xw0ltb5vvAVZukPP2iun2dxmvmBIQBGU1zGX6F9+62sFopwVVZm8x2RMkaGgR5jAl4F&#10;kajlO6krDXi7iiqdVwbsLI/HxxZwfpwMW57FW3nhdfgt2EWui2vjC934e+cnroYhuCcvoVdncKxG&#10;OPkn/uJ1Z3AUhhbOa5TRvOOd4RROhuJXpodB7HsUZ/wn35fGo8BmlG74jCjEYzgMTHOPskpBBfzd&#10;nLFfA8agBkY+aTT4BkJXVEaZV1byTnoYKHmkg9WB8WjT+sMx8JFLnhnju+FlDQjaeOTIwPO+7/PK&#10;pjDBvU7+9y9xDABvfPJh5DgGhj9XfH2a5/EXdi0jygTw5eEAv9w0FlRcPf4g+XU/jXcT5a+//oOb&#10;b337m03/4kMbniv9C5qf28Mk9VoGh5B8j8yTzs99+pM3v/s7f/fmi3/nizev5PhuEw4qLeXOytke&#10;cZBIYxcS7zBiK7vqefJgK9NNiDS6Vm7uYHW+d1VaIKJTV1kX9vq6qC7yqsc1uxM78dE40QFT2pfY&#10;88AP7PK1wd7XLa/73jjRUe4cdn7uCqbwMbyPrm64Ox3nznT5n2EK8AE/Z/4KcuJ300O/wAVtXeme&#10;4BYH+YNRBl0aLxqcFnLofH46O8AB/It/8V91EvgDWPob9X4rx/L8MN85oZdcFywdCfX8kftIAr94&#10;CVxtiO+MqCMNJr3+w9czGPV22HPU1Aw6ast8+ctfunkpncD70W3HgLERtQ/Ra50Uzrsyum5txt7X&#10;n929FPwj3pZ3d7touXJYOin7qZ+3HlTvhlhtI1xd1Vj4xDiSBVbdvgN55eFob9y2NfAVZ6mOrSl9&#10;vMB/3NfPzln+rRuS9u0Ise0RwNFWiEzagB4D1/ZIeMLX8+nw4n+vxjto95YoTVdooMOVnmdhobny&#10;2nAw/Op/8AZOvYW/yi78kaNOFHeOW4/jh/9B9gIzuIfG5sPgT7s2bbDGCXPuI/fRAzAcvWAPdfy2&#10;3cxf3bz03Dmw5KUtGYpZqXxkakMTHhkuP6Joy8TDf/13tXpxHbDapOvkdXIvmK/5C98M8MpXOh0d&#10;mz5xn9ExMam3LP1Pc5V9Aoa34Xn9wG/6Nv/OZSWBl3A7yMFK97kurlyCtgPsSTOYpXXGVTrkAieF&#10;iZPWwiT+e5XFxBVWWge+ROl745CJvCjNKe/rP+maNJZeAgb2oHPg3TDxyk/wr0w2jDzE9X6d/B09&#10;nzhHGjCS9NAf8K7F6z5+VqBfFzCgtXTy4fHqSneQBv7in+eVIxLyX5j+hrv3sx47RYf/OT76iwN9&#10;rDWdQYgv8q/LTfmQjnVBddAZvJsu4cVxAPY5sHRz6YMNJ4Vonyq86stwG1f4hT5/f5VlwRAf+imL&#10;zYvscj+nbWkd0Jd0wbHXGX7hlu6GgfXc8ps7Wg0jgLjjVhu1cdb/+h7YyND7xWbn2Tssved5dOEq&#10;d7R2kAnOj1y+FZo+saNn9wSs2sXIbt3KvHI9dExY/VfmJ/jVW/3nbeevnk1eJ648Z1vjNsz9kl+H&#10;jvC7XMnwyd0jf4+49N2gmXGExac+2fq4nn8Lf1YuSW24H7thgNZgtbGTZEDlcYUbWcoXfmTN2RHX&#10;OivPwnhvngpfGyXO+oNp/7byn/4WWDSDLP/KlNfkY/nLc/4SUrATaHEuj4u/aPyc3CVu8NMD7Ql1&#10;v0mP6kXs2cKgZVxk8UKzz4n+Prd0Bezz6im/Do57iNv42l474P5sPMUj09FRR9zOjt6Jg8/Dxh92&#10;3niUMmAg3lif+GB2YsxkiokW9YDvlO4Yls+QLU44xEMTX9XrTCHoP5LNkcUX2o0XKWmb7Dd8iyw/&#10;Fztp3CLI8KY9tHK7yOPw2wV9DQ/8Of38LLZ/43WT2W93UPgrX/7yzceTpr/8y7+8+W42v7yX/kQ/&#10;Veb417NehJenZNGy+TO8/yQqT+rfz5DwT4lq6Cd7K9uJRI+Wr5/E/09J5q8JRi/ZWO3N7rpN3uvr&#10;GT+6m3FSEw33tKXjp3zoa7DF22ZN4gJvo03Cj7FMex/okJTSK9e6majKSX7HN7aFtR8Q+IbBxw6a&#10;4Ei5WL1dHMbPn4mteDHlyG77++9lUUb88NE2XdKC/g9+8P2Odb7xg9fLl52FFkVgxeSlcWL0TFIa&#10;IzWmrN+Eb/bPN1xbtnMsu7t+s/v9LO6wU64T1JmAeWD3auJw7YPFL6WvsJvmp92fZbf9HWqw94XV&#10;/uXw22+VBsC4p9Ogn332neycfPuIH3rsR2BblhsrcVJnysd+1zy2DJ8mjOx2dn3nOzkBMk7OsEPS&#10;07xOuxY9/Sv5YKL4lYzDfTwTxPsZRXn9wovzjeCtH9ia+9GZwTn9Q6fkmeQ0wWwSmDPB7zvMxqeb&#10;74m3nzMAbxxWXu/EZPM28aZNgVeLbZ7JiYD5XJV8j2u6CTDxtt94z4R5+KcT1aPkrTkXecdGz47y&#10;sbl2uxrvIIzHJjPTKdwNVQ+jCzGknRimL+JZnCWvO8ZRDt7/I03gpFPbK6fy1+FV2pSvZ48TT6vb&#10;+I9TvuRbJ7iTPqeirk6iaV7Ih1zJkf5cFKixrz8WNdx7LnY8Mqitj8yeCx/kuDJ6mInqutzUxzYt&#10;0X38tS0XgWy5EyaPH6V/pW5S5z33OPhylDuY2ofJgtqHKyeyJXaDPkV2Wye9lXrlLXNp4ZN+mPx1&#10;7DO6Mzk+8zRwq0NjHSoH79oGyoJ8VW7JRAmQhztpXP6T92wTd45Pv9WX4pPt2pjCJG3q19qiyKW6&#10;dSQGzuJKnB0P8a7ePtMbHkM3cHDFwtS2yK7yTL7h4VHyNpxU7/Ap3uJ//DgLWQL/0IaBQ77lN554&#10;ilZd+B/9GP8iyM+2BwZneIE78dzxSyeXnrQmBObg9OsNW9MmElVRAy8u3PLoaXQbMT9ZZDDCXaAN&#10;2Dv/IoxQKzxU4hYeEeEufKcqOMJ7e+JnYAbfBmzm1jgetCjpuqXjHX1GReIpm8aTFfxw2AmqgpjG&#10;znUm/VOf/lTiHKsRDmOt8ExloQF5CFi6Sn8EWIUIfk4aLwMRh+LhCz/u68688hPn7BYWv3WJy5B6&#10;rzLnfpansBmgCHR5k7GDs4aWd+JUGRI+9Ce8coUvhbmTZimMK/+l753RqVE4pYV/gJu+rl44nvlT&#10;LI7yLc/ADbTUcERm8kGDVAVupZFVXSaJVF7yD594tnri2ReuA0hrzDVqVXYdXErBRKcVTdJTHiJX&#10;dzyQF3y3dzoN/DF4d6RNnMYr/cFFFoPz0LkRXwsV/8W/MpPnFwfPqfyQSovjEU/8LV/ia7y5J1pk&#10;e+jNYTik8Z0YWUe8vPbaazff/va3b775jW+UlIacyqARpSHpnxV1B7MXhn4eD6NXZ8xhobrh/u/9&#10;e79/89tf/WobHfJB44QY3u7H5ceob1zyqK5lwNcz1wH83BsWv9FhOSu5yd/IW5yWi9xb8ZJH5XnI&#10;EKI48KFwee7DvPaxSA+48RhDX9rxWNClDWYqtcG9OlA6B/9glvdNE791YLnbcfiBhxOqLYOLA/yZ&#10;nvfFJS63sPP29N+zjWp8xA6exPfIHnKj28rI4AK/MhFG9heeD3g717/w+S9kVerrFe8//af/tDj/&#10;H//N/72rOn/4o1nBNxj/5n81wOymV77oELvfRRexY/w+ch9J4BclAVZOG6GLQFLQ1K30U3vFZTJY&#10;B+Pb3/r2zf+W43as+rPi+eV8p+yLX/lyyllshLKb+9qGOf5r7A0/Os8pv8pu2w9bwOPPxmyNtjgK&#10;d9hcq3cPY9zO1MIsXrThqK1KHA3msd6JVts2NNkOkzgbn11pmy939JTJ2pfg4ITtwJ93MBvX+zpl&#10;eOwW+Q3M8iOOq06D2eK9ymzk1bDQ4Veen6xOugisaQ8CtJf+3oXhe3GeZbt0ne6xssfH4lFP8W97&#10;Fp/HQibxtj0Hftudi2/j731gRmZnOp61n7SROe0Hy12ssOXga2cy6eLoHr/8j8w8xE0n9IDX7gre&#10;4THtmMhO9OWF/7Pd7dSolWl14MhTvpVz7qUfmtK6baGhf+QX2CDfAQBh65bmvrsvD2e/+svfW25x&#10;uXdhUBCKv04aOTJcV/3el9NdPJydcW683hMobMNFXV5npx3+rmkDJ97Ckw/a4px5uI0TjvWbtBxl&#10;8uBt8aF/foZfrmxc4ehrE7iv/s0zvlYmI6+hNXGW7y1/wuB1d206lkawKUJP8LP6AebK1+Dhs3wu&#10;7qW5abrQOWS2cdy5xj/k7flRjqnjFt/iVx4WdwFOPwt78mr88/s+w3eG93x2m6e1p4etFm4ApoMw&#10;0sEjeJa3eR2dOePb56UHnn3hJuwUJ2GcwaoL3sPPO7d4+nK8P8l+OMt/bcehs2JufPHIEJ6hP+/6&#10;d06x0LZ/f+kU61fHyX9579ujn/nMr3VBZRc1RwRkdqln8x4NqGB2DIBOBOgJYV1kfZL5AmweoNk8&#10;b9thQq/xFvqWf14bBxehuxf7ztld1EG91Z3DpozyFuRv7c+kNWWlttLgtvGJaaN1N04SubKtLA75&#10;9Fme+a/fiCBqf5GfAeixizM+sPE78Hha3Dz4k2/HAOTS0/6xW2TzQ/zNy4WRJbfUJPDDy5mvc1w8&#10;7uIadQEeN/3VwyM9S2Pjzn1w7+/S8r58unO1D32qmC5y3DjC7+VaPTOQzEkP2nb+TR019hr8TsoI&#10;7/gBXiOn4sgzGBMmnHa2XWhO2eH/6qsGuD/egWtjWJvP+JF+fKMH9zsP3ml8415tF2VCaZ+7MCwZ&#10;bxxk5SWe8txvVUKYy5gXXCsXPHD8XLuATl0QKRTXyk7ZMt7ZsbbIgdMeNQlkXOpucL2e3VtvP5tB&#10;/PtvZSxjTlEbfRwZHmrQuH+1nyftz/9eHOj/9TD876V4G36oz4TvPoP5m+GqunGwJHfrqMbxQAd2&#10;45I6wqmUyqJ2K91/kOe7eX4vE6C+R3svixnk++wmjX7HVnH00uTWs49nvBReYzdZV9w2QIHyc1sP&#10;X8pJmZ3Azbe4HYcqvLvjEhE9ZYINXB1f3aSreh6+I2ucd+zUjDeDt7DZ5NIPXvt+cDzMzkI7W1/u&#10;RgKnc3L0dRdEKSfG4qQbLn1mfV0bTKS1u4NNnqKnTETfyccCWztkxXnQSV/8Gk9Ofyj4HTtNFvk5&#10;0pKx+O1Th4fWlRNcnuSL8Vfl9Mit+vvp5Pw7+VZq0sXBa9KMJjnCdz7zw95P2eb/6BH7xWbNeLd4&#10;pe8hTlnmjCOTgQkdY+qVc/LCQhU2yvtf/MVf5j55PXbjTuT5ao+97wa4TAY7vvte8o4+vPzyi7V7&#10;xuXJGQ0T1sYdukAm8tXe1z9jJ4s8vGjvaVeyeWyqz0E5sYnDh8uu4JjDsbkNoWcmd6V6ZEM+jjGP&#10;NCork4Xd6JV8Ikvh3QEbPfX8MP4WAvfb17Gj5PbMe+EhYRbaNE5ki89n067HG14e4insgZ8J5KN0&#10;xV/3ffs0YI1BcHgljxfCX9NDX/KexBcPP85O5ByDWZjyQyZ4Df/vvps05E/ZmH7zyKcRj5+tU89+&#10;4j+mr3Re2Qkuesi1filt7a1iHjmEr/IkDY+Mj4/MjCeJO/UMPRqepp6KrNDKlciRWdo1yWfvypDy&#10;o15UDh01/+qrH+/Oc7h8WjORWz+V38RpnmMyoqlfeJCGa/pnzCCp6YQqeitHcTcOvztZZODOzw5i&#10;5bouuDfOJdzitOSXNLUsRBbihb2mvfjgXBkFUbgNTLIzC4i5wue+uOuZn/KYdpgNgZw85sgUTboj&#10;j8/O+9iYyP0Yf2naQnBhl9697NrfsRd+cHL44G9xWhes2PFOnsFHJ9iuloeD8Kax9qppHT3MI2wH&#10;1JM3cVJ3TINKws6JX4YbPYAEYTAGwpFtEp0H/qNslGwycZlZfO6b4GVh33snmNNFxN2GH79V/C1c&#10;HWDMigjwBOMYDB+ntnrv3VSC4F6Jsn7605+o8WUUys9oZTMAv/zANiMj88eP56g8jbQ1qGCmEmHw&#10;pmCAW7c4pgE6CiuMv06COApLnfTNU+VWVYjfc5EfQ8XYyHwDbuib9MOfghh0w28Ugh/8DIqOIJmz&#10;tOzDWaaVTyjKekOy00BNPkTxPXNwlSeypNCHUjdMczP+m6f1C0+YabyEeX4r58Kb/B1cc0SyCpDc&#10;6Nav//qvNz1kgW80pPfxMfBiFS0au/W96U46Axr/FPzl68jHyvXgHx4NIg0AlQf8Gtdhpjjh1SCW&#10;jsos4e7cvE8avS/Mhrlz/KXDJY1W52hUDc/RmUgYzLXgjlzpBPh1yC4PwZrnycv70dl7qcSfy/XQ&#10;0QaPftTz9hleE8FcB4mT/sms4E/cNGEW9c/0ftHRYCUpaeNGan3scyRpTczN7//+7998/gtfaFrl&#10;4UtZkEHHxNORsgtfWqWd/Xg2EwT7LEGPssNh5HHNl8Y/8r0LFE75lsjBHd1IuDxhf9ahufyu3xPh&#10;obfhe1+43mVS3Ia5a2Dvex4ajgdu87P34339N87e+XNg+e19/I4ynTD+q/NLD9m9iuT4Odg4e73v&#10;ubzdprnvgZ7J3033DPqecxuvLrqsbML3jAaJ/E9+fuxjL7eDYKUmRzf/k//k/xT7+6mbf/bP/tmN&#10;CWDY8e9MVXrD9p1p5OWndkcOXOCH88vr+x6kjy3i2AINImlgsy6La94X66f0KPHbHG3cW5ydwM4h&#10;J++N+NH9V0gCs8Ni2ihWw76TulPdoj6ImrbsvZFO6je/9ReVyo8yWGXBzRe//NvpDD64eTH1Z22M&#10;cnqS2/rRda7vucea5aVe/Wnb7RaMOLvw5q3Q4/i52ADlyM5g7w9Tnv7/7P3Zsm5Jch927jxDZp6s&#10;ypoHTEQBJZAiBTQAAlJLZpC1zCi29AbdfUXjBU1mMr0DX4JPoKGtdSGxdSGQbUYTTQ1KgkCKbEkk&#10;hCYhoEBUFVBAzVk55zmZ+v/+vvz71t51MquKGAwoZuy9vrVWhIe7h4eHxxwL7r3yALgFnh3blcLs&#10;sB0cnDbO2jh3OHW87h14dX7U7cLgRWf532d3btpX07bQZly8C7/2f2tL8YZW4uRPA/3CezFe0+q1&#10;bayDj8Xprv6pjNJWS+XfwTnwcHL3YutMeGvL1R1xJk1osPnBkzoTPu0H+b4dt6XFTnGb3uvzyJL/&#10;UBQy+cCPXj3MN5XePgaMVi7CyGTap7OQqjHDC5pnOvU/srN5pF2aegCcujfJLp1dBDfww5dOq/SA&#10;VU9oD+WxDo7mQdqEO1jCr3wf+D0vLxOmLXq0kY/8GGxX3V6ZXQgF4OKX58WXh43a+mBfSj/5Iu8u&#10;/ERWF3fwvwKv5HVw8eov97czGC8uGHdyPzulFE86c8LkhffRC2F4pvuD7xwGprRCB+7hcdJ19gcn&#10;vrirf8I5fnfvG3aWi/zCevGGVvsb7f9dZQeXASkwTUcQq/+1V4dK2u+ToFP6VohlY2Q1jxfelr/b&#10;vF7jrT+4ysCD9B1pc195lpG8l+vAbFpHdiPHYXHw1/9ou3umw+uW7t5l8j677wV+/EdWaC6cMLoS&#10;aI/lE50pI0efK2VH22QWX1z58gTPpsG9yYbo8N/wCZv0CebOPOzz7uiHB7eLu3hEiufKh1/j7T3B&#10;2vSRdtMkXef4YKVt9bboQqj9gGPA881jgETYv6xOGdV+ftFuxPQvb955I33BGQAnK27luvm6siLb&#10;b3ORe21A7Eh3lRzv4jZfc5fffmqjDwSjk1d9W9y3400esw/ck2MsBb7h7drnPdD+qb9JVwtCUyL9&#10;0xeSN7PTZ2QBLupeObCD5FsX+U+YfBmv/bWbKqWo/uJyOzYgrJMWkyUTePqVlx0YLd1r2QOy7YjN&#10;p1O093yEs3jDKH7UuesnOeoBtr5lOHZ++1Zg3suNbgyP+wzeYgcSWD/trR2f4scGll7sxY6PiTeb&#10;GvKZobSXweWn9+W9Y0zkMxky9VOe264MTu0XsPqDjslUTowf2nH31XzSiN3Cm+NUHYuqraetZmJl&#10;J4+l3QQPviKR4SO8Kc++fXr/gfYPblOkI88O4GYwe2R4hRe+dYCwTXdlEulMW2rygSzWKZ/f+MY3&#10;yzce3sx3Uo0ZvZQFz+J+MMd0vpFxMeXa+Bg8YSLRb9dHi+9f5L7pe7e4sua9XMXzXjDvrVbvhfq7&#10;Clu9xec5LVf/92LuuyLxXQMtpUnyvD2XeuGFF168ee7Rcz2i3HG3sTId/O8GmkxwyuO3opvcfUfS&#10;R4feouMZO7YhQ5nybVI68fhexjFNEJk0CczDBx9oPOW88VOm6WL1MbpmJ6YxdJOGD3rcfcHiF33L&#10;RAQ7R79S+truC5ECjP0h02kD7HeAwb3y+ss3v/9l5eyr3Tji5LhPfvJT2Sjkk4tvdJEzXpUjk09j&#10;D7No7FnXfLJFG3ny6MNtK13G2UPdomnfLLX70QS0b9xqT9H/mUTRvjIp/DjHv3+k5VfZ5keOEwbW&#10;Lv/Ei6waP/AmzZUh6cPjTvDURkV2kUL6RGGCfAOz/ZsEfJujb9u/w8vjHDcrDpttQhhOJ0F6P5d7&#10;p3bYMcwW9fjm0IKLLaMTSBmjxt/Xvv6V2jYL7tauyjN9eLRf9K3hnNwozd0BK27SYef3o0cZv40O&#10;vaO+yyRwRtYvDm5XpqJKz3daa1vDP73oc5hCh/5xeBwblIf41cY2X465IzIN7ecypvHgIZt7P/qQ&#10;CemMdXf3aPS1SLKb1W73+8Hx6LkXwmMmxTMBnMDqKFsdou2X66erVh1RbvJXP7b6nfcA5BTSD7Yu&#10;kH7yv3ln5E5GJiF9h1m90KO0w1/zIXTh7YR+aHLyyFzGpumdN7MpMbJ7LhN4dJ4/eXH01tXFl8Ej&#10;nYKUQe2xWdyg/GaDXHY9q+PphXzx/eZd1EEWM8GLfnCgITfAmQBPOB1pWyR06ZiyKh6Hn63fvUuD&#10;OGTh02Pf+tbLNz7v9+EPZ2d5dv32cwUJtyNYXAtT6H/bkEkH3PR208lGoN0xo/D24L6JS/3lHI0c&#10;/XW9aYdq0jZ13IwLkZWy/46hj/ITGim78HY+oOlLSgNnfgGMP3LULti5OnbrbeGJN/XqJL2yx2+u&#10;tzN5H1/JLx/uu8DjQeiYvaNnd9vCYz/Tvk45kzcc+VVvAj87gtdOTNiM+Vzr3vKRPEnE0LzW68XV&#10;MpcFZDlKYPmdvDIGkDYG/U8c6SYXfnPtc3iJ/t5/e8YHK6HIad3m0YM9FmUEdCgqJTrcAlYACB1h&#10;mHIl9b0T5jCKyJWQjKsSEE4Sum7xUnaOAlMUSs6hR/F7nGyeFTwJhs8RGP3OR+h/KQ2ennsfg+Wj&#10;1FWQ0EFL2jTWltbi3E798uO+A55oS8tu7e976IgLjwu8d+ldfsHVUN+7mslWsOnQjVwog0GxwYMe&#10;46iiqlSD17n1cCRCK+fSKs0prE1HwopPBZ9naSGbWfEzchNObvIUD3hlKJrOwK4/Pw4fCo5TT2p8&#10;EkcBfJC0yBOaVdqBZbQep1GgQiQnRs93mK00JG+0+VmZZNevyoVfeQ483fAXjw5G0xT8pP2dhslV&#10;78BxViOh7ZiGkRPfCYt3jTPclVXw1OWdI5fJp5Hf4R1Ysn+236+1QhM/ZAOHCz5yFZc/5+4CO42B&#10;GeCkvUvbnbOC63GMt/hkS5by1bsKjbOi5lFW9D1RMT1MZRtZ/86XfuPm2RxV/ihh//v/nucM3tJD&#10;9Ir7wK+xv7SK7A/pZ6R2RSatpRN52H3G2CuD9Pidt9+8+Xf/8r9386M/9pmbD6XcucQHY1XeB6wO&#10;LJ+bB9OhzHndukqBS3lIeCvrK8k+Ca/eUb3I/GHi2LlEfsrP4zR48DWr1sZ+DIqz/ozPGufVQb7i&#10;0gFO+d2w872B+Vm92PeV+94Z4o13hll9WVuzYXfvdFT8lrvTpP7wOOmhO2ASDhUNAABAAElEQVTW&#10;r/fIhTrw58pn5HZ28k/Z5Mpv0704j7JyilA+ovfuxZs7u+CUBWVvaalgNQj56VjeZ9uD+1EaBPLT&#10;dzt+Mt+E/ut//a/f/I2/8TdufuNzn4seawyM3Fd/5SelsaJUdtSmhKa0cFvpe76tm9e34QLE0518&#10;9t2cF17Q0WGbUqY0kiMGsv9O+fN0rOsbPqTJX/Mjespu5EJLOjoAnrfK/8r2Inj//i+xBOhN2wPq&#10;/DiN4TYS8/xGOh2c8mRF9G/99m+3s/oP/+H/nFW9n7j5uZ//t9Iw//jNO4+zMjurqS2Cei5tnfux&#10;va+k4W6AS/1L/9ioFL621bpysPo5NoM9b7kML2pknRr6+1bK5r3chbHF6rDqePipfUhYQIufWgtD&#10;6+2tq/glLj5qrxS4uLUtyr5ndUU7KRoAcW+nTcIOCBcPXe9WkiJIPvw44Vaol27gt87eMOG1KawH&#10;Zhtn2m7KvvC1NcLhucsfGH74Ybc4z+JZWfxOOp54MuHK74Iv8tQWZWv6vZY838/koNXo7Zgc6bv/&#10;UBvNitrpSJWAn4Pm4/J58e0DnrbdSX46pzqp+HyoA3vIR4rVHSOzaT9vmHracWM6+uLdcminnm26&#10;1eF0oyLU3p36io6wz2SBFx0hjj7XvieOxXjX+nUoTH05A786Zytb982P7UQlmWnnz64DsZsH6Obi&#10;yHroT9+BnzYpRx/xKnzzsGk++hudAI+cdmEimNuXLNAxnfhkcHGHuCIllEqj34wOjuWpA03J1+JM&#10;R2zj433b2PA/zGAGt3LyPDKZNG7Hf3V+dbxtsMSn32hwYIlGmuHAy4YJ57d3/t5b9sDlatjKL7Kj&#10;m+S5sI+T3wN0xSN+aZBfdM1gGbwG6LwbTBDu2rIhfHic/DKgsWHSo7jWZiWOPGw+Hnq1aYCP7cp4&#10;SOPyp3tdCBom1fPClQuu9BMnD30Pgy3v6LJvlVVC1gYsz+SO19W5xdV6Pv7VgAPnxikvkVVtViJ4&#10;36t8oEnm+euEX+mGRnQTLRf+1okjPs6XrjD+ZHV29YvH0rvLN9iF8Wy3EJnwczVfQl98zysXsFzh&#10;8I52iLNxjZP8XvuIpepp8gNccSSOiRb5S6YGfe0sCsC09RMHnoGfdtm+J+j71rF12ug//VM/3UFd&#10;4wHkOOXuasPkO6eckicnjzjvlXFkOblytQHkSY517kd+rM5bPI9WNDR1feilPHN0UVvBGIH6Sxnk&#10;mtexM74ZqXypP77x9a9Xjz/x8U/cPEjfnwM/uoejP8luC9DT+By/2mDtp0o3bY5MyLyYHWtbtmxK&#10;mPrm0HVwkXPdkUdTnsZLNuypFwZ5xX0QQ3bv2N1LxiYa9sjNiTVlSjuBm/KX+6ELC+O+erEw/Iad&#10;sSOT33zHyX3uHM+z9MFxviYGPWCrpi6mddv+EY7/th/Yh+jObT4OuRyI6BZaS5t3Ja1NdUqbcHQ6&#10;uEtbQ0O5Wb080PVWeid9DfLo8y70G8hNU9sjMiT0dnKpkzFJuzLXCSkLiIODEJvW6ELLW/iDxyTP&#10;+Cuv4Vt9cvBvgpgcXbWPZzyBUe7UmatLndgIjqah8aZ+3/ZBdzqmXdENE+ScNhy+nYAIj/FO5fal&#10;lxyN+/qNxaNdrBcOjbH6rqW0HDl+S+5nGQa8bf9CbhG5BfAuL4l3zmHJveXOgRvwbUAbkPvd+Kcg&#10;j6PXdzxPr3dRg69sTzBPe7zCvDcD2tZPc6vPS3/5XLyXcAlEIgDaTJxjRuWpY3RN0lXHs1PtcSaV&#10;Xnk5iw4ybmii5fXXM5lL19imjJ2aCH7yLXV2tDF8oWWSRvxOKKadhe6TbnaaI3KNRwqnr/TzrfZn&#10;pu/SMeQjvyqF41lajFUb29Q+1gbAhzJJ95R9k8XP33/u5suZ6P1IPg/mm6Ffz6aW3/78b2eRwtd6&#10;1PCnPv2pm49/7GPll6666Js2pX6NSUtuZdWX/BgTfSuLn7Ul7NjfPgd7FOCb58Pgi9l8QgZdTJly&#10;ZDHHtp3axguv8H7r5W+1fOyGJRO+8Gi7acObBLPz2ZzDllH1gTLVvlzGkT9gbCk0X8lx1G8EljzJ&#10;Xv8IP9zqCRmtEwKPAtN+uHJPnRKnu3DTV7RpAhxc+K0scuysPj8a7b+kievZJOcDfY08zwR5Iqqr&#10;n7FzWB96ZAAHe/JMFgjbaGQn93zTnq757vBzHbdXt/sWsXzWnqaT1ZXWhXiKDX4tn/mLDbcwwTdL&#10;ffoRfvWSzW0c3cAnu/oku2L1I9hLfL7xRhYppM3glFD2Cd/kbPzcX6xW01T5RDjqGbgIjWS098Wz&#10;gM6ihyfyT/oST1vGAkdjKMYxOHT9Ssf97L5UL3SBQPMzY8v30t5JWp8PvueyW9ongPATaTGI4Vn2&#10;RHdSP9Nz/MgjaXvjjcnb1t+Bmf5P4iZP5APX/Mtd/WGC8X5kOvXotH3ly7jILmsB4dq+9eizumzq&#10;ZXCdNzvqoSNi5dI6/siH0Q3pPsZYwsvoiNMFnm85atlJ4qTj5Wzq+2Y+m2fxgV2/H8jCxP0kAtvy&#10;wguPak+UUempPMLDOotG6AbebQJTVzmhwPyS8QcypIuPMy4rb4KiV9tByUsyuB/7xiYpY81repy/&#10;tyNranUvuku+zz+f98Cqx73LE7SHr9HRoYHPkef28fDrZBB8kod+6HMpC53UDS3zOPIu2pN+XnjJ&#10;Lly6EC5qox+mzcY+GzPrDn+4Ylvpxjp9nnV42jGTtS+1oXBGD/HBBku3MkW3zHM2/2hueKQDdHcd&#10;fGM74ieB4a3jANruedf/Vv52XhQPTW8g4XtggIUnx4NiQlgDkec2dI7V6PdOitcIR5x9PuNZP7iG&#10;cUZpaAwchcw3BqJMDLgBzHZyAkRJCMaSE4lZ48nwOwLxpZdeSmEbvj+WCkQmTIX57Y3NFoSkixuj&#10;eM0cfhqgIdB0eiccCiSjXQxfHcElc/CDf3JRGMZoHTglcN1BE467Tny4hDFI5Y5f6Ea1g5OCj/8O&#10;0DUdVC8wK2cwPXoBrYNeOwT4ED8XjpYriu97pzKiBTQ8gFEYt9AwBC1ogUFLGBgOXXwM78PHl77w&#10;hYaRBaV97jmVRlZNphLR6JBXm/8jL4bi0LM82cFdvKjiLU4BQJKMqwfxEyY1y8vi7Mog8YbFwq2M&#10;xHkhE9Bc8zT6q+DJw3F0bQrT4uMvPtqcNHHCp/LD2+SaO1iuaTj4bzh5pCEHD70je+k3mQaWnHUc&#10;3swO2DfTyPCh9edS2epM/8rf//s5zuN32/le3S+Ry8+R2L5vWi6Bf0gPg1daGHoV4YPkSxiPht7c&#10;/PRf+Kmbn/mZn+mqIBMPMmyMb2SaqHJLphDJ9ZLH0ZvgoWMjlyu7aNWdklf4wuJnAirfhd2Mv6K5&#10;84QHtHhP/Hkuy1MGg2tpu29eujfWhZY4Bw8Nub4frxf4hVsc5/DzM7i7sGe/hV0Y79dncQeiPJP6&#10;hb/R0a2kF8/ys3p7rkzACF8cUs9+33bDLzIuNhsOcR6mLHnuoHBk7Xsif+2v/bWbv/23//bN//DL&#10;/+PNa+lcxPIc6Ng+TqMjfqk0R9rwjn4I+4O66hiblfLGVrNJ3MrhD4w/dZedh8/Ulo7N0BDpX8r+&#10;M6H7vntfAt9ZAtH1LQAnYOXUBB/d/cLv/E7bBf/4n/zqza/+6q/d/NzP/nRWU+cIqUSdeiUTxzmq&#10;S1k08KThZ0L24gK39ZHCu50ixlHjvGVC+U+Ey0W3867er28GmTimsf6HvUCz7ZG841mZhm9tg0Z4&#10;GW3kqWPXBqk30nNsW2M61gbrgj8EOuCnzjjR8Sxu74ftgZafBq/6vW0N6Wdb4vDn4jZ+eT7q+Qac&#10;fhYW/8un2R5x/ekokcB+Ewa/rm1bgONmIjCduMC2/XXioQMXOQLsAG1b4whup2m+TV80/VmevOzz&#10;yHnaIPKWPxxDX17mpf+b/uFr4KauOz+3fXe0cdHRFuPgXLh5hzmeccN/pFIZuOdBUG7bXl55wOGZ&#10;TF30muPP8evzsDm4GjJpWjy87j573wvXcl7+axMv7zPwEV1Nvq5unvlevoo/CVh+ZzCHb3hNgaus&#10;k8htP/Jf2vJ8n6e8TcePv/zaNG7Y0oDjrqPHlcfdgLxP3TaCOsN4Pr+Lip91l7BD5uSDF44m0YHF&#10;0ffE7XshEg7mhM+z3JOuizt4gHVxXcIO+CAp3coy8MXjnk7+maeJV6oHXc/KU27BoRxtv2Rly9+1&#10;OOE48yEqx+9I0ZEueim9GyZdh05f4PsAoDavJaF44s8lLrrSsfwMnSM4sP7OzntiXHicFJ4hjucz&#10;nXid8T4Ful5nmH3eOz5XTuxTr+QjeQrrRHywyOE9Bm3SC/UMGOEbGjin3xrYQ5+Ub/6u4pS33lVa&#10;h7uEo99MPenRAn2f3pXvhxko73f7MtZA/rXpThKIjeq4SOs/tnjku3aLSC75U9lNP9PAeMtD8hBs&#10;dTHh5Mx5ZxfpZge7MilUPWhowo+8Vy67eOlkHxZH84wOJ9/VEeyga/vrB6rvg9shs6ZknsnsWi+O&#10;3RRcuUZ2lZECfDj+JnTdXcL7bV/Ci5vwsZ+FCY7LkYhHnNwKlx8FrfGO2yVf4V38MgYoXTo74WdX&#10;Xg8Pz+d33mebfjeucOMj4tSG04c4zyYDrrzU+6k/YMGdcZePQDf+EWswX1EoJ9w53jX0+qRuWDnx&#10;3Wc2jOtirJQ17QK8cOjvpIEJYNkUDics8ab+nzR/LRtQNk7lkLIwddeEW6CIKNwd2I49VK59q1Gf&#10;1Jim/q648urJk5nYqQzi14leac1l3E3ZHrgZs3tkd3ImUTg8kodTy4zboWv8EufoaLpf5SWvA1L5&#10;T14dSSyuxXfX7xBbYcQPS7ddZXXb69YbZs6Z2Xw8e9yC/i5evlNcBMeR6W3n/Rp+O2zf7sZZ/72f&#10;w6+4ltaV5MDd9p8FEqt3BCNcndkNKplUUz/0yOWMW7DlHRs1Rqxdnn/6aaLg4QN5mLGN55Ln2Uwy&#10;eLIT+FgwglvtRfndMXmqHlpdEJo8cMxq6508i2vnvL6YsfWJe01bM7DJmTa8sq6xrY3cCdTgyLKO&#10;4vjUpz7d7/x+7nO/2Z3pstvpcBbQGPuf+mXKR8d9wqM+H7oWkMJZfT82jCwvTXMmgUzgrp97090y&#10;SJZz+lvlJt3GclMu7OhTb3qfjQFFQRx1yoqFT9L/jXyb+PVMtjph1GkDypVFGBafmHDXe+lkfN7f&#10;TN+z/b3IUhlvvZh0XNrpEh8+wtkQyi877zXSallSPoHNT+YnjgVVIvDf8iud+F1ME8/Y9hWGH7g5&#10;3nwgQz5unsNigG28iP0IH6+9ZsJoxuUq/9gO8yzSZ0y/E8KZqMUTWwaP8UXvJgjJ02YQ7QCT9w+P&#10;hSl02Dfkjb2Ta+kl9ptv3s9i9o/XNlbnwrxudT9pYNI07nXjGaG1E3z8pu/t6Sbj+x/sXT11X749&#10;k13fh86rI9hx8ia7zt/kQTtKG4cOtRwl7CpH+G0yzIIan2eIPrLTXPUyE+TPGkMk/AjP/EbbZez6&#10;CLd1pjjidmJcQT0+vfT2MTlohNOJaO27HPdzv5LOtO6K7LauMw2ZHG2e4Ue62i8Ne3jAkz98bL/R&#10;KQA2T3nXtm5ZCm+FzykVZCUvhTmS/VtJz6uv2kDwpHnqm9zyVruOvORTaedOvyz4WLdh53c7WM29&#10;qLeaCYm3cvIOB3sEP9vEaZuaFyJDcyIWyylPnLh2yyrT0vvgmZmfUy4fpx5s+vLM4cfmCbphkX2y&#10;uRf/8hDadtJvG6d+CVMG4LEIw3xWv7l8t5478DthoOk63mNlBr6DRb5jPqdPJrhpHX1S1o+6Wr0c&#10;Ptbhwem47+So9Gcej546ba82rPoa/MFdnhNNmZIHrqZLvRBH3u0HBPpe0k/fOenCw9KsdfcyHQIG&#10;I0IOwc5AB1lYqVKJjDmKVOMmIwJ8nuAVzo9bAt6LHxOnhC7c3s8ZvMoLj2NwXsuWcwbYhJkZ8SDq&#10;2ey+hffRrC6Co5kX+KYjCeT47wTmFoDlQdjSBrv+nrkNF48boeWedAibBuMUenF7Adw0HvfiPWi1&#10;eOa5Clm9uU6uinrmxzt38Us8uPbdndooFgqO9/odvOw7HGeH9vBLiQzQ4mcKTHkN8OKhQFZGtTLI&#10;SidKqFJ8/bU3mh9vHLtZVeKMhElfDRdwcKs8xthP/rTQBv8O+skzq0WGnykEpa3AH+nFu/AqPG08&#10;ZLCydMQJWhM+OioOv+0Ez7tG8Xwrgo6QGR2v4YmGc3QdnpUd/sAsTe+bhkY4fsRx3YabymX9Ezj5&#10;VdlMA/2Nx69lx68jdEfOFjP85m/8xs3/7x/+w6w8m4bNmc4f9TMpTC7ML3r4tyq1w90qkRi8Z2OA&#10;f+7nf/7mz/7En235s0qMY1yubmS56Scb11Z4eey7io5Ldh/3a7mUD9f4E+6X/9x7e8+fpQvIM1cd&#10;O56d1d9GcdLYShHcie7alcbzE7f05+32u7DztTDvdl9ezjj3ee/nuOvnTgwpWdXbTac7ni/haSRz&#10;/C+Vz5H2eF7Sclc2S4f9A178tCP/wvijo3zTbLJTru0oMRml3Di+6CMf+2gbMHYm/vIv//LNSy+/&#10;Wn6sODSx1Ymh4NxGTnlF5D3dVVPfE+wIZMfw/NxzU37JjR0b3XpvDGDf3SUP1A/EEiG1g5UInTTP&#10;nV8gGp0M33fvS+B7lQAd0sh7lIboV776lZsX0+H53371V2/+wT/4Bzf/xr/xr7dx7ZigB6l/rSLU&#10;RmqZCqGX0zm2w+yt2Ni1Y3Se1YhyHqVs7rR0dJgeX+3CxmtY+Fi74L4qPfZgGp7woqGTtrZenVmY&#10;lgbxhgZZtKEdvuEXZwe8FqdPbiw/c1zi8InGtlvAct7RnLDYI22AIy2NG7iFbXoSVrf3ebv1u3Xa&#10;lZ/BGSphJJKMvQvS4j3j9EwW7u3Q5L52WafTKRZWH3endXDoPBtYZju2rTkD8cOOJMK1/C+T+NOZ&#10;4N+/2KMzzOYfeLZKWHkLvnZ+4w9m2mxpl4SGhLHv0tbJeXGPNOZxXN7FI+viC3V3f2fH79zhwGPh&#10;+CfutK8mxuCZNsfi4Ldp2HgLd+Zp/TYe3CbQ+XfRI/7Db+v4w3/qhdSfx7t705M0uHOX/Di3Me2i&#10;iavckl+Nd3SqtmPH7+z4y6viTxh5u5p/eT/nmXibT2i49l3Y4ua3fHo+X4vjrL/8vs2d4gmDY+Xt&#10;Lv7i3bjeueVjn70v7PK8sHvfOMI9y/9zfM/CXCufApx+Eq1xDRQ9zGBh2/ripVzdz1GFd2mJunzR&#10;v3236OXs8HPuS2yczbONxx9/63YAf9/d4eq1E54nuht+636UG3EuTt5cXv5oHjYfpFEbbPUpArvI&#10;DE/N8kNgfQ475KB/PTyPTAJZWDDC1UWbouIpLpOeY+8cubhydk/pbx4k9h9Ngv+EYVW+Ppzv/Pls&#10;lfSrE2YsZgbrz/pwltNKh00rTORKzrUn8jIXny3/d5Mtjuw0uGtAnOOnreHOy5GJ900gHRnIb8dp&#10;wLTcxe514LeD9g97ZK5+gDjK47ldf5eHP43v6oNOzhgQdYzkITtpUWUYrBzZ3E4dPxfBEKdn+bnH&#10;qorbstfwA/aAW0zN/6MOX10ozgXInX/zvqSu5Zn/2e37xi8+Ze6A2/CLPThHPj2z0XetlHdyktJz&#10;/MW5d2h2LOgqG9I5HHnFnfHDuTzv/YB++o08oUm6JK3pPKVRO4zbdqPn5c9dm2zp0HeubaMDhzGu&#10;sxOHTS3Pef5mjmPeCS11nfJ2ri+03U10WTTNrbyMS4HXpt30Dz+zqYDcq0ji5KhpfNpttLAd18jb&#10;hzOAbwyPnN2f6PeeZJiU521sSNN3yLzM5Cc5uI+X+8qnHqnfLu70ePE7PxwqeI6/sj2D/WE+L60j&#10;uw7U17Kw4X84NAfvXZz7fr3fpibP2p44mJRXC2tHZsdUowttryPhih1IKyn6MeVBtsGz+T9A09Y2&#10;STH4Ui4DcTmtJhMKT4y/xvhsPYGP0dFJy+rj2vEdI9sUOH3TMayvZpJUXhoL7q7jIw2f/8LnO/Fr&#10;PNNkoTFOu3a1C0y0mizc8jA8JlXhq/odeaCvT2inZycx4ofHlrHUOe9koqhu2A2upFz5y4Nry5E0&#10;dawqPG6aWk/1COPARp5o8mtfLLjfevhW6zOT7CaBTV7OEdDqyZSjyNU4EpqvZqLLfMQrL2dXo34c&#10;3oxthp6TTkwESQfHOthdaFI0FqZyA7f9Ps/rOonj9eTXicLUrcYp+U8ZOuzcRsxdMH5nrM5MwTjw&#10;ZEMeb2fhtZMn7Eb1OQcnCtCp+5mcvf9qbEZ2ZZM12bBH0tUFUJETHVN/PYgOGGewk9duTEc420Fr&#10;8YkJuO3XynMywr9PXHUiNTg47cCOGYQfi3LqwmN3m7KFuTgL4nZRnPeXvvXNFIXoSWS0etz0pXGj&#10;///so4lXOTFlgaPLYFwWPnTcLrz51nz1JjwlqG0hGwvf6ZHpMgH9jGtkcpQT3wLwHQs1Uc09k4nV&#10;4qk8WVdt60nn6t47PtGTtgIZbhl+5vAjn+1HPkz5Pzt4z47+ldf8CMOLfKoNSXqSyvIJRpgZI3CV&#10;UeGVN3WcSe/XuutXWXPcs8lfu3/ZFHHoe259fuud6L22YjAO3WuZwx+d4doePXhTLlvGIKl7JmVq&#10;Tvi6lz71xXfDc4fbVRc82z59cs9KgeCPfZAWcp25v8g78HZxo2Vxgknwx5lQxcuU8eE1ES9zmXBw&#10;dKg2J+W7p+DcC3/JwYa1b3LUh7yiBhZwCL/FJzzBJw/ZjD4v/tw3PRun/EeSTlVgO6bdzO5NWzwR&#10;OtHXk2byXFRhV3o6vqcc55l85T39qW2KP1zNi6BAj5xbpR8ifWDlqQR3JVyQWFFQhggifwrbuhqC&#10;ELCduEaAwQwBThjC50Tx3wGk4jwGSQqfeGBfywoPGUYJJ3OmQDhyoTPbKXDOIzewKeUy1qo6DRtH&#10;HDJi8HAEMpMcI2TehIg3RxZx+OAqjPCrEhKucKiIOIZKXPwonAub2IUFE2i3i4OXIZk7/BNEPuKX&#10;R3gD4/nCB/U56FeGR5jwKmImCeHasMW18euf+Os23PvwMvxPquOXfGUULkbnlA55AB9HlgyyCh78&#10;rojqefjJG0dUqtA+/alPRhesAMqRyrmjSebgGCeV/W03gmmBjSzQ27Rumsp3+Tp4J9sgWZ59o63p&#10;DMw23MU5y3Xz4uXoDn8OX9Ik954Lrya25TUBl2by2h1vi68R87PhvvEGX2HCFTk1LPHOrnhSfkxw&#10;H6rQYGAa9U3/KcQKqy9/+cs3//gf/683X/ziF4tXBXpewXfG/8f5vKt8GBnHevyFP/8Xbj772c+2&#10;crDTbDoqk/7R09Ef+iGd6yqTyvYqEeGbP6N7g2fzUp6f3cIeWXoOes9ntNd5Xjx9PsL4uc48L6cL&#10;v3e47j7v+97vwiz9u3fwZ/6+Y7xT4rf8OP5pHdu0jZLRzwlBB/wlfXm/S/vMx4SN7u8gfnG0QhzJ&#10;eMcOnG3QBv90YJyucL924sd//Mdv/v1//99L4/+jN7/09/5evmf6e538xVXLH35jn5ULudR7s8vP&#10;5gDos3s3/zPMPEuTss/pEKwqXOQwYN/zLw40iCHUEMG3BFQesW3wj05D3QSVxvXplnfD3v95XwJ3&#10;JaA8a1txOi+vZTHc//K//M99V+e+lWOnHjzI5GzKXhuAFDDuze4cTv0WE1wc9Z86rgD5cYwNfVRG&#10;9towZbvKfCds/WsL1J9xdH0vjfStl5W7rYvvPZm2UNsW6sDUJ1s+0IZPney+gwLad2sDwKwb2tOZ&#10;aZs19DnxueFlcLZtFz4NSi49MPDhZd05/UurR8qe4m78gVX+pX/kvXF6P3jFZ9/Dnw67+O+kDn0m&#10;6Vr4pT/pTtrTWQxoZb/8XcKGVMJHFtrt8MhfuMGt6/NkT/3vhoE/58HSaN0RHrV/33gyJ+1UvGn7&#10;XFxoojs0sarezF1Ht/9HWg85XOLl4czH3fr9LJM+J768bJyDJpSSKRyPXi44kyaMCBPPYI6wyv2I&#10;z7/6qf0p/omnyjFt9l3tTLfEV/7ie4Fd/OAiidLbTjugzQtw5S384tUzP+GH2hSnnw0r/OFbPEfZ&#10;V1DFPbviicf67/1puM54G554O7B3xnl+rnzjAX7jo7F0yJLbd8/gJv3NCl6X8DMc//IRfPC4hN+l&#10;Be7sFkfvx7gW24em8sjfQM2uil588tZzforObyheUIu3fARJ4eBsGvElz+Im+lUei+BA26gDt3RW&#10;HvOOTq/QLu4Ae+c27HhZYn39tp/E+U75By2cV95GvkvvVv4Glo3kpj88E7zeF94zkVWOd/qy5T12&#10;yb19NXlqJ+DRr1LmHuRzLuIa0DO49vjY8aYdtfmPBH6nPz5y4ff96hxX+aFMAtO1DnInoZFik0tO&#10;7bM3D0d/Vk7kbAKeq+zzztHTaVc34MgPmn6EH3VFhRyQrR87wHec9lYcsVdoqSPkZ8tRcLvPkbrs&#10;6FVXtD0M+NIp9WZ169jxgq8/ze4QbesTffUe7Rc5VCaU9XAR1zUvRNqwRQDueJZnDwww589ilkiy&#10;cWHTh+J2vKYvp59Q7tvjDJhz+ICPc+tzHugUt/D4AVu/3LZ9UQ8/Ip9wLeziHpChs8/bN/S+7q5c&#10;Fs/lfvA/7Sf1BNsfhob5RXPl++Jz++HM1+2Q463pfWpIZaS9WB1HPzouLevwOv3Fq1w3bO9rP7Fd&#10;3gWcaBoDwaO+oYHom2eOHUHx86fMaIP0fuTVTrLww5s87DiiNojnXOjKU5O6XCcinvON1BwbnEFv&#10;/YLnH72SiZbZxfdqjvV8NacnKpf93Ejan2yHcTz9djy6OqBOBJXDtX2coDo8r6vsr6/j3bTjjJ7d&#10;0S+w8YTrogfbtlmkd+7y5L0cGu/tbgMs3feOcw39TvArFzHOsOfnxXbllWymXJqoryaEzXOc0Zlp&#10;97Ztk3bNjEuPbGfRTsYxM8FFH+AzGUdP8DRjKLObdujfaYPQ9eyqtZt18np28zsO+NksouPo3t1j&#10;6Nu8D+szBpu2UezWTtiZ/KVv5gy+8o0v33zzpW/efOHzn+84/Sfyjd+PfvQjmVCdzSIdF02aOz9w&#10;6ldISzi5iZZmnuHtjvurf+glV72PIDvukvc5ITNJ8JeEVyfjr8/JaWMMzpFv5ytCQrtJWRDWdEYO&#10;4np3yQvlr9LOuwUaeJAHbFb7p8G/fsa67Qa143HsId2fjT02TCl705fFm/H0+bwCzrv72lhpeC7/&#10;Cccf2eh/yMvdOSpNCUq7NelTjnjE8Rv9olvXvJ75kdE1/iufsXny2CRmIqfucYR09chn+iqHfAP3&#10;wQsX2SII3xzLmyjB9/jl9I8ckxu9W/1Vd7FDJrPMFbGxNoU4XvdRvmVt17WTOX1f/eFDn+gc/uTt&#10;/Xs5TTKn5t5r3Hs9ghtdOuAbvXYE93u88UPHYgN0W1tq+yfPuHj1RzzP5FPbloe7cqj9Da7me9K9&#10;eeBunqtDh8n70cOU1zwLI8MXP/hi+4b0QnyuZSJhJqD1QWYHNh4mX8P6wVPaw5GNWAm6uG0v8+uY&#10;YhOTOJfcFn9yHn/bB+jijPgvH8sjxI77bh9WXsXmtn0eAtox5mq+lU8FvJI6Ql68mLaohRqObodD&#10;X6oTr29FV0JvbEz0Nvo6O/gn73EkGXibMeDoW+SwO1ibT9EH/J15I9c3m08Tjx7Ql5ZVONV74auT&#10;9exWykVdCMLZ9IfPlUPtZWioA9kmnyxVPrmpZ014Jz/DG33e5zIPaETbtO4Y2spbnLooXE/xMCme&#10;Pk51J2PY4aL8aVdteZbWpjehkdQhn9zpjHTFTrQcRrYWg6HFPjoqHTx9IP91eNgxrykz0xZYHtHi&#10;uggvz/xnoUI0Dd+HH54f2AK9bhF3oiyCk4hlPg8F2wajxDkSOqfRN/Et7Cl88z2Ao4ESwmUmMsPE&#10;eXCo7/FbRwlc4CWW4AnByhp8OSP+o5lA0FEiOEJzHPTgGSyEuPxNIRj6lzQssdNdfA5MoC8h48/g&#10;7RGnDMTiiwHwlwwCh78aacqZ5+FpMtqqkCrHAdfCc1R4pRGS7jKeIfLcnSE1tBqlkTPDmIKr0hPO&#10;z4QPeQlb/t2LM/dNc9OVOHf9F5YshVWRDvryX8HQULRAQB6o3OzCVlgYDRO7OkLGIRUqvMFxwRux&#10;thGaCn95GTlNwYOHYtviz1+a6NTKj3yVRDjJT972qJFSEDJp3Z2y0rArxwYertEHYS58MEyMpgrK&#10;tRND0KLdgpt78ZXu8NTw5FtywmNxgRd/Yc90Hqdxhd4Meoxsir8D4qngIi9lhdF98zCw/99f+m9v&#10;/s7f+TvduSUuuf5xuykNfiP//NN5FcALadg5wvcTn/jkzb/zf/l3bn7wB3+wR/xK85Y5z/Jr/Mhy&#10;Jtu9ryMDjp9LOtfN80H78DyHn/Gcom30d71vvMW1tJtAsQ5eFm7D976IN3yiXNN0fj/DoDd2aDE8&#10;/Q5ueQOxz2dct2JK/CFTMODfDXYHiM7x342nzRuw8Lm2TG5Y6aQeuZeegDJMhlOBjq0U16D75Oo7&#10;Nx/+0Is9TuXP/bk/e/Ojn/nRmx/8gR+4+cW/9Ys3/+zXPwe0DSQ2sfYn8ZSnTX8B/oA/V1swqzWl&#10;g9+1nE+j7V+UDBvcTkEQbJqTgEGXeytwb4e6TNqO8IF6//d9CbynBNQDBmqUEW0D77/2a//bzT/9&#10;tV+7+eyP/cjNK+kYvZI62mpAC+Q4etbFferZ449ebrmuHq6eHtRp5Wpm2wUpJ6kUa2sKf9icILng&#10;Uee2o5pyoOxuOwhK5WyjKHdwuMBoVymDOnADO/X8xBmbBlYHfsrqdaB76xjxpOdJvwf1pB1Np1EI&#10;x8sev6NTU/ty1E3iNT25L1/8uPWft8G/z0+7K/tpZnxbvE347VoiMgm/b+dqOhN3j/CEu/I7jk7U&#10;dgnSpl3Y5hu8++y+bv3wv9fdcLAb5lked1dI8oYdK8+Jf3Zr9+/KBX/8tPuXTiQRv/CXP+0GbdPi&#10;zffL6CC3sD1WKfHhX79z+D7T93P4+F/lse1XMAsHJ7rN2zwnIO3l23Wkem3bLcI3/uLY9+VPW+1o&#10;+l3rxHT+0lKuHLbgbLxdDKsDyk9nzP1Clzhy8du0blzvm08bXqA7P8J2AB08XrlzXp1x3ok+r4m3&#10;tDbuxodvy6Owg9XAD89nmoPs238vMv72oIvP4ln+8bx+ywvio1djkjZyFyeSY/4ssNDepjOvZTW7&#10;RasftII9/toY7sXjvu7Qiwsd/odMQNU/7+O99772RzmADlzxx3dx3fXbdPHvX+4X+Rw0rpjnaXGu&#10;/+Le95XZvt+907ehOyGVU3mdd/TLT5KGp5HxtR3f7/Ti9w5/5Svppn90pPYqKAdXdFE+5BINj/VP&#10;+P13phyow57N9VriTr93+PmX8Vefykk52s1k0TKXASuDa91hHQWrxrofult5Rq5vRtc59YqwrVcW&#10;zvvqmEGjwh4yVyf2aFhqfeSveGwqe9VwOz2Ke3Rf/M1j98Xp2SCTxfn4NrjO7/vFbVoMZpt0MHZA&#10;ttxxi56fZUPnYz+30ogMn+aUz3WDZ/JxZG6HTOq/A6A8RKb+9ojos/1ZPGe4YBvvg/7gXS+0Tv2f&#10;I7+mX3eF8STeymBCzmkd+7DhYNc97fnC04EXLFmKjwVy9ODvafyBH9jvrF/GepavjXe2mZuHpZu8&#10;WNjl+zLYLPLh8LVuJ6Jq41bWCYSPGD74wfkEmfDCaDf5AxD3ak43NHDtXVvShACbKrh+R5sVP8oj&#10;fl0dCwy9h5n0s8tPmbWYkz/9NEb3xhsfzPdJP5gybgei75hm8iT9iO5ozLMyuv1t5dh4jYFyNkcd&#10;Wp6D2582O346idK2n/cmof5e+nek+5rHV10o9DlOPHZh62B6yu9Jl54Sels/ngKw+fiUoO/K63uJ&#10;D/bK7qZ7EryySopLV/u48OrP5Kt8W13st1y1q2NP1z7QDUefbnu3SIJq9W/jyodLWz5Azzxjh2w2&#10;54SG/OTc1Qnl5GgfwG+nsV2c6hL5bAxz4zRifqSvi/XxnRz3vdBHj56/+WC+8Wuc8Ktf++rN7/zO&#10;F29+7/d+7+bl7Pr9zGd+vJu1TP7qyxnTR5suv/DoA2mnvdpxYLpFHsaBq/fvJO1pP+zEjTBx8KjP&#10;WRc93PGttVni7kUWZNvjZDedcOTbrzNmNeO3+KHf3LZt+5IftDJSW5w9SjU469DJg/kITtlRJ+AX&#10;/fEb+b2Z3b+TbuOBdt5m3iR+Pr9pUvOtxJVnG88dT+BmwcZbLb/8tKnaf8Zz402eyhfxyIlbXMa7&#10;153D6xd4/FCEab9NX2ZluWV4Ugosf9GTndxjp9SHLffyIjKs7gW59IEle2V8dlVn3D3591z6/P22&#10;cOR1P5PO8rSnh8Zm9ejo6uGhs/ItFOBik5KyGb9/bnbGt4zQ68Cxo2OzIrv4SZPTK+N9OGUDbDh+&#10;kOfMocwCgbG5u4M3yp9/uJ50XKWRj3pyjh+26GLaWnYut0/v1FLfPoxDAx/kuLs2J1+SDrQLdf1p&#10;XzGpnHj4mjwF8eqrs0NWPQjH3ptvCdf/dlLLhF3zHl/SaR6N7N5+mMnmt6+Tr7X3YOK+mpPlvvKV&#10;r0TfHnexhsnfD+REGmXRHM7MzaTMZbJHuxBtsjV/o/2ojn2SXc/72Re8iGOOYx3ORgZrf6JrZBxZ&#10;rX/YHF0io8j+SehtuVipXfV6dLH2L8j5txwrF4mrrtP/YxdblyWc/Vg5oSu9wvFqznFoHWU+vJMt&#10;unCvfd37pot9KM5YQw6sSx7Cpz5fP+Fgd7zbs/q4skychiuPcYWLTojPwdFJ+AN/PPw3Pp46rxgP&#10;+AS0nEYv8E8Xn7mXvD7UKj7JSm2MlCWBEFDCHkUSw+tOOJTkuXfmjGwCqwGKnzieOQZvEqTxMh9u&#10;Nwg5E5qEOwIBO4K6JpAfo+k8fcZwDTX/dR//+CdKj6HRmbcyAG8mJ8Wz4qh4KR2JHI7fu7mFd3f0&#10;wdmNwIbnxbfw5CTtGWloBiNn5eZUJqOA4oCvTE/3pQE/V5zJ4CDL85HhlPFIgxvFnPP2Fbpp/IkL&#10;Az4oDvtenuK3dMFM+Bg7BIRxQx3sNLr54XULB9laEaKRaBLYBCs+OAPK8oHx1sCUd3Yj4bmVUuzz&#10;0lEw78cg0hPhew2vBxdhQiWCl0gxdEZuKwM0G98DB/CQD47wZRVK0x1ZVkYp5GOkphC2AB30odi0&#10;TiN7Ghv8l7/hd1bOwbv++N73vZ/lXh4ix8UlTFxyNdhBHowCP02v4cMKzzTOI+/fzfcd/8d8J/WL&#10;X/xC6MBDdiP3Iv3j/kkW0Rj8Pz6+D4Krz/74j9/85E/9VBp1H27DD1srG7AqB2nc9JMLJ738ub0L&#10;2/C9T5g4q6mNcoHb+ItjQt/9d/GeIc50d8Bl8Z7v52dx0LyLb9MO9hz23fIHbi84nuYW1xl/IgXU&#10;gGfKl78Dj/jz7Tl+aQjFPoexohX/7lX4xN38Kt4DXti5/J7pIy+OCx9DP88hJXobnrn7BsanckrA&#10;W+HTKQ6/8G//ws2P/thnbv7u3/1vbv723/r/pFILHpVlOhv055zvZ3p4+Rdxq3crH/Zty9fgu61n&#10;d2nc7RCcw0lVff0odhBOdZg6U8OBezMr5irvPMdUN58a8P7P+xL4HiWgHGpTOW5LJ+mLX/jCzX/1&#10;X/2/b/6j//A/uPnAix/Ot3/zeYxMemgPaY8o9+poHSzv9J8uKg+ccgunhiI9Fr4OTOEOWP7etzzu&#10;/Rpj4i8ddcDgnU77BT40Wg5TErQN+KsXz7zd5c9gljL72PdQEn95M2DB6fQpe+Ofuj+yuZf69kFw&#10;S9/yjZaO2sUdz2DWnWWwfjqIZwdmbWUec/we/jf9fbiCHzQ2/QI6oB/Z89Mu6Are5oX8mDZdaYSv&#10;5lHsCTf8H3mQuCa7+J1xl/+Y4GC5hPFbuOU94j/s9MhodaH1d2WpM3rtzKtfOHAheXH8V75wL08A&#10;2gFJHvHfieH6H/GdyDOTwBd0l7RsmtyvuQPpNb2bJrHR4MpLtNmK9PqFXx3UhiUueeNrdwU/0aZu&#10;nXPFIU1NC4Mdh865w1a86qz8cfpFZ1e+6P/Ba+OjGTqee2xU+wxDZ+Gm3rwlXCkJY1fsm86NM7In&#10;48kbReIuzNR1V/9F2DQGtfuJaonVD69x5bn36zMcaG7YbbiJN7oy+iX8iHCRy+rNBF1lvWkrfyHi&#10;vk5akrPJ3/VP3pT7lfeQSWjpkPlOvMfjFr9numjg5zat21IRhrfz3XP/hJ2kuP4XGkHFb3Wl4Xlv&#10;eHR03Vme9TvxLA63PPQlP+N/m9cNcz/jXB6PrC3Ylo8LbFANS7NwIQQOGkvrysPiK6L8LI/yvlfq&#10;HfqO8w1bOrUP8ke5yJ/knWHAqU/O/PP7fnPS/qGcZNZ6LnW2war7qbfJYgc0K5wknCzO5YbmbB2X&#10;wIa5c+TPGfg3MAffDgWvbe7AY+BbVo1pHHHONIpkcecFHv1u+bWug0/xuxe7+0KOeNQGsePJ2M+f&#10;dkec57RqrxisNvZhUT55rI46/nm+7ZtUWyQTeyU/hE/eXaVxiDrtGuNv4794Fqo6cNT/62ecpWWr&#10;HYrIF4NK0GT7hc4sxAobS0giAtT8u2SLdtjV7onT9CScXeP04/hxCb3414PfkbZ9f7f7po2+X9zB&#10;z75fYAKyNDfsfJ80jF2iq+/llr+Nc4aVrJ6wlodretUo+Tvq8Okv1meiSu9JPvDDPbzj6QJ2IXWX&#10;drGJl3QqKz2iUnsrkS0Y666lvJsc2vbn4oU0UYfHPPRI1dzVjdqSFmEA8G738gdf/EBsxPNtQ7+V&#10;xQRv5rQg46a7QMp4Kn1iR/BhwsmiH2N/HSSPPztcnUtbp5PDGSzv4p7oIDl17A+/tV/HeN/RPjq3&#10;r5qGQz6VePDeapNfJHZ6CP73ct8pPlmd3VmO13w7Q3zvz2e9lTMpNUWC9tBTjx0JTxi7sTbWBJFJ&#10;BO2U2guxo9OO5SU7cidjR+vuZA/kscB+emwrksqp9u20acWfhBtTX/0Ds/KYiYt8QzX5X3rqiaC0&#10;M9Wd7l3qlqaGWtErxHK3MCCP7Ic63AKDL33pSzf//J//Vo6R/WYmdx/d/NiPffbmMxnrGU7gntOE&#10;yn/05Y23M0mYv9GFQz4HjeXZHX9omCg0/owHeqi8wAkHttRry6O7uCawpi8zbQm46LN6Vl+68xeV&#10;dz5dFvyd9Em80f3HLUP4RcPYDpxnB1cndMMHWyG/uus1E+nqCuXJBHnrwvC046Ng0W85O2w63pZv&#10;fHWOI3jteH0zRzHPJxUtbDY+nwku5Tg7Ymutw1ePp06DCz/4wCu5uXvnVj78XN6rTUmW97O7lS8b&#10;EF7vZTKJfUkWREd3gmrw44WsuFDNKQTZ0Xs4vp2w7+IT80b3e7qrY87Vp5u39HTKxL2bH/iBH0p/&#10;PrYMnSBQTroIILIi329m5yrZKiPk5xjd6ra6zIRlbKL2iYnbTirmuPxth2ML7ZFB4KPT5OR4bzbY&#10;uCQbWn6CYx06eELLcdCVWn4uu7QrS/JMuZWnueqCLxKLv/vI6HHib1klfrZ082HzaiKLMnG8X/JO&#10;PvIuE4lPHzM3ZgGHBQLyR/rZycGHRiYTA0MH7fz96le/lk1nL6dd83wngHtqa+Dp2Icy/qEMbdna&#10;/lRtQxZ2qwdaNmN78HfhPWke3UtaDz2TX3hYGLxa/NDPwaRcKzfCTXTScYsq4G/exl9556acSJfF&#10;FNGj6Lh46HGr655NAnPygX2Ul+hv21o8fHOVC/02mf1waOGJPu1Efr/ZHdhoW2mK74LTRffr5x6a&#10;xuy4TfPQQ3LgEjD5nzxCa3fqVpfzvvEuOK4qULxkuDx2rjVHXUu/PJfesFF5wQuXXdT036fV8JBx&#10;sivGJcaPMEfQkzhIZ9UAxYmRSeYsIYZCwXapcB7kkvBO7h3Kvwl2XzrudmloeMwKGco0QjOZ7Pmj&#10;H/loBnGcVR8aoWtCkvEmXB+RLw8qpOIl6OnIUFCN8TPdSuw9fqSDG5GMXAjxMtgYGWhQEzrXgps0&#10;SMemaenVSBx8gRWuImrDKc8LVxmFINm+/dbgxXvxxR8ebhr+MxwmTPxLZRWeEmEZL/ykfzrxUgK+&#10;LvfLX3A3PfFjDDTgXkuh3+8VoGPSxlENH0wn1QQwQ80fvFUW8ik5WtQMGza48p+7CvBpbvkhE7Dy&#10;kQKvbDdc5Vc9DK8ji6s+iufbw5VF9NXKY/yAayUPd/WGIaHwDP7oNboaOy0kB4PwLd+LE1+e716i&#10;8HP0NTfxxO/rwcNRAQvPH77wF+lVfq+Hvnyn07/yK79y87nP/UYj0wkdQ3f68kfv6MbBOGJ5PLQl&#10;E3PRoXi9mftPfOYzNz//r/98KokPVm4m1w22Hm19MZv+5mUEscZ2ZSdc2NAaCpOnQsaB5VaOntdP&#10;EH+yvtK4Vsxg77rRhUnb4gFz5enI2/ht3q8kzvAbdhf/2R/8vrvvdTfO097PsEt3cS28d2GVmfKS&#10;Z6vu1p3jxdLUe+R9yBB/ucAt7Mqn9OE8aIRI4+87uKWd2Euy+dB8jk/Q5ppy2kozcXyznd1QN7z2&#10;6is3n/rkJ29+4id+4uYjH/7QzeM33rr5pf/uf8hgke/H7GBWsMvj4Bva8xzMF5rfy8PFlp4iTQPs&#10;5PEej+8FS5M/+dFP9Btu5PNK0vdKVnRHOyOXaQz0m5qHTKWpqWj6rrbiXyxl78H0+0HfVxJQ1ypz&#10;vaeQrU7/17/4X9/8+T/3Ezd/+S//pZtHqZ+/lc8dZEVfy6GGrwngrs5MO0g9v+WXcJQtbu3A8cKj&#10;Vxv80WkN5Zb9PLdjdZRD9dnqsrhgulr0wLv2YhZgBSD+ewSTsFSEB8lpr7FTruVxGutjc867ZIW7&#10;8CUN4sCnXdK6nF9sDXptu6W+x6t/fnfdOf3n54WDAw20Vu6eR37HBFfQFqZEJqb8gg+cuwtf2jdg&#10;OXlz111oxa6jxy1fI/Pb1kKelB9tp4NPJ+00r0704Vk49+ZBUGm/sFX8uHaYI0+4dvfqiG/SAWb4&#10;CY7Y+nWNf8hl+d2wvYedxl1a/LVx4luQs79nF1x7AVrc9QufO8CtXludI/t1OolH0uoFxvV2Lqti&#10;1V2c9K789i7dBgC45a18JaB8hMzyuCSXPzi4LTPg+HUQ6ZD34mhajnQ20ulHHpzUqiHgNx1kt7wJ&#10;HFynurrpH1mW96Rp2um0KfDkcKK9uNcPz57v0hlcozNXule5b/qXVnE0I472wUFXXG7pShcnvgud&#10;5aUBeM1D/XM3QO4drPLiAtGjBo90Df9oiDdxyz8J8Gj6in1ohYcz3baZJri/jZt47t+N23Q8DX55&#10;Wx5upTXIvS8vaN3FsfJ6Nz7OLC6tvYvzzJG/5zJDM+yAQMvgytLc+8Yntms+Da/FmQAwHXg6ZCl9&#10;eGnZC00OPrZ98Vzx04HvTrZF9Kf85/nU0/qlXQSfut4CenJV35PXVS40feRWnQoM+7dtenkFD/jN&#10;lw64Jg7//DT+4mBbto+5uwvkm6tjPamD4BKXfrTuUofRjfzVdiZ86LGlvvH3gS4Qv7n5RmGiFRea&#10;3w8P6uwOVmdh65aDTVd1fieBI4sIpjAmfCZsbBv4/VYw/17kpCCQZ/6av3mecYuBOdMpaDwm/tzX&#10;FuiDbb/laEJsVOhvuaV/9lx9u/qNDTK21jSVw0kb2Fv8i3SkYcMWDx26OAmIk07xub0fLxf5ef92&#10;ngp1O8543foV7xz3bno7vhL6+pyl7/nE5gVZPI33gVl8e7/A5GHjblqMn8mX0j3Sf85f7Utt5MtY&#10;ngxK+ULr4cNMzinPBmyrE8e44EEQzpde+lbx321LDs3RN7pAzsibPBHPIjiD5zZzILk8dVwskwNj&#10;P2YnlfK+Ewru7Ia7iHCrc2fCaiaQ7b7DM7dy2PZ6J2GONJKfAWnU3809TcZn2CcZJ3tadp1hPKdE&#10;1WsnYrGwvN2F/V7er/ktFg2PzOO5kzrCLXYkQ46/vGFTz+WVfCK08rSfK2Sbtc/sytVO7yA+JMEp&#10;D8jGuLAJkgcP5If2e8KhQifxHyd/ktHJI/2k0d9+Vzi7Wk24bZ8MfXVF6xO8HK79t+O5/YrwA9YR&#10;0Jw63u7Br7q++tVO3HzyE5+4+aEf+qEbm7d69DEjJE7SvH05tIw3myD0zdSLi8DYr3Uro+pKxnDd&#10;XXS3bb1TBjwtP5sjoXv/iNfx4Ohc67vo6Z4QY3KKPNCD3+Tr/dDwzM+Vknqhjz9cG0Oeiarpq7We&#10;DU/L5+az97ODTz0irnoV7+pTPNAVE9smwZTDLVvmP+SPvj25+kym0zkvLiRMXpqD6QRfcHPmVt7M&#10;WFv7Hhc+UkbzPDIbmYIl++pd5SodU26W/9FjenecfBQZ1YGXhlyDM7z67qpvtcbxIy+729+yAAJ8&#10;nG8F8+PMO9yaH4m+mqCMgheejXzgm9g5opwdYzvZLzwbV9eOepT2x3PZ4d05m6DVpjIv8DC4LA6/&#10;nw2ObNCkZ8YegqD060c++W+epyw7tnp3BhsLp7e+o36TBemPk1+rG23rti8b8832BefY3OAOPukn&#10;yaI/aKhOxx7RL3Lzrq4YO3HXppfJ46f2wjPgOPk0O/aTN3necux7zNzglZ90ZE5Ho0cmf8X1zd8P&#10;ZVPXh3yfO2WBrsgjeojGtuWbjuhg56MOm9L2YfSZk+bq1fF8LqP1D66Vs7t6oie7ej4udZBy4fh5&#10;abkf+5kMLf5v+znSX30qnyMPdlN5ejVjsvhjdyyiwT/cnLzj2E/zlbUVsUXV8fBCBvVPnOqvu4Xr&#10;yUlXjOykJTj2RJZOwiYu+HAQ5MQH8/CFXtOZMi5tWx8XJnzAuzYZXxYYXHRMfRCcpX/I6oGjvYO/&#10;LuQ6XpE8rou38iI+eYTw0D5sN5gHdpiu4Jd579widl9DZgXAvfvZ9v3E6qQgfFbFMZOHVhN3VY37&#10;PRN3qZhS6MQ/K9CFXui8lO8EcPBjXoFWkHciz9HDW7glxOo0SsVkwGkCqsmvEEb5qoRRxBAuXvQ3&#10;LZu2Es3PdpAGZtIMb5AXZON5Uag2c6bAjlALePyAnwxzn5UJaOJJXLxzYDCuUpQx/CvPQ/Zg4Fr/&#10;GpOEyUiGoaslKg+rqrbQUd7hmx98yCyuyz2WZwpIGghR8vKWPLSayDHPe3SiPPnhH/5hYqyswTEa&#10;KxP5pRIvQNSS/xqapcVQvJfTyYW3RmsVNxHg8lqcTbOVGFNRkKeKojIp3ZGjVT5kLm+CMnEVMqth&#10;YrhDp4ONZBi8dJUuPXgwR8ThcdOVp+ZPC85ol+C6SePIWLhVYyM/jWIVy8A1btKQLGiFwL9lKMb1&#10;meS1islk0Zsp4L+f41L++//+v+sx2xoFK+MZ8D8y8KD/h3+btEhzFLHob/mE8RezqltD41/7yZ+8&#10;+dmf/dnkQxoJWQHVhmd0QANzy1XzkvDjpHfScC1/zddDSGdZNsLpZ/FtntDBsxO+MGf/u88T707k&#10;AA3t0WvpLr74L87L/YSwEgrdcxoWbv32XnyBHR09IbnzCJ4r/IYd8tnXu/cLzQRo6EEx9uTAFf+F&#10;2Tscnstfnpfu8pvAW7w6qqSIRYwDt6u/DpYv/rSG32gPWcp/ZTXH0GaRzkvf/GZXOv9IbImG61e/&#10;/Pv5dsYHb/5v/4//+83//5/9er59/ZUeJQThlBt1yujQ4BRSKh6+J7fpn/SOfAbBFfP3hPAO8Cd9&#10;2+ZoNH3tG18P/9+YOtAqwsjhYh9PeYryHw71O8y8//p9KYGUqJtHzz3KEfyv3TyfDokOnRXWn/ut&#10;37r5z//z/9fNT/zZf+Xmz8c2pxR28NiqfnGezcItq0Bp25YDd9fYaR35KRNT2qact6zwPhX0KZep&#10;i44GhYkDNkOdx7Vjf9TP3reDEsufAepoe/6nDE4ZH3t1eyADPXVGd2iik/e3dTBzL3784Cu41CvT&#10;NnJMUTp4ucC9ox2VMOlSTwVhJznaHjrSPaDWFgAAQABJREFUjj+8FOZID791y6f3rc/cV3bC8elu&#10;AGraLlcZFze84bMdmKOD6xnf2mXaIuzpfCNoKC/dpYMmOuvIsjCh6750ytuRx/K9HY9EWnwb331x&#10;uxOl7zEZMNCewpP2h7wx6GCQadtS0rI089C4udUtzm2/ehfP/ezmlZyIZsK0Y/uenzm54irnxl8i&#10;B6JN0/Ky7Wnv5NA8P2DF3x0u2u7l+w6+M3/FqW18wFSWkQU8rmnfXdOk/dNefW7V5wNZ8yN57P7w&#10;+en/iK+fZHCgfNKPxNt09L75GzzgOfflpx7HDz80d8CE98CNP72ZvJv4aHKLd5/hmOvITB3MgzZ8&#10;5Os+uIuiP2DOcMLhWf/zfWktnoUdHRm+xeW/+r64nxZXWHEd7HjHZ3cwxV4IMzFs0JQec/zOOI+o&#10;t27FGbjz/W6cfXfvM/hTvi0t6k1/OHCjE2tlw8+R3nbMA4Mmd6btXTx+S3dh9p3c3sst3OLf+BuH&#10;3Vya/NBz6au6167GP0m4pGfSOxjeyK4ytpVf3SG/4Ss2hV0+ZIWXlhmA/IJ/+3RoNbzxh94g/P7+&#10;7djGCzk2Of0oOqxMkPnjXMqC58qmIht9Aqdd2UH0PDvtQh6C3wF2cdTBFml34D14NqyDmIkHzyyi&#10;H12ujTz0qfHhDl87dtPTC/JDr+U3Xv2x+/r58lz98eyxuOv7MefsBDGBQqbncnkuX+edwOfJX2Mj&#10;61KiW9/trpjKMnlIlvKF27vnjqtE1v65t7N4SXmRT2iTPd7y0vfpf6VeOtoe8oxTVtcm1CM/y/uV&#10;xkEkYZfvPRYYDpznd9C1TkN7+4bAli+8aZt9mwuP65KEuLHny5fg8V+o4/6UgOX9DuTlVXuLA7fX&#10;vp/vaA/fuScP+he/TgSlXSRPDfiu/Vr+5FGfxa9kSKi5i2jkNwsUK6PoDGciR8NB2Ouvv9yBaRMW&#10;6M/44rT7OhkUv/Id3Ma2wEw6ho4NFs8848TGGcczMaYcs7u7IFPZXF0Sl5v2AX6mHHenWPNxwukh&#10;99K3vtn0bbul/AXftnlNgAmzY9SnzAyuo798djKYPOPHHumP6BfbbUcXTXKRxbs5ON/Lvf1E/O/g&#10;kpRYx0v+DL1J3yGOd0Wwcng3gKtORTfy53/LsjiXvDoKjHf5WPl3sodNiL4Q+7DUCaf7FgXEzsgh&#10;+dhdj9FDuwxHT8lTvbtudC4innRGpO175IhwcjfpxX4/OMoq/YDzjews9T1hfCmv2rjSYdJ59Gfx&#10;5x5iaAdZ7kPZouMvfuGLN1/6/S/dPJe64s/86J+5+WQ+aSApX/nKl1tHqT+6sDRl5Qn6aOeyeecJ&#10;ffUHL4fX4J/H8d/0rg7jU7k2hvvBTPgdwJHNlEX4plzaYLZH6E4awSrDz+fbszs+r8wY83711bG7&#10;ZIGmy1G43rlO1obG1p+tL0cowTU77slu5kPmOPUXszAbHuVT/Cn7yt+0u994U1lKf5BcOpcxtmbq&#10;imxyywT5w2eTruS7uQ51OPo94jZpU/7G/k7d0jZB0jOTxo8v4/k+Nfjaa690QmlPdMSPuYRzX5rs&#10;TSQ2s5vqPCX5ZOCi22F3XP2HbsOTBpISvIudnznsiAidV1EOgr42In4dv8xdni1eu999h/rBvYdN&#10;x9RZy8fQa18suB9Gh/Tj247KeMejfILiOYtcwkvzL/1bpyw4YaUL7aJ3kx747nWsDm/cpG/q9+ZP&#10;8sipCc/EvonT+ZvIlv6RubSavMb3lN8RjN/68fcCMK5+bCH//E38Q670IUTogrt2gTKzCz1GH6fO&#10;mGf43kn/3SKC6Fbyre2wo+xIvx3KU/ZDK/XX5G10J7pOH5wY981vfqOf8/z4xz/Wu9PllAe4yOeV&#10;V16LnZi5ubdNxIYmHe74wCGHh7mr52s/jvJBT+/fz/HmKaNNT/hR7tm9c/nt5Hpwmjd8pmPZIw/p&#10;Z3/057f9Kd7OJ9WGRj7Pp+08sk2ZD19b/42MfELMSS1wJd/zxyZyzevwYjNp5zMC4/7kseOsr3Zg&#10;n4/h7PKufTA48DN1HXqLu4EHjWTz5DUFiitc9KlpCS/mj1Y/yr/6MekAx+GTHjx7bxYA0Tth+Io2&#10;RDb4nQ2FCwtf6+T4O+q86XMySNzuYPYM/kHPCM+Dl3WelwGEdE5WGWcQI4QjPIWUIksMOIVZwfS8&#10;jYAm1HuYbqFJAsCZCPDBdNvNzbLbfm41kI57M+tgx5FCXI1uBqrg6RHTVuuEhypr/DYjwLZyDc/S&#10;sQ3ATY/79WJgH1WZwVF6BnEb93Bx4DfD9t1xCxpwHDoMxnaWC1O5OPb0rYZR2E2XeOU3cmuhj3zI&#10;jV+NeZRRBdxGtQwn3yMc7soxNNGFcxqNozDCOGGOp+bEfzPKUL9D20ZpRlYm90z8kqVCJ09a+ILL&#10;ZCScw9cZ92QQ+VUZL/yjbfBp4kgTuuWjsp+01yM/dEAarDQjP0ZHQZoGbY4gj14w7mQhnQyP/Gih&#10;fnivKzwYhQdRdDx3YjcVIxgNaMdkcDU+4Ym/NHVXeeS+A7DNj4Thhf64mu/hxZ3re3ioLMKPytBR&#10;OtLHSO1qkVbQoaFytsLMUQrdqZA49B79WOTEv5+jF75x81/+l//FzW/91udKUxjaBi7JJlRL+4/q&#10;R5qezaSCjp581IyUHkmm0xqH30pl8X/+uZ+7+YVf+IWWF/4MK7tA3utWPiMvZUa+zAokMPCKk9vF&#10;TUVDVyf8EoCTi9w1vq7GFkxlnvx8r1VSC0eGm6bFKb/5WynJ8d+weuRHnN3975lbuN6P93hGZ6fi&#10;BrfXloHFezcufDso45lbmOEPh+NOIms+8V06oJYG/8Vx10/Y0xxalW90Hc5zmukit7SIQbq8t6I5&#10;2SWw9Q+8vC+u+NkxTrfsAMaT7yIJs0vnr/yVv3LzH/8n/2l07J+nMjwaB7Gtm6/K0h/ELT+DY6X5&#10;3WO8Hf92PG3ZL3z+t1P2P5MJ7RdnUG4bFPnWncaFRthj32uPjF3nPIkQbiN8/+1fOgmkONSxu+su&#10;T3noYEJ6Fz4ToI5xp5N2FrAdf++Xf+Xml37p79380A//yM0nP/Wp1vVv5Zg3hfOtwG5nmo1YHaR1&#10;ra9Sf679Xr1UtuGNFVOIW/+WrzBKn7c9paPwzFFXhkhh4Zi2wLVRvH7ajdohOibqSY3SZ9LOeSdt&#10;QXZDvaAtlB8GrLCX8oFh/MRffQEnGay9qY0SL2HSI5xfj78OXQ1qaRen9jZ3fL6RtsTasuILbxea&#10;TXRWEKfu5rZxX7kcYW7ipSbvYC66d516H23tLTSBiANW2+Ps+C0O9aargxqHbrQ+ka7Ijlv4wR/c&#10;+WtnKeFgOfmlru5zZI1m2zhp57prY2xniszwqI2FLmeRXGUZO8Zpl1VWoWHxKIe+hC3v/Ka+jj6o&#10;B/I3chYyIsangRj5Jf7qxvKNPlracKSKJn5X/vKj9OK3zrv0gXXpJyxP3oeHKlNplm96FQduYfHW&#10;RQvxJw9xOf6x4hM37RHw9BiDdGyddOkvnVfnwtHJbjvEwvvIzA7sOe4VLn5t5wf36Mq2W668wbNX&#10;eUo+z6DM6N6mY8tpy0YAN467RaK1C6HpfWiPrdkBngTVf/FtvqCJT5cwet3BikN32Ah62DyPH/1f&#10;HHuXtpWrPK0sgndpeJ8BLLqqTWFwbPoUcAhHR5vLpG91glwiiz0RKK/FAefEmXh5kYRxgWlY2hvs&#10;yrotX97185avDXcnNzxpn0gvG7Ay3nB3i3W44jjKZD2e8iP+Onxx4q2slZG6wPGfa/op4BvnuG/8&#10;zd/2p44y03jBIcwz2AuNkMWGNiBbqXwuX3uvLQwcHVIPSD92lwe44tV4ZPlq+g8vZKDWpKX8Und9&#10;Jd8d8/1afW2fB5n+96QPnqU1Cf7T+ystZCw9K2Op2fS9kP7tn/mRP1NdIkuwbO4LGdhqWUp8/V/w&#10;5GdAW56oK5+LfWM/hJVG8KLhuVfe30k4hw+DbOvorrLXCZzk47rqWOILV09vvde8bT6Pno39NWCW&#10;T1KkjCuDdhnJR3157/TiT7uL2Crfycc54vpBFj8bPH37bWNVk7fSKR9cYC0+F9cRjx2MTTV1Xxsl&#10;4QL6lzv7qf69nlynnUBnpuwbFzs7RUseJ8fjPW0a9GpTMyC4umBgEF0Dfuyn/EAbLU4czk4uDszF&#10;CcNn3KbHM2/6MXkvfcZYpm0hUJ+P3+IWl45NXP4HXTD+chfO/9zOwUvbvdndsu29A0nTsfotftOT&#10;O562fA0PjdEysvzywRO4y/jSUf/yn3CckZY/YyPX8Qt4TKJt+hbf3Xdyxz8+Hz7MAjvtrpZdGw5S&#10;j6nPkg/3nlXOkjeFHztsc4BdUeUz9wD3upfjNnGmpG76fOJpx1ekiVNu89PnDoYT7sld6pD6pf0V&#10;vtBCt3KN3pzdBz6QCazUjfK2Mg7cTAJP/f9sJqeaHpNXwWPyqN81DV7foaTzgewnnvb4SbzumKUJ&#10;YXx6J3F3ExT0gVwePZrxwNW7ndCoroWv+yYRky8bLrmysmkKviCJvLT/Rw7C3tE3D344doHEiKOB&#10;K+XAKYPxw1nHNN3FV27ykwdpv7jAXmgrf4HFB6cEcmTB0T98sZ1BVDzVg+Rd87CyyAKdjK+iz67e&#10;D9+e5T+8dndZAPB8yuC2e7y/mUlFtlu7/0EG/rGAZ5t9qotJO3yvp+zN5ED0MHoJ0CYaDn+u4a9e&#10;lYVWrri+XS2fPv/bv53dgx+6+Vc++9keH0uvjWHSFfXA7rCFQd5W7qH/Rp7vdXco3Rrd1d54GHng&#10;xYSn3awzXjhlVly0pV/aRjZXGQtTRyonyoW4eCErup3UTUISH012hv0FAze5zzjz2DHxyLN9sYQ9&#10;E3lX9uU9+X7g1f6lJ/oA2nvKS8ezQ58M0Rh6Tox02seUdbi6katyD3/oSV/wC8N/cYfPt++nXMUe&#10;qE+45zJ2ZrJTirTV6I44I6OpB9CxucJ4gHJusTIY5c249evZ8PXWYzuNZ0LQXXww+a/zuYOV++0y&#10;NOHKENp4V2abl4nMT9o4+PjP5JMycvTdE0Yn1mlPogun8Wj8rGveRQ7SJC+Nq+UnyNmbtG3SLupm&#10;Qujivd/FfT4yehh90hd8lDYVnTHuaHGo8qMY07mdHMaDPHvzjcghfy9mZyympB3ft+Z44t/+R3aN&#10;rm4FpHDLtzbc2SlvymTtf2zmrTQmfQ8P3SCvJy3HOUY8/JiIVqbaLk+5En/d9hm7KSvqoRyQ/7P5&#10;TvLzsY/mdl5Pmxv/8kLZJSv3j+SE3Y/k+9wv5Fvx68gM3y9ncQecidj0v1M9Hrsgn6TZAgU2eXQ8&#10;csqz/OGkwUafsc2jUNXXw8Y9F7kLW/7JbvuSqzPt/ycqHaQX8obrCSrJn8o/Edlhl7La+iTw5MCJ&#10;S87VTR5lfnLsmfBSfYotrMxTwct3DoQNqRx+2CMTqwOf8ZnMf74eGdbuhBYYMtb/X1lLT+Oz/OgO&#10;6votLHsxZcwczNT97IfyYzxj65i3sshqYdsWCRZh7Nb2o5VzdOgHGzmnRrAd8Q8dYdK5aXxQpsrO&#10;VXH5rT8mMefi591kGifjEOJXoWA6ldTEP5DmJhEKqM6y1RStHMK0yb05pjAKrTJKYrihTVXSgU48&#10;nUT40eGEUwQJaWLyvm55aQMyGfhO414zpNYhwAM3DaBNHxw+Zp0i1MwnpGmck8fVUOFl3cFSwhM3&#10;MN7h9ufF6olWLOED3+I6Q78RgoRCceS4yq+RWMMf2BnomHSuAQ6lxtFAtZN0FQBdaSET+BkBjrzF&#10;VYDwAKeKSmNAYeHQd3yTSgV9ikiZGMpzegqcn8mjSCpGgVKT0/IMngNDCUuz+qMBMI2AiT8dgGlk&#10;Lc4gS3z6YJeRho1jqd96bMBbY0YlKR1pEAWGsZpVK86zf7lp9JF5cvhmdh76Rko0pwr/Vo6Txi8j&#10;qmBb3WXXcxuV4ZWTP5s27017aJLploGFE6ZCAO+Ce3WjvD7H4AYnIxC89B8tjSy8vJTjLX7913+9&#10;R6fAr8Jv3iEg4h+bG/1CrnorC/KsI2L46rOf+dGbv/gX/+LND/7gD6RCfLHyY5hrkAop5riVl7eV&#10;Cz/Pex/sA89/XCkezxt2xbFw5Ls03J/mLigTeJHnAbh4zvHOfmfcsO8AWP1PkS5ch4encbE4F9++&#10;731R0SnunJaFQaOTIoW4wpxhpe+uGDbcfXEdKL79FpjV2XuZaBKnV+TMrfzAREtSlm6XDw2r5NIt&#10;OqV/4JG+vYowP3DRn7fzffmfy8KCL+b713/zb/4XN1/92kuVpZWQW9E/VbiL6E/A/ZVjFZ1yXVva&#10;DuPorQ5GK+pVlj8B/L7PwveXBJ7PANV/9p/9P2/+3L/652/+0v/1L9989fd/t/W3AWT1/UwCx/Ym&#10;2WxB7/urjKYsro3Ysl+DAjDhCRyBeY+7BZN3nQL1P7hzPQp2nTjadhbbXOKLE9u1tGtnwgsb9G1l&#10;/mBh8Yuz8eBjX9rpkR60gofjdz7CSDtpO5zioLmw4OG/pDfvaBiABbfwnvkPvZTvvKPJNW0H8+u3&#10;neKNN3BXOU6Df94lHAulhT8dvrQddJLqjrQtbn4a/vuuLYm33o8O6+029djebbODJQ/pNsC4K0+n&#10;vThtgp5wEj52IosMFyc+vaM/RzDj/1CU4ThttumobltUAtHl8tTwd9Ie8pzcS36MDOTLMxkgIr9L&#10;+5988keWK89N+7vdwdWFRzD+uD7j++Dl7Le4Cnj6AesYvHNcfBZHm9yHolaNruks7oPu0lm9W/6K&#10;++CvE8h2rKB38Oi5dIKgson/e7lNw8ZZ2Ou7dKzeuS/E7Tv+4Fo+hS4v7svfhjef479wysk6sMvX&#10;08L50anyGBztw8VuLA1hHFr0AFzbR8jl2XtDcue8zwT7PIO564RzYBs/ur7PwGcAYuLpQ13Dxq9p&#10;OuXtyiGQhb1L72nvZ5ns897v0hO/NI8ME/5eDiwY4Kv7C79h53dwi1N6V0/PcRsv6dO+KS/B3PSe&#10;eDqzRSfEH1xHmQvb8q5wZ+CDmeVhefvTfJe8u+nZd59WMsG7er8DjGT1ZvR87ecl/ZEZMZO7h80f&#10;4ex4fGszF37xjqDXN3fx41qnnnU1/punzWc637weeH6tyzPBKU/LR/CAMcA7ZbOov29+Nq/ou/rW&#10;wKVxCccrVjakfshNogufvPC3A/b1z7tFo30WLr8Sb/HLI8+u+XzZNVw1tmHgyD4VZB7Zy8F5YB44&#10;hNjJBiaysnpHD/H33Tg8zhX4Y4BaPLgv7a7qgrGtqcNXLxbuLp3hf3yDXqUGYT027iW9p8h3edbG&#10;5SadsuGqk/y1ZRbPhmmzcOhWX0N3YOLp+ZALv23rTIT+vufP4NE+mbxB09jh1h2tH6Z5WprafxbZ&#10;L4+3kGsLJXzd8rXv9PG93MrxDHMrx/Oi/Ve5JK3ajc88M/K8xDnWjCyuloHoQObm61Sf7HsXHBzp&#10;MNHbRZfSfdTZIwcD3dqcGRNIu0De7OQbZHSHnPRZusgleN9I/9p4n4UmZIV/7eFOaGUM8J5JsnJy&#10;/dmxWjIVR9m5f++QI5mFLrdpQvfq8JD3xFXEOHDTFqnW1t8YBfx9Cc91bOWBK1iKwi7edUintdzX&#10;slDGV1/R2HFu5Whk2m9CRt5hYuKFZv9yt7ty7X8H9w+9bRs98eUVOW46Ztd15FyPxXfoQHb3PZ+x&#10;nO5ICyXtfQuGXk9ePLYLMvQfvZDNOOmPvJwFXZ/7zd+4+fwXPn/zM/+nn8kpb9l1mU0k57KyY8HL&#10;H/7vkVfKHrnBZxzW8/Yh+M3kzdDDf7wKO8/BwSPO2C8acoQemYCCZ3FN3vhEyJxoBHfLem1iEOT+&#10;+J2ZFFFHCgOzV2UY+uTKxvhkDCcc39I6rMBrYn1wFCY6AKcxrJ3s5b+yGJ2cPmv9gmjDyifYXD3B&#10;svyOnqHbT+41TMotsDl05pADOZ1xfexjH69sOjZ1qCvZWEimb/zyy99qWfK88wFkYSxbGXaErnQ8&#10;fEifx5a2HOYZnHTWnfLUe9t8SZfTperyXNmW64j/iJdoF9jZTRsPnrlMWHdhQhC0ncKuHOTg4naB&#10;6bZ9CK5yOhZgvOyEWbSTJ3SHbFaX8PisejzXdWI4GxEzfwCvup6dIgc2je7bpGhxBRk2/ZlDmWK3&#10;5TKvlzwri5ef6o5jxMN6F3zlYfRVnNSlx2KsrStgNPG7C2ogwhPxPDGHFDc2cTa7mcTG1+s5Grxj&#10;H1mQZ1Eetws5TPzPqRHzuY5Pf/rT3ZCjnIxeoukb8BYtPZ6J8ZQrE9f4f+dti/XDQJxfixXJt2WC&#10;jJO/5Y8Mcr2WDW/sGr5H9pNvWz7lATOoPAlXXnYRyhzVXfTV8+Z5eZiyCgf8/PfafHFH30Y6Tl5x&#10;9e/TPJuTufdYeR55Fk/SwJXeAbv43eHopwuSdDYION75N41HHUBAhTvjOmChLS9whYfOowV3F4gc&#10;ZVq4ieBdpKR9re5chxfzWENz7JNyhaa43NL33InpY/xiad/6BjCgs1ugztBHgAgaPFIQxujOANC9&#10;VB5vZ7fpO/eH6BkHRZLACqgNjHSqj9U5j8KkwifMVZyBlwi0ODtewHcX6FF5yMy5ZMAo5pnmEbVe&#10;E34ob+jtrljGk/JJo8qdgorXSuxAAObcwCTTxY0/fzzWMOKJf9AWd+V1VErSd3alG9jHx8eYt4FR&#10;WaQwcJV/tGjy4aowjMfwkhVaaQCZhFEAKbPCq9KX7gc1gs5xzzcDYsgVaLg4Fab3sFD5GjB+MSu5&#10;VOZdlZ3KXzwGauiPwdv4RVI8syoF3BizKSBksbDum2eeK7tDbgZYxk08vRRmBP+xNJVjpFn9UOl7&#10;fqcGOToSo/lmDKTK14qh12L4GDcrWzbfGcDEmPjh8VFkRX+VUZ0zurlai6915VPM8LuXMM9cdRp8&#10;CisdoeeCatBCZypiA86jy9IvXxh0QncEwxd/53dv/tE/+kc3X/rS7xbn6gtY+P9YXHjZ731JfSuY&#10;0Fahcvx+5qd/+uZnf+anbz6UwQqVqJ0/5TH5oFwOlGSlROTiKr88r7zezQ+ejbf3hd374tgy1DKy&#10;RhZQ3MJge5/5w79uedt394V13/DykTB3KwrRk6+9S6MwkeOWp3m7/Qvnlp8NgXNp8uuiGDgPvAs3&#10;0h8e+Ak/3/f5rp6c4dA50yqCp/0EtzK/OM/3zR93aQ3G4BwkJHFpoCX8Fq0jH6w8wmM7mokGh1XB&#10;di+o6B/maNt/89/6N29+83O/efN3/5v/tmVx0rASGFp/Un+V76/kOxoaQl0slBSQlU7rvdiGDgAR&#10;2AptE7L5ue/v39+XwNMkcBSDLVtbvgdUg/HRzT//whezgOJv3vzUT/1kFjU9yikTr9y8+JEPWT3X&#10;8hrliz1ns842ZKyY8lhbH/2Eu/jppg5uymkHKpRKfAgP/AUGEwd/w8/VTnlfXt3v2snak8CsfQHf&#10;NIYPHaQdKOVfd5QfMOKsPNhXg0HqYHQ6KJC7BnVPpInt0ca4n4V4y8PGP/O1vMK7F7rqN62xjYPO&#10;dtCEb4cb7hkUGBkLg6crwsvz4J045OFp8DZuZI2HlYe4nh9ml7bJVW74HVkK57THufJssOLomIP1&#10;xz6f8Wr7XP2sFMVI8jl/6G06iy80DDC8lRXW3uFB7xrfBPXQXx4uOI48Eufs4CG/7VNIxtICqy/B&#10;tV5LINmgsRMh2ipocMI6kJB4y9/5Dsb72ZEPtzQ3DO3zxd/7xt87vykLd+r+eJN3HZDQBYvXxjmF&#10;N2fgzl/bh0c8cP7I+J0e2XXoTJJg4nl5GCKbhn2bd2+ld3ivrM5+Z5i7/ke0y42Mz/DLw8bbQZtN&#10;58J71wGf9s3oqZzYeMUTGQUqfmNTpg09ZRvcDiKiX3zyUpzk4fBxyOTIYvLkv5d4BjXqDv95ufJR&#10;PTvyS7wt24M/Aycp//UPTaKgehvmfsnzIPbub3lteNLxB3GL64KDjpyuMy8XmNPDGVZOlmO6ePAF&#10;/xlm8VUOgd4B1xPKPk668QJn8B3XBI7O8CUPOMCVjjIbWeqnKtNvahvmWrqN/330I807IbFyPqfV&#10;J0R2J5Nk6+MKly/KA/usHG0dUHsY+7D9kXP/YuMt/r6fZCsvOHmHF5myZQmsi39LTLJwdwzs0fyN&#10;G35Y/IWdBfPz3nZ+6OH9+9EZo6lNit6aAFpHrp1cvXjwOYxS5FlZb9jpzr9yBH3YDsFPg284PTjw&#10;Th4avzohPB4Lq56LXfU8bt7P0PSS7X2qO+KtfQCDr4VHn2Mnxn/C6WftufDAG5e5pmdgZ/wqz/lD&#10;JmC9tu4Y/oueYh0PT7/RuSv+4eH8PrgGR/k8+NJs8b7ymTikG66WJL60gY/3pjkvjXfkg/iLZ3GN&#10;zMZfHO8NC55LfXTIrm3v9BUzLzAu8jy7HYc5+y29p/mR/dob4ZOua1rPcT1Puypc5lk+cJtePGtH&#10;T1jaZsGtDACsn7RFh8DFYiXm6FLhtFvzpw0uXzuBEPhCpk6Gl117sxMPswteu0d7yG4tY5OcSQ3t&#10;+9fjxx5xO85pEkta2+5mEw/+6aSd7Y5LfuaZ3DOhOxPyxmNS/2RyvpNrPUY9ZaBYrz8m2aQJnqY3&#10;Qa0HDwILTwYG53sy6ljNIolv5eOF/ozn3KFo+WA/8kLW+16Zsq+pA9j92vgoKn9udeFsX43X8TdJ&#10;BB/XMpj4zZfKYNJD9vyeiTzI2T6icJ8+RsbXQ0d6nXhkp/DsFn27uwc/+clP9lMxv//7v3fzz/7p&#10;P735ej519ZGPfCRjgn/x5tM5dUrcHT+SIPziS92kfd5yffhv+LQJhi9wxk66izC6gU/x7dyU13jm&#10;Ku/Auo8d1v5XT87OPLLeHfGPbXBK/Yl2y+PqXnRuymdyiawPfEQ3eT76PLSyKJacooobp7wE+DJe&#10;n+c33jAGPXaOLOF1sgb9NKEDd9N42Fo6S7+lF79yrbo9TOSlye0P3V4FxRP6m4/u8kwEUQGW74MO&#10;H4uUnnTSbhYirDwe5Bv2ePtgTq6bHfLSLZ0ms2dXtDRJp3aIZ/MBLqdfvP7q6znBZSYK8SBNIz9y&#10;nDZA29YHT+UrcnEny6bjohOjuvoSY2/hm4VNQXvAbhypujq4uKR8kOTZHj50uJ0821pu6KbOEJhy&#10;8ODRB3Isdna7vvWtm29986Xas/Zxoxf6vh/52Me6WctE2rP5Jrsd7TaYsV3G+MxNdYIz/WrfJqa3&#10;ZCuuck1eAS5evJLl1dlh/KHwGJ/w60/+rG6BE//tfLf4fuIKc+KGyVqO7e08SZ7R4uShNNKtSSvd&#10;Ywvu165+I2XX3IN5Nzv3LXBvmQn9zRN6xV7b/Fd+8tw5k9BfV/GG5htvfqO2avgem9N2YNJp4UCG&#10;oCovciEnzqkPa8vYubUd7B3Zr44koN9bhrthjZ5J+UzW4pVrHZD7Nb8n3/cdzMJ6rktcf/2PXOdY&#10;+tipQ//Q2zhb7sWDc3mbRfZO952J7Q0vjkOWJmwvO5SbholP+VqusZCyUxsTnuSDDZjGq2wmtfCm&#10;aQ++6vkkuX492SGKw66Q9+Ps8sfTus3Lja9cVSbEA88Bmk8CTKaeBbZI3DEH2Yav4CjrDiZJhHCM&#10;UErMXgQYP2EmKTPk38Sp4BZfj2wgiNBgeHKI0CUMzE4Gb0LwxH/ejwmrxA2CZuokPOkLD9y1gIxi&#10;GF1sGoKjTtry1+N54kHR1jXdCSu8sERB6hKVJHkcYcuT9zbCQusxvnIJc8fX8iam8+k1OLchVRke&#10;Rzc3nSlk7ktzcA9OpB3DzZlgEZezitjApcEL2/hN/r70kpU+c5zFo+68ttLlprtg4ScnyoTH4tAo&#10;CB4rYPhceE545YKn+F+e835On+d9J4vlbVYsTSGfNAV7YDsJGUpwDj8qg/s9LmzwWO0x3zOyquPe&#10;vUeiZQXTKzf/5J/845uvfPnLOUrrR25++Ed+uIMLX//6NxL+9s0P/9AP9ehZhtR3Ez/60Y+mMZNj&#10;v/P+So4/bJol+HBoc+U/GePOrf6Bn/yYPIG3eUb3AzcypEcpA3Qn0emUMuK49Z51Hxpf+/rXs4ru&#10;N7sD2BEN3Mp/5bY608A/wp/qavBLlzLtuHCO/vzYj/7ozU/+az958+lP/0D9NBDAuxgqxvsQUe6r&#10;lyOzRsjPytD7+Rm98/vCn+FW1hvmfcP3ecOWjw1ff/eFPeODatIy/C4vdL3wZ4QHjjbME3HxLN6N&#10;e/cewOo0HjbMM+d9aa1+Lb5J5cB9N7/LD3rr6ncnDRt2uQtPnDN9fO21eM93cfe9K9BO8Be8B0zx&#10;RPdj4MaOKBWhp6J/Np3EL3/t6zef+MQnbv7dv/SX0th54+Z/+vv/U751quEJAbtzxrjPm8bberah&#10;f1z3pf7am/mW99ffvHku9kX50bm1alClq1JmCRb2j4u39+l8/0hAGVp3eVbO4/9qOuyPUh/+4t/6&#10;xZuf+dmfvvmrf/Wvtp5/kg7bHhcttk4GS9S/timOdkUK2r3a8ylT0NLb2pG+JLb/g4WxExOMp8IK&#10;TxSL7M/FFa/bblDmz46/65KeBBY+cewCNuh8GYg7Igq/e8GrdDVubMyTJ/OZEB0t9XK/oZRO03bM&#10;tx2irpWWuxMcT46ELh3tU3zCp+6bVbLXVE5HL/aTTGu0mpBJW/iazvGVb0kZ3MkJvB8yMii672DU&#10;q97xeFeGy5t7B9IOnsH7m/+rTYePa94lb7XrxCUL7fLywE4lnQa/iiPw8HEGeFzl55Db8mY3FLc8&#10;6S9U9vyCn7zK15GZWF1Y8cCuZlCxTaswzsplbVO8t5116Iz8Y2sdJbdOp5zbziU64tUlLYu79OGJ&#10;vlw6RgNV3o7HkcsZf/CJu2kHd+l0SQTRy4NDbu5LEyw9JVt3eOp34GuceF3iFpnBzukPXeKe4v0f&#10;7P1rs27JcR92Pn3O6Xs3GjdSJAiCACjeRNnyDG1ZomT5pgg7YmJivofne4y/wcTEvLDfWRNWWBMz&#10;CkmWRUomHZY9nAl5KFsSeBMuJEACRAPdQDf6es7x//fPlc9eZ/cBQIVNwQA7915PrVWVlZWVlZV1&#10;X2vil8wjP0vjTH8RzmFho/xsRbvhabFHZ26e5g6NG9zRo+lD7lhl8o1n5ausbLx1mmXTP8cfidAL&#10;44Qpw3vHeAQ+GcLfzRc3/Ez9quiD56/lnXtQPo+4eFmAB7gmtoK4QY0j3vK59YvY8TB8hMe9R+cU&#10;fwlt/h4Xtjjczdviied+41d/JA4OvoTvddav5WmQb34Xd3yGPj8wpKeeLJ56Rl5oP9K/P2R4lV9I&#10;LJ9De36XNgkLV/6AfVRn9Y36SYP4a6fAZrEPP1A/5HzSvavcx+8jH/lIx6X09uFhq4y5F0yA341w&#10;1o5xn8i4jKvtaryEG/+Tda/jHo0tn7P+L22usionRwFor54wgZt0qw9Jhx6sbrRs8SBurk5kxRUP&#10;nnkMhVn8YKwtDsr3JUxx3dTHXRCysdPrbr0CGlQupxyu3PcV0S03EjvKP6UXuUdOleJNxOKdOj7o&#10;brmaUASd7I1/dUBf7QSV+5EG79t8bXpNO32W7wab9vJh4az3pT2v3Ffe/Ws/kh6M/oqLR7B88Bv2&#10;hu/d3LBynfSiQocubbwSufUjbMPP92c06Z/zcCR+RVn+eCze3i8SfoXV/yivypHfKQwPS2Px129p&#10;qWwW17bYtWleQ9l+xK2ybHpHuhv/nN+rX4hNeU769GPaY+33zZze5GPq8vJX20yOB0PoJHLzoYT2&#10;DXeT1rS3my6XfQJLz/25LGo7stByx2tSMRC4yij33ZwZHu+k3zkLwPPWQ30zNuXJTFLKj14BGaHh&#10;m5M7D/PgGGeXbvD130ljBKzt8fr8yHjfmpj4Sa4b7O5bGE7/amVXGo3vjuwezcv4jt/cpz1zgIXI&#10;8offhdXnzXMav/CBq/yFcL/3mgWHfm/Vc8L7etjoAjm4p5vio0pPuoBChAid9MIp8XfIRhx0VLlE&#10;Yovb1z/42jLib+MO2/z2OySbvNLBLDi8nW8CKzMbi42dvBXy65mr/I3P/Mbl5a+/XNyP/9iPZ571&#10;45m3+Uj5eCJ00NYG7YZMbOJX/09d9iwfy0PzkGe8PHxHyJSD8MlDCin14b4DMwc0bsLFxeOd+9M2&#10;8deP37o8c3oTyQKRssDLlgWdbxqRV19hn/jvhhY6rtZJGnOkU/rRFfF7yQ0bnWdtdsMbNgtYLcd7&#10;ZGyMOXHKW3CCXN65oOPRg+5wPDJCE85Tz84nHoSVt9Q3dU5d4GaF4cjf6MriLa3qD1rRAeUtHndO&#10;1N/vadeHWWCcvE0/zeKrBWyLiB/60IcrDweXvPFRf9knPByyMl+nHKwr8G+bmDgWvSwS6+M1Hwcz&#10;7mc8OOPCMNUQNLCYUm3dIKbWJZ4HRIrlsaJvvSB+G73JQHnkOqC2I7Qm7d3AMvXiTl5dwNawKWK8&#10;+srXeq9+AuVlTP9kFnEfPHjy8vJXv5J8RRaRn77r6zkxzWaBd7O5Atee6ZEFdWsMThXPN7TvXl+t&#10;jJezLEogP/MJJjZpNn203p/yUnklDYuDdJi9QUe9clmkdQjOBhAyE5Vcqu+RE958L/ob3/hGL2sN&#10;0nDgz1oIWuQP3G8dQoMd+m5ggw57Bh/gycYLi794shh+s9lj1oE65gqutKb/iO/Er10aXcBT9SJW&#10;A1/eBlte2YuDX5ndsYWwheb/4Mf6zPImfPHoTCg3THgk1vvZ0DMygWtzScOjF4U4+B6dhTfzTcL4&#10;27gNnw6q2+RB3oA8l5fihP6D9AXI4InonLLdOaR5W4MDjjffuMePCz2bERxquJ9+KJzXcxL6nc6b&#10;+zxn3orRDQiRj0Vt+TsufKwMuPc6gRfPZYwncSzIKCFP4zwZEqZhsfuhGYkxhDcT31P4u3BssdGJ&#10;QfheL7HCgN9OT9LrfQRWxo7n0k06pRtlevgwhjyFQVjlJ/Ra+DflPnzTo9BYUCnuZGayOoM2BUqw&#10;TgFauyC3+U+pNarn/CcNDTx6o4ACPW4a3DYwCjEFs3loY5hGuwvQwfEKCWEap2tFLccaYnJlFJN2&#10;cKaDwGDpgWyFHiVKcOkMvxZFvdud8mlsdEhmp4+0vDr5a1lgsaOOIitD5fF8drF4zYE4doDUmMTI&#10;USTGTmeAbNFrOZTvUWz5v8oq9+qFZ+WEf43nyETc4VkYKH/RGZOxy393byVcHtpDKOYh36RrR5qF&#10;YCfsGI4XX8yulRjYl7/2tcvnPve5yy/9vV/u9wxeym4WwvrqV19ufj+Y7xh/6lOfvLz2zdeTL/nX&#10;EZmdZfjTsX0uuy18nxNM2SjnATzzw+fm9+z2PuFdII8LyLeGN3lpYxsaO5ELhU7Y5KCe4PNzn/98&#10;O1f4XtroSJfh1xDh+48bpAfwsBNeiuPFdP7+yl/5ty+f+uQnczLcu/DzSsw0cIyLzsC8HpJOr/xQ&#10;2fsbmuP76O9teW/o8uLZ/W7gmOfBmrjCb3ZAHVlonMGa39ah3K586dnNPb0dPs/8nHlQn+B3p1Lq&#10;g3rR+IdeLK5OMDjT6XPK/HH+/NDZOraTOfxKv7GODuJxz0F/w91P/CNPp7hXvuL3naD0DoSl65G/&#10;i90GwtpQneQnxybzQLD9MFfF3WT3WUh5Iu+0FyEdvMvlhbyG/RuvvXb53//CL9Tj86kTX/jCl6r7&#10;vmVTgk3hcT+oh9D3CpK8+r52774NJZGXjjMQtu3NsniWcQVAEO/D+xL4NhJonUlY61fcWIdHMLXX&#10;L2Q39huvvHX5a//ZX7v8uT/35y7/xl/485e3vjWvdnoqncq0xEfd3DqsXda3CDUD1Kig9qppHRX3&#10;mkr8tYXbhld/t3IffalW5uBNn2dw0XKd7e/q/obJyDn8mrHEk9N+h9VtnvG3sHQ893VG+j3pV3Ri&#10;o33FsVsGR7OAOH0ZeVBXpc+ubdpLVzpoC1/Q52gdTlz+wnfRV/9GHa9dvNVXEkd6cIG4K8MT+YbV&#10;fz1DH1/D3/By5ml5G3qReTaVbR8eMbj+9LPR2P5DaaSg0V56aHQClus6bKnwnbjQ7/K2Bpvu+KNH&#10;hsvj0pL28DQyntdmHYPz5QtvUayR2/SHyWn7ifhe2PSlg253E2eiQX9Lmr4/DUcfpJwHhxxdqKys&#10;Jbh5Rrv5DG5ppAosfWEbB84C/s4gHlDm4J3jhFPTUJekZyxw4J3LBp/VpdDXF5XOOXzjlPDxA+82&#10;bB74Y/Uqv6S5NM7u4+7fS3N8Nu9n93H3Gx/t0j82MJzTgnN+vuLGf+Vu08gOeruLpHHmZ3Hy1Iye&#10;8720yPR/CXQC90Rg+eWVnHUM1eBDJ1YWG+U64XnIYfnC+x8FOpmRuEtXfPdXPo504/EIucUv7hGy&#10;fh6XDr/1v9JM+PodUb+tI3kyvk2ntBp2Uz+i+aWziw8kKO5ZFu47YZG+Epi+E9t6Q6cBPyA/im2L&#10;sBoVj7UzJhSfzbjKmOJcHto6G26M1Y3hhWlFaEDHCcYgkePKFT2v19xTwkS35b9lTpcX+G2d68R/&#10;4ktj26xzm7CT+2g33uGWVuK8x28T4Uryf1n1PFP7nt87odTNUCZjUwZbjhg7l9+ZUWVcOMuNh+c4&#10;jRc5LrRdScC5zqV4IBYFfqJegQ5c7f+pjBdhykcPMJEOHkpjcU9piyPdM3SO7fDYPK5roffJTEQ2&#10;RujwJ5OOqT3nb3V04+DH/eahn00LLw/m2FZTmjmyacvP6QsU/wyP07/lg6v/V33WyQUHX/hke870&#10;l8dBfPT3zHdIDMhLC2f4mnxN/sjA885fND5JbVzuo1l5NMFbT7fzLbiiOOgpX/K+4fOm/Vm/iaM/&#10;pc81iafEDplMgnjulXxxO5+I7cM/N3M/6OVBWPs1+iq5L5zLqeETT5i0bxYFhnYUJZPRs+iwc5hw&#10;zSOzVeodHP3t5jP3yk45zgKo+dP0DfX/E6920iS4MXgW7xLSeGgWgsSm9jRw3GWXO1lIunmYWjpR&#10;bn7VOU9+XEeeeQX0S0Fjh8+Ffbb4e6eb4fTRb+aT9NnxW9uevLEFeDm/BrzhTZaeJYyeHQk8oQ1N&#10;cg/C3P1suLORlrtl1/wkjE42jdB54019aosIb3detgs27cfmdF/GFi+//PLly1/+g8vX4vr8209+&#10;+icvP5JDNRL/euaWP/jSB1L2U7aP2MPwZHEdDLtTL1bvJmD6yl03SF0EylTXWlm2PMNv6TYNkpbp&#10;Sa/4dCNjgNEPdkS9Nu+azSn3nm5cNogdbpnlx7N5fXN6HVcefuixCQt4NYYiP3DmnRf/XTBv2Saj&#10;HS+Ytkpc89wLI5uxabMI+2h/B62lv+4wvBQe7+5i5PK4WE0vunEvay/yq/3eV80Le+KJZy53k1cy&#10;3ri+q1o5RTefedrclROcc7JcP/npZ3wOcuyHRUdx0eIan5n794p3C38W3l3fyoIjGfdwXxeKEwd+&#10;ygiY/zeHYR1GfEC2tEZZb9t2eAroLRybkeQtWWtda6Dw4tC6WZCc/OGzPvX3A2PSSrWJ3s2mkuhE&#10;Fu71620mLyQBC4PvxM/JcvWb/qhD+BbW+eHUZW7DxIkOfvClDwbfa5OdEM6hvIyjHawi5y76Vt9n&#10;oXYXCOlQx8/V5dkgiQZYf31ocx99W4IxeeQPLP55LTC9XT16PWtEr776Sj8XapH6xRdf6An+5/J5&#10;TOXLHsg/fglEm9bx9mETnkjb7NStsq5+r9CSR/MuyomMty+Pj9Y5p8yzzoQXYO4Az29nDUT4k0mz&#10;r1ZveU/dad3YdBKnG5AOG6ZeS19dYycs5Ftwl/baoNXlJpgf8zfVj+htbYuHM4Te2b8yO1DQ8gY3&#10;fsoGXpUm4fgnj10vQdKbFXZeAJ/kOHUtYmXUDghWJHZT/9Ut36OWDr17w2nexGXblTM927KUd2nj&#10;rfkOHniSPuWTo3gkbzigbcopz0tXWSm3b/sK6E2gRML8MkDREAGEYveOZ4KYShPlTUVuQmHSUXNM&#10;dRE4TIIa/NDhUqDkpPgV2pGxIubHbhLh0vW6ZGCS/en4JaBKhTcZdrmX3yu/NTT8TfxFyQ7eG57Z&#10;h3Mc4fINZgLqXGi3OhDFGnynN1LypdVCIdzQkdZ2AEs3ftzlj7IwgBTbxFY7OwnMsezKjCE5dzDx&#10;WjrVQgwkrzpdkUMCGsaY+i5wP/ydXTh9BUvkb7HTYNMRc0ZglV4FKU1yy58ysCuBUQfKZ2VZj/zA&#10;rxzj6sDM8yxi74Tj7IoZIyS+TicjNsqpUWcwpgFBF86kMzx0XfYoqxq1VHSdH/H/IB2SX/qlX7r8&#10;vb/3S5cPZ4fST/7pn+qrSH4vr8L8H//HX8+una9ePpqd1R//+I/l9OqfufxwXmHysXRavPKADO1e&#10;Mqlp8fs2rN6OnBnUOSEDj9/6r9vKmTC800v0lYvGYjraR2WNn5Ki83bjyMOX8u1T5U9W6J07H+JO&#10;FzXOHyOs3KtF4UH5sX8vRN6f/NSnLv/qv/KvpMF4sfnzqrKnYtDxjF/GcRom5fuofLAMZ+QxGViZ&#10;rTu+3/4Xb+jGKXDP6aAD53Gw/tsZh7N+Z/zlZcPONPnpWHLlw1W8PC9+GQrBpcPde+msPrm/Hcav&#10;NNc90uF/G8S9pnkKbKOd58eF4e2x/qf4vU26ZxBn47HxC2e05lGZH4FJqpCYcYeee4tCwjYFen1d&#10;dI/vS9mo8eU//MrFt0o+nl2lH/rgh7oA3Mb22LV7JPFYZ+k+NvBfgqeO0+6CNplxP3ViQd4XVp7X&#10;ZxI5yW/933ffl8BtCcSinLxGaeqTCvnsc9mhndf6eDXRb/7OZy//+V//z7sA/GQX7NJOa8drB9RB&#10;9sulIxv9a4W+of2IjqpYCWK/5hpbsjagA+fQ1S9bu8atvatijx28bf/Xtmxa68rg+b5G44a1a/4X&#10;hyu9d9L/vJe+1w4y9ts4Bt/djJH2DN4uXOJP3HURNlkEHjeIgBvLn52dg9Pnoy2QNzv4+bmkg29u&#10;70Oz/VvET/5bnnAkPX2hDODyDNDVr2r/MOUH5wxDH/r0GTI0Sd8oSCc8NFwGVNzt76HTMjrSMoBF&#10;h99C4+a9duy3/qGNnqDpRZ4Ghx20pL+zr7heXvRh6MSOAfqqf/I5+Nk0ml6y+076EvK5ecSWe/yy&#10;rdfBaOyqvq10hImv36xvuPyTY/uvCeuCSHCb97Rh2w9Ym1w6zdPonWfAPZfP+jfwCEcTKPOrS/x5&#10;nrycCqIYj/40DenkIuOFpnzwwW/x3D+SFo/ATfjwfsbZ+2lHb+JPzIkLR0xJonXWi43fgWLChEP0&#10;B5ZvZVTcyKT04B3A1lSPGzbhcJZ20zxkWPqJt+MlOKuTG4bsxhXNvQmXg6XytnnYOHbmw9uFrIO1&#10;OvJihzRozsL75HfkUf9TvSjirZ9NZ/kSfL7f8FvRbh5l5ICNt+76h2Bv+W8YuqXdMrliPnIDd2X4&#10;SEAeli+k4e3zusp39Vxc/hvmeflwv6Du3QCe6UITSNw8HbK0qbcTg7EVnTPoGPYm5g/qHVmvDNVL&#10;35N7Pu332jn5JnOS03aZJDSWB+KRecODU/dWuS3tIDZOy/WYi6hHfvht2XFn8i/tW8rGYohPeT3I&#10;vAhavVb/FaC44Rts2NBrUOnW/qmTTaeYxf9+/lm5ktXTNtBn4tTpuG7+ro4f8iCjwFnG5PDdYG3P&#10;xl186epfVNZHOlt2cPibfC5U3jdpleeEXyfQT+FLozgT+9v+7jdMl97wOjyhYwFk4ch+8z81/9vb&#10;n41z5UX+QkA6Zxu+PF7xmqebfPLv1VozVPH47WBl3TRid/a7i98Of8fXy8fm8Tb+8rF4qsBWHWFO&#10;ggvTZ1kc+vQgr+asrTX5HkjoI6TbvsXn2+UJ7Y2CDjx+m8YjxNA5bPSGb9/3infEzVz2we/MAwq/&#10;5j041xI4PHU/MxJonKW9NL0+tf3C2CJEti/IVuhfktO9nGZ6N4v1/K4Lh0nHsz6e1wEX4gccAtGX&#10;ezuHW8xXOpDQBQbjkcw/j/4lueBa0LmTV0Hrk4LOP4QPebzXtidYR/8+BRJ/+diN76d8N/bYOlZa&#10;n1u+wFU2uUdff1NZ4H/Cb8qV9FZfxv7KG9s+9p3OideybWR5iJDwq69/lJEgba45mnNb/W7k8oRx&#10;X9qPB+0zG6NkDKDdSLtC/qNXOQgT2b6dNoYcn8mpwOef86adh5dXXnklbyn82uVLX/zi5Yc++sOX&#10;n/25n8ui0Yfa9371lVfLA92xyDdSxt5Nvrbf0YV4lSHgd9+wVI8IzWESeagcDyEq1wfmw5OH53NA&#10;YPOr6KUBjWyl0XQS0PyHbwtMaMEjx775qRETORHhVxejJ7yN+Yp/0EBHO8jVRjftxCkEZ8uk7WXi&#10;7ucG28/OOsDOf8NzGQvRk9I50l/ZoLn980kg+UucBffGPAtLA4o+w1O5ugAWfaPb6p2LrnDNR+FP&#10;XloOkcfStxisLX+HPcg1dVbaM5YeNp5MPy3fWE18rxCuDkVVtTlRo8q4uyicRkw5Vr+CC2b8lwNc&#10;WXw0562e+xyjxWHlO+lZoHv38lZPFH/r8paFr9TllklsBjlJv2O6jiln4dibpQAdwCfX/+NAP+o7&#10;gVfprg2834N4OWj29qPEyFo9Bcs3vbJZIsKN702ZFen0482kyhi+DenWXswJ8EPzxRdf6vOTwkoz&#10;/BzrZMhof9nGHp6MHu1cgTe/Pnj4XOVrk9OWq/l4doS8ncL+5je/2e88v5mNHnvq1wKwN89aW1NO&#10;Fnjlccf55C6f1j5mUX8yRNa7CMun+hgXLrwZf8+Y+142EIBtv9QLfX2vzQ7jNQaJdtTVoWFeoXjC&#10;A9Kb+eej3kojul37eOiZzR/SXx62Xq5f6aR8Rt5jJ699ogQ6CQ+0USvDsy7V7ib84dEnNs+kPqMP&#10;vzKQfnjuXzZRAM/nen6lLew4TAqHf+vnkR/t2M6flNDxk5SuaY2MIod3pk+BhrFEvxcfOtKdTRnZ&#10;oPeEDfJTnstTyxe34fsezzOMII8IECxCxjVRswmrkBYWCVvYGSj1vey8CbdlWAOzmUdD4oR6NdJH&#10;xikgKL2DpnvC4U6mxJ1Bo4knfp1ASoG0EQwN+JvelV5ulg5aSzfRu8ADD4R6wkaxd7HSq4JbsAIO&#10;SNZOaUhvAipY9PMH8FFeDpevgpQ+V9h2CN2TNWJk2HjBI2sgDqh/7yhS+NeAVg55fUca456UDc/b&#10;2Xkhi3cWGC3Ec2fBbug1/VRMabq3Kw0tQth0e+IiMl25Cp9B+zbadhiNAFa2Q2sa0OVbztFwAXTo&#10;UJI9LjwcZZ30LTJqCDQ+Fn4ZObuhP/OZz1x+5Vd+5fLLv/xLl8997vOXT3zik5ff/d0vVj52pBpQ&#10;f+xjH49u3p/XK+d04Sd/4pPVt6wwdSFc18zOl2/l2LyKs+WFr+E3Pkk7/1d+z3KHtzAN+I0xgKd0&#10;25FNR5L87Hbip2J7jbVvhv5+vv/7+7//pehvdsOI0zxnYjXlOXJ4b93aNP/XdLd8yjd5hzjd/PSn&#10;Pn35xb/wFy++/7ENu7KbHV3yE5uQ3SlPPmURfcp/ZcQ935/5ld6G7f3ir//iC9/O2eIsv4tTfT0e&#10;Fmfc8Vya4p3j5jHwqIzhKk+5WX0X53E0ltZtd1JdPbpx13/dkdg8Db83Mlucc9rLw3vco+7xX162&#10;Djf+Ud+W5m1387k8bPjo9dRNfuQ1Mpu6W7xmYtKVVhd3r7pwUCK//G3cwRtiGZa0ntN5HXfty3P5&#10;hinQgfnfOlAh7U8qcIRShfq2LLcsUkZTu74t2vsB70vgEQmws98dZrcxNfzVX/2vL3/r//3/uvz7&#10;f/Xf62adt17PDsjvTqAYVx1tXWb3pq7r2KvbrckWBg9bo++ozp5B2E568N/2fnE8d1AQZscunPJ3&#10;GAnt/uPgto2Cc+U592h3J3h4gCsD2o/2WdLfKG/BWZ7wzm+Gk5Pi2qd1dwPYPsM68yEZoC9c9+Bd&#10;f1TZ6SstlKc8yHchjkFX8fKdJmmAM/22RyblD/ob5tm9vOyAqPlMX0PfTV8DdJNl+33TtyKPTUc4&#10;/vU3libd4QMAAEAASURBVLcNa37DmfzDYY/56a9uutz1l/aMB1BlEoev0g3emX5pw092DfrsPJeP&#10;+sfTPXx9P7D4k1cD5xkryNvdvLptcbidOItubb1pfvNE6tKrjA5ZTjy/A00z6UqvUNnMM5kufw1P&#10;GHdftbRxxTvjbr7XFd77g/bZ/xH6YWGfF6eL/AgkbL8JbKDHAw587lwQTSCMfOYJzb076JNUPFcu&#10;7sE1zdAD6++++nv4i6dctkzgLe7o7vLzeHfHlBuHLgK65Ft0xisbJp2GnTKxfE5AfofdqzzkH3pp&#10;nMq9+Pk5lxW86vEpD04jbfrcvUeUpIxbV+Zoul8c7iP8QbgFmyfei7suP/zs87pn+mUC4gGLs8+L&#10;u89cfvlX8tfx7/jJ0YS3eHuqm8eU3dKSRv/I2ubnhdy+l87Y27OcezIkJ4BtnBuak+6S+UFyyXmB&#10;3JQnUDeez/fnjK9srDVOBNqvd3PBy8gx7cPNBGblrmBCtHQO4u61mdxth6I01ZvdnFji+UGDzLlw&#10;lr0t29HqxR53ylT7OuXLVzptC3JPF9hdeaqNbtoT9wfpl8zk0cZ8cx5aWHkns5Wf/K58hRW2nI65&#10;HH4bpl4oN4su6Ctu7vptecLvxr2hWB1ouSTtpXUTlFJNmsPX6NuEndqCgyc6UNjng8jNQuER50Rv&#10;88rVvoLyEFp4R3LcmbA+SD7Wqb0/aFd/Dz42/spy0+R/BulX56Kc23bE4kRZpxxMTIu78c/2FqOb&#10;zzPN8/3G43ewdrq5wdwywN9+M1t98SzNzacY6s11sS99O30IOE1LJz66sDALZMo40H74lOuG1xV4&#10;RMEHjJXT8r/53Odr/EOci1//0Lrjw7aB7zYOfyf9j51DVn55qC2Sjuuar9yzUT3NmvwXknb7j8nX&#10;O+/E7uV1luRSm9W4xyJCTnopKwXQ12cnMjyLwvffzWKKgzxZYH8yi0dPKu9cTSv4wCKTvqT5Rv53&#10;098kjwdH23WIoLgWtMKppMr/ymXz49nVMU7ch8b/JyD/xmmfOnym/2H8JI2VvfJxL0s2Uk69ToKl&#10;fdMXR8drPlsvtuwTD2+z2JL5QgtYkcNTMRxo9uBJ5Hu//e+QrD4kbTLxlDJ64t3US39Z8MKfBSn4&#10;FuIsGHllrM8GvvnGW5k7/dQcHMqpQmW5/R399vsPbA6d+TIiIGNjO3mtDOK2HOiF+7jGQ807Wrl6&#10;wCIxLKzwd53twOQdr2RIttKRD6kMTTrEDkhzaXAZ6M6pQ8yzhcdzfxM+emAWzo46ePAgbYAWXDVC&#10;HssjerfGvkU+fq58pKzpyi6umZcnu62PK6dz3PqVt5TTIS/hy4f74X3sa3X54LVhkY/6+zC2xbza&#10;LP7GxmSMuYAW6CGz1ofUi7Rte+BFGBQbzHtTj4g0dYz9Mm/d77unTLoYmq0JK0O80Smug2eVV/jr&#10;WCz1Dt2VT1D6lk+bAtXTG1wbjd/J4uVrnT938tZrqbtZoXOFZGhB0TqB07qzeMjdcpPQLvBhv3DI&#10;dYo9G5jezWcl1dXIDHQxuCf01UM2KSdA1de1WcGRr7FD1sTCx2hmFtTZBXQOPQ3du08ZvygH42ff&#10;N785ICK9z3/+d1sPyLAbXbKYPm8um1c+v5QTxBZrfWoJafVAGtZzHGCzliaustt8Gxdb/H311Vdz&#10;gv9rTffp1F8H4FzooQGvi4I5HHn/XfU2/Ee/9UmA+46xRzTE+R5Qn3ZBf3WKfDBbOdHLk25Wv9iM&#10;yGZkNSRHJ1LPY+fA3dhzdVee0MEL4OKzaeSZPkgOiAl/dIAeHAwvQrHo3uRPhtqP5R9bgebS5SUt&#10;7UxtLVreGmxzSP5WTzvPEzo7volZLY3V7/J90F3ajZtyw6twZfj2A6+qp3PJa8es7FWZik1NnzMy&#10;W1wy77xz0rXBGf5+XundvJEMvdUFbZn79cNn83mU9b1FlGHguQwGkWvngcTsRBnDNUKlGO+8OwYb&#10;QUyayDdgdsTdzotVSnQspIq/DFAExmcmlM7Cn9IUx+U1DgAeg/CuxkuGcu3HoLeg4Xv9BXAPfOMM&#10;7HMfjmd8U14gfI1HBVQdvgkvUn6Q38Z/BHmjTFclKN4MFtCdLlkTeQ8fCm84vjHO0sKL13ckgsdH&#10;4cgjTzuEKcS8lz+D6siIYXCizuk6YfjEh7B9J7qJPeVTSNiUOwMz+Zm8RdYJi4pOxiEXN7SORle1&#10;1HhflXeVWAXPvQraxvvgmd/AdATsUtJpaMchlU3ynViuQc8rFKNL38pkwdez6+yf//PPXv7O3/nb&#10;Ofn79/rqgx/Kd2m/9CWLvz52/9TlA3kdCb6dankuC7vy/0peffBbv/2bMYZfv3wpC8A//uOfyKD7&#10;ox10k30rGxOeeCsn/JEXGPnJy5Rn83nkQU4c0YdLB3076Yh2ja98NJYRYBfn38iisw+xv/y1r3aX&#10;nbjqC/0ew6SiR+9S95XJHztcGY4xqiY+vLz0wouXT336030t7wsvPB/j8W55xOs3+w2EJ7NQl9dn&#10;pz6zA2uQa9QjG3Lccl45cvmD9ZvnR/X7jAO9mwQiD/SW5kGmtAzwxNl4PG8/b3rc830JtNmYOOhX&#10;F1MvtqNLf89xlkbdIfAdfzcupOVxpDDRvhOvMDbP7q/xV463wuFsesvnOS3ht+FqAxKgHMFNOn28&#10;/kyeR4abjjIf23HYkOjshok4Gxqm/EbVxha5D6Xo1v2c0P/hpvmlh1/s60vEezdtiw5RO048Dt5u&#10;3Hq29L5bHgfzj+e3g9/oZ1//nzoM6I66vAPjP56U36f6Ay8Biv2oebw+btDrGah7Q4NvyqsvX/nK&#10;y5f/5D/9Ty5/Nm9u+NiP/KkQOAa1FRZiLlMB2w7fJNB6pGKugT3QdZLVVW/R24ESMmsP1v6vjWZD&#10;SyMEdTyLF7pXW6e+pL9YWq0zbEoZLK67sw1Ze8T/9r1XDHXHpAYzoO4B7bY+FDrbjuJPW5sOXPmC&#10;s/2jRjp+Nl+Y2j4sGmvnoLkfXio1DF95rn9kmGTad/Hskv7EuUlNP2yh6aYfUZ5jP/TFOoGxRRXE&#10;jT80DQDS99JehfYMMm/6seiQAd4GPwwdfHo2ALuXgWTh8C8PuV+ZeWXVTPbfDKz19zroT7oWc8RB&#10;F4TklR9pdAc7ekf48DR5G3k2Wn7EHxrbDxIfwfa92secVz7PZF76sikDfb2F4h8Pe2+SpnmqTY48&#10;jjKHpu1Ca+6njDbeujcDwGNgmbrT/DbWLOTQ/6WhzJqvoxxLp9kY+ou31W/T4V8+Iyftxt4L76XO&#10;HPc3uLmTv/wtDw2rHB/F5w92QeEQ9fhJ83QVL8/S24m5KavBWz64xnVc+ocGPNfquvhn2LgTfuiz&#10;tBMH1HbEtfirf/nUkzeylUdpoMFN7Lhs2ehJ+UjYpIFadPHKV/KesESYgON36Awf08e/0QcoTZOE&#10;E2/ydnOPM+PeJp+fhJQq3NKNuycmG/CYH/wBPC80P8fD5OUmbHGWfhNfz7j8z7SKd6LluVfzNOku&#10;zoZtfPJwX/8Uzw2v7sNT5TnEQ7anrMli6IUPQQIO1xhJmIk+G3BvTxwN4g/u78pSDrUrTz79ZBeA&#10;fWfRRGfrDTuVcBOPxoTG8iP/qR8j24g19WXv2dbOXRxtIPpbhrcnqdk7cyRb/2wYh6soN474AP3h&#10;OfeHvmya3NY9NrTx0dCmH8+n+jDUvj9/zfWYowCTZ7J2oimTrNHhJ7NAw3/G76Pr5HH37shu7c/G&#10;L6H8rKyV+ZzyHTuW+cWGWRA2NjK53XZKbVJIgOyrJW7DmzIg7/hvuHjL76Q1eSjeEReu5+8EJvmv&#10;dIN4vt94ZxoTvjTpyMHTIh/u5t8Gnc7fHfZ/0YS7yAeNxRd+ft7+5eCP7MjJ62+DOJPcccXZsoA7&#10;tixtlVdPL8T/cZCoN3A83Mj/xNsRXz950xJx5kWUT+7D19pVOHvYY/OnNZiebG5iL+9Ev/p5qUS2&#10;JlsxhY70S29ZbnbPjEqZCKbc537Cz2VibnfTXndx4e38gPstCwn7A+QPVqbehngnbfemao63C66x&#10;a/cSr3aKzrNVyZ8J7LVR7Ttl3I8n9k2/1jcyLSaZR5i6oh+aV3fHz+JjF2+Sd3y67j3InPLRd4BP&#10;xnibPMtD+M51n370pCe9WCE2K8E5xkzhlz1r3OZ5wtHbcov3Ffj706+2GJS7SAkP5BQ0yRR/8ESc&#10;AzkC4ideroXKPwu8aQ1C5ejnpDwfhj/1u7IP7fbjIw/42tTRn/CemMYH9+FH3gktH+6deNO/guRE&#10;oE1I5iW//Adfrsw/mM8KfeInPpEFo5eOsp3N+uaQ2XlyvZM0EaBj4SrlPnqPf/lQNm/lDQHu8bbt&#10;lPuGh8b9XBY3jHP4d1Eq7pTnU+FxToIKm/qiPtBr+p/1gSyMKe8t646XkqfRlfn+5sqU6NEQj58/&#10;Otf7Q+7CdmOae8CVl/JJYAF6DM+JzqNQS4deAHq2c5MdL2VsPgesfGfZgrV8kcnUFEkdLNRGlOd4&#10;6A/PmCL5Vbb0N7A25FuRj7YnTF7leLBIMfIZiSzch6eVwbZT8uRa/8o2ecQEXuQPrjmFpnik28Qj&#10;gpUZudBh5cVv6/eGe0bb8+DcLPRLn/yMgZ/N6XPQ/nTcrlWkjbUYSl/JzOuOLaBa1GYjlPEbb+bb&#10;p8KiZxaRu5BsrSlhEdyMT6OdMkH/yLDylKnIftOTZ3rMHYj+RqHxXFkc5dS6TYfCw9tOCidfV9ih&#10;6MnvjTden7yb70g5rL2SjpjPPJN59IxhLdjijb1h63yDmN588fe+0MVeb94Evg1rTG5tw2Iu/L5S&#10;+hhnjT1J+R35xIq3vr6U+vyhD3+oJ8a3bPZ09OR9bIc5hDffzJpSZE4Y5lcwKo680m5tGOCnvlZo&#10;5FYxR8b523ZBGYPqSRZ1n9IeJH/iVgevesUWkXl0JXorT+YY3ohcWvfYd3kMvbPevvmWT6De2E3J&#10;qXf6Z/TDBptEOhpVcaf+N220kv7yiI76Kz28gM5TsW6hVdr0QD7zQI/2DVLS2n7i5k388zd4PYNN&#10;W3yn6W9sXg5qxp7N9+Gj329HV8Pf8HVssHAY4Eib6JQtehZ+54T9bCSdDQVegT/tBBu5ee1GhciZ&#10;rO91h8hRgcvYoThV1AhdBeRvwDantBjbm90WGgqEdhcCpfWcSK24HRDItcQ6FzATdMWJN1ruZXLQ&#10;qNgNqHxbMFlOaKWpcuMzF0NYAaQxe5hXRLsH4rgsIJqkIAB5siDMqOmUgVUWlVBcSoYfxu/+/Zxw&#10;zHNUpGFIuxT0we6kMzUkv/IQ7QgwHOgwbibJVKz6x0/HpkYtfgZ4m3fE5WmBfxt0vIT/XWSnjDV2&#10;MYjf+MY3DzncyWtRnr48n1cfO+ovXfGV2YL8M7j8peP1DO4PVc+9iqpyjvzEo4CMHoC75XsvFUWY&#10;CkNu6LngyDcltdjsiD7/wfHN4ryy5dAfjfuTeZUBedxNOaGXnnsqTXQlXD14+E6M3TOXb2RX2m/+&#10;5m9d/u7f/bs54fQrXVB94YUP5vu+r7U8y1cqOnrfisGls88+GwOScva6pufy6msdns//7hcu33z9&#10;m5dPvfnJy4/8yI9UFgyvV2O345A8Mq4G5IDxAZOfB90hp1zJkN9bKT+dVxce6M59A8M0RF51QveU&#10;CR010NaovZYF1M999ncun/3cZw+Dr4ym0tLJdsqSpvuQ+GOH5yJfRhSEzerCz/+Zn738pb/4Fy4f&#10;zDc/nm/DnMYhhv7dlI+FX/Xh7byuQ8fCzpPEbPz9WX04P7vnf3ZlcFQLRTo21+LBZQwhLR45A27J&#10;leQNXX7nQc/gTfjGU3bkS/N1kJdftkbDNwv2TablXK7Kw6QNH8W6zQP+pk6p11sP+NGBhaXjWdjZ&#10;7UOpNvAajtdNZzsonic+LqYxFZ9/Yd3xHL9b6W361zjBmlz1ZuLkF95N+sG4pj0oToEHyX9xdXKu&#10;ENztZNQ+RDZkDNQjHQG74u7ntRc4NxChj4B0LOykVpV2bUNDghmZsEn4/V4usuJxJpUP2RNCoOUf&#10;d2Vcz+vPVcpXn/dv/uRKYDTm2+f/qNFXhNbHfUr98vfG0Qmu3qVe/eNf/6eX/9v/9f9++b/8x//x&#10;5clnX7i8lld5MaO+B/Ru6uvdJ2P7sjP1ftp/g3h1aCdhtMXzPJMw1WH2JBd7P30BA73ZhciGas/X&#10;LhiAPEw7uLqvvrcvErpBbD9IX6j9Re3lYQ9usnT0geQt19Pe0BH+aj8Sv3yo/7Xh+UZnJoiktf0t&#10;dOACONvv8lyegutPmDhg7ZsO+eExbn713RZX3ydRE8EAdScmbgaN8IB2Xh9A/0dfbO02OaFhQutp&#10;fdDICuyJhfa5yS9/+qP6BfotgGmRr+0f4L0bLjNQlN4bedUXnoB+orzK14fSP2+80NsyErYXP3SU&#10;W+mkf4aOPstM3qWsjwEf2uKhp+/4RuLqT/NbWFly4cWpnZdvfu1nJ3/CgLT578TE0EqfKHnCB/p0&#10;hOzu3vE6LBOKMxn4RHCEiUP2XH+ADIH+nLTgSQdokzcOv5sLT0NrJ1jElT3PWLYTfHlHwwQmvVk+&#10;lq4uEbxNkz+4pnXotD6q/OAffgeD4b10ti0N2wbUBsbw6MmRzepSCe9PkhG34664M3CdPA4/N7Ip&#10;XuLd5g2phiX+Oa+bxDVfkZ10PJ/xdoyAhvq3tLjyP+UZ2RzxlNnKOwjFMclwL3JpHY3fpImvR/P3&#10;5pvT945UOo5YOtICy+uWAwI3/OR0UPRiB/3yIn1l0LqXMP3DxR8bM7xsXuTvWqaJy18ZmbiTr8Wj&#10;j1ceDkEKM05aHG55PuzQ0uW3YUU4fmjzEeUaDm9xudK9QtJKjD72NndsejfQpH4BuoX/Tdu4c2HT&#10;8ly5hpSJePV03gimLqKx+fYJnWlf1Cxj3ddt5s3JBBtPfEdu8jA8bTo/SC7dssBnzKgtWbBh+6d/&#10;6mcqk1eyeYsdoGs2CKuh2senn55yaDmmXCpzbXXKZO2ZV6Eac2xdQr/lp24p5FOhoVP7wbanbgnz&#10;Sj4o2n1hTSvxpGXhSZ2AWn2IH1256nLDz2U3Nn3iTFvIrn8/g/kXdZnL1tNhsnFCTptJZp0ITL2y&#10;aHutN8cpTuVv7MK/dqZxRmb89RG85pF+gHdyCtKGazJmP66veBYYGgXlaPwaV9krQHx0rDwY4eXR&#10;vo24/iwcgZ3/Wv/poxz0G64O079pX/E/8caG9yE/TiKJSyY3Y7RRu9El8YfXtc0rIyTP+iEPG4Y+&#10;mvSNjUJrdRPOPpMb+cPd/s+GcZd+bkt7682Rnc1GGYYjDjjnd+NunEryeGjbffAnzrZt6Cgj9fqc&#10;p2lDWqGaTmWW+uwVk0A8dmDB4sbytH51j6LCyxWG9eujG/IZvsYeVLfCJ5nx78IbzTjyw5Ve+U95&#10;nKG6Hp2NdNqKwH0yG7RWlzy7vNb6zlHv9de0DeZVaqcSt3K5R49ygCV2EIhn08v2lT0bk5AXv3fe&#10;GX7FkZ6TfY+c7hMAwrs4nUOM7Ks/qXPTz6T7kXPs370n9OXlL9+QZE/pGh6TvzsO3hygH1BZZPFi&#10;y6F5hBK+vJlQEfBjg9m+2j985J7uNgy90O7kffAqxshodRbfU4fDa+bU2odK3L6BEu1c0n+YjSXm&#10;XuGYyCdfC+Fsi3BvQWx7HNkpJHMs777rkJB+zmw6Mifz8CHZvNuFX3OSPkf3ahaA1ZcPZN7vgx/6&#10;UN6OOG9j62GtLvaqr/rRyjJz76HngAv5gS5wxn0yvOKhsmy/efUiQpNPli0uaN1N2e44LSH1bxsX&#10;nldPQ5KQKwcIjd/8Rub5S0hsKZ34Vu/b/1IWKePtA4ujbHbTTssxbfOkSXYSmU2m+IRvTHTTJ4p9&#10;Tr7a1qbsgdOUmxeyI1M8A/7qF3+vYm5ec7+2Es/Pmv8PT0D92IW3zomX/8iDftGt0Ot8eVxxyUTZ&#10;0N22A2gk7drbxPWa56eeGtrNa/DwUh1MG3OG2lpbB07e0tM+sUd3M08vQd9vVU/hk5b0zAV7da10&#10;6XDrQMLYe/aHnysIpbH1TL1+M2sYrR+hPXKxphP86Ohz6QMZ/8kb9/kcRsITfDTUTfP9wvsmgrS5&#10;xsvqPH1SVt/4xqsTHr/rxq0sGhsvv5W5EPIAeA3jpe3ZWzudlq/9aZrDvg2d9Pxig1f0nn7gqfmW&#10;v8Dkh70K2rGxwRzng3yuCgp9U77uX3stNi7pzuKwkLRZ4ft++C8Eyec84dJpcwdk8a3Xv3H5ypdj&#10;JyIjZaIOmmt44QWfuXwiJ/lfy/Vq68Qz/Wxj9DJl/mIWjZ/NovO9lKdvQDsZ3I34YZaNeLt1bnQL&#10;pzYc6Few+OoB29n5nshGBq+fqMg9OVQWydvd4JGJ9R5u5yoiiy5QZ2xHNujTa/boqbxJVFw8blsx&#10;tnfqsLJpeuGZfLfdfSGH1d6J/rE3dALIv1dkqyP6bK2vSUffahdpO0ZJ+u+8nfmp1GH9bUB3fGqW&#10;3XRq/6nMk9Hx6mx0ohvz0j50LJ78KPHNd4hHNlPGOwZm//GKZ2352EV6pW3w5svoT+TjUi+/ZSNA&#10;XDKjO3eiZ3czx1O54S9h0pMvOGOP6OHNmIDOClMfO7dzN+lFrq37kQO5yI/rnh9Kl9QmUhLZ139I&#10;yPdKLf56/a4KJDM6wYSzHTMCnwIZGiHRTDQjx30NRpgH6AoDGAX7XH4SvkBQB2pYHPp2ksHfONf4&#10;8dvBkcyi5fSotAFhbGF57RzYAlEAU8FSMZom+hH4EfecFhoLOwjYPD04Xk0hX5s3Lt4Bxdj4pvo2&#10;v+uXwKPwpjJZ/GREVW6L0Qrcazq+nkldu4Y/8OIHjgpEWZ+uIqugjAbau4Dfxs2rUojikHkZSh4p&#10;3uZv+JD2lpMGK/epBCrSGZS7D463bBN2pXHkV757gpLKJQ20q2slMvkjf68wyXHnYN0YhkF54vKH&#10;eYc+Y/bVfNf3a19/ZRaQU7Z49hrwLrAl7Sd8izrl5sS43Wzkxf3RnIIiv2dTyRkW37r4whc+34G2&#10;12/11dLphDIAKuR2mMV/Lq+/IMe3336jBkFe5WFPvSiPFyN/eURbHsNFhJWyzzY1BhM+GsLJ9PWU&#10;2ec+97nLy3/4ZWjfWwi/Fn+fezav187rXsj0pz/1yctf+PP/Zr+ZTFc10qmdx9+JXWXpShlHYxvQ&#10;/JPBcfHcugf3DH3mVfrvDUMDoF9304u7YQ3YH/i30hC0dfA9cYo//AmrDi+tk7v1E51OiBx8hImm&#10;VxkEv/kJDlrlePndsINm8W/x+cjj8VB6iVP5hSa65zy4h7Mdv8VfGWw6K78j+eFzH5b+6flK5/Db&#10;dNflvXzAZQMKud80rzjxU7/PNBenepNwr/p48akXYs++XvvysR/7scsLzz2dicK3sgssk2bpgEa6&#10;uU76kMfJ9+PLvPz8S/p5VHP/JSX6fjJ/4iXQ2mAr9AFsdxr8Tmy8mQHBZ37jNy9/62/97cu/+2//&#10;O2mjn6tZeJhdguCtTDI/8eZ0ji3IbV9J2J22U2Nj2Z4u1KZdVG/Ve/V5bcFumhIGl6vNMCidBIe/&#10;2tCEAzgdVIWWgU7xDv8N37RqZ+QrsDbn0XtvCZgTtDr0ZKC/tvxx8b9xpYv2pDn2U+f/CklKPuQR&#10;z9o++dnJhPab0M9f2wO0AvANBH2P+PC6ym3s4/bppk/IT39AedW+hwa+ejLryC+6O6mz8oArXenr&#10;b8uPhQR9O3n07Lra5NCYfMzAZOWCx6NZlUwHIQ+z2e5ahqFRCM2RxcgUH8uT8BOrRRe+vE54+ArP&#10;68/Vx9J/72AySPrry1eJ5AdexxOR0/Q/xg8efvqNysQD1zLtk1Zi9OV4LL54mK0rwH0cbcjyu2GN&#10;nfCV9bavjZa8LCiH7d/NqZ7pp6wfemgD7vm+Zd4ymP7h4qB5t9/aGny0+ClDg9DFwz0aM2HVBK5h&#10;TedIFw839UEZyvqNHJavzfs+c6VbWqU8PxuX/95XPkf+Nj7s1aWlsfjCHknPiODEr3Cwfure4ldu&#10;CVtanXA6+tjTn2jU/mycwR3/5U/9cC+PThpXlum3P+wbrYb+piXmo7TIb+j5XZrL0zUEzhT/5IXs&#10;T7oZDq6o3+lm6XO/EyyPcM7353jLdsMPcoO7IY2NQi9h5P84GBojx534mywdthGFxDdRLN9kxj6b&#10;1DGpyP7t2Ppx9H9Q/Ea+j5bJ5s3GY5NfJpMqq5N9Uedd2jdu7V7r/NjT2vnoPj3dNB4pa7I/bIb0&#10;tj5X91NQjRcdsEAfBR09jv/qKFpnrVieqaGyBHDwxr2mlcBOuKXcf1BgZUJ20y6x/bOoRB49kcbN&#10;ld9me+5nAY6MKu9KdGyyiUb22/xRJ1hXqIfQ1Clydeqp6R6Tp+dF3pO6NBY9aLmdaHkGigyf87rZ&#10;ei3D4XhwUkOvutQ4J/05YrzH6WRw0ts+yA0CmuHnJA+87LU6uxPw5a/YkXYY3bx4C97G4W486Xhe&#10;vXNPx8/hQ2M4IpJzWNALFVUePG86EzK/aAJx5/IgVziWw8n7E+W5XqUz5Tr83MQNtr6aP/RyvzC6&#10;8Gj+hE2+tnwG+1ruobH9qKVz2+0E8ZF3falNcfO631BUjlOW2u7F0qc82/+RU0OTNhpxmpfb6Ybz&#10;+nutsw1V2gH2XxxhwC371vQS5m/4KNHikPA1v+bWYFUvDx6P9Cfu2Bzz1M1f0tHeLN2VN9n73md6&#10;n8nfYf/w46/sHeOE+D2fuUOb/ky8s2vSRjvVNq6JffnHVSC6ok0jMZzQ7bt57W7xE4edt/Bc3iSU&#10;Szz8AV53stjSRYPMie5rdPE74QkLUm15y0X9ylsIM4brQiweD4b0s5Nc5k6/0QMt5inxbj7c5hXt&#10;h7nP3/iNz5Qeu/aBD3xw5jmzqUO5OG34MIsH+ug5qts44qXXXX6OXGO6tOWrsj1sv8WWu8erxIX1&#10;ddXh+2pDwyC7OJtdLdhNn96CdsedaRvvVOaTL/qD/pRD9CLpGGuiTYRctjJRjnubr2zQS3B+akfD&#10;+b4Jht/EmX72kamWBn8XGTVN6bpCXBnjG2EnUiVPdxIa/ykr/SZlYMPbAhyADxcbz34dez8af3HP&#10;rngWpDoeOPKr371jJ5mfVCffk0ooHDdXfuP1VN46Au6/e68Lh2QtnK4+svFImQaPXzOYe31sC3tP&#10;ZPEJsA3sCzntGHnlVoT8dP6xAprckz258CdD+jghI5fGC87moTI/6ND76n6e8Wxs/mI2K6BjLmFw&#10;lRO+2R2fXHwjecuGzmw23Nfj0gmbBbjy5t5BFq6+qfn92cBtYdu4eKRburl/kAVCiUi38wtxCxAC&#10;XVzswShoU0elE9Epqvo1bcgZd2cJsDL0SH5APGChD5D1/YS1nFIfLRB77b1DWdOXuN91oZdf/mrt&#10;rI0js3k9Ovj6nYZ95StfiT5b33IaXZp3stHjI1lQtiHdJ0L3NdTeuJCNyVn4d6DtnTIemR51Wd63&#10;nHtCm/zDR3nmRpeybav6qa7v65zb1z0KlkzhT/s098q2faWUW3wkE9uQvNr00jQjh9DrHEJ0iGtt&#10;pn2A0LUZBl/oKv93wgfbQqT80U+sllvTr4aTLqamDO5mYxJgV7SN+EkOkm7WQu5N+4n+XNn8EL2L&#10;USh9+ggmrSba562nbQMjK1S8wj5ctv9fnT74RheUfnke+8Z38xDukoeZN7H4zS50PHDUKbIbPclh&#10;j+Tjht9Qkb1Jov737CBVGTEBVCwNtozjRWNRY5cwjQJ8C8B21lNKSoaxvUokP5uRoTMprt/inOMs&#10;k8LO/pRVBZYhgE/K67mFkwzCB2iYwEyT2PAa64YMTbfysruNZNBz0ztk0IpBSvk/8+R+05Fc4xxK&#10;0/uDB/cbj7v5X5wt7Kab+It7sFmnxiylJIzMAYP0jVbqnCxJowNeeCEn5nIik5FQEXU6xZkJycgs&#10;yukEKoUYXuKmmE0hpsRKY9gePuqRHzKoQh2DELxWoSrbwaIz8iSMnFVCaYC76SDzBz3RsP5HWY3C&#10;wnX8PQY2dBm3Cv1IE21gsdsi+Ct5BfSrr3yt8pyw8JT8OWJfg5wKag+t3UovZlfIRz/60ctHPvLh&#10;iwUl9C3W2gkjDp21mOuiC4y+crH4K98WbL+VhsOGAe/g10gBtHUoX0u4vL6U3TRfzM45+Sd7ZTVy&#10;iZDDvsaOke0u+Rg8i8+vZkOFd/O/kQUukODvOThpAZ5/9qnLL/7iX7r8737hFy5O9pMX3QHze+h9&#10;8sVf3qrP1eOpL0WGH/nMNfVrdONROzHlGEFVTjdhcLf80QejDb0t/tATcBOycdaFvRNYw8vmZujw&#10;2/opf4sjdGnQnXYYDz/cCOuVe3G2TkfpU79Suw6e+C//Qb3SPN9vmpueMMAf0Fewz+43ffdbz9av&#10;0jjS57fpn+OLt7DxPZ952Pvlr/HD09IR3vu47vdauhuuAVanWi/II7jntIT7Tjn7YlPRT//UT18+&#10;+clPXf7JP/1MNyeEq2T+poyl2SedktSp9+F9CfxJlsDWbzJQHdhk8JnPfOby//hr/9nlZ376py9/&#10;+qd+Kj73s2HsG6ljc3rSmy8++NK+Yks/aAbfnVw56mgqeO3L9AUymRJbaEDE3+5EHd6zPVDnu/ib&#10;uumv1TbdADbGJby0Ygc866fsaUw8C1936SapaxoNPH4mfAaTwXjEFqCztJYel+1pC1CiQ0jbblDR&#10;hd7I5szf1TbiKzzLt7a+i7eJLg04y+ug6RfdLJ51gJ/npSvVzbswgzf9aP0HZblpuhenO0TxnbTh&#10;a49u4LDB8Rj8I52kJ5/Lm7iNf/CKb6/q41oA2DYQH/o4my+DpE6gJT6/zYO0huaJk4TDuQ0GafBd&#10;gJyXfj2iTs3XwRu6YOmjCL9pJk920W74pje4k8cGHj/CldfC4/CXr8XhogeX/FyLw68TcEeetGln&#10;EL4X/zw1mN8+K5c+i3roNj9lsKB/DEe663ZGMQhLq7OMiWfn7+Is/soDvZ3UXb91xdl8cgG/vdDa&#10;cVYDb/3AA82PnJ74XXpkx3/TXFe8TYfOLf7BRsKEj05vOos/NFBQTgbQ+q5kNTw0oGGTp5284T80&#10;xm2Z4jmyHv27qS/wGn4Qw9fWpcPrhv/U2/KkMMPzyuOMt/mjD8L/RWDzzX0cLO0NG/ncpKHO/lGg&#10;tvGIdqZx1fEI4exPJvJyO/3bfBr/rT0kQ2Ot11//VjYhOfmRuvn4bP1RWP6+wDnr3zJMHjYnG78b&#10;l4KtK4tjssjEEXlWxhE4/Wkddxe5CdvJJfEe1VllMzjwXOoIUG51Y9/v7QR3/M60ivBtfvDhXwLm&#10;ZqR71g0T9fKjXv0gFDA5gpnMNBk4k4/6QKRZ2cYgP9FTjQdyYzyuTG7C6b8FhoWrjWlZacstAG8Z&#10;zrO0yPr82mjx+Tl8sAcbluY0UebLcHoD6ABppKh6Tej0Z6pz4/Edf43bbuOifZDHfOWz6S2xfb7i&#10;RaHOdIR7XrvOToObeIcub+EcYRtPXNc+5yH5HwmM/g5f2lE4ezWRg9akP+kuPS5Yt+120yLfSROv&#10;+FYvrv2VI+1Gzs+mR363AW3hYPN/xlGmyuyPAvrYj8BBmwwmHaGT/8o4q1FHFq/uxh+WDrk3lpiP&#10;gRP/u+jCFqzMmnfp50/75HXpdN/pqtFXi9GhGzoTvu1v2mqnrJrkIQAM5HZpC18Mfu0vL5PcFF/n&#10;MpOA+vektOHl2pOsJZ86js+e4LNCl3m/d+mJeh4mncLlvpvTq2cpSLN/sa3LU+n5Sfzab7pBn/Ns&#10;vn1hxm4TVhuTcIdc1t6075n+TvUreWm7GjLKuOkm7S4UjhCbz855xka/ljlU6ekP6tO/+uo3Ylve&#10;vHwt3wj1mbcPZJ7TyV8n+qUn72g6XeiV3k/ei+AezolDYV1ASR7bv5DnTCxv+yI/kW6zxY2kSm91&#10;WXyAfm1ecIbelIkeftM//N2LMtHClxtp5m9hcIKXvN+dnS4Nqn06ZIxHQH6VV+J7berdLOzc1dYe&#10;OrltNprmhEHxQ2fatNt2PeH5a16Cs30m8RfQ1teViSuvCe4n7uC5KsdDbugIz8Jl6XhIV87CEV2l&#10;N3T7ge/35h5/gGx2uoyXRXg2CL65UONzOigekvLayxrL0d8QbhMC3PuHK08tX3qfv8EJQ1mX6H2I&#10;GesNEzflaq4dnPMs/spmaB3PobH+8shCmB+UN2kAdWB4SRkmPfRXFvA2DC9PJo7XJO96SOdyg1Nd&#10;a3mNDNQDGyge5DS4crR4at3L6VXrAD6DQE+6cTHzH30FNXuQU73sv3I/A7nueH4WyEfnKvCEKWfA&#10;sdAKxNm8X8sy4T1ZHUm8mwNyI8O3wysiUw5OA9c/7fj98P32W8lT7u9l3cy8KvlJCB385+Bz63fr&#10;eGRkPcK8aw9Hpt6Xl6N8bVj5SD4lao7g6acdqrPu90z6rlkDjPtk+i4WIMmTHLpOF9bw3759iD39&#10;zMFfMsj2KAOLpvhSN9kcZQvfCV32Tp1oXQodn6B9kDHuW4mj3lpMfiK6agVMHH/00mGEaStmfit7&#10;ebt5xFxN5zW6gS5xwwd9eQK/XPp8yH51jHSt2ZAROJeLfFq8L//Jj2eaKe7a3pTUNY747Vcf7UHx&#10;JBhQb31ClJ8413qNr+C4nss44cGDWe+rn3i5qndJG/hOfBfsU57kRl/NCygHeAvNRyLT8Smj6N/z&#10;GYTMpNa8m14BMBj7jnWRvJfaSQmFPhN2YzhMTu2q9yayyvu452bgyHyZOZBuxxFWoYyckomZLNz4&#10;Jq+a0SjF+m16XIrSo88RrG/DFkJz09z8orHx70RY7+Y6+4nXBi7uxm0jprgUWmhSet+MwG+FGpoa&#10;CWH9vkjcBJSFIJW+hxZg8FqaecYzmgAdBbidNwbnzRijOQ2XV2mlUXop32Z4OgvxcEzaMTgTd9Lu&#10;gnCUZzyH5sq5HY1Dtst3OCgqvqciHRUqjT6Ff/Aghjh/+IaT3JZnvKE7Dcmkff+OSjcdFf6AGMbN&#10;jTTmoRV48j0dDkY/4j1opoMW44OWzhmZVGCJP50lcjwWyNoQho/IVONlcP1DH/2hfgT9pRiZj2RB&#10;+GM/+qNt0Bl4wLD9+Md//PLV7Jpx0t0OGA1+85c0u7sneZudK/Ma5367KjIQRuYf/OCHK5++fkS5&#10;p/yVM7m6fIvgx37s4100/tVf/dXLL/+DX7585p99puk/nR3gb6cB/V6CRv6bmZB5Oh3Lv/wX//Ll&#10;z+f0r1Pl6oGGoRP+R5ngk2yUz3ZWR6eOsttCXry4BqWNI/ItEFfY+YKy+MI1+Ldh0hzfrZ+eNl7v&#10;J7h+i08Tz/dFSRpg/ftw/JSvlOFt/s445/vF49f7c2DuH5cGOdNp+GDdvddInSHSCs5BPzd07HFw&#10;pnM7/HF8lN8TDxv/2+HepvndnpcePDRLN7bBa9a1KRpbnbVPfOITl3/9F/71bvj44pd+P3XfTrKU&#10;0VFOVLFxw6sGV9vwPrwvgT+xEkh9GBsyEmAP2fTX09P/R//of7j8f3/t1y4/8sM/nI1ivvH0aurY&#10;C61r6k2//5d617p/siNsTCF1TF3T5uvrtQMfe3S7Lr9H9uroVNTyhsbGOfPKz3PTzz1btnjritv6&#10;fiuR0ozfumsnxbvSCb23MoBbkNY17IjbflfiFHTSmdM8wtP2bJ/rLjkkPjnoc+izsFn6P3B1wLuI&#10;nHtg4CG98zdg8MZvrgnfvG1+hQHPyvGt9HvyUPsn7GzvlJM+uT7PxhN3n/W99A2FGSyhKb29PJsM&#10;Qp6dlQ+w4RMvhRmAC6/yS7rKF16fBQQ23tndBd8i3PrRD++kgm+uHad+xKVvD/XnOql0tL/p8xtI&#10;vXu8Elu6LvJoeqF15ldSeN6+2/A/fBbvwDdRIP6EDINwF6Qh4/xGOhPSfCfsvIP5HG9lANt9XXXi&#10;BPCFzWmUCVhcYSZ7uPgF7ulT0+4Cvgm67ARX345Zn013ZEE2N3TPtMf30V/0F+BKdmW6dIW7X1z9&#10;QPy0vx93+T3zvHGVd+FIpzRy780qiz8Ih54l7OwP34XeQahpuy+tuNe0gnNFG+Qj3tBcGuKxAclp&#10;aBjDDXK8j7yMnq8chC4fdU3mGg01vcEdCo//TQ6uAXO/ebl6P3KzafF0D6S192S/eVkehK3f4p3j&#10;lMjxU7zgw0N+aawctszGP+H52zKB4zX2lQ3d3kgH7ZEZvod3NEy2fSsbaG1o/pMAOxHGpoEpj/mU&#10;zgvPv9B2pBO5qRvCdjxDZkB7Qz93QpYfOaLHzoOW3VH33AsHXK9SVGa8bsbiU9ZwlVHbi7ZXE0/a&#10;9KoFV0rzA39AWSedPGxa5UH4gbP+R4QfCMcJk3t5HV/b/kyyajO3fFfuZH0G8zNTD8a/tjsyUqb6&#10;DDOOnjq1r5BGy8IsXAsynhUHsPA7/bDpPzyZtyQtkPm+gW79uGt267e6cSCM/aYfKbujTI+gP5Kz&#10;5YxHwLm553fY/NzBXfwbV6xDj4RXV0dWcNAqvaV/y36SrfCV66YxLj0evs50l2bpJu3zs/vlbcP3&#10;GZ8bvmEtv1t8wwPiaZ8BXRGnbU35Hb7w/zhY+ht2+znUS2/7vYt32z3PCwq7auch251jDLONWv4i&#10;M+nJm9csk51n+YkTmHDPyVXj7U9xo7sP+q3CyD9vNEG7315MHy8xr7RKD/WGQzt0O306Non/zME1&#10;xcPeRV45jbpSw6++otexuvd2mNq09H2lde/pmRe1MOz1sGjmp/OJJtzfyOuRPU96kwt5vPPE9Lu1&#10;f/iSL9BP5LmpfELfgmzawD4nPQC3n63JKePzK9xHdhN23yJloPlIAN6d6NPnB/q50rVoY3HDMpHX&#10;z4bRnsoNJ4OXOVFthrm6wiTScYl5zpc++NLljczvvfaatxCOLppH1Qbb/OpTeOZYHYZZGvj3r8zH&#10;1iTZyA9o79U1emFe+JksDNX/SLcP+alexG/1ltzZtxTC5R1vG5JA8UIzrvpx9+58bpJO97W2Nnsm&#10;Hntr47K+OnrSJ7d7uYe7dRw9+NJafV1c/kdw4irT5ClxG9+iankdv+3zwH/7UO8jeugmXXyEh7PN&#10;cVDjnSB1rsqY7YB5A+c84KsXnYqX+/0Ew8qJzjY/aEVWW7/5Y3rfiCAu0D8Yusorh5TyE4nUD76w&#10;7Sdw4QPjUzy/ffAKDw/GtMZM6p0yme1pTbr8iAtP3XE6233+WzbkAbrQmhzqb5gXB3CGfjQjeLWH&#10;yZO3oJA33uC3vkFuHAufTlhHJpG5MTiwVjMYky6/8h93T14vL/sG0rOdHX2RV+XtkJ3Tr0+3XPcU&#10;aRd7I6sehkx9cdLbd4Z9cuqNfCPXYS5j5zffnAOS5Op56kXGr16nXWA3k44Sx/cIIvyP3G76hQf6&#10;LWft93rbGBgplW9+eBo9PDoI8ZM/h9EcDOwmNeWTFZc7+fQXeyXM6VZ6rB6xPXRNW6B/3jUO4+yw&#10;/JUv/0HizLdpnR73VkavhreBkd34SD45CkYPplz1kbxmHe/3YtNGP+liUgsvPeEfPpSh7w1P33b4&#10;7+vtYwfwRE/Q3bKTTzzTArbN66rxLH40JG50UmBlS8LhJ2Rrs+nQYbue0DbRwZT9g8QhIzLDD9ki&#10;0XYv5SXN1iE6msviqrJmnyxMz4lhMQMKOjCyUL650M3i/f20J+k9Jq3DvmcOyUK3k+mzCD00nJ4u&#10;B0fe0Wtf/6hrG5+fuYenUjb48ur/8p76fJ4jWnx0ruWQfIe5Pt9TWSn5Lvo2cgI1BiJY+G0DRGlS&#10;aEADwnhgghIAuLdhBcHf/W1Ywa7/KLKCYlwVyLyDnsDxyQhsWHFPhbM0uAzYniyR7saZ9GJ0Q+9O&#10;Jp2iH+WLf0+qHpvlsEpwjKEJtDOUq/I3yvl2PtSsTFMGhVGfQx6yvEpR9YK3iCOvFZsJMLh4pQJV&#10;tsjY4iSgpCqd79PuqWDyx/vSmLxqJGdnljzI622Av8UhHc/oADR6n+cJG/+GJQ+Vpc4K+ah4ByFp&#10;Clsa/Oeq1yPx+GtwdZLkZTpQY4xLL2lvZ9DHwNeoP328vgLDFoQr3shKuqsrTgz7roLXY9vBw0B9&#10;NNcHP/ghfaeW6w9//OPx++jlmTQ+72Tnz1dffjmT46+0sy49jZsGgHxtkCB3p97xpny72yI6ZnLY&#10;AC01OLqUskgHh2H1YW4n5CuPxPmt3/qty6/k28X/4B/8/XzL+DdHIGHe5HTzOz7fk9+wV/jZn/nZ&#10;y7/z7/57lx/NIjmjRQ4mXAuQ/B+44zm6YtdUtOeaD/lZPYC3NiMirV6NvirfG30TZ6+lfXbPMhKv&#10;bBzM7Alf+Iu37tI4p7n3G4bX5WX9lhfpkAO4jVPP42fD1t0wdG77bdjaAfrkX/0BZ97P9w2j5S2H&#10;kZeH3aRwu66WWH42nX2+7W5ZbVrfzhUPhxvu2X07bB4eA/LOBm1DDqV8sjkeEt8g0/c4usssHTET&#10;HL/4i7/YevVf/I3/4vJKTsurdRp59phOqpcR7HfNmyTeh/cl8IMsgbUfm0d1ox371BOLwH/j//k3&#10;Lj/xEz9x+Tf//L9xvPEiHcV0yrXfBquxfo2ampi7uee2A87YBAz0DW7UZ/Z8Oszpp6Qe7wWPLTGw&#10;XJsqTAedjcKTwaxn/uyCgUX7J0nnbIfONuZsP8/+0usgFI/ahLhnXLalOElL2MZdnLYb4ffp7JKt&#10;DQvfD48+Lf7g7UWm/Liz4Y/c8pwEtrPt5A3864A9acrT5lv8vSpn4ZFBTFr715v/TbPM5+d8Qkj6&#10;d/NKNkB+pZ9++pTN7PoUpu8MiKBllQFPSrF+fqSxYKezPoxvRfE3YLeoLS0yMzEEHpFh9GPyMpvj&#10;lpb41zw2v9O/44/eNTz3xhAz6TZyQ0O4dOTrdnltGujDW+h9ntdvgyrjPJg0gH2mB/cG/4YWnHNY&#10;HvpMmvylrbxRNPmh39rJjoNESrh9p+J2QuPo6y+zJ3f5MbaayY8jXwet8oHzJn7I5ijXDQtL5QmS&#10;QW3E2nyOjOhb+DzikGnjJdKmvfldtm7Llv/qpXvxwTm+8PNF5xLLz8HbDX4iItIwNJYOj7l/NIwf&#10;vdnwxT/zlJgNv/0jmeV3wzb/eHCvJKdvMhhLd+Rww/85XjEnk0v28Jr8LC4XLM99yM+389/wf1GX&#10;ne7Y8aC99Nf9bvQWjxxWLpUd3Ss8Xr636Sb3lCV9NHdTj5BcHSRbdccr+YzRurGmctx0blP8wXqm&#10;U2Dl/VzGiM/mM0PsR/XN4HSqzdS5tI2g5dK7mQiiT672q+Pu+J58N0wark6Uxl/7ZrJo6xJc7dL0&#10;ASZ95cQOlYYSDA685ftgoQ6c5KS4cHqZE8g4WJBQOJvXc9zvx3v5kB8yN7HZ7Ccj8j2b0idXld2t&#10;fLfdi6xaHpHR4qBFtp7Jfhd/UeIHxPHKRng98RvXN3zP/BTxwN177tK40qUT1zrdCK2ncEO2NIsR&#10;PCANsHT68JifbV/gLe660MkIVMdDcsaLN2mwX2DTlu6mzRX/TK+48ef3SH5K5b0/xZMX/FUzg3PI&#10;90zX/T5f4wR168xSXt722RxY64jqPcXWoL7uMfZu5z+WdgPDD5mDlc88vff3dnq3Mb5buHoOJxKL&#10;e5Rz6nlLgMdtOORgXL48k1spHHJTWqCL37fiN41kzhxSLE9sgsnv0DI/dswnLR+inu/3+Uxy0oiw&#10;2Bl6ap4kcs5TeVodKF4QfL4Qv3sS3j27hmdyaFnlyUKm2Wzfxx2ew1/+QPOb/hQb+K18Gs1zFz7J&#10;Jv18Oj8HI/Tds8iSdOVXX/tGt4ZH+nGGR8oLvSROB+iJecXqQ2hZCHgndV35WUSZ/j5bkf5QstMF&#10;y9B+KxvozU9aPJZPbWzHNqHNvr+VBZbO52Ue/81vvJm2N99Ejb0xj/zhnO574cUXruyZc90NrfKi&#10;byrvC+puFxqyYGqc541QT2QBCk7ngiPTO6Hte9a7qBFrOXIn3fAm7epj8s19JicEC+EX+J00pyzw&#10;RJMWDrTqJozpf4+uLl1pGJ8pi/OBtaWhvGuPkp+nMr/vIIH8tt7Hryf2goOeNzRdgUxTVgBur3mo&#10;H3xlgP4Ot+AvX+RnfLgygGgMDOgUfUNzber4z6J4aSRuidOXlC3a76Y/1fSCLO5tkJbxtzCyMr7b&#10;jQD85E+6ys9rbs2ztU+J1xAWJt5saJaxzfu45u+VF1oufOameO4tgC8IZw/wTTc9txyCgE8LYtGK&#10;0lMmE24O8Ybe9peEAW9QcTJ/Ab+lHxc42Yu/lSn540t6hdzLs3nelT+eyFc9evKB9YmhL47y5bJl&#10;6DjBCd9Cs7SMp22scGDPuNzJW30EJ5X11cylVEZJHNUT6837MDW/K1dPi/cwfSzx+xw3HPXZd7lz&#10;04hMRE/+Xl6/yoINUJ+dbN05nJZ57Jc3gLIfZPp01vNc7r3i3ivkN5+vv/5a+d85D+VifqC2NOXl&#10;8JzDouyRcrcQ7C2sO0/TheTMNVj0h2PRnb1JJipDa3A9/RsZE44S9IkeQCc7X5IyIW9QOWgH8riv&#10;j7egq7ygaBOM0ScvqFXi0aesKTX+yG7D0XW1z1ZZ+gxh6p+/PG+4crHw+jB6g6Iw0LkBeYn9M1dN&#10;D5khYD115rDzWu0s1m4a5DT1b/hsniJ7uncn5QXahoYvfLovsBtb3pHRW2/pxw+f8GrTwoM2Bc3+&#10;Ba9yCdc4RureK6++0ogyh2HK8eS9ZyrsEcxUakQ0Jtshamf41uLvCkK8hQphHw63DGEql3SbMcIK&#10;uOff3UJ5fuvYKazwGRvGbCp4GsfwujtMGjk/wraxpAAGnJ4p8+THotRpJT4DI4ZZWBe2NWq57xVB&#10;XQ3FkYCFmidqAKphI9zwK8viUNsR7zXC4T/PKyMRUsSXJ6MAdjMYEO+xcobDKxp3cCcfFqItbPZb&#10;wJFBd6iYTA2/Dw5jSj4ju9kZoXJtw0YuwrjYdJ//5H2U9+D2iK9izMfNR+mnrCjqvchxDEcUPHxp&#10;LB/BCXF0+SV7lT3aK9NzOrRwyiZyVotFBKWRNEND/uicjsKHP/Th5P/ZGlivX5gdHfATNX8+Rs8g&#10;ez++CmSX+V/+S3+59NB0wvDjH//45SP59u+7Mch/8Pu/f/md3/7tyz/9Z//08o9//dcvX3/l65cP&#10;JY0//ad/8vKpT//k5Uc/9rGe3PUtYK9TqF6l0jNywO7Or/7hV2sElcvTeWWySqvcfLPYiat//tl/&#10;fvnb/+XfufzD/+a/aZx7KaO7T2fxON9h/F4DbaXzP/anfqiLbp/61KdaTs/GqPu2wquRhx1RBciH&#10;nBnA46H6MghT96acifyoQ9GRlk7KdvREMU85c+n2FXcJrbt6UDxpvhfEXdj7dflLs7qe+9H5Q8eO&#10;SGfc4eeGHhRlvvHW5b/x+J2fdegTOBI6+C9CfhbX8yGBDUpYoxXnTPtq8IPJ36UON43ca2hadxK+&#10;eV2icM9pLt3b7uKf3XO8s/9j75f5U+DG3w6ZoPoFl7s8sGm1FdEDdtkrL37uZ3+2p/fZ7r/+1//6&#10;5c3sAnwYG8AeNO+ndMbWPlpmp+D3b9+XwA+uBGozovuHq17NjnGDl9ks8Wv/v390+Yf/3T+8/Nmf&#10;//nLR7O555tf/1ps/tt5Q8aLHRzbCa4uusRvHSWxTnRo6/OZhn4bc+qs+scP3LY39cwPGsJc6LbP&#10;kTh3c7/9x9JJ/237OBuXe+Xh1v3jcLorPumZDooh7GCj9iRpAzZl8+cZbc/pvMRNLHYl14P0pfDS&#10;uMHbOOKLg292tp115tdf6OgLAXHJHuiXWrht2xm2ALrdUNX0DUxGjpsOHOnwB+saiAKDKFDe4woX&#10;Vr7C2/ZdJ94hc/k8QLwZyA593oIf3J8B4XkhcsuNDskLvlxg3b1/7HPxB1d4eUz+259LGZGDjQDD&#10;Ox1JO3v0yfGBz+YzAbf1Y/OP7vCpMGbAdOUpaQm7wYne5XmB/17rh+5RVNewxg+usgbKH89g5Dnp&#10;5KnPi1cEPwiKehBGb/IlcGgYz6CZoe/oXvDLy8GjutY0Q2NOlSRNf0fK3w99AABAAElEQVQeSy+0&#10;jFPuZOCZaEe+t52dfj8ZL5+9O9KxsLBwTnflg7+V5RmPnsHH2+qqOJPhwVzePMGZ8Am7/Qv3jL/h&#10;8oX3DV93ww26N97yfHYXb106GMnc5IleHGmf6Wyel++GYSSweH0g7/yt37rCHpffc3jview7wNKA&#10;u/fQN4/nqHAWr7QPvMXZ+OvWX5klnnzKM5AfOKUXf6BfO2mmLKOTojk0CKcyknbidYIv/h03Q4iu&#10;Li8mEb+VTUkmkrxpzPjRgtYPOlzr8CmjJuBfzObikdONjkMhL3HI1ZierTQPYrypDNRJk21OeOyk&#10;6SNletCYcnqvgrVclddeSSclkTKeOi3eTmBtPVjWxVnd4Gd+oWOU+C/ACfHQu7GpG/b95soKXQd3&#10;TJCnTQQr77Msmu+G3oQrRzL0B9zDW7maREWj9OLqX4CrX+7Nhe2pX2F4IHdxvTaxcDCJ1eUDqaO5&#10;Gpz89hROcfSYvGlu2kn+c71XX66RH3MjrZtreId2k87mNX7JuzTPebu9eeWRsBX8pnvIaXHUD9ek&#10;d8jwwB0ZjA0bHPkbXGH8uFseaIKJdxCJI/w7wRmfBQyBosu/uOovaHm3f7pt9/DrDYVksrB8nJ+l&#10;cfbfe24X+xb5ca6+lD9pVwfROhBDd/q3+JsFDYEjk0fz3bxdo00ePZ77pcvXmV92pMcIHSjT3z7K&#10;X1z9mcovdmLmMDJHmz8T6Heqjzd6BB/AT5WqXsM1lln/3hw4eHHpF6O9+Wv89GmdHvXXPqk8O1Us&#10;zS3v8AqmX+Um85A88tNFpPBOjPfuacfY6lBLnC5WHXGl5eAIcO+vuhjxTV889Vf/JXHZ3Dvha+d7&#10;RlUtNMx8d6J3EU676buc6KH1ZDaIhP3Iw+m9kcXd4xWtD5962M/ZmQd2GEYbgsfnn38mbc8HOpfa&#10;txnhTQIHn73JD/mtPfJtYjkmT7h0JDWo89bGdQ/ypsg7Fs2bt9TL++xTyjsLMgmsHLdMxBfGnYMm&#10;WXjOwuQuzpHNnvhteQRv6iuehq/akjyIU4t82AG841Mx8pqyj89Rrl6R3Lxu3CCh2Z+EDY/KPQQS&#10;sPnnD/g76esVsiBRGpX/fIt18Kodwdt4xU1a9G4YFu/RDbTtO0UP8Fc+0IxOAvxb5OI/ujPVSv1X&#10;MoBM6ZEkgn7F5a8ezlEwY1z1LvjxM0bVD5uT3SMbMtUuqDMW6qZcjrqX9NArgaSJzvJbmWGEfA5d&#10;X32GU7mvWzRvhMkGDPnMtXwZczYv4esh/qIPtSMSC22XHKPnFc27QE02/MgErcGaurZ9IbqiH1pe&#10;cm+B9t4Ts26C7g2tyZuDjnsi+qmcoJUvsO3HvMlGfaBzGccd8wBdn0mdNH51yvX117+ZxdTXunYh&#10;z2SljUjWoqPhNHZAWd9ug/X9wPK7bnzKoPFyv9Wd3OKpcgq+Rcbavsp16uUsCt9sGChhOUo87YD5&#10;BPf0ofMmYe6F59JHJZfwZvPbO++k75+8AnbLmwVWzmTj9dN46NpM9MTnOJULsADqjWXP5ZXzNkDq&#10;w3rF9HxLXd4HzyK1RWg6sJ9ICVJpzAGCyDmyJTMLneLh6d08P8z3mekLUvx3/qTyQgFu2sFZd9B/&#10;2DqvwgwP4m17MRaVqCf99stzP3JyQNUGouAn7SEfHUza5KW5lRp5LiiX/byLMHJG0zU8ja1rWSZv&#10;TpwD6Uun36Ivf/LAfk7/QliMUvNH9tYL+337xJWODQvGyvSuvB0079mpgBAGVLyeBsgA45pgIhJe&#10;Ix6RZUilYLxbEAdDQSyTmNn4/ECSIPsR1qGUrQS5TykcOKd0UkkbHuZ1ds+Lv+ifL2m5Jp2l4SmZ&#10;PioQgUoGmnwSNj+LDE8kL+DevcEnMEqskHcCqgIuFho36ZkAeejbCCGxBS0+CNaVr8YnJ4pxwMrI&#10;wM6uaIu+YwSnsPH44Q9/qHmFy4itQcC7zgX+gYb8nXdGeeqRtBR4opSPaTQSfigjPvC0PKJHNivH&#10;lS8a4HZ49SEavkrVBjn5Rq/H65MunJ4kP+SBztJdo8+I8GsjE3wLqPjAdX/zoLx8k/bHsnj7uc9/&#10;9vKFL3yrcuDPFo1BmgaZor+eSvO7v/u7PdX78h/+4eXnf/7PXv6tv/JvXX74T/1IF3I/+zu/c/m1&#10;X/v/XP7J//Q/Xf7//8M/unz8xz9x+ZmcgP30pz+dV6L8aD6M/qGkGcOaP4vG+GNcGFCvrP3DLO4y&#10;/BoS79q3u/pV5Ze0Xsmiqe8C/07S+MIXvnD57//7/667g+TlrvqSzpgLPB/jaAL+ewleufCv/bl/&#10;7fJzP/dzyYvOUAxWXGXX3XMpn0g4f8DvlEsQ+0Qvrn5QDthyFrz3iVJYHRNv71Hde0ji8LsOMIS7&#10;RjmGi9zD+24gTukdceEvHR0UFJqzx+B18lW4/B5pibsXPzJwbfjZrzbsFE+Ya6R45P/W6d/l7cxn&#10;4xz8s0ubvnrcupjyUqcKB394ErZ0xFH/J+6gqndg+bp9D/cadvAOZ/1zc+WF38KGb9y6SevKT3jT&#10;wJO7E/PqkzAbPNS1H/qhj17+6l/99y/ffO2bPTX/26lPb2WQYLFGMuIpu9WPTfd9930J/EmSgHrG&#10;RnFry1JHtUs6zqmZqScPL3//7//9LgD/B//hf9A+xBOZ7Hj62efzfaH5fkuqYkEd3f7HypAN2VcJ&#10;sTVoqqfS2+uMe56QQk87ikaMSA34tcN7JNowvOf5TE9csK6wM6x/bd4GoROkDqgSf9MPywPpLNi1&#10;DoTpG1kQ3+dJn12aDnnzEpoGczsgmIlXw8jp35T/3KO3p23cu4CyIS/PZMd2o9+BTdvWIHXwMnwJ&#10;20Gz+PoW+BIfnS4ix/+uV+sFDPJmUHRTJvyXBxv5bu7DQ2SB58o7/PQNJhOhAxP+Fq9HBoM3fdwt&#10;i/TRjrKCY8BcoqFxLT/006bpR5S34Ognlg8aechH2ZWf0KEXZKKPW3bI7JDbsDfylCYgi9HDU34Q&#10;C2ybzcXrNb0j3dWlles+N3J+bvDJ14BydJM/gM/PGAEP68f/Sgtq2PGsDvrfMG5pBgHNlis5wolO&#10;CG+8g98m8JgfcUdek291d2Fp7PPBeh9D/gqbJx7LF7+zv7Dbz0v/O/EpzhkPHbD0S/PAIY8zCNvy&#10;vU2j8W7TOSIP7ROl0CkcmVb/Qrh88ffcCY6jHOt3yB9PdOicvnsw6ajzh+0N7oatW8T8nJ+X97Pf&#10;4j3OXfzbYdf0Oz5/NA24S3/1k9/SWnf9qotHntdvca59SgGBpRtqHlqvO6aN7nUyJTgjTzqkbqxu&#10;Ol30TsZmr6dP91qKwNsM7GJH9QcbVo/k0pieXCwA21Rcv+jOWf/J3jP5uN+ygOuezpHlli2/3sdV&#10;Jmda5j/YH2VjAbPpHXYHnaN4ruWqfJtGyqfl2hjHT8ISeMXlK63Viba70YPld2mdSXy/3Z/zYHFn&#10;Jgy1MSNzIqfEK4Nz/siBf8OCpxz8k6t6hYbJOmV3rmcRafxc07aQORha5D22cuW8aaJvKAl7+Vm3&#10;fv2ZuOGq0dRDsP2bpbnxGvgv8LMT2Ohs/vd+yXQO6mjnrvkedhblPXGnFR2ayyP5rK5vGhs2shqi&#10;7rffcE3gdLNxTl5XHT77Pe7eok/lHnl2IS+Fh57Pv9VVtuTOT7lz1ZGjrd46tjyse27L6cMZGj90&#10;intLbmc898bLC+UjD/RnqvLwhk5prSveIm/kxntvYlN+k9eiJl71mVTQyx+7AFombI+/LvIOPaGx&#10;gPnRLseN7IJQPDbqcbzsxonV05s6cc7vpE/f9EWr8sPK8BC+vKnPQsK7OaGsb73lWYbzYwFh86G+&#10;5qFxNxy+13sCdUrf3SJI7ppfccm68y4pyL4hI25fDZ2A2sxDPvrSbP6+hvbeUfCC0XF68F0nOOMi&#10;irddYLY4yJ+NlzpaFp58+9ccsVe76te/9NJLaXvy6YHwtAtRd7NYgNbOeQsDcupVqOrYw74mmT3K&#10;glQQLAg7OWjxVx+0C5G5r6yO/JRGZEtf+/rt1AXlVR4TR/xZ+Ise5m+hehK8K4Se/KANqv8H/vqt&#10;HuBtx6D8yKB1KXH19dhvfy3F+M0rmNOPUUZ5xo820xhacr6hDNBq3hLehbXUZXTNYbW0QxegD/iB&#10;Ta8Pt37Q7Ly3hECeF9o+HLzwa56D9yDz/Ey25/uRIVjZ4W/bDHrJtkjjCffZ0L1jteVZnbGAuICN&#10;xi+dsWs7boMjL3NaegwS/M7/p9Hppw+DIwv8AX58AhEPlUM3BCaN+FeWwo1v80f/nsgC6215NS57&#10;da0LB/HQFyae0/B0UNord2lsXhowDFXeE49NGPk1zdAvD8ah+Er5k+ETmbNv3TjKueWVPAF03j6+&#10;0ayOaMufefbJnHB9vuF+9NNswHg9r2Gf7wqri96wNeNy6z7a3ndSrg6uOfxnLYdcQe2Tsg4/8GpL&#10;w59Sl1evEHYPgpLT0CND8uV/fYNtHrf94T/hynTwE1q9njmMo9+R/FnPUJ/UWTaXzoyNmjmSH87n&#10;xdBd2zn8JX7wwFdf/sO2dX1zQHhQRkMrNKN77KD5JYvBDtH5JrC1npfyTfLns1AM5JOOl3ae2Q35&#10;8ilUa2f1j34vtG6QFxk+OX2s2gQoqlhkQ8b4VrYrC27nXpQ1Paa7Sbd2gw7G0wWE+WQs4KdegKXl&#10;fuvf+rdOJl7ncBK3458jTtvRiOwgWZrw6Q/66NLn6kD0obw0M8fGD3b/wCMrMvPM7m+8rcv82YAg&#10;mHdJxBQwgZ4Xf3scOwwASmKxrRM+YWL8RhD8ynw8JbQC4C5D445whplkpAo9xqEE8yOOiwH2ig2G&#10;1okwO15deBVfhWpFCZ5M4E8aLuGtLKFP0D16XQW+KTzCwTd6GkF5U3mbtni5ALp2TZUvKhjeFqQF&#10;pJeA3u9rR/qQHzijFqMMNZaHjKbiWYD+RndpOWovXWWgEmikLXq/ngVCfO7kWHkJDU2mfDhCTk59&#10;l/qdd1qO+4piBm55bqcbT8lT/cIytzuA4reNP96VJ+WVt+FzZHcj32kk4ehUwKlWBB/OXCM/9Baa&#10;bnC4YzBMbk6otIixr1iJVyteAtcwOP37sY/9aF/p/KUssGo4Ygoqe40iqC4fOjKvYXijr9B22unT&#10;X/zJGOv/9vLbv/Vbl3/8j3+9C7kfze6T/8P/8f+UE4c/d/mZnDr03eCtcPMKZxXo7cvvffH3LtJk&#10;DH8/p4Y/+7nP5pvBrya9py5/5s/8fHfB/EHelf/F3/u9y9e+/vU+v5qT9Tpf4M5xDH82I6TSRZfJ&#10;7vUsbm3HtYjfg58PZYH7k5/85MX3qJym/8AHnslCm9dZvJnvTH+g9ZB2K6ZqeQpJOQ3MRokJXb8W&#10;ScuYD4N1hupAPEZHppFwfxv4waUXG75+iyvWNgr8evqWe6LnvleVa+6L6ydAd6WzV5Drvxw90kFL&#10;SGmtG9ytx0unkY/w9Vt+znnfeziHZG/4vsU/mvgR55qfI1/qQXk/6tXt8PNzB0I6wAff6N4/Tq25&#10;L51DFnmY9PB3lg/EwPKyA2v5QPcMcJa/jcOFV/sb+2SB1yYLJ0PsqmT3/uDLX649+8Qnfvzyf/6P&#10;/qPLL/3yL13+5t/8m5ff+u3fToMffTr0r7b3nOD79+9L4E+UBG7qW2p161QnB8igHdYH2cH53OWf&#10;/LPfuPzd/+q/6iaf5/Mt4FbT1CGvV++rj+KhXzD2c/p3kNRpHeft3G6HVNutv6AOn+t8bUDw2QsT&#10;A0Bb10nB2Cc0ay/ijl863KEB0NmrHsfP2pmz394Lszgr3b3Sgzf1omEYtNySTaxZ+hwGOeylNsVA&#10;5uid4Sv5kX7zUP5mELh9Tn0sIAqc6a9M+6Qjr/8s/vrjbTv8m4flsQNNcnKFJzt/t53rBFL88XvN&#10;w+Tksb/6jEnqKruwkOekncGPMGku4E/Hnx+eucrHG2jesKEtgw3Ar/39yEQ/BaA5MOW6dPXDk/g1&#10;Hf7SAeKgWV6iMyuHoTM8P5k+Ltnrh2554Ju86dnKVBy0tWFkU9sflgzkFAq8c7rC9Q1sVG2ZeM61&#10;eMXFp3yd4kpHWONc8zx+/Ju/6FPHDEnXOCmh83+EoyGvTjdteuiBfaaTaOlvdqxFjgH6dj4V1VdJ&#10;Ji56Tftov2/666PbTe8oorBRkNb6c2+ArOZp/a98bUCChSkLvJ/lgQ/A3fjcvZZWkfLjubwf/Jxp&#10;nXHggaXjfuOtu2HjDi68MyxOCFV/yfoRnsL3XaeOokd0jo7Tty0jabV8o2tvHGPMycPQQV+BNx31&#10;1H/8yr88NPzg6PbzmdE/wv2k9V7Epi1/J72Ctflcfs7xz/eP8HiQL/+3kmIzHwdkqh7SX9llUzsZ&#10;HP0s4C02SP2TLjLGP74v9nYmZf8kwuqQk4jP5JSW0zV0hw7SuZHTqa5HlN2gHh3STj4NJ4I0OWnD&#10;pEUkdOjATpDfLkMbiNBuOx4aUZDSYFuVTxdGUj7SnvTD0Am27b963dJnj02z8Q9bkfsCVXiU3JXM&#10;9+MNnQeVVWReVwbzf1vum7/az9QNuAXyUnciuBHl1I3FXzqlnXjmpSBOysd8Tmhp95zSMpkK1MV1&#10;F9tziv5/Zu9ee3XLsruw71On6tStq9rdbttACwWBbTCEBAGJuIiblASBeIHyJoRvED4YeUEUIoIV&#10;bAFRCChvCGnM1SAbS6Z9abu7q6urTt3OJf/ff6zxPGvvOqfcNrYbFzX3Xs9ca84xx22OOeZtXWIf&#10;B9+5Pueh9fh4gnLoHTwq+GsIHdPVDsgUjqKj63rT4DbusuC+/vyjj4500bBZyng780S+vRZvMB7g&#10;v6U9yxcuHHwr++KSp9zqfK+3zJnOGWbzxb7VKsh/8d5xs2OuyS9YlzuXHdnDiQXYhOV54UvzKl51&#10;EjXeCmcY9vVJYWVYHna9ybUnrz7KW/POoVqK0bA7MB5W2LJnuD2fjewrw+hd6uOopz6hdpyrd6F2&#10;nbRZxzvX7WIeWx1ZB796E/AjXey1tTmZQtKySdExYUDlG5d33SO+b8t1fTnjLW+f4Bdp0Nzn3vE2&#10;ipzGMA6lx76yQxyceJw0MswYPmOH6L98pb5VuTGnvYhlyath0WXb5Re+juFcx+9nHN6QatBXGv+9&#10;8jSvUs267r5Svz4aS3nQ6PH9jOmDT59BtnkCOrTDx2P+4CVPiuYNknnD4De/8c32E6/lZqPvy1sP&#10;rS3jASy/bvPYa2vha73gs3Su/NtAmP4pfiiyqVv6tGlz70GecM4mjLmE8aiw9gyfJ5p9J1OZ8ncY&#10;8ot5KvheHla6l6+rvf9+3taYtkCfXnUtbB/3RB11fN3k/tR+yy/7vXuEvhsJtsEkH/+tz5TW9jyw&#10;c9VndB4++ajreDr08RJ4bZI8rb8rC63v8W/Ro3kfHHjx1iwb5SmH1oZdo9y2uLH8rrUHvn+h2882&#10;pKg5k7axc0XfGr3/RHsd/MuTscAKaJP33nEzgr7dpru6Mr8bXUU34dOTgR6UsjZL/m1ja9/10alT&#10;Zey1bHuurz1kU+YyflhBE5fOyZHfHT+Qk047N45d2Ndp/WeNnKyCMac2KmY3YSMbzH6ufcL6EWnO&#10;235zri4Ea4nKqfuN1QO+yWG+aZ/E/lLphJa2x9bVifGVsW33npJ+WacIXh6/Ogti39jmA3c81XT0&#10;8XIcaHndsQ1NcoNFA2xlzRsO0dJXeKJ0N4Hl95Xd2QvjR+xVeQOAOqd7M5hIQdzgOsZewct2hKm/&#10;258ApSub/uSkq44jQ8eNY1Omv8M7Cnxe8uD3JrjaPXiyxcbx3RLBxafzBT5bQW/GJt5yI6jz2jhd&#10;wcnmg5f/8ubWd7L/9UvSE6xJ2fexB/PGG2/WPvALtxsy7Od8IQ/pWSvmM3vzwcG/8rVX9h894d1D&#10;sk9zw/zWx7Qt6xKzwb9F67MiU7xB7j+asZY62HTltyy51RN+5PMf4tJXB21fNpivYwL0rM+RW7sg&#10;T/sL5YJ7g3aJ1tCNXuWV9tiNy/rs6ORh/Lx9wpdfjk/WroN89m7nBlE+hO6l1WZSGO0dg73oG6dL&#10;rAIyzkMjlG7jUYdCcAx5ZQnD0TD3OwiQge3iRYWfu301Yu/7FjAWKS5KKs2kYW4VB6YKD65Xa0BR&#10;7DFQ0qk71gDh1CiVpVgNRIAXfwzjhVS6Tb3iDZ0N8sGhbRImH46poBnQjcFF3uMVHmDAd/CgQWaz&#10;zLkJWCv7gzirGDAYlf7a66/FOPKN2RrK9fWA8KKNX3cv/FKeGtWRu/vBXcGehuMIOQaNU+VuJzWD&#10;/mno46xe6IQavoUjI7jhd3geWa4LtvKU8coO9VqjTsfRtKPjomf6sBAy6YdjTTnXFgmFnPr10wB3&#10;iPsvDwzvXL75gVRveMYrJK7BsRJGGyodoGSIUCeCF87ke3JnSJ88DwyHMne9cT6zKAtOuDiR0Pip&#10;f/fTN9/8X79ZfDZx1b9XQ//5P//nb778O75cZ8OWLIIK6uxrqRffEf4X//Kf5/gXNz/5kz95860s&#10;mL/99tuJ30qdPbj50pe+dPNPvvJPbx7mNQjveJI39W9BkyO8vJo8Mt0dxFwW6SNj66JUf2N+OGKL&#10;5HS9zsA55+V15j/4e37w5rXYqWqfunbX2yvTlsNS20r0zFGpE2W2DtU7ez/X/10p1OknBY5zBx7n&#10;gdLSYLvCYjnjq70wNPkHHfGeSx/+jvwT7Bluz9Fcunfjwhx0nMMrZm97vnjQVZ6+z2HzxRu2bJDd&#10;4lt++aHfI085aXxv83LOzwmLe2ELl7Id2Lb8VUdoavNg7vJ4wZU28p2Ebbctd6ml8J6/s5zND86d&#10;bMhT3143/s7b375sRPF5bjx443MwPE27enjzF//iX7z5oR/8oZu//j//9Zu//3/+X2XLq4/m7rvR&#10;U/EHp0AugY9cf9CE78LP1tnytPW0uln+9voMlxoLxyPLd4H1z0j+R6CBtYuPszJ2oZ8Go62wJZMb&#10;gY/Y4M0Of/N/+1s3P/ADP3Dz1/7a/5QxxiudSJiUGMB2XGXwHTz7HSp2yE/4NIU2vv3r4tx81+g7&#10;assn3yRvP+GxMMUVfjqRN/FvWw33kQO9tf/xK9OG+SjjCLJZGMnATyOftwGEt+0/vMaqukheJxZH&#10;v4evGXgfPim8CjM2Sfn8daLTMU8yjvxIFR8z40p9o3T8GR+gg0eD+OF1ro3d+LXVD94XFlwnuTrb&#10;g8Y7uQHGeIGvkm9y51vEyu+hD5Qn7ORxanfk2DEy/a09+Kb6/ft5m0LGqtV9ZGl80DUBNcYUTPLL&#10;Z2goZ/yKztS9vm5sDR184Mv4Rjn2EmFyF/bgWp7pdM+VWdp4FLy66IVMWnYxJsDdLE5UO2h9wBx+&#10;HcKes4N7WRB5ku8hg98ANxj6ok8BbPlwHj66yBb5oFR25zBLY2FbOD/GkUtj5zkK05/Xr+7CAHj0&#10;P3ySzxVEXxfZo7MN6OOn8aETZejbIdCbNOVz2nO8rQ437Yp/Ntj051vuin/Ku1Z32tyUs7g04xbj&#10;Q7oo7YMePNqM2Fhx8Sm7ehI76Fr6Xdpbhl3JP7eDtWdlzG0CMAzEjpQTTIKXh7s0R4bRcWq1+C/y&#10;B6ewZZzTqQWvuwFVNLSDlQ19ZY2Py99hR8pO24KbLZE/sqeujZFH3lEkOGUtSvHDxQlvrtFDS1DO&#10;+GwDPgX0z/xs/jkGs8fik4/uhqajdYK95DlJHh7OvmDkGJ0CWR8B15nO8Di8oikP5UhZeeGE2wbm&#10;m1nE0cfA9dWf+/c3X/35rwbGq83N/VD59Ab61F9oZ2L1r039wT/4X3Tt4X7b5LW9rc1b7BP0F6xC&#10;Na59wAmHQO/q4uyHpm7GlrS1ZLdOepIytZsovp+zSibISSvC/FwDWlvvpRN+BbyoY4X1FdYytq03&#10;X96nKOj/X0yfpR6qh+jVgq1PU9HP9svaPt8QoIGLvuZV2HzB6KS+I3r1SsX337c4H5hczxM2035e&#10;zEZWli47LoG/NLIJhXZxJ/deNhw7zkua9tS8pC+8BVs0PJhw2QQmAHz+cmoDzTl/qxz+dzzleu0M&#10;7jmm/nPV2rWJVv732lv32heN/371waz/Ffj00/HfcX2WaXi/9mWjz1m0B+fmqPVR+tLz+hJbF1Z+&#10;8a0wLF/yN2/h9xp+tMTrTz+G6wA2/qMv7dZrdpXT1/Lr07feXgOApzre9nHwtLTFFtY3dCyR+pn+&#10;e9L13VtnO24AL63xSWz1eg7Xup1Uc4CzbJt/LtcNh/BLH7sWuX3GuWxphwc6qP6SIF+ddUwc+9VO&#10;ilt6DuM0Oj7bHzzGhUETbDOHl8/m1s/pOx7lZnAye6qWOm14CeqEKVifNY7sk9mxFbDai/Vs59qM&#10;azK98MCatjYYXuDWVsOf4GaNF7JpeVw2DW8CPA3hwfdvhSeRMyOsnqs35WrvKfPIOmtuPmv7iV76&#10;SuBA0ldvlgxvH+a7ui+8MzrsTULFdPzgJeMO+vjgQ2PQj7JGnXYa3/QgMnjw5etf/3pweGvRkz5N&#10;Zw3bq1etM++6T7Rb+foJruho6kB/bJNUOwIRWtGNwC7mevoT35F9/H5sKzK/+OKj7hPwYYUNXb7n&#10;Ji86fC/fUOaDtAXHKrF1lZs/yM0vfhC5+y3Rtp2lHfAnOVc/0W9tL/DsZsdsfACZKpfaSB59s8+2&#10;y7SV2ezLOnrrYvKDpvg+iK4/+igbYbGFtrFIqU7HD843bF3Dr/+mb9f8ZjefIApB+vM0MdtR1+za&#10;GlXnH8onn611w7ZamjoH9zR225urU2dtOydf7qlYAf6OqULvUHP58A3ju6E+M5vpNgff/2DeENq6&#10;C2BKt473xoPVk3YyuhsbLh9oRRZl/Wsv6mD1yMJbpwcDyggbzzneI3900+vW5bQ39Kw1F2fmkWxN&#10;2j2bztGVoL23fOwN3rGD9GlJV06wR8V26F554XFgnwRP59fqI7ZH17uvFGSFe8kDbJkjqxfjl52n&#10;WMd3GIfxF8kof2hqH4VPmZciG749rf8kbxGYeQNfNb6SXvk+PsgDY/frR0bXGHjwSuSm4bCDdfSt&#10;OZRu1+i95j5vHk3f4mlh3/D2NLE0uN10OZIoP3bKN3SjOX0zmdnsjM2GBn48bax94H3aPr2Nfq3R&#10;1uaPNpTWlU3Wkafz9ZSvvZv/prySQ9ucCe180pT/xll0L4wPJudwu79uIBFanv+EO4eH0BzfzoN2&#10;DSnHFt1U4qFO4zEbzPbLbGjyf85fz76bPT9PYT/IWtFLx7y6+jhsED5s7CbqwVLsRxsfG6qthR4d&#10;46lvpEg8/Vf0Hhtg+zaq50adrH+lHe8mqzw3m7gBRdAneViS3tQd2T768L3sE75eeXfcj+6M2eNv&#10;c/7qK6/NTU3h/enTD2b94mBY/7bjMzd5aDPahXTr6HvzWdtM6uOF+Ap1os4EOjd66UknegfiSyXl&#10;2h1CGLIQohE5xywhxAzswFY8DAfihpS/nE9KharRHHQpREDzLqx0jnf5cb1BmmPu8JmOZJR8/U4w&#10;WIoQFveWm4berBpWkB2Kn/rOZQMZlcEzWclPDw8epELCuzsyzjLIpwObhw5BxdvghUMnwinJ08ht&#10;ItpU10kzanxyOFecBjZxGOFD4HzBtXEFdnlbfguUn60CNOWt3Ju/cXEd8m0a2mxkG5hrxqUxwLMd&#10;wBmeLjZfw4LXIHjsZ50AXlLPYHPQLX2UxzhIHafzcShXntvoAquxeSrw69/4+s1P//RPRYfvtgEE&#10;VcLawEwC0HZsvXuq8O3cZfJ66uFHfuT3t8P4f//JP7n5x//4H3dj9708gegOnR/Ia6LJ9zM/8zM3&#10;P/lv/83N29n0/cWvpWw2fjUknVG/tXEvH3pP/dGRtAhVvseBzF06o5+jLayyhtXz1W/o+drRmcik&#10;zebhl7/85dqgJ4BfyuIvJytfu1Gf7HJ1KD6f0zn4TwoLvzDq/xzQOMOcaYBzXZvZQodhN+1j/CzQ&#10;NW57PMps6tLbWPqeb21drk9l5eF+7zYDM+1rZFqeFt/muz4H6Xf1cM6/dU5fgVcnym1Z5dFue0l6&#10;EF6KyduDL/LvWtkNxZUMnek5FP6U8Cz7OWVfcMJ/Dsvrpm3+rTjs9A7eAIFvH5RzMNpaznLDx5tp&#10;t99Ou/z+m7/0l/5S/e8/+kf/MHc+fRjetW/+kVwOcidKbHCzgzkp361w1vnKjudnp5Phs/CZBv5D&#10;NHC7Hbox6XMZZIr/zo/9Hzd/9L/6ozd/+k/9qTx5/24W5nPzX9tN/NHxlMj6s22/4rVbcQ8LGEd7&#10;3zQcb9qZe/g2yDc2uAQN4RS2fNt+4QKf7twI817e0VVc6W9MJjxVEIIdl7j2FydZPzk3LM546YIe&#10;PvQSFxbO/HVhKWmd3BpXgUtY+eOhmibdwR86dsFXOWH9pG+0LAwf5Hx1Wjg8WCDKZKG6jX4Wr2th&#10;48JnQtVxVXjlm2fCHjg85Hs3FgCV3zJoHiIU17l/BrP9rXOHBVQLirkYfcKbRSp58MCtCmUPP9f+&#10;2nh74EZnC0+z4OUJcMhzufyo413MIxMednI18FPf4FvfkV19yTsH+t20jc/5xqGCxYrlVVz+gvNc&#10;Htzy7Fww1ge8ZXeRqwLh6eBnY2UseA4NSpAyAa3mJXHxqY9zAKNMYTGZcMF1BjzOC3+pp2OcXX2P&#10;nlZ+ONj6GReelV/exXusze718ovsXfjycPAzdMZGzulHdqMzD4U55ERz887x8ihNEEtzeS7ThEJc&#10;f7bMNeV6BtsF16EHtUG+4k+aSfNBtrDg51rdDz+LcWk1DlBlO2iojUu+Cs6/ceSvFFbXz4O74Dxw&#10;LW3wzls+MUofwxU5D2GuvIE9sbX44TuX33Mo1IE5EN9+TXeeBYbMh7UZeCxOm/e2PuM3zfeiJag/&#10;tcGagcV4gbz05QmGl7IYaHzqFYl04xibm3N6XN2f62MVFe0G4bWOb8NfK/BcJ0GIiYMX9XP1F4t3&#10;813Dyf+mFzt4S5wbfdY36Pu8IrQLtJGFnNY0xGNxxXJB/VvxpHqONBb5LLarTz7V02qpulkLIG1U&#10;e7u+tL20jWMBH8DCiLNcHV1aQL+9gO9JQ+siG2wKC+oiTakB3bUZROS1ro6hls1e+dLE4J8VjBXS&#10;OAMzAENDmSvNlUn5wXm1rXOasnvdk/xI69hiE27Fh4zhrzSO8rno9dKVvLhzcjlv2uka/JZZMmDu&#10;psl7FuyW2fzz9Sedr+60CceG9usRkfzLvzGP876+2GOizwgLu1mPusF+rWO8FybFx38OniQ3rLzL&#10;1+J5Xrzwz8vv5lvsO5ZckGh5xp78Vo4zv+UtTqkwB8LO6Q97pZOOQdJXgC38MVZa+nTEn3RNLYkD&#10;o48Z44/6kjY2cT9t0Brf3kT46NH0M+phefF0mXDmSfsdvLnRC78Q5vAE572sN0+B8BB+d7w6idff&#10;4SF8YWh1k1dYC3q1ZwfpRzsJjOFDHw45+WH6dC+lTWfhvaezgdeL/EjeG10DmQ0Rb6nMa2VzeB2s&#10;jVnyuLHeBqS+hs/ajcJ7gVfOAyz9JF38d90AZg6aM26xmTFttPoJbTpUtrKLM6p+7+FHwZ9P2/XG&#10;0dQRHIdyyIIHdTQ2e613daSOSzIMtD6UO8LYQS4CIG982NwwCBeZxNu3KqY42D7deuB8JZtCnWvo&#10;x5Jmg0bboEOvHPct0sFPuqnzZaN0Mv6X/8I+IMVf5s+4xvwFfToRyFK8vRpe4Oj6/dFWdsNm+Mz+&#10;QW6kxR95nuTNIPgLwdr0yriw0O6mp3P6s+m8ARx6whH1KUn4ukl+tNnRz+hau+JHto7gAN92Gjln&#10;jKAdTDuzNl7kB60rvWghpDtfc7IMBE4RAW51kKhBWYcNP5u1Attjd51fJ90nEvFok8+mmjknvdBD&#10;dR37XZ1XT8ExGhDbQPPGs5lrtgy+HAngfXbThllvcgldOiUjv6fclCn4yJZ0wTfK76ef7Y0omVzi&#10;23hu96vcjKFe6c/nkDR2/mVuDl4Ob7L3kyfoD1q710Q/ZH7l1Rl3aCs2hd2cTVf7NPGbPiFSfUZ/&#10;sRtzefspNgOtgeh73s8NmOpy5tdp03lLwMBZfwjjZUV9j++aOgqfwdtw6Krn5Il3qwqS/tKhC9Wp&#10;XH4K5nz7fX2E0H4kZXpjT0Y/Hdfk2pyAfMhUVznn1/Nb/dvEJXPDwdK4Wzw/uvla9maE2lLK2vDd&#10;zX40vvSl72te7SZjLRvOHsy0l8Rv2VhvPaXOw8UFV/uIyOuNRbHYvslA3ZJNXt/QEFr2SbQd+wxH&#10;8cjKbuaG/v3ElnK+N731tLoaOx/9VYYoYq1Dmbff+dbgDmfsg660A/bxNO1A/UqzrqBen3Y/cvyA&#10;hzvgVLfjs+bJ7PJ64MsDGCr7agA0MBUSRiBO4b2Wx8A0UGWkb9CwhSQ3D2H525G73nA+3zSxdHjP&#10;+dsopJ3TF9bm6gb0VCaD1zDrIMPvlt0y4NERKMPTBOsApU35qWzXG4iABgcxg4hctxPIK3NjSHC6&#10;K2gH9egr4w6Mh9GZDUOvdN4nJ2wKu8OLMapUegUjX7C4hz+ORZ760IFU76GlYyn/+IqjKbFDruW5&#10;zix5Z93JW/mdV/bgTmKNaJzYyMp48LN3RqyOlSMffTuikL6+QjpadTjpNMt3rts+ErcOWtZgMDrO&#10;oYHfS+fXgbFzcPhJsDmuk+U43nzzczc/+IM/2IbGIf7rf/2ThVFfwsoI74cmpkmTp6bJa7Pr89/z&#10;hdx18bncif7Vm6985Ss3v/DzPzf6jAjqgHPQwWj47+TD7V7p7CkR5eNaUr/Z/E8T1XBtBD95nE3g&#10;dkqxo9CZurLcmEAvKXc73L1W6jcu0MXdUL2Hr9cj6xvpRPpUv84+gOyaHthWdRe41R9Z6KF/iWXs&#10;4Psujb0+29nWz8Zglr8z3N1z15cysQ2hacrj4xlhcayzW5CF3vKdoByZW8blnl/oJu183vKHPZ/T&#10;lV39orWLfGC2DJjzuevnhS0H5/pS7UT7uCvb4lBmj8oRlTEDaYK0rcMO6JrWrGT6Hy19Jzxup7T0&#10;YJlB3u0+RfrCiOHW4ZJhZAuDB1+BbJscGd0082Ffi//H/9gfC5anvRPun+Tb3R9+OG0b7gnhPKyP&#10;XuZGpc35bsWrw9E9/ePx2ib5UzxL3zCwt9M277P4Mw08XwPTvq/5/ECekshdjcYk/+5n/n2eBP6b&#10;Nz/0Qz+cO8M/37HK04yTtl3WL4wxxibZ6YzxrvY4bZjNbtqWvbWxm/a9frljFQwdeFNw2Ot1bD4D&#10;WaY/mylHXmFyzk9k3LN9RGkeeQbZ/ITXnr2YwXYcRsYSx5NIZDp8y8qBaHk9fItrefUx4WEnlWii&#10;x6/JF8jQu+JD07d3m5e7159k0L2T9ALmZ+lp4/CMfoxL5wAnveOE8GtiIii3cjYhP8oaRy1O16N7&#10;ONRP7gB9zfg3egrOpBR2y+eik6GWTz78S2fKD014TZo6Ecq5IG37FzTvlpMm33zgHJSjw+n36FLf&#10;Pfha0eFVoPfC5pytdCM6uNCR10lObFf/BMfqRr6wsvZaGiJHWLxi4/NdYr/0S6Z0KdMjOlF2F9zO&#10;OJTf/inAm3UtW7ojG3tbukRcPq/zoim/MJu/MeTDz8i6dbV10LyDBzgWD/yRsnUXTi48Dj6/0uAc&#10;vEtP+a3XQtHBCT+6rpfOxmCfFTb/Lp+LZ3HfKhv89RMHXTD7GZ2Vf8udY+CbT4bKmMSFudA4yXRJ&#10;u3PSWjno38k6ya5uJheNPWiWrQqT1tOZ0xztTcrwODBrgxcbCY+fFFavz4M5y9zzE3/nMotn481b&#10;WVzXJxw+5Ix3YZXtcdgZH1z7iwruWyAM4MIoUx9hXhgdwffWW2/dfCNPJzXkmm30SatJ+VT+8vPC&#10;+kkLN6/lrWheVerp6C7+Hba1CrhsOsQ0oqZL4GPuhq1POt42cSmU+lr/cSl3IFTO+JsffV5QZ+p4&#10;6cLfkHR+tXZdm+DD5wkpG8CPM974tITVj3kumenTTd9C2wsdpVpmTmYN4ON1dNaFcYEq8BpwY55z&#10;/VzVe60TsNumth0pl+FJcBRRa9D5btxuOrpZMiz5TVt5dg5inexsQ7Pgz6OOHBYtNyAXqr0sviOj&#10;ttTx2JGQSPmxyesGxebeLSs9Il1s8Vn5LRsGVhfna/AX24eLbac9iC822wLzA/5MQ+rIpuwVcOCu&#10;1590dl5/0xbQXfuoyoJX/dZOQsSam7D1cRf38ndXt3vtRkM6xvfCFl9oTzz1BP47DWsTZ3yll3HY&#10;06zlLV59dvUdgbSJtZXNL1+HndhwIGN1mfHu6oSOMH9mb3hd+9oxmvXnoQHPrkmx01mHnTXSwRuU&#10;4Umf3HXrPM37QjaFl6/KF3WkJfspXuXivHIzJUUGPgw9CW67sJ7U/Vg49BsilWk3n4bI0Lq3MEmk&#10;K1i8QjVIcwxMTnppLtEd316y22gPfSHgjz8w/j/8rqTkrU+mL/MPAYzNQHJL80Szm4zMiR59lPlG&#10;1lB6g2XE9LTiyy/nTRTJG23DG1xblznPf2md7fNcz2gqQ9ftByQI9HgE8F7jKgbLBvrGgOSTg673&#10;W6gXmzu+nQ0FVPI3wPM4tmAzsPOxlLcODHc3HpNX/eXJOwG8h1qEsb/ooXY85Yf3maPwlMYiaAZd&#10;8cGlP7vwbi561IU1coC74bdzp6jjEtSFjTgxuFmLpwtysWUbZd7OmM2ozM/BffAk8oYJvJOxbS10&#10;bVDiY+UGEwyVq+drI2wncPV/JxzkxzI7WRmWUXowDtm1QLR8FHmeqDWHZXMzBxYLW8vdAA89f52r&#10;uYnCNfvJH/7h5icicOfrOyaSb55H7vpLMuWY+iTrC12fJsuON4K2tKvXp14fnnkKO045fIvBi/29&#10;mj2Wc2i6vNDs+RGXZ3S6a0BPI+FdXS0uvNOFcgKa7HLWJQaqPumiKTYV2OOGriooYN3wVz46Hoqp&#10;u+BxeDvMrBMMr9YKPv/m57uW4zu5jpGDfY0tGWeqEwffYj8Jr4Jra6lzk565tge9ZoPY/o621g3i&#10;6NO1DVYb/+ysfjI4nIdU9SOt/Rnk7K5BHcqfq0f8a4KNb96m7eZ4OwJ1LFzrnP7r/6LHQ6/at0B2&#10;ebXrbLzziN7A9PprPoES2dQjviODI6CV++u//PXQAB0dx1Y8Keyp8z5wmTbnrbKe1O2bz3JtU9ge&#10;224Qe1ue17I/yZPbArvw/fPaS2jsp1npSeDfyDoPyFp3ywZ2eNung1s+unoxN8awgW97SPSQtTrI&#10;+eJWb2z4+vaW1EPr2Zjtui625e217cY7v9e9s9iD9T88IGN/x5Po7QuSljdQjGNGaI2edqvoCjuV&#10;0Q2vhzGqY0Lj8Xi72wxKufwf8RUP3AyyuHIu3jBl1lmEsyMsP6OEa7rsC3+n894VEYUvvm48VhEe&#10;e3/cDda79MF2AJOYQjrACH91Qofxd5EvCmoHlrzhiw8bZ7X0KF3okwKJOUH0Fr+NxDyMnQaZTeBs&#10;/nr0u4+rf+HVbGp8vo0Rjg/TacPJcJTtxCB0zw4gAG3EJZgfcPhnKA3JF+DZUOd98L9p53w6Ihvz&#10;Vcf4NCnoXQ3hySS1rxBImg3pbhCmkXCMvYMk5fD6kjvLgmdxaLh491i+gOZuBq9TLd2UFeensfM5&#10;UigNRaP11C47M/jrhn/Af/mXv9bXZ3/9698A2DIGPuioO4cg9uoEuv4dX/6dafwv3/zsz/5sv+H7&#10;QV7hxKlwlil487lshoLD86NHb/XuEPp7kNfkkKV31QRfO8GoeJw33R/6rk7G2egI8D7t5VofZerW&#10;j7yj/m6l//pcnOt6zUIauT6f9+hzEmSvo43uX7uXVyqEbx7UU2E6cOVwuVK0Y4NDWhM35+M8s9Gt&#10;03PuVLkOburpdt5VH8Pr+Ki7MKiq39pPzs/x2dcoBw/4W/rI9bZfMHcD2BdiU8LKgLMznZVvYc7x&#10;oRxJpavcyrNpzfyEn+VXWZ2tQLb1aegLZ7gmHGmbXunvVJO8dpxTicUh7VIm5zvBWJzfSaw8vnaQ&#10;VbmfUTAQuQkz/Icvgx3XXQmImO2049ffS9vUZvl5NvODv+f39Elgd7T+g3/4/8RMdZL0OnpAZgYm&#10;BrSzufwM0r/pSWszh6ov9PHIhu+mA6DHLXcp8NnJZxp4pgbGN2yWNqFlvPzAd54e3nwhkwWfLvix&#10;H/vxmz/8h//IzV/9q3+1ff39rLxpq22vh721veZcP639n22Q31n/IP2c1waKjTTjTnbgM+ZL3LWU&#10;9T+Jxxunj2xbH64Xr6d7B/csnG96fXpwlYAixgf4yd9+B8a1G7XEjh0HFPyAb5niyecOop8NO9lW&#10;xjiG/xJWNwb7GDbRM6kFD9c5rC6f5JVJ+JZPFjGdKCOMfOE1ODvGM3YIveqTXuvTBnZxwnF7fDmU&#10;lVser7TCV/AsnyTpmytgLj/lojy6OaBvgkj6+my56MELno5D5fBV0y8YC+L9HFpXkfEQ81I+KEpr&#10;69J1eYJ7xLygqQ5yVViApQ7nYdWJVycmW+QcqEFxLq9/r27gSLnzsQQH717dxmH8tmWKt/wcNhGc&#10;IX6r4NLe2MaYsDicb17jjw9/LrDKqAPxOSjXsonnzUBrZ2OLQyv2lHJr/84v5e7ycEZ+nN+leQYZ&#10;/MMTnGt7ZxjnZ7jNWz4u17GvhYNr889pV1xXnPLZBdobxgoO/QaXUD0twJ14a299FFj6Fjvg3gW+&#10;O0Wvl1XD2NUmKledhD88Da/D+8KIU6r557Rf7fld+1iZij86Wn3mhDIu6MlXvg5Zx/fgcUDOPN/S&#10;C44PNKXFp6YPsYFDInmVOVf1d5NRWt/8xjd6Qy1IfYubfj/t4WyflTu28eqrr8+r6bZ+VqdHXdD3&#10;hsurE69Jzdp6crHwrdPgv9R58sxBXbc+T4W6eJn8nYufYS7nyqc9CBtv/wCGbPoNaRYwbfxabNJ3&#10;CmsHvfgt+rMLn+Latno4ZJ+6lR5JoydrJqsn4p71WH1HL31y46gH+bP+cl1InjmeNjaHz9yYjve6&#10;dhK/1J5z6tSCY5pd8vUTo2RzoaWdnr1+ZvgZXylvrq8x/OfANw3MpLbMlrvkpd8pXWODsZMLGvwH&#10;xeJZ3Et7rwO1p4e9HPpMebD1o+L8PYtHaYvzYC9wg3LzNl5CV/ihtdfyB8fIvvCfFNP7JaTwXXnv&#10;8nyBdXLoyOm53Jmf3Vg643HezZbYpPn75ik3dnA7Df7nhdXVzp8vtA9lur6kBcmRXHToDu0o/Mhw&#10;fYZfuovf9VnWa7saXFtWrO7xx0Y8FYbE5B9rlp3f5zx//Jj1QeOdFzxJmbLa1vi/yQvhC28tE5gN&#10;lSN1aeOlKz7kCD6bgjUnJhGDjsVvkcaHqVUmvApn6zm6v0u61kuOqaepryYol/LeZhbKhVf3639W&#10;Z/JeCGD1En59Q9cDKNqhsf7TxPB7tbGx+a7f0Me2JXhtcliztoFtQ8M6RJ+Sy3zEuH7WxMtGf+gL&#10;0aXbuk+auYONuo6hyBA66ogqtNluzklP2tQdNMmNGrN9VNyTN+vPEp4ebzDoGAFsAvno7EKHkKFl&#10;M6P5kWl5asLxs69lJzP9dJM7cdtVuLRBJixvm659obWvUcUGkiNfJIvetu88SAXb8KCu5D3Oxju8&#10;cK6f/Cjr6803b0mQLpzp9xXiKa/+pNvY96aN6i2w5NDujU3h7o0/a8phFO8rp88asqHdJEWrumxf&#10;pWyrVXIDeuSAN7saWR+12XSFKZ+BKU6FE5oWmG5SHzwtr/JeYGeQhG9x4VMOn/RZ2wxcYVtPbHLm&#10;2OINYCt39GKMQX5z8seBUda+xYRZsyCnDeZkXmiYDyo7Oon+UtY4tRvriyd0lkfjGTy3/7a5HVyC&#10;tK6TV6yRy83h8H8Y/uwpsAH7ZItry1EtmsYK/BX5S+NIeynxo/qexzfvPnw3T9m/d/NeXuX9Yurs&#10;i1/8Qp/qt0EZsLR3NhefFTPqjRHZk3uZvcAb+kL3ciIbOvaXds6ujh/2ddKzYYzn3UD2cNvCivuJ&#10;j24kDr8zbpl1y1HJ1N/KiDeBrX5iOOC0CX1EXx2fDeJDzdkfm9Lw6AN89mJsc9Jfih4OMZugOVlL&#10;5tfw8HLWjtm+7w5bV7KP9Cg3Wbz//sPC/MLP/VzrcT4NBT863piQp835wujNHuBreaW010t7YNPr&#10;9Esj+OmBHYwdXdsy3at3byhmp+rT5rqAr3uxfTL1Fditw8N3pIxy6ooS+OTaWcp9lIcOpDUv1+YG&#10;fDXbEcS9Dl57jP3Wd+pUOlsT4/fp09mzhedFho3tEo3DXkRFekHc5IHB2BEgVW4PyXfPNQhpOzAu&#10;3sAhLn2D9L1eGHkr/MKB2bLO33vPADh4Ur4VEZ520fJ+3sm+50SpE66hwTa8c3bw7GsANA48w1cn&#10;xEkdbC7tM32vgDYJeuVz+Y5qaCtv0/Tdd+cVzxx+PwIeGN9b/ty945vLMTRPA6O1H2lHTwXC53z1&#10;sDKc6ZO1nVT436ARPS8ou+F8ThYHWgyVE+U8XLvzYWHx1LsKYvyVMxv7wtZPDd6ANDg46paPPvAo&#10;wOlvZRIru7BgSotdJK9wGT1pkJy4d6VzQsp8X16b/cM/+MNpXB/d/P2/9/fj6JS+8kIGDr4dYQYI&#10;H8R5ev2zgZK7WtyJLvjWqG9UeP3xG2++Ma/pDv63slD+tV/8Whcr+mRMVKxzq12kXOsmsoW50JgN&#10;QvYzOri2D7JFKqSeG66191yQ/6CMrb+xWfXCnufGgS997/fefO8Xv1jHZnN/BhNzE4LNbk6TExTg&#10;Ka7DjrSbX4+w9vA8XMv/8/LDVDW8eNimztW149JWg+AiQ84XXtqe36Uh/eK3jjLSFl7sO4mFO2A3&#10;f2HQF1wvrY2b8Sv9HPpef7B4FYN78RcNXRz8LR9nmZ0LZxzapbB5G9OrcAt/Uz7+szTCTTP3Wqw8&#10;evS4LeFKAwGLIuMnOuYMlHbUTrN3U+U7Np//fNvaN7/5Vmz19RtPAivz7sP3b37in/3zwLPNscel&#10;+ejS2f762OnHpf61pVxkT/FOaA7dbD0MVjyvtn5tdD4r9ZkGYmEZj5hw3vRVO2/kdWBv5Waov/E3&#10;/pebP/JH/ujN7/+R35fvzc4dzusTtCvntdM05/bv2nEO6Qsn/2zLyUBuwiXOSfDxJTZovaamzOT6&#10;VlBWVtLP/gatHV8434H/04wxjPqh0W6eXCba/IgxVPqsZO7NLfCG8/JOPsfy7xxNeGbCDe/wh2bh&#10;wpx85/CXJxNVY8iUreyHQIs/wIcuyDa8nF/3CfeO6wDCs3R3UUD6yD1jKHT1A53Apx+/l6cUTAL0&#10;gGRQvvSTt/3F3hUN/05K4HQIvknUN81EZ/pNE0BwAnxn2E1r5vGD3gYiK7N0nO+TLgtzN975AdnQ&#10;UkZwXj5yXZz4z7FBWjd/k3Ap4zwHuJVP/7xhdbTXd2Xb9MaHfpY/acWZdLFliXvGu4euWuYZP2CX&#10;v812venFuRniNplpgyvHwi4e1007yg2Oa52Cy3/p7g24Y7eDV7GFmfpbHU88eVMPq/OhMQRXj8vP&#10;4hMvbwM5v4tvcey1XOe7mBSxEixqTft0tWWcn+lJXxnPcIUfRJLbVnryjB9DhpUFspH4CghXx/yJ&#10;neNL7Ljwcuj5WmrOwHwM4V2g7+B69f880HO7Wb2Wt8hDndp9ecHPES6857p50o/8LlgHdNNvwdaH&#10;Tt6mg+sfN9AKiR86BJcHbnT8pPOud9L/bOiC3ZWtTf5UxXRg/uqJCiqmi8+98Xrnmt42tU84yKwu&#10;D51RAt0pMz8nvSe9f/E/W4bvvvUWg1yz121LcO0Bt3JCN3APG56F0fjY8DiwFpnmO+ddRMyiWmH0&#10;hYHpGzDit0Okvvr93PTtm4M7lvXUrHH8pyEYe1ho9aRH18zqC2ZBdV65nPp6Mf2vb1aqi+hb0D4F&#10;TxNaoK3eopIjO7Aajrq61snWqXLwwO+p346fJB5h4Kb/1QYFdnEO+13U5i1RcKfztQUw+4Tl1v8Z&#10;rjgO/B9LD76RG9QhCxscti7yttyZzoPx2QAAQABJREFUNsETFh//c+EnhZ88ceP/+LCRd9oJeAe7&#10;vMAX0/wU9tDJKflXPoW35Q49nnh9VmFre/jzMIC2gSe0tTub+cunWNg4JVTWhfdNX/gzrc07p6Gx&#10;+IsX17U7OMfmBtfM789lz+e3NmZX1o0DaB0I3rth+8K7vJVmeNn0lq2c5v/qMfzpePNfjZxo3aVx&#10;uU6h4WF161o7i9/J014eREHvI98Ezngs1TFx/JQnunig3QBTu+UtxJHuQxyHfGQS7r0U/EWS9hqf&#10;Zm3BGKWI20EW7PRTSXr9MX2eVHdWI7hp+wiegE5YS/N07RT/WNu50PjXjJmyOSJtxlJZr4wusoIX&#10;/5t12sUfgeWD46NfyNi4TwjGTvUDbPlB1ktfzM32Nj74Oj5L6BsQgoeOpu4Th+1H3oSUbyeXRvBf&#10;6j1wNoYfxn4MkfEdrdZmrSn6XvLTvIJZ/Xi98s450HLeMUNgzJH6hsXwg5ex8Yy7M+9x88treQKw&#10;9RilSJsNwjzEpC2mvLc38hFdg8+DPP1sWGQv36FjQ6jzqcDQC/799cn1o1qprxuE4e1xfHG8emUB&#10;/1F4WPXiXYCDXfGlwv37vicbOwyPnsT21C+a3ia5D47tphx4/Uv3Izw8Z83amnxwtQ2kOj0FTWj4&#10;792bV1QvE9NOhgcw5NtA/zb21SV50DE/CFjnMXS3gUxjJ9GGCsxcd9pA9OovhZR79VXfEJ9Sk5aL&#10;I8E1ftgLes3PWAhe8ncumzwWJu8cWs9JeJgNUFmbL7280V++Ld1NZwlHGBtju2kLwa2wstYv6JQe&#10;tZmdNz/ORqeHS9wQQR/tn2Mf84Tx6KC6Cr76h8SV6aCJ/uw3GDPpA466r87S1rCWY2/8xhc8Hbcn&#10;tkFpUw4O6erH+Qd52NJr3e0jydc+fdv2zayF+m5395nyABvd4KevTYb3wO2599UZ+4e7ekgdg589&#10;qRez95QH9ULvw+yl8BXLC/z8qe+Reyjwo7xKX2w9yQ0JHgrkQ2xOK2d8+whc/XFoRw8q6mxTeBi/&#10;PTwn+8Lj8ip2yBOUmXgS7N9Y261/CNx77z1svgKjPzrgM8bG9slh34lnb6nkgB7IU9Ir6scPewjO&#10;pztTj4eOvKXHm31tpqonr+t2w8u0ofiU4Hsje0g2Wr0Suq+WDty2LXht8JoRVQa79EfAQ20isfM9&#10;ZFcXkU2+EmwmAGOjueY3Wj711vWa1ENAw5c1Je1r6trcgh8a363/PfZ2+BX6iF30CeCctRG6c2qD&#10;xiB0ApBzjlNDgXwXw2xc7mAfQ+ewFdnKxF3CwtzKO4Tf/Ap/wJ6VIn/LSV+4FXbLu8aK+IkKPwIW&#10;drFm8YjXQBkUWcRkN2lTkeeOCV14HRu8xllj+TC3KjzMxq8df41IjagMj4Db1PXkKv1pjOjazKRb&#10;lbL6fCEd6ZMn6Sgykbhn4TY8u+MAPZuZHPAa/vDiro7rAA/8htVPnXcGMLsxtPkb7wRl8bYzzCux&#10;GQcaFkDEdLLX+Ma/zoVjGgei8cwdOBYU+1rrIw8v7TxKdAYgxQl/9C3gXZpQ23PqOkfvTEtd0B94&#10;m0D/2e/6XXlH/ms3//Jf/KubX85rxTRerzag67MeTIDgcyfPL//S13IO38jmu4hs+NW8kku9eN3z&#10;1772C3V0+NAp1D7Kgw5z7CkoUmtjY0xBh9KFIoUaUqupq1YHOTac6meTdA6/GWHtgUrph337/jRd&#10;clJ7x0sHfIAS1lbP/K2zxPd3wvq5rZzx4IFtXvm6Yls7OMNv2sbyWuLgVXoP6XueeNv30rmLs7Z2&#10;lNm8j9G4g3PzxeyRjNoXGkt7cW28eed48z4pXnh4V5fS9mhZytwgL+fgF0bccMS7UHTm1bmwcS/y&#10;cym7CXfiZ/HUNr20Ei/OM70LXvnBKU9HpWX1+56kiH30JpcAmAjM0+ofpjN+9eY//wN/oO3uJ//N&#10;v53XaKSkds2u+YIL/jv8fncuxzavPnB8B5l6g0X86XkC8N3h8TOqnwYNtO2fBPkoffL3vPk9N2+9&#10;/VYHogbC//Jf/eTNj/7oj9783h/+oTyJlIl12tf6yd6xefiCNKLxI8F3GfGc8pS5tLO29yDSmM9B&#10;eo56JczlfCdDQFus/YDzQDXhiuClDKg3dFIR2E70jdVymNCJFdN3rT/C2902VR9zjGOc81NgGkdP&#10;Bv7ow2H8s2Oj5Ul8GSMeeti89W2lsToSKxO8W44sy8fyuvKJO7kwqEjAF/9nsB7pOo7pxPnIB8tN&#10;gnNceCj/g8NEje7l49Wx9BdeWnGEyp6jb8HZWK5pR1+tTPNSxjj3fL3pi0NsfKgIuFzmmPL6XfJ/&#10;2I2R+P4uCBxyH7SUX9orIxqDa/I+psOjzPZxncyFzvJZJgZJ0+7F/pfOOW/pwC9fMIHcsWP1TafH&#10;Tefw77HwYvZF/8KmO7/w4+IITYsK6IKtu1ameGMD/i6hujzyjmSwc4w9bJ0rUxx0fJHnauvDl3H4&#10;lh9+lVv6zpcf54tbmnA33rTBXZBb8ksZXq80h9boe/FNyWfrjiz0C7Z/ub4b7uK5lR/Wy9+ht2fB&#10;Dk/BfqnfwcCO5dHDOVzhRi/a/aYV7qra2/V5RnI6L3+n62edLszyvzHYvtry4N31wjYO/2FO8iW4&#10;lLx2sryP37kNO7hWN4NCWenqQyie6Ige3n77W70RaSD/0/itLqLUXUQl9auvvNbxrLWFLjgm38ah&#10;TnZ0mrjzx7nh6FyfyhtHgqsPSpuOW2oo3FGB9L79l3TwewBeOtYoklNcL2Rxu3PZLMz3hi1lUnfK&#10;64fYytN++mD4hqd9bODMvS0Guqn9fNMNmN/KQd9L33RpbaGbJL5rmX5x6oUPTtVFP3M90u756rnX&#10;2kaAuamZC8zNAUm91A14r3O81NVRb2k+CbtWEkRH6Bgg5/CXVuC1PX13F6SPsdHC343xvmFpsgFl&#10;2dfe4F6YALddo3EU3Pnz4rgbs0NhcYfTsaPgEK70D/7RWNz0mvKVq9C5jr0Lke52euDmMyKjiwP8&#10;hOuKt+VPMixsEM5pYlr8TsLy+jF+wue+DlRb3k2tqffrGtjSWP1M/uhL3uIn8YwDz2lbOmn5K9dh&#10;e8W4lr3CPe/souMtHMDypH+rbkcfCwe3o9f0tUe4YDeXMf7WZfXJhxxjRqoOytURvha3c7jXdpJx&#10;tBdFpB8O78SrMkztSV5d29iNGB03w3vto1dP9XPhs/2awgKZOh40ThqZXjjWcr1yM1umfQLwzGfF&#10;iiwXazlOsDY6GtSf+HuY3cJsPbpeEaVtcP40cs4r5Kc98MP5D9/SZ87AJ/XGo+psGFt/lpFB4Gfu&#10;5GPkNjxtln70woc399/PJocN5eAx/q8cUepsJEy99EaYoLRGvun4A8tX9tWnfGd9yfgLGyr7VB2/&#10;gSPwqajLk5XFkRzppgo2OO63/q5P+tp06wZU537XulVWXY/+Ujiq6fwjfHjNq7lt/VWUat5oI3bK&#10;hL+kMXUKt2ZcH5iE+YYnTg/ZgmPb6KRNHbGJZOH8kGnK7OY1MTeQjQ13sy59ym5cw1G5EzvfTV9p&#10;XYvVtugiOkVH6DekE3dd9iCCv75yPHraJ6RlwSNs2Y49Akvm6i2x0PZFV8r4S/0IHa8UfPisreGj&#10;fQ00waPto+8v12xIfaUih/6R1voPAXYilL6yyTdW7N5Izs8BPqFtlt2Fx+qovIbPxNLmxurwnzm9&#10;uXf9UXA2Jm+C8Ux1fDyURjerH/loEE1/z8bZbddGZCYUNmXYvr2QD7IX4g0o6PeNWg/yKcmU27VI&#10;9lV9xBbbXhJrJ/MJ03m7adtjXmttM/bhw3c6VpbmwcE3PvdmNxnp9Z13HrYu1A19qdXelxLRpqbK&#10;YvKyh7H6TRLJ7WF0TUG7zkbpvRfyhpGkv/KqPZHZayIbXeFX+2tbyWYwW2MD2oZNavFDG9R5S8n7&#10;2feyGWvD1Pivm+LJl4buk8hh/23XbpKUUCuZ0zu/YeEII9FR9U3D36VvKPYk8yFHoSeZlKcJVy82&#10;0AXwvYGkqVLQvsnbZfNAZkjUpqKbBzngMdbTdl/PHlNljn98J3XS9ZQodnxevtP8jW/23Diar3jl&#10;FTd7vBx8BMgryPNwoVfus0nfbn7wcvYEc+4zInh6/+n7oc/Pst2hjX5vkonQyuFD2u71OVc32lnX&#10;laJnPHoC/Z7v0HMRqR++Hw2ywdN2lRtWxEv/eNtFmA1gWV5NH3EbiUWM43oW20KYDiMgZBgqoeBo&#10;amDBcwaXuzyOBhvQMt78A6cyK9TGRZSfpSt96WwaGJsCa5TSGS64NWCCL61zucV/jhd/jSUVohJ8&#10;nBzPyyoY4YhK64O8ZsHmIWNX1jvGPTJuU83j48uXcs5heCX6EDwtvKE8h3+byBvg4AxL90J75Ovi&#10;0jK2BRKDXT4ZSQfGsfamo37Cow6hWH3VMQcHOYTthLx2hDNqx5gCu+Fp0CBNHazulVv68jZsmuuF&#10;3Xw6mcnR0C39g8/tnKaR6Wjz+uLcCaN+/vSf+TM3P/ET/yzfA/6XxekVAujQ894p0olwBh8akPOX&#10;X86mfe5U+SC6f/ONz9+8/a1v5ZXSv7xsduPXBedtEGlC1s4lDam2ljpqOPQ2F/vLrVxDreWUtKdN&#10;v4L9hp7RBzsQtg7o8nu/+L11VNJ0CtqKgUbvUjrsnzNfntspBof8+Zt6LOLn/KwdnbOv7XB8BHvc&#10;tOVv4V2f01Zvm9a6PYCl4VWnv3DsTGi7S76Ap+LN+ZZffFtur3ci00bS0vNTWrGxhduslWOvz/Hy&#10;sPE573nn7E7gSzuQugM4dzVd9Sd75XNe+cMnmssbnss/gCOsHJu31/z7JwW04EVnaS08HPLLT2K6&#10;lnbhJZWV3KQdfU9whMvU3ei1dphy/KFJtLus0NC5vZk7r37kR37k5k/+yT958/995Z/e/OIv/kLS&#10;p32vnNvpLT/frfgwu5DfljQb2tqgQfQna/i7xfVndH8ra4B/FsZnz7n+W7/pSfq/+/f+7s0f+2P/&#10;9c2f+ZN/onBtqww19rg3OqWhNq92u6cBgXsvtUdl+cnxVAU4yiU62nQL8BMXnOOT07Dbtus7As5X&#10;CPUZfEX9z/CPDxOI3vWYvlx7t8CAvv5rb1g6j4vWF4DZozTwEVrLf8uaCSSAW/rLj/SznzMuop9d&#10;IFVGED8N3uLI9fps1+e+Bl7+TV+1PEoD48DXpPOf1wmPNMfA8r2IoDxhJjIjhxRjJH2HOjN2Uba8&#10;8bnldWoSTBKatpu+8qUZN1XX8cHowoG/9bcHaaDN7zp1WFhegyQg+J408OhdNmkPni54wCtyCnCd&#10;Q3kjJp6PjDNM5Wn2yLR8o1l9YDaBrleeK7/QTn773xPtpbFllL/Awn3IsnC1k9BxvXklnB/l1u6d&#10;n/FoTJ6UYct4n0WDqVdl9thJ4+hXvVz7YjDzqjD2M/IsPTwQcflafm/xEJjlGQ8blld55L8bFteZ&#10;1sJs3sbn9Lu0XcMBllxbZumL2XvLHfpzDq6wGy+ROzGLav0dNk3GLo4EZzBc8JSOOjh0uPiXnzto&#10;b/EDRvnyGED8pvZis5N226rvYrra4cdzJkUb3LA0XO9553Ohv6G8Hzq9y39YrdxgNw8eeoFicRZH&#10;YPkTGdIdkz72N4tlFl6nfVmMMM9yk7DFWKNy47j/FMLq0jxW6DeAo6/3s24wLmzqZ/UIZjbwxt/e&#10;1nsts+1C3adqqvu7i5PKSNO/CPoadcXerm2KH0kf2opn7wWtbarz1mfxWFg6rmFg07ku/q4NeRIs&#10;bz7LEyteOekpkU9LmMXvaxvbuhz9WOuZG9TW9sm99SXem+Kfp49d21BeVdVn5rx/sRcbLdtXyofz&#10;jH997PKlbjwZd63jo1Kfx0B7z4E54w2ahk3b4iGfMPbas0morbhW7khyeUof+yqfh3wFyPKzMpve&#10;MvlZusZl9TNJ69gm47yGPomXcvkDu/CTOb+b5+q5MCvoUbBlyHeku/6kMGNNGrmO7wofnqDQZ9jI&#10;uotm+RFf6u4gdLmml1PBrkMFPk3vIKE9X/lbUS7lQW3iFPnY77X0bdgLjkO3lSO4uo6U+Dx2wwJ4&#10;f+yu/iS2ujiusb58WCh0LnbMfm0Hk981gVZDyuSv46D0nanI6hqijmeTt9ZIlzGXo79KKa9kPca8&#10;sFrLq95bIcNfH3gYkv29H7yWLJdni/fjH9EdX7lraQpsXVzSDtxhBZLyW8TOPxa2/j6et+BsfngJ&#10;zIIdAg/6aT+7OZARTXji15WL7lIfiq3v8ASrPzoVPNlGvuopY6xs6/TaZgLa3mAprL3Sf6/ZYPS0&#10;r6It1urfw2I2O7IRks0zT8VNgRkLdDMt/b9gk7Jr3eiHwdKIQpHoDVBJ7/i5w4SsQz7RD/GH8xQq&#10;HO95lWv+Zp9Bn2djNdsaB5+tg8B1HK9AcNLnHmjShU3fTUt24YBbJ+7GSuD80dO2AfnCxXazUTPz&#10;0MiQv8cpo914mtSNrvCjt5uecN3PQ3czrpy+uvWVdJs+nvRTZnHuxnfLNT9PwNpYjcxwVH8Hj2SA&#10;yxrY5g2vqeOMGx59OH0/2fEqtLw2lrB2g48tT27pgvmIutz5bRgtrzufRV8Ila6jn/cwOp6kx9zE&#10;sOND4MYz8K8PIfvn8oDS1ssFN5jAOvCO7x2vOMdLnxSFD1+BFwuVpWuOI7P5cde9j3Gq8nyCh7+6&#10;/5OyeOw6a8qXPziLT32m/lLmQfB44lhZNx10szHpTz8Y27b5qUxaZV8xj80InIcGH3ZNwzr7+9mP&#10;sJH6kadxa483l09SGmfgzauZZ9wX3aV92ePwOmG+TXut/Pg85BXvWEAeOVKN2dfKBmHadt+gwAaS&#10;Vz1EjuvNbbmBog8ijrxgHK2f8I6Pxx99b/Vtbamvio4cePRwoHz7W3yTp4ftk/kEqnFv863l5CYM&#10;7ceT0/zB3iwVlirDeSxZ+qlvdd3xbnSobTWkrFC5D9ldq0PlhOpCPbAfMPl/60Nvg518MPSovq3N&#10;0oOxlDGYG2L4lgev2uDN075Zi7Z5/7Wvfa03gRv3PswNkC/mqXRwAt81b/cNPjizl9dX5gf3S4Fj&#10;Oz/w235beJy3L/RBvHySzNsC+FBz03cfPuxDGh1/h29hbVGfSA/TnkYG43Bh619dmWdFu02jip3z&#10;gnsR4FashK1g5/IAq0gVp5KTWOP2OPS9GDtlhgPgF0XDUWUnj9Bw7MS6gO2gxph6fednK0wyAfZa&#10;fD7kc0D4AydUuMCJBQ1eFn4cG6q0E9xOlhYPWHjR23Ly9nzxfPWrPxfjzqPWyfPt2DfzKuH97i3n&#10;XGNNA+1dNSm0O/OlExq+b8tIwTEWDaYbj6GrQTpf+cjUbzcknUP9KDQZo4Cv1ZPrPUdndRaoZOSf&#10;GoJfcFpnug6KQzvqs/ImvwPvpE0Rk1LOJ3c5JM13jVMr0TdHuh17nnCOE/ggf3VKgQO7HQledSbk&#10;ura9o24Dx3muThC14IvbfmviZt6pz540qj/35/5cB4c/9/NfvXkrm/DtsCID3NVJeBW8LsercTSQ&#10;Rx+9nXOP1L+UV0N/q3LR9datjmYHVBpb70aixzRaT8l3Ut3yL0fObNaHxLzKI3IddNGkr8XpWhhu&#10;5vzX5/dq04v9nDI01NCkou94Kfpje173ct9rDSI/J2Nw8ejDOK44jfuReflfe9LZ+ROc14579eyf&#10;Lbe5i2+uxw7Od+7KN7nYcmuLe720lZfmibZ1bi2rfA6h8XHe6/xc8Bxy6JC1glvpydug7huknXHl&#10;XBn8ibfE8qDM8rG4B9Gv7hd+NsWea3cpjpq2tLRhRAO98oKf42gbSz7WT+wnX6lp++LCh9Y5SFv9&#10;n9PP53i56P9kLy13lO9iUdrRZYAS2uwsPyNDMBiUGAjkt39o83f8m8GRG034UBMOcZaaqvP/4a/8&#10;j4F5+ebHf/zHMvDwSpSpezziYeU/8/ybeU6Ou2HT5m0FV37Bbd5ZjrvlP03Xavt54aq569nzYD9L&#10;Xz2up59rg1RP/2qn+jjfNJLzUz/1Mzd/+2//6M2f+hN/fAbd2m7ai2+bTJUc+NjvDK0YZ/HUeZza&#10;Gd3XXtfWlxXpBhuuA2/QvXZ9sfPTDWLwGIcZhOen8bt5ZWjHH/EFQgfvFq3Db6+D00TIeFRZ48HN&#10;4z9mge7qF2chXMnQUDY6aTjx13GP64MGP2LCK9zPwopJh8G9m9deeunjPrOA+Vl5lTdWiSCjvwOg&#10;nu542qdJ0R9YcqyepJNDurDyOAdHT5Ul3RR8fO1Ft5Gh48PE7T+iGzK3HtWl+mo5Zac/N945l1cO&#10;L7vAJc+BDzrAm7BlYOpYP+Mk5SyAL+/gVqcWVbCyof1BLlbupVPZku5anviM74LjONnyG5MHvENa&#10;D0SPczqsbFHj1rtsYWn24oDvE5VJaJ8c+3CzJ7gN2HBsOOc578EKjnPj0YWZYoOrv/nZGyRH5oNO&#10;APFqPPAgY+6VtQt5SasciTHiBln50rYOz7xpT/hdW5WH1vKpXvacmKmBtulpR9d51oUHdBNWl2e9&#10;r5wF2J/qLgwcokmmB7DD91FnYdJfA/CWAzjHzi3kDy9gT2Vk3AnkNp8C78Drua1VZ/xTaBU/2f1Z&#10;rKg+yTqMP4+fLkscPC751P7wTwZMfEKYen8+gDkm/gQ87EEe5+fyo5fBNTKPhqSc8wZi0opv+T0y&#10;WlZd5P8gvUUqDm6KLyddRIsOzae8IUvwJFAesIpt9/JT/+OGmnxlLX3ALEa5edGTGRa37md9hI7r&#10;M+Or1p9O/XzcNqamp31Rdtdfjr6pFVIFH/bK5/G/+tLDNor3QOK8Y+ZPqAE8b9ua11rOnBCf5vzn&#10;BSd17EmPNWl0H+czBefwcYnOuf/xnc+cZPRNVjegjS8dPbB/etQXjk8YCelM4+gr+JyfAj88Oppv&#10;xMXjXnL5BmF8xPStrpePON/Oj7Xr/F/WigYG3qOvTuxv8cm/FTCeAL7UDhbHTqbc2XcAlyfcjQfH&#10;4DpACudnZD1qHW/pT27DR4iD102PZFxLQrgn52FCPc/18JjEuzIu8cqUbPKfeN7zoj5+luattE/S&#10;2xkw58ZHw0/4PGiV/PJAkON8+99tTy2nvg/dQ61OdaHlS/qhOnkCmeTXvlxfVDsnFztp3p3CEHwH&#10;4ayTsbP4E23ZInsIdkzADotr+ulaG2Yc4U8bOYfiTJ54D+LBP2OFgb6to+j3UdpQbKb4opvxodLp&#10;YdJ7k8aBd3QzNsr2baSsDq0bdB0Wj/4zN+kYOnDL/1n2NOjOQdhfwIM0tpcN0tW9VHoRd87Ss0KC&#10;Dn/X8xhJ5W7G+QcvZwM45+Xcq0zltx0NF4VgO/jY+jaPWfumF69sFRufisEhVfmVPWwVstZH5iHg&#10;ejd6Pgsj31423QvGh8JFP4dsH+UVsXd9jD7fg0vWRL1lUKieDhwzpp05ydzMOzTAWBO56DIkjc/I&#10;KW82IzNGy3xvg43VSwh+fdDjfOOzus81XMZrgnObM/TU+Vt8OZ9CMRebTJ40a9BoguvNCJGy9W5j&#10;PX3a6qF93lHeU+LpFKd80HatOGOfeX1uXvvc9ats8EQ/Nry8fhdu69o2jp5GFutcbPFBXhvtgQfr&#10;6DaE8P1C8ipX+nQ8qnPXXv/bfLIkzFwv84PwZY6Q2kx+s9I06X02hdZ3aYP6cjHd1F705an7B9mQ&#10;CosNpvJqCox2c3euCMhnIxs2DuzMMSZ9/Il2lPT82SwUj40e9ZQy5SWIzLXRK83oFhweumfBXp0n&#10;Xr73Wr6ydL0BjDrdfgQN81ix0D2V45ps1k5sVM4cEm06mZtR2EyIVke4Zi8PXvDd1eHxg6yzeDKY&#10;nVzHTfiMv7uffbHwfD+xb3iXdvi1+fvuO3nKNPVj3vbq66/efN/3fV/loCeBLexmsLp3s0flCt3K&#10;xl0krPrfCT76EdjLSy9Nn/hR6D3KuuqrfYV60vI3IXHkyk8v2Yr6kY9O20KytAEwdMcnv/56bFTb&#10;jXyjR5vL5Isfih15erg3HkQnbgZll/M5zm+kDlJX0XM3iCOnz4h4qvhRfPc+Qd36psvqM+0s/F/D&#10;yIRvOsA6ngX81baiq/GBkz5lZ/5KLvqSD9a+Gr+0Yfe2Xjxe4eyp4rbD0PAG1fqC4Pd2i7Sk8DC6&#10;c2PGS3kQlJxkfvcd3wOO3m3uW/fJ30//9E+l7WvrL3ff8PXPvd6bHjxNbLOYPbFDvoD/cK7+paMz&#10;8axt2FucdRk3LajrrPdlTfxx9nPAKm+e4WhbDi8vuiv34rBjIOsQ60Ri8MI6OwgpmFLBbcMDUyWv&#10;1eUaY44xmjEeFUTTlAdepXpCdsuXec4tfzqP0kkZ9JeHu7GyaHj1p1gAg38xo584CksDVbEMDf+v&#10;vvpK81dWcGMMGrmB/kf9Vo9Jks1Z/MNn0v2tvM7q7be/nfeyvz53aaSjfSWva5YvcBZw7R340shH&#10;dungyMcV6likvXR8YNqiGZ7CePXkvAubidtIgktZ/NBj8UTXizPJDSleB6hsN1EPujbNBPJyUurB&#10;efUdI9dEdtBVe9CJ5k/jFjTC6iOxAYagPNnEDeGvr9VIo/L08PI0djIgDPGlB6+VNzgtktIDeTnv&#10;GeBc7cWk+d6DbNwaXMSYLfq+9fY7N9/zhe/JnRQ/0M1oDkOAB7+9WyxsR00dCEx68vNnMlcagdfR&#10;X8IhggED3Sgj7GbgXuvYd7ByuZv9KAt+VDGyn5JlJUSf+aPXX3tI2fzjrljSqmE9B53XdsDdLI08&#10;ppW/68tfvvmCmxWyCfxBdP1+7OC16LXvwA/jo7vgi+IqL7QGPuV5KBhgaONb58+KN02J1dvG0mbj&#10;fPI2XZk9dgF088R7fii4bQC8dE5OXP/Cx8T+hMk7fNeBg0jyV2NgHMKz+D6ngwNzHmBsvnT2LK7N&#10;BLZttO0d1DWAQXLb89IHsTQA8NHuThWUmdh5E5q26c3Mj/LuTNLOdAj8Q9uzItEN+PMbClzjd3TH&#10;lpIfmyj91HP9Q7R14St4+CrXPSLfPLE3HIC/+Ke0xXY8gZUW1MX/QdqQdj93PWUxNn8WWnxbnb+8&#10;n2/SGEi8lLs6DTrffy+vbY+tqufv+9L33nwur7f9y3/5v7/5h//w/+5iVv1myKM9N9KMzxqOnvU7&#10;unxWzq9HGp3iReyYcK8DhzfeePPmZ3/2Z5u0vnVpXq+3zOZ8emJ1/Ulhc3nJGOEngX6WFw2MPkdr&#10;a2rvf5hF96hOqr7+njYVf2BA+Lf+979989/9N//tzV/4i3+hbzqhxMeZZJpov//Ot29ezqcRZgI9&#10;/SAcHdOl7b1gLJhPVTzKJJZdS3cTEV/xxEQ1bRaNe8EVgPznmu/IHz53UjRt9BjIpp0IM2HP+CuL&#10;PCa28PNLyhl/9g7b0MObCbKg3W/b37bGz+wGD5ji4Xvyz18JfMyei/kYsjQAOZkentGAlz/teOTA&#10;Iw3++rYUW5yb5m5weDtJooMDFv353EgWapLGt41/mwk+n01H3i6jL+RLdpxH18LINXyVjyepG/UR&#10;WHcHP804Z/26tKYfZY0N9QnGU5s+vOnDRt4ZCw9teezIGNg5P3WWVRo8vYM1m5P3PtQ3lM2OYVd/&#10;j+7NxNsYTN9m4UfYuYFzeB4/dodwat4Ey3/OOwoJ0tZX5Nu63xuktg7pgD42H05B+gbjTDiFjXNy&#10;qceFWxnlLdxMqiwSzVxm6x7fZBI//SD05ecQ2n6iDzqBp3DRYVIqj3aC39U5+xWwSFfDxzxF4HZL&#10;cPCoK3F1ErrasHNpDrpTDdIcbmgQw6ldJWVieSmvbckXtq3CUd0m3ywt083yWvyB21i5bUNkcX3B&#10;deihiPPTus839y6BLIHRLuBbPPIX/57j27hdW4RfPnp0SFplXwqvG7b8xtJ3fF8OlA/dR4kF0dab&#10;6cHKII+OHA2hXZ0dcsKv3JTNedrtmeboQ8n4z4yfNg+O+js1gZfIwjcI0eBFRnW9+MGV99DesDw3&#10;75S+dIJo2kDKurkOXWOwbRfGhvwCeP62/UXyXdePJBZqy/EbuOs8QVqua0uBWXo+Y2Tz1zdilcSx&#10;hU5+Z+oqib9Fw2iCBp4dXs36Bt8tthjj6Z83M+5z8616ej9PzdK9BZ+9IdBiEbtU//WHtefY3FEX&#10;4Cmyc87UZevlWG/YNRrcwC+vC05HfbA99dZxfXxL6+GWjUy5tTFPqGjzbEM5tuIQtD1rHr/8y790&#10;8zBy4PVhnsjaRfMP1fGBe/XUgqcf6c/T3Qnsu3ZKJv2tvpe9aq/fzk1pX/jCF1s/+1Yies7eQLzo&#10;+PlluDeupt5aL0cfW1h1GuHTjUZH44sPtQbvtJ1z29D+tduG0JrFvumTpcG5oToHK82R87bhgwC7&#10;6Lw6ecYjwtbTnpMVNXTMtdQ5mPKe8gu3dOXdPg4bSflgLzzYe8dn5rbcgSgQ/kYGfh3fw7q+iM2N&#10;j1Wu7SL1wUa1CeFaZnA0DT16SNh4z/cavjnGpzqXV3nD0dp6kTzjJ+ATimf4gGPDC7nRLQhjFy+k&#10;zU0fu/mli/OW1WfMubLLX1h4ZgBbaik7/K4G1ZE2fHvt9plIkmhxW2BrxchnHDxNOn3HhxxPWEm7&#10;6Pygjf7UXkq2OsgxtgJeYE1P9Q3dPAvd/KG5chZD8LyYz8/Rx2PfeTzql/1pgxvwI/BH+h2yKqOu&#10;tDNB+gvZYLGh2ae5sq5ZOfLEGftH76X4ZP1VTlseDn7XQn5xhJ+uj8TWHqVM2xzfjGb00W8Dh8dz&#10;SNYpWOvI+McfHcVWw2LDwnkwZepy0sNCgzo4B/ZfRs+Jp/Ot703S3h1dp02isWp+KmeVYnc3aTZa&#10;yJ+MRsoba++NPdVH0toG+Sk3b6XczPWCcgVS8BRszDq+9rVfqo7VS9f0j/aqbunb2zCE8hdb9OSy&#10;uUPnOIE1F7ITza586/mJNGUPG1W31nj1OatHuoLDGPhuQBO8+uD71pa3fujEORz9y3iQ7AL8xvLm&#10;yPgXXn55+O86cMoJe5OocxtbFGzjRmBD74d+JA7eeS0re6q/wXfgXHcNLOOll7O+boyeGdeMI/kI&#10;eMLXBzlnh4/z6Uibz+sjzfm0jfZb4bPfZs0rfLUj+xEvveYzadkH8WY99R6+EwWPOhnb97AUHMYi&#10;8o1NjEX1d8pI/+Dh+1mDn6cX51Xb8W/007qIfug6eIs7vFp/hqtjxOiUulzT67SpaZd0wXbpnewz&#10;F7q28aNgxySvvfo6tTaMH4i8KaN24Pkgck5bmDmmcYx6FWhSmxwe6TL1m4O+8GQMTF94I2/3ZaJ3&#10;edV1cL2TdRKv2aaXFyNfbSR6xDcfZrMuj68glrqdjT48mNPbHHX+TsYT9pPwbeP3zTdfDz4b71nv&#10;DJzxnr0qgf190DbBCqZdvmT+Iy9Pq1e/gadb/aRvZLO/0fPuI5E7b6ENb7X/o022nlJGfB3rXccH&#10;dCUo2+/sxqeaK7V9qNvYc+m7KV69vpjPdWasO22OXdigTN2EBl0i9KXv+/7iZDfGSp5KNk6eJ4Qf&#10;5W113wzY6N8+HJu1GQ4PW50bXcZvwzGtA/nDfmL3+B3fO7IsP5R29W/8WvxzdCefLeBPsHn9YWy6&#10;Y7UUqs9LWeFbb+XhisjOHtQ93+mafrYv6tp72o4HDp+6gSTPgLNBG8Qtw59FN++88/bNt2MHQv1J&#10;4pczX5g58qw3sTN9kvG7J5Pt32h70tnXgzyY2ZtJ6DNP+eOH/RRHYoHvMr/WTl98JYZVZlRYCu27&#10;yluRYXAG8yOtNEed1XFOWVVUjNW5/Cr4UN4uYBA0JlkG/KyBlWbKCMWt4k6491z+Gb90oZXRs8l3&#10;Kg9+ICp1FmA4mbmjwAIWh8aI3IVRGVJu+VZe/gv5wDqjc37v3svZ8H375q23vllnYFLr7ibfAOZo&#10;Oce5W2n0MJM3juDagYRAecMzg+EIlWW49EBlpZ0GLQ8/nBpZ7ms0R+NZI69Gk65Cd3OosIGvg4oc&#10;8kYeC1Lqjiypo9BrZ6bB51yAT4jKejG8jNGkEObKU2FyGWkufEtb/a0+pbVRRV64HBNGD/Bp7OCn&#10;UeF3HO/ahUakmPzpQIIr9fE4enscnXPuX/zeL978zt/5O/sKhZ//+Z/vojCcvlv9VEeydBOTJioZ&#10;B0Ti6KTCHpz96qMq4k6xlXOSV6+3gaLL2wm/pqvblD6OYuuicAfBlyLzaxlY6Gw4vCi3C8XVxaEr&#10;8PULjfOzzN4hCP/SQP3utbQN8tTFxtL5hUv9HIABSxhCz847AE/wUwZ9iXia87V3eIg28dgi+Qwq&#10;m7EIlD6dW/zYsLxsLL0L6AeA9Mqf68XB8ZZm0s7l2LdwTjvrpZn5uXRQmD9Cy5DH9YnXudyKGmAD&#10;4dLf8oEvj0e5nSAsv0q1rfXO05FD+Vv8VrdD54zbubKVg03lun4mOKX19UMHruJLWi5ngerD2fxA&#10;n8+a/sIrTwwG+FB+K7ijN3i1e6M8G8e/8As/Xz+i7PC+vnN0LP27Gc66xbubhrwayfln4TMN/GZq&#10;QLNvu+Q9cvEP/sE/uPlzf/bP3rxiQToDcHcsPsqir3HJk4yTXkgfC+5qq2w2PoT/Snr7D+drymDz&#10;px2WTsYv23cUh/RgSGtOd5MN3Exy+WhtpIsAyaxfTqErTaRCM3+eQnDOf5zb+rYxsXJb1kRL2DSx&#10;ckNr/HUB8gPnXY8hbXF1TGfwEBpJ7HcbO37Dm7QjLLy4fu5IL0z6O2svcLg2XhPrR/ClTxaMzaR7&#10;Iwy54arPa1ETIpPU8JvFMP5ycZlsqBPw0h5mcgmuC9ih23Fx6kRe/ptXHx36ypwPfJCP3CES2KuM&#10;aGwdq6/SC5806Br+s+xwSVdGaB30nFzj28Erh7Hlf+GT0HL9AZPgd+Fdw98Y7AEPz/PC6ODAFZyL&#10;q3EKiW+VP+Gcmxunz2o9HHWA1tbHtSw8y4Xz85hi2gnuBWUc2sSkXdOv+c4GdhdMXS/fi0OayZ/0&#10;J8fCa3llNzkEsPK37OVckw6bnXMc9QL2HHp98HspF4DFdYZ93vnCLu7WaYC7qIDuUXDhgjxp1zpb&#10;GwzVyDJ2ZWEWPvOdZVl55xtDm6T6seRQxC3YZgbG5HrDhYdNSGx+LH31Kcv1wi7/+Nm0C+yF34Ff&#10;HZzQt527lrf5LX+isfCbfzfe/I2Xj5F5+Oo49rCJS/4WSCztnB5uDosdoNIMzDkGz/9aDLPI9TCv&#10;M9uwPO71pzJO5VtrEGKNjb3S0OKNOkz1p33OjSIy+VfpFrwmbpHZPIkuV+F0x+7Te9Q39zqN1aKR&#10;89aT+tKGT3Yz2KYu98aD8nfg2xpNyUtdm78vjq1/8dLwJEEXkzJGt4C3G4vldY1/Cf8WjfWPT49v&#10;go4u3ITFrx79VeRquo5dvair4+jrSJNv88n6E58U4GqCvkeno6gneT1rdRt6s8GU8U4Wk2cBOwvt&#10;WXBFp7is2zxHn9AjD3bwT53Xb6TMpinu/Ay3aefY+TkM7nPKx3HGmgtQee4weqaPtnBOO18f2c2f&#10;NsH2WuQTfxbfxiv73UI7vhiZxq6VucCPGHeLXa67gXhcpfQl/XJyYvaZ+RfAZ5/0xrdnZ2mlt3L2&#10;emW+lfmci7MNr2LrB6ZamHPDbuiWYmRaGpM/dnax6jiFrdfFeZvTa33D0+Mky6qsvB3GbAi6/mlF&#10;cd0383gduEKB3fq0keP8/ICKzdb7949P8h3jZmM1pCuP9pw/vO9YG6361R1TJK+feEm77GNUdXTL&#10;UZv/5YI/5z+Hr3AbNleGe3nK1hW6yzN4MOXhgne0ekH6azjpXOdSjkFfKrW8VfaknilJw2vHYc07&#10;cs0BUtx3NgUbGp8UHr7rs4j06Wk2697XuYlybvSHgc7NKbpZkjmHzVltyxNxnpa9l8MYdsPy7Lvz&#10;EMyNiZmToNG+cNatpdOnUJnU3730ubmma+vz0o3jclU++OzMLsNrYPIDrnYCSQJetUs39n2Ub6iW&#10;9wOuecGX/+ItZQiOsGP/6lY6wFNga6Fc3XuCuGeB88YUqtcvoCvg2etj16aWZnEeNMm26eK+ijiv&#10;XtavsLfRo7n0we8B329gh/reAAHuEXrhiYyds4VXG8keGnrpxdFd4TTWI9CT1+f2prWkzc3DHuzI&#10;hqx5H8JHgJff9RYRwya4vN1r5lOAoi+0DxuSYqNQuQ0jz9QRoV48bi6FI2jDf8wlNuIzJNrdk8fz&#10;uU3l8GIz1SbBovRaZiHZ5Y3+hNZMgF7JDQCln3w3Ewvjs+cmBOevZq0dz8ZcD/NAzuNsSmoLxoG/&#10;8Itfq3xuDHz1tRcL62aB0cXUj7UA/KjnlS/kCtOb88I3eD4ao9tP9gno6jglkzXzbHAzR5dYHQR/&#10;y3WMYk0i2OEJXnFlSty3uZHvRAPfQ9ta+Ix15ZO7cc7lu2EkrTv7ZMY09qwyfgnMK8nfAF57lM9O&#10;5P/u3/ND3fD9IDcY2jC3AWxN5N28edarpB99FH3GLo1BbR53czh8mLfmaaQI7QGi44HKJbTxlXRp&#10;8S/00fEWhbX1DXC0MTDRFf7weglR39Xik5rrJ7khw3gPnBtRXsyNRzBuKT7ZmraN/swCWj/ju8aH&#10;qVe+gP90w4kb7t+7yfeU0T1s0KkbUGq3aSc2f20E9yYPG8ep++/5ns9f2ORf2dzLfdA0TxK/lJtO&#10;MQCpjYYu9AS8FRYGKOMs6KYjKI+OpDlxfQ7D6FR+8Udxi2uVrKwKK46lGyaFTeuAuSkMjwrFq8ZZ&#10;oEpCjGAmTfKVncn/8IRFDo98XrtUJ5NBg2sbDO2Y0mm4y4ghbQPCijt0e7dL7zzwyoZ7N2+8kY9y&#10;v/FGNn9f78avNAe+lBdXlwdf9zQ4TJS3mFV1N3fp6KzcXcdgTTTOC2v46B1OwfOi1wbEyXayVec9&#10;g5XeIRXc7hB6IUYynW2MSCe4NEPPQp47BhgF/pSGHy/7PY/hixOexlv6cV6FD6z4PGDkkDrhq2TX&#10;n6UbBsrDdPxTF3CcA8MmczvwxKt/tOuwuL1jQIkeHsNEO5AHiU3Evj93kfy+H/69PHQbys//3M/F&#10;wQCbTW64YhUlOw2L/UbOCyuTd+brOz6/4PiOS/ymAlbd+eFwUnulrUP6fF5D5iYGA63aRpzR1v8y&#10;qB6nLie+1GsAth5Ht1Ni046rRqWfs3NZGWCliR2t1wNu0++W2XJnOgu7eMCc06bTk/psHvAPvgeY&#10;g+Gt1rNloLG4izA/Z5+5eDZPvAMfecKZT/XRCcJRL5tfwOPnrqxNvtRLTD6+YMPCnuOR/+O0r2Wm&#10;nSxf+GxdHPFuQIP/WF1HHwZywsq+r+/e68oduDOe5e8oWL83frMpFzts2fBBBkftN37twYMMJLJR&#10;8lHusPvWN96++cpXvnLz3rG4CI8bcfjFlh+U3/Xfw6zaX7zyymuV0atEPgvfiQbOrfA7gf8M5pM0&#10;oP1t2/ixH//xm7/yV/7KzX/5h/5QfdkLuaHCAPu111+7+TADbJ8KiNOa9g2pqkjHaULFH3QhVLox&#10;wzEMXp84izPrSYMmZetfgw/M9vUmxdvWLxPkFINRu1+/sz4KOefSu5h+nC8cXHusr9nrjd1oZkSy&#10;+efY+V6TM9iKr+kdS5z8XWDPYfFvvLpYnEtXLG3lw7syGQgRvPoxuTUW0z+7M1yAD08C0sbi96PY&#10;XYiE06a6ibnJVF8BHdiiji53XJjau+gVIuM4ZfGg3vC1fbL03rFbqqOzwhmLFffop+fRVS2h+Jpd&#10;Puds9LbjDDjQEchf2SLf8iFff+J6w/kc4tWj/ICWf+X2OMuwZcV7fje/6ejlgONSLwcD0hoS45wN&#10;b7jkJWEWlDLWj21vKE9tQJsiH76r/pAGt3xdIVe2jYcPY+PV58Ke5Tu3CYYFVpoD3PK8+oBjZTbf&#10;WjhlRy2HLyB/xozmEVsWrj1fXhb/Xj8rfl6Ze4dtbJkznHP8jD3PnArcfk7EOVnPZSb/yiPe5mmN&#10;q72AEdbi7s4/h+7khoMBzi/bLS1MPSec9aOsBQ5te7/3ei62fNs8DZutp+rSxTNorJ7Fe774Ftde&#10;n+PeoB18U8+TQ+baH/2Yl6J30Cz+k4jysCSEsp+eLU3wnjK2YPPBex/IHJDEC9PET+kPvQoWT4Xv&#10;/9L3Z+3gzeqTfbvBeX13/V/g5uaeq87v6ml1zvYtWk2dX9uA/F0P4V/Vi8Ukgc11MTR+i++00Nby&#10;gVHvzs/B3F0482CdglyzYZH2lIVD8pmL9KhNwKXsyViK6bfeT/tsC5Y9+NDxfU/zBhRPdAn0tv4m&#10;Wqi+6Ads1NFr9Tt1NeMduj3rm44dXeQ/9Dubz1Mvl7pMnX9Ex8EvdEH3VG/nujI+GJjbdVi6Rxnw&#10;y8fwcMAmfccL5/wifM4PmTeUj+C4hBOPmyYJCPwgz+tLK8fyFONtsfW7U+aK/wy/+PcJ1ylYr1sd&#10;bz4cc2yK/q+cNEH9/Uph+QG3PJzL/Er5Z9i75zvWu5t+9/qs5rt5n3TNvp4VopVJvohPJ3NxPbuW&#10;3PoDoSyzg3rq7lpH1xJzVn2F+e1/1kRaUyl298nWnSuUvwDfz0bOfTdnHH5GuvPWmw20tLHxq7PW&#10;uRuQj+5lHfijw57iu+hvdU2WHVf0Rsywej9pnmC+yf1g99KO8yX7qeuT4tnubAqPTY/thKMoBV/1&#10;hy4S+qBVz676X1t7TpUU+lf7c9n8/ZXs+CRHlXHwSQ/nAMx3R6/hfH5N3TM3rZBnfN+su24dgpkn&#10;ZHMSMj4/1M0SfZY5SHj4dl5hS3d8pbmm9XBzGg/3dMPYtzTzN+vmdDz1/ygbLsIHx/rYtkv5KmSi&#10;eTK3/Vht4BjbxnhnPTpPkGYzydqV8rULN2w5Utf6Ok8g8vuln/V1MOyob5486bR0w08svXxpEeF6&#10;zWVUnrSk9E0SgMjVjSzMJlxl6GXlMHbY9IFJcvzXk2ziVTOVdWReHHO/BA6gGJ1RSHlMZSHXPZ6L&#10;PDOfeZq9kz75GVvqd2dT3lON5G8/E3l3vFPcgTN+fCkb7h6Q048+zpy2MgWAvbcPQzt/tTV+I/qG&#10;x2brg3u5IVqazbyEC7+94h92/BMMhwydu9rMSWjbP+rKHNbrl+G8lzcN2Ji+91Hs5eizlLceTp/q&#10;9rGnfs3v8Jm81XPtNGn4fZANt/qu4CCrUDz69trRPO378MO5+XHxvJ0nPX3f9f3sf7lJxX7S69lP&#10;evCyT/qkXWT+zve9GN11zyL6Eaqz1EvPw5MA5x5qFZ/ktrdiDYBtai8C3Hza+oWO86X7m8IFgkMe&#10;+eFuHR904Bl6abNpC/V78B5zhdUTuHfe/Xb4P/YYohN7UOfQmwCiR/jykx3N5Ib2PM2dzfPsUXiT&#10;gH27xWt9451vv5t1qncBRzOBT5nu8QXOxrc9O32bNw95Mvr9zD2sa32Q10t7Kty47anxasqN2GyO&#10;Dqx1xKaq71vbuhe2V9f47dgLdHQl4HvxeBtmeU78+NHkD7WICn/KmxsZm7OpxpkPehsbveq7+Dxh&#10;Zcer0DFpYvuXucrrpdUX+8hGcPyjdunmkG9+8+vhJ3Ky8dDx1rrX8tCvz9S60SDfuJ8FgYtQQdfK&#10;SIzBTb/Egd9zyr884XbAKraNEtNtHIk3bNnGUcIKdiv9wCVvDYbiklx4sAK0zmHXMPYutRFY3gzE&#10;B3Z46B23OprI4egTcFEYh4Ce6959gPaR785WCnw1T23Nxm8W8NOowKNfGSmZozmMaOWCI5wUFh8H&#10;606bxpi97mEX2GynKNtJVvDZza9cKThOOQOa+7NZD46zoxsNXgP4KHeXcB4IrU51nk8ez13H3j0v&#10;jI58w+76mozqEu2oqjzk5JKWcjupVJ5camHllLb09lzMgGcwNR2jNDqiB4s1ddaRgT6VRxxO+C3u&#10;AvRXfiJnO4foxTV4jeXzmVB/+Xd8ua/H9k3iD9MovpFXB3AEHMy1yx3nZ0NeJ+71cOq2BoSxT2OI&#10;ni7hOHUX+he/+MV2PNqDOpjJ6OGIjwKtj0vh68nW+cbXHGcnercznnu1dMRMQHC+rC8d8fkcHDuR&#10;xp6nzNBf2IlBCpO39Fwv3LTThTigT/QmZfjac3EnUOX7YDxpzpbG3ViZDexaWJhNF+NLWL56sT8n&#10;vhZuszbe9JVvr+Wjt3h1MmkO1d/C0iWvpZPZju0W3oM38Kv3WzIc/MlfP0lPix9s4RPf1vhSGR47&#10;gIptbtCp87EPXsxrbNK5ffTog5uvfvWrNz/xE19ZkMboCGgcp73+bv0MH+OF8BCt9WmYt/L6kP+U&#10;Q/16FTD19SxdbBt5Vt5nab8WDfB51/HI17/x1s2P/djfufndv/t3zyQhkxJjCXds1rdmTCFc2+v0&#10;odp923Nmk/rZ+oz4YqHlc56h7MXPtCGmmk2MZ4CeFyOlPc8bPtYftDjnV9xwdvJz+Itt16DwU54u&#10;Ra59w+aLjZ9uheDuoD+x17qdcZ7PF/f9TFjowXXl9Uq/hPaZSffknLDwYkcnWInJ4LgV5CfB5ub6&#10;4S3fsWD06ck5R1/TFDre5GD81U1zNN0Snv5jnhTlq0cWtEywjSvp1xt+hOHp2r9rV/p8d9fTd0aI&#10;xbewy48JBj52IigdjdVVbSQebeGVX3nxhO+gHz2ceFw4eQCU6dj56KPpr7iTLozur3W8NFZ/YCqj&#10;ujrqS5qxZ0o178y3PKGLDol3E27l2njlRucsYwsrf6TLcyyfd2lt/saL37V63LLwjkzknsVLaRsG&#10;fq+qupSd680bHkZnJqTS4ZzFA3qauQ848t0NK8OW2+uFcy3IP/frmybdISxsL57xs/V4zjqXL43Q&#10;Wx6Kj00EPQrsZGmJR3dnbLfPlV94YmjHgrRr+tXODlEv9HMy57GpTsJTvmPA4FhdnPGR74L7oFHN&#10;HHjUCXHYqCC+6CwwKfLx8qnLDb2x7sB7scVqZiDgQ39xrvx7Tf6mBWfTCHzggwH9BulHuKRtQmJp&#10;0WDO8H/NsBjBxtwQYdyzAa3SXfyb8SmM6dhCN1/z27/82/P64C/0dZh0tjdM0oW2SlcWH1sX0YX6&#10;22DTwBx/7VT61nn7NAtw/oprcBQPOqd1Cf1zbfVAvDB90upkO7ItiJ4rtLT5vNDA3fLCp6DtNX/w&#10;Sa98V/YPar81I+I6tOdzP3Vu3xddGF89Q0z5dLOv2fTErwW7bgwd8K2LU9k+CZc5+qUsLWMkQXuj&#10;8+o+fes5rO433jILc66fgXkWx4hMPW65cwwH+xuZpvz5PBkdlyhTeksCwSONLhtOMlXWynU4Bzrz&#10;d8BMgcG555u38abPuqC6W+KTs9didSh7dEKmLX3tH64pt8/wJSy+27layCfn34X/1V7jecPy0AX5&#10;I/Gcv3Dn2BhNGN99zhl90M05rI4uaXf0Kh2uuTEtG1i5OUSY+hs9X/mkt6T5CxhbmP5wyrRcThfe&#10;tTXd+rxUEtgJ+tCjzJmf6OaWL00eHyt4PStQ8wsPse6nq5ZWccenkYPMtGCl1KdcSpXeg6A3TkIo&#10;pN13YzcyNfuo+9FHiCibozSctxC/OUGZOOaMScCc0o78X0u0uO+WXbvkQTas7GszhblmL9ivLq5Q&#10;VEXf8Z3RkU1Emx2rgQu9CG1+aET6Aj+bst/OTfKphY7TbP7a2HAzrNjaro0S5e/5pEz0trg2/vAD&#10;D0XFVpJXu1FHgScWeffmK0J1LnXwq108iY3YPLKxpR3wxQ+slwbfU08JZ5NVX8r2utdgLe2QAfza&#10;5PA3dhQApBpijdXFXOQqpqk17LX4w3xjGV974wLdmatMGzhkSRG0tv5KAh/5o7vxgcf6Oria4qS7&#10;gaK4xhgvPCtjk1f5pzl/mkKRoLqTvsEb+JLa9J2Dru6r93yy0R5R58spRL02YZ0sHFzOCx+KbrR4&#10;MTdXkQd+bTjbkJe+pP6adMmvblOni6Mnpx86aJ3QhyPyT93Ej+TV2YJr49PiCh3/YI3F8N30wy6W&#10;ZhJbtnsb0U92X8I5f5HisQ92RZ6+1jibjd1nSAn7WcaCboh8+9tv5wnNL/RBQm+S9fQmfrs+YhyY&#10;sVXqDjYAAEAASURBVNSTx4EPL3AJeBVcq4dkZSngsK3m3P6pbcaq+jRvsnpDS/S5Xp0tC1OHPe3P&#10;6sheGBh6aP3kvLQjaDd/D39aHElb/YiF9/Ka8Pu5SePBk7TdbD4+8UH1BHWKxtPq95gjJZ2ulVVa&#10;7K270mYTO7YaeE8d8wWv5RvJ/EUgC9OKy9WEoV8aweOtKW7W6NPDuamkTxBnbcP8iU7UyQfxFfOK&#10;6ax5ZGPeWw607+eG4N31FzAjO12NHNrQ3hRQwwj8wOE45/jKg6XnQFawXZdgYgHjK113Ly3tXzxp&#10;97s+xK/2AdLgm/LRbwq+EPv55lvHjQeDqqS+Hnj9lvDiZQEgRPdpruZgNoeKb0g+5CWQhKngVfxc&#10;T9qAMxLX8N82nMmX5++MzznYX03YDl2ZKjwVXadcx3wImY1Ecrjb+l7OQ+YSykd48Xi5R8ofPny3&#10;yrQ41m+8hZ/Pv/n5vmtbQ6ixkClGA+eWl96JVXD9/+y9W7Nm13We9/X5DDQAgjiToC3qALIsy76x&#10;9AMiV8WVSq6SlH6B7YT5AUlKzh+wfe+kKsmNlevIdnIn3ehgumxT1IkECQqEQJAEGmj0uXt39877&#10;vO9815rf17s3AJMKGi2Ovde31ppzzDHGHGPM81xrAWshiR5G8MQX/LwiqxMHzTv3LAhDD2cvWD/i&#10;WT0x6PM76mVQJvsyeFSDpHvkAtxB0SUVUBeZCYdG6cDXFQFhWEUNjHLgeNNUIYOO9SrZSAd90tFA&#10;lJ4v9BPauXMDi8KFTxroeNIiiVygifbCrmh7Mln59vcilFfCSZcGLpUGcrCDA1rsnDgpu57XE0sv&#10;PPe8n1pSFjbf/e53Nu++915sJF7QoNC0AeCxeiqfxx6G7sknVsVaF+TPTz3zjHfSoedW7tjtQVjL&#10;/ByHPkNxDuV6m0Zp7p6NKX7xlZ7jO8TZXvjFVscmPtT4niMLdwHue+C/B0HkkU+gFcmxS4M0Hyes&#10;k83Q66T1zI8GaM5781v6uzyWe+tXpXDUMQu+6BVnoCw6LN8lXgFdoCDOvMeZe8pvB4Dc78qpAOMQ&#10;B83S5R4A3zvMRAc9OL54kpPaF5ymRRdNB+3GuR5Rh6n8iQuIPvWFfID6jc4INNi8AaUbN29tXv/O&#10;6/qO7l8anV2G3V1IAPU96R41oFPAmyVouOfJn0dNzv8/5JEXiE3tPXOkfjkMGn9Q2sPS/XWLQz/R&#10;FeWwZSxlWWVasf/qX/325tf//t/f/K2vftUdYHYHtgy2/oqfilbVPqlxt3y7TlEBNY+VPQGqbwaB&#10;Uf6905H6gzKvKGGo0le/0W18Pn8RWcOw8nPm8IBm1Dkz3ip36uXmx+fKgGbGdenN9JtFwqijKr8X&#10;d9WX4BU+3T7XfDluyAYv2lbSw8f1nK7j8opT74m+zIKjuo0doX2qiPqMNKQnn7RlHEmDiehfp070&#10;QE949IE9SaKNffBs/tDH3picJ1/QXPKle9qZAuHgA2wmhB9QObkmrDjKBiMO2W70vUda6GQBGLuv&#10;/UfLJRxUT5q28YuO3JbQ9kcG+AHNi9MPN+K6efG5vpQkH/nb9i80V32ZFwIOMB/0qXv4FBbe5Usa&#10;yU24aQxE48nwtWf5YS8cYsYlCfgiKT0PAuMUkVa5SF8ZoAPknryMRIecnK8pP6BWFs61OdeewBv9&#10;MXiIUfrng37lsJ9bHzwtspOBHVlMZyeM24ZDCwj/2IdXMHLv3O5ksumK78SH/JjOyD/XM+zczlHL&#10;ddQw2yBRlkOR9phBlrAeJRB5g7DLH/0mPvl3fmEomPUCTv1KKXbSDBnKUOdZN2x4nmVynPzXC4pS&#10;AOPC4hePc8JWouaLLzP2REalBUcXRvIkEouJA4iDTuMb/jie0Q3A97peevFlfQP4gsb1TGxqbKuN&#10;POiBug6dtC4Ev+HLtXSLOhcbKx16xVbUx66n0bnCWwahudTVuq7eoc0TVuokQ97h5k/6cc+ZVz4S&#10;rh9NOKrF0nh7ZGehxZM00Go+SYecoeS7z/RPy1rmKDL3QL3G3FNUk0UpZ1sBLvOoQAoAJxP42ETj&#10;FtWfHCyUMwna+R3sYT3TmGqTGXMwtO99hS1NIZv7y8MX+kHn8Ev/bG0vY2dcoWUsPrik0+0a12tk&#10;3rYa7UvrljkuaVUPaUI7m6fiv1TX0YnOFrYcDz53/g56i//o2n6mJDNPkxvygf+wuBmPzWvF4+yN&#10;EGhs0PEELuGR1jqpvaGzyMTNAdA3fVQfuyjtwzwsfhd/9/6j0qHj5oX2Gei9bz7mz5J/5bgAHcbf&#10;lYGz/g0J0wKvxtcNa7rdc2lvhQ/9S9gH5MXn6PdAF7SVP9eac6QOGkBZAkjjulN2bLkknDlP7MmD&#10;DshBGaqeTtA3Z5FLr8RlloA3GQDwC1/8Oxmmr+9XP6sgehGY+tqLD06SeUVdpu2L4KTsk4vB2rYN&#10;+iU/4NVm+yNvi06HTZv+E59pkweUZvOfOkOROzawXKRRgpbP3IqWwvxXYkQcAllox8apH9DtXb0e&#10;lSeDocUce6F2pg+hGtVyndErTpHH4wfp++Yt3tqpzVRUNPrnKU2nEy2ecqQ+zfgn387EV46Jl58c&#10;VluHHcmv61/Z8Jrm+903UTgPQ7Tspz1W8zjGRfiOkkk02V8Co5eW7cpfvfYeufRv+TJPKIEHgItl&#10;mueZFvm1vsSzYLmghxCArlnUNgOFsYFXohmMonJ7T+0HtDKHlnmw/f0smHfcA13KjhzdaY+NNJQL&#10;P5UoPowBOMCtvO1v3NACH+nRISAr+8yDWcjG/LJO1hXpsQOD5mXNY+iXRPY7IcPD+TWlhKP/GfBB&#10;/usbuuDfQFgBmxIRWyiVZCWecbO/SSv/QRflzZwhdFm38OY3EWqesVE3lHCGLuNmZKF+8VPFQw/l&#10;zyvK2cTNWzevX7uhJzLf99wfT1++/PIreuJXr+FVWl51fYfxveRhbcJzC/q2MPOX5e98SVZF2h4s&#10;6rr+kr6IQ6dAFqDx+2xWwD4t69ByXTd0As9spIiNiSef2Nc+aluQXkoREAcv/IEz87/EeUFS8uSB&#10;Iurg4J3RN4ibvxPKj+eJoX+UdSotukO0dhv0SSvips81ryGnXOMT8MtDe3zikw0h+nSZymL7uOBb&#10;HmSajo5jweMNO93UznXW21Kv3Lp1ww/nsFDMW9SgxyuksQNzM3taNL7tp9gVRxmznlZ/IzsA/mNr&#10;UJ+PvBAuz7auuCb8qB48dRMGThVBlFIf0cYG6I8X60kep9r6YRxh24rPcfk65St1pfxI+vIGGXFl&#10;U5EQpT9kxjaceY+FAEVFQaHtDioZU+bt4IqfAcOjGM6IytnX3A+lV+Fzut1r0ClwVvKgB50Wfq5b&#10;UZEW/JzHhW54HUUNXTmcTvTaOTs2Kj0KAg0CeYInykVOnMA7A3h6VE9OEHZCT5mdUsHlNc8A+KjB&#10;FYTuUR7pWI1HX0zMgQMgPzKtBY/KeRTOocvkLfmAnzs1I66NbumAC/SMIHS8qXIblt0B62DdCfQD&#10;Xx/KKwsovBYAncKvizYpoFkIRITqGfkpKKXhCmbIWPrwxztWiyQGGujA9tM1eOjbgygqMQGFgbxk&#10;kiiDGwp45fW10nHftJyZDCUMecg3Ap/V09nP6FvAXrjXrnM6GKdUyb79zg+EH+moMKioyBOALNzz&#10;95PAbt5/Elo/7bTYkH5q/QSfefLixc3FJy/KB9Jwt6xiL6C4XDesZ8IOhlWHM27LMmka3nPpzPfw&#10;1v8iA3YGZpnma+JIP4f1nnPL0sojDUPw6RiYuP0QWoXSaweQ8NnOjScc2uiScw/Cgd0F6FWOxG/9&#10;kvEBpY/+uO5BdK/Bdr2h80yX66ZHf5WJrEKv9YpulwEcOPiBkFd8XQMLvxjGYf5RfO3TgVJxHS98&#10;T3IdIL93ygopsnVxYSyWLG1KeNMZQmY+TcFT+6fUmaJjdenSpc0ffeMb3rRj2U2PiZJ8i6KyWZZP&#10;8SeDVA1Q1Mmjge4izqco0iPGeq07DhZsLReJ370/ONXPQh/UAOWTYs1TwACvU//e93+w+YM/+MPN&#10;V7/yVX0L+Jza1XT+aWvBbdkKNXRPH430qisol6o3Wse0/PeeSpNyGL70iVL/cO73NcElHn4A+D28&#10;M3e0z+ABPe9eQxM6QMs+/bkMiNYBziKbMVd6Defc+oy+hkF0uyhCyFH0By/04NO4R0b9Nw0yAZXH&#10;CnWIfoRLuAfP4IlWdX3yZPRKfGlwpv/JwNR9NgarYsaGEia6qmMGH9UR39jqNYJWDmgRHhtL/8ht&#10;kUadPvTYMHDh6T4tdtc9R/WtFsrXvV/jlXcPNjJh0njIkwZ5fK0f0iBXJxPg3TyVHmEA4Q/EDZl2&#10;4+d7rmdw+4wAgtLsmbDqCf4S0DISXgDXQD500bT4Ldc8Qa5UzutuHki3pF+uBz3dVx/mDbIAMYCm&#10;84RKgpbwNR0D9fhf0yAuOo/eo3PiZh7FFZfFXzJgzEAb3tbL8CHwC7t0du+L1zN0AGg2T42bz6XT&#10;c3EZA/ggY4KGN48z/dIrjnLtsmOaVeyKZFpMzADgLG9OEC/MYKsOcxFPPUM49CsntgcI4ykjyzP0&#10;xjXlj/Ix26NpnXD6sdzKr4gsPJa6V3wOSkcZm8FyoCsOgeVB9uafcPHQPKB9FpyBKhzdTHihDZ3k&#10;MVHQIm2ANwiQRyYCT2uMBjgfOiN7N7s44jH8oX/ezUEvPP/85oUXXxiTolPdWQUr/+gOPwKoa6sr&#10;7IOf2H7SrlpR4aa+9KvsXKapc5h8ShtLO8BkmX2LeEVCH+MwB4LtmSSkf2ofpP0deBYAVKVJ/xXZ&#10;xF9p8GnLITrQBpj4YyxdgN7iUw38DJ7Tz4kesgmLp7Q74Sh929PVd2GQPYD6CJ3ZlsyzSC1eXPCc&#10;i2yn+P09+YX0CV55RF9Squ2qsZiAMpK6YdRz5hdG2AGwPaZwh4lGfcdl3JjbP8TDc7YT17E5hONf&#10;czz+VWi45VDe5A2OCl0u6Uet7Q/0Zqh8c9gD1xND+FU+8Cp/r5t2pttrziYFDfIwRNmdHzCPRgpt&#10;tmvpz+fKUD7VSXE+Kr54Dzvv0tvFK18vGE26As+62k2wc88k89xGzNdFLY/cY4PonnvH7fCFRoNK&#10;L/Lt4INkYqHsvuWwixdGZSiiaxMv5gR1+cV+8bEkRJ7yhp7rOBZYdLT+1BSjyhVzX1rEECWVQten&#10;rEwti7r1W8osPjM4HtXiJffav+Gn6khvHUjWY/BWeaYmIBxAv7mI7+Zm/SV/wjJN6MDJ9AZK6awp&#10;PvlVeDyYLnpaOVRvC74CWCxY6w/kU978M+wysvcg9YSU5hyPT/DwExtctBQT/apduV9dLwJIx6P/&#10;ik5UAy5kaIUA+hYOhZHSzYvA1J0stOE3LJTw3dcjLIQIeLrX/iD/uSs/yBy4xoi6BmqDoyw88cRq&#10;AjXO0twSzaQXf7SAwpxy5Z0yW53lDQ/4oSzbvrh8BPqg01aENPfkMHHl51ec01azYC6gmVn6vHqD&#10;xDGN34Es2CYtbYppu1+ZB6XIK3BMT2Aib/mTn6P30xcgfmnPUao2p3UDSMrm0J1k9rd/9Zpt6KDX&#10;ffUjWIDK65HpC2QcZz7KE20n1+6vKg7y5JWxrHEkM7zd1jkWaZSvu+qjK9OUK9TMwx+mUZ0rrA91&#10;tXxDT0STXnjtT1G2TFNhzqdUsvQ/FUY9Qh/Gr7k+EX3zQKDLP3RIL7rDZGYBHXwmY/L4Qjd3ud8r&#10;vbBhgQc+rut7rsxH4JNPPvnE5rzeXIqfLBv4VDGx+Csh5Md6la9eB80T7AC6wq55awj9NnyW7woz&#10;fpBupKP0OSS/8MlzX/u8yC08HrDDfwjjSXD4K2vOY322+UWFyEG45VQ69EV48kafJPUv41zU47IA&#10;Xf2hm7NnziW9ZMU/gPHgtWSOPaxTLQZTpmx/pYstR18W20gG7NqNG/RfKbOMb9FJmEsWhZM3wknj&#10;jXryfS/0IriAcDZjpm++lm14Mx+AvXgimHt0Aw38vU8Hc2YNCR10oXh9U1o2zBNHegC7rBA/5p78&#10;HFEe4KGr9EuIIGCceNslkM+P6Cxa8YXQ7lw3OHu0d8w3RM22Bd8FBkxSEdgAHdHvP6kFeX0DWKvy&#10;/A2mLjyq4XjkHxYoKwRaaYg9BhpHC3Acg8yh/Owy8eKcU+enCoEm7FypyFHYkUAcvHtUnll5kS2K&#10;K1kUXdyGWQZlUC7iBQgqDKC7KVRd2SgYEQM6L6LDK4dPs9tArx2gkLrRUEG7qSfN2DFC2PnzWhjW&#10;AiO7AUib3TWr7JWBs+VSnshDZbejTkjoohNr4MEHJ2w4OiRtVu1XOs0zBZpr51nGxZYzKIXTZ5E1&#10;uuMbFkpgHt7lcDzOhC5r29IoH+57HfuFJx0wOLajU1cvLrpdrkW/lTSVJpWU74ftsRNHfQB50AX3&#10;0OGeg+sCT/9yuMKU/VgI5lXd7Bp5+ulnNne/fm/z3nvvavE7r8bGX1VK5HCSlHMFLsHH7MwOVy/C&#10;KV/YiQrA3xs4f156jU2xD0d9tOfarWdUU9ugOK67s4i40uk1Z3ylUDpitQB+XUAeaGLflU/oFodz&#10;6fQ6ciQPjePccKVYZCN8PdQYucGdBBqMttOPQAQU8DvHNzVhBXgDzX/jmq+eG7/KOut47ZCVHjRL&#10;SzmZ8pJr4gHjSwbos5jhs66bFpyWI8I6IQReZWu874dNSAdY7pFH7he68JjCS8M8Bn/KPfeoC9pc&#10;pzhGZ9CjFSOePGZCi3KbRh2f4en+b3379c13vvsdo/NDY1h/ZKGEuqP3C9KncEHHnnqN1yGiNzoQ&#10;j4psn4I6JpZYlzLDMdneGCq/D4QRsYtn5J/9fIQGXB8MnJQ5NIku0f1m82/+n3+9+fX/7Nc3f+PL&#10;P7e5fV2v7RlldE5n3VNehe/yr7alEyYt3+C3/m7Z50y7DZDOaXVNmuITt80ruKUxx9NnMIhX+5rQ&#10;hB5QftCj33OU1yVrnEx8+4JG1M8sS8NIl2+DrjLBcZYVXLdsYUmk6jDx4SBuyOI+hkPW9OVJcOVh&#10;sxuAjPQ7PaEuTbf/0zjqEC+Qqu+iWlsDCPpMku6O6lDpGJt28bG6g58nOHhlGYNpyQgfDvqcyO1J&#10;hYiucMkx9GndMekgHOhlYo46OZMG0EsZpksVu1TP4BDfPhs0aidwGMwg1yynB3COyxij+UaepiUM&#10;WhzozXmZ7N848vQwMH+lFxGjkOYgYKBk+ihFsKTTNWm4BxaeCuu1I8YPOtqlo1SODe/5OonAnz/R&#10;QmhwE8915ekE8MybOHRGGDrWaZxn+6d/Dm5h5kFY4tB/fUCbAaQX+pbZB7HmuWmxOelmuqU/n5Gv&#10;9p9lL9/GzXRmut2gsZuWco8MPA0CVK6eGybJHcf4pTxMa9jmoPGnCeoHmzJeU0IHVdfQqTz4M35I&#10;OXBeVJbAo2ywgx+rE07ZHURy1i90eBV/ZebsMKXz2X2k1S+bsLzJG7DcK71pjTPXjJMab/kGD0+Q&#10;j0kc07CeyHPkcp4Hnbwms/Xv8EnzDj9swJjjCY05mJSyDKKDHppteDyWgMKkJyabXn31S379M09d&#10;Y38m72gnsCUADjqRRzjM4aPdMoKeVGO8Xf01ndPiS+PzBNDgGGRDS37YfnnTQYdyjP08qa0FSeK4&#10;LQ5nlfrwxEW1AALQLrGZnCeKmFfxEzGOebx+0BEa4M8brZTv2GDohBi1e5njWfNe3fdJt0WflCDZ&#10;hnqd5okyx1xb8VcKubpzJ/2CxeZDGmJ5goYJv0LGOmnzLPcgaptSV8Bb4NxIZnDib6FAevICSETH&#10;Ny1hfXU114U+4Qitykicbg30Y3qdkNDttZ/A7c1ATFvWQOocykjqF+dLOeg8kv1zYlAZep7z17CV&#10;8rpBu7ohDv34LLoHpXHk9FOcysJ5ho+Kn3F/outJDw91qB0GlnXYKn7RvAex+mse3EYQNdtKt83z&#10;ijeIhswDv8UjgrSug8Y1YfifVyi4lg8xoR//hnX6hiwi2l/lGwDzyWzSQv3gUp+m3087G3n8xiE2&#10;sow/t+/KyzGlFReYbS00kt/IN8qObasySb2sOFeJCmMDpXHF8ghPEhvPwic9lw1DWAGvON6G3Xt8&#10;MXnbxsvdg9gHYT28D1zs2RZzGPmeNxASZ1zKxUDcKr9NPJ27cNi2aYoyLdoOcOxnsrHnfaZ66ubN&#10;PO1LPLw4dxEXWqf0BKXbJ9ej+ANPefPJmiycHT3KAl7qjqPqe6DN+jQ2OnXytO6Hz4i25+LVVuas&#10;cNGawe0cdtPB4m9pwbd6tL8g5/BL0m/5EEKMp82bpvWuOBrXPMUmdaH8V2Mlb7ASn7QZsqvij6nN&#10;h7aBxW3F84lDFnYzpotc8AFPJ51XHbjfqX69SoBJdDzPPe0SC27Jh/orjPWU+D59a4UzD8c3Wpl7&#10;Z5yEf0MpbSFjTT2gJV0WkMFvIVWhaT5pUys/ugSnfWXnWbKWnuNF39As80psFrXVN2JBkfQcAHQ9&#10;38+NghrObaHjXOShTfEbr/R0qusc0QagA+8e0GkYG6wb3nxgHzbetb9w+fKH+pb1FdUxepusHr7i&#10;jbKs6zA+8Su0mfwUzegw5Z2Np8jU10KjA/qLdL+o1/rUrhd/Y3bru3IhE3aDB5kHL3ZLfeD6Tjj+&#10;zKZzubaF1qHyACR9EPAVvo9L/EnpBHAdqzN5ZsGwOiCOa3FVXHR/XzYybaXHf7AJZHTr9PFr7Bfe&#10;ICjKi9bdQIA80CUd5eHK1Q9DAIYC51v5kursN66/pIK76iuRFj3gp15nkt+jR/OP8N6cmafWz0d+&#10;RVYfyICM2DX9j42+LaxFfdmaz47Sr2ch+KbeJsza4B6f4RKu376rOMak7b/Tf/a17IqOkAE+hepx&#10;1n/jODf+uF6vvaTVBf2x/fFte/CQaRfwM/LIU/paAFYFqoQcNsCi4Dh9GZXIjIsSThzlo9UqEPoj&#10;K5wxAg7e3ek4Lxmp8aBFPA5qg0mppssZywq477nXvd89zxM9FGiMy0HFTgPDNXnLgGXkU/RpKFgc&#10;5EnRs/ou6gUNUKnQis+iNu8gP3fuvHZsPGl5mLy/oe/k0YE/pzQYfl8NVxdoQcrugzFBNp7MgH91&#10;Sb5dNJxHnDkHj5pnZ4Eee9egmckDdOiJPeGKxOLsaId0ODDn3QUc5EBv5JFCeuJE9AquJ+10ZhDK&#10;R7IB214VPPrqU8KE8256ABrmI/1iMx+iwXf0QtloD/5Q2QuPwzaWTKRVgPW0fzeVKfE0uuXhwira&#10;TPA1HTJaTtEAjwqVPDBhevqUXgkgm3Cks7jxq7bQ05//2Z9tvvPGd2Uj+aEKYQVG7kNlfzA3n7kQ&#10;FYEFuMRPTmvTB5sYKL/okaOQsraWvYYfdm76g84NI33ZzGG1LfG9pgGonSmLkSkyzmm57kH6QnFy&#10;jt9yHb9d0+hK/pCO4m5aeJKGBqNQ+biPTKrHJF+haWY8+/pAaLj9WHTJ5xxfOj2DD65hyIFMHMTh&#10;vZwbxhnoPXHIl3xLD5Q7QOGUL8ervBCPntGHm6NR7sCp/sHlAMp/lx/3ttvAMZ5oG09xlaN1iQRx&#10;h9B0RZu6hE4++O7sqs6hruI1dO7ASBW8xYBXP3//rb/c/JnK9TV9z6HyIy/lnzqUV6cR92kDdT12&#10;Jk/kjWvkA4j7GeDFgrWYZYexglorTVEzmlVXHN/87OcTa4BBBZOU//4/fHPzxvfe2Hzp535u8+GH&#10;VzZPP/WkBiR6Wn1nAAwDl2fKNf0exVPuCpRlyqwcXR1enjBWO0N9ojD6aa0Lik/73bqFugegfqBM&#10;p8ysZQQ814dCoxy53hB+8UhTcD0kfPqZlDvqMddxKodAeTZNaTW8903DoKGLwk0fQibm+qlpCe8Q&#10;5viRLOBYboU7/5LLODofU99lX4rqDlU/4at8dDcsdVjz1z61v5vjwa76RqpKjCt9AMaV/tSCWoe3&#10;NRjZ6C1r6Jm2n3jbYsjAQAD7kbfaMf3XtAn0l8hX+2HHtFu8POhfi7L5gkN4D/gx+L57O290cR9d&#10;8a2rwUcnqRPTtqBrbA/MTzSLqG1H2saTHvAExsSXMMcpnnPxCC8gI+B8iGdxFvwpHfYw7lIbib5W&#10;SMAtHeKXtMaODzd8BG3hN2zmXfzSJa5jqJV+8i2OptcBJeOP+jx0oMGRdKN/P2SODVK+2O1c3MrU&#10;dNyDyz2w4mWTAva130oWxnjlX18nDX3zwwDS8KjvFXdXL+VdWYrHPRqZ8blGhugm9gN/xWlq7ETe&#10;dOi80EZPOoBOJHK9xHMjAAO5CV8mkpBHac1LZwbb1I77Gtt1jMiTlHwHzbpVOYmsKb/IM/PpWxLo&#10;qxfaf6L8DTEbteZR0jW/jaxMlY+0XMPfr55THc21/YP6YgweRKkkklfyuIT04sEQYqj/8YHzGluf&#10;0+FX3XlR62D8UntszsomOmZ+4Xk9AXxWn1dg8zh1MXXXEeZBmJYedj+ovNUfbDeedrC7Upemv42u&#10;2k5xDQ37tWgu96Mc197YGd+l/i/AB6uMZFt+CL7FHE09cwT9JAtlxG3jY2hSyoh6GiknTK4Ne1Zn&#10;PRuPfo8g/XrKMXZJ/eMJw1FqFCP78zagI5pLuik86vLUs9gHJvRvAL5bF3vKT2RDw4g3LmVU99Cc&#10;y2kQ11/oQwfAlqW/OwbJ/VrXzPHmt5K0zH3wo8GIXwA//pwQ7om3nw1E+jQJpx4iK2s7Rnj9mjTo&#10;kzN4Q5VOW34HnfvgA3Gk34U5f46zjLE3/OF3GFCnA6mLH8SnXTws3pGH/Uz63EWb7Y2swMeReYuO&#10;8kcOmz401ntPkNv/8RvxEB98ORuvlFJh8atV0CHKQrO+tsV33Fi/0+ar6tsLwkP36DZ9+LFA5GJm&#10;Z0EcQ81EbrCpxxAsKGql1n1JnEZI+JOIuV2/p4dCyJLbXKpgLaDBn1TVB2UlYYpTxD79btpGpePb&#10;wQ7kJJ2AhzjQY76i16EvXSl8Br7dGe9RqAQhmvxUB5VhTvPTuK7OxFS82n9fKUeG3G/XOSm/bgsc&#10;TQ4PB3nHgwhDAPJnewjDeR52awJsyfoEcdiGp0sB0rlOls7u8cZO+YdxZFe3ewMHZXr+TotNyHz/&#10;jvjBQz5Av5p0V69dtdLpKwKMeZkb5bW91N2nTklH4u15NKWFD/7IU6/Qoe1LfRq5oEE1i6WRn28I&#10;R4eaZ1vyLc1LnngIfkyqAL7rvJBnHTe1wER50yNp8rHkP/EZh3mRVPIplfHl0SFE3qWfzIXLCuzU&#10;FCCz3x4qIUXeDyMkwcG/PEwFJN9Jc1/+n1cPH9N6yWmPLZ1H8cz3a/UQm/p42Ompp59SfPJE3N07&#10;ktD9Dto/PeEq+yET/VwWXYGjKliMO++Np+3ZnUbxBdCbYpanR7lGP9an8gvP6Cf4vMGVOKcbi46O&#10;Ud7B0xelfSaetRJeicwbVfBL2qZlg7lk62ar6oKnsu9dYYP55JcsNEp2+tN76vP/+N0f2xfOn7+g&#10;vt9pryUxNwn9zi3jT3yalLFCZM1CK30s/M5zn9CU3lgjos7Bdwi3bsWBe+Tme834fYF4gPHMvjaA&#10;d+GX19/T9yMeOl2QnNsr/JfPoiJD34SEfOTXZUjh6JuxPXMKxAHEe74B2m4fh/EUZ3zSjIM8V97Y&#10;DT9d/Zzyz2YGL8yLR+0LPx5e5G2QyIkvF0RaePRx9jfXtVZXe5Hf8iAO4HviHsPib9Iv4cjvTfjy&#10;c/zTIAbYjGMe0+L/gGVA9wJ0yRoha4M39eS3F4W1zsZbK+n7Q5Mw/C3lGx2iE3Ro4U2HH4X6eog7&#10;rhPmm50f13/SafK5qNb5WgiJmBenFXD86tWryhCP76ehZMKIBhMDorAqnDMO6fdvk1D4vL+fMLRv&#10;Z5JyUB7GICNk0o4lxdZBEIy0+/t55TATLNmFiuLiRKSpoVBQCqNWrIULfctCQZXDnZYB4FXnazqM&#10;uaeVcO7j3HEIDHD5w8t2bJzqpZdfciNDpY/g4DJBDx/4UXApoKykU9Ego3nI5PCkUBYIByKPCqoA&#10;OaDNQNgDpXYYaYhE95YmYOhEw49ODovNnYDDqXAW8gtN8osMhMcZlWboj3t4UWCjvww+3MFVetJk&#10;MvS08cAVYYeRFtnJD4dtLnxkWhZYJBuFFV+5fz82YwdbdOGsLnpZOg0Jttw4cichrRfpmd1d2ZGX&#10;Au/dQc7rKgeF0zB0i+8UcHb0anl1zeI991RY9aG//cu/rA+tP7k5JT/51uvf3twWT0jR2FA50QhR&#10;+NDrKGum14IHP3TVe3ijl4LE/QkhPvNwIj8ZgztqiFxulGnKKr54Qa+eoBw8//Rz1hmVO76HLckb&#10;O78K9Yfeo+tAbI++6zcpp9QBaRg6Odm0PXciDFqdYGvZcVWqskEZAGZdNz3p4InB7rsXnpj6cGlx&#10;Ju8zIH7yQD7k/zQKA6HpHK+0zSn381F65gdBQOemLz2Co8/glIbDoT86e8hBHHmCBsecb0+eQ0t+&#10;TX7Axb/pZDR/Ls/CIa4ADRor6BJ/v2VJCOWDzUjjcjZkmNMveZJMBacdZYAGuPavnE4z8CmT3Tk1&#10;y8a1cuyGHQM4v0oDLbJwb5+nC7TDU/TZFES9e0WLIe+8887mW9/61uYbevXzG2+8sXn33fecFzau&#10;AF1cva7X+T8wuG8Gts5rvraCl5tVn0vQJ7jogvTFp55yffP++5dsM9cp1OXygccZsDM+ik8sdbky&#10;7HKhehdgA9btO7fcDt/SBisMT0x8b1f/2KthH2U7qP91h+gqunxQFy772hjFwOBf/tZvbX7lb//K&#10;5tkXXtzs3bjmOoYnxFKepXXXuds0jmszEe1w30SCXcuLdvim+iOE0fYzSUw5pYy3reC6+Njd5d9P&#10;IqV/SDkhnsN0RBMc4wmffiX+RZzruElGvIi+SCYV0xYgayeuK6v7P8Kz3yk99VX5EVYArwMm9EYd&#10;DA0folv+xCV/8XsWyrh3/hTHgAs5OO6pTk5dsLYfrS+bR+gFMllDOGk4OmFAPO0qMmEn60yy0b4h&#10;nwfJ0n372M6LZDId2hLVrwB9xOgsbQI7nAHantqBM7qlD3FK/lHo9yLdV5XMtE/VMd9Ngxf96Lu6&#10;hgdx6DOTiaECbcAyKw7bzvb2Qxqj3UQv7WuCA1RGFtYBJgLJe3UIXaC6dV5Ep+kbDz563N1Bu8o9&#10;+kv0I8f4g+9gOt2gB1/4lzc8Kh8ycE37HLtpbDXKBuHYh/EBYyhPECistia+wCASIAjZy6ty3NYr&#10;xIrPmXDOlYWNptwXh3jkIZ6De84F+nbwKQ3ChbLgFbc02/+gL1i/IK55wu8qK+fQq79nAbFhs0zG&#10;DWOnmeUnLjJGt+VX/RCPL1IvUC8ZFGaakm0QHKfcE9cjCMkzdqI84yuLHzt/Y9JL/g4wjpjHLg4U&#10;HumZ/LKuVaZ8nngxJqouu/DbvKJPoHJJipBl7EYZwX/G+LE0Wi7IvxcgJQOyw8djeVHwZJT8mroD&#10;//e3YgkfuN6kPWRXqLkiA34ztOV6RCNQ24FJmBdffHHzc1/+8uaP/+SP1UdLX62Trhb6Mf2xbaSh&#10;1157bfPzP/8L0anqWzbU0LYySSQLWrfUdfgj9QaTW5Rt7tE741XKEhNiAHMGrk9FB6hPcO1ywoXA&#10;NpNtsCNttN+YoPLLkx9uG+R/+/uhgR+4jCKPLRl/oo6mrRIZH7p0vU/dT58OH76j/tsdzWWQh0J5&#10;9/6zeCY/tKnA1avXNGfBNyOf0zkb57EdODyJIZNkfkz2Qzf0a69c5cmfxKM8Plnmp19EjzK6gOKi&#10;7YSkrseWaZcdSz2M8gXE02cbNzFM7pZffK8biOA9b5bKq0VJNriav7hIdvss9zo6Pl+Ijou0eXnK&#10;zEGLXEMmBWJ/8Ijieq5/YQuvu3vhn3aVdij+U7nAAyJTrvl1OyQdUFaAysx1eSU8tuN6htKtfkkT&#10;n49d2OQFUMaIA+bzgquycRiwkFRw2ZK8lE/qSuadTugVruZt/RTzwfOqj6EQoUCv87FNYRnJy5AZ&#10;PQG167gZJ+Y/Mn+GHrxIQNnHrwYNyveiWymNa/J+Qu0ZPNAjtJGFPBFg/OHN9C948ALfU67FV6lF&#10;36+qVPobKk/0BdJe0SdcZUfIjhndRsEM0Nntux5qodwlCP7iI1mo4+4oP9yf0wMs1E+8ut56pw4c&#10;cdChHmVB64SO1rXIf4/NHkqP/KUPvqzmfNMfVglUnXzS/Gg7sQXeeFTzadBDxtuqJ8iv/RubtMxL&#10;TnIzeh+Sz2ysu1yRTcYR9A0oh5lDl9M4moVb21g4q81LY1BwPoo/+6l4K28GBZMe0Q4E0bA9hY7+&#10;JNWEtm2rKWK9VPqHgeVWJCjkjzdTojPbVmdRt30sn+b5WHh3mpEV9MpTjXfH4qZKa+JFs2rut2ix&#10;V/sx5IcFkDs6Yxd8izAsclT+kYUZ7EY7qfrI+lFfDR+R31NmGduyiYf5duTFxyhLxpdVvcnPG3ui&#10;WNOPKawO50P5dp9RvPU/wpUH0Wv5oM0H0D3l0/oRr9oLHbDwtycfAQhnYfLMiTy45Td84ms6oNl5&#10;VdYtePjluF4DC0gC6YE++roB8BhtmtL5ddkNVxg69WK8xoqUW9KQtnlgjvnMWLj3WoqEQm6AvkTt&#10;TtvicSe+rcNz956L1piQhV3lq/UvY2jaU97Cin4o4ywMkg4/MX18WX+pA+QXkun69TwEQrz9CAUN&#10;X8cmWV+pb2tBUDY9dip98vS5VH8Lz/1lL9DJiMNW+7dyAR3nDZ9QQb557+bmg8sfbK58+KHHzcy3&#10;X9STv9iSPDM3CdBvIC/IAwn7yKDFNfKCwzUPGR7Xusu9+1mTIz2+z5sI9qR/ZVp2l9z4BvqhP099&#10;LKDvBi3elKoLXxNOv2bPvhE/TPkmRmhsNBScO6sNACNNZcJ3bqnfyvif+gvarsPFmzJiXY96XDHu&#10;72QhWLIMO0SfGn8pPdpDZj9JLv3zbet8q1b21aI9fCm/yIEfF7A16qLk1iYEWF8xydr/caLkHV74&#10;L3LzQCf1K8faVu5nHW3oj7emUs97nWRULPgY9QYb+PDbzoNgX8aDbHjVQosXfeFj2YWfB0j1OnC9&#10;WvzOeJiUvvlNXfN9YbchkgX9uD8uPvmOevqBzTs8aLPRq8suihiAXniKhhDqF7epCiPfxnJaXel8&#10;nAJA43z3eAq/KxohYyiOToBEqVKSFEBlx2IglYkLvwgRj0PFGZIWecC1AtQPs8EkAmloMMkkwsUA&#10;6RhBp8B1vxsEjTpocciQKyBVFoRZduEhN8AZHnTWWcjkjC3OaBfu5z73OZ8rL0pEPir2+1SqEsNO&#10;KllFSbSwIQUyTTb4HRiY2UN+SANuZbdecT4RxMBpmKTToU/iyYsdwHlKRYCe3F2gYI68wlJSLPjw&#10;wClIr39B7GG8EbboznKpgGvBGRkB0uPo7qyNgnbkdnRZmZBrs69J+gF83Nz+IL25EwctmOvsvFt/&#10;xd4+E98BRmRGbqXl3/LG30hVGXtOGD61xlmX8sl7906rAOrbzcggvb322ldk72c3zz777OYb//E/&#10;bt679IELBjQoIN45A9MB5AM74A/1KQZcVKRACx/XhD/SID2mcouUZ8+d1bcHLlg/PN1N5dUJavI8&#10;A7qe9T3HcZ34nK2voR/bcOjTDfzAJU3t2vM2/egXPIA48GacpgvG+lucnpu+5W7FnK/oYKdShDO0&#10;C+tVQyIPd+XBuT5RrMb1vjrdoj3xiX+F5py2+NQRAHGEtV5oePk0nvum5Rr63M9h4Fau8nR64RNe&#10;3INoFh8crqtfrnkdqc9cj8O71iSDJx+GPMjlxk3hndii7NJZpUNNTcw3Gk6rnr6sThS7+G5pY9Lr&#10;r39n8/V/9/XNt7/955sf/OAdvZ1BuzdtOCg+mtCFaWlc+cukETp2PfpoivxTl2rX/8i/daAO9Rm9&#10;gulrX/sfNv/H//m/b374ox9ql+QZTQrc0ADijDpFaq8x8Ha1IPkeCPipy/zXg6C0K1ucUB3IRMvr&#10;r7+++fbr39786uefdbt4WmXwrvqHqePSh6G9pGxnmo5yrJ2Yoy9HP6D1BzhC9BtE6P8wQLl7j/hM&#10;cGNXcFs/GZ8pFclSaN3S+55bt3B/XJOr7mOKFj0zBpgSWNRVX0pWYN6kxzV9Diar3DE+op3epGmd&#10;LJkXGmrb+W4n+VhA10gYyqOuJW3TDUTLJH34lVo0JoO+dQk9/+sH+gNaTsgfuuHcN7BwzWCw+i1u&#10;2nb6JqPPYpJrX9rtm3jTV20/GxrknYP2mXD+0BnXR5j8wmTU2zrgBTjd4ON7+j6KI940uOZv4IPT&#10;9LWl++zmX3m3/aATusYXHfINlKbPCXLcMkAePItHetIe02QIu9+JhpTtogvwOHY3LpSf5RYeExjo&#10;BT3WJpwLDMC6AFiaTjv0oNhFdlHwNTxydIwR/bb8xDbYn88FaHymPn94J0+VMXqpJDs6UjDyQLNQ&#10;vvN9ZSaOa6DnhvUcXHxijDGE63HM0CV45cc1wERE0q10CYcV4dbV4EuaHuBwjS6anjCg6SACl/Jq&#10;XGlzD3/0yKZGaBXQJ9UD8uu3wQ+cOykALwDeBVlW9Nfy6/ApD8jlHe5NMM4zjciefIuc7YxOClyD&#10;YzyJ2k/tLPEdpwmnQBksDfOSzD4rr+XNmaP9yZYLaKCbxkW+QXnwmMNWdVQv22fok4z65yltxH3q&#10;6ac3l+m3CSrLoP5YnrAFn5XiDWJzXUU7ytxK7VQdxS+Z+MwCL+Px2Co6PKrXHQLU2yxkFIJT3TcU&#10;PG0AGf5t2thWvJm8c1so+5DKtpAQjAWB2piJVmzsCa/hMw4YOMyp3NCE5jUtjvLUQxdsTOQx+KGu&#10;K3BNfcxbE86ey+Zx3p6CXjmO6Ile60p4d3m6UBPB6L66LJ3ag3vqJu7xk0WvSWX03bQOHIWONKY1&#10;7h03/ZC2E6bY2LzMhjsHmCd0wKsP2RcUDVn8cobd+0FpRlmuizvnoddSl+jTP4o/h2fqeghUhuq/&#10;6Yib9cf9YUC9NufLqtIPf0D5+GbktWGc2545Xj+fhDdpOvHt9FIIf/YVXZeP4x7yQ/1A36qwpFFQ&#10;80Cc9VOFF1nnxf7OuAMcWzpLWy4+1gp4+odeZEUpq6wlM4goL8TJ/7Vp86C2Ok9aar6Xvqae5WBh&#10;1X0metAi3XbH/Cb9lw8LbsiaA11QNyKjpV3mY5HH7btkYbEk98Ehj+mnrX0xPnFAeaDvhj1wdLD5&#10;T1rRGZsAuK9+Vdwti5H0w0Iqb+Q5qvJDzclroQHj+2rnZ7TXsCFPxcN0uvV9bUMcYcFT/ujHYBVs&#10;QwIBCyTyKPcLhugOd158Bc3oY9zmRF9o8qutuOnGaVnItJ5SlspbhCP0hP9JL3fzihfCiyeqeUBi&#10;idc9/WDnfVnwHdyiuANZr+0r9l0BuvA6vkNrydtA5RWulcHGUJ6Zs/Jisq7jvyysau5Lberx0RZY&#10;N6LBBgSAfia0M05bbZg3sApB8sCHw3lEtzq4XvgLLf21+Bjlh/UR2h2ABU+evL2vgsamI8YstNs8&#10;NerNeXqilgdmjmgMTr0AbW8yEx5h/l4xj7YLrDfKq2gCkgRx8DTftw6DhoFk+InxUsc5wegfG0+4&#10;jK35VnbHgfgXtNBp80p+0SdH6r/kl+s7eiMGQHlGNhbeqh/SUxawrOPFGxx0DrAW4LLuu/z4AROV&#10;A2jPdLiGxuVr73vhj8VbdMqbCbCB8cWJTW885ALwmuf3L73vp8pJ72/9auGXOS3kbB7rCyyWMv5E&#10;dfPYxMTGD3yrAy2LGk+kDYvqpT/A9/ppPphroH7bhcYTjozAMi/BDXnXAR4b+LEZtCFFn5H1EoP0&#10;eUIbnGpz9J+6NNH8ekFUusUPawclWOzA+MhtvHnKJ8EVefutLuK38b3MZQyfVpzbNr1B1r5oGYUn&#10;mZDb9hGO/W4VR+GpW+4vdTv4yBc9oQf66RwnFUZ/tvaiFFQvXiMTfeSHP+Hw5IE7+swA4adl+1kG&#10;nv4+q8Xhp/aeNv69e9qYybw3C8CqPxgXpK2CXtYuvaFJcqBL+pW8VYBNtJwZVzm/ygO6Ik38M+V2&#10;Hn8udh95xKZa3M6OgUZamYohIYuh7JKxA44Kg13MTNaTKdI48wito505vm00F2DwXOCllPLhzOQa&#10;39cFZiU5YPzwDnSMRqZS+YmWePcQlQW9MqGUDqDYtYmxqAjYzcWCF69uZuGTQomBkYUBFd+4oiBC&#10;B17QIX+WVR2L7PrJAKmKBvcwID2Ak4mN6dcoGJt4JhlwbjcicjI6STamZADQN3h0WgB0DTHOODxy&#10;Nu/Ekwd0ZmffEQ88juYLhyR/pkliAbLCHx3kHv3nHmdEl9wjA/dUUlQkfnpk0MZPsDm7xS3CMBO2&#10;sL7HAJc49AJ/DuIq43y2IPohDBgnV/akIUCadEWGz5zf1/emJNcT+tg6+jmngoj9Lmog/uabb/p4&#10;//0P7BsmqB/bAZlFz08jN4Iz8o+GxDImVzPGo3ktvcT34ofn9FF2OiV0PNAPEww0TPgDup1tQIZq&#10;D65rj1zzmzAlFV7sYluMSU/8L/fBPfi39sy5NIs7p6/tG7eL2/ieiZ/9ek6X6ywAcz3c80EUhcz0&#10;uPYxwue4Jp5lnvkXF10XWsYcJtoA9Sg0ONAhdQNlCWjDw3VtxvXMs/fkqfSJX2QXn5kf+JXNbp4A&#10;fiG8Rbt8kLQ6Iy30LI/KRWmR/OatG0v64pi3yiK6wQfZDUXjd0YLvWzSYGclC79vv/22F4HpJP34&#10;3Xf91O/v/d7vbd566y3X29SfCLHINPQH30cFKHu0N9TdTB4VkJlOhuvRBj6m55SBlvO0c7aZdPDz&#10;X/6bm//2v/mvN1/4wsub/+l//h+1c/Kyd8/dkE8EMLCuHkHbPg7mwv/Onj/r8vTG997c/OG//beb&#10;v/erv+qsUee43XchW9vn2oKBHHakjqE/1HKPvXtNm0s5BQdcwo9pJ7LTKQ1AD8Hho59Tmu1/lVbP&#10;TjP8AbocyEI9AbCTVKOW1JmieVy44ADIxgEP/RuQjwG96eOmvlZ9Cw8OYJyWSo8gxZmeCLl21v2y&#10;eDz61ezqBJp30nAw0KDJjBzRo36983bBkf7pEzZt5SYvHgyoz8oEm+nRPohmIHogHXUtevRGFN27&#10;H67+ofuaDL7VnSWMb0kB0AJoZ9TC+Jqf8oAeiwTcQ58d2NHBqlfiSqcEXOfrxulHf5fBv/M27GB6&#10;w05cA6K00CKsRwfMjF8cJt0hxwyEtw+CbpXbRCPfhFh5OXuSDT7LADGI0AI415e4L0/LAD/38yMn&#10;8UDjeJVc6YTn2j5zn0lJJEueCSs+fJpGFE2Xn/JvQPG55zp2XnMrkltAtpJmW+bwWscW3APgw580&#10;HgxjL8VhV46mAwvA7xrWM2nDM/I3nHNp1L6hsv4uaQcN8EsLrMi34mMrf8faQciIbuPPy1M0W96w&#10;puVqoU0iEUfGhs3XTTXnhSS8AaT4yLZerzYkLekA4nvNmfGVx1AjHpzGg7v6xcHlBPwC+OW/hA2/&#10;oi+yBeBSngbf8uwZXMun/mkk1739krJF3tb8UB/vyQ4vvfzy5tVXX9187y/e3GL1uN88++xzegL6&#10;Jb+tjLzWxxljzt9gQ5/VL2PR48czH4EZsAVDbrV2Vhf1DL5N3V2bbtlX9gNovxk/eGyre8zpTT9K&#10;y9wHZRh5LNMov6QrrciTurOvvicewNJs2qRf6032emsIm8EKQ4TefubPvDKW+SqeWjy/d85tL+2L&#10;Gm1VZMkeG4729VQrCzM87csTVui8MNs4CzNESpMioxJnNM7oloSqEXNNDIQol/zJ/g4CT0DYQVDf&#10;gK/nAYQUviRa6RSvND627abM1Xeh0WD8Cqg/+UY/LQN7d5SPIg88cJq/uX1bdJcsg2bYlZ1AwsCH&#10;D9elYzmsP/Keo3Jz37Q9L7pyjH4GTm8/6tw3ODi/kJdM+dON8sFc2mHA0z/AbN/KmQjoiKL6UnM+&#10;bOtDZAW3+SdP/LWvZLq6B8DTf84IrP9Mzite6Rb7gkeHVv9IO8OWvFME4sUPpkBdLnIIofUb4wvK&#10;U/PVvLIYvNVXkBws1NDmwxddFyoHPKkPOZABKD30QBovVoy8On7QKV4SqW+9rw2y+uurYvEzFkhG&#10;deBX5UaHqxxOW55jTlEVvPWMPOWBvPVbCbSdT6WnZHlBD4kx0oDmk9v676wHKdV6hCbptq1VKjmj&#10;j0VJpic+2Hrow/HbST7RXWXl7DyoONzT5zF4v7afoqXxk5zcH9W3WWmJ5k1wS7ajuNicPA0D3G09&#10;icyj+9848x5hCE1NW3D9Ixo81GCwLeBPm6o21IFaE9DTwNwhorAdmp9olf5bwX7HeFTzW37oRn6I&#10;r1YHxZvP9B8BeZXGZNI2/qVyRnkA6F+D03J4X+0Obf6RE9A+5sVHXkXMwjALRvYndCpAZZRllYSs&#10;bWhchyz2X7Vr9mXiWUzWk799BTcLzegKe/WNe6EXG9qO6FuHx5HokL4K97UH3+zVPQuKHU8S1/qS&#10;t+IwtvUGB+HS1/G6w8i35ZSsLJ4B0Ip+fbuGyegJz1lYaDJ6UP5ZP/Gr3zFgTLbYAx7ojvplXzZT&#10;DWSc2os6gm/4ItfNKzf16azLm8uav6JP9cQTeur3yYuey4J/FyaR02sjOlO38dQ7QHiP3vdMevME&#10;B5klqtPqgnDTH9foKXUkdSv6T6ZIcxDwAKj7hrJRx4rNH2eefm3bwr2/JMr4X3/wxcdmcFqxbL0Q&#10;H0qdSv4oIviTzGA7NM+ey9VcQvu3pG/dh56RAX5An042bd1LLJW/yGP70h8DFOb+mS7nPNUHjYJA&#10;OryuKX2x1gZknj26c4BwKHvWuwIijxbAtZ5IHqDvhVuVPd501yeMWV8zIKTwwD3nJ/FZd2VTVN4A&#10;zEYCfL/6Q27kBB8cytlt+TobNpgrp8/NHBCvmCYN/YS9u+Dle8Rs8MwcjvIi/4Q2vtB6g2yTB5Wx&#10;9RUDqVySaRwJQOk1BPcIBBAPAx6LJgznIQU0JJHTRPi1gApxMSI0EJxMOL0cqU5dHuBYEa701sqF&#10;+Do9GYbOcgiXx6h5lXWeTMkC5blT+r6vjIHBSAs+T5vNeeMa2gst4TT/5Jc4dvhw5o+CxvVh4MrD&#10;8iW/TDqgKzsv9O3cw4FGPssfutVJwkJDjBdnMm/TTxiF2em82yd6qYwRNbqDXgFZcAznaxQ2drqA&#10;Q8cGOKadx/dV8O/pmDto7P4t3L2bAkqlQMXIK8LnwkYFC010SSOFr5zUYm38LoUjMkRGdAcesJ2H&#10;cCTMO1IWO2Av5V8mYWGJAsZCJ99xZhf2yy+9tHn+uec2v/DlX9j8yZ/+8eZbf/6tzdt6khA/oSFB&#10;BxzYhMM6l9DYGpjz0kqTydVHGey/VCxDSMo7kz21Q92Xe/wg5R7s2KBlguQtc7FF/b6Ua9vcQ69p&#10;ONd+DtSPdSuc4jX8YXhzeK9h0WvS97rnOaz0d8/YWdI4uLLM6WnMgTmMxoZ7jqYB56BrfKtp0VjT&#10;9Uw6w6DX65TJlXfrLMLhQ3oW7mcgfDkUwfVsv/KsHUVkwQdPNyu5cQ0NoGdozGA5VCdCM7pMLGWF&#10;NIQnL+l0gc+EpvEVxzdYeF3GmWc+56cSfvijH22uUafILidVdukYXL784ebN739/8903vrv58Y9/&#10;rE6ZaIvNPSaXRWNx7lmwUWa3gj6lm6f0+ucswuR1eRVjV5cNf9zO8Z223/Gl1uu/+Novyv5nNv/F&#10;f/VfamH/zc0/++f/1G/rwL68foZXrAQImX2v1/HPgfSz0yfVgNTXjQlo8utf/7pfXcQbNG5rohNw&#10;naNySNuoGsZlzvWF4lqX1JextdtJEeMavycd9qY9pz9BGvsEdcuoT0hPv8h12jT47DeqiKfetTyD&#10;r3mN+tBPM7FYMiqDEwNXPeMhQzbbkd4b6tRNWAZiA7dp3d4jGwdQV1uuJYuuaRuab6KMX76VC5kG&#10;HetuECNdD+t31Jf+lqJIoQuAjjuATOXVfgj36BKoPsur4XNfC3xB+gelAABAAElEQVToljZ2MeWJ&#10;DrQij6SV3OByNi/6RbIh1xwzgFPeDbdvSG7yXRr0DbvhDDz3u0baOb154A/id39sLivdmX/p9jzL&#10;xTWvwBXz8JeueAq9OOSz19DmGjr8WQeK9w7zYUt0yfeai+uzaM40HKkfwjjIL7SwmUIcPeez18XH&#10;HsA6iI9913hHW87gJW8JffCXdIXpskHJr/JcmxNhuw35iziHWUdKAzAArWzBSQqiwYNu07IQBSQu&#10;fta0nIs3y+lxghKUZ/GF7DIIMcISH978Egbgv03TsyP003S95wydGTyeJVx/wBzPKzy3QDzLo3no&#10;fdKBz6RExjSlNZ+5nu+36I+bOZ7r8mj/S9429JHyW9sWDzLoutBwzkBlmGnPuFwXF82sBzHbOoEk&#10;dT4LwCyC8hroP/jD39dCmp6sV9leZspJ+pjC5/VGjec07vR4WLZnUxT68+IF15PK6mfUe7zfL3pO&#10;m1q7EzbbpveozziTD3nxV/U25QCb39c33JlIT7twz/MhZU/ajMXjg7pdoHLBy38Sj2s2TlEOmKBi&#10;s1MnnSLLdv26EPsMXTDOZ1Id2NMEOhOm6dOkDPOgwV09hQKA2/aRsnhPho0dFSlldjKSibfCYkfa&#10;kRFoO9Af8FwE8xmNaaqcbeuDo4bfrOV05jlTWcOTn8aVpXk0UGdsvg3J+xy+iwKNzhnZf0QiZ+V5&#10;qoegS/hS5yrdTJf46GYNr3w9F8d0hgPPccS7HR7ZiBy7eRrlCNwRZVKlR2swrnflg/7HAgiLRuk8&#10;LE3LHfHF9eLUSEAYMtjvhgfRXVJ1a/q7+m2Gmm6QGWUaeQafkT9bV/Tddg9deE5WDOj/Go2z/hyu&#10;uqByItee3nrlWPdvw43+H36HHZi0HqycD9I6fWmqfEGX+ir91ZSztOvZzEJebVPIo1cd/hvyek6Q&#10;KPla8w0aQP8s8oXvYk/kg9RYQAn2agPjuYxKHnGTgiy/avUNn8ZTR9NNG4tYB0IzTVoBT7sC6h34&#10;TDQ8yLcGPsuCAqSblLzwylqnc3uhuNEn6TiiZWnJl5CjA1Kt9RB3B4EXNUZ/hfj00SwcAh6U5BOG&#10;of2A5ZLz0rPj+6/km8P6naiuKdDXJEOUttiYJOSfvJvHeK2tw6vEie5yqTh/5kL29RBpROCzHoOK&#10;XvWJvunHRO1Kpwvy0TEabx6VFAtpfBGfOKZ1E9YSeLMdtNArbQYbiPDJlDetN+gteAVejYufwUMY&#10;Dr6l/jdjGr5JDPAULxtJWbDFN1jAZEEXHrxOfNYd9Qh0WGxlvjz9Ay3Cig5PYAMnlIb5Yh7uQmV3&#10;tLbCK6Hv6oY6Z56DnO2EVdCDx9pDX+hk2TAsScDnCWteWX1SMqBH5LRNh1k7N2Fh9FO999wFaO6R&#10;hdckc02fl4XZ3TH+/fEGAvd/FI+unVb6N03x9Vl5Rf6zesIauZHD+UHG4gqH9DyswqfdwGG8yENm&#10;LADn6e5Rd42NPOTD+dN533XbKO+S2XE7Z/zN/qT8dExoFMmGnJUdPC+iKryvfmYzOuHOj6lPP8ID&#10;bt7MJ4awkx9wNPHMbRBvv2x+dc9T+ID7k8J1nRxSW75lJPCGfi0r/jJocY8HUP+n3aB+z7hlljcP&#10;SyYPbjOcn9jK9hjymr7oAeIiPr4Uze3xukOxLX/SQX2EdcwTbNZTwj09Zc7DBLzmmtedq9XQ/hON&#10;Y8d779BVx7LIRx3D68gB8ndSB5sa8D3KJT4HL44C197Igiw6XC80L8pB5eMb3MwBUW6Q1bzkS+53&#10;imfXn9Adm0F4tT11Ck/K72nTB2/lwde9gEyY8kSZQ16K+HG/hkhXs/KtTAnDZk4qJQoAAneA6Uzo&#10;3oVMxHGGDjDSUAefeMAGteFGqVaYlUHOJwBvdhCibvkbChh0PQgnPfR5lTQKIvMdfFR+dtdeeOYZ&#10;0KNlndyg6hx59RF4fQOZCpkKEJrEo2QM68f25bTM+RCOsrGROxS6wAlw3o8LzTPnHElJPrpTAwaV&#10;n+/7wg9AVZWNe/Rh/tAaziwN6WobQmvYQFHQg1af2GQBnkkWZAD3mD4UDsCLMPRk6Fk3zofOiGY9&#10;4rAiakdFT0dkC/kMdNkBRaGK/ZI3cGk83OlBmAHwB5o3D6JEYwbQq5NMwEoeF5hUWgyaUlEwwSvZ&#10;JceTT1zwU68UhqtqkOFy5Jde2zz/+ec3b2g3+qV3L23eevstVeLvKx+paLGxK58hH+HYmjOAj9DH&#10;ftShOrXOpTjKBK/7KDBxzutrsGbyuFbCvNoHXR4Gs//DYz7ie2sDNMvS654P41E64Mz4c/gcN+Ms&#10;/nsgg05wJ89FKV3OTPiuHoqWtoEyMsOMS3jjoYVfS0Ezuq9neQlYdCjOfv2G0hWHc2lBjw560/hi&#10;+ikuQeDO94TBJw34ajfCAXB7Bq/3Dpx+Spcgyy2ZyTMHZYTGEvC9+W3L+6xexU+9+sEHH7j88QQo&#10;HRmeBsZPr2sBkNdqUE/zvXQ65nRI72pX4OZINv8MScVl1zpm/an+4H/ntMB96dIly2GbKX9AfcM3&#10;j+kPfoNfFLh0O4ZPKfBLr35R9r+9ufHetc0//tp/J12d2fzmb/4v2kUn/ahuOhgePTsfLOejHVqr&#10;sImOjXH0Bb/xR9/Y/Omf/enm7/3ar23uXmUApXqDtk/lmj9ANdCSMfcTFF8b498A91y7rKp88+pK&#10;fIHy0LqEPoIQp/7BTlsj/NYvTqN7AKxOcLCxqxM77bMYCUcTZHCxLV+fdkU2D+hBNL7o69950T39&#10;C+cHUs0y1yMOPOpn8DgMOhPeg/Rct6x3EivI1MvbE1DgsqOcs/OOtofeLMtIGLzsACeIwQH5p88F&#10;gEv/0BskR33jQZ4GJu3Tu3+mNNBfbKI+DrJiG858z6lt/GwD4qjfMUnl4oxcpjfk5tq4w3csnHD8&#10;ZKOy6kGrAsvf8UN+wqyOKX4Xzz6k+OqDeP9xlmwMy4hzvORdahSFIZcHcIMJ980DeeOeckEavtVM&#10;X6k4bZeb3yUdFRc6YbIIG8jHoNWBmkgt8lSvhAGRE76RrbQTu+YxeKuPEb+rl9003FeXjUvY0M0U&#10;WPrQnMtreVjHigOP/HFPXtF3aDYvwxccjz3SB0GHKplTOuJykJ78px+e8RhhQPmHV5i5jRgZQ54C&#10;soDPG58KTc/9jNvrnquo5V74ks71HzSWcJgAOhM+HxUleY3uScd90/s8aHA9h/e6/adt2ms+0YWP&#10;4W+WB/WOqrQTMPCFhnU35QX88i5Pwoq7G9Y4zkDEjx6GNryguUqoPKMMHWz0YxPuM9rs9/bbP1j6&#10;rqH0+P5evPiU8n7Btvd4eNgcHfOddCnHmUfXrhPQ14DZNlzX1tQxYMlriuozNAlZbMGVwuqHxLdM&#10;c8a/sA9yeR6ANpn0wqvPRy6FW77EEwaOny5S28M8Ak8o0AY1PTifdVAWF+DJadtAgcwZ5Q1yeY03&#10;7ToH8yqeO0C3atuZ58CmLPZXZ7bR0A31HHr2pwpG+8mTjtgLXfJdv8Ngtn/nJqAPWFaetslNzg/5&#10;ZaMdtOb8Qo88N6x057P9daK5i5v6TrJQ7/Enl8icwloPNs0ipgK8KcKuuxqA/HAAsz83rOfql3P9&#10;cY2jzMS3Z769tnzIOR6A6IIasgPQKS3uqwuuDwLKGABHA+n5W/JxeBlZ0oWISdhWIz0ParhdhcOS&#10;ieiYPBw0f7PgiZr7o6QTPd4uf0Tzf9i0+iV8xrcYwifMLaJ8JDpRH4m+55ALPHLGE0sF0xlpG4Z9&#10;YG9qXEwwOEwhD17O/WnnVUwjW2i1f0hZBJAVnuSPxQHGAEzE627kY83vnO/azHYbeaSqxKsL5kt7&#10;jBqkx6PSx3E9CFNbo5v6k1AMS/kZZHYXgtWRVFOevFg97kMpKfWGAtgcOctJuw8PcBFziatuFYhe&#10;NWgaEnz0iTYHfXFeQPQ+jn0W/MMuUOQA8l9eR5QP91fghfxD5plvdbvkM5ledJ50SU/y6rIc5/S9&#10;9pn6SjyZmyANdLrwR98eczXM+padAC9igq+FMui0zWjdvNHc+HH537E9xmfHvUDDt3m9mKq6vt9w&#10;hQdZZuEGPh1PQD/XY8OB4ugD39HB2yZOnNJaxtgUgB4va14NH2fel3gWW/skL3R5mrdPK1IucqQs&#10;OH/C4TwD+WqYF1idcdo94Q5dFR/cxYby1fGiKdzUMNatbXNosUmOPJKOzVY8yehvDks39GUB4ijX&#10;oT1kk4zVkUQQ/YxFWZNAVsb8lZl0/HHvMwkAnRxG/Di4580ftQPjCbDptxF29eoV25DPQpzS65Cf&#10;0iufn9ACMIvqjPmgjx1Mfshomu4vVAZHu8BWthFi2xHm9BZwlN+BAG3oSclDL5GdaNI5buAup0EP&#10;2Vj4LDAWz8M56NLKiOwDHzzSADNPBzzkZ5aBcsI8xf3lCV3RUxh/0KusnOMzmcMo6ZQhygX9JW1Y&#10;kD7Y6MBr+FOnZ94E/NT32HddADYPxVnHylPP+BLlVKXN6apT1o/cPli2UeYhDigMgO/+eGOv8yHf&#10;pc0nHeUNmdvfgT88/XYY2A29+sl+U5t82NF5BTd41eNRr1UiS/zKDzpGFNsKeVgT7auoaX/p38df&#10;tTisMnVHD77eusWTx/oGOJlPJlCaHmlGsaPCRxGsgscgg4sF1Y+NwOSGFCB89NF0ReHcJ4y5JhPQ&#10;9OSK+HLdHRoQqEHgB3DGYVzsxQP6APIyYCE98Tw+zbvKWRWnUuWd7Lzmtk/7mufgTXruc47TxWB5&#10;stVx4oMBUS6V65wvOjkipbDKaFIP/Vlx4+RxtjgqRjQxZJM+gOiaBiHOX51wBhc8cHwI5+5oIFAZ&#10;cZBpGuh1pwLXuwBeXquSQk380iHRNTJU57tpe/+MvulE4aGyZrIRG6BDDlfg2o3Abgh/a1a2QR5k&#10;9+BTjVx31jh/Ikoc17FD7suLPALgFHhdbHcrOc7Vcxod7qHDx+PxaxbLKAhH9GqGC3oF+Be+8MXN&#10;K698UQtPl70A/EM9Dfzjd3+kbwRf8qscePR+F6hY4E6hovN5UAd7N82neb90PCSEbYnu3EFMWaey&#10;oMHtQKWy1of6Wm/C7XND9zUB/tLwppltif4bP9sNeuAdxJc4gPg57Zx+5hHs1S8qG+FzmuKt59WP&#10;oFeau+nAagnxWbgFGs3yWM6N1Jn8kZ643aNoldf8JzmUIumFsMin68WOIuByovMsO3SbM3BnvsSV&#10;Vs/kbr0GIzCnm+k7XHQBrgHiXf9wlk4U4LA7aj8A8Jgspk7tExCk4WnfH+mp33f1imcWfPlGHN81&#10;uarwd955R08Bn3E9fk4TaE9rM88ZldvrN99z/a8EUoBa0iHDOJmfSD8SwCtA6JjeVvsEoIcuBsx1&#10;7SMh7F+BELPfKPfyibRzsOL7abz6+TRP+l66Tpdm8xu/8Rt6lc4Hm//1X/xvmw+urG+X+CsQ7Wck&#10;pQHKJG02xYW2+YPLVze/+zu/u/m7v/IrGtDo9TWUL9mM/jG2TH0SP0aB+DK7E4Hj+hZR6xvfM/ml&#10;tuXkEV6TRL8pdYL7b+JJX6r9AcoF9QY4rdPaF+1gxJXaVK63fGvQpk2WSAstLxCLNvSRrWk4Iweb&#10;7GjLuTeO8ADkJX55RSd8iRNe8U1rhHHte6EhP2mR5Zw2skCLMB+UAWtbiE6j8iAanlyA9sBTrOll&#10;ALEOfAkHyAsHGx/hG52Kh/hCr3boggMT/e0LUk/PfMh38xbqmE39Twbd0g/f5aHPXiCtJ3SlkyYt&#10;7eL0jI0ZhJPGfDTeZBdxF6z7RDj8gLYh1WV1VfsxCdC+96xzrk1/MI5cbHjLW2jKHxwO35MPbKAz&#10;9wB6A0ob/0an9V/LIVk9MLT+84aP2X6Y1/YZOme3fHlCt4AfMZmLx5UfbUJ8B3mIT/vdNMVrPTpP&#10;bMID6HlOc9A1Yc1v4zmTHj7oJDv/uWasMMYtzkMsw/gts/UzheSHEOtBeqpMc/63U8w6WP3Tfjds&#10;Bi3o9Oz0yDJkZTIcAKdH87fqTXJb/lVGJ+qP4pZ46Z+Fnt6DslyDJ3XbbyZ+8C0O514vaXfC8IFC&#10;cedz+8fOjz1F2DGzk1kXCph14jxTrehJkF5nMWDyD7ElrjL6PMpAJzrnvMAMnIZxPhySL9KwecJn&#10;1Yd8C/ell15W3+5H9vOPpnM4l0c9lrmIi5oUZCPNHSZjVB+id/zGE6aewE8u7ArDH7AB8ZS71r3o&#10;yn8uB3Z7162kRr/Aos/ZD8VLNZ14K7XTxkdtE7dTtFeZS4EG8vnpEdVflZV2hA0wEshn+7148upn&#10;v5bO8XkKonJUJu4/q0BdXCA/TPryvTb6TBQBPiuGLngVK4u8tPngYQcWdXXDv/GhYxuqTqf+Lh6E&#10;Er5dpkin1Gv1CsMJauu2BVOUL2ea8Y6BAeFCaSoM35ohb19Z80/cTDNzH2t8SVWumZbzOPKDvPhi&#10;wU/bDdq7PrN73zS7PGa8Ra9CnsPXtL2ayssSZI3bbgRxdxCNBf0jLh6YH5KeoRef+Ri0VzV5obIy&#10;Nf+MmXs9i0IYfYP6xgNyzMi6Ng3qBnyDFcyxgOLXs+IZNS7pvJlTdYN9XvWY4qhhDuoDdgPTrMOM&#10;e/Gb+CFxW/ThMfj1dc7UhbxhsOWm5TJ5RI+Up/ThyEL7TXnDZOpSworH01H0NenHHQj4qPIHDmD5&#10;Rfge9bHOPdo+gxOdK42u+SzrPn1V1aHGpY6AFn0UpadHT4lrfpb8RyXqW6Qfemz0aaBPvtQYRDX0&#10;C32r+mboERzq+eBFRup7oOZbSjliON1uqTf68tP8zU96kgJ5oTlVj0uaT3xBXoeem9b6dg4borP1&#10;Jxtabt1aF8kf+KsOlblmeEqOxopDrzs8VoTGEeI40WyaxhHOJxqLw/gFXiz4FseR44cwDpl/gT60&#10;oW8FOC9qeY1z5J7Gc7brWuivXbvuODYC8cQw/LAJfiXK2jB/1u1x+wiUQVFzX503oTL+YZHP5+Hr&#10;96Q350/t1RHhAywE39c4nja+eoU+eMSRBiAvvPYavbj/SMZGHoXKpdOAR1oWnFjAXfodQxHWi/Kj&#10;JWn5UOQhD4wxAD5PQVtLvin7Gfel30Q5QofUoV3AND2YA5LD9avwPN+v8Pt6rTjyMs50HrCbgGtl&#10;JWeH6IeyIdk5kANgs1cW9fRUtfTKU5Y39YY03kjIxsbPf/7zmwsXLmiuMk9i09cTAdura1zwhxfg&#10;upO+wtAxYeXpKgIhRhhn63rolPsCtkq3bNhUEc6Tzowt8mkr2A7GI2HLEP1S+CJrw8CtvUAvPfBc&#10;HUkOwjwvI9sCpuGr7R/G/sgOTehjF3iJgMPtz+hFgF+Xjn3c7ZdSKY+Ek5YxntdglB6wbCQf3RBI&#10;A8HNNTg9EjJ0LXmQDf/bu3trc+Q2G/tYvM0nTbE59ODdA9y2X9BkHsNx5EsAPeTzupTi1VyY99Ej&#10;2SjtfJAf4VtG6YXsH/HDdmO9YOgUenevX7MMwhAd+uW8QS953/cna+PP6JeHNfaPi7benHlm6Hlu&#10;f5nH4MlmfHPvttbqJLvKj54I1B/GwVFZNEW3TCyBQCImgWIQGlBh4nEDqhiU4kkoMSBjMCYN4EyP&#10;DJNx7gEUOAtYPOJQJIAxotQUfnjQqHuxUbxqBCq+Eyf4rulJv+7XE1eizxPE8GDhgXflg8+CZSd2&#10;/A1U8fJAS3KVL7w78YM+8i2nOBYyMIkFLnGHAbrAaBQodpxlRxB5Dy0XDd3IbSwbtJARIC2q4pYw&#10;aLjjgA10IB9n8u4Onq5dWSsc/BQok1p0Dv582Faim7zQUMU+pCeM+0Ll4n65RjgBuHx7V0Mip/Hj&#10;6HI0Og4tzDguvAHTlYnbkYPefIADbp2d+/LsGZ8Fp/dNE4m4SxoGqBRcIetp4Cc2vJKVp514ovDC&#10;k09tXnz5zuZLf/NvbK7qVdHvvfve5k29ivSN735nw+toPeDzjolbSh7dWFcQT1a4eoRhaEN5p0Gg&#10;Arh5+6YW3vXRcZWj7AjLIMI+5JysGdvVbe0HWuM4x04ps7NP1T7g9CBtw2vflW7kbXzTrDxIDeBL&#10;K52EIVOuwAd6TuiDv/F3VcboZ/g69tXNlrwwQyuWU7QtHwKMsPKhUeS6980HeHN441l8N0B/OoKv&#10;NJLFjcXg5XQjb5T/yhwi2zwIo+yVF/flkXxv13czHtczryElDJZ8FGemCQ/AHQidKd/ok41AWdDh&#10;tS93vSDK67H/5E/+2Au7r7zyBePwhP6Pfvwjd7DY3Ur5Q8vkg9eqPKFOFrsa6dhRr88TLuYr+ZDn&#10;UQFeA0NZY6KsgHzo5BESs6L9lZ3xFcq63MFAe3zuzOnN8y8874nqpz/3zOa9H/5Auycvbv7hP/xH&#10;/ubzv/yt/0v2X9ufpKwncn507BzZPnu/Lp/qY1GX4JBo9Xd+93c2/+Af/Oeb1177pc09DeAw2VKm&#10;pPJYIPUVftw6nNyDR90yH7F9+o7pO6XfIpcwtB4hTQdO9PvwkcFMp8FVA4D21eDFgJVv/FJ/c5+D&#10;yWxdI8d+ngCsDELQ68VSRzQ9fAFwVNFkYOMQ1V+Kczj3SpvT2lY4wFHbvijulhO5CpUBvgaxo/7y&#10;Yqv4Rh4tsolncKJH6lyMQNhc3zHQQBfQXQ7ZowC+w22j1DfZ6UpeU6dGjqQPz2xqo25NHbXKX7o9&#10;Bz/l2vU9RAWENw/ogXt0DL0Z2P17VB8V6k5b8JCPfkltwqCbcPuZBkD4GnkivnknnjDOgHkyIVPn&#10;UVj10wkA2l3C8EdS2aeGrMV1vNoq8xcuOmkcYe5/jzTw3QVk9oBRPDyWkswANADEXZv/4S+L7Y2y&#10;8At+bTHyOfJbeuBUvqTOL2HVTcPn+9006Nb505lxD7pBT93cCQ3bEp0oA0gD/hDHLGrr8sk5+Q/t&#10;+AV04T/jw992UX97tiHp5rxw7THOkBcaxeG6+QrvyjjrLj4gMovsxGId0xn+M/N05vghkXJuuXUd&#10;Xiud6rCEK8OSflyQDqjcPRPWuJ4JK5ReN05w3zBwLM+Qn/IAlPaMFz0LY+jQiLrGUjMe4dDcpTHL&#10;Zk9gVVx1dO2Gfe7qNW+UY8biZ7Ux+9VXX91885vfnD7vYK6P5Q+vveb1zywEU6+hL3yDjbf0iTU8&#10;Nthe0lsXwxjTMx/DZ6pqPxBrA8oatsB+uzDbzfYZdoMOCzwuX8iguo06Ld4xfEa4HcPY1liSMJWn&#10;o/iYzsd0Nt0hA5OztNX1xV15Psv31H2Fe7Ifb/JhUyeTgwD+zEZGKYSug3SbNv3IPOHHPJrqMkBa&#10;1G/qVygzMQ+g6z09acTZeldbx3y95xwUz9hc7mE+nPvELvGHAbQWgPZi7dCWZZfoltkl4JCLda4g&#10;SMq+wX6hq54JJC5i4PuSRzfoY81r689BRGkaN/dXoLl7zP7fvJY3920TkCM0uRJEIAyyBQR3nqf0&#10;QCjNXldXsz63CH3EDfRUlLR5crLPQWmqkoegsVGjMMvryXnxYB4OkMZjCF3PeaHeN2AkAB2rDocs&#10;US3TM+2gCZ8+1LBnaK5Cloc3iCmBdY/3ye71AcJ25yegbdwYwvMIhNHXPaG+ojcPauFKSPblvprW&#10;C0L2qeQn5UJlZrSBoZs4fPeEFrGQgz5ooTLbpgTzutjx6lZ5q+UKnTUNHLZA+qPuLpCO+tZoazJH&#10;ryoPDfKNDD4Puu5fKR1hpqOU4PBGJSlH/9v8CU6PNhKUB3fIep82Rmen2pEnKbZ/y1+JDNaNrpAn&#10;mUr4f/pvZOmC9y4d9Kd1jgGSetR34a9bT4gzRlv7fkZGvkWXCtF1adXO4JXOHDaHu39HchWIahpx&#10;XG7EgzaUtDlgE9u3XuaVzIWZB36nkQUCOC16dkrZp2NGZKP+I53jJQMLS5Tt9jszrojF3V/QAxfU&#10;CTzYRX/9Cb39kieMAWSFHk/+Nd+n1X5pqGTf2KfPIbx9Py2rvOiep4NZ/GVxGCDMr8VFH0p38zYL&#10;fPJ53VOWGVsjb+sVvj3s1+eqjawGsYOfOlb+vMlYNCmLjJV44pp4XlutaD/N3LElMrvdGHVW1j1S&#10;XhxHHTfGyeQdel0gdrzSsRGSOg39IWfLlPNGhgTVTa+RkblLgP4YT/1evXpN1zc3586d06bGi5rD&#10;fNp9AjbDt5/HHAY8OOw8mHuqb6jTsAn+BCx8STO8rQvQC53ioYuRsnmAjX3DY+aOj006PyCg1AFc&#10;Ptg+IuTar/QTz0pX/cELWUhnH4SW8IkvDnVE7xtnHSy4lJMIAR559UYKBXV+o+nJf3GhQTi29aSU&#10;0nl+JqSEx/g8c+LISTlqX7b8nZ449ZvBaf6tb8wk3wC3Z2VOPNMvA5/0BfDa/+CavjRzGeSl9QBl&#10;T1ETDNq0neJFu7XgUgfokfi5zT1z5px4hq8Xlu23qussF/nI/ETcJbTIs4qUofnmhrdSnDix7/7r&#10;/nnszEalYUgyZyQrOE9v3rp5y4u/NLIuAGRYDkulgyIgTuc/RlHFojgm9wEWYFEuBrTSUNxQHuEV&#10;rAboABT1VsnEndZj9UmaytavGtLCHU+X0rkBh0kKCiJPjjEQIS88ecakO+GLfGOwBG8GpEeEyzVG&#10;3C1oFMy9kUfoY1TocEC/zoBuDoPmpfltOuQ22DkoAKujkN/igQNuF3n5vsTKPwUR2cgP+fDumLE4&#10;Dc3mK8yi24X2yEsLifM3nNyVrvj2CZLKz7kVMgORm3qtMroCqCw4gD7ZSyXowawrpTRo0ASqA5HU&#10;dfJi+gQUputFhni7frUjV5MLMiL/Av1gI6fFPylgPMUjuXR4Mm50ILCbQjcnTx9Txb2n70Of8qui&#10;n3vu85svfPGVzVd+6Zf0JNqHm7948y/8hOJbb31/8/6l9z1BzeQyfCJlzxV4+xxZhImyRoptDN0F&#10;6YHgjxOwTTUSzXzQ8diwZt9lMYpXYV/XE5ac+QYzgG7bGa/PEt4KjmtgjuOe8obuY0vqkPg1Nk8Y&#10;lWHoz7ad6XBNXM7lMTTntKQPDXgWCPNgYihw8Q8iBsx8GrZ1hsYoB5SLBaQ3clK57Fqj8QbP4Qvy&#10;yN/AJ9/Ec3yU/mwffNaH3QoqTlvyivJCh0JVzjMJTX05+7P5Df/iGuBMo1SwLgYv1yEqC9gJfjM4&#10;/USDuLqo+SguZ3SXxinyjwYI3Vl/+gb3OfkXcqh8o4tr12/4exnvvffe5oo6Ujzx+6SekDivjiq2&#10;3PvgssrdFT2Bf8VtyfMvvLi5oXboA4Xv7enV0KfOajLtnOp3OrM8XYzslQ5JHy2gbub1MK0jrVuJ&#10;SH3tMIn+6Er/cXQ5S7/tR3Nq8o1PpINH/o9q8kw71VTv3rt1Y/POD3+4eUG2fve9d92h/tp//7XN&#10;B3ol///92/9v9GM21BNQjc0J+njcZ0m4/k9LtUvlsbhXfXBW3xm6fu2KtMorU09svv36d/S97e9p&#10;Afgr3om+r04srzbM68bINYPt5J6JUGzbOpEzG646cOWe/tM8GGpHFn8A174hGnep0zSAoi4xPnWX&#10;wobRw3AwTn3DpkXVh6LDAPSk4nhKALpAZEn/k7bNbjP8kHjw3Gca9bpxiBAOMnG4ziRsgoZZFP1U&#10;lqaBLru5GaWgh8ZDomnBBRi0wJcjeEq1n0499PluU/PTVw1Rb5CeSSDiehDGBFnaxOQ/eGmP0AcH&#10;kD5tXhGN/oC0KZlwaB/P+M6oUZYf6LIbtzJ74DnokAb3IBk+VRnIY9/+cERPAJGW8QN1IeMF7rEH&#10;Zy+uEo/dBKirfUQH6Idv63j8oWt6fUJ3WtLDEzC9kWf7iehBBxzw0Z3zSF7kB2jH37XUGXx00nTQ&#10;rIzYANpeQGGGyvSgqQPGA+jrskmhfhBdRLagQJM2dFv2yo9uCpGZ8UfL25pPcEjTdLvn0uAMncY7&#10;XOL0vnHohLYd2RmkMuZjsA2gM9q1+amQyk88tNAx/W90BDS+eejZOkTPQoBuw0ngsMX+0RlhoZc8&#10;MBklRk4LLXj3gB5hpdmzCegncoanksHSZQcOtRAD7MJgbV8jzHiDHzIAsqb5mZgS2LcIH/FGmn5S&#10;8kg1YODVizxsEJ2kH1gWJNegJ1/IM8Jc5sKzkwfWG/KIDXoBCOv4jvtZRvzeEyiT/sEHx7QGPrku&#10;V2h4nONFYN953MU3p056I9xttS+ntCD6vDZpn/5rsQD8wnMv5M01WgDevyH96/V3neTCdrR/y4SP&#10;NNnygJ6ZzJqhukfnGeer3hhlcsbjurbE1q7TbBNSyl4qE/ChDjuBEDrAo55zPH4xyg0bpbE3h+t1&#10;nQHqewoJT5DcVd7OjDf1EGcuQeP2Mw6pl1KX3d1cufKhdCO9aT4BHX9On7BhzoONnrUPWU8ZoZ4e&#10;1wq0HmnO0Cda0Zl+Dv7A4m/8ImMo+FHH8j262pIkBnQvoG4wHd+tPyPaAV2IkMeM+8ixYiec+9KC&#10;98MAWRqvK6PN/HbTBT94xB2R/zNuhRn68NtjTHOtl6pH8P0U2JgbSr8xeC4zZpz6HdwZoA2d1nWt&#10;h22Dacx6TAv1W4BtdLj9U3+AflLB+R2ZHSf3GRp/0Bn9V0+NR66PDTWKErR+R75C8+d8DQvCrzxo&#10;twHfK9mcB8KpR4wfJH63gHiAPuXMt/Qdhs74m+RaiCz6Ehfj6ayJ6LZL9N8KDjOvzCkQ7sl+nS2j&#10;ywR9/fKLL9THeRWoQkybtACbbGa5kPuY/EkKcTzzyAdB880DNTOQvnn3Nd9lFcw8XJeCpz8eVJrj&#10;jcd4AxmkD8So2qBHfM+k61P46L8+HJunz9Anzcpjn6ezVemgoblpGFW7DIm8q/+Q7jBANmSqvVZZ&#10;k6q6OIzGYXHNK7qKXJxXwKYWmafdaMMGkENA3iAlPaS+Qm6QdLbv0W8WKhuZDoPaEs/f09wNMvIk&#10;ap6mjAzRiRDGGEgD5bF5a/jL4HH//nhDkGRMmznSD+NQ53t8Md6NXN/BMZCZTzLOOvaCj+LuWSkb&#10;zaXdch1H3biMlfCtAfg3Yys/6Df0xKaBE+RH7YsqAPfjPTZjnK+g+qDYeHyzJx++owVlwv1EunTY&#10;voC/WUze5GCMB+z1JBSAz3wCtD2W0r3HUzoXkLs+QFm/oz4JwMNktI1dvzA/fFr9EsALx0oL35YL&#10;wqHFfXV25rQWuDVOpJ2BPjLlm6xYlw0yKZ/RO65E/RKZCANoa6B5/abmLt+7pLekfaDNjLdcd37l&#10;ta/6ISp05LYMqtIv6w3IyIMqBmWZPlVkQK/hk8Xi8EFtKQcQiQ55SIa8ML9h/1EU/XI/qa129KRe&#10;+e1xmcLQMzytT/kH8wX4pcG0dZu7ER7fSt7DGVr0C7ETPOpT6I06gHrI9LmXXzGeB4j3uqDiyaf7&#10;pwo7JT2gv+qy7B2mtOSfvHpDiyJTz8XG9BVY7yNt/YT02IJyYzvrtc32XcniMalsZ1kkA/no/FT5&#10;eoyPHRTHfBNP1WNz1jE8D6EyAe2sL+757bHUIu0PQ4f8LzrTdewT3fPN3+1xMXpD5vbvuI8VWla4&#10;FRnJIduJPmNnIGh8oqVj1JUvcSq58r1sTFhoIg95slxaN5D/EYfPo1sA+n4oVTjHySjGcCFVABmF&#10;MxXGiQta3BExDwalLAhxtIBADCNIdCtkX8pjd2gcnU6tnB9BcQopgLRWFg4B7lgkYmdwXzWNwehQ&#10;g0vhPHIk1yzoXr121QtXxLHz8sknn3BBQ3s1iJ1X8UzMnJLs7LTlqWbvUNU9BRC5Incm4qHXHQHI&#10;R6eBiosKqK8QAYd8IRPXLmzwUMcfnuVbxQvFPFiAJo6OLGeAtOQRh4NW9WvH1n1lA5c4GjlhCTcd&#10;ItKkojqiCfQzi1yWXTJjT96df1MVVp9wJg750Qe0KCzopBMA8KksPqNT8UfuE5KTfLL4FBlSkXED&#10;TWiTBlwOgDA6z6blOPG1rzjaHp88xX+a99qR9Pr3TqHgbetlUHFeQSw+vgjA11f4gGyO/4EDcEb3&#10;2JkO2nE1NmeoSJUX7s+dObV55uKTTvclLQZf10LpJS1YvfPDdzY/+Mu/3Lylg2saRR67v6PGBaBg&#10;oXtXzg7JojjFDj9y/sWbPFKJy9C240B9yCkyHxRJjL9VM/IMDpXKDLx+jZBTyis+8b7y8a6ebP7i&#10;K69YXvQiTTgJZQMKrQuwifU49LZtm/Ahiqygt9oa/XpxclQ4lmqINdODKRUj+jGIEPFAz71m0NlO&#10;+UAYp9Qp+ECzXn9BsPqnZZfe6wMzfdJlwnIdjEiC2KhExW2owTSGmJYTmujKtIfOEI775hf+HIXq&#10;VqFOC15lIt2qa+rm+LfLiHTKK8/BwU7ohPp4aXQqmOLB0b/powc3fpIPsDwu4ZGI+qRAugI+Sxzl&#10;Bd8mDjnTwMs/1AHe045C4JwWkm7fzMfnL+iVzTQ+Z8+d1SvV39tcev/S5pqe7uX1acdUL7zw0gub&#10;v/Pi39Xrf89vrt24rgWo63qNvzqrqhfP6Unfy1euqaP1oTo0p1z3MAo4zmKJdlSeOXF2s39eC0aa&#10;PLt+/UNxTsfEco38rXlY82IhH/hZvO+BmDmgtpnDuEYntoFsYf3KHrz29brydPGJi5svfuGVzR99&#10;84+Mh73oKALUk3QS2yY48DP3I93N6vNstfxjKjNkKU9B37QfMvim3r0lP/nqr31l8/KLL24+VIf6&#10;tOx+5cPLmyf1Oh0GPqfV/v6T3/wn9ovf//3f39y4fW9zXr50XRsIKN88UXODp6pt3tg4orQGnO1e&#10;ITmP6wYNmT9zqv8pCIyG0CWLv5Rz+ky8Epk247d/+19vvvLVX9Y3G1/UUz/7myvX3t9c1Os7ae9u&#10;qV9xUW/RuHb1Q/Wb8oQS5Y06BuA6fYX0M6g/CMP/qUdSjzERmIWx+/d5GwWLg8fdr2vZRQ5gLnvE&#10;ebFRPoTtsTZ9GGgyGDmu/hY4nuQe/S76WgyCVenRgdqqh6GQ9i5y027dZTJW5Ri+9JG4b//BfV/5&#10;sKITJj88Lt6UYwaAGVymTTp54tRSj5MPZCTProtHPX1e8jLo8qSocCILO7j33Nfcu3NLr/k6ZzmQ&#10;h37baU22U99DArsha+hSD6Z+hx/Ad4lIt3b+0w61fekGsGCvum48dKVQ04AXesVnCiltaTetd/GC&#10;n/Wo/gQ2ZZEAHyC9+0aKR49neMW4aNMX2mcgKGAAe/a4FksGi2vq86ftyUI4+YM+wBjFvNSHQP9c&#10;z3J74VLyotMOjOlv+EkrtaOmpbxYN5IDOU96Q4MmflRP39bYCPmB6hUe6Bvfo7xAG3FY4AXop1Cu&#10;oHlb7Vl1RR4qN3i5psykz8W9fRs9QXAAG/YIh2HOTRs9Nwx0rnu/nsFP3EwXfO7jR0MXgy9p2TnP&#10;mXyDc/JYNgpyv05AaNxD/1Iyowd0D4DDZi3ODYcWBzwJx684k4YzQt7XNfe1YV893voD2s1D8Vwu&#10;FW6ZKeMTgFueXPeetJFrfYMI9kIOjkx0xM/YVFye89m0Bt/mkTD8QFTsA4hCnVS6zueUBtkCyDku&#10;l9MImCJW/MT5XvGWGbn1l0WSxCMPh+tL++nwK4UBYPGa/+LNZwUaZ/6pzinzXANs+M7EFHlIGHQA&#10;TmweOnvugsai1PH3N/QLL+qJCeq99/Uml888KI/nzp330yD4NL6QMr1xH+Xnf/EXXHeTzzN64wmb&#10;0pnUP3/hvPWeJ2eyWZ45COoc2hHXla4apGvGCPpDr657RAvbH3jILtinvsICM7SojzuJTxz1Gp83&#10;oD7GlpQx7Bge8hvKgvi1/leU8boxp7wvXHjCT8Xw+sNnn3lWfbgPPW4mv+TN41zkJUCw61UNT+yn&#10;8XuYBEibsonuMkY84jf6vPPO27KnPi0lHT6jT9PkiWAWfCiPtEW0Id2oRV0qmyrMZWzJ5hH7A7fQ&#10;z5l6KPNE3DOhmMm7zF/MrxKkvDedE+MTuoBP7a/aWHIzKdx+V2hn/odNqPIL1X18ly51H2mHT4ge&#10;eQbWMp36JHU+bXfrN+oe+lLKq/6g1z4N4fYx1Q9yiQUYOzE/BVgvQwcLgi54AGQG8mUfdR0bP258&#10;9LHW49TpxS8OsuxrQhVATwX8OzqT9Jo0R2cAc5SEL8fiyUo/vBm9MS/IRl9v6FAm8Qd8wzodeLMO&#10;y9evCdcNsjpeMrWMY1vGu9xz3fTWsWRCttQ39H8S7/zaL0IPHe9C6RDe+PCOQpqv2I1xLb6pUNcJ&#10;qxzwog/W9ueeFFqbQzs6iw6pW6gLPCcsOvDt62ctM/lmY4AAn7+nb6UyRqafCICzgK59p7Eb9Rey&#10;Ael7SU7FN4/M4wLcc9yTnjwfqH4XOmdDUifnI2/0RZ7apyxrJTcN9JJNrSf9Vou0f2KicIC0yqzz&#10;6zqVQMs82vkxnwO/vCY+dEkn7aqPPexgmdOvZPyyzE7ZF5RGfdno5f9j78yCNbuuu35u9+1udUtq&#10;tWZriKbIqthOQuxMhDiQ8AAUxSskDyFMTzwR5zHBVAWqwFVQBRQ8UrxQUAUkVSRVECAPecMkuLBj&#10;x/EU2ZIl2Rq75Var53ub/++/1v+c/Z3+bst2ZONWvLq/u8/Ze8177eHsfYbSufRXfXWdZ1MF8QFs&#10;IZYcb90+yGOO115FA9cF9iYWrb9tCKdKqUfjgCxwHQiv/L0ZK+WDakuFy4NCtV5Mv2Ba+dD/ypXm&#10;CS9escxyVc1BmGvSp9WmmvWVLwJspDi+hND789ZHf9zXEWXlN6VCyDdwHR/4Vn5h7GJziDcUgUud&#10;IzBP00aW9wfA08/+UlyhD/J9c6jcgp7YZBAS+d5fUF9Jf7EG9DAzFfi6VeeOx44r4sw1Lsa0tx1u&#10;BFaf3ZfLZkdbww6g9lnq2rtu/N2dLrtfO+yHgIykP8QAn0tkvYaxjf0PNj2xH7qKr7ajiXbVP7l/&#10;sG/q2oV2y1PD+BW/oHveGmtfyn5vaKrsGPsXGitYK3RMdh+wx3di+V6y4p52eFU4XMMxX3X/wPii&#10;eRJ8AK5DuI5GVuqL+Y33OHQzdrT2/EX1A5DH2zwANiLRYVf1jRx8x0Ns9OPw5IEp3v5x5sxp8T80&#10;PaB1K5765VOSzJGocyBxRx3606S6fvMT0/Ktx0Dpi1x0hIbxj/0VxlP8CBfKsYXYYKN+HhtEk36A&#10;fkUaew3xyG7FBzLnusC38rN9T75+xFT5RuMG7Uc4XD95jtc6oSNjCnT0YdmXq/qSfJWLibClo+rF&#10;PKUxfBmr8qkZ6Pnl+gC+Xl/iJgPpgUzi5Lj28bAZG4HSj56udKZ/Tn6l6Ldc57EWhTbRm833w3oI&#10;wHykEyk+QV6No2bnOt7lLS2mLp97D9DjCfVY6wFKjLMjnwTgGTiq9R/iEz8U0HfKNtUd9QdubKPc&#10;/YjSrE2wN0ld1INdomWj1msJpXs9AMtYRD3JjrGfg7faGdrMOukk/TvyKMxmNj4i3uNTfOJXQIva&#10;DMKEioOpg1gXJOYzGG1nqsIoh0ZHQs4Ek+61oSva5cqa+UtpWSQnSIr+ExhslAIlk1f21oSUpxRx&#10;aA3a+p4rG8RqNCxckUIL3/ygDx9SFpspQ+fSOx1EBYltVXkaFrg4Cj507jieOxHCk8YBgAd4kiB/&#10;AeTNDUT0VDZ30LqSKBtosc+BKVpk8UOX6B9+LpPulAVouAQMg2BdUJZsAm22UzQEN7aEL7ziD+uv&#10;c6zILzJjB50Zi2JegLNPCFz8yOSeC5quf6Wj3rOestn6p220zxY5qZ9QLH5VJIiWPmjxD1hrObGj&#10;OGBJCavaWfgZr5CKh1F1h4rsswOa9zFNGK9c4WnhspFNByb39917j75d9cB0+vHH/L3SV155Wa+B&#10;eHP6+Cd/fzqvTYlLGjwYNLgDj7mCgsH1Qye3AfjKxYo/TT7W9mzgvsVJ1d6INFvdmQNG1wELmxXX&#10;DHi6u6YH6TgBP+UHE+IHGP3HOXqTRx1VHV8fA8EJfs4Ty5xTX+URH4I6+6TKS3ZwjZA/LbtOkZ8C&#10;pX0cmZZBv5PKBkUE7pxHOrnQtrYf4Bg9VDAfwy/tCxz7LOlAS1kgunCePobj8iP6L4rMx0P/AO6c&#10;33QMHvQz1ll5aevgIoPYNbSvMwDFRjGs8oP+HmBL0Jlo8t0LBidulNAVjDZx6Mt3tIH7+vQbv/Ff&#10;vEDGhu8TT3yvNn4fnI7eelzlVV88EayZiNoCkyBN9MSHdvWyvgn8wle+Iv339BqbU7JFkz9NBm7T&#10;hOvI7mm9eeA1b0Qpe8Mn6BVfcPztAHclavtMPvLQBnl367XGx7UpzmIb48BVXdgRM4wR1FPawbdD&#10;x/+fMpjUBBzrPYn5nof1/V8m2PpgEmFIvB72eF1jMxPtf/KP/8n0oV/60PSJ3/99Pz0OnztO3jZ9&#10;TTcI0Hdf2riAWvd/s1QdvEWcB/VPYHpcF3wX9DojxnRutKMt/6/f/d3pX/3rfz39zM/8zPTe73uP&#10;bmrQEy5qbLew8d43RPE9x0uXakN+7JfUAD2u4Eo26mdQJXNBwJypxtd9T0iJCeo+P+OnX1LZdX0U&#10;7Uz/kMNFSOYibCBxAyL5YuYLWuZc6OYLUNmXDchFJvM59K3Y8YWz7zav/piLYNpvLi6Z/7BAAz35&#10;1zQ/hGac5KO/ZdLH9Sv+rK8NqzjvQ/Et2lysYxbzwurHawHAbUZmkcd8FN67mm+Trp8wWOySRPyj&#10;unRfI73T39ScuTYdaBXxH/5nrgddyWIBuzR1it9zR/FoS+Obv3SyTI+15QepLeWrD8AP8OeH/nVc&#10;zOwzIYcefujji1X8Ip74OXZA5Xmw+onMrZnPAJHB4l6FCv1uzd3BhQfyKIz90HGMH5hjc30Bn4D1&#10;Q2fu9lda1Is90AGUwR/a6GNZzWo5rm91hcbEqz8sEISf6VRuvrKFlMWdEUZ9ySdeApSNPyyw7cQp&#10;9mCQQNZRSzKk4sB5s+7LHAOa8frLxP0HOfgjfl77pvLZnKiL+dG2DR3Fw/UhfgB0QHB0gMOdx5/w&#10;SRo8eIx5HBNPvnif6bhmAw8/FX7kRcDIY8kruS5DF/MunciLL2JHzknX/MMzKTSB0nnhy/luL3Dz&#10;ZiggMjim3Is0nAjAIG8E+rUR0MmgtI/m4qqzpq9mZT8VHn9HCo6v6aa/Nz3/293VWK3FXq6z7zx1&#10;p9/ysfP88zPvm/mAxcECLRppPnP+PG2u3qxx7z33egzEdyx04t6MSSxgMj8/rHnvuNFEm0o9uf8K&#10;d+pEv5SRnfp2TNH3IUCQemTBx32mx75aU7meXviJC6W0f2oZHrn2j9z91s3yOjaZl9+izW1viGq8&#10;ZK1GSnpcFBf/t1Lw7IPNKEzpd2ZaY3v1kfQL6lXVb9Rb6Og/6WO5TuFGXeoZfNaM1Du7rvAmefg9&#10;vk/90AcByV+nlJVMxpOlLyA/AP/i51pLttP0YyVbslwdVQuZG4AYuRxHN2iJS3Qs+tKfOFaJ5ilL&#10;LHbYQd7R48OmC/+lr0FGZDp13CXyipa/0WUDdyn2+tCIl+P0m6EbSOZDdJZYyaisETdltFEQOE9b&#10;mxnogPUd6LhJkAVf4oEYQG/qPA9BhCYykiZ/TGOzJDq7fFUYS1mdw2eJLfxb107kU29r/KJa/pq3&#10;TnGBaTpWwYiOxataLKMCNPnNOPAQk1Ge1z9ZF5Mu5LsP1M3i6Ou31/i7h5qTaV7JnFdo5oFsNIqM&#10;Ol/0yTlprWdULCHfbypy+1OhGHLjUcC6Ks+bHmyY6x/tuNosvPiVnbQN8L22Il0OqW0HiAM2IbiO&#10;zwb+aDd0vsegNy152w002M0c1OVIFx7XE2jCuonP8QPnbnM13yneyzzOeE1TOjFntfPrFL6SBXD9&#10;EnA7hk4gFAN91jYovwrv6vbybTTb8phHrwH9AZJx/mo7lel/rd/Y59kmbfpzzzbrwpoZtjVD3KnP&#10;Ika/EUCfsf5CHz8TEvOccJa4SFhLC70xqEfasZRus7nI0LysqOKLhdvmkW+4FSEtm9ciG/xUtOjF&#10;Fp5cj64uy5RfDqybG+gHNNeVXOYbrKU5rrsdRyIbwNyw6E1JzSvzdCeNkusYz1FUn6kT7LxF+zC+&#10;qUPtXAsydb2mOZ4alnXwjaRdH/g4fkY/fm+++cbc6NGJDVuAY9oM+kLDGqOv32TW0s/WXkTxKivQ&#10;mfkV80yu6bmBlvZd/UvVM7YQl/DnNc5siDFvgz9x5c1opdAxlzlz+sz0ih5iuah1D9Y/7tLN73fe&#10;eZc2L49X/z/0XazpwxedSfWxCCvmvk9jCbriZ26cYS+G/RvWD7jZFRzA/YporwnH+ApA9AcYX+xD&#10;fIKfBeCMMchx5emIstaF+jKtqVQknnkgkKzMFepYdcAek2ih0X+XV9kyduMrx5L0tV+FSN9IP8o/&#10;ZAaKT/HjNeNU9dGjugGVf9LTY2fvu3CM7kePdf+hY8AtAWUE/OUQWt8AIFpkcC5EH1POjUaszZKH&#10;j/3r+oWP66t94zXc8KAQgF3Lh3+1k7ohnRhAttuAUPmkJmA84lnXPa57zZlGYL0n9c3YQpsE8gAB&#10;8uDx5vl6sG6tg/WUztwMAZ7+LOxFC294MFcDbL9Q8OtlvVWGMnTwK6BD6UwVqHRhoE5n7iwkMJVV&#10;G4Ga9CoIqSsqOmUjP4LcgMAtP+68qF3pCnY+rs2dFwl0GiiTMBomT3LwwW3uyqbSMJIUsBN8VH84&#10;58cCEYM5HQny3Tm4k1BQ6B9y4OEORx0DgB01ASgnQgev4LkDVB46eSNXLgPmhtC64cd0YNEFPGVL&#10;d8nQq/5SUcgIRHfOuVPIuNITHHSgHP34AXRcXojRKwfhRzlPMmA7QHBmoQP7KQePvCx8gke+y+UX&#10;+CGLu4HIDw2Tp1rALd9kAEf92ACuvajMwSzziBxQwMNnoSPNDzwgZQcdxx8jXsk3uW1Y03KO/c5v&#10;PUKz+Kcnam3DSd3pfO+992oTmG8AvOFXQb15/sJ0r77v9JWvfmV69plna5BQ/HruJbr5Tl7J8EKg&#10;7PUCM/WGi+TfbzVg1+hTOhjyWLxOHVdcL7rEF6Q5jp7jefgmDU5ScFO20C11zISU+h8B/MB4TB7t&#10;dYSUk24rG8s9g1pMnNnkrlMy0DF6+lhcaePABi/nVB6+A9BspHfm8CfxBk78zSSEfnQEW+/Y2bx4&#10;i3xwx2PrK57JpyyyOOYXmdZvFXMjLzO5wR9xk3D+L3V4Xq/vvV1P7J7QU2ncCOEFA+nzpWeemf7w&#10;058W5s70sL7v+/4PvH+6XXfMBa7qyTaeSD9//qIGJF6fgr11Rzjjwa16MpjNXvqueu3a/vS6nhBl&#10;Qnubnoh713S/7k67ML388lfD0qn9Medsxsuc/TYeEB+0bWJ591C97oTX9LAJ/sQTT9QdcJqAGKgP&#10;qcRF2b5sTz29jep8x7FissR4wcS8njbhye09fdvl0PT97/t++8BxSQzrx4K13KSxkZawMz3w8MPT&#10;hz/8D6Zf0ibwH37uacXFUW/+Esa+ucZVXLgOTrfEG7sBbAMic/wnOq0+gr6AMYExiu9s/+Zv/sb0&#10;+c99dnrfe9873aO2y+cR/tJf+AvT/Q88ML30wnPyv94eo7kHsZ9+kn6Y/o1xlJT5zxpYVOYHGK/7&#10;L2dItsdIpehD3HA+gu6x6gve6utoR+BmLsed8fMdlsw/KRMO5eARb77rVmNgRYD4t4i8HmyjH5Ed&#10;PPns1zyJN/Mu5la047V9HocUVMjJb9R95Eu5N5QbFzzymGMx5+MYP8GTizXkesGoj8HPBo/5yi5S&#10;3FnpMv7CCyCfejG+zvGd/SJ5O7r7ORdx3HHNHcxcwIe2GPhv8y8+6Ia+rodhbABTVlS+5COTuarn&#10;jCipPGh5YiP6FPfSC37XbUCgr/wz6oQM6P0PvoIcr+c49EeA5VLtQj+0p2sE9Tv2Bf2P/AMdiw64&#10;LbKconP/4IPdGc9JK2+5bnCG/qBf+CQvvsmCSvLDh3N8hQwA/QDKq32VrSPf0s1o/kPd2jftF2g5&#10;JIUrY/BoTyhDE/rkB9d1LT+kHVM+6gE9EDzK4gPb0T7EDmCUE9nhxzn6Qhce0cM44gUEP2XkwX/N&#10;L7jIzDUUeahcP+Kx6jIb6PAIMWE4lgAAQABJREFUjMeRmbJtKfjob98TmQMvFvFuBFkYkHGawlb9&#10;x6c3oqMM3ezrAXFDdiE5DjhMGXoGYl98uvRXhZG3dYWW3OByjHyu4VmoYF6HHeferDfBUH6zA3Z3&#10;+OlavT/rIaO48ek93/ee6R5dM7K4yEIiC0VUPXXKPJY8xql93TW4p6dUauGMWGEexNMTmhd3+3Xs&#10;DHGTGIjfSw+1sXZo6p0bLCCjHB6mU3+SPjQLrvRFVW9LjYTGi4DEhAylbwTX44T56W0tWiM4oVct&#10;3qKbHVl3uKB5OTjvHCjfYA9zHYAnY7gRjhuwmAPUOlDVK35MvYDLWJR50liWPsY4qiN4hw48A5WX&#10;Y3jpfMFxxlznyFkDuN4EaL1rfK/2nbWrWVaxm2WYH/L0T6OuWSfuEl/wH+njH/Kcr7SGrWWtbtYR&#10;2h7T5rzVATEb/ttS8uKPMY1eoVmxnU+lwoFAGTcswsv8GIcPIGCBlY2Tw4cZb6uvr7G74gUhoy4Z&#10;09frH+Dhb9pP7CEPyLltpk48L9BcQ2n8Dh7lnKeOyDsQsEf4ADKLtlLyubEoedgeX8y6qP4oD6w3&#10;FBl/k5exjKcVtSJtXsSm5/MtG+v9n2SLr6Nj5G1BqaLYpDR8SNGUOShzXfRGJ1+/86pd/nW85XvD&#10;Hv9FN/a/xsNt+hfe0YcUvg5ry1a/rhuceX3xvvp4rpOwuepM4yMadYiMfgy/bfxd5roXX80PS59l&#10;zC7/wZl6XOIvPMeUWAVPiJWmUDYX36VuU3RgCo1/Zmc0fAuMtlmecwmDGlf6dMaTOoZDqheDE3yo&#10;PlJ9kbzqcRO9y96a5xVyk9j/qqgbAe6xCi2ncfGeOLpu9rWZ5RukVG8ycCu36OsY6xMS7Kb3zDHE&#10;tKmr2gC+cc0MYty+qctFR/NVTBX/SmfdGg8/j09LEnP1SvOsOTJ/r/k30tD9MvV3SK+V7vbp6yXl&#10;8TS0H5Kjveg4Y9fe3i21DiOZV67ySa/jjuk9rfEwvtiP4mVa8RkB/djv4RqC60zfVCF1Eh/EH/JZ&#10;qx6vE7LWUPilP34Y/UPfh3/ZLA6Yn3Tn2o5NVm5ov+22k6bzTU3YqCdU6cs9L1OsPffl58yD13/f&#10;e+/901336Klf7UHhA/alfHO4+rOs40Z3QgdAJn7FDr6F7PpqP9A2mX/lNe74C1zWFUgPa+7HGgs0&#10;2OJxnPiHH7++duJ8tN1ylQewtkpdoq/HGnDxjWIBP7LOFlpera8Txzj1eyQ3h4gGGdsAWt8coUJw&#10;8gtP5BZOyeEYnFoD4BNUvEFOgNyGbOJzmgfoKuZkM3ZQMMiyHb25HvmJ30LFXxUnO4cU+9oTpX5p&#10;DzELvjz5Xd/sLX9ab3l+HEeJDa5l6g3BWhuRL/2NbKWxmZsA0AO8w0ckV0tgfD4NPuQblHBMXPDk&#10;dOKbadZVvTbe4wMtYfALdLa/aTguXpKnQ/jtc3OI5FzlO9/db4B3VGvTkU3chu8uFyXbIAheKBNj&#10;iC0AQ9ndx5/KowPxBqSEmEb5pMI2Wwzj3E5sY8ILBJ78JRjA4b3q9ZrQeuqYfO4u3dvVpEr/uMuU&#10;hXUajRuDdIlTLdsS68/sHJ2Ck4kmsmkI/JMVdqjzyoMmBjc60zmFN3Q0Tnh7Q1VBxALCBk/ZwUWb&#10;iNzAopLEuiFyTtfUrpgrHhmRAz+AlAmI9Vc5vuS1BjR88jx5YjIjPP+kF/XFz52c8Lg4SXDFJnij&#10;I53WIfEb5doz4lM8K+DAN63w581fyReS7Qh90sIv/ZMHP4BkOS77xN18jKA/oeF8PUCNZfHhGAMj&#10;77Kh5MIrtKR1jPy6wwjcMWbAJw88dMafR+QXcPAnF/V36OLv/nc9oA3gr05ffPrp6fkXXvDTwa+d&#10;fnV69dXT3vCANrzgwZ0+viuDvlbH0bewvnV/s4jOHSkn1OZ4rSSvUcee/OKf6Dumo2YjXo5jxzod&#10;6wYe4C8/7K/+YeQ/Hof/mJdjyuY6W6pZQoJR6cyDURS8oU6i70wBrcpNoxT9Z2i+Mz8VcAwPF7Vt&#10;Pu986Ed1EB366M65fykjaJQHBNcn/Sf8U84lgBwx04y4xaZ4MdmOvZE54m47HvEtb8Oaolh8pN5D&#10;/dHFixenF/Wa8bNvnJsef/xx3yTBiHBG3894Q9/9vaw2RxuiPVzWRJFJCj/uJuOO3UsX660JlLPI&#10;wqvzuBHlbn0vGGBTmNcGnz37uvyz9KWlTf7i6W8PYAthgq94xTHfMXlAT3489tjj0yc+8fEaD6IK&#10;cUF9CVTr83GK34kp/RzjzE6Pi0TjfffdN33fe97j8YRrEHzHpIxNYi9saDwmll5Un/rII49Ov/qr&#10;/2j6p//sn06/97GP20X4e1cTrSua5BSQxrOddaPk2xceN9LiO6KMSXbaMBPgE8eP6vXa5z13+OSn&#10;PjV9Sr/jurv3rrvukIevTb/wN/7mdFKv8aQN3nXXKdHWvCAXZtSlxxTN31j8D3BRQVvJDzzmJ/Sw&#10;6efGdOyjkg8v6JJGVm3mLHMlLqaYO92hTzkQF2t8TcYqu8PH/NU2GSfTL5tM5cSv+fcmIbysm/Kx&#10;magre/umMfI9x9OcTTEMjseB6oytC4fkUT4CfUIA2zw3Vl7qhzL0wWcu11zPec0bvbA7b62xXj3G&#10;h1/sAxe+nHPR4rmuZGEr8zz0pk9eA3xq0UR9r+hxpP0hWtI1IMO2qu6ZQ9OvG791Ld/VPMSvWhJ/&#10;ZECDPwoXn+s3n9e466fN0KBp0gOYVgS2TWWRZyY6B8jzAp/P6k82Rmqs5AILe4p+QLM8zmGFbMvp&#10;MTi6RAfw0NupZEYXdAUXCE0d17kL+s9medFQhP7wA8I3x6TotQ1MI9noeBCAE/rwBj92kYdeKSMN&#10;xK6ck47lIlQIbeoWPqGBB7JGGZHvPOJj0H+UOR7Dj3PTSEfkxIZFVh0FL/nghm4sEztB8fT1pDJi&#10;H3ij3zj2onPXhfHQQe3rLaH1HeMH/oDt0JhpW9oP4UgZvgkd+MRbdPQ5fPRboqn8RNlWEE+ABL7w&#10;op8Y/RI6hmWwuX5nw5fXJPOkxUuaF37sYx+bnn32Wfc3jPfvBKDvpAp4ogx49JHHph96//t9LY7D&#10;6EfpW1i4qzlrxZX7QupJOPxqc5h5UL0CFV5ZbGXcBIJLOraPMS6CkwX2nJu+6w5aYjNlYudjC9Ef&#10;+IEjJG3SVGSN8QQesc8iFzfLsC7DMsqfBGDdjMVr5hls1jMHSj3hNy8k0u57ERX34eeAceSrPZ7e&#10;6vzQB4fUdcpdSsyH+Qdv0fEdeI55Gk6F/NkKQqn6lQIZ06gzLwC7Tpf+GwaW57QrUrqt6zxmoDe6&#10;jOC+CJo2FVp0rCczK4ZG/JG37ZMt5C0+2bQt+Uk3eEko+lOW8qQjXmwkL+XRN3j4DdjAlV4imPlD&#10;ywYA7qd/R+8AtojY8REZlNWm7SKX+jfMSR2EJvKJjfVmHgu8eHSUW8yKf3gkb2uadj04IDJjDef8&#10;wi/l8Esex9vidzcbeEaoDac93vzYAL0/YzaMhebfwiNrlJPjpLCyX+HFv7bFGyxarw2kjPyd/q4i&#10;/TYQGo7d56nN1RiuPlsxPurh+Tw8tPEDXcrCxy5tXTIPoIyn4mi3tp+Hf/TvCHEj/vBJu+SY15Q7&#10;lT2OJRgIsEEDu2WaxnVT44IOC0coWVfzAx/E4goKdyGo/qCcjh5u10Odr8jnU3D9RpyVCHyC5pv9&#10;3+Bn2bgG7AnElpyn7pgzcn3COX4Bj7hDXn7lP3y4WTfhdVBq+dd3UUYfdSMj53Pdr+LX+UNe9d81&#10;V4Peb17RpdVMT+YNIPJGlI280WEcty/xf5ZIsiFkHirH2/Fj+MJzX3M6ZmU+1jlzFuYezE1IeaKS&#10;bh/d2cDLTciXtB7O5zyJf9qI68cPhdS+CW3N+yd6SpLXQwPwyM8Zqz+8hYn2yCt1PZ+V0vOmsBaO&#10;vJHXtmIzOue3YjWfws8yeZOFNt/YLIMPm9Csj1/RHO7s187qdc+v+2EvPnd1n27k43MXtGfw/WYI&#10;cWRdEvw92RObke+OWeWsb8CXGyWZE9BjQ0sMc4MfNw3BE320omUdOYaH5xbCoxy/k7evfgM/sEnK&#10;zepsdFKHfNtaCDN9NkCpA8C0qpfMPTnnH3WbkGftgxsdXLd0ANbJ5K1f8YEWWcRVPq0UeWDPcwDx&#10;Zx5bthUfdGfKz1wEmvEb6+BhKzpxzC+vkEbv+WYG49W+V3Htv9LJdqk8r6I+JMdwPFdIuci8iSN0&#10;wLfYMT9NC7b0BHyDsGhiQ1I2fVnP5FN/5Q9sKp2rdZh8uqrPgCReEnfYGIidEpCskuUmvNl/GZe+&#10;WXHkmFHb5kYL68QGs3RCBntaxBb7e/gscY0A9p6I9cDuWEEW4E61GjxI2y4gcFoedeYd1lZAuAjn&#10;QiHOg96vQFaew43gaodz4cPiFt8E4vWD53iqUpsDfiQePnLSNb3m7rbb6h3Z3EHiuyXkACbbVAyO&#10;jyzrLieS2jnt0OChCzJThrMoQwfA+qGnKtsVqrzi6Vh3XuQhk8bJRkTkjjwyuQbfrxgOf0kBoOGJ&#10;kkB8E9nQgQPweikOeWUAnQh32LLBS2OlE+EVB3z/A52gwR58TOU7EKQjNhPkpXctkoILP4N4xWb6&#10;CzoBcD1pFx9wKecClnygLiYqn3PTC8fH+hMaUoBkOa488rEh+YVXdcgxEF8EhzQ6pBwcy1cG5alj&#10;yt8KPKCJZuQPTfgxAGE3eiJ3Z0cb8PIvsUj8vKH6eeihh7UQftf0nve+T4PGmemZZ5+ZPvvZz07P&#10;fvlZvwItdQUPYpABFFflVbBvpeMfqxzHE9Mde2xc36abKLhrW1a3rzIALXaPPo38+CTnpPgtvsv5&#10;iLfmU2VVXxynLkceI/+3OqbTjVxSy5Ot2JbzbbyTxyBQOkFsEg2w0k+DhnE6L7zGNMehD08qt2iX&#10;uLReyS8xpavyUhY+Tl1vKhPu0lqKcMQjNg/rYoHJADJTxjHtgIHP7aEHHcr9c/tWf9z5rdJ1CXxs&#10;i0rCG6Qcn7z9Dn8nhKc6+ebhMb3Sg6d61VKmp/QEBPHGt3xfU7tgsfCovunE98/gyTdcuVBhIhF9&#10;HZ/6nhivWFEl6FXQL3vyV0/dn9O3uOvV0C9rIdELanM3OlRUe0wipOd1Jn1DGbEzPlgTU17+le/1&#10;j+t54udubQDzXTR/K1xPCzDxpf1nAgafxOia5zvpPP6jrqgP96Ey8Kmn3q1+80H5hbGJGFNF0j/K&#10;d/t6XZHHMfWVLCxyF+RPfPCD099VX/vVD394ev4rL+rp8ON+/TOTMNbHAGpggXWrWUq+e7R4wBcA&#10;PaaTywL2pUs1xjNxpHlxEcNE/StffWX69V/7tekHvv8Hpj/1gz/oBf20C+p5vgtWcyvOD+9rM1lj&#10;DXVO2yf+8/kBgsH/CIotAN/8EkNJR3TaXvowyscfePnmdmiiryfBngjTZ/aEnwPB/C1SdBB/6y79&#10;mTMyDwuP6GM9Bz38OlauoLtvwv7MQ0vf6qeho88Y/RD9KXO/Ak7bxWJLvXGn5kyxG53Na21/20MZ&#10;7cl3UmvuCL+qh9rc5S09zHMALhy4IYCLVPTi+iB2Uj7r1QvQeUKGeRTzIsbj6Itt5HHDaGihzzFP&#10;/gLGl49yWVIX+lD3/AA/+gq3cGcdRE9McZ5fdM15+GeewTmAXdBy49HMr2rC5Z4/64iy6Be7jNB/&#10;svhkud2ORrzQ40vsGQG81DH54CbNMa/NzTE+BqCrmGr/dJ4LkdL1TpoFzirrOM9J08E/MpIGBZmR&#10;N/rQMsQfHwKcO68Jw3NbjCYvfNe04TOWw882dzv0uXyKS9ttsy8jO3q1Sk4iK2mu/9Y4OR951XGV&#10;cCzJ9lvscV770rgqp8+odlFzbNsmXxF/2LOun8hNCt42QOZGNMUJQe76sDzloQ/xRxyW7oVIn0B+&#10;8FLH8c+Ii6OxWqLhKBrFk/rQ4r3UQ/RiXgcfYoiFiFc1d/u/H/+/0x/ohiLGlON6a8zNvgFcfqt2&#10;yzgBcC343ve9b3rwoYf8pCgxVn5Ue5VPsB1w3yjf5/Xd4FCvpL5hgLpSf0qefdg3CyHTPlcamWbY&#10;fyinHpUorfZJkfmqLiInm1Euoz71Dxj5wwf8uW+GKcCnjpTJuOZT6cj4FHCc6XyUkbKbL8Wusjt+&#10;xwbm8gYVk8+PpzmAXW2Kp1/An9n8caH+VBsSjx4znC/6NVgevBGvFDry/IpFTXw53gbIBEhSryPe&#10;eB1CfviQ5hg65gnrcjgWVB+ACqGhvi275YubUcnrrKZVoozEV+iXwq/vKGMi2MiouCfFcPldbe9G&#10;gNz4CnxD+5SyedGZAvj33DbzuX09rQN4I0z4sSN4OTfSlj+RnRSUOa444bqIxDottsx1mqow1upP&#10;7Fll5xRS9Awgo37kVL1Rf7MsjsUTttZ34L+2M/aw9pWYKNpWGD9G8JDaTKQzl0QHMgY5oCILXotM&#10;2hd9jcpgWqrrQP2mri8hz6I3vk1swGvk4zL1Z7XeJyIR8grvjN+lP2uBCEEmNyFXe4eXQbKrrZdf&#10;fV2rgut11psZiNFWFj/x5iJpWn2tDhf7zNm64jS+8ZsbPIl3aJRR/tKZ6wujBYv8jh3qW7h+shaZ&#10;7Q/XUddIuiRe021e5nTQn9nZlk91bUBn4Kv5ZodGKH/WCWi2Vwf+13RjfILJuUYa12e1OTFWnmc2&#10;ooEnYN5tjzMO+AMeHuxLFGORxzeHc90yko78yR/7eM7HOjMf7JHx2ES9dS1QBYbwq7Ptf+E58t3A&#10;cghdX+5s/WFdboR1fVJu/swzWid3nd2PU+ZLL83z0dU3OukbqzKH/74JCv5+U9f+Be1XqP3o2pE5&#10;D09Jxj58wJyG69ejalP0q/TN9N/cxHq4r8Pgxfr4kS7f194G/Fh/4Fu67FmwWUfVclMdN6rjXfiU&#10;DPlYx5lHVfsgRJgPEe/6yZasVVy4/MZ0VDqxkUvZG+fO+u1nr+vzdXzS7mHN4bh5kTe6sA7Fwy1s&#10;/h3X22xOHL9VfQUbssu4gFMix7ZQd/ZUxUb6whof+hMCQkRf66hjnlpmXsfbmdg/omz8sfcEIMeb&#10;jiyAKYhTt9RZ7Edv8CzPPkAP6o/aExl5HAjHSbcZaOBBOfw4d7lS+gxOyZOnnZ+ynKAL5awl1LrD&#10;eO2qMtYXxJeHOsHLJ7Y8N4Z5w/oBVHD58ZbFQPXPsoewSLl0RPdcn479CPXh+TV+UqxlQxV+5i06&#10;bpyBnhgb/Uk5G7ps+htfdU8d1EYrr00vf/ApQwA8xp5cx/kJc8mFBog8ZOScYz9FLN9S17GJ1Dfb&#10;aM7hG3vUDqkjwPXYuhE7xHfNUWr/7xpvuGgZ4AKc7ybTQuWYBJo7LSHAKEpaEVUsDjQ+DGiMAsk2&#10;uDP1eWXEcPDdAahx0glAR8Wd0VMkF9SI2eik8lko57uAfOOXwKHi3GmoIYiFDF0WHaJDSS5ncmxH&#10;CZny+WILuXQSyoMHTuBHgCVYsQFaADx8kYmebcfBClzA9PING7KZ/EW3BB14dEbgMjFBDoD/MMYN&#10;TDyAyI6c6MGGCHjozoYhlQt/fnXXKfZUoBceCwP4qBZduVOVBb65TIKwzXfjiCf+oY7hAYBXd+RV&#10;Q0MeedCUbkZr/yB78Rk2jQANWZVWfVAe20jhDYQ0uM7Un+iV/IW2+JTfFp6wCw40OU5ashY9M0GK&#10;PPBGXHzJOXogCz1ZGOfHOa9QuFVxfFKbPSwm3n333VoAuHO65557pu998cnpC1/4gjaBXpxOnz5t&#10;EbZTHXZNvDI4L/pEj7crpY0pWnCKWRJPt+i99XR8DGi37tS3t7f5CpvJPwhSJ5QHL/5LmhgVxkFs&#10;nA9+eCQNQeSs8ylPWXBJ4RVIfI15lK3pXL/dPlNuHoPabrdNu+YH7piX41HnyKzJfvU/5IHrvNbb&#10;eC1nEG+dwfXP8hYe8ze8UGQA+s5AdBonQyk7KB31Dz240YF6ZZF698QRTaIUV4q3l156efrMZz4z&#10;PfjgQ9NDDz/sydxtmogc0+YvN04QCkzcuMGEu+id0QowwXqFTd7nX/CC4YtqO6+99tr04osvTa9r&#10;rEh/DjqTwXqDxVLfzUa+qjoedU7ZHz+tWuGv609xQ//MZhPn2HmP+oHTZ05bd2KLNzegC/0y5+9U&#10;2KwJnXUGkyCejmaMBH5IG4gnFBP7V/lGi8YBOXO8Q9Xxhb80/twlX375S1+cPviTH5w+8pGPTB/+&#10;B39frxh/PqwtwzVS1dKujSZk5riLvpvMHqB/9Ku5Fbe72gRkAzBAHRzReMG4xtNbV66cn/7gDz8z&#10;ffSjH52efPLdfvX73tX6XAf9fOZKLIAAxHndtFfzF8c/9U8fRhuQzHwDNDJJM9+gLTHnAdI/wgNI&#10;v5Tz9POUkcf8hnR+BZR51YUh+ehG3DEnDQ9oAfpS9NsTzXyTnPLrQqZe1+M5mGIT2uhi4tUf/Mmc&#10;kTmWL1A17tJX8PQ6c1v0yMUIvEZdwjf9ReaviEie776WnuDig/ghfNAzfPzdNcmjDJ3ot6kfytFN&#10;BZ5XcsENDrwyfw+/yDaNOnLrL3uA0oH2tswVMzdmMSV6QJPj6EtdXNPFTnwCDjKzQRb5loutGmfg&#10;TRpe4Mij1iXlyrIN8OMX8DxadnqjW3ZCW3Psukbg3HPnjiNoWRgMMBdALjqAyw/IsfVXv5MFwo18&#10;XQzUuWJd+o8w2kI+fErOJp75S2bwSUsH9Fo4pjzyx5RxeITUVfLADf3Ik3LnKxM/LjjFMOfQ49M1&#10;pJz80Q7yiQdSaMey6L3mlfOR55gXHsmDTwAa9EteZEQ+eOMG8VoG52Oe+Qz8Tc+mnfACkZE0+W+V&#10;Rk5S8C2fgbP95XOdogKR6jmhjkOTmM05dKgmr7vdoBNla59FN8rwXuhZeLu8pxsUCCTKFtf6GH7n&#10;NZ/jRjjGh0996pPTx37v//h6nxvHec38OwVoBwC2fuADPzy9V59N4JXXPBHD69K43sLXtXimAwFP&#10;1NB/x++U40vagF8/3/MW15vyaJ8AfuYJNh/onPoY+8E9XrEqoB7p4wPwB8Dnl6ezKpd8l/o08Zm6&#10;piz1W2UVC4yT4DCOMFamv4sMUYX9TZuOtmPXUl/4sforFhG5mZEwAKfG6mUBb37SV07kn4Zl17Xf&#10;BibPQBNXjWsSxALXSWl3i1+LZsQlttaQxWKv59FOBR5rpUfZUhSWX4e2T1g+88aZdEO9+lXslA+K&#10;V2gTM6Meo34JIOwPEKPQp99PPin8koa3M/QnMnM+pqZrP4cH5aFJeh3NkAEOP7nfYPm0ze4raYvU&#10;KSn+5AfuyJu8urm1/A6PtGGZbcD+NWz4TIXSRB5bxmLr0r6JPGisc+POPKm0A4CS+GfmgzRoms7t&#10;u/OMa3bSpquQelvDbBP2wkcoMTP4PAmrSbHmnbUOLOu07shc1U6c24J5i4fF6iS+qKe66lohNqCU&#10;/5G2gqwnY8N+1xP02TyFt+eJvWhPrF/TE3asoO54J1lzfs3/Uh9LrFY94yf6dSD+5ziyx3ZAPtrj&#10;DKZE0KKia19//GZAMMhUXMGDX/w185RuMmijnJvocfMIsAkN+XP9Chcwf0nn+gBclysFZt0Uv28F&#10;xPNaVtoEmxUjlI7KQzcllKIH+ZavgxrHqFdnTteulA7Ua6Dsov3Vww3Il+M8P18iJdhffyqvWp8N&#10;ClUv85z4b6OME8UrG/dlBzpXPKSOQucUPd2fC615li3XcZ0zUg59eFGY/BnxoINy+kyb/gf3AvjQ&#10;N5n1OZodIvZ9fcpxyR3lew6T2JDzeYUxgP+YB/G07hE9vDfuDfE5RF0JT4e0IXhZez9c87I3gh3u&#10;++UXfEJ/SZtlvWFXn9QIsCHMZiZr1+jCvGpPT1ee0Cun4xfGOHihc16rTNtHhtcn6AcU71zHZQwM&#10;/SWthb+uJ35Ze7ykOesdd9wxPf7YE5rP3ebrx3N60pOnLeHFNQFrfef2zuq86iJ25IlYdCKPb8QC&#10;rG1duqLNY8kGmCdhv29Ado5wlNLHQGe9VTf0P9iUG5E43t/nbTOF16QHJoWvDmbWs/QVG1W1PN7+&#10;ir70BzZKxegBJPXJ6g/17WtYNhjNq+KfPLdZ8ZAY1/fMq33AuetBmNjDL7Ktmwj53KvjTXyCwxpw&#10;6tX7Y8Lz/No9t/o01i/oQ+EnsD/xqX6OD/RUHfq4+0P7UxHsVHXlVPieP4n/YebwdlrVEfVInTLH&#10;56Y/15NiF2BtxU+FK2X9JDzxAzeB2J/lWuNf0wMvdnvLpy7yWmjmkdCz4Rs7IDIP0R3Sa6Z14nPj&#10;SCf/a/5XJH9Hr5uHJ+08m9GmF595A9hMuyI4djXKYAeEzs0AJlgxQBrSrJyUCZBXHXpNiKlUlOWp&#10;4AsXyjFf050WUNCobtXTIjTyY3IqnYek+RWgyCyFky765AJ+li9e4zG6pNLhY2d2YMQW5Pi/TSv7&#10;Sl47WjyiQwIDnrWxuvgEmrEcHM6xmX8BjuljrYsH80UOONBFN383SXnGVdBduqCnM4ZGyh0U+Mr+&#10;6rqhTixXdLVBTbBjJRdqZR9ywHFu+zd+KzvS4PRUloKWzqrZQ2qIj6Jr8kmThy05Tx7nyIa+ygff&#10;4Cv9ABKOS25dKFT+4ue86mShWewDN34YZZMfvRK/5IXHiFuvxyydyOcXWvS7+6671alzoX1p2tGg&#10;hJ/plE5qAHnk0Uend73rXdMntfDxyU9+yq83jwyMgz53giD/Ww14hu+n3qHXd1bHWn5GLnrll3Pl&#10;brR/8uMDjoHZnj7mHJ8z4KaMdKGr+uE8sD4ez8GZaRcSkxK7QORw7PqWWYkv+oc1hB/0str0kTmW&#10;renABUZ5DAIHAXi+ABICgyMQWqjY1FCG85I/y+9YG/UKDik/bCQWRz84X2X0L9c0aByR/aZrGiuh&#10;P/BNHCdvWwpe5JnPCom4xy233nq7Y+XNNy9MX3zmS9N//a3f8jd83/3UU7oZ4l59B/h7tJFXr3B+&#10;U68EZBBnAey1105rLLioG4DO6ZXOZ7VpemZ6SZu+X/nKC9rwfX1DGrowTmRM8t1RXScgol/8tUH4&#10;tp4kfospfSP68I0QJiqHNSAzeeTVs0//0dN+KtqYqidNj31oHcHXv9Td26ri/w9mdsuqgbYe3B1q&#10;H6nu6BeOHTk0/eAP/oAmULUBc7UnN7XJ5ybhpzB3uDgRy2f1PWn6rPOahP/ZP/fT06/88t+ffulD&#10;f0/fmtPFxFV82ECjSjxAKCgv+/C7f7Z4wP0l+bO/ymOeV6lv48Y84E29ygm4qon1R//3R6cf/bEf&#10;n37khz+gTbL6XAf9m65VDLkQoH/xZF3tEuA8/TFtgF/acvoYI45/uFIVOb0nN1uN7Ztj9A8vyMY+&#10;yrjYhXz90j+QX8fiqRg0PS0R3AbzEU1uOGGuRzn9eS4+lFGxR55wM+akPPJg6WPhFI+eE4k6NxRG&#10;Ljy4KAeiT/h4Li1/XOH1cepzItP9OLrolwt8Ij888PHoZ/I5z4XVuIkHT/iRAqmvnJOHHP9Tyl3e&#10;knqdrhUDrVMPwfaP7BNzxxs4YuHT9cZv5KALsqITekQ2evCEB4DPmcthl/2gvsb8VcZroHirgPPV&#10;XwPw21MemxbIDl/LU1kWCsClbK7b9gt46WpSHj7QAPaTdKT8IFiXYcMIo/9HXMsXInoFkpdz5Kcc&#10;2vxQvI5nE6xr6EgjK/O48ZpilMNNhLk+IB+ZgfAY+XEcnFE/aLE1vCs+KxbDF3z/ZDMpN4dYxsq/&#10;ZVv5cam3xSZfC4kevqOO8FxD9En+iE8e/KEj3z5SLMXnpeOyiAWOZaB724rvbgSHdG03w9rOQd1t&#10;us/yxGBsM1Ki9FC+56AJ5BY0+mW0dz5uPfAwckv2qAyMXOqFPOaIr7zy6vTpT396eu7557xJeufJ&#10;k9PLr74Kg5Z6cyaMCzwlABCPvvaTbXecvMOvv8Y6Yjlx6PGj44A+y9cHmgen/uhDqCvz4wZ40QLg&#10;9rBA63Uef6CrcaHa3lxH0AgtTxCEgLqt9lr4iV/Xo+TCm3F21rfbiDchlZ92STm80JfFzBP6/i9P&#10;ypAS21wXefMwgm/iFD+uYW6/8oFvEul2kE116tD+YaNLQJhTN/7X403l036qD0i9G9lU9SexkTRF&#10;9GPUCwBv+DCmj0D/nfkY5e7PEz/o3MjhnfihfgH05VoyOqUcn/jYzsGGHud0HlrHmnUcbRdH03Re&#10;H1sYf9AJ3q1jeIWmUEoeMlMe/VNeG0yxjty3hshcvKL+MY1OsgxK1YI8IcW+OdZpt+guH4OadQFw&#10;ovvsIzFStuFav9mkzg7+G52iY+qZ9S9cNdsv2Wy8+RxdI+gA1utNOqNhQIP7IxtUMtDDOvD4P9GD&#10;7CArrfFEB6pX/rGZw+Ymr0sGM7E+vwpZebQfxk7+xc6BZR1Kh8iJrRItfvwq9nzevsgGcXw/8xMu&#10;N2sAtB/qFx6JVfJ5AxBAP8kNnGwYwwef0/+5TDj1un6kQo8/qk+Nfq4b5YYWPAAfjJtjcKCf32HD&#10;wBj1FzqeBANsPSL0syTJo4nu6pW1LseujinyYzf6Yl8j9YH4Seg1bWpQ7j5rRmoUyaZOcgPuTHjA&#10;Afph93L9sfDZRmJ7hK+hwgBtVBh5VB8nFPTlT4N9E7uUl3Fy5kM7nCMmVAekduhSVrwVG5JnLtZt&#10;ERbfQoHO0cp0yetM+ifiaNQ9di4SDz6iv1YHLh7lX+yLfKfk4xvV1+xAjgXIpH8KKNxdR3Ve9mjo&#10;XgxwAbRVFvzyKfI7wIyH01Ct+JedtC3tMUhm2lirYj+aQH+oK+YzmjipfSk+1f5ZP4scdD5yRJvI&#10;2gD2q44V2HtsdAm84ahzNta4dj5xO28Y0/xKgvABetSbpbgxdWmP4e3UsVo+ox2+rjcU8oAWnx+F&#10;Lzfx3f/AA9OD+rzjq6+96r7cTx8fr01bZPjpY73pkOtfwP2H7GAu5DX9qgKd94Mfatk8VY784GPn&#10;MeyWD20DussG8vmx5+L+W3m8icOU7SfapW2m38TucU4BptyLLPuDSMDfAnD5+Wl8oZXeJQd881L9&#10;6EBUBdE55dlzAQf+AHQ+d++0nNP/195Rxy14gvgLva1j53uuItuwH3vBY46TG9msv2T6iWHR3Op9&#10;Qvriik1w+dayX/2sm87hA83uThanyi/YomgVn36C2zx7ni6fBmyX/cf8qnJR1XrogJSNV17rz/FV&#10;/eDJJjR2+eZ+LJF6sTm6Uj4fiwdjETychzkSyPrGId3sua+nfcFHFoDurhfkKz+vmfaGc/MBj7gF&#10;wGGsJ/W1hHB4kt1eGY0BGYEEKx0XFVQXDKsgaUbcJR96aBMsyWOBDSdYsJTlsXYWcvm2IxeGPDnJ&#10;E798C/gWbf56sVi8eTKMoD+uC4rwCn8qNcCdp3VxVIGEHMAGU8n62fE0GJXRgcDPDYzg0j+HgnTc&#10;0B37KGt6JaKvCiePHX9+TAqgBzcQGjqXDMDk8Q8A1w22VHUe5QADHv6WYMvOAiQ6c8wdw5bvO255&#10;PSbvka9XKgTHNMKHB5sR2Fx6KKDaD+BQd3n1H7TYZ+04VidA3eEz7PQdx9ipMn4ASQZodEp+bMGk&#10;5bjsCX3SlHMe/+LThVc1bqqVNr7gBWeJhfAMbelYunIcWaQ5Lv0XnOAFB/vhx3nFUcmrmNtTnF7w&#10;6yMcv7pxAZ/xanCeYPcE8XuuTV9+7jnRw1kxpIbnu4QwZogZF34L/hBnAQZmLtBpc+i7bfM5vosv&#10;Fx0xoI3gqA1KOwt++asmyhy7I4/xUWTmU35NdnzOefinDJIxz3oqL/LBc56qsnToOG2V0/bCh3P4&#10;0S4Cke/+TvXDuXk2Qo6Tkr3XHXJ4rFNiJnwpg3bUL7ySgguEJqkz9Sd4pPov/y6Tw+Q5VWzNNjdd&#10;aM0z9tGwvgEID5NIV57kOCofYicTKG7o4Yn3L37pGaN88g/+wCnfm77v/vt9xxT9/xtMtjx28AQx&#10;rx29aDz+4ILIoe9JHXGM7zaBtrtZT5THj5u4b89ZV5GZYTdPGe6pbTEhI975rAE3Mj3/fLV76gnI&#10;ogDt7pDGVyYx30o9S+q38q8qyqtDyOiGNosj/iqfifzeBb3CR+Mhrxw6pvHq4Yce9rgEBnWN76pu&#10;aZf0jZXPq3be0LekeVPHyVOnpi8/+6XpR3/0R6d/82/+7fTXf+HnLaPdO2igHIfFWiez/e6f2QNM&#10;NhW3ar/4ns0c6jE3tl3up4dou5c1Vzumejx/4dL0v/QE8E/+5E9NP/IjP9wXKRqbtZBFPRLPtIn0&#10;+2m7iPRid8umvgHwoVv/yOc3X+jM8dEMOkn/yik2II8xWAzNk1c7kQd/cPODb924Va/YtTzlRZ/Q&#10;07a5iKHvAZg3ZbEBXgbxBpBvOxR8sYdXRvtYZWLuY8/92h5oPAdpGuZA5AHlg3rTiEg1Xktey2Ci&#10;zxzdC2wqLD+YbP6DXN48wDNg9LX4AZ7Iq7QujriYpax4qNwLcrJFuthumlPbSFp6VdviDRPMhZa5&#10;W83TqP/4J3yZh15tXEyBA2ztHx2Et2nVB0CXPOyHgosYYTq/OBQT5NeiwHKTDX0s+lm+jstm6lhu&#10;1OIXfmYDmPkatJYgmdYbO4dv1VEWPeETvZJPneJDqWbI3Mp5ynFsqNCpjS5+tL/YEf6kAeb22Aaf&#10;xAX61Y83aCz2hgb9AqFZeC68waHuxKxtc42EVHm5UWCJZwpT//EDFclx9AIntuQ4aWhIAxxT54kZ&#10;5v9+QkgIyQMd/htxqnMrKUUjL/7NecktO4SsU+KA2Kx4WPyy2AVN9ENmcJIWz/Ij8hivKPM1U9cT&#10;9LaLtyEMtpq3eEoD00QO+dtgWSguG9PORGx0rie8EKTzyESnXL+hvzSZy9AleDBIX8bxmA8dkPid&#10;bcdOYkaACtWnOwBgPecTE2Sc0rXGlzQXfPrpP5pefvll8dMTA+pf3ikQv+A7xhNuWnz55Zf8bbCT&#10;d5z0vIW32lzUp5pcZXZVj3mKR76RDI/wwd8cu57Fj7Es5fH76DvahxeXqBLpULT0RbQh5lw1ftCm&#10;AGKVawbyOeb6Fd2hdbn/1h/369KFcSd8K6/mrWxeQUsfe8vxnelWXVuyXsPTKlf1mjpZJUbFd2B7&#10;0x3GdyhOHVY76XGiram8623FF/iODTANf6qTIsDd8M0GTjc38wbDdaIUWv0lyzDKqbIlfzxvdLdV&#10;5jo1zsBJ/1BCCrjtdr0HnxQ+9aP2pOgKB5XgAS+XD8Tmb3vHMRJ+hbTwrgzyV+xnbsGdM3QQ+5P6&#10;CTarWP0auJTFn7Sjg/iDByBnG1DueZb5VT9qZpz3JiI4sRk+vOUIryQPvqMc4wsveZknRD7j0gh8&#10;X/ogmPWGBBPaD8iuayg293rh+wAmmYcnxs1z8Af+ZSzAn4kFdD/MPEx46qk2YmDUHjaZt+RGR94O&#10;hI2c0z8x/4rN+5pvwTu+uU5llQEpx8v0ibMfrI90IkW4gPk7tnGaPOhrXOcNkZf9qZq8up15HDwz&#10;/uUV6PDa56kyfKt/dLuow/UA/PhmL1uGnqMLt1VVPMj/wmt1jEsZ7RE+bI7sKUb3DzH/1pz+inyj&#10;cvoL9HD/jnABb9FhXrTPDY0q4yllfIiwWtwvPONKT4RGD+OgSIOqz2U1D6Ifp46r3GOPbPGm9swg&#10;lKs0hq2y16fwDKT+OM8NnLODGqnwK1bqWLphEn9WkPqmRzokw6p+6eNqrXaFvnEK7ahPCp1PDeHb&#10;9gHpiM9xYMxPHqm/FcoYTsA0QAbLg2iCRzrXs+KFWVNkOhIR3/pbx5U+nF5TfI4QW5LHWjTXefD1&#10;r/0rq43C9UfAbqhs6S9txJ+xhT6SGAZoN3wmEUA++xPEFTcy7rqsGESeEY1b8unt6DP4XbpcG6oj&#10;Dvrz9k32jI4cOTadvnracvxHZUeQo3K+ratDAXOX6iOg9QYjitF+NA964YUXppc0Lz2vG93v1Ld+&#10;H3nkCe+Z4Hc2f6FhLR8/kZeb/chjXSRvTGPNmDlV+ttsLJIyVvBtYb6HzkZd/E3fQfumDXNtzMNm&#10;AXix5gXwhja/6UvHzLXSJ+BDYt6+lG6kBunMfUX0CbaZOC5n2Abk0a8zt2TOKiTzNK6OObc/xWzO&#10;Wx1bluS5vhEKjcDzQ8WC57HSzf07sSKwPM9LmfeonjQ2HdMTvuTTz+IDfJz6N5H+YJVtRVcAfRVL&#10;fPYw/TbZ9kP7AL29+arYO6zNX/RMn44MfniPjVrkcx3EmER7BaCnR4cmsqEA+H61+St+SIHgcEx9&#10;H9InQMyDdh+ddDNPaJHDeIJc68NN/ejVsco1Ek8d710pXdn4zQYxMsa3WBBjxGX5cLEBPObkQPR0&#10;Kp3tK9XFLoGrENJdEwwmZfyc9l3zUoFbL/ytGjuxjWbw8kSwDSQwnadznvLl8XYaPx3ElQtX/DQJ&#10;r/6kc2ED6i5959EbZeJHYCP3imgjnwqkUdiRqgj4c/FCI6OBoAsXV0AGslRyqyheHXxUsPRBF/ju&#10;qgMhOKH3JopMdKDhi1SYmHBHLzr4VUrKZ3GURTXsBGhIUtA2VVbZYV/It5cV2Oik/+58XAHmj695&#10;RzqvvaZRR091MvN3Repbs/jYr2kUkx3Jjj+QDS3s6EyiN3bZpvafGyUBp4aJb135IoIPi77oCg12&#10;4o/4vPKP2c7w5gQ626FjdMg5MpMPXmhIIxcdnG8fSAcc0xA+dNqBkQffOg4wAEkN17s0cvZCX7Lp&#10;SFggxc/IT1yBTJ2UrostZjL8QTadEhA9IiNpvUKxFlh59QVxfEyDw8WLR9y4v6zvAX/x6S94EwM+&#10;+IiG3CqT1Xako8E/m3Ya6cA/xB5M5j8LpgYAbD6uRQZeccErV5948kmXn9HraR988EEPlNjGRBjg&#10;OLaSlo9cRKnK0Lf8TW75t8qDH5yK+/i5cPK3/LeUjTzhM9YVNPNghmz+tw6+ucSxrfqVX6M7NJHv&#10;vEVligzk84MXfJaYqHJ0SPnIi5igH2Egzze+m+V1CTygpS1xDG02/rIJgQzjCC+v5CR2afNsvBBT&#10;+RaCdZIUaMnjPGB7VEfYw8U9MskDaGdxAeXx3xHFRhav576ccuGjE/oGn3PAcsSXi8ej6osZ1Ny3&#10;agBF1+f07WvAC30Wv6PvvF/St7Erv3SiAD3Rq/zv+DIl9ctBxUF0zV1guVChndSF7hIPTT7bDY8b&#10;QfxzEE7Jxl8lI75wvljT5tnwpR4Y83hjw4/9+I/7O3fPPfec9IDu0PwkMMfULSmTVSYfNvUABbr6&#10;Dij9Ts1WDLZq1NFFbRoC+R7rn/7TP6FX5d+l9qrJMRcHilP2kbngzMVe4o+bxB577DHX4uu6S5NX&#10;ax+Xvx995JHpX/zzfzn94i/9osYr0Yn/nXee1DfY9VoeHXMXJ9+NTuwgHyjNwPgu4AHHYlyhSsMz&#10;GfMIeuZa3KzH/IA2fFxjG09e//qv/9r0cz/3s9Mdd94+vfzC89M99903ndGr2u9U/RD09Fv0ZfBP&#10;3wY/yuj/0of4AqqDnEWRsf+D9opo3OcJJ20P2sqjb136OMtRLMEj/EeamIkOfLsWO7GLftz9KH0p&#10;/WTLpG1ykcLYeEFv9yCfCxf6LM9ptfnm15j3+BNZ9Gf8RwdiW7fIuC9GPrRALTTVN8agc57kWw+d&#10;0HczV2DeWfrwvSVely7f6ZdxjzuQwUWmRrOFXn6hL2aBH8h8tXw3yUf6FpNoudHSN6R03x75+JC5&#10;JT7ix7eYsJm5If7izTO+iaz7M0USbrWubs9tE/JM33oHB50y3mCfx7fWAUbzPFF4ttmRiVt7rJZv&#10;qG/rK3p8dfiwNlNUnyNwEwN4jNP0Kba/56wZH5GPPynzK1lbD19jyLcAcsADB6Ae4Uv/H6A8C7o+&#10;lq5jeZvg2FDRHAsiK79JhyoMR+FIBhfs1hsfKtZ8oaq6ABcd0a1+dTObZUs/Uuihha7SpR25XPYl&#10;n3riOEA5/G8ELLSUvIrhNb3rpxmAB4BD2wbc/lomedEBnJEvuJBTZ7GXOQf2MdepeUDZGJmULQvP&#10;m9cUlb/4y+MQvPqHb5FfepS+6Mc56pYpKqdOyizH11HFYOnamTopmsWvKUcWusYv5IOLAPoHgAWC&#10;sZw883Nbr/lrOJMf26Hh5pNWFLIZRn1oFyWyaOlDRogPTOP4q3Ly+dW1DDoXlXnppHjuu9/k7S6f&#10;+cwfTq/p9Xon9XQs/dg5LbixiHdR/cnNDLUwhy9cbY7fL37xi9MffeELegPOrb7BmsXDW3ZusS+4&#10;TifmmSfiPxZuqt7wYdVn/EE5uLQJfsSLxwX3ExUHvCqaWGbxJ3UPP/Shj6L9cq6W022lxzfFF/Pp&#10;9IHIpn+EkBY/8hq/tyZLRVOLkHMMaDz42te+5gXVdz1wv+Zgr+np7lcsr+ZzsejmTMd2il9jU81v&#10;aj2JfgCf8epK0rrRQetMqnvqp+qg+nP9NQ6+5LXR+BEouooB8ngyjzWP0CLjkuqMvhwg39/Q0/gA&#10;nhedXfd9XaX6P3HrUY1ppU/GEWjhT1QQvxVTqnXl8arOyEOtw5on5JxU/+dzx4LsI9/9qcvrWhYZ&#10;AOtDteBcfW3it+Y/lDGOsViqflD2ch0gKbOMzfGNQtkuxWq9r1IL0p/omXNS/I9fKXNflULxwL74&#10;vq4pa6wPCnRe38DohtH3ZAllaWdqB8yRsJn5CHEz6sRxzhND8Eg+KcMiOuWnEPFx6Qd2wTg/Igef&#10;MVbAA1rmxUe1QcKrKGNj8VziDTr4lnnoKmNaR/gBzMs4hi/f4QTwW6V1kBuQRjsoZ1yGJ/jUA4De&#10;/PAN+jg2qXQB5/Cgv8H3zF9HoAxIaqupAAAh+plV61f6IB9ZxR/U0BOX+Mi+k57oigjKaRdYy/zf&#10;5ZJDtwuv0r3mE6dO3ek5ANcK2EJchw8yEVzzXHwNLf1wjZu+DgKpzFL/y5wf+vJV/FF2yC8gtrnw&#10;koMls+okMrEvcn2AQcrg3zZwfJugSn0tpM0G24J/NP4A5cPiEb+Sz9zn8G7zlqyKS6kpP9iZvZa7&#10;jl9oAeQEoga42/Adv20HuOBw82Yda6yT/8xDdQRQb4yL5NVNfx37VVw4eoMY9sxhxCYNWz9mJP1k&#10;RzaVwQuYpivO9UZwNBiNOKEPwA8C2mYA3uJq/7COF4jMnJO6njt+OZ9xqlpdt+QHUs/G62pJmR2h&#10;k5mH9Ld8qxLbKlUTbVBb6JPDMow26WtPOYxNqXzrFN5uA4qZmovLd5rb8UAfZfKo/QzTih9CuXwv&#10;Qm1YupI6Whg3alPukq5PQ0OK7lxjnTVPrmN1/et2w54QPmdjkTWAYxq7DnsDLPXm+Y1sYF31wvkL&#10;ura+OH35y89Nt+k1z48//vh0ux6WY07KXCvxm2tGeLCJy6/G6e6jJJsYuyK7iTd0Q0faJWtXh68w&#10;B9O1tMZR8sv2ci7nPBDpvA5AZdl28qj7zPvYdwotvmEcxc55TCOOROOf/JR4QwZ9Dil60+fRRhmf&#10;0Mll0pkUqD6q5Fa/hVUCFGugr3E/Lnm3MD9VG2ReW/262o/6euoEmaQAOhObyMQOgLFy/+J50TE/&#10;qY1Qb0irrK7pdIOz6gg6gHGGugOwndiFh/s+2QSf8AbHNnOt7/6p1l1Zy0EWVjE/Rlf7WTKsVjdT&#10;xqts5nvOAl7fUJKnbYl31wk3BjHwOISr/ol4yuJ33whwVfUlvZOHvsjmnNRvKVOHyjFxlqfL2SO8&#10;qp/xWefgpiIBIwIxbB10RqwePYaejDPNV/jownyUPSDihX4Tm4DdEJMCUZpjFPMj7V35nBu/Hc0x&#10;FcCFJk+CIZSARamLeq1nvT5jafhU/qljp8yTjgQnp6LNtx3m4FY5YjEeuQA4BJmalzeKY6QRpVNV&#10;gFH9h8DZ0V0XphEPy1RDgg5gMat0piJzgSXnyYEECHRX9N52cI5rwSsdG7RUBnrxDyjf+NDHdVQ6&#10;o7eV68yyx11i21SBC56DE1ug6Eosu5eBcjzn2Hq0j1qE+FQjxUYAPP1JMQrb99QXZfEJKZNup5r8&#10;bIPSv0rAQ/RaB8sTCvYERvHJK16DXimY0/IvpyVjLvDBqEuOx5TOIZD8nMd3nEdf0vF4LFsfc75u&#10;xMQDNrOxTjvgtbYMBEBNbIg9OryuY5lHxwYfAB1TF9v8ZaRv4I8n4YplgMGRbykwqePJqHz4vkN4&#10;tnv00/bjpU7W/qqJ6FKfI72ssx5jXnxNQfKTkkf5eB5dg18TbslrkSMux/FrykOv1gGLGWjv0WVM&#10;4cG522VXCLiuI3X6o7yZ2epgpAd/rl/hMYjNF1A6T3tB7zG2Zp2Ew3HkMgjRX+EA/s32iq+Y+S4p&#10;8xJNeHjgY3KKbP2SL6bmC29+c764bwNq0xN18fbiAjpL5v16dQoxBn0N6LQK/qGl+k39Q9e3A0rH&#10;JR7fDp6bPG7MOxN4ucsThvv1lDN1yIQoMNpqL1AX5YygvENTxWlbxptadxVz+OaxRx+ZbtPdk0TD&#10;pcsXFCcV63KL447JKPXq+JdjL+qmMWL1Fn1b+ah+TLLv1TfWP/D+90+//Mu/Mv3qP/xHdKl6Av1N&#10;R9VxTeLfeOOs5yWMb8T1d+Hr88A6LKufSV+gsa2b7at6dfvv/M7vTH/lL/9FTyZ5nTd3xJ47+zXX&#10;HZ8YoPKpN3jQx6lgrle0oY65yAikzjknTupipejTZ7ovE03GGeaKS17FTPUJxd+vqGXc0xwVHpRd&#10;5gKv5UZmXfCxFCnoeCnbi4/7ZWwQHNacstKaRHNsO2VwNlolSGf6J178qo8uPBP3HxZOMy8Y9UYe&#10;57XBIJWke3zpi/Cmj1zr2nUz26bFDQBzwAtwDm9+dRFYvJMHHvjonAtwzo8e1ka22iZjTvzJnNjy&#10;2k7qI7LIZ5MOYC5t/vT8+AYlGiSp5LWNySdFvnXhwrrL41NS14vwZt2xy/FReSMvcABEUzfwNU9l&#10;R6dRL/K4qQc7iA/SYqE40zlTy+CH9zoteUsccA5O8eIGgCywpY0Zgz+NV7jIwbc8aQJELmn5p2I7&#10;fD0eS04uYm0xdmN8x2UzcrLtD7jwuxGg0wiRHz+wQDMC+fyif8ZJzvm5Tqxj6dqHZiEy04Y3+Oan&#10;UvDCG7ycR86ow/o4MkKPDUWHr4jduj7jGN5Lii1kBr90QHh0LGxwym7OrbezOlY7jzIgtKSxMXZY&#10;x25D8KQvEAWHG3QzjxvUH6qXbUU7z6VRosHyirn5c1hQuuUmP/r3+cYeyVRzR6vpjdfO+cnfs3rN&#10;HtdB9I/gcgNO2m443owp8Z9rbeaC9I2vvPKKn3h+RDepPfDAg14gwxuMj+rG7PPEWOopMUFFLn2N&#10;nKjuExzKkcViIot3ADxcfx2fwRv9yAI5PA3mMdJW/+8y4Yz0tEOeWkr8Wc/mkzzoGA90NSs8xkUW&#10;XrVIqvkXczhf23iDzxJuyj/Yym8NzD/wbRZQs1YTXPzl+tE4TkxkI7f6arhVf80YSzsBF6hXSHe/&#10;Jh6Rb/+jh/NUh0rzmlsTHvCHDRZo+bcNWOthDDeG9Kx5R/Wf6YtNLx6M4cidQfp4HaP5W8cujB9q&#10;DkecYkvFrEwv38jmzIsgKxuLQegzThfvRfYoq0XOSWjJuBEe5fMCetcxSehJxw3xkZ99oQzaoutB&#10;1RcfQ5cfNCOQj07U86IbchbbwPd1tdI9Nqj0j1d2QgvMdK6OKk9ecPC763WsL9OSX3zmuVt4Uo9d&#10;l8gB4A4UDeXIjw7SyaVb/kQGuPrXp7NdFQ/ywUgqJPNTJvjIIQYB2ptylcKw9HQBf8K8j8dNYGxE&#10;9+ZsEs7LLvHuMueQb960mfgIlOJh9iuL8431XI+A4z5BNNRh7BTr6wA9En9lVvUB0ZfvRUK3I9tt&#10;N30EbUfaq8T8wAFsjw0XPv9aYF4Z6jpY6Y4fc61NOZu/yGGjozZNGNvq+oRy/s8gPGzz+J9MyaS6&#10;HKuS1S5M6Q3TVncrTvyIjwBw5/Yh/fCIJvJzXxLbwR2fYLUPyVyWpDkr3yod6cDlPH424uoPZR/j&#10;uaIAAEAASURBVNFpVbScdv2M9nGcOkp8LwTDEdc8vGWDfyIa9cvxjeRTZ8RuIDSc50bVlH0jKb5x&#10;PIgoG3zQb/Bvg+1HlTlmv4lFr+iJD2YQ71jF9TGv/CVOL12uAAGXuQhzzbO7+oxc+857WfIpcc5G&#10;4GWN33fzQIH2do4f18167HvIX9jBNSmLAbZV9vpJ0b7ZInpQlg1Ejj22q+2oZZgHY4PHxx1ucqq+&#10;LPwytpJ6DjfYhPz4MmnowE15Xr8dfQhG2qT56RgAl0sEUmQ5JrjBg41R8drXWgZv/IW/ZQ10vErb&#10;NMrzNTWWiX+AvYXcdIStcrd+2tfTPh9xAb/aoF1oTNsyyI1c6ss6whN5+rHZy8OWAdVc6dgZ4Lh/&#10;Es1sH3ka+zyfcnndjIVe2AIkhSZ9XuK5Wc8JN1iWXnWd6/5UiudaKXucxBx86Q/BB0h52yW80ZXY&#10;ip3oh57EJDS8KvzwMb0pUfNlyi7pjZiX+/NqvilHeQbLrjEcnsSf2F9X59ZBahC33FznmEjdSa/0&#10;n7sYAsAMgJDfODFLvgrcDMH1rysEfATUt30v6DWBF3xXhBVUIAAoekLf+OWpASadLAxxd7wDTOXh&#10;aVwHU1UYAUdZwIbovL4roUVlXRAZqFzwgiudADTmdRroyGDAgAewMMzmKIvKBJEXCsXDrw5AP5Wj&#10;I3desFEdOeAig84FO7KAAc+StXRUVHxNsBV03bGAV7b2oK5zbAJoTAQF5a4DpdmgHX1g5P4DHhAa&#10;juMjyxFvp+Llf0pHIEDwsSeyKkJPFve4oMFu39kpgshJCg9EpzHVOQNi1Veli22Ub0Dqp9ONsuEk&#10;vtmUu/g4+UkhHY+pL87zC2v0Kxj1zXHqqPwCXtBHdcmDDzrCvzaDqs6ILZ6AJ+ZYDD+qu5H43oEv&#10;yMUPfxcsi5idMeiPPsn95lL0Sx3yOvCT+jbpbXo6jlfU0gmwaJNBNhLiv6TJJ8KBMT/1U/6M/ypd&#10;04204VEXKlU/63J4Bi9pcHJu+V0P5IUm5XSeQOnXussMLtqCk3J1kyowuvGhYSCTNXObohQ6fulL&#10;imL7X/DQMXrRXnbElzwGOp+LlHJiNXrCzfLVx0RP8Gd/iy+QMk5VvAGUwQM69yOSCbBoCD7lXqDn&#10;RMB5aKBb62Ik/dnIxzZ+fWcR9jz11FPTqTvv0JMAeioA/w16+VXyXKgMefh3E6p8yV2ONggdj2PZ&#10;Jpe346xdY79s48fEgjoBj7vxH330cY8rPDUJzLa1EzhX5PWdyms7t0n4Ts+r2HkrLSvW1BcL8ckn&#10;n/RE6OKleqqSyagnpHIiE6T0jYxLPCmTMdY3rKhPPa+7N8G7/8EHpp/9q3/N8feRj3xETxPtTbee&#10;4I0duitYchhLAY6/tVFiMe/IP4l/ulF8yISeceP0mden//yf/9P0k3/mx6Y7NJ6wUcfbUnhStuZL&#10;aheqV+Y/bgNiQD8EEAsB5hmBMZ88zmlb8PDbDkRPH5nNrdC5j+u65hVpXPSm3RFD3BnsjSiJ9aty&#10;uGtUfIkMT641B/a8TjnwGuc07qfRnb4ZD+j9bDvzK4UKXzlWhTkhcQlk3uEL1CzgUFBd8KwfWQHs&#10;9XjQ/vF58+O4ygunxg0uloohZQHcXGN+Ld6Qnwl/+u7Mqxn7ycvYk/GFlDzuGsWmY7v1xpxrR7l4&#10;Xm7KLP/UGODNVNUnuoEz+xqFBogOZM03mLZ95MUW8LDPF+PtY+dJt9rkHeKp6U1rX6i2VDzyioei&#10;DmX+obMy4Z26j47Ee4Cy5JOy6Bf84JAap03OBSExgizTEUcN1Av6FF/ZK9tSN+SN/Dm2aSFWCm3q&#10;lmy+RcRYn/qrxci2U+0iUPJytpnGZ9F3s3TzLPrZLvukY4k60j/ehoOOgTVP9CTv+l/qjlrDL/GN&#10;+DZDlyCzmY860LahG30THW6URp/gRN91vaQ80pFNHQP1NxiVWrdoKoWDwxhl202d3KIhP2D+w3ny&#10;1+mmDxJXa6zl3LFm/5ZfoV/D9jx4V91RXv5Z6gYLuZa8pKd9mQv5TVjqR+gjr6lfSX1vBMda8M1w&#10;PtQJr7Pktfz0fZ/XE8Df9573TO+6/12eh7BYxrym1lXqiV7Mo/3gP9ioKchtOugqIL/Kqs9nrgkP&#10;fIe/qSrGpSxGxV2JG9ZbwR/5pKxSMUCGeC1jc7igCouHNX8PD1IgfLjGpb/hqW6eUkg5fDOmLhxv&#10;xqOlb8K22I1tXkTW+OixTk9a+g0U+Ec/16XMpX2zIRJaNv6oc4Z1+0o+xv/gKFv5WgjVP+jYNK4N&#10;YfxGnS9+L09WXdTx9r88+UEftR4vsYPehZgqlRl39NOcDeD1mOCkPmtMWtq341iEmWNDExvjIySM&#10;C8Alp/oKcDnP2gPnyLdekguEj098LhnWOjntwwF3pAcLngCy1kAe+oXG8tRoaDetwmw/tKMvwssL&#10;/DpZ2jH1e73uwSdFTnzFPM1yzaPsrrGuYoa64z++9DEMnKU/gmz0cpzNnmxG1tPVi97gALGjXiFc&#10;/qmS7X8rUlpvXbs7FuRX+Izjf6hjD+doafpUQG9S1gY4+hcG47T5Gh8a5irMr9xQxEfl2rmDDXL9&#10;U27kC3n2qzkW2+pvuzIzF0AOOuHRJU/0onHddP3Ak3bOm6l4gjRze+jrGoT8ZU4VHeIvzgMznnQn&#10;JFOX8ZVV3Jet+k+e/SHifcWHv2spOiRhNz1EgH4E4LqHMqDofWhZzhtoIju4phNt6JF96FC92eWS&#10;rtHF0Mxil+mtY8kI//AtdNFInarfBW991KydnbqIvBl3tmvOqQMRc21oQdJ5G5j/qo7WeKmDMT95&#10;Sccyjrflj7YEn35XnZxNcswJCVrTo7PjP9irVGX0sxv4QVEZtX2IG0m6CaceQUldBH1M0+fOeBU2&#10;I4rk1ul16lGnXMQqTbyMhLNf2hmMJ/QzxO6e8vLABDR+OAlfIEzp2JLapDn2jM8fwSyjTpznOZB8&#10;7bYp5Q7rOp25Zj97ZRpkH9J4B73nTxpj6T94ivmCnkStPaCuG/RRm7/1Nn2CVE4wvuIQWuZUNRej&#10;b6J6we15mTZXs+YMjkaYkqdKwhf4zPrLQNs/tLu5zrCj7Yytpa/yhW866R1epPyqXyoZ4eWNWOF6&#10;XoH9uqGA1bG8Yt77P3wzV2XI4gcvgGPaF7L5tm2tlVQZOlDOJi3lADzShksfbF7dbdF8TaA/rBeh&#10;G7TWsTs0eOrpVM8t4Zl/PEQCMC6ATz9M+7L+xFEHDrrWHK3Wqw4f1k3r2szlk6dVL2YjnKof60s/&#10;3/2o+y3tG+7u9xsgmjF4/NDH9g7tE3+MAB46BogT+7fjCd+wuqAtcz/9az9wA4HaS2KOfVPW65EF&#10;RD7Hacfk5e0vxKPBTUrXInrlOLEJTsC+kv6MNbtRek7bMM75eYc7xqKE8sxAKUxhDs5FvW6RyuQu&#10;X/JxNhuJvOIZZ7GReqvugOWbfgAbD1w4uENoWZFJOTwIAiqfATAGJC2cwSHC598MOkfuCMpywFC5&#10;2RBhAucLIOfVY9ZX9Ng+siljs0zChc831Kpx0QEc0dMQLEoy+QfQK/LjS/LGO+CNozyCFh04T8XO&#10;jYiAIlDcmKpRhs6DiWSlDFp0GRu+lRn+HJO/4Y29WYzEDsuTfDxkL+mYukUWEBuSjnl1zN9q9HVU&#10;PliO2yeSDcx8JGM8L3lDvbl0+UM5tEmXkuIZ/4354zF2Qg9ecGMjptIBABwv+a1P+6KTGU+YPsaU&#10;2BXa4lX1yuvVHvmeR7QRdsYXiy+99LK+ffpm09brxXkFIw1/TW+kt+EPmnKRxisT7r3nvukePTnn&#10;mzB0zsU7HUzsw5bYI8uuk76UHWw3RNv4hHadxm7SlEUw5xv5g0rJny9YqYxRdnC7KsMz8sJ7zKcs&#10;5c4X7dX1HezhKwQvTnO1+BbAoE0cZvJDHFqW8ijjOO1xT8folniFxrjIEz7H8RPHdadV+5xY73qj&#10;3ySuGATJc4yJFwBN2kLdxV7lYuxy/lSfqP63Y3Obv8DbUwwxkEHp703uXtETno9Np06e0pMfr3rC&#10;5ViSrgEOIwkb5pMg3DANZSEV24X3mnS+8FoX9Plg8laM+JpCjsdz58nP9K1KNFacnHgFHt8VOXfu&#10;+tcPzwKktMPm64idmeYmOhhriBtgiDG+jXVZi1yn9Eq6Jx5/XLGshTH57fiJehUij7oQk35dTk86&#10;mTzXTUj1ehnijJvMmGP4xizNMbiB62/97b8zff5zn5v+w3/8NS0265W2UoAbXJiPvFVwETmjvjeR&#10;m78Nqqr/tXfKQ7Q15g608yv6TMX//t3fmz732c9NP/Xnf3q6rNc/MxdibDkq3+9rvuS+SnWpytZx&#10;3TiXNpR+jA1AgLpfl9Hf8XOZytmkAzw5N03dPOVYkl4APNRlzcCbCGqRQFkid3/DIW1Qv3HxPPaR&#10;n/4x5TmnH00fkBRhOZ75S2/G3dzwRT44wYOGvLzmJ3QsjAWPuXXw0CP9P7gcg+e8XlQDFz0pZ0G5&#10;cNDXbPynaKqM8iO68xT8+ad5KYDuvJIIe+1/MQlveIDvObTQ2ehFP2rS+lCmPL9yqOtv5tE2WYj+&#10;MH+FHzDrgD6i45w5tgGZyuN1ZNZNx8jih47EEbwYr5gfw3FH30xDD/gAG3J6Dmc5bTPlpm37KMuF&#10;/Ug71gXy1wCuLHD2XIc6j29GfRifOc8cfo1D7FovdBvqEZOgywU3wtpM48/+HtqV9bKs8i12qFZn&#10;/0Qv0uCubVufhyb54znHaavJJ4V3YLw+Sh44+i+oG2g5zqJ2lS08zBd/m6bonGdmmz4L/zGNLgt9&#10;1Vtw4ofSAf71SzmppMyn4XddZa3wTDD4IQxCD09k5Tz8fE7MOcCrTWQOabtFk5iUpo7f8N6WEgPQ&#10;Je50sok26Fi6lI9Bgn8WtUIPDm3Q/QZ9h36M12wOUkabYhz36+u2tJ1N4d/5Z9jCTR74gactud6m&#10;X3z99TPT8889p7nw4xoTT/ip2OqLur9SuwbPN5jK5+kHqAv6DHiyQAOU3+vYN/ZQXz0eUBbfF8aC&#10;z8Ir9QBPfq4b9QcjQMtNwOFBvxGABqgQoC0tcV75zH1Vtxr3GfvZ5IcP+lum4qMCFeybF9Z2Ywl2&#10;XtBb7s6dO+fvB9YN1fWgAO0iUD7nnLUazU107cUYA9AWaG9s9BJHvN1B1WWH4z/mNdxsNsJQPSCO&#10;RVuPiRNkLHUpGtWj/ykl39dIuhZBV3TzmCiVsTH9d/mAcRXrKv7CE8Ec52c+8Gr+lOuw+HPgc+YT&#10;lRc+oc/YBT1jffKL7yaf2kAt+ZSPMMp3PuXS05BUJ5v8wSkZ4Ll9ktEALnqTAlkT9HX2YFuj24c5&#10;HtOFngVotXf9uPY3KKl+mbmv4oV6Hk3jVPXlelAdeYMFPMmPLdQdttL/jhC55Bl3sA059nGEwc/8&#10;ld+B59jQwrjpRWs5Plt81qdOopMY1/lsYvojsquMuYzVJodrY/kEG0Y94RdeUd155k5R8UIM02L3&#10;oxybrMo4LlcjrxVqenw6wsxPBFlLAafmI8RHt+Wmm3UVG9atqVv8Gpeafwm3GK5vU6iRWP7Wucrj&#10;14v79dkXajt2W0Z4tDGowSYw0CoZP+sfscMI6Nb60r6QBztwyk81J2dz8bCuDwDyIz/45LPxYPso&#10;1j+qrXQRwxgN4gEwzl9n/sINT8jCc4MFuuofNx0vPlfMg49oATrbLjZvtLFi+2RTXR0Uzlz/8p9r&#10;Cr79K4z6i4wRNvypAmQFRt2ZmynKhFA+nXmzYCRY812fr/EjI6nXBxXoDmOafDF1MbwcN5xJwZl3&#10;uUmZwm49THDAn0Ipv/imP18z1PWnb6AJnf1mLzoHn1S81xyFfj0PHI11EPKki3rST0xoYfF30uC6&#10;fyLgLLvGFD5JR7+Z2ErVkbLmFEC3K3rS8pD2ey5fQspSH/R3bHJevny7bUCOdRFvnnBlb4trM14R&#10;zls1WUdHt/S70DN28EAhfs98zQGpMmTDs8Z9n7nIStBxqWzjCVzzEB6pkHgAssbJjivVdNlbdkiV&#10;YtUH7rvgKXr+BbBljjFljv4Fl3Pk2Fbmujo3h2bBuJWNyIzb0NWTrIsc5KHKzF8nqMj8lHwgfR7H&#10;8MAhzCsZw7heqE1n6rb0Ifb9CmT5K7pCC2d00lWIcSljbYA1Aj/gebReQ81nrdDHtGkH6K65PHls&#10;wrKGEQDX/pDNpTefaKn+BxzTQKcaypsX/CY8lfF5C+NoXcafZdCN2hhOjAC1v6jYVDb2ZdPXcUg/&#10;LJl8guGqHm7Bt9ycMPqbzwZoJr9Rt/D1tYT44VvvK8qtrjOcrkDyN4BBDJipCGLsYREGUkExlHzu&#10;/OSJXz6izRO9OIbJME/usNvuD2jTELwQx+uf8g2ruvPNzpcyNtrBUIPyHh/L7opDDvok5RAjACbJ&#10;pc/SeF2gP9BQFiCYsglagUvDrw3rWohaKrGCpSqayuFV1NhPQ4CW4/n97bIpOiCrVVXeotOsR+sT&#10;e7CbMlL9aT/Q+ejc+pe/kOfJvPjvqvLxM42iGqOqXo0TcH53RpzPAxwnAmTByxM5HZuHUv6hsFPw&#10;hMNdH9EzKTxiH8fboHwhTs2PBslxeKzTbTySxwRpjZ/z4HwzaelYi5czvzaM8zlPzMmW+gaOU05K&#10;p5vFKQbhimNeGX7cH5P3goBilG9ffemZZ6bPf/7z02t6fSYXLlev1lOCTNLYKAGoR+pHUpp3C3bp&#10;N/6nWg0NXXczsTivdoiO6O5BLasM3zhrU5hPO4djoNK1D8ey4Bj9hn/C00i4QmyoO6DqsOIq8WX8&#10;GA06dg6xB114psz8DnCzByD5yx2+6jq0riPRuNUdQBtZ5q+TbWgsAhkSYKTSGTm5ywr68CA/OpA3&#10;ntdxSQkO7V8k/X2Uog2vuU/hNTNa7Ece4IkJ/Y1+uYAMjRH6D9gsah1GJ1nHRIj+kdi//aQmTuhN&#10;LJtt10PTFr/SFZMXgNd2X4Hj0lLTJNv0csHX/WdgtoUmfqRoPEYuujCAe1zROW2cce/s1876KVUP&#10;uBro06eu2ZNf1q5Lbt7zxZuqVP1ngd83GXRsfe/3Punv9zJhvkU3h7Hh6zhhoUpQk9iKd+KPb7Xg&#10;dyZ7jPWUs6CK333zgWheefWF6UMf+pAn4f/u3/9H4y56CIEAa/nI+C4sHoifNpqgi6vE7cuHwVSh&#10;fMnCCnfO/vZv/4/pgz/9U9OJ226bLmgOeFxjDE+PXDqn7wVz85zqkNdDZ1xLG4Kv+1CxYzzyr+uI&#10;SMgYhSpeZHFZ+jtypYboAsQFvHNnaPJJ6WO5u9d6a6wldmh3tk3lRVdzOkKl5kx1cYCOlOdVQIwD&#10;wKg/7ZjzHU3ua0yVTN1YNt9o1zJGGnjy425ULgJrU5N5IDZwgVOvrPa8jj5UehU9sqqtQE8e+KQe&#10;o+iTWkfKS1eb7uP8AR841t+Ax05+ySflNy+w6Bg/gkOfD8AiYwb+jLw1L9spn3suJ12DB39sV4bz&#10;km/e5OngqBZ44Jf4oYy5cTZIuPk0sRJ60hxvfAIFYkHKSOeLPeli/5m2cDT6zXqFJn4hRqhr8r3I&#10;1/G3xuOceXu9aaf8i77oT6ziU/xoX4hfoPim/qqughdc0nxqIXVHHrTET3RJCu/Q0pfW4lRJJH8N&#10;ow7rspyj/8iffJ9jo1buKAfgHxnhS8p8IflGbNzxOPE+8kj5W6Xr6581fj2JFP+i46au1BWw1lE5&#10;zvd1GpEqW4C1LzoTBvUrpBlv9gXtp2WZpnmN/Di2HsLzW2Skw1jvyFjrueYZ3klD7/Nt9G0X5Ysu&#10;5SfysD+vosUj4NCOvACnMjZ/+fbva2dO6+bXc3rS4qL94DlTX7PC52YF/M1i4OW9S17cTFzQXz39&#10;9NPT/ffeP737qXdPJ3VzIOsjV69o89sxzyeozrv/pQ/iRmT39XIEMVdPmFT/g4waS+rakPPUBcf8&#10;APLW8UoZdRwILuccZ36fc3jwc5n0QG7ylE2UmhV5AHoe0tMVxAF57tvUFxID0sz0Rrxp/5Rv47f4&#10;Ar9cvMib7vQ0N+O3fu6nuj7wedamYjo8/E99L8fgwM+4ukGO/tLgslrbGjdwCpf4GNtiuB+QihcA&#10;bR8sx8rwnFpF9BMaoZWjONRfxrY96YNN1HmNVzXP8M0OjB/CYY0Pmzi2fdjYMi1PfyomKj7IG8tz&#10;nHRdnjZBPjbAy6niTQfyP7704cwXXuCQrlSBjQGdAfhFduFjy1LnuUEP3BGP80DwUy/xNfjotw1G&#10;HKoGfdK2ohv04AW3ro16fkp1lprb2M95edqpbKt4q+MijszIwKcls8Y9eo6ck/qcmKAeNN8dAb7A&#10;zGss/CaPs+aZOQC+ogGQ4ADi7kZgfCGUDUVV+K27dI6/wyd2cJ43mPhGJ2NWPbExSn0kPtd+nHni&#10;E3yKxi1r4b/og55clVwTT7WkmlcLv+pcdSEz2TPQ6zOi5teVEt/bwDpIKOvh9DHI8Ty2HeY+STL7&#10;dLFBzOimpKnZLnaXHKsoZQ/xmRxsfyuYBRTimp9zFW/pGsMOPEir36lrF/ymSW2hyB6AjRO0BZcY&#10;qM1B5TlfRbp+SLzOMaKyUS1XIbXS9hi/cdYmLvqX/NDYXZWFWrOeXBMFx21rKOMwZbarbeKYfH6a&#10;QWMeW7L1HV0xwQPsIZI/xmF0aw/BvpBNUacmyqHSQ80o/S4x4jGh/bfPPo3w7Dul0kIntE/6X+jL&#10;aMpLX5gvjvDm4ehsigHsk53ZOCNrjOXYz1s1Wbv0GoFwiAHWI6nAHTbFFDsA+PCseHGW6xiezIFq&#10;rVVrAMSa8FzHQjujeStg++DJr/sffME8hzGCda7MtcnnxmXy/ICV+ihfL4qv/dj8UMD9V7tDpwZ8&#10;RxmyXF7ZB/61TjQQ6aXLStlCe642zR6V1xd4MhkfrICb+cmNf8Zi+NoXysROfuhDn8d8lfUfvgEs&#10;JJPVpjttJ3ZJZvfP5BmUzsfK4KFQeDKH8reUVZ/omzE1G+uOo+aBTvZLy+V8r/tFePOP/TteY8+5&#10;bZMseOEX02vzl2/5AppVyGeyb7ft0HfYAfzoG2R81jEANvWvtkgKjDI4h39kstlr3uyzDLpAe1jx&#10;6fhoO0Zee/okrdxrPuHPGgI+AvygjPaMeHW05aV/wgSHT9nOuhXy84Qw/YF91L6cnwA21+FPkNi4&#10;dYV7osuri6pSY+BZfWuPBSEaDh/QPq4KPXH8hO+SgAcVkdcowx567hilzItPmkgCnAcSZKSHDh1L&#10;tlPQjKsDUgawODwpiCM/jikDl6ceOSbw2fy82K+hRk/trJqOQGdDDifjcHSGBw2aizeOWVjiIpbG&#10;T7A6ICUX2hGyAEKeyEwLfTpGvoUUqEZGp1Iyyh4upriQUuBqo4Y8AB4wvKKNaWTQaAiqQ9IxDRHc&#10;c+fqm3zoBykptDvSE487mIul+eYP9cldeMZDVkMOLV95sTvlpfPSodCIZkBuM6h06WhnnNUBd1jc&#10;CLiACcQ3nOd4rI/oSlkdKy7o/vR/1KsmQ4vN8ENt6MAbf/iP9mF+spUyFphPaBOMwf3sG+e04fHo&#10;dN99908P62ngU3eemj6np9W++tUXvUlUuuZ7QnScWyoDpG8S6AB4ag6bjt5S35tDX+4wIb5lmXUO&#10;+9hopySzU+IHwMb4l+ProTpHfBOfBy9p+HCe35pPZGzkD3U15s88RnWEGx5JR/kz/YBHnnHEhzR0&#10;NBbsAZwnGmxLngu2/RljRuXxB4uvwLyI3LzJsy2dIgvM6IG8mEiJy9UEomueBoEPQDtWr+D6H3VF&#10;D2KtJgs9qK3q0nrEB6n8YovAkqn2d0wxhh7c9USfSp/50EMPTR//xCfaV9XO0Dt2MK+0ZcosT4il&#10;eZMbCyNsSY0bAmWj4x8H3or8RvzRNHeog3ffffepH96f3nzznPvk8p+0Uz/qC5i1Dymarf/jWPGd&#10;S8sNVtTQZS18Aj/0Q39qOnXqlI5085HmFlxMOCbkP9qC7yhl05x4Yly9dsWbUEQHcUW8HtEmO37n&#10;1ZI7Git508I96l9//ud/YTr92pnpv/33/+mb0v4fe2/WrNl1n/ftbvQ8YB4IkpKFxhANpBxakinZ&#10;uTZN36gqUsWlymeQnKpE0YXKTomyP4Cti5RLV86NlbAqvvBNolJkWoqSKLJkiaRMirIwECQgECQa&#10;QDcaPeF0nt/zrGfv9b59GiDiYpXQ5Dpnv2vvtf7z+q95D94kFs2EyWlGSqL/NP/ZIXUXXrDQSdj6&#10;2Qzu6TtY9P7N3/yt5Wd/5meWj/+NT3h8dFN9zTu6IZDXI55VH3NTm8KMcRij4OuUSehl0bsL0K5n&#10;atsod47UnWwQ0dYoEZdxe9vx0dyedczD+Mzp+I8OvsHCDQj0eeRxQyJPvTIuwL+YZLpNFQ/aRPzP&#10;6cK1X0pYP1kq2fA95CK9Ew50Aq+wlbvXjAFKn7TAuvl0uhda5cvYmXwvwsjXOedg4zrnmCBpxJWj&#10;tpRllKYbFFUf3KZLVtp+9CYA30BXwyvtoNMw69A08tkAZpxLu0bsVxMxNnStFh0ROwZBhVlPbKZp&#10;cewumbjTGPt3PFZ+3gBGH+w7jlk3XiGLHC0T8hjLeNIueMpz1oPzHshUWk2rHcxLNroxveFjl07s&#10;3Qlg8ZA7fpNFJ39OYUwGscnKD2dVoAyq60yfvMJzTh64PWJL6t2gM3wMWlSE6kP5ct50qIKLnbFT&#10;62/hNzi4Hh4qA/F7BegSCgvv8iK95+FLSmCj37ZBXJ7NLz3wSqN5xA2FKz4iz+dDvILfFpc2cNt5&#10;dMLOmLs8QOYcOIJj2Vipvi5cYycWjos9ewLXNqV5M30xsBeVXvmWbmPyi9cSK2xxC7sfz/k8ceDr&#10;Gq3XIOncgbzhgwxqWv/wQ9eL4Zv0F7S/3CD+mt6A9Mbrr+sO9gPPm+GBb1rG0g31D+Qv9bgBfal7&#10;LJC9+OKLyx+f+WM9FXxyeeCBB3xjJONj+gTWD1gHofzxcc/hR11nvu9026a+WA6jD1Q/yuIRdLBn&#10;j9Y/l6NQWs/Atq+pfpJHv4OctLsHtBWjnwCOckm/FLmAh05oATF8f/J7cLy+InlYdMQfvLgb8A/s&#10;r22Bz0/B9lMaNze0X5qyfcq4lid7CaWR74qmP843gZk/ajwkWn2iA9i6U/Ooe6SnHKiKo55C2y2E&#10;2Rz+I9gG401lRjq+59c96xxf8JqPUGgLkMth8AN/vl7PEXnAkGYdnJkf8tCF2HpUZl0zpiestINi&#10;OGArAu1FeezDglK4jfeQvRni5UBsuskvreKlb08etu34qf1w4UxLYMf0aa+O3WRK1anwiezIP+QQ&#10;wtxOtNxYwI1cuzYAlk33ylf9gVUx2e/IS52c1iWU33R4Gx8RLBZ9c3wSOoTSHxe7105sedIP93zj&#10;MffrAzw6V+/afVxXb2CRr3ZFv7UuKd1/e7KWfkkOpcJPmehSu+vENIpzp3iWB5i5vHItW2vsO4/j&#10;kBV/PtA81e2cbBv/zjoL8tWu3PBDiH6iLydpGTAG7/jMQCAi9zhI85NgwrnJ071aKoYa3wTe7C6d&#10;lQUefrEG0YoPYSUAEtBXXbPXhODDfCO+lfYdqPDfL29leDPQrAwTittvdYa6FLVcM+8NcjtDnhkG&#10;eQgbLa5Cj7MGz5OGWsgrbtobn+oafanK6T81WDbpLRY7wWUsyZG/oXog+yw/59lg3NKRmXDsWG6g&#10;4dx+ofRbenNRrml/Rn29gy4zf0AO/CNsBITHLDhpI0S+Tfam3x7nZi73DUNfaYNTudy2+bvaKv3F&#10;l8jceJnmJIfnkCIBBnZBw5T67dyR/0Awu7sqqEWZcPNd+hX0cZ2QSn6TwhjP8OAem8MVp29ZgDfB&#10;/R+ZGgPNweWj9JZjY+o74xxezQ6unwa+lrX0jrXwzeN6ypRNYOyWOq/6KR5+Ky6bpuzbq46w8Ylw&#10;m39Iiolv5CNJ9VPp1HXsXHmwj20x/DBlIFjGdMLR9Fh9bDZsBWq8liUm6EOMjNfJhxa09W8+7N15&#10;7Oe0lBIwtH2E3mDN+T16hbI3WcXXfjlokecAUQXb1mesC+bBSuyKLcxfNjuuz6nUJo5H49ZxKfKi&#10;K+sMpWdcy4kfqoRHnfHbJAZfvqt7S9+KZjOVuT028lxZdKzniegoCr5eN05tnCF01DBfnkAmrOWB&#10;3YYMpF+/dt3rHsgGfcso2nyWjDU06APvTWKVGflsGjO2xDbsUypRvsaRvbtuZIPDJjY4UzO00rMN&#10;JlkOtLGd/mooIPn0mm0h7wcx8gaFkDEORkcYFnO54x5hlGVGLDjlu7lx7m72UjgNCM63qVC0StgJ&#10;Ablpr7QS5DXYKBSiYCpiZAUJmbcOivT5KA1iFp2gW75MvpCNCgJOFySBRdcuUrWwDCPnaGhFwZAE&#10;Klfp24EkMzEBXBrEyBY9Zh2BgQ75hOgcG9EZYOfgq4GEpnQBFjjwyleJTsOmBPL8TR6V2VW9pmgN&#10;wttkxOkEL9bmjwzK30pNWINu8SkLAvwb9vWBTPUx7JCp8E6b8KnA7xZmWwIX2inv4pXffkw+5Uk6&#10;cs5xcaE/Dzom0QxCfulW75TTJnfzec1p5WVAcvLoqeWM/IObBO7V93d5ApdBPYsBL7zwwvLV519Y&#10;vvnaRflQvkeNS4HPAjfyUo6VrfL+/43P62msRx5+RE8p3pcn9LWwi1wsyrTQq8ccV2f41jaU8Rzw&#10;VXA4gN/F2Xyl6Y1Vmqu9Sm/m3bT9uDBzumlurNRmRcjZP2f5Zvjb6IlO/CIbEJV3pgXvlvUsx/45&#10;UrQjgw/t6j4d6i1tD4G8wunC8Fxz2Dfsr2kjgEW2ymcC+pmvM/iJYaBReGjpP5P+QaN4HpBR2IKf&#10;A/iEwvlCSdwsc01tjYj5CVjK9ROf+MTyvHz8i1/8U4PRzhDawkBetUWt+NbmAzIkXc/A2UJyt2vB&#10;i9CemHO28ncub7vY0eW23NCfk2uDpnUDiZuDPqxNb+oy9ZbgCbxu3GHilA3v2ycMKtmS+kDH1WLf&#10;3NwlSBpzM54v+MTf+DHb5abGEsc0OvXmEm3QCN4QGl5A34dHpE7oJdHyMfLZFKNd5O5PGXt57KPf&#10;v7z43HPLRz78keUXf/GXNKi9sfze7/2evgmcxaXS3mLoVuIt9Xtnh1iAyiVbe3I6KhM+Tjh+/Ojy&#10;8quvL//qX/2v+vb19y/n1LfwFDDlxFsADgQ3Px3jSQyNjkLL1JMj0ace0k7iCT1Xgko/HkW9a3tH&#10;XSMAB6+etz0GruMjxmduN9W+eiNXvArPYp1GX257aSd5PRXhhm46aJtC22Yphu6We/gOdMMr40tw&#10;4cGYwzcUqklHxox1VfeRS5OO6sH4i2t0w9dZRPIGbvuCtiPDZtAnAD+3Q104a5rHgYK5R7NFeDSd&#10;tqb2RC4Jp5Qsclov4Vhe0uGhPpR0FsCwJ/qSD03aNmyTMWrGvODY7kNuNjuArU3o48AHZoZDjvIl&#10;JjRm3uE8JIc3PjHkAK7j+9Lr3KQ0rD9ajsWr0JBMLEiLDjrVPuShL4F2hvMuwAyxhpyST/ozh6C8&#10;ShM8aK2LhdiP9k/ITEbtE4Lh2rCUxzgnts1HGRhgwLZsMvfY2i1k7ydMRBXolV5wYuvSDc3g42sS&#10;SRLcHiwvMiuf+vNuARkIxdmHrV6k187g4AvEtfecX7g5rfSJ1/Rhqzkv58hTmQx+xx/8pfQOs1Pz&#10;yoNrzsXaPHxCokJtCR1gGqwPCFPYvVLGIEgbQcCHCHkV5kaLNMspbh1LltbMs+Uy2xfc/eD64QXO&#10;ULGsk+zAz7qTb8mGnM2HX78pCSXLqLYtNwRyN3v0AR5dfVf6NPZz+gf0p5tYiI+96ccIpD/37LPL&#10;eb0d4z71jU88ecE3qzE3Z+GMm+u9ziLYzlONqB/3E/KBtLWj71KFTfuWhS/qEDff85QM9nY50Q5M&#10;7tL2z3kqI69/2H9VjpKV/pm8+gv83ZaKHvEc1rJXostXMA30I9B6W0/F8tYWru+S4rWu1bN1IRv2&#10;utmTp9rfvqL1lmteBzs4lflb4RsXj5jgto83hlBuLpf0RWp1bbtsJGYdoLgCM56vRznjJ+8WKH9C&#10;+TIG81huIDXd4zBxbnvhflaw5Les8T3O9eP+02tnOndZT/RKkyT6T645oEkzUK8p7eYTE+CBHMRd&#10;HypM882zhJLIr2WpvFy7XZorxIAhb4bjeg2j/lAWhPYRaz4ngzdyoRef3JgDtHkl/KGh9IW72k7o&#10;a5s/yhZc6BCwG+Wfc2GN9HuOan2LP13vlyt9/By6TuMyBl5/OzCmIX7INZ6oWvsjwRLCZ1AVXMus&#10;eQIw3QEx5r3BDUxyalOBK9DWDJghQ2RlU2HTwZS91hQa4Fk+yWEqIYaQlqGyjmzLXszA01SOwhgZ&#10;sz4kUc8rS22O7P2+cse01Cvq7Ixf+NSlMCgtZAK2MMZbdZf8MgdaMGZkQ/CI6jk1/YjW0XnVc8b4&#10;VjXyCXYO0EOm/QD/hSfcBA4dNiIaXDeHDKQhI3KEVqGSrt9J9rQThbAuWtvBsjlvzu0xY1pCZZ3h&#10;Z/7yfutZ2MBlTQxGfLuza0nkYXMZyf4BHQK2pj3itb07QemRNjCMY6y8gPhmLLa6hS1HnYAufmMZ&#10;MNAUSOtBMviMB9wOMWdQGtx1r67sv8nhchEtZKxPEMd3hgLCI41NXvAbCs81ausR2JG1tUvdDHN+&#10;c6VHx2VzOtnWbcT4Wuuh22XZB/09ZhjqY2Nf62TecIWO64uM6DVZyb8fNg+MbaSkYa2X9MT0LQ9w&#10;Sa/OvgFXsjiIF69GJs/2RigFIuZqLheNUcj3ufS6pg06xmA3OtaBtuo38ztubIb+HIwnHvo0rPAk&#10;mIgzTqo84acHBG+wz8S4jgcE25flaeFr2jCGTiwx/IX5mO0s3xJv8vEbxlSMofVvHSoL+QT40m/Q&#10;DmJnkqWB19r0wV8b76jaD14RTKhdisf6CT5wS/UCOtZPcsDTtKCv/ITo0WvK+Qb2Y1ygP8Ya94yN&#10;W+CxKw+FNrQvWa+Vn3Xj6NK1avTG55CFDWoJvX7+a8PlLDxb/M0jtowSG508hhYNytXjapdXbHfk&#10;eNox6+3aCdXoi41arrY3tlWaABzgUVsYH7n1hy0ML6jigQAstKHRG/5u3AgvPrfFA1TAt56UNywJ&#10;9DVeW5JP9uYwXmPdYBlUkRkTuF9ifUs3IFWW0gO+aesGMEI7Q4tGJoQyOqgYbPqy+Zs7O7P45wZB&#10;/s8TjeuilSQFlgoRZ06lo+DdecmApi0HTyeqwpFSCMaBgcg3rh0wjoFchTlMCQt+hx+cyobHiqLN&#10;E6XQJw05ecUcd+Kat/mHEBWDSdo5Td4IwHINLIHJG4ucfGeQxSLLr/RZPuDgV17Q4LA84gUs+hYH&#10;bflQum0jOAYf8CEgMwewtqcHJroDRvngke580WXR7C0txCIbryS1zUWXGHvgPK0UWXAXAeURoNEQ&#10;uYZfjPzmNUYXArQJ1UVC+vpwtOHRgpj5GWHvp/RFOXZD/+nA0Qnl27ySycBiVDLJim0bkI0KNYeZ&#10;DunVa4ZpGnHhOUcXOmxkZojAouO5c2ddFjyFRKP62COPLOe1Efyhxx5dPvz4h5d/9+/+UN+LemN5&#10;/cZFN5jUK+hUb5dtTDuLsHOORjQ8DkO9XMlm8hPOWYD40GOPLY888vDCZjB+j02tw0CsPtWpMdnN&#10;y7kR/AMMB/ISxw6Ux2ab4EQi8hs4T/lsDSZ5pVm4d4tDY6Np2GGD0iFuqIzFq/8VxmVoueiA1RFq&#10;kVsC2W/WMhn5qMIxms6y2InpBOnMWqbpqOOPnTzgM9RLQiYI8FObIuLRIXzCL/W4TOIv0d+6jfoI&#10;Pw/c5N/WbbKB5RExbFD9Sw9Y0oxjeWI7rpsGLLgOiphEvqNvgbEQdf7Mabd5H/vYx5Znn3tu+dOx&#10;AcwAFHzwHAtZV+9quzB4r1/0uBPMVu53gni/6ZW/eAwoaEN4Euahhx72nVvkdcBtO0kM7tyT4ls9&#10;LYG7JE4RtCCwu8rF7Yteo6U6xGuAz6gveubpp+Un3PksuwmMuynlQCpDBtOYaKsb1D8GwPTF9T/a&#10;bz4PcUp97/33n3Nf9+pLX1dffEpPe15ennjqwvLLv/zLy6/8yq8sn/ud392sSwHkf1TXyrqBfDee&#10;3bmGpAypoPZ52Z12gwVk3ijB2OSEnn7Q5fJvf+f/XP7Ln/37y8d+9BGNLa7pxqd7lpMaN13S65N4&#10;OtuTWPWIjPX8TVcqrOqC+0m1C7Q3a1vY0lHZw49wa4yZgEcWt5Wj0vMaRtexcY2fAMfiO5tXyMsN&#10;imwad0JFfnjjdywyyVc94aPv1oDZiywZ0/kNNKJpuvLN+iEy45835Ivg4M+Wjcmb/nqXZjagaaNE&#10;GweMe1sv0jzZVIz+TBa9uS0wv+5HNE+ePLXC2hbIIvk9kRn2ELRkSEkiH8G0dd7xNfYmj3S3/8iv&#10;wzZFYmQBXmmck/7OUemlcvaYlYkUf5SXFjWQl7uZGWMCTwDf8NhQf7SLLIohQ+kaRnoxjqZu95MU&#10;4MOT/Maccwcs8sKvNGZY2oZuUGMTcICjX0Quzknzn2JCx77IxQIztgPGQbF1R0Y9xacMjOks01OZ&#10;d/JV+jQsgACKrcwP+2lSzbk3wKWH50mSx/SR1fpGb9KqNwtz1RW9RVl0Nt+Db3mjP7AuF8Wkw3OV&#10;A6GgMOLiIhPnfFNZ4q+BckOXwvGt7zsFKMObADyhfHqO/E0jBg6clCd+n/KhDGqDxkK074ADfGWC&#10;Tmk2LWUQu3gBTwKQ916h/U3pBT42K255EFeHwueJguiFvOVpONkSvyMQF8f0SEMPiUheaG/zFGiZ&#10;BvaliCZd4jdgZYGa8qPcCKaNnAMe2HcLLHAxVpf3uVwsk3gTIlNkm/nTjvJUBrD4X3mCQ9maBrpL&#10;JOo37TVzH8i6jgquC4/gfJADbRM3YaQOaryi9pJFJ9pG6uAVbQ4+/8Lzy6Oaez3w0AP6LND9+lzW&#10;Zat8Xp8MucpbTESj/o3taDfyCQGto+gmK+q256nYfLQrlDj1ZBS76NkJhinjC1ywHgNNyoj2jtAy&#10;Ar/thAtHecCyJkD7DC6v+A2P+AQ4Lt/RZp7QmI5r96+DvpnoB534btkHPaDfHFoXsMUbb76xvPnm&#10;Jc3zNaeWr/PNt2wEMVYadUHotr/n9mmjjmpx9pbyr+ubbsD1rSbwYv8h/sQTNqPs1Aw4Tf2PiPmc&#10;hsHzxNUJ1lZgFTd1c7eNFiWVGe0CvhVQFh/jD2OMpXaZhUR8Ex7Uc/wc+SJb+k7WxGb7hF90hDLj&#10;mDnf3LCndCA0D5q1a9MAw4fmQB5H/RAywBFoEZve8RB07xRCZyALKH0ocm31J7qGwibXhKPy6M1l&#10;c777M8ZMlFeDyFZHeBHe0QMwXsAXLLITYguVDbT1R6lCu0+vKcmBPOvXa8XAwYM5ub2BNP6UzmH7&#10;UIdFIbADOSQH4S0tsgVWCBuUeFiXvXIsAKDYoMVX1JYLcPC3IIMG9C2n5Q2lefwKLBIEL7CGgs5M&#10;Y+CXZ+Pa3jwgRCieTlsmTu8PzddUb0mmfcaO1AvqPKFk4EUeMEO5kY8fmJjk92p40pl7DF9wgsZ+&#10;IqBTEdI/8xeP0cjktcoEgXiTAFAx5FW3tklyAyKBqm+TA6N6hpDKZ2OI9WNopW6rDXC7QHbq4zyW&#10;Kr3YL7L0LQcWdjICp7a74vcKWQMsVHWUz5MEvglFpkKVH/oDSJzao+IyEL/YQDHC6Ais/IabDQZN&#10;2l3CAY0uhFQWxuRSIW34blkmZ9Beue4qOtA99sFueTIyMLDSrEoisXmY8XXUoC1AvmiCnXlIp3aH&#10;L2ng35IvGBbEKcywJFP/dtOGDNjEoVbLVVNHpnGlqec8natiO2hySFqsbHDLpjRaF1ofAv2HehAZ&#10;GO+XrCvflBljyTlg+1ki0xQt4tIvPPoz3oK/ZQEGHgo6tQTULY+vVIedh8zKZPx5VLFv8B5pSZc+&#10;wunmL2sdW4BP7Em7y6umieHFOAr/gYb9THJRlbRM5baANgEZeTMaT/6jJW3hCeb38FNBmaZi760J&#10;Fnj6vwPV02PyY7f1QxjyOGiD3BbRJo26e1R0SQPX4zudIyN6HWXTWoF++Yb6c9Zn7lHmrWOBoTxo&#10;cxlvwq/9O/QI6MdBAJZ1T+bxfiJa6dz0NCxhuLaPRjCuz0JDtvQG8dDFthMfZPaenGLa0azh6K1t&#10;koeAXBzorx/HvYZG1yBYF3BQFedG2tCnrUtZxL5Zy2BDlsA4iPzeAMU6EnD0xfjRfvD+wJRY2zRe&#10;5aK8RZcxdX3B5Sxcj/XHjda0E6wT5KFanhCWNd02US6MKRmTqdyhpbbDNhj8OY9OlF/86ca1tC/o&#10;VZkqLrDHcBojjkrUTISkwlzTnY3c1cldqzClwM+dPZfviep81zHyzT8zcmHLcVn81bnpxW8Gi1x4&#10;AXgIjhxz4epSuJvTQYfD8pKpAF0cvbCegCkNGA8eFXM+h/IhxtkoWCoggVcGHDmSTW5kQe8G01QB&#10;wNMb4rzuSdd9TB445GOzD1gOYO3QahCyWEX1wG+jq/VxinSRLEzw4CsAF7YNoHzgCKarfMPomgVV&#10;ihh5WIyj4tRGvIa4G8jgNrjDVzXF9rHdro3gQSCG1nw0vTENKAHxgENfH8aLv5AXmHGSS1Q0j+aB&#10;T7COQwYGJr2uzuUBbMor8jKAAxY44uTnI97VoTybD63SD27wwEUcaBJHt8pPDJx40TCrDKgrhANP&#10;ktBBgwflgceGL3zOnzuz3MeGsF5LeV7fsXzs4UeXC088ufyxXpX7J3/yJ3pV2mum4gGAyNFAeKGk&#10;bM1BhK2bEvVPY43clKUktR/jb2SeOakbFK69vTz9xIXl05/6lJ7K/M99QwN1nkYH2bwA1DIbsdno&#10;B7peeBgJwBPQpSE2ywR2Lh8mmNSDTmyB4yDEljSyklcNVdMah00b7JQPeeU106KBtg+Pskc26HKU&#10;X+XqNXkEYLGVByGSDTrAuhOkwVfadTXMxPEpOr3dTsB8Bm/gyhvaDATartAuwRUYN+KWQNeqP7KM&#10;8UhyR6NFc+NDg/YJujqI9UydYZDHi7iK1yB+7SSbBo7xh86Wb8gGjCcAc57ObZ8pDbjS4Zx8d7Ij&#10;nafIeZ3vMS0WvaUFLV6F/MJXv+qNIjq0LgJYN+naRUB0MC9ZBvqE/diJ+gkcMSkpP58PvMI5HrKX&#10;1k6eLqxLSmNQ2uW9D79/PU9Y8HPKk81f2gpemcpTr2fPnF0ua6EvdXGfwt1z7cmkytRBkUpSp9O1&#10;7HNNi1yET378435K+pbqAk/xntSmLQNEjVfl77Sg9H3xP/uYcIk90VE+5QZO/QZfo4+7pM9Q3KuF&#10;1aOnjy4XX/3G8uTTTy2/+N/9t+oPryy//wd/uJw5c1J+qW/S6masW/I5+kkWLHETBq/xJos4fraU&#10;ocmcuQdzZ4hDkP6KJUl2Dy4rVnRRazNsEjuwee8iVXnc1B2LrVc3NNjncx//8YWXl//9tz63PPOD&#10;H1M7cEptnuq1yjiTmvSRtzTxgLpp6YwFqpN63Y4XIlWutHfeWANq1Gk2fpmA0C73oD75RkRkUgHi&#10;H20bejMb5dq0vk2DV+o0QKuvZyKd9ojXMYFDm8o3pmmv4U3zytM9yMfNfEzIM0EI7AHfcRHOwUH6&#10;MXjwWp+DYSfGRxmT0o7rlcXCx3/Rg81hBvpuj6QzsfsJdBI/whrrvBMQ5AQO/NhFdNdxWF4bbWT9&#10;nFE7BC/3I+JreLXJR2R/wjW1UdCDj/scwSIfBzYij/bNMMDpIEDvunAie8ZJ6Hcg2HysTECUq+DA&#10;WPGEY52U581uaA1ddbqG+hjjEz5zQjkhDzd+0I8w+SHNGxTCCnz7TfkGkz7xOKkNCujTX+Xm1Nwg&#10;eWtM7FsW9R3GU9X/mMr2qG5y4JqAHdEDurRbyI8MpLn9sn00H5F8R7UBdGws2Pk1YYItDVlDOqi8&#10;VQ68xh46J1RvoMN4Bj70JciiRKHB0+Y0b/jnYINtexreDGJt44PqtyQoA36tQ5WDxTvoeMECGJc7&#10;SzdqAdTeUi9Ia9lVd8NJR3D7NAXnh4WWbW0YuZE/0NQt6PYgFRjgicuztF2Wso99WvKd0gIKaT0K&#10;Xz74LvMuxqIE6upGW5a170UYSWEYm9xnsS80Td/ln3LAlvBgLA0W54To4ZPkDVzSbTd8aegFTdKL&#10;R1y5XfbQVH5hDAgMthkX4bfR6HXptM0w+OBVOsSVW1bRFRYQLRFvOnWmcPYL5Xl2MeRifDcH5MpT&#10;ZZzphkBtjDGPoZ+lfTipOclVzUm8AKfr2nym8YE6V/mnmJhL5By9ffMIFpCOr7zyjeULX/yCbpZ/&#10;YPnhH/rh5bh8lnKi/N3/0gdDROXqP43/WYI40CYh3w2mHgLbdQbal7bX8KEvoLx8M7jaDW76xb6U&#10;/XGNR90Gi4XroHDpWag/rBVkoYiyyliofRXtzymt7xBwG7yj9cZyq9jhyecdrmosh+yndfMnPFUb&#10;8SL7P/iHhXA8LOevXpr1HWJhNwLlSn3hG4Es2DHOoC9n/M9NW9iK/pkFX5ed+oMzZ3jyhzWLvDqa&#10;dv/06ZMuC9Y5qCfUhxt6agP/YPOBb5DyFjdocTM/7QKwXNMP0u8gy4kTqYfg4YdpH/FHYHJN3toG&#10;Ib0WBVvPoxNz02wmAcvrBd+5Lm/Reesp8PwRoNsFXuCRhcB5A/011xx9ItbUhEvwXLg0Mc7ANQ2d&#10;w6P4iYUEPf0RXA7AjfEb8qHjMeqQfLjBZAdc7BG61kVgsx3al8Pi2Kn0r+Y5xsqWTYSJPZdVDD7X&#10;lEtkoL/dxoqWfdgnsOIsHJ6YokHFHN1sQ2byMDNjHtc7XcCL9a6uieFz9Udw0u5yloCN2CCYA7QE&#10;aFlJ59qySXbiOVgGin+UQeGJbUOl18ItjxmfNsT2VSLqAMPNERubfEqPxXfaDfoS4AjAUA60Xbk5&#10;QdgYSSG2oZwZ72HHpK02FjJ5ZGArrzuIvmVAReVX1yO6wYZrt7FsXkx+ZF5oCA528IlsRprqlR+k&#10;GeNo8mLHSUbBMd4gHb+AjPWULA4SyLYFBeFGwG9rN1pSsXLbAL97qNvML4gla96giQrlHyK6VCCt&#10;10iIEoFrXWW8CS5PYBMbCxj98d9NCvJaxxgbGk700CfnUsFn0ZFTrqHfQLmp1HI5gLnpFV74k1lC&#10;WnkeH+tk9u/SIbao+sk4SfWUcohYqx5ck4+80LdVZVv7vNJss0EUeuRrtK+iEAw+qZi5JkXjJ/ZU&#10;n+175o/PpH0ln+Ay44J//E+BOkpgjM1hvQRDvYYw9dP+KXDb2E/CMzdiXsm8i3QcREEXVhHS6DYY&#10;u+xaN/DzwRsfYf7pNWShMB9PfzDWfkX/xNF8hivkTd18ek35ozO0CJzfUp3DB1kLOK35P/QzHpF8&#10;vNJWf35KWbA39YQocroNk/8SWN/mycSs6zCHVf8pOV1Oru+RAzzSq6frypChNLmBCplcR6iTkhde&#10;rv+CdZ+qsr5+kCd9MSWwBPjjN/V70rAdMNfVbmjxV31uHuCjDGzHYSL4Y0ueIHZJ67r4ohKZ5ZJX&#10;xwZc4PFnCGQuAl/2l0gBHT3qd05Q+lmNqfDhq0f5lNrgAax0pO+gTPHt+A7+KBq0E/ojnfGZ532G&#10;jy8CC8zxI7K7/JCnpmlHCcAyjmGfDx+9rDecmI5vANO8S7DVhZgxJz0kNCkfr41II9ahkZGxkNeK&#10;Rz9k/xGs5+Mqa/MXHZfhiCk/5MDf5zC83+kea2MP6hG89Zd6hP4qU9HqY/LIf/2G9i9HnadNZtxB&#10;f8Pc0ONn8WyIL8emjLmR9bpuhEZG2ituSvebAYQgb5HO1AXW99Fb/of9dfMcQaNsx/zg5/EvcPD/&#10;3Cjq9khPw7iOjLrLmjl9EnSRl7Gi55z2zw3/ntFO2X7Kk/ajvGI75KcPJZ3PgRKoy+iM3P4GcA1H&#10;ITKhYMGFiQedFk9YwJjB52nd3UjMogoDRdhRscDbD3MKwllaS5IjAABAAElEQVR4F3Agt8LYBpzQ&#10;obAINgaF6HPinMMKGAwIPHSJ4RHY0YCrQDNA2BZtZvqFp7CFvNIgfaYHL2SJPJEL49lJVICOhVN6&#10;wBcfHH+ncMiG09lhJahhFDMJgz/4pYEeoc8TEJmEkeYg/deKoAQqKJXBd4LIJrVbG+79QeGgMqKW&#10;kihONtyHQfzkN6f23sqLHGCQrrr0O3Ok9wCuMgJXewWX3ITS4GrOK53GtRky7sMm5d1/g1c7AJvy&#10;5wweNIzlRZyQsnL6tIC+5csGAxL/xCYsgB/oG86+a0iZxNSnE1oQ+Zs/8TeXj370o8vzzz+/fOlL&#10;X1peevklY4PLU+b4Gw3VFob9VeG9cFnlBSDJVt68n/77P/KR5Ud+5If1/eGPagJ6xhNKAKjnlAN+&#10;U/2gv9kzOnqCZcbhCSwwm66pj6Thhw3NL72ZR2FCJ1eraZF/0Cem8WvgusfAWq9Lfx3sCZYw+1pw&#10;8rvBp9MUoTl71Y9OsDyJG6pfY9J73rjwvS6uYfUzUVuzYMEABNzKTqbPhUGnS7tmUfQz8+j5Skwn&#10;1K81bEaekuLTyOhjtF+zzNCdr3sOOfLYTPCit8rKi/XXr+qu+DeWi69fdGd5TYB0ZEyBTEsx2vPr&#10;MysTkTYRydlsmtz961owsSQBA6Eg74C9SAufpK1wAJnhAE72HX5vh6Fu0A9SNx986MHlvvsfWF75&#10;y5c1KLyqGy8YcKgvuAO1uzU51o6FXRayMWXAYOepp59xf3ZD3+HwxFhtD+5JEaz9qS7qX5uN8BWX&#10;oGHTZ+DbLLZokZ4BmYDpS9kMZiHyqaeeXH7hF35++Rf/4n9afvO3fns5pcHPVTZrBMei9FVullJ/&#10;aQIbo3HWsv5uKL3qumuEw1N3YbjKBtPR5ff+r/97+bmf+6/1mYEH/DTtdS1anlQ5HGixk/L00UoJ&#10;ImWug4HtWgZOy0Sr44K2afWJxoxZIbf1TxCF7CizwRP6HeSTj9/Rp7/NxIuGVgFebePoc9NmKEP0&#10;GWfiY9nEY6E34832dUywkanyVj5wOGgLSp8FXQfBt09n449QPSsHdDiYIPWmHiZf+Dh1ibEkY8PC&#10;ZyMgN/XB2BMct8cZn4ODzXhyL3OSLAxiG2hwoBsxofw7N9gtumFjwR3cymIC+iTQxo9TlQX28whI&#10;aeGjPPdf8MxED/t4oU8TNAL4vCUAeN5k07E+efdIXnQjj4V3QmRemTpNqdJh8fgb+qYBHx0bTvi4&#10;vDUWsnxjrI/+XNs/hQAeaR5vKbZfiEfvEDeu4Oc+Gz6GV+w5A3iyUxff/ASG/Mc+x1huTFBtD/Hj&#10;zuwG6EOb0LKpjIVpTDqBmPFL4WZ885BP9M7odXwx7ACO8XTnNLypWTox3bbu1nlyDLIrMriEWe5c&#10;O9k/5ZH08tnNj1+MMZqygpNyhAX1obxmOugTfWM3zoHDxh3zErPg0oBetB/RN6me2AvPf0MnTCEi&#10;jszDekdfsACrbvY38HXYh5RPKfYaeIJtOeyLnVmcMiHlAftuAVxgKrdjpTkdf5/oznRcquZjJjt8&#10;So86Bp3Stiw0vUqzPnGJkBUtk5NdBeGD8dEjeuvRfefvXd68dEl9MDdUBwmb3u2hfvO1r31t+fwX&#10;Pu8bWJ568inN+076xvoz2gBk7ANcfCW+3f6FDUXMhD9ws0nKQr49+r8zurn46tUrugE8b2mDTnFp&#10;V/yGBtkbP3UZjvLiOotbWhhVGuXKwhD1zQudlJLSKX9omi+FJbitfwwxbpTiSWfWOtzeC8f17W4v&#10;XOmHvpcvv7W8+uqr42acW3ozzf3eGMVmrJcB4/UymYsypnxsb/pktwa7hnIda5LszULqUR6nV3D5&#10;iB7VWk17ylTp4HDMmwHA08d2nBPfoS6PcYg2cI6OhUoB+UnWwpaex+nKS5+1yX1k9NUsYFPWGTuU&#10;LvIENv1n2ifqvUi59ldHNohWuZwfPYB7t9C2ujDQ2A+mMQjhw4Ty5Rwa7xVqD+Bm3OJtdW3WfdRB&#10;seQbwYfhzvJy7nGWN0db1yIb9DmY85cX9i7NmY4T9fPt6FXY23Sq4SUTefBCEvdH0B52Ju45tKZl&#10;sNFekHp4gETZsEkOna5pcD7L5DyNII/oZrpbssEc4tvZcIcmmnfR37JBi/6eb1NSf+T3gdNp+UgQ&#10;xsbladsBaq1nboecC45F9IbqBDb6EFwfsQiZOsrHmRWGC/LnawNQ3zNeHZcGQTY2ErhB8caR9rXA&#10;wTN+PsP3XAYUSOgNF7I8lK3lGui2HdSQZ5IpGimjrs5NvXP+OJ/T2PSYw5zn9ImnpEhSacJ+r8xn&#10;WsrV5SqVzjd8zJkwGKywA2ckb3CCVhrtKixHczvKRXUYmUSzMpo2PEgWkV29lDjk2p6QVpLgmH8B&#10;i15VbRUVrOoecMmz+ZeSFKA9w9E/QHqkz3QnWkZ6jx/zloyVh+vYB8WbGiLuQ8SX8Rzn+GTqMD4W&#10;/YA8sue/swjgaLds1dk2wUdVCLZR5R+siZpkOkrgG8DDJElSXU6bWU7igWm2As366jB+2/eoFxsK&#10;2PwpV/purnkKX6Qd4pNpp1JvhCdYj8mwA/pXUONLJamlhiYEfFqlWBVNsA1Vn1dcJV+UfdnQ7MZw&#10;fY1NRvic0LeGG7wprHTaVK9b67zBefTT2sBsgBYPrDHX9nhN1/Am7dpVbZqqXJm3epzvPNmbeTl0&#10;FLMugew2r2K/FWgQ75jA4wDsJztw7jIftgGfuTxy7B+2geBmW1Ru90kjz3LLX2jDvJ6HPIN+dUqx&#10;qbz0h+z4Kzod3JD+9jXhCB94H5JpmxWqaIfO5HldRTZkfw2/YDwGv4x/VPbYnzenDBlIJ1Q/5WoR&#10;A7dP2RxTWbkcJAcBPG54IpDOtSLv17AhXLpzfs95swGfC5AmOzIUxzLIB10WghIx3QCBMag02uxl&#10;ssvGL4v4LCgByB3W3A3A5lFeb8OAMk9eYrx2dFWwMULBgGsM1zsCLCzK8gocVco4RhyAvBYCA08K&#10;inyn6zz0mCDFOBi/i0HAiJ2OOE1jNrGNLxkIyAxNy6TCQT4UAl5nDjUYMfCENm44MbhuFoSHnfwI&#10;PXQUPJkb9A4Eh4xUYAbCfhoQPqLhO8IGbfhA0zIItza0rJ5Mm/SabpnhJVgmeMTg9vDm76AXzDv/&#10;BnejXxmICftxILffykLKfI4+XPfo4lbpk8/RhcPCQQeY8u31TLuwxENMwNbQfBIqB+czzfm66cTF&#10;JSZUPl/op7DhHRsVFpj5nOuNPzcrqB7IF/BZnibi7pxz5/UqTZ2zkMzTbOc0of/Kn39lefmll5Yr&#10;mlxd1cS6gcEUDQeiWS77D4u9uttHfsZgl87pxFEWvXVnks4fefjh5Qf+2l/zpNR3Q8rmhOv60Dg+&#10;CZ1ZZuRFx/kAfphD6VzFDuD1aD1J7u1leFg+sHN6bUt6zxvPaZw3IG8D+rc9qR7YqzQaI7M0lFLp&#10;tMAnb84nDbjSb17TZ7mbRtwQ79n8gWvoNUBP1rMctemWB7Dk07/bzQFQGS3LSLMuOp/lKx1i/KJh&#10;hqEjbIDG/lH90L88gN+FyzUDBp56BYeP3vMKeuC4W4pvX1+6dHl56+CK8zNYhFIcKYMm2YX2ndQk&#10;j3MGI5v8wOzn4+NqPQ3fzImE5SBzjPcMN6m+9i8hgD49azxTSxo6NFCf0fvCExf0fe17l//wp1/0&#10;TTn59vptxIp2l8XoGTtF401vfE6e4Tcf/NiP/bgXHa9cuaTXQnN3PIuNsrmw8RfsmIWmzTyUNzR6&#10;AAcvYDlnI8/lLhjaM56Ie+ONN/yt8x/T94aPHz+pNytcXP7gD/+98vTNYS1WXr58yXcuatCzyr1x&#10;/HbPbveLbxfzboJLeSzLH/3RHy2/8zufW37u7/9X6lN42tYF58XkWqqwVDJaPgdXRpVpnMDw8YO0&#10;J5RZF5xb5vgC7RIHaYTSbtw0+tqOIfEl+lDqLP1eF9TsP4M/tAmM1W7dUj+qBUpuovP4TbSQnFB/&#10;JC7PWRbSOBjnWd7R93vgr36KPOsj+ee2GNrFZcCv54ri30qnLWzbyqub2ETAn4Ffw5CfCPtAg0Ar&#10;CZ+259AiD1TGtrlzNZNxxrDkId81jSMy9o3NoVX5iNHNfa50okhbLoWDTvUn5qidgGEDzxN2wUGH&#10;fMrnOLCK0bNtAnKAy6Y18jcdHZjD1J7IRc3mNWnXvNGvc/6GvJ2gV5bqgzxMBLn2uWRoqOzot59X&#10;mDkG3nDAi57bOjV2zBdWOaYFNNLQoaH4syxNA2a2YXH2Y+D7Bia7bdWRetDtUbyUXcsIt9st88KR&#10;Xll0htGapXRk22ivcMYJGPkuK3TG/wefwtoWSq/uOomsowwj90ZrZe6TyFL6WoIdPMiMAchj85cy&#10;OcoC0hSsD5AoolD/5bxptZvlU/lKPOsNDOc7+U7bfAqAykY9M03bJjbleh8funcMyCmalQ1BOO+R&#10;pxYiYGGaB03GzDM/XdFSmB3p1MWdfKXxR0i7teEjh7NqA8Gc1NzmyQtPLl978evLF/7DF/10Krip&#10;y8jN1d0dsDebpH/25T/TTb96C5Q+x/P4hz/sMuJpT1YW1zojU2B/+pyUU+fR1AeKGpupnVCzAhzt&#10;J30Am8P2a+VnzLwtStHn0Q+SfkTwmJyyiz+kAMxLNFmrSDpAW98G33WBjeKyj+mGT9HjjVZvvP66&#10;PmX0+tgEzqI1OHdTWO1iC26avX31reUb33hFxZi2Br3v07zHY5dh5/S7W9tobMFhotrJNWvYrGn0&#10;CTw1SWkTrmuN7qbm7pmDUK7xDzaa0q7gJ1s/YgZgj4rWGFrmMfhxTQjd0S6Na9pKSS768GLMEF7A&#10;037YFzUnYh0Cv4U/bSubV9XDsIe4AzIjU/vVwiMuLdF2Hf1JJV0Z+m0a1tH5dgk7h7n9JqH6OzYZ&#10;6hP8N+S0TeGEfA3F7TUy3+Qbe8I1DdkA6dA9NmL81nocGHCrEzGHeXtsEwM1H9iUKeNI7JQ6e1RP&#10;btVX9mVSxvsK5dV1yyLXGrQHWODoZAdg4NuD65VOy0WxAwVJGOnITXD56hT/vU0HQ+SndClfblbg&#10;OrpnvAcu5UA+r+LmNdnm6HTlsf7DX+UYtLErdYv0lYfKQMvSCoIf/rDOEQbefuR1XDAGfXg1xI/i&#10;C9SJmoR8wLlumRonCZan9CiXwM901VC7UDSf8VgKCKU5cdJn6Fb9gGqo3lTfubkoX9tA+OtSh58Q&#10;RAbqi0oAOw+dobmdb3KSpqJZw74cd6axorhst6s7nQ2dkWcYeTo1EuVC2ibnoDXgucIz5RUa9CE0&#10;c5EIT9lRDPazdSMRjDuHrsWuEBOfNW09gXPsVr8jy+0oBaSAO1b2LaY91n6ENg37yY/AITdjN6O+&#10;75/SBzF1LSTgZX+VrJ6T6+ZJP+Etdh6vqLBZr5Snp1+wj2xyz4KEB84XvZvHp5g8P6Muig+09sOO&#10;H1GoDoHDzL1ZhTLoTde+yWHYcqa3vl59ThznyOj6Pcpu9Vf5gjd0Bef1y4oAnnhY5tF+YD8CQ7bq&#10;EpsOvVb5sTUwCgOXUz8BSvs21rErAw+QMYa7eg2s1EXKhvG6b1b3XkH2BXjSlXUwngA9oXHgPMaj&#10;ryKga8s9KaIqvXNIcrHhXCyHpxrNfV1xySdsePlETJ/2pc2lDvGGOPwF92z/WlxouZ4NeSpf88nr&#10;sdZPWY31HA7KGR/EDraF9K1eXBfX7T/j4Zad8CoLMNAg03IKD/6cr/iqC5EptqefYZMeHuVHPufQ&#10;5bwbu3h2N4lJDx2bzue9Li/DiAZzBMtrueBHPd/szTk3dCfw5gvJY4SkUB9iI3uZdTnGUzF+xJkn&#10;fjW4pFOEMI+Bnzp11JOVCuKC1Cth3HHSCMhI/ji66FfowX2NSK/QNQaT0g6SeB0O/HBKJikdRALL&#10;wQQDPm6Y7YQh7Xylk0cQm9V4laVPb1Z+4FzIlmlzNNIRErjybWzjCz7GpzMfugIvuVnQmYPhqZAq&#10;CBaTWKSDbh0KAgwqXBByQG8Ki0D5lFZl5pUvhDVf+OVBTNiX2w2MB+2jgTLUYT+SU7JBRuo4QBPd&#10;S5tzQmNf6Kf58Oa819DqObDNaxz8lG1p7uZt+JVjprfRDKV54L4PF4hN9uZDt7zn88I3nuFJK2zt&#10;TVphGpM2h1T+NADBp3HSqwxVt44f8H1EXm1IfTu2PP7448ujulv+ox/9yPKVr/z58rWvf215/tnn&#10;/B2lLOSo4qp1hg7fLeyigYRQh0ulpsEdr6SwEHoNtG7ceODBB7P5obqEnOC3YW1MWvVKnLrQRjE6&#10;xd9mXcEjkNZ00uZjywu+NFjz4V8a0On5frzRACqBAYnvUKbr1D+y7sq7S680wYYeoqNrQ/MtpfIJ&#10;fnWd4uaRVj2BYLDSa/II8/Wdzgfk4B9eSSsvyTfa2Jn3ej7kg34Hf7v4g8OAW/GmsgFiTdc5tLie&#10;4/k8FOdf5E4nz8YEr8XoK0f41tlH9PT5V1980XedMdDKaxhl9F11TQOq6Evw4NJnXGgDZBQRslVe&#10;YG1/dcoEZSV08KTqQNHSf6xh2ILriMBvOsPChM5tAjq7A465zeGmiocffkRPnD7tuvfsc896gxHf&#10;JFReX9yFP1jKpp+KtUWButiKxSmeivihH/ohW4AFy7Nn7vNTuHIal0XayfggPteQ8QB0ttnMlO1+&#10;FBvzphKeaDmnb89e0dOnr732mtq8k3r7wY8s/+Af/DfLP/4nv7o8+9zzy73nzy1v6IaELJIiu+pP&#10;mX0vft8WYJCpmk3BLb/xL//l8nf1qYGTeh0hr0669vZbsq+8Qf9M5hib0mdRWRk7UW4sYLeOEHN0&#10;8I4wbp9xqKmQSGPcxNiFhfWG2W9IgxYL41kEzDUw+JppjLthgSOdP/OTz/KHHIzTiLMhnMW94jOm&#10;o70zLvg9KqyumYyVlmlLrk5Q4ctYmiaoC/LQwJakwwc/LV30mM9p267oBkDqCE9qHdfrCptf/bmG&#10;T8fXLDD4FVySm76XcUfH38AR/LkBpNa1n1iVnpnYbP1Dxx5HeWqFiYXaQVvteOwGHeSHxnwgDyFy&#10;ZjO3MgOHjXx37cADlj5eRGwXxjm4EAH4jL8zycJWWZBTOQoO2MFuhUdGeHBgc9oiQuBShrwSqzJT&#10;/g22JfLJH7xhLlsyvq/8jpHPfAct5FZwmvwCug2kEeDNBNL0lc88iHJCxi6izzzAIY9QeuTP15Uf&#10;OfGl5gco+EYZ4nhhR7xneuCUzw6+iaQMZ56cF464+kHT9lZMOn6HXb2gpPIQU/Mtr+IJwH4Ljukq&#10;Lj+hONg3dBZ+madB1/ABWWm3324/Xl0H2Ko78jTMvlh4l6XKzq9gRPadckXGDd90KCvBg9/D6bpG&#10;zqZVPtQk3WP6SRZwKoPx+zPBbLRoXz1dKJRj8mtnzntDgvmNdkucAys95nzrPcoAAPBlacP6h1P0&#10;GfoTc+PMExcueBz453/xH9VeXhZeNos6t90I3H1n2LWvyb2ijdIvf/lLuun3nH3+4YceUl2QX9he&#10;KiwtrLNmoJNhiKx/tMxabmRCl4053qZCH+gnOShb5dGqUAcYd/GWiPhV2uhb49ME3RSGlh1FEfRh&#10;3zUd8BjXwx9+PCRAWOucnk7iBnRusrmkN5GxAczhz4WNtg3cuyFsekSfqIV/5xWavOmDNx51rEAb&#10;zjlzni5C2w5Cd/suAuQ3YN/9QBpHy592k/lG5szxG9/oJBh8oe2e4TUuo1x5gmyut+GT9jHpmR+B&#10;k4N2Q8fwwXXR0vnyEeWph1tFZVHZ4wf5CvjIELoBQdZ3C+DModezr8/5nINCK7OGQWO6DylZw3Zc&#10;WLfiCDW+vvVRhSHGRqkzG4/KtUtHOrufDhztJrheK8SCshXjEeqL8YacwHC47o80+IWnuwqPqaBH&#10;oGyxKe7C013QM/74hIOB9ENaVXTa7S5V0J3YeCNlRYGWQvXmnJRaBBwOfJgYuNJxjF6DBrgC8DV+&#10;Vb3AwXcIpIEHSseWXHhcCRx9qPKAs3/JHsD7tdG2NfQjr+UUTvqZPPFW2aAJvscg8k3GzkMAR96A&#10;q5LJefdf+EwQyNfgpwZR6A4B+QjIttoZeNGsvGv6gAv8Vv9sQz31tVUz+MWO0Cgd41FvhzxNZ+ze&#10;c2BawtAd4skXkzPDkc915NsskGtRiWq64Sv6F5d4iBBuo9IWL5w2frXRnN5zuNa6lQfblQGnDlMa&#10;14VtfuWpZ3IjgaqcfI56RyyZafV0XjkdD8SQp9z0rwiZzEO29Q2/FkLpunZ7AZyZY8Nh3KGJmoE1&#10;NK9psfeqnnB5kI0NJ+iybwPdtDWIVv1WgoeclMeadQiSYYau2IE3eyI/8yeeP/X5wKNeIafrsHTy&#10;vgfElY/+DsAKxjZSbJ/QOAgYgm3kOi3brxtazgJtC5QThSLYrhlCgrcROjja9bcityzmJ+xTJoVI&#10;PD/hv8kr3dnfEbPcYKs2C8GoS/yhk/yepI6VdqnmCjjar1kl0ubAugNzd9b7Cc0njbbzmt62CM8G&#10;SbUc0TMRtJfIR3l4TKK1Dh7I4dXi9RFwkA86vMURHMqLzWbHws8YBUPGzuAgQ+ye9VXbHsOTXvkV&#10;A+d9rpG20he/ypdvIucaXqXVsqg/QWv/4EZI0x/tOesh+N07slXH3JF/s4f325BVgfUCxsHWxfRV&#10;x8eNdDy8iYyM72Qlw/Oz6qRxGPNqvyFn1OFbkqd7jn1Nf/UogVzT/ySFBwwoM3hx6NQBOK8xqCwo&#10;XmSEN4G80sU+vW6a4VWf+IOm7cYVdqJhEx3qLuV+7LXXvmUCGAqG3LF7HEfRwM4CDAI8GQwBmCQ/&#10;7wjn+8CECueL6cfMh3+CT4FRUFmcoeOSAlpEgj+PrePYBC984doSFhgC51XS8uIwKuwOGGok4DhH&#10;Ud5RDkzwMlgpHfyg/MjfP+DpQlFcRySt+Lyej8qXghpyD74iZlwmwA6ShYaUQV9pWSaEqLyBNJ4d&#10;ggquJ+rIh6f/eq6YgB0sN24ErUGv8IPke0aQA5VQ/fbPTX/kNw/+wGPvlgPXhMLP55a1jPZggGso&#10;XGkRD7IFcdz8OXGGg05hZnmAn/Nm/Pm8chwWA1ff3Ke90UjZYR9gejcvjfA9ekKFBukxfTOVxQAW&#10;k998801PGHka+Omnn1pefuY/W/7ylb9cntfroV9+5RVX6tJmIgmO/VvnTBSgxzegKMqz+j7DYx/6&#10;0PKgNoDP6sli/A+/Qg7qH50btqnsxPH34QhmFPnLs7ZsTAPab9c07XA6pXB7XBlm/Ka5Hk8ohUnS&#10;aFhGPnxnXRhIzPC3n2/wEwufQhkrtNw4p3OaeRhQP6VLvCuR8gbQDFM8cpNeqC2Hs+pSXNLmc/Jr&#10;n8I6VvocSGt6y38HfgCTBz1i+OzzAmxO45qBAtKDg+/5XJNU/A2/42Dcx6tir76d18H2bnWAEVWl&#10;BKlcONrkZ4LWSYC0mGCMIb4bbFL6G5rRZcgtQRjGrLrRgY83qFQv2jBCB8blTVp51XaC8k1TFy5c&#10;0CugH1q+qO+8Pffsc170AQ8apQv+YWGjdVjuByNtlJ7ry47Ebls8Cl8+xM0taudu6IYv2kye7iNm&#10;EAK+QG2r2V7YhoMyrJ3wz8BAN/mMGy7rVbG8Lva8nq7hLQosLvO6G14J/eM//uPLZz7zj5df+qX/&#10;fnnu+a8uD8knv6UNYp4u9ALnjtDfu3g/FuBNEvRD1I1//yef11PA/3b59N/9lAeYjPV4RRNlTEVn&#10;cnyPJtNUMZepyvVAi1iUZ8uXdFfz1nUcg0ZCXkL7681Jrqn3ggWXw36BJw14txXCYgOYMQryUbdv&#10;6FswhIwf+XbeSfMGv325yeiHtMCxiaZxqPRBp9UfRbM49dXqAQ/kYvxX+cDl0VRfj76YcxYc6I/b&#10;Nm0+nv5HgkAOb5e82yYvi87GR+cRZv49byxg8dGYBV46wR4nNCG0PKqLpjX0Ll1uqsB2tqHKEVq8&#10;Zqgb1NAC9rAALBMkJrkuVwGhWzc1wclEE7oUM+WcgD34tvwbGg8Bw1gbGhyMt6GJ3125wvwj/MFH&#10;VsQpLfqP6kLc9PLp9cTa8E0HzvqF6IpPmsSzLD63PWWLAZ8yNDY/luuYZJchTc9lAIERgG+Adw/0&#10;xMf8eifxhFft4MVKkMTUMurUcrtqjLJSJnnNdzlIjNRZyg4CGz+uCo9MlDsBuqXRfGImkgkpu9hx&#10;4zcyHc14MC6+ZZ4BdW5+ww5kGdZtwjiHkWXfEJ202mLQHz6LX6B7ZYg+0lvp6H+ngH7AQnuTk00Q&#10;FSV2G/jNK33syhuuwPO8aNgJGZrmEpeNizvLUDqrZCBNoTjEwH6nQvw4tvTYaOLlhVL8S3/SSiLI&#10;xpKHsU+vke0BffuWm1A7F8YGpvWdEvqvGF02AbsQyKdR/vwrf+a3PR089fTy2COPrW0bZckCDWsf&#10;BEzNAi82ZN2gT1+Sl/JPeyYPcLtqBOxPecgvWfDjFdKu88Kh3X1HxUQZ0S7y6YxrGo+pAzK9dfEO&#10;Bg5JzyIXPOzU65oJevGNRDa56Bt5DTRvV+lNWRk7f+d8s1J+J+PWs9qDWOZbA+MbrQC5jOiPv/Xa&#10;N2Uf+b8Oxv9pZ0+NhdfWkVFuItSyhmDrseNRz5grHTsWhpk3jZVDwbM5m35h64OR16+LVB1jreGq&#10;XuXo9kf0yCsP6jXpWY8I7+Rt/RAy7ddTLxyyKD/k4xo8+5b8NnQjDyDcYLYfZpumPYx+TW8MXsdX&#10;pbHl3e5X0jBgYswfYR17KmvD3WwNTG3COaFwjXfS4DEcgKjji9oTWOjRL2iUwqXDPi3D7JRHIYWv&#10;cvGf6CA/uDkY/2z92IHGYVwTKCdgrMvtptmIv88z9BJRj3+NitJT8NWUdidbOh04bOMWahOyuuLf&#10;kX/E4hO9N4bgmkxpyT5ziCiBIX2mZ1ryVzAYvx6hMawYQy1g3k/gaTaC1HIZVJcmbvTMVbIH3uni&#10;xTg3+Cm/4llJXbj9xxtgoCNrCojN9eyr5AES2K5fGM9E87N/TSqyJD26c42Y9BPbK4xFfIRdGpu9&#10;qutcJE0rbuKNVtP34TYet8MWh5zYM/JDw3iKbQznN88XRZ10hsYK7pPQoDyFqz9iZags1N4KuGVI&#10;mq7MChpzgMasUzc/ifk+rl/qAL4Qq+sOPIWpwNwHPg3Azv10b4wfzUDBBt318ts+2XQLSv1oJoCu&#10;yOo2jqfyaa/kxz4kKvm0S/u0dmnUYPHb3AwDHvomb5hgRtO4e7MFp/ho4X06cGvL/f5rtrXlPozJ&#10;xLH4odcybR2jfmgtq/JOstk+VbH0KCTaaeD38wYMeJWxaPhgxRS6g7/bq/a/YdZlxmf84fmjCLDe&#10;f/162h/jKY35PQGZ6Mv5rjD7e6zl8kDP6dOn9uQBMvrTN/jBtNGmmk71SmGM8Q/9VvoxZOsBPnrh&#10;K11nwWfYx0Bm8luOtQu4pHMQ8o3uzDvYy9OICqdwHjisuRTWNMgZMuRUAnA9bEyMfpCHFw+oQi3z&#10;wMg2y6AR+0rvQBvAR/Q0Pvx4Mh6ftt6ShzF0fJt2RfnsvSgWC48VPaGEz7AbPBqoZ+BLSySzXM5H&#10;dMubMUFvNoE+4zFiNrB9bV7Df8Wj44pj3MF5SpMEvjXK0zN8tJnCqJIRMgMRFiP8TbKxKMDudQVt&#10;XKEbk+48Yv3ZGSdhWICDHwMpaT+E5c5W3emowmMDtzTKA0PmSGUhHSWbb94jrUYnDdtWtzhUrpNX&#10;z90KgXQmbjQClaGw0IUGBzRzPQYB4k06jp0OG/l2aVAx4ViZwe85PMyPFVMCfIj0ZyuO9Bl+hQNW&#10;tL69ELsBW3sI3QHaSYsMnM/B8glmPwYG2Bw5T5p/1zyuKLN9uqQTNhop46Ru9iqeRLgt7Im68qi9&#10;ShvEpnFempwTCte4ZU5e8YjJ7/U+DVHZocM1dErj5ClupOA7KEf9TSi1Ci5lXiFFePLCheWlr39d&#10;G8QPLH/xF89pM/hlv1KXV+7SuFEqTLiJWWD0a6iQSdfnVZ8ff+wxL7z4Th911vXTk3pCK3eP5Q6S&#10;WTeh7pQr14Tq2Ji06E4jvu9z0buwscvtPrRvr8KXX6/34cgnrD4k0rMM1YeOkUC9KQ3TVPKcBsyu&#10;dKREP/AYaECzPErLi/qCgyacDpPXeeSPA7oJ4CS9KcSynGQdEMLZD+UNvW2AsqtfYfZxK99+eq/B&#10;gyMxTyMAP9Nyvvmm7tLG4Ucs7p1Q33GVV0DLL2nnGRyc07ffbvquqmV5+/R1t+m89o5yg9FR2jL5&#10;PGEdMFZ5pbHh0TDLQZpNxI/kIdS+XFVP7pj2IFaJfU1164h9R6/hZGGt+GENhd32mPyN/+QpQrhw&#10;4cnlijYfv/iFL2hD4i1A3Sf0bjAn3K0/ayHI5tIx3qMTXThrlO0P/uAPejB5+dIbq8/KoAECdqKD&#10;qWprysj9a2eVamZIo7nBX7D7CbWVZ86e0bm+QSffo2/lzkzXVxE+ofOf/OQnl1/4+Z9ffu3Xfm15&#10;VpvAhPhFBXXS3o+F2kv73uVsAcaH9zDIfCdPknz2s//L8rd+6ieXB+6/12NJnkyicD0mkamBx6ou&#10;ehWiJyDU31GHE+NFStNBW7jmkSI4DtpjjSZ9jj90nEWefccMsmHKQjg+lDtEt6dOj+hVegTge3AN&#10;PQ7guZOUSThtGW09cuFXnphLRM6L27htT2WBViY0tHvIV57bpAgYZcLei1Ol4QT9QNt3/YpfZOOG&#10;zFt+0hoYJhTv6O084CETC698X4abwVjsUgG5bgDLdcfX1z1Gxdawj22hUf60v/AmzOnNV6Lz2ZRl&#10;ogIsecW5bfNXOpaOdZKshOIxaUIXngxHniygx07AgYv8R7UowxNpseVGwwnwF13sgK3wOdt34EOH&#10;a/o35jPw5jCM0hx03XF9J6Okm79w3xmvwgSm6dYbvsKFNwE769L05/K7xU2w8BD/2mNnEk+fKVvQ&#10;r5aWCerH8rrfTR+FT7qeACBewHeC54mmdIJ2bUzMKqiglAaN6AU6Nm8wXC8UF782MF+BH1FZRF38&#10;ZKtLwFF+hNIireHoOD8sj7S1/Cac4qY8swBDGvBWyz6Y+SvpXVyAVuX2U+LyoU0+5N5ssMoIXxHl&#10;OiJEdueTRluAIYU+29/EQtE+xJ3qpbmVJXVd/qnfTf/IUNiml150jKz7ecUBlnP7NwbZC3Me5zt0&#10;pJ7LFIVGqN249JMw6D0O0qhbBa98ieOD3Qzk7WK0p8YRlz5N6oS7+Kc+3Fe4sp7BE7Jf15yOunft&#10;7Rteezlz5rTactZe8uSoxzBaE6HPoQ7n0yp63T/tlnyZ9RL3S8q/dvWaX8Ncm8KTdRy3AbL1cF7X&#10;Bfo88mmj8JG5/aPc+I5bfcdwag+QOeWGX7BpmPrVjV+ehAeHtym0vIGnD2qZc/3BDq13mxZUL/dF&#10;tKFK5mkWDmzBwVyA19Yyl2cM0r4MCq2H2zn1K+mkEUTC5c2NJNBzXVM6tJLPvCVtS+sxPkWblXxH&#10;/kmd3Nqa5hw7prKlvVB/FrlVv5F/tI/06wR8bpAdbQbtYtbHogt42+Z05GGcJnnmUCLQ1Pnabg4Y&#10;2p87heo4589tGKTTNgWCcxZFozv9Q+xCbuDS/pHea/IKX7gdPMnXZTn0L57HTvSdYgF85sXR3fTa&#10;SJa+doBoT6lD5ZMT/8YuQ1zm116rGTQoJwI8CO2zkQXz1Ya+NsS7/yBfYWuh6hxfEEXRbhow1mnY&#10;k2uxXWmYm+D5m+mZBzjQGjmk+Q+5dU6eYxORr6s9dBi8yNfoWzcQC9btEOsQ20Y7sMGnvLmBYNsA&#10;wJf9+lHGJMpEB8ZYiDLrU/6NI8Dhv+Che34HzKRD5j2x3Srn4I0Nbt7iGX74Z3wCPQdsoXPKuK+p&#10;zRxH+pljwBhTUkaxYXQCgrGF57c6m+GH2YOsX24A8YaiNzlrO8UyCzcYhNYK7pNVxt1k2932wKSj&#10;2ndTAnpzqG2RcaM3dJfEpjPZccbdzlPGXBe+MbZrWNMGHHZfbQKc+Kzg60mxsYD+kEU2giobwWpY&#10;jEN66ANPmekfs4mOcbjBmfQpMF7ut4D7dgiajmwKV272Shg/g0haZABuXdMUbz+CO9HuaewL39Jr&#10;zp1j9x0jO5qCPgpykGHcgL5WXtnvaFyHGOhIWXLzEeOGzJ30BpPRvt3Gddg5+yv0YaKBuCPYalI2&#10;G+BJJK2hNjjCvpFD8tB7Z4NcfLie51aAt9yCm9/YrCkbr6Y0Lpx5USCyMTahrjpWncROBMY/sZeg&#10;qAO02cKxfQXDuNj5hr7DDzqNcqRfdtA7qNG8fQFppdM6lzR+YSkavrFQvos9JDZlRiAuHctPOynH&#10;o+++/Nal6CRZ8Q/KizVVjw2li/t3mlP62SFjiIq2cDp/ZVxLyMZoNngRovnQg343f/1pE8l7Vm8w&#10;tSWHPWPzrKes4yHxpn+EQ9NoF9HBuKlE5u8f8e3cngcEGmCBDhnroC830OkbzKs/py4gA3lskseW&#10;2DMHtCgj+mTGxcwPV3zJSQA2MWPkYUvsJ5qUw+rbuvZ5q6Dl08U0n6RPc1lgg9EPcmMutDjg1aeR&#10;4Zm9JlvFvI5xdy6vCWIB9bSeGORpmiBlYHJU10xCWFjFaByE6zIcd4+yeRx1nHzoD4I0WDAMqoMC&#10;glcEzd1+5s3mgY7moSBhIuNr8jE0RqsDVz7zUTo42Lv5Tlci1/BABgK0GgrLdTbOqNxMeqL7DAs9&#10;QmXbrpN+2wDPsLv28ERtEMB5kIuGwwO7Sa7yxUnDMx1Zr1EULaJj4g4OjfAuP9AGD3bVhTTwMX95&#10;Q4Lz5mVxbKsA0KAhpBw4x5aUX2TanLI0ZpHKA9jyOSy/aYCxYEgo/S1vshFKDZjm97pylOccV57i&#10;9Lo48/VMrzSCtzUM+zKCT31ro0jjde+957Vxe9Z3tlzVxP6sNs1O6RvcDz74wPLMU88sr776jeXr&#10;+j7w1158cfnGN7+5vKUGqq9SY5E6Wi/+5ubTzzyz/MATT3jjBT/nbnA6aRWp/D6TyJZNY1lSYu/K&#10;XP0PizPIBCdlC8xmF+pf6kzrcGkUprbqdfF73XzSe06ccwZJeSLL8tO5DgOQT5pfeTDSytsxabID&#10;fEq3+Rt9pWDTwY+4cjUuDh5G2kwPFh58jHTj6FwEd+gUr7RsK+6ynlrWylhZCntYPMNQ/3ZkGroY&#10;bz4fhCxjie7lV38kQ0Zgoa/SkE6p4/avwZNBEE9jCloLTTxtoEVAbRBf09OZdGymp/JTK2F82JLW&#10;wHnvsG2a3HcKTPAFj32VSlsAXd8ZP8qWJzzJxA/e0cYzr/SmL+NbQXm1FhPE8qT8sFfKElGsX7PF&#10;w7oigeU8ojp1YvmQnrJ/Xk/of+lLXyJHWfI78cmAGsnu5jAZR2qi7ZbC4ONgOXXi2PLX//qPygey&#10;CcfAiLbOGyKyVR4oSN3B9vUB4mygZKDZdKzJOQc0uBGNMcxZtZvAZ1BH37joprazLovXX//G8jM/&#10;87MesH7mV3/FN9HwPTVkheehoSs9zty0OhT2uziRBWo2ehkn/D+///vL7/7u7y6f/vSn/IQRA3nS&#10;U29SxhlTMKZTG8Cvf7a2ElO6bFW+rtmKCfhS27PUy7Tx5CmLX36Gb6Q98ptsGLOKRP3HNxsCJ8HK&#10;Bz/i3NcaTLcd9ARU/QqvfHIfIxgG7dBj8ta00unkE3wOxs6WGU0mR4M334EpXBdcd2DEi3bLg/xp&#10;PNWnhhibEmYcrjEX9q4+8O84rfDQIJ1vlaOD6+Kwh+VFfuXP7Ty4DeVJWeZO8Niv+gBX/pxD03QZ&#10;fCgwSfWYWumYxflqF5AzNqMd17fDz99nOWjb3ZcPWteNx+ub0XP0JbUvBhjB8tsg8iXjBBbZMBTj&#10;VGAIpNE3oIPzlTbbwjCCr44th+I2Lm55lC+KQq9wjiU/Pl6aztRPaWADghdCM5SyXWwv2QTbE8An&#10;UO4+t3rxgeY5FlhpA4/u7jeFTz7XGb8Tb/UAWAIwORhHyk5Ki/02XjFtrsvLvAc+dLB7aXFNKAzn&#10;4HGgZ88LkzLBb6TM0Kc8gXHisINBhszgzZu/0N2VY9jOJIY9BLPKOeiQXZkEVXYkr6G6eIFE7gVv&#10;AniNOY3tnLTCgAucKK+h/LY4WejXUB4S2DcXNF3EfFqZGpPqNtClGGhZfUJL+2OepOsffcGnnhLT&#10;PiKCaQEiXhwE8tHvbbUxPPnqp02d893zw7yrm6KYBfty/a1vfcu++MbFS35bzrlz9/rzFHyyh7fn&#10;MJbhMwop0yyUcVPbHBg337zBUxzHvFCGrbdX+WkBTP2Un+RQOm3tNifnTRg3XB6Fhy68aGNpr/AZ&#10;ytG+ohjaHLRH0PJNOvIB3kDFWhDfAeZhAsOLFrA9n2X+4J3Hl5Gb8muojzP/VA+t5KxZ0R9e0lsr&#10;6MPweb7X+sijj8i27+hzTOc0dmCDX+VIs6H6MZEsaTLWc+pbnoykbBhvcLMtb/uivDLH8GLzLJyw&#10;KUO1kC5DFYWDy3DdLKOfExHx4q8BMtyYpNLGWZ3XNqE6A9uyZQxUX8G/0p6O/Il2aWx8huaVe8BC&#10;t7QLe1g8y0L+fJ3xZOiQ3qN0yoMYuWb9C2Oayuu4bE6f5XtHGzwOUoe+uJsApAGHzQntx32hn8rU&#10;J4g7d3U+tCQ3bSv9VWGhBz/ktT0HHDiWCZ/izzYccpngnX+g7YCcwvNBQtNJ82XsWF+7R+nFBcL8&#10;G8PfcoC5BeANB+2JLhDFh2/13TCVj8NPcOgPnOeS4pV/dN+w8O/ewLDSH9muH6wdDhuapy6Qm2D4&#10;idZAuy2aN7iCs4c0C3Qb9paArKwXQANZHHTOnIe06k96dKeIMnY98NpL0tUkq70ASHR8czt2G/RA&#10;3guIx/hZswHxSGZlyPWdcQf0RDHli/ylNWWqfmxX6EBQ8zlCypMLZHKBEr2PYL5CbgwqfFymtemg&#10;ZxilEesn5X0IL5ep0l0GgzYfgD2a3TxQnWc6h+EPfyKrdt0HG1MiJ5cONgjPUSgTUsf81s2GZq4U&#10;gHtUlrHfnflNpG47hWYDumVyTn++2ar5fEqo813w6JtqT1oppuOVtZtaxW06r2u+qSfx17mUmGoU&#10;476rsHO8Q0eKdn8FmJbVDH903SBOamGQcy6PpovKSgc7tjzQfw7089RZ30A1ZZiO6qyroPTwOqBi&#10;xtm2oW8i2GgB33kUZODXo2QrQ6/nODLGzpTBfpjtM9OpvjeOjgoIoRGQmRvZCJEN+dMfUcb0abSr&#10;0OMGcT8YyrWOhurA+stx5tg6SMu8gTZNPqVrxgsEjz3F1/agrVceeKSXHzH5jLkc65w3sDCeYpxt&#10;GqJFHrActKkd9zImQy9i00Qu8YFX5bUw4wc6yU4+1/DY6OPzatSQV6E0JJHtc0z+wfzP/Kk/8mxR&#10;MJznhcNcse0Y20MOGP7EHF4E4nfGzUKWXWtH5UfeepQ+6ytjHYs6w7genn0Y4qYe2ECXY48//mEz&#10;6A8DepQmsMDEwIRFPBbSuT4lhVEoxt0EXJGCevsvRqbQXSi8RpqndI5rMnRNgsSwNS7IhjMfmU2C&#10;d7GOPBqL/cVADABODjUgaqShZ3jFnGOwOMMwqOh0Axi41YiT0dE5hk5sOOipcJGbBSPeFz5vDkOn&#10;hUNMaFwe1lV04O/FQGKBeqFLcjGw5rXbyDvj+2L8QLN3VjBAgLZ+0igPvlzfOSivcBMQKE2OvLc3&#10;lmGVBth83dHFaSmD+AgL/no61XKix3AsXBwb6ti3yySGT+d8zuFFjHy9nnEKT9p8PsPM56U3p814&#10;yEhomstNMjRG1+YfRovGJvYxmOhsoyDSOXw3t/wsvGIj7MfdGlePXfUG8P26i/j7Pvp9viPlm9r4&#10;femlry/f1CLCty5e1Kbwq8tFvcrdckBTfvmjH//48nf0PcZnnn7GZmdRAZrclcyGCQEf8zeqbU/4&#10;tny2ukCDUfljg90BFjLHBil76AY+NkJf8Ho0v7qDyzn5TQNGVBKNhrD4W0w2G0Th33R0LD1xXVVq&#10;/iC6wnBdeM5nOM4J5BPovAiWc8S+C8ipG9y4vHMEvYm26VFukx3KeyZS2Zw38HnlBGHOaz7xARN0&#10;50cH5zklP/XfwIzyH7R30gYO+FCqp7zDqy70XlO5nGr1LW/uIhEbo+fOn19O68kGtcx+0oCnIK5f&#10;08KTFozQlQku+KEYHQablYP5YS+H2IhT8PXrfkQXbo89OdY5nR0DF0CuXLli2Jts/mrQfgTflw5H&#10;1K/FcrRBJu7XqXFnJnTRhjDbaz53pn5OnTrtm6c+//kv+HXDbA4h2/bqpEJ+N8SjnEaEHSmD03oa&#10;5cITF/zaZxatbB/VJXxv36a9bkz7Ql9+izu++Xe5hgEwDz388PKGvr32phaZGU8AT5/YNxz4G3Xy&#10;N9rYS1qQ++mf/mmPOf6Hf/QP+XKtQ315LiFzCJvN2WeA753bAjxB1JsDuVGJV/L+m3/z28vf+3uf&#10;1jhNZecyEyi2VNll4kR9Vf1XEuVFmTamTFv2MPA32Eda4fAhB6XzyZIGkVJZqS/RH77VvoXFbnAJ&#10;8bn4ibwzvDy51eBYOErIWFM0kIlQevQtXlCXzrfkv/QHpBGgz00ljpUefeibxvgNmQZsJwXg3tBN&#10;MchR/RFTIlgu7OAbIE5onCcewGQCQ93RzTGS423ZG79nUZi36RBqQ2J4ZhFz678MpB9swRhTI3G3&#10;z9QRZAMevlgZmujU8WXtCG0sClwmFpnAYJPVbsAMm4RG7GO5xBt+rtuDvp8kFf/epSp0b5ZAk3EU&#10;AZu1XKGZGwy2sp7lAx5a2Beeadt37VO7A8t5jz6d6oVCp3PXcMZuyLDPB/z9AAw3pnizRD6IHshB&#10;II/zPKESu5Bu/1TZOpbP4LueYItnfS03h6r/Er17tAjIeA96HOBRMOhcHvDh2kGRyweYgUPsNAEA&#10;y5jNdHRN+e6HGU9EVjqoFv2gkaN0icFrCFzgS695xMVHZ85tD8XAojcHZUO6J/HCIQ8+mU/GD8E9&#10;OIjPQNebHoqNp7pJXP6R0UBJk82oZ4gtsk5b5TZf1SnVlTmUFjic7wfSSoO8jX7sUxxgOPbhk147&#10;QwEegeMKYU1j8GZuuYY9ecCs7Qoz8ycNm1QWYtilPYmt71G7s4ZB3zIrEfo8Pcr3Ya9qc9D+Tzso&#10;mThnrMTNr3dzYLO3cz5s6fmX2lzOr13Vusq1m8vpU2d1o9rl5eLF075Zl6ce+E4wN+Xfe++93gjm&#10;RsrTSqfNpC3kyQQ+p3Fe+edvnfPTw2fOnPUbK7xmM+adjH+xNzeQ5GlfPiulDVuVCWs6V97SN5lH&#10;H4VMaY+2MuepZOjhY/TZXvMQHAuL4FN+lO1bl7MB7DJW+0Fom+2Lu+jH9WDog6/f0sJcYjye+ceB&#10;XoV92WXN/Jn2n74amNOn2dhXHZCNuJZZDw1tr2mvbo2NHODVKrgsD/TNx5s3qUttH0PGm8WU4/j2&#10;b+bvlKfG2vyN9kAzMvOn/ydQtdGL9pan0oAl8FrrrL350j/RlaZGm93Sk7EH+sHLi9w0E1INHfCH&#10;hrYjXNeGrhsC5g//C23smFC4XjduOvDfTpjhOMePHaQz65K1d2lZf+UVr/C+HqjRL5vyLIh3/DTr&#10;Up1chyqq7NN1ReYqKeOMHyXIKIf0wR7/SQ7sStm2XKnT3EBIMVUm+HJeeuhSO1Wv/Zj86ug8XTfM&#10;eZyTgy+0z5QR3QcXvnQiB30Ha1t79AvcGLrWeesX60Pw5G1hHoP5jSvR1bJImPgwOpZYbYEE0Z23&#10;kt3UZ2rythhkkVyqjzd0Ezo3JLE+Ed1CBC2NLbidzaaNxc5Z3row5gmj3QMAmoTaxBfjp3lz2nwO&#10;TmFY6055bhDYP3VS9ZX6jAGpz/oFFsvgdximbr5h5yylqfELcylubgVWT/yOl6GtcleOSbUdUr0B&#10;InBIsJU3afQnKw3fmTHsPOyzQ+yQi+IekuWklNedct87Hfq1d2PSah8ouAxxHM450mCg6p0D8KLT&#10;+V9oBxz6ffX+PoGOFVQyMJbvpi8Gjo0i/TvMdoF2fRUTJy/yBvq9fze+pb/hSNz4G/yltGq9/CRt&#10;NX5je9knZUvmIvQ/+gYuD2KwvvxugfkpSzvoahuJB/z49q+WfdYAz52AfRWu8xkkxdmYBDftU2yF&#10;/+/hGWv7QfaUDXF0AoU0Am3RFjhHTvJT51nn5No3akjvjKGgE1pcWx/P4JlviMQgGQ65tA2HLSnk&#10;lKHoMr+G65ADuxMO5IOMBjondeL4Iadzwm6sr/0++1n8DRloB92XKN3tijK6t8b6DX2ag5S0jsRy&#10;zZuDwNtXr0iG9P+MaQgpR9ooblxm3tqxQfKRmTerIRPjA+Ddzlkj+ZhwmBtgg2sa5/YtNcjHsT6w&#10;I7yU+8a34432u7T9zP+gxVic9ZLsZYqHNqcZaxNayvgLNJCHc8a/LYvS9BqmyvWWZDl2Uv133MJE&#10;6JMLb73aoIpHHkzCf9K+SxvV76xNgdMneK1nb+7Bp0TDvFW3gKMWMt46qnEapcmbLVmDY1NXJnQ7&#10;gRyM5RiDg8vBOkLxoovW3v+3f/2v64cxhBjMwQxHGkheXFdMIA+CPfeJflCQg9CC9IBnmLmbp9Cb&#10;Q3klDv0MkAY90exiVhTI5hmTEQoNPJSOk0Rp4EjjQKY6HDCkoRqill7jyjXrZ2eWvsCwCOM7e4WM&#10;IwPXQR24sUFeAVBac2wdlcAT1JwzQGRxj6c+icFHxsBtZcL1HOCdAVIaHPKAoTKS1wl26Rh/0CBq&#10;OTU2HPijEcrkD5o0hkMeXRSObxQ3b86fZeQ89kg5lldj8hksFoZry8nJewTKAtjwjowzSmWa01rG&#10;8OvAvjpstGLn+tVMJ3ix9yxnzxvDE/z4X169RR7844fy2Vmw9XxLRT4aHHzcPscrduV7rvBKv6YG&#10;hE0OJuCUNZstD2tT5EOPPrbcf/995lW7ut6pY6Jhaxr1q524rL7anXwCsiMvMiAzAR1ILzzXd7IP&#10;d7FDCz8Knc1PoQUeARq1TfmBx6SyecRzoJOlgbZskq+dnuGH/0JrDVKpejVu/V5h9k6AMz2ll3/t&#10;B+1Z70pn+CEr3yggFLdx0qS/6ik8/Lfy2urfyn/Q4xq+7aThDw3aHjrO0qdNABa/AbUyrfnw1AEd&#10;Aj6ALdhMmO+aXV/zP+D35bmhxSQWAPhehIzhLpzXQL/2+hvLxTfeWL705S8vr7/+pl5vzrc3teGg&#10;DY/Lly5pYeGGBwfqw3bkszDTD+0LsnE3U3wumdgggzAtpEmGvi6TV9+h0xXVCTab+S4s5ZVXprNg&#10;Rd0DNwOPG9f5jib2lD2El842NkZXBgiv6SaLM9rofVuDTQYupH1LN1yw+fvEE08sP/VTn1w++9nP&#10;Lq+NmzCwIxsnLPbV3pNKd9epysZ/8rHUv+FP0tKTU00XPvkTP7H8+q//ugZzb7uNUmu/PPTQg8s3&#10;9E3zY9ogYdCOnVymLgO16aMtykZufLx1JG0nZtQNABrEUf9pJ6kLbWs9oUE20fZ31eXXKk75hBYD&#10;BP/b/8dvL//0n/1Tly0LoNe10EBgnA0dfCgyCckV2z+Mr3ZCUneSvqsusCnlQGAydFPtHQ/l//N/&#10;/j8u/8Xf/tueoPE9eyZkLDZ7EVvX11Uvu3lHuXMQ3J7J/g2ks4DKRKX9D2NK6iExAZhsiqVOU26M&#10;fWgX6RPpQ4D3q5EkKoNiaIHHE1cN+Bf/5PUAz34s+Wljils599uk5EM/fTy0gWEi5b5WcrndFQ9i&#10;3t7Bmzn4VgvXyMuiH+fw4DvVHXOjF2mBi4y0vYTmtd5wTaD9Rk/KCTwCeT132z3qH3yQh8mP7Sde&#10;9CvFgTf0C4estXOe6E09hjY8sSVPp9mW6ocIbcexCXKgq28UEDw26utGeZ0ofSd0qpsJ6Kf0rYN4&#10;mBe0JZ8XFAZt8qEDPnI6HnaBFvkc+CH1nfH9SV7DKlhuPAAX2ZEVucgnAIu/+cYH5gOCqY0hbzvB&#10;c/CynMLrNTSAp83qZBS763ZFhAAAQABJREFUkF+ZgOGaDeSekwce9mfhMTzZmJZvyXbNx+7QY9PH&#10;cxTJBK31SIMGB/szMXmE8m9M29pFFfQqjOVXv0kdpH91YQ869KeMO6gL4FhmfEo8apvS4QZgxhtM&#10;8usT1QO8phVvkwv/gq/CsEvzkpjfgqBedQwKuNG5dkmdzYY3Cwv1/dIrLfg0nFCbh/74gMvFY4vh&#10;/wLqN7sp6+Ixt6o+PIHfulb5gGvZMn7GB2n/WpdrR9o305GNiYuHbPaJPZ+qDOUDHHVvviYNOpWV&#10;a0Kvu/lbGC9+BMTWlCfpCn9KW0F9fElvLPqN//k3lv/3D/7AdQdwyytHLd1B4q6L0G+zL+W+1TVs&#10;dO+5B32j5H333jc+wUW/dkJjy/Rv5/VGqHPnzusNUPdrPne/32iS/oJXCqvMqZ+yI/0rbcUp9a3U&#10;J2/y0seqHrJZzMIX/tlXqpJ2WZvDV+R/9nvlISs+gu/5RiO1cbRzUsBv87hXMiIDbTrzzYsXX9M4&#10;+DXdgPzK8sILLywvv/yS56IUIjpDp3XszgW71aU7w3znct7L/7ayQ4a0Fz5bT8eJbIedgOfAv+Xl&#10;roePP/64PxPD955PayOfucFZ3rinvuaqxsS2ALZXu+kNr+EzbBJACxnzFHBsRVrzuIEMvvBrGvkN&#10;rCfNQRTnS893/NpO+hDxgxc3y95g4VRtA/0KoXZS9s4146OsDWS+2batOPYfXSAT/r4faGOhjd/p&#10;hBZh5QUsbR/zKeMq320gbdZoQysXsD2vjNDDV7f0CN9rcGpf4+gHumk7Wa85opt6LwE25I/tal9s&#10;CXxxKb85AMd4ymM/1Ul081hotLmk08+wSUY9VbYY0XbTZ8YO5TXLvM+DPA7KoQG6BPqf9MVj/Iyw&#10;kgsdgeEmkjns86FfJpQHyjL+af8EnebP8f65gfRTfXrNDXrchMA8n5DNgujPAwrMxyn7uT92GyW/&#10;wJ7IUXcHjrEHKlYP+Nk2o3/mm9kEym0NOgXOx6gf0CZQf1y3RPtI66PKxmsIgqGdRAD/mc7m41lX&#10;2Hxipj/L7PTRf2fdZtw4KiCecPOnqyQ/wWs84uZ+mDqjAD4hZaQ+nU0HGYHrvh1wzR96MXYAb1vL&#10;An7zH54udv7qU+ElbkqnPMKTOYBpeDhWGItj/JaDBEqi8af2a8x1Kp9tAX3ZmnE47eHtobTIQY7I&#10;4qsalgsFxmVrUF5t1Th9VGxo3qLlt8oJqf604h9yQjlgivpo2j/ZTomk47ezDTh3UzfKjja3oTL1&#10;mpj1KvuE7Aetthluc+X7WWMJRvGRpaFpXG9yNBe5t3PO8GN08HxJMeNO0oBLn7YLTz0wnvLLCz76&#10;dzAtkPcZGYb2ljEMcxrqbWh5PqB2mxuy+4S97Sk5CIL0WpMvRlrsjZy7B+0K7WnZZ51vtPPoKVsh&#10;r9s06VIblU7al/ANv9oxOrLmJSWaZf5clF9tsgLsnfCEsudPolNftJ0t2y5fUCtfyIwHYLCHdAAf&#10;u+vK9iGNNZnimU8uRpr6B83fbtD/qB4SPA+VTaHRuQG29d8QZ+bhOZKUxQ+rK3yxJ8IwPiCkfqQd&#10;p34dky9T9usN5qPtod2hT6HfZr5N398xRNd7uIaX16uVX91rP/jVV4vDXJQxMXJBl/KhH4EGoeUN&#10;nvdDiCUj17TxzKM9F64PDh2PiVBwTcTw+K/5iwcbsdy0ZT8BRLaUaVWvWSMa60TD749rvo68HXMV&#10;zuMR+Qm0oFt9Ha92S+GQxgEuMWtnlF1Dy6ixta/yBSoRYiYNMIWInUIGxHDtADoAANeMS2Tv2nno&#10;LpruwE0nFQ76PSgYAjpQoAcHFHYKyPKMSgp8Bo/JQ46m4Ww4JI0zHTh45i+6wKBvG2oGZOGzDWos&#10;gH6Aq1NxThVxQyG5KEAaLhaGyEsj42piO1V+8hoqR2Uhxx+xVkxaaYLD4U5a8joMHdzxQ1wBHFUT&#10;xy7kwcplBYzkK39LhiyDNvhcNrQ8V/iRWZimF54Y/sXjHFsB12MfFpgexQeWtDkcxmvOn89nXnfC&#10;2+cJfnm6ARsEi189Zj7v5xzapdW4fgSd8N58UikTeezHZQqHczcox9VYarDMpBFzQYMG/bru+mBQ&#10;mMZDi2hqfObGGP8mtHONH8S3neG8Td7apTIxwCOgRzdjW4dIs88ii8p+DqVDeuVtWuCi8z4efHfh&#10;Zqq3n9M+0TDTwO7QqkkbC7V05xj53y2gYw9qos8b05GMc2iQN8e+mNJ7vcFI1/5hJAVkg05lLE2u&#10;t8Ogq1y52n6LS0rrZ3PJsw5DL9rN0gVmbQ9Hu8gAD7Uoc5c77dEkazcQKDfsz2Yam3K8xhw+3/99&#10;36dBxitaJPqmOlItCOt1wEe0CHLmtO4OlD9f0jdhY0O4b37IFeEEO8QEgBhsVw4N6kiD/1ktemXx&#10;lYULvTlBnTV14MyZU0alv2GQc/06k2FiJsNZmPbTDzI90/Ob2EZnR3V3fe3OAJRByj3qmI9qAJEB&#10;A/0C5XHgV7O/+OKLuuM/CwXIB48OjC3AXfzjTd9xR6zLMQVln3GbI9s+8QM/YAvgR5QxgUEci8f4&#10;H/118tRl4Vv+pyy0gKIBfBfI8WXKBRs3QDJpSe+gjZjgDSHBMxHEL1gMefTRR5dPfervyD9OL5/5&#10;zK8uF9+8rAFpvpnOOXOyB7TQ+drF103DIvsuayugtMbRJUDffb/WHlMMM1BWjG81Z10+97nPLT/1&#10;k3/LT7zgB3xvlYVtb5Ro8Zl2pu0O5TmPI9uONx8/oJ4z+aWs4y/cNLc9GYr1e7NgSwJ8l798LBts&#10;WSBqPnzxidBMmwtN2hLGdgRo4JNqEtYAXnEO6z/qj/neIn6pNpH2Q3jQAweb0IbQTnjT1f0keemv&#10;0XV/cgLdBk65pk0lVB7GM7aneJKGzdlk6ySKBUE2ARhHtgwkiesadODLG20I8EDGhPQ/0Gz5UA+Y&#10;QAJR/gM4kfCRhbCLl2znyR6EwkF7LXcEGMFlOWiR1H4LXRiTowsBPsUn5oam+XqTfcAKFxz6C2QA&#10;Fp0Lx4ZwA5vCpLPxCz/84h35TwN+SmjbT9/eTePCEIeH9NQ5fWUX40j3eEY+AZ/qQkxozDn+HJ+G&#10;K3VCekNxaxqjw2bC1Q7gw6vyznR77nzRpK5ZLurFsDH4wPGHrvAtfMcb2BL/ja8zT+i8KwKiH4fL&#10;3XzglWOlr2voEoh7Dp6vh41QsXID23Pi4jSN/C1Qf7gDnj4/czjVgNR98cMPqs8QY6UHDWj3tcbl&#10;kz4KHVP/9m0WvMxtkckLbUPO0iD2uWI2iIPDG1MY22cjwWmyO/7C0+qFxzZzgH91Nz94+gAq9lGK&#10;UaDhcnHbFBvzhoXKIy4r6dJyg6/U8vdCB3REA/pHJQ834fFEZBZQ5E8TnZXgd8mJ7YRlXOaLnqB8&#10;02NW/JDXKLNgl9dAn9E5b89JGbOIdFk3UNGesAF87pyeENb45b57z6ktTP95U98mzIaT6rb8hCeC&#10;uTmYPuLm/8femzzdlqXnXed2mfdmVvZZWVIpq9RQ5ZAClbAwge0IM7E1kYGRhBEzOTAwMSOF+QfM&#10;X4Al5IAJQTAyEXSSR8ImFELWRFiWUCEbU6pSNaoum5t58/Ydz+953mfvdc797s2SSiBVZq3vO2et&#10;vdbbr3f1e+8jP3nv2nveEKLPxOdZz124oL5MeyyqMsnEhhwbkvSn5CumjantXnvvxuEd4V/XofEr&#10;r77idn2L+ZTWn8jOOEqMfuj24QnTP6medq1JJR9TsAl99epVryPcJmTPezq4vXUuG5LAYjcOO+7L&#10;nu0XeXKF8Zqw2nRNq2Arg0b9q91A27aJnPFlHM1t02+kr8fnzGOpR65Lu/JwnbnY3ucoy2MCMMyh&#10;6P/BTf8fuua5ySr9lMbnkKFlFZX+5O7DPKVEWecj5PvtCzB8Quh8agM5hVdX7Sx98aepkNaBGeeP&#10;7CwC0Xf6TOyBnZZaZxzfgsr1b51kgsO5S6kn7OAPax6NOfCGj+0LPZAUGEeoQ3h+qyFjNfOGXY4e&#10;rB7REU3PYdjRHH4xQmRZYX2AVpgRhA1yCfhE2Uqj+oBKXvO5RtPMqaKj58Qar+6iM7D6a/Ah0XaR&#10;MuAZDxsKbz7jSz3ARg7sztOblmFI+w1DksSb/sthnGkKBhxeU+uNe2Xa75if2V8FILr+kzKr3cFP&#10;29h9pGZc4WyfoWGDGEj1p9j+NGWrHUM7/sdhr0SJvca+tTEzsx44gLPqfWSrzczUSC6wLdWQsCVc&#10;nrLd7oU6ht3bCfk7rUB5TaUk6zrvqetgnldRu+7EW8OPnnJEMWRKqA1aFy4DRDDVZ0D3yPbM5YY/&#10;edQb9UtMUNJ2J73WEdfvHyq7dKXhaiLOigSdatPSYI3sTQaXwzS4HE5y6Iax/KeYNS3BPmZEXz7x&#10;i/qp/My5GprXa2JsUn9pPtes13uzxFH+Yk/DSZfVrqe0ivu4OP6Z9RdPdkK+9NrXPw6XfMYM6yD/&#10;4acLoOf+SWWLqCYhldx+fXHyBQ74f6wAYQI0Jt2s9YA/QKff0Vkv+ZDH4AsK0gGd+NtuYGje5A+Y&#10;xlrqV7qjm/4I9FGVg/LKspYbUF+3dbjJU8asI2Q5+y7zPQI0WGM6PTx8MV9bOxQcbfgoDNPuj1gf&#10;ZFdfSpu7pw/9GweUHvfnxhxseEGbccxRmdfyQA9jODiEnm1QX+Stc4b6Dfl8uO5v+HrfaXyFvYPu&#10;H5Ru7UXMm9zwf2izf4IBWx9HOuqCg2r0gB72qAzQ4cPhMXQYLyg7P4+1c63iyDl30Ra/9QceDxkR&#10;zF/40CQNP0IfXAHWYVwROILXi5OuTPaDgdMBdgzZSgcJY1XoIgFHCHPhTEXWkGXY2MD66jXyQYJr&#10;01aG03bgMcQ0/hUGB7ZxhUw+n8iMES7qKasbZkUeH8qlgXiEzypHYcgDzAvS4Zm8WCX040DIWros&#10;cGwbVR6BBtoAv+g3egmvuMBUdgYHp2ms+ufOC+gTgN/0k327OdAyhKa8cKTrwMiyykMlm9bIaB5j&#10;I9LD0nxJt8FUV3CP6A8uCMGPzK1/ZKq+LScmQKdx6U7WkRzAFKfp4nL9pLDqcwpX2cqT8mzUpCGV&#10;xxo3Xbv0GlzSlbP5XJ/mk9f6YVD2ZtkqhGjlFXKit9bTQt8bOJRCS43+0vl5IlYdHFa9ozt1QcXS&#10;kHZHNwtxMjb+KsdG4Mi1EivjwXS8a90JxLo0hkY2ydKxNp+YgN6xQ+o50sCPRUzKoB+4k4Fi/DT4&#10;oQUeobL74jFfPL1T/qVhWzGYoidGUWh8msZeTwrI4N9EmliEtrpHysoKjaYbk7fq0PzGlK9ycb2W&#10;9RqY2E/wrrnAAeu/mAtiUwpmguUnfz7kGk/6ENN+3T5kB8Mo5pqFEYtE8ux32syFluUTXia5HBhk&#10;g4INJvuqXiPEoosnswV8+JgO29jEvKqnaG9qg+u+XtmtbePDU1q4XdLroZ7TJhYycNcTdwOzIc6h&#10;wsUL8nNNAJ7Tq/Aiu8llsBV9NsKYnHBggdYM9G+99fbhG9/4xuFtPX3Mbw1re9lPVzCpRh+etrp1&#10;S4dU5/OWBfreh6J1X79Bwu8reILsgTqDOfLzCrTLmoTYVpKPO9qYkDCwPvfc84eXXnrp8Nu//Vve&#10;AMO2HPRwpxntvbYn/4MYpmXhlA5E2EleYl+kpXOw+ud//MeVChDl1Oct2RUbckjQPIjge+0LuQZW&#10;X4kpgb780GX64sA/C9K0tfgKvLK58fA2/c4Db5riMzwZLhKH1z7+8cNf/at/TU+xXD384t//xcM3&#10;37xq3sh7VyeY7+jpddgIteqZ53e/TixA/SjwKlAWEq3L//Uf/aPDf/wf/SeHT37/Jw/Xr72rOlCb&#10;V9tgQkzd53Az/ZoPR1loiBRzLB8a6aJ+kH6HQ5qp9/EH+4oqE57rHJF+iA1syoMLpfgktOFBoIwn&#10;SvBD0vhO8VpOHnQE4HJ4tYz0eodly7zIYTPJ9HiKMT7LouXuyNa5QA+1uUZuxqPInJu54O02YK7H&#10;X/CzbMp2fzyyke+PZM4hHK8GknGVD23653PwGtrEwLuMvlhrC8syc+i2qcgV/WuD0wPWwkKPwMEA&#10;eM4XPT/NLfuzwCsuoIZXAr7okvl05/NTLnrUI/QaOKBlnKIfAJdQe62x09iAMLKRBAfetolibHHP&#10;d+xmPtsxkHyvKdQhWJfSEg3bTTJVZ8q7oU2dk8+neIklp/5Wm3Lt/6ENnO/AFy7BsGxwUIfyWcut&#10;ykI2203I5eM8jcl9Mhh86JV+Zen4PSwAUwgPYLb5gXjQj7rU+kRfLAoc/AjZxIm85ufcfNUOzaJ8&#10;nVeu5aTRszSIqxtp81PcULjSaFy5CvdIvNCAH8FbKsp3m5KdCbt9dt3gkYX8Lkf54qek78qXgh88&#10;0sgKW+wJzJY3NnTGfHHAjFzeEFnGyq5DWYdv60TRasuArvlAU+nClF/m5apT5uc4xUkoXGOKT20M&#10;XdrzFmpL+DkzNugrgsmiP+JmPB8s7ibZSHxYEtiSzWHGQ8acW7dvzvz3om6OzKufr2jz5733rviw&#10;97peEc1mE4E5KAfAzI1fefklzW2e0o1WV/y2iAsXREflXIPPG1Yu6RCft/K88cabPojkAPnFF1/S&#10;7wx/RPNeuYf6kHOas2aen1cW87vNzJl9g7p87F2N4Vc1V+LDZuFlHU6z9mIOzdz7xs0b6YOkV9tt&#10;dPwQV7LqirUCb6BhTsDah1dj0r9yfVFzD9+kKptxMHXxImW8gUm+QZvXZLRtTgWPhFP7tvsgv+uz&#10;R5DOyMj8mf6986v0S+vN8UVT03YQC+mw1y1J8iovNOl76V+6Di88MC4Lgvsfy+x8Eyk7x8Dy8bxK&#10;4x/2i44W4gh2Ecn55r9mrmlBIEK+Qsa9ofnlujJztaZTuu/ZVe/C0QNC22tbzW3pp0WAfwdi2onn&#10;ugIsfvelao+tax688j2N4ce/jb0U0rcgNx9kgW7qRXUjODbUzRuBbIwFWUkO6tgMJ6z698AEWg3V&#10;ofGKs+bBJ3/iKfk818NeQvDTq56TxRepc0LqZd+rWeciLl9lh355TD7t6YI22snv3AyG2M1zNPuV&#10;WR19bYe/tq3kmPHS4yeHJrYtttnnfyUAL+ZphNV2uiiI4xwgIBs7IwrCy/564PAJ5RiW+iJwWOgD&#10;A93IftBBadpI6oly+PF0GmcL7DHmab69ivOUcPTRAACKdSCObWPDyr3WH+Jn75yHrMIz5Tt/UYGi&#10;fI45ktI63CsNx7rmldPRJvKSD7/GyEKoDOMKqS+EwGdiorBTDu6IrxCg0zmdM/TldjIXNmWJFgCY&#10;M/KW4qMk/sCZztSK+MuWPEBA/SDfJmDQqstcKVptdkR601sJF9RF6/u5Lv6x3YCJT9bCsSOkjmQo&#10;uiVxK5NIWQcBt9qr0rn+gK99Rz7KWx3oRbWvvHpg6D4Z2MFjnw88bNYAjFaCvixey4jJA+a0fotn&#10;HKEjY242WCRDMPzE/OERPiv9bzXNnAly306wjSXeDL+2S+2eG1SwjXKoD2S2vdKuuuZd+bd+yKts&#10;bRMrHGn2bOjLCLKUvtsXxF7u51XsMWOIIQN2t/nAA11f5VHZKe/4AIzhweUDPrV+F7+d/mvos0+H&#10;7wJzUfNZ+mv6Q26Gw94E+sQL2iPuHMW2ETw/Ldu9IPKuaC5NzDh4XvNVbMMaBBlYg3BzfEN5Rrdo&#10;UbrQbLDfi471GDl9Q7b60fgbe+fZX2Gu3AAtArHnAyK5PyFN3rIPxbpR/9CjXui/225MYzoDaBlG&#10;dVhbW2blmw/7agrgGk70XJfUFrbAoCicDw1/nAHGSvNaIcpEbQhlwGdA7WTFDICfTwVRhic4Fch0&#10;TCVGqPBkgcO1RB2IwJjGVBzlbNS0guFHIL86cM1mGvRoHIUFhs8qI2mcStkuo5wAreL1GljoseAl&#10;TTm2YxFkAgIsfWQuH/AJynGe0ypPTMVIb1/tX3a9kQU6Do13sMnOoGnZB2fl3wZDeT6RE+TKSz2i&#10;cwaMNMh2LOi5BvNZMvLUTXwCnMpbfna2Td/aRXpveaQXgpMsn8aPQuw55XUWbOsBHpUlfnhq9d0e&#10;pQNu03CrzOVMWfMK27jwhSnvlpPf6jK98cHQTl2Rdkeh2HJIHug4TTsVDh0Ir2u6oyfdcxjKJsuF&#10;w2WeWtSBFa8xdLCs0oE70jTAY3JkwS6mF6hNHy4p7x1oXMObDyG4+wBMJ04eAb3qS9U7eHsbCBx1&#10;EDuUXvOLz/WTQu8w2nlDM/IxnlXex9FYdT8TxvW00ES50bPwpVEZGlPudlVAxYVt3A20Xi+gmz2b&#10;J+s5D1j/RayNpuFOZaPvVp2t9iUNKnSa3xgaTRN3fDDt9csy7PoAa13wEcuJ7+r3X/UKwxe0UfXq&#10;Ky/JJ/V0jXac6FN4qpbXm7760Ve9SGKjmqdNeKUiZdwZyuJpfQIL9h742fye8YeBnYGcG4HeePON&#10;w9e++qpeRffVw1e/9nUd4l3zgbIngPMqoYwNGZylqXDZVKNdMVDO2CbdMqBrg5N+UR/6Nn7PhNdw&#10;XL/9ruS6cvj+7/8Bj29f/OIXXc/4WvtbZEXP+ifXH8wwTigbymz+yIFsSUpeevH5w7/2Yz/mgy3s&#10;DAy9BE+qMJY30E7wIWzWtkBMX9YATBbGgcXP4sNA0Dbwc+oqY3T8WCXKZ+HMxJJX7r2jpzGeYeKn&#10;/J/9m3/T8vz83/t7fhL42Wee1lMuPJnx0LLz+vLHBzRMn/d4mA9BiczAQRmBtsIh+le/9sbhN3/z&#10;Nw+f/IEfUH3we4c69H1Or7tTG+FQkE3ou0pjwQbaGBviflOA6DC554CIQD3XL7imbgn8hIaDHYs+&#10;aCbec6CKi3kMEi/zFv3edEefgz/hc/gG5aar31Wn7yG/40fjyrHFHr+iReUjDp1sACMfiwUpsMma&#10;SzZ599dYg9fjFObhnWsGKTrHp/H15NJPkraOSlQueNFesCl5a1ujrrIJxviNrLUnr0dKm4QPfVfb&#10;JUDwaPskv7yApWy1Ucs5wGTOASwBefg8vLTnAYu8BBY61oW2vXhH9S5PwLtg62/7gg8cMMSEvgLa&#10;8sBnQunhLywaN/mkM5v2jLUEDpYJpQsctFyfzs+YVH2RnYMdQcjm9FObahudbpqR4bqA3sjGxgW/&#10;61t6vklJROAPbegywloO0srDT/JbdOLFoKvgm54kOz5OsD22ekamtKfqZaCTr9qksq2bWXuZbD2b&#10;e9F9p7vSJt2PZV/qorpGJoSIjQvvnJF3Tbtc+qemKNn1Cq3dD1ZagQRW1lQbF+lNNuCKCxz+TiB/&#10;jZGRvAu6IZO4m8qk8Z+G2oRr6BIML7mVcH/JNetAYoLtLdja5TQ2vGDZ0OYmCsiutE1k+4pv084J&#10;sKD9+UZRb06kvugHoQEv/h4X4G370DYF75tplBS2LuXz9uVs4EBDuW5D3EhHwJ60OdoXsiD7hymg&#10;s2phVGZ+jeWoE2584uYo3XSom9Q4EGaMxKbP6o05/JwPP6WAv2JDyjj4/frXnvFB8Esvv6yfJnnW&#10;9ccB8MsvvXw4vHj+8KJuUGQdePnda/bLq++867k1TxdfETzz69DMm8SYK1GnjNH8TAtPEPOzLe+8&#10;c9Uf33CvSnvttY/6Zkd8iacM7+gAub4e/xwVP/BR63JVlLzdse/roJefv3hX65rL+skJntzmVd2M&#10;/bFZ2knHVigx/6Be2KCkqyC0jZMmb+lCydqC4VTY/mQrIBEHPMlK3yyqznf7Vh0TI18D16WppAP+&#10;Akz3DQsbH6B/S58S3dKvIHfL0w/EhtCnDJ9vAM60FcOTzVvKOYDC97gmVK7S3fDZ71CAdsOaZnw1&#10;YRUypmMefU//xPxolwV8+rM1oJ9NipyyRUPloY3Cj09lY1+VOQB2Qwfmx5RBO3ac+pAsSEI4p75+&#10;C0uyfAyDbEsZed2/WXU+p/ktv19onotdzMnKhBPXJVd866B8xyvspFd5oFK9STsIzn8ivvuWNJc8&#10;vGXHT7RaEDb9sxYMT2yy27c+gs1P64T6pN4sC3KN/YmVaT4McfC/eCk8TmnU7tsGvmWqEiYph8nc&#10;wbYZO276ig/prl92zEdTfkrQMqq+JBg+wHjtuRzyK/Tgt9iWV+rg/7GBZOI3fIevD55Fk7Uwd/ng&#10;PpDKfD9wXKe+ZOvRJXnJx0cviEZgqJvIQotQtvL3+qhceywABerpgtqgZhwisNOiDHSett+DtBJh&#10;ibLNr8uzMOAwexC2s7h5WFwsY+RJfmXGTidNuKQeG/OzCltA0fcJyLQfZtOe0SPzKf1YqnXqvDwP&#10;mdc23EAnZAWmZ3wuyB/Rh4AtWAsTg09MiG7R0xnJ1XfssMOlXikG1XRGrsijetG+GGVTtUNJtOUw&#10;taEz56t5xMYZ2Qpjl1iJUXACA+/CZfYz8s0NTzyBuf3G8KxfCgc50sz6ocN6tTLVJ1b2pkV/O914&#10;5I7t7FvwUjlhLeu1C57wdTo+7LI8AemoKGPBmmU50E9287pgKsj1J8Bz6rf2Opb8AwsN8plTNoBK&#10;kPckwXeccLum36DnMX38bIUd3pZJfB3aoIa4pHTfUDvSt3a/o+vk2hqnMZWhBU9oew4xFcebGCWM&#10;+zzeQFqb3r4Tvbi2rJKzN257H0dtxw8R+aZHHiLSOQjzW9Fib4c1D7Zir5fDf3h2fKwxTFdlDexH&#10;Vb7K0diyi57XU9YnsnotOPsYvWmz+5ae76PbctDOOOf5keoFmn4oj20HTW14849YHMngGveNhHOA&#10;rPLYL/XDXAF6VCP71cj78ELmGKQtNzaGhRd8DL6qeIRkdGQTtROELDDpRDM5YbOlREqIawsgI/TO&#10;w8IwAOFQHZDLD1w+hBWfa4QvHHSpBBbVbAY/pTIqFiOwQcUEy4vXcco0mDHE8CgvD6p4p4IrSQ0f&#10;upvsY5TKgwxssBlesKXDtR1OcvQOAnSsPkbQF9e3tDAitCw0nEWu9ZQw1sdwpSNZXEXElUs54CNX&#10;g+kJRwUbD/A8YVR2YVXs8vCP3UkzaMbW6QCgy0YPedjlrAlM5QE2cLtclK08CkucT+o7fMiLLIUj&#10;H/zEwDr52C/qdA3RKUjQLK3CVDbi6nhWWfPeL67c5bvG4GJDYOJjkYvqM5zrDSjpQF2Qsu6T1jXt&#10;L0aYdqe82CT2vH2D3xDTqxi561uHbaYrf6Kz4/ddOlGGNnL4D3lMRDagzT8hGEc+Uj0Ajb8wweHT&#10;+sP/Sii+SNmOF3k3iNETWvDAJsTVn/ziF+esGJyzwuPyT2HXjfHTMq53/SJ/6TbfKj9BBibuhV3p&#10;bXkz15TFBPeoBMBtPMdfgHVfNmXAFK50iyPkjSjJUx7rE9Slk8V62geb4wTo+SO/Mg8Roo54qhZZ&#10;KMOXaM7SWHN91aXwLusGm+/92GuHF/VbZgyUwHDQy+/oXr6i31t0X24W/qoddh+LbvWHQtqv5M13&#10;NRCyEXru3BX11R87vPDCC34ql82TW7c/b3Amm+4mJFAPlSi3zOd5GlDjjQZsFmKSMHJMXXDoy+Y6&#10;m2LP6YkJ+ks2x/hdr09+8vsP/+Jf/J7HIZ648Ov2VIas2BoZP/Ch/a/drG1EfjaKf/pTnz68/onX&#10;/fu/2Ns+plLSXrx6jKnN69dZWLfO24cYX/zYLMDA51UXF1U/GctnzB/OxWEC6N9I1wYcvD0/UUw5&#10;v7N3SzcO/My//zPG+oVf+PnDm1ev+UaF29r0fFuHv9XjA1+Pf1wFZUvq46HaNjfTcaBFG7ukxdwv&#10;//IvH/76T/6kJ+F3dADAmEOdEhizOLjiN+ud57nYHL7ZT2ir6XuAp77oP04DNClrORuD+Akf6Jaf&#10;FwCCw28IEtuhc00y6Ksfql8Ax/nSg9dalx7+Q5n7v6B73KWcUDjS9jXls1HvTUvhESwTY64XXWzQ&#10;9CmC3OyAXGwAQWtb/CuvPMMjvKDXNkQaG1Bue4yt/Du9IkrdUAY/fjaCNDTZhObp7PAUDbWp0JAM&#10;osfTYchcePr6Xpde+AXPco687tt10Fsb3z3Hb+3OgTQbTqLrJxmlL+aBnj+eCaHRrneu8l1ZuPJT&#10;aOqf0Qs5aifi0iPtDcapA2Dx0/pE4YTg9YBvZBJt9CxNdMjh1tQ/NPVB/vZHwHozV/IDC07rsDaL&#10;BtKLP+HfP9oAi77Adn1B3P6NBbZlVQzefW3ksgGy6l66pjH6licxPOnUHCvBQbEsTwnFyne0fbHG&#10;ArYfCqKn7C1fYf4EDDIQQje2Q1YCMTgN+CzyYZ/aN/QLkbg817J1vYDdqcc1lH/zVrtXHsoKxwZi&#10;662y1MfBLRw4xW9sOsgg3di87uslKV9hgGvYygaGfrOwwnK9i+m0Gdpt5vTgb7hKIxsBWQmxUdKF&#10;o02v+aQ3XlM3p+WlRQwsNilOy8BZA6R8k8dkBj68eRsKh4P4CAGfaTgh0+wPVHxsq7SzMb2MxgFE&#10;6tHNQwWeX2pOe/+9B5q38FTtg8O7Onx9W2/Q4eCQuTM+640vWerylUv+Xd6Pfex7PPe9xFMR2rPg&#10;p6/4+RKv/2ToO9pIfu/6TdNh7nvpkm6ckg9xCOz+UAL4d4H1m6f87um7775jGjy9yiu8uXGOvRzm&#10;UjeVZt/jk5/8hJ4Q5rBYN8xN+5cnSgd8Z6/nP8sVelw/346kqdtTCh431Eefdz99TwfBeh369Rt6&#10;gvs5P6XN4Tky8LQvAT+g/dznJiLZ234xRKfJb3mG5Uv40GD9cqqPf0NyHM7tUnCuINGkvwG+7Zt4&#10;xc/ewXE9ruWIlQ1aiEn/kYN8xi2WUkc0Rw7KG9ovFA7666flwDtf/kXscVFPPnZ/yvt+aCQe/YDT&#10;frL4xEfB/Ib28AafsNJZcVY1eECm4zNPaXmMlhwN9J9rKE3PE9Q/E8CnvWBvvyLSVUTfO+0XoOly&#10;pT1Xj4aWdz9tZMBO1DN8oUeofbHdaTut7mXguU0vsK3S6GS9dL2WH+GOkY7yhBtZoBHdGb+QBwU5&#10;ONMCfMYS5cvhU+fKE09xMz7i1A7M1aIPuejGnB+bTz+02N9slC8g74/WDqUVOVLvJqYvr1mmClmz&#10;8LmgAwTWOEhk/aAH3QYl6wE+3G3+Eo95kgN+hJNszIW5RkytkfQ2Kl8rz0GI/j3w4cBNhqirVRfC&#10;YijbDb9nDhpJ2CMRXo5enHVevsrhmG0hm5UfhWn3ksMMI8sj9ShccHrAg9tBrmHTZzKA45CUQ+A1&#10;QDewsYFEOQqlTz0wpOCv4EQefuImN9AeIS0X/T3fI+GW8jV/cZUNgsPobzXYVwSMXVhTYQ/Pz2Qc&#10;5q3oSQs8z96Y0pT30OyB6rdVDL/Vfnu/XtvF0KGxp0UNTNGtTWlnbfOpY9qG59CyZXlYDuG2L6D+&#10;dXXs0wilELsTwy280YF20VC6lgdjTJAETtFuHFRGmpsMwCkebhKpA1a8koI3eaUDXv3BPIVGXSSM&#10;r0wbDhx5gpTcsU9lLI7KBj9tYUidERVuLVrzqtNavqZ74y55hS0+0rBW6vWKt+VhtwXXfRQ1Nypt&#10;ZjDMSiFp+rENWFn1x9atXHWr5xWbcsroZzAt6ekw4G6atN29bhZsCeX6UTm/82xdlHZvBZ0J5PtG&#10;FnzLOPhuAFhz2e/U/zecv8Uejtbpshkxv9n+QP3nRT141H6EPSX2BLvv/5LehJPxLPsHzGOZc5RP&#10;aTse3k6Pbh5DJQv7GoxRHdfQG9tAh7gfcCmLtvw8iN6EyDr4oeT2w0i0Wejl4Bd5DT/8WtYb5WlK&#10;5MGnMgPfwE+0OIxdC9Ny77AFWYRoUiW0KACweKRsmOE0GmriABWgZYK3EIsg0FiZr0qZ5+CSzyFz&#10;DJbYTiBJicknYGgqigHATzUKn4kUB7pUoicMVJicYeMlF/PCCR7A63Ndv01EQAbLDO25pvzSJf0O&#10;j2JBuNyy6IpFFMETXadGZ9Kjt3VhYaTrypDiXJOWa0j+3bHJa8ikJzWHy/gP2tTv8JDgG/3iWQ/Z&#10;iVe3eAAy+M5zlSUT6L0MGsaH28hNXusucWQiTT20bMfd4clrCF1wjwepFX+HjRxnlRWGODQTN72W&#10;Fwa3aWfexgh86Rf3NAa/MI0fB1N6jcF9tHGSu4dOtppDdW4Dsez0QB0B9S7p5Sl7ww48k0GOrARh&#10;RCmpmLy+goDODotXduJem+oycEOzugFHer8DBiz5q+DpsPAbBqcu0IJ3LJ95IZc5Gn3o7/7W9uyb&#10;Tgy7wiX9pO/iF6byc12dzyor3Cl+Yde4dBpTRhoap3nFa74PFUavwjcGlrTrgVifNUCjfCpnrzfc&#10;M3BWGqf+R5np0v+JfsvJhwf9GjH5F/TpQWkGN/rBBCSlZnlFIYtgFmtsYhDTx8KDQRf3evqp5w4v&#10;6wmG6Mogrdd5qN+m735Xm03ArnIYbuyBLKho2ZQuLP2O787F5SWHirxBxmvtkOeqNs3eeust/3aZ&#10;ANUm9sMBfJibiZCP35j3whO19LD8eV6ntGzKMwB3koYMPBXBJtxrH30NjMPnP//7jvtFe6BdwI92&#10;eFqnhfvgxPFb/36P/IX6qRdr/nX4i3/x3/SEi9d/U498sZCrXYA3jgubv0+aOEDxeC44b6YxsRMs&#10;H2UZtzRsU/HAV2v/SxdZSsS/wH/22WdUx7sf3bhx8/Da971++Jmf+Q/0G3nX/Dromzr8ZV4sMt8N&#10;72cB2Zu7GltH1AW/ZffslacOv/7r//vh9/75P/cT4Fd0wwf10MOfwN09fEQb0FRkD+OoV+qJg8mO&#10;L8B6k2wqxL6DD+iPjWn6DuqbmBD8jFFrv0EZ49YlbbrvPpR5JGUE4MH3gkH+xXXpBmL/Jh8Zkb99&#10;KaXISygP4LhphHzsxKKz8t5ng0f8/MYDxeatFXDLVzqlSxzaj84vKPPcWFtC3CABv+gjPTo/Vh9l&#10;u0h26JDOrFcLb8E3dK5cGTr2g4NO4fXo3LV6g1cY4FfayNLDO+Y7Kt5C2ycZyA4Ngml51aG277vs&#10;VXdaAD7JVuAzJqEjctn+0tGvjGb9oBvnhnh0ko9Wfsvhg/qAZK4b+4xIqv99h8g6shBUYRec2My2&#10;Hj2si5SFh8daLfxIExjPoMGA9kAbNdiIO5rP81YDtu8Ym8bPDSec6tU7i1OXyleb5OdCtiCatWP5&#10;AZun4XdfVWqDAz4bbtEBvObZjpI1OscHrOdia2Dx++gku05Z4KIzMNAN7U3aLYH9Km8y97ZV3AKX&#10;DtdN5waHyBkeOz/gWM9FJxsIRNvUfjP1AtwpL/II3SxgVg0MAZmxIwGfadj4kIHOila65GCj6gs5&#10;+gVoYMPWeXUjxvcbuIY3NN0m5OemPzRLF/j4Hrxo+3swH/ldZa0/AbHiuz9WU3D/pzLzUZy6RqbY&#10;gN+MJY+73An4DbaClv6N54IPzdfiD9L5jm5utydgD9sMQ1B/mZfiv3fu3tah6y0dyjJOXPJNRcTY&#10;kM2ta/ptXg58X9JTvzzxT52+pQPjd/S077t68penTXnrydV3rx7e1X4HPn/58js+AOBJYDabuNEJ&#10;Om9ffftwTYe+POlL3+oDS/9+Mzcz8fMmHPi+qX7ooeneuAHvm24HqdOMDR+a6jxSlLpNu28262dy&#10;GOuu6+CXJ748jqhNc+D+3PPP5oEG3SiWvRjVvtoLlDQcbP2BmvAWSAvksW1nbaeB3WWina4h7T/j&#10;0WlZ+v601eKstMnLmCiabs/pf5zProR0BB66tPumuS6v3IAU6vQL0OmYWfouVb6v1TdBF3zo9YCD&#10;PoY8x5Tzp+v2X6T7gY4uHdJXw3a3EeleIzcB3LMC7dcHCZ7DZB7qyhtg95MqI1C/pQsMZYTu9/hi&#10;F+OkbB8XXHDyVbroXf7InCdqY5dN6dEP32j9b/pRJtrb9QkfLl2GPfVXcY/gF1uRv5Ut+bW7x18o&#10;qSz1nvHOOMBPvTAuCsj7XKVnCWgIwKh8QEenZPuQc2Re2Fsr5neuH/QQMnT7UdbAyB4ez3ONwhws&#10;AE+T7AHtlDpCJOCgZbl1WZkNQP4Y7lQmly9fyKcVyZYDvPUeRPYm9mtsEVD4saayfVlvKP8Cegxj&#10;9jwe6mevNBEwQv2HC+qBVxnvMtI/KD+kj+DjP6zN8ecFADomcJy5TjcoZ39lDayjaBY8GYwOnv9M&#10;3pENhcS15xsQUHoNrc8tD1kGxvUzBdiuIZ7fq28tjm/sNMBa5STNn2nPQTBPH8YO+IfkmsDBvrCP&#10;8Duvj52hnX4u9QVueMMneVzHlyHrmxPNIv1v97pa33v/iNPu4SxbVC/MaK0ki2+AtW1HD9ITygMd&#10;1Tqb7TRP5G6HjVZh18OA2GjD2Ny2Ra3K6f/lr1O30KycACcd2zRNjGzEzYus5VhZjvku4mzJvEEC&#10;iw/u6L/pXpIbxnEC/wW28rS0svGA49qusDuhcjN+brwWX8IciML6pOXgrWlfu25cAFHXKzShb1it&#10;I1tPJgiSgsc8OgQYKcBrs4Fz6A9UNh9HUB9l7PfK3I5vlQaGQKza2eqUPoyALxN4AJTzDm6CZn1M&#10;m+CtQqx52C98qHnVqid9CNfoBC1+kvC89qq5Zt67BuA8DtFAZRt4ZVwST8agCdlTof/SGOK+VPLo&#10;FNwgogEf2hY3wBKwTepMeuiPMni5f+eBW8nSvkwpl4PH+E3/b3jh9GYJ/egVxRtN0oxnji2Ek967&#10;Ll9y6j8plS1pwIT7EqZGcoYEcv5sFqH8SkjAhjdQv8gjrbgKtijZMcLq9F4QDi/4g0vYjKEyNmme&#10;tsHiHGzetBwDg2djSpduCIWU5JiNFxOdL4zAQTGNg00XDIe8lRswdO0Hx+MJsK2zE3HKPKmtsQfe&#10;LJQ2DX31TgPrpuvKRTl5bkh0pOPctts4i51DshXXyIMHPoEBYthZJvKAzyfp47y93qitDkCt28bg&#10;IEvlsuuMjrXLCgv8et207UqhQvNIW/fVZlO+6QqQAvZ6Uih8Y2BLu3hcV47CNaYhE1bZSPe65dih&#10;ecC7nk6Eo7y8Sx8/axpw0huu0uZV/uWrWJAIlQ7cQ2bqrbg2izocfgeKO7PxTz7gMLHiiR8WHM6D&#10;PhTVocUzIweTCuSBVuxjqrqi3NGmMx0dsO74pnMDYr2DqnpaJ+sweoSU8dHLPOE7H4pPcXcag/yY&#10;qPZYi09xS/s0XnEely6txsBBp3xXvwDGobEuOmiZ9+TvVrY1RG/xJy4EB61VXqcpa1hgyrcxIMU9&#10;3iAs8t6/Up/Fo6/kurgMtx0fwERnYNcPGqxl8TRkF7yL5I/UOZ43fRy/g3Vdr7hDtmd0IOdJvwZB&#10;AnjIED87rycO8upAdZSSZSZLoiV3TN9OmkMYcbCuIvC0nux85ZVXDq+//vrhC3o9M6+wk9ja9Ocp&#10;Xw5E1JaRW/H9+/zmlgZWCUt7oC3duyc93d5nwqFXi2gU0gcadw4vv/Ly4eWXXzl84Quf16ZZXhHM&#10;Btx6YHW0qEexD2pQvahj8eQImzVwLnJFk9e/9Jf+smzJYi6TGuqBMZeNSsZxJnD42+ZzQwMfo23R&#10;75DuRkzpE5N/684tx6TxT/q+wOfA6b33rvk1h5fn7Qi8KYHNOOYNzEVffumVw00d/PJ0zU/99E+L&#10;3p3Df/8P/sHhm29d3Z4EXnl+N71aQAbcq1xjjd7IIvty6HPzZibWv/Irv3L49Kc+5fybt677jS20&#10;I+Zp+EsOiJjsq03qmvaPL1CHzM/cv9LydE0gn49h5rqbkOThAxzKsXHevgzfqf+034YWtAnIQj9H&#10;/3fpnMZNhFDw/E5p6AJLTKCcfh05CPRflnNkI6+w4Z1DSvLwe2TjTuzg8AaF9n30k9Jd43r0DG/7&#10;9cBE5shCfvWCdj7hXZrYABz/7qZ0xMboSV/Vw0tgwa0OyO8DaY3z+Q1IaKdf9qGo6gP56G95xZFl&#10;HZmrO3nQY4PqnjaafE0frrx+1NP6ZpoefCIHT7Sy4OIudeDMb2gXD1l3PvEJrsFHXwJ2gScBne/p&#10;4/TUEQs7Fmno2Xxi6rYH36annQrzRV/1W4Taun7CNTbFSLDElxugYXtLr/o4Zc3HdwnVjTGOdHng&#10;Dw3Ok21E0TC1sWmJT6+Ji4/9RJEac7nL5mkE1h5ct2+GD9cNpPHVhpYxTqIueuH7fU0gcsCXEL/X&#10;0+bqC8hiow+fY14KPrSqJ/ClTboheekLShfxyO/HdVWEiZFDlbHZoE8NFwzc2keUNt6scRlvgr/L&#10;FDmC3XRjdKCKel0597iypo6P4DDMIssq39qujYPiE/ZUaEKDkDX6jJfqO+nX8HGeMj4ziD1zMwI8&#10;aov6Iv7RDUj7mOqNgB8DA07Xjy6ABrL4H5nSb/B7tbyZ5Wvf/JrncAB4LQLshzhg781W2I76GBun&#10;PjAO7Q+7s1/Ba6J1WKunbt0/q02du3HQTezX9LMV/ATKm/Zd+uVnn/2IXv/88uHjH/9evbnmeeHc&#10;1k+jfF2/AayfL9G87Kmn9Upo+cWdu9/QXOiO8N/T7w2/d7iuQ2Ce8mV+xJjBqxi7iXXnTn5S6K7k&#10;4ObKL37xD+RfBx0WM5fffcw+gNTuk5T4Mx3i/48X8f189EnlaSfsAWimejinOuDQl3kST8VfvfrW&#10;4Xu+9zUf6OeJ4MuaD+dm2vYftSXynZWnzEfyi9OY7nCGv0fUZHw5NzdnuB+TpIwH4Bb/FKlykN/5&#10;ObDk8ykuMeO5x72hV5r4BrDc1EQIjpNOu1/N5dYnr7QpggbtoaG03Sd5jAsM5ZSVppJkoKlosIHc&#10;+VvyJRj/kW/GZ2iA40h4DdwQwaWpQVO2Y3wj1B60X/KbRxx9WRMxX4ktgO8+Cz5Dmd+gqPzgiy5y&#10;0VGMfNUZmjm4iywVse3SsuAICsWh7JJfOUv+Xg8Gmi/mTqfB9YCNxgylZ7hTGw0+9mnAtgmiIZlY&#10;H3L4lY125vB58tV7s7CH13xMRTwogy/4KStN9Ksuk+d6Cf/KCo6Dsre0MpoGjvHP89uRvbhD1dH2&#10;hO9GL3pY7aWOoHsW/krLPHczuQj7szev32r0dW4embWH8pnZEaC/tWPnpJ55QpjTX+slGLc7nEdz&#10;74cPORjBN3WJvgut6gU/6LLPJ/STAL3uH2mtPvP02hDg6uzDoMFm3hwY1lHsv/ealsBItxuBA/Y1&#10;IO8qB/Nlab/JfgzbOt7pUS/V8wjWNqENQS54sc0x/xWHdNcAp/m9jv1S99wkL01tb94WQDjPRokC&#10;vvb4gH0QDHtGHuy62jllzYNW6PvQn8IthE/r5RG+m+5BwDdWe3NtT0EOXVB/yNY6HItvsq3zw9KB&#10;BsFzQOlNfafPVtsZuYPHWqcUkSPpyg7P1a9CdYfrNTE4+wcYhKjfJT6mjy1H0JXQk9KSh74LOv6I&#10;/roWfDLqridw1bE3sBRXlJ2MrBq36AHGoPy8Hvmn/t1ylwk2uNJesvIbwLz1jHGHgD8ADwyftC8X&#10;bXiGw56+YcFWNIDAHSwO5fqjjrj21Rk+Xv+jnFD9fKEv5roX9RYxgg/bncoXY6Tv39Z4CB/t4lh2&#10;5K/OzHW9BhJ9xjvmxvgsgfnvNd0gidz0i8DxxlX2aC4xtyZPduG3hv3AEIteBfaL2S9i7cn4DC/P&#10;LVBUwXZG47l2pr4Mp3ZDTPtnru/9Dtac6mNt77nxhWtk4i1A587lhn3KXf1hY7Kd0wBLMExjwZEP&#10;v36A2dLKv9gJAgWEEshVFpjOQ2gqUwUQ5YNxEID8fpRwujDGFU6ZNm5+D1V9vdABDtmgz6Ytr9Ij&#10;3ddsAk8F+IBC6dIV2safigKOMuDA70EuG1vcncnv5viwwY1gOfwQbGn6oJjNSNExzdEHR8odCKIP&#10;D3Cm4pGD0E22XB1/07/cl0OAh67Iit3W4I2lNeMkDbz1O2lca0cECrT72a5pbmMfk7XQEVwlzjqe&#10;vD9aj/De6IkWoXYjjW0BgY9Ktg8wK+/SAYfQAS9X39r3Sm/FIB87oVPkiIzAZNMEWdJIXIeSrTp0&#10;Q3Glt6arx5q3pj2BFv9OVC0H19hDH8oZ1K2/zFP+NpUIRWbi2AsbGhZ84fG6Libv0Ss2vqtOjld+&#10;AUcbIVDOwiF81Ya5hobpyudcR/4yPNcENu2AM/zanuT7dH7129CCnkid2M/yusQqRxaBwh7dwQ1+&#10;gGwD2YU2ddoehswW2b8qLLkjt5PCL92jOGLKprE3sI8LyEKoDtBBJi9W1IFTTh7ljRcRbB/wj/iT&#10;oYD+DDrElOMjBPCRrTzJq/+QJr8wXD8pdALSjSVgS1dkdDiWVyCSbxkQRsE8BOBXPCsPO28ySGf3&#10;zSpnY7d9FLagzkqfwZZW13wmo5f4fQb5FH2qDxeYMMnE3OkETXDP9XdTFllaD8iILOiDT3Jg501g&#10;ie1+eurrxRdfPHxCr6j72te/obri1aN6mko8Odz1oki4PHXOb67kaTJsryfesbzswnP3vK4IeS5q&#10;U+b8Oe5Mlt5akLzwwos+uP5nv/1/THn0ufTU5aMNCfyktrBRP4hfspXrzNaz6awldcyY/elPf1qv&#10;opdVpy4pxC+osxwY6skHlfEXr6ZN0pbwx4c6mH3Wv+PJZjY02n/ap6hrGoLqKP7AnCSTNA7YgOUO&#10;P8ZoFrAc0tsnlY8f8mQMT7BcVPqNb35Dm6UfP/xnf+fv6OD66cN/8Qs/b/mQV6LAwgnSDWZtAZpz&#10;HO+we+oY4jv9ypbxGHZRBzv3VM/P6ElfH+pKtY9cefrwT/7Jr+vp6p/Rbwa+OpP5zNlYPFA/bIhi&#10;27aT1h9tOW2v4xdzucCRT/0TMzckkOYPP4BG+ogc1NKv9FXI5zjgFd/6D+ObkO0X7f/o50xP+fU3&#10;M1m+Wt4+q/IAUl+vv4q96TEXfObKM4cL8i8Ci5+b2nAnlDdpaBGSty9O4Okdkilj7IB/+Oxto3Mn&#10;8gm8Zqiv6cQuT6s9YDfS2EUEQkOw0EPnHNbpFenCJZQme4+IEftxM83ooszKTXk+aseipQLXDW3c&#10;9bLZn3ZOXWhurj5BXA7nLgKT1xpTn168iRh3+5YufKLbXj9cp86XPlcI2XwXJZAV8A8fnqjeoc34&#10;6DqkkhSggcyt98uCY6HIq6aBKww3pbIWuKHDEnDo7x6waJQc+K7D2B9azBf0uzqxB7KojPy8QjO+&#10;iz/ErtGPctYrLNSh249ftzu0u0AHFty++cW2YPEqn8PuBGwADHFpMV6nDtJfGnD5og9HOnSHV+14&#10;Tr8tBA3L6/lr6FOO/tiLG3yQH1+6qHrF7j1QRm9woXEayoN8kZtAHe48rIfw8ePCE1svNB57sUZz&#10;HQuWNSA0YFlYfC7paWeqS2xJHjpDh3RD040LS7lrcUBb7s0Czc9FxLVAfmUDh1esOx4zeINXMKwL&#10;Ondz+aITtKDDkySPCy4XDOOsaYmebaFY2cYHFz8hIFNDZcdQGS/jq1YAoMFPHehS4zTzPGy565br&#10;K+rvmC+9oDfAuL9a1qnIsbAt+w90vNn2sVpSt5g48W3dKEl/5J+9Uv+BT7JvwRPCHM4zd+KgljeZ&#10;8Xu+DBA8lXjl8hUfuvP66Bd5zZ2IfvWrXzm8ow2vj+g3hS9pvL6jm+d4sphXPPPKZ5765TfTeXU0&#10;MW2U9pr1KXsveZofn2c8+abmTM/rcL+vqo5KEn4CcPjPBzvg57vOp7oyz1QtGcavbtXNUDdlZ+rt&#10;tuzPDaW8lebll3mC+yXNn3jq7Wm1S+Yx9P+MOfDI2rD0u2fg9jb81bQVcB58Jx/qmbSqQv0txfas&#10;kFG/LSfa2r59c1QpfgDzvfYR5DBuoEefMm156GSseUo343qMkB/Qn1EGHOMwjZ9xIbxU7r4pcpcv&#10;cybmA9iCgD9lz6D2yZMwpiklifsBPgesUlu08UfLYj4qnP0Q81e/RP9o2Y03tGR7LEZo2RrDi+ph&#10;jF333KofxeUJDcMrZu3jazCHRuo8/bG6bbW/zDfgVzwjnfHl+YXyifMk4QCBK71px+hPYJ7BqyGr&#10;x0BuEdqOG3jdDO+VP+nSQrcnhcwvHoXAXgRURw7q577qg98sJJNX6LK/pAEsB96uWyEIFqLjRFgA&#10;AEAASURBVH+zrwinv7G4zU9P5iKuc+jzR6xPdIlO+FYksTiBAfaCPnr7i8dP8MSLv9IIdOqztnJe&#10;FGrxE2ORlR7igQDgTXCeMuGFnt1foViSjAyaO9EnCM/1wxVzTAXwCcC6TG0tOss/3O7UdlQGGNfE&#10;/c1VETRu/Zd6IHDtPkd4hLX+gpPy8jGQvtY5DHle61tX5Nb4oP6PN36S7quO0yfQr6hNqg2EZvQs&#10;jCUQDmvNygz9U/4SmmwHmdI24QLbEoDnj8DropHDeZYx/Y0LH/NV2VpculwjPy1uz0udgkPdOMz4&#10;SB7tv7wrh98QgozgWObYpXYEfao99E6+Obxq2OVojmRTn4dVCPDYY3hSQlnyU6jrEZ1r2gV3gjzQ&#10;OCLpydnoGL5fJjF0BL/RmHrwYaIYqgf2esf6iZ59eOO/y1HZLqi+tmJ4nRiDpVgPeysKcWwR3dC7&#10;c6nCZJwR95Gv+adxb5A0DWQRf+b8bYvcXPekAJ4/wiMmwNM3+SjNnkqDedAPDqxlO5HvVN7206Ju&#10;MsUtzfkpWRkpYznkDCN4xg3zt4zFSGy2+uIVy9Whtmd8QQ4+l3QAS0xboD8lVE/quGMcPE/LuOZ1&#10;6awbRES+MW0A94GmnJ9DYWh7bTq+R1/V+ryjG7QuXMwY5bWy2PgMD5305/0f8YHeXebWcRhYi3fa&#10;2lMajD2PYy2tPG54Zlzg8JY3WSI7sCo0TQ1cxueLNs0cpDfK8OQyvAjspSA7bzTRaLfpJAjJKLvK&#10;/kAyBvRBMuoT/cxTazfmLHD1P/yRA9rDA7ltK/ZPRIexAXr8ES6yAQcjHLbEiUtojb05IvrQtsFk&#10;fPjRSXexzIDM64k8gIgBd4tWGKQUafMxLV2/d+89w7JREfoyugWNsGxAEJDTG/zihTHNxxu7FsYw&#10;5D+lD/zKExwciN9gIY+nf3wYIBnZPLAxZVB0sjOJN8G2UOXd1N2tuZZ8J8bllJ5NBToL9IS2B2wp&#10;aV0UT/9uGthys6d0p3KpLuSzkxtqrzxk8wE3cMPbBl+ukRO9Tu9WKTzykA5M+LcMR/NvjsAXMxIR&#10;66sLDOr1ccF0x17GOQOQOzieFCoL8ZouDnQbzirH9+yvjLSisdvjWOfSiZyhSfqu7sQ9DZja9S/b&#10;egOODAX4g4NNsYtF0xd/lc1X5M2HtrAGb/JpkgoNLJ56A36glBhuGy9kSYeTBk+nCb4nDNI7r6HQ&#10;JJ92h5+r/J5e6wUlGnx8TOV0jGrnyMZgjc91QaWp7SamasL6WKcRzKUskJBaX/BHV2L6DwZi18PY&#10;qPpHx420+ce+4QG+aTleZJDQHBj6DkwxLIwE22SjjZFvBXcWRylkIiAPwXSqk2JoNBSm18TAY4fq&#10;1np2R6pOuwM9QkAWGuCsfCrDTiM2xDZrKP901On/OilsGfCkC1MbuJ5ls/JiIMNHPUCNzcBF/tIi&#10;5hoapJGZ/hLa5qE8XiFOH+S+V5u5xaFv6kAKXml7IJwKgS53sBEjF3C3RYMPefn9VukjuW0JyTKE&#10;ENQf+NJPX5mNXtojH15fhOwMcPQBYqO+XLroWi7v3xjGJn/uz3368NnP/p4ZhDwHunoNyC2NO/J/&#10;Am0APv69LHxfd4Vf1O8rctjLK67Pa1GKfEzKiX/gB39AT0xcP3z961+zmB37bukwAJnQkxhbfZAD&#10;tZWNRG3mqy14MqO8p5+6cLhx+97h3/13/trh+eef9wahD1GUhx9QnxgSH+BDhXHA635NvkZ/Qh0x&#10;OWNMpZ+pLe1rgiFQH9zARR4fzE0dN2bPCP+lfujreCqG4DFbfRlPB5N/Txtxl/V6wxvvvSvZnj78&#10;jb/x73mD8+d/8b/SnddmJPmmH1X/6kmismmb6/gO7TW09uUJysZaH6yARg9VB7wOEpueky3ZYM7i&#10;VU8GafHzT3/ns4d/9ju/c/i3//pPqo4e6vcM3/Vv1d/RfI4xiEk5Y5YPhxS3Aj2fEs1tgaCKxXfq&#10;M8Rc9wAt9R+L20ckGxsLvJ6StggschH7FULyQfzshjbOybdPCod+APzSB7708EH3ecq7hN/qmk1z&#10;YEyXXTv4jj8S80Q0ZZcu7QdsD7RpgU/j91lABr8LDgnh1/4KwPT48hxdepyTTaDLwrL9jmkJBl9m&#10;Hg0/AvL6DTmyMxtdbAK2X2IDXxeCadtJP91Xi2J/fuuRD34O/noTBnye0uIu8wez2+yLfLRbbElg&#10;vo2sBGRLfbCYCs+nZX9o4wvcpHHunJ4anfUINyABT5D2W11AB9sRbG/Rd18hnYEvTsbnXK/5/u1g&#10;3e7D5trat9CH4R/YgbrD7vflq8gPT34THh9ALjby+wppbuRse4deDh1zgyi4zhs7lN8WCxMd0Jn+&#10;qrKXznpN3npQjEzcYAM+afyWeikOsSzlg3XsBVzxsV1vYKWO7rBWsxz5iQbmk2xAbUHVULrkWX7o&#10;ax1EGj2hT8BOvPa98yPDKp8NO+sgeEJ9pHQbu1Bf6BMfjY1Kn/xzam99OhG84jaGBvUHJ2xjvpLP&#10;N91Of/704DHeEKDf+gL+im4SYiOaDXtkJQ/67R/Is91FnxvZ/NTk2JB8ymmXpJkz8bvNBLdV1ccl&#10;2YkbNPB7+lDgCCzs6fvoFwmrfs7QF3XlzeFFd9evZIQObzPwmlS+mbrBdyTkwAODPoTqRXrlhf16&#10;DaTHTtczvU58Hr1M0+WMw0BSH8LVHz60HT6rhEBflM3bXH/nfr/fuB77Vj9suYb23c3rHIprQ6pP&#10;UO24f3SeLkOC9qa+2xZmDnvfY1Hr6sb1a3p987XDbfXfn//9z6lO0i7px9+Tb925fUM+fEm/R3vN&#10;vs2Ncvihb8wYn4AzG2jM8egvCS/qkPIjzz13uKW+7z29/eaW5sHIh5/2UMuA+qIPvX9/3uDTzEdi&#10;a/lI7p9cxrH9T+m2fdFu2nbaJoDFh88KMdFKGz32OT91QzivTU/fqHFffbPbg9riA71u+717+ujp&#10;bd2AeOWZy0rzFPd1HQS/rCe2n7PtqEuenHcfJvk85mtd76dFaJdw1Be/o0c/UN9yW5c/MOdmrEIf&#10;t3vVEyt47+2gr9L9Db76R2TOOEKam7NqD7SFDvM4Avn4k+mPz7hAX8wPWLt7fiAc/Bz5gI//Qhsf&#10;noNQZbY/Kj3TV98pBqZDTCCfGyDu3uW15PqJqy0/fQ/X1CWB/rdtwhn6WvmsfVDhwO/HN0ANvdVH&#10;VhswdoALTuervOmCeQRrVfBYS/YwjP6Ssb60Kxfx2oagST/5uAC/BvhG5uhdv23/7bLW29QFdqC/&#10;IeyUdLE0SfAJyNvgrkR40IQGIbyHiuT2HzaZui8u+ThAbe36UWGeRIYOdci4D8zTsodu8MYHJOHq&#10;L9xwh39tbwijJzRdZGWvNuMWfRr5jNcN0PHNCOMjlmkKK5fHNLiiJzooBg59gbEvSFb/zrrzVTo2&#10;Iu6Tl8ZDLv6UD1/GUL8KXjH2VZNWUHrgskdn5srLmHtnYJHLb/ejveuPcRWDwee+9LK8Sjcw16NC&#10;wWOd9ZRsBszNW5rP6M1ozDeloN7SYyjZKfUJXZ4OJGw2YR/EvCQTBwpKZ1yQHyA7wk6gjMAbDfgZ&#10;O67xydYD4wxtr3swwPYVyKQbKBea6ZOHv3JYiJ9Qj7R/gvuv4TnVKo/Z7QBMXLUyJi4s5SKif+m1&#10;6IHMpX0EO/R6wFp9ZeqNL5ZsP5T2GB+CFRWLvdhvOA1pA2nHF+cAF12pbx5EUDU6oB0/WbaIq5zo&#10;dVZdWA9BbLIi6dgMeNeRiHKzbUP6n92OyIAu5yQHOPTfXO99KvWCTMmDDn3fXfkTMD7nURlWIn+V&#10;07SXuqb+2JMDZlDsB1ufJRPxs3MJu4xcj1oql5xqd9mXjP+wzmRcY5y8ciXjB+OUat6wwcc20aM2&#10;QuYEbJy+wP0AbYw2xGMjEvSB2hDjccdecKzD2Bh61Cf0WScRaKf8NWztZGuDoYFiHLpGP9o8fkL7&#10;S7+02hNawLqPlg0uTtt2GxI/YuwDV+uh2HJSx/qjgCfUV5rOF1ztOYIoZwl7Vysbx48p9WH9AgZ9&#10;9PYYhT2p57GR7aMyxlAJapjLjPX8SWfmNvgmPkSIXPF9rtGbEo8dSuADjBmE6sYB7iqfC0dv0tiH&#10;OrRvPNB+SbZMDGabSH76N4dUCAbUuKS5j+TG7pd1IyZnN5dkR/dlqifmC6T5+GYmcKWjbSmc2Jb2&#10;qL1U/UQLtshPwrCOU72pzQtblsiDNF6TyZ+ZW7Gehy++TdvkRi/o2bYqi+3Ur8s+7M3LBqlgFPIg&#10;gQD6oAjB75zWNQ5JVpxBlSDhWlnAgcMHIeqMODp5wKYjBE9iSyH/tqkI+o94HJgKo2IIwLLZmg5R&#10;OHIm8uALDZzAsg6sJYbZXDcGJnJH5qYp39KWS0aRIc1DT39d0O8g0EC59keOt6UnD70wqgpM64jX&#10;Iof5CAand6iv9nqy/6gRFU1AroZNJ2W0I2k5ceqi0Il3vUKr8CutY4xeVZFen8Z/lPJHYVu/UF1l&#10;2dJjd66NLTMkFXskj7RSJe+ilDPhWXWHD6asjeBPefmZj3gVx6dXICk0zz4hHK5ZABCK54v5Ml0c&#10;AoaLY5Df68vyP0/G1JizWCpvDq3wRzoBFltapGsR8O677/nJyqfUWfLqNQJqt02mY/VQZ78NJ74j&#10;hlSLrHN3bPIpT4fEdYLyNjmLv9upULVbdAJlhwXG15MH74baq7aE1waL/acODC+SKx/g+mn7AM74&#10;ZXDGNTROYdLvYZSdxzGtwYlaG37lr1yNJZnQS0+DwUzIhZj6qJ6CWjdPMU1lawxNFlBCEdVMAtxe&#10;lP+U/Pa+PoQVnnQ/lIFPMMxJGXkMLqkDg22wPPVBt9cbT6ofMbI2+A4r8vggqGJP4IKsu8KymOoi&#10;CxC06XdeyZHJpsugI70YmKkbnlQwjNKrnGw+8TTiR3Tox+HOOW1YCdUTHuzfO6M81syEGhkZYJkn&#10;PdBvM7J5A9w1HQw+++wVbdDcOLz60VdM4ytf+ZJl/LB/ZQKldq8/VaV9kTbHXc0/+EM/GL+SXel/&#10;qC8mxu5TMZx8gBussDt5jlVOoK6hwyTvvC7sR8ovHL6Jn6U/o+3QAoTE3QQEldt/lS+o0GZGuITU&#10;d/zfdFXvjAevfexjh5/4iZ+wn/6Xf/+/1iGzDpHVt96Ur7FwfUaTstwtqMORYbeQ/VAlo/76LfVp&#10;aFt4ePi1X/u1w7/1V/6KF7tqedp01NMvd296Qs68D7/onM+TVtmaQJ1Qv/GP8REMbt/IQpMNM/VE&#10;7juBJcAeHD7ZcIw80ONjRx0ZOeCx3wiXxZT7QdFoHHqhRZo557mBo7/pwXF8LQ4G3/rrKT44lkH+&#10;GX7H5mKi/kAyXpjfhs3mlzxYfOHR+SmLCHwVndPvRXfSBGBpE/SDZwVDC8ZtUvUBPHKzMCaEZn7j&#10;GHnhRXkC2OFHGX1A5StM6iJ2w+TQJwBPX0DA7tiTIm8YqNPwgZZL80X+HiJjr6FZvtZ3dGi5iJqf&#10;ZRrZK181Ad8LUMl1UTCVk76Hmxc5KGeMZMxyvQ1x6zF9GYtLQnHh4fmWfJXDL2DJs7xTP94IVJqD&#10;ZExJGXDcJd25GnnU4WnYdICPcE6D+8K5y76v2Cw/yuovpu8DyVpDlESTQN0Ah789KUjEohgM2fZP&#10;6hU+kRld+Oz88E/49AMR23Zs5qfDJTM0Kjcw0CMPf7EeShM7NNaFb9RQbK7QVFo3V/sLsOCAq7wJ&#10;pcclN3iMSdSms1ZufVKe6VNkgQYc/ESLyqiCLMhjE+RvqI78xiprhB60+xX09If6ww+oB2EXDcWT&#10;FrPaoPEOtKco8x+xlY+/OL+0Ct7rxsrnABlYI4snOtBvtS5Ye1RG9Oez98P0Cw/8dCqvFgZOhIYb&#10;6e+Go7o9yxwnZjq5VL+UgwNec+65+NSVLa30O3oCuHUF+d5IzLyKPj2vb85NT/R5aQ/xFXyU+uwm&#10;/6sf/ejhL+snPb7v9dcPb77x5uErX/nK4fOf/5x/a7gHacyXCVzztjb7jnP+bH5hG2Rse0RK7LDa&#10;7P0lr08/Cpk2QVvVhpyK/eo/YjoHtYebN6/rLRs3/SavN974pm+Y5LecX375JW1O620hal/sQbGh&#10;yG+PaiR2P8S4TV2xpmp/hB7WR3S9xlJZ66WSAQOuvpxluBZOzJ6CezLBNqTtcoUu7TfRIzDE8Z3j&#10;PPpMmdP9ADS8zitdZD8a34O7/wRG5jubDIK3BBOT7nylffYaU175SJ8V6uOUWSxoo5/+CPWDsgw8&#10;86boXZ2BJV1+4DFv8FhOvbkthSYw1ltx5S++wBz2PjR8kvuEb0gLdH0NsPuW2Ut1/YxOkRNG2T+C&#10;qvWo/EOr+a0u6GEXrtl/QTL7kvDwI2igd4NpGg6E6A4ysvSjAksVasEMncDTTwFLIJ/5MRj4KPtd&#10;vgnQvIurWHOW+9yNpUD7OQqChZ5moaZDvTSUz7BzdushUmLiGestg2jpj32a4kDDeg9Rxj+XFWDy&#10;jTdtsPwblyfXuUkAP7TWlpn2xDrJfGfuGcmEIFNVj9BDNmTM3IX9Df7IwzbE2Xuf+gkSZKYstg8c&#10;hVwLn5/sko2fUv34Gjr6q52wgf4lN+vr8FfCcrt+VcjNN2f1P8CtwYcXok/gPEK9swirJ9Rcmfnp&#10;XoMrFlyDc5x79tXmBsMHKK9NZTd5nev0HDfzuG9MWSgNj5XVYsquX7Cfg2OlBYOtWH88MfAk4LJe&#10;gg7ka21wsedG/4TY6osnRboUFYsV2Uqj/ICvvkmjdz7ULQFY2pDXQKqWzENSxjc3hxPSziS7YO7L&#10;jvDe8AyRL+p6Db3JNz6QEnzAvmU6I8iKpHTJMP7Y0gJzHzXrqRzAgTRjJckl2M6aU8Hf6ykrvMtG&#10;OTr352U2Owuuh4o+FxLN2nUh7+TqnzvlU6hdl7UE/eDt8QVZFgKIanlITAHFqL7bl76LMFLQXbov&#10;Sa5ApyS23nVYGIE+VJzU16PteYcf0wd0LmxHcuCvcdJm3iRD/LRuH9pTWLzKHWrzjdQJTVEXNoHo&#10;sy4jVBdgXL/OPftrrVcgSrfQ9+/djM5VTja8eIc2wU9Z6Q13N/XTgOrn2A9ij8t71+r36XvZw/bD&#10;JMKhHhlLmZN7z1Mxeb5RScy4qYmfAXB7kx7ZR2W/eh6w1Hml9UJHfWxXJe2L4iNM5UNH9PVH+QXZ&#10;8yIbmyB4g2cmNVy7cSpmQE/jBUwUJjRNuZnBRAqshxYI38YAWnFKA+P2gIC81K/46Q/Y8gWuHSU8&#10;vGEzspVm41ZYJeW6ZTBoeWXoUw00g26SUFYcnqDLAVzuOvDiQHqVzn1tCDeA0w95hTlKj2Atg++3&#10;E1b7lo6qwgFZsGF5UVd8bGfFhOppGAoUSPNH8ETVqT+dr8rXGCnWNA1B3cbkHdsSuOqupPWOFvED&#10;NFxpFTZxaLWcuOnC5XrtEnZ+sXPkWnFLI3owuDBBQh6+kTH1Qjl88D0mf3yoSxbwxPhhFqpabGsT&#10;/I7a8dO6m+wFve6LToWFH4t7Ah0Nd6D4qEM06efdtjSA6H+xS2RI+2KAkP+oE0IO2kZDfdZ6AYVx&#10;J9Q2vaaMvMbkm970G4UjLh3HQ3M/GNztvNFb+BaXsn6gST2soXBr3po+Le8EpPkb7RHH7UTp1je0&#10;gPXCqGZRefFsu7E/aeDApX8rDfD7Kd5ZelQmzAAtXw8ueFwTN6xp8rjunf2FOY17QEz+KlPlwY/g&#10;jedUnpVGN/RPeXui4JXM2MZtILKm/w8V+6mS9HPtn+GD3TgcuT0DLz5O6G/GsLHMoMnTC4xtDdzR&#10;lsGWwVX86L5pEBhRgYW9TaY79tkp5g7Nq++8rXaXu6c+8YlP+q5kfv/3u4F6yQKG+mWTilcKMaV4&#10;/XtePXzmRz/j/gvfoL6yYM3Ynifm9ISiDlnYpD+vQ/pM1vc2W5/xpImOSnWEPzhf/PBBNsDqF9RH&#10;fZAyL5oNR77GPW26UV66wOf10HniU6V6Yub24fIzFw4/8iM/ot9Xf96/m/dLv/xLOvDV0/CSkafk&#10;bmrDrk/+QeP9Q3zr/eE+mBD/2z/+x4ef/qmfOvzYZ37UT1v7QE31k7qkzWVOR1/PgS6HDvQbbBAw&#10;HtI0qbe1bul3qUfnjW+wqaqso1CcxuCwmGDtGDT546TpQx5dwIQ3MtZv9rGXNyw860PM+FvmwujF&#10;3ab4bdsHQoHPhzzLQd/FP74KgOBZoIGPvL3xAXvd00Fin/KgHTFvZjHAIrS8IVE9nSef70F0ea9x&#10;WMJLfZ34IUd1qx39tMHIs+KSBpYD9qTTP1sGjweoRouK7286ide+RlBbF50s7gMHrbZndCgedKea&#10;xW+nDXwDsISuD7BF7+avXVyu/AbGPzYUmFcBU1syHvPURX8Dmb7NMNKnLOHn+afIWW7JSwwdxhhi&#10;Dnjrw5Z7yoGz7I53fA4I/Cdcl1dQxdBrHryR1Zt44MzvvOEPK1znbcDa14av+VNDyu8iG5r1TcZb&#10;3rLB9ZOCZZBtbAvG0dmOQwZC48iNbORSZynHP9nMtDy1iUqhB259vnoTlyaU2i4rd+GA6Qc4AjQJ&#10;tLXzOJNoraG4jSnLRmsOXdrmkB+9V7iV1CofMDY9a0YlqA/yHmoD877qjbbNHJ+84llu2VQZnhdu&#10;esR4EZn0MK0cwDkN/fkYF49SGeoPypFtXBtDG7gG0vTFDkXURWHKt+WAiPNcJsbmvL3rhp8Uld1F&#10;kzZ/1rrViN9xX9HzT1Ps1AN13rpJHVKVp+0Xv+XGUL8ZQgCsE4/qUYqs9UuZxxnBPqXDXQ4jX/vo&#10;a4ePf+/HDz/8wz98+NKXPn343Oc+d/it3/qn/g1hxu/1Rgn3O3+axnkf3tgnc1P2r+ZOUOEwd8Sb&#10;v91Am5cBRYYPfSljjNoBsYmrPmQz3lRyTU9Uv/vOO7ph4rrq5bZfnc449JzeosPNrD4MA091wtxA&#10;rdr9kB6J28Y86murT/F9oL41/InSp+6bwBl/LYa+ikf9Zx9i3zsCxuXoIh4E4LhEJ8rqN3sZ+PR3&#10;0tz7GJkfFQ4c/KPXxOTlIyrQ1JgCPl/8hXbmEMVz5snXk8pW0I4J5MF300U6Nc/ZLkle5hcutmzo&#10;iB9ljyYw9G+MXX3CHHm2vbTNboxJ6ucX3cqz8fvpwVzKviq2fW1oJNO38sxTatl68JGsa7B/rhmg&#10;Id/on7ulIBW9CgoM1qLtUIfn9YGy82uwuQYnNZdyrh+nV+vYOKLD/JND8q7rWdMjCetM8nll9Kab&#10;rmG9tl3f6A0Euk95+VtP6dHQZOdDyX/y/KdzWSlUMkc2yBN6W5HtCE5uIMgN53tp6mm9VgMQDnt/&#10;1PPU41iT6z5pXBzqqTIhEvbABx56X4P2FrsB5xvjvdfOOmFf38R+0KG/2CmTyo0rKevhF/m2r+08&#10;afsZ+5eiradYkYk2klfas+/PYYcOj3uAAZEzwu4nmyDez/QDCMzh1E+rBznCZJ6zhV2BLWtNcJP/&#10;FgZ2rX/6H8yNveBJz91w2iaav8a7/LvPbz4ucn2bGDgrbGlc8lPXabPIhZ2BM41F9OZbWGSl4k2z&#10;lM6OOahawypDTTekDJY0MlDP8j/vp8kSXCOXMskvHfqbjDuxm8u1l8K+qs+czGRRRFzCI1JlbUh6&#10;rePwp2Xw1Dthh+MKeQLf/gnf60EuZeENbMJuv9AStAs8X0X0VMFAi4P8wuMo7QYfHHuUDvGTAjI8&#10;GeIYu/qQa9yhv+5tUrbxVTl/XYfWV8/a3wCvofiRb5dw00s0oTVm99oZ3OKZzhTCn7FyC8r338i+&#10;0dQ1/M6SjWqkP8r42naA7Vl7aw2scfZJwfUsebdAe55A6v3wH7AOe1JAl0Uv1u/3dH1ePyFAn3fz&#10;JvNhfsKCj8YuMbXstBuV47/kUcYBMXO8i0/pSV6l2Vtg/ocNgQ0N0pnHYTMeSKlt6guUM66Tb9jK&#10;v1en7U32RV7xBqFNAE6rHyBINrAQAGIIwW8mAnsUMMDgIyRhP7TSpAAFwNEHYWqE0vHGvugziQC2&#10;IZOsNNTcVRIayAUfnMI4wntswLEst2RU2p0ALki+5CFmkgY9ZCNYPjmM+agC0MWTOW3k5LWE+8If&#10;daEJLT6lscrThlF9e12Y5vf6jxOvNE/pIR8BWwGH3ajP4uy/QTUd0thGZnIoXK5kxhZMRjuWlp/G&#10;p/Kcln+r18hxFi37nCYCLXtE3sELfrhtMNhDH8KWpzS09O+AP6wBOD7Yk7DqXxrg4wtc40eGM80h&#10;qozCbvyXPBWOlVmg53W5+0FaO0ReP6POhSd86ETE77x4MQjzWpw333zTr5XigOMZPeV0+fLT6lR0&#10;94f04dWGvNdezm5/QD7kqQ3hj2apbWQZvxkYJoH7wMIw/Khe1a80e9145Ql24civ8ckr/JoGxPmS&#10;B/tRtuJTVrzGa/mapny9DvtdH64JpUPciQRp/IO47QtapicS+ABp+4rcxbjwmz/K3SdBk3zBEkqD&#10;uDhut+MVmewEtv4JHMH9tdKF953jQ9cA+ios112gtA4BLX/KoUNe+vbwJI/lHnTQzXouPgBeebSd&#10;0OfERpQmAEOf2gDf2Ewy4M/6sEEKHOnSBL50kQu8HhpQFvlJHfwUAu2kuPzWDc8McgDJpM59IZvd&#10;XhzGbqJgnweHCSx34XKjzxX9VtfH9HToFz7/+36q5UTlMPzQfasNaFHuO9lxlAnf9/onDp/61Kf8&#10;dBN1RZEXAq1H27YLQeYbmhBpUkeg/rB9Y+cJj+A6Eb11Qwn69dPU/d5uihMZpm2aUvgwiQSH16bS&#10;vN67fsOHNmx0vvrqRw8/93M/hzsc/of/6X/x703zm3fX9NpgP3mutn8Pvxl6Z0VtV2eVfRjyODT/&#10;xptvH35DvwX8r//4nz9cv6bffNKmJG2K315WxblOOWjZ2rTsmgUa9ZV+lPaPf1D/tHX6TeB7h/xZ&#10;tjSs6mcLIsZBGWH1k16bh/j4ZhIYA6q+zovAwamM6hksC7+hSFoXEPUmHHQYl9ikRYbSJwbfPqx8&#10;fLZlhc3vYaH3/ikeuOTXFp0jL3sSLjfRM77APQ3I4r5WttWZFBPaqmI+jC/wI8C/H+PNgTt9KEES&#10;b3Jbb5slNgj8Xm4EffEKSgLlmKr9OHycobLKTRyLQTg4nReZyPK14pBteRSf5lu3xS4thz84foW3&#10;/ZGNx4wLHbOBBdXjoezWfPiljDdNHG+wUNa5U+w6Y9eykPUhoXwD/n0yXlegmq5vZJEsrhv6zJjQ&#10;ZfTF8LY9heMYwy6hOtqGk9884rYt0q37Bf0oCcwKd0EL3/o1gK5HY0SGyLPXB0WMC2zEwavwp7FJ&#10;6KvylC8xobjN57ppyklDs/nI0dZAzHVDaXLNJik4wcPQWUdiI9aFwBbXNJFnSDlfdBvXt7lm/sRm&#10;AfN32h/1ZnyliYtTmRpXNpeb1zCrHINrGhIEnyUgP/oXv7Ess+UB1/zG3PRwGrbDp/Ppg+Uloh8+&#10;8MMlPdYrHx/FVn5zgsrQl0NH8r4b/uQtQL3jFgQlJ1DHe93iB/afllJhCqs72X+GAHULzrVr1w5f&#10;/cOv+rXEzI2e01zoM5/5MR1OPuvD389+9nddt3fvZjzg9aI8Qf9nOaBn+4X2sae2+Lbkb2UsRMxz&#10;6ogn8piDXtRr9MOXn624dbh69apvhuMpam5C4veBeVsJ+wmX9GpcPdLhwEExbZWDRL/2VlXJ0oaQ&#10;+XYYtb6JefVfDwI5UGtZsPCbOk4IrXYpDDwBy2f6qxZuceZpzO1yI4/6H/cP+OOMUYxz9s2dr9mP&#10;DE17TNQFePp3vPfJ8V0LI96V17q+Tz8DPQKwlek0D4qGkexrAI51Dzc9uG+lfNaj2Je8u3rNLtnM&#10;ZyOvLsTLeokYddSADJGZuQ///mrxmTF1OeIFfqCwM/k5QC/dfR2M7NUXlOq8MRm7rIfKlqf0RR7F&#10;3I8jt66QfQ2lueWPfmIWeykGBVYr7bNoYEtC5qNsfAtHtqdvYn+Y8VQNSROO2W8eIh338srifT5S&#10;/VNvAd5vFgwvcq2DBMQOxSFftcnXzAHI2YP1HVvw2lW/tpNGif4oy9OrOpD1vLuNVeidN232Uh6+&#10;dRqYP2bfQyXDB5htDKZukFkffh5OKf/hk95vEQ79BXNLliDcAOk5LK/+dRmRKzj6Q3wC7FCBD7OL&#10;1gvFyA0P+77SPP3ZV3tDn3yC+yURCJ3wccETv459C1DWZZqBbFhoqWlOAsS/lbDAtS26zge3afwT&#10;H3AsPt9qKP4Kv9Yve4kO2BPjKqw4k+V8ecjEVXIuJwI/uNCJjLX5CrnSr888rjz5x7YPPvUne+tD&#10;nLx9fgme+x7GN7VRXtWMLhkHdj1pn4T4TvMTH+tOHjrhR7LEFNZ+rF29E30kD20q/TA8fJgvEzqG&#10;UtioH5kEQBOAob7h0/K1fsgzT7XFB4JldYhvtA6EbUrul4bmio8esVk5nh1LnS0UfqezFZ3Qkj7Y&#10;VbKfVb9u9DvqnsIO0oVQHnth8pABPavfWu46GVsCcxSU7z/JtPZz25s0oFn3XhDTL4VW9W9cH1jA&#10;H0nSx64Bf12Dx8814yTNvKP8qvOYyPnuM/ARibjarDiQI583IeSjtK7bblhfoR20waG+uh/Db5Iz&#10;3rE2BM6Hw9onzRiIt9MOMveA5gU9tHTxYs4kIIpMwJoBsBob4UWbsKwCuJjKQMBM1ngiFoZsrGTC&#10;IuEsmAYdObsJ6po8PhBqIxZt0ckCmYMIaPquecERgG9sfKlwT4MONPYDgjQMXrMX/hlkgCk+acur&#10;WQDx4wLweSqJu/EE68EJE+yhEzN0I2z6CBd8XlHZQ2DuhqacgGzc9dFgfcBxtWDzYz6Fa1w6A97s&#10;P3JcmxTx9LoTiI3fyF/4Lb8ZE5dOy6vPdj108JX/L0P5PY6H+asegAvssd0j5mleriljE2cNboCq&#10;x/oeE6XSJcbf7Hvghbj9ZKt/4RJoJ8D3rozyAKU0MjgDfyKfgXc6bJqAx++RPnhw14tA1498lq74&#10;kl73zAbLl7U4/8IXvnD4w6/8oQ8ontYC/KXnX9BTwfo8/5x/e5FXSvu1eHQ80mXljLyt901eQZDP&#10;h3AKs8IXpriFPwt/owNtAa50rOzwgkbLiE9p9ZqywoFDoKx9U8tWONIrPjiGi+m5dLkTvsj1Xn+h&#10;z7WLx0Yb/CTMZ7G0eY5dOeCHHXJW1tKqbIU/iy79mmWeQvpf/2FX9OcGAcL4pTJzPd/dvEeIDkr1&#10;fUDQDfprHk9TcjM7G9HwIADjz0w8yKPswfSZHazpH9dBuLYDvvqXH22IJ7QeiiZ5tPUHeiq39kf3&#10;PomZRTj1wbh1zgsnNlL4zVE2HBk8L8k2d9VuH/CIqlTg0PE2xvdH/b/0AjfVGb1u3ryhJ0Gf8+/F&#10;fvSjr7pdf+73P4e4kmffsHbGh/Ar9R7F8aV2p//KD/2Qfi/uRf0O3XWZd/cRIO3P4ze8taB97rpB&#10;HrqqC/VrpPVlJtR9D38hkfqqH+KDkWWVKzzDN3cw777GAtlzHvkCPuK7CuUn+OLlKxf1e3cfOfzd&#10;v/uf+9V8/81/+995o5OnMXgdeNTCo4dpWM93dD7KOrpo+Vm4R4DfcRerZry2kPCrv/qrh5/92Z9N&#10;O9bY84xupqD90qY7v6LOfGc4Y67+2ve4LsfG9oUyEN08PUifEHh8K3WPLzCBXuyrMv+N7yFXD3EY&#10;px/qtcsE8NpH9QlQ81VZ+572m/Qt+Ap3QrOhQp/VtxGIoH298kC7vg+dXE+e+tJzLDb05752+jxs&#10;1Hkn+fg7semw+ahyaFVv40p+riurGemrOqzyAAPNujBl2IK4tIofedGpbQm7K1fXG55kM5wKsG3b&#10;6o5b/NCAh9cM0mXVAztCEz0IlcfXZrrjl7ZjlQHTT+ZO4zDkiya0+ukBF7zXQDkB/K4N6J/Y8KTu&#10;vUgb2emjqCfKCdRh5eYGvMpC2WbToS81fRBIGcFygT9ja+XAxpJ+g2l9wbe82tZOcXoNftPlhcRb&#10;/6sLaNkWY/cLmi8+KVBP9UngwO2T+CERm5Be7VCZvShVIXKtdQ4dbE3+6afykL/SxLb7B7zcYFc4&#10;ylZ46Lidiz/8WlZ+lPcJd6yPrMDlMz4lGOsSZalAy6tM59OfUY6P8+ppxhfDC4/Zt8AtM7ygS8C/&#10;jDP9gTPnq7i+HB6k28tR7o9oNx7UyNULcLDfhplrislvWG1Gfq9FXGOz5ERmpQnpR/B+4PCL/AYm&#10;Pup5nLh90MJRfZyh3GrLM4r/RLOOeaUOs8bEF/Z6XWXOZnzECP74zdQpbbJtg6cN+E3Nt996y/M6&#10;+s6X9MapN998w68wZ/4ELPVNuM7cb/GlcPmz94093H+3/Y3uPRD4diSu/pih6ZUefHWke7igG4WA&#10;wX7+PfCHV733xAGw99IkEwfuz+i10Idn1L7Uj/D0HzSRk35MNaf2KBqCddv3eHS8AXrWgcAqDzS2&#10;oGSvV5+xoOIB7/rGmGxDZQxIeeihm3oI9xFrP09u7UK/0VC+vB6fPsp/6Ko/+pnQONZtk0swDju5&#10;kn0krl6PxgHNvLD2xCDRh4gzsh7+MjbQ3xFSJ5J06sQHCer/u/YI5X7v4w7zpdRb+TGWnuhYtMYR&#10;R3gZO8gGB/vZrsipv46zm/zF/xZi8Am7jXaktvWWUVL9SeMf8PTfyGpPVZq6JGDL+EfS3sMAR5/M&#10;raChz9gCWMbV6WZMw7SUf05zcALXyMH80zbt+mB0aWTgJ3wx3mHZ1sJ2oCC9juSHIPW99SHonieY&#10;z2ng5z53zRzMKfaM7k9gnaKxQ+HQCToPtfnM39H6pkBLbHmkA8E+IPmwB77qQy4d0GFXnljzto7m&#10;XDK26wNetDX0IICnLMdco4HHfC4cgJUNeFBM+/rn1QcwJuAjrgepz4FwnzrNTWBPtkP9uvtHsOna&#10;jHTqIDSsJgKSP75SfGee8VW44BR3l8m+I72p3viwv0V/YG2FMwj/UbMwsUhudIe+jLlRkvUnHT/i&#10;onZhCUdIHXFRvOK4+JGvXf/CH4Ok/LgMGf0p0wUFn+I3mimnnqrPArIl17Kmkd+GGB+06Tf2Saz9&#10;JO3zScH7q5IJWfy0vNI8dVka9CMN8D79ndo+IRq5wr8PJHK/hFYpRf8jxe8n90oM29Q+5DeNTLRN&#10;FTuQ77WqrtPHJH/7bjvefGMr2RMDs2dMauoanvCBvr1s6qZ+CPQjvEXTf8KNHeOnKw/y+YM2fw7U&#10;FWtA/XXOQL71FrycP3BP+N7eYDQwj9RWjfcYGuwPEurL5zTvYjTAHJZ5ZLD+Z8iz6SIsi8wYr7/I&#10;oVIRgo5/v50SgCZgC94kd143B+Y10jn83WlqfNH6nN8tJ7BWvXhJbx3xmjx7OPfvpX2YbmlXZ8UX&#10;eTqQQbqbrxjcRr8nNhZgfoNBaZz2AhMdda6uKOVBmLQK7YxcdxAEngOn0M7BcOGLzwBPaD44LlNM&#10;midtWiYGWUiKh+X0pOu4A9iNs9M0fRkXPaEN3W7qdAMIGGTxZqQOCM7pIBwYDhGsE3rpQ4BG0qFV&#10;XeBN2jDjxB30namvlUbzvp0YdpEntCMreXyw06N3kK02Oqt8lYcNWmiCg+MSwmN31BX+/4+05amd&#10;FXOdkDrar2tv6qXpgRSK9ZBPuFDZW90JmDR+Elo7Xa7pdDuxLc4IYLzmEVc08zKuPIL2Bl9NamnY&#10;BMoDT9xGqwKl6Vd4UtO/T6oB64ruuOYVt3flp++8+87hrbevHr78lS8f/uAP/uDw5S99Sb8D/K47&#10;TBaMd157zbR54pdOiyduvKBsu0NHS7Doj9AYTKGTv12nwO3XgQO2OpBuqN7EawDfNE7yV3jSfYJ6&#10;xSW9wlWWUxjyGTjW8DhYYFw26hSuE4DSKN/1umlwiodRqePdhwqVmDI2eenHgOFVttAGn9jlzgu8&#10;KDuh4o0HcLxiEnzaKWUN9F3cQbQFwRIqv/1vCi33Rn/BGX02nRZ4Jv6QpGfYFuSSg2BOll36oeek&#10;oVPYIXVUP5YjCoaO8OifqUP0y2KcTV2NA/rzOCV467LxCGXKOJzhcI/Bm1dJ0ZZYjNyRzDyZhW/x&#10;iucLF3SIfl52vJv2js8zqPLaqTt38pTh9evv+UDzG9/4ujbA3pwbm8RL+n2Yw+ob1DPhylMXDv/q&#10;j/6oJ9OeC9hnY6XC4M/4KHVKoA6pV+oNGOrcfqMnw+w37gfTbwJHWHnnOnl7m0v7a1tKvQYG2vY3&#10;+fH9O3rVqzY2oQssvH3jmPzmup72feHlVw5/6z/8W/qtu3cO/+P//Es+/H1BB8Pv6HcN6atpA08O&#10;scsOc3q9l3xnptAnNlg1I31Dv4FCDX/29/6vw//5u7/rp4CZoHJgyt3A1H8PCWN3tXe1S49RqovT&#10;OsY+nrupW6eeU9f0u3OQqXI2afCvFXdN2x/SS/l3XwVomtACDt/ADwlsepeeegXPbfcxMb6ELrwe&#10;07+3K91EQIvg/bAo/RfjeKwD/YT0h/Zz5SGX+YuPn7KTLJ6Puk2gLzc0zquKNXdgcRLfTr/eXarq&#10;ij5+AkB0qB7yySOQ5pM2QX/HhlZs2rKUH9cB/u4bgAaWfbmNtnRPfch+j+gquAnlybrAr0iW3uhB&#10;gKf7fMmJ3ShXlmUrn63HHZsZUWnsCB3oQ5trz++njGvom+DUNfLahsPfZciBnZTXDc6Vx2of+jfz&#10;HH4tAx5+tQfp5jkWXvLib+RZd41z4JCm3LINLjCElcct9VvAGZcbGDSdlCWc1/zw2XGTmu9FrsKZ&#10;9wmfI5zlAnNKIucEH94BoKxpyvqhtOn25cHIN2XVGx9oQK41ANc5AGXYjTYSuFWmHYsyPuAS6Evw&#10;leAErjCBSz3BB5ka6LdoC/aP0a00jAeg9ZAu4C7+kaLYg9+SryxrrFKzIiZfmo2Vnf0ITnLHrkv9&#10;M8dsiD77tfktNuW6MNWFPOR32fgl9IyrMkJh91htB7r65wlQz8PGdn2aonxM4Ltff2wLdK34fgRa&#10;N6dw9PtTjVs9rjD4PW2QmMO4P/zDr7g+eSL1lVde8fzoDR0Af/1rX/NrvhkDeSsHr5j+Tgi1i/vw&#10;8dHkHfc1344ubWJtX9By+1FMGXXg3wBXRXgcpk/S3hY3dd+SHWk/N/XTJC/oVdDPv/C84hd1A53e&#10;DKb2+JGPPCsCkY6+Yhtb5+DLvxFtPun3fEgppuhIX7n2v+1rQg2kXc4trwlo6C/8zoLDfox/xMyP&#10;Mu/g4Lo2xwb0n6tdxiCmjTz06YT1iUSPj0BIhvfbvzLyE75aD3u8ALdhmP/Sb24Gl4RszijwKmIf&#10;qEkmX8+6puub6kzMn8PID+/WW0kHAL33Mad5p3Fl3/MZz2K3dcyC965F6qxy7biTGt2pA8Im3xQX&#10;D/qjTUpG/5ZLAVHQn8hAowG/IJ88p/eigji+pzXZqh9pNQsH/MByiU6DrYuNkUMmeHAb/4quwGy2&#10;H4T6l8u2aontyEv/uNOH/6abyquT/RxGkxeddzzr6MPR5BlUX8U34nyt9KnHjZbgbQtiwQLHT1NZ&#10;weELiU2WGfsrM7S8lhH+VJNhzQNZTENjvWnoa4Bogp36mL+LYizWcGuIv0ZO1jurvTms5pCCPgi4&#10;0NxttNJZ09u6SQKOW1t30549rvo7eKv97AQrsZP0Ctv0KnPsLRPzh931WUNx1rw1vcIXtjFw0CWs&#10;PNfy1T+mKxRGW9wuC03LXS00sfvU3dn8d/82c389ShNc+9IOFEj8bvo3xo+kd1ngnfkxdRFeNRv9&#10;P4E9uVU28o6vkWenSTlh8wUTlJ6jdA7ogKCOiBPon5g7azNKGdERFLwcftAj5lObYTpm29ws3LJj&#10;WcIDeB8wjo47/i4A/Qs0COUBnOu7FebSs79Kk9L6iLgbmLLS3sqHZmGloGH5Kp7TI5MPIFeYyS/S&#10;xn9xsOoBDPUfqxZjl9M5C22uQw+ZjrFWPSiq/K6/cXypO0EJyclf4VpyGq/9+8pjTZ/irNf9ideH&#10;6rMkvH/qgAeS/KY22fqI/1qfozc36F/QDTF+oHYUMI5g+wARoNZmsX3tTv96/hzrR80H7x7fFK+R&#10;8HB+floH0rQ1zpM4NGb/Et0vXdRb9hSgh5vyO8LsibhcMBd5mgUjs1FOZfbwtkjG5kvCrZtyJmim&#10;qRUPLKMgylJO52FFpCALCBqLJwwq88IeeD6ivVYUeVRQ5WLzv+XQQVYP/IKhjGA+Z8TIcB8eUwYd&#10;b6IpBqeOgN5stmFw9Cw8/JoG/vijjoINub2NGRb5i8Nd34TywbmPrnP5bX3LDKZvHlwoVKSN78Lh&#10;rI5gKX4kudrptHCldVrG9ah7VtG3lAdvQuOz0ujIB3+pLQq3638sSXG80QfwEloGPQ05LimdxpWH&#10;eP2UTGnUb5t/DDvto4WKKZ8q5MKLQIZM/J129fTlK570vavDB17z/MUvf+XwpS9z+PsFv6ILUuf1&#10;2xosjN568yoUfRfeM88IT4Mvm+8sLNuG/NpokBTgXXnhub8SBzkZtPfFG/DoWPjapTG0CKmTemN4&#10;kF87FJ480nzA8UeTROiXVmFaju91gkHZGooD/soDmNPrFY90ZVvzS488aCIDobROcVoeIH/verS9&#10;yrfoi0TFdOhrqHv0Kl0wob3dgaT0KkvLMTf5xev1kRxwsn3NYYM1Dvj6K77p8qXQvMbJHbnUv7qO&#10;ZBNiQvSIDgxyfc10DvzUl8sHCdDjNXHE2UiPn7gvVjmy8wrGhvb5SE9AXzalGEs85oR9xjHRRB7o&#10;8xRXDptyRyoj4R0Ngiyennrqnmi0zWlc0aFvbpzhjqrId/fu7cOzzz2rm5muHP7vf/l7EYeFOSPq&#10;hzzQyjtG4rlcf8/3fo9+7/UzqldsST2lzeym4oCXdrnnUJeBhcIe8A3K2EDHH5ijEFO3XZyAJy6G&#10;cz71Yr60m/QfkXFnWLpsWHYTyT/xoDkKNIDn6U82M3////mXh9f1Suu//bf/08Pbb+t1xr/xGziv&#10;hfTYbwF22pFePjV+mut+n8I1/zs9Rq/juqtG3IhySzdS/MN/+MuHf+Mv/IXDU5pz3tYNFdiZQPul&#10;jrlmPHZ/MPVeGralWBSOuyLxN3yg8MBu5dCWOHdu63YP0ebTAB98CDx5E56zwZRWY98pP/jMD/f8&#10;yIsfcyOJb+RCDzFx//X/svdmPZdl93nfqbl6pDiJpKSWjVAUB0cyHVseLoIAAePoyohzYSO2jAT5&#10;AlEuA+gTGPkOMeAAihPIVOQLQxEtB4qjyAqcCJARiaIdW5x6nqq6urrmPL/n+T97r3PqreomKTsU&#10;u9f7nrPWXus/r/+a995H/tN+0HzRTx/4VhbGLnRnE3E/6M34x5qVhWt9Hr4d68D3K6iE5/kLvqh/&#10;9LINR96VFzLsfHd7mD92gJbw2MgktL3ZiGOf2Dp0gDU9t+N9zK59sEFk3u1e/iv9Pt1spvNFe6Tv&#10;OK9XGpkPy3HxS3PCz+QNYw/H4I088Sj1zXo/F4df4AHTUJkqC9f1BfMaOuQR1rUA5SyeiluY0nf5&#10;rFXIc75wCL5GAYYN5YHL5gNPCHO9/ZEeHPCaXnk4f6uTtBfgWveUA8/Na90ggbVlqFwAKcRHw4dy&#10;6Hg8HV8K1KO/6Y9patSX0K0X0NkAojZiR3HYiJRPMywr9hifaTmykCasaa5re+LKTEwAZ/2Q1zLS&#10;hNNr8oqzlrcNVw7iM3Ft4LRBygvf32iCDvmtI8qt7yLLiocMhOrnfkqPnJV36dMv4ju9Dtb+XTsV&#10;by9BX2oFCgnl35hc6EZWjdknC13w0+fI7qvt1U8yh6KP4oCHuRkbDgT6OQJ9YW8SccYHX39EFmht&#10;hlzHjJV4fYEqq39QvvpQYcijP+DDQeTzzz/vdecnP/kp+yJ+fV1rUWIC83Hm7MBDo/ku/L78os84&#10;tlns0HaePuW7FR1atBNC21VvoCKP/SMDCIhD39XujI237t1yG7qtg2BupvCG4ux5XdTTdP2JAfoA&#10;h65JND/SKONP8ilnHp02T566zseG1R8eB5imv/dB6JC89A/iJPT0XfQXBPyC8an+0X5xrQr41x7F&#10;M23RIjxKvuIY6D1+gRN+qQ6jKW874KIeF+Fsb/TU/DNP6Ugv09jnPdQNclP/GR/xhdEJXKmx6mAZ&#10;xKOvGxbxI55nqVKfKR3bZ9Y8yOgbAHTdeSw0gK08rSjjI2jLR9fADs7iMH2TCu28vIlr+y2Nnq4v&#10;5gnjo+ayf3lva8q2Nf7I0vGPJ3uh6d+0BtU6aX6seQcBfQj0d+bIWKmPDyhsa8benf+Q32Q3suUk&#10;tTcMyyO94WO6VJo+yEVefaK/RQq27SEGxIx/pgGkrl0/Gx/Bjp3BI8RWSfONzJjdvsF8dopO4YoB&#10;vVUW78sPFulL507eCCddYhf8n7mUKOEGSvAHPaxRf8FuhhmGvNaU0Hon7XoCUIG9H3wv/se478mi&#10;y/Cdrr2dccYXdNNjqFb4mRDk8ifji2bjFndFtf3XjHdJr7Jvdq2hT3CPYFdDnMD1srKA91D9i8c2&#10;/iqNv67+YJzRDrm2djK2VZbnWPCiH6Jvr4uXV+V4b3HqrDKD03Tj6t+DWD9VLnk42KVuekMMuLRF&#10;niz3+nbWIvnNaoyrfOsRnsAnUNZAXR+X07o5vI09tc6owkVxXNo8cZ71bKoqtEizPuFTPY7Ql4vq&#10;K202WzTPdLQePA3o1So6LduuJbf3A94VEDuuNgmF6J99NHLst6stcAZC8+a69ZjCs7/PgrEMi4MB&#10;Q17HHyhxvcrhOf7MC1tejlWpepAfU7SOonPLM19QXvURvPc+qmcJn8T0MQTq2RRrB9YnJ7BnXbJH&#10;fGr91K+w1TFe1v4hATmPwnRa/ukblWELh5Gfa7Ly5G+Kaj9AOt9p/5A98YxL8I8axJp3LzbgCWV+&#10;P5g9Kfe75SsW8LykB6HY82TfIU8V6wImMLx/IQwQxIZTzKTTDiGmWxx5/c2GCK/lREB+TxZcBhQO&#10;NijrkzW8AopDJ0IPbTt5MF3lQwNZouA+kQIOWs6fcuiE12wOzTX5WJYyAnqR9p9iHyZDz7LmDmXg&#10;oM1kr4fUxSU+4jO0I7MaoAY30r5W3GCegt0O0VogEFyv8jX7e40tA7bhb5GjdJt3GrueC7TEm3zS&#10;geBv1FMCGpSXlgH+DX21IUC+MjU+ZhnbI9NZclVmcNby0Acn1BKrYcmW8MkEcucNFCapXNhllaf8&#10;G29wQioceSmfCVdY+9v8bWx/iTg9SXB9t47kfE2HEF/72tcOv//Vr+rJ32/7tynpIC/wm4oKt/XU&#10;+jva+KbNHV49+NVRH/7Qh/R7dpf0dN5lL7wyKKvzQJayonLTBZgO8lrmiUnvssdg5K32NKK+yKOs&#10;E3TyaYOOF3pjdufzBR6275OjrQfLoXKu/dFklQkRvy2xhsKRV7lWGclrPjArPNdroOyoXOJXh9UO&#10;p3Arj+I7HjuriVoGJtX+DUv0Vf0xWKAboXir/5BufnnQkTORYZMt/WcOKdhc07/gd424Vq55wwca&#10;xzSB3WukPJwL8hIqh/El10qnZaD0FSudvDJoA0tAhsuX8oYI66/FEjqAx8Y7tj5/JYs8xg7kIVQu&#10;4h4AswhnkPcNPKKBDAyCHABzCH1br06nzPmyFYMjjJCFcr3wwgsN2kLox7+4QeqNN17z0w60P34D&#10;jeD2ttjWme/Dr9YJqntxpznExz76kcNzzz1nO2Jv5gP1iZqIaz7gUwc9qD2vuQR+sZYXB9i2D2gy&#10;dvVapIxjOqLnulWN+mYD5kh6QhSaO3wqL/zxh/gk10yQoG8fFM6f+PHn/JaFj3/so4df+IVfOPy3&#10;f/tvH371K79+eOqJK3rCNa9wX5rN0p9G8rXlrGlK//i7EBo9SguevL+sNs2878Hhf9VroP8bjUlP&#10;aEzjiZandFNS2i8T1qkP1T1ti36q/oGdCM6jV8Bf7DMa6xjjKFG9Echv2hnL1yk9iu5xh6XqGtrg&#10;AUMoDfpnJs5eQKiTuGsYwYmPbyRU2TaHkuzgsemDXiz0ZV0kAABAAElEQVSO6GdMa0wE/fIg5mDk&#10;HosR4eGj5VsZuHbZtInKaSGRU/neYAJO4yGw0DWerumzCOVb3s7UF/NXDmXWNkdZF+2MLYTitZ1w&#10;nQWG+s4Zt9jQhS/B/GXT4pEnzTfZCoN8/DWgD3VyWzJB6hk9aS9qG95Kj/GTJwrI68d8heh2Xluo&#10;3MREyfhcT5q62spUp61L8Pmw7igs4wljBXIxHoFLnstHN+yDb/BGD/Dtj4rXUNtQzvh4j9+lzvmJ&#10;aPOES8Zw5k65QWzF3u2ILn2DDBDwch+s9Hb4PYtD6BJqn16nzvb6BQYbIBf1ix8/LmCD+gRw0O01&#10;Mb6ZQLzbHbi1ztCZ/hb/9sYRuujj+hm6Q8g8sF11aZ1RjpqUmZ5i+vLkRw7Xv3OiM34urI3mFPm6&#10;sI3XMtYFVNppWWEae54xF8DS3vAPBL2n+nUYf0Qf5JYC5k8ZeVvAfHOJnRpss7Et6drlCFfAq6wp&#10;m35iysgDpnikqQPapDfi5hq+9nHJ43h8H7zWi5QQjtqT/OgJzcGu6sZVh+ozOifzg+/v3gK7H5RG&#10;6y/XD5cXTrXn9rHWW3GJqX8+1CntkDTjOdff+MbXDy+88LzXLx9ibalxkjL6Cw6KCdT/93+IfdCt&#10;4dQGzf9uYh+qtG3a99W+dlZHN1XwatSOt+oB9GYafuKG8eWc5jl3D1fu8NvZqYdsuJ/34Tuyg8dY&#10;SF/Ix2OzbgTnTSIEdMrnuG/hFa0PhcFx/mKXh+CU4f7B8PGXwiATn/QH+EJKkIG+Ez3W8dPj1uAA&#10;2TqovqY3dnQ5/Z9orf1rOMBrMbDeFPW4cAxbyL3NdCymxDIgI3/MW5TmgCHjZfYneSU0b48KbNbr&#10;tT22IDA2Mw4IyNd8MQclGGTPFrCzH/m1t7HQ5rpyFqnXxATbVk8l5QCzUHicyiRAx5CWEFeH5lVE&#10;+6sQmR+3zgrD9e4fkiuUW2w7huuWdZQAH5nhgeh37miOoDEzewnom7kXbUzMjZsDCSWrq3i6voTP&#10;713XBoYTGP0V5Q0tb4wM4TlrUmDFyvnMHVQezqWgLGwomRCJ3+gmtF6AhfaIZzoGmHzS9QXSzK0J&#10;xhFvnqJlTdv1sn/T1xCINXUwtiAb/+yleoiBxM8MLZtAO9nWmQshVEbPj2YOh86E0gOGPkcUTMP4&#10;hgAmsNwARx/DTfgEfn4LexaX8seFvC6aupYv6Tty0b/B0zmuPfMLS8TZ+D+ONmWrzJsfjD1ajqU4&#10;nDWjheAGv+SdJu2bzky73MohJ/vFX7Nm5VqzXtdj4SqfZZAA8f0ISJt7XMAmVOdDgg9Saa80Wm8l&#10;neudD9d+BbLsEflp48qTj/CbuIT0jUlzQHuXMrUJdBOw/lkXcIO0/GD6vR6IUc+VN/JFV6hFnxx6&#10;Zv5Nbst3GQPLd9YykTntkTxsQp8N/VvaJ39UqGzUc9YJgQSvZZc1xiJCeCRmTeW+dYwIPOWnwfqd&#10;kX8Kx/Xqa5bHdlI+9kShCfYJ7O3+R3tZku/d/KS4pzJybRkLcBKvOiPCCpv63OVaUbtGJQ+/XgPm&#10;WNQxTfhQ35WHtp8+UO3hBH+lRbrrR9KVt2li1iePC1ev5EyFLhBZoSGDbvXp8UMCo7vraPwZGAJv&#10;nvT4hQ/p75zyOdtIPY1MqwAy2X3a1tgeupGbOg0gdJry/oBusnAZsins49X5w1t6Qti+O/TYr6A/&#10;5iCYvaeLVkhINMoyWysyA0gU9qAxTIpHzKSHzXVXjB0ytKBDw69AwHaCyoCAAChjGAwztFd4Fo5s&#10;DNzVoRYBmrxujwC90ieNDkysfBgCLX2QiwGZMh6HvqJFCjR4uofDad4RD1xkwJ1iRCoTmv2NydpE&#10;qBMEoQtgCC7fC51XmXzxiC9kWOWGBCSRh0TpN3ahaIUr9TYbUCBSh8KRxTc8JrDIVvkRo5sjOMb5&#10;q9NrK3+FAY5A3sY7WZbXZbIRdVU8bEaoDcHL5oHyR4bCGq76NVamOzR8iEau2DRU3lBZksVEOjCl&#10;VzhibAg/YvCgx6d5tQ3Ukx99KyOx/h3KN1dWR0nJWABdAbPiArvm9Rp5srCQXBoIIcHklLbBhIG7&#10;fLkzhAkOHQX+TKNlEfgv/99/dfi93/89/c7vt3zIyyvk/FoVwfZVUXc06WQTlXBLi8Zr164frutV&#10;prwu6oZ+U4gOiIPgy+rcLmnhfuWJq25TyFpbVVbqo4FyPgT0JO0OdmxUuC0WaOuATh8bE4pHXNTS&#10;LS71WtjmQQt/I9DOL+nw96zBrXwqI7RXvVKv8a/KVx7EwHfAZ6C3bNJlzesEvL8RUHxo25dmILjD&#10;b/wqb82HZgdBv8ZTOtkfpB9hawOymRdYJa54tVNobg5qvEuXZbdFX3ypOO57ZVfrJxhudmFzDhvg&#10;E71BB/mxP/CkC19b087ts3yNTOXhDH1VNvLT5zvTxetTX5f5LVAflkR3ABiUPVBpccFv8MIMOfic&#10;hj5BnIOg2Bl+vDoKGRizGGvuXb8hH78oPfVatZvvaMPqcnRW9099+CBBE9QLF+Vjwr2gg0zq5Nat&#10;m+J77vCU5Hzjjdd9zeDJTxN8ELQEl22xxWU2quRD6qIOf+Wv/Cf+3eTrej29nBF3dLDPyHfwCfyN&#10;AuqZa8asBiZ7+AR1dUljfRbUM757AhO/jB+mzqlr/qDF63f1bXL3tGnAb6oxzuILzGee0M9eXNHv&#10;ppNmg4lDFOocfviYn9qSfNQzv2HM72xw8wxy/einPnX4r37+592X/tIv/wPxYD6SxS2/0e6ADEm5&#10;nUyyOYq30uOiP+ZX2J7Ad1O39XpteomL2rh4/oVXDr/yK//g8Lf+1s/5N5XffPMNz+3o4/CDboox&#10;3lGfBPqKprkmjT/gP5ybUVcsJgleFKj+gKHtul9TTB/HzYmMrV6c4XsK2VwMTXzx7j1o4WdsdGtD&#10;W30E8GzCQA//EHHL2f6IfPgxD3jA616ED19kYu7JIRFpbNP+q/oIxePXHY3RLETJz4JBbUnw8KMv&#10;60Ez5W4r6CEeyHlbm8Tmj966Lm0rKPqe4419i9964trtkJajsYbqY7xoSL/Nq7rvug0ZQDjkowvt&#10;gd/wJlS32qW8+A3DjpXAlbfzdOhPnXgOrjJ0J59xCB7UgdhJ17GpYIEnj4C8+Af1DnzyBKs62fhI&#10;TmzFNTLVR8jrz8sgMwe9xJWbmDz0ox7Az8dstmuuqjs0u+AE3zRk+/vaGSndTQ7pyWvJbi7rGvy/&#10;ekBn5ymdps7L7wJPeKGPZF4DcMWj4bVPRDa3CcqVJsisoqF61zV0qj9lrOnUupx3ZD/DpQKwP+0W&#10;OQiN4e8+/K5e/34iH3CUN2yyks+fy/Dv0NzGB8lYPPhUd/+0g2nudCnj4BexetNX4He50YlP5u8Z&#10;/5ljl0fi+B3p5iP3Ir5tio09nxs7QJcAz9q6dvB6CcNPOUKWfvFcJprYY/sN6bFN/aAydOzZbWfS&#10;5g1/dKI91IfJ40NIXxffbB75yIMsyM747rYxNvANAZNmzuRX1woH/dx/Q0ABe8D7iY88efj8F75w&#10;+Pj//k/0tqKvC46bttJnAmf/JPHIsPvKI0H+fyxY7fZvRozvXP/vRKb2V5X9LNyMcfjJHJgoQT+F&#10;j7z11g1/iu8aHf/a8x6X+s71O6YWXz7O+96uzrLBoylWftrxQJFYxZI9GKvJNoy+vAZUWyC03V9Q&#10;W2O+i2093zivcVBt6KMf/sjhE3ri+mO6AZFXb/M7wIzbN/VwxosvvmBY2ho3Sz311FPukzmMZ+/M&#10;NxjP2EFfKDS3P/giC3NfxlB1EW6L7acsl/Box+47hIhdWJvSZmnDnoN5/oNvMH6kb1ntd/my3vAk&#10;XJ5UQU/GBY83gu/NOdBrcD9rI0m+6fMoQ47T10cPWFGlTwy895G6VnD+BpVr8gC/pzkf8kJ/nT+V&#10;dsdj6774dWnGFg/ydLbGTOz3hPZTgGc/hp8QYn5LPnUEU+zJ/iP2WO0tdR3Qu8G2XPLLl3nQaYhO&#10;mQsXzjwBFI3mQZ/6IyAD+Zk3OMtf1OUecuiiDt42I7+0GEMaLGsvJq5vo2fLiUv9zt3s6/LzZgSX&#10;qXzd98BnoEPZJd0wXtnIz/zViMGv7aYCqVeC5Tx5WhWOrYPU/8B2vJRurP3O8QpP3Zy5+ZVk7c1b&#10;bqvYUJ/aFH5tD8xffIOk5rTyYuuA/Zm34wesRTEq4taWjdGz8kOTa8NJPmlOFoz8YbbAng24/dkH&#10;6si/gQrMwG51QCsWPd54dk9tE7oE3qx0Xm8WCFkOyNifBj91cup1FwXIGgPbEFyz5oc99AY19VVe&#10;Q3mPBz2pR9oD+t7THP+q8SoAtmlAfvTXt7Osm/KgEX9Bpqy90WvDHRLgr3MSiABDvutKMevCxwVg&#10;hbLhHcHKLOYhGvAhTb9tHAHi8/TntTm4lPUTn45uLaMuTgP40OLjN6noGhNfZA3gbRd44p/0ZzO2&#10;qDx8geWzt7/Sjxx7jaIqdAMfPGCK6zELAIXuBbYtAtctHPyBQ9/+NmnlB89jhtoK827a+JATLGX6&#10;cqDe8fXsD2En1zk09UGOPPhDf8ANaRlbgIFOA7TbJtd8yqFJaD9TfehTCNZnia2D5O0TzLWp6ejA&#10;rvBGlnyCdLL72Md6pr+4rXF3s7XqFljopL1o/ScZO0aaGF9ui2ln1ARjtwZGj40bDGDySWzYA8r2&#10;b6492TD9PXWmj2haP7XeIb+R6pncph91MMbEZtULBPL5O6e1W72Y/hHaDdYPfOjwN7Rih/E9yYEg&#10;yH9e8xNA3M8jK0Fl2AqyHJYmK3HpkEean8m0jrqmX4wvpczyirjlO1V89ORBOuQgoC9rKQJ6MXd6&#10;MP5CHvrAS9bk0oH2Qb/VORQ8LaNguGECfw7gjgOdkJ2yQKC2A+2xgT4B+P6EpI0lNOb1fDgHYv2W&#10;n13jfQmZu7Gvia/nABgLK8R4uyAQ2xagKE9D1B+hFVeDcn1Xm60ETxJlNOyGgARimDtWgYVjINPH&#10;FQCQ8inn08qhEZQXcJ6QQXjkMT05HA69GV5lxefgGJk9kCAjPEWTV+r08LewFkFUIgry77YAhmtF&#10;iJlgPpP+LiNv7mEbEYUu9G1TyYhO6wTgLBY412mwHUZG22sAakdsRuhEYYq36FRvw6Lr1P0GqITl&#10;xvKbUZSnP/OSDD1AdD3VbkMAHO4mMiyKl94CV5n3eJCJbP9j/Qu3QDm5ytcy8ugoRahZGyxlfBjQ&#10;30so38bgkIYGcfOJqd+GlGGzTHCFIZnUUCWWB1517vye0vMvvHj4ln5/6dt6AvG111/TAuKONw9d&#10;/dMhZDIsuYVz8ZKMKLXAvXb9uvBfONxSW3hWi0R+S+hDzz5z4OnGD2uCK5G2YJuMPyJbB0gAqH86&#10;Mup3C9LvcWHdvK5No3NsYv8c+9Q2Loeb8tUbbL5lfPxFfwTKCeSvAfuSZzoDU7jK0LhP0Kw0yh82&#10;zS8vlzHJEv1+oH1UDs+p4uJXvsKpdRu/E2e3yWmXhaVMw7gvzXfRpTCNKa8VyoOylX/rrXLDMxPW&#10;UEkblf9JN+oFuPoqrHf80KWcftyyi0TxyaddEW+yKE1wXmMR5Q0T5PHJZkXaB3JBmw1IyhpKj5ix&#10;gdbZcssq2FoCrGfl508/9fThxo23pYuUAI8/xUy0hMy/P+FB3SolszORAeepp57xROyVV182yJEM&#10;5rbLFxrvl2/G/NzBy40Ml+duuh/70R/1wnGM5SgWiq098aceVB31n/oAtiWNL1FPbPBTB23T4Nbf&#10;KO/4SJo/4OwbQ59xnsBBDr7Ehnn6/LwemNfobX7bW1gFn0nWuW0zJwuJ9Ic/8slPHr70pS/5pplf&#10;/J9+SW1IG3WenUkhyeBNPPXBt+9qk8c+hgRreP/4C22JzUhexUz49X/864c/+2f/vcNzP/Zjvinp&#10;U5/4hPstJtdpk5mftV+sP9gnWMTKL6gvT8pF2zhTb87Hb0TL/YfqhfklN4doouu8+hGyxM+yUGPx&#10;2IC/cSjrtw7MWB3/7Dwt9QefLtC8gNS4UP/joIMxGP9kE8gLdzHggBWf72L13LncPFm51vkG9Bk/&#10;raPkw5ecph9TcLnaHFdtE+Rbhmkz3MTQMvIrX9sYNyg5qKKi47FvYgv4oA/lnQ+0TXpBz5xan8gZ&#10;2UJUCyXhnRWgRVth/ndVb3lgc7f9Pzfo+HXsoumNFcNFDmhVTuLOH1e7ZZM6XCPz8Vh0ZIMZp7BR&#10;ZKpfxI/qh6HGQnT8U7KJue1JGbqf4nON31PfvbmKcbV9FiP7NlYJtvjlRWxZR3/ny7yb/HNISj64&#10;/MlKAZM8k7RsK4wq0zCyyozTD/s1AOi0fva8jOtrGfy53mGCW50sn2AILIqbzyK0dFyoL/QgkL/W&#10;a+uotIhzk8XuE+ClnNQeyq9l9O8WV/7NhhKhcqRt7roHZ9cZ2OaFSPBJlwYwhPrPaX7lYSx6VBn1&#10;R1nDhjP1R744uti1Tx3wN3K4nPFw8rgujS0tnE0XMhXAN5zKbP+RoXS5NE1902bxRyxAPnj4N4fD&#10;+W10fmbjitca2Hy1h5l98PWBBd4nFlDTSKCNaFy8oPbAK/vOebGvtkMrUl9E23nyyad8A+Jz+umR&#10;j3zkIzr8/ZgPU2iD7+imWH7+6XXtA7z++htur1eu6EZMzVk4dKRNchBMe3P73RiL/fBmPtu+IJuU&#10;yLH3D904R05C11m0bfedavueobv7QZ+9Hyld8O5qDnzUb6STMG/MUT7AugNxYv8Cl0C/8YB1NzZa&#10;9dlBt1RxyGC83fm3b1SB6PKHrJU3rIDZy70QhJBg1xCayjF+5l+xTdaMwDM29Q1Ygd8Ph5hH8WEe&#10;1YA8BD9tuGc2Zd2RNXJ33rrjY5bqsiGtCQyugA35qQ/zU30y3nmtyxxz5KkNx/y2IbjNJ42hupby&#10;9RlfqzzFZbxo6Hyy16dx559a7EvemZMJHVqZBw0tXSMr+f6MLe/ooLXB+vZiYpsEPD3FeA476K9w&#10;PiBlnqdQ2QftkXlrOWkfmrE+YU9PFdSDC++iUZeyt+fS4o0CKx9uguO6NrTZqGToTny6f04+fwRs&#10;yxuLBOxrvkrPOu7VYJDyLm3gm26ZKJA9BxfipHZvFuYqPpWPaw5cPL9jjgfvhaGpLPR7jewAK1gX&#10;5uVKw/8CT5ry5z1jg3gPqP1RZS0uonJTL+WeO1om5KK/yhw4VL637902knnhAR/65MhDv3lcD8nf&#10;8x4lhfFsP/ZftSco2W1P/TaoLOMPzbaHo0xn0Rm8Pa6tyw+8+Bd8x+QkHxu8zl0g0B21il8da5Ne&#10;LyhHybu6AQHYwlMIzvbmVOvoXOktRq424DMmXKRfGPzkoRfD6PglwtlGzvYXcHm1dG2xl52m/GDD&#10;ZIKXQ2rxn36Stf3jAms/fGK9ecn1J7l8NjJ0Im9khx7j6QPVIfOBozDwzUMmSaPxUb0juqqcP92v&#10;og6A+s/niI5o0t9vAZqCJazkTQkGDVN4VKcqX6+bFodiuX6av2VOgjETPoT6gOUXvn1t7TIWW6TO&#10;h4ii6n+cH5t4e+hI9uoUGcGxvRb6UEZmzgeI+WMOwm//Es7zkJLmFndEt5puOp/QMcJ8nWmHE/iN&#10;zoq4pC3vyGHmUmejO/mVqTfVU+6zVNHJ+Ju9nByvQ1wAJQIDB2LyXZzyGJj8VNg5OQ4EufOE2IMy&#10;DmisCMYkDEOymdWOtxtGbKhkwTgbse7cRJ9K0acbAOD5I1qEKOHk9oXjmL/wXFmShw0uJik87XNe&#10;12wIs7lEPnE32CBS/Yn7qS24ruExS+ATP+67+I+C4XRepLdg+EV+Oo7HBSr1NFj2sX/raW3MlFMn&#10;ayCP0Njp0qjCyqwNKCdQd1WguIVZH2OHfMvBq12az6B+GlqXC/sNzzzoOtbCUwK6Ls9HwdHRCsp0&#10;Vhjw8LfHk8eqeyh+45Zwzac+2/LyiJnTjsQ0bUR2pc8C5sbbN/Wq528evvrVPzi8ee2aDxjwaTo9&#10;NtAYzExfaQRGI38rwYTh2rW37PevvfaaDoCfOXzy4x8X2I8wyhyenY1MZK2tiLc0ttHfNhEfpbYF&#10;X4Sf3Icj/GyjJbrVHUjy6QcI5PfjDH25XJ0uCyLqonRKg7g3GJRGcY9gxKf4xA7jbqW54lkOGZ+Y&#10;TSzTilEfknGdABhPOATjKC4/+JBHv2g41Rkk8QnKsngE01Vom5dGcvNtXLGgTgge9BU/Sg8PsOaF&#10;DfZ6df74EDLxx4IBOv0oselhZuYTXoXBv0Zlg9TOlke25oDQei90KWseB4f0cSuecUUNGPrnBm8C&#10;KM/9gvnKCvIf2oKrhwFaTaCvesphEeNKKhtZ8WNrmyxUNK7zBHf+vtqVnuQ7T+MDT+7y4Q//kPzg&#10;0uGll15C+fisis5a0FTW90tMHdGksDtj+Y//6CcPn/3s53xnohegqt/WN75KOp9Y6LbqD/9xPfCl&#10;4PpiXNTMLf3H8Ri3jwscyB5vhCBPA+TwDXyL8Z+D2b4q3E89MPfQRLgy8XotvAEa/bTfA56xlt+g&#10;ekZvUviLf+EvHH7yMz+p/vj64bd++7f9iugLYsgdzzd0UwPLvqs6+Lzl/hWy0a2y/aDE6loUZK8z&#10;9KNNxY5AYNnD4Td/8zcPv/vP//nhM5/5zOGp208fLurpXL8FQ5tl3K0KfNs5ade/MFtH5gaMEvTk&#10;+MrRW1CUh39w4NbNEegwj/TBqyThUBF6fupfsf1JPOwrMy3yzSXcPTo8WEgjC74UndIPcQAMPvT5&#10;UEaAfueW5DFW73A8cdOFq6ENX9rAgU/wOK9rNS7j1x9jj7Q7DAuP4jhWHvTW9lH+rQxE5UAaeG9M&#10;0ZCHrwiaP3UCHeRgrIMedPjtL+xLOTH6WF5obPf/Ir+urXvaFDDwcxtn8Wc+qWf4QJsYmNqyOI3x&#10;K+toWuetg++E1jXzaeS071lR5bHZrg9+5TrCnqLP+MANrmuQlL5EBkLrorIV37ItMu7yRDZfqxzb&#10;QLPl0GxdkUefSUDebvyS33rrwbH5RTRvPkCTvG3srE0EYx2Ipw5NXzShq5qEWQI+ovrcM4KDzuDy&#10;AafXpAktK33ym6a88MUnz7ynXrlOaP8QxbDBJttArPZv+4PWiOIn06mbfpoPOupX5iF3JCd5+AR9&#10;WHWCH5+2T2AYx+oPzYeu5ZH94GN87Ka/BvQp3TWmfJNLdMCgfAvKw9LAIAshOYOXanC+5Qden8JJ&#10;g40v5dAofWJgA7+mQ7vlJia7etNgZKOMJDqG3i6z51bydeTEVsBhq/6m+LNPP+ubsG7qiSIxN/kP&#10;vj6wwPvFAmlvjGtpZ+nLmIfkydCOk9iDtxp9WE/9fuhDzx4++ckf8ZO9Tzz5tNviW9ev+fD3pZdf&#10;Olx785rHX2jxYWziNbkXL2V8ox2Sx3rI/ePW7pkbZF3LfljacvI8BwZOwxLzb+TtITCy9UCB9SO/&#10;yZmVV3RKv5Jxk36AcOvOvBXHV4VrTP+W8XGKz4yQDz0I7bu2ePhYUPon96Y7Gcs5/WHmTukLUx+h&#10;t0GDv/Rv8M2NnfR56JP+DhgA+bOeMhJ8eF03dJnbgJufUcicJuNK8BlPqC9w78nQtb+kkT0EI1Zb&#10;XlCcVznh1eCDiJi6WUcxfKsrBVtaOPD3k0PwhabmzFoQ7bwNH3LgoXfiEUp5+q9ZAnjyXX7o049B&#10;IKaAHQjWFxj+hnznurstkC3KJk9+brrBN33jhxd0L6w/ETawtjGFCvY/5Z/T64SoF2yPzP7ogvlX&#10;dWg+MjZ4Pmi6jKWzf6J2l/m0bEZ9KpSe7aWvqD2LjSFm+TVeN4isaVZ/y5HM2EuA2/zAciO/eJqJ&#10;bMLaVrI0lE7jGhpwyK4hJDK/BD5zJLmH4LLnE4SL6keErXlusN2PKcnBr7iL7u5P2IdA+4gtZS/2&#10;WAijtmUb+SvUJm8g/V2ZUxfTDlUC3cw/It/5B1nrIQu8bMOhA92zaC9s3ltSrErHB/56YpwAL+ZA&#10;8D5/Xu1c15uPKA3OKs+7MQO+c7ngHctPHuaEB30215XrmHZsc5yXK7FQiFxn4+5YPnAWD3E0r1WX&#10;s3i3rrtnCSW3uZ2k6HCx0/P4temU9aL7Uua1su0qI7jyqIXaw8keFKYk6/KHoVJ35GPL8Nhtht7J&#10;ezwv8F3/AsNPaYvuF3SNfbgBjPIGZHNQJZ7n1FJwtdVWNsDQa0AWJDmFia6iM21speV+QXp0/WB9&#10;IDIh+klu/DeV0qKdnrjaB6YEP9/C8IwMj/JDkVKfa7ln3Nvwp99UDZtfZW95cbb+hrZR+wE0+Ozf&#10;uzVyTomdlN8HH9GxONWx8TRhj+ujioiK0mxHdwxG5/o1bCvnRkfi15Zn2QdcarLw0FhD6xlcVKos&#10;0ASn/T84Kw36a67Pa38KWPbY2ncE1t95AhjA9WMEkATTjRXKq4jLVUpcPBryOf3APEy6uUo5d8FR&#10;dvm+XuV4eRxuHAUOxcch6bgJpi860KKcYDiVE6/llOHElcWkJTi4DPQM4JeEw/Xt+9yNr41ANq1m&#10;oCWfsPKxHMNXhF2ebyf9VTm4yCboXram1gF4zV/TsIDdsHKR9a0MK/BJunrUuaqHCRZWhG2zhQE6&#10;rjoAuuGSnjpCKOPaG3aYlle/yBuGfSoDGcBNoB7HlpNFWSbLAwKE+XEd32hJ6TQ2hOis14VtvOpD&#10;3ipjy4jDEz2B2m31ONpAElaYphsHor6Ij+6dfSdDecIRmBzmGlemYuOQ19hy4Pvt558/fOOb3zpc&#10;11OM53TnJpt2D+6kzTKBxoehzesa2FBkUEnHhn0veoOU3yJ5WwfJ+D93F3/UT/5k85SNcTay6xO2&#10;zTikJ3tuS3t7BO4Brx+RnLWjrFZ1Ha82IN3r0zRPKLvTFDFolWb9Cz3ASRk+FHuWXvmTv9LmmlA8&#10;4rRrZeI3DASiyySicE5QrHwCcReexpl8aBXGgPqiI+8GLmX9rPKVpnHEgrZbm5cOsW2g9ietXV5e&#10;jVfYd0uX1moH6HgDfl5TAgxyxD66qPz2q5Enpt/sWb7WUx2gY+AhtgTyT21AcfP8Gg3BYOfaGjnw&#10;R3xAlE0NOunT9zZEAf7pTezhC90sKgP3un4vmyfgeRVpF5TAM9KEJhsZ0l2vfMbecKOZYh+m7pd0&#10;AP2snph/RxuXr+muezZIPCll4GZEPlYXkd53wQcsuoXurm4C++IX//ThUz/yqcPbb11P7bHSHR9I&#10;FcVX2v95I0QFbgdgbIMp9cfrmHXQJDt3nH6gmRl1nD4PWru5u7C0L2tyDRxPf3tzGt/Uh/6mvofc&#10;vOoUPPO3gKEZX9z7ZOT16zbFkEMvfr8Wv/j5//rnD3/nv/s7hy//8pcPN29xGLbfcc4NZntA0NVZ&#10;ml4U2IH/2KXQ5lSTXOdVeGykPanXnb2lMex3fud3Dn/1r/6nerLlo4cH1K8+2JSxizbJ5LqTasZH&#10;8vxR/TEudr5nWLVdqm2vv7Rr+g7qmUN/DgSBdZgY+OYBpx7ANIBlPOJgtDcIutx85J+DX//DT0gn&#10;jvzA05ewqcETOcx/u4maDZH0f8iQ+TEbuPFX6JcH5fb7RWYTXfzojp6wwV5uR+qbwHFws0u7QR6C&#10;ZabPUmiefV9jufmPjpSXr9uO+HOkymaldUNG2pNI8YohYKmTltXP0aN8SHeuiq0Lg9cYX3bEBwjg&#10;sAleXWqTxgYCznZIPYPDXJSfh2HjFVhsK0lFJ3bht3Yjq2vH8JUZOHAaVrmRAxu7bxKM+3/xYxwp&#10;XPEam5Zg27/x+87V37FZyabyM2tCHWlxCb3iwPfB3b2+kNFB0WaLptVvxh6VYNoBdCdAe5WXNBRL&#10;C9uQto2U1oUP1FsOGdKEwiDraVh5rGXg7DKETulZFuQje+QsLHaAT+yyU0QU182UU8/YUlJKvuhR&#10;+unPd/nJB7JvsIAq9MiPHWIL8rvqD834O7J0LApMvlsHtoH1YRzb+QZqvzavZio2HtfCJXRDwcI5&#10;Z8f1pWQ+4qnMzkMp3/XZSBqtX9jvNGwyUKByWxR76QM9/ZsYc/PIv7QddNYfb9q6c/sdz7t4vf3T&#10;uvH0maef1hj5ziav6wtaH4QPLPADagHaAn6ub40XGeMZSxg70ofQxDRP0ZjFk8AX9EaaZzRn5XeV&#10;OQDmCbY333zzwM3b13X4+8Ybb+iV27qhW+t52iLjJK+RpX09+cRTevpX459vmtXYovnUO/MTA5lT&#10;DX/atNsp/Xjmq8hw4aLGyvu8IYexjX4hYzxV0/k66T61S7/A28pOA9o6wGP6scJwad5TBmzHNfQh&#10;FMdWk6zHfZj6IeFu/dawSqdULun33FdBvf2U5iikzV98vfk686FiIovxRhaukQP6pBIHBhxys1kv&#10;mU72RLjBkLcDNTDHIiC7aSpdW8AzZY4okZ2hvneQ0TsKkybw5CrBsNDwf/KgmZ85wV6secU/aPY5&#10;8NhjIlgOyXWeA9aRZQoc+WvyK+tWMDS36zWhcYBQeYmNP/I3H5jS3XQZPOzFdATY1vsOi/xD0ykJ&#10;w//QZz5ffRD/dLy6z+/IjA/4MIM5hP9VQ9AYe7bOnIfLq1rva7LSeYVyPJ/kqTD/hJVibrygrW78&#10;oXcPH8icFBz3CapDbkS+p3LmFIWnXEJMNHErULkeP12qr6Vu2OxvFbL+IeBHyG67LbDMmWNLyg1a&#10;aMOzRu4hrvcUZSvAxsOUwu9FfZAxH8HX8qXyBQP+/ggHvmv7a31W8Pr9up6uTjss+2eeNO+0dyUs&#10;R9/Q5AvkEhF8AAUs22LPwhzFm02Och+6gGb1o5A0wTejLnpv7DDge6QNHdsDnJEb3PCj9DQI2n2d&#10;wNnMEnBg0/8UmrKOQc3b4woIrcmlDU4Fe+9L2R0XoN/+DWh8RVyzRwbc4HU+u1fTboTIGFm7XnZd&#10;QVCBumvdm870p5SBq2+guDwz2H9VQkwP/F4C81hC5Q7f94a70kfu/fARHVMauaPbCt+5Anngwrfy&#10;2xcmP/YQMfow2Zgy5ykL+5NX2Uu/134ydm7cAL+HnoZrnyjeDZZ16tF1pQL4mU+BTuqZ/XXzUXn5&#10;FpQYOnilz7vdLMMPug3r08zkWT/khfcYkocvyLeNRvYNf8psQzGzvMCQr/kPNMBd9Wie95tGJ9t4&#10;iGrHRzjHPl9ZRG4LjGWE8t4KmrdmKL3KsBbVzpCrONZ3oW9DQgMB9O99Bpr/1GHki3CVcZu92agr&#10;xyFkw9RAE69glHsDyhPYbLCwccaTXWzedlPDm3u3BEvHbwEjiF+Rokrh6Vwer6YMmv1E6HAkzwO4&#10;YBl4OdylAyN0gO41eGxYMYCJqPCEy6JUsoELHGXIVaOD4wmGYgLX7YCSg8OvYa6OM1cA6uGxAZm2&#10;MHy5zoT93bCnMYAgUPTARkc2k63cVMamBl34cE1YcWqPlEzZiY6GF53iQbLpWCmye6NQhFa5SCtj&#10;6vh4UCpPl+vChztb5sMJ01qydxmSyfXKewG1vPYny5ISRGudn9JecZteYZpuDAzp9UNeZSINL/us&#10;zEVNaeZk27AB/bZehfiNb3zj8K/+9b/WIfALGkQv+PVOt3TQQBnDmGaUsSX1zGRe/GoDXpl0XhPg&#10;+3fjx0z2+R3hO7x2ww6j3w3W5gwHG/5RcLZ5x14SzHL3d/Jqk639IrxC4e17yK9Q/YndB5DH39jC&#10;QPqKhwSedLAnpaj+XHhi+FW/Nb9lxOVPGttuOEMaXfoBhvLq1TT5hB4Qky4d6JMmNO0y9czE5U9c&#10;/OYVx8j6ygSbgUv2Vh8FvjcIRMsTKl2b9tgOOvnAOx99bzxLvzDefBgaLSOGZp54HL2mXy792Ad5&#10;gN51b5oYWOQvDNf0Z9B2ULylk3MkJ1k76N5OrS+1r0IOBaBLqGy+KG3VJXXHhJE+Hnmocw722Px4&#10;9ZVXDje0CEufr9+zE7IXPYrxTSawwdciU+2F0ZU1NZOhC+J7Xq9T45D6+sv5PVvaoIhZhA++ZEvb&#10;8Z6e7uG3ju4efuZn/rzNwp2O9zTWEifUb+PjWZhk3B6AtAF8SHXKTSyp72UMnjrHZ6gzyo8WwSK0&#10;+Y7KnVb/d1H0fMCoNgZt8tkkY5J9l0PbeQoYmoTKBn1glSH4C3q6V79XJN/gUO+uDmbws5/4iU8f&#10;/ov/8j8//NBHPnT4H//e3zu8/No1weqV0/Kbt97WYbMpnn6dnXsK9YNwjY3YhPJB7ij0W//0nx6+&#10;9i/+xeFPff7z+h07tU35Ce0Ve9Pnnddd+7a7bM/EmRubKLNfaL7WvomNSKoHHDbbqD/jiU/btA90&#10;lU/7p15zx+2+Kdc6B684tbt6IOdxDU8CchCA5wNdQnEp76cHfgbol/mAi6z4MLihBUhwnTLPjp+V&#10;kxiYbpJ5niiaj3A0y1dcqNY+lZ924DxoKFT2HvCSh+53HtBO1H6mf+/ChjxpDJjDSssUR1aPbyir&#10;ICpaDEtnNTfPfy1/+n9kZU3Qcdv0hQZqn/4wkfm6p7mM9aOdS5e+8pqD1VUuwMNmbK0LdGX+T6je&#10;vtBX7QNtYTTbsfOET8wHXEJp2E7jL7bHlAFDWYN9AHyNW5ZlfMm+KumBLX7lMS/ZjUO+8i0980fr&#10;kaf5p/FKM5Ify34WfvkX17yQT3Zv2crH5ZKDNy80IFZpN6as+NiyoXnHNyamFDrxC56yot1Tp2n7&#10;5bvWwZqHX+++KDzRqk4rb7VK5e+2rEmBjZzxidSn0gI4oiO4XhOv6fJ5L3FtUh3g00Be6Tav8ZpP&#10;GlgCaf5yoWv9tZ1sPFK60S4fKLQlNA9Qz7mYF4lH+pPznnvx+kNuvuOnlvg99Wd0w9TrOszi9xOz&#10;+ZjfHx12H0QfWOAHzgI+6OBgd/bHOOS9qH6Og14OL2iWjHX8liWHufwsE69v5mczeD3m3bs39XNP&#10;7xzeUjvidc9vXlP70Y1NvPL5qg5+L+qA54p+65ff++UJVEZjfvLing6Lb+h33vgNzy2o7TMf53dh&#10;3W9q3nRV7ZIe4J7GYwL9wYUH9Oluzpo/7E9Aun9Yxhf6XOihA+2582YGdvcx9AfSe+1XSBMa+2Ku&#10;17z2X/QtnUetdIqX/jf9WvNWOh0H9gMLSYbczDMlO/Mri6Sv9oPQKX/rsRN2qnIQU3fGUxpYNqBZ&#10;a3R+FJiuMVl9KgwvZNv4TB/NdeVnXFt/GzfIi2yCLbxUkV9ozuA1TubI5oNcVCZBMH2yrHQ7f834&#10;yZgX0H6nXlNnLhx6lbFw7yXuWLay8AMG2GNsoijpyeMVrMz70AF7sB5wTXn+Y1OKdXSsntZhFOnc&#10;Cvk67lt2GCnQDmwnqE5e6XDNwRXX/huaqs3sa6u8/m1i+qK9Myc/CuAPjTWf/ZdVlq1s+HBdWZyW&#10;FA3YglBe3JxoeZMrPNTa55rOPvML22FBm8EQXEcEra/VTrA//nyetZf4ascn246Gjh17wEeWdZUJ&#10;XG8jc+i1jHo0sn4rdtZVlgCc0Jto5NhlC9Z8y87dH66dwO8HkvS7pwHY2GqEOAX4Dq5NS4w8HycW&#10;7dKHR9cxK0nLN/riV48NFMck0as88P+mx7itg+i/71FRHHvS38Q36xu1MzgEZN/DMN4ztgNdssDB&#10;Pwh5U8KOK9d22KXAV5O5suAm3QbkBwYZ2je6fxUfrisz8MAwjja9yh39I3v1MqC+Og70ULLXLa8N&#10;e/29xowza/B+8OhJxSI3MvZwF9jagHTlX8vxmdO6b4OyP8nM9avaHFql0TzivtK4+MAJ0FF5++K7&#10;/LKc0w3V5iWFjBJBQV/jf2sZaY/9Kkb2WpK0/xQHf0e3TjtgyW12ru4+cFap9yFE5NR/NkQSsz5f&#10;YZytPcq+YaJllYdy8pC/PBtTtofW1J6zploH0LItZSuqp/1n/YmyC2Ng0g6yzx3tKTDOMI/yTWCD&#10;CF3ak/ZGpwNWBgFGDNRWaElnIuvaUiOiMUIgGyjA73c07p0gOFfVABg82OhhstHNjaoNLeDuX5Qx&#10;7yFkaq+Ku+GPQkxebAjxzWCeARCFK3cHBCujr15DB97Ehp3BoxtAxVdhUTcdy5OClk4T2WAflage&#10;jypn05wAD3/cKMRlrrHPew22QyWc+iQPGTb9FmKVjbKG1suWN2UbxFy3nor32BhZhGd+I5cbtpD8&#10;+sdFZ9Op7JY7jXuTZxhFJ8p2v6Uo+Zu0hga3+aUzatg3Sfd6yNtPSq95Z8bDf4WtTGse6fJWikuF&#10;c94oYbHHosm+LnUeaFDkNaJv6BVPr+kJxtd11+/bOsx6Sk/u0vnd0G8A8SQbmyp3dYCLX3PDBe2M&#10;+vOGmOD4DQHys+DhSao8VXxLBxg8rcaP0PMj5ywcLYMkoqNATj7Iw6eh+ekfkD56kL/qDHyv005R&#10;Kn640qLmntCiF9jtM/7KNbqWZ+k1jgx0hoEpXWJwGpo2/enIY+fwLB3gnFYHWZ7QuHcrB5pr3krT&#10;fOw/TF7ab0Z/JuXY/6xQPSiTJFP3o6867CzIdj1WGuWPml1oruVnpcGxDWQvQvUxrbGXZVI5sfts&#10;BojFH0q3shN3IUIZ13wqH3nlowJpOWHguKIumHQx0WMxhk/hM/SLm/8J/ihMXZGHzdc6tE2Ez+bH&#10;yy+/rKfeb1gmDuQYAG/dlh20kKkOyJeFJZsC3NEbec5zAqyT4MtXr3iT4MWXXrQIxaPWxv2PRHu/&#10;XbRmqKtnn7py+Kmf+qnD27K97kZxHfLKZSYa9Q3sQ5sl4OO7PeM/9jvR6hzjkvrG+pAP+jyRCR5+&#10;wsEfsKTbru+JN96GL3EQZHzNKzwJEs9hnki+t7Vby5T2j0/5Zhzl8TtK1kF8RMz+4oWUcN9558bh&#10;Jz//ucNfv/LX9MTTrcOXv/zlw0uvXT/cmcPf2sfM3odfLMDZRGShd3d+D+nrf/j1w2/rtdkcAFP/&#10;1BtjGAG7U3euS+LJJ6++kjYLrN5uIZq5pv5jYK7pT6AFHUJ4sKHKht++KXnlylXjAwP9bN5JHjY7&#10;PF9cFqh0LtT/0ueAAx9/VIZvVx/i9Dv7vNVzUE6dJlhfXXYhXB2JnVbsTSWeEpixqW0E+hx42r+R&#10;TQEc8lnYElPGOAQf0rKSYUo/MXixk3mObETGF83One/LduhPoE4I8CGkHQWH68iy1xt5DeYzMqJD&#10;5x/WRe2W/p85jlgfhdog+mh+o7ZOoL672EYe22CQM0ai9/iXYFveA3ZomPdix+ahZ2kKyLYkrm2A&#10;a4jO4j/9EeO/ZbX9sYldyHksCNnAx9fs/yrrE9W19xN608AaVhnJb30hX0PzgD0rUF7Z3Y/ZrZd+&#10;b0EqHFmk468zxp/QpyxwjqwrT6DAb/3Yc5y3+M7gBnP3oeMDZOgEp/XHBmz1DA/qftoAwArkp/6y&#10;/os/uMRv+ECN0jDC4IAOriEVA5PXxhcqN4AwzhTfMtAyZq7Z/MZgkva1Ytd7yZ0Rl/9WBO5crDTN&#10;VzIWvjwM7WpJX7DibDSVOAuf8s2vhnbggklfwgZE5m3kRS8OhbAx7Zcb8F7V04vX9CYj2ic306mz&#10;0yGVfn6BO+0+CB9Y4AfYAoxX+D19YzbgmuaGJY1Zmt9qZFYbuqQneffDX24yfFt7ANd18+otrf25&#10;mZX2RHtjTsWB79NPPSOcqzoAvpIbbdQ30D6Z/97lIQwdILO2b4APIWMTbe++bsC7KRzWuGmbjMPM&#10;2btvBjx9CH/qXbZ5ufOlWwPzh62vEN32PzwVy/yDm/XSZ+99qlJF3/qfZqz9lOcbTMeX/o00AZor&#10;LHkrXHgK1v0m/VPmAB6TuVAgUu/um4HQsfObFATXgHwN314z76BObFPZgBsZb+vQHengwe+fE9a5&#10;EUN11zeVvfo0NpK+Wt5r4sIQU05Mf+u/qQfTB38QgXEdOe+4Pq2n6gz/HJMYC1WZj0C3YeednP0G&#10;30KcHSMnsmz6DCN+wmkN+9icXGPJf9jETlrfuziS2VR3ueEz81N48QR9ZS4f20wXYHbOIqAWb/Dg&#10;sWZsWOnUJy9fvpq691ohfuD5nOr4nB5Aoo37YEu+AL5pKPacXnJycxQB/1llqELUo4N0oR5qv/wW&#10;afyo5ZRV99hF9Vd8AW3yC67Bthjdl+whqb5LchPu8QYbofE0nh/U0tg9aC7fDtJUTxsfl+SrcjdL&#10;7uqATit8aTZvs/8usu0wVEsutIQM3tFHN0XgN9RB7JO4p0nr/P+I2FyA+14C9aeefdPF6y/yVMfW&#10;BTLSufr6LQqSlZ8We1w4i7/zRC++G30fZV/7n2SI7isn1sC5rq25SjrCgsM1flHY8llxHnWwZYWH&#10;ZWGOfYxxD/sMkKKWR17WG6zV0kcUDhjK0b/9f+UqJa5XGZtP7PxpVmv+WWnsFzrYmXaqeOb2kkLj&#10;btrHWbjk0c4dpn9uWqNW8vu9jKVkVXYf8BWGeODqF+fUvvGx2tcHm+gmuC2vhptGN+eELqddYP7V&#10;fn4SeGDJX8tkANOufIiETxMs0wkPw1Ffp/oaAz13XTcaJKrn3JgG38ptGQSCXB0vuqcIqsPIscrZ&#10;ImJsA86m3/Db4IVPmp+UQj9qCx36kxD0v90zgR6w0EIfRQ6mNXLDL7yic3GGbRD0PWIHf+xaWNO3&#10;LMgeFPyffkeCbXmuDwliP6X/V4Wel58iLzcgruFiNtqzQK70XqgtT1RkAyqdiIXBeCK8/sYr+V3M&#10;Iqg3W8XUEyTB3vdGIJNADOdatxx0wDgxA93dczosqfVcqoqaRs4laU+mp0Mj3QNcbAXdftDLTxGJ&#10;LsE8FXdAQUZlulJTMXjp1FwQ+HYorisAnMGlDmg+UxcDfRy18zrO3a9Km7hy4GjcUWQ+O+iZqVMY&#10;S7MItNEVTf4bzpIavoSVJja3jIttugkHHBuXha8uGw/ppMIjmhZt7I4MoY1oi77C2eRWGhI77YWe&#10;HLoDQMsrS2UI7rFOe1k6P67Rs7jQgm47l8I/Ki5vypveY/yvukX2wgFDmyFGTjp7nvzlDt5XX33t&#10;8NLLr/iVTyrWnbpXBMOE8bbhjCC6DJDbJHE8EVtiZ9OXHt4M10DGgvDW7bt6lfRNLSxv6PU0b2sD&#10;TE9Z3r7kJ+OxQQO2oG31N/K4to1WO4kL+dUVvp7IlgiCq9wwytu0Ly3LH/+CBjZH8PhF5KeNNwCz&#10;8YIu8i4LCPjwITQuzhqXXuELS37pN978QmSBcz4yjiwtLy1oeDEoXQpD3mkoT/qphiMag1+4wjwq&#10;rryUn6ZLo/JQLV5QbfooY0JhMCMDS/VrOTEw1BV0xtxrsdPl2diZY7MdPwcTXLcdAFcZiMG3dDCb&#10;QF4/7YtKEy/jII5Xpn3zm9/0gQ46XOZue+Hd9yaK2hyCoyMLFq9sdKnRWMcb++9eCOZJbcrc1EbM&#10;Cy8cHwCr6xHufsBU2d6PsczosfZzn//C4dP/zk/ooI9FbeorfkK7bl8/bXTqkHpbQ+pTfdr0RWzw&#10;E6hvzylYUCtt31DbJ60vsyNvpUcZ4xN9yAUdXBHoWwgXNL7iAMCrp1ejdfbyBSRPNIGXTTQOMvEl&#10;FsXnRJMP6XduXD984hMfP/zNn/ubhx/+xCcOf//Lf//we7//L03rRD3lwZdAfKy7s3/AvnjDBKFz&#10;wyd00xI3Hf2jr/za4T/60pcOH/vwsxrPmNelfqgreYhtH9+JjajLfqgDAnCufrVb/ly39gGVDXz5&#10;emwx1vEX5e3j7Avq1+i/ocdhD+Mt5fHLfY5QupSVNn1KfbB+iF7IQjD9mbNwTTaHJ2walp7HaumD&#10;30A3sgGdULqVuXZby81nxo/IHvsiB3x8CK55+D29/ghYLLza2jgsKqUbi4jactMDS9vOe0xZKEXP&#10;VR7S3jCr60/hqS6lWT6dfxUOtD4NgrzMhygrPPP9e/fib8himVTOPOb+zKdTr1nU54AfOprbTD2R&#10;Ll5px17TQVA+/kd56x6cyAdn/alsCyrrPKb5XrSLjvnhbYKhrOUbrhKn+Wv9oBvllkMsSVsWiWOa&#10;XSkOwdLfYu2mIirXzbNM6LnoBHp8ibVf+FGeesjcEPyOx26dkoHy0k282wXy5VUY+JRv0p0fZj6+&#10;0gt/6IUmNPoB9zRIo9HB0rm4mySFDf5uD3Sm34cv6RwAxwbNRw7mSgTqA39h45w0r2ddQ/X1xuDo&#10;v5avdiAfHshdPCXsf72uPbLhH/0tz6yRDd9NFNErrfIRhm220ZENwSeYjnQ2LHmULTZG57vqQ7zJ&#10;TD42whZsNiiNHZ7/9rcPf/C1r+mG1pu+mZX+J2vwvFHAjD74+sACP6AWoL9Iv5kblNo22UhkHLl8&#10;kRsc+ckbvb1CTwWzKcnBLz9Zw4fXPzMHoS/hTV3cUObDX/2m9jPPPO230nAI7J/Mmb7hop4mZt+J&#10;m9l4qrhBpEVHN+P5kPKW58a8gYX+k3kEh5VPPcUh9NPms91cM/0BdOgL6P/p53udvPTP7Vc6DvTJ&#10;RHBcRj+hP/qh01Dc9j+mL1gCeXzKq7ELH/NVvIKUNvh8SnMvZ0ze+dEvrkEoRzjULbpVn8b0g5cv&#10;5WB+5yn7iR76E055Iw8Beo8Kmx0HYKOxoCBT56JSEkbmhZ8BXxkhYdlcnvFrRLBt2DCurJWt5eBu&#10;NuTiEcH0pwwRbXOuh1DlN5zmaCwD+sSpwcZWpBuQCTrYggO0XbbUFTd4E2qSymC9x+2KQzuxRWSz&#10;HU64U+/MC0njB7RBAnD+nPhw5apu8O/hr8d7ScTNGQT40zacVr55iy4BedJ+DtqX2/dXW0bc9tcn&#10;aMk7K1iPodvyTU/nRwbyapOWA4/8BPZFkMtPDGIH11/W17gruOCRBoV1Q2AgstOG1gPtQ2KrhvIL&#10;jS3XicLBu2FLw0/zCegTSsdp4AfFNHZ2hv2j+rJNaCf4o/784ICIew9Qc7cHvqlCgoj/kXysXQRf&#10;mz9KHrdl2zoQpiFyHlOkN/vF8YXUD1DAQJ0Q+rQL2rekrU3GHuXfwyz6iMeFwgNDmj1r+hr7+dAu&#10;PmPZOr8u75QHmP1rwkoX+Wurnp/UDoUz72mX0K3c4FEWOJTchdoPbo/5wb/8SBMqd+2S3Hy7TRwP&#10;C2vxw2m1Bf9NPW681FD6gAIPN/Zpagj04Nd7EWM4fI1Q2aDj9ig67Q/Yx+KgFBjy+op/jzvlr/UA&#10;c4/tAHSxkRmIDfJaThpzA22aMDH4MjTGc/aGoyu/tllx6wsWzlvpTbnpmIK+0EX0aqPtRhf8ufwF&#10;VlswxylsSazXR7QLsMS2+chPtn0Hn5ZefC5LHlSEdeds+NoDvRGNF0aWPjJvup7aU3SRCTaRDdqT&#10;Xsy74y8CLknKwbedhwftApvxV9MiVw9/fVOXaHR9R2yWlkc3YLBpQifKwqzO9uB+Njx1j6I7mi76&#10;VsOiAQL5hJz0NMYqEYVjFNIXeA3ONPbqBCyTXMIm4GyQlc4VTUpJ88lml54Su4iyUlyaMDkubHlC&#10;C8dg8cydlQ2U22DKAAedi0NMIC49Yj4ta7qxEd7lC1neS1h5bTJRrSPXI2mosk+DpN6yTAs6M8Hh&#10;2rwkl+OBxYHOCmG/l3G9yTeyQYfKmEvR3Rt+YVfagVYOcJXVdEM7sLvvQB86CWAP/YX/Xp6y9Tp4&#10;j/4GFr+wjQRGnWVSH16PxhxeAxA7jGzkSWTo0BFz3tBO2nZXPnY6pwXiOfkoMvCqy1tanHEwy5O/&#10;PHX4sg6BBaSnffUkou6av60nnmwPkb+tw6yntPhjy5OO8r5wvUCQTfntgvuaaBEyOEsAnTXSLm7q&#10;9dE3dUcxTxU/8/TVwNIPSG9MyuELHQjXdJCbfVS423VvJ+ahssq1xSrwxNf1hyAibj+JvbE5v2W0&#10;BnAJgMLLf0ObfNMmXx/wacMEw06+ZYSVwj3ZDBx0qa8hk+tb8OQ3rOnK4SdQBNdAik7f9BT7wGLK&#10;weGPsmwuJ215hHcaSxsvwj3gSRdkcr82PCS4rnfemwxLnnXy5nZLEwvVsmC/NTS/+q06r3DIQogt&#10;Fxro6A92kH94qjl15roNFfCqb3JSd+DaPqahJ+TUv7NR2A+w9PNsaPAJr+BIoYcCr2RW7+A6YSOS&#10;we+W7qq9dv0ttx0WTronwwAAQABJREFUUNQX6sCXjVnaBnfR2zcl5338gXiooy0mJuY3tV7jN7d0&#10;VzdPquU3GwNoHQfnfRnJ1tiIQz1+5+8zn/6Jw4c++pHD9ddeUT+j3z6V0Vk0exI9dadeQkjMBehX&#10;VCmqm4b6y6nPtpxKKUz9gtcH259UtyVFPwsc9Xt57tDEVzkMpr/At3npAn2bn/iWEvyeEz9DEY3C&#10;Ed0uXtVvql1Wyv6qDMVeADCXMY+Dftf2LffPf1Kvg/45HQB/7GMfO/ziL/4Ph9/6P/9v2wdqlk08&#10;oLnyiPa7DSgLjAEf8XUM/wigfyvZjGvsY7gfeoTkvPrzup4AI2BhpP+Nf/J/HH73d3/38B/+B/++&#10;6kNt8XzGHl4hSp/qfklGo9e2RZa6x+4Oiq9cZIMzfZLrVxuchHNabaQPC6z7VtU7B670L75xSvQ7&#10;fpDn9iyaF3WzSOGYQ7IJFLlycAgO+fgOfRQhdOCVuql/crhbuixmWdgxRhOQkU3f8+f3MYxNVzaN&#10;oQNNNmXTZ8Z3Sde/RcCbucSdW9jvPc+WLIJlToPumTunD8TH7msjChszJ6+sxG03yIHevAGDAI2W&#10;cU17qu24JoQO1H3ha3AIRE0Xjnzoiq37D984IsD+/i9PI1W2tnGA7RsgyzuyGEvbLwx80Jc+pmM1&#10;0PhVFkTpH6ANDjIQqqMv5sswru/YwU87Wubg2gbit47T+Gs2JPIbjfG38GCcgyYy8skNuMwXMvpk&#10;riY5JWs3LLZYeJUVXNLInzlA6zaCt7ybluTWlqOaI9oM+YTKZR6iXRmJCfSnpNAVGK/5pj/1DVUA&#10;eS4S3bhkfdZQOr0mbl7j47Je0b6jX2UFng/2P9WrZbXPxgeddEE+MMTMocmDfulgM9tVmbRv5szU&#10;G/V4+QrQuplS7f+O5hnkQYs6AB88YHlaD9k4sGkAjrDGTVevwlogXUALGGT1DVCKSW99gGDgSWgM&#10;vD+CI6b0vGTjj+s1VOcxQAwxAHgF+hEKt8mJrthHf8hlm+ma/oY9AV75z3zpBa1h/uBrX3X7viU7&#10;Sns9sTiHUoL/IHwvFniv9juu82OOZ9F4GJ4cedWg5soXzToiOjQ30lviCCoXZxI4A+4RWe+G/jjW&#10;jyD5R5lNc+OT9jo2RGbn0065CSzjs29g0n4Yr22+rvXLzZs3vH/lPkXzCNoZ4wptkrGMMZpXRtNH&#10;dfy/qANlDoRp57zpiz6KNO2Wp4JZ+99467puAufJ4pu+WRZxeNMOr56+d+/Dpp95DfOQCOt+w7aM&#10;zNYE4RV8UCj63mRWH0O4r11oijP3T9+z9R3gTF9UnzoqW/qF5q/9Fnne52D9qf7mLBgLoS/KCcUH&#10;dv24sF8SGJmBTR+70wbEfKLURq900cObyf7JVV7NfcE3/9B/e75nmTNWFQce1G3lh0fnhs2jnh/K&#10;H5+2VRdbAdd5rZH05RuIrM/Mb7c2HAjLwriOXhOYp/bAoPsR8HKgTptm8s/VFA36UVSqgFQnxo2m&#10;Wz9Gkj281yya53RjNgE4bGL/Vlb2opU/YzRP4MGf+ai0n3zGpoyJ5WNi+lr1JI/9AGjzG5Jpo9AT&#10;Ln6lusEsUIIeP6nGbEtSbj9TwzrXMlKOIHyEBB8+foJaCyTN8FzOT5ZAy3bVG8e4EV8IiJIweJ5r&#10;Kb2FSa/yN735jGSz3pKhr/gGf6MytJOXXOoSOo+yU3lIaf5lCGnPTfPigaqyoD5OOA+qLG9cPvkA&#10;0j7gRaAsB3tZj1FOsBzFmZg+sWVOnHxBhz4R+tRZYa0XuYvOlFmuaXNw3fSj8LsJKGx9kTO+CBnk&#10;4vDtoutN8jmOzfGzqLw/3QrOo0Kss5daJ9Yyonn/Nn0KY0Jo2xbWOfDsdQHHz5k8rCt5md/t1PcU&#10;tnq3kL5f9NUXbGuAQQL/vMaoh0NkJd99jdjQJxBY63h/RenInTpsfwwMfSZ4+D3rF/rd81pLY2Ju&#10;HqFC/ISmyhkjT0P12u2xy3MKe0f2dRBxHhbxvhW+pjT4nXOf4m3XksF/0g++G0/6HPnrHfmI1+gj&#10;JuV+LT5YgwOtDW8Ic61/52OnwpCkFaQ8+TTIlZZhlSej2cZGni+yjYWP6qK0bbPJc1rwxMD2Gp5O&#10;E+uvoXlcj0RbaevdnUYRgBMg9O6J56n8m24qu38n/YMRjIdddt4a9RaqSkJvCRfUdwwF5QaP7+pE&#10;XBmVTB/I+AAMxlLAXwuDvcBBRgJ2kERO9ytl1El0LC/KR12DgrW2BzKPKYm2EKDnw+nyFuFIpnkd&#10;NxXSXuRntBfDyne9DyJ4rdP0uyE0IL1+mQHPTBiIIaY/FrrcncCks4oR87HzzwJVCGog8mLls/Dl&#10;t3ZhyF2LNF7TG5wOgOT5lVBiCiz8ofnAr5eA+wNt5F8zLhtwwDK/8kaOZEam/aBFG2SebM1ADBwT&#10;ZhRqGLl76TL0VD4TNfhRWchVmTtBOdJZBIAh8E26H/IKS9ywwRdvYlyEkMnH0ISeKXOYccuyrB3g&#10;Sp8OOAsCfrcl+NAjCU4HUPLAWzss4LPZSGlwSqMxG5iPC4WLrpU/NgGPDTN40lH7RgN13JWf8n2C&#10;O76H7qNH4TKJpoOXv4geerWMNPl8yKt+XEMbvyIUfp0YkXdRmxQE/9i7fCABerKf/IvNn3Ugcrnw&#10;Qo9XGD/pO3bxdxZNyGd557VKELogHuSzSfLOO7d8OELD9W/x6FVOd3RHjn8v662bOrR66fCtb33b&#10;h7/Xrl3XxnPkY/Ipphp3ONQQLfSVMLdu6YlhPdXL71iyWezf+dXmE4FXRDNQ3hJPAq/j43exb+i1&#10;uK/oCckP/dCzem3rVR/guP2JPoFa5N322gKW+LUf9tfQsm3wqUw6ZIMvHYvrQdjr5BU7QQ/c1gHt&#10;n8Uo4fK8IrD1Rn3an6ee1wM3bEmADwF62Jz+hg8BXPuH6h2apClzb4Isg2vgfim//K2DYHwzgGLs&#10;wuQKnSy3O9LQre9SL9ZN9Kojsa5Uxw9PQHYZzvkV2IgBPG21fRCv4WIjzRuUi8w7Llg5eEBHJuZE&#10;pKND6g2a3CVIQAfkQTfaYtu2+1PlRQbaJ3TGlrIn9CgDh6fT3VfKtgR8TtZymi9wDSu/IzB+0Hcz&#10;zkAnY4P62sHn1WbAE6g7YJAT50Z2DgWcV70QbAJod2nfEoVXaV5QG3jxpZcOf6hXzL7w/Itqb9Cg&#10;zi9Ibg5sHmhDVnfLizd3wkswy3HlSuR7W0+pvKPf28qklDq979/I+sY3/lAcVT/qw7CdACxBN+0r&#10;z/stptb9mbua//zP/IxN8Oabbxw+8pEPH95843W/ng6fpu1Qz9TlRfUbXkYL2RMw5cdnYleI0B6p&#10;Xza46APoX5VI3yB/ws9pH/d90Mxhz3E7gw/BeE7hX+P/KuOPJyGuyh/aZ9g35W/EnW/wBCsLDPpv&#10;1/3ogSyoDZdnnn7aG9xv6a0NTz79zOFn//Jf9pPjP/7crx1+6cu/It0Dd0U++s4ciFzWmMDYgm34&#10;34NzzItX/vMq8z0AeAQ819F1h/u3m/KayywjW6Xhinrq4S8Hej0Q+ujHPnr4u3/3vz/87M/+x4d3&#10;tOn5zDPPHm5qU5LXROvFSh4HOUhnAxMa56fOY4Eu8OQv6v8ZoupbjDP4DjckMNYSPJ64b2Fs2fsP&#10;6LZfYjGmjsfwmBga9HNPqz6JqStuVqJPwrf4QNfzGsEC37z0Y/TD4o1fklCAPDca7HWYcZ8cDkvQ&#10;gcXffd1duvm3/A3a+CQxjQI/9JwEmpIhbcdGcJrrLSiNDZkD2I7gGp+nhKSj6AZ/b5+6HUcmUAuV&#10;rrwiknlEx2luQHP7UHvg5h3mrdxMRj8OXQ5vORRirkNdP622wbgRkTSW0o5kD/NUPjeDpEy1zlhi&#10;W2Ev5jNqL5Lb5VLJ44zKO1fGDsDTL9POGStaD/C8K9mYH/iVloJFbubTwBPAb7tOnc3Y48L4FPoS&#10;0M2yjeyMX3x6gylllktwCIxfwI/Xc3LNPIJrdPFiERhdNzCXWoP5ad6BrOiEvVxv8t/2ddDDxrFZ&#10;fJY8Anrx4gKP1fBvv6Uyxtfqc9U3H0Y3+PgjWOsjOOoRftwwRZ59SzpcOK+VmOrH3ZFELz14158o&#10;u6R2yxwguo8O2FJ//hdNiGAfZIU/AfmpEw5SG8x7Lpomhjex54qih9+AS17pkeZTWzUGLjqrvsbO&#10;lOGn1CfthuvL8mtgvSEikUlfeCI/P4Ce2Bc6wOYpvRzCtK5W+6MC1+oMvKY1f+lffMpp19Bq+ybP&#10;1/iXAv0QPs5BK7JQxm93oiOB6zVgI2XaVuTbHpK3PujyQaAMWbweH38qvcaA4keXdOBkuwjurvot&#10;l4u1N8vkM1efvKIbTW9q/pWNduhywMX46r2FEzlHhPdRlPp6tMLH9XgMp7Kp7zX/YYoP52ztj0bo&#10;RjykzA74tPX6rzeM1A94PSOeHhPVXvEpH5jU78Y/uzmW8Rafpf9L20ZW2DCv6sYZeWeFM9Q7BntX&#10;gGPw0yure5r5HVx7TfwY+KxzWffwpFbWpvRt97X+OHcua2BUcHvUhJKbvHltbcePw+GmYLMG9U84&#10;efxl7njr8JbuqXPbT0fq/gp5aINpp+q/bumQV/Pcd9QG+2QxafYMkIm9BOrP45T0YD8IWXg17VXt&#10;bTypnyDgLTj0QwT3e4JhjcTYc/Fi+lXKMj+2MqaJXrYP8viPWUXg3b9M3fGWsd4og670O57jMCbe&#10;mxoSbPtQdMPNOPjgDQvpr4av6Me3YwN0JJRfYmWIHn/tO/HPNUCTMatji/Hoo6efry+v45PPwkSk&#10;r91mTgQeoXWyxdSZAnQ6n+E6r0SNLJteFExwvY5J0LPjvfMFAw71mZj9EZ9IF32LLYfw2+8DTyCm&#10;zfPzYQT87DQAWvrFX2FGPGetVq2MjYvDdWhGbvaw6D+wtfcCBJhXbo6M1JXkW18fCxz1qW0QrQe0&#10;TudASn++gVK+6vFy6g6+1l98ucGbAH98j9c2U4a/0xaY83NNmiZgvaEsBPou7RAZ3zhjM2fMF7/T&#10;3f7R9HUzcX0JnvQFyAm9hn1+hn8wv8GXI7P5S07G7fvy7Se0Ps4bNOWvlt+A7NwZrzTdrspnZEeu&#10;tk/g2nc4PYj0R54XyYaUt79BB8ZvnsA+LzqafNh+6IKtsT424WYv+LBXck+xxwXx9zxKUCpMvyF+&#10;9CmMK8oULvbP+myzjWBXW+nS9TKiDl5slRv82Z/kFeCBKJ3GtB9kdBBMabccuf02BeRGTsHaHy02&#10;+qpc8y+vxdQhAYPPAodd+AATvNRLeO16IBrl2yfSbN/Uc8sy9wwd7MgqTaMoWljH+/KV/qSihBoa&#10;+IHmsqMn83nWFEggziyfHVO3az80yOKdfgDdahfrM+vo7M+5Go1iWcW7/BjHtjzxI7gfl/yhSftB&#10;xqzNebiP64bwxKeQtwHcpDngOg4p8Kt6bYNcoz79xXFgD4j1kgqH3mxlqStXhrI9pg2Sqnb7zWqy&#10;sDv7OOiTA+d9DWCdIUDb9d8QQW/9sVbR28lNf6rGALXxQHsd4vTgiZl6nNAln/0L+su7Gs8JsbX0&#10;lIH4TXj7AfXhjnH3cWTOeBX7db5mItBBbn3YnyMg8zZXE3vow8vrTOykNJ/UaWBJz/CHxFrqq8/W&#10;h/zbmuOwp8I6AL9zfysfwBYqtk7MA4BJvzPrXsFiA/9Jb9o5Ad4N2LsBfIhGPlpL2gt2qY8+EB33&#10;0cDpjzbum1zEf/0JR562tj8PfWDdh7L3Lr3or8gjWD4pcoU1soJ9Xnq1fhGXD/ToI6y0MphrcTMS&#10;cN67NsXIWvvSvzIXBIbxy7zoO53P1QTRt/2oR/m+dl5cAARvbnog/7jI744wicAh6RwsjMBokDaE&#10;kGO8xFCwsWmw+vTaebpAKO42zqsQ0nFWaWiXx/15QgMHcFjacY0HXhxglyF52ShARjog8qBd2StT&#10;CL/371ZedSkd6K95peg8lRVuhQHnNL/ljVtuwOXL+tBAFQpbHRcwJxmQe5pPhm0wvO/PQfqGM/m9&#10;Potm+RXm3eJVT9IrPml8y5OPM+wR2ruddl6bCxu/PCinwUEq9a3EohN5wFaOlW9wQ/eYXuCdZ1xD&#10;unPAD+kk0IMPzTulqhcl2Pj2ppPSPjBg04hZovDua3HC4MEE6KYWXG9pI59OgCd5n9CdtgQGDQ5w&#10;33jjzcOLL75weOnFl3TDw3X/hiZ+zwTCnOj0Zq+wcpqA5LUdJA35HiNtEgwkCNV/2vAMfESiw4SO&#10;idHNt7NAATedu/iMro6lB2XKGnZNJyNlsU0g0Hxw5lSgtqO8aeNJJ2AbKCM0pvPniejycKGuEeYo&#10;zwX7F2XrB3pd5BWvcpgXNM8KpbPxW3xL8NDqArHo7T+4Lo+8Qhb4Qh3H1J/lMA5+jY6qI7UbArIT&#10;4Fefx27VsRNyD6LTHwMPzegLuaTBg4a+zKebu6WVuHXYNpZ+iDImo5ZLafx8XfxBm1BaTQMjURxK&#10;3/o6H8nklDoUoSwBWUMHOWvHrbz2gqgGau605nDopjZqX3nl1cO3vv28np5/Q79xrVelmyT8NdDp&#10;RgqetIPOHd015gMCJgcKLDzueCKoC5W3Xlk883vbWQRDTP6vP0J1wrrv54B3YoGP/9Azhx9/7jk9&#10;cX/Lh0BsfHGo5QWu+r1OgLAV/WLrNYd08gImKfIpNh+y+ZM+Kz4T32jaG9PjL16QiebmHzBQ6HXb&#10;wZoHjv1SchC7jeFOchjq1/5pKkpTLpmspXhuE2U5AD7ATQNXdcjDRM+TOW3QcdPbn/niFw8//PEf&#10;PnzmM589/KNf/8eHf/Z//TM/kcHCBH9l3GAsu+A72OlXoafJsWTwBE/xW3pN/+5nFmj/wiTf566H&#10;eGwY3567aOl7ptr0m5DXdaPGHx5+///5vcPnvvA5PTX+qg9ubtzgoFI3xmjjhJtflFSgXugj1Bdh&#10;I+VQb9xx7AMwQCZ0zDcfAXJ4Wb9ajel6F3H6QALjH68mI+A77icnzTX1A05DfWS/ASnjA5Wy40r/&#10;q/tv9LKA0NaaaaW+8wov6PuTDksqpmJXnoW3nO6/kZUFiRZILGskG3Zz2xGfyscCxjYRNON+nCb8&#10;aJMdZ9Cr/KAlCr6mDXPdefsKj8zcWENfCgxtnc1cbE7gIM5ym17qDBhgwb2v9r7pXhsohgc3tDFZ&#10;WTdYV7lqD/oCaBCwW/sDiW/e0OoNpemDgA28EHWHeg6kwYeOfz9cceVq/bpOhw+wIu5P7Rzb0Xdl&#10;/JphW+08Y058X3SH9yYzdExurzNfowD51CmbmSNT7uSNn0KKDTP8G9u4HxPOCltbl4ZpDk/S4Hf9&#10;EDzRtp7oZ2Km15ud6tvglqdNQUZllB8Dx8f1TZvVeg+beaNJ19gLfl6E+xqd1C9SX8pP/U47tzww&#10;SKCcQOy2Lf03+04Z19Di0xCasetGAzr6rGXlDZ5f4Wy5dzz6IXyJdtVNBGAbSotYhG0XaW57li9l&#10;8M1mXHQxvPJ2/OQbB72m3RQOfpStH12QPV620ypfysx74KhD50k+e6fyW3eAIP5pKH/HhqG/mH5U&#10;dmdj2If+2qTg5sO+6pINEuZa0GfOR93Rfj8I360F2pu8N/zWW6CpWNf45iyp61S4N36V5EYIOZ43&#10;AlmPsuHIOIPvsx64q1fu++YbrScJrU/3W3iFNqUIzAMYDzTSTrvMPMcyneFjRvq+/3qc4GmH+Do6&#10;splHOges5KXd8YYqgkYxN1028Bmn134rZsg6kDd38DYiyrmx6fU3Xzd9YJgHxJ6tw3N6kvhNjc/i&#10;TX9Ff3jS3t7W+oYNUN6axNyTeuUDHWT008Sa/7qttm9RTH/ivnz6JPinHyIW/4ElfwvQlFnwOsup&#10;AnCQ7Rwb1FxLvlwLSnMAfKuwlEcuZIuOyBq++zzA9GUNNmhqx8pWuYAhgO+wyOsy6498Ke43fLHF&#10;1m+OHNBfQ68rJ2XNc/83wLSlNRTmNF5h1vRKn/xcY8v43Qq7pkt/y1vEp8xzbRXWT8uHsowUmJf5&#10;1rH8pVf6Z5cOlHA3+5uXoJXHOKFZgA4t6H/i92AUtrSdJ99pWOVuHj5PoL46B6J+AxtfLz3yPU4L&#10;nrfzrDqbyHwZZhQrfMuhsQbaM65RfuWF2cjnBgXi6gbuhQtq//J9ZPZ4KT/OQ1ixD33rJW6cZN4j&#10;/VZ85PE6APnKRMn02eSJr4sESTsF5owATAN24E1rwJJfHdIG0pfJkipWqf6RT5cOvKGLfTw1aumS&#10;NrrbCFkzZwb4HL9VqWvoR4fo7zIER47qN+2G30c/DdDAbqk/JD47IAf2az0Te/2g5tM8+kTS1Xml&#10;RP4Gh+L8S/bCUuYHDZB5+vvi08eB4N9Ixz4NwlnDEQ9MoMLS3+DAGd5pr7oe+2PHrJtzowE47bsg&#10;ht+FJXXDjYRA+IuEw0P8lGu7iHb0P4YftKGVq+yjT1r0ad8E6oqAz3gPGj3qJ7IL843HhfZPu4yh&#10;W5OemFM6rtQ0B1X/0iGARH3T9ATb+l2xmgaWORAB/e6rvcqCpgG+x1wOYRVSj076q3LQ1+2w6XPs&#10;5fRXO/hjU/Du09fZr5qxVO0x+/pCp71Q11A9g/AZWWfyLFzN2HkLTf+8+eGK+pvDyAvcYKb03vax&#10;kP6k90XdsCrQo4BdbPupFNbfvhYUexA9oAeJut18mesqhq4TOJgltB5Ni2LRp+YYy7lEDOIdM3nl&#10;bXwJFzoRGn7YV9pJrtj6dDxk3QuN7tuIha8rD/W18qe8YZWFvE0WLsaxMz7I3tIn84rVoKIwcNE7&#10;Zdi4QQ/VcmeTHkUX4Lm7UmgEroA1MAQeLJ0lhIHppwSJ7YR0JvrDGRAMODcIJng4omTjFDt3AGQD&#10;i8zytcDi+YSekDRv+OvTjSiNKw7uwG3CXEO3dEorJWd/1xaPhK1M4g2M5RpSpGufU+rA9rOWrXxc&#10;PjYCZtWzfIBpfumULjEDC/GGL/t2U/OcJhEtoy4atryRsbhrLKYBH9rFfSgeOKBLF5imc7eCSgeu&#10;A2HKaRiMVJGtOOCXfSfwlGFrYuyBD22LzckLXvzk1GaUnRXcMeGloudeQEBIQ4OF1/qxjvqyDCaW&#10;DUMGL/SiMzEyeCpHXjaoyeR3e+iMwH1bTzy9/vprfk3ta6++4dc9XdMrMlmMeYNv9MO36QCtq/IY&#10;yOsX0Q+R5YPIK7oSemtrLhkd6iN+2o72rY6UOxt5Muv2rY8qrSdnxAtaSF6dUbH8SJsmPb3g+CeA&#10;J4TBiW2ifdLFL03bTnIRokPS5Dd0sOB6zff1AA37udojaNZnoMOHUP6F3Hgj+2RW1sbG01fpce32&#10;jqzi03rZaA+hXkOn/cPGTzRQH1sTEE9uchSsv3jggxwgF7d4q338SpLFdiVUHSwLrEY2yyze6ET7&#10;6R3+pUl7NL/hX93Js48oRifk6uE2PF1OGxo+5V/5Sr96QwPZCK6BwXOGviyDeHXjodeGF55xFUMH&#10;2vjyt7/9LX2e953umJexjQ3uHIrIt2dDwLJKTzZD0N8HwvPqWBEWvfxu7JNPXj28rifleW1a+TaG&#10;f3V04fv0i7sqb+mA74t/+jOHT3/604e3dQMLfRb9C6+VS/2pvjQWeRKEEyvEH2YCJls2eDxgwqg7&#10;/+27J40DPEJ9p3iti9VPSLtPFhBp0xOv0sV3TidslB355shW+uhAKB664sGU01bY8Oau8499/OOH&#10;j3/yU4fn/sSfPPzFv/SXDr/xG//b4Stf+crhq1/7qvr5PlWovoVX2Fh96DJPik0YFqPrbhv4EiyB&#10;sh8uSfn32zeLNMYu5gLYF1sxLn5Tb7r4tf/lVw9f+Kl/1096PsnvZaoMEz+r10bf0KvXr+p1hmga&#10;30H36Z9G+9M6ZAiGfj+1BdcmPBksmOiu7B8qoy+ITwZ3xTMuUkgPnmzb6eArs4Adveo75e85CmX6&#10;FG/3w1moSRB8B9+nTNutnocjQ3k3dt6M8/Sl2JQm4s0c2aT8i4tO7dPJI6gFbHltT8Vr3HriAA8Y&#10;y6fY8rnvz0Eu1+evZhGbeUYOFdGVseYoKI/7lOFBQCfwzwotY31gHizqBEt6xeldr+R1rCg98pAb&#10;WqxrtqB8B0WVheut/hdf4Mln44qGZRIcMR8aYtOVibpbQ+3bcmxPvSlyYK5OGbZbZVnpdkOt8oHY&#10;tH1mNgtNR7ZtGbpjk/IOxwXX9Zr2VN7WawBDb8cP3cCnTcdvgQtslEo6dZwNKPwjdoHPysvtT/g8&#10;zaXe0JzhQ8DEwNYWyVOmy1IHa1nzGfPJZ3PVsmFsbCxalbWwxORxWBBZyUke+TkASx7fsUFkQ8DM&#10;mFNevcrTdCky/cjdPPyAf/unQHbZQqvf3QzzNfwwikLj1rVlmbLClldtJHYbnmH0ZTl6MeWBFyz1&#10;gOz6kJckVPZgHi5LPnC9qx3aT+oG8yv6Lcw7t28Kf6/jNAHawvs9HNvzO7MGuI+3YOcpobvzKhYu&#10;43q1P7aN0E7A4AkX3sqgXk11x9NOHOIy53GfJIg3r72h11BNP6uxCBxkYlx0250b9PGJtm8lthDo&#10;Xa6tYBLf7x6C/R4X2pfRTmwPPSVPSNukr2ZtQf+Z/pIy5krb2CkG3sTkgFQnYjzNS/8WuPQfj7ae&#10;xmKPf4Y2zv4Vy/O0yR2eOPYTyZJR4y1jPk/+um+ZMfyCniLrz0awPkp/kH4hsrQ/Rv4xSp1LAOjb&#10;/OgeSbAJY99pMKxEBHaFP027f5S/Ad8PtApH/3oaKkfyO9bsfSv55QtsadGfUU8SyYF89muEaZjS&#10;XWP0I5DHp/VaGPZeW+7E6de7+FdlC5FBtt2O5yGnZCXyUUCHyJjxnUKuK3/5BEbI2IVyJtwDa52U&#10;t4bjq7XESPaxMedRIWOxZrZHT2AhI8EHWgNtnqRbKcPf8go8b5nInKOHAez1dR85qLtv7jzQj95n&#10;14D6b2h6tUvLKhNxWmpKmu8r+7V08Vx+9BIv6KICnNlvYe+iofnWdfB5pXQDuNgNU/hgQYmt/xE9&#10;29RD+ugFDXPadYTWkZxmCt3Us9cSMz/bDy/NUExDB0imc0jWw19oli48G5B1DewXYXPaGfV1fw7Q&#10;UApbd9xhOUDghtPW0UZ/9AKHM4bHBY+PGzxuFMKNffMa9TH5pVW7Zd80NoN/4RpjI2xG33kcZFOV&#10;NVT2xsWvvhsctqHOqBeFwrWcuPYgTVWh45onJP7N/959xiNonVQEyArlM1eKjuE6biFHZYUf9Alt&#10;c7nav4Hlr2Gdp/heoN2tJQN6rjJCXxo5f6cBrZiFeihlEuC2TDYRkPf7lee5jIrRE74sE2urY91N&#10;4qEvxpfsL2qtgO9KruzhZwzfbkTgZguVV64tpn2rkjKPj570udgGer5h63QdjRTktRHo0rbUNU/Y&#10;djy1Hp6TRey5xyqwZ9EM2Hf07RuDxRdeeKZtJtrEfC5KB/pAzg6x+/3b3ASnNaXkZD55bx7CQZ/e&#10;KNo9NgThBgDGTOY8xPT91tUGJLVV9GaP1ZfkgNZHmIlHrtat158u+e6+Oj6CzVwE6agX6s556KyP&#10;9dt4u8Tl2Oe9BGig12obdOcJ9uiGbaLj2ie0TZ7Fg7KLbFjifN3cB9CNWcxMSLEVE8zKAMPBDpjm&#10;g+v0IggVV4cuXOjTHtTBq0LbGLkGhk8ahBxoHAD5LKfkYPAGhqr3hAzGChLFX5bbOe/+VZmALF7j&#10;YvvaxJWDbnwmrLBn0VrzitPYOpSuMlfY0m0ecdO2p/CAceWPPIYh5xHywXfVhfTpBBRU449cK63K&#10;vcYtx/T1h7PKyatOa7lynd+yYXsEUjnRm1CepFdb4B+lQxlhvSYNbuNAWILYsRkLnidSSz79OIHG&#10;J0JOd5CzXyrH5tcEhpiF7xVtbDPQ8HvXL7z4ol7x/K3Dy6+87IOla9fe2uhwGMWGJ4OKO1b4mAeD&#10;SjrAEIdJ7IAcsQudj+BnM1BJh9VWZNQeHPryKmieTr51S09b6foJFjN6pZOgxkbwSLv3hExPFGNj&#10;JpKoT6B9Q5NPngoNj9aL7+BFRh9TB6cycFX5msc1H7d/KYk9uF7Lnca4hOkzSBaXNIG2Af91c/UU&#10;hnohT1/BKV1fRRfKo7f8Dz3pt+gP9XHHPnmgIBt/Dop6BzyylDe4DqLrDUaNzLapMssrALmu7uRB&#10;u4e2vha/Buuhi9PYIHXcATZN6UFZ5FJ8how8qdi6tG7oN+0QUvG9ED2/vHGgMlBCmsHbff3Yt3aq&#10;+Og1RSbWtNuf8TNJKj20hga25HWvb7z5pg5rX9frZPV6QS0KuNP+rg4m9VJn09u/Us+2o8YwBtXK&#10;Rx3QH8ZfeC305cOrr3z96Cm06gXvpnfa77+UD2Ck9k//9E8fnvnQs4c3dWMLfoR98FO3Ey+AqL+0&#10;ARU7UMfrK1SxpzfElS9002ADktA2R3q1O+n9U1/e8+q7yGKfgzA05DdsjrnPQhCFtkt8w34n2O0N&#10;D9oUU7b7MeCQk27wkl4hfVt9qF9VLH/i6V8Cr7mkz3z66acOf+bP/bnDF77wpw6f/dxnD7/8P3/5&#10;8A//4a9qDsOro586vHHthnSDt5AkBqJgv3VjxQTP+ELqaHNG4fdJFhuWMTljd/yCDUbGRcYWDsX/&#10;xt/4zw5P68CX3+umvmmDF7XRnM1mnhrSAkAGw+5MgO1T7i90g6DsfxTGH9rXGBYcj47YNzL4hgTR&#10;+P/Ye7dny67rvG919+ludKMbF4IkCEAiKYAJRVqmDcVyHuIH+8mlPMQV2XJe9CAn8VvKpSfbf0CU&#10;yr8hV0VVKqViS44TiSlbSSzZll1RQoqq0sWsMokbcWmggb7f8/2+Mb655l5nn9NNkLIJkvOcvedt&#10;3OeYlzXnWmuz4Wmjw6Vx4yfE+A9tTchcSLpgpJNwksfH6tWx6Fr0eO0i4wp0oI88hKI9zWu0etOK&#10;HMS8gtwXy5IlcuEfpiX7cZNLzc3yBMFYX+zU4y2+TAAe/G0IzfSTwMR+5M1LNEkzX3Ljj+cA0byr&#10;DajqW0XZfLWhnEBdgumwtmkbUB67kI4sxJEHX0ld5PDF4PCH1Z6+JtljQ/BCI3STpy71jpWPz5DH&#10;DuRTNstGO7DBGHx0TTo4ZtxfaTdgDEdfV9rrx24a6KceePKzrKSN23HaF34zLHAJlKduxqUvhVfB&#10;Akeq7I+tfLGusozdQjEt6FHPjT4Fxw0BdeiDPyawAUJ9+JLOWmdyg4CPGHh0Aj4hsqYtDIM/tY/4&#10;GlHtJWZuN8Yenjy0rNps29ohMpk+NuKvDOA05XkFpDdVpjp0eABN7KE//oXcpFY6kdl0yw0Nw1d4&#10;xSbJF07NR8E3PMbfBHQmGE7+QrA8TomG6qnDj9nQxprcjOJresq6rcKHmGBVaDf8ahQUH+SMrLPf&#10;1Z6A8EUDnXg9Hq/xf+KJC3oD0g2NFbzyrfYNGFN5OmaW1Yx/+LWxQPnUprCzh/0hcO2KjCDVflQM&#10;UilTgRyYHOM5m1Y+7NVNffg76Xo1b62LWVNnTmZjDt9hE++mXjN8XW+44vqWG7u48YIn2/nDB9zW&#10;7aest722kmRI772fo9WIOh/ZeO2y680yUQb7rfXcCJSaNcZKjL332Jn2aZLGO5cxj+r62GNfzRmF&#10;VcZkrULgGsZ9Wtl6o1bh2fj6OqU3kj0QXcZpxrqbN697P4A3ItG3+R1h/zxFIZgnm+/0f8bAcX2L&#10;Ivr4r5WCLz6TsYIY6Rgz44usJwiuAx+/0+lRxqEzZ3oDF/KSJ/SpR755zt+h0zIAk/LE8OKPAD3H&#10;DR++KYtcxHMwjS6DVugEZqZDWfD5OamqK3opL31KltB4lJi1cuZmqyQS0e0Q/kR+ljeyZn1LPmWR&#10;L7SSd/3GJoExvjIzndRtY/yOELqH6vvgrJtnyAUc9MGLGJ7LMCvzGsYASeQHbfINz1qNMY71uvuK&#10;6rDjNljPLozNoB2axIGhfugML4XMz0NIlQWXel41yhI5NHbqRPsM86Vo+cM4kNf8CbeuK7Z+CdWi&#10;Z5otR0dV1z5PptZiXDeUvNGxAIsvc3n5rfTRgSz2wtY+oOVCluADLhRRXcvLWsP9T+MELcLNJiOo&#10;jODXFg8aJQO0Ywfe8JZm8WE5sKIPV2R1+wkAXWt0UUXzCQ34HBW8/9eVw87IH6aTyKY35UFjTdMW&#10;6H2jll1w+Am2Q07ouT2EA50cgGZ8gtZOfXQQjQToEBJ7HE1lx6ExikHHXupn7h/KQpq1OnKoFQ2a&#10;usJH1qKA/BW6oHNE6BQb56DJ8/sqsmyyZkIT3JT7pnD5AmBp9/rdZKC0/tYBYWCrZP0GZ7YfNSXP&#10;zLNaB945PFvboq6XhbUShQZ5/sXgkD13IDsjO/hwtRUc7SP82BlZV1sWnmm3n5Xcqz2BmOtD0+Xy&#10;AMuIT6V5ZEPWb163MaAYkDaLd642d53GndjD+Q/5RbvHMyLvPpvNtqQeizME8OBa6b62Dx3ef5PD&#10;+PpLatWbwUpYbGoiLfvsJ6HZVbYXNCPHtj5w23huM9s8AAivcNrjs6aZXmdQ5nZQPetnxkP4enzV&#10;2Ux0A+7bDXN7IQsH5mXraoFVpxp3Qj92mczpPgW9A16zlwZzw9hpNYjJmSDIBxfKoA5RM2q4nQ4o&#10;gtDIB1iYhi54MSgNSjobKBye8SFAE4MRgwM+IbEz/ZWn0CxTlwUH+PCbcXbSggnuNp7hUkeZpWmZ&#10;ArOVLfDb8h17CTlwc0w6+Ww+hs82pp6DF3eQrgy+Y1xf9BwmuqNMFZFxVillTfKRo8KD38Ypp3YU&#10;Q/PUt2Vb5T3MhvZjkcJCnzT04xcqcHnU02hgAsAUHj680kQ/eFHvmKqut5+oHBgHwQWVoqS71usd&#10;0ujgSkV0KOjWgTD9RhvU+o0OfiPvjTfe0BNPry1v6AnFyx+8bxm4OOMV7NDnVeZcPPNhsxu/5vcv&#10;2cSiL/gJJV9EI0n7rPm1DfR6W61GJBe20kWX7hZm8Vkb7Q0vzLI1i6oHPvy9pt8dvnieC3feyc+G&#10;WT3xc1KDFbp5ISSa8MTutAUXYiLkD/RGEE2qeO2BN5xUh+wGkTxZbAz4KVF+I1zR4FMb0MrLtwlp&#10;s206G1zGQ17hEiKX8xa15ESHwLjNDX30F+Mgr7QnxKcGHnKysFIdNMPTwPrCg9CDQL0/E3/y0K6B&#10;HBiDTgnmt8zwVTebG34ZTwZuk5gjcGqh33IiWS8SwJMEQ74Zz+2sAvj4YEOyzLAs3ma9gRu2galC&#10;veqWCbI2IimLnaA169cogJguMbAxS/AoT0CGq3pS8AMdAPPadDac+D1g/J7fb0Q+AnairbyxoTbh&#10;gO2M2pZ+Ve1a8jLOcNMRT7biuzypzyKfAP+Mx17wql6lrvtB/eJ6FA/98y//pO7y04aMxo9bOhC9&#10;cPGC7Fq/UY6HEdJ+tEn1Q+pvebwaG/VCAs4X6GqLXEBTxif9lzYLvcTFZx3f4ek+JljaO5tFHhe1&#10;SYmPeCOT/iDaCaST5waS06OO8qKJX9+VHmdVwGt28WU2Rw/YUJNPedzVDACdy5fetgX+yl/5y8tn&#10;P/tpj+u//mv/SK9BrsNfH3hqQY5v4q6lo1ddEmmVK/J9lOLaiKx5mP5Ee7iP6WDmrp5+/qM/+ePl&#10;n//2by8/8zf/5vL+22/79eF3NAfSRvgSbbqz8JU93Y577ILdGW+rrxPTJnpaiT/hEVTqPA2JD+V3&#10;Y+OTwMy+xVxOHYeOjDXQpp4NEULNU+Xf5IGdP8DTQ3InOjIRSpyidU+/O1Zlkol1sXgiL7iMYehb&#10;/aF9XqyRAadybGxlBY//MNbGBtwhH9rQhD6xn24QcPCxEQE/Bjc68Du/BHCQgbERHPch9R9+U5c1&#10;Q73JB5sK7oRgJHNom4C+oBnaKQsMdQTLKPqWsW1AefRxv/O6hvaoN6QEL3Fokcd2KYfXPN+gK/3U&#10;RjNUyRgZKIq8kSd6kYcP6yboEKIfdQm5prFMAht6SHbwcoMbv9dLCN341UyL9Gyv5MM3+MBE78hv&#10;4vqyHFMMXA5uA0NsW/kitnRBpZKFfOkbODZuCp52qzR1hHmDF/x8IoflE1x08OG+/C+6EVO376NC&#10;+zq/E2k4yWX6tLM2JPl9StNpn7dAe76AIXDBHrkqr3L1pQTTDiw7L/isTQH/sk9oBYcxgwBYcXG2&#10;v9RX1HeCS2HpqT6Mf8gO2xD5duzR7ZE6GKU/29/YhEBWBXyOOuIai1b9wss2kw0Jd+8ITwJGxugH&#10;PcpqY3H1F1NXOdcvvD774888szz5xJPL62+8LVjBqTvycwm8Bcn2g8gPw3fHAm3KtL29YJi3Etno&#10;TTvS9/GXGgc0bngs53cN1Zc1D/EGBNa6PAHMNQPt6vGe337WGvnJp5/UGKiDwxu3dAB8XQfBWovr&#10;bTzXFBPu6Lfp4MVvRYMLLXyb+YMPvL+fQ9y7u9/oh+jM741yrb5Tl0wbxeZR//UrpJtY+jKIta7o&#10;vq0I9Ln+5r3rpmSfiDBmXgzuaH3hdlCWdrx+nTa/slzV3gNrJ/yC9SltaN+BAeOr2rFC8XYaGLKq&#10;qvEBnIILa/J5RTSjUOWzLmiSUzT0QVePWevaJGDhkXziyEAeGP4cSA/xLaznr2G3hgd2Xi8Y13LU&#10;nCQt/efyzdc+mTJ3DzmEk3ke9H38fZ25oT1n4cNQzdjqvZpUSi3qZppUIbFjDDuF+fB3Kh74Mx2n&#10;sQOf8EheyC5v+vGtmeac5gZCQulRjZLrBBGS79X6lXTCLIufrOz5fdhV+ei5sLa2bNgIGuVz2DVP&#10;YOLX9KOtvSyT1+5Q019kwLbtS6Mswk1xwCnC13E6aPKpMko9YwIwAmUJ5qM6+IBGv0OP9L9D/tFM&#10;4wu25UQPurPM0AQldKkfdujKkoHvVS7gCPh0ZIOOWsz7Wajjg+KWh32u+2PMEB7Ioq/ebAGis3kZ&#10;VyXaXPCbkzpvQUnz13Rzgzb5LhKESTt+lK/SbNXN+iOXgtuKJAp1SH3ZRXMmdlKg3PBkUEt/XC/R&#10;Flx3kieAh91ouxNau1p21dVbnAxifqbf2UeNqi2KZnDsL5LN1+IYqeWlvg4oC5IqPqzpyr74Gdd/&#10;JXdDGYa09Z3btOluWBhtvoanIIdSrjzmy7aTs8TGK2jZPAdv0Cv2xPUB9nb/xALp9InSjRL2JzX+&#10;dNva3q1Pfvs2D2IV9OHv3ARR197ll/B3+4pw2hxM6JN3e8tItrXuUKHvGUdz7QjyGa2QBg7lkRtY&#10;6JieiGxtG1jGNOqOsjXl+3CHDI+QQJbwEzGnU0bMmYIE0E8t6TpT9ehg+XVddA9bBx99aiqwbtHV&#10;+KLKPvyB9hUIyBx7u+CYL+bXyAMYNhv5butj0A3v+oadbTnoCGCvLcU7ATUNI1+2no/Ae/Btu4YW&#10;9iTwzc1yc/9EJsYV/wa2IGJH4NPW0YH4YAaw05pAXcSbGHl9CHOculykhs42xrmhm4UUA2FoUX5K&#10;rwYDh4aqzZFykkFXwK7XCgenJ4CXMGRuGSnfyhDY4+LoM8NAB80z/AWG8vFphOTJxk6kKZ/DnCc9&#10;6zLjzTikwztpYvCxGXXYJvi2Ca6LTSa7pB7chPlHrlM2y0jHOy5saQZ3o7ZlAZZ6W6QBKKvPfi7D&#10;f1oO4wsXtayn/Ku8c0fVQ8QiT+QzgAqhkY6xRULO0Pags5EZz6DcetECQsgGIXcu8bukHE69/c47&#10;y6uvvuqYJ8U8mOlCm80hDpeQAbmYzDjEohytBFJ9gqd/uWA2L/RUf9JcgXzAcoHGnY73tdiNPelm&#10;/t01VfG0E8G6K+/f51Z/g9dVXahfu35Od/7e1AXgOV/04VP3tDApDrt9wANvD0AoXJv0Jm76o99i&#10;DIXUu92q5V2er7k9tjC0MbIQbGPrv+pCmTdYAVQwfsPLqN6wpgHZsIiNQ68ubE9JzzrANQF9QZOQ&#10;2GloUT7xqXKVrWN82dcVfFXYyo1ccEDW4lRwmCtjoEvEC1wOxgjAIztw9CDrqgyb8skbUF/g+Q/x&#10;BFPplRsLQlQBzhcITRt846rc8inGbrRhPWlW5fgcPC1v7x+GZxYz5BOATYBeYCkPnMtmHMmEDAlp&#10;P/LBiU2u6ekDPgReO8yi7YaevOMJ9xGwr/SmH8VH6YcPdLDDa1Pu36c/Vl88q6cKWSxfvaqNEPVf&#10;FsTeKBOx2AWb/jCUBT73Y59evvCFL+hJkJt+JdO907wG+YztCQTt5Q1FX2jTrrQFFxmM4Tnckh/L&#10;vzlwxb/u64YRLU58g9jc3uCUX+Tgvuan+AoxPkgg7YsfbiIBcQrUDRy8uetp1/ha4cvXJRfjBGNG&#10;Ni9zQwNPn9M/uFObcFtPoN+VbtxZfEZ+xAGjrmTln3oSVGJ9/otfWP7O3/nv9GqcZfmffuUfyhD6&#10;12txCEWCDdKyUXUH5N71NXK72oD9vRzQZ9WBeYc5DP1uSvd/9s/+6fLX/ou/VnOFyvEB+h/tiH0d&#10;8CHGIvB6DKE8/dDtR7nvkC8Uvhkz7T92gRpDydelBAeAxWvF0FTKONF48PS4u7E4/JCfeHy4I1N/&#10;d3WXPDiZm+3/olM4BQ9dyt26iv2nmN8kGjxbDmRLPTsn1kcxa2duoIx/QJ+QGDrIk1ByiJLKBTTg&#10;QAMn8w/pfCyP1g+ZM6DFGMqbgzis4yda3N/QAX2Ea/ma6Zwn7XWM9CIAd1q/kYyM2Mt2Fgx0E8Ah&#10;OO40YwlzOv1xp76RKMsHmATwsplNPTp54RQAxfEtZMsHO0rJ8j+NVxlfwH+g/cnIDZnRri1raESe&#10;mjOrvwePOBtBwCeAM+dDi+Eg/sDF3rxJAUxuICANbQK05ti+oTIOIBiDkw98wbK+rDWlkfuraGm9&#10;qjqeEDRPbIRgCtlAAs42Uhz+wM7lru/2900W3fZph+BBN7jEDopp3bmNqcM3iO/dq7fpkM6nEIO+&#10;2jrlwM2BtcCMW7KzDit72jeEEBji1BEXuaJZGCt1YHkFGP5PAD6fQHE9kfUKxMBJMOyEm/I5hnZo&#10;Bncuo24OwMyf+FJgQoO8UfmqhH0I/4YmfYQ1ADeCPfupTy2vvPLKcvX6LftGG8U+HLo/jPdbYG3t&#10;w/Wj5RpojAnxEeIGWtu0nvyBGr7L7/rSxn5qQWMBb2TxQS1ljJf0Jf0BAzx0OJRhXvDhpYaXA+Uv&#10;XNDn8ceXO089tTz9tA6Ctfbm9xkv6SdUWP9wo01upIwmGXMeSccgfc/FoxWOkOw47eg69E+h6mve&#10;Y4BYtVmTDRzl+qMPMUbWHJIxvmG7zyfnePIF8uHLq50TmB+hx1O/vLmEGzWQAVjGad5uw4HGaflC&#10;yufr05Vu6xTCHYNTAYVFV99e62u9nHmndC44yphjElb8sg3lyEYIXvKln8Yh6TQCNmsRQou8SWDC&#10;iDcQdhOMmw7NM7x2oVbZ5nLL1+1G+ZCDG+3bvpCHB+3rWEBZa8y09qWtLwQU7B/7gLqsbFM+w9xP&#10;3of7vZlBPsFzT4QdheWrZDM3zTgBc33LNJet6TJ42oLyrBeqUVQwy9Lp0Q4gqH1j25kObIGrV5dL&#10;177eBCUBeN6sB9myyao3dZRhf65d3M+g2DKwjx07R57DNEr8rfngDy48jlxfiQ+ssEd8ADqs99iv&#10;iK6RJzpZAyFmXbWtD1ziVifZoZP1x4gaYwg5PGPMSY+Ctq/jGjs2GzR1Qx3rfYK9jfVyV/LkH3bj&#10;J3XUNMOPohfK81dPPEtvdNdX2Q39Kx//U4XL4AVMMqxFjwu+1oCYgunDI3nRyQ2crody1xlBX3mD&#10;AXl042NfIe6bClwnXRLQy+OdjMI86kNOjXWUOyB+82I9tQ3Wj8ISe1RXe5Tfxs5U5rXETotH0RZv&#10;9f19NAq3dBG26YfeVn9X9hfz1whTkjJ0nGmM1xHLn10veB9QK+N5sOHDD9IxPWWhFb+EnrwCbH3i&#10;ocppL+m4UO1Lu0Jf460JTYZt+Y6jQV21eaB63mHsaP7QztoYXfBb2pv+Q555Kgdz1p9aVaz6C6jD&#10;XG6by1YEP0gEnt6sAwxjgJjKImbQ2PCa9BulHzYBreaPIh0iN+ObVorq5/I1/dufu225waPm58Zv&#10;nUODmPMpxhxWoVqQ2h7sxdOrT7R+gY9PoV/8I3XEo988YpvOuNhRwipC5rIfPNgrckAn/cEDn+Jw&#10;O3BpI+pHELzl+TZkCX1ohPZJNhIVzKPLEa/mc2qEJbappyQ6AKcb0HsBKCgUsuPoIjzDJq/4cTkO&#10;2/U0Lk8EZ3BPudmpnBAH8JMLakDyHvRU587Sjy9TjmKU8dqgwAQfB6IeHgnU2XgqSLnLVL4NobMt&#10;35uf8Zsf9E11rhNydI5U1mnSPRsDuciBn2mJznEyp26Oo9tWl9BLPTywC/ZKoG6m5XLJGYjUBZ54&#10;y2eu26bpnISZzpiUu9z02gcia905WJuzMW34zrQGPDLrgz9kUWR4bB4ClmRqG+NUYWhuYxrXnUNk&#10;UgcGaehv73BsFhU1Lv6BRbEpv697V0+1vavX0b6ji99vvfEtv+r5mi6oWEieOavfORRTLoa5+/b6&#10;jWteRPA0MIMhG07c9QL/mzfrCUYOhvnoXxfoTBSaNNR/LJ8nPC7qdTFlfVXOAlG8oHGgSf4uXVy4&#10;ngjgLmD8lSfObupOfO7e5lWTdZGuwYtJC6WkUQYaZ11COzCp9sCDUHuC2wYoDXCk/UeMoJuAnPx5&#10;wlIdIMEpq6owDrvBZQHnjQn5l+mIlnGbV9KgUe9+KmKelCTbPV5p03UhPeNQZvqiF3wlLGTkDF5i&#10;4AjE0ErYl04ZE6PHvsaFpw93lYdOfTBD69BwoZ3YssvasTsLEJcN+Zm01hsFaJfQD9yQSW3L5mpN&#10;0sWhdMI93Ej2y8ADMdMiP8a/HifqNXOxJRDd1tP4QBl05lhK7Niy+MhmsttN9TeenLf8sg8bGDxZ&#10;SshYUeJWW2BnL0RUiM+nffF7mouNS15n94Ge1KePEtjo2MqEiFPzGu4H8esnX355efbZZzWO6GkD&#10;jUs8+YPdOOjDX+WNsnEdMtBG2O3ePa0GlWADkg1HxuA7GtsZ+2Jz/C431MSP3H8FW78Zeby1i1fN&#10;GUCCG1/1uuSM+pg2PZFj67eUsb7JIRPzDncbQyMXhfY36RMYXvvMjT/k4xf42cWnntSbIM5pTrjk&#10;C95Pf/Yzy8/+Vz+rDfGry2/9n/+Xfgu+fEws5HvahFMC70fG8Fo1xYex6Ucj1AUOc0T157RJLvb0&#10;hq/lX//uv1m++vtfW/7cn/vScvXKB9L5gZ4EPl12UDu4f2p8qFj90NT0XSTddraGYNMmxAw5tFcC&#10;YwF56OjSQhcVTIzASQhS9s0iij/QdjzVlMCYCixwhNKhxrLAzGME6eH34uML8ZYnciIPcMlbR+hL&#10;DP9+Wetd/FSIOuUCZilU6VTr5vCGRuiEfuQjNi/BAO8LUeLpA0zZSLTxRfGgHvv5ogsa+uOgDb92&#10;3wCudRG4Q64hWCPCk3pv+MquloGNNaWLds1/kaNJGIc0MiTQDjxlLCIe9ykPHvEcvFaafA++4IVg&#10;+u6MF9sBi24E0h6PxJuAHvTNHCgHjrpZFusJrmxAoD38xDciyJ457Kbcr+gFziIWTvCJd0K3iedh&#10;VUTm3EAALDTDNzJt6cU/C57vwgMuNiFd64nqJ3kNV5VX21poY1cfwz7BD2+qK108kE9GtZzYgTVx&#10;5mAORqOTyeorsocO8ayj6akMvKx/on/qIhO0CHM+ZXN5jeWr7Wc6tB9Dx1YuaAKHKyKHuOhzmB98&#10;EmYcyiy39IC2N0vbr8lbZuX52wbLQu8UHB9ZQsTWNsVfTANc3WTFNQn0TFPEEiM/cPRxQsq3aVf2&#10;F7QF6HlSyF4zPfnkk8vnP/953wD1ta/+vm740e+Nqq2xBnsL8f+Zzg/TkwXKbaaCOUlbVj7tSkHa&#10;nhrcpvLcaEc/Zh2mOYwDXdrIh3x1rcFeEG8kwOdZd4GH+57UIaEP+pThjzX8QT/Re/eu1t3iAw6H&#10;g+cee2x54uIT8n/NSRo7n3nvPcmgQ0UdBl/54IrX1Lw1AtrgfL+3/9pv9jek50zZL5KQkh4AAEAA&#10;SURBVNe+tNkcUl5tONW4z6r/bsaAlV/BMh8kUMeYlTGMcg6UeBKStvBHbQtc7U2wnl/HB95Wdv4k&#10;N4lzMAycrp14zaGCN5/Vzmuosan8r3wwdegiDPsAG/TIk/kTGaq+oB+WBq9ss9oX+TP+qjJsHUee&#10;2GmmH8DUkb83HeKkfo5jy1kGp90r0HIdo52WAPQh5CC4R7WM1Ju3RPb+jfJMkceFvIkGNkNu8PVH&#10;QBaXU9/0s/YO/IBpeCP2V2DmsuPScIVe7H4/u/J7kIBlP4tgHMfowbqrFJ8P8Fa5jeIvHyx0NrJG&#10;T4qha9qMezx6FcMr5vA3YeUfuxnZYyUy+OnMbrPwwcQjHUKJu007WuWALH+pkByQTd70VOabgF3D&#10;2KDxVXYCZoYLrAp360RP3ajs+BAHyvgSsWu9klzZAhj2H5GbsZ+U1+2sf3QD5IN+wAQsMCIjea7v&#10;abcTwq8/QQgvwfuTXNSkXVoXQ6gMM4Ue/CkYeSYnFjcEw5JH98BwA3GuQlx16Asbmq5qqiUKBB4j&#10;D9lVZPOvdhcM9m2ZwLFsDc+DNoYrsXb4mPZEk3zRbF6opXrG6+hr9flSGGXOrV+DBkXQF3hkIE49&#10;b3i8r70aMTDyemDEfM9eF+UlYHAAJC01FRtNbdnxQ6IaJ0Ov16UTzjxMoPMsq3n4jVvw3h0v/PBT&#10;REEos1jb3H0XgR2qfWI73zw7yQ9PfJQHpqAQv2jkvZFWOW0TaK8gtOfs59TAl491az1SDvx8WA1v&#10;w3YbAAde4J1vHikfh3aqhBbXp7n+QRZoEmZbu+A7+MJP0l6ZCyEXXQ+R7ralnJsKaVvkQn/bZTjW&#10;ikm5f66NcaSNHF1s5wbNE8SzfvP8MNoDGbAdgYHymMA4l5AH6Rj/DoVeG49y8YhvUJY2il0i/4B/&#10;SCLyEgfXtGw77dPbr7B7EYJfbBXStBMBv0/Q9V298tULJg1mbDox+boxReRsN4hNpnQUCQG/Iqi5&#10;bpkiAA44CwLdmnTk8GoxFnws4jj85WIgCgZvboDwTAxd6IV+cOb6pB8WhwbxrONWJ9e1HZxu+JTD&#10;BzMHD3qhuY2BRX/jNg7pOQ9MaKQzzzDWGZfohbuQQRl2DK1RDn1LaDAtinoCbTkphV/FtdHlzBFf&#10;h3Sa5ReftA/d7IR0hXTRx87VfsVrdcotq+gArWws+f3qAix1S+fyrRqQSROC68yUT7kPsIVO3n9F&#10;0J2Msujn+lEnHUTLHzqTlKJz+aBWPnzt6jX/1u8rr762vP/+B8tZXRRzsMti6MZ1/eauDqigR9s9&#10;+eRT9n98n0/p130E/iy4RNu/leF2qwELXO6goahkk0DASe8aDCrNwTKBiY3LRQZcwj0NbCe14XaL&#10;DRkdWjDAchiWC7Ia7OCPlsLrQPvBD0JMxrmYr81RDlTUxpItG3AMVtgwn9Ahhk7si45eTFEBvnDQ&#10;MQcgtA20ghN88PhNIlXUh4oO0MYexASPM73ov+9FTnRZ48AKaciGHMiD6ZARmpSxieLQ9EmXbaqY&#10;9My/Sus7fBJTOnBFD/osbjhQmgPw8yd1oYONsD3tgA7hTz1p7MnGjIPKssE30/Ghv/gjj/XsNgcf&#10;MxOQzXZR2RyGDl0IX+DE3HL7iQJksQy7uMWr2ip0sjEQ/SDruhaENP7rjQD4iC4Hj4TH1O/oi+zS&#10;QhvYjJO52Yj+Zp+1ferAj0NByuvpX9oamfi08hD/YRgWePGll/w7Ydeu8trtW8vFJy7qldyXZcO7&#10;5YdyRb91QBi1gC+/YszkgA370z4c/tYhQG3qsEAk7xshBEP7ecOs2x6fgEfC7CMpIwb8vu6KpB3h&#10;Az38kDQf9wv5DTe1Fbz4dBpYgn/XTjC1dmn/1/gHT/yNGxCIzz52dnlcT8JwoH1Tr8Im/a5ebXzm&#10;7BmN9U/ap27rN/P+o8+9tPz9v/f3l8uX31/+8A//eHnz7cv2MDPTF96GbBn/Up44nkh//14OjBN5&#10;zRv6ZL1J/zrJuC37feud95Y/+IM/WF7+qZ/y3IhGZ3QTwW3dhMH8g43BBZZ2oQ380yEaU5iv5nan&#10;2ewnShCzIU1g/qCdObyCVvmANq21gWn6ok2g3RhLCva+3iJww/7Jnd7IDm7JwMHo6ieR0f4iWsT3&#10;D2otYsL9FRzoQ4s4F1DkowvlyAFP2jjl4M/DEGP1eE0atJCJuPsUdBKgPwdooi84rLMDG12Y01mr&#10;EMxXMXUcErDZT79lY591Q/zUBwjadA4vxnnSfDjI4jiJTUGvD1RGvwltJWDldoYPn1vqU5avdUs5&#10;9GIX6meYIlHtCXzqt12Fcja04Op2CH+LYOo1T7Us0OIiW9zc15lDHjvH2yKKP3ECaWzKHcy2hVCN&#10;LwCvFdvHUgZe6FDGZ6zNm+igjwtAXzYJvm2svpZXftMe8KH/GG+YtmhXv1ptCAuvozZy4H+Z64Gh&#10;3bxWa11pe8va/RQYQuTCh6MXMkYHl8mOWJk0uuQDv6JZfgKr0CvqpT9pcKlz++EjKoOnRmjXcXCV&#10;MRuYOYAXeUhveQDLmnyus9wIxEch+M70V+khnxA/Ds/mMPMQS+PjT8EBFhj3jyFfjRMznW16phsa&#10;IlS0UJvhU3/li2KMbOrfpUrxL91i07Ir/ZmAjP5rvV2m9OCLOTSeowf2p5xXPj6lOe+lF1/yG1ne&#10;/Na3ltf1Ezi84p9Qm7/r/O3CH7gvtcWx4bh6+o8btii4vek71dYUst719ZjamjmJV/Ex5vkQWGVn&#10;TusVj8rXDRfq6xrXnVa7u2+q1eupT8b09doTOH7/LDdq1XVrzZ88OYzfPBD85z73ueXixYvLeeZz&#10;tfvrr7+2fPPffVPXx9/S3HpVPPCtY8KxlcfgPUrVcaZ9FPxHgFnHh6mvGK+Yo94KUwRpP4/9StRY&#10;Rnm3dYF4bim84w2UN7xBE6/wtzPqzUJljJKDuL/iF6ThyU/D3dR+BddCzPO8AYrPgwfnDGvfEAG/&#10;gldEa+yAZtGFD+kxPiifdMqJVTjKqfc81n4GDw6bQ7PiXuOAq8DYnt8kBr9gJIPK+cuBgYH7q1GT&#10;Ew7W1Z8S+QQ+cwfjMQEe0YN4rS8M5EduARV8iTnoU8i6AD6EjK/O9Bd14YEexwZ1SWQo+TO/lQyU&#10;hc6WRvhbViotLvNB0QDPMNGj4xUPm63BfBpmLWVo2V1zznWkeTlTWapqkFkrAa850CtPWMbO4Q80&#10;aWxpWVsayqyDYwHJPtTTn3iFPfX89rz3uYTL/tjMH1j/EevDfFY+1LYVvnn7u2To5IjA24aUhfao&#10;bz7hm5tEMRtd04eZylh+wZb87JfLSq27+y1dd6IFnIB9mBVe8eHkidmzJCBXwhCfhGj4Dzh8W2XI&#10;9EBvCIQ/ofYIC7uLKqNv1o+MMRw2ntDP1J2Cnhrd8oknBzTMKinzmybEliUcKvAaegLdwH0afCqI&#10;xT7yA4O4yMfN4bZF91nqjgp5AK7kgSx09Wl/YuxL3Uyj+OgnYHQDVG6g8djF/GqNCtpvfERPbNfy&#10;QB+/Co/Sp3mLv2XnxjzZLLwpS3D9lE/5TiwTzQE68LRa2Je0YtoQsTKGZo7P/vpM47h05NzCxE4w&#10;Dgyik6aubvCQffRX635RwPk75BXAyW/j1S74hP7bts4IWGyaV/mHlVY5bcG184pflJGrPpXf12eq&#10;pr69jwEt2heDKm1/p33F2zp1+T5+tAPw8Ex/Kl9hvcbeST0MNvMkHftFXpex/oapbFD7vOv1ofFp&#10;Z2RRvRvdhd/ZV+xd8otuB3Hxfprti4MpoJ/9XjLSrzyuMgEgzxGB8cDzm2x0t+HAyzUifAnwSX/K&#10;QTDl/IY4ATDt6pgXcgQPOY4LmXeAyfVxpUsnj1+0vbLxJdui2+KBr0XXOmD4Qy/S8/h1nBzUQTc8&#10;TAcRrL8TRieLLKqoKrhJFvrGHApGdf/0N3/zAU+28No9DxANBSEYYmhCDFaM6TylABtEj+k1YGx8&#10;gsPFnZ9coJE0+LMBBK4/kiIOEPo8NTPqVQh9D6RNPxtLyBDlncaRFXxYoTh129hA+or829gXSGUN&#10;g0aW2AJZtiE8GsG0DY9ShNZhhgtdqiODErbRThmZKXgwaPmcdoPSqNJf/94A3zTuhO4Jds4nHRlm&#10;GVM3x4FD1p3QMvEbisDQUWYbBO8Q/bZNNjigyYIN3EFDZeDxAQ7WoRcZUk9l4RYN6rETHZs4F1Dg&#10;h8aI5Y+50NrKyWACHBcgvjmhDxp8Ed19Al4aUkYbXtVh09va7H/rrbf96qubegV0Pc0rIOnA7xHQ&#10;XujpC3Av2piMdfChjU5k5VODTvk3ByA+mJV9rHO3PwMH5QRvwOr1tbYDBaJvOpLfG8QwV1DWgaaT&#10;dVW3LE9qA/OF559bXnzxRT3F90kdUlz0piaLPN89JRvSBtApX6x+nwsrZBr2VzsSsGnBrgeR1V6u&#10;Hl/IU+27yodshOhKO1hWyUEZgXaBJ3VcoHpi6XGGeuAYmJED2OJd8iPXHMZh6FyodHwEOiPEgKNA&#10;8k++kOLgbvOxCfWMubQRrywmn0UAOJa39UVPB3ijl9ujFgehBwwLEU/6Skdf20E2yMQLneCYp2gC&#10;QzCOLE3Aro5VX225tqOE9aKEGwbgmw3n4FRbxVfW9oKfebRe5KHFHMGcwStFWfCc0VxC32XhQzlP&#10;iQDn0PpDJzq/d+WKD9F41dwH71/RE/U39STqTb3CjIMJ2Vgy4iPozRx3XQc6t2/ftE0kpe4Qvekn&#10;9Nmkor++//57y3PPPeeyL3/5fx/2QYaWQqKQSq50LAG//75pJ/+Oud5gQGA8xK7YnydKHtf4/z//&#10;6q9q/PgxvzL7/OPn9aTrO77ww0bYnfbk47lWPmZflb/S92h/eECPPGsHgnF0wZ48ZbQ7/ugNzfYj&#10;+hDlxYN+wdPEvN1AbS85+a1BDgG4UQ1epNl08VMM9G3x9iGW+FIeeeiPIux6y9aLRngFjrWR0C17&#10;/MMLUwZWgipv6mmXGtNZdKpv2h5lE2W0CXpr+e9/8ReX/+Uf/pPlnJ7+5cLrxq07yzn1gxt+il20&#10;Jhcrr4vvpWoCKM4fjW/Z50DzDHe7/8QXf3z55V/+ZfuUf78Ee3OzitqBZsDufDzvqc1tU/mQg8yB&#10;nwBLO/NUKn5Cfz/Db9iKT3wGn+B3dd2O2uBUpT+hjy9Cuw78ayyFLuX4Mpvh2bTzPC4+1Bm/fR2Z&#10;7DOigwxzAHYOpq2C8E8MDOlbGpNmnNQTC8DzRq0F2NSq9UD5WPU56JQ+dXML43X5LX1ON3hq3U49&#10;G8WxIbTRFRsyp1CPDPQx8LMmo46xwLKIT3AKv9trOqCHfmixMYQdM2dBH9qn+3cHsYvl1hqH9vJG&#10;ilRmPvCmkuCpp73BzRxHmk9Cxh/mJUZw6BIYJ6BT4wtrzBUnuJT55jjJUHB65ZvHEM0njB0ONRcN&#10;3WTTaptqPy6Q6b+U8bF8KnO7iz42dZnSkYGntqqdTg1fRf6E6IrrcpMTPpYbmtwGGpc8Toofb8KI&#10;ztUutf6hjA+vfM1aLmXAIRdjJWlCZMRnkqYcfglzeXShjaB1VjfAwAt/4edG6F/4KVaHBmygTT2B&#10;tgEvsof2HAPHk2rIP9pZhLYyA3dUiJzgBA/YlOdmsllPZGIsx2Ue042dzBXoGdtAhz5CnDX64A9S&#10;B+3xlf0Uz+07+ylzJSHykHY7iR99Bz+27Lbh2lYIN2zVfk8eGeeAnQnRPTilI+2w65/mZf16Pd58&#10;oIFfFo8ah0g/plfEs1Z8++13lq997WvL7/3e7y1f/7dfXz7Qz2v49WmiRQB2X4hc++q+N8pK/qNl&#10;mfVaYUvtys9tbzptE9L4FYEi2z7jgGHwlG475bnxl5usWUfTJ/LhWo4bERhXDhTT7yqcWM5feFxw&#10;rInqgJdXyjF24FcEr1m6f3lzvseW2neptRNjYv1erMaSxhGm6OI/p5ePf+xjyyc+8QnfDMfGK2MV&#10;N0Lz9quvfPX/W97TU8Jvvvmmnw4ujcx65wuZIL7PHzjMmfEMazmY95kjqV3bYabF3EmY/a940H8p&#10;d/Wfypdt9RDK+/RdUaTVQwRcddgqgn78NrPWR4rp56f1Km9bUqDk2dej/z79saeXT33qOb3a+2mv&#10;mxkz6qOf2+nXTSJHZKnxHPp1Ayd88onsgSVP2mMn42q3kzAs174GwH/RC5p509MOHY1D9BvGzsd1&#10;PRLZPPZt7EWfiCw1fte8CC5+44OCHsvnOWDWI/RTRhx92edhH4V5wGsB6kQP+1KXG+BmGsElZq12&#10;XEAmxurIyxhsfNuvbIstY1f4IM/MD/rgECjX17AJ5YbtOvL0/WoDrX1kZ+OoPjcTzrTxk+QDZxpu&#10;w7oWFMCYO2C/naMsF75BZQfLpTS/W+1xTb5L8NpIawspZPvWAZOr9n+FpuAJNWZWmnw9HMG1ZPmm&#10;D1tVzrjBvF/7n0BWgAy2ybzMunArN7L7T3HmTMNIlogDNWhxbVRriS4oNm6jJI+LZ3r74GLrwQMg&#10;5IO5QuSqtIvcPsOf6COCZa0GjQToYrEE+76Esa/if7KdD6sEwE8KgIus/AwXNwwzZ9EWzD8EPxG9&#10;UcY+QJk+/EUX4Ft8Xy/AGz9IPXVuA9MHuvKJaRsCMrF2iS1Sbm7w1Cc6GGHPF3ahvw+BwNHYQrtj&#10;HmiYvkCYlyxX2xG5M//vIe0i5u0EaLm9VJDYTTD03bSr4M6coX9W34I364S0BTTmNlXWapQ9Vlrw&#10;rzLFLXutDwreP6nEeNptqdLSU/yGnBDZE+hfa0A/fKHkBZe+P4eMsSnjuqPWskJ0kE2xq64zuNbg&#10;rRbIc1R4mP2RJb4WGyAXchJ27beWR++sr4FNWegQ85cgbCcDRyawgXHZHpyZjhzNYziwOTCGdugO&#10;voJjfJ/zadf4PbblQSjoQ+M+85yUN04MIzqDhngOXmqHYSiE2RPmPrunWvat+RGe4Us/2jlgpf+3&#10;j0MDWbwGbF/dR3eUCdfr3oaNPLQrNG739eqA3ybQkdD4njvbLkTIgtx38WnmlHYcygk77eaS9Qs7&#10;SgSHtMtaezhVJOnjdb3M+HrAUyqz8TJxeSKVQAkRiDzwGsJoSW3AMHhz0JaFUy8uaOYJH2FxFgzo&#10;DtnKznST3saRIfFxRgnMtxOjz5YnOs3l0CM/x50Z5c73V2BTlnxiIbmKAWbmPacBiIOTBteNTgdv&#10;v6L8uDD4HQH0sPoj0EYx7U4YdNpxI3cGEClpPdEPkMBH3xDc5tPhAh+48EyHAi88U4efJRTf6lQz&#10;rSxkkSkB0wJDEzFJkM+GH2k2XqhjEDypTcxbOnDiN0gvX768XLr07vKuLmg5aOIQohaUtdHFXkvx&#10;hgppOnh/GLS4G0YlmdORGf0PDhiI18EBqB0dRCT6ezzQFwNU+hr9xfDcCTIF6witfJRAJ5ezOyW8&#10;1W5loDUP1v4JvPCrT5EGszhX2ytr3YmRDZr4daAoJwxfJ42xOiQN7kgzETQM9AjUsQAjRG7K8nHF&#10;RNf5475mJ2k4FhIjdH34U55NzPBMHX53cuYt3JJaSBOfwNvaUzn0PPmqzOPqNMFFHnDHBrv6Anl6&#10;BLHloX8oTZ7P3H9CgzaoblQbUZQj9ooTqRNXXcGttoYfOH46vYlQhv1SR3H6LHMH8DBLGfn0aMYV&#10;XnmO1bgY44Bge7EVeif0qkO/wkkF0IAffeOE30DBZka9bhZ4Dga5KL98+d3Wk9If7EAb5WLM46Hb&#10;n5Hm/vLSSy8uT+iJ3wMObjTAsWGBDb1wd/NVG2FzXkfuuLsyGyDkCbQLn/igL4bUR+7fqRZPfWCB&#10;E7hC+ne3LaMGvPpz4cIF0/TBbCF4McjG/kn5jf1I47npiyYhCzHI43uiNuhRb3+U/8EDPMMIroLK&#10;+pVYvrCivHV0PXKpDN9l9cZNDn/7v/3byz3J8+v/65e1caBNq/NntbFVB4fI0OZq+tvIRtgWfmTy&#10;9EP0+/rXv7781m/91vJf/o2/sVx975LWkzqo5TeldQGIhtiZYOi2Jz6A7Xm6+typc9UO2Fefu9qY&#10;ZG3Cb9lxkcVBIS3EYSKHqr4ZgBsBztbGEW20zn2ktYkjeI8N4gFffJINrfgovE+fqQMg+wA0VIZP&#10;cSiXw5/Inhg9KrB+KP9FZkLipMcNRqqe6xrYUeS63/7rQn0hCyF4rDVJn7jbtlQ6h8Eul43RjbT1&#10;kMXIM4el3hdSuvsfe1DGh4BuxhMOY7K6lAN0ck2BnNzpb9oq1yW40/DgMBgaHERnTiWfT+ww+GBn&#10;fSyDZDkqWCbBRa/Ii/wlB7i7ugRGxH2D1omTeoq3bQYdCTV417i42uCENq4IyOnYG1myq3SP7LZB&#10;z9foja/c16YX9X7aTvOR+YgA9ZZT8MSmKTjqgWc8jh1cqS/rrHZgMwSY6B4cOhTzIXXrB+wa/0In&#10;/LqJy9ZTmwMnEphpBOjBn5iQ9Zc3wFVuXaSHLz6lG7IUOjh1vQO+dRDcdgOG8kOh4bd12/whvC6I&#10;DchG/hk2uuyUIbgCfb1klczdPkhIElfZCZPs4ADnbyW8IUh+B2btw7OM8Q3itJEQ244mYjrFQ+UT&#10;zWxIzfRmGaNrfGbGneGcltyuRxFxZxuIJ32qzUue9/UzGtC8oIPGl/VTEZ/85LN63f/vL1/96leX&#10;1157zRusoAMz84oc5vN99tVdY2iVlmPc3IYcONA5YhPwkza8xhY2mHiimnLfXMxBreiRpi1pE26E&#10;rIOn9dD/lN7haRwdArOZCj/jw0/EH9MGKetr+ydzteZU2piRiDGZAzbW9ARu2AKW2UFExe/kclHt&#10;zk0q8AWMuYDffWdef+zc2eWnf/o/X97XW1DeeuvN5e133l7eu/zecumdd3wdfUU3CRTd5m8/c9H4&#10;4kYZJuq4eIvisQ+7ZkPYcyQ3D8kObOqz7hJV26bIosPMQLjOlm6D4Xc9MfM8TJz10dGhxsyj62kG&#10;7B5dVkja3GOw2oF9ityoTttzWMKNsexpvPD8C4KTH/GRb7D+AY/A+pan3/L65/Tf0MaDMv4HJ3gm&#10;cMwXbcd2xXZcNG3mNbxTMkEfvjWvCEFp6pg3ORsAvniWreInYc213jZAz7oIlfGy9Nn1g+gaXGBS&#10;Fp7U1cFTrVMCC1zG7dqnqRrrRNKqYe+VZnC3MfOj19Ct2Mwbd4YXf4Qc9LgMeD6Sewdnw2DopPIZ&#10;bpTLJ7AMeT/daX5FhLLM3+DiPwnoTz3+hnSMVvRHUVKbrrbed/AHDfMXzYxnXncVui6rahwc9gTh&#10;iCARKighcuKOXFWEz5pPg4QecIyTXuIq4/GuYRLt4AlmzgeGmHLXKUbXOdD+eQI25W5NcCjYgxO4&#10;xLMtUzbH8CCg0wihT4HSU2Rfc0F/2SeELKvJ2Vc60DupNSbzgQM0/VGu05Rz2Hv/AW/5KgGAySGi&#10;AI26MwSq3iE2hVbD7ehQUFqfFX/aUkNFhcbBB2t8WpW3jOHb1zCWqYmHV1Pa6RMpm2P239gPwE7p&#10;P+4L8ndLHn0mpMxZFGUdRtq8W31kSpjT0D5O3uDMMfDYeOp2c7XTE7uduvAOT7+VUhDd6l4jrPps&#10;7Cyi2wPcHeKdid3kXSphfKjzJqqZz0sG9Z92lBpbZS3Rv3tX44piXwvFxxoOn/ABruk2sw8ZIaM/&#10;0NK/20q0Yp8t2bRTymc40qvOBRF6gT8unmEzz0Q+40n/7Obi/35lssp2eMpWzPm04ywPtgyNeOBc&#10;HxocCrPm4vroOwm09XGhRt+SJLzRHzlnzNRBa07b8Y9hEFoYovyo5i1osIf/0NA+B1wOade2Ln+O&#10;SdElruh0IR3JAmze1sOcRYBO2id9jvkDfsUTOwlaY1L84iAJHIHFORtjBG+Myk0YwAiz0SAGHgzP&#10;nq8NMD/BOBFmMs9gEAF8SOwFC4N+GXJsjLDagw9/3Zlc0F/hPwwD7B644JTCu3Knbo6BC20lXGW6&#10;bTTSoRW86EPeTYgh+CSAm3THOzS2sOQnXaLXkGtDI21G8cM6SDYlmoSjLd257lC6bXKovAtmWwRm&#10;lR8/qlImMkiFN3joURNwwaQudIh37DZVUO7Wartlogx8bFR8q12DTllCOkzyuzGTCheJGgx79QBd&#10;XsfsWMCnzpxabl67oUPfy8s7unDllc88SUj7czjsiUcyWg46q/qqntewv/D6pLvuR9UX8KaYu2yo&#10;V/rpAo1JjMMqOi70WMgPjSQbCwzu3MLr0j9OnlJO8PyuJoNc7I1+wCXUoCZ9tBBjsc4i1JOiBIEP&#10;G5Lwsg3chsg4uCu9LpLnQ7Z9dg/P2f2Bc5shksim/RKnrcinDDo7MqA18k5jSHgFn3xoENN+xGOD&#10;pRFmui5C2EnfBhtR/Ay8fGbdPehLR2wb/sDNMOGZVgkdmKQucRgjFi1ZByiHbbOF3+ZDR0INb0CX&#10;wCErIWWso1NHOemj+u5q3zIdpOBCr6NupsMGNgE7Uc68k0WD4dpWkQd5CeFBms0cfrOXJ4v8qnT5&#10;OwEYZMwcAz01hctKa+mgXYKzmiTv6M41AncEXtXG07f0usIfhrIAvsuF9h0dxuIP+C7NoOTy8k++&#10;vDzx5BPdpuWHvLaLQ2BaHVzGGLer+xw01Q4aN+jvrANoF39EN9dojLe0HQd3IwROcQJybQPtng+y&#10;5iIX2bNZclKHOuELPhtGPMliWVFMgQUeTxyGlgspbznIm6Z1LBzGaAEY1Lopha61DmSzA9/Uh3/J&#10;ySsy2RT/W3/rv/aT7P/3b/+ufPmWbWwi+mJY8/04KcBwprPaYVR9lBISH2uc1lNH13Xg/Zu/8RvL&#10;z/zsz9q38C9vDtGW6ESBA3GNn8T2ET3lSzvzNOBt/8bk+rvedYPjWbcvDks9B260Ie2EfxLSxrQn&#10;aXmkN5LY8Bxl3e6+MGp57ugJhCy2oeMbyvAb+RMywc/lwo0fuqBKva6AX3gQzwH9IhvrfNIEy9jy&#10;oAsbaHmNWtbWgaU+T2KEPmXQziE1NG2Tph2e6JENGcqgPfdZaJi/fHzGjwzwMy9tFGOPBGhhe9f5&#10;ukP9WGW8CYJyYOE98JsP/AiWT7TDJ3SJoUk9wTJ3mxqny12pL4Hy7eyoF0zwua5BhuQtj+qJvXYs&#10;AqM+/RqC4CALn/vchNRpysEHlt8D5ok4bkyo66/Sj3puaDor32aO9BO+vZnFwYthZQvwak3Y82qp&#10;ovG2/bjlQx7z7wtS7BudACGfV1xZN+ssuZHzmCBVHEJrCwpd2rMOqleetKPXll1fvlDzNTTgS9mW&#10;/1F8wDmujvp9IW1CHeltmOtTRxm8iJEPG5APf6hglqNMF7jgEDMvRdfwJCbM+eCm/fjZAsMdITvw&#10;M51Bj/FNODtPuEz8woc2ICTvTPJRtEZoSmteVyyuSusNITogvHrlqnS7u5zXmxl4EvTpp57S2CO/&#10;0FyJDBLRuJEz/RFxtnyB/GiGtOUqPfrR7qvea11S9PW1XmkqhMhcQnmNzaQ1A2gtxOuXxwGuYDx+&#10;q4x1Ek9aud8pLQzhKNbYiy/BJ3NWaNOK7B8wavs6hh1ieCKE2qxi+S3+SyNqbiCwduPNG2d07fiU&#10;fuKI1+QzL2atf0K/3143UqHHyeXCExcM8yM/+qMez1nLX7t61QeQb+pgmEM6PlyjFv3yGfoLN3gB&#10;f+XqB05zIyhyJ1y8cNE/U1Q0bi057sMO2IkbzQjWRTaJL8bvVtuH4ncvXqU8juajQR1FweME9uhr&#10;osDhN6xLeYIWnWlz2ufBg9sed7EPcw9v9Dl//nz/jNVZ7UfUDQPQwYfsD4goWmXD4uA6iikHrkPa&#10;JvalmPQ2b3Ch7Rt/7PdiRsxNDVKu8KGjP3gyvqB72o/YPBCy4cxDX4Ne60N5b4Oqf9YYRRl6RH7y&#10;0AvuLL9h4aOQ9ZXlWM3gfg9t5OSQDnzGAkL6H2n2Yo4LXnuGrmLbWmQiJ3s4BOjn0wWOLFfXu6C/&#10;KDe88pAv+cOogBgbdjbBhWMI27dwAgO+xxCh5hoL+vgZHEgbe5eFbMEYiT4lB3AEy6fY15lta3nB&#10;qIMW7f8Q85nvoAc6crQM/MZ17EibFJy+0VPZA/u8EspELgPpCzzr1HWxZ+qJU++0vjAF6kHbQQl0&#10;SAB+8HEanAAHahMPYpvyzo5qGE9hvqZJcfwzeWL8Nx5q+4uMe7zEwmbbQ23jDqaCwffl97zelTGJ&#10;g2Afalge5hXZRF/We5aRtOjkWgS63lMwg7K/kw3H/NZNaJnYG7X97WCFRJsRZjvTbqPt9piauuMC&#10;6/bQSBz4Gde+n4opRm4CNvBa05sBBYCceUMNJTM95+mN/LcOcz3p6ImNCZVnLM01Jy1b1yMGMAyp&#10;GveAn0PGmrns3t2CpSz8C6/a9KTWAscH4PClGsvBxQ74CudL4TmLUroVP+wTOesgPnNCtStNnn3j&#10;4+XYX0vzw8+fqa+mPfMK4CGD4CNrybnacC0vXuDkBorguyaAypzWze+Z2/HfwCX2DRCSL6KFJ/WQ&#10;yfiNvOATIjvj9KCjXm774VAKwAJNfeBdoS94PHLAdscA1/ywHwD5shdzgjHCEjUs/WXO7yOxxdkD&#10;g3TwsE5tj9iEiSn224PqIs4XBnwDea1MWvS29cMa8u/Ml422P7L9wqPaL+Pllm+zlC5O6UtjLYu8&#10;ALJwT+OhGE+oxahDMKFp62Pg+KCYC/xeSKej0kmz+DE75eFDeTZtyGeAA2YOQ46S1lWzDKmfcT5M&#10;OrqDu0NzavSZLvDBSTzXz+m99cKfwz4HCl7iGX6bfhhM6nd02xVhS3Inv4O3U1OZ1IcPpWu6u7Zt&#10;uQ7insgkA3D5gFdNvTschFb4AEdIeeWq7YChvOgX7RlvX9oDNHjFvGhDnz/RAsd9gY5Mrf1XPGhH&#10;1V25cs2Hvpd18Hvlap765WKbCxAmaF5HozR9CxzG61s1sKuLazHCRdfaN0ovbABvc7QMXtywGFa5&#10;9hI9L7MA9SJLcuQJi+hoG/DaL/qd8eDWdiuyylEGLzaysJt0dj9VEaW9wDWE0l1YcX8zEedpklTE&#10;Zpg0i0bK5kV02i/yJo+J5kA9dWkP6kxfMhPTDs4rzV9CcLAD9YSVx8okZTNM0gOnhZrLRdQ0KfOH&#10;8ZJPt0nKLceeqxDgWHggHyHwzkxflO8LZQ/sW/hbPUxP9sh4TD1l8IUkduM3GYMHD8uqcpd1DA7W&#10;Cj7I0RM6KTdOw5m2/YjXeu4u8CxX00QzsbFfMNFDw36r2DxUNpeDSwhP8swlbGJcu37Nd62zuXRX&#10;i3vPMYKtg0j8W/POZGs2DsBngU7fvKs3YbBBxitj3n5bTyPoVe4/DDVmswlDeySQZrOIC6qXf/I/&#10;0UaRnq7sg5vcUU9T0bYJ1e7VdjiUx08S1aTlm6KLNwNLuzOGnj3zePmF2hk5oBk/gTZPgNAX4jfU&#10;8UmoNqdvpmTta+gBL4J9Qf7B04esZchnPRSY0A2POT/7Fj0GEdjgYSOUcQ8aVabx2H1Dscp4XfE7&#10;71xavvjFLy4///M/7/niX/3u/yMZ7uuV0Gf0Cmm2LNtIljRf+8pS99GK2YQ+0A1L/69eB/kVvSL0&#10;pRd/zLbzz4r4AIL2dStLMazLOFb6H/DqNxmWg142gvFLbho4pX6MD7GpTTvxW+pGUTpjC+1Sb+ko&#10;e6VdyYEbP6/a1e/YMk57Wy4aVsE+q4tn/MYfTbwPTu/OT+UH6IKPFF74crEWPzZBfQVe4AM+/ohC&#10;2KHwCwO6hMBgj+gC7ZSXbdgA7/ljkgeYwEEvcxq6rnfUs1mjPqoPdp3Xsfi373HT/AYd8BPIgxP9&#10;69Ah/YOWrXZFVp4Qjm2Mh12ZN2U3yydaaQfyLgujjoOfONXBqxtMyobgUw6svsqvNLdQHhvgEwSP&#10;HQIRtOuNo3LTpVx0+BhXOPzxHzgT0RfzD2WxkTfDGH/aDoGDDp9tyMWe6+XPkQ/7wp92Dk/Hko2Q&#10;MtKhTUy50ByTnuECS5yQDfrkt3HRw8e6zZSa+SFv0ah66hLw3eQjyxwDN9aoE16VF52t/KGdOPQT&#10;p5wY3Lk8tBzDzy6CjQprhg0dyoIXmrRN0qkHxnDEwqHdCMSwCtw83lDGOLMNUKeOcKrvHAp9eG99&#10;y4D9lbrg6/YE1ySf2IWTfYaOXMuo0vwkwjn99uuVD6745jxuhnlTv/36zW9+Y3lXcx6+y/XD4WAN&#10;unhf/WGM/1AlbeYj2T+Y7tyaYXfsOGMLKHXAjw1S0lP/DgxvqMBByHvOUX9iU6me/NQrfn1gp9FH&#10;fnJ6OgR2v4GevMEHxo1Hf/ShAszVkryRgTY64HpWn/Atf2KgEHvVn9Y8y6Eu62deHXz+cT35q5if&#10;VuEaAHL0c7/6XekHumnZa3cOdhlwFHj9/1nhPPOxZ+w/3CAAf27s4qfG2Gvy+CZipHl67An9ZNEN&#10;HQK/q5+A4Qnit958q58mfme5ridY8xQx9PFtZCQgy517unmGcuuKDV317/nreKbfqUwZa6S628rK&#10;NUvakH0DfAQ/ws7MR4TH9eT2cy88vzz//I/4Ke4ndaPiucfO24+q7Wts9FxvjPoaG/LK4mOEIYPS&#10;rInBzziG7cnry3BOg0O+P6ZBQ3WgnL0RcE/oBir8x3jk9Zf1NuDk/W/Y3bGYevypYArPOJGJDJsn&#10;UwB2Z/9S+OYtmPSNgEc34lkm4KN/cMEBJiHliVO+jU/p5klCeAPPmq7WBaw/kK/6V+BMs+0RGU1E&#10;uHPYqbMO3Z6Cq2sYxepHCcGOzMSMO0M2AVLGh7KiX2XQUE1IjbjsBgxrM+GNGs1tshfzI+3BQUn4&#10;BqT47LZf6hKve2wpORxbfshIbgk9ZD8MuZZEllXPVTfX2S3xpraD/NnyioT5Eesv16JQpt64iv1k&#10;tOzFtfdxIQ9wHQUTXpYO/RSIsDUB+yftgv5CNi9p5f9qAK+D8TkCTxSq1Z3mSUCC53p8iCv8+1qz&#10;sGwRozMad1jn5UaLvA4annVzTtE0EVDaR8y/5aWOfK5BbMdGS1nwW0TDo1uNXyXrsC/0JOs2HxqJ&#10;DZPMI8Smt/Fx27/Y71AA1mHtuuUXFAOvj5+wVv9LGwJvu1SC70Mh9dhRKpY/Ccpt1zeilN5rf4oo&#10;u8QiyFyKYC33KMZny56RM3aljWsfaAAfTggXFwIn+PCo8U3X9bdzA5c0o28yJmjMQzfCzZua41sB&#10;XJVyYLgey/xUkB/ue8wfM7r08p/4hvdcXXZfS/bBRN/MCa2CbRnlBp70oQ8mUA68Y9rZVWWfFabr&#10;e+1F+aCH7ZoedGJLw8ztq8q0SfTNXMxhsRxUH4hVAGYOtEPGjLl8Tod+yoaMKVDMHghjTn7717I0&#10;L/w9fGdalLkOBY8Jfr216GOD8bAYtpHs5HNAfxSJsl3ZANmHv7d9tXpZUdtW2duiYpZ5BVxTNbfv&#10;6oBdIQsuN9QnQBd58Hv7rTJeDdNoTKIntDhjcyYXlcT7DI7hIEDdLT0BQUcm7UOvXvR5ABfzGT9p&#10;8K2YhSnjRMg5Djxl4CTMRpnT1M845Lf1lB0ZcAYslECD7esgXW/a4BBmvCrZ/72By4V+5CZOeiYA&#10;r/lDXem22/gzDuktrcLZQn34vCdRiVALNHld28N67CEbeVw/6brKVfqsZo3e0bd0gh80VrxVV8pS&#10;Hj7JR6TgzuWVXu1PU2UBi1ShVQtOLjyW5ZVXXtedyjeW9z/4wAdRwlDf0J2fmpj9JK0y9BU+BPQ6&#10;daCLIN0ZBT53Zj/QRQZ+Bn/3RQYH/ZtPvxaGOlEReYYu2UL6e21Ff0NQBV4r6gG1jQdk+inMOPAj&#10;RGcmhtPaLOcQhacx8EU2A7hIRi7aFowBDy9oiw62IGRD2Bl9Bbbqd9sOatTH9uDEpsiadGglLlrF&#10;mjLUmGkEbl/sBXTzjWzEkUOEdtBSl8K9fBCgQxaYoZ3yxNbJLZYSyW+rVnwU3gpdqaPgYhugAkOb&#10;h0foUFeflJQN45eUQsv+J98lJs/mgHVoO810anOybBE5wLOnSwbK4n+gm1fLYX4tCuX0M3B9k4TK&#10;KYM+NChXwulufKep48DupjbpOQC6feuufLk2d1jYIxkXFDx9gh+MJwmQEV/XExB39foh6OhfPs+i&#10;UDd1fHC1Xx3LE2jrBW6L+wMVMRb46QvaQMFtpbYhfEy/CfaFL3zBaWBYjLCJVHNCtVtdwAJfawY1&#10;pMeoXLD71U+TT0A/fkq8DdVW1WdJAxNfJU/oyLLyChQOV0IrMOYjXr6BTW3MU6EPJDsbYjz159dZ&#10;ayykPkGSt69UTHndgb72vfBBTxZa9MNT8jMJo8Gy1lmsjbCHAJYb2qTkZzRYpv7En/mJ5Rd+4ReW&#10;f/BL/2D5337j//ATPfXISsNHkCk+umYC+h5OMn7e0sEAr71+/Y23l1/79V9b/t7f/buYRn37tn8T&#10;HL+iP7NpS/sp1xqp7VVHm/FaZ+72Zczgqe2MHaRpT15pmEO2POnE3EV7wYu46Jefp9n9lBqtqHp4&#10;+0+yOC0xmD/xPz6RT4KXnGrneoV1xt6VRnDQ32nJAj76QLvk0gYQN5BNIeUs8rOQtw8LF1mD6/FT&#10;/gt8HV5Wn4UXMJZXejHPe60uXMoIwaUf3+CtCqfqNc7oHvzYg9hBNMWs0k0DPqdOaww3T/pl6eV1&#10;BbD6ML5Y7zZ43Tin3xmXDdkYIsCD9iw9sKF00popbRwZiJOGV/hFZhNreqSjr2FpWXRQcNz4HF5g&#10;D88X9OGuN45guAkvZaFHGxKQBf284QCNhg089mTDnVeYUzfbt9ZgvJ6z5ifqT5wu/4Gucdtm1lnm&#10;tJxNh+GFEN2RFzjWkMSU85FZRyidRtYJ056KtvnoPIEcStJ/8VW3oXzKG9SSp/x99SkQ0YEgEUve&#10;zkfe2N1jgmjQ/xKQbf5QDvxxIXYJ3Eq//GEuN50dem1kVdguCN0hdgp+ymm3USZaknhHZqTFBqUH&#10;v3FcN3BMpE0KW9JXsEtEiuzhDSC0YjslmJbsO5bheNOYT75KntIv9Ll+cHupffH4kqXmOOiz2VHr&#10;ggd+ipBx5qqe7OTmOm7WYezh8sberD5tybCJlcVOcF9tSu6jGub2i/3QxXatFTMZ/qvMajNmKOGx&#10;PuV1QwCbnN5ozwEwtOQP/Mav/UdpcFnHuNcrf0J1zDf0xbq+U+enDQVX62HgVY/NzX9ZzuvpXd5U&#10;Zd/CfyQLG18H6nfQOKfXO+OL3Kx1VmWshzj057XPHOhCHz9lDmAeJjD+07j4C3UEH+hy2Kx05jz6&#10;eL22ul6JX7YqwZgfGEeww1NPPe23qPz48gVdi19d3vzWm8trr7/mN3L90R/94XJTP9F0U/M/wjCn&#10;8NpIj0WaQ+70XE0d/pa2SYxs/yHDw+R4WH02WKsvuUNJVdmQAycpxjxDv2R9FFie+n3+hReWF/R5&#10;/vnn1aYczNdT3OnjtonoFBWas+Y8yjMOqVWHPedyr39pf+HMc6JpTvjQQb+KoRuIiin3DfbKupvg&#10;Vx2Qk8BvWh8KAq5NcdHsP/K8PYrgMtGGPvuhJh4iKtvaPHngCeRTRlxrmu5Xqoc+b3TDf20LY324&#10;L9ayc5gP/JDHfc3jy9o+s3yROTTIR3YlfD0+wwduX4z1scDAVxr/8tpd7ZH1MfX0P+LR17GKeGNC&#10;FTtQz34UhaVLxVTOPMjzNGDWXeQJW92qdPebcY8w++8uxNqeoQdv/ykOz0PyoIgCcJK60oKHRmBT&#10;TlloGxA8YPmT3bghLDiOlT8VBw7CEXH69BHVmjPWPnMUTPnQ4dpVJtWVigMI9SWm5Gz6PlxUH2Mu&#10;k99zeMn6gOsjAkv92GC1x4ao4LDnCKLNetaMRmFsVwXs6UCPA/O7CNWCMQ+i19076/U9+kQnsJlH&#10;fYPmpNxcD0xkJr0vjAfcWpVte/iwZoMYmsTDv1rvrYyzPHNd7OTr19YrZbAjjX/RBshUvMqvsram&#10;UTEXITLN/KhnLTGHwK9lRcCyyd6z/pTN+RVnTcGXm8XopiWD2rLlhT+aHBdo454K3Lbw9J4Tsggd&#10;v5jtsqUl7tuinTx+NAJy6a/myJI39hLbnZB87DrbjTT11NUDLIUaWHLjILEy5kt9fWKramcTKxLj&#10;u/jXdWAKI2vmzpQfF9t/o4z0L3+quYY9Pq5tCbPs5OGFSR5mX2AJwbfe4jNCj1+sYf0qa1VwEBy6&#10;iYFPO6cs8aC1J+Gfo9IcNPqxYEjjV6xdHnYAvIfk3iKv8/fWHF/I3hch4wh03BySj8BNkgnYh1WI&#10;rdMOd8AGD5MMjU6jcBCkZbwvCNxIKhuOJbMmeOEmWrx2k3pgH6gzYFTy0HNHaJwYPzRDh5iyOQx+&#10;LWRwZ9gtzoz/7abhN8KUjh6pC8/ElANDfi5L+Ux3rp/TTDKB24kjx2Sb4BEn/W111j20otuHjSNH&#10;ZI/uW3osdJlYEAHVDK9E4a02hF7KgCtdazKeeZXeq9+AU3jFebbrVpYZjoWog0iZtzIcQpmeyvBz&#10;5cbilYNdNjXYwLilu4/e0mYGr0Zlo467rrOgvM+rlDQS0eEoi+zoj2yn9MQT0nOBDi//Fkb/biG6&#10;+fCY8vt5XaV6r/IVemHs9qSvtT+M+th47fzmLxJzXzqlNmGDnLt/fUHMQIdsir1xKfrzARhy2kaK&#10;Y8O6S69sh2zU50M+r5QnTQie09i1N60R3XWTDsDsjCEYrANtQl0mYHD5I0RH4rv9uk8v+NSW6Gdb&#10;ACdZGfuMY1uu8quyyiPPRq+iUe0GoPkjgxbm972ZVbSosw6qC1/KCFnckaYucluT5gvd4BmibdDV&#10;a13LZ1qiVDSZANYFrvuE6qCfTff4v21vrMNflg176AMN+kTsmFfkWkfZknJC9yq3jy9iJj1iKxlN&#10;8NJKdMM/usKLwOudqWPin/Vn4uUpSfRgkua3yeYAnfy+CH2JC002f3IRalgJWeMSNy9xA4R+z/vW&#10;bT1NfLWq1Q9m/5/p/6Ck0y7RtzaMytZ/9s9+SZtEP+LXkDIO4Ese4+UDbjO1kRf4Gge3Fwq0ZfXX&#10;dmgxGG2vtJrbNDjcjwzEwKwfLeA1ftiXPb+s9fZ1fEBtGLrgA+9xo+kA50NffEjy0iehBw6HwnnC&#10;GNx8sEVorjGlKudPuIrss/ieS5FPH3hBH74s1kjf1k102I7fK/7xz//48t/oN4HZYP31f/xPTDOj&#10;vjPfV1/8xtVZz6V5Bfu/+Jf/0ocET+k1odeu5PXJGrNrWPGC+wR+xZ/a5K4O7bEvc+xjj53zZiVt&#10;RjvTl7HraFNdLGQuxgd4fW7GH9oMH+YpNdqEAC4b226r9mnXCRbe4DDvZwwhzwf4iusAxxcLbu9a&#10;S8C7Nv9YH9T8QBlyhq7xpTR6JJg+jtWBfELsQZ7yupHz5HL+7HmD2FbycTa/s+lofNMoW+7w5gLH&#10;sNXXkW8Ocz5y4PsE8vlgQzTI+Ay7tEFgwJE5HfyUmVK+g5hYCNVXyqbARU7KI4fhZC9i6pmHAwfh&#10;GW7ACI71nOHBKeI7ebdltyf1OWy3DdFF44swTZ/+jX/Aiw/l3gBt2iqVhWrcc32XM59mXDW+xoyU&#10;0f7gxKcsQ/uK1w+YvG1nPaaNwVlPbJBgPZUxPDpJblnI+cgFLPh8EoKXPPG2bIYPf+BI10Y4KwPm&#10;YtmJsbHtBAwhm0/0D2jTdyr0ANA5odmSM4/oQxn2epSwlZ98bDDXRa7QhAd2B2ae21weoDkW3C69&#10;yuMjhMhc9KIz44fWP/d1qKd+BEzqsWWe2kMQkR8hMEW3rjdIe3Om5ShZVj5BjjxVv/oAvP1p/w08&#10;ZqAlJKSLwOMTGxKzyXtwcMav9OXVvjyZSTlPe97SmEQgz+ejFrDJcQFbzCCBrzi42Da27rkDmyrk&#10;ACtP9LKhnqcSvA7nAFVltc7RmgK/0JjEhAkPrr9qU6huoIFmbdpV/6CfuF7lPPnrP8tiSLXlOi5w&#10;8MtB4BNPXNTnCc239fY43sLBIaH7t/g6xl9F4o5u4rp/j/Ug7duvw+T6qPO3pzcsQB/+rMNY37Ou&#10;v3XrqnTq8c8U7e32MWx7+b33vGfFgTMf1vDPPvvs8rRuTmT+/9KXvrS8/vrry7/94z9ZvvnqN7XW&#10;uO6bi9COLoONoJNQ7YXkkgQx16qAfBfjhxOfx5b9jJH16BDdiJNGL/SzBVSefndah/cc+D7/3AvL&#10;pz71rJ6uftI3bvgJcbUr7ccaibEZu0GH+d3UVB9fCa+yXem4Y0tk6XEvsYn014pfNxBTHNkDB23r&#10;0YmSp2yx4qOh/koQoxqHVCfoQ3MwLMNQkaqqwYxy6Y1KXW9/bV2QYQ7U0RcsGwhdDz5l1OX6nHzm&#10;uqwnobWlOdN3OjwlY9aPLc7Ed9ePLY/0Js71bWwGTdLslxiu2zd8ZzjXC24bbMMuZHzxgwnIN9ay&#10;dX2I7U2vBcbMBOKoVSXrNzwTYvtswpO3TNar1l+BPSpe6a164McJyBgYZI2NwycHWM7HKUBexUQq&#10;52e7kAYnT9xnTQ5qXZNAQ5hpB6iQ14cQWtwI852E0LHRmxAs4ovNrmqmTOSIr8lK4wAGYKyvr9Zl&#10;lRnffyCfos34zWgf6DRf1WhsqWs+5GJZ6uWfxn8uyZQdIfwPuMFUsH4iWvEcAkMZMBmf3B7ema25&#10;JmNsxiLwgksZD9ukbqb/KOnh41I8vhKbhwfyJB2agclNyriQP1LR8vW6+N50wFN6hULBb+mmXfE3&#10;4JHJvLBPGzy8tzGUqwxhyn/XvlJtbNkmPwFnG0om+lXz3gLsyXvOkc6xISC022m1P4Gm9/pWOtzt&#10;NQvlvoEER7T3SONxPUHtn16ITSWkmSDfbJa0C3DUEWJv6gKf8UFQOzCBzXVO8gbSV9FQG/X4DL2a&#10;twuCeuSxHyiOPNQGNzIURuPZCbHmrkL2pRmw01XeCuJfhNEG1PJ3fIhuHivw19kWvdfOGpYPIU8D&#10;G1JKWNeJS2SC7qz3Pim8v6OH7k7pZsFhF/OR3/lVrPuw1jJsGPkpRUbr0TaIzJZR4gNPAAe4dVaq&#10;8t1vaYhNUVsuvvq2NGxbHByUTSKDeYtu8gdsaCSTycbM540RGbw2Nko6Fi7eYOrJCaFgyELyzp0i&#10;ziLeSs2Gb6ECT0yAnwWmXumUuXwPfpQDLunoYGR9bfMpPy4ODrE/uFrLYz7YunVIrAKXkU9ZcGZe&#10;qdvGWXzPOIYRPcqywIYW5Xxm2JnHUenwNA3ZM/SPgv92yo+T33Sw37DnYcroIpWGbrsQ6gQeNErn&#10;6AFOkRWufLDya1tBg4Fxa6uj7Fb2WDkPPmp/FnzZ1MMzWbhw08MlvXLqA/22FYfA3KHEb/CCxwQL&#10;H19Y+/ABWRicarOydK0yJrDA01FZyz14wJf+1fPdh6QHMNC+x0JE/OtCWvoJhjQyYqfdyVE21fDB&#10;75gkzIOJZdXdcejGIekd6cHBNnfU8rpMLrr92zQWJhSQL4vj0pN2iL2I8wkG8tYdjMBhwTWkDUXU&#10;hXP7hCa6EchjQ4I0FYq/ddAoHZNvOpFB0hh+/pp5UB4+wVGBy+bywEEtcKmnjmB5mv/cJ4ALz+AC&#10;X21WB6Yud7+kRoFJTf/gQYt6xgFFTgNCmnr7eetJ2RxanFFU/JXtSZOKyEodgXhns1H+l3LXtc8G&#10;njrrLjnxpchkubpvmkDDjZsrWjfqrOMkrGkrb9+c5qFZV/gUbsXIfAbZtOHlO0zV9/J0HnBMjrUZ&#10;XxuNYEV3Ca2NLT3RIBofaIOImzsctgat0h+o72xQ+CBHbUHgIJ07E/+zv/SX9Bt/jy9vvfGaxws2&#10;Ae/qzQbYk8Um7Rc/Kd8QsptLPsa45vFp3UzqJrUPwYf2GW2kPLT4eDwVPukcqDLOEOK7wAjDB2iz&#10;DHXw0GOi8NnEtGz0M9E8rXH84KDWI+Yln7A+GmfxOcpcLl8DHvky/ow6laOLRyYlGJfxP/j40EP9&#10;j6fPvVEr8pfeveTXFj+m359+T78l//Kff1kbbxeWr3zlK8s3vvmq9fp+/cImBNtF8avffGX5nd/5&#10;neWn/+pf9eHw7ds3+ykEg7ktsLftLrviRzU2ln0EbR2DAABAAElEQVSBqqdHsbXajHbVHxvX+Cdt&#10;xBxXfHmChFcg1gFLcxjt7PYGWzjwyJiDyMyP/EGL8tk35psOePoIn/QNX5rj+UNmgsgWTXcZd4zq&#10;F4xjWmMD9+B2lRe8sEGqoXrwhbc3qpBJ9V4vCNe20Tg43/TADTuEyJzfTJzlr3ra5J6e8DrnuYp6&#10;gvkrDn7Kg2+evhGu+Fc7dd9UH8AW1kv0aAPfvKM0ahG8XmiVGa9jy7JV8UWf8AfHOnteYkxwieoL&#10;NvJSSoA3ZciVD+XWo3UkHzzGi5O60OPtKcBzYEwcGOpAc9+GZtYrbunCMT9doREXnxrbSHPDLWGW&#10;BTh05KcN7DHKz4F6/kxLFaGpInEp2WqcXfUA33hNi3TaAd55g090o45PQniRJ508dAhHxa7s+vBP&#10;DA3W05CgjHzG88hB31Sx69N2kcv4ag9iPgmhFT4p3xdvccmbNzT1ZztnvFlZSB58lnFea7iUty32&#10;8UlZ+CWu65v4v7i1Haq+/bXbArnok8DcU9kp+x66T/7TdmDNTcBWxnMbl06UQ6NC4vYjFUY24mFz&#10;5jvhzPLhb8Co5UiqrttJM1+9qYj59bHuM9Xf6dPc6HTh4uPCkGz6tsdqTQEv+lF0F3XTFMhHNgwz&#10;S4PYPDFKxabZhOaJVg3mXU77cV2JpVTmOYG6uhnA6yCeAGTs854MdfTbOuyF9ml+IqFD8eo+zTgF&#10;ndQFyOX4NU7NDVb3PEZd1DqP1wJf1MHvxYtPLBf0lChrwOtaLzP32E+6n9RYqHFS7clTv/CN73JT&#10;Zja94IF/SJDhc74G1fUoYx+bn/6JMq6jgWl5EJWNf270+sSPfdLX47wG+gP9DBMwvHGFN08A89xz&#10;zy+8vvi5555b3tM1+zuX3llef+01vbnr1eXGrRted5mu/M/9Hq3xacnMp+wAxz+dAI/jwsP4P6x+&#10;l/5hXqxLT+vmjIsXL/h1z9zQ+fGPP6N1/QWvv+7cuWXxeGIVXuGX63q/Nam9CL+snzWqPgxi4Gnj&#10;BNbNqnCLjvlyY4fiVfhJg8MfvkBQ1r4ZHompQ2/6x9ymKU8MTD6UFR9x4C1rrWvwvXURGcHzXwb+&#10;4hf+uzaHssY49atV7l08r9daFmBzMMLcQN1xgQN5+Hr/B4P4v9aDjAvYy3tEPf5Dq8b0DVX07aKZ&#10;I7BbWxgsttiQITvrz/qOTefYBhEZ8TXMu20CS31Iuk26jYVY/NHEafDhgaoQK2mNw56V5CWtoaN+&#10;M3xWxpi7X5GLUu9tlYAGImn7ix7jKnPvMJIgLIPsSsL8KehAW5dOh8eQuTwoaWfnJ3rZ84J+QtkB&#10;7SXgJG/q53hCm4tHOnuGW7j1MKFAw3/E2F3/3FhfunPTP7rSupJMvnuPtZHmr9nGg3En6gCzrq/K&#10;J2RjBex9WtcKddMA++Ci6/1P2lz13S+4Cc7zDW+p0GFo+UThA8ODNeHv/tdmpK21xBadng9Ntb5i&#10;X3LGRdXek5vAnIw9tuWH8iW2i+lTZb4WpoGhFVkpQpcd+jS3BiKPSXa7Fd8yCz4hdHiDX0J8LHli&#10;w6nRbDdifYqn+MCPBjWcV2luFxf0F/s8BHCg3+DOY3+etqXMYwAEG3ZHL5fu/+KsKbjZIzAv1kLi&#10;iZ+UzAhbNErm0oX1poagspmqi0a1OT6KbNZ9P3vrcUSVi7PvZN+SrvwxBvFwFX9cz0RXeNHPkp/p&#10;xs6UlT7VtlxvpqwTFUVZ53a/4EGAj/XTF/4eurVGrHnArogdcUjJ74Ds8rNZJo9DqYd2NXvtbWnc&#10;JbA+5aaOvLGA/HcjlB7duE0wsmV/R4u+YVduknQ/QZa2n9Eif/shZda7ae6LvK/SBh08RRc/Yr3z&#10;sJCbk4DLujdx/ADySeONzOXQl/ReQx/NQ321dUpcsGm7bs/2FR/+NjHSyKE3iNQGBEKwycWGC4EN&#10;CAbWbPyyGGfgQVA+/L4pgQ0dDENDMEFmwUQdcOATYryk5/yqvEGLHjT1lwbawhQk5qIRv/Mwy4MO&#10;8JYgg3BSyDF/MOScHwibROTfxth4G0KP8ofZT+I8UjBNrAlC6/AoiLNd9sGPhWcqd+xTd51gR+jY&#10;pg1Hu8YW1YIoclgZFgC1CF0nF5rF9Gin+J8K45/A8ynbzHjVisaFiEItMDBJ2cVl0Kf9qRccd5e5&#10;82iyIX3z1h0f/r719iVtHq9P2EBXIkm26jtQ8d2zh/Rafagulss+8IidKmaQro06CyMZzUODuTpc&#10;v0al+p0HGnRqPbzIkDB+7YmRW0el7QuCw9o3dZc0vzN5XRfDj+tJtDOKD06zQNGiS7zPPnambFHm&#10;MC4yEIjwz9Arm692BIYLAAIwlsk5cEOjdKaYMrdDw5CeL4JSF1zqODj3RI4vNE0R0cAouTLgi97s&#10;WQOOcmD7Y7wWX0UOTOaEwAwdXSiZ2098QSz+ow1blnk8LDp8C4tBXjLHJqFPresbPzaxzPI/Ju81&#10;yL/Mf9duptD4GT9o7fgStNS6JuOLmskGyGNeHUcu4lpwVTuSJ9h/NYax0MndqPBkIWAODWeago89&#10;iLEV9k3ZzMsyCiZ84BUZSEsZrFhlSnPnfy0Cqu/DnMUvr5dlEclvPaIbsnHRzBOHxNiECwFew8tc&#10;xhOnPHXs0DaszA/mNwvHtMtsAX576M/od2vpWPz+MgfoHLC5Xf0ulnqa0r/j2r6eOxA5/MxTHfMr&#10;mKDvdm+7q/lNN75DHFkci/k9fsdNgKxX8PFc0AUuONCmLP2t8unXrGPkI9KJC0oJYTmA95pGNsDP&#10;M1e7T8m/vASS/iUzFBV63AA3wTIpH5no38jBxcmN29eXZz/xST31eg22yxPaiMMnP/uZTy8/93M/&#10;t/zi//A/mqRtYJIr3dD/KMds+PIkGDchES5fubZ8+ctfXv7Tv/gX9Yrxp/Ra99uyG/OMt8BtXy+Q&#10;5VO0Owf42BG/Y9MYeh7rBE+bcgcn7fo4G9biw3xUcy5DSI09zNGMD7TP6dN1Q0C1zynTS6NWm2J/&#10;OOhb8Bxm4NfIjwy0k18nrrjkVP8RH7e9sBhjCKfkPIx/PP1NoF4SO0ZX4PCzmlcMMr5KgpIKXcC1&#10;fRST1teAvXLlg3FoCT1eaew1v3hDG1ktm3DQ2ZiqY2wkXNBvOPrNCT2PA0OAL+Vc7Nk3XVqskYWx&#10;F3487Zf6kxqjzUM44NMWXODyGkMOBpAnB6zWSe1COWnTUD3rnBpj6grU+oo3Mf1m6C44ZVw23pDS&#10;cPYP6QHNGb9VGPKSv3NXrw7VeNZqGx69uDBET7ggD4Y7ye8esQ0mYGAiN7H/Wg9vegsU/ud10wcx&#10;NIADjxBfMq7KU0ZsWyjGllyXzfi8Gjt8KYceMR/KkdM0taEVOMaj8PMmKEAKa72z/gqvKoF+rh9X&#10;HOrMSzFtAg4hcpB2vVD4KZTyCdqjxlgOjSSxbUYfSgCnPinhCVmNG+jHX/OhbXjqCLqx54qxSTXO&#10;KCWv/6zjWPMggYvrC+FVwqf6+AO/4YIWdhHfSOM4Gwh9RWk6rjCM4Ow7xjTZiBNb8YaE9G1urmae&#10;o63yQceka6wovrE//cx2EeHYxzbsNkbPOYRv/CF+DA68CKQLTloxDqOrygQhmLKdeojL64BfT46e&#10;OVieeeaZ5cUXX/TvtSLXpUvvuj/rkkq4jAm88rfGllWmsk3ycy42Tt33Zry27T75cKWs6XP46/7g&#10;uUAHXD0ecC3DuqnGFqwFouzt8VGx20dWVwN4g485hDbpNqsmMpbEaCvS9Jxs8a8i/Af4GgMYL+qg&#10;9YIOfmm7Z57+2HL+gn4HVrLQfje07kO+4lk+AQ55b4JSR4F8zHMiw6Ty1EP8QOU+6BVfDhLGYaC1&#10;Yy5m/X5zObivdaV43hHPvEbaryR+7MTy6quvDL9m7woc05dq+HBu5uQQmLeKPP/Cjy6f+cxnl8/o&#10;FdH8bvAf/8mfWBdscFc3X68yVGtJ+u84YNsPG9Jnj8LfdN9DYBm/qKAp5oA38CT3J7T+/PSnP+0n&#10;pxnPmft5Uho/oP/SlqyxuKYun1LP87i8Z/6UHWvMh5ngJKDHm+adsaNiQWj8n8tm+fAb9LOOpJse&#10;MQE81uv4bcbFlDNuMfbmmnS2I3jxEdYwwSE2nHkWj8hvmPFFgtA+T9wyVTk1q7HDG3801tQQ2Cry&#10;BCeHPNVNVjqhPcfrDYi19ixaGkSFRpo1Fvz9af5IQZ1aSnHNu6VtU55YsjZmjyw0aFNrJ3xoeP9s&#10;Bzm0i1Z+gzA2oJQ9NH2bJmtzhiBoAVNyqTr0mb/4Ux1rAUVUddB6qZ9wkioei7J/bXk3hxjBmuMa&#10;61QC4Y5mWRkPsQEhfFfahUbrJwz5U3BEDA1gs36awfBN89JXDr3MUzj8eW6WLbDHac2rx4X43FEw&#10;oV9+2FDiu9UjeXw0aaBZ13AdnP5kuSVXnvqebQk8eXCc1peb0vzKxmkHblRl7X/rprwVcAGyovDW&#10;grLqNg60DU13Uj6Kp2ATZLAcgmAsQ178nLYErcYL+oveiKRxDeKRM3aGuK0NcQQA39jUrIF9jONC&#10;7W/gt9BBrrKf7c08Oj3Bu6VDvxiKpFJlyEWAJvsuBKnt4LrOzDwxWI0+BUeeMRydPD81PrYgtLgN&#10;vC/CZsyxjJ+lE9c+jFmUo6fpaxxGYhW7fZCJulrTPpyPYSXS3SgIN8nO3jRtmgNSFY8QX6Sg2h1B&#10;ydEOSmqd6aB02fLoNsQ+xwXf2JM27VgRprCe7ItG5+PoHFWXG4TTwGl74KG7e310BBXDSY62IXsL&#10;J07UjRllH9aWzIml6305nq8LBO/xUXUylS3h9ZzSfsqWGFt2m2Ir1qOEA/qaPuj/nQTb0gREW7H5&#10;0nzdLPZxpZHXb8dRWkkHZGUcIuBHcwDPuA/pv3XDouYArvWhhU2wRttqprk3Hb8VPPheP7UsEWkr&#10;W+gg34ngp3CKkYN+tA0lJnqrHePrysFn7jvO/6Nf/dUHOIR/E0YdCoeui8Yt2XK4lNp4yuSAJ+X7&#10;YhtbwthB5BR0UMqYnBAitBLHIHMddC3wMF41aHDCN7jJEwOTC2E3nsqQBQoz/oybNANMdY6Sm3Jw&#10;kJ1PTSBw2R9CJ7UzP8panVQfinOHTWBDL/E82EE79BMXXtkqOImpQwdosFh2ng1//rqdHta+2dAE&#10;1zwlw0grkQU4PODrDZFOozv8CdTNckUX2s3ylAqGbRa4984CKvizTYElnzoT0Fdk9eJWMqAvTwyi&#10;D6+W5SlYbM8GJ+X87gC/83vp0qXlvcuXl/d1tzEXlwxwLDqhhy4MGGfP6K5m8cR2XJhI0ClUG0U/&#10;P+Vhgbmo5lBM/a/x6LzYj4Hbsky2ZWFj20ju6FIyYBXxYOBomWxbbK5BiHIONcBnIfRk3839iY9/&#10;fHnu+U950/38eV6ndUZ6cKjDUzjVdjRBiVBtRZuymRzdo1OLaZ1je8ugTNrBMpte+R/2J5Rs66TJ&#10;hRw25W5vAjpzUQo+tCqu9s1mW3gAH7jwJ0870S6kCWyKs+BEn9kf4U0dYMDmYyR9mc/kl5TTfsWj&#10;7I+8hPAfsmELlbsNlXb/aDtbrpaNCzwm5vQfEXIjRBbKkzaj/hp8lMcuTBSBzWEttvYr4kRjTOzi&#10;iw0ib2hm4hpyUIH9uy3IRg7ba3J6NA1/yw8wAUDRqDavcSBw0EIO+ljNT6sf0hfoF8TXdeDzyiuv&#10;6jVvb/hpPHzjxg39Lr0uMhmbGb/Rlw0oNot5pSJ0oU9gAZVDIsaCb3zjG/r8Ox3IXXF5nkDavQgG&#10;s/ClAJmPfCht9uhiO9VmOnY7pzGBG0b+45deXH7lV35FY4TGSz0l4CcJ5fv4B+0V/8N3aaca06qN&#10;yx/rgIsDO+OAJ1gCLONL8UPcPumCaYlVYX9go0PyAQP/+BEy4wfZGCi/Wfsk7Vh0q3+Qju9Rh2+Q&#10;p5zNxcz3bBzZb/htNAvEV4fJjJJmjAnRG1o1jtX8kE1eL2IlO6/LZP65du368tf/+s8sr7/5jnTi&#10;MJORXYtrtQH46EuY2Dn/UflCF284ypbY+ty5s/q9vlvLec05v/RLv7T81F/4C8sbr7+6PPOxj8n+&#10;i56Ofnc5q98kZFx+//33/VuDT+iAkjGS37Dj9c21ocPGYPkX7YW9sRJ+RsAnMn+ygWD/6IMsj2eS&#10;hbbC5szPHFDTRrxS8v8n701+bsvO875zu7rVslhsizKdsLPjGJAsKRDcJHA8cCJHg1iiYnvkuT1w&#10;/g5nEDiDDJRJEATwIBMBkhxLBqyAcSZOoBgJ4lhBREoyqYakWKyq2/c3z+953mfvdc4996tLMhFC&#10;cn3fOWvvtd7+fVez19p7H14bDX+XibaAIOjNUBanTxci2cCBf2QIb79xQzLbh4qtxj8xC21flFnm&#10;/MRKZabv6oIlcxIWz4AnPksLWMr40J7u3MnbDODR8tIDB1ngVxnIKytw6F/c1rVtYsf2q2xEMk7z&#10;xLB/01Z0gLvNb1zLBtwcwjk2xPaxr27Gke/xAerSFzN+UseFL37ht51J2JX2BjyJ8bqv+uYcmbeN&#10;ZOwxfT5lGrnNG3mRYU3Msay77Z6WZDjBRr8sIDEHqv7g2wbKsSk+YZyhDDkK13PDqo6cZH6Cw+7g&#10;w4fPVje2A74b9NgE2pRhI8OLnOd00IW0xC8M+iPX9grzwYeH55iSFxzaTOPNC/4qhwbtEvs33sAj&#10;RYeMzRzjW+IIYm1LQhdeYuv112mfGXvR20/b02YEz+IwemxzP/kYPOgBi22QpbEdubLAkNiNb4Al&#10;QSuw0y+OfcE7TS3DTtSiSz/ARk+uXzJW0Jb8N7RcP/Zmqi2EI3xokGgTuGdLc1L6dptonooIGDCN&#10;i+J3vtV5ZuOi+oDDccdA+sZVNkl5JOdx+0gdPMuH33MtTmUghwd/vuEGO+CvacfUIwcffNwYJ5Zo&#10;/1//+tcPv/Eb/8vhf/0X/5vqpaNwH2kewJuVMm9T36G/3FQj2tCCJ3R9BAdSdPXCTApc5pqxOTJc&#10;lGq3i2AuqkO3SBaoU36O73GubYbdUMQJC86mmvp++412KnsQ07awclLPGSOyEYeNVK6bdanLTXVp&#10;M4aFjurpP3jC0ze3qU23rRPPnhNNX8L4dpW5nG5ufqR2+OabH9KG4Cd8/cNNVvwu7Et+Gh+/ct2t&#10;McbteFMGMbdUu3a+LaQtRtyWZARsRfuiD/JGsMYFUsYD7ETbV5nyxjn14DX+udb2mHvSJ9Ze/A4x&#10;c1PilLlffQAN/R9u3rzp3wr+2le/6t8NZrxqQkf3RfAntjs/nXGKa2n+sj6kdq4/4Jvwj1DNp2XO&#10;VYZ8Ate/+ioAzyRkPY2nM2AXFsUP9VHaCz+VwYY4m79vvfVR30THhjp9s+0j2RwvmmP4hjF8rbEg&#10;cZb4ZHwgFu/pyWsUAM86jcLEPR/GEIyABNUHnbAT4z18Pa6f+J7rrfTluYkJ/2NfaJKIPfpWXj/O&#10;b1SbnsZy4mJN+A0HNF6os46WKf1Xylas/Zhri9THhuDm3JljGhjk3WygKq/ZMJ7xG6NCoa7XJGmD&#10;qz1CCzn9R64PifFQhXsaWm1Drm/twEFjTciG3fAPfkMW6FMG5NOpLx7eApZ+hrqmytScctpt+gL1&#10;QYqT0gaGMYQyru+P++iM1baZeIGjr+SiafpjA/BJpQcd7F0ZkFNFW2p5dSFOKKv/o2vOQUI2eAPn&#10;+B1K5ocM+kv0xl9UIy8ikxjf0JNNbX4/nfEU33QuW3mso+A3uvQh+vCWAlLtxrFhVEeCDzZw/KM7&#10;/lDe8ZYb1r0+J56V334Vfm/e4Dpmaz/SV+juy4CnHNsUpzxhjEyePyCH/kiJOx/OV+DWkupIdGUU&#10;WmuPj5HBPlWc12ZA1F4cxx6ZX1t2h4u/dH2gm/VHVv+EAQZ7ToIOfvLcBs9yLntyLYU9+3vUXHvg&#10;90caN65q/JCAkWHiDBY83WibtO6EJ1Ic+bT1KDAJ/rTHi9I6npyD81wBWSRU1/CAO21vlFHfcniT&#10;+Gke64N/Z3xzBV/EoMqIrzUx16Dv9Ud1Hn9Nh+tuYGdsZ24t4t10ony3CTbFRqHMMbJ5TCWnQD4o&#10;TumsOoB5+oRx9QKe1DVvn8w5OKVL3G82sS9VBX/zJt65+Yl+LTbIuNQxRnTQwe2LdcyMP8hgeSXD&#10;1ldZn0iBzxDPsS/+ayqeY0tycr1LGe1084/kbH/mm7mRW3/ocpqYfyE7+OVb2wCL7NictNquc53q&#10;vYYG4FlnEf7YxQQ+4MtS1g7Dk+svr7FLfuYBJNbZ0J++lbnnRQkc20w2bZx6f0C2QB9oXZS4JrGt&#10;CzSKti3VVviLY2iiAjzcPoSHXk31G/jA0765sZm+DdzGWuuLR77WlzZ+tn6SEv9XLuCpuz7rKpEr&#10;PFY62JZE2Z7v8l51B2LC04nQZfeRbinAQuQR8hEh0/yOvyrsLlAE3Awp+Wps8iYbYjkXEIitdn4k&#10;q0rKqw1mAzbZ0N45pHblKWvEAeK1lj8jy0b4+KDyHJe++NmxurukpesAXoAqI50LqXDrccuA7bGB&#10;58t+UIC7Q57gdmAvQOXjCZTK67vSa44cttXY0T5b6Jy4zzXFXeuOjsWtnd3MD4dig3xnsOLtpWMX&#10;VdZOfmJUAOY95XRuan5uizwpe+vWncNNfe5p0sHrSHiiRT/l685ViGDTTCWbJoU6P/UN/CnnE/mh&#10;wSSbiQmbWiyAaYFUnaI3KnR3GBPETNPBTqqtzUxF9iO5Prjdd46pDVskUIjdpQcH3q9muaSLb+l1&#10;V3V3tPji3z+U39MnaNKpwYEYuKSORkOIOUATPvF/JrrRCb2jGyyb1gnOJo8roVI7YEPOkzafIPeU&#10;199tx5RTlZzoDGzhS4sc+dacY0+IMVSqNp8UFjrRKzpxjH7HiXOESOkpPKW+gFkUL32cs1ODwHFb&#10;dN0AgL6RmIPIsttvowulsRk5g2JkT3z1mJx6Jhg8Ra+RCgsistsEx0z2GYTbhpuvNLj4q62MrK9q&#10;Vh6Uc+zzOW4ZuPi2A139HB5qn6JvviMb5STwiFMuuNiMYcHCmwsseE7K4lI2fLvgIK2EWwnTVm1c&#10;0eUCgAvaXlQ7Rmz78BzWJf9DkWNXL8JJeaLDmzfKf+InftxPhbz7zjd9EW3fMtGUv1j0aUxQbv9p&#10;IubXw4wRU58FIo6bTm1sP6s6edp4YclDn9+S5enjxFjK8S0/ScEmAzcDZHIcOYntTIofcwer6Ksl&#10;Ga60GyHwzcJN4pw+3XUS1LGf0HAZtNcPtNikYrKMLDwpBid4dwLNBI2FNxJ98WMt2ArEdzO+qs3O&#10;/1CvQv6v/5t/KDpqi4Lhjl/iXIZW/B8v0JjI99mXL3Bxv3S+N5t9POnzpS996fDv/ORP6qmdt2Sv&#10;K+qHdCGjnLERG7MxwdO3Cgz7xxcNOqaOfsv9huIxG5zpK3A0Pou9c+c0464XCSUCfWFvLMGM+N5v&#10;BhBfcBMLuvCdc8Zt9V5ZUBDf4rRP5HzjT5Ap0c+hM3KSeoEiVi4jXqlrPwgM592QQYaUqT+fix8X&#10;6Kt1refJ11cUQ4694de4a5m0GslKJXL1zK5R7PZNIvDYP4HyuWxODl0uyqyDbIt+WRDLhQy2pz2V&#10;v9uhcIWsmJee2hBiQeHxfW34agGGBF364rVfoYx2iC86J/DiWPYLjIMf2ACprZuXpnO1RXjbxrWR&#10;dKh85OalOn57mmTd5pixp/ypQ1cvyIlmk+HldzFyEbq4TxQM9Pkgu/kopjgnQRc4Erqeyk9Z+pLg&#10;gM+HRDn6k8zfM9nUQZ/YJQfGmxsjS2QML8ON3KWbnP4ztDjHL7UJN2I0MX9mvGi8Q4++mLdHcSzx&#10;49PR8fHjXXboogNwHEOfj/sLMaAf5tqDdm5aKiNvXxs5Oc/8B5nAXxPcsAOtuPR1sMGlJhh+BeAg&#10;l04u5qXLKV3JS6rcgwZpp+Jz4hsaBB95U8+3YUBY6oC5JH2pu+TfiNnr1ziAUW3C8cpv55Aj6viL&#10;7chHyOG74vbYsgosmNFzlz+6Q50ykXdCPuKMcZonSj/5ybcPn/3MZw6/87U/kE8VF6q/rrcvPLqC&#10;z9Q/So4rekrhcJkNCOk9hHQE4y2x+bOnpWIv/GM92u0Qtj0nz4fy2EgRrvjlmLop1YFtNa+X2/AE&#10;m7bK/HWuqYVDX+JFOOhPPxrO4cMGKfRItA3sF174RnZ3G2IRV29sua2nbTVf+dhHP3L42Mc/5tcC&#10;A8uNwNe8CDo0Rlb6AMbj6hMeibfGCgumpPq/smReJj+rznKhi+R0PEoux4Tac+H7lD20AhNfP9DN&#10;h5zTL3i9gnjWp3Z/emdigvjBRig0RRxwA9nret3xn/iRP6Gbpe4c3nvv3cM3vvGNwze/8U3dZPau&#10;PcV1xBM2KNdQQ5BJ5isY2kMTfLimbR+exdfpZ6SX2ycynUn1+Zmq77gIPrE9tg06i8J9wveebrC9&#10;ppt4WGjlddyMZ6/orRTIzk1WrAlcvYY95/qfV0GLJjbhiRsM5Gt3HVtnz40wNX2zYtPxRl1i1r5S&#10;rHX8YLwoDLIiWxP0vDlj2vg9NdAQQZ8wL+S0mzorbo+bG08na3yETGgV7sVycKaflQAbbfpPEe2c&#10;oE/omebIzLFl5qsJGvyttHSMDbBx6Rf8KF/IUI49SdBb00ZbxeE1cSigxFz6CYQz7GzKQ6P8S7Pn&#10;nZOtMByTiPn4Jed8d52HcSw897HXbQI86ew1KOUd7y2TpMYcmT9GNy/ED/nKRH/S5HarE6kUndBt&#10;sUvXp+BZfHA55q+2LL3m0CPR/z7WvFXqmIn9rnkMORtC9MmlTd4UPVK3l0UGw+EKmCw4hVvzq2pj&#10;wLiNu42qVkXiftDi/gqaY8GKi2Xy0Siy8XwW47k2COhqzSKPceQG9RYt3Nr8VqAD+5n+kL5CYznz&#10;LMb02pcDfEFs1Ks8cYy8/ngeqmPn8dtK//Q4cLKLaGJa8xdv+3uLG81RVembXpTn5/igNLqA6BTZ&#10;OOz8xMWqtz19kq/Wr9YCpjG/gB4drjFJBT5rQhraAopw7KeumUvJVrWZx0/05G/k6jwBSrSflAtG&#10;BgbuSEaV8YTwNg5jI53jn6dspguJOKfN8TMyj/k5RNUzfmdczzXIJjOIS8q4QgHzPWVCBqRzarch&#10;5FZ5+47mGe8XYmcOvUGMnUXU1zyS6/G8dQJwNndJvR5C5l6vIJPfMCFcxjKSN3lnTpMxTXGrPr9P&#10;phtovmJzmQv/yDb4pLbGntSvG7iJwWUOrvkG4yQ4p+l5ZWu8AHNFr2AXgY3vKZ7PvVcg2fA1dtJn&#10;a2za4EDOXhYgB/FhL6pwpqmn4m3nhoXemhZijhtRsy3cie4xSB3XeRelrp8AU929ETxz3otwqYPv&#10;Rcnr55KP6yL3QdLFfQP09e/2I7ttaeIUu+I2X8uc6A9+64sHCGWJMpl/DjTrN0hxdvjIkeu18dlU&#10;wpfoIjH/PmG/tS3qrzoAAJSx+2PnGMUDCgO47py0YUWlwdEcAsXn+HlpC4ITW0MHfNNLSJkE8PxT&#10;189GG+2ekyoXeZMXhXTSstIjX1jCzCguH2TDTgMsXumSt1Ncy06Py/e0nPOV17l6yk55nNKjs6ps&#10;hSXHh6RHLHA/JxHQmwy1q0zXAaR0jT5mh+6Gowr76gx9YJA1i6UCOGNf3MQE0bDQqt+Ub8dneLSO&#10;PLLs/i6JigQMZbDfVIQvuJIetToIcVHz1Av8AfamsBo+m0Lvv/+en/69oaeAH8wiLZ3rlWu0FRah&#10;5IfHabXIRMPEN+siXGTZdeO8KRNGFrWyGMid8OcStOOD1GYwRBP9aSKKPqa70C4dDck+hIZ/35cB&#10;W+2emzzu3bur19/es8z2v2A9uRYM3ZLnkhBfkvnIfxmI0Ss9IeXxCxOUuQNTcJQbRzQco5JjFdM4&#10;jl18gl1jR1h6Yi3gLlCpWh2x5NLB+gG2PCrHypf60A4ufnO7WWQTAGC2cyYDosnfIiw0ckowhSfn&#10;G8zAMsGEnstVtsrCcdssx1jacOLdHD4kzlu2HkO+5cAVnmMS9PEnG7ks9rTNZ+KruJ3+I9ALLbEV&#10;2sYXutZFgLRZYgPbcAHYFLlyVhkrD+fwbipsJ2CFo546Eqr3ye8xg+s4pl+5pCsBmgm/Q8uG0I0b&#10;Nw/3FctZ0M7rIWm7pFAcorKzCPnDRJVEDBP/LAJlEYLFuQ3L4Ab8IfvCx5k8azNHk+CHshe93F/6&#10;S/+u46E+dT+HX+bCvv4H37EjpxGLLQcPF/TJwJbXvMXB1/uxTiZRBg79ARdBfpJJ593Aow6YVZ4V&#10;15swwrt0ORu0K3/zozXCQ7+zyCIBdJCZDY2NpxZLKUcPvqjnL7TCzf065ZKTKKSur2mFPu2HTQwB&#10;UJuNDeyiu5JZjPviz33x8Ov/9NcPv/t7X3cMWy94Cp4nhR+q//q+ThhPbr2mRWZevY6HsdWv/uo/&#10;Pvytv/m39LrGf+PwQGMTN2X0aTT67FfV5l/i9yWnfeOHxhd25Zgcf/lcYwVlfIDVgeP3ll5D2vEf&#10;O9o/GneAoY/JRjIXtvErZVy0QZM+1am+1/hn/6iORH++weicuqbK6Av4qaOej9uc2g3xwBOWbiuC&#10;gTdxTgKO2AKWBL3moZH4Z/GeurS3fVzOAmzaY2UpDROaL/S3XKO/iHkTCnzbU36hj+bDHeHdiPeN&#10;Em6bwed8tb/ll+x+1Ru2Hj5XrmrzV7B7v6z5of7CT+1QNkBvypCXjzfxsIdkJHVe4MW5xT6Fbw5s&#10;+Mae1lN0SIVpTlltWHvQL6Iz8UpZYasnOPf1iu/ShbTE1e8Jqw/VqhLy5Q7h3S/gkDrfAYZELJQO&#10;5+Vle+AbNs8X2b34DrMlUW8dJC85HxbYKy+bpRw7/lTXHF7iKJ5pU5BMWWyCDTkvTfhAl1hIvxch&#10;IvNyrBgSYgqGJjz4XeWVfvWufuTph7MR4dgYO0EMXMeAdEEmp7FN7UgZRdJIR/roxHzGzqnffQoe&#10;MVe/VBbPkUeH6Bd9Kv+w3XxTPOiTOAfD5bXFIFGGP0jkpcl56eCj+I/xsGOidBauZVtgq3txyfnb&#10;/TbyYD/5pvyKB1+S8SU09qjILhct/tfUfgIe0MMvvPb87bff1lj95HDrzv3De5q3Ue+bpUTgvn43&#10;/bE2kPgdVzb4mrxIh8/E2+MszLhpQLHvJP1J1Y/j6sDxufRB9edwjsvC87hsPyt98thqgXdZ7Gxb&#10;MrZoTpLFHtFQ/VWVZcE2/YV9TTv0aqlgqBdJx4f8EVyimr+WyyZcVxpcdcLBe0lqq+rDHmlRlMRc&#10;+lM/8iOHj+t3YJGFa7rGguOFmKH/HdlXW4PP2ExMdgOXvgF8+CWG81QjNwk9VN/ozVXRxP+lDz71&#10;jAOM8+ExPoaJU+z2QPP1cXsrCIDB4Rrgkfoh3mbAXE36SD51fxsv3jDEPIobHT+m11zz+fSnP324&#10;dfPW4a7mHd/61rf0lNldv/3rvffe18+d3PKNornWzSYpNNFXrU8yRC6Esdzo5o0NtUnZjHnbiySh&#10;2a8vAvsiMPUXtmUsvnXrlq912MDHR8y/mHO+rBvG3tCm+Ju68Y7fAX7l1Vfdj/PUMDbyXFUMocfs&#10;5yq+1aflXQMwP9mi/SUbIJTVx/H3jB+KR67ZSMzzEnO54es09gykL2CkinPKEiOtTZ4WcFxW/pTW&#10;Jhxj73MJmHOp/ExvOj2O6Zfg62MCra8oPkekZcLjb02lnzZI+9h1DG2ghXOMtpKwHNh/TbRPUmio&#10;zekPeT3PHR8Aw7pA61bZKlftRewMQYiabgO3/g7A2HvGMei4V5B9mUcRl3vsZC5PX8YNlKcJl7B+&#10;JYrbGLfCMIcoLeYf9eHq78Jnfis7CA6Zqh/15+KHcss+cQHNzkmLj71o5/BGTFx0KkP5MB72GNo2&#10;ygJ/VNdy8YQedchv/9muEBCJpymzHNh54BHEcvRcsMCAn3KjuwzafKhrSj9uNwu+pRfn0CdBB3uk&#10;PRcnRODNiMXbFmMtsuBVf8OMLmBzzqfrR4WjTmy25KFnO8sB42n1sk6iQ/w1ge5NJMuD7PowDZs2&#10;aNto4Qn+yMv0Y9VThRmzqe06LrBjz8ICt8rN+blUWS2IAMKXbjc2sLon9oIOcIy5pPbDuMPXHhoL&#10;BbDVA8tffBxfFe/yDLDhm3j1GiBaP5TfZBj0EAnfEPZEB7ZRZaJtQb/zNBGeKuXH/VPL0Y2UmPCh&#10;v6bY+IXJ+pR4FBk8HSMvb+7s5q5KN5iC9qbT4NqSssFc80o24KwLdHSCvMUNPckvU17Wjp1qDbNL&#10;u/sK2NgvZdjaaQ1WFQQGOiuVOT6BPYdP2RGf6RdaNpQWOZHjWWa1n+0yoh7h1h5ncAtH/kTjedOp&#10;DJTHprKN4lGz34CqfTJfbV3xz+W0U2Kba4mt4QufG2PoW5lfvnCazqJxBZ7nyhoP8Xv7CG5WZd6z&#10;9d3q5InBNTVOe/1rOwqgbZZ67NHywqvUZHxz3RAsbOkHZ9oY8+ZnfEBbCzTXgKs+lOYJ+NR7NQmC&#10;nYBXYCYeDGydsK4wDXTKgPlOEjhrIGzHx/YzDHVbPUyq1QlDaG4fzDHngHHcVHrO6e4INGZWk1Ze&#10;PS5OYchbx/FKn/PTtNaveD1uforX89avdHpM3gkYcP2Ai49UUjLOi+f6sUvpr4CNBcpKn+PCQqfH&#10;NIKjJJYbH9jjM3gNv9bVK8jJP/XQpN5/Czzl/ow+5n2smkUYFNOoTOWX8yCZh4F5RRmbWMQwTwtx&#10;cagGo0XWXCSzKXRfv/d705u/bAI/eKDfjeCJLU28uEi9fInXMDKB4EI8k1VekfH0KRtRsU359aIH&#10;XUnWUx1pLpajN/ZikZffCCT1BgaONzswIAsO21/VRVvpcyEK6SyOCEEnDOip12kHEOGSuENwRPRF&#10;IZtl6PvKQ71m834GwZd10WdxzVLTNKOGv/1gSv2ico8NCWn+bWKVs3YBn4tzb0ZO5zumsW6BQyf6&#10;J9lnCBnesiN/bHwqCzi1V/kiJWXgeOIscZ/MrTbARNEdBl3XRTTDjKo7bdCCu9YPWGhSfyZV5uI1&#10;PwNqHmt9jzfSHEhgyksXOsScbTeAllv6066JH/rvTMqZ9GkwkZ3JbQvRKxx0uSgkdXHHMmCkoe3K&#10;+ap8LQOEMv6aOOe3KPBH75CkrrZd4Yy78InMwlObZXGCzSHwiJHLWuzRkRbf07Y8ADJgO8Y0UWNS&#10;rkWZ2qUxxCsIuTM+m0ZcROmJQ91AY13Me5e9sv2g55n0yE9SlCcEeC3xG/oduB/7sR893Nbvi2Z8&#10;OB57EnPEHXGkf038G5Ox5cSC/Q/lnvtQsOqNiQkddNKVmnybxuDAY+vjiC7R5OM2Lhq8IoUEnKNv&#10;eFYe+n6elHT94FJX/tDivHTpe7h2ot0EFwVH/uFvhvNVvJ1++ivLp/ZHPYtw3tAYXuuE7c/8mX/r&#10;8LM/+7OH/+K//AUtwPGbtA/9u6wsUK4blyvP76tj2VPGt/2xCe0X///OV3//8M/+p392+Nuf+dvy&#10;BWPrpcNrr77CpaZuyLrnRcnHLBJPn0T96qet3P7KBiP0SdRddjzkFXaUgev+kA15+5ZNzXmFvOB9&#10;84zmBva7+s5cdEpuleHD+hdapFUezhsH5iM52udSTqKc1NeY8VYG6oixXqQiP/NyEnMVFsh7A08u&#10;sEOD+p0fZ6HfvpxzNlj0Lbi0s8i7ywEMKQuQPvA5YloO2UhCS/88wcNGKAvE+w07kaV38EIfu/Ox&#10;bIznE+/k2I8EnO+81803lPNWBsp0uNV7U0Rl8O9r24BpMv1BQGfqkBn/kgcV+Ixv8ObDWG8/LrSu&#10;jVzQhm5yHdPoJwU840t5mEkBLsixG/Jd0kYW9Dc96DrVbyKvZVIdOakwxhNu+zVE4nir13jXY/B2&#10;+WPbtYxjeLUMWBaCi+MKqI+MLc+CyN7f9okt4hbbswFDsv1t+/ipsvs3PTd7wzM8SrfxEv7Robwp&#10;Yw4OHzVV6yqNPbfjxhrKmdMaHjtNW+Vc/0nw3k6mTFl5HNlv9A/+bkOwqg/Hre8xOak0V36Zhx77&#10;qbDAJ16pN4nlKwWMG6aHAZTAaZ/Eca/PJe2Cm0NkBiafXT54lS94hXmWwK43ME4ncvoJMfmEemR1&#10;36s44PWzP6Jw/tY77x0Ov//7evuF+hH63Wmv3AzEddijx7mmMnldE6lX9BzVj+Wo/+pirvmLN/nq&#10;s2dk/v+44Hl+SnmMk5scckx/ISUsM78BTB12cDzJbmz0ukzXp25D6v+p8zXm+DQ48QXqhTJ24Gcj&#10;7tMijKNtUHXoArAxiRPFl+jRLrgR78N67fPHP/EJvdnlI55P46/cFJL4c/+jzYV2ie2PalJsTxnX&#10;B7zJxE+JXtErxF3OxmMgocvmLzdrEg/g2H8WjTjJ2AY+7Zu6tl0o2DZjM27IZoyiHV0jdvQh+VpR&#10;eEIMvng80sfybW+F0JxCG8z0Ubdv3zzc0JiKjYlB3pzBa68/KXsgAxvFt7VpelPzrhu3bnjzlL4r&#10;N4Q/8E8VuK+a9mIZ9MXGanTUeCtZ6JOY39kmOodf9EPOYpGPm3L4XX+vbWHnEz9RRxk3Td5XeyNd&#10;uXFFT0G/r/WOdz3f/8QnP6mf3dDbVrQZjK3yquhspoPvBXatR3DMbweSoElymWxO3kTd1sfLVtwA&#10;hQ1IojJzasZSxaz+/HTZxPkaJ9BkQ8HtJ8imsX7Joq5HGkUIX5atdJClvFWzoY742/mLHNSPyAVd&#10;cuKS8Yfjzveqlwr5d1+GnCTw+sFGpGx0pg6wwlbc7Vyw2MtpN3faAXViVtrA9JhyPi3zgb5cNiYp&#10;XXiVzqA4nqGV+XEQ8CbXSaahvHNtzl1WJkueuomDEodOddJxdd39k5tXFGJbQhYS/RZJLrgwhaaA&#10;NB8uXWTxWoFy4m9Np/L33PGFP+sY6e032siPsjwGNZlNn/FR8alE9ta3XD2Wy6pXyysT8Kdl1LkM&#10;U4gPMMWnvdiPVCwJ+NJx+0DmGkRwtscC36pRa6l5wUP4IZech2xc12Ej83miUX76EqSk7ydnPCOB&#10;Nwe6dpQ2qrflldNstnVOgNiBV3qm3KWipQDxk7M6ZwypzvTZtUdt51yybufgyM+bz0tzjMJyUzcw&#10;jUO58K03+iqVx6A+k7V/sn9G78amiKnvTnzmJjHZT/PuNV3X+jD+fKg+ns24zg2Ja2iiM+MRonke&#10;wYHS5XEw/Rd9kS/34G8V5C98ws13tm90QUfQB9X0U8a1n+BZgxv6lfEhr8g/Sac2Kd6KuvJZ0esb&#10;aHD8UD9psSbbETVm/tAbYlCMMmxbfuAxN3CfjTNlanSDt+loQOGaET60U9Kuu09dl6Pj78aMr19F&#10;EHrmTT5xroOt/wZeUCZSXHBOU8siH3Qj6wpneWkQSpflx7aX1XbwhoY3Yk/7UOECW/iV9ukxsUeq&#10;XOsxdu4bGNxADamvkc1zA9rkBekBk0rk4W+Mf0nref7NaN1IfBpvzyWFf5UKX3mtJ7aXLRjTKhus&#10;8Dk+43g1UXGhV5k4JpnO4pPCFu6MS49sZ3nEj5z5e+DjS1HfYEs3XPMd3tGz9Zrr7qJ7YjYBTcf8&#10;WAbsZAkSZj6GrsArg+cdR+gYcaOD1ZQqiE+Wrwp7xGdwFrBNvgZAeRWvdJrTuMqTvBs8LYP2845L&#10;s/yBOy1r3Wlemqf5KdzpuVyaoslO67cnQuQX0qn+z5OvcmwT0iCf1aewpkXw6u95dC3E8uULsTnH&#10;R03FhzblpXnqx8ID548aYY5T0w6mcKW7ngNPerZOS6CKcy071MqizSDAMgN3Hz7SBd77+s3f93VR&#10;9J5/o+olPZXFRggDGk/3QFNzhW0iY0bYSDw7eAOTDzJkwABuk2uxC6LaGiOzX7+sY82JnNxB0RE9&#10;YsGHu+azUMxvW3DnFa+86ZP8wdi/6XCbcnnFBRCTHp4CfmT97uruey5+Wfz24q8RwIv9OcVX1a/t&#10;x2D+Co9NN7l813/3f+u5MxtVsRVw7m+wgArNQ/6go938rHI6XeAduyArlZ5Plq/VB4XzpAd84T7V&#10;ohKTmfZz5qk6dCSVL7JJQBi5vF8uH7geU1f5WaRfZSv9c/gtO5evtFtfHpzXsisvynsHlG2lwTS+&#10;2+VDv9JZc+hxThzAm08nO9Ct/W0TnZ/KB27L2qbBO021L+UbvHhVFnzF5nDhgKGOhC60Qxabr6tN&#10;8ntfLKizQaCWaRjqhGAccL2oPfGEPtBiUYY6Jrv39RukHPNbJtAuXxPT18ofCX4YEr6mH++dY5//&#10;3GcPf/LTf1KLYe+rDdGHpD3W59iIZB96gpT4wSW1H3XgedFM8IOCq+wPxmn4Ut9UuuQ9po55i17e&#10;6zJ8RoK2F79F0BeZYr7xJnJgpFT++Nl0BSfO9jv8iQ1gvNAuHMZbP7U7+H1lXWVqTjU6hW5sAb+9&#10;fpeBBUZu9EHn6/rtdRtBMiI3r979OT0F/Ku/9muH//srvwsJl+tb41OemHXh9+2X2jMX4eonWWi8&#10;r4VW5v/8lNAv//IvHf76f/zXDx/68JuHy3o1IBe7MpH9wYITT+hwgUuqP2vfbl5x3jkf/T39If5M&#10;u750ePNDb7r/Z6zHXyRwePIAn9PHKHIMD043VIBj3Ggqf84rAzn9T2Ig8UZcOK7UR5Fzw9WEkkml&#10;XUCD0+BwBGzbWc4lk8qwA6n84UlqTtugjrEc2elPvVhHbGlBgPiGPzDnaNCeim8ZcMCWYhfKSfAk&#10;jtEXe/Z13fTJ7WN5rTN2wyds9NoPwnvIRdzIHlnCBFzaAXLgB/yBLh4XJDM37cAf3cCDxjqex26C&#10;hx/XOqNndYXLehyuu/3WemgZdqHhDQokE1/q+FgPnZNf1xPc5P1Az3RKqwy/yzyxJfo0GiXHq/iR&#10;4Nl4FcRWVjkpSP9Hn5s+kzLko/w0ZaENurt94IEM4HDB7g0/xRP+4lX1tQc5cNzM4OtM4YHb+cnK&#10;qzQDnzboi+8FiHk6/tRDxs57kwi48CJxjFzkOU+fuj8tjbUc/IYxlkAt8yxAGvGCL+JaCIaorpVf&#10;RI8wdzn2cuZXlXfIGK20HLMLldDe44kFqid+bXL0bjyQN9X3nJfXVjcyhjfxGxjgKgM8K3vx1rx1&#10;zcujNOgTfMPK9Ltch7yqJwvZ4P30pz/tm8re1/UV/S36shlZ2+FnEps9qFQe6n2n/Nj2ldmVL/C1&#10;03sB4DMg4O/6FiAycVafbjXSh368OAm/sXu6J4ocl12MKm5zzZx8aBonDMyZ8NIBsvEbpFcUH/xW&#10;KqC8kg5fUEcbfVk/KfFAfvnQG9cPb3/q7cMntOHJjTy5cYK+X7T8ZoDIjOzqIYzPOBI90udB05+j&#10;vjzzM8Z3XY24D+calYW74kMDPFJsk03Bq3L4AxagoavjxrEk8WIc9mGcF7bleKxztcbIBrzl0U9r&#10;SE7d2uz+x3SGF7EFb+zghWCuA3V8z3MNjWOyk3/PXm2cfrS/m/v2k096fOvYyxjEOM5NC8hKOTQf&#10;6uaF+6pjc5UPfVHeeHM43NWTy3c01+lPrCErbVb/aCDZj+Ob0u8moV90zAZX7VxaxAUJ28ZeuQ6i&#10;X75957bH81deee1wT78ZzO8o83Qw57wymrGZn7tiLDYN6xA9yjfxEp8ExqDbF2+JyPw64w12ZhxB&#10;/978XrlKszlE+mrOcal10NemD/yp4+0IPMkGXfDbT+qEprKlU/sAu6bz9YEBtPTBiZzxY2mAX5qW&#10;a+xOffXs+EgZcWSe6LDC6pjEvOaZlCoXn8obWjvAFa2/ILN5922B2ESxCm23CyghNy1tlV8y0Ib6&#10;msvyMvWBw5dPtLl6NB6pjnbYdh07sfm/38QELW7YILYsG/RE2O1r+hfKfX1fE8jU0KK8Nu5v7FJG&#10;Ap+hYzsXD/QnVQ5vADFXlm6Pnu6vJDfQyRfkEuOJgWFjKOKBNiPCJ1gqWqKuMhdok4N4YpNNCd+D&#10;47/RsfDVZeXdsvIpPjhrWWk8L2/7Pa0nRkm9QeG0/gPPJSwUuoFZeOKOjfMm+iFudmrClKueMW1i&#10;sDDN8WNty/zYNjHf2JLnaNTFWw5wmHvA2Zv+MBFx8NcEDX8oVNzQp5/a03wUUk88Vga7cjgWRMM4&#10;pn1Mf+XFcfmXx/P8kfm/6JbnyL1bcqe8xgLggHYsLFTltS4qdB8hQM5py+BA20+bjwqVdWpME3ob&#10;Da1R+0blkdHrr9hZacfd4V3Bl22pdobVhtegTR8yPmmhUOB5TBOZ21FAFJxn4ahp2nkJcPoM6ILX&#10;OmB7nrroIxNJ4MwnCow84K1wouZ+jQrXS0cFfERQzOJ3YEjNUykZgD1J1dl1orP+dA2glR+h+ctP&#10;eIRI5BOO2gH4iDH37J1w2U+h970k5kO0t3UtBXr0vVdfyvzsIvr0r8gNPHI7yW7Q4+ekLnOBeFGq&#10;rQXT+XZtCBrzGxJ+46niua/IduTmN8qowxu1RXJZUOUeb1QL7dgX2PghR+e/K0P62d3GmBv6GTvl&#10;QfM+jsdzFMM7wKVN7ldA42wn9bMeqGFAI5+cugZflSyRlofAs98bbWgg/bACEtzS8zn1ShttnZ+r&#10;N6xwnQ8OcIVdj0uL3EGCVyYVvjAU97h5YZoXt/U9vygvLHk/wHPcycdF+IYlwPRXfOThuBMkOcz1&#10;lOM7cj4MUE3Am9bkHK82KY7LGdigr5zyJsOM7SlzvExl6XPa4+YrjQF3tsbHWl5Zim84ycN5B0GO&#10;+4QJuBusypta1vOjXHBMOvNKR012aU36x6Y8acXrYN999129puzO9qQJ9oC/O3jZpQv3LF60M316&#10;NbZHh9W+MuQztkQedENO/ki9SMXf4HO93yckgcOj7pb4Mp6zoYPf1Hb1h9egWBt0GrX7IvzoLFnw&#10;vi09eTUUF3e8fpQPFyDmqTu/4Vu6Otw6N45JwEGbvDyzwLi3a9OamCycwJ3s8yW2KHT8aeIALFSY&#10;pHGR2LguPxOYr/L26RBv2cZzge0gSR10oyPtaPwlnbbEcQWeQsu9+La8qG5d+W50OIDO4BWu9SuN&#10;llXX0gK9C+vUnabSdMwKOIv9MXbrPMEWrl95IwLkidnYHlzaeG0BXukhx9r+4Y9MHpWUV4fyop60&#10;yS9LJ75SjgqdCCDDhMmGE6j9m/YBbRK/1cmrBe9zx5+K/Cp3ZBWd1TKWBX1URzurLvzuKAvWD7Sp&#10;1uRNP5+Y08ar9T8MOYs87m9kq1u3blvlH//xn/BmO0950GU+9SQobR7fYtPGWseixFD6pc3/gm2f&#10;mbLEXOthBi3OzyV8mQ22LGZyDmzHB/pmFt4aI9ACnpwkcN3hST2z9SXx9gVkEz6vxXPMCJhY6ngB&#10;NPHDYil0fK4D85oCjuGP+NEhelg/ehkm6KqsfNDmlbgQ5MIYm93RDTmf+1Nf0FPAP3f4z//BP/DF&#10;wu3bt823k99w/z79lo5P6w+1QZK6XT3t++rhN/7F/374P/7lvzz8e3/5L/uJ39u3bmqsvqyN33te&#10;fGRR+fL1l41TO+Jb7JmLPS3Czh28T7irXOWNQ5DAua6bnbjL9eEVLU5LFspIwBpesdGy8uiNMNBq&#10;fBYGnDVRXryWF4fzxmrruuAHbWi1f6deRSobG3GixNyFVP7NW5bfO6Zf1wbp2Aba8MF+fgPH6Fw5&#10;m0OD9uE+9Ck3hMkm82aS2qdvXmibYryvjYGBFjoQ29RZPpmIhVvaIguEzOG40Fpthxk556ku4oFx&#10;ofbmFWaFbRl0UaN41PPZdHGdzqUT5e7/h4est9GH3jb/ElxvcBN1+wo9+az9m3E0ykSGPX4qG3as&#10;vByvif7PC+Dqa0imMfJYfkuccviudKyHVibWMsA3naUfSZYwTOGoL62O68gqrxzFI/DANvW4dFpP&#10;Dj7zTttC5zylzyYS8UECl0/4UBIfqJATp8L0HLrlUd6tKywbCOhCgnbjr3jUFdf0xI+cZM6OgdVm&#10;UzC2I+6KTwyMO4IvWrYjtKgy7bRTA/BFBUk8U7/bFDlqD+rKx3KOjKf9A/6yjYlT0wzfsLCnzW6l&#10;Z7ldmq/y4eyx0+xyPQAAQABJREFU+pPabwHxYeVoflrPOXXJcxza6Bi5kNfXRmr7wLbdkL+k36fl&#10;lbvf1u/Nvvvtbx9uqn+Hmueg8httwwv8KuMG18v6PWC/sUcLa7o7XaXpA+FP2nmPzVVW+Qzwx/IF&#10;78QjNhjz2B74MjJGvtUPzxOt+Az81kX2fKoN3axExbO7tqOvf8xNxyLKjYy+MUNvWuqGKX1/k2XS&#10;CU+7cjPUa6/yRKzmwXpCd/Oh5M4118JJgtGH+mZpjhWPbBbhb1LbHfKz4cvN0u5LVYAebatABzcy&#10;NRYd42p7zJ9Ip36sr93+23ZE1zceIcfMn2i/jzUH6M3a6MtNfN20fE9v9WJ84/rhmjbDuSEDmMt6&#10;ioTFvtu3b9luGIM/1yl2vUGmGH2oPg5LeyGQuaB4P/XGqOaGGjPf1JPu/A49NgeXxHU29n1m3una&#10;Z3Wd4u8qw07Yrh+IUNYPbziSVir0v/TKDWEEDza8ceOWZNX4jB1Fh/6Vuan9oXUCVMqcIDTVMC0n&#10;9N3WR2ch8B88Qaz+TB+RuYHnKZY5ccG8AVjiwTRnHmMmy5dQJu39OwXlk3qA0m+43xZdaKKrMwT8&#10;LhK40DEvXRB1zGAOylpKZTB5ffGnQnOibq9HzzkfUQKLiDsciPDjj/8trThTCG3DIqRSeaFw+lnG&#10;ZOYV6Z+BCXzmAjJ7EvhDqzTgT9/u+ZKgygsxKha0toSunEwOfP3adl/YtP+MFy0rX/J+GBdIW104&#10;bGVXZsWevupoE2fgtjYoOREVn9Ef1GbcpNS08VBbaJLXp83U/6qDl4j54Qq9FbC07K9BHEv4rLq0&#10;DDibzTSy/rLxU1lt6jgbS1e2wq05dM1DeXUDl7LSqgzgVQ6EQD+XJfNx+3iffMBX15VWMMyTJP/P&#10;NYFtpGuCpCVmmDeMDEiTeXtsjMy5gWEjaHRv4C8khmj8ohPopP9GO/2pzflanLmiaMKD+HMfsSHn&#10;oPbCx08nViyfzqHrRB0HEhO6282Zsicy27nkSirim6+zyfCqwV8kdb1H6YrGdWC2TTR1v8UxvMa+&#10;yLej2db4VrIxLiH35Vnz2KF0JLrVF3EZ36uLtZXYlOXmy2O+5VFZ1pz1Vq7/sHOvT90+j5jnpOtD&#10;2JKXNcpDxjsDOkWxKzaFJ+MHiXbOOXrkAxzzl8ZcYBzbtqHRNv8Uh/GPxBsGevNDfBh4iMfesq30&#10;5Nj3MyxA0Gqq7ZCj8UN/mv6PTUeNx+jC3yDatio7TfWV6ci3nu8NUOtyKgHQexXklFjPRecYV2hC&#10;ZYr5Imm17zN01O6u6K12btPL7zJbTz1Zju5+wvcCRtCkTyOeOr/ym0jkJlnxA2JlJ3xu8xeXEQ/m&#10;ITuQWuZ4VZ3vOFR5fdM4Jqpq3tPNX+i0juM1NUxKL/mzvgbHfZYRloBaifk4ddAJz2NaV1kgY1MF&#10;JVemBCCpHQ/HwPDx8QQggXlROq1feYDnQF+C27RE0rxOAv8UF9iWGW++zpWdwgLDp46nftNtdDyH&#10;s8Kd1nN+mmqz0xw4Gqq6pVOUo/PVfm7YU1t6XazCT9iyH9tg7AhKdXNHgx/15/J2gLLFOilg8u6L&#10;O9EEFzlq19oO/JYZRjTKx8RP6lt2mhentNb6Td7xCTCd9Im79N3vQgYPWoCWJmGcsuPABxZaTPCs&#10;p44xCQMbnTyL7N/SogSvf6aK1z7T9dNeDr6bOPbw71ap3he/8gG8oEtOx6SDzdbwXBMw3I1Ncuel&#10;uzEva6H68WUWRBUZdDCCucJFxfih9HlF9GX9vkwGyPC0/eDLYCJU5GYTo7Koyolyw+oAvk8fZuHs&#10;3r287ppNDZ5yZgM4HTg0o1vbi7VigBMN05LlmqDfxAU5/C0Dcs0xOYmNZzqypq3D1W41MKFtM1gW&#10;X7wPHerwVWlGVlGCxxCkfZjXwtd4FhL9mYicTIalC3Q9OVX9uVT517pd1uhbuVZYYAoHbutarlqT&#10;ZJJU/FN4ZOaDCblgzuSG2A3tFd4TCAHWNhufRQ6sdcrL5+KB/UjEyaW5mOK8chOXpwm5oEnqZskK&#10;A24HReSJLuPrNAfzow+SchvqypPiviYIADbOeKrkrmL47u27XvBxG0JPiUJbYrLLRkPLwUNWEu2X&#10;RRniEdrAJnapjV05IiFz8VLy/fu9WPeMElxYyCG1kYBf0YTtL/7Fv3B4Mq/mYyGt/oNAYy8+1h3U&#10;2x10udnmKP4UO7FlGNS/lLEwTeobLnwyX9R3XkL893d/mcc0zulXH2khs5teoFZO+JTGcf+UdrA6&#10;FzjiMONh+gLaG/HNYsGVayqzERUjijFiq/GFVuDD17E857bNtGG3XRGoTLxWkDEG/RibWADnVcc/&#10;8zM/c/hH//0/Ovzm//VbqLLZ2Sc/IF9saNNf0ffyaiTM+ou/+It63fiPqW2/7Kdlrl/WE7+yKYmL&#10;O2xNWmOn9uWpj2vXsH9ufYIu4yH4vHmCRV+eMMJvm5+8AIxPFYOijT+IccZbcAXpNlE/E2fwoz9I&#10;PjFkqWg6VOQEHiTjckWr1HjlODJQ/6w+0Ka+sQUe+hMflPdTGRzrYky/6DoRbV8OL9qKdmA2/uA1&#10;Ad9kfmw+PERvjTkTt4F/qifIsgFPvFY2cNtmWkY74xg82iyJsV6mdVkv4KBPQlbqk6efoLxydmHA&#10;eo7swOMj+JBa10UvytANuI75HJcm9aTAiP/Y1WVEo38uQjpIRmBWPI75wLOJc/QG1n+DY1zJCKx1&#10;HD4rPWSWBMZb6QFjeoNTfsyhOPacUwjGld8c7zoHBxWcD0FosQDjqqF3fBwdgYtsyXW6JfqvpNR5&#10;3kQ7ESE2nk5xI3v8iX1rS2ggf/hETnyPPm5/BIpS46l0i8M5tFf8HhtRX8Xh3LDKWTj7oARs7UqO&#10;L2nT9o7qRHijHZ7QTLusDNAgrTlm7Lkr54uylrd/af1aRxmvZK0NHPd0b/rr4kDpFL955aIdcIxe&#10;LQPHfd0iB3ijAuo6RZboYD7AU7PZI/N7bqZlHtG5QrDjj9d4za5eM8vNtl//+h/6BlTNwA5P9WSA&#10;fl5OcmBHYBXRnhLQvhlPBaNNOl6RvOpIeyLtcVluf3y5zTNGqq08f1aFJLZ9kCb2Pu5L0JX5KjS8&#10;mMTGNxdzat9+okj6ySI6xxiipk1GNPaer8YoIq89EDQY++iLfSON2pPfoqEKfhuet+Z86A39zqtu&#10;gnpLv/l67aWrmjfnhjhiyu2PazMxYKOHn8qAZuOE+Q+2x+bZ5JePpu9VAEpk9X+ag3GTafv/xAw4&#10;gWXMp8wxqDEJv9G3s2lK7EO3/GIVCWCN8TFvWMgbQDh2zKKj8DzPn7Z9Tzd28nSuRNKQd11NU/xF&#10;lycMX9E17iMF1gPJee/BPYg7WU7VsyFOPZvIHluW/gK58K9zWUYmk/35yps1rl7m6VbdpCYgmc5z&#10;DeL8pl4hzcYqN7LZhuKYuFVMS4//N9NKN3bEg9huvpQTNZxTz6s/058wl0Y/1h4eH+7pzUiXLt3Q&#10;U9HyD76THR7qp6Kw31PFoDfOiFG3v+B5ruCfwxJ9xbBa6vA+7qc9FznsT/0Td0Qa8xvoYtUm9zAI&#10;q4+PVQGsAPUf3TiOgrhCuGvdwK+4OQZ/4WIWx3K2lrx+AldWo8QsO68AJvpGrsJT3uQYQxcljrGd&#10;4VJk/TreoCN//peg+GZNxrUModH+z7ZU+68dsRHk8TF9Q/yFiUR9xtjSdd3IR1l1QOcm7Lvq0XIV&#10;ujz9hmDkU5J9BC/Vc+x+xrrvPi4N6jret6w0rMciW8+xUeWj7LHitanymwaGVMIuwPGXc+GP7Pgy&#10;6yvjo9G7r/UFHtiOnWoV0jN+FEmd5eaqU9rFaw6Nxo31QAOv/yAfUHuyrCqr6oafk03vM7rY/iLm&#10;NROpYx3lE64xwavOO6f4inIScnDYeKEs/E4EpGJJ29qekFf84IYHOsBAnjCmrGg7ctL1xo2k7IJE&#10;jgvlmRWm1l3PAJqm6NEOtnJ4aIzhTWaXL6tvmf7KY97gNQOfm9+9Qapjz6dUCe9eL6IQm4A8OOQy&#10;2bN6WVl8qDYGLvWkzV+iScImoUr+bCp8c/sjpMxr1R/s+quUmI+DywfzEos+BhaZEEDlNE/GL1Wm&#10;bAjQBp0Ex7p79WNjH934iY4rtkM2WhkrSHQl0KzcIupyvmAJb9tU7Ej43tdbY6ddD3EEweOq5iFH&#10;dPb+2USWupwLizmFaaaP5k0y0KsNmu/8Rj7zxCY2ypDbdQCPv46RAFgvyVAb0L8Cg02Bb58dEyMH&#10;OLssZkK/PjY4e+7C+RrY+oRS81N511fpm5yAVfK36Ocv9vE8kzLJYjvQpwuW+Wb1NHK/RGTbBF5l&#10;bf2S80ry1bauOsXROXy6Wc9csTbouLGQPDq0fpITHZ7MzUAGwAa+Xj8Cf+Zk7V+QoamHzE1ql/oL&#10;GOOp7ZMoJ9WOPsaCyCBCtqFAyUMrfje8MYeej0Oz/KdauMHPueiWqfJh7yrolw8FGffDL7h87xhX&#10;WfRmkOuTBBjcE11a75JK1MoQZiPhM85dcHpYAxan5eTwIhWGY/NYLFAez+ZAJy3gLXJ+hINtpbuD&#10;HwPymddLnJOthEqj580vwllhVjjrlmYoPQW1+6IoRzm8T/ENMApnw2JvvB4Y25hFnKclim/ewvMf&#10;HTjH+sCjOpYfDYvg565PJ8zF38A25+JypQ+s6Y98TGyaKCcVXgfxwQC4fPhMkRrQLj/+Kt9VltD0&#10;d9E2Hhsv1YxIkHGijkP6IyY2DPayts6f+PVHvPaZpxhYZOHz5Mndw50Hem2T2ow7d8nGJiltBrm4&#10;Q53EoGHa/h07FXgyF90NoK/KRfxzjJ4vXctw/vhxJmXI9EAXpci0DcSCNbz4PdGmbBdCj+gC44sS&#10;sdbCLQOPN7rFg+TJpmRmoOI320hMFHgNNHcns/n72h1e86TX6moBmd9w4XUHl5gAiESstutQg2ID&#10;UnRDXz74LPKjQ20DHHW8QvG4TMWCKy2goGeNJL9hVe8kfiscx+FtJIP0DkPwVGl44wzuUxYD6OuQ&#10;ffhSDx6ysRl+lMb+lMGr/Jufwq4bP8AUrnnrwVOt66tDYY5o6sT2wKeS18dyCrBWQzQqF7mfKIS2&#10;KoEJXPwE3dzxLjq1qeBsDyp1vE4gbUMVl05yAG3aHPj4ONapAJZkmfGmZPOx+LYPgW/bEPIwIWCD&#10;hlSdfKIvbEX7oJzEhJS2SLzeenrLGzf4kEGW3/wl5253948ji5CNy9cjXSiy8UYfQKq8PvmB/9rt&#10;sKpKKXbAT1d0s4mC6PCJj3/88ON/7s/5+Co+on+YWMS2ta9jQwuSvPKViX59jL+Aod+i72ODN7GQ&#10;mIA/uKGjTb6XeXXhLh91XjzgokvHzFvISZ3H4Pf7j3nt3n2/sm6r11i1bT5JF080hQd9xjr6dMek&#10;zouDHMQhF4MKObcHNid9YwUXz2xsqdzyopd0yiZI2hpyWT/1XeSlqxOf8xv0LeOJzLvqc+7rJgbs&#10;9bKenuOp9hsahz77+S8cflJPXv+fv/lbhze0aH5Tv8Ucu6D7bh/4fb8l2u5VtV1e/4zO/NbeXS3Y&#10;vqK+99f+ya8d/s7f/buHz3/+cxrD9Kp3wWVRVfbUOQvFjA0k7BGbxAIcvyL7MQln0RK/EHc6Daz8&#10;/ZQ+QbFgH9D06TMESwzhS8ZHX5gQY3q5AGWuNw6/IcwiruKHiz3aiWTa6OtAlCwM9PdPYpzz63rq&#10;iGQdxo2MSYVlMTuxmcWwbghRtj3JJDqVCVmYS3SzBd1ZgHd8KoBb95LkJGHLcwn+JNoDKXMG4U85&#10;G8+0F+wPbGwWO9oeqscW1GFz6knU8eGi/KHaKHMptCfRpnrB1BuHWHSANwlZkJ/UdmZ7C9985Ju2&#10;aWDtk+Hni28dC1DYsW9kCu/qiWwk6LHvMqK5bPtSHfV8bFflJOMOP1VstiusaW7ydMyNbqVtHSU7&#10;sMzdHd/CQW/bDb4jvzInyvkAU5tn0UN6yM7lD3Bl4BgcboRgHtiFPVQBRt/WbbcL/WM+5QcN4p+N&#10;3vLtfIH5MmWcgwcOyXHC03XyKSX4C1+TgCfB3211aX/QoLxxVD3OzR+hY3sIp/AmvHxZJp1n/pz4&#10;sd7i4Rw5auDBsw5jawE5VpE/c6f4gHac323d20LoNa5CrDyQr7ZpDgTHwDAmcOy6seGI47JXNEcn&#10;ISs2ozV70USw6Eg/9kw6pYPMggWeVJzKSK7/LeV4n2caToVtp9iAax4WypEJetykdU3n6As8Yyh+&#10;Z77Gb87eU99/7+4dP1FJPf0A8rDxBj/WdhBBntX39CcKF/OyPhFwVDBkYvqM/psmohm0peQ7PYxf&#10;g4U0Fsqn9DnIQL751rJOXwEUfZvaLXL4ME3A/oQafmV+wROpXrxUp8RclnN1EGELGZXx22dHZUMf&#10;KnviqZtrh9dff+3wul7n+9GPvHV46823Dq/oBiv/FqzaM6+tZ2OVa1/GmCe6GY9xJ36hH97nScyX&#10;6T+cy8eWQzpe0roKi6/3H+Cr+Is6Pp6LKybchysGGP/9phnRJanG9Px6ffRyLEAzWpiG+zU2tPEv&#10;xttpe6xSqdsNY4rmVMAgE2P5ZX28oau2df8xN4BFPuzNuGlGpvfk4CeEPX/lqWFeOb8/EYg0N3WD&#10;OJvr2ARftT+LzPTfml/ILmxCv/++fkrq/Xf1VheNefhUdCM/lJ5NW8w8W/XCJd0IDK3dhm6HooKv&#10;8YfbivLEKmM34xNP6ecmMeg88Cv9Ne+Uv1hYpF0zw3n69GWfgyMSNl/71z5ZCv36fxWeDZQr2oy5&#10;phspiRP7XDGBrRmbeoNA+3Fo9E0Ta9uCn+cGbV+SDJ2JBfxKf2TBhM8fCVpUAefjVbAXPEYuNpQk&#10;FQSlA+2BjSHZQm0V+UnwiA9yTBnycqPrOd6VEX8gpP2jw/YlsW/0A59+rw9G4CvK1g/8mioLOW9x&#10;wi5p0/BijEYPtauhQVnlWWVV9TZWAFP9OCaZP/YYOuarcsPBExjltpliCTiS+363KX7DfH8jF3UC&#10;l20jpyDHk9RIlsGfKbfL6GNIxID5Q0CM4UGK+uMbBFJ3jNzuQ4RLvwQu5eBb/4hpfKo2uthDtoMn&#10;ZczfHJOB3L5PbdlzAGwzTzw3cB+Yb0SOEUZz+JCot5w+22WyHqrDNMfjADiBM09gJDvJJIfukHsm&#10;W2V+pnIp2OSjDIZk/HGsTzdI1aO4bvtCHn14wnVNvK1Jw4McODS2ytDm1E0Ga0gHwKsXfYqvNbme&#10;Z86qt2Ow7uPxjXFkeJqG4u/aVX4/Vze+iKDjRfQspfxjm4k2xiIKE2VgQmbXUxxdtm4Cu2C+2q+t&#10;Zevxtv4omr0mMm94zBpI9UM6y0r/LF2RNde7KS/d9ZqA+PacCt2EsG8YoZzONaegzyGu+UPe+pR6&#10;bgDB3u4vdN7xpjfpiQJgTsi94lLo35CfuIte7buCE5nO98+lt9kjKPOND+jfVs9EP/Tx+CbReLsF&#10;MkWu6LqSqe89Rs7r2Kmnv+QamPjZdZq4mFDEJlf80xuhaz6SCTsm7evffksLfR4KK/c1xdgF2FMd&#10;d55D6jkZMU8y73EFa/gk24/YJrboc+RLyvAxOUF9bda/8XGTb3hABzu+urT2OJdlN/s4gqC74Hms&#10;Ei3kwyckfibIscbYzcB2USIuPeZm3AUU/3Z8vAj1eXW4oIkbRbiZMPNb2QVZJRP9yNYusBl6TRsp&#10;LjdlXlIfA71TfwGP3NiH1L1qtAUWcqTikRtWc4aUp631jXAunC/7bo5Zv2qbpLx1zbWsOwPwTFRQ&#10;8BygBahlkHkELKFNQFc9ywh5fFGvqAp9SrgjM78B0o7QEzkZd5UhkMfGaNm+YJ+STcQ56KJC4dGP&#10;lMkiwbIHWHWpLMD1Yrr6rzn1W2PhZNIKU1qlTV11dJDqPI7V98hs2DprgtH2wDfP6RTKs4sflYVF&#10;MCYBlZPcC4cEsRocC/SlDQ4ycc4dsSx4rvah3rIpL7/TesNMDHFMR0k6p1sD0/XTEDhGZj6k8hMB&#10;n/Nl3thHf1zMUbXZcoELAgtQdC5cpNEYJ97dyYm+zrlIo86/QajF93e+9c7hG9/8pu5Gv6mL5Dd9&#10;kceTwAyC3DXNk4bZMHqguhtmg5zQJs/TS5KOY9GGd/3CBQ53xEt0/rc4ZHA/dzFYO8AEfZvQSZaY&#10;C/R02tztyOSTC85OFniVpkhbFvAdj9hOMQE+PJmEXRU9FXsTDPnym8BaAJB9H3kSJn5aq9ZlsG0F&#10;f9vSF4GRyn6x/RPjlZVy7Fv7U45tkIH2yzF19pFikrYJjhe0RB9elAFj+e078LnQSpyUpuvLWLlv&#10;bBEc5U9FC5wmyzt6iKGLi+/NBtFmgxRbshCHPCTrs8RTaZL7j41yHTOwkkPTflG+4UsX6Gjkdfuk&#10;3HE/+kR3LZppAmG6okPqcfPcRR5fWB/RtHwzUPAEG6jIZRsMHRPTl54hU71iYGQLXXRMPON/8Da7&#10;SO4mSCUOU2J9Wjk5r4C0/iyETN8FjtuDaNG/IiP69gKOSRD1D0fW8N/9BmnkLL3XXnvdOv6R2i2L&#10;ViRvDGrB4lXdwc9FOE+3Z6xIzHihRzTuauHxwx976/AHf/iHh3/9r3/HtmMy5oVt4s3tJD434e0L&#10;efgkbrbiH7ADxgjsprmu+orD4ad+6qcOH9fvxP3B177q15vlyYq9f6WN4sss5OhJS/UdxAX+oi/s&#10;HePA8QSm27yOe6Hs+JNdvTGsct+gpligbWThSbSw8RIbjXsWMNkwITGvYHMNeiT4+alPJrTIIxkf&#10;XNYNHtdedT1lToL35Ew5uO1z6NM59oLAtC1k8KsNRWvtG9IONKlWOTIQv2xIY0veGIEe0Ob337AT&#10;9Z5njJyvvfaaLy6IQ9rGy2yO6vfYfvqv/UeHf/o//PrhD7/xjvTjZwrUN6LLhTEY/aPc//++sQX9&#10;6xO1W455QsZ35UvU+9L9qn564Bf+q184/Gd//+/Lli8fbunNHB9968NeGLqneHKcyAb4huS+RmMg&#10;F362v/zNGEc5C98v62kn9ZCOxfDiLH0mfWQXnOxrxkX1f/jZY4DoMjba1yojZogpUmOwx+AT0/mN&#10;X+QLD+rxPTTwOU+6sbhOfRbb9RuE6qugRwwz12Ds4VWYxAKJvqv8oMExspfOFT3JZbkBhtfgcwpN&#10;3qDqtjIxLXTbD5mhRTJN4fLEVDZpNVZIVz+Rrv6AvpeFOKIL2Nof3aqfFx+kl8y71Zs4OCrnt72Q&#10;33zF22PC8L8sv10VLX6SgnraPzm0kR378QHH89uZR0C//N2uBN8+hnP6IPOkT9GniTp/JlbgdU03&#10;5HmcGJrQxZ6kwtOG8R3wLhd+bcc5N8h4A0x8kZsELOMuGMCu8llGwbWfREdg+DQZRx0y8cI8nfPy&#10;hwc0ushDf8U5C5jOhwjwtLd7+h3tUWmjE3qa+1xjDjZPMPsaIrqXF3C0yaZVjpaZj+WLDtgqvwOc&#10;eQ/9NdcItM36I30i/uUV+3s8Qh8YcnzRD7xajo7Wf+ora2HtQ8GTQ/kl9a3knIOXuIJG5oqei8pO&#10;0EF2ErEfHml79X/n6tQVTqKeTehgmPFv2zRl1JVGb3AihmjjpI6FyMT4sybK4E6Md/OY+urNMZzx&#10;Pamv6K5O4OATj9Wi8brmVuvctfZEPnBsR8kLPbVSyQ6vnZ/9cl1Pmj/NjVzVGzrxb66n3nj9dW8E&#10;f/nLXz585ctfObzz7jtuA8wfIHpFTwLzEx3cHMOiFP7pmzLCUDzTG1kvvuifiDUn4kGWQd5VPtoQ&#10;5caOeQOvb3SJtbaik4PY0FACVotS4ybOwVXO3/KuvK1MunMM/Pa7ZUPZuDoG14uBwJpBcChfE36g&#10;j6H9yOnSLTFZKMYBx4n6KWL7+vVrfu32pz71qcOH9Mpnzj2HEB7XOiTfVC660KJ/YN7itin70B9w&#10;o5ZjQudZoFZ7ZG6v8U6Raxs/eaK5jV7rh5+QMe1rDCwHuEztWxWONeINw7GwljaY9scNX8jDbxkz&#10;ZiBLNqtAzTUKcWgcjaO+phS/Jm7QQ67ruhEMeGKGT2JF8a/reeZ75Zm4Fg76KF3XK3wTs7EoYw1x&#10;yzU2OrP5a7qSETrRK9cynLPJcOPmLf+UFK+Tpr1CCeosfn/v87d6GmnPpeiBjOEa+M6xPH4xn/WH&#10;fgcazEcSd7Q5fMxCIjGArZkjccMGNHn1NWMVfgbON3EZLjfUAhP7xV+VEFp8WGC1z/TkObYj/tn0&#10;wcfejBA+fTDxHR1CAdyrvAFNMU2y39yOU99vz89EA7+ta2f2k8pFlH/Thn55VGb6dup7Tu42mi+z&#10;AYeYIKawm/43ePoXI4xAoJFKr3MCyuCF/SsHdrmsp8hJXI83hV/0hi9zMuxB2m7U6HxJP0e29Rmy&#10;o9y1JcuLfJPwbVPX7Zj7IbPHthEeX5uPhPUNEdhvEFHPugmW/Padu4oL5o3h03ZW/zOnBY5xDg3Q&#10;Dd/QH6Db6Q0XtVvlZF7eRFuizZFqQ3iTVrzWUe7r+xHeN9AAqz9fj2IsyCu7PJvOmIjflnQ8TUxx&#10;3403MsXfN0RrNd9tQvXoQkz4hmHHdOYujOeOWcGQMs+IzbKJp/jX3737dy275RGcZZ/1JeqJH8r0&#10;xf9RkjhJOmAjCBvwR4rN03f1HD03IqaneFZcbfZSWWJU/RpBXvBTxq5JPNPXBi7CVQb6cY4TRzJz&#10;yA2mMsuq8YVxTYn5jOOC8gTZ6By6fqJ3xlr3bQNn25h2jZPxxv2Glri5L4SEj8IjcPjnjq65ryp+&#10;4ku1I8EwnwY2vuM6M/jmY5mxcHkht/wi2WlryMU1BRFG22YNGTtw/rzEXBg74f/anHaa+AsfeK9x&#10;zNisxmOSzO8eSkjfSIcM+rMOokd6pOvZJ7ZVeChEnVTk5A3Exb/ojhzEKH/0PdJScRh+Kra89BHo&#10;iGwZrwUtnuhCwn4S2n2DlHMZbJ7M7mT76tygLNnEkwS90GQ9J09oUw7dXczAINdpKsyIaxxiuj6I&#10;3Ildjz8S0zNv801bhQb9E+MgvmCdJuMVc05uLkCexBR61n+Vxf4iLkSI8Qn+6Nc2CtwV9FGfz3pD&#10;afVa1HTAx4aTahfzojG1v1IfShK0+XEMDH+2jr6ci95WB8NJvrlJcvIgIDdfwAf8+gyZMB/oXDvQ&#10;H1svldOn044uSnfu3IvuIoKuq706HtGv20YTs9CrPrratS7E5ITuRey+47roy1xD1PehcqPz9GnW&#10;ZFwgHTrdt3ySsu0Xe2ModGnyNZPOPWbJgPi/elY/YGVyxxnt6cnT6XDwv/4y/uI7nQGHn8aX4cNP&#10;jeTIsSE7JVbS/1x1x6F6OzVw/uYcwA9KRzCjWxgE96h+iIVX6unY+A2R8qchODgV/OC6o/gAIRab&#10;bnRK7wNQNx0rZ/Pi2QR8IY8YQbefwnwveflhus3a4ke5/+a4PArffNWzx60Dh2Ps6UWDGko55Z60&#10;KicBw38TtIxbHFWcnhf2e8nr39rUckBQfF3mQ46PuSA2DYKJZesqM5DIyocG1XJ4UZacxqJzzXpM&#10;S0cPdFFz48ZN3aX7vhdhsRyTgP4OkSetHSHtLeinQUU6eM7RHIDTmI6OTALSk3CO8OYv2fBHBvbQ&#10;4DvnW2Rs9IfLNvByzoKHJ+7qrJaxQWV0ILs/oSZIfWtwEH/LofP+/sU9/Y7qTV20Uo7sXIR7kJsO&#10;CrjqaZ1gvqXS2wq2g/qEghw/Ee1syISXcCcIqSdhojUB1zrK1+PCrWWefFne0ot8lvuUeAksuTcn&#10;xphHvEWz8QS/lWfRKSsfT+Bl8q3MmtL5JybBKQ1wsPsVbX5s8CqjvHDe4OAWrRQ4GltXnpxjT2j0&#10;QxmptGqC8haoEzllV3VnNpGywUsujrHrurgFbNtyKOSbC7yVN/xKC4jdhjsWvJmgsyltuiogB48B&#10;lNyvo1af/IYWdljE4JXt7+n3um/ceF8TESY9WnTUggSLR0yIwXc7NH80kn76XLmSeiYvLoM5HxLC&#10;zmEKfhC/E1PP04yLHxImAfLP/tl/269/fpWNNGJB/Ssmwo+r/+0j9UfO8Ztg+Ty+lAtfyrGv/Qsu&#10;f6YxfhZd+k7gGiO+G3UmgVu7URPo8RYj8BIc/HgKOO6UHvUrClkmTTp1gYooiY3ElydpFCp1gQHa&#10;fFBWke4cuXrDAXJaR/Hd5FF9F2RMTF+XLumGILVr20UWRccujsAxk920MdtIZVzkX9eF8Gc/+5nD&#10;f/BX/+rhv/2H/51u3GLzV5Xf94lRlpRvzjC9falS/POv/tVvHr7y2799+NxnP6MLRm7O0Fs59MQS&#10;N19df12vdJxU/zPXuax+i0VDJsT1jcE0OX6sPhffUc6iJeMuF5qUkepH4psLPehSz2JGFxy5uOGi&#10;AFjwOpcKLIsM6XN8A4Pk8QIXF0UeQ9lMPb5cCT4XQIozZJvY70VeeNFekC/tijhDPmSAL3Lwtg0u&#10;uh5PWS7KssEMnDANCzyJmw3oo5nj8OQ55cjqRTtdzLLB6MU/wSID8UoCHVi/UtMl+aLMf+T6IN/z&#10;k2SZdgZM7e988HkLyZroj9ouWm6ego/+FsxVaOjxm7EE3YeXL1rnvIsS0KCej+0ErD4tb9nKC34s&#10;UB3hiCcwJHIW/TmtH33Rl+HH9N2fCMALozNOgdvFAMucpiEi+3gJb/rS+gOcrd8RvcppWeCPEJNK&#10;s3I75gbHtoeW6LMYUr2x0348bXWhWdqneXBQtXEXWaCNb9hAps4yDXI3ra5d23296lNdwEF/eCAv&#10;5c0rK2WlT1npFK60YE198/wuouxwwQJGZcYMpQd+5Ii9V/rPOwZnxS8NcmxRPGIotGUXMeWctkpZ&#10;PzrwcWkUl/OjJFwZZr8BGDz9EYc6dD+BPbr528UY3ywovMZM7Bz/Qh+bRJZw82uDDR/ZgQ8OPr+s&#10;/ud103pVC5VZ4OS1vtcPv/f7v+f53Dv6GR56ZWDpq+lXu+hNG+GVtHsiLvc4Rw/6SpLV9bMu0rLt&#10;CcqSjbkkWMxnkb1+BU+9AdlzknQNpuo3onNMHTTP4QO7w9dH5Ws8QTB2cbOOz3XAbw76TAXWWtd0&#10;MoHmu5pTTZxKHduXjTnS/bv3/Grnl3SdxYbvW2+9pbe4fELHH3J/zgIwmxteeOq1rfjahzLaQ82f&#10;Hmsc4KcUKp83nC/p5jrRf6QnaBQ1jt9cK4EbO0KDuKa8/V/LWKRi0TgxFh+WvhjN+MicPWM0/Ik5&#10;6NF3NP7u3tUqvuDzWk/1Bbqp6Hhkla3Eh9c9+1qAY41JWwwJF/kesQGpWLLNVXZZG7fQuq2n0snX&#10;8QNdeGqMNwsxF0EH3oYDDMk6j+7f+OY72iy9ZzrELknkbTu+Ej8u/i6/8MKLpc2+S+wp+iUPY6No&#10;+IssfarnUYojbsLIAjewad+8Svyq9EF/fJp2HTzPMgQHDrbY+BIX0Vw40t02yryr/kSTxo9pij+w&#10;fNGiOsYFbo9Jzs8mI6PTcXvj3GXQdVXqC9ccmtQPGR8XF7F8nSqA9DOzWUacThsIj4X/dD62Q2VY&#10;BCeEWGxX9B3NjaCDvU5TNpBiy8p1VTeN42LOsX9tDq7lWYj4N6uX89NDNi7hm0/aKTCZv2aTUtw3&#10;A1lCwWNNcFiTqlzgcYxfW1Z5qltzX+erDZ6m1p+WnzuH9rlXQEPDf9arfU/mBuBQJ6lD8lkRIrvq&#10;ha5jgenL+lAGrtuTcvmacq/9NIeqfRNbMOZBh2S5OJFIXugXTufegRgYuAwS9I2rL7gfJdVZLnKY&#10;Ttp1ZyM3PqTMaehxDC7xg4CVkXJ8qkoOXZeDi7+hVZlXyG4EV4/WsfllU8y4Bq7fRnkii+UTUmij&#10;A3x602Sdd2IX28+gQizH6JvhWnjis1sMWFlwueA2v9rA1ef1y1jBmEUfyYZQ+ICfD/wXITg9ScCJ&#10;gsaxvcL859Q+pl9ZBK6sjHPWBfn1x5wJXcxbMhmXOn3ch4mX61V3moyPDQRLYgz8oOQb0+CrOI+v&#10;gwEbEjdBNXXj6li3zBfbz3GdjKyNG3A5B6e5SioitSX/nLzt/9h/kWGRrQKbH6TgQduB/4yfFE9C&#10;Fv5O2y/V1NHPQzLjHseZexef837gZXkYSzl2/EY2758t8WMctR2v2028An+aUsZaQfQ/re859HCR&#10;+asQ2Zs4Zm7lnyZpoXL33Yoz5mRrzC4g2yHxgS+JPewRfvRLKXsycybXSa8m66lTr9W18Eze9Zoz&#10;VSma9Yzn1Z97wnaFxQbIUjl6I0s3gm0v6WabLLbzBj94+Ij+XvHgtSq1Y7d1GX31ITyhUT7Z4CdG&#10;Mtfu+lNlg2/7gJady68yGTYwCPOps88hnJatE7wVLw7aHVY8G0Qn5UXuIJZzCW46ChL4GOKDUiZe&#10;gVppfxBe6ytzczFulQ8phy7FaXqpbvkG/JyD4IYGIJxXTmiYL20KtivvaeSud1Xk6rmKjNsFoLW8&#10;dc5FZ5uALLbNwLTrCiz2979kPJcq91pnnLXgOzxe46e26cUWYmxlJzKhb14tfGxP4KGZeiag+wSW&#10;8l5ouOFIWWKMyHusBdA7eq3mH33rW4d33vm2X3fE++tZ9KWDZ6GTCxrunoJ2aV3lji6ZkcEwusQv&#10;mAG40wGAeO0FVuyZDoSFFvR2h6rG7z/hByZGhR5mULal1m85DlTqORe9JCYfT7kbPtWIrMNlIq4z&#10;Jl3clXZXd32/+67uPpzfKHpFd0GHRjqgp7qrVJd67oy8aHNGHiPAY/xWf1De4+jD5aIBXV54ikic&#10;E7/krSMHl4TNL0qnA0DpmJbpfAD+LGBH1jHe8EWC8t/o1sCqA8cXsdPu6M6wMW2m8JXP8gxO64jd&#10;/QIzNoBmYo9Yzt2/QnOqTZpTCP/1nLLSJ2/7oBw4FW3wY2KqnFY8EVYEJCEHuAxgoWENTct3vENU&#10;aR0ELZPb425/sIh7Lp4doMIBzrDgiydtpGME8wHaE0/Z3bhxwzdr8KQmjGmzxGafkPGC+kYWLviO&#10;V7zymrGHppEJqCVQ7Q97wkJ8dLHPZFW2+/Abrx7+wp//8+ob7/n18Nzdhq3xj9tBwFU2vlId8UuM&#10;ETtrwtb8rU/A0DdDJ3G2X5BDIxdQLAzqhh8YKDnuFASND/CIDV/UTpys8Q0OsGBD0wunUgzRKAfW&#10;J0zKlByPgit9FwoOs7B4yaSr+oHL3ZzIQB9OOcfNXS7dHuqV/I/1UwHowU016iHME5lhC5wYmqf1&#10;kxR39VQsY8+n3n778NM//dcOv/LLv3J49+YdL8LQX//gpNidMMIOmBpj/9ZXvnz4J3oV9H/69/6e&#10;FqTzymWe7KHt87FLAmw8fOFxSTS6Qco5/RP9AT5JCj82d3v3KQtbPLXBJiEysIGLH+xr4RIL1AHX&#10;p7kZY+0ryxvKjgH1L8DTn/EzCnK4K92PTQy7DcTljvHGCzCMe54XCBZeEsj4zN26McNrGdkEanw5&#10;3mUzNn7hi1zUgd9+s2VceAFfe2yyji3hBy4L/iRvzEkmEjjQ6ROo0Gm7NB3VUb/qAy1S62GDLvTV&#10;JKpdpi9g+ONV1RxT0f6Bc2jBEx6GBX7gnJtivnxhpbbKGIAO+Bd84Kgjcd6Pz6f/qK3qD3CwPYlj&#10;3gjTxDkffbXIv5Hccmg1ccyHPoP6+op6eLk/UE7dJuvgb3TEBn2wE2XhHblKx/3syAMdEjk8yLGh&#10;elL7qXIaSDRJ9DvWHZlkP5Llnb6auovSsIxsAqze5cX42+PqBU3Hmto27ZIUnrEZx5WpOoHrmJy2&#10;3XJgScC3jHOOqesTSJy3nrx6QTd1YCWhk2FFGjg4EJuS0gDlyUmPj/KRiXpvGnGuD7yAW+U4KkOH&#10;wQWOT+vpb4iD8rHMapGUNW20p4hoWGO5uOkX2iZrlyDFFtgHnenSdrjyAQZa4Yfd9xheYbAXN0iw&#10;YYEsPAV8/fq/efjIWx85fPjDbx6++rWvHR6oH+ONCN0s5G0uj+5qjifeV7UhjN3hw1zOthne5dMF&#10;E17L/WzqtZz8gLy+HtqhjIGzn5OkmRalJxYMQw8Y+OjOGfGxt3tFzE6NAV981fhd5m+qda2mSHcc&#10;sOhtKjxmRhnxxiF8lWFrYgD/Q/qa5xTSRU9KWxrpzVOsb775pp6w/ujh4x/7uDZ/3zDOXW1uXlX7&#10;pjvjmpTNIMc9hEmS7xXdIISe5dOfUYF7TWP7Yz/JxHV1xwarJpqWj2CZJBD7K37TiQA951c9TyM1&#10;ue+ZsQF7QBs/Q5dE7D3Rk+EEo9c4VMbNXb45Fr6yCW/5yDyNMT6/BcwNo4yP/LbvFdFnkTznkZFN&#10;L29yMxfgyVfBcM61vzd6Ve9reLF+7bWMjcgDDW6k4q1MPDnN23He1c93sFk6IrvdeLzDCH8MCb8l&#10;NcfXLcGHtE+VKQ5aypjAE3XYl/GJ8ZIbCvAHCX9i44eX9SSwkDOGJ0b0LTjGrcDuXOFLv4C7FSuM&#10;H+oX8CeF/EGXZHzF+2OtojLPMrzwqJYUbhspyzhgpOd8Qbdpt0VkoRw68NeX5aMMuMDStjLWYyOD&#10;ATDJMKCqDpmjdxby/bNDS8wXB9gtieDOK6WWR4ceT0Sb+pb1uHnprIu/1HFDh/vF6VcKl8Xink2O&#10;ridF6yk/Hcb8ODdIomzaXZ5009xRMW/5pGvltDXHWGnDsSf18ELGU57UFR8e9HPArGWUPy91Htd6&#10;eJCOxzfJOONF6dKmSdiGttDyCshNIdBidA1c+irgBYwyxkMj81QRMQd74oFFfNMUbPu4+oHyy9sb&#10;3kTPJPd2AL+Or7AC3n/kKVCfpPkTf3Md7HLhVf/2i5y3znQGv+WFhyep58ifuQ36jNesc/T1uBOU&#10;s9/YhYSMpbkCrmU9rpzYkBt3mvAdiXLGVf7tT5eOTcQnqfr2PKWljUT8e/41GBBm+GVzpXBgV67R&#10;Xn7cafoG+E2uwUPAgXEcq54i7JiHJszFdGvbinCat09p39h6ZOKz26TSRV5v/qi+8Wd4+a+6wBff&#10;Zf6PPXd8ZKeePxJ19j1KTIp6ux1afppH56EnpPJf4WprytbjFaY2bz3n65TOtljoR760wZXO6XHk&#10;YwyM78ALD3Ql9nadwa38MYXqTmxa+YynOuafln2xZ+lkXTvxXbrg51M5ktMMOo8Gf+NzLB5V8l36&#10;LJ4Pavvf4Ae3/Na4apmJzNfW/iT/lkZn4oKb57jRhQQPjojZc7QMdPLF+E5s8Ucfhp5pHaMjcao4&#10;9M2eMZUpVJ8P4gPd7yUxtl6ULPu0C2KnG7tHwSkCyAlY5bWtXJZyGc9sKOeQdsvYxXynOrBJ3DX0&#10;sMz8BBnjx9BgHGPcCK+URYfEVvWhj7iaDlSOI1jluDVBoIZey9fj59VHkSgTYWsEFI5Tmq/0OH4R&#10;vsUpjdP8u6FjXSqsvMBh6ZqfCnrevHJclBe2eWFrO9tqOtvWNT/FaTk5da0n322+O53goRyLd7Be&#10;+VG/Js5Lk/JOWla4tR5a30tioYe08cXoS1p59bg8OacDl5SbzNZNMjUvKc49qE2dOQqfu3t5yuiO&#10;XlXzvjaReAKYY1E4vKyLPp6AvKINT+BNQ/jeOFDjRNIM0MrpJ9R8uGPE0Ise0KKBgk8CJwPvDA6U&#10;MfnUBQ8ThivqCEmReb/AVIH+dzrQxQbIMaQ3PB/oC3rQAYa1PtYJfKIMLq4TjCdCtiWvndCk/ome&#10;fNZGz0u6AH6g11Caj4jAn6ew8Jvvur7E4o3+Rt/mIn2UOtDAjw/c+eZpYzo17MGH60YW68MP/6YD&#10;Ll3y4Id845OzWCLlhedshS//9nUjdpDOfD/vBpnNn4velblk4FU5yMuT+pavZZSDU505J7WsOJSV&#10;3jl86ptOaQFv3LnwZzPDNmEgX4wRvNlIcOwSt9IBnURDSJucwDLJMR3qRQdS5JSRMtkhCnd9pmpg&#10;XaVKENWizXO339Q+k93xU/ts/t6BoTcmuaswT4pkEw7edDO6VvWrf1nEYtGH/uCVl18V7m2/CjoR&#10;mX5itcUzTH8ICuIpu+LAa+Rv3Lpz+MIXPnf4wue/oCcF9VpAxQIx4MUH7BE3B4HTca5fhy87+85T&#10;lXtio06o7fby5ZccJ8Qln+Jhf/xWOJ+r3jfUqK4LEr3DHBGAWT+UceOOY1nyELeNK17fw4IgGxBH&#10;ONAgAEkLPU67qYjeyAkt3o6AnH7CU/RJlLsvU9fNcdocx8HJjUuU6xw7zUctUH8xZO3AE3LEKvKi&#10;y5/+U3/68O//lb9y+KVf+ccjJfD1ltl/33xF1/Oy2wqyPwtID/X6x1/6pV8+fPGLX1R7fenwkY++&#10;dXjnG1/X7zu/bl3xH6l+5Bi74g0Wo7E/vmShktebMg9KvF31TU685pBN3PQT+80KwHUDCj+uCf84&#10;BlhI9icLhVzQRB51OLrhioUyzhsD4CATiePIQZ8ceooy13XhhxvQoMnv5HWuBD8uDvqUMQjwyBiq&#10;duS+XTaREbuZDR/4seFFmwKeTWE2ASiH3+W50asy1na9yGm7AFcojm3kg7ZfK6acOvD4cG1B7CKP&#10;9afPUKIceyIH/Qc4/Rhu4hm8PmGETPXBCks5HxLlHEGj51dHHs6xH/OZ3sSHHI+5iWVS6fS8eXl3&#10;kc1yiGfleB4e+PQLawKWOHS+yI2uuJ5y66HcNhIs505Srni1BTZsGfqQuJYDBzu4/134WOaptz9F&#10;2mXD4/g4/Rh0ckEZu2YTZudrps/5Omk2lrWg8CKWSdWBMhI8we059bWHAfRFHeVNheW8bQw6wPSc&#10;48JRd1dzXEWtx4aWlx45Zc8rp77012uL4qAKfVdTy0WwRTs+7WV0IYcuiX4fP3HO+OXPojc2IZ7S&#10;lsILPoZXzh9JUXekR3XyDQjQEM/yLy9yFvg3GiOXYxWa2mRsHJrJfJVW6cGLvonEMeX4g7kA87aX&#10;NcbBCxvycwc89e+nMgVzW/Xv6Kbcm7duS3f1rYLjeu2Jnn7niWB+n8v8HktWtQVis7qNOOG7nizH&#10;wLbvhf+a6PcuTsJVjBI/JC+65sjfLhN9IJpiy52uRHaSBzY6cqiIxV62ocA9nuFnQWMrpsnU4Ysn&#10;eg0d/mWjsro/0c408wv6vA/pt34/9cm3D2995CP+7V9gPH+Sfa/oFdDIBM18IqHIOW03aNBXyrae&#10;w0Ab/u1HJGukJY7oK1Y/zwZRyEU+ydWn49jYRw/HsXJSfBIbwZMxovM9fNK+CDhcRqyw6cpYwU+6&#10;MKZlTH/kn3EqfcZL4oNx3a80FB6bvcRN2lD4M89jnsk48YreMET+ksZKXhfPG6vo0XvzF0+rM3dg&#10;XnFX/G/rzVk3dVMDcc1mMDYlBFDNoYC/rKXKyPevKT3OvFl8XHRyFplPCpfT2NG8Vdr4SI5gLQsc&#10;MRQbKw7Y8MXHxPcQKB724rXcDy/xG62KB9nRi7nCx37EJbB82j4iab87DsYajvOR2seII6MRT03I&#10;JbaiR/ynv4o8hXg2J67sA3RQop8kWS7JSHz1HL6hF7k57gbwhKZhj75C1kXgV48swu6QtmFPx5Y5&#10;zay/VYiZmFlp7eMcMu1yMs7R57Xfo+1l/sk6DbpGH0yJbrEldU3d1O/5uRwa+SQM8C18aDvbmiI6&#10;jZFqA2iVf8eJNVqrB7lxBp8+PjbY5webXAPDeWn5GoqCXS2CxIm3Rom66NPGw6cxAM8rjS/bFXvV&#10;RokF1gq2NLzJLK8q/BNHE1uFQ+e8LVJwel10Njbo8/Z5PzKURvGel5ffCm+7jl+MhzGWWKzd0Z3Y&#10;A9dyKcd/bT/l6fhc8YcYbn1mHEQg2wt7lsL5vLi028qyQnJzjPceTGcnJuvYX4X1nFbtn9B1bIgx&#10;fYN6cxHGlonNwjev3j2vDTrUs57VsPHNYii8JMYn81aZbboo3DZN/Tb3HrtgH9JV3T3/WDF4SWMP&#10;+pOgk3ULfuJqiS/XHn/VV6fjIzagb+bVzvCybEJtjCCbJUA2jdcuR9HjXVPTUI9xxNRjPIZucjU8&#10;YMV8Om3JfetKr/BLDt/65pLmbJEz/CrzAv6MHuk3ZDffABc9oIcMouZYKD70Nv0R9oXSbruCp3+k&#10;H1jppfZIftV7Pg6cfWvB7A+gHU9Bc337QNfhPyX8uybrsKz/Vx9gztmruK0rfOeylzRHb2rdBjvx&#10;SH3LTo/9m9tDYIWZog3vGdpy0rZ5XOAzOXj2p2RBZq8bUKDk2Fc5kcy1AvGe8hf1Lf1zZqZGPPNV&#10;O52peqGiY5vU1rt8zE3XODglap0Fw3zKei7hAG3+qveKGxOV31qjNjGbv4zR2JPrG//cCLSw59I2&#10;rhKULtAVxakTV7IXHZ/ixanHwlmZhXGVYwJ2Dp8BshftF/FelXne8UX47kgFgAzFtzyLrMVvPec9&#10;ruyFOc0Lt+JwXLyy6Xnxi9cOggG7aYV1gEBPf6TiFYbz2rIdEGXoXdpGfMGv0hejYExjfUH0Z8BY&#10;gDiXkD+kMxDBt7xTF30bI0w0Wr/SK2zFXOnICDKYNoC14XtLF228RhZ6LJpCfYflQiATal4p4zaj&#10;xpRFT+oELFqX1IFxhxeDggtlok70wEGWnWakpOFXRkqsw9gWC+sd7fZtYFSiduq71dU+8D2bxsYb&#10;//vEDX2Oxm7gI5P6BOmoOpGCV2OCcy6sPZmmI/bF8pPD++/f9CJuxil0f6SL4pdzIcxFgC4S08Hl&#10;gs+yiK756WTNcxy/RToDoNIGt5UvB7bJnEPj9EMVMFgKm5xLxqmNJAL9DrBctF6UsI8nnKJPMp8G&#10;k85bR7n7koGTkIYvDnWVu2Xk3tDiYNLmD51Ds/zAJZVPLvRc5K+1vqUtIwePVJqcmrb0I+Y7ELYd&#10;gcPgBVtHIAe6BYnQrm7gexMCCOpLH8uO7LaPzle6GfTS7/d3x4BPgmFsCU36qLYhy6syyi2fcuKU&#10;J9W54550jd9s0U0FLFzykZZbfIHDk/reQJHOpi+Fbur3vW/r9745J+152pYLf0i/bBF8Kf1/9Ed/&#10;1Be8d+/Itlr8YdHHT1DRB8iO3eTFflwQ4Tc+l3WhtttUdRMvlGWDi6cN2ORKWzT+4gvTFv3edU79&#10;E22uETLFWd1jXsSuAIgv0xMA8UNfVa9y3g278kBR5HMSH+QSAekxZcMIXD4sQhNjJC4Wvbg4cxpi&#10;3nfAS3ZgaWfVjXbuPoj41jEbZdRBCRk3eXR+XTzYuOKGHBbIf/7n/5PD//zP//nh63/07bKG/Q9Q&#10;ij3xBPbHpr/9O797+B+/9KXD3/gbP6/XM6qNy2Yv6bWh9zV2c1Faf2BD2xZfzBjJuf2uHFr0WezL&#10;yS2GBZc4Ip7tb1mSRV1v7GqDkHL8AW1igTyLyciH/56NDXyv6BRedYl7wA2Z0CH++UkI+Jr+RCc0&#10;H+h3FJG9P99gRMkaGsH3k0p+RSMdM7GjdrJsOiI7+llm6cKiNDS9WKvFCZ6ugzd6MO8hifJRrIJP&#10;qj0jJ/OIbKR7gUQw2IhUWwHvmNeCv8tnVc7+URuJbqlb/ddjeh1g4NccOtTDg7yybDhLXXqtyAM+&#10;MKTOubp4upUPH2Ayx9L4M35nLIGG60QHHOro/0iVwyfzBUx+w1j9jGzrm+Y03yB+kY167E+irnrS&#10;L7g/YB42Nq4cwILHh2SZJvxcpmL8SRxEvrzhCdjWc9xUuakDPpsrY6eJ1Y7dwBQefI7X89Jc89ps&#10;LeOYflHU1P/nLRLQRu7yAA/anJPKZ805Xu1TWMqE4PGf35IuXBZ2/h/y3u7Xtiw971rnq+qc+uh2&#10;V3dbtlNOAsSNukXs4AtMIEHYMRK0HCtIJncRNwSS/wGQL8j/gLhAGHLBBQiZ0O4Yp40lmytAwopk&#10;LOEo0E6b7qrqqjqn6pyq883ze573mXOstdfepzptOW73u/daY84x3u/xjo85xpxz4YcsYKdtwNwC&#10;nEAHQMMfG2BAee/H0Y1NEnRl3h+dqZvg40/ad2ngwad9Qnlu/QeEyB88ysPbDM3nqi/w0Zt0/ThP&#10;3i5QVhnud6Rn/Q0O5ehuPJ3bE/ijH12LSoL/yAOa9hibmmdM8StwDcGNCWya8QFdXSkAAEAASURB&#10;VBusbAAj/2PdiMNTk/x0B6+E/vznP+9NPXg91JPgtFd1xr4R6qlo6dMZF1nceK47cK8x7mojWJGz&#10;yaatb6B6PwfMCLi+zkawXXMO7UxeFnJFsZXh2iNQxnLpflT0SU/sYjHBEmZInNN2qMNslKuEeRb9&#10;vuT7Bg1cpb6GDctP6enfz8mXr732qv3CGMi86OVPf8q46JF44UiQKvUh18Q1iU1lnhKm/TDX48Pc&#10;m3pmfkQKH6KD+AE6dlK/gMsxQMBow5xph9YbEqf/Yh6veoc3Yxb9pONB/SY3b3yg34gnNthwfaBr&#10;eDaA0YmxuzLLX9x7uKV9BaX7BIlFDuqhFx9uAON6nn6AD/J9rD6cdux5rmRxU8IjbQDzRgw/Ycx8&#10;DiuE7xg03/COcMWFA6Pe3VT6Dg+upm9fA9O256YEC/YWfAMBc1atifgJYOZE4AiheNAe9Q1jFzH1&#10;WJsZXlMSjg7sR/+Gt0LB+RW0pPQN1At8d72CQBn1SOqFdtiarw4kN5S7/gvb7bB6N6Pnx7LwYXQI&#10;3l5PdU/p8Bm4BfefQmqsFS9+75zunO+T90RvBDLgM4FtxSOKjfJyvsp7ju49ZrzmOOMp/VHazQ0W&#10;/mEdtuYLn/h616sb3JSdg8rxfGKWSqgL/EL7oN2ox3HdjSVmUzrrSo7aP+X1E70Bb8WpLRseuAOo&#10;3nJnTWVgA+DT8Rud4yqTscHA66tUhl/Vot0XX5un011ePJ3ElsgM8Z7nuQO4EkqCXgB8C8ivbvCC&#10;husKcNd2CJVqybj2P3Qyqfq370REx1FzBkkAP/+NDpXfsp7bZvVDKGyeIi/v4rQ+qrd5jE2Wo7rG&#10;wsyZQ2Vd2bgd/crrXOrXRasA+9ehuLjrkFxzxky1ecW5xnbSaCFT/HQuVRpfqErlN9pD/Nc5Hvyp&#10;A/wX2OtJmM7ypq14A1u86Lh16wLO+cx4hqDW05Huoys00BeHc0Q8p81o7ATw5TPFBXunp7KMsHx5&#10;TWUcUp7Q5GZ03SCoMvxGXVPeDywY/8HDTq4p3A4k2/23lHJs2johw6Ry6h/zVv53AfSPBfT2R7Lr&#10;b66jz/mgeY3P8ECXqbvRrT6pjNP0ReWn+J/0PPq92DdsXNK2sGOPRaSk71vl1WbqEuDteOv8dbVl&#10;bceue8ko/YoHH87XvO146sOyqH+BeRCwA30Fc3k7mFVmnsiUjpr8Gbt8XaZ6BVY9nXHma8Jum0Pi&#10;J9SRx6wP/gNmq8OvS+acGGL+exXcUhu4GsL7MpzjfvsiVusKHfERto8rdSx82eInd02KX+ur8PIa&#10;u2yw71Tcmzi93ycXssdUAMfrkOMwYsM3ktCeGE+UT3/hGxhZA1AfQ9yZd5ksKf7TDfLTKKfOt4pe&#10;EF90eI7m1BnlUXk9Xxt4Jz02VIpT9qIAqnG7vDGkAl6QntLBr3mQcnwK5/JOcdbz4jelDDl8sK82&#10;rDQcg18aN3LhGxaV2jiKX/1Lxzl+ZFGkvm6nDM6pbPiteduxZDbYo8SocsY/a/mLjtvAKgcTOe75&#10;U110xpamKYcvg30msDiEBQt8diyxNpO7+oRzZLDQxgXjfb3+mcVRGLykJ2FoaOCzUJGFzOhEHnXW&#10;jQO8wp3Wcq/9k3il61LHCA/5sx0ZZXw60VztxO9AdVztsN9tFzoYbfvKAEGcTJYOOC6fzX7KJVsO&#10;U6dBgmZithGGhlcYSGn7Rt9alPlYhIpT6JVyJzaL40+f3cnGBBfCouGCwxchww/5rcPdzlX5RBMX&#10;0/VpFgssyLQrPdIL2ESdtLz5TeFX+5tStusRTOxf7zAu/VUpPFb+LAichfGDBGx6nuoCHbHQ/NUu&#10;LrhWOdW9eUyKacddgA6v+K76lG/Pi0N9lU8WK7JxxSQXnshmwshF/XUtsJUOk0xHHAEOxmykh1+y&#10;U5S6XmU1P37f/dL8UlsOQTh6MoJ6QBwE/IRoYgDgNa08tc8GGU/cPNQGMAvL+Gx9BXX6C9GKxgsK&#10;pj74KYEP1f43EB06dCKy5X+fHvCENPDjP/4T+k25jxwX3iCZcYU6ZgICEAf4HSDtBfCaT1n6SXzM&#10;uJQF6PQIe72CR12735yrLdc99a+/9qfgrdC2QpBQ/9skmr6XCZJii6j2okZjGQbWWxU/+jMG5AIs&#10;tvh1jNiqD/aw2BIy9fFqKyxos+CP/OiWNuq2IZkddym3P2THjdlgaH9GPrSML/juocamyNPFnhYj&#10;H2ti/S//hb/gz1d/7dct/0/Wl/y/gBf3dc6dnL/yK185/PW//gs6e+5XWnJhiy85tz91THzkBo8s&#10;HPuGEOVxoZw5UGMzdcoGws2bzCP2OCsPLk4LrkPVTeOP+uZz48bLjoMscCA/YyT4lwFFKc8rphvH&#10;iVt3e7YLfRszji8xtJ3SlZT4o5zNxSzKxQ+lQT76Es/05yxms8ECQH/dryJnMTBPkrDQjh2OP3gK&#10;p694hgZ9QsfYFP+BTx4Q/VMnqZdsbNKuiwMex8Q2cpC90iGjOKTdHMocLDdQkA9N64xzAL589rEz&#10;djlv2jltFCi9qHw+mfvxHEFbXG9AKR+b8TFlxBp9UaG2UsaHjRZSbNWBeKVOyNOgduRTeGyyFHv4&#10;gnPA+CepebqQr+CQ137tlAZTyeMDX3kw8SwRprNd0dflGl+7+RI9MucixqtX02hw8dvxt2RXJ7Ja&#10;T8z78GftYZyuXOhLU92hRS5lLW8Z+S0Drzgd+8nj7RXWW7h+tbryKiO0cojKGOOqE3QrFN8Lg9Ql&#10;YTvTIvCsz8R9dUu61wHn0T/+57zQY17fKzWs72aXMqw/clTf4Lo9aYykVolB6w0/7FC64ZOnD3l8&#10;1hgDF+C7bZ3rI4650Q7ezPGZ60MLnM6RYIFN8KouRhzeHNcOxmX4MAegmAXSx/ooU08Bv+wNYNoX&#10;T3eysXdPN+qx6cDvkz+dsfemfov2pojp327odcC+cXW5NkD3wqJCsxAl2bogUqE02eaZ+PCTAe16&#10;xzylM/8inCiA7xyLcpdqcWGyBNKeu+HA04or8bWY6gi5jnGZywY711UvaXP9R3/0Rw8/8sM/rKd/&#10;P+N5BD8nQZ3SL4Hz6FH8Q51QH07R07rKI/I/wCn11DHx2qP0gdSHilzXIDXOyofFKOzktbQF2pVj&#10;RPHq8UOWPVd90uadL0Til/Ht0aOOSXklMTjcVPPuu9/2G7veff+u6RinnvCZMRv6tI1KvZiiNwtw&#10;bQvWUM5FB+YWjDn0UUJyP89PzRgXbwsZGV7gxW75pv2icVSmnnT4UK6PPSWhIrZ+I6vZFzV8cQ7+&#10;uwrQBThNNxqV+3XWspO5MXr55jC1c2/eygaPJ94UzgY88w3fPLPwxba8WUn9uGJiu/Fl9ON6Fbig&#10;B/L1dxlw4xU65Q1r9HUNfflWRNvc/hIGjcPMjzreSVvV2fpa+OKtbND1NN909hl6iId0Kw51bNjK&#10;j+26YLuQ8Zvtlz42blEA/PrGeKMPKNWNm2LxDzoAjlelnZ/QXgDoAZ687zHnrOdcBdZActGt+pcO&#10;6xgPav85Ply7ILk3iBQHGjSzjfCfY/JrWzR30faF7mOq21v7ldq/IerAbUzIWVemzbEgzhwWucRS&#10;6rc0ta8+Jx8/xr70ycjffKJyl9nCHJcXfTHQn08pb/LCT+XoRr9Qg1QGnt3hVDLnCeQjHGlg22TH&#10;QgrrI0BXyl3jOoAGKH+OG7MrfxHYxuCOjyAaYfRzAH3Pi/qfCIsO4JYWemTyAMnmGyvmgrnRSeuz&#10;ihLVlNlseLLruuIYPZ9v8cfYBc99wwQZtqS+1FnqZbfFKPrytf7IX30hTLdx4hhwHPvI4tXecoJL&#10;umFNDrrCZ30DDPm0R5fxZLhtNzZfV8Iac6eILUNex8/dV4Mt/ShrX1GaCV0cc8rW5/DhD4h/p1Uq&#10;32sjGwOjXPiqPi3AjTyV/2zaH/n196pzxwvWVznG//ieG//BBxf5echj494Dl4f3uV5kQ/NB+TW3&#10;fQO6XuKW6CACdFr11knZRN+Zi57yoR0UtfaX0LYRWJqaMc4aHGC7r4pLG08NCV80PITWfTRwVt7V&#10;oXJrXPV3Co9BgK+uxHzevE2X4c1NBuhQOeBxzMdtavoc0535ok+Axn8ygdHID9ERc/gAuwWWMbZy&#10;njUxlc/4Rt456Ph3ruyT5B3ZfYYAvQr1Aef1dcvW9Khs7KM8PsAf6T9kpY8pO0szot03zfzavpz6&#10;6xgEPUB9gBZeyFH/20nyShj0T/ZdB53S44y1DG49b9nqvFVa8da8Fx2vzn8R7lp+2kGVT9MVt8dX&#10;lRXnNF39s9Kvtja/uARE8+BXf615q5zSNQ96LvYAypjMAJk8HPMm341M9Vb+pKt+tEni/SgPwu8C&#10;1gZauUfsqs8ENWXGUz7K7J11Gk5pKS6/+CUldLzUuTceNIn48CO9tonNX13cdbEAnjQU/OQB242U&#10;O5C5QMpiFbzLqzKljFwEDj7a/XhNGxy4HhMyMeeiOK+24mkdeHlQ5MKTP+serlyE1V5SfheHlI1L&#10;UnQC2thDTzn+WeqKUxq/dcQ2LtikrZSlyLx1lMlWBlzn6WIO38glYGkAZgFVkxhs1NGTlx578Qkf&#10;w3MF8vB1dFnLIhd/pP2lDDzUbnyZnon0QgoOF+b4nuN1Aor3oeln1YVjLo7wz8r/FOf0/LStlLZ+&#10;YxKCLijevmSTL11i+ynXnKdsN27FhQcygMo8SkXmTQj5t1C5xSO/F4Q7TvgV121BdUxqaQpU6sU8&#10;dMDCGnr5XPoYDwRg/F9epOB6wVD8wH1pNriObFM99cKKQYmylsPDCw4zMYBHRB3XG/jg3r1793BX&#10;i0Af3v9AN3I80gUNG2V6kkQbcRnb4MdEBn1ROXVVneHPgtLHH+dVqMQTMQLa9z3IB4Qga2o/+Man&#10;Dl/64pdcp2yuv/bqK1qUze+x4qfWkzuFcZzbyDiSci42G0+gUM/8xhp4lOcTx1MP5PeCyXQay1jg&#10;ow5ZpOrivcWpjgvU7VaBI5+83DWrHk681YsLJTdGgU45feMKyHH7VkpM+1w6cTcvgH7oAxX6oStt&#10;EjzroJJ9TEnMozPl3dDyb8OKnvbAB87w9Su2pQ++5pzXVXsxVX0seF/+uZ87/M7/9buH//cbfyCK&#10;71WgnqT7sduPMhpXN7QA+X/+9m8ffus3f/Pw03/lp72w8khP/cfPiT/7lThTvcrFgak7ThhzAWhS&#10;1UFi3GADhXZPvbSeb91STIifY0N8yO8iefsW6rxPXXDF5vgUDRduxGgBWmCSka96l9wsuBLr0c/1&#10;rwkIcsvDeulmOAB9aTs3tCkOTp/4bYxaSAwUz9yQ0DIv3KoMGehELLXdcc4NdwBxD2+g9mNrdWu8&#10;tqztNz4aX8Ff9p0CNOXtO2DrlEFcy8niXLMqOSv9d31J2fbUsnjwB7QctuR5DJQpbXONqerQFOoe&#10;62DzETyx+xRs68itzOL2Faf8RvCGp7jwDSnQoJwgT9HEH8VjUwEdOXefINn0WehmHPWj1lM2UU48&#10;cL7pLr6bjaID1rLKJj/Hoa0s8jo/BUfUiot9HLYOo//KK7jH35UbvN1ueFI3xC6+5VNcynqMHS2H&#10;M8f1TcvArU6knHvhSOl+wwNz8FWGWqva2yq3fJjHll/1iP67bc1vDnyYZGBTgeO23+aRljfHzB3h&#10;pf9JY0vwEt+J28SEiE1POWC5OTz73QWyVX8iAi3J6wYAbcQ2ochA+zpf50y/KE21eEfbqL7Fhl94&#10;koPt8IcnY2PrjHPy6Ydu6divpJ9+z34YnSh/RT89wWuLuemJhdQb3/zm4e4H9yYGiFE++CWbv/S9&#10;20Khyirf+qAcepFCZw/If7aHMuKRsx2q655z8egy/4846co1ELqIVvZeAPKma7H9Oid1nwXykOD3&#10;jjnl4Tzy+Str1RM+eOWVVw+f008l/Jk//Wfz2mcRpa656YE2R5vO5ho+Ycy0L7Xh5niTzih9R09i&#10;w58yLv24/mTTGeBmmu0NXubR+sj4K67qnxmjdAQ/QWQJr08TizfK196WkyITPbkeR7979+4f3n//&#10;PW3+vnu4p3k/r1z+WBvY1CY+Rl+eyGfM8Y1+ClJu4LbcXAFYvjOsS/ThGmSD9ViZPIFRndAHKLbM&#10;Wtq3Yofr36F3ItOYD2IiNvJXgIezydizW/yJ08vi75QBMXUK1gh/qY5Y14AXx/TJvNmGvsvrKyqj&#10;HnkynzLjm1/ad/li89omn+lpfOr9mWJmjWnHOUaj0vjrVD98fg7ITn1kfLwM7xwteWmLic/9laTE&#10;Px/K93EOnXb+uz75CRdiEobEX6CbFuFDLjzDb6v7qYdWh/nbFfqCsAXDswn04mY/VqfoJ9/yp7pD&#10;1np9VZ8WH0XhwTm4pJteFXSSwrew84nFtJvKKE7T5rvPEh5eKD1lLQd/PY9u0ZG6WPHKm9Ttfc3Q&#10;se3Bfx2bZB19mfsadNjm/xnrbHt9P7wqr2l1xm+nAA78Nxwd62RHW+ryHE5R4dPynRhW6f8ISXRt&#10;bMoiOSBjP3T+TL2u9PDtvLH2bOUjvPRb/hxUp8pc7UqfLMTFvlP6npdPz6E9CysvjuucQc5pfMux&#10;vO5XG7vN8TCL1nLDAn/sEpBP31b2bBDjz+t6HTFXW/bLEByNA7CYfMZT3oqQKD7m3TPMYghCn451&#10;8CbmukZNYDK3TB8EexTFH4vCZTgpc1THqc7ru/SxRCTXNtineNbclpZKffGhDPBPHdQO8ITPx/0y&#10;8eX1y503NJY31eQ1E+WlvUkehppHMGMDx+fhqSYNK479LQkZb6JLKNMGUq4c1RGAP70WAo3Ou0ZT&#10;vPYDUolS2+ajy11K8QbRDWHp58IHvTDTHt1wK7P1hQjeCEoft7UJ6bmBAqK2p+5iI9VBPh+uSTi3&#10;HRwIyH/qeJbNXD4zhk4/A0p0NOpmrwLBsXBN+wHQO5YXumDv3+BgD2mPKeUpW96K77KJoY2KuheU&#10;xnTakHfMwU9ljkXxdb+hvE8CiTfFpuQRb7RL4to6aJLlcQa9Fn0o0z+IV4q40KZPsJHzhwH4AqjJ&#10;Pad9AdW3acs7v1xfcQ0+fFKHnO2AvjxRDKA51+VrG4E/QL8BUB+bTsSjyleT+YmsUS4Oh0GVa2pO&#10;V3zFqN2RVQL607KyaVnPjSeTStu05Zelq47QlG/zX8SnePDfjusx8i4X7JJ1gnQZKvnoUf2KZ12p&#10;Rv1vsqfQ+Cqg4QNr+Xo86JvfOJckZ8OjixwEghvnlIFAg+LCC37+I10+ZnL6ZXWtMEadln7H512A&#10;gBC90dkwKfo079RuFfkuVToOdGk5nWntKK2awmYni45P1HGTfqhXXHnzl0FTbPyRAviFCx1+44dJ&#10;9Y0bWSzygqNkcRHMndaASHdQWYaqTF59QQpTAQNKF4QeP0FfbVIJ35NUpUAG773O1wVO8K7zNKT4&#10;8cHOGy+lgWMLF5ts+LNwYx/IL3So9Qv8kddzxje0dd3jM7pejTh+Cti46YSwn42Ijz6OT166/fhw&#10;+058yG94AOj1TCPH9E3O274aLpOBDnwYFPm9JvxMR+YLTl1gchMf/reuOBfXxIXSPXW0H4AXxuXb&#10;lFwPRErJAzpAkUKYJ2iHuTGOv0rXtKWVkcldJl2rrLQ1dG3dj5JiQF7zoYGX9RnmPWfw6AaEL6TG&#10;BmiYWJK23KSUY5eg+mbicazHrnvkPhONn3ZRPXCh7wv80YsF1OrqzQPiRfrDgxTcI90Ug5hMv+PN&#10;MNXnKVhNgk/QBfHdd8oUT+6fp96R4fah1H1ViF13Kji89fbbh/e0AfzgAXfnK/5Ee9DvUtEeWKDh&#10;FXgwgsejh/iLdpOYRW/aMO2f+D4G6o3PXm/H5d8fZ6+/+pqevPnw8OabP3r4U2++qTt2M6bc0quI&#10;eSLnpvpHvOk6YjKiP2K5HzYuC+AQF8SH41Ih8NrtvJYwfYwWH1WuilT5fmd7+nP1QXqCsU8kXr+u&#10;3yWn/oTveEaI6Br3HDc+W99H5dIhcep7Dk3nNnta3cKDPhsgtNtYk/YqGWqH5mu7pbfiD7mU0zb4&#10;Lbqem7/atCedWmjlEhR/OKSJedvNRJjIUxsTnzuv3MGwA791/arq4vbt6/b7v/WzP3v4jd/4DW0A&#10;/4/GRquoru/FhupLOQDfFTaaNfOf6fGqX/zIXf4fyY/A3/ufvnL46b/ys4oDnmh94idEvfCl2CO+&#10;8DUm4ms+8qLzyKftmzuxQb74PdTbAxoz9RWxybjLYmefZAl9+nnwU796xSuviLyWV0OSbzwxoryb&#10;/UglhhqHTbHnJfVPPIVMLFt3tSboOL+hJ3ThadppO5yzwE2c2b5RuvrBk76v435lQcerpkn5FIg/&#10;oJtj0YGNSc0jdJd68WsXKW2cfPtg+veU06YyXptOuOXn8nh/o0eun6AdGziHzuOP7Ke/p703v7og&#10;t+BXJImePgJb7Wt0cEUrDsSjtm1vGhgfIMcXUIs/ZJRZIwN5m/903sUQ22SZGbstSy4tLilyAW4u&#10;Miy+gK+Yh7/8v/tulA5F/Et/IT27ke5+tqsjwvNmx/CCL7yQ37ZgWcJrCuvIox4Do45OyEmdEReM&#10;iTwlWLtsNxiSAUA3hz4/93UhRjcC5LDBQkzCh1Gk+u9xg+zqTtpjZKFH38DCse0efOqWeufJUVL8&#10;VFzwsI/UC1FIFm9bhYyeo2CUQ9xFgEY48Vp4wIQ8/yltvXGOPJfRD4GjD+B4Vp/TmCMvZaKRX0wH&#10;7dCj64aLvv5ANXaYd86fcIxSA/DtzQnQ4QfLlxH0OeEVu4xrWTrnuoMJ1ZxXProVVCSoT2CYEvj0&#10;TUq0C+a12VxS3YtlxnxYa8NO+jAfe8YNT+oHX/VGpl4PraeAecML/QF9LsDbIXg6GJ11Jp7qTyjQ&#10;mMymI2Y/VZnE41D7gTjDDr8hVfQsnlyn7wAfADmG+HRM8PG5r86vz5XRJwHgZA4zMpy7c47+ZJKX&#10;OuCM+YDfOqJ8sQigmz49pX26fq12+pyb8u+rukHvjTc+6yepuVZ97HEu82HeqoBz+H1prtmYwzTe&#10;4MX44bFSPPmd1/afvM6Y2TQbyAB688Q2tPStcrzz+YpO+qYM3y8fYoZ5N3N/4tvxJ4uKx1wQX/CU&#10;l3+HVmcPdJP2W2+9dfiDP/iG5vvv2Z/Y7usvtW3cIiGSS98net0MoOEr+So6B9DQ/kUmfrTN9jWM&#10;QZmHpQrj7dYTZz1mc6nnzoOXbU27pTDXJakbZG2+IP6s+Dntkgd+IVr0DB9HjwVlLzw5Mu6WF06a&#10;pfh67/o8RYrNzLvZ1Kd90v48vtBemQ+5T6VfVbsVr+fyc2RPG3Pe5DD+yTbqV41LNBEeOhXhDmxf&#10;DQyKv6Nh7CPaNz/hW9UVMUKdJXYWwpNDfA3AzwuqOofOT97rGL7BSAxY36Fxck5HMYMHtMyTtvnK&#10;zB0o66fyrQO8BJstPks8OE74GtlTdDaxzoPHW12oK/yATOarubEjeTWOlpG4I85zDHPq+EXgPlO8&#10;TbfVeGwpL1I7mWTsNH9VPGMMXiY/n11iyUpDD7LzxMcTOEMCfvtVyyR/73ZMS7wU2KABj6fT6dMM&#10;/FzA8C1u5TftQhY/deS5iXggG8A8+iVwq8M5HAjW9c0Nd+oCXu1LcR7lwUkcIIe2edBmZefingOI&#10;ThFmezrPhBdQGdXN47R4c17bsKN48DsChAqkCVSbz/B5xzrGzPID5yqAD+DvOnAhIGaB8uN494OO&#10;JfcZN9YIGA9ktfKMZJ6r/JXOBPry+CAVYzu6UveMsUqHL+ud9Yf7CLOPTPicWohOlnscmqAa8E9j&#10;DTwe0kEmXmCZqU84olPWFYbwTFK/nNYz/RQ6M2djPkU/7VHTP42FVGu43QCFDcVFjN/oInrmGFhK&#10;NbR+KTe1ifQ19UZdMufydZDoGDujP4j1F/xErXKA8cT9h8/iS+isi+3P9afR9WWbmoqG3y8WF89/&#10;kOWxFWWFQzy03sJ5hCgxP9I25L3o6Ii5gnWVGGxGd2xJjGTMPiI4OaFfuXENG2cOMuXo1Tll6jC8&#10;0At/YAI4vM2GtmXbPJdKfv1HHPkPfjoGqA741Ea5QVbG58nXMb7RnPaZ+r/S+GChhxs6kGI1603W&#10;FYYwWtr5NgHddBBvFOE6ihRaxr+hcbST/wKwTfTHWCl8PmKogQmNAsQo7Z76ATivnb0mD+Z3/m15&#10;V5C9qHwlrbkrTeoed6I9fpVnVP+tXzUQ1WvWIOGFXYDbjIIkrQOy3fbcEBGejzTPNb4I236R3zn8&#10;S9ofugr8CmgzqPaDHcXleCmxKTtlCEjYJGM1mJzSkpa+E0jKyePDJK4TuFYueeYvGUysgJ6TlrcH&#10;tuG/4phAX9W5F7jrQLjiV37pXLaefILjygK1+jUteW3oOeXYRxPB9R2oKKezV7F5MdjFX7EdfRv0&#10;aoJHC2jIAFbZ9SH5rQvKCyyAwnP1Q3VDj/IsPmnrwYrPufNtjeTzFwPUP2STk/LWcWMHPl0gofNY&#10;9drkig/HbhBjn/0jfC50n6sDSrtikIhdNBb6EOh4bRN3Q+MHjtn45cKHifuHem3s22+940UHFh5Y&#10;iIh/87opjhWmaq9sTBCP17Vg+7LtgDeTbw9m6mjpwN0q3LFjbRoev9/IQhobacQ2r85Cf3hjry/C&#10;aQvQU9kC8sNXXITXMvzHgidmrgOGNIyPoNWHCQH9DODO0/5r20m+6cd35MTHk8pev3pz6J6ig3Tn&#10;Fdn+DUFJufXSKxq87uiO7LtapLl9uPHabNhIF0/4sUFKcJc4HVNtrizigr6rrzCifnKMfShPvTNB&#10;ZsnhGHzXirMSFxyifyG25Lwxjx/rcztwkBNzibHSryk05RcZux+ph/xukvTQRS68qkfq8GLnW14Y&#10;h24ea7FV9Y+sW1yM2xf4Ia+QBI8O3fiiI/8aOFqI6aLgxlfKW7Z8aP2EV1hx4AU84De+hOi+SHm8&#10;EvqaFmYAy1f8Fog/eNqX4lt/wssfxRNxRaxgn/VE1/nABx3AdXtTitzqgi20ImFJkuTLOX7KQJMk&#10;7kx7zMU2my3yEzdufPvb7x3eeVevgJPv77zyujfz2XDkpgRiKHdX8bvA2siZRUNeyUSfxxMl/CYa&#10;TxTcvfue9MgTeOjCQrGf7MRY66PkAlD2vQ+KvDHi2B7qGmDzF/jyz/3Vw+taUPzHv/s7hzc+82lR&#10;afFd9UK80Fd5oWgmKdzNRp+HL2/rCTgW6qhn+gXfbEM/O/VDn+z+QXXKZPiaXunYOGVziD6ZD3nE&#10;0UvacKZ+Ul+JU5cpVmgPXeSH1n2M+h9044kGxhhf8IpXeVPPBfgDxHXsoQ1lDMAW5PCbItxtzMIC&#10;cU6+24Pb2+7D2sCrLLHVk2Px9mL3yPDTNZKJnvDxxY1kwA96KUsjtMxXtBH88KFev215h8P7771z&#10;+Fv/0X94+M3f+q3D2+++b7t4mtob7tKPp6d4LXptIo75OwVydq1PS/+Izq3Wql81oq+QPxQ71fM3&#10;fvN/Pfzqr/0vhy//O1/WmzvuafNUmzz8DqDi6LZ+m/727TvedGPjB//aj+lN0q/KtwCxSB+AJGIB&#10;PxGjAOP6o+ePXGdsmqIDOOGVftGI+mID1/2gOLFxyzyXuQULcfx+Iv0N8d16cD1PzBDD8F7nYPAA&#10;kEXMsOkBDud8HBvavfASPDEiYCEdwE8sKG1xrjzaC7+P/lC/mUg5v63JkzyxXzbK7upmJvNlmyjT&#10;H2M+r9kH4Nc4wl9pH/T/aZ+0P2gBbF1vIHKmvkwv1ZFbXMpWPdDviW6Qw2b6jzxJxvVEbKZvR9bH&#10;egsBfvS8SE0ZX0ALL48takMs4gHwAmqbfUq7m7zqgt48OflYKX3Klu+YYW4UfuTDIzdNye83c72z&#10;LqpRH8ROb3RCp9Khp2Nbaed+9qn4oj+8wa0+nFO32L3dqCV+NA6XDQ3H8GaRh36Acz4sGsHLiwrk&#10;6Q/+8ETeE92t//RhfI4evH44fe/QiQY8aKpnboBY5lbypfUdm+grAei66OqM+VqfgLYhyofeelpv&#10;+t3ox0I3djx5wm/r8puwT9yvYyv4yLBeSsmjL3xZ8/UCeQA8rI9sZHziHLBMZOscXLJfQqZijjLm&#10;NkDkcL2RumHYi306EA1P0cfH0kmxCXDePcZczKdt0VdI3cwj6Y1QRR/k+TM6w98L/TPOcA4wX7p3&#10;74PDffWB1OPrr7/mOqeM3yQFkHQK2MyHm08Ajjs29ZyU9m49bsrHip/6ijIAH1HuA52jQ2OWPOZv&#10;0HBNwh96U+64k16S6t+qA6e8aRMszD1+rD5d/TlvG/mhH/z84ZE2e59q0/Ld9947PNbPfDwVDj6h&#10;T+BD/KIP8xFSFlaQI2Zu43jC3lBij6jp4H8vYKmE2Ml1V8Zk2o83WMUrCyqpf6HaTlJionUh68hS&#10;mRPxmwOdcsg1AuDyqb+1TZSP/SBUP70j3f1KP/G+YfH6kn22QDiPZXPkjI/Fl76aeHgm297T07Kv&#10;6fr3qX5Pnpi+9vxVv9aZOqMfIT6f6Jj2RB9EbL6knzVwfRCDbPJ5jhTdo3/GSY6lpe3nt8jyFBbz&#10;aI1HkoW6+I3KgJ/blOyh3Pkqv3PnZd/cxo1yiQ2NKaqzG96IvOmx51vf+ubh61//+uG9995VfUme&#10;6olF9I/VvokPROgCyjJ0pHbJt77kaDYprwLiBHCczDU75+RPEadbHftkviwmwnZcxKoOVFsr6sbM&#10;NJSAw0kVmNiRpxY6Iai8cWG+pTMxqMHf2CiHIrf5sZ9j4oym4PZphOTdvMH8RWMp8xTzJl+RLP+r&#10;par/5GaBADK8caA6DB+egKZ/VdsjTnnaWnJuCZExkjefkadpvcyQP5APb1H4I3m8TQBwvI0Rq71d&#10;H3KbWMqZZ+Fix5o5XPIlnbn55Om1zvEYP6duJBv+tAX1AhuD9gdkoJ37K+ntk2KJLzr5CXil8Oj4&#10;kvpnLJKOKuOPctsw9O3/6FOLX9ZNwaff9PgjvBUiL3ngMd+0HdPf2ofc3KE/AJyuoeWYc/Rqu0vf&#10;TP0Ef5fnGpp6gp3pzVk8GOv0t721RMfEG4AOSIeUsfKm5kcANnsslXyP18qzLtYxell/BQz5gM+p&#10;Lx2r+W/5nsMrn9d5sxbjupPqnm9Zusndn7R5h3fyHafoKTnoXdsIB46JD4Z9brg3DsYYX/WpmLdx&#10;sLLu4DEixwbwX7mj/lb2+uljnQOMVYxd+Iw3KgCrTvCABniiNxSeAu2YyYSf5lL/s8pDDwDZ6Ibf&#10;e+48n13xJTrwwmXH6+bCnpOjYuI7bIAW3bMuFRxcZl1mPKTMcyRJ2day0XcAPrs/5AssxGejFTT0&#10;WfB8tI0bCJl2DZ/hx/xD4rZzigCwef007cbjJ0pCM2p4fq0+kA0+g2yyBGQXVwWsJ6dchKO3N3xn&#10;LsF1KUDbs834RnKY42Q+62LncVTb7Rfxyzw0/elMP90f+XpIdc86LTrzIAt87ZvRg99vNZ+OUWLw&#10;RDdNQ4Acymh/InRMor/nQJxrnOXNKy4nf9qu+2+dFxBvmDiDR4C+h7bK9bN8JLsZu4Hriv3ryBCN&#10;+0jlbWQcj77gtj+yl/E9XKdPpPzWzF/Jbiw6fsXfMOo0nlpGCsDfh8IDx096KyN4qavWSXlAV/pX&#10;X3tNMcCbvzTG6ANgE+MT9ctPWBj3dB4y8u5rjcZjAbId11HYfYt49VoTvqtfOMeC6uQ+w4FOyY6L&#10;zz3PUx5zPIA1C+i4dnP9Ond4je/LFxnW3xvxg6jEus6pHxhb6qy+WXnvlMdH6EQfyzjn667xIef4&#10;kfWPU6BNTCjp+mQ20GV7r7vpi6CvDaf06/k61stQBqetuPFEBjwNsrP7TJx7PYR4YS2QnmonD76+&#10;yYtPKJz+wqXqB3QTCnriTxD9YJf5hRHrlokftKEfkAzGXIr1RUz4I/Xqdx2ZO19ue9Jd7vB4gb3s&#10;NRR32wCus07TVmIJSPvZpOiAvNKu+eTxoZyK4xilMOZFcMqz/JtCvx6XH3nNR3+fExQ4WQDfqwD8&#10;F+GIqVlUTvlZ1pQ176oUX5RHU/BRER3asFORw8mxkno45Q3NqjuNHyjvLZ2ApnxdoN4akTsjNcq2&#10;tEXQKoOBDGVL5zLVrRuMbECejxcdtqqfoAVn1bmiVjnklVdtCA32qgwdTDi88J/OmSh4UVAN2xdB&#10;UpeLzQ90R/EHeoLNDQJclXvzSo2DVwMRN8QLfofHyy9nIZALINeJ8TJBjR7EA3FnJbYvJhjo57tp&#10;D1nc5cLcv706nZ0X/0Aq6BAZ8IqtKEghtqaTIQXHr2y0zLQ/3zE4vMDxAOrOCQZ8oiC8sa8+dh3N&#10;CpVFKcbI485DgMUIDGFS8LEWX3htNneifObTTHAzQcHWAvzrQ+st2bEp8sHjiE4ePYI7Ezjx6wS4&#10;/Ix/4lx8kwVh/BI9GwU97wQY+ubtGux5q5zv5Hh9ggwbAPtUddPFzSN+0hP5HXjc9mSHY3vS8GCg&#10;mL7StmFfPyox7s4HmoLlU5dafGViAox7iKA5T4rO8KIOuKivHkbSlyeQpk98nZZ3gR+Z1EX5wwuh&#10;5PlpjGGIHrkgyiDUOkG+OiLhkkgfD+CyU3kA2vLBK/iV178xeXqgDQCeUshvWnNjB4tZGWfo22jr&#10;viCRYP+mlZ68zx3ut7wB/Pbb3/SCGbEZCfGtTgTIjp98+if6Czvja3+P2dT/Ld3B+oUf+8LhQy3A&#10;sVD0SDH19CMuiA+z2Lz3I2Q+75216jfpf9qvMkHuIknb/LYYg6dFSz3wgTfnTFYLxB6wxuAdLW5y&#10;E5A3BOA/8U6dI4s3OMCH3zJPHaff65iHHo5bBArQxzereVxkMfWx2hCffQFA293mlcVfxSQ6e/J3&#10;3EZqDxf7ALLa3qHJ4j/jVeZDLTOyvjw22RfxC4td2M5r1W/cuOPNqb/27/61w3/+X/yXykNv6Ws5&#10;emJYbYPNy2xwT2WW8R/TNLWLcru+5FG32I3/7t778PAPvvbrh7/0b/y0bpZ56fCBbt64rkWU29rY&#10;5EKCixra/WuvvW58nhzDv8S2eRBXSFB949+XhMsxQHj5kDL5XT2Saei/HCfKb5061d3WtAcWmfua&#10;w5Tv+ifeublpn386DtSvkZ4uUFeXKMICQ/oycNEvtOmnweUCsXGdbfLgkMecDBzs9usb1ad6wxH7&#10;1DaIXzbAOKa9EH83FDPRKzg8eQ4P+kzGChZLmBeAw9jdjU30rV83G+Q/zw9xLiCcQnGq39HYOXjW&#10;W3JJycJ+NnoB6LrBhR1yhH2Bvynrp/0NNPC58LFfM2eEBqjfOEYv8t1e1bfQZjknn3FK3gXNtoFj&#10;v4+ZYm08fQ1K6gI/Q2Zf0j/qmMVydOvNMPgYjyKLPKIRSRx34cZ1aZnRz0KsSuKV9bDaCx9uqEL2&#10;M91xHT1xKlTjr03/nN+AZuIUrNLUx6aceuF4BeSyIeSFzwixLisOx9WPtNA8ztcNiPbBrVPm5dUJ&#10;XOioF9K2ky56tJx0BfyyfugT3O8aSTdnaNygLoD6YtNPcqglO3Hhgz+Nbzr4+3TJi65k+Gl/+EgE&#10;fNEFfh4LCBNi5QSqL9lZ4NGNHa++6thg7MqcOG2v12UnLPZTBAuQfaToYODHQhYecp1UHUonK4NW&#10;YyfFvo7FravGD7Tlj3hussVltCvGYeZ0aePcXHPz8Ckttn1Wr4RWgZ4Cff/w6D5v19ApsoemamRs&#10;lmz1C8+1c8qUhGP4x8dRlz5My6i5ftVclXKADUhu6JA2+mQsYMGy4CPapTd11d5MKHrl6Tv+nNS+&#10;gnDIXb7iVCg4Avs0h5s+PQ0t37HjsX8jl3FEbVrO4OZIYp4bi3k62v28FrHRAWuIB3R2ny+fPXnC&#10;DZPcoBwc9+tylqtPX2lrxOc4RjzUYyFeXtF8afpHFqaIO9o7NK3rxsnuc9ooYwz6PvMGL22WhTyu&#10;H2ljtHnm9Py8y1tvv+W6/uDD+451CxbONd42xWPcrXAdoaL1NhJfaHg17FZdjXdZ6eKWsyjH+gQF&#10;X16UmxxK4quccx0EWI6/ZvytYBW7vS8MvVmDDH14ch9ijmlXeUV2zulbeELLaxOqA960Yu7qVxlj&#10;PHaLpmAeyhd1eFHk4jkwLvqHoilItkkZxCjYjmN0or3oZI+TzFkaL8TKdwPlUx3sE3SwEopvrfU0&#10;VpFDuceQGOY5hXWLxqZD3xrpubsyqn95wKd/zSMFKFvBOioL/BXO4Z3mZQ6BH1GJNNdiHjfgqbyt&#10;b16Yb3xsTPxPceeju99CtJ2DPzSU0Pfadh3D0zYobb9O/wCAQ3sveNONfK8ZJHfTifxFRmlelBJb&#10;p7D6FD+Yr02ILt5IFNGKxzG4qz7lu1WdZCGOWDFPqk72sQldNWozfaLtVMHKs7zWvF1O2swNfuKt&#10;DCnEx0PYtDRH6eBgx5VQJS5Bcl+isrU+kOuP/NT1pa7TmI30RWX6Ja57Vlj5kI/44vpmo5mDOlZU&#10;cEvX7waQBhh94I1u1/GP9Ch440y4yLGsoVvlrsfV29VXJqQSF/rJrAjlF1cq2A8bv5H5+LF009h0&#10;3ddmXI+oz5Shxcvcbnxovrs/kdb+m2P6YWz1TWCLXYy3/GwguJSLgxVDxhoX9G30Ac1Ldad9um0K&#10;vzdjScFNR2SbRnkAEgL0z5Thd4EYelzRufF1vslSced6XKeaE/KUz/yD6/b2E+E5MvZuQn1G5hr1&#10;3ZYiWp/01egXPZW1yef4PNQW0VGJArkIU3KMMnwEvd70ib6Q72L5FZnXdDNqbWz/w+Z25k3BL+25&#10;1OukKrDPVJebEuPeF01hthtMUaq26LhP/m58kcEgAdjQxED9CR7Hcz+KXwMd5Ku/kd/6LmZ5ml+d&#10;2sKTFFq3dapZ9rPhCRCTvb53xiVfrM859kVLLACrPltsX0Lf66PyWDeOUZ22tfKsOZXRV5zjfuxt&#10;DFRc36ba89PUaw1LJcOfGZYGEqPm6eBQIYO2RlnkBIdSyrrOzjHQ61X0ajm8PSVUSux7A7jGmKgW&#10;moVkaTJow6QknUk+ttb5q8Na4U1h0QaeDj1MKS8Ud23ALVvTVcc1n860tCsOx/4jHZtIV9nGmbJN&#10;j9GtuKVdZa7Ha3mPm4K3ylvpekw5PoKGPwB7yOezXUypslCVdlKeSXdfmni+ilP/t6wyep7BaGnE&#10;4w/rI3lbpyEC8xz/lL4p+JRXblPix/4YvuD7HD7+T4rlFyyB3+TaO/AoH5XRCCTV/KIbPNAhvODH&#10;YjCLlLxG5aaeJiXvgV47zJN/H/qiko2CbBb4QkB+5kIIgCd53AWeO8G505KL67mrXbq0wYPLnpv9&#10;Wx3N5dgy8PyZtrTV/clEyaT62vw3+pCPfQUvsKkNeDI0cuMD5FCvwfRCyBCmblWg8YBFndYdmK4b&#10;pR1/tKIwA3zqlw3wj7S5cPfGXS0afHx45WXdOSyvYgedJZ1wFijDgXzspUaqV+sSWVkMmPiXSuR5&#10;wjN+qj7ohneBPlXCcTp9bI1TzqX295SHfsctPvkvgmNdgs0diPiejYAOQMRM2215Qlv6yuQcmuY7&#10;VR5QnbXkfMG28jxNy6f0uKsD2JY3RNXBOo9u0JdHy/c0OjHIkHeN+BU+T4edg/JKne/27PxSB168&#10;FwPMDk244UOg8WOZ6Kc8FooePNANHB9+MHc+MpkhnzvxckEPXYFJAguKtGGAMuxmsvG+Fpl4Uiib&#10;RNUhdVD6789UdSzDGbf/zJ/+5w5f+tKX9MT1t7U4pw1g6lz5+NHxxQYY8aC8vZ4SS9Qpk33uxO2k&#10;mD6ZJ+uoAzaWoPGCpOiJB3iRx+f2y3mCjTpILCXfNMLjqaDKBsfjmWSq18oCro6ZZCEb3tChEwsQ&#10;yI8NXKTRhylf4xVx0ok1T8SZv3hABx4fQKembx7lt+Z3WZtHWrkyOTchwMf6sLkHp+iEw+HhnJGD&#10;T32nuOIaG9xehcCTWzc0nv38z//84e995SuHb3zjW45/aD1n06Ivvu0FOvlwjuacfW/A6g9sJ/a+&#10;+tVfOfyNv/HvH/78v/Slw31dWDJesymOrYzpxBeb3w/u6+5a0QRqeeKaKvR4LX8TA9TTWr+NtW46&#10;UU5lFReexEVjunqOMCfMndDZsaa4AhJv6dvgScxBu9KTzx8QHPjoIx7QN5+y6rfm9Tj6pZ2m/1PM&#10;jD+Q1zbgtidbGPTRkosM5ky8bpUyxjb86bk2fhiAh3UVLam+cpcpvATOG9zqzSl6GVck+I/2hm3A&#10;uqEN//rL1w/SjpscAJ7qQT/aATTU/SoPHOTQ9utbNC9P+DKaaIpkutWOlU9txA9cTFJmHp5z0f/t&#10;ttrfCw5XWjf1hDqbMn1bR/GR39i88SwbmehM/Wz6Shb9JiBXTDoHOZX8XCOwMQ1surEgow2s3qBW&#10;nvFJ5rUc85QvUJvB67FxT+78Lp/iSOJG3zJSPqm7LOA0rziVCXXzsJEwKi0yGKOzqaQbZqaOyYc3&#10;0DyOoaMs9Oig/oInMGA8sMtKXusDOo77QRH+OA+/tL3KBd+xhR4cH31qA/pUcvI4gx8qkdJXrbSU&#10;cx6cxMJx+SJLuMyF6OfZNINm019lxJJv3ITpJQANgAwrtSqsfPxrQKepa86zcCEarZwdj/t4Tdn8&#10;QWP/mIPOk/pahfinDalfQ+fYHJ94bmDk9EP4HD+R8gam3hTATwDQLsXAfdf16/P2ELWJ58+Zb+h6&#10;RPM+roO8+UsXQ3tZFlx4o8cT+YAbx6K5cFo313m6gPatOva/DBC9Qf02QC+Sg0l1Up+mYD+3j6f8&#10;FKds1nz8jU7kHflecwI5Fk5SB/uRpFjVHOHJTWI2T79/rJt3uNH4tnyEz9Hc9qhKsZe68eYvc2b5&#10;2/rZPrUvWAraH9GWbKGYSILLuOmazUP6cOYzyCVe1hhse2kdq4UpduIr7IKWn2nhmJs3uR7kqZ4H&#10;9+8e3tbPu/Dkr988pXaMLxwzsp2NuyyOEztWJzpt1UDmdrIj/BEfyawrQIUgVP/BTV3nRL2o6PUt&#10;PG9WkA5TlwmNIX1l4XgBhxilPpXChbrwq2vhqHaHL2/wBLCOb97IE8AoS1wwX+i1OXkAfPE5erAB&#10;UD0o80K69UgcMS6tv6Xuccqry9UUq7Bxv8GK+AGv7QS+8PhuIP1KxoWVT2Pmmd8yspdYJ/s49rYk&#10;NqMv+bJ31MLu1Q8p3+vIBPN1ikd2bd3KYC5gbgogh7gvXnIvfkPPhw1NcKlbzm0/fjZb8uDZ/nb3&#10;yybfMkfeGHkqe62RjAPRh7iJHoRcjnkggXr1DSrEogAd3I6F/0g3oIQm0WCdhZB+d/dPJFz8htfW&#10;WS3FtkfinCofG/JR3+Xj5OEvJBdvY3HG7xdwhIxtRyCFrJNkgM/DHmtMk8cH+3NvhivGLMg/9XX7&#10;z8pAVwBc4BQ/wl204eTs/Hf5nC/lBp9lfrL1MoRT5Ked65hYGZ1IZYn6j+A0f9WV8chD6wgmxuGR&#10;sYN+gJFC17n1CbxXGUPHhnuBYnzaG9U4P4Xq4HTUO8XJeYlJL9bLORpsMF+REO9EBv7hgSLqG7Df&#10;ZAtd83auXPxhv42ZLpQB3sQRfm9eCxX8LS0GN1PpWp/GGSc0n5RPnyBeH9pBV3YAVWxdqrPZDx9p&#10;NKfB84aUc85/RQddg5qp1B00vMrclJtMAbiCi26kztPxqjd5LTMC54oTsIvX/Lab9iPNv5AeyWip&#10;tBk9eo3GONr6RabXZWj7g7f2Az3u3kC5XpoOD11gmt+Kd2rXWsax4ykHu37yn/2ufMbrQuug58wB&#10;8naXi35V5RTtyvQy/Sx/9LiKAfWEP3lI4pbmIL3h6+mT/CyfH9q5ggHrH7QdzVZ0vas5jY4je2ya&#10;MecyFsSHbaDK+VNdwMPzXR3rCsukq52bz1XSNQGQ1vr2fM30Jr/068mMH60bSHYybrDJ+OK5n7gU&#10;r6+BhjHNxbKXKot8eMWm1oewtX+MXUKWnb69jsJCj2swDtoC/wwedNAUv8fl4wpWufkobXkVO0cP&#10;TumbglcZTbc81MemBaikVQZF5esUB+xmG5d8aCpzlQP9et7j0xS87wSqU/mUFn/xMUgvgMRVt50n&#10;vwHTTi+4U3bqGHPabWHxTDfjKhgYOVVPXFwKrqkD4MKZRcIRpzQ8KScmnI6OXQRwpr5qjxcA5rx5&#10;tnnymCDFqCSlJ119A20nmM0nDX90rU7TAUw9snjpJ4DVuV7Xb+rxRNDdu/f8mkgWELyAaqHjLzf+&#10;LDhw8dsnCHphy+u1eO0HDey6FxeGrpVQA+acDQHurn74WK8v08UugC1+RYT44zdiVZmbz7ALg/jz&#10;qw01q/GEUbhbXGjhxfUtOneAqr/62h0q7VY8GOh1Q5rvFqvf7MvRz7Kk01afyF7AE4WJIe5CA1g0&#10;4MmgZ0rfv/u+7OM1eoQQF43z4QLSi7rUTdo/UgDko3vSttPkp9zmG3f9anvYVYQfqzo7X/BX+/yU&#10;nfTf7BTx0XFpx8bSkwKtM45LB/8ew19Lg4frT3vxs5eZXu2L+q1OpCvgL7Q/zfdkTPluHyvB0JPs&#10;d/zE/hUN/fiUb/UtzpYvRj2mrHTFn+U/kzWPk9L0ics1T4XG56v9f/m2oPSkfDzoUgf67wUqNAx8&#10;HsN17JhR3DzVhi7tmBsReLKNMZSnNAFE26fCp82ygAwutCwi9jdZwWUz6QO9PpG0+qw2okfzwf+T&#10;DxNHWzgRQ4fDT/7kTx4+/elP67WCd9UPvXz4SP5i4ZR+9cnTB3JL63DatC528DeVgT/bZ3FMHeRp&#10;wuCA1zZGef3fuMDnyjWPbqSSl0lafhs3dZsnd+kD0/9lw1SauQ7zet6Mb9GH+NAGkl87nTh13yX9&#10;zEPjhZ/gF31jh9jyQvRczPGkc3WLTsQYr/zNojZP7HKBha7uG+kPYSLAPnj1qV7yoWu8Rce5wJi+&#10;HDry8/vzGqfF78033zz87b/1tw+/+Iu/KH0Ph89/7rN6VeL7wuQnCk5fn4M30Ph7B9oPonF9c+/e&#10;vcOvfe3XDn/un/+zfoL14Uf3/VvyxAfjM/WPm3kt1qtaXMZnxBX0+JhC7j5mHXqNuchQsXCYE5Hy&#10;hgPTzbhWHRqnW+xKhkG8wSGWlHiDEj7kQeMNCyF245aNVco2vtTP0g5avsYGcowjXGRIU76Ut/Ot&#10;zfaF5kClr95+tbF0pP/u3A2dnj37+PCxGOFLynittvUjctBr9PMNZRoc4E9+FjqEgx/wsfVRG3P8&#10;Z25pZctbnTY6WmnhYgdyJHYDzvcN0MhHJ7EQXujBsXw2IVTABTu2ljfzv4LtED7lzKdMK3tQg3qB&#10;JnZEF8qpX9skJlxMhy5jDPVasA72Q/yBjKmWiYXwUsVbT2g7TsGjuq2xgmLwzWfqXGNS865LNy5A&#10;W9fwQD/LFk/y8b/zq498Rz52kR6B6gCdoIcG/fmJCJ14Lme/qaz8oV3bJ3qZTvmk63Fo9zxwvekk&#10;PQrKMqx0q+3Fo7w68qQjQF5ZVT/zUX7LOT/91JfWZ3wpB5uGL/rzAjiOB8oHx3es67h1AG7HpuhE&#10;XEY/ylBn1YFxQcw2vtUHXKD9CzjV8RQHfsgEXDb1elK7Lj/9At+gtMfmIXnAk+0Vi4n1yuLaEMOy&#10;uB/78TvXCPvmBXYdbwhi/zoHwD545vXBux3dYKKfArwAqjS4eqOHbuJ9oE3Baw/028COcfXT+iOm&#10;eAsEcYkdbGShJ78FfE2P2j9j45DX0S4LQ+6rRSsK87DA5QuZqlWViZUvlpdCL3KPD5fsHm5PymxL&#10;n63/9h2pN/AjJ5TYcpqXkuNvXlnIBp77eenJgvhTxRR9OnNd5r78HjBPetp34ut+QTFC/6FBTj4i&#10;zlKfcO8ikzUQT7V4oXEWrdjAXZ/M8evv5E/3KfK1ebi/yY1Z1IPLJDOxNdex0tE3ZaocMtoS18Uf&#10;6ebOd779zuGdt9/RuM4bPNhMkH6y1YiWwBc64cdGOudrXXR8VPY/M7AXr5SuKhjIQdsymY0f6s7e&#10;F3LiRGfUTTdZarbEERPGUbn9ZVr6dupR8cKtvwZ3AABAAElEQVS5P9yYlJuvGDfh72oTjm82E76f&#10;Eqt6phF/lad9JiJoN4DrlrpWvaY/pO/LWEx86kx0wXOM6cQ/yeX6Dw/Ko5sOzLN169Pv+KtjwWWE&#10;bOBWf3DsY/TREfYQ9/YlZSi3pD55wVfH2NKu6JaMDPG1rOFvHI5Vxqd+Jf+UT8bf3f/WP2qqT0i+&#10;6WQP/5Gzt5nya5xxzQuAt6Y+ma9hb35SaO8vpqA8QWf9orzKA9aKEOuHf8CnDwY4PsUv3bmUtnJZ&#10;hFSP8su5+kpR0Ntzbn8N4wv4OExQn/hENAX48kBEeZS+KXgLusl8ri/a1w23jfh5pSn/Nc+anjIr&#10;4klaOtLqdoKynRZ3yzhzAE59uKXjP35e6xSMs9AclTue95wJM+vpvkl+KdA++Jm/ArirC4jZtC9Z&#10;qWrh498JFk2pNHKEnLgWg9UWUSh2oaNO+aQudnmNLPIpB9Ie27TqD0rs66KRIYheRJtkbzxm+sF4&#10;eJJff3S+UzvMC/oT/iv9yt/5Et558jnd4Fn97Rfpgo/QFGBeUbCLerKk26bXPKm7FPmQ8ZyfEwCQ&#10;wdOxloEc1YmvrZRfz9c8UnTjjVQrbDZOBezXH6lbcJGz4a3EZ449Jp7Bxwv2TSv6DC1y9v5dY2mV&#10;F65ppT84LwJwPT8d3JXiReMX8zzDiZ7xwUhWmfWZUx+PkOZXz54P6gv1fzrXl6b3HFGUkncZv/Jd&#10;09VG3kBRHdbr6xV/Pbad4zfo1KQM5eEGvhKcHPfpeOIl8yKa2F4DYnnED1HERmGTo4xt3iykzuFa&#10;Xj7HdNyotcui7Bgv11XkoyeAefUt51zfeB+AZjUxkDkLpTvv0pBGp6Q3dwV3oyAt8Go7YMWzzswU&#10;F6C8QtZjUDjfPxgQI6pM04WdD8unfE/T4jsfB0zFuPmPY+EBWD4Yxx6+oHNlXoaHrOqxyl/zLGts&#10;Ls5laXEpr/50Ks13B46vJ7KRQ1716wTKeJTtVxMWWb2KXz16Tnlx1jLn2YbkFr84pOT19ZbNtx40&#10;IfHVl7NP+ZNJ3jme5bOm1Ce8jvhwPnJIvZg0dYsfczjy7T82fx8e7mnz94MP7mmhOO+/ZwFtWwy0&#10;vdlowg4WKmyjLpRZaOIJQwA9aGSUVSfuVM3rwKI5IgEufFms3BqnaOHNB+BJSmq+fOIT8aZMX/sA&#10;BzbnvbhKLPc3/6yTeKccXfTR5PvayQAKj9XvjbmjvPHjhhs3cuoYZXLCwvgzbbqxGM8CAAtl/B4T&#10;P7kma4SZOvEdw1iDuW6Ku3/RGT35PSfHjas5wnBPFoVCiH6oRVofwJDf2BAb+8887FvVjzL5s12w&#10;HFod6TC+gx+0zVtpOAaoux47Q1/1FWnrkXpez6Hhogb6gvkPX47LJ/nFmjoXb8r7BEZpm9qVIuH8&#10;FMq36Wn5EQ1yBmHDH9mcH+EueF0UX3mv9Gt+dSavOE39tKVsCA7lxHfi3PIdS9JD9coFArHFptrD&#10;j/ldSj3ZqwnmY/m4Cwk8EQZPbtzAdwyQlUXK5ln1+UC/b8uTxEDtBIe6/H6B1n2jqIu3tBKA/J/6&#10;qZ/S5u8H+i2+17YLen5b8b58R/wz2fGirif76degxZeNE9oCm7AsNGXSkvjvb9e4j5x4ayy0Tmjv&#10;1DmbNPBkUZiLP3j2NwyVYVlP1E+zkeV2I1xkQlNo3WMfx/Am5ULAFys6hha92HyCvuWmlUdIC+C2&#10;j85EbPoW8W0sscnc36rpgjgLAPgsvMbX4su5+ze3g/SLyLJ+LGYL7FeVaySRfjcPX/7yv334P/73&#10;/+3wFT0J/P777yp+c+HMBrYYmmb/olf83gLqmn6BdonP8Pn/8N//d4e/9K/+1OFf+ckfPzzSBvD9&#10;efL3jl5p7CfI5N9XtPC9dW4yefcbHqD+GZ95LfkeA/ifmOb3tYivJ8SkY5x46+Jr+6f0G2t84dm2&#10;CdJexLQdUA4gZ6XjuHnRMzFB/AH00t6onUm+M/WFjisdthA/lccr1I2jWm/7gbYbpR9rw5xy/Apd&#10;NoHjD2iJW/pMnsJCDm2X+RLtFVxsLMSeRJePZZP1Fl8mAHl7hHw3dem2N/SZB5RTUnjQj/cJYS/2&#10;Ma8h9qXLbT/1GF96fBBZ/UE5vTh2AatPOWbeCk7L1pRjysxDsUaKnel39vZvnrYNCtHwNzxDn/x+&#10;Jy8ym3cuLV/8Qz/hepfOFWX95f/17mPrJ1zsB2gr0PlcIo9k6xx881EdWp74F4eFH44N44eWNU0h&#10;fMDb7YYXAN56XLrmG02o2HgOwAP8tgml8Fp5tDwbqJEHPvxWudh5Stfz4pNCY7rRnzzqE//B022H&#10;aN70UDyIt/2ocnhyXKhcaMeUFhlv1aH6ktIOSJu3EemgMlrGNQ+LTrT1Rw/3OUvLxWwlP3sMT8Ay&#10;xz4fizfQdsnCTHGro4iOdC1d8aDneP/s55RtenIysOPifY3FepMFi+zEAX0bN8S+9vqrh89+7nOH&#10;R4rxp996W1o/UP1kHsIDg091oy8/W6HZufsqLKHv4WZGXptIu1BBdBcPfj+y81B0om/jGsd4cc9m&#10;+zU2jwWb7i6/3M/YYPB1efAYz5ofL8cvQdRxaSbj9JxsxkPzIe704W086FT/8QpAbtLlpy+YO9EP&#10;pq0wv8jNH/EL7YOPYo8+Q/HH7wrCy3yFC0+eGiAFfNOJ/AMOL+xjntEbASiHH/1C2wB5HBOvpObt&#10;Gwj0inf9BvB93WRCO+HnCB7pGvvtd945fPOb3zx8eF+/az1yZZnpWAfbFp1Vhh+OAR3jVYkT/XHp&#10;H/YZMq6CVT5+AdJnrnVeJvg4OPW1TaF+IBxfQC/v6hxeJwvkK87wMin1oXPmMBBGB9WT5uzUCflr&#10;X8r6BvjMEwquC9FmPrTHA9oAXoNRvDx/qnWTm5mv8Sp14uWG6um62p4tBX1zDHxMfvQV+8/V7xHa&#10;C0/q6yIe1xdxjjeigM7c5olPgLTjKefFq8Ln9AbvHGy0U4gsoPG91TeZi5LgoQftEls4XnG7rrTx&#10;2+oi7YI6NMtFXngkv+VGQrSMqozIXdrXqtcc17+rTpUHPX02EDtjmvlO/5H8Y5nFJwX3KnAsDo77&#10;hVG3+tCvFKgD5y/tAr+Rv8rpcX0Kfeu67XPdqFh5VO6GrzmZZsuqv/EB55IPnv0wv8G86VhCmQ3f&#10;zB8Un4So8sof2lW/6Jg4Lg520bavgtU/5/AotyTk4efxNbjESq+vq4/TBY/6MZ0J4LFL2WNH83aN&#10;1+jtj42Nrb6xf3xS15QJfP0buNLQ64wyH570lugWkRHIWqLVwomMnaNI6He/8fuYplMWLJARfy6K&#10;GwM28NIHRH2i+xQWZ+Q0N7zUV0oOkjjHvwnTyOAcsC+5S1lAXQLYuYKvAYTvfPQAJBN+8PENPNZN&#10;59LXawJCcZ/MDVUC6w2O/tLPKE9+JNarrxGXr9bpLY0b1lMyvXbnVMf4BtiHj5yffNu/S95QoZRz&#10;2WC8CuqXq3C+m7Ku365+SJ9DPDHHlMb1+6mgk7o/LeYcXitMDV7q9xWX4/qn+pGubR7/dj2zOLwp&#10;huNzr28u/9ZvaZp/mpo3MvnIHys+x+VzStdz6q/rKsQkN5wC9JG8GcbreEU+k/o3gPGz4q12guY6&#10;kvzT9nLKYt2Ajb5iRcuceSXXHi8Cx8AgYQ/Xz7Q/ibc/HOM6bjjUJ4xXvB0s9Pq2GUplS3Equ/Pc&#10;03zWY66CU/zT820DGCZrYZWtI2yNcDAKaOdNhwGQD30DoMceQDZmoQOHD5XMQkxxzWi+Vl3CPzQX&#10;cEbums9xeZYPTua4+eBQWYVUfvRfcdbj6k0KkB4F3eRDU7vXxlhZa1pe0PAB1uOW28Eq6/macsyH&#10;xaLiickRHzOGNx3WArmbM/TI5QZncMxTwblNEFb9wBhdF1ahwauiw27cwQQQ3Opb/NJbDjQg81mA&#10;M3HaaEsDiukUP8gx/6GzWuLDn7C2+kGP+w/uH+7pd39ZTICOBb2XuIPauga3HQ48sZ0yFiH9ujFd&#10;3LDRyVM5AJ5Ej+qVTeD6N7ZwBzbAwsUtvaKMmAefp2i54O4FVuSJVmX+I9XnGpOVkUGsoVPSXBD0&#10;CRehRg8deMFQeNB3Am4lli/KtkFa+fb/lK/HlkdvNkCHyZ8v+rXR8JBNON2lffv2Qy02PPQTmdQ/&#10;NqjmDjd1Ua/Ed+a5RvQF/37YxKv/sWEFoV0A643uRm56rP8pkWlcWylxnzU80HW3Vwqgn/6gId9i&#10;RLvjhEf1cJvDWiHiK1Ls4SMi1ze0tfFIN/Ov0fhkLy0/6hJ9VqAMIOUCFf7VjzyXD87aP0FTvPV4&#10;444CQ0c5sPLmeJW9ylnpigM9x9A5buAvwP88KYK//IS9sjMQyy79Y3MXqfpqQ09G1b890oSQNsXG&#10;fzbf1G612NWNHNoZr3q/efORcZDRxSmehuIJMnjSht966y3x+sg6daGXk1V/F37ffanOxubPfeYH&#10;Dl/64hf11oT3D5/77Bu64eNjLybyahZiugtH9GuqaPuOBWkvoirlAhE8v2LOFxXlHD8/Vp9Gpdfn&#10;zCsac6RAz+HvWLLcPqWQBXrqn4XOxjv128UbdKEfbJn1UZyQEkPg5U5VzUd0Dn55gbOCY1O8CvRf&#10;1Q91/SpWmZS4i10tp78HHz2Y3MoC+w/b+2kfAn+aYv3Cq3H8tJny0Rme3pBi407++5t/8z/QTREf&#10;Hb76q79u1cZ1YbKd7L43kr/Sl+znf/yOqMve0IEPXtHvPvNqyL//9796+PNf/DFtCLzuOmRcf+UV&#10;bfoK+O1OfOaNG/cnU2dcpEx0e8EoTnbsQte6IiUW2QRtHuXUB3XUeQ15hvEx8VJ80m74Q9f84vgp&#10;OhG3rHU9HLdE0WGZ58qJ3bS98AHHF6ajD74iDz8Qm1sbUIyjh4pMzzwCvOvXeXou7Za3K/AKXd9Q&#10;oTkQY6XbOxf9+uPGrRWwr8AxkcX4uGS7GP/XB2Qg1+3GpakD6yw9sA8e9OtW1ly1sUu+Yp+n/bCf&#10;DRygOkDvc8lCV87Ls2WUr094hvZ4/JYzUm+2PbpA1/6NY+gqF1sRTVobK5sUH8ITaF3g7w2WMvoa&#10;+8+LV+gVG8CNvH1+Wx1IbScxP3NvXIYPCruuudml+pHPRhH1Qx5wRzf1rWDei774b1A3mtJCd2Sb&#10;ZoRoQp4/1lHXf+SWiY7RA98B7evI64f84nfjjrLq1rLyAJ/ypuuxM/UFTekG0TTI98KWdEZF2HDN&#10;hJ+ITeyAc3lCux6Dc4G3BeSrc5PKhjbH0afxWR7IbzlymUtxoxJ6Am0v4BA/7htccv4rvMSTP2hs&#10;J8fBp70DKWt5xlLy8HF5gFfbiSGOEx/iR51Ln11G3tiy0ocWq8ZGbBUd9vG6dyA3mb7s8fqOfvf4&#10;nm7io3/iLUv4RgbrpjDqRn2V6uljnmDGLl3YKteLO4ouBJjfx9zkdY0b08DnlciqT9YkHJXH9kDQ&#10;3+JrG3GM0T7NLV/n/GGELrgKrX4Ct8dQwxfowtQsr2znlKF64kB9iHQlHqk3gFfKMa7hM25u5MO4&#10;yA17mA0eC218+M1lXt2sTsm0LIZnvJJOymFmti2gIVAf9HUdMuuwHN4gkTyYoDc+IQ6Zs/cJfdsp&#10;rr3x6LnaDz5O+81NmFyP8lafd955+3D3ff3EkMacysumNAuX6Ko6Uj0rnAR4Pj7jLMD5WiPN/8NP&#10;ccvVEN+C17ntqm/omTPAhTbT61FHqSwN3ZS6DlYc2pdqUlUbOY5HMVuvt7xW57xclxJv/SCTcZS2&#10;UjdSljFX+BMbo6BtQAbjmKpA8bKMXVKy9eV+UbROhehUbazxDT/soB+FhnI+9LU5T/1Zd4z/p4S1&#10;bcFXYg06NBBHAOe++VWn4Hl+R3vQtaXLJ56sv3Dg2/rcfWnU4IsHfOyr3bFBUD58iP/Sbn5RGUAZ&#10;9D5WyrHco3Y1BrjkGK+2ljdjy4TFYF+RDFtoTV9HrT9BFWWsizXja1GncoOGzmqp6l+sFzEzPG2L&#10;6pk+6LZ+47V2ej6+qFj8JevCITL5L48NIc1hW+MyngpXnhwz78TXzo+7j3y/8eNg8wnyUuJ2sxYJ&#10;J31Uymk/TzVPhjQf4kbK6Z+bkapPWZdvqCWHAYDAPPEfOmNz6YvfFHsvKyvOJ0mZ5xok61Q3Iphy&#10;9PBHunY/ABq3j1DbYRfo8Qm+WAA+zBMK3MwsYvNqntePar/rX4wGanP5Xpv+iTmAecNadSIppih+&#10;6dcUfID0FG9bO3V9y9fqR+hKilda5agvCZ/iUKV9TbXXf6WKtNv8WB6k7jdHRvvxUx13/JRIW8LF&#10;/QUyG4/PHYcZw40pu9o/tZ89qj/5ScTDNDZwgq6V6VhWXuYAauPThz9TzEKBH3hAqNA2Xm76lZor&#10;ofxBqkwTYJcO2MwE1jL7/gV8TaQv+vnSnppqPsSA/R9XgBu8+NF2l9lpKkTmr1eBX3GsgNjjZbFF&#10;Nta+y3jUn5jbOaNxXe+SL/8Up79Hy7l/voPxOMZs7KvHaf6G8EkOJNtAoH8C2H1KzMYX/LZ3Y/Iq&#10;FsaRi2Wl2wq45ofsk7HyHB/oqeIC9nNen+msRUd1VD+1sDxw53rdxRsS0OcUv/wdTCUWM/qV6IDc&#10;XTZyyqPoOY++lHcuE1z8QH+8xt8xP/D8G8AcrADjxgUV4mBAqg1xsilTuil2vvFVAJ8qQJ47m6Zq&#10;vsUrD1JoYliOV5w0+WC3YjZcOavH9Azgcg79li9S66GOjXTlDdfiNm1e09I0Jb+8yes5ef7QGU6+&#10;C898tYMrzcqjxyYTTym42VRWXOgie5uoj2yCEN+zsG0+E0zVt6npTnUHl1gR/ToYV2ZpOe8EqHn1&#10;Q3Gl8KZ384pLGfVkGulwSosKW97YpQznkc8H/8EPWxEVxVMGdxZGuHjk1ZA88ecNH9Fx0dPYblw2&#10;VknJI+2HcxYd6bC5aAG6gIdYPjQ1VUcmbXRAPt/v0MhFmcptt4u9QYKPufAWof29+Scom4945SiL&#10;etjNhYD1ViltARpvvKg8fojv4N1BqL60v4RHWetvRF1I5EnNVY/bcfmAzGvGpM7hlu7i5mkhLki7&#10;OOY7jBiI+Gubs6ciZrXT+nN795RjQ8ozwO/nTCw7cOkOGhaGUUCAXhw6lcxTKA/8EXnaQBWB5ZjH&#10;yIeH/shngPCfeYenafG5OliTgZGDLTVP0eMLly3lLkM5lRNfLpdNSDUo3zKUVvZuc/yy8QjFhe/S&#10;r3jVEeT12MS1Tyk0lHfSzDnyV7ribPzHPnCKyzFthMUgMVzydacX8SfbWdiLjdFpYYN7RMZCgzC0&#10;QME5i0L37z/wQlE2hQgUdKZOaUdcJKf9IhcZ/S0rfg+NGxde100J1OsD3RDCRjJwwR/O/X78IuZ2&#10;+Imf+PHD5/RaYV4Fmqdw2EB/WX5+Nk/fqm64UBCs7Ypzx5Dqjs0bx4DyiAfqEf8TJ13g73lpoAd6&#10;gel2eC39LjECH+r2qerPm1LilU3fjAfwZmyjzolRcAH4h5ejzjrQB3LBiP5ZTM+iBXcXNs4bH5xv&#10;MQ9DnUPbp5qR03L09EYvsav8jqVr+wAXmlU/2ALWU7xzzIRYx8gTYz749ZEWep9r7PixP/cvHH7h&#10;3/sFvTrx7cNv//Y/lF9Z/Dd69EEZQ9M5Xfrj5vxxSrsgyEIx8Qf4rnCl/0Cvgf43//JfPPzlf/1f&#10;O7z6qU8dPvrWt1xOn3v/vl69PWPOXOvLD4oB/W+LA8LmmKG69WsG+mo9w6v1udfV3j8Xn7T1wnFx&#10;yaOtdK5AnLQtpGwWyIYeWoAyeHw0r6/nvHFLfj5g0uEpVsZWYgRcIG1AcyDF17phSRn06MRvJ/cm&#10;NNPQlhNyLqc9AGwQVz680o5nAUHyEGmxPo58ZGyvEdNxL+6kvXVETz70ATxxv8vZ53Qva4EQ4OYd&#10;6OAJjXlxw4d0wXa/CWXyyQM2X0z9QnsKbneT7/YlBOs1frwhu9um7bPhjf3cLAKuvuJrxhv3b9Gx&#10;+aUH1zKIuaXNn+rFeeaEsWPV2boxYiIXkEzjix9gWfIT+nG85YkneNXBvlEHQXxXF/Kor/oBfNod&#10;fjffmdNaNmbrr7iRlQUr6ArWV7pWX8r4sDjtjSj8JWTTQDe4nJcWXqUrn/K3zlNXtZeylba4pJYz&#10;GZWx5rlodIB3N7DCb+cLDXXdBe5VL8rKk7a+nnO84q46x5fUmRaNZ+Gz1SwyA32Y62JkiJv/2qfQ&#10;FgBkqCaPZLngsi/xp56hq+5F5dztjZj1PCvK1I7SkPInJib1mQ/1RWzNPA39a0NlJA1d/UVK38T4&#10;Tpzinzt6JT19Au2dPunzn/+c4+fpU72RSPFpXfWqZ3xI38abC6SQ5rLqU3jTEPGNjgM3HnGGr2Q3&#10;9NKNxdnorjx8QvnYBC9h6KN5+/zF3vgE+faLUoD68GKPRO5SKQlPOBXgB+yyjo+LRxr2sqeZFhde&#10;cHmshT+ueR9oQ5Ubc3NjFL93TL9F29NNN9MGr2tz3PMfMYUvPsAm1+ekvlFcwjKPUZmf5lznOrJn&#10;2mHoEnv4o4ALbeP4kjKuez2flE5s1vOTQszvffPKEGZRjL6QvkmJNtIz/qQOdv6MG/GB7dBX56bF&#10;+cNO+a24TwIZO3f7HSMlVIy45vE182K8VL9PDfc8dPgaCm20qx1UA8rYsKcuOSb2Go/ZCGh5bsqi&#10;Lqgd6o3+I+eJd57I4+ld2gu+FDuD6xh8y9B4o8JtM4Tj7SN0jmkt+gmr5IdPdWufFc58l37Pib37&#10;+ekRfK+Ctbyoa14XTWPfcd/Hegs3ggKdh6JPrkl5eIUbsLcWaJ8Ht3YsupnOrGSlnDnKuL+uc0O8&#10;9bHoiTz6tcugdUY5x9SbQWpr1me9k3H+m9Zim1h7mTom7SsnoYoOwpQ+1Hf77uonBMeQQsI6WJJ5&#10;pf/2ub7aP8MHux3rEOncN6TQ9+o4PsbPVagcLqbgbPWZpr8h0Y/SQxSIxg2XTLnVm1OWoxglY8D9&#10;CLpwY8QCqzzwz6nYPggy6IkXWYiZlm8b58lO4+wqDr/JqDoSUp8sqpjXqY+MRy0MTefCK913dCyl&#10;0Rug/tLvEBPK0FfmuykDZ+vn3D/shtXv5WF6CAQtq6BVHuXlyfERCNG/+0mPKVFHviiThaByWrdL&#10;kWlbTj5N7tz+EThtjhx7PrHJxt7EGPO3llcOXTbjKC2U6ucand895ffsez0FDXbQPuAN0K7td+Vj&#10;p01DDylSfCOCKzpxrysnVStwfniZP/MgN9i0Xehp1+gPX//G6CaMUluW1Ar40DQNU4SlDjQ+4ApB&#10;z4lD40GLHSrzuh4yCnMcmmQyvhXw31rG8SPpCgf8sEJsWXMuORadaS07uvj8hN8l1M62fB1VB/QK&#10;J+WNTZfSTx1Ce0QPD1XHtlF4CYP6Y5M3ekMrjnnKd/pV1zd66roFOmLsWbs36bFCdVnzzh1zfWhQ&#10;5cBzoxu7KvMcLXmMAbE98cAeC3rzx8MSL4KOz+BVVr2P79KCruKy67z5evEFc5TmX5t8+3XqFVmc&#10;A9iRuldtEKyCtRwS2laBeRM/SVPY5AxvqI/GEufj51KwPhp+aUvJJwTMy0W7vJ1qP9ITyHFRld8q&#10;cHAaYDsJhq5nF4/Li5LiorSDjoGBP2WsvFeaixxDSz40pzo6XCrIMqUg8vhawDJHNnbbdtGd8ltI&#10;rjyEf2mbQsBxPleSu7D27DS7c4/LsKd8gwNNJ+7gAuTR2bKoRie4TrIro3ik4Pop03DfBiL7aniC&#10;B1RGzvLNBTp8kU5aiKzkWbPTehOu6UbGqbyWkR9eg48A5UFmGuJXdjLA5YkUCozkcjoI1GIhgCcH&#10;2QDyXbOi6e+BPn+ep9SQE/aJTXzXJ3jZDCBe7O9F506GSfl9Aw29YqF0ePH7SywiPdLFLRtWgGNP&#10;PK7zulrdIcJEAKBzaCdTX2NXJkAySgsb1lEpKsAnk4Cp99nUhZcXuTWpT3n4l2f9GV/sA6zpxjaO&#10;ARZePHhLN+ji8/hH3/ah8W58pAv52/rNwFe02MDG563tiTXKvYBA1cBfvrIO8lN1AgfAbZTVr31K&#10;qniWv+mITuEV2t3vZqavdXHbeeJd+5uWd2nWFBvx8yq3dNERm2IXeIXiMIFZaSnnnHKAiZ/5c77Z&#10;FR9QXtlNyYO2/uF8hZU3+SsdZQalPT5d7KG8ZRyzMF+e8Cog3zB2oDt4/VDGsV8VrjQLBiNfZbWh&#10;NyAIxboS6704TOxz8SS+ks2kmvZMu+XDpoC6OS9S51VotLFH4p2FIXzLTQlsDKK7B1y3/8x6eDoC&#10;nELrBL0B09S+Iv2JS1snbnhH1lHyhS98wYutr75yx7+zio/oCz/S6wVZuOPVSqrpjY6JCHXYfpJ6&#10;wo98iJncWa/YYeFKVwn1OTwaOzpSnaedUt/kOy5mskifxvhG7BIX1O8d9TvXmKwpXnnTA68VpL+l&#10;/+ImqFu8hll9UuuUPo3NLcq7YMYiRMaL2PiSFpqJJ+s1NrLwu+ssrSWfTT14gwdfYio6X/drar24&#10;MXHWjeLGPf7g9/S2jQTxw37+pKx1b4ziPz7oTRthAfyDe3cPn/+hHz58/R//P4e/qFd1w+c/+Y//&#10;08O33n5vqxPXDt2NDtLrmLt9nLpL7kbwx+yAeuRJVjaA8X3Pv/71bxy+9rWvHb74L35BPvghv5L8&#10;jp4AvqVNAuru9m3VnzcAZB8bKlqspR8iBvAEN9bTU/DaUNex6g/+fPAzecQZoKwjgIfLpZtBuIXQ&#10;c/Zc9f/yxL3OxBN28AJ957kzX/XgmCeZiV/qujeyJA6io1gaeI0p+MQFNyYRX4x9vmljYhJE2qVx&#10;qH0pAF/4sZnJ5o6PFZMP9Wo6jmlbvrGChTDxZ8GeNkJMUt4LdOwB0KHAMTIwlDYL/rqBBB62PX6e&#10;G3OsPzylI2D9uMlBPvbmv/hgE75/8jzzW459t/DQqAFEpjnQhNBBOslP9dEUOaH9ofGmt3S2Ho4R&#10;3cChp6CxlzbXdggh7Qxa34Cp88YDtNhZKF9sWfly3jxw1+PSCsXzRvMQ3/SBil0pTAsm37/5KZvZ&#10;MOFpllUefLhh0X5XOTKA3pDjG1/EA7t8HaBj6gNbwIWOtB9ou2jr+BJeTI1t5Q9ejx1v1JHqAd12&#10;XokTy5hYNH+MY96KLOxTvUKDjuaJDcqnjE/rBJ1t5+jM+SlUp6aUw7+8jL/wJp+2suZD63aMzxXT&#10;+F9oW/2Da5zxG/PgvPo8/oQn5U3ReY2d0Gf8wNR8pu1MO8Zmtye1V28AqW3yho3yNJEYMTb1GL5n&#10;AeURIpBHk5LnOmGRUvMjla/tFjkev5T6xlVT7V+UG1SP9J/mqzzy2TDjvPywP/kpr+9a3/aN8Imf&#10;3Ogl3vw7np4f3vjMZ3SNprcP6TeB81aY9EvM9Rh36eNjnWjoG9PjcyIV1Z/M+K9I9/yQdsC1mxdU&#10;1Kf2CUBl7AYylgyABz42iYNtwQbzH7Tg2KOmApe8Fcj7pwE2GPgdWH5+iGsl4vGZY5K60Q2WGv8Y&#10;L7nWi81c82celj45Olu660fxTBejY/wNbdsWedjGzRteXxD/l19OfcK7bc548gX/zK+A0LU/iS+Y&#10;p8OHsfrpjaeHu/c+OHx470MtUBLX2uR9rBtQ1D6lvZQWE+kVGapb6QGt25cl5Mt1LL5/VODfqJTt&#10;l4Hbz1YoPOHiHwBd5yAJMR7nEyHG3XxKjmM+8w4Vutyv+DRuWIFPn5X2MXJEpxz3B5QjFx1Qw32Y&#10;6pl5kTPEhvxs+O94cDcNegxt7Yjk/dt1rfrxH21BgBzeYAHzyI49WeQVJviD27EiHGNDjs99h/+5&#10;EvKGpYtXGZXVMbC2NF9aWn/akENZelNWH2QcxIbx0dQHgkypjqe8LPySL/gUTnVN3azlx7aiCz5G&#10;V4OSxgtPnVKHfgq4Apa09lJum4iJ+VvQfGg7pBz93D7G0paZVjHXTBzvcRVO6Ma0MfNKnanf2Xwo&#10;GuKI8bdjOGVZ8G7c7baf6rSe2w8oU5A6iVHpIRlAeA9/yyny1JdnHHsexpklfcnw3trrgkYdHcPx&#10;OTcRHK1RMb5IJ1l/THbJ2aifmtEJ53KjeCYWLyHb7Ka+roL65zKcMX3ab3zZvgXaviI1bVa+VL16&#10;bugNRq4/coM9/C/4SvTExCm0TXgTUoXIOdJTse21HLWdmwTY4PhAX63rnlN/yVOZ/tZz88WpC9i3&#10;blN7XV7m7+i404PHOhXtqjS20TKwI3NhxN3U46/e5KVO6WcW8MYy7YoKsP1LITLkt9O6PRuf4kvd&#10;+NWeYuFjp+gR321zXIk71cP+GtHYk/YZtfCm53/jP7yQdpfYxre0b8+PdOy3PCkFp+PLVv/KA9Z6&#10;JofrrMIz2dFyHSk7fZ8p9YV+QPT0Ia67EjxHFgZ45Q2brGvtpMfllRMa7GvfZgqQp38To53JmSPm&#10;ZdZbeO2r24++UHnxa9+7soZfY+PWDb3BjELpxANZPlTsuG7kz+dzI4qmjlMW/9UXyb38m7VAID6X&#10;XEnr3J68F/EhFnKzX/ay4Ac98wLmnn3r3WUasAaMbb42UKzBD6BO9KU3/1xGOfngFS705Vwfqp0M&#10;Tn1k/07eS5rf0kZifxihwqndnIMDWLegeo4+h07a9yW+WX9P/EPfuAAn7Sw3kaQ/hjy2c70pldxH&#10;VuYqw5jjp2v/7d/9b6xVFT5NqQhwPbGkQxqIwZqEUwEC01nJHEfh3eghO5tU5sZnsMivAZVXnNK0&#10;/CxjZXaCt5ab11Qa055CeTZd88nrp/mrTqd6lAcNsb4jDzzyfIFLmYLWfHQ88WF/0zGdyqvcNRXL&#10;+H7JhD8f+PYCbCne8M1f9hPAgPUYJThuHmknur64wBdLLBjxkq92jMhAJ6B2EeQXNuhO+DDAgGca&#10;OtUZBJhM1G/l6QENH+uPJwyZvDNQfqjfB+TVz9wJXR3awbCoSkdDfSCjdVX/cTdyFkGzeYCsLk5E&#10;bgYp9Ild5Kbh+vUyczHauqUsdcZiBD6nre6DeeqAxpvFUj+BIaTYm7ixbtivP/RHLgAt9vJaRC6O&#10;n+r3s25oYchlTDylS/hzMSZfajKy5llHf4lieFrB4W1GLqL+I/OZXmX9sjbZXtdrOD+rV8S+8Zk3&#10;Dp/W01jcqc9mx6takCd1xyzedKjcvQ/gn/Qvu9+xpToaSV+tC84p96aOeGDDgwcfGq0+cDq6Nw9+&#10;2LHyMZG+qEv4ZSEtbY6yxsFDTWDxE+fw4wMf85L/++TR2h6ou8YIr9EsHSm6mBYcfXjFKEAZ4HLF&#10;bXUlRXbLbItOyGNy1XzsM4hPdafd9AkuyqpHj0m7wYv+lUM+cqLLPgGzjuJPCi4p+mUxfNqPdCK/&#10;Pihe+btseMOfhR7SsT5tXbGVhdnY7aeFZd5j+eXd9947/JNv/IGedPy2Fvwea+FPm8FaAPSTxKMX&#10;+gNepFT67nvvbrp2E+XNN//U4Zd/+ZcPv/d7v2vc79cvFhCpP0/kVJf0Gy9r04BelMnH3/2v/6vD&#10;m2++eXjjjR/wpu/HD9n41euL1WYY+/GnIsvuS9wlPho/PK3TTdFeAKqaXB8Q0TdI1Ab0abQdFs7Y&#10;lPJmJ7EuPZFZGSVw7BBviiFoeDqUYxYGaddp3/tTl21X8IEn/Ik1jqGjPwQ4Z2wiXqvHKgtb2ndg&#10;Q+mxtXjI4AYE85VN5U27pIw+NIuYkqVz+HHBzLjFOId8NmQAeJym9pXqrOPX65/6tGl/9Vf/58Mv&#10;/dIvHf7h7/zfoqf/ZCKLL7CPcSp9B7K9Qr5WgKV8j3zJlh949aXD3/k7/9nhZ37mZ7wJ/4HG+Ze1&#10;8fuaNgbe+v3fP3ADFnVIhHKB1QvcboI9Y5NCfvempvxBfICP76kTflOYY/zP20O4sYAxizrn96fB&#10;IS45Bwc+pMQe8wbOxS54iimAGKm8O7qxosfI6RPjxGXmKI/Ei5upMv8gRjIX2C+u2KSElrkSdWr9&#10;pRd64A/i2zdn8RpQQceE/n4XfWf01OtT50YJ/FA94ecLIfEE4Jt2FLt6QYMc/EEZ4wobt+jLHMZ3&#10;9iqEGfMpB5e8PqEPX9cTvt/GW+WJH/HNRgbl8FrbGjehMN/BJsq9Wa66cPuUn8ENbyfSPf5HBz6v&#10;6sYC0sfyG75j3IKPvmwLTxFCQ9u172XPVgdqN5R3bKtfTIA9+EL47bcoh5ZyyvABtiEPvyGTMnDw&#10;PXp1gY0yYqwbtNWftszGF7/1iSziABx4A35jzZxXPrwB5K7Xb7SJ7UaW0cG+MHa+0pKawVs0HojP&#10;Pj+iBN2QJWP8u56NV8rgZ3875tRXKw+dm48NOnE9t/3E37NoIVx81Tzq335CX2gHwIEnH3SJPi2N&#10;Hi0jl2OgeKXx9Qd86EHAgZf+YqNuPpM+NtXU+QKtsukHyqt+qQywW0/FIa/l8B2RIy8xi53Bp355&#10;QnuH0jYH/WkDicHY6OsixTpx0GsAeKIzfoOHcUQLtH4ZkyijPt2Xqp4z/o+0cQT+KQQ/8YCtXKMh&#10;g3pGProRo+C1LfSah7GQ/PjyuD5V4MWm9967e/h9/RzA7/2jf+TfjoUHatCWmV9/pJ+n8aazZHqz&#10;TLHKIiY/6fNU1y7YSZxCs8FygvzCsV2ZJ/C0MP1fy9o+fL3DGG5/Yr+44Lfhd7RQVQFnUhaCiYHr&#10;bJxzILBPeU21eNKPnAfpp/LPvvHG4Qd/8AcPP/LDP3J49TX9HIB0oK9Er4xRegJJ9YBPiIXEI3Op&#10;vJXB+cJFX+SCixbg8eHaj6eNwSNO8APzJYCYcz2rrol9AJwxw/wU0S7jSeVva07//+m3f7/99re9&#10;qe+aGff3Nzfph9OftK3HJ2a+fQ2Rz8+Vb4jf8QH6F7IWkfPWDWWNgeKpknyI3W5jeFCxAfAbvIXE&#10;uajlb9pFzodWNJmzBD9j/TNdZ/OKftGIOWIaJ+XFjY+MIfa/RGZsCM/EotYC0Ad61ELunKNX11s8&#10;JrMYOnrDH2COkqeFRacy/MOidMadxJhjTXbSnzOGcc7Hcsxl/Vrrbvg71oibtN32CdgNn8SWIm/a&#10;FimH5DNvqS/AD9B/dS3EzYRGlaLND6Fj/ecygC/tCbuP5aSNooftlN71G7yYgyaO84Y+2kx0Pra9&#10;PoZmtY1zgHbADapAcdO+aifrG2mLRpqv4jbP44n8QT5tFh6ZK2csLt65lD6WUIC29bnboz6A+tna&#10;bPpy+uEbmtNShl3Ios9gHk5/AT3w/7P3Zj+3belZ39r9afbpqqHsooo6dbApXAUhFlU2CpEV2Qju&#10;iHyRO6MkF0EiClKSf8BwyT3hJhdAIjnkMo3kBCkQJbmIwA5gCxfEVeWu3JSqO80+Z/d78/ye533m&#10;HGvt9X3nFKYpqzy+b60x5hhvP97RzznXMb3oix2xacaSq5qP3/U156n0UchhmuqXia/fmHWdD+VU&#10;52Pr6tL5IbBrGf0Zgfq9LDB3IRReiQ2cJOs/6+95b8ro0/10vfQIbmSFP7aABrjIlPqITvDo+sX2&#10;li16DR3nteqpFAXGQwJljrFq07XV6Iq98WMBWAb8ixu4CX71+OAhnJ9wlby06QbkdWisC9Yu5GMD&#10;lyu9FBscsvR5lQs45uHA0ecRSrs0kkf/FBsaaODAc01Lfu9rQE8fz1uoZeoUIAXWHw1r26mqbV91&#10;Aw58gcs85or3lNe8MZ3r0XpIb+9Li4lvwlKcQzvG2PiYtLcI2N/97fDAHv6JG11TJ9CGdwP+0P1T&#10;8oBf7UT6Oa1f6eva5wDncd6/uZx5GHkeU2Uby+B+PvUB//w+c301MnuckCz3H+4H/JZRtDx2TX1i&#10;v16v7RPrIx/7p8hHP5I6zzyi/sA4IudBxGd0Iw95Hds2TU+sMvyOsNvFl1ue29uedWmq/lmelkqs&#10;HEuX8oBIYZtHXbXuqhtSorsDlTuhuFxm3Rza0ILXDhkE4PtJTr6BX2mtZU0DU9sL2L4Jjn1Gst3U&#10;XgqvoT6FYd3BzW8P1G8Dz5s0iaHn5kU70zjndbt8AZ+/qrZceSgDVl8V5WyM76A18gAqFm7z6f9j&#10;CfYpPS9VIf0xvDZ5RdX1pTZU/1sZMTfKzRbIrvGSuaz+qCP0Y+95xYOu57TMqVSnrFWy5mYsY29B&#10;9SkDuI8XPu3q4iBOosEaJPrFF9K/MMbRBsE+rXHwYKPxgb5BgWtC1xek6eeu940gZJwJW+/tylgA&#10;Tq+XoqNknDlZVG47ZNJ81kX5EeJyUV51jsaAkKb8NK9lC5l/o8nK/EGZrjqgi/WhUehDGa8KKM2W&#10;rzpfxIcODDgahB1dgHk17W63Uzrlg9OVf+kDu8ra/MZuHOJEZy3Gu+cVQHHpNwuclSY8/Af++4QM&#10;NIGrHh7I4S+79QkWDx6i5UmlYm42pVFw6MtilkUvkyF0ppH6zmgGNy1MVnlJA284TUZPJ/aIi62j&#10;jy6m4W2/hzc24a5sLXWQhP7A9qKuwEMuNVW+1NFsTXBoziRgJj7ARD46nr196UoFOUAYEQDNIIpQ&#10;koOBfq9P+RoAY/K8mka1IFsgF78lhWDWSz6J3uDnEBtye12RbB1e1e+twv+ONsaxKxNGNlM/oo2H&#10;l1667Seo2SRlokhHWv3d8dH5ipdpqWzlgaiBTds/hWFhw13vTJDPheJ2M4Jrwikd8pMXKoUjxgfY&#10;ECX0uuXkrT685deGi70o28qHlvEFw4BjvQs/sMWpvMATkIlAOel1g9E8Jp80uG6nxtAX16TLq/mK&#10;y69ZvS4/8jdZhI8UlpsYf5m4/T936K/whRXYmdA2oVh/V3jSXY0mY8ts9srXsxiz1b1xfU9PobKR&#10;Vx/N5oIkEW90ZDJ9584dt3t+O66LEQ6Fvv71bxy+rYPh7+WAL9AmCdRzfYU5xf0Hjw+feeP1w/fr&#10;ycrneZJSfac3kxlnhEO74uDoFn0Mf8qLz5jc9gUM+V5gUC98tpC+tr6x+Zz6XeqUucOLL9427S78&#10;V1jIAMMEigMn+njSo5J5cRiIT9KX7YsB8GYCKhrwzSYoC9vk86pE94HChQfyQxf+8XE2ILUByg0e&#10;gnFY2ibX0OUJzupV1dFF01SNUdCmH8smDXVwNGEUAn0n/WpkSNtn/MkEWBsgetqZG26Q+y09DXz7&#10;9kuH/0ivgqZf+Cs//dOHt+7ct9z0yWz+3bx+a8bEx948vHvv4g2uKPXd/f3Wuw8OP/uzP3v4kR/9&#10;U4ePaqP78dtvH57Xod4d3ShCH8SEmBsisTntXz8EudWjKk43kKR+0NKLB9mNereNWXwIH1/Hd6gb&#10;6p5+hnIC8w/DCxaYtgPqkjpjLkFdgEfflrnF0HG7ylwDocB1O4Tn+CEbSK1rMzz52tqD+CFr/bO0&#10;eLqqMsODNl4/A74HiozP4LDgsuzMCSQDrw7FR5GbsR18/B2ayLXNv0SLYD+V3mys0GcAtwZ4rgH+&#10;BHjr3zEJrgkstpBnDYXjiTfGTwJ8ilPbkU//Qwj9nS7XyM8NXio1jOtUea0DeN+XvJZZcewm+02a&#10;fB3f2h9W+tURW3WDsDTNaHQDzoddzsxXcbkyTelFHukGrv1RBnWD7tyM8PR64CrLirfj7PYHzq9f&#10;VV1Xtx6kW178XW2BUPxc5Jo0fgF/5mKp68oZGfEZzy9lS/i1niyb8Ggb5wL8uSmBUH0ar3kGGBho&#10;V2fSfKADHoEywkoHmIbiFm6DxT9Ew3SgJTqgrXClcRrbjq2viVeYljcPEY/pZlxtOTFyFAb8s2F0&#10;Zn2z6x/a4NBXmcZUV2FWWtLY/gup2ilw8GQegH3T/sjnj0D+Su8q76NLgfvKlKX/ZJwXsIurU+Ns&#10;mAl3ygFi3UB5Pgff4PPhj3zEb3+g/M1vv3l4TzfqMN7ju0+1AYpNM/8AAvzYMK/vzTUlDhS+T0CG&#10;Bm9qUWf0Uwuu0zp0iN2YI4nPIHXOVRqXxaiOHaSxmASS9GabC5HloLI7T9Xy5gvkeUlzA/obxoTb&#10;Ogy+qTc25ecU8G145MAg9s/hA7p2A4w08lCOXowD77x7x5vLXNOWqVvKW//MOwjQ9/xc/WvnYvgO&#10;/W/qZuaI6nMEbZzg1dfJGwO4dIfZgLfEKexW8K8swXyCED13WbaU9N3LA4cXTDYZxq2d0Jk0h4nr&#10;Ia59mCZAvsbm+JO4aD100FPTxfPifqWptM1INHRFfd6CEdnUelVGOyTOHFkJw1e/zEflcZpE2afd&#10;HEV06oI3mFGfKGaW+kJGNia7d2O+FJ4Ja1tqcfwvV4zJzK/i78mjvD7Gm5/QrzgtQ77qULqV2f2f&#10;/Kw0KMe+jhc5KT894Cqf2EVV4IOUsdlULu3zKFje1MMwoSYs9xGcLkq/OvW6/IBvHmlsTAB+DdAn&#10;tHwtI127d/wwvmhw3TdWnOJs19KHcKLlVnyagDbiNaa844YmlJ4zssbp4S+yM2/Cj+h78DvmlVf8&#10;qlz6icxXoOc6lvu1j9p445LzdBt52Iy/JxpvEH+zodcDcMwfPA2LwApP9KaZy4LtZoC0Kcxe20LC&#10;60rLG38DNIe2rCmCU3iTGduCG3vFt/s7qqsNUQRZK0N0kh6IvtHhQrQQbEJxiLOuUaMeePX6hrW1&#10;lId98T0OQooHLfIrH2RbRhwBwoxr/hxInziNZfVXQLZv5UnzbX6/5StRcPh3fl39Kvc1eGkTmAPS&#10;o2AZ8CFDHhVxseuRoto2o+MObr2kSw5zg8dcvPDuT2WjR4+y/tgxj1Nec1A3i2GSZI7BHHavt2LW&#10;X4Db+WEB/ckmaNbg9r3QJp9y3mziNzLo+hlbCD48MocCp3wglQ88OIAavzcM/bTk1afwrCcbjLHI&#10;AozXi/BT+6etEDwusd+nNAeFDfatuSj91Tp73YEZPc/2mycyDMmzUWm2EBs7oCMJfVmuXjsv+lMe&#10;SYCRncoXfZcyUL6TAO5IYbTapTYhs3nqGA1z0Rda8ITrU9Uj+D2kZQ+Wa+xP7Hpe6po9EabuDip/&#10;NP0B1/BuvXmvQOVnZRMs5ZdJiKVMT0o3lseaLf3nubk0cB43RLk+xU8anL6OGzgHu528TtddF+HV&#10;vKlBGX6KmOvqQGy9dteUbGNzwTdE3v26+XuMnNJfYxDT5D51Dv0c3GIZ8PnsVoKX52I7oWdS2Ssn&#10;e8d7BkgZ2+q7xmhcYGxQxU/LgGFyRrBRMAwIXL8PYwPpqzSL1/wjfJEEboUxP3iEXdH+tcSVcSV+&#10;Lm8tX9Or7NWBjp/OeZtwUKtLsH6y5fvxoYOjXa48oNngybkuzJe6ER9NtcwbnE4Aga9sa7yWl6Y3&#10;OjH81EllpLESuG5e9Suu9RKuG/4H0G/1r9CV88tu8OYPeuT791icA6dMWlh8flsbAnf95M57PvT1&#10;prBsxp1JD3V49Nxz2QjMQJwNLTa1eJoMPl0AwKO8zEF8cT1e3ylhwlkwShzpzx242XRls0QblqLZ&#10;yZwoamKVCQqoBKooCz0WProDzJtg6YTb6bAYi11zh2ww928k893u+JgX7diI3LbVva7lgc51xyfh&#10;0ZFJR3//px3iTj24UAPWukunbPjKbn7iKb+/xYYAC8H6gjcAhNMJPIM/T8gSQsvJoy/y1w+Frm9P&#10;SFU/2Fc6Jj9lyth4wqNhpVP/o2xNU5ME6h545PPkxBs8tBtsFHmz8NUF/KjXViI0R25oOX+RiTwC&#10;MJWv8KVBzAe/pIywleFtU96ytVyFKVfm2n5X2KZLB39aYaFBWPsSro038vSaPF6/20UYNnqizafy&#10;WGP8hv+EcfpejdxcGoc68IGE9FEed1BytxftmvaZu1MzccG3ugHFAQA+hs8jP5tefrJOMtK2X331&#10;1cMXv/hFv9J4WH/PR/ZD2X88zfb4kS984fD93//9stO7+s1lDgp1IKmnf9mUSr9EW1Yd6Q8/jS9B&#10;IfVKHVIXxPUBl4jP5mvTl1GePi19EG3yhg40svmTMvgc0RIdDsjoy5EffD4+1JI84HIN3hrEyqE8&#10;iZEdmfpp3tPZACis72YdfYDlAKxtaJ2UAW8cTfDivcNTsnRzg76RDSRkZyMcWSszaQLjBQH79rDE&#10;ZdIBvV7Uq695HfeLr7xyeE6Hdfd54kky/cSP//jhq1/9jcNf/2/+xuHeAyaa1MoTHf7elVyykWDA&#10;OzGNef1e+sKf/o+///cPP/Yf/PjhJ3/yJ/2qaJ4mop949dXXVDeMt/FBYKl6+iee/iJWtTtkQyP+&#10;4jrGb1SHj+Rb1DN+TD1Rdu3mvunmdiMK8R9ZWDDAQ5j1UfyGmspihHYDDPbnQJrrtd4RBlpi7Trn&#10;DnZwCYzFpwG58a/6rWlJxsqD3xC4RqbmW0bls6mGjH3y0+Xikz40tiMv6MEvndDKuAc9rikDlzR0&#10;4Y/8xa8swRWs+mkvggQLvIOAQ2/kTu5evlxzwFudyfZ8xWN06G00VQbPykU+f4wlbls6KOtcE/l7&#10;A8qwwlDpSxRjUegQgCWY3sCstQRt143q3LzHr4Ann/kLwWNmbQg9/fGPTOUFTtPEpUtfyY0uoUOd&#10;7Xpi2w1W9QoOofojn8tZE1BvYzsD6cvwrtbQ5Bp4PoTSpg5IS0QFvmJ/+mZwaif0oR8Dnn6QPrO0&#10;XI/KI4DDhzxC7VtYZ+prlacwpi282ityWTCjkU8o/Eqz9Cg3nushuqx4Xqxjg7ED8OcC8401nILD&#10;bw2rLM0n7zQ/stDW5gZCAVcfJYpq3+4FsNDxRvvQFGUXV7fCmoS+6n/l37i8qF/CbvP0od24BP6p&#10;DpmIy8N5ut4CafFqOTYpfYO5fHxRSO7TlUc2N0h9RG8egh9Pk7gNf+NbGvN4eljtR30sN4nwpAJ0&#10;vcljk6c9+xW+phl58H95+CaaLiw7GbRJ7MX42Q1SxgOPI3qd4xX1ZX0yaidAXZSeeC51IzJ9M+MO&#10;fpLiMLB1lLUmpkqboOxI1hNcUdcc+f7hzTe/7RtxeRroBb1x4pVXXlW/q/GJ9iV5bDfNn7GPD2Im&#10;n00o90uie0XGTN+K8SSRllVssvOEEMPSNc/VslZp/V4VHVeCeFA/tHevS6HATZ4yCx/4crPQA8lK&#10;zG8TY22eKsFycEQXAtbkN4tZS1MHtUXqwyDztdp9zf+XS5dP/Roq9VenKx/1C+sJ9kel8R0h8L/J&#10;bHwyKGWCpkCdui2pjin3GtPzWGyIfZVvWAjpX3sEhA2WS/L9AV/9Kbt8MqkPkXVNDHz2BJBMtoXX&#10;5FPGn5Bl5+P+C14E6k3fjp/6d+xmfBPeU546uXLLPFiXWWYEuiTAs2FNkwc+NolfFWqPLa/wKW8g&#10;GTprHvIybvKh5agtz5+AzQP8wDDOlUaornLNMOUC24oUOiwyAM/8Dh/gr3DwraxNc908SJEGv+Mm&#10;eUKbaNcJu2xhz97gtnKVldcGrwRjgfc/xr5cE6yr+K86W77Rz+m9yoxz7guehLXdWA7W59SB6Lnf&#10;YWzSn+tDsnDggFwE+h7k4I+s1B90ta6RbQ1zIiu5T3gKhFj44YOPgp+6J88HHfLz7YlcIcKHNztE&#10;x8uVNCxyiz/BNOWv7Y+61xf98VGDAaj/2FrIkynebuP7Ne3/0ZOsVQBCX/oB76HN3NNyqgwZkj7G&#10;L/HCcd004xchc4LYZtUFfjzc8kj2IICHP/ttBJYjvbNMdhRKv5mn181Hd9ctcYkMLThyY7dD4QRT&#10;X1KWxvb90LU04YWdqWXfoChA2kFegQsS40ZgikPc8aSyRq74l0qBMHjKMwZxg132muLL8E1/FTlL&#10;A9pyM/miSegrSuJ3ksS8wW1IWra13smFLnRcNsCmv9hkIN1GzGIhCizB9hFPhlmPL0FKGflii9ZP&#10;vYdH21Ufrj/kbKh/+6GKZp6J3YaRQZ/aNTqltt0WVeYbJYQfCXdClJ+G6kF+06Vt3XYxd55jh2Md&#10;2EeP/5/y6DVab2Hsx/XGV+VNoxeh+6DkR55wtSYjB/b4IOFIrzMIUKnNgN1kOQN7LqsHtc+UyVkZ&#10;s7A/NH0wPD7AE8HsxdJ/M6eDPzfblPcq82qLlUftgv9V/rW86bW+nCcd4xKSCxvSJtY6ooHNnIgG&#10;x8Fv5dpoZQTtxgAAQABJREFUCq8ykqeW7P6edORK3L0dNYPtEBh9xNl9kLQHxY1auz5JzzdjDryJ&#10;Lw7Z30d8LV02l8CNOmeibzkOOz2v8wGeUF7kN5zq3vzG12uIxhSsMncCW4TGhX8/BoW/KIbORTTI&#10;X/ms6dJLN9Krf/XxqXxcV4617FSHwqwSFb6wbL4Qer3CNq/xWramOxi6I9WgBjwfb1TSceMgkwce&#10;roFjOr1UNHCn8q22NR3wizN+B8yGq/RRYxR8OxD4Aec/BmPk+gABdiuo+Y8MNBIaqXWvXKLJYMLC&#10;9z1tcN+5845//5cnfr2ZLmJMBhi4wGcDjgMD5Cktv35UdMnzIabqyROIVRBkn+vagKzakIkqgwsd&#10;3FN1SEyiAKe+nm6/vK4n7SQnkz4vEkCaAB2JIHqdWBw36tYDr7iRIKmXxVi2tRj66SUWPNNBOX/q&#10;CRqZhE8n78le6ghhF5NWrGdiNhLQMf0EAzmvyrynV0/esc1e1lPANx73d+i8DhVp6l6+qu8sUGhT&#10;IW2ZeqGsthFKW7bG2wRxygtHTAivxLUJkxLqIWXU7egs+NAGXnoxADLQYSd9gGoVkV5DYcjbeAqY&#10;fH1tPsr16ksuH0JrunQq84BsEbB88H3Chottlf9+ofDE8Dhtp8XvE9aFrzyOZQNJ4QkPOqUuwdSm&#10;vu7OwrdE3KQKzwW2A698JfBmTfIM4zi6eMEjiIcP7vmJR57aY7Ma32AC/vhx+jkm07z2nKca2EhC&#10;Zl6RRrs2T13TtvHXr33tdzbbmeH36Bd9Iq+h41XuWJ4PtiX+4R/+YR1Uyabv8Kr2+/5NVb+SBzjV&#10;t59OFSz1Xj8i1r/yoJB49Q38zJsart/4L3Xe/q/174mh8t/1K0bTZxeGdgl/YE1b9dlDBd8IMP05&#10;svgJI+Q1v/Q3pP03eZZ5/BF6LgdGKjzUQSJ58O7TkhRoD1LE5On0D9KJzdGOQ/ZLxl7h+RVHGGSC&#10;J8TKN3HR5zdarmlseno/7ZmbFfzaK6FAj3ELeuRzkwWBTQVutKFvf16v3n/w1luH57URe10HwHop&#10;1eGtr39dv8X+/OGnfuovHH71V3/98D/9z/+LXp9+OLygse69u2yMP/GroR766ccR7PdodPPG1cPd&#10;B08OP/MzP3P4/I/86OGPfOYzh1/98pf0ZNiLGvf1hg/5oRfosiX16k1l1Qd5+P7Nm8/Z6fGHBm90&#10;q5+IL6fP6MYY/SH+QBn1E3+Jf1GtLlcZ+bSBlLMQ0CaKaNI4kAN8fAd/5fCVA2HyoWlesy7tDQbk&#10;+YBuXAlYQmnV97hmUYZvwIPxMbJu93r6mjwCbRHf5qaywO2HdcjOK68zXnIjTeZJ3UDNjXI+5jYt&#10;eCMWeveJVI+tIyuHI4Ty8cV8GWTg3J6Ys8hm7QfWeQD8CbEpvyHJU9LUifSRjbErsoPDoQf00NP1&#10;Onpbf8naeq09ocv8ERqUUZ9bmeSj/a6Bg4/UdeZu0I0dUvfI7zqVDJR5Y1M0agPq1BuU1PvAWDYx&#10;wSfRwfiyBYEy4+q6cNZV/c1WPusAcJEFOG+wDG7lI+YA3XzHpibC16jZJ6zLi7hpwOiXCNCyxI6d&#10;5S/ya5+mmXdXtvf0261duNKH+4YH4Tz2AVHaWPmtcdOnB6yRY+dPirzCt6Rw5PdT+yvDYCpxHXBx&#10;ik/eObrkr6Eb+OXXeKW3pldc0pWtaeLSIMZ/mud85RH3Qxk0UsezlljGuvI2rintX9Rb+dPmCgvE&#10;Cr+miw0s+dWf/A0fecZ/uYFrw1c+fsrcTdAmhZ8Uj/rwemhrJ4KS+rT/j3zow3bZ1tk39QYIbgRy&#10;vyBK1yDnnRwhuK/Dbqzv+ImG2BA+T9WMaEnN4wDH8qnMYSJ1isaHhtQUvFI6XLsmRp73Uir70YYN&#10;QMzvQUp2AmUJpxs8kz1ReNPXMR61jH5RUsJY9nKwPC1XEfwUePU/dc+bQliXcdMXv5nM+uy5527q&#10;pz0+ZBh+ssdzD82d/GTQ1A8+QF20DkIW2snzK9glGP0aYxVCuu8Uzxx+LfWnPB8nCoZ2S10TqG9e&#10;1U193ZeMnn9KNzYd6X/ocw1pG8ObPkWqLz/wRp/SOjNRf8UG+/UHS0HrNHQ+u/nqAKR+13pOtRSe&#10;/t9BMdUF/EYDHTVueSKpb/L5eMxTPnXcvOBEd1NRcn26v+NkD3fLB55Ilyd7lNLYbJqVY3xq5QOu&#10;mNvuHb89Bxj5oJnQsUVEVKe+eUjqcB58jfFzdMCHKk8xgTebGbei31DdGciXcgDttgnOhMirwzH5&#10;UWUPzD4uhibCxlcp79yFPGRg7LGPa0+sPh64fTwu/fJEvNCm+aU9WyzR8h+xPoRtbJVR6IvWgCzQ&#10;ATY8d/2Ac9MrwhRBvwGcyrHlTXn5n5YD5z50eEINC1UOz0VUhk28Vpm6KD3w17BUlXU/LauMrX+u&#10;+fN4ovZfuvDP0+jorbYsQpm3DYzwCMh0dXnqGjpWwKXoFrjCes9vqsjtWvVg+sC5HtGdubrmJNy4&#10;oAAOdBijzvUFBpqv0/oge+2HeqD7rP5qJOJx9Ar4RZHWm2PB0VemjVMvso/HsPSf8Cx8+C82UDtG&#10;1Ybap3J7fisytDJ8FTsgq4MiwynvOhUNIeyPrby+Vd7i/uAgBzxWebZ8yl2zBiTbcIWtTM0fgGdo&#10;Uef0S64j6KntInWDas99Ua+JOfy9jm6Sjyf7HvGEo/RFZ5e3n/ZVvqDP3lNsBlx4UkoeB/iVnTKR&#10;NUzzgkceeuJb1CHpsREXSwh+MoC3rKr3i3zQ/Yf4eqwR8oq/rVNaZz0U03X92/Idi7BJ43YlO7Lf&#10;Y3+AuHUWCLFyU/kaozYsFU3atAXHuEEebbntwjZVXu1A/iav8ilHmei/NV5fmzx0V2WdabGmGJ8Y&#10;Sc7ADfgHjxYa5dussoEYdqDcH/kb8VPW/BN8vaRJdj442Wej1Y8KgHar3bf8RSDjreNTgZa4voBs&#10;2IzDXacHBhqWe2J8gWvDgKNgS6u8sIO6wRl2fN0y0WdP8FjUizMxfR2Kyo3UVgVQnmG67VsUFc/0&#10;mC44fOqa91VaGrdAho7b9PENlX9YNFsU8fbF2tLlquaeV7yoQH+V72R2PPGRMNv1aQI8eNomKlz5&#10;Ng8Syb+YDnS7hl4Pf8lvmyN9LmwHwC2E4RpcecpYBV3LK2jzel285l8UXwZXWuCepi/Du4jX7yb/&#10;lD/XfDxgTs1VpsI2PpV/laMDEHkrfnGhf1lg0wQaLLrAgYYPLZXPhNObjisB5NYfofzW4ovSlac4&#10;27V4lK9plv60ly7ywPPf2GrjI/jLAptwXny4A5DkHkikp+yCbUwfnbVRwAY9TZXNcQ5/2byEOnAM&#10;ZNkEoPM6PjhuHXThijzdiGIDAvxuWNXO1h9dkV8fzcfGqtHGEyTJhXzAGE5F2OGq7hYnIIdfTSvZ&#10;/HpK5bExzaEDetI5IVvwRZ80f/CcYJ113Yl78xuzGczEoz/2zkKdwd0fLa48yZXNODzDpgTzkxyP&#10;xb+8Grf+DagvbJO7ljOpQbT7OrTgldBU9Ys+gIseDIXWX3rgm5GtlIbv6FZ+wMW/j33cfDVR6AKx&#10;chH3A2Xq7TQUlnwvcPFM4WEL2Ie39FGlskFKGQMRPIsLjOEm3q5FszDme6bc+QMHTQL4K96aNsAF&#10;X14Aq8zwGJz00CRd7S0rGSdhlfukyDSheyrbCkebdl3IzoYdfzWMcMnbPzsmeDvv6O67Ua0C9la5&#10;YNhApD/jFURsYL391tveKJKWOtx9Qf0bIy8HlkIUjn1Fkxie7ic8uJY7SPFJDjCob34T+De/+lVv&#10;hgnlezvI7zAddUj/wlsHOKj58Mu3D2/84TcOD3WDCodJtEMftKjN8dQcbSWH72of/Am/voJB/XSB&#10;qyT+4bp1PnUdfsTte4NDv5SZFK9vah/aMnzBPqOyK+IPXzY0wSG/fTXwyEdfXZlKd23DhQM3/bpd&#10;KP48bQjzoLtvEpo8MQPV/POK5739AovcLKzd1w4sPAi8gUICO207aCGKX/u3UpSBvOARkLn9g3UZ&#10;PUlzsM1k74l+B/vll145vKvfuX+i33vlt9hvvqJXQmsMfE5PBf7Fv/if+Xez/97/+f/4Fdk3tKnK&#10;b/a9o9dF8yrIBw/vmdfvyS/8J2Y9/MI//eLhf/+7f/fwqT/0+uFV/Q49N349VJvniSeByV9mrib/&#10;pj+5cTVvnljnRx1bsS/jY3wq8xvS+LjrV30d12oGsv1Lm+lYTNkXp34pwA/po8uHTfJt80I8OABm&#10;HEQmQvngB+5XxTO+eTzuFxb4cwH8+r7nSJL14eT5MBkZhYuf0q62toWe+CB+LLnWG6zO8envWrld&#10;aSMmcgtfeiUd+2GXK1NZlYu85/Qbrti1uqKPYVUHV4ce8I+1cUcZH36uonDoQABGCjlNGYH+4YME&#10;7PFQsvjYSbjw73wqdEPFcpM0r/Bc681+I1rAdW5TmYO2y9N82j5iVubCIbvpTF9wurADjgAfy4Xc&#10;8rUubLE/fZZ9R3ZBpwbgCfDMG1vES+Mif5gQ2Mrnulj0XWUinY2ijOUgF6+87BfL3Kl6msfAC2mT&#10;B3qwo7yfygsQeYTmMWZNhiP4PQMj+uULUNORP7qC482IkQU48xjdkbF4FhCADxCyAI+9oVcaxHzI&#10;M58LaEWX2KcghSd3m98OndJLzOGaGr74WD8qdwJ1ja0YR4pDUeUr/gY/dmg5+cDU/31t/zn2NXgL&#10;0LDGRe9FjsrfOqOvzM17bApe9e/WQjt2jM2gU7s+0G/QPa82wBteXtFbMOhnYcmrHxkTn4qGsDOm&#10;Sg7fTIjPPOUnIyyaZBMMSATLlyTf3DAkzwggGeqTCH76gMuBd+7oKSbRWfZAV2CHuvs6E4CG4KXk&#10;Vtb87yRGbMhoMqBE5g1ux0Of8cV6orKAqW/WZtxYR7irG8I4CH7p5ZcOr+nNOMwf/FSPbqTkdfDc&#10;nNR2Qbz6hde86OY2m3lL2m9shNbQom75ULfpD+IP1K9GWpcx/+HD3JI27THxmnA1v8d21tH1xLXo&#10;w0LqRmP6BdoSY830Byj3LxHsC8LzpvqC77parknazuKZGJ2Cx/UGT3nMYTjnK6P0vdmtEtMDUB/P&#10;MzSHRJb2h84fQqlqNsnFLyjBgy7483EhayP5ozdSkXloEEGfA/bmuX0uMN5IVdsqTWTmr8H1i68r&#10;pE1SBzzNwmvGb/qGgtS3AMwv+G0z4I04xq8c5BO4xm9g4TcuKA9c8pHd8xP5KF5QXMqxWey7ywo9&#10;FRmftIPo9Aan3CiYbHwIvll7dgW9l0GndmjLrv7EazDc6E5+5STNWqt4yHyKKxEM7/xRZXt4g1aA&#10;8YYdchS/7RUe1HvLml+elK+hspUOZWt6hW36HA5lp/m9pgya2FeJqd+Z/6GPAn5HXxF5oeVs27xz&#10;Rejx6VO01RHII5mn3yPfOJoTte64Zs6EjfjJNq4bQk9rXO2LXRZWvsAhs0P9QCThZ94js3U3bED7&#10;vdLqvOa6+sCLQmke6XsGGLUQp/oBj0zwIyYQu61ODAwf5sZCjPzT1oH3mgL/1B90GipLY+aVLsYO&#10;orPlI9SE5vW6MfB9A6MVUAF6NDASXFc/SbBuQ5M3U7DxBV386DQAG7miM1qs4VQew+tmnOSLq4WI&#10;INRlyumDlrm49k8bKD9Hk3IeWFj5owJjAnYVQSAAuzB0HAG0YxfARlVcf2wZ19e4eUw60Oc07HsO&#10;e95ar4U7ja1XmanQ16atkV1x19krHjBoxit5a9utvHmTAQ0HYvjMZ6MxcBSbN9e6qOwd96qV7To0&#10;4Q3s7zZYFtEyJdEz3SHKngChsllfXUdvnVVMuYHOfBWvRb0GH36+XvQo78K1ryn+ubjje8vArXzk&#10;cc1Bdp4Ip+Y0xmteoAHM60tn6Ku8V1yX0QechMIyxl4Wrupta9QZewccuFav4vS69Hwtmz7xnGef&#10;ZxUeU2Fybrzz/IaOYtqBaVTWycOP7DO65n5DbMWHdPOhvcEJn3LC5ru+Ov+V9olex+XrzzBQNiQN&#10;B13m3Oi68lj3CGqX/XfGj+n36rqRSl25JGtMgEiXWOPmE695Ta84wFwWgF35AQsd/lY6zsMSCoUv&#10;jDMv+HIlXVD2QbPhfVYW5JwyaG1yjZyUMagSzslP/j6A7HZe4UuTvHPBk/KxITzOBuWXPzYjDd1V&#10;J/DKa6PjxpIBruXF7fUakxYRNYw9MMEyL5rLMoHYeOygZ1OeoGnRTaNlUtQDVe5Iiw7ZcO+GGxuW&#10;HP5yMMCHCX4m16kDp7Uo4lDDm56ieao3kw4WF3zY4OegowG5mVS4Y7VdhU8hXzK/F8N0IupXrmvy&#10;2IMPg1RmOifBMCjffullb8IiA4eZyPz06T1tXh8PHOCfC7Wj0BXiQ86TbHQObPA2UDNZXErOR/ID&#10;7mIRDHch0qGz6UtgEU6/DB3kalw6e6yDEdEXmCcyj7UYQwx0Y2MTandu3xENmUM639ITaBxE7zJn&#10;gQc98vppfRBjZ+oscWxCPp/IOz4/eYpchq6mO/6OjL5uQhfw6wQhpclrGhpsoGKzKzp0oi3zqfzE&#10;yNXryl18Fbic65ZVdmLzFz0C6dJxxnydy6OodLxQQOklzxfzhezQKH9drMVbfvkXzrHoon9xKkvL&#10;INTfSCZNuetpdAFu++B7IyewbB4pw7QDg413eBX6r5NUNjJ5QoCNKzYIaTu0+fv39QSR6sA0RY8N&#10;cFlSN3zkxg38kJs5aOs84cDGxFd/4zd8KGak3/9SvWURrNqzzTXVO3zuc587fOyjf8Cv5aOdPXdN&#10;T4hMX5KDDmyezaP0lfFjP+U39U8d1q/sG+IDLnVRv6BO2KSktunrKaM+eQrlqSZ8HBBRn/ar6QvW&#10;mz54Mhnco4OQ2VTEd57TxjBjRjYUMt7Wj4mRA572c2kUXfb2hGw+iG47RQbJ2QBudQTXegmW+KKw&#10;8vdvpsuf4V98IWM63XWtvlsxPo3P82Q7OlGcDdLr3uTmd1olhCee13VThBKHe2or2O311z91+Mt/&#10;+b/wxu//9X//v3rjRZ5ghY7veM/9EReJ+l2f3wkwXcDf+lt/8/CaDn//wz//57WZ/Ojw0Y9+1IfA&#10;nrTTt0gbbrDyBFo2pS/PDT7U17Gqa/2Rxt7AU0feVFMHxtNeV2gTsr0/CKE0/oa/Us/YmbkG1xz+&#10;8pvRPnRVXm8uog+Pf6rGlI7/q98WX/u9fIONe9IE5CFd+mwkVl774sAxDvMTBlfFq3iFw4fxq/yE&#10;wt4urKvw0BWL8SR12g83pmVznjGF8v3wJ8azPKLL6z0J2Ax7VVZsbLokGpSOHns7ig1kC9kPHxUr&#10;hf1JWNtk9F/bPdVAQId+fMCa7O27ZejHK+2po9VuyKzpmwO6XhTAab9hHdy37Rvq8GlATjHxpe2B&#10;/Pr0AB1Q4Gv34q6y0p4bks9CnPnX+Nz0RYyj3tSU7JvfgHpi//ZjhhesdUAm/JV6FF36PuJNjsW2&#10;5PGKUMaP4qLbGvCR4pKfutvbR59wB5/QdoBdoduNK2gQDAfsyCHOzu98onTgs+I038DLF/mlucJ4&#10;Xige1IdhwAEWforxHTjvNbwQPZM8tUH4ImM3FoNUmUsiGwS9io+AWzjiWCBlKx+w8LHIX6idlsuH&#10;Fvr4eqid0insGpNen8LELinffQC60KIv4hDH9SIw03eeLOr2R02qv5QPcxBI8LxAuNIipE0eZPDT&#10;P7FkgRYArGG4IQcfunPnjg86eQsEbfgx83ehYotHjySH4mvDF9zUBxIAk36cPL9yE2EUuHYsPDH1&#10;OMtv6TlYzklWZ+X5CQvkDdBGwzKbW3Au+rZcgks7CC/SSGqfJ2VxwqF0Qj8H4ZFa4mouw2+mIg1z&#10;CWT/2td+2zeCYS8OzZm/vfTSi5vt216jO2sg6pM+sbbK3Mz16fzUB+2Gj+00QgUmbYp8ef7h/p15&#10;A4GVYP6lNfN1Nr2pX6GLHwGOj334Tn40Is/KUy64zI1or4v/jUyAngvnYKPjsT1X3NoWOzpIF6rf&#10;eMrLU38rBpDACEgf4AibzcjnWvnXJG+fGvQ8Y/pA8BOgz54H9sUS0hWyQ980mQ+QqYClYGee8Bkf&#10;Ro6wFUT+LU9w5FuYEHnEBzjTheZqT8nGOFFeHrvMK7KZPnxEx7YJQ1g44FO01WbHHiIAxcmkTtXL&#10;bNdtg8WBUH3NbcX2SnvZ5x5AQSd6ODFSew4nYnt7wkS0qcBDg+A+SlC0h875Icl82uWDg7xr/d68&#10;dXyAV1sZSV+Mz8UfEVMkM1SGZOg7IimahLI6hhem/rzZT/YgNL9wjVNn2Dz8mCvvbxoSLm14DWP4&#10;0qeo8ozJ9vqUjSmzPUfmwoK/6ndEz7ZkHsKaPfZ9tjw2KB3zEF7XA6vIpIHzH/JLJeup9GONBevh&#10;b2UKLL4f25zS264R4wgk9nK7VBF2pwagNyaQD2n+07na1D/0ar/KQN4TvWqKfPqC6Mp1eKx+Biyh&#10;NJLG9s7evlZ9kGn7KRwJt9nHdLAlvo4/KyMsTce2lp/j63kDYchvci9Mt7yhCWRlgF/913DFo670&#10;Ia/7p/UjK6R8QGUR/1yAehvB0+b3ilj5wpNX3dJTUQmeaUh2YDxGATCBvNKBx3qdfAyROjEtwai7&#10;FU76vJBBdnBT8+SBy+dULvwA72hdCmhIFJ5LYMLDifkCp/0N/ECt7ICsvNb2bzjN6zk77wE/8OT7&#10;8ErE0u9GBx/Uin5h7Cmj8zbPrtwCgq/X2IotA8IpeN4im0QWjdOa45+uryr/sDNs5hujD7SGl2GO&#10;xqNimd3R1znbHwFcdjHyw3e3aeqp+jUfWzHn5nd1zVPpNSBhdVzzL0tDG7zyAJb0OTqnMBdbJByZ&#10;M/N0PG0RLrQT0yZPuvj3geGvD3WK1oyJxaH+1wCO5ZJvEq/ybHAqI8A1/r+VPJtQO21ARgvQDMWW&#10;FZ7Qsm9FVt+gKTl5oplgv3ZKPi899GV9fX6hvqPjRuc7TybPPAePqHAbPTV+2wUzSK/iw8I9xdJv&#10;LmScxAq9QeC0zBU+mfCC3mXB57gDsNp8TZ/D9xPArg5XXJyzldgYxBKqwUvMlT0XK8y58uat8bkO&#10;uOWn9HpN+akcxTmNV/lOy76T61Pe1AiVgu0oW/WA52nDKH7jc3I1rzDIt6bPyduOGv58oMHHm0sI&#10;aDlxcA2A01gpN6yk76v/VtrlSdxPZSt94Gkc8BFDo7dsLi0Hr3Lz38gGoOkPbSN+wC/w2BiqHuY7&#10;zMhjMfGOFrLv6Eko7v6+d/+Bnka9L93VcPmSmCLhNBNvZO8GFyJgEzo34ur9RBMgZW1lhYMfAxk0&#10;0L72AQ8adCxsbvEK2gZgaMzQ54P8N/WKLolk2XlimVdCm/f0AKUryXPHlIBX+ZighW56GnBT11bU&#10;tqqPcJBDh1/+ugde6bx6koEYOuADg50IXDu/8lCbgvOgjC6iyUaC4T1JjY05mOFVpd/65rdsIw6P&#10;bvi3gWbBJLvR+SG19RWB8oIvPAjedB5hkJv8yk95NoBJHQdRcwY0G47TNj9WtX9WhsLCHl5+Hetk&#10;ps53epSzGCws13wIpUfcfOQ+DeStsKfllJ3iuT0Nr/0uuvAFHxx9OV43yFfahlFG+W94BSp91VHL&#10;ijMZo9cgiJ/b4GyCk1u9E+91Cp2YKXVJOgucwCC+FLAOyEe7fk+vsHtPh7/7Het6OtsbVrOYmvoG&#10;Fvq0aw43OGCjLRIjH+3x1379130wBJffDzKz+kZ+11TN1e0Bm3zhC5/XEzUvH+7pFZ3us+gECdhW&#10;aSY9fHy3qurIeYuvALcG2hn2p72w6OAQrL6HP/uARPz5fTd9ewOSww0CeARI5mBgp43fgJt++3jc&#10;7aIKfPrA+B0+Z3LOu6EbBdo/kouvIhd0CcidxMg/h3uFY5MaushG/9oFK3Jyd6ef+MTB+wm1+c54&#10;pmHC+mJL9GBAwSaMzfh75fYr/2yfKYev9Hrn7bfz5M7t23ryV69T1NOv2OR5Hd4xFn7+R//U4S/9&#10;pf9cdn96+P/+8T9GKemcNoUev5cDdqeqcJHf+do3D3/7b/9NvSXgLf929R//43/Mr/3iSejn9Spg&#10;NiLxP24SS/3hL9Tv8aEdZakuYp5yi+8nf7cXfvLAN2zRFjK/qq8RU28ExlZel84Hvye/Y/R1vQ2E&#10;a7+qGW9TGj6GwW/pT+Vz3XSkrIG5B8ub+h1wxQMOX+LDk7/kowcyQ+KqXptPoG9Mm4rfG0YGRT6e&#10;AOMVon7aXjjmLWTifuKvKhR9t2301h8/AUCoPG3DtA/4m1YAAiNTAevP2IHiq7phrME4MemGj/yS&#10;Rnh7P4FMbsOqb250I1Te8i0f4LAf10qU1Ua/MlHQtGGBV+B3K81PuLT11m/58RR6+yfgPX9VnZYW&#10;fRSwsUvSwLVchVzapuRVfnSmCPm3PlHXyAIt8oG3H9rHY4NuJNZfh/gGx/hJGaF0fHHyVflar6u/&#10;A7rJOfKnPHN05C2M/UcX0CN/00V5eTouOlYf8IDlmk83sGpvysu7MhaH69NyZ8xX8ZjbIhfX5Ytc&#10;6KAu2XWx4l2WhlZlwxQjglDi62wGly908uaM1Hmuj2Um7xienD1v1Tkl+cZfCLRNYFrHq02aBq4y&#10;t36xQ/mSl/oE8vLAOkseKaBpW8N7G1/lm7arN0+0RuBmPdvk4DdY7DbDDp1Lh+cV9TE35wkBbqbB&#10;d+kPXnvttcMndLMKB2lf/epvKp/fAJZvaZ0S2pm3CFTjJwcw8j3JYdu5/1LbwVxqB8iZGpBNyFKe&#10;skjoS4GxQc2FudBqP4rIOw21ofPdNmTX2eA9heWaVz93A9SvfVYeddgyxq/Oc5C3r1E1gOhXptIw&#10;Lug8rSTROWR5/Piu1lkPdNOufjJJ84UPfeg1zSde1lz5ltTjKdT4Pny2vhIG0o+bnJmnrKFtk/bb&#10;jef6EzEy0W6pd24axkysD7mRjTf3cM28hzqRQigMs83/8jToPk6WN/JhD3Qt35Z90Lj98Tn4te6S&#10;Tn+NiMajT+74RloFbWfn6JGXV0DjWUoLvv1F++nKwzqUPEySPQTGdq2N9PugYCMDCX4T2H/KkDlk&#10;NvpyOSxl+tgnx6zOVCkF1Y2YP5DhczaYJiUc4PJK3Yxf5uGxZ6e32eWEVvwyvkB9h78r2nKSR6hc&#10;pKlb9xWmlTEk9Y3fj1+5b6JNDAEQl2D9BFtxjNfyYUpefFganpChrG0gvPc2Bhn0bV9pOw7tvc1G&#10;1rIkhk5D4dYnfbeyRZj6d9t1YTpm9rrtv9fVf7/e2zd5zFXAYW5pqRQTwJuE072mPi4LiAzq2g6S&#10;h49pDB/kzgm4hD963eB31YVcXiuf6kUZNuOa9c2ab3i7PgKs2Et6BCgeJfZ7bjzkMa/3Cf4N7oV2&#10;6fSQFtnW4HLrF3tiCwI24uO07NLwROMn+fiUgxB4ahT78OBG+VHmsQkaJaoG2fLVhrGpqdn3gKFv&#10;8c1O7rMjFGtLbp4n1Ma7/Mw1d/rlubEWjtuHD7BFbynonlVpUkZx24FVZUyR4pppmH+/rAcGEQLt&#10;6yH7Ov55PeUpvzcM9UCEvcw1HzoecW1OUrsO6BY7RX/Y5M1NmftwLWKmgEMhs7pg52F7prVtj8R8&#10;Mr/b1Y/tMz7hZ36q0DShIzj6OK9HRxYxgQ86wDP0ZRNdkw80TZCbGNInRFZoEYzrr9jX/bH6qFUO&#10;4CJvbAEd1IIuqOhw2q9Uv0f66bDTtQuyoZt76OEdu8In/QvzMIJfLW7dfCl+KIXOKB25UkJ2fGGK&#10;PJbdmD2iwlCfhMalA00CPud4rk/1cuHydTQ/F85Gd2Cgn09kIxvb4OPYwR8yhx8xkJayeZR/0FAc&#10;0a5ujuGlstq5ZReO4cOPg1zecgOetkZsHeNyobLSM/jQb/lT+RGhvHyhL3D8kZaMI0ehvqcy0J+m&#10;AR2BrBf1k9Jcy+Dr/Okb+R1i+hCfySiPn93sfMF9TqxuEvWDMZucXH5h2Sq/wGQD5l3Vb53Pk8a2&#10;tCcqlNGy1/gIc2K3y1XgM2n2TNpnnRbTF1BWXpSTJr8ykde+zmmVrzH2uSxsr4A22FTc6QSmxjpH&#10;qAxaGedgLsvLAutY6CpXmuv1ZbTOll2u/1mUyzKRZfsIcIblC1Gwzyr/mgapGw125DOVVfiLGODw&#10;OCF0sCUBHCZc3F3hJwTknDSEdYCFXxYUewMFr/wag9M6XsWzvHJ0+DBZ5Zpa3GFjeBqDYVfkkRG/&#10;ovyy4InJNHDgvUEkmfRSxdDVhEUJ68rTs+9o8/ttLWLv6sk/JoTuECyDJjiZWWjU0f+TvDqbzk9K&#10;W4Rs1DE4P9VClN8R5RWSz/mpHX5TkacHkZaDSzYbwONptE76IQIuAyJPlvB05O3lFZG1A3K4Y2aC&#10;IJ2YZPBbaGrJWvjq1VtaBLNBz8Yxd2xn4KOeqR/VV8S13rwawe3VsLElOneB3QMxZKMzYYOSBUzq&#10;KbJWbuyLKSjLnSz8Nmj8o4OvJyAqry6ZIKkdSGc/zccCVGLwFPED/dYUeGzKvKTDiSd6HWcDi3s6&#10;P4CBgW8C/hb5TEd1gA9gC/u44sgeW7fzrL86FrFeA9t0ORBD77JQHtRh2o7aD3Jib8nTPpI8SWSZ&#10;apPyI+bT/JWnF1hTdgpv+VB+wlpeuYjjz6mv5pun2zo2layzoDMpXRMMM+nKRl5pNM9x8SkfHBMR&#10;/8JzXRulfaZe13LjzBf58COgJpoSEyLbDHQCwa94SuqeNtp9U4HwOAh79JhXxukpc9Wj2/joDH98&#10;kt8Gtd+MnBwg01Y5AP7N3/wNPN2LG9r492qw3Zlg0A6n/XlyIYO88QM/cLihQ7N33+W3vIHMGII/&#10;cZBFTB9JfVFOncYfcwCf0SDjG/nUhbb0TCewGbPe1Q07j0WPPoLQ8YZ650CFQ394UK/4WP0GWOik&#10;j0xbpt7p9yyT5KO/4BCLfPpVQg+eI4NeUeTfINwfg6Vv9IKG/gG+0FQbZ4xjMtpDLuAIvEbZPGUf&#10;SbP1K/gafS98Ho9t6FNxdPIa6DOf6ocHqxcxr2Ulxhb4J6/U40nmPG3K5uhD3yjEU8H81uqdO3oK&#10;WvZ7Kp7f/NrXNObcPryg1zm+861vHV5W/Pa3vnn493/sxw6vvvLq4b/6r//Lwz/75185vKi++K42&#10;fOHhBpivirXElXUcZCn5bkgiP08JMF6yWfFLX/xlff7a4c/+mR8/fPlLXzr8yT+ZGxn4rcMX9DuH&#10;BHps6uKa7KqRyrbG3v30bvL4SOqL9GYJ+QOBa2wInq9bz/iQPuTjt37zgOoJH8eHqTf6MvySg2n3&#10;nYwtgg+f+BFpDlDqcy5bfMd8Ra+8KS8tXvNFm1tlYy6I/+cVn8HDHxNoj9x4kQ2fx7yOU374+PF7&#10;lom2dOuW5loKqGs+w9sZIeJv5OictO22MJ4riRZ9AnDIt9Fy+tjPvEASHLAE4jVNWyVAhz8C5ehO&#10;oH0QBt1i0I7L94E2kAyPPCOTEfRlmigLbcuWOTR8kLkB2zBP6NMqhaX8nup/7aPASzl1zflRboSB&#10;RucHzA2wG3BoTTyqmSXyksccsragAJu6jkUrPMRL7cP4Khe04Y1Pvj6tH/KQDdsAh6/699/lo4TS&#10;IG6a/MpCzKd5xBkPSAUHXp2Poq/nJuJZu5sG4Arhf0NjTA7QoQXf2qM2db7gy78yVMajGDsq5NvJ&#10;TcZ1gwDZLN/4w1rXpHveZV5DM9Se/a5cGUMpHxnGjshHTuEox/4E8iqrdR/7tqy24PpITzIm7HQD&#10;Y37iSbsivcsVfjAsL+Sgj4IGwfIIx35ifNliZB12gVvyOpbxpB0BXMugtQx1Fx/OPMFPI4gVfLA/&#10;v0vLDbHhjwxws9bOI18tXTQzZgJLX/uiDhI/9rE/YB/6lsZAbgTWc8VHOl/T4bHV4qRXOtGLsNlH&#10;mk0WaFpOxXAkUFPZwNTFZPK6SUhc0UEtN+Pq0nDgEo7tkzwXTGnS6av2/D3VdddRWxcZbwQt5GDn&#10;tZlQY6/Q8FuXlPSTyOqyHnldWY30G8Eafzyf0FyO9fOdt+/4p5M+9rGP+SD9lVf4iQPVM7bWh3lZ&#10;Di2VLabMn67OHKl9rudLhtXcRyZd5bHvsDbUGMhNT48YS4cOc3PWvqwd33ukuYle003Y6gnn9LXs&#10;pWTqI32hC1I637XprusOcy5V+JZdjLfqE2hgYx+uvX5NQkIOHStBJn7Wdpd5cXIHT3D+I/aHeYr6&#10;Iz+5rT5VnQ/lHkd1SHXlAXCioI/hKVWG9xfgJduiWWUGF7v53ziU4dc7DAhM+U0XaMzOFxkz96l/&#10;87ua+APzhvSbjEHM3dlnyJxe2BMghAR7aP8TXSmJ/JUX/yfttigZEtOHpL54kt3KWDT2ZRg397mN&#10;uUG24ouGeU3fzpu9oOl+Ccko50/lhL6NgLkRePi4D9ljHPl3xkdgTVf5iWUXGbHjXXiEF7AE4LYg&#10;+VS6XEaO6tsCrgmNuw4xT+QnNBL9ytc9lQDs3+Bt9gJV1/TLj7CJdDNdywlfW3PJ2+lclhqRj0Ag&#10;CW3uQsH23q8aQHzX6zTFzJV7YLjLMriiSFuq2WKr3YaQZ35oW6meDYsUcg95kOtnT49NhQQf/JpB&#10;AbkuC/aTuMrUieZR0iOWoh3lGj7IIU2l8n5wW9tTP/at4Z82qDc56bfRlSV/1JfwMREtmDo2D8V7&#10;YI4kRiAggyJ0Rh94x34DTaECEX7KjSuei2r/jvDwofKk+o0bWt+qfnhSeHtbjWxTWbt/glyEzca5&#10;lP3SFtd8N619EmWdKK//i11kQn7hj6gWFh0I+Khj2qXk95sTNp2kr+qbUHj7gHPyJSwRYTwUff3F&#10;bLFTdTGkLqi1jK2CDHsVwZ98/Iv+KPMaDp1cl4yTkstzirA8+g49HkCCpyjlKzCYbG70VoHSapMu&#10;CfPgklGeygd/hDvSVfnY1nuXSjMasDZE5/jDUBYuf/yjG6/7FVHbn7cwrTRhE9zKFTSjgg4t+knN&#10;iXKASl8YPhSXVmPLToECedjS8xtd9xXfLtSX7QScPvArfSUtU3woupHn9kBCofzWvLwRJeXnvvHF&#10;4qEz9G0n2zJllXfDl94E2n7X08hLOyLwYFTrsP652U7la3rjbUzhTlwYl1MhF4TV7udAeOL3MW1I&#10;hPGRrgepQ+a2vDUGffvzTfDjY12ma6xMpj/lAkp9KG7YdWUcTX11368wp/E9nSHE14APzRUG2TrX&#10;QRzLh5Uqx+SVtxkrz3VI21LApxgPcPlMK6IjpTFt+gUDL1/gpd9RphSynFBW21fDUeaz8i7oTvb8&#10;ojq0HNota95pbF1Hh9OyXm96N+MkvvI//Pf/nejslUR5DB6F3s+BgGcwAA48aHmhPxtXvPJuDTQg&#10;Cy64U769bgweC7qGc3hMOi8LrmgBlG9ha5gO8L6W/P4jng/04etJihpwZWt57dP8yggf0uBjj3Y6&#10;NPxVZibLpd0OApo0DOzKnc2XhcrRGJ6lR7ryQQOYxit8ZSY+LWcCi7yrHUrXG9rGiK7FFaPNfrUv&#10;eS2vHFwzgcfmbAZ1MUC+JwQjD9cyoDuoyugJiDouJodsZrD4f/udtw/ffvNN3cX8ribuel2mcBig&#10;I7/8SLCha4ruC275zlrkyG9PIeYtvXYU+5Pmd6WQi8VMnqBhEIg8sVs6dbLQiwUyG4GZTGlSJfoe&#10;gOUD1IthpCv5TB6zgayFhjZb33n7ncObb76lDX09CczhiuzSCRQL+IeP+I2kbFjSLpDzrl71Kc6w&#10;N/3KBC/Mx1PFyJODDvQnP3LgixyyOE/5DAC2j2HiC/xeJBuSDLS0IdeVdMyiVIdzdEDUzYYjn5M4&#10;SETMwQW/LfWxj3308KpiNuG9QJQ9mVhIBIXwgjahMWk2KbEVm/WeTA8f/Nq+LZTovPcn9S9i2h5x&#10;P6a5yMvTYd5kl56E6gU8dPcNKBUqj0BZ4vR9XO7yWKBNJvi3zHgAi25l5hWdwGC/0AxtDqyQCz8q&#10;3s43MNDAt8nns9WjaDVPCdP11/AlDe4a++LMF79R3b6zONDOAiAIHcS56QJ/o83jm89rI466pP1g&#10;A+TzRhRyU39qv/d1iOvDGOlhf6d+jUO71UGvnlDg1c9f+/rXD7/1W799eEu/AeybC7RRxIYV+uGz&#10;2BC7co18tq98lg1teH/7298+fOITnzj8w3/4Dw6/9Ev/1K8oRx6Bfk8H6o5Ftp/0UD+qJnn41Cc/&#10;cfgf/87fUVoLcG3A52CIPksbOmNbFk7x2/ggfkhwHasu6itsxuI/PcRqPrDUEwt9YoLrDB/FBxSn&#10;ftKG6zfAtsqgywKf+m0Ah5A+X2Otyuu/4OK3hE52ST8jk3QBj/4ZX94WT/iXQulYFtEs/haLYwPS&#10;pl9Nm7S802aB2cbHQTilQT/vNj442IY6YWOKDVSewKFe6LeQB/0zeUz/eF2HomzC01Ze0BPB//8v&#10;//Lhr/6Vnz78g5//xcPLt28d7twVHW1cw4O+pm9cgJYIbrpFvOrVeIT+txhhL+q/uuf6isad5/wE&#10;2U/8xJ85fOQjHzl86lOf8oeN7dsv3rbfMT7d0IYHd9kT+opz5iSMkfg99LjhgTEIm3MjCXMFDpvp&#10;G9kU4Zq2gAyui9aVzGQ/Em3b01zib/hw+zvK+jEItieIN6+8p24Yw6FF4KYGv/2AOYvSt3QTwnMe&#10;V3PATJ/XdsArkJ/TJj+/l04/iw78Hnrl5aY2atN+J37EfIpfuZifVYceUAJzk1e0D46F01frg9j+&#10;iE/yUf8CbOmgJj/X0Txsx0Eq4wIwpis8+ntszDU0+RCgWVrO0BfXhlE7Jw0MoXBt9xkvpi4GR0C2&#10;OTjur+QDBOzGPMn0XN8ZVyjDtuVJzMdyj03cvoc+ZQ2F4Zr6RWby6kvkV8/0s9RpbJexk/FR86+Z&#10;twDfAJ01tP+qXSjPTQgPdAB0Szrv0MVtfFc3JrKJQT+E/Mhi2wmlMsMOHpQzR6sN6IeY6zVAs3TB&#10;oSOPTy92kTDYv7AecwwautBy2QjNuNBQ2r0mJg95+jktQwf49UO59VC+7TX1Qn5laozU9K0NYuMA&#10;fgPp+tMqi3UcXTFE5AsWtgGWsB62pZSyprD7cqHs4hWCtmp9pv1SHnnySnme8CfPH+zgNUDsUdKd&#10;vxUXPyRAt3i+lq3oJwluP7QV9a3AEaKjdKXim+cSyT0xkcd/5UA7Pta5xt6W8X3osD6gzfBh5sj4&#10;Tl8FC8T8tV/79cOXv/Irh9/67d+RTNC8crirn/XRY0PuMx/ypiJ0hq/6p9gm/Sc6REcKhetoldRs&#10;JCPrQ95Uk7bBBh/6sRakv0WP4mMJ5hXA1374cOtExcrH97IeRq/ajTICN5dRB+BgH9qIaanMtpM+&#10;PB1GPwHrywJyZBOUN+owLvDWh5taq72mta9+F1g3Tj2vPuK2buDt6z7hS/V5bDP98V/4YyfxT5x5&#10;BTpzzbhKv0P/gbzIzo3AjGW8qeu9d9/Tm7veO7yldfzbeqvJXR1+sD7Gyl77KcUYwlPRDdhJuRu/&#10;5kP/A4UxUGo3GPZQyUaAjP0dvewBrR/VuX6iQ5ZQXe5zWAkSPOHjF3O50UIX+64IU8/4AvzWGxMr&#10;OzYjzSd9PnygkLwxvXU3A8tLGTLqS/yfu5mb3igv3cKqVkSJMDILh/4GidyWVBKcobldRwaw5IUe&#10;G1jvscdAf88GKPLyYROTsaM+ig9gz7QZ3j6y958i90xoGzzug+L79FXQxh+tAirDU3pguzX/GcJk&#10;SIFusgLfAD50CKVDPyPClrv55NUnmrfGpJF/beser2ElWZvPnBu7wLOH5hys0VaYnxGQCX9p2on5&#10;UklSE9kWykE2fsIMuozh0PA+zuZXqR+QUR9dabtc1B74J9fYMvOIwIEDu/QF+DR2zxwGXPqtzKH3&#10;thEdwCRE2OJX9JSJhxLQod37RrGNZscE1pT0jbEJeJW5NIjhSTgtS37K+MZWhREr6YUE+FN8n/Qp&#10;LeAZUxqKzzX0CKzLHDJ0LTxSXprAnMNnbYI8BHyVG0HAyTitcUr+dVkAzmOicAmrXowR+AM0r2rh&#10;T3tlLOKmZ9aWrCO65gAX+apXZa38vXY8AhON+UF/Nqiw81d8uLZ2n6gy/jL+PYvqnMHHLvI++7mi&#10;o4D8lhrZEQhbDgyy81YN9GQd5zYOtuCwE7Zb9WvbqFL4Xsaf0DZ54zI+pdL2NpF6gh55GQOYM7C/&#10;fyK0RQh+7Vo5GgsEjS37ii/ylgkewPaAfnci+AtjypEDH8qNxtm3yRwK3Wb/Y9oCPKkjCJSGbaL8&#10;yglofQT4m9e1vpQd8bOS4dAbu9k2hZbdSgM86wkTBeY0BPLcH00eMq/+6XLLhnz5bP1LaQ0f5iDM&#10;067pN7YLOyA2VeegyOgMeE6dVs7qjmwEwyZpmpOkZONBHvjgErP/C3372+gJTGXCbgmxRcsmE9Ky&#10;K0bXWK768pirvpjQ+Sz1CD10xh4E6v2a9hT6iuTIFJ+jHHjCNv+ExpLvQn2BByw8mG840HbEh7Ly&#10;3sqKKBjKmWsCiw7ty2jP2BI/8VtgjBN42mhpw818h6ZtZikpiCzso1s+9LUdBliRWFqGy3tQbEI/&#10;sdukFJAfl6itjvyHMgXPdZFJBLo2Lj7IbhsD2/zAcRUd4NN1HjYhYBfsRd9FsAwSwLpKT+BIM/8g&#10;YDcwoWW5J+1b9ABsJsBc8/kgQZAGK74rZxoKJNZOdKVX+DWv6VWec3AfVDboSV2TXelYv5G7HcpR&#10;3qJ/na34hlN5HZvyhsL0eli4HlvHq1mBx0EI0N0XBjOB1eT6/cLKk/T60cVWj5V7pbfKfq4cWuSf&#10;C8mXnMjodhA7kwZjrs6hWsbSxX9Iw2sxpa+NrHyCZYGy/3f/9OagbHhPi1cOoFg0cncx9cNmIhsc&#10;dK5MNKyvyGVClA7NT4ZxZ4n4cODBhPslPbXLb98xeeMudE9CaXiSE3PYJ6aD405XZCOgB3z3w2Id&#10;cOkOFu7a1Vjt8sAoLRxeragps56LU7kaMoNrDmtZ1CBzOsbHgqUdETzgSQbs0MUR+dD1gAosLiV+&#10;yPmCnvRKWWyM/NlcyACfBZAGeuHBgoEPuvBTljtNXvXAKx25rq7A8FHWlkdnhkdIs8iisjy9ec+H&#10;2izWBJ1NUyYAQvYrQIZG2yow4mi5mZh681l5HiQZuCOI4ywOkCEfkXJAZ/KwSWyO0faADZDXusrW&#10;a4A+H2zgzaQpxHYE6Dm2nvs19g7f0INGYS0zSAjlKDwyEcHwgd0GNA1Ya4AjfiiChjW9oVUewJO/&#10;8QJH/rheF6ZxZYbG9hFOadbvgG952kNgwG+AF4cl3FFGX0Ywvt5z81SbNohbeA9o7vuQF3+bSYtw&#10;qgP1/VhlHFjwG2XvaGPojp5ITZ3y+r+bbuvWT7SxLFRyLbr6Y4HG4hp5mMxwQM1G1++HWIADCvuW&#10;vqlJ5guffuMN92EPH6rvkt14vZD9cnwE+9LO44/xt04uswGpcvkCOExQgKfeqX9C3BiufPb6Bs51&#10;R54+0MirAGmnoQNN/LCwHFoSmle/daa+4F/e8C0+ebT9FZ5yQuClgzaJ+SMcw+1yN9864sfWM4qi&#10;LzTxY8qz2Ro/Lx60rYs1Ht8lcwts2oiQntwhGFbXjANXbkIcO6XtttxzCukND16HzGs1kQv+n/3s&#10;Zw9/4ad+Su3pbxx+6Z//mjZ1tTkkHcF5oA+beD0E5kC0C3TakjghAWy+qwP2Yl5wuH/18HM///Pa&#10;/LrpcZybuT7+8Y8fPvNHf+jw2R/67OGTn/iDh9t6zeXLL7/qDUqeRn/3Xb0+2+OwFoaK33n7Ldk6&#10;XmDbq46xIxuaxI9kZ2+aKo1v+cYvxdQ9bYs2lMUMC97xW3xPH+qE+Yl9UjjEtCkvhlSGpTlohm9e&#10;d3/P4zPGhxZt8wX1gchB4DAYmvU38ti4J7AR8EB0KBeq5xnUpxd45S168AKGAB14mJdgiAl+IkPX&#10;wNrXnClpVV4Y4uJRDE3Tpo3QyUzAjluZYFjU99V7+BxztU0m8ZORQlf52Lr9C+SAaywuml9IP28S&#10;RhbK+SAzdQN4N6a7DggFqyLraD6o8cx94Oi7bkaUX3maub7Khxi62MFze7cfWtBu4+JgA3+Qa+yP&#10;LG1/0OAmHduUPrl2GLmMK9uuMkEbG3GTCHiUYS/6VNLo7rA068IRE7jJIf6Zay2jnV8+gY9PoRk+&#10;tYfYu9fFaSxHslxHOCJBG4CSP2MLAUrmUhobA4Pd1oIdxClkX0N5E5+me13dwcOuhMKvMZrS5oiD&#10;E31Il8Z1bnIcWzYuH2LP2WFQnUcuwyhd3Yp7GtdXIFEDlT5ZhfeNCGQoUE67on8jXV5N+zqg/oZG&#10;6RDXpKSvawMNn8JPkYVul2BaqsE+AZFcFyQpvgTmdwTzwJLQnz5HSdFJHWAn6gK6m+/TN+i2fc8f&#10;/fo3fKH+LTzBPq/1Dz9l8baebPVbodSnPXnCU01pA/R/DdGbtspT+YzXrLHoUy2hvpA5Nqs9Ht6/&#10;K1iNn8KxzqJraOzr1NSBlOm1502Sgykv4wA6eoyQLQkq8V/fkoS+trlpIB83hYU4h0QJUI9NofVB&#10;AzdII5kxRR9VH+jmSm6mfqCxi7k3v6ssKXXj1Iubz8DtsWzPExDYxP5UBclBVn0aSNMH4iPonz5F&#10;uA/1th7NY2y75+mfuOEnB8Xg8rrT+oAfimKc9Vo0umJUnga15Ds7s41eA1dBTmNkFIO9dgQwctvn&#10;NH44IDN1OrbF53h6OQcAQAzzIxmAX/mP3qIFHdtIeJu/h5NtMckNxl7h/r0lib3O2ljH5qbLWHEM&#10;arqndcLc3n4jfyS4NiXzuJc3kTu/xEZb3UGdf/2ElPcsuElI+yUcqDDmMWfKa0nTv6SNMvamvWpn&#10;Qbql3zDjS76sj+uk9stcGp+hjeMf/lLscV+waYuMv7GCYRYeQ+5oLkKrQ0ce2ma9Ct/ScZnoQ2e1&#10;ISSBaWi6cfMvirkxkzZReKZy3BivmZ/aC31K+kfw9/TuO8h1WdjqywrvkOEn2vP2IWg7T7pUFtOe&#10;uRp5VTP1ETv4QAgR9Nnlkw7uoOpF4Ru6qQ8jKBv5bM8T+dgfgyz16zePlbnyan/qag3rVbCZLmZO&#10;u8KRjg7qNfBH1/duR0SxXoJb14gd97weU1ntBL0Lw1RfYRsDj4xH16PjakcJikfG9ir3fgq2Zh63&#10;zKM3m9ieI43SV5ljsVZEKYc5UNY1vDkYUCvUT6XITktfhf70q4ZxTQTb10tdDNHjaHg5ugx2ytAQ&#10;n/eYEG3NF12Zo9ZOldfrm7EdfY4D+iAn1Th0idC7MveA1+ua6Re0AZn2R/8nBF6JKyz5pdKqO9YP&#10;5JdGmOWbp32HlTPqU7TbMcHGnzVH21j2wkR/ZIvQK+U9vd1gOARbj+nX9gP66LrjWebl0gKtwk4Z&#10;8x/k6poM+tQ97MzL1ysh8vlMH6T+noB9COxp6xv2E6In7ZAy8vkpDt0ybRzeQHJZsAzT8CybmBPD&#10;RSubZ1B3tkn5W0yRz7QGgzFXil5m+kDuijzDCxsctdWBWPmErwokyKlsgNP3uz+xjNNZmI6MrLbL&#10;G6yO/B86jBdDrfMRo6xfM543q/XjyptM8prv9OTTU3CNHunHqW9yk48exhMMbbb5msw7ffYLedrm&#10;FtnY13CgzH4XPrT9mUrv5AavPF0gGc6G4YfclR24FRwdVoufowN1JDI52XyltcKPeaY8cPBiLtQx&#10;rjDgrXKsdE7T3R+54vVK8BgT/WZC+QE3DjJpo29znYiA10nsXWLTsRkMTy2FLs+0oFVB0iV6Kliv&#10;WxlmOizAAdcTfhjPdXFKk7j4hWlZefe6uKt8zbssBn+lUXxifxj9FZp/SquLzuYDh8yGP7HPyqfm&#10;foa/O8dUBWVsVEKPD/aqHJTB+/1CeRKDS9w8cMnjUzuTR3n1Kt6m00l58UuT6zU0f4tpJPqTRkdy&#10;FKf8Cu+NN2R2pybZBh94eHnCQ1p/BBZhKnAZVcdm9X0tgt/Vkzk8OcsTL2O39/EAAEAASURBVCzu&#10;eXUBG9gc9uROiQw+tjX2MA3dISl4XpPFE0McKL14+8XDKy+/7N8jogExQG4DomVAwt1+bJgTNn1E&#10;lw1Z81GdEpC9dypt9hMcOMAxOSCfu2d5ooSJHYPC48f3je/OcHpDPzFnE3BoC1wOMcBfaUtE04ce&#10;OmRTH1j8jAWaBkDheEEmGvUHM0Rm02MxMhMsCiQv8BzqcmeiF1+DQO3s/CdTERvP792V/m9hi9gN&#10;ndmY9MY19Sm6BA+EilM3zvKXN2xlQ+yFn5QPceWu/XespFJ38Z0Vz7Q0wd02kMd+1BVl2BaxuGuI&#10;UNxn07Fz5TDwCTx5q3zhLV1goLppKA/sQ6BtcCcm+d2EJt94tBfhF6fxVk7ikmAaKm9sHuLnxTv9&#10;EH+0L8lX2sT8bb7NNbaSLATaJk+EcV0c24XJNMQU4Fee7nrxU/LRRzCYhA++wESZGyhYJPvGDk0W&#10;GPhwXfuwfEgOZrr9AheK/jMtfJYn9m76aYK33nrT7aEDa/G+V+PWHfqzaYPdv/D5z3tT5/49Pf2l&#10;vtGTTNrphNQh9WRjO3Y9Lz7pNq6+g7a7BtzAfoTvuL7jD5Zj6AGPH1L+6CkLlPCpD630KFvzz12D&#10;HhrThyijNEsLuQjk55NrNrfweQI6FQ//IvQNHSuOC/QFTXg3VA58nb6TYD2VRv+Odc4Xcvm6/2MB&#10;yZ9gaWfIwquc+mprcCIDMGzEp03e0Q0Pr1x/xXzu6mnS23qi58/+uT93+PKXv6QD4P9WzeeJ39Lw&#10;WK9UJyAH8xDz9ORxUcAQ331fmLL1V+n6pNGv/MqvNMsxr5n8+M/93OEHf/Azh09+8uOHf+dznzu8&#10;8cbrh0/8wU/IproBS0/T8tYabhrh95Nv337Z9lQHJfzYn/6EVxPx9CpvOaAu8MEe/sLI/ZkEW2VD&#10;Rur0oWzMazcZS9uvMx4/FR1eFx7/yJhsv1A9UM+MVQTXv+oIvs+pv80BDE8hPzsX4ACGw5/idkG3&#10;0VWZR/jRAZoEfIlXeO0+lXbWtkbMpxsU0Q0L7QFc5h7mxZxm5is7RJ6gRT7PKWQXgqy28fXiBiMS&#10;YKKA/vT/8Ld8Gl/gUVkNM3oY4eSrsgNvmkOX/OJShiW2J7NUb/5dH9HNU46ZFzGOmJ7KG4A7lYV5&#10;RG3rOdfApB5Gb+nANYF6wjc4WEMscI0/MmIz+pBsEme+wjy3+NXxqm7w6LqCumD8JKa8vmCGiL9W&#10;njN1o8DcPLIuMMFFP3iVNtfusUa+QTfc2fTCDHpryO/gJqf6rOVNIy662EDNPIlXHVsnlZ3Y45Pi&#10;+hyyTBUcUQKWsNI4ArjgYtWtNELneP6WvKUChl8PbqHDWEEoTccDt+KXDzrJayIzGg4s7Qdc/Gvv&#10;p8aHpDxwnYuXV/n2mtg0JFPmysHnVXH4AXXCph/tFHqwdhxB+d5sXrnIs58jn2RrME9NFsu7+aEr&#10;wuLV0DzfIS+m3ADzoQ99WH253tzwDd6Y8FhrLG5y4uYctQPJ5+CxLkloRD9kxlaRPX5B2eBIA3VG&#10;fI+Osl1IKEPp2RwlS2D+wjb2NcPFzuWFrTLvzbqXuuEGYxvP8PkqPOPVk+V3Km13fAT5qYMPEKxb&#10;NJCMGsNUZ6yfGd/4fXPWxzydy1qYwz1+EqltCjno/8HjlZvUXdQsb/RLfyah7GvgGE5x9IBubtbG&#10;7i94rMt4gH7Yyk8ISxZRkzcLXpv29H31UdTE073BrBSh+jd25pkv6E8Fp3STi3oPH/TzBrZjbC4s&#10;Vzq6rX6K6aM7uATwGsiKzvTlYweXI2VtNtBmsOtB7rbZbN2VoapuXQxW6MuP+GkreG/+KAA41LcL&#10;71fdCqqHP8hH/TAfQUbGizUPfvgpMCrg3zJwkx03KBHwlWM9o1vslv4FORIaz+VJFP8JTLqE1Iu1&#10;YQyl/xct/hxmUenxSnn4lnktMLa1ZZeuPmyNXcCP3JX/it8ABj4f6+x+KKz43v17p5H8y/UqBfOT&#10;YrGx4rEdN/4hJz99FP6xG3jYPDro4n3YZH6Z9Xx5rnGfMNtsJD0JtSdzlYbYhm4sdVBbYYNtHBEw&#10;tV3/OF3/rfaCbmwqnuILPYJlIdYHeNofoflcAftEPtg8A1zwdUq3cgPuNddJnZKP7xMeaX0Ug7NX&#10;thh7fKJjsoHPfK361qarzFubBre2P2IT36M4tsoeHte2gcYZ+8Jc2zfUdledra+gMk7Hjk+lCzc5&#10;IR83StJedGYQXSGuQDv3jbS5PLZ1ZZ0yotWuvV7130AHt9f8ljC61a+8Jye5sPfVm+lTCrvG5kc/&#10;tARsC3n3NfIgHxJKr9q8Y4ZjoV6FDwh8ZDx5NpGUV33LBzggKU3qr/XVOQDrxNo6YsRvSMcejOk5&#10;/EWfyuHX2Yr+uFlQB2e7UKJv3SDvlI/pa/xBLmSubOaha3WPzgcX9bYLMiZ0fsml9zpFCFoe72QL&#10;6mWnGxLoHt4wMWNfQ4M9vDUgC7AZBzUW6vrxFdYhWQ8aVnm1C9fWc+iY2qQ9DmtPybwfI2fG5w0X&#10;JaEVIk5XGvIKRx60aLvePwHN5SDuQRD7xfuk6g+WfWDBH2mSg3xLADbjbPTnxraG0lnxo95Ow7Yt&#10;whp7fhKaZFfvFYQ8nhB2fAqDbSav8wvDjfxO027k17eu6Q1SCrTzSgYu8m86CK9pA+sLGgSff2EH&#10;/TEX32w2OhhIX0f402gs4/TJLcdekV5IokGf0lCeXHf/rf18YU5jyJemyKl/qJaRqXaBvz9wV9o4&#10;EvCcX1SOxqc81+vSH3NtRdZX9Okf0IU/18EGqBxtF9UW2IpQOXMlfAsrJBNs7ncYI2QXgVWqjM4N&#10;AIVZ2axytLx5hauMjZt/WVxaKwxGgUY/a1nTK97Kj3TL7IBjcCrgXCgs8UoHWPLsiEyylC6MB3qV&#10;n8Kfow/MCtf0GkOvOsPDf8OvPIFvY1HXbFaUVZbyBq6flU7LG0OjPJvXGLoN0OKKQWb1FfNVwQYr&#10;Y3uCgC7CAdaLQNHiNb28Jva+fusJl88d3Do80yYZv/FGJ8adYrBlk4zXbnCAyYEHgx6/w8frifvk&#10;L68FhgebyJkgZyBUVibo4lG7kLeoY3mZNDPB4A5Xgu01cnONTv34AEDwwPCawee9YGFji406fdTJ&#10;8iQagc7Kd5dpcpJD7Tzd5oWeaEKjoXZjAs4mGRMVwnXf8UsHiM/pAEP2wf6rEn2dKPRKp/IGzxhg&#10;udx84a2PRegEQVmqJtfLlcO7m468LsqvngvnoRNavjARp1wHSVGz+Cg2YBHKAfI1Hf7PK9YKtMS1&#10;B7JXl+ZtMm8L3Ph/4RANPDZ4Lw97XXaCjfj9Xez6CTRW/65dyYNn5SKfvJajIz5CvLVP1R2T1uJA&#10;u/AXxQIwDOUrDPJBx3JOnHYbvy0sPIAT9iYf15GV0gRuYniqBQi2ONUXeD6EymH6yoIuNdxgXM1g&#10;uaHjnl5jxQKTJ8i5UcNPxOuapwUiK3QhmliWgUHylA2tF3RQ85ae5ntLT0QS1npxxvfwF22KfoKF&#10;2C0dGPyJP/Hv2t9O609mVMiYRRkffLN+yQEW9Ukdd5No9Z9zJqZeQyt+BS79XD0h15nEOT19S9pa&#10;fNlyCM8+JXpdhCjLesgDxAP/jQ9T98BuC2AVQJsP+dWNtA97hOexBwJYQPn90H86DD600b3tte0A&#10;+Abnqc8njyfsKn+1JrY8okWZbUSbVx0R+vtG1QM6W5lli4zg8ood14XaJQea3BD16muvHf69P/2n&#10;D7/8pS8f/tf/7e95Iv+8+uS7Gkc53OSpLm6eYrN8VB7Rdx0m47skoj4QhfrZZUR/58pn8CmuuZnk&#10;y1/+0uErX/mKb3L4Yz/0Rw+f/EOfPPyRH/yBw+uvf9qvif6+7/s+P3nrnx3QOJO77cuDSbfGLz8Z&#10;ST2FZf0Hfq1r2hUHtEdlkgHfIFy5OvUp4f2k6ozzlJUGN8CAz0beLfV/bVf1FWDRK/ONvEGEg+hW&#10;HDdg4bscBMPXvqL5wEPVM/OC9oO1VXlnQ093a2uDX5qTjVdGFtqnfBO5GmJ/97z2xdJjblZdgIUf&#10;8qDHSgOYfnaayeO6B63gwxd+wCcdOHgitzJtE8q4g5qYDwEc2t9j0XFa7RB4Pn6yedKto8pUfPL5&#10;oAM+VfuZ+HyBQyD2DVRtz/BYyipveYADH+oafdkceHKDVdzYWbjoR1v3ok/XPQCGhukptr6LbO0b&#10;8DHgzEP6u7nA9JKQ+bJ8ZXCRCXx4sQHQemG+cy5U39MyfAkBoLWGygb9lKWfXGG2NHKoLkMruWua&#10;nNKvjTc7ib6sOTbbKKo+SWe8INU2A51zupz+xBE4a0AP2ibrmxU/+fiefEW0oV9ZwadtAL/lq/xc&#10;KJxx9LXyIM+bqaJDKH30xk5p4ynDjuDmY/CNVvOLn9J8cwOUN1Mrq+jm0CH6oOczAV2A1599XLyB&#10;w0/5wOfak/gZ7Wyvp8hXesD5oGd4QI9/gvtJqcZrLm/rpl7e6PTNb37L/dk19aMcVnHz0y315Ro9&#10;sy4UnafamISf/yUja6v0rVBlvQWD2Iz55i2/YndsKHz0aF0zlmI7240+s8KJwpNlMxgYBO8GcfgH&#10;jxvQsBU3dHmNjL9jP32QpWkRcIgNJr+Z7xOnfnmalf6M9Q5vVgg/5t+HN6Mf/vLkwx86vMTroC9Z&#10;F0UbmEonjTHYC/9Cj9gnuiG79QJUgcNn6DLHf8iTIYJno5g65jCaPk8iKugLcpIHO9h++C9/EVX5&#10;Saw2B/OisKEJIPWB39LH7+OcUubrWLLCy3NVyaD/s6H5ridBsCFoO89mJ/6NPoXbFQg5dFp1AF9W&#10;lF8fswMGHhwg9vAXotEFvkqbU/Aiz9hIZdXT45rGH26Kp20SgKWcssw/GJuwi/Yp1F7Jy43iGIE6&#10;2OvX/msq/ULOzAMsr/Vv2bMxbagBuszZwbc+w4ehZ6rbZYYHiApawmqLZq90mrfG4LQPi15LKTwU&#10;Spe0+8IlD/qXhb6aGRgfwtHG9MHeniNtPC6jcnEZ/Zd9DDHGHNHjjFziteUOLL66Bmi53lz/8t3p&#10;j7hhB7qrLQwnms1by9c86BeW9Ckc7b52XOGwUec24J0LR3zGH1avaH2lHYeCeeyWOEf2A+fRfht2&#10;WehbTkJl28FtB/ebC6j7D/oA9vG0v9i9wc3NNn8JIR4gSNuOb3acR8enc4gG+fp4WdXevSZe8zYx&#10;kXtjvsPUk45wRkfDT9qHjqKNbR5zYkFa/u+xULbjN+EJrR9Y+afjzvCEhvmpMwCe4YE2BCvkeaIn&#10;dvnNb2eYKn1R+stHiuk7CeRBi36ePY3tIQd3NJ4gGq5f3GzmeQiM9GmdcYkcrffStm1GfqE6tJlt&#10;Ogxx3vZxWUBi9c70ukody0ZeD6AYuJBn2O4k0RubSoDCts6CT37adnEp588BokvY8icvcuUCW1ja&#10;a7pZaLZVmZ9eFCrHReXkWwrJs9qYfF8r3/uR1An9amVFkUkHzgi7ThCYsMrfvGO5dpuv+bWD+94d&#10;sakjXoaVSCt+AU/fVrjCtL4Kiy61w2m6MCs+MJtNahsBukZdx2PHIp/EPkQXHLYFx/MxYNRmsC/9&#10;Djw2nnX2obPJCi78+bhCFand+voEx6iTt8o5JB3Zb0uoDUslm65AiYbxl3IjX/BVP3gy69yiQRM7&#10;nIbWf/E2Xa1m7I692HO9LLBH4xvGx468UYq37vgNK3p7RwMiuP9Sn1delNX2lNlTp15b5mYIUJFI&#10;r5/TgaEMG4PHn52A9AhaGr1uXMa9Bo7Q6zV2wb/BL3ifhspHPuX9+BrNz+BQVrwOuGuecaGlP+Cg&#10;8YiNKE2m6TB4pSAbD6UB/EWhGxRrOQ2vYaVh2cWTUL7EK8yKt5aBu14Xrvo3fobW1K+ULMpxTPlS&#10;Vj6mh1OPfYrUaw5m2aDG7/j9XN8pKSCeQKTx0XDu6feDXtRv33FwRB6d6XvaUAWHJwJvaPH/6odf&#10;0+bA83rN1ct6TeTzfuIBm7Jx+ojfQ9JCiEADgncGsb1+Kzry5mNwf1EGDps04JEmiH1glaau+rmh&#10;O5vZvGVSyl3PHAAzQILXBx3pGOl8REIaMcHhTt2ZlDMxZKHtwGvMZBsdUHSQBY6FGjE2gE/lBqXy&#10;WWbktrjq4OWXLPTcEc2AnYWFFviWj6lS4C2L+VPfNoB5sKDnFWzv6Sm0F1Qnz7+g36/ULKA3uMeO&#10;sZE8DWGQKJRsW9lKl35K1JSZMDKpiQ4GBCNC91LlSQJHOPoheWD1YRJaOwKHbWKD1E8o7N+lRQ6w&#10;7xdW+MKucpLGbgQGhXWg6hNIWXgFWx7gQyDbogqCu6QDGXpberNB+hz4oreD0lxbf3kX9VnjkUdZ&#10;7bJqXBxomJ58UKDCjW3sD85IOXrQ75nP+DZp81A+kxqLqS82oeDJUwZsNLLYK15vsoA+NUu+gF2f&#10;sGdzLjW+t7FvfP0bvlmEYsKIlYvv4W/s4DmVbPjpT3368Prrr6c+VBB7U+Oypq4J1Ek+OoBQo6Rv&#10;80GAfKbjHb5gf5hNJOi03p3m2lWWNgy9luvWbuHqevi7bs05PkQS/wSeccA+hWwiCB34IrH5y73L&#10;D6wGygiVu9fr4g1aDZXBtMw3cq8b8IWFlv+I5YelTYysBNLQom91vPRlGz6bxPojAFM6sX30pC/g&#10;kMYw8y3SW3/CjQ886XRT7YTNJl6BzmuXPvvZzx3+4//kPz389te+fvj5f/SLBz2PenhRr8t8VzdS&#10;Me49//yLPrxabWbylWdi9Py3HWob9Jbm+shqYy/3D+MX6NLxW1ke4//RP/mFwz/5xV84fEiH4q+/&#10;/vrhjU+/oaeDf+DwQ3pF9Bt/+A09IcJr+NTHiDib0NwUBg3fxCR73tIA5o35pU0ow3UFLjd1ce1+&#10;feo6cwFtduuPAwpkZRwl5oPMbL4S+wYD8bZPSD9ijwUqI90nwLMxqyepdOCJT8PTr9NU3XNI5fEN&#10;HSQ/fSl8gIMH4w3yMZ8ifw2Vi7zIgN/K6wQmcv6s8JlTpG2IqvvslsMLf8mGcXjflb/Bg769bRc+&#10;R7bQGJWnq13Bgtvt1U1qw7sOkB/7j61utb3l2urx1Jz6BfgxJ5RFXaeWb5lPVe7qbZePCJstgDm1&#10;2TN4AwM/YKsvNsc/3J4330i9QoO+iMM04wk24x/apY5c/9iNvsMd+Og86wcfroGHfVW3BOax2NKb&#10;zeo30LmhejQmH54c/vZJgace3+uPx3HptP56vcaUraG8TvNLA/mA6QdcygxPrL8Gp4f+OXrAlR82&#10;JL3qX3z7wfA4pVNexHBuW6t8xKnnQqYNdO5Seq5z5t/qd8mzHLSPhS+01idhN4qLPWofyoAX84Lh&#10;KO7D6W+Ac78h+pZRPoMM5jsYxt+xtxT5/VS3zqP9BgDk7zxysGijCAD82SAcgg85/BRrNnrhc2SD&#10;qaeVxiYn+tJ68RGe1dGGuO06qyNY0DdzM1P7QNYxWcvR5pn3sxYSnDo0XjHM/o5K4Do+JhlFCH1Y&#10;83AIDIT100Yz+MjTMRjazF/8mkfRaACeuRJ0Sdee3MHPZjfzGNMUAnIzr7A/Qht4/pS2ykoLxLKe&#10;bgJ2fCvf94/xh/S/SMsNwtAk5mnWh5LrjtZsrN3uaz3NDS30W8wrGFP8m69bn0BtWDJJqICwuiTq&#10;4Rb1YT3qF7YpONGZA8PHumntucf5bXVeB03/wziIjWtrxiz3j6oLER/7wMucoRaaiZw+91X4DQ3b&#10;2nFESwg3tAFv6gJ4JJldN/rCd4Db8XbqpzAuIVMBHI//WGrs5oLTr4G3fEYNvPkyeClU01PU9Zq6&#10;spzKtF5rodL4Ff0Cdekb55W+cfO6b5xiLmEcMSJms5K4/Qikroy/IBeB9hfRo2/tiw+nL4jU7RfO&#10;yWRC85WfjQp/YEMva1FAeEKetcKz9MSHNaAq6FwdJY99lv3ngICFhz/4TxRZxfnXkq6NqIveNII9&#10;Hz9OHyWJJAr23ftSYC+66epUyMJ6nmB7jI8LsP0HqnrvqDqP0a7P4c+REQsjfMY17IW86R/xAfVl&#10;ymf++bsOI8czdBYZnilbMvB/AjYoKXmFfWMBuzDpftj6xZ8L6L66BJt5Qdz6pdg2TsLQvJ45iZRt&#10;aom27arfGd8Fj28GXfqoTa3jrmkLL68YDln8iZ/Xos0Wjxifcl/ieodF+tNV1rYFI558lR5zSwKw&#10;DdAmGH/S0OV6pQ8Me93U0SO9kQP/rK7YnUC9lZ5IeOx2gb6gR7sv7dI3roDVNZncKU8hmkRtwAUH&#10;IaY/apCm32fejAzcBFxeRuZr0XnLO0nAA7m2oDTXzBM8VRCfNQR2h6ctXRRCB/84DwHvMb8AjvuP&#10;YrAncBSkOH8N7h9sGOyz5wMDfddZgZe4OrtPAE8fbnrDZox/zJsQjrH9XLBuKoBj+TrNXodoUBfM&#10;AXZLnaMiUPgIx/IIHl+DDoG8zEd6HZ8L7/ejHJx+m/5c2O57QVORQVdiu6VZiz8Dj73OhPIo/Dmo&#10;zVboeo7G5FHWMZO62YKEi/6RsX041ih/Djyfar7APsAHCZWp+Fw3j/kjwddTt9QZc27a8WPNsauJ&#10;YZa5M3iscZGtMOQRel1byVlS8B1+g28Jxkak2/dB6vTwt3zLpnP67Ro66MCfaV7uZz38Bbb2S6x2&#10;pB6qdTjiuV/xT9fRuSj4xg4SYgveMQ31e2SsxIH9TsI6qYhCO/Z6vTLfIfbUKscqTwXeIf8FeW/y&#10;bFtyXvedd19fHaoKhSq0hAGIaBUWRQxMWYRH9BweiR7JM0n8N6yJNNFIERo4HGF5ZP0BCtmhAcMD&#10;m+GgSJk0aAk0SVAQQarAQnWvb7V+a31r7zzn3feqADBokZX37pO5M78+v2x25m7GWSbjvPIVtnTX&#10;vN34SyNYAJ5FE9lWnUFb4Zuu7sRNLyzsACqYDiwdqWHl8JaZFbYPEcoPUPA53w5R32TdHC5EgWHS&#10;Xxzj4yUTKM+kjovdfSJHg6DMsgq+aeIPG8DdwgzgnEOjdBrT2OTmG7j5CoeF2Lta3LyrAZpJPIML&#10;HQbf/aVResHFcNo48l3IPFXL97oea1M4T/y+pFc9v/zyS34SCF01OnhR+LHvrOCCn1dC5ht8tCB4&#10;d0CODtgwC7ibgEpYxup4YpfgBdq2FN+LWnl4DB31hXQYfHeOp5CxOwPkxYdZDM7CoRb0qCf90wVc&#10;1gICqdrLi7NemEDeR36CsvXoi7yZcAY+i8C0B/haNsm9DZJTH+S7XJMR0sZVmSeQkp9zL6pYLeGz&#10;cTH6ZwKBzLxO54Gf1L55/ZY3IdDf30hDA7kPdEwzJ6bGBAU71O5kck79OwB7TrBMU1ZZAoatwgu7&#10;1TblC6x1dNmThFdapJ9sG8PlhHfxKldj8uFtoYTKhVNprvaQVJIrtEuLM9eVeAG7ASi/9EsLWMOQ&#10;UDBPEiMnSeiutMkrTViDv8GMMJ2oG1Y/nTCUDnxIg0u7jAzcOJA2vcs0ZWrvmANf5wIHXNo3GwXc&#10;PMDNHvgiePhW8csPeZGVX0QknzYKvT/+4z8SbibU2AX87YKsCnzEYlqPLGmLsZj9X/zC39A3UV/S&#10;nbd3PbmKrV37m69gU9UAiHv7mbpgUWIbc6gASCu4noaM8aGhg3oALPUFgNqA/h4/SB3T/wFHSJ2H&#10;IHgcTHBOA/DNDdxxOy0t4I4ugMCT/PDxIp10Ipi/CEbWyE2e/v2ELenckIAuPK2jNqw+Hd/vBA6a&#10;XuyWvH5CCnzJzwLnxqO8HDt75Ig20LAsUw4+d0N7cZWLZwXaY3hFh+u62eadd96x7LwOUyTcntjA&#10;/PznP3/423/7vzu89aN/dPjeH/570Y49qfN7euo+IbafE0fU1R5I19p77p93CrugN/ohD2mCx62x&#10;DV5GfW9lLFJ5oepw+OFbbx/e1RPSv/Xb/49uBnvh8J//tb92+OY3v3n46le+4reDvP6JTxxe0rck&#10;rz33vHB4hVXGsscap30RqbowLdEjdKy1f9k/sgmHDxEqK3L3aJljT0f0SkwttNMG2MTv0+ZsGvKK&#10;QPo16HQTlDS0GBvxDdohfkx9Ie8d+ZrfkiIY5jW8hcNPqFr2bBSCX/mYe0XO2FO/m+2AAXTMbBzO&#10;kR2+xNCiT6l+lg9ZuNDTV6B4hV/lL5/yLB1u5KPM7ZGBwfItMqKfnmRYAzKZHu1v+vtctAVvlS86&#10;tT6iH+22ciB7+gIWHaKf55bKj1xLHyEhqodj2St844f4H7zBRw9o53Xj2mSV0K530XC/IBjKoUMc&#10;e8be0PT4rTI2tIp3yhubmJ/6I3hWL/dLsgt4pQ8sAV6nsW3Rxf+ps8q28gSP8zU86/yU94rXdPEr&#10;11G+eNUO5APbYz0nXfyWe16qcab9/54f+TkvHuniO3P5wa5AUo4909+kbpWrEnDTFkpj5wVciLls&#10;TlZ+lQOo4gcjv6VFmcuxwTmwq89IyJE1Y1Tpnse39FuGiPUbTOSxjDFNfgEdj4P4pHQm1P99MjZ1&#10;en6gK1QFbgiJMZKXuuSawbxZCBL9+jppZFlfOyu2m16UCZEf90GMffTrvJGA8ZnA4hP9A3NC6AHO&#10;hhZLSvEPNjhiK2Sk/bOg6XFScPBAPnQ1P7hBA3to4Z5FY68sm9vxDzoBTLx+Jxb9PE+QDPQ72zfS&#10;Bp088NwmlSTAO/IHh3Iy8cUPG2JPzV2Mso8b3FD9WJu/PIn17rvvub0gH7R9w/T1jKfWY2MWn0c8&#10;xihf02iTLj5CrmRTH8aGbscuvzZf+Rcu6Hr7auqazdd7GrPQj3bGDb+MB3114ai/cSVhu04OZlBl&#10;zNn5kSQ1fcOeA+IbriVnPCawXpykDuQL8cfUY9BPbD51cQ7po6zVf1y/aRSu1wLGxlJqFF/1l2SY&#10;1XNBFk1l3M1X5bVGsWSSZ8VjEZ3XQPMKZ9YSqA9uEr+iT2Ewx2h7A2e1Lf5CsExPGC/2oL5pa4VF&#10;wD3NODjXvqZ0/g836ieEX/E3e0mbVYbKuMEtbeCoLxIBaKzwTZvf6ERe+7ajcoAWG+Q0cwXS9BUf&#10;JoT+rsOFC/snxdCBjTGCZZcvu56HMP3OEzJNWSP6NvdZwiTd+qTc178FnHNO6d9KN/0dtsoYZp1t&#10;O4yX/tgbAviVnKRw+FXnHGVRmpw3jW3rj83b6k5wD8bGpbHFT8vfAJKovQBvf5g+FH+a/tI+tCOa&#10;/wjlvljpylao6Mo64wdXNLjVaVtzgIBCfRI5+6SlC1SMLblOY22TeqsufBedjUnGrmuaXxNMX0qi&#10;J2kfwqBS4N+DpVTSntMylonGEwEiCtBYb0ATlQ0UGoSN7layJ4xfHOuDjrstCgk7fBN/IUAan8I2&#10;+R72QAKowxG6Act4uITSd6z8bf1g8BZQIY/8+CBEXQehZ/WURf2jh1qEgCWf6YQ3tPBzr0Fscuzy&#10;xDa9PoifQAs+idETKpFjUmPT4EGDUPikF58zvcAUdqsn4TIUOBgEXXZcaLL+Suy2oZi/DwrAx77x&#10;y8KPqHMa+blpiL5w7XuAo1/pHAsE5NrOjwmFHrIpH94crB9yncT8k/PTYNubbsoKAx/qjFxMMlY2&#10;emQgmetSCWQeLtTPE/ZVHpSaD9xqe87XgAxHsKK/wltm1xN6ps55Qw0BPuBTT9YFgGcESsvP8DoP&#10;fTPYaWBrDugRA7fAPprrb2yPrSq/IZVXHsZXOyIUn7KtXPmVw0BzftE30Iu3+tHCd44LL77FzVO3&#10;6N9QuJ4TY8dTGOfP+L+W2eZqeMi5TA8Af3YorYvIYgsYHjlTHZGRdHXN9aFg29CfzeGJUt5ACC3G&#10;mfZ1+Ck8PPaI7qlufHlmW2sXnOvjKfw9ekSBCE+6B9JUkSckm4y1HLwG8jmat9IEhvMVd81by4q/&#10;0m26OOv5abp8T3lVPgaIlY7hZbK4RwaQ0lhlKT64pNeyNX3K18wGh7JOAHxX/tChoinrgFic82Lg&#10;eqzlpzJ4AiFYApMuT7xO6gA6DeD7wBJKg7/l6ZzQyST5xd1gBq/0GheuTrvRHXjwCYXzgjYbitMB&#10;kM/ExxvAuiv45m2eyuEuRBbtgpdBmc3Ry7pw1SsQpS9PefKaSxZU+cYvx3U98cQEIxe0bCrKF2QC&#10;Bizj+EI3kxIPHAw6i43c7ejCtoEiyg0zsT/SbX32spUGAzQXyeI69mRRSq+sluzXr+v11pKfho48&#10;fIspTwVrUUTd8V6Hoo1sYyPksQfrdV4MtNDzhbbraV/8ifwYDX2jt5JPBOrgohZnLmhRo5NogKg7&#10;LtBSZ9E7gysDVS780hHBibb00HeSv3/jhp98wQ58j4sOn8UYFs09MV18oP6EroTGmVCwkH1lq5PC&#10;7rFRLB91Q4B0yjPI98kWytCHNtfFq/YBa32RXs+xx4hr2aDd8sbQJlQu15v0IWZhHvtWr8I5Hp2R&#10;i0OETRs6ZUq+zwe2+ORBs3c497xx8fGb88IqOzgcK+2Wr/nkWc4huOpk+IUOIOR5sLd3oBJ1wg0f&#10;VFbsyIIdT/ejRy+2kBmpEQm14enNYlqAaBJyQYHdHsjHrvltAH/yJ3/iMvyMhaRVPhd85H46bsVm&#10;vAr/W//Vtza/oW5rz/3bZjLS0te2/rvRQl20TVBW/ywc9HKk/pt2W1N9cr76UOGpmtZX2yV5vmgY&#10;v0KLwhDDs0dgOQdnzwfOPCz33oeWDrCU0y9ElsgIPQL9Kv2FfXB0I99PjUog/IwAvfj64AuWUPtU&#10;3uqLr5OWWAp7H7PLHt3ZYPMi9MDTS2bRIjqCzWug6WMYw/B92g/fA2Zs/Na3vnX44Q9/ePhn/8s/&#10;O/ze7/8+rBxoP5nyb1nOn+IA/Sfwiz0I2Coh52Q3K/1K6h175yIq/R4boQRZy/XIK9PYDP7VX/3V&#10;w2/91m8d3njjjQOvhP7a1752+Ia+F/yFL3zh8NrHP+5xjwv/Gzfec71mHkd9qa5E75EGdhb2faOS&#10;6/HYRywvgLzGbXTYfFHwzEWAWV8hXV9EBy+Ej4LFx0cf3gsf6zR0oaXnqOzDNsrku48c/wQeHdQ6&#10;SW4yQZu/+KeLTALZavPyT2nqouWlKakMb/vzxI7uHoYuvor1NfLPZtIsSKCLNna5kQL6tqsvfCIf&#10;84X16YdHunvO8og28Glv3IAx9s30wSLGByIP84fKv+F5HJJ0qh/mLGpRohft4NGbtEjTngikwffh&#10;tp4xHTmNI79Y+wlwgKWdkw9M80jRRimLfbSPxEIfAp0Ej99CKL5juTbfTudOYM65nmAzhRCe+6I8&#10;tiAc4Ttn1wkdq2dtB0j1HfAnovJuAfCExqTRkfZp2EW/yBObAEeojCu+bzBQWWVZY3Cq34pDGv8Y&#10;1QFzKP3GzScmr/lruk9WF2aNJRWnG175brJIDub/DqR1bLSHH3faEzYcn+3nT8gkPHRuO2buX1zD&#10;Ui5/I2ADQvk2LTEsB/ltR5KOKxTBGmXTaZ2v2zfUXqAPLvVa/xXbDadylB8xC4XRPXD4BaGypix1&#10;YP2wm4gyuq7jKnqbPsiSGTkY/1599RXfDEt7fuedd72AfvXqZV2PcG3FmKg2Aa3BQc/YBTr4CjpB&#10;m3yzdsxmmZqaQuTNWEN/JXrSP+0/OnmBUZD7a99izMhPPe39CbwbnNa5/4inCFmgxUbaFgZOa2YK&#10;S/4GcJzIp4GgKV9AP8ktRpI//Qb5bEJwHYtOfEaCPNenYK5qoxC50AFfQbbIiW9Bzz2/mSJN+uyM&#10;jeiFf7Q+jSc0NiS5/oXmc3orF3Dxg8eHWzf1FPIF3TRnneO/qpnIE6GiIPp8iMCmCzJL0EALD37k&#10;4QtsNhPY9A2gTiQXgfp8VgjdqYM6jhCw7RmLiMLPUzShV1rmj01dt2hXfmq7tMHlvG24uPZ9yfwQ&#10;u2pty5tzljN6Fa6xX7ut9Ycrags8KQ9vxuxjiQINbcptbCtXKpgm7deyQ2P8YRt/Bdq2AVbbc/uH&#10;ndJxCv3Snks/5eYHHf4kV2BCF4jeFEk+sNap9TZjMWX4WXFDObpUD4Z/X1uqbdg/Twyzy7fbADrT&#10;tbquS/e8uPrDjzEWeQjM7zzHk37mO7KTrm60x6wdnUc5eWlb8UH0pD3Cq6H9Xs/XMvLcjwlPRoqd&#10;JQ/BcpCvAF3PiTxXEs7AntIC9tRfkcRwi0w+h7YO0isd60CZwmm9OfPkx3JiQzFKPwu/AIW3+gkl&#10;TmnRRgmFdRpABVnC8VrmjHN+4B/gRPBJ//nsvqOk/Ap84XQcbH5j6gc7EYhWPeBt+01Mmf+INbfm&#10;fiv8o2GzsxQzHcFl3Nv1Lr3yoV2tYThsWVs5Ip5nZ/VVtrV41jfM49S4KDeBop6Cs9lY5dUPAMPM&#10;mF1cYpPWD3xsE9mg+tgGlAFHW1nm7w/1WYrQhXYU6oMMoRs7bTyUqJz75j68IgM0zA+EqaP2kZbR&#10;+fmJrM3YbR4xdtsYYnSDhqu3QqgQ+mvA9h6jNUbUF8A73aAtTse86HBMqzArD7+1Y9pL+sr4m+2u&#10;N4+UHrik4Uuw/dGDfA6EIq4uillz2u3nYhuWvOKzNrLhCcey8apx8OV7Z5q/kW4QhGB69sHxyj9c&#10;hbMQQKdNZhdBn2vD0OYJeGi4nTBmKk3/6eB5gsZx5MZskgs81yk8Chdo/xqz+cQrHOkJyETfwRvI&#10;HFS22s1tkTFnnrMq3mkMHctfhQaA/FXvwlF8lK866PlmS+nNpy95JU/zCgO+5RxdvCnavloGEteN&#10;nnmdnBe/G6Tw2Wuf0uOw9V+0E+xJIC7/I5tGN49/06cgKzK5/lq/qkP7iisyJJ/+S99/KiF1JZqi&#10;Rwm04PGsUNkbF3Zqv6fHsYU8znribB0g1sIyWiuL8pVmjVPYFb9pYBoK17j5z4o3fm4vMZLxh2wW&#10;IEKhA5DPWq47rTA0ZWt55aosxGte09Bay07zZRDTJ78H8BzYduUZKY9/C9sYGuBwDm1CaXmxaOGD&#10;c/vybPgFOr+VZc0zTWVQdpombw2n52vZ6qzV0fwkd2lDDR7OX/gp03bxBFmLtXyjiG8wGE44fhWX&#10;BxK+7Xv1cKYLSCZ+PGnx0osvHl7+2Mf0qsvnnMeTPA/8OsQscHWxxBeptsn0uiNLJpCREZ+Ib+Uc&#10;/WoTdCKtf8lF/l5WGGcKB7lFQVeYUJD8AkZ37mx/rIsBYvhKaz2tE2KZxIOb71MxyPhVL+0IBRZ/&#10;RS82b3WRi09ILuzGRRmBgSh1sdcneMhs7ZRgwQQZedWSdYKG8rCzB5Cz3KEEhoNIo38PvqGR73yw&#10;KJKFbb7XzNNHLI48fPRy8PT6a9tiJgC1E7J6kisoLpCiVxZ2tQpgXPDWwDlZiavb7ksZgGNXHgZI&#10;XcWvmGh7YkD9ikjlWOOm4Qk89Ve5irPCrOnKVPhHllX4MzHjVXR43VZeW9oO8StorOWkuYPxlA9G&#10;sD9hnvFBcAmNs8C9n69lpLf2iV+Kj3lJ37ZheFon5dGXAC9BvNDTzbHKpewtkGdcOT4aV57QEpjF&#10;vOAnxtn8pc7y/V++Ka3X0WlTGJ+/Ij+yr6kezFuo0KUOeRVS8/wUsb7/ifz4UdrAItAm2Ucogfpd&#10;2FCSzaavffVrvpjnxoS029gDUCZNqojEOnf96bz2dj3ITwn0ofQ93LBinwFPbYoAfEPS45OLX0GL&#10;sm48AI8/hVaw8ZXSrv+0vsmHHzdW8S12gTpAr/1hcvILL/+NbPHD+LnLlB+fiuwuF1EuQuDpMnxf&#10;gXaS8rRj540A9BcXuKPb/QwLONJJvo29kBleLKYgc/q+8OuCBDDt00mzAWKddZ1jXMmA3pXv1q2b&#10;fpoD3W7evGW+fA/RfGWbaxoff/mXf9lPCf/jf/xPBHXQouvVwy3dWKXWL6LUORqcH4B/RvH5SH+G&#10;ueiZKkt/IoGtO3nYg36jdd9xD/bkM6axCb6GfBrisvuYH/7pjw4/evttfyv5O9/5ncOv//qv69XZ&#10;Xz98Xa+H/tzP/MzhZd1E9tJLz+f12npdIvVh/volTXvpE97YCL9AWMYz+5TMy3CXemTBG3yNamp7&#10;fvWl2g6v3ky5/EOb1ehLfXP06RrPD6Qv+rGgTxl+z6I9G9r2BdHGVy6KBrzBvXfvVsrwP/mM+WMs&#10;lVs+bMic4qSCKcPviQn1NXmd21DPKcPPkSf0Au985cGPG9yAJ+01cV30eZ4gPZireINPfJRrWaCD&#10;bn4KWjavfS9Kzm4WQ6/tihs8OScgn2OdN4+3rVRB2khhDKgfXvuNHbswW/yW1wack4YuB/rQrpEj&#10;9TV1PjYTkOEYy2of44gXcQNp/Kb6ICP1jI/s/dFeQbVz5QIPG9aO/mbrXHRDG96Ewp/GlFku5qPI&#10;LnD411bQrc7FBWcNtfV5MTqIu46MI8CEzu4rnPeAbtPmKx08LinftpIpwic2qX7gnfIHHjs6iO8W&#10;4GeZ2HjfNwjKVwK4HHN4EerEr6BLgCTtzHJOfUfGKbf9y2nqYHRtu7mo8+JDcEubfvoCeFlPwdqX&#10;kG7o8BpX5CUfmuQToIN/7tx3+wBDOTHyAsc5de/v6E0ZdCBnnsTyC3gAi1/wNibDiEtgiEc25RGA&#10;5SgNv13B/Zh8TDLn26IGtTze/Fh1kQCeF8jPq5vtL5qpB8X0hboZ9v4n7uuGnRuHWzduHu6KBtcf&#10;V/S6W75DSwD/MW0LpfQvrV2JPJnMDXCRlTT2kC1VzgbopUu8Jl39LngEkSPFddnFi3mTE3ZRB+W8&#10;jknQS/9E3xyf8IIh2KLFxi52pG8WQ5NuvuvS9uGJweGrlKQUKHwyDwvS03+5QSl9BBuh4FEXuTET&#10;+93RnLlj4r27jw833r/pmzE9Z9HgxaeTEE21YCbgcI5uBF6bTBv3dbnOWbhyvcim7eVcb9K3PgCe&#10;xzTZq0+AMmY+0FPIyPvortoUOosHNj/D7vT/ZjkX0tAQFPyfFdhsDkSlCZ5MYfrcPIW8zLlS/6lD&#10;fDPXVjte+UT36N+8xuha22x5U3/UHYFyNn/tJ0vdZjF5sLCXklfkX61/eWaTdExSRPZRaftHfEdE&#10;h0CijC0ZH3gK2PINxbbZykvsv5lfwszd91Bc4bAZi/kXL9IfSAb7BXnYL3UNfhf8j4RaTnrtDw4H&#10;oXwg3HzPU1JoGNoH8uPLrOsAWzzfHCFS+CVvXyPYdorRz1NerouEg7yi4ja90jDS/Gx0JR9pZGre&#10;XiErxp7uq2+Bv3x5x7ujT5UxN+gba2gPpfmAjRPrRv+y0zovBRxy+8CGAC12rE2Le3QuvGP7h4xh&#10;IckftEXPT+RBX0flJD49F3TQwVMAj1SewHSWf5CzshRnL02q5af5R+fiwx8ycq1L8LnzczaZGz9A&#10;8RtC7D6yjCDlC9yHDfDE+rtN0m/U76Cz041PkocPGE/4blOqcLcZrdyfqX9svwrsGloHVDj4bsvE&#10;jG8aV6wX48oEt08sM/XiNzJIQfyncqnQ0JZn0oy9LW8M0JbeWQyn46gbqIwnaoxbITz4o/9FJv4q&#10;M+f0acnbcdpfibl1BD9ruhtZ0+p8BjrMZYMnv0BW0566UR+MvdCF0R66hTVF+RNjpy2MrQwCDGNv&#10;nCMPJ3E9ImnDwKj2Qp8Dl7LMC0gjRgzHpwgJliEkfR3UPN7UMKyMg03ALQ1ic9AP9jgNyGobMEbP&#10;3A2doIO98S/w4L+OP6bLnGYC54TqkLO8bayftMRvoUkIPbWzB8fX38VrfDxexC7BjTakG2ozOMQG&#10;uv7WQ1P4ytPGGZo5tb23d2SjzxwfsE12HysvxzFCkrLXeQH7WsSRM3tJ8Ms8ifbldQE2OzWBoTes&#10;vaH34N7xPA6WOayl+8+NLzwoVKiNKhXnxphyYJi/+MY2TpZgO85447RwatuCrXYnrzgul1HXcvNe&#10;+ALTcu8v6Nz9zyK7xxO9joY5+ilvv9ZbONWNeQ7zv/MCfMqL8tIiht02bzgPmbxnjK/QWGmTxqYd&#10;m5VMu0dSyeg+SzibzZVnX3sab+Xf8zfQo5tmoRhq+hySjLtcc6nck5oQ4rT9Fd8Lxp/mH8MbqP5+&#10;yXdISCga5mklgEiH90GhRliNW5x2Jpy3vPDQZ5FnLWt6hQXexj1HlsIRc2y0BwedTmk6Y3546gkd&#10;6fw6GLTcNMcu0PEgpULkrkwrf/Aqh9Oq+L5CeOPhwQF/UEXqlTt14uIRrzpwAbhu2mHPDDp0Iuou&#10;Rm/4VSbi2rULNMjPXTTA1yblAy6h+NBtWRe+wCP4iemlT5rsDRc8YDWsGL54PtFPzxuzmNfgyUZP&#10;JmYAxFbuwEWbBT82fdnQofNAvjM1fr0oSk895GIT2lPrssO9w8d0kfrxj796eFGvAWNTg0VSL6Iz&#10;eBuQCUPkRX70b7ijCRgLGdQjctDYPCnQJCqDXXwB+OqOfZGBg3og38fQpcPvgj8LUNDsBBorM2Ay&#10;ccHPXnrpRen84HBZ39ClLtk4ZdGUCwT0ONMmsBdNtNAEPDLhH9hLEsxiaRbpUPGqLhiRiw7A+IKl&#10;D+hEjA5XAO7EyOPub38PeSZiXQzF9vUxLspZSIc/Cy0Mcpe08ITO+rE8LHCwGJaFZ8GT1uSC15O+&#10;+IIW0f0kDpWhukOGaY/5DhGdHWWhR11xQP+yeKFLzqm3+HcWTmJHusMdJv6ZOjK46YCPXbw5JBru&#10;D6gv6XYa0LOBu6YJyLK2x7axlpm2YG1fZfItxrvyY77HSVjfROA+U7LwxwK+7SgYaGy+NT7GBo7t&#10;gR9JXmA4SPP6jkx+xidkV8qgZ5qKCcUhXT3AR89r166T7WCa2GTwyOSpdPdlol2ftoySnQDOeQEc&#10;+KK327D8FT+/ffum24Oq3/6Bj/H96Mh9ONy88b58lYkBi4tsYrARnHYPHwZXc5z6oAz63/3ud91+&#10;sBV9B6834/V6Av9IB6qS9krb+sVf/Jb7SJ6UfvUVbsxQ+5LPYiM8hf6Ath6cbCj1AgUjduJDXTXQ&#10;x+DH9onx2ZYR4+teIKTCFfCLcR33L0ftSFIw4SGY5vChLydAB/gu1qW/yQYaefVLT5okF30C/Wz8&#10;Om2CeRAycWc9Me3vvnyUjSDwGQfoW/Aj6BNDh3ZD37iNK5aIH/p/2UY/1lOwnWtBh2C5pEs3/vz0&#10;J+1Gefg3r6/kQs/9sHgWh9jtFAZL4DQXrmxg5Hv2wCEb3/RCZurouj6FwBsw7ujbfr/yd/+eF3v/&#10;h//xf3L56699/PDmn75l3zgdl/MdedFVO2pdLez/XJPux8Rx9bkKkDzqJjnHMCwuqG8fHypOv5Hr&#10;c7kxiyXMZt566y0/Kf0bv/GvD6/JNl/60pcOn/n0pw/f+sX/8vCVL3/58NnPfk7+/9D9ITdS8OpM&#10;VY7Hwd6wgqw0NfpJxkfGAmSwXCMk9YR/AkvdMd5TTn12jGA+Agz9V+oyfodfFRa9SF/1K6qjnWmL&#10;jm0m+rWdRi4/EQA/cMinL6afZAHgmv1EY7ICfbG/WyQ4/JZvSvOGBW7OUZbHNWSi7Mps0EKTc/hz&#10;QJ+21cCYC28IwA8Y5oVszmIrnrJk3gdeNraz6IQcyEN+Fy9Ir6GvWC4+cvSwLO7Z0j5NZ+QTUdNd&#10;6XnMwsaXpc/IT7lhFr7QJbBZVr6GUz62oR/1vG94YQvmOV0kqnyPp3+oPvWL0gcOn/B8S7AdUyk3&#10;rPu39DHIYX0lJ3gEZKIPIqasdCmjzuo/PSdO288NeCtO4YEhoBN86gukV5jyhD9z1obmrzF40Et/&#10;2bFFdhcScARgkm68+3f1Lhywll11gd+ARx5zZvhs5bJJ8iPfmk97lMX8GlwRMI3YI7aMLMmvjMSx&#10;R+bp0POimjWYH+WRL+tJluRx3gCNjrPk6cxFwjIesB5DyVWaawMCeJT5EGx9AD8uTeLaw0iD90Bv&#10;UTGMygnpZ2IT7IVOpq86viwbEgDlzS206+A62z/xhfgDNmNc7MYv58gI3tlZrrnw8fqR39igcuYV&#10;tH3mpyyyMU/c5Bg9I4dsrjJ8jBuAX//E63qK9NbhPb3OmG+00889eDDfdtf4yFwR2d2fiIDHdtHD&#10;0oTYkFT8hOsg6w6MEPn8DYE6ONPYSjskgOdrTb6bJhDyue67pOslfIA31cCLYw3gdX5BPrwauI5k&#10;rsA1rduxCHvuoBj+jO3dIFjQJEvrEL16bZg+y/4oYBau4fv8888pVj+mhShocD0Ir/ffv3G4qbeI&#10;0A5effVVfyYBeK63qV++5YsM4BLIQ/bot7crj8G7SoZF58vyK8YFAvqlfz/zzdu3NF+B/y1dK8DD&#10;G/bAgTPrCfgTtsBXCdV/tR/XmDOdSv0IdKsnT2zSXoKPkNDSHJOnhuUnBOaAVChqxq60i51n5tZA&#10;ngQJxHoMem3wokM7liPbbshCW0enfis0T2irf2BNApsKGxsA24XRlZNtDgxjPMDyu8cebzVnUD0y&#10;r+zNB+B17ozNbQsyFUwf6eCjY8sb3jlPHWRdJDDQS0i/3Pbd/gf5Wielm/7hmFfhCovNUYcbgcHD&#10;BkrwL5u1P6cP3fs6+gcC9NvPh4qz/eNzy5Q8UdwKaRuQ2GWIvugEbXy7czD6NOCQLdcl0af9IbBu&#10;CyLf+sv1SvoTcJGRgEw8CbqIojLVH32HrbCJ+ESCOl5Da4M82kifAMumlTLF1wFDKlR/181uCpfx&#10;435HONyEYbtMPFSsw3r9AB3gPAeSzXID3kbOZfSLwHB4g0o4+GPHGs+ZdV4/ATuwsblOTJCIOhtV&#10;Nia2GfRHu/oP43lvBqJNYGP6NwLQkSlkqLvKSJntN3xh2PU3XtfseQV9mYzP+ACfwl9h/Rk8VW/p&#10;0SMgN6HtBB/jAMY+JnpnemjCOIwl+JNwkNfkdE7A/x/MmMR4wA0FlzV/ZUzt2ADcI91UwHhSW7g9&#10;KZ8HEsxDOq4Bv2hdUk7ADlt68hinnxWoV4LtOfjQJcCDt3eUbmm7cH6Y1wLvQ/DI/ZjN1pEbYzDH&#10;YSxxO5WtHkpXriN8bSGbYuPYVtc3mg/IChuLjh+sK13QmAYfYBlbsGFvtFrnsMBEfdlFCayDG9Gc&#10;VXQULvsVv8wLxyem1P4jYK4LbH+Twr7yi3QLG53ov/fXwNdX4v9qK7ILNB0oF534WNoVflFd49u0&#10;BdmC/p0/BBe+YxGpHsCiY+mVpv1HQFwHrzihvdsFvvb/0ca6mP7wVNr6Tzm8CPgqPRvzNfqStlPW&#10;O923z7hz+ZHsp/LU1eAKxp+KvKK5w/jnutGIvlWQftefJhGO/nWMnTlBDv1Rw7RzRCM7dRc44DMm&#10;NI5e5iH8+0JKfUEt8nHu0JgT8x+ekwaKenaZ7NG1XttL+ZSjFw9hOU/0sJXpK02boP1xvvW50JSz&#10;ngnOdaFyQvF9ssjS9kt5n3KVIO47jSe/bjiiMZl+sMy+v/dv5Wt9WBdQANeBfndoIjMw9a/S55y2&#10;zcNz7DFseGNfzrGD6WMf/kSrdIOQX9a48CfoEeznonlfh+XEA6QvtOhPS8trgWPbUMrvpodPMz8Q&#10;c89ZXJfKp76giQuTJ9LmRfqe3vAmrwFKf2MX9BVOxkPy6G8Ep4SsKiiabvzDxABQQJZLMLIicPkp&#10;QivhlIQVLumpw4g+wp8iPOMcHqsBe77yXtOQWs9X3LJpx4BxKR/bTPFU0Amd4hJ3kta80BgDq4r6&#10;GrbqXDgciRrkpjRkTOXFUKQbelHLOfl2RnUqBL5X1Ekt59WvMXl1KtLwqT0MI3Ytr9zFLRx4zwoM&#10;hFZEv6WPnB44xA/7lpbL6VwH1okP+JHET0BAGzvohsnDJd3BzWai3Dh3Ec4kCLfHSmz6PqdXPbMQ&#10;mM6KOk49565upD+PS9h6wVG86MipVU9mlYAGd4FzgVObgdE0ujYdSrFP0409KMv3tHO10VTXrHrR&#10;8AYN/bXzCU7g3NmM77gLkzwMruXLQIy8DJQE6rm+hP3wPzoJOipP/PDHJSB72wTWcR3afwLkcyXZ&#10;HAGWC1R3qFSEgvFVxl3FXPQI1f4LTzpfvkV4+7Y2QLWhkpswUifMJ7gbFJ5uE+Zdu6buoE9Z5TN/&#10;GDB1U2w8n4O3DyzAcRAaV4+eU2YaosVMO4JPAABAAElEQVRdkNBaA3DneUvpNC4dYuqvdJhgMsAi&#10;O7CduJiHzk1/ZHeeflaazcMPVeDbLEpv1aFpcHsUl/OW9wIOeTgaVhuSV3gltjR5TKRMX3Zq33Qi&#10;vkmapz0yHETFeOWLT3A3NDSxL+eeZKt/4YIPu8HbF74ai+23D1TfD+lraIf7gCxA4euCRk/MU/83&#10;tGnMk5D4P7KJjHSNH0Saj+4vraaTpM9+5tPeMGLRj7rkIpUNfter+8BMrt1Gx4fYMOPiyP6tmHom&#10;4JP2D13ANLSsMflNn2lhNBe26U/PVK8tK/4a4z9U5ArTdNsa9OrSyMIh13IAlqbtPOXsk3T5MRPj&#10;abNdwG0fDAn8KBdsaS+lAU0fYoJ85NM+CD0nbd7qg4nZxCKwgJKLqPHLsSML3IxB6Epb6XhPmoUu&#10;ZGUhh4u10E1dtP2+/c7bkUnKksfBU2XI5kVzvY2BDea39Nrj//qXfunwgz/6o8M//1//5eGH2vzl&#10;9Yt9ApV2h+2Q19+fouehrxedv3xhnESKUQ3RkDzdUSx/f/PNHx7efe+9w+/8zncO3/nObx++rA3g&#10;b/78N/108Be/+MXD8x97RTff3Ncmw7te4GKx9jn7QShhezYl7mgMpB+Hh78ZrfZGoB7ZPMXngAWG&#10;hQ76Q5epSdFHMq5yIwtp8oElfuQ5SWTP/Mxkn6grYM1P+G4zOifGq/ErxgZ5lmE83iiFH4PHASyb&#10;v8jKxiB5V3XQNlJOPx4/R0YmZMiI73pxQfjAbW1jytrmmDvzZC/n1Q1hkIXxQeDCJ0ey8Ce9WRyh&#10;LTM+IB/0D3plKG0Lnm43ICpEFtL7XMdEXQptbDx0kN+QaTumq/P1CeuNnyHzk80nZJAFJA+XkbD3&#10;94+VYIEk8ybJHmWMmAUUwUlu5OyB/O1buQD2EwCmGZjCIx/XB5XzyH7Sl3/K2p+0vDoQo3Jfcbxu&#10;ZKyw2PRZgX7UsiDPHOCfhsq5w9BXqe7VtxG2hZcNkfpAjydpAVIea1zalKMfZdwQ00Be5cXO6edz&#10;swww4Jee65KnJTUWEMhvmTPmJ3Lv9beWkcZXmfEUf+WhTIOfTzc4tFMJZjhwCY1JP5rvYzevMWXg&#10;la/PyeJv6JDXttjy3dxPl62wxDut43oin4MbSAq32t95koXrRzZG7PPyBwJ1hNzg39YTqgkqk/r0&#10;A3ugj1IdITTwKuCmJ94CxY1VNzX2MT90GxdNFsuYF/amttQd42z6aPipJrHQxoI8AteSXgRSdYjk&#10;pjf9A2HAko+cemU9knYjABhk5QDYf1ynaWGRsM9Xw4/y2oBy9CAgT3CdueC52D+Yg/4TSqSjgxLQ&#10;BEI0soiZfhHewFFOgBP9DFMAbuDFBy/rOu+556+rP5pxS/S9USMdwOD7vciIzH5lNXIqjc0ga11I&#10;+Cm94Kj7ylu81K/zqkbmUncvacNP58jM2HdHNwH4+kDzEhbwHi1ve4k9xx+kAyFPCTspnlRW0raB&#10;9cZ6k6cIH4AOeckfejaI8pFfJVbD6eC6/1Ry3WShBBBprXoBR/3P5aEXtHN/8bnWbwGwlw9lUG6/&#10;Z9wd/ykc8ai4ZgVXNGhXD2Xoy9YH+Vh4TD/IGNT2T77/iFFCgah6kq4tVkbbpsNkVu7CcN5AGhrN&#10;I27/Dwzne5lzNv47jaSQdSqsRT9RjG0JO9/j81P9Vlin8TuJouYAFX4cTE+n0EdWnwtuAZEtnvSN&#10;2r7wfoLJqupnJ2+6wBR+2D4ReQMAGfx5L82znoB4dkb6SLGeth29RE+8HagzJSpLY1Rd67rp8geO&#10;A/viY16jCkW14fggfQcPQ7RvLA6xg2S6og3EZwX6MezPn/u5VJTbJ+sKhPpA6aQ/rKTJRc7yXW1u&#10;+4h2A2UXNFaQr9an9hc6m+xTA1vdqz/b1KFM/4iolukbSJifVT5oYCfsolU9s0S/i+5T01Yrm+UQ&#10;SK9r0X8N1aUxZU2XBuftH1bco7RkeVbopklh6HPc34KGrcC32rETcPAl33orvZUMK8otq2P64Ky3&#10;YUj9Q9ZyP+aD92Qo4GPgyNMcT/bmWwbaOZm/6xD/OaedBl4blBqj9hBePMDQJw8vXWJMDER8KD5H&#10;jnU4qRfyj/jhS8CIyJBx2nm2R8ZKSscNlIr98KK0W2gqV7QIsd/IwfxyCZTZ9sMs9SB8yxl6gG/8&#10;qKfBIR/bBz8yJ2/ny3lD9K88G0NzKgzzdEL93vN3X/9KAo2HvW5lDaX04E8oLumMr+lvLftw8XwM&#10;gCW0zyArN3qrJcsPtn6BCqU+dOQ6rvpFF/1usgCHUWoXZIstw5B1T+eJBLHpMU80Dg8IzBu05hye&#10;1QubeN10kd385rx24NQSmnf4hKdyx762vsobVtzmOWa8k3ybracuKKM7BY+y4nvOJh6eowODDNOH&#10;0SYf+QY7U95+SnvLWBKY0/aFJrwU156NDS456TnXm+Yq00Jul1OwxSOOnNgn2f3dZLMd6HtOAAqo&#10;2H62DPGdSxWEfqLXo82DfnkQW+apF+hZf+zM3+SDi51zpRrZyaNcb8BJB1Fg4pXJqVAgrgFnKy75&#10;TTcuLZ+P/zRvpfO0NLCnobSJW968wnJ+mkfZKe+eb2xIGDeUnkaHUsrcIEu3TjLnwDBAVo7G5Zna&#10;iltWD3AIhe0CDfWAM2SAzGAFuxXvvHTrB3qlCf3K0M6CPELhVlopOf9XZMHaCovvjOHpvDrkkgdM&#10;F1A2AicJrGO5VS/IRJqFvnyXSB28FnAuXtRFsjpgOiuuf7iotp2UfuXll71IyZMw4NEhoDPxYwHT&#10;2Qh5uEaPRRvdYZT2AQh4dPK7zY7byio6MMj6LDtWH+tEXaKb7tKrvgw+1DmdeOqfxchctHqwQXLp&#10;zYXs2RnNe+9srOPm1MDFfpZHCkLnot65iH0JjcXc5/2xnVD+NJ+60F83opEvF8rSWX8ZDFmskX3B&#10;1cEkg8Bd89zFjSzX9O2hu1pEZtGY0kyMsrGuyiFnk/0obR3yVLHtJcjIMPYDU/RNV3HtYf1Vlvph&#10;rJJPmLNZSUa0Uj1Mv6jco1Bee2Z04rxljZ23tVsWs/SkghaEfFOEeLDwVD/xoGdfjNyWU3Kf0iW/&#10;h8vkZ/QRTEAIXghwKj+bHrb/XrfICHXK2wZrG/I88Iw8G7mFd2VAB+oWHAK2HLE3tDWBvoTyYvPA&#10;9S4kyyq/zMSahbP7WqS76ddA881SPA48NqPOdMGKv7P4U1rQtV6CyVPtD9xPvPnmm4e3337XcJk8&#10;4w8dDsH66AbaJ23k1ZdfPHxNr7dlEZQnGFl4oa5ox3kFYvpe2mRerR3fxHdYnKv/9m7DWjQ3yKS9&#10;dSyjjnqwgUygHbpucB4da51SfnpOHoF8UETSAbqE0ucO6J47nrbdPNpifTcyCF400D208TfaQ+/E&#10;TZ9SP4aO/VY4bMhxoYEtOs74Anv0oW2sAfrYnsCd1g2rDtwcAz3sHD1jO9LIQPkD3QiBDJUZO9PX&#10;EMijLBcMgXP+lOfJQL6z9/jwzW9+U/CPD7+j1x1/79//IDRhhJyPcqFBe+93dbh7nwuQv+zBdpUd&#10;4+N6Kly2u6/XiN7Uwcb5v/3u7x7+1b/6Tb0a+quHn/u5n/dG8Gc++5nDS7xxRIvWvglANuRtInIM&#10;nctH2FBX3bPAj39R5/hD69D+K99kcZ2+nY1cNi2yMRs/8+aPjI9ftW1BgwCd9uvO4GdpGz7VD/Bp&#10;K2kzAYuPMQb0fB1HgY9PRW7muI/uMvfax4DMC+iH9ZYS0YEWvHoo4Se3uIOb8bZ8aouecwNKg21k&#10;XZkrxFbMA1ls1L8PVKSeCPCKHbBzDvKh00ASn9+CMmKPxDz5XzowwM6c1wbYxfM08WwetKon8LYV&#10;Mg1tdOTJu4c6ZwO98I2NK/2gWzs6b3SIj4iH/opDHXRRiU2AtX7ALZzTtlXyaos1Xm8Kxv6UsRlf&#10;GBPTD+el3TLDKp9AGjla5moO263cifkJLrYLPrTRlVC6xOU56g92oq1Mp6RLg7hyECMXIbYMnDPm&#10;Z/UX+vKjIPzSaF9Y2it/cOCTPPgvyg9BqoZ6BMZwiqsz+eJkyNIftM0eSpxbXrjq2fPCcw5NblB4&#10;VgDmVKcVfpN76FF2ilPZS4fz5jF/ox/rk+WdA3hBTf0e7Yd+zP6NPeSH6GS9+GyMykxLNGkvtubY&#10;EH4eXx1rPFTMU8AXPg3Y48Mf600n96T/FXyUQzR8U9RD9XtqT9xE8kgbi7Hh+GG/NY6iCuboKmDz&#10;WNc7LKQu9fz4MfPUhr3+awupZCJZgAwcNoiNEDPXJ7wS2EFyE+izgHEfobTfVCEQz3eUj37Jw9b4&#10;YfDBg4TnJ6ZFfmhBt/5mJOnR+YlLBGqegmLj4rE2J95660dO+7r0wscPL76oMU8Mmdfd0pydzy2F&#10;Kv1fZM8v2fEDbAFd7YpLscjL95PBu6QF9IsaI5h3MN+4o+sFFtWZo3JdfEM3EHCT2i3FnUsKcfTN&#10;zSec68JIemsup2Rtj+bejKYc/ltAhvQPPEXSUBDkD41cs1Bu+Q0Y/9xgN2Vd+BP9mJfr6hidrG19&#10;SWKmbvDlHY4xgRuBTgM0+ePJv0fy9/iFYPXX9kVMO7Ru4kW8H3iNzOq8Ut/5QB/YjvtAxGZPxsVu&#10;bNlG31OcwjRGRoPyo4M/dBBzx2u7Ks6PE7cvBqeyHM0XJv80zzwwkEWJXdY2iG1sf/df095n3Iv8&#10;prDxzNmTedvGxW56A8WG1N3iDCuRSTMXQXbNjgb2eKxDhWcF9EiAT3xlrb/Ol2q7woOVfjXYLeds&#10;TRtfHet2M+TUM3DMn2Dfazwbm4KnBPvJUVn7SGShL9h1xyYPfTPJPv6BT77ls69JVv0RqLPqQ3n/&#10;tmvKhS824A96XH+eF57mt26PwuVzAuhe/tAoXcdjm76RwjKJoec7wnIs/lzvNyAPofbfYri0sOXi&#10;jQ6+OdlY+Wn9Nutp+rX8SH7R6/iFLaHfULqVA/mdZz13uBUedWhzjHV5klMUdV5a3ZwpnfQl6j9q&#10;JxHwlQZ9qPA0mpg88GwccSN1AjSTSlbaAmmPiypKfcaXGFKmqcvncp2+j/lrfYR+5CUNk/QVcCPf&#10;/FRkO27ypG5M0yWhg+8UjxjfZM0ZmyLfgi7a0yeNYrU7eE4PcK+1ZIGIx0A7AZk85Nc4yo8uxABp&#10;HiE6JE1zZKGQ8+b3Bj4wrAnIKkdmbqQCHrpes5zx2hteqnfToVz+VMmggU+kLLnRP/YZ1WDnenfi&#10;5MfykiffILidaz2dfPcR0Ndf699A+jFf5bP+CJ++4r/lxOBt9NeCc9LIzRtJ/C1j+iz5k8cs6czY&#10;3HRR9/pKTvlgP+ztWGkhO+0xq31eiQwcMNi5AVqu37HJeeXAlmfTsaDOkEEHcrsvFf1HeihoDaa/&#10;ZpykoY1dabn+VT2EpupZ9Aite2Dp95kjBW+TJHoItnIYz+s1exuijbCtiuW6gQ1cg2mqLp8aVLRe&#10;s69wzb+stwQTolPGqE1W4XcD23mak6Or/0ZXNC4tEzKtqSelLxlhDF+AxhD9oLBWSNONwd06aqVX&#10;epsSH8TgpLy0iTlWmoCi/HmBRtVQnMbki5TD1kCGfvk8jW47VZBLr3Eo5reLY5wx2SqMB7rhtcJT&#10;3mOTYYTEpvBt+YrXNDgEYE95FI94DcVZ41OYFZ50Xpm1ywq8Ox0KuYjWxT3BNCVTZJlzQOjAnxFO&#10;S6HDxSB0FPkOYLrwy2xC8LoQXRxmIT5PsPh1jOTNRKf6MLxYe+zsFDUce1CWkA68OqFX8KvHdLAb&#10;fBXZ7Xo0YRx7Q931Il0shzogT8CHDp0uE3MmCVjPNnMZ/B7rQjev5sCn7qvDr07lvsbu7EQPGn6K&#10;S4VZgAyUn6RBL0uSNoWNwSPmArOLKGDAX56OswdHMD7nF/10Sgwug5/hNQvwREyFdJrc9MjGATzu&#10;3n0+d/grzZ3+gcugTB9mLke+Dn+zcYz8GTD2i33490AOwl53Pt1+ukhu2ZVL+7ftRwfwSqNITzt3&#10;/vAzrGhgd2j7W1hasIAeoTSIwzM3d4DOYALcynuFr27E5G+yy772lZGh+MUtvAUYGTZc4YBLKLxP&#10;9GMY8SI+PQwz8havNAXsCzdgWnY6UKK7fVT6gseim6CtO4uDPOHB07s8LW7fkf+d6Wnfixf1dKoW&#10;53mSHNqlDy/0fsg32dQ2WJB6R09B3rp1g6INDr8cMzn/o/pDv0j7/tIX/8rhZ3/2y7Y3k0g2myjr&#10;K3zqk/mmG5NMfEH1oPriLnJ8x223ixjyY/L89A71Id/3Iq7qmFA/hTc+cMGvs1L9TDkwa502vfkW&#10;AAprO6m/s2hKAJbNN0nqc3mJacKv/HuBShkBGsA7Fj58GcO6kZsN0yw6V2fwuPjw67XwX+GAL8Pa&#10;BymHJvKcyu+yyTcv0YFuYcljM54NQGgytvWp4kdsOIsfMPr3xmTlbjt7Sd+pdTBMR7jJUgS99/Wk&#10;KjdK8b2cr371K4e/9yu/cvgH//AfHn70znuuW0zDU+LIZBmF46eANTb85Q/0r/iEguqTerZP4dPU&#10;h14Lxlj2vT/8d4c//HffP/wfv/Z/Hb7whc8f/vpf/3l9T/urejX0Z/V6zI8dXnj+BdcRr8bsN5jJ&#10;wK/YBPSd4mLSCzj6ROoS/8TupFPP48NUuALltCHwVn8szmV/WiGwRjj52ejSBkXTeKJFzFFfXF8D&#10;u8oBPm27/Sn6UE7fy0Y5tmGOyKa325D4U66fwAm/gXGXsn1BryWJ4YVMK3/kg1f6o7RzVYwRaHNs&#10;6Finhc9KNbTWnPRNbvOagPjTFthCPLBz592Z1zK3jh5istWd9RuSyEdA9gbKPUfV7K72paw2py75&#10;c97o3LLELrIdeMWeWG+41mf6MuOrEJltO/XZqxyUs/EGzTj40KFvnwyXCY541QtcAv0PwXynTmHf&#10;8+ID4zRlIx/nsU/8k3OLwk/hFZfWmrfSJX8NLQs9aOZAd2i1TohtlzC1HwELTPKBn/qbOSh8TIOL&#10;f8F5AwaNqvsqyMAWp3KtIOS5r66MrStkUvCTC9QGco3d4OVAPHAr7WAGRIJZNs42PKUL3w0kyz/0&#10;B9MRfh4Z0/aKVxjOEYG4Nki812FhVhw2w4HLp1/2OqGvtf+rDbBw4VeXqZ7ExfqDQ711YW2rPxEH&#10;t/1AeNImc4NX8PIKY99UBbyOR2/+B92Yw6v0eyPaLCRyzaQ65vCbgLzwKnroOdes8JASMJY8tO8+&#10;Bba39eeeu7bJxc0+jBl56iv26fWz+xW3T/Vl2pSzcKbbZ7miH/ywRTeE4xO9BqSu6UPlm4/T713S&#10;ApJfWSy8EVUyaNNB/yxC1r9TZ1JBAbVcn7J424wUHdrkGcp6MU88O9NTwNy4rHqBzvXrV3Oj6/S9&#10;QFNnkS1ykKfU4b5uikIunyvRhXFh2AQIw/ySG32ih677NYZe11u9VN2Kn/dT5LwOl5tFuWYgIP9F&#10;bSirdc15/N96lSFVIN5u4Vxs+jR6+oTzye+5hUrVOWsvD377lsL7rRQ9UYzOjBkcIr6UPD2JzDwN&#10;EtzAkacaTP9j1lkTob7ktU/KLWjs77mMcMFm8RYynEEv85xRbiL7BUaCh+xWPyEm8DugLnPm/IRm&#10;S5MZ/OCSs/vXICmKbntMyaldyYNyeeCTyL8GbKxu5M88QJd+5jQgC3JQXh261rLqTd+Xcm44gQ5y&#10;yxdkFuqYQEy9pI1id9UpZcOWMkLoDL5z8tN6tp8t+adJ5mj2gan/lretMg99VqietT3nzSse563n&#10;C8wPpwCbnFqx+KYhPM+5BMcbknA5RUe2Zx61+WJ9cmLY9BXE4DWc1l3km9LBJQ/fUdfj0HHFAijH&#10;8jkWEHWz8ASBcmxCv0TfjqK9iS5lKpcPPXyU/gqc0thjcvdQPHI0iuhaOWuhyIR+2Jiwwp2m3fcb&#10;RtcaggevAVhCY6cl+ErDAP1RfXA95LAQWpKbTkU5jenbG2xC/aC//xab2vfHcSofsceVzaNCqfZj&#10;3Gb+wluMzlQHkMu8PvO+zuXNT4VeoxcM+bmpVPRFW3vtW2CMIzDrfaRXaWthz+f9iWz4e/qA9UED&#10;+DBvCb/UN+Nn2hrnyYu9S/G4PqobsGsITmRp23W5AGUG69Q2Sl8TXVnbwBbU8d5nRT7mWOSFC3nW&#10;TRn8bWHpH47qbASEJ/ytnKNdcGcrLzbbKO7nVVI8O1fZ5NjBIWAcuvr0E5m3QHe75lzgLYH0dk0i&#10;BPjDa60v8i/qzSYOShOs/aQ57yfwMvdJ/UEKeuhdFYxrhSmkL4N7rh8pI6QemMPSJ6ttql76KcWw&#10;lB0gSpezm1F1KV46WPZ6pPEEfPuZdOz1WTg8+UsfQIAcNH7a0Lo0Lfq3DzEAm+sJb+jwxLBNNkJB&#10;szI2ZnxqepNduFGr/RsVsZU6ga3pL6EPL2KC+cInBtfNh7m+NQxwOsxPbUP/HrnVuOR4sv9QAab8&#10;RCmEz/mlf6KOO4e8CEEF5noE5HuofoT69fnIFH3DD/orX3i3T4QeN75An/YOFVMWTMcza2eBzSI/&#10;nJ/mLcXnJlsJp3GBodeyH5d2aRCXBjFHJ4Y+PzE2hvEFnHivAdhVntIiJjR2+hyalR+41cGL1xh8&#10;G36Rkzx7jRordHzXysKXvPUAHHoc5Hchzs6r8+oPHGHlnZxx8KHb8vIo7eIenUt3vpfw44TSb1y6&#10;pQFfSalj/MHnLX12DE1f3OiO1urtVyRo4fDiBS30q7FibxZTuVuYxS0WJwOL/dS5Dr/oyeBX/fCW&#10;1H+ayZ5G5vVusaMNBNEHPnrV/tEveOrM9bcGwyoLfvwhkwdn9HNHAp1YiYGCORa6XFKHgL+gj+0r&#10;PBbi8/2odHbgU1Z54Gu7aeJBqN+A1zumw5/JUnSObUKnTzgYmR/sB18WQyUPC9rYBhqcW9XRg80h&#10;L3io7Ex3R1mpuUML/Md6qgwZ+FYYd3FTzoQEmp6ASRwPhPDEihNHPuwjPcWzTx2uOlfP+slaFjWg&#10;GXv03HTNQzmYS+qwQEagzDFcJ518Z8fHlnzbKUX2wT6pSv3lu1/RB7k8FRAud2rDnrzYcu8zh9TY&#10;YJFHeNURudyfyIbrwFh5Vxs03Q3w4pYPMWWdQK35TZsucus4DeddOJZnY/B8I4D0tT+ICG0CG7Dx&#10;e+PGjTzJO/6lEve3bEahM9/B9jeYGeDQWYgcSHOB/mA2FN7T61rXV1XSRhgA4V9ZTuX/qJz3Avkb&#10;3/j64Y3XXz+8++47qoRMQlmcZQGDuvGT67Q1bGwLa2yTzdtnkN/vJzlffs7F1n0WIoXHRRVjJXYn&#10;sGBK34Z/4bO+MBMvcAm90Gr/s9XTuNp2vvULaTfg0naoW0/ymEhLNgJ5/uMOFPJ03hsIuvlUn+gE&#10;yTiC4xXV0OlReibcH5XTD6KBeQK/yLeDhQ7n7a/hgw2ICeWDLmz+Yv9cZNAKog9wvjGChAJjHwvD&#10;wLUfIB9a3XwnjY05YHVFfbS/c6Jzvot4+cq1wy/pVdA81fpP/+d/6m+d0B9fUR0hh58YGxkfcnfm&#10;1Ad8/mKG2vJJRchhPOLi2P2xzj3WqT24H5ftuMGBzx+wEMUNVrwa+jd+8/8+/Jt/893DG598w08F&#10;833gL37xC4c33vikvx/8mljyXV0WYB9o7KMN0ddycwFtDV9sO+DcviH7k0cZfkI9svmLXJVtg8MP&#10;BPtAB3IR6k9C29Lkm4/qE1zDiB461V/Y7CZN2119B18jsIGRTdZ5Bbl4VnYuLh5ubTvt3EjzU19v&#10;nL4hbYP+Ar24gIVv+o5crEKffOyA3bDR6Thdu+CvtAfgK9dGS7YAt7ZBrMpCGxN7tYcsAER3+q+R&#10;Ab10kG9e7tt2+eDldoj8wln7Ptch8gufdk1DNPzUQXRiI0ht1Xmqs6XN94Kf/pNXq5567iaTJjDo&#10;g3xcaDrGAUZPysg/L0CDgIwEzpvnjPmhvDbjQpO0j5FKtWjIDXfYFQ69YWUbIufGJ/zQccMdnj3H&#10;JuVN0ZY/speWY+rNvHY9wMUv6tvQqI9Qlte0xn7SamQbW8zTQcidC/SZk0NkCZWJrPNkpf9n18tw&#10;ktv7iGpaxTPO2Mz6Sg7njZ2nKBxH74V96qJ1ophgewys/U40rffAFX+TQbAsNnfBtOXE2K4B8quO&#10;KV/qv/JtfPIK88iT9r77gbAFt8lQvcvMxWygqF9SHbh98TSj0shBQBZfD3ITGD5G3yof4K0Mr77y&#10;qunfU9/29jvvHt57712PbeCwaeobk4UDLY3MusaQb+ovD6mSYqxnzMUu0Ka9S1edxGcjA78qth5s&#10;HtPe8gddBbrR3YTkAJxYv8f2TJ8rIks5/S2223FcKLmOcTeUowS64tsE5IJ35j7JiZQYYafn+ppi&#10;/Jd5+Ntvvy056Auwxcd0U9NVf1qieMhCmWPhhmMS5Q/JLoYVonoBb1kv6GYpjTkQgN9lbQz7Ol/1&#10;iPx3dB3Jd/34LJQX8gW3mBMWDugAX/yhgXpbQ2TeJHUdWvAjU+/lK255nl+6Qn6ItOskfTm7EVJb&#10;stBXKqbeVQdpQ+kP3WbGRaKnzDW6NSa/tq0E2I88z2nY3PD0Lhrs9QetyXvSGCW1xcwNasfjeAPZ&#10;6DWnfYC022TsDSPAbPztU9M/szCuPqphROzpTxxnfEqFw9e2FbXNbWRH8poPo9oVezK/IIDrvn7K&#10;V3gDAGN79izn6c9oO6nbvf72PmDH+PFTzI+OZBmbpq4+mF5f0X1EA8dcgsuwkfJIr6VHeC0H33Dc&#10;wJv5h8mNDf1NzinnmoRQn8j11JO2NJB+trqBh0LwUq+l4QL9IBvTBsKmw/D1ep3yoXdBcwE2CVt/&#10;1pH+CDU0YHhDx3CCofFCT+XUbe0nIpbFMgivtJgr/jTB8/RpFh6/zVwyq8+4JFl6A3R5rDZAButi&#10;RWKvwvWsr6Be4QCvnS/rE33PCr0B0fYdQNKeN4pOrzPqNZWv8OYrj+p5eRWu542hs+I4LX57zxFI&#10;8Lc2N8p6roQPqi/l5j8pKf9UvCDvr3fGcYJYX6kMoEa+BbGFJ3HkS2Z1rG7EzTtB+zM/NR8qdkL5&#10;+tvRsofthSEkk9OjWqeHwFde4g8bwCuv4piOTugLucZi/mc/1njVN7AVNtfv8ifoTGMGp9dQIg4l&#10;R/ChXw9P1Z/kbJ9dGAAFbfL1pfI6LzZ5OMQ0Y4PeKLj0bUUehOKVf89tC50wGyXYBtgcqdCPMh3t&#10;NXgyeLOf+qDottu0NvHbRysDMWtkolvc4lG01R8wTwn0bYQNdoFb81yXo1x5NAYl11Y7HeNyzTRl&#10;uYlF+soXqI9jegZ7QoadfuBXHAEbiTzzCokP/pVtCdB2LFmoBwnm8/N+KFmm8ueBaC6bW8GflGf1&#10;zXNRnYk8F2Ub2oHX8nXOtRLjDrbTntJeUT+WwsNzxWm68SrWmke6hlphPihdGsTrAR4NYA1b41S2&#10;8aiXSe8OkDLTgsJS6ZWPvKYbw6f5zeO8+aYz8nTQcOH8UK7qsMP6wnstVBqa1AuxaY1cnHuxYupM&#10;hS5f0SsHeaRbv6V5Wr6el075YsMPCuvGCrQ4aIx0sqRZzCo9JUyR84Y13bzT2DKKFsE8TCc0rusC&#10;sLaCFvbkrlsWLpEB/gTDwB0y0NIBhYiyywNsgJKiPBftOUc360cX60LpFCIGIO27f0QfWZ9lQ8rw&#10;BBHamJnUyNjOH3HbgFlwI207UKCQQSALH/UnytG59cAkxAu7s2iMH7H5wauxPVlD7rmQBK8HnYQ0&#10;8UAITdchsMiucw6/WlsdFQE+6IRMTO4e3E39Q48OyHf0Q0cBee7c0beA9aqwG1poZYGGp6HMR/PG&#10;0AISXsToCs+kfW5bxB6cty5cD8hpgy7wC3Jh9tLQLx0mocgUhtWXOosAjQtvuYfYRlt2po1wp20u&#10;ToSFzJIrHXEuBM5kHy9WS77iErNAScB+BPJiA+qkw3zy4/tZkDW0cEpLCeNxvgZkgJ5xh15xDHsC&#10;X96l0wXi6r7hjh7wWnHQA5jk7fpUTxnHG03c2MHmMBct2C1PSrDgJ80YbKW6ZZaPlb5pzwU3i0Mc&#10;t27d0abmu5vKmYxTf8d22AA+QgmsgDlfun7l8I2vf8PfS+KOVG6e4dXcfGPtnr6xhv9SH/0mBe2a&#10;tkxT4lun+FYnYvQL9I8OvfbDv+gPjLPXPzBMQLmYeqTb/fALYoLbivyxfeD6WlD7nqtQdSi6azsA&#10;Ny6bMRT565uUrWnO8wQL40R04oIbmPDlBoW8YrztrxtG8ET/8DpeCOfVZOjFppRpScaVr9uI7GQ9&#10;EELBY4poYiMmvdgTnoxfbTMwgz+LHuACx7ftoc1hujIJMTiUs8FPmnbOhNTyiAftDV3Jf1GvKn77&#10;7R8dnn/hxcOd23fN49vf/vbhBz/4o8O/+N/+pfmxEXbl2pXDXZWLQ25WecYFgJX6T/5n7QPWtPxk&#10;+nguLG0z+kbsig2lF+OCvERluslM9SwzeoH68tXrstGtwy29seAP/uB7+l7wm4ePv/LK4TOf++zh&#10;c5/73HZ8/vOfP3zi4x8/XNMnJrrxz3jI9ycvu+1l48v1rP6v/Wz8Dv8AdjbkJQ8y+olEycGiU/GI&#10;CfGJ5JPuAV6PDWb6RvLxEfpgQs7lO9ropn0A783oefUV5chHHvEj+RlvEOC8C1nlUXrP6Xvj9vP6&#10;u31ecxXpRr/DPE6tIPRUVrnBRwZuICs+NrJsktntT3WEHOSVf9tv6XgDdnRDfvLZqKFdhMfSdsdW&#10;5ANbfTnPPJeWIXtLTvgSkAlKF5RH6WlwOxUsfKFHII2feWyW7NAkrwEPNKjAr1/lCcPWb/oMfAP/&#10;NG3bIv0B5wRk42AR8N68QYNzZF03cYGFDrwt0+CTT6i9cqZfke/rb6tLYSz/roKQ+d/1LX3GZ+Q0&#10;vEhe0pOF54exydjsFAb8owMbyi4N6Eu5+0XxY5EWWR/51Yq7XORZF20uVBdoZIEzChXGcMMAPaCf&#10;G0yDW7jKQOzPWWyyph5XucvTCzViVx6lRZ0B37Cmyet54DkvpNLSm7Ypoql76xqYVQajCJH6khVN&#10;oHS70EtmZdo5DH/0G7xBVgEOkP6F1/BS59QFdOufxFyjEEgTKKdf8OdrhJ/xUfWo+qtMnmtojkKb&#10;F7h1RHY/7YaPihdzGzaB76ifYS7DDZq8aYZwNhtJ6NYFe0kqRNW7NpkZV6GBl+BRtggnJFQGUyLC&#10;vfsaTwXra0jlIyN28jWc2t8jTcBsGwRVyLXc0uc49+k/mc+mL3SfjBDTX/MmBZ4AYE6V+Uz8Flbe&#10;lFCCp2q3gM/yF1GcvdcpfWPqmIJ6whlPuOkpNjZe39UNZJ5XqK6u6m1czz33guqPJ3zHGPBFNhFy&#10;XY2cKU0bqeGCQwn1CkrmOxdVb4cLmfMAy0bv9WvXD/eevyf/4YZ6bgy9I/g7h7szdm/sR/7WQfTY&#10;+5dNTgrOCZQjiyv+nHKy2sc+pdjqSRPBoe+H/AYwPGGMqGNK6HsuIh+qfuTFl0g9GSI/tpfvyscZ&#10;DZD3EWsCj3WTBGn5CvSsh/htc3nBuh5MNj4Mr9gyvGwbJWtH4vZ/zN/bhtfyYO448LVviDZp5q87&#10;fNoF59U51yGh7SdqKoQIh045/DnEqiJsUnnh2A0+2rVvKlEecu3tdq5fqdilbkXm3FA8CmN7bHFe&#10;f4Gz1JbnknLm02yUfGRahTqmQ4n1W2RdkgYGBns4X3pTpzwF3HDK3+fYhz+QeEpqiIZK2ivlHjfk&#10;u1wDEuAj8o5bB+vbZDpWwaN8LRsMOITfftLzRIgx7owAxrNc2NUs/eM0409tpYyjco0jjE+qKb8e&#10;n/qivPPqUjqSSXxOQ3Ui9vWiYsbCNcCD8hybWgbhJma3a52ZhvqOjq8AIH51oBwbW6YTfQzrUuB3&#10;W5LfgB2xd3Vq/mlcWcun5dWeB5AKQxn68d+Qea4lbZZj4JCBp3/dr7FmpODPV2nD3vaXDmo5lhGY&#10;h3OTRWVe+ZLHAeu1XBVhuqHN9VDmBPSv8GA8BB670xdm3KV+0mZZo2oAvrSbt/ssvXUD/m5JPK9w&#10;skUTYxEEwA6k0SUDCPU8eQLZr4d2+sjB2ESfzd8aTFcZoWcWLjac6Lb9FMf6iITlEF1hbDrC54S8&#10;0Uo7GoZXZBIV8bBE6AM/Hay3ECCHfckz3MTI0COAVnDTwXnGFh3pDAOu60/rInD6hZ9oIgkPSTRg&#10;m/BRDjyhmQ4JpM02EVc0FNjgg17kVVIOxF+D5+c6WWl7LQyDKOBvBPqSyov+BM77DV2nkQm8iT0P&#10;GD+szYtH7L5atMAJN3JDl/Xr2ji5+TX9ySDdJ2jJWnlMLVruWfIbrNAvP+bJR+GkvYkF5nOgT+Sz&#10;JO6zlUM+cw7zKt70A5FF17yzvr5qCDzgwPgGI50YXuebDqLjFwFhG2D114BMDa2Lnp/G7Lk09Mnf&#10;niM74ys8S5P0JoMAj+SessoCvcI2hvZWRyJ6iQ5UUPo/v0I7YFSo0/hZkzpgV4ErBAKs6VOap+eb&#10;wAs908Xskn0NwPqPWEeD4ebU6UEDFoPZUYbWE3gisuatNFmgelqwjAtNyzYytayNDBqWa2LkKU/y&#10;i9s8b6adNI4VvzI1r/icr8dav6VdnFWm0vtJY/OnG5k6OI/XU2kLB5nqa5Z56veKnk6Kbqkj0sDa&#10;rkq7Xqdxku8hn7pXmrDqqjPnJTaQy/EQBM+gncEX+hzhPUot2M3Bt455DBAUBUQHxOafJwZIl55H&#10;WLlo9wSAwUiDwmXBP7j0cBbvs2HB086+Y1ednwkOeb9GTGnoISMwbHbYLnT6+uvrczAF8iIPEyHS&#10;eX2jvt8nfB8sDo7NoMG0Bdk8gAnG38QQTS+IQEfEWPjA/raT4XWuEQs6dE5cwLLoonUKB3gSIldo&#10;4OId0L2Im6oQVNo3m1V7vYEdPHhw1B/Ibx7pBnQm334iZoFJaet2xLNdwis+BhQ2QEbzCTFOfE4e&#10;C8zE6yvIe1OC5YOq/r3YKzkaKHNAB+pENLAjgUW/tn/nqcxyj/wG0g84DaTXc/Kja/hAh6N8ibFJ&#10;cVZYAammnx6ABa+0CmkZRheMZpsLlj4UfbAtPoGvIgs2ue8NuCziwff+/fgYC6dXr41vjW5sGnQj&#10;0gtsovnuuz86vK+n8ioL9YV/RVf0i89Vxo9aTD2+ooXQL3/5y/ZbJlF98pd64KaELpJTP7sfpI6x&#10;Iz0idemAO6s+uphb/2l5fcO+IFjw8dLCEQPLpg1zM26WIPiNACpDBp8rVotwW+hTjuSDLzdxKC9O&#10;Knf4TlsSLHxcJj6BB/rYd5GxARieiHUblK2YeFsHy3Y8aQZ2Dae6MPdosAyCb5ugNdQmtp2M0QXt&#10;XNBmIaV4xMB345iNnDNdDFGHhBHPMOCzcKBiLo+pVS+kIy1Pod5Vm/sZbVb+rV/+bw/v6zu3/+ev&#10;/ZrGDt0spEXdBsYdNo8WFVr0Fz5Ore11Y+Mpk4t118vYDMe/cvmqFpyzyM83Dwk8YdbNNJ7Q/v6t&#10;Hxz+w1s/PPx/v/97h5df+tjhtU+8ptet/+zhS1/4zw7f+MqXD6+/9trh1VdfsX35ZMVVboJS/bk/&#10;e3jLPoEP1A+JaV9um77gle+qnPpPfc+NB2470YP6X/2xaWjxzcYGkvQB3ORBmvkJfeYjvXYfHMbb&#10;Sx5zM2bx9hHyTzeiuHBlzKPMNzwptj+LH2I1n/YnTcre+di77aAb8MDXBtCJDdL22tcEZ/QUPAE5&#10;wA2O7MNit2Qg76KefsPGlQV8ArAdc2lPlOtnb0QDA53idCEaXMshWi0zL+Z5PEWocoI3jMH3uOes&#10;7Qe8y+JX+8HHdTAX+ToTAdW5zgnQtD/IF4A1D4nLXGsN1hO9xZMybMP4Sn5knnj6WHDNa4is+nSj&#10;2E+AjE4Gm2bTvg04+ghk4qgMhhXfTTfLvdsHOMLKk3Pr5niqhMwllE9jF4kvfAju60S7dLjhwrad&#10;ctuG+ezAeJFk7OFF17nZAZU57BcqR87OtZ2vInjAd7PvstlW/fCv09Cy4tlGAJ3ArnAUw4+86taY&#10;sjWQ34PxC71ogbW1y8SL2GPWwJ+OddAEhrDK0jwXpJB1fLnBwGLPqd/CgN8DOdxux6Zcd52G2DX5&#10;kKIfgQOkc82i9qEcyri2Ug0Zhg0uFnXwg+f0fdo33njDCzjkMb7e1g1O+AQBOhUzi/Za0NI3fV1n&#10;KEQY/XPywb/o6OsZtz/Jr+q3vS277D1ky9hPeJpNC455eENINH1tZDjVm2khO2MCN4thgxN84SBL&#10;3wCDroRjuPi1jVo9FQdSv/yLx6NZ7L53744/t4K9GT+YR3qTUqynG0BC6+v2KFpeIIOmaal45EI2&#10;Ap/zeCB63kARL96WET9lrsMnGfR2EvFhs5n827evaN54w7qBz3Vm/dEk0UOk1TJViv/4BNDzw2o2&#10;y3YKtgIcl4Xvk757DPXBZ9QntC7yjscGneMbuSber6X24shVOza/MfSwsN+gpsQDvc2FNneRp9ht&#10;F6pCfYn+HBSttKybyl2PAsC2lLetrrAhED8nnbabtrWnkSZl+A8bE5TBx7LCYGQp7TUmXVhi+7Hi&#10;nzZUP+hAl7C2kce82ewkGG6yV3tI40A6Sl3is9WDNljatrtotBw6hSu7ykP+RruFw2PdMG7RGjOX&#10;Qy1oAZuYdOaQK+x56Q8ysed+AFF/5rGPieW10q1OoNQW9QNswTUhgRvBuXHhzP1+8vp7aqfmE5cn&#10;MSbabsyRb8X1meFTkP5F30g0jrNoDbZR6JBHnUlUw4PT4HmPThhbvVHQgpO487/T+nuaDp6DSCb3&#10;19S7iNtXRNe66czewK7EBOxGaDlp02Fu7I55l3sbb6KVqw14QuujYwX6tv1SXj7mT30r+MlMp87/&#10;QabajeSgbb6e/QkVSAdkJpQ+egOfdiMylVkQ5FHGPJ7ERT4xpf6SsRue0Mr1NHWafgebK7nxbh0A&#10;z02hvP1DI8oyJzIwmaaZGJ7QBNjUJl5hIjfwuW5KGThtr+036AsTzFxJ7Lr30X4Cd/rrbiaHTmit&#10;/UbtpxKTzKYhtNB5718qByqs+QYE1jLkjFecY19spX8H8Hz9NHyaCVebhQx01Z+vWw0QG5iOzmt7&#10;SCKP7QGPlkFo/BrYzP+EpzzjDJ6vDZUmlCZp5iV81qe6wOO8YP87Kaj9nE37UX1nbqwS6Ayt0o6u&#10;W7bRyg68wOHbSoncKidznNNwBMOJAhu95q3z+oF1xP8nrLKR5brFXuDoKF/gfAAzuMS1UPOmaItM&#10;H7gqR5r9RQVo227YyxmJWp6zwBl2odEy010eOkCe8Bqaoq1eYuMPHdoXAVtQT5ZB5/QP57BwXSAi&#10;uBz0b9BkkyKb8+VJvNsWHshSmqSRynwpPDfg/5G9/W7Bmq9VFGf1nJPCWhvpJEEj79DyNYXyodzr&#10;Au+tsOaHDSwnbUrtZuvAdYKeBAr+LEKNWJorXRtIfIh/mlAepVPliNHNK3bDoPwbk73pfyKE6chd&#10;Ls5Fe+mfgGlCMjMSFay8gSsOMXxo7A04FXKUf2VqDFzLi9OYTg7HptNjwbY4T8S482LjyrdPKvcJ&#10;fGmfxqt+p2Wcs3ljujStqUvrqYYPb/4IdlaVVwbn6bwN1EBP+TEdaI1bWqeh2bLQxeatBxpfFjeA&#10;IeBppaGUYT2wuMQgQEyCmM5UjQK5uWN3SuBFx8zgQjEB/Qg7lE8zWSDf8o8c0NNBe2XzQmQEMPju&#10;fTidtkG+Gi1bwI8fqc71RASN2rFg/W090fbEhosmkfKkJ+TMx/JqstyF0it6LQv1evVwTYsd2qDk&#10;rt+Ia3g6LfIfaCHkqp4wwQb2mYFBacij+11tDGg50Rf8fvpDuqSTiRwsNMLffr7w8ERabYLvuLJZ&#10;x0IzB08At9P0QoJ8HNtZBk1S0nFjv9QvONgcHj1g0zpH556f1gH5DJb4BBPx6Cha/A09I+vH9KYO&#10;TccWM6Rgaz0BLnJAg3pBP+yNDVigB4vJGHXPRTdBoFuwPMKpvBRhU+xSXSlDXmgWtVJUdmIrp7h5&#10;MLEuw600oGP62MKyya6ib18aWGgVtzGbEOax0DXfUcjf/AHP9gohyisrG+T4c/tZvo/GYhz+x9Nd&#10;vBqcRQo/KSO5xMzs3AbUN/sOLVnAPoPhlCbim2T0Le+//542aG6bMfkj1gbngr/AP/gSIfbM7wep&#10;U38BDou+/LEXD5/61CftS3xfjQU12qdvzuACW2TxEwxLTP09VN9A27qkiRF5bocqtx/JlzC0fZP0&#10;EvAb+/JMRPqNUvKhCw5p+4TaDHTsT0t5tSWmXfUuwUfeYNllhC2y0WcQl8d+1+vjA08gQr/HLlvk&#10;ZrNXxQ4SIfxkE3wLmtjAOiuGvi9AAFSAZp8wZrwXoGFcOD+VyTouBfhz8yL/fHtW+baReCPbzZu6&#10;gUay1P6QoM9lbkCeeujoPbQtq+Tw5qFooQM3SLz22if8Gkds8/LLrxxu3Lx1+Bu/8AvyhcuHP33r&#10;zcP/+29/T7BDRJEv/PQKfxF/ov/ZoZ6WWj3ww/ns0yj9NPlwXiU5j5bnJ2NzWd4gqTPhami5Nxvs&#10;2JqJeRYveTI33/bCj7H5/XsPDjdv3Dq8+/Y7h9/93d87/Ovf/M3Dpz/1qcM3vvaVw5f/ys8evv71&#10;rx8+9clP2vYvQFM8b+tJYn8vWP1c/IFNV81p5M/EvP6X704zjnSeFn+kXnPxA2/CuKTipRLVfnha&#10;Ch8ITPz3ouYcnWOiPzQvau4BHAuGfip35rKMD/DKmE/fu7ddcG/Jj3hlX/lLLcMz3lJ+48b7xt3l&#10;FC3Rzg0KuoFBggHXo+0UmSqzE1NHadss/POEdObGbWP2fdqp9KCPsx7MraCvvNoBOC6YiOGXuUHb&#10;dNq126RsmQX09C8iYP3hV9mQk3PTFh9okkf7o07ZhKpOW3sXHDgcwAtB5FjwXBZoqSOV8wSH56Ly&#10;mfJCH/pxb/DihxIHWAJybP2D4LiRo7zWBaJVpspVfC5GvUEnmr0YNXH9rLDktbz0yCs/YmTHJ1a8&#10;1gPlTYNHIA9Y20XnK54B5ue8fPj42oS5vOhgEeuclT1jei469ocGcxDLMbKAxZjbP566N63FxpLK&#10;tCpnyiN3YZGF4A30JP17Kndubkr79BwHKPFsOLWD8UscUNX3uUEw1k83ANiXT/wfurRpbkixHmqT&#10;zTuV8ZQ+OjY0jbpziWP5m39av6VNPV0Qf/o119HQ9HXDyA4PZCotYmzETR2VGfl5iwf+eu0a4/a8&#10;tl+wvJ7yxUvPa4750uHGyzfUltWW1C7v31M7k1/62sBeIpH5k1rogTws6rNJwpUQPWxNjuZTtUrl&#10;BiF0YbPiAW0ZQBHyghvluqlqHzfUN7g9CEawA7rRhl4XnfA/AnXEGIOs6EwfAB4L3uSdnaWfJK8B&#10;PWx3JfoGAL41xt9pgLZtGYXFVf0OcMJlMxZ+ZxeyBsKmzPvv8x3eB+5f6WOf1zd64cdneqDF+CM0&#10;f1IDXg/nG4imK0Dq0PXZ2HaQXdqXC0eczZdrKWjSRq7r7STMRUmbn/EeH+7yNPCiF/aCggRyrtsU&#10;CGtYjbXmT7r+xmn99Rwwl9HXrgHbpb2J59FYvEKdnz5XLNHY5FnUqH/YTc5BrB/RVrgB7OHlLCAH&#10;b6+HtK/qqfYl+f1nI6cfDn+YMyaNfUeF4/lG6NRm4LmdQ3Guod1WVHduB4pNW3D84bPYrnNs8oxP&#10;+RxtA7DfbDCy/CRRfH9vPJXddh2CW94JA/IZiwmWWzISVpprPmV01/FRzjifuYB05X8N6O9204KW&#10;S1zK+F9prbhNc0Mfdcy8iRs5mL/2mh85U7eF/vBxRWm9gFlZa6/Gp1TXevP1l+SjndJnMhcLTc0N&#10;dd6b6Vcae20xd+wDOmtuTRn/yZgiCjTVh5Ecv8IOvE2HgEyFq9zEZ2da/9SfN+p07oCc1Bt/1DnH&#10;hPR/6lN1rcrm7f5gQCGO45Ikt/TSBsYOeoNQXifNOMQ4o3mrxGi9BzZyoA9PTZPHvgJiMS5GN/QT&#10;og5wm8cruMkuPeQgHb/V9c+8QcbXC3Je5oYeW4Rj3VcFQD4JyLMGP7EtwVzH0vi+bjD19T10bMrd&#10;lhJS9avrLv3x7dfWS/zD1nI/0rkq6wOP7oUOfOib/QCLBIA811OMCvRhHR/tAypjjFbLEKQgNO4D&#10;L+/wa7TLFznwU9pTfAV48dS5EVRuqWTzjoXgws9Ps6vtNcRt0BUaoCcmn2Ti6sw6N/7WgF+nP4c/&#10;MvtGqwGgi0ZOZMQfY6/0rVBw/c/6MzBpGFOfOkMS161i9FgDcqIvNwaTpn4Ilh7BHSI3tKnb6jaF&#10;W2Qe4OAPk9u6DZnQoQz/8/ggeVxXtAPkAFdH9C+V2BMbuD6GtqgN2cqJndD/6cE3wQvP/Sb04OU+&#10;O3Z13Qsdzmsbis47HyqVPHL4dXrhvdZTbJA6YFOS68LUZ/hjL+NL//VtC0e2G5WaRywjJVf0HEYf&#10;0tDbrTe8wTkJwBGqWR/qIs+8xsXNT3mpg51e8xuDt9HEPgt9uNdWbNBSx2zp5181S180/uCu3dBQ&#10;VBAsPHwj9tBMtmwnvPCPHZ1f7VX2WH2W5VhcAzmeCNOPPpHfDKFcUv/tG0qVV19x36Nzf16PCcEW&#10;4Kt+Cj2wxcSuBfThTyfcJ8jGOv3TZb+hR+sZmueZDwQE5LFUtC+VGZmxw7EiW/kmxHGiFXKc++SZ&#10;BQ6Do8KrV+YVvhKWsC1CCLaNj8rwMZWQyonTIF9pE3vgHj6VvfBlvMFvBpRB9Nfg8imjUla60GJA&#10;YWLXi2sGCXc2wI4eVAaBC6SG6tZz6LLQpUrwYm3lNb+hCSy0rT+8xRe4wnK+wpOmDHhizjkIpUFM&#10;aH7TKd/tWriWr/AtM/3RGThCy2oDbJIL06njkf88e4TCk79+Z/luyg2AV0A1RH50x4/G/gyqYpsy&#10;HD/1bLlllyyoTh42V6cLLAMXF5PAeXKjvOiacso4XO+q4+pn26vuGYSAvyL/tjxLnVRe4pQxCZu6&#10;Ul5lc7noMAnya5qki7osLVzyFBqLmBcP927oO7paXMYHWdC4JP3wqfbhyMMFOXXAYgOv0iUPvQMX&#10;+8ALm3UhmYH5oS7geUIEeCaqyGUc6Useh9uC7IAevG6sEyo2Dlhc5I56JpFXL7KpJHtLh/v3016o&#10;ITbWeQ3048MNT+5ZNMCu13RBzyRNbGV/eIu+bJE5UtoBC7h9gscCiF59zwjoJBk7OYB/O/zKT0xo&#10;TDoLMmn3nrBDAwUpQxAF+wSDywzSsU18kTR/BF6li4+wWAGNvMpYdaqF2du3721PU2104ePJV3g9&#10;0KIUeBx8O7hyeNCnkpWPSOTTF7AhgC7ceenNWcnQukai6h06kkMb+ITQjy1Iu8+prjpvyIRYdpRO&#10;yOx+cMrbDwILH2wUv6HulgV15ROoCy4k8DvS3EzwkIUA6Olg8ZVXEtGGVPXiSXuKPe/pqTsW3y/J&#10;5+GFj1+/flWbljzhce/w0ksvyL63/RrWS6qDu3fZBMb+WQCEf+uI9F/EsMpP3coT/EuKP84I2Bf7&#10;O02DQnNsP5PHb/833z584pOvH37w/e97Q4JNS/ozfMkLMfizDuhwseJJu9qkqs550Ik/QVqwqqf4&#10;c9o7fCmnr7gk2Mv6vpgn6ZKJybJxhIfMvmAQrE7tv/gXIf5GinFt/EsLj9DdfQtSuYEASALl0HIf&#10;SGLyTFe00dO+Kjh4cA6O+y/5TW8ewE/ZVGXDGlx83WM3NOSHfVJRPTDC2Z/ztCFPGUtn4UU2+uts&#10;Dtr3BYtdegOKBdRP2+lDlZMmAJM2kz6evpmnY8jniRv6Q2Dh07oHD51oO8SpF3JFj4s/zRZfeP5j&#10;2qi7LdzMLW7fvqG6P9Pm3NuHv/pXv3b4u3/n7xz++7//9w9v/ei9w4vPP6/N4ZuHOzfZOEzd+Maf&#10;jaGcwnZWvIUWEk+6WVyNqk7//wlpJZsoFuJYFnyi2YWzdQeMiPxu+AZYOSqgzBc4XDTI/nf0NDCB&#10;i2bGS8hvLAAAQABJREFU7O/94fcPf/C97+sptN8+vP6J//3wi3/zbx5ee/XVw8//3M8dvqBXRL/w&#10;/Eu2pcdU6EEQP4Wh6hmfon/1mMlCiOx+T33fY/pNpeF9RzdYUe8E/IM5AP6L73LzDeMR/TQ+j+8w&#10;/qMzBzAEyhiTu/iGX+cGMT2BMf5WOHw6giJ6LkjbPk1n5GTc5uYvbmBDr9Lp/B05kJMFSi4iPe+Q&#10;PPix4VXm9qo8Nt8ve56FbSS35IMX1xZNc+4/Yh9Wzfx32RmzZAc9XQsdxk33E6rhrf2IP/3d5UtX&#10;bX9sh2zoAg5tCpuyUU5/SVXRZpEVvmmrsrFkpl6YF1CG/oxNwKSdYhNXuGLamepAZbUP/c8awPNm&#10;mWRzfyJ6BOwMbWRuoF564BNOo+PMZdDBtIR3d94aY0Wmniyj+p3SQF6OTQbhUYZeDZRxkI/vZFyJ&#10;T3ZxAxvX58J/+pehxVwLfOhgD2JsBJ/yKh/4kgc8Nm+/3Xz4YEPq10tUpqlSwVd2Jb3ABw6BNtxQ&#10;X3qoufmlq5d9oyS8mXvgN64v2ZZQOYkJ6GmZ8RfVC/VDwBcYS+hfPFbKhxi3eEoTebEJN0h2Tsn8&#10;p6HtB9l9jO5ipHpV31/AiYEheIF9cGp78pGV+XfGMOwYf6TvQj9e7ctbIe5qHsZnZLiRIWX7GOM+&#10;Q7qhKzj1L7p82g11F9vgL2KKHCqsbMSUex6p/od0aRlG5dDk5sG8sUD2lU2wim+IFc2bGte4GULI&#10;nnMr4TYOLeY5d3Rcv3b58Kk3Xjtc0XUVV2LMjfwaYdGRCYSfOSfXKdDhTRgs2N6+rVdGp0pVj6Kr&#10;fgOfyrd+p33MvAt5ab8X1P814M9c11JGHVnf8Wv6IQLtJP1AsWZ8FzxtkvnvHpjfZp5BHvRWXPwu&#10;+cwJSOea0NcSKmv7Agb7EKjjpEdR5QnSvKFBGb66BcA0h3/33fflI/cOn/70p3RT08uH69zoIl24&#10;7mkdUJcXJa8YGx15/ad8Aue3NNdgjMinitS337+jutGNT/Rzal93Ge/wAV8rXvU4hQiMx+ljuMbh&#10;ZtK0FdoQ/Q2+/uChZIE39SIk8pGt+qlWPD9CFtvAoLsdQGLzdO/logfwBHCwbdI6n3YOS+qCG6M8&#10;PqmuNfKofLGjseLH9Mf4NzoXxrJJXHhwuI8X/fpN+yrmBrarbPRg6t/y8CM5ztTe7K9KIz2yAY8/&#10;SnjTFhfTFRsH7I38wNEXCWiTI7yEL1zXr/wdH+/1L30Cdo7vp08Q9tDP+IAg6MS1XzcQwlkiiSeb&#10;PZQLzUIz9qRP3ccklw8SMnGecaaUMudARg5g0m+nHHjaDnkrrW54NA9c0s3f2piUoN4o3+oGmSdw&#10;swJ1heynATdx+xR4xnkqWv9qV56f4C/jS4wPW6ACFey/Sao9zAbolJ2W97qo9UU5+uSgPSRQX2tI&#10;W2EuG8LYT0a0Hcmx/yiGArJ6o1nlm72xuf7QkzEImN2WmZN0PPJYAX0F5lLVj/rhDQEYB9O2r2vd&#10;AI/+0LUdtQFoc5tW2jk3CDGGcPMKMBzw4/rvbMqgh348Jd/5JHQv6w0yzOPFXX3g2g/DeQ+XtAnN&#10;HA4abjsq4vyq+m7mD4TFNXzeH+ii7wW1J9o0urDm+Vg336IG/rDVF3Iwv9ZfN0TXvvmxfW7sKDr3&#10;dDhYrtDqvI98eFEHyMYN9eXjug6m8zjnU1B4Mn7hOa5siGxtv8gU/RVPP0Rb4bvua1jrDhw+cURM&#10;IEYmp1FeAb8pXXBpc8S55sgbIjwOiBd6sEZKfZHHdRVeuAafK6vtkrV5/KrXuoWFljiZd/MaC1w+&#10;pR/9Ixuw/ORSlxNxUTk3kPUNHMARoj8wCYzn7WvpY+pH1AtjMz5IYIY3JERDcDoIbv9TgJ/bVtZZ&#10;dkQ+Q1m8LR250YH+WRCSs4FrmjVcONs/QdV891Fam4EXvkDsNqi4/Yj74hnvep1UG1gm+Cp4838I&#10;W3bTiEfYkvIH6pPQOkUr35ChPJORLaC2+1bgsVE+MQA25bFbx2ng0/9C8T+y92Y/t23pedfafXPa&#10;qlOuOIXKhVNFwOAmogxIIAsHnPJF4ggcIxEpjhNhR8LiIjL/A0HkIlwAkbgES/wJCO6NkBBcRARu&#10;QKQqcVzd6c8+u9+b5/c87zPnWGuv79u7ykGiTmV831qje/vxjmaOMedckSeQ0E2ecnywB9nun5rv&#10;0Im2ou5cgDZ/GfcYB9njzzzmcYz6Y1Nveq70ut/udlkRSIs362B4RZ70FWTMZ/bfRLD6QNt2Eo5l&#10;nHjlKWJblutLdOe3hvsmMdYTPJEMb9Zu0M56XDZDLgX4E9q+tpPomrfKKw/X8KzlfPOk5uLCyTE3&#10;GOjQX3cvnfbKgES1gvqhxr80I+2a9uNswucKyCM53d70zZGTNupe+xSFHBQFz/ha36jM1pezEP15&#10;3Tp0KedTu4q087TNFV17yBqWUyDSR+OzbIi+pQtj48pONzTOI89jzUkEYPAfAjL3er8H8Pg0Y1kD&#10;fZSg86IkyNT4jSl7WahCq5DgQIOy0/JTeobBhGOY4jrGQmfCShNHMg0MsCxSqsNpvOLaUDIKMIUr&#10;O7m0G3ZrAPxDf4QV1ouG0ZP60ie9wpXuUez+EB3bIaiHhvPYZGm0I9wVbirgh7zE5b3SBQzahaus&#10;aJYPEMc2B6YfaotP2mHAd1rHMJ58T2hUJg1D6dCltZHcZcCO5wJthx6tJ7+G81grBGlTSSxakCgV&#10;iew2ICZcpJ8rx+7AdAECIeeX/kUe3df2cdn4LWkkSLzzdHtpcmKx7QFLi5hbWqCGnoaNa9kg8uCI&#10;LLLKtWfcOa+LXx0gbjbCl6wnWuIHB21m6A5/DYYMoPAhVD4P7Krv0yReEGhgYmCrHq/Nb/gx0ORi&#10;YF8Ic+Hti1bRpZ90Ewi5vZjRxo31lc7Qy4X6Y28S3JT8bM6Zj2VismCwzcLLCeFVZxVbH0yI/MDZ&#10;jkpHHyAURkfHsimLK+p74QYINPqhDhn3cJxm0YAtCeYLIukjHBcdfVkm6bPBDVl75MgITDagg4o+&#10;1knZxh0fwnteuaN5IG2a/mU8ZFxEL75f5zkyrwK2HrqXBeB4PS/BfJY0RmTibx1x5BS86viDfBZr&#10;GcdtT5fhk2zscAGXGyDwUfTCJ0Qgixrbnz6zX8hTxyEbT5c91sb8/prn6hJ5BfaZDtbW7UcfYCEh&#10;G3mRIMU1LmHfu9q/4clD/5avDMKhEBe52bDR+DAHK3mKT/4oOtA1HdHjN+Cwo/uP2pRxoBdPq+/Y&#10;NwSIe4C/+RdpfQpLjE9nHssdxlxEsHHUvgB9H5wo7kJHJLZQXAravxlvyiN+GhluXJ8NMknBxS8H&#10;IoVjM97ySGBo+jP9gQsj6HARhr2wJQt37jK+ok2N2hC+jJvcaMFc6N8Ulv+iE20CPyWsmxfxkhn9&#10;8PGuLcCrTJvdsBN4GkPApxw8PvQrAmMJ9dEh8w5w1YmZ4smjXjhqfkFPfflQQhf8yMgB0C/90r9x&#10;+I9/7/cOf/s/+9uHDz66p0PgN3wIfPfOa/qt2/xuohluX7TwGtzia8H/j9JY6Y8TZM/L0N0UxxBq&#10;ArcBaFxofPd77+q3gvWKaD0Z/Ibm01/9lV85/Ee/+7uHa3due/5kuMOH0k+GGSSFS6hPbLGrUmf/&#10;GJj6EDj2ZbVvb0ygrH7HBQ8+Vx8sHn2eC77ySZ/A95Ahcri/IauEBs8XszoYkavZH+EDrGkrUVqU&#10;2y+XjRPK7um12u17/J4wAVw+yIuPMi5URuhRR57DJN/gZDmm/876OOs0ycIfONIZPPorgXrGgwbq&#10;Qjv9KwcZmW/RGRlpoN2b6Gf0b91wpKbAbqUBzcrJBlllBxvbeGyzfuqfGluA5WMHqEDjdfDFN6zv&#10;wNlXJBM4rN2oW+shYRzdfOdYtGwPjV+FBcY8SSzB9cDDVzJywwE0SLtunqCpzJsN446x0chTeyhr&#10;XDZMuDmIgF1o19I5JwtwvsFMbdb66kkdwQeq2G4JwJi2YvAqGiArJHIxrl8W8EHaizV4bVL6ng+m&#10;HUqnckITmzMP4z+1hddjqgPOY7nli7zty1vfXPQCno/pqC3sA8pz0xLyEArj9JGmrvYXsgDXgE7k&#10;a9fSwH4cLnGzg/ufrFgdixu2+IZoSqaNrsRBTgYFXhsMbf+J19oW0OkG6ePHkanrvPKAPzJuvsJ4&#10;IND+tq04287MaVBgDMN+1Yn+Ds3bOtR9+623DHtHh+zvvfe+34JBn4Q2vw3N8MNBwWPNmaxZ6d/o&#10;yHUW9J4ydGj8Yh5/ju+iI20s+g39HWrbURJBYwsxmLNtAWyXpyo3KPEiHXteeZ5rqNbWxuh0UYDN&#10;0sSyX8YdesJm/8oiQNht5UM0pbnBlSI2pLEJ/B88eyAbP9HNmHoyV3MY7YP9uZ5kPIM0adqd8Rth&#10;8Fd9yYdEGf+1v2RN5fWI4BHimvRFFvuM6cCdcSt+yvUmh00c7HDtwU3J1KND0sAzvgDP5iTjlj6e&#10;oOKHwHoawrYwgz4Rce2iHLryYPQPGiDheVGIpXyOBvS9QSoE0k9YY0od32wgfa/TboNIe2CzPkkL&#10;PMHz1MhcUbvOpF5Ydk/g/aFQQaWySPha+WFkuoW1TF0j1zZwCS3TsU9Iz5Eh/jwbldhh8f/IAHqY&#10;gWN+lV/wO534dzfAO97BE38Djj8OzkMXmUSasWiRD/7AYzuv1VVP2xhfNJD3sgAuwXIqbl9tfvW5&#10;wlEHfW406wEuvMvTdUMXnDWASx9hrAXuKMT01hsdHbYoicpVvDUPPfIt47q5aeCbDt+xv8bThkpD&#10;XNk67sO9+Ds8Y+sCSwMNXGEbC7lom37wwG6i4HZSEzrUdJiH8X5a3HDcKHJF1zYE8H2YOrS7l0Id&#10;4zxtCf+0jeBFmPHHtlW5D41rZ5AuCdDZxn71Ln5j9FWCZR/5Co/cXDeg3359lzwwgJvfCR51xlU5&#10;ccNm4ykoLrz7sz+Qoo94rSff64EON5Q2QNN/ij2+Ke4NMDZTWWJ+EXRbLHJA51QWEfyBw0rDbbVQ&#10;cJ1o2g4Siv2My8LL+v9ZXOwg37Et5DPcpBCbSj8bInrubQD8rqhl07yU5ouftL7zIvMW9usBUM9x&#10;NHSJ1nQEScDDNhcFONKe/r1bpXcJyCBT9gQuwqc8B8ToGptSRk9tb0Xv3gxCXdc71sc8ZoynUrCx&#10;0+6fHV9dzdcSgO38UftQBvMelLe+dg96+cwBOYXw7p/8vOsn6Lgd0XDaqLzIst+Frrbd6NM+CTzt&#10;dVlAXHhDk7UQ2znIzFhj+lpXEcqTtHUUR9vKMlO6h9Tv+aZOy90WMFEofWJKHCtdnDXu/QAuk+zM&#10;AM+1PudpawLl3h/Djvb/Y/8wbZUTsA95cHBb38/jCgzDmi2Hv33FtXE5oBU8n9U/jHDyRZsSgHWY&#10;+bz5FiP5QAROFfDK/JKic9+sTRs8f8z6gjJ49BqueWjaJ9VR6av0v309FgnaX4AlEFdeFyxfK//S&#10;GTRDcbh9WdifABZUGYLQ9Ks4MMKtTMFP2cWCA0PwhLJ2kujsuriik9tXG5QC88AZ+GtLqhzZK/9p&#10;vBEafC7uHKrA0Kn8blSV0cyntgCGMuKVfwhGvqYvir3AVyX4bFY0KOtA/Slt8u04jdHz0s5QgqIK&#10;6eKFy8XfwBFWGZqG52l7AFubt13I91NapUEHKU7xPNZmSD3iaxoq3+HoQfsAu5Wb4qt9HeFgQ/1Z&#10;NtpjFtmVVRUhit5Kg9uLBXdqiYO/9OKOxQNtAmw/1ZVy8HP4tXdSUhs/pYHZ+eROSZUKT4sXHR48&#10;Z3PV3jk8pi+AE1pA56KIAYLyNajEAKfllhsakt2yMmCJFwuNbraAwwYfT2rWT3jqFz5MjGwKsEFH&#10;gE76+thNkxx3r/V1CmyiPdBTBfyO4i09UXFTddeu6SJ+NhSxLxu6XUDUYu6f1jRaoR62qb1j59Tx&#10;bb2m7YBV0rCFKF7j2oWYsj2EBzTWANwKi11WvKbtL0z24x+0A3XFJya0vjyA6cf1ggOmcM904bLy&#10;pJxg+mOn0oZON2hJE0q7h7ou5OtE0ZUG/MgT82nwq8XkB4V1OXQ2HbKIzcWE2k0itO/gPzwpRJDG&#10;vuDAR7ypBr6AIQVtJEfujiXozMHchx9+dLinA6puTEJ7tY2J/wh/4SGrR16kCvbjAPXJE3xHbaVF&#10;CwcTvL7mK1/+yuGn/9Sf8pMW4K8HDuMS9h3sjF1tb+yvP9uyr8ii7UWbPk9btM0LX9nqZ+fywGb8&#10;zBhaGudgW8aBteFGvsgYv6A8G7Vs+GlxrTGEgJxZmAlOOvF2BeSivhvw0GXzDBrQZFHvzUrlgfVn&#10;fJ16Di7AN4x4sE3AOMQr9AndCIEer+XpE8Y8MWa5RPOZ6BTWfcmLw33+aB8uf2ghbxepPRiALwF/&#10;b/8mL3DrYxmU4eKGDSq1qtsTgB4A+4kq4d+5c0d6HA6/8Ru/cfieDin/i//y7x4+vvex50k27+2B&#10;ZscXHvnysPks8rwc/EccotriN2kDFKINaQee6Luvp5zwoU/1yucH+vwff/9/9xN1HEpwAQRc2hw/&#10;2om0HF+xP0+frMHAoR15JA6Ytjvxtu4dWcDvwa/T49uPgeUiWDH+xZgMXfyqNy/QhpEv44JlHCE4&#10;gDpXZ/8eHpZrPKHjCvXg8SQeTxlxJy1jFv2VTV9uTKBPXdchVPv1xkd41Zf+CP2GlvupdRWWD7jA&#10;STPTI43ejBXUEUJfsdaFGh2M63WYeGAP6ms7l6c7qzy41EE3Y9RxG1RG5MHOHBhT1o0d19NfKOPD&#10;X9OKtyBe0JAilsdPeE+9RujRIeOXbSE6yFOZoGMZ8AfpToAP7ULcPPTJozfwvCqRPH5VmQ0suC0s&#10;aWDhOabdZGg7RCY2sHrDQWRuW1SWbkTCgzLqkYd5iLvqsdMaigd9tHvOfLUAnNJfqs4moUOAZ+yW&#10;uOUSyToy79pOki+6Z10cWel7udv7msZzcFjr+OmEaec8RRR77TZJG1cwyy76xP3QX1q+wdGaA1N7&#10;UKeiDVYQWxqBYtvxLcFyQI9v4ef0Qx+qyt5pt73PuR7CS4A3HhXdg8M4QWDOqhxe66nM8qu1Yt8c&#10;SoRPbtKoDtUpdFirIC/XL/EBxiXkpB+Gpvhpx6m2f/PNNzXuvqY5765wadcrh/tXHmSTTyQyl3IT&#10;F09f8eQaN+FKLn28XsYOWlv5qVCleZWcgzb7bc/xEXBVa/oc4sEHb8xWYlD6jQ7Vr2WyiPiiX/on&#10;5dWnG5fwc4DAhHFV26TF9A8fduraSqOA5Sw8MXUNlaO8yNPfV3sCywaWn6CWXb773e+KX+zNzcLB&#10;YcVB/9/X49CkfRyTHvmZvxjDWeMoJSxtCs46Dlo84XRF7elxQHW0G4cSd/WmEq6P4cPPyAD7SGM2&#10;lieoKcbX0s7U10+e6VRX5qBZlqAM+WNXti1bCA0+RVzHgJQj3xFR07dWoxMFUl+s+JJM0n2zCf5l&#10;wTTfaL2Jrm1vwLen50dG42ljFp7I4t+wU3rFgxcMoWMb4rcutGjbl9uD9uHP8DDsNVf0No9FPcjQ&#10;ZwnUtf82j73xH+hRR1+FJkEULbcz5EW39gz88JdvrcEygCva6A390JZe6Dbyb+2APUQKPOj64AZm&#10;ChvMMKh/rOXVDxDwCdbDKX1Z7tBb9YRW1yAFPRdz3UaozsQ7H66f9/oVX1pFV303FG/zmaFLPTpV&#10;r/BSuy28SoN4p8g8dXwDgOkMMOl1fi5/V4+NfV01tkcuTFg5AFllRaeGpu3LI1Hp43JtK/i3PVoP&#10;fdtfzLpGYJ4sX+DwFbwFPnhYfnoN/vJX/AgY5pEja1S6Jdbw8nyuuyuH9ZLTld8C/UIy+4MqxjAK&#10;xlGyfeEyGq3b9B6faLkJ6suHybUhsf/TJ3lKGHh/hE978bk+8jCfrvWlHV2XubeHNhCnXYkV2o6k&#10;W1Z5XY+xJrS8McWk13xhU5d60guZDQRZa8et8CTRvaOT4i2LfzHWZGZSu0gjb8kqReCGpLwRRHLi&#10;UxkOrStyW3/bd/e/zJfjY4LhOr3+nLEs8ym+f+1a2seWXOhUX9ph7UPItNlrgJzHjqpr+zle+gR4&#10;DRu+Clg7ARsfKkToQM+HWaLdYLqWc29X6kqz/t6DK79RDYAq5GRwobUfeqUMVv5JPiU6hxqdcmsY&#10;XrXJlXlSGRhC5UjaRfkamWkH+PJnrWYtmTLhu07iynbIxtropUFwvYYFVtktrOUuHFsiJ/zxvU3m&#10;tU5jKSFrICf9tcHCBBstzGBrm0p2CeT0+hu95Wkawws9CaftTNl27UF6+NhOSrMWwYbPZi0NPMGH&#10;wIse3Phpny8/wcDxSBYQLwin8hesdrDcrDsuCFnz736xwtMCzq+42E1/qrDOjI8N1R3b5gZI+k/a&#10;adQr6Ba7fYdWZW4lOOBDtzcpyYKqlmTUXUS0BBQfHQAv5VvylOlW0QRMJMDOK8ZEKHCJLws07jke&#10;p3jAxOWn8Yfh6QAOnv+Iz/Bu2QuyQX9orrHTU149KOtmDmWlSY8kXTkLf2Es+C5Qs6jYHQ06iL/R&#10;FpFVrtJE/8BmEAGGv9qVeuMh1+hReOKWld5pXBjihhWfsnM0KAMO/dweI6fhmQg1QCFjB8hTmvgx&#10;eKVd/o5Ft3klKtYfO4Ym3gtF80UH5Kd8bFcmG/+9YPTNZlr0T18gzUKCNiZ0YKRtsIG4udycT9QB&#10;5qpshR1NUxenPNVx86k2HyTp1Wv8xqM6+9iStudVNaarikxYwhWHTl7Q6adPsqBPdWodcQ90eqGB&#10;oJ6UxJPBKU/AaUEyuo0iHpA0vHiztosX6Esdh5ZZePtCNlb43dHbOgC+0w1f4wwSHqE8dorfvzjI&#10;7bJ3AcUmgzDGrtQ3kKzOLSNu2R6vtfhG8tDCzqV9DBU6ad/TmtTx6rryeBEiMNXntL54LJiwRQP9&#10;CZ72mykHlg/ttpZ3EQRu6RGvNnpBfmgNM2Dbf8t/jaGz0oW3bQaQ/QUnyiaQX3lFvaroK/gVr4Tm&#10;NX1shvpO3hoeGUblXoCwWVrd+F0eaHzyySd5NedykfKCPqvAn9H06g/YhYMbNhY4AP7a176q3//9&#10;k7ZV252+3v6eJzbiO5inMKRp22x+Mm7ucw51tAUXioQeJJAGZ/OJuSikHHjK04bt33oVszbz4JnD&#10;/9wQwPjJggcd7uuGEUJpOjNf4K38kLEh5fhanszDRs+0+ixM+hGbvLr4ot9gE/ElGJZ+pnGL3uA/&#10;ZBcM8puvShnjOm4zytsmejwJ3mx4c3PMxx8/nHJ0yngAvcpheuTG94ntw4pJc4d2dUdm2tf14pc7&#10;j3OAAiyf2iPjL6+znKcqpYvv+DevvBJNwJprbupVl5+q7nD4a3/9r+s10O8d/pvf/+8Ot/W6dfon&#10;cxfjwW5ZZV4ldBB5FdjPBAwWYmzFV6MQ6Ud6QwEB3/qJL/7E4Tvf/rYPKZh3H8nduIjEz9zuRhYw&#10;ZeMTFHHC2/bFB7yRPhtMvYC5wo1Ui83tgzq84zWdzN34DWMpdAjgAUO+5cjUC373AY/hGRPMXzJR&#10;XhrQeeRX1YUm+foqaQIHyvg45e074JcOZYSUydfGFsDz6RhjGHxxyo2kL35D2bLRv3UhhS0rO+We&#10;v0Zn+i8BGg3GVT0x5b3jlnTrSLMmM33zkS1nYxR7VRfjSx/rOzrz1pPSOeVJHv2oJzRmfKjNStsA&#10;J1+mS88c8298KEIn+YgP8QevdqG9ubAkz/hQ/yt5cGtH9F7p1sfQlWD7DiJwhA1eaTaxgO1nrWdN&#10;UP1WHGBQCmrrzQYu1pf1mLGQp1RrK+pLBxhltnzq+E4Y8S1Xy87F2Kf0zVd0WVf5SUYf0tWXjnVE&#10;fi7Q/UaINpAYWC5i+jHy6Y/DX16TSfD4rjoHhBybStCU6dt+xjbJFJGHFsEUlS6fllMHCXRxGfYB&#10;X4XRD9mwFzMZcHlC+6leo8sagfm5+OavuQ+WG33ozKYoMjgIoK+QJQ8sNyTV38j7FYauy7hSeshE&#10;3+gBg20vn+0NbMhAvWlp7CNfn4VGZNT11+jj+VgHurdv44+8GlCvttMczZPAH370sdpJh4jw5A0Z&#10;ipk/b+o65YFegS0MH9+apmg/Ux26wqe80I/VAoGyjGqYtynJxM10ur6jvuH4DQEpTT20Jb90plUJ&#10;bRtn5ouxgmCb00AKEv+F4HEN2dO8Wz0bsdBAtwanR0S/8UVtD3104aeJAH2ix6G5eenjjz92Hpyn&#10;T9/WePy6122g4+N+tV8JowcVguXaiIBO2JsFvyyjdMZD2ju2laW1FgwsYDmYv3s3r8OGL6/RjA73&#10;3d+yyVx8MGnTXT+nxw77awMli8q2J37bRopHZMvQr/aZ5onbFluZZDvXFlt9eUwB/oc+4MQHIiTp&#10;5DfMLR/44wb3+ARtKeQHDKRB7Jk50lXDG/yGaNpc4903oFH4ygOvjvFgkG+dDzbUruJaYpIEa46t&#10;xNvXt/SwxVDRN/NT+RHbvsQS2T4jOsw/1m3mfmiznvehjWj2CWLKCaVHunKSrn+0vjG0KnNx9vbJ&#10;jTyFpd5jqGTxAYfk7LhOHSG6sS6JTXoAnNof/Ns2ga7+kAP6tAftQEgem8VHsB02r+7MUZW/npAW&#10;2u1T2J0W9MJrnf/NUF+lR95jqWD7GnLs07dNUc88WttzUl99RERpwiLV+Gw9iFqvf1WesR8/lyWU&#10;936D6mm/hupBHhnLgXyeCN7HZusHHJWvEsSz9Ku/eSz8z5HpU8Ot23CHc+evPvlfuPqkfV26bKGN&#10;txVE17UYXMtqmQUou6sR0laMk9hm5H50j/W78sx5dvz4Gvh8buqn3wiM3bbZXPPXtikbfoacr/Ke&#10;5qntGot4AKsb8CphTQvtwjk+gW0dMr8sbL53AaDXeepKHPoyQyEOO969+ausKy/1lOXgsuuGrCfa&#10;trluZx2EQhlTe1DJfkXGVOzNNUfar2Ms9JtGZH5jdL+xKuM7NNxKMFj8D3abnKRFrAesZAnYrnKS&#10;ZyXqMjKCr0UNo/za/1tGXDhwzRd8hfqVlllHfFKbsuKaDrT0aSBtmiLKQXDm+tYmDl7WF7HFWo5s&#10;MN/HhRUb2g4CIWXdT/hjB+xGf9jgVyJL2ns+k4/cHaMyT7L+I2x0bK8ji1l/1yNH5Ruaa1QaxV7t&#10;tsKRto1kh/oxB7Mug//Cozp6jh0itAblwNP+xlMavK4RbF2t25AF+AZgSr9pH2QOT2g1uL6ZC2L4&#10;XRYsjwDK85T+zi7ylxZeC84zXSecCysd6k/z1Y26iw5qi8M4tV7nkvZ4M/btGJUHQVSHXFo/ME7w&#10;81iXhaPaGuEyhB+0rhvJF+G1geCNwmt8Th7KzpVvxqL7ik4dsLDEpb+WwX/N07BryMFseAJ3VC/Q&#10;3rlc/iutlc7ZtHwZOQksgCSI09Ci0UvThRd8Wc+lCyEfOtHxkIUFkOVG9oU+5F6FvmWZdimOy8bO&#10;bBYRSrtpYCgrj9Jx/cDX9qewwBBq6+J6YE6Vv40nPmfD6Hq2bi0c/O0Ak7w+pQqPhnpG5Wl5YbwQ&#10;Alef2oN2YNHpjcBZdOf3OTI5dCEOm+Kt9H2oIF2gQcBd3OZKEOfOD2RM+8Zm2F30vMBR++sCq/IQ&#10;Y3cGCdLg90IMpes7XBixuCy8mfMF3vBi9gd+DWx84hG1CRs0kthPIvkd9MLPIQX6aHLwX/yHzeAH&#10;D/Qk1Kf3/eowfNcHKNhP4NxZD90uakk/FY6VXYVA45EL+4rlhOCDh158eKU2YYcJaOUnbjo1+QZX&#10;Vd4cx/aGG68pTmBom71tKWt+pdtyV+qr+eqx4hSPmAN8YDqOFC6+sW9o22cE7wUHEwryawOpC7TK&#10;TGzY0WWVpzKh+CaDeBe3vE17YFpXml6gq47XhdAdTGf8jAU0DcFrJflNRQ6B+Q3LLGAD242AbpBy&#10;iOnfsZMcLPa4YGbR9PTpA/3+273tKWIWZMg15rdamz5V8jMU1+W7jGWhi609H8vejx7ydNTh8LM/&#10;93P6rdHX/bS0bacNNuBoLyV8MEyacUKWFc74s+JusE7RRh985kXGLsbVK9o1YywB1+2teqhAl/mj&#10;NOHX0LYBHv9O241Wbkc2BjR2zaEpaWAhQRsXHp1Ir/2oPNCJcvAsCxvIemU+ATx+f4hQ2qSBz5ge&#10;mdhwJgDjcVErM/hRzjjHK2ihT1nhiH2o9ojxdx9/Kkv0iK2OZJdu1HlMFD/k7/rDcMsTQaUBTerM&#10;n3h0zW8Q8YRo5GUPjhaS5ba5ATkfPPlUB5NfPHz3O989/Imf/NLhb/7N3zt8X68s/u//h/+Raob2&#10;BNTbm+80M0A/fpHtjjVkd2yLkXAFZ/EYtQ/rBm5g4ZX1hC9/+ct64lUHV0r7gl8wtKM3e0DUh3T9&#10;BRo5CNj93vymPewLs56sL2z+MesTH/qJDgFfZo6N3+sQV3MsfuzNOcaB6XP4OH37NEC7enOQQt40&#10;tz6qvOhTzpO8rSfmQyCGxt4/Mi+UF/U8/V648iPv/oGRFZpmvvGrPkfe2oE5RjVZn7De8PiH3dXP&#10;ZyO0tGOPXcbIovaTPdCH93PC3+2UZbHbCDzbTDHBvN2eGZcYN9jA2/hge9m5urkPawFUmSmHJv2N&#10;uH3cxFVmPNGkjgPmwpq36FBvGtPG9i3k0ceyqN4bp0Kw3LLZagv7nuwD/BV+zx1b6790qscm5+hs&#10;+ebLMindDR9wCZZd9CyLfJxQvUuXMuAIfgU0zBVSFt0MKxie0mxd6Wxyou9i19Jf5e7FtYmc+aqd&#10;yiPtEVmqC3XYUd/Wpbr56STpyBjeC3XXYVfLflPrl8wf0S22AIYQXntaSFrzexXl+n5Vr3MxTYcp&#10;V51tJ1877HpAqwcD1NOX8hRq+hv1yMOBLTYDBjn3dk57AWf6MNanN04wzvWatbTA3fWmdA/QaCg9&#10;+Nl+qrNtZs0BXOWx7cDFVvrc1E9A4PWk8UXgmPff+fw7Oqx8Q6/I5w0eGp81BvoaTHA8DcZ8iUbK&#10;JuziTAF1qfSTl8DSp/U+ePqPxz/pV3mfPeMGM407nohLVDgZMgSfMm8WqT9aBWi6OPaO/PEHaTN9&#10;eQi0L9FXNqFlF/INKpdIDr3ehE5D0eBNoMZv6ZkCZPWGpSrYWIrNn2gd/qlYvifaeW24f19Tenaj&#10;qnQ3e4GrDy7Y8QGFF0lVGxhkcNshuFTnONFjlqQjrk8iLHBXr9zXNYVueuI1uqLY/l19o1XL4xPg&#10;oqJfvbzI4bYTTSxtGaxIxmaSlGEDYn1ZZr7Mc8lvjbxBhB8gXOeAix7XYhBDcTDEFHO6Qey5Bx7j&#10;OOEdwtiv+0y9wefKzayv0eUZN9xcp11M2UjQ8TW0cptPkUI4/fvaC5uIOLr2k9ZJ2aqq67mYr5/J&#10;LzcciJwJtDwwDSuvjr+WpwCKCx/asuPwAaSHRKRrL9INmzwqqH9QVx6NKfMbVkgorDxTknUEaXBa&#10;37pXiXsQDGzxy/+I5pgHWzUAv8HaS5NPeRrg3BPP4BzRFkG8t7QkyMZlKxumlbFxZWl8Ct/yy2Kv&#10;Oz2nCKqHwDjB2HSTZhxt5cEYYH2113GVOUs3iGzwwxT6tjM0CaLjNw+IZ+sy9zEvZ20MjJ/u1Dro&#10;ZcHyCL5yjZhbe74Mv/XgRW1aI+H04Hcrd4s1t8eMI2uwbRZY+rgDvMSwr4B2mZhjD8aHzqP9TV3o&#10;bgeqgkNO+wCJk1A7XOQjK/gKs6UXmud4rO3L+s72HqMDX/7E1P+TCsNi6Ieub1wXz012MQMO3pZj&#10;4siE7SsfcxW2jnTgL2pDxfjd38zbQFK29un95qhdT+sNMfPe11hw2qHCl3at7LVd80BUh0Dverlc&#10;/afXf/AqfFLB8HpmRzY91jrg8+EGM9MSDHhbeugV9aKYNWVB174LPLR6AFy6lOM/4k4SoMT6dhu0&#10;QchvNT98gmv3lQ79izbNeMP8fp5228DrQrVl5afP4ijyHiNW+sIfURPsUfng0rfB5vD3qd7ARIB+&#10;eWxjiOo3BwV+HLRwRlxwqfe4oTLa/ar4IN8pPHjAYpfWOz0yFJ661XbgvRBGppYXt/na/7R8qxcD&#10;yw0d2oY/ZBu6tNd53Ei22UoE61Pw9PYAINxccyZ0LKV920fgA9/ya/kZ9Fcuut4GKUYVI7+mW/9C&#10;LKEIE23CpQyVU2+gM19VqlWrgUk3rLKc4hSGGBx4Fh79arCWEfsj2HVjY6UDDp8ekJT2ClN6lJVH&#10;4/JY4c+lka90YkP4hh60ztGhvB9o1k6ltbZp4WqHndfl7VJZKwMxgdgXFyODrho2+VfapIHFfp5E&#10;dHHhdpG0yEI5cTZGym2PS6sdCNzKUKjyWPNNv2oMTXdI6UHwBqAXM8cLpYvoMQ5UVtIE9MpHLTPt&#10;2zYKhL4FzOBB6616ke4HWGVTT2IYUE8bMDjwCkl+B8JPQOp3yDogmZ/qOZ/wneKdVEYe09DscufW&#10;XbVPZhkmHTZ6nzzXkz6Gf+bf+Yocuy+ib9qPu605YJaM+qArE3YmsRjDfDRRVCfsQkA+1s5w9sbI&#10;6MeGAq/sun//gTeT+D0ncNkgA9d0zDFc6b+lDV3SbQ/yhPIM3D6jIu8VPS0au0qiiGwcYAkTnaUL&#10;H7fvwLHw6oW3kV1+7LfHsuTiu7DEp7I3X3mAaTr6RN91nGp9cYkLS0Ot9ciDH9ma1dl9bWyppUDp&#10;rPKVhvtv8RYD0m/ZjGz/Na65hK7HBLt02pHFGfBciD18oINf+QCHwN4AkTxA2eflS9XHmzg6OMEH&#10;wWXh9FRPHrAYBvejDz+ArfKOjvSgBHjVpvJH9BvpF7ddtEgp3xwU4h/o61c/61CA8IZ+APgXfv7P&#10;uA4Y2pT25ACe3zpywMfnA436EeMkBx9P5wBHXu66bq4Uzq/EoQFGSLddKL/QHlO88SPvO/SFj79c&#10;nZs1GF98QOOndOapWbGoT8KsY1DLqgM0K1vr8KssuPIkJeU8GcdvjvoAV7wp84a9bNCnjFZa9vfF&#10;l7Djysd9waOdsMae4N+9e9c+zjhGX+QDnvWVXNzgga4rrbYVBwftC5WldaGRDYxVd+BMW/2ImN+I&#10;N66/M074d5E0/dFktzTuPlEb/+SXvnS4pyeh3n77zcPv/I3fOfyjf/QPD3/v7/+fi8aya9t4aDky&#10;xFSk4Mfye28nbMEY5m+lnx/eeeedw/vvvasD4Hu21r/5y798eO3ttw/33n8vPqFNbblE5hbFLBvw&#10;E/yCTWEON9nQbR+sgeHZeQF/aAC3ITdQcBG69/PWswZg/iVAixDfydpopb36pwHni3L6Ah/3M+XZ&#10;VPWhqfxvDYi4ybnKK93oB2wmEJCh9NioYw7GFjhs5ajPc4PQaWDsqj5+qr8yekzD8aMrdigcdOFL&#10;nyNt+rZZqNd+hlO/JYDfV7TDk5An5nLY5YtgwdbeV/0joqjBAUQ2GomfXmGzX+O31tAXBfgSgG9A&#10;RmxmWiovDE5Gmg/11qXtK3mwLRvrjInrE8q1ReGRu3Qok8SbLi13+0Cb/+FBnWXQF+N0Pvgk+kWP&#10;bILkALH8VnzS0IEkdlzr0J869DYvKA8MMnsuVIx/9+A9+Dv/0Agd0heFtQ8AY9+etoY3r2uOHKEl&#10;tg7mJ5l4AhYbeSyX/sADAg43IfVngbARoXo6Q15/9PuG6tt81k873ooPLPIT9/f4SAPTD75AaFvT&#10;h5njBSDfeeqfMshvqUa+4q/yUqZ/8wn/vf/4t7HVDvghOMDhexxsoT88GiKTcuLN2zroF712gYfL&#10;tdEPnHnKLtjW5aJt3qMbZaGH/TioyQ1beaJYMmhN+ea8HaO/E8iTwBzIM2Y80XzN09u0U2wjvm45&#10;tR0Cq+8QaG9uXAWOG3+f+CnftC+2fUy7CjTiC06JZxxSjJ9wKIcuHFY2WA+3PLhpfWBEXtl9bEMC&#10;28WIMy6UsMrExfPG0YGk6JhQmQ0NihuSHjiYEqY+N8Rp3uEGYinPOoprOt7Gw2ECT+QTbt68ZZ/D&#10;75GEEL3SnynDH4CHdPxJZZIf6OoLHhZAB/zyudat+DzrLex++5bsrv4IPL8LfZXx++qnh4dX9eS2&#10;5pTaEvz6LOndbnCoHcfWoywHwho9VRvbtp/v8MWjJOHIjip6PnPFyo92gdNmWhnAnIXMdVLGRuzE&#10;+BjbkW7oPNs8ItpHRTB2w07B4xWJz65lDwcY5lIYmxxdx38IuqVMo/JiW2h1w7r2LG/kJZi24LDR&#10;mMv2fqa9BoKqXgzwnArfqDM+BjD83aegdxIijwgCN/1w1Zsxz/YQDWCrS2FKDn9w31DBCtN6yvBz&#10;LNOwyTtyU77iQs+H8FPOeE9Y1+3A204qf/wo9QbCD1RHqFyn4yN1ua4lpfTAOz0yrfV7OWsdcGPz&#10;6kE9wXyHFhK0vvIY6MzXRfUtpx2kjDEhf9r3qmdJW4W50CDNk7kE6GHDpB35i4cJrFiLBBfYxPQV&#10;btyTSxzpBN/Mda5Y/Ff8hFP5G5f8C3HEk16MQem73usYW74Af1pQOCuOngGY7Da/UdqywgDs64Kt&#10;YMff2cgOuvmQIU0pyYluGW/pO9sB6kp/4PCBo7GmAgxxbNMxded3nHL7HxclJ9xF7K1tNiUFBbvC&#10;rOmSK++ubSivf3vsUHs8fsZeyBi1iD9IjJz4ytA49YfyW0kCYzjF7efH9fQDxlXBjU2rS3DjS+h+&#10;TW+HIax8KW94cF/+P6Ew8b8ZN/HJqW+fLjxxy1Y9gG858+waKDcf2SSySpjRdxFr4ylCO3rhFNsu&#10;2JXxYULlb564crUu+ZFPtPF/jyGmHczIFZvxZHXoCEe8mEftkyPX9gaakbh6h9Kx3UNH+sAXu0Bv&#10;kb84a8y1S2WnXFbz3zU93Y3dLgpHOAucMZZ88Sv3Ym1XQWerk6zer1MNr7fn5m7/DE3HO8ECzxrV&#10;/LU2jb1Zl0VviLrFRGuVUUiuAJ69Lr/aW+tfYApHXFmggy74gXmQh/f4G3ZdYYE/F0qbunPpfXxM&#10;O6wyWNb1+kM+YFnQVYGI/dSGdR3QMmJa1ME2KG5oee996AVol5M6Qq4J8M/gUuZxWfS4hkDmrB+o&#10;UVporHWf6VroZeHoAHiTY1NQA/xMqhcRQsZzhm3ZRUYpPeAK2zKM7IX+JlBqVrimjxskjahuZ5qm&#10;LYMAcwS/NCR1hMbA4WSd2LqwphH9h8IDDyyOWNqNK1NpGuGCL1+Am94xQGmUJrVNEyMj8qyb0eXX&#10;+lJseWm2/FXidQArf+g0XRrlQX6tB651+ALptfO2Q5fOaewF2mnh8KC4+OVZXmdQzhYhH4NXZSJ/&#10;XZ2ni8newWXk+ooy5Uf5yrP2YkOSiyJCfaeyynhjv9jDQPMF//UDy5U+ddiEjn/t+nM9KcvryrQ9&#10;+EyvLHvMhokuGOSi3Zh6IgKhkcmINPLkqRXdAa/f7IU+rzJhE8T+JJ9mk4ONmN5hWxnR78r4PGnq&#10;GdB9UCOg/C5WNh4p6+EcctvGwsEPCPQkbN8NEu5qBiZPAj80LQ5IwL2ui1T7vNK+gNQsA5VT25iu&#10;J6zwSH7vp7afBk7sQDsYXxkWWKT5AFM8J+arOpAFf8A2EOov+gBEm5iHJF/v3Czf1lkGWYd485nh&#10;QllD6nMBTruZN60rOeCFL+AnxTEtoWNjjEdcm65ylz4xvsJ/abhs9DQcY6U+BMOMUSjjUzzzNFS+&#10;4Ee9/dT+LE5a9LLRz6tlH2pzDb/m9W05eMuE31c3cRHbi3s2kVioZRPvofzn4FfPff9dnjpANinL&#10;v20XvqT5jLiLZD96SV8P00Yjerw3GezO79D2Tscbms8ZIgg/+y/93OGrX/3q4YMPPvBGnX1I9vJv&#10;DGpsIeSgJj6FveozPgAWrNtR7de2pp7+TbsWlpgPgTr71KRduHylXVJAeg2n+dbRhvBHFkLg4BmI&#10;U99e6aw46HTtZp4aQW8Rko+FLjhsLO4HsuHpBRgaiXdpNWYTO/63y9FFHeMeNIH1hYeEtd1VBs3q&#10;Q9yLP+D5+LArJDcbd70SflmTNC0U4c1YJ7wxk1IZ8yu7N180NkZnanUArBuM/vEf/uPDl3/6q5Lp&#10;yuGP/ugPDz/zL/zzh9/8zb9y+Dv/+d85fPs739dFg4cI09NXEIeJuJqOy3/Mv9reYyBbg7KPPtKN&#10;KjSSwi//0r9++PrX/+XDU712+6OPPtJTaHc03WkcZaN3fOyJ1hZ98ra+ZuT5crvPIMAFDuM3ZfY1&#10;8akfGdz5Hbt17a9df/UGLOrp29CCZuGgcCoLsJT5gxAKlNEv/bpT5X194TLkMsSMORlTPD+oWC/B&#10;9c15QIR36HJA4DWPtuLpJ+N2poXnsTYxztJHgalc3OTh+gURGQnoV/6FKW/moerOuNA09ayJoMGH&#10;QyzGFcqBabnpD0/KVj5NYxu3pYCBoSMRe8Np2rP9HtrVqTzWstbBlyDrGZ7xzHnJwh8BfGwKDvWW&#10;uxefAXFd25/YaV13db3hMslvuU31zJfo5zBD60fZEFiPp16/Hc/T1QmZSBMTeuPMZrOxC3XIULzG&#10;WxvMqMSYllfF0Tb1LfRZ1icQe8VQ+eDHOI0MhKwv4XHsAze0/nZ9N56UAQc6yFodah+ErO7gtX+S&#10;pm498EWGNdAfCCv+Uf3A10bIzNpq2xQTsOdFxcBwfcOTq9DjE51px1DlGsoHJKqLTilPW2RNgJ8V&#10;nlrg+GRDI3RDm34FRG5YCL34AH5Lnk03+lr7vPUVcej3Oh4KzG/0UXzN1y7yPQ6iWf9kDIG/8PTh&#10;d2sPX/yCPDtKffDhh5BwYH3KzatqhMNz/VbZc9FNa6821nUL8zkbMrpGQ3fLojHQYx+2E2luHj0X&#10;bNsSLcDRE8DivbWrAEQ/9gqwyFt/yhJCzOtn2S1+yUayajeYQGK3HY+2CQ1wHAyfQ4CsazRucAOD&#10;fDlBYxIb1Fpv+hD443tuH9JvvfXm4fXXX7fktJ+kHJzyVJlswrreN/jI13wIODIBjTg5YIyf2Ccl&#10;tH4WUWsSFrnyC7XzbdoF35CSXI/yJqr7Gpe3NwxxLYHdTBAs6M2YvekS8Y43vNkr2DcANwWaqPEn&#10;v9lS5fwRYvKkB8xR2zTjYdqYqezq1cxnAHVvLvau/ZA9/QEW9D/y/VDWOcNjH3bXf9ajc31Kw0/w&#10;uLrkAS4+NPfxTDWGK250Qv6MJ/GJ9fCr40Vli1WCV/1DU3roqcNTOPKMsYpcV5ntn5IFu/D7q2sA&#10;pwHaK00I2dLyO2SWmxzRXXGbZswgtE9UXheKNW/YIQxl0+veEjQYQ14pjNiVufy6xwSN8m68lq3p&#10;tR4ZnJct1nLgCS3DitWZsn6wU8uJ+wEXkfGrhtJqnjjXpbmpLr4RPqFPOtALGfGuvZljdRMOfVV+&#10;BmznQ/wHGhxgrAEY+DznHZrKMM7XltUDeA6WubnC+3gzBlBvXjiGYbIn5cwFX9XZclmX7MdYPsm4&#10;8jxPIrwkZaql02oL60LdWgikZI09d/uju8OWUG7w8E+3ncZA8HhamrrHs1mw9nngrJfobXNt+ROb&#10;d5mV5XE+pee/V5vUfoYsD2WW5J5W4QY/ALYzB6lnWK18zlS/UlEPfzHpKT1E6E3rPrxZhV7agGTk&#10;3scjDq2Fbd+kjn4OfQ6Gs2ZNu/YNN5vewjpOd9ylzURxrkXCHqFnjVy8VcYpKz04Oi2YltHvCM3T&#10;9h47KYSJPsiNNrVP9z4sEDDlCV3BWWKNKyTAKe0thrZgoWkERZAhGMZ0ImPnyNZvMMIGdrWlCSxf&#10;jAv7WiYV1aFgyNsy0shlGST/05VpEU5i+hpKgOM1mfLQS9/ddTeaYAj1ZnLm5dLIEdwxhvrys2V+&#10;CXaAKzPrNtOB1tCxLEpDpXJMlSParzcmHNEZfYe7YUuTTGXr3qH7RteSrL2Aibs6faqbC/VV+VgX&#10;ln/rXogr0wVxeVxER61yhuTIqui6fiKOQNOUlue80YvxsXq73Rhf0XE1kvF3PqssiD3NDhsH+ADD&#10;mFL/hqc8R/XUYWutPfTV39Ie1Bei/pb7xsXGHY4ov1/SvIDrggp7GlNpIU+lPyHTiaXGc2ylGfT2&#10;Bi4t4vKCVC/8V7lbT8wC1GHsi04rLHXlHcDIDa4vKtlAUyC/0i2OG1gTDLANpV+Ylp+LkX+jS9cW&#10;H4etDZLdyhcilK0bA1RxgYIs/mgwQb5VnspEfI7mQt7JwpMpDrQZAHaXPcXa83T2hmLAFxql1/o1&#10;3vjWHq3ELmObFhFDc8NZK16Shjxy4Wvgl0Zl5AkIgutGYw7vym+7IEQmyxBYJmzapv4HXGhO+5pq&#10;LmCc1Bf1p5/TydI05CdsYLjTy778FtWNRznIZcK6qt+8EmvLjBy0U/SLrvS53GF/fTt04M52Lsy9&#10;8Sf6bEyxuMjmqmTjT4MX+mAL6PEhsEjkw90w/c01frv1wfOHvpMeGCZTBmyegMFUOWDWgR93wMok&#10;+AObLAxqLLqBow4bPlUdh4DX4EmDOextNQVju/TDTKzTbsvFIxO+eYlWX5eBPNUJWqTrn92IKo81&#10;lgTOps3GRpIP3LbjAGxwJOxL4tF4K0N/hCGMmtAitJy4did9YzbAsS2Y9jMhu31wgkPuuIcGoXKF&#10;Tp7gTk3kbzpijCwtPIlLyxc3qvOTIQOD3Cwu8ts+I/Po1r4QJfF57KWPfPmZfjMSn+ODL6OfMirn&#10;SchcLGMabM8ftHjK4+pjDjZ5giYb1vfu8fu/D+SvjDPAp3/jPqtvnKj0o5ddmih2QdfjkIuJWJv+&#10;eV9Pxb1+99bhX/yZnzl87nNvH775D/6fw+fe/px9zAtifEl3j9G+voFDcf3O/bjtKIadvwVseDWU&#10;fQ94Ak+A0I6rz64+3XQlLh6NRvqWfgvcY4AWst1sYVOaNufuVzbx2MAn2B/xff2FbtqctA9h2pck&#10;I/NiZSJNgC7+Bjw88SU2b6Fb/b0hIHxgKAOO+gbKyFOPbRhj3DdVTjCsyorDqyU5ZOFJRR/AD63e&#10;OHNTY+rVK/L9kZENI55Kxvef6IYf5GMTg4eLSxPeGy+n5BPiz4cg8SVf5oSMF+Rn3FKcsUd6CPa+&#10;XqP+hjZqv/V//1+HL/6Jnzx84Z3P+zeBf/EXv3749V//9cN/9Xf/a/ZpN5+TtubhaHRJwT/9PmcB&#10;bsBijXFdF/y35dPf+NVfPfyUXgH9QGPX62/o92tpLDUE8yVthT+xonrC71oqto/Rtvqr3zFP1xe2&#10;VwDHJSwCfhDf1/issZUWa18wwPLltwHIx3yjl3wdfyXgd73Za+Mr2epnjaFLvT+SuHyIn+t1k4HL&#10;RhJp4NhSJyb4QIsy3vIwZaVN3N+wNR+/utJopktZn2BO6fE3+IyH2Jh+TX7dDKQfWU6VNyBC+adu&#10;tx3wtBExMPoymtNKMQ7CCz2wHTbsE8pe9/BiKKFYF8E805MpPYBlI7+yuH/T39XOrNO4GYA/fKAB&#10;esCzXoMfsA21I/nycp1AyHcOJe11pmJ0AI8LTuPLn6Sp3tbx0DyqMzgEYMDhBgTifqiznVTPlTDw&#10;fDq3U8dYxBwNDhu4Ky7pyk/afjm8Sjs6k9Pry9f1+8hBuS2GPm0r6VLa8IcGdS/boO9mPjQJ0MCX&#10;cjPaU7+hxxtJGr/RkfotiD/zEq9Yp19Rh0/AF1h8nzzlPdgF1/pjP9L+3r9sT/wMHNkV+5wLtSF1&#10;azrtEX72V9140TLg0jbt5/qJAL2ppXMrvg0OcPDt05/4CfLofz7xB9OVrYDHP9P28i/9ZZ2B/PFf&#10;5HzqMU91w4Oxj+uEVf7wCX3KH0kmQu0h4Mim/sfT14yzyKFit/n+tJB0pFxtwSHw57VO+uTjj/Tz&#10;NPdES/M/7quvbPaIvv1I/WfGWa9npQd8nZ6Gis7yA8FdUZ9GRkGIAO0AcoxEUmysP/KnTmUU8oQw&#10;7ctHBxXYq2GWQnBukXDB27JOQM+Hd+Yee0sFGLke+Mi+0z6mkBy8YzP8VLKpPQjodZW3KzkdXswl&#10;PEWN3Ddu3NLbT15X/9KNJhv89H2VgI8o9ENTnPVP6e0H5sBlTAJHC7NtZb0AAEAASURBVCWPm7lB&#10;CttLFtG4SUK6olOvLfBlrx91gES5DS5fDe/I8Bz7ul1EBzn9Hf2gJ09AJAdRb/I4Fu/iHVe8PIf/&#10;+9XMsi1+L/XcT3jzB9dLtvkJGdsBvfXn1zlbrIw19DFUYPMVfZ7pABO50Z8PbWNbDE3mHULLaOv1&#10;Oi9jWuaN2tf8hUOMjemC4NeulCnrfmf6gtv6Oe1E5cKzvIkrf9qcS8P5iQnaCNwgWieSjE/w5Ykq&#10;DmPBtxzW3tDGK6ppjI3pq+cC+A37AcyUjOzksCt7GO5XytsLFlxkuaGfUFgDOvJhDnE4rnZR7UHm&#10;XPpc2alNjasvHwCIn8eS0bftRIwNkNNPho1utA48qLP/MegItni+GWTyPEl2Glb5uJGuv/lbuzYG&#10;D5thR8wG+67PSsN20lpIV3heCzNeA9j6u3fuGJ98bx5f5eGGFfND3mkoYBn7n/CEm/7qB8xzmZ9Z&#10;N7Me4/D//PxaHrUJwwR2wc6MTdDsPFbYc/Fui4yhhal+PDQhkqaHrARsln7you1tSGBmTJNVrD/0&#10;Iqv6iOp83aqyW7ein/cR2ZsTP9Yi3ISKjXgDIXrE5mbvFoMP9Gq7yhsI+J9xbMt1XH6KBz76vmp4&#10;Af8E+SI5Sv9l9ZoAUPUowLNs/ISgMn5jCeWyoSsHoPQLr0rbpnOaJrTxW5TOeJq2i1/GvjFI+SbO&#10;+MEDFJeFjMVpp5p1tZlpiYDLkN8ffDfQXZ+ik2FkDHxHDT964I1pb3Q1DAINvPUHvvjEVFOmj8cS&#10;8uAoVA6n9WXaeJzwGqCAvxLcDxRvdoYSsLNQ6jAbroFjzQE9dffNfyNO1qbIVXrdl4EXOHwoQ+4c&#10;1qvjXxKYP+hPjGMymfmFl/hPH70EPfJVHvGuXEI2Gvkj2wiGUDiP7SqzH52Bvej6wUT0VfuWX8vl&#10;IE7yE4205TYnzPiMjdnbeqT5m1B5vC72cLLoonp0qC7I6vFZdr6hPbuXhdI+ilk/GRE5k1rprDZb&#10;yzcag1OZCuN+Id3rT37CWDqj9hWV+8BWayjPA/hpHdAEIot1FX2Z7cJQexSffEd7ZOrB8IUEpoJb&#10;1ZMcbuXJoA5RFsid+Aw48DCgEVnggGqm0rIGoZEyOKWOcj7nQnHhVxzgcK7NwZSn/hRmhS/9xtBY&#10;68mfBnRoqEsUH1x0Pw3I0NBOWtlaTrzq1fLiNn5ZB1vlW2kgm195RLyLg5E2O1GPDHwq32kMnbVZ&#10;KhcL+3PyIwMwal1t/HLxpw5Ifvyl+OASytuZybdNgeVVrcD00zbfYCQfofSUOM67rj6WDTtvwLBQ&#10;ES6b+u6O4pVXnYjX+BWkWMgxUN+5w6uGTRp1vHHkDQAVIudGo0CKqxuTje2ohZ39RXUe/DWAYxdP&#10;EkwK4ssrqhLTTp0k4+tsKNQOSAJf+p+0i8zD24sxZEJQlfGULO3F5sRDXfDEhlf8W7p+pZkGHuqt&#10;oOBpu6ePHmjzMYce0TppcJEhcRaDrZcRzNN8kUpwPK3J5jR3c5PHDv39VganbOQY0fVeEAnOeooG&#10;G+DgPNLBn4j7gq4XdfB77bXXvJFkuyoPvZt6Ss+v5pD9fIGsMmiIgEgQV37g2URJ28KTUPnRkUBx&#10;09TxyYUtFyd6AlV6DKr8PfYBT+KYb/2ptgMfeYjpv6SdN4Z4yS8qC/XAkSfms4aWF566tYyD+2KA&#10;e/qj9Phf+RWv9Fn8EYyHvBhLcqBHx70HD+7HF7DVyAc/dIYei5deOA2xiaSLYGzHsQV0WTCWtiCg&#10;FBtqmH2uvvjxx58c3n33Xfnup263jz7+WHzEizZlrEZH6PHEumIWuPzGmHXAxxXQg6fnnB57go9u&#10;BPAF1azLfuS/bEprufkDOuGv2JJAE34o+752Rzb79OHhF7/+9cMDvWr9zTff9G8t05fouxyu4vM5&#10;PI9P0tb2C9pAAXv30PIqh8W9qKVtVMe81nYGt/NYfREYz1/E+utGk31E7V1f4YCBAA3aGp+136nP&#10;c1BBSHsmBq+hafuL+HSFRL7jUvTSBpTmCfyLutVn6+fQBFb/DpZfJDlgAwb9sB+b3uSjx2wwwlvB&#10;8kBAeQ524JOxRW9i0OsRb1/l9wZjW+o4fEBfYKojNG7fCZyB9YVcBGQiFN44Kqs8wEVu4GJHowqG&#10;cvqTexoimlJokWQc/kR9kTa4LVl/4gvvHP7ab/3W4Zvf+ubhD/7gfzq89/7Ham89MawnKj+9T5s9&#10;P9y9fcev8x9SjiSN69ayz3q6my3oib3TlmyC5/D3rvrjp/cfHf7Sv/trh7/w5/+8bPne4eOPPjz8&#10;sz/908JQ28gXWAcwFnOgxeiFv+VmK+y5B7cv86HGfdL4FXED/kPem+Ci6wsRCYX/149Yr+B/9Tlw&#10;qWsfBh86lPmAWQ3f/ApL/2fTv/xaZxmkF/7NAabnkPFHz6+izcE0tJHf/UR5+iz9hsMy+uotvUa0&#10;cjLmoyb9hbqbt3JwZD1Vh6xda6MXMtBX+Q1i5qksY6cfSC7khg9PPgOL7oxdfoUzfVN1nX+oo4+h&#10;J3JDH37+qPyRXrPeg1zTkl2ArX2Rgzx/lk290Do/3A8MSw98Pu5GMigb3FyLIRsBfDaZWEve0A0y&#10;jKukK79h5BvYBZ8C17yFQyBNgB845Ek39IKzeWy6yuZX7lIpMpWjbztBDmSHJnTQMRvoGZcsO3bw&#10;Gi7+VRlaV76VE/9tXeWgDt9Cx/LjQDbXqrKLZCbQlqxdS4vxu/pAE3xuxLG8yuN/BMwB3fILLP1l&#10;bS829zOfAsf1AGMnaej5IyPhFwT8rHIQA8frw7ERwWsfxYYBn3YeOPr6agNkc39Gt4EDtmOCaYgW&#10;POhv2Ji+SnlvsqIdb+gA76FuTAKOYBoMPpLb8knm2oRSz4PsdCtQzrWBN7iURg41eYyH/PPxDQxD&#10;vzbnxgf6xDXZPnrNmAmO/uzr4OjDGIgfs26BJnpw0wf8Gcfu6QYm7EGbY+OOc/gm4yn2Bw8YJGes&#10;lnbCz/jnA1bxef311w4/9VNfhuXhW//wW1o33T9cF28CtvDv/EJnDgSwI5tbHDITfA0ouNu6oe35&#10;847JvMELn9l9i+tpNUf6vxYs2AGYHDbgd/Hd53p17ukr4bHNFhBU4egJOMlHWNusN8gYl3o+wvXv&#10;HAu25ban1txr2HxAN9480XhZHzSM2GPjrNPjwzxV9+SJXr/sa36tY2SLN998w/bzuk5tkHFN9lQa&#10;FfIEWtpHhfZhZEQe2o3fa44vSS/ZkbQnSMXY9XUdMkODeRMfuHv3zvA4yDcO/vmFT5RgHJV1hYPt&#10;NW7oUJhXVneNiSUskGgmjiVWnbM2zbhgWeTz6AFR8gTnFXs8lq9GmLTVNFnoA6zAHAg/bI1vQ878&#10;FaGfX2kt+vYvt3/GQ3uzyPrgE4dSQFYCtHj1M351SzePk9+u1Q2hL2R2H2IPjLEsfTE3xHDdnb0V&#10;wLH5Ps/wNqbetMETrnNAO+NL7BV9PE6JLjQZmzsWqdayUo5sntMlA/0ef4Sfr3slH4e6rHef83S9&#10;9Zd+/HmuCZ+qZBvKFtZXuPRxjyWiR593cDo2JA+v+hr5ykNMwK+QG10o449QOamzfZab0wygr7ZH&#10;842hgw0JvYGJdHmSbqAM+v0okfQAUH5Z4AZtNud9g6Fi2os5h7L6amnjPTnYiL6mO/QNowJiaK6y&#10;VobGrSP2DQWCbx1tgs7kqc+NCvIH5U/bAf68Sn6jg9WFDy6HvaGZtRiw8aO9jcB7Ij+BLmtQeRFg&#10;bkPmW26ywLeYuxtKW0wle/rOTHked9IPh4Z802O0+iz2Zb3IfMJYgN8xFwEPzbz9bviLNv7LXFSf&#10;L/81Bu/RHGCji/8UE6izXh13pnyHiV3gT1n8FzzN0+Agk8TBDpUNmsCyn3ZTvx3uG/bxFcbNeRV9&#10;5QOWAF1sS9brUI9h2afFDl13iJtgkDljFLjWadEHGvaBgQXm+eN9TKNN+Pkv+7Lsd/2G5NK+BGEf&#10;38JHg591xL+QnzCszDd5Xb8zLrlvGyQPNDDuTBltar2KHDD7EvPfs5M3ELh6ge21YW9owgb5xGbM&#10;QVe1HnqmO8vQHX8EFhLYllD/zNjKHAhMxqN1/C1b+jf9jD5yV9f1BGwNNR+8YuiRg37XepiGY8d3&#10;1jXTXtRhE0Pvbcd+JOMIeMD2hk5oXadfbfqOzOikMssneOyMftAwbeFZVso1tj5+mP0XFds+Xe/Q&#10;t7hpeJ+/R7CJ8Dd8GTmwF/zc3+yf0QLVZ+oUTOwQebExYmqfS2tNAmnbj/lldKAcW9uPKz+wfKSb&#10;ccTf/VT8V9/3vIRSostfQ2W2DVSNTVtLDA3qvAZS3uOn/AZerbM8giHu9YXbWTBbgIYC+A5DgzS0&#10;+BBYFzymf8svCcD7yVP5KGXbNTf9TYH2JIDPtUX9J9x2v7EOAwf8aR5fu6W9+UViwF4I9snRpZWW&#10;X+MwMeuwBpdbt5Zo/aXr/Nq86xD782Y/+Y70pI3AJ3hs11oTtm1T6niLSeeHcsD3ZI1mnVYTul24&#10;Mqx81R+fb/Acbd2CP+zNNzDM57F7cRir1vDi8TmKCYIui1IwBAlDogTCKTFpnO24cWoEBOZDvmkY&#10;VxHSl4XCld4K27qWrfmmT+PCnsYMFA3FsVJTSEf94wRo8jnVo2Wn5ae8TuuLt8KJ/BaoXwP4pdF0&#10;Y+ACvzvgZfgrXafFisUBoTyK33xjAy1wzeNXBPDaWUnHCwt1cRxdqG8nyORBxytvaOHL/sMfNfFV&#10;ThYhbFDRyuY79rO/K722f3EaVypLO3gta8xgQP+BN2noMpBIDH08ZYjvQNNW/FG5FS35AezkERAW&#10;BTz1yGaaBuMnWlRq0s2ExmZXDlg9KQnhijYQkN88pHteTZZFKOW5yETGTPKPPUBVmuGInPNpje1E&#10;W6ocMT3Qq2tBc7UXdW1bypGzARnZMMrAxsKRA3BdvGsQzkYAMmVQLV4WCLCNTfED6CIfcS+kKq+K&#10;Haw/sJ62U1Y5G1NaOuDBO3iB55sLEAZx2q2L+dZCJ3ei7wN566DTyYEy8qe0wS/MWremO4GXrnki&#10;KB8F2pPQfkZ6pWk/P8MbferXlq0LmaErYS3vutiBNnxrP/g4rTLTWHRu3hdqQnuqhfanOoz8UAe3&#10;/P4zF4G5+WFsI3nwnPL1wkf0uEjjgoTFBLy5I/W+Nuf4XezPfqCF4tC0FmHce0v5FSBUqYJ+RYIn&#10;SD+npwu/+MUveoGDD7U9iAn1o9Pyta7tTOwF66xNaHfwGFtX/8ymF+Nhxony2nis0iPHzL2mr4Ua&#10;42Z5VlNwKQut9JcdJn5PHXKw0G4wzaHnPiDeHsOGlmXCVtrYLD1o9HA1ZRqveAIP/RnXNb5bDsmN&#10;f+KBHRMo56DcdhohwAtu8OmroSvt0F+hBwTkC085acq6SZa6lGehSr/Ppj6krL/kJ3DRwsY0m+ds&#10;gksol/OVBXl4Q9MHfNINCOsoWM9j+v1FfO+3fvO3Du99/73DH/zP/0s2TDX3EPC1T/UaYzxUwrrs&#10;x/WL+aHjLD6I3ekLHCLc1QX+fR3+/mtf/4XDr/2FX1P5VT9x/drd295Ux8/ZQOHC1vOj/E0GtSkx&#10;KxcftNMa2v8Yw5umvj5jWDUx9fgFsjEN9qAOv+qHOvsWLSk+bPRAkwAMB0Xxi3R+6sqT3+jEz0oL&#10;fg34hekZnpqsjyizrRTzmmjTEgw+jF9jN/NVjK3oX+iw8RBc+cML/2UjgBsTWAtxsPtIBxAE4HwI&#10;r/WFD3TnQo46LlzhxQYKwfRHftIN8CbQ21pue40erMUqX8uNoK/ImRz6V27oFBbZzXu5APeGkzcq&#10;+A1v+QW20gfxiNcbPxmfCNB4Mq+gDcf056YLUx0ar/WkzeeksLDErW+Z27L2knwtz7CgGwinLYDL&#10;/BB/Ao4Ph6bYJTbcfcv1yCM80uULLKFl9RfybKRhpnxFF9aWAh6cfa1k+lMObT50E0Lr9njXq3Ko&#10;xGTRKzjoENkCM/7v2mO7lgayPn6UDSTLbOGFgDzFw27ciCt/QB7jWtb0226w4F8XBfC6MQH+uhm5&#10;y0J5KAQmma7DL6a92wYCtUfT1mQI0z7tT1k7qN/T923LfdyBV2V4rldQF+dUBvTyjamyFnxhQ5Pi&#10;I9An7vUR+dKVU4kvNhVPIfBhBmQz9s033ji8pRvmoJ2NH2kg2jdEnBnR61LRZTORjbCjIBzw+KwB&#10;G6x2pi6buvBe5FL58zlI8oad6PM7tFy8mqbIup3NIxxs3yQ1LiQxLjmlg0NukRc6K+4GfFlC9M0C&#10;uaQ/5NgQvP4sYxAHsBw6smb55KNPDt+9/j2P4Xf0lN5rt+56LmGua3vSdyWGdWM1lc0yxOQ6MWsl&#10;2mC4ThtnHLn+LDd+cw3B4aT9VPIwZ9zSmPjkDq/+Z333+HD7yS3X4w8c2HDNS3tg081fo9lmI9v5&#10;Mlu0jrYee2RdhpFsJfPsgX7BHQ8OaScxAvLo75kPNEipTEHva3Ccr9g9vg6fpeolyfanomCLp3KY&#10;6k+ekHzGGezDwW2DWsRJ1ji0VXBI51M4Yvu7dCLGLkPesBfJXZ1XetuaHnXr4KNE11rl12vh4Ee+&#10;K/QfAoaesNKnCPkwZvSiDSirLRhPwJ013rRLaVhPiPyQofY3+i7iC9TKBxBrNPpcgmIa4Pkjhfi9&#10;Tfpcy+Dddi9D9BqLBV8wWxk8RY9QGPo7ARgCtA0/ccsoT5r+62S+KIenotVP0iYFGR3KVbAeOuQP&#10;nXNXePyoY1vLvRc3Tsh4Tjmf9LdFnpOkQDedmamga/qjD+P31adapzJIpwvt9pXvrf3Hsgivh3fQ&#10;4qfdGihXEf+mQfkzvcGCAGxt6IL5ahn1Dav9e83a+R+YjN3Q4wBE17+DW1rge99Gbdu69k3w29ak&#10;jYNO0y8oI7hcLoF9gDeO49QH6EXvTXtFF/fH6b/gQ7PylApPKhMoB7fyuEzwmT8M8sKXaRon8lrG&#10;gaKtGe98NqKYsNazXuBtIDfkiJTnI31VxsGwCgYe3Bf1VLUD+1rMXd5jnEL8gPVB1rP46IvXgCDT&#10;fpkzgaH/dH1LH4cGB7LqnwAqWP5NLhf5yzbbs7Hh5GPz2Ici8rVD46JSx3kL5e5jw9drmekbhlV5&#10;+gBtis/TenvANNDAjoxRrBF904LKPX4BLZzTw6+dQlKiYF9nYWQ+FFv/3R6nukcW1QuOtOUAx6j6&#10;Nj45kswJsrngXgijU8anwAPmdpHO2CdolQV6gSutiJD6cqi8jdXBNhnBMwUhUu92WOMSnhiY9RXS&#10;raa89L2/ODxKU954xLN4rxpXLuBXnY+1fzVq5/oGNGsHWWIjJLUcGpPpT0TZjsKCHgfblSu2oN12&#10;m0C9+wahePH3TmeHgX/ta7oagxqyh7u61GVW4UEc9Z8lnLjQ3K5q4QMFQzuWG5GNkCwIqLXhdAFC&#10;ve9umUXPXhfHWo1B3aoMeUK79DRFCud7ha+BCtC65tcF0lrXdOPCn4uPYLC+wlY2+XN4r1QGvgy2&#10;0Rsk9KLssuYDtPoXf8OjEQgn8gFXWKqBL42mnR98BprLQheApbHSBo+LNcpoB/PGb/gbvufad+XX&#10;9jNu6eAd6MWneq5ISlceFy+8KHcnHTzoFHaLsbr+zQNa/GmSxScth3RhsYBsTzq5buaOXIZbaCNH&#10;6TUGBRoehKa+dE/lBB+RM2ETgy1eLo9Oa55yH5SKvp/kkLy8LhVdPvnkXniqzhOJSCkp+SbPbq/+&#10;6cMMZsjXdmaC5i70Vb7arbKscQckYNbX/fjJGZX1jh9wahclyDqfAxJm/2zuWifXa3GsO7F5RduN&#10;+3q1tDZCr1y55RtSLK8mVwK/10yonW02l8SeeQIhG0ssGMGtPvBqurLt/hgivehLbm+PUcF84Wk4&#10;0XZQpReb0gl+0IR+aVcGYgJt5liEgKsftqwyNu94cFhAGEeimf7wKY3URe7iu63Ea42pa9jKkUT0&#10;6OPVw0/ISB8vulTOYRJ1rWcBhhwuU73vIEUnfRzElzrwbTPxkJPah9977/3D97/3/QN35Oepjjz9&#10;HsS0Ff3D+NZf7aoF7A09vc9d+9RxAMxTH/c5fNrVrmqf2RhV40WouKdkFC+K2VjDJ7gw5tVWf+YX&#10;fv7wz3zpS7LzQy+U3Z6LwUjWd9yW03egTvvq3/Wk62vX+C0m/RHwIfymT13RH7w4F3zuig8MfOED&#10;j4oNbmlYBvMLPuWGVbz5qeAra2KgEpAzsswYB6xlyLqmcgIN7mmgf7kvqw5YYKyzYz2BpAOKFQ8Y&#10;20u+SHrrC7Yfc2Xmy8BVz52raYl2f2NFJExnh3hRTmjxAVf//lTGXgSRb6g+NBVjj3/XSojI7XUd&#10;beL5Lxds9OHiMz+oyvy4MP3Tf/qfO/wHv/3bfpLyf/3f/p7Xi/6daduNcUJyifHikRXjxyJmc5sb&#10;UrBt04xtHEi+rruvP9VY9ebdm4e//O//5cO/+q/8osctXjnKDSz0zfoPRmyb4hPQi29Ou2LkCcDV&#10;JzzHr/5B4ynYR2nvqaOsfqze7RPN5onb/sARwj++TB1+AZzpju8DxwEkPChXwmnK1wAem7fAoRPz&#10;AqGyeRNNcwTjhm8+EL/KxhtPgAcmY0/0A7fB9FWLDJ5XZH9kZo3CAUDmt8BDA3jzHq/d5ND1zhFd&#10;wXrjTCwpr0zlS8yTgPBt/RF97CEY6gwzeoPXO30ZX5BPP4rgwwnqCPBCh+pW3qUfqLyC3/jaSPSB&#10;1ciZ/r34SWVQvAZwCeYjnqdpF+irdjmNqW8ZfsXh9Bq4UHZbyH9Yq/WGPcYt6mq7lc6apr6ybXYc&#10;HaG71uM/2Ac+BLRh/bBKVBrhy/VvdGbuom6vT5q8aeHDsxYlX1jW3NuaZWCRiw8SIHthN10HDjr1&#10;a/pHcEDb20HIzkOna3HwCKVXGRtTB3xj4AjQp7y6tnyFJd2PkXybU1LnvmEDPFYi7txDzFMtracO&#10;ftgrG56MBXl6sPZZ5YeX8zOeedNa6fabKxoP0KdPdEO/OE6y76kmSNtwZ376aGyQNuW71w/gXtW4&#10;/I7efPHo8UPL+JHeppInjNTGyAFh7ddzzUi4phtOLgqWXeD4JB6Yq5gdOk/55HDbm4K6cbcbwWy+&#10;I7tfvSwf4reKMTBdtTZq3E1fKLdMo83GKCPQlj1KXFYXQPoA40PGPs8bNgNf+JO+bEp8BnvrMFjQ&#10;DzXGs8bncIiD3M9//nN+MrfXnVxHRlb8RvOB2pKxK/6BD2FqbgDiDXR6A4IbNDydFPP2lSeaQ3ny&#10;AkGQBx6CFP34h28cVQnjIWvVHMgwrvOErGAwtEP66WQgYNXCbyuVXFBH/fg8etTvkZf2oAz+mKY2&#10;NrwKNnpbvzY545AqfNvSTSkkv95YsrYPW8mgXvrdmxsA2ngrbRnRX/7J5mevM/O678wb+GPGiPTr&#10;jbfwKae+9oA+axECtnawbToWxidjm/CLgQsa3NZTZ1uARtMj/JAFw/YRDG8RKI7XETxJJ9szv6xz&#10;GzjQ2GAla2l0LUwevWg7nqy+wuubR450+cxFxhM91iUe5iH+QwbGB4LXRLDDL/RPqC9U7pTqW3rU&#10;FI23upOE+840vK+LVE8ZNM/tDcK6+kHq+uBSbl7IR3rKsfEkVT99qAXG2SU0T9V1HoO/eanMywZ9&#10;Zf4wi9AbXtBucDrCbHJQB1voVbbqQXnG4VDwOmHIeQwr4bPxTo9X8/smBJkAHujxBJ/RH4fABOuI&#10;5DBVoF1dpj7hcV59uHXUU7aGo7rReS1bYUnv49dxu1V3+ixp+/X0T+YT34ysuj7Z7749/PC7wne+&#10;LT0RswgTpa8rQ54Rkb63XZPQlwRNHXaoP0Og7bnaf0yGUcyDm/9Xfu4jrtGXecq2+isNo+nL9t6I&#10;FeF8zE1cR/AIO4Ekvydf3VsFaT7XaUvVIy37HIbTeHW84oQYEIT4AnAVr0/MTtOoPQPZb3QWi5rB&#10;xVkvRO5z839xgaMdTwPjWwN7A4QTtq12OfbBPyzcCGr/AE9120d53rZUeN6a4idHNUbw0361o+E1&#10;V3b8oR/VT4HxB1pjcI/nmrvxRR4Gof9iF88/ZyQ/8jMpxlPP/JWeY/jYO/d+uymNXtMQzJ/xYX2P&#10;bMCtNize7jktiX2wbse1rZ+JPnr7mg1JRJumWmXEToRzbVO4tu/KmzTlbRcTEX0VONkvcr2B1LDK&#10;lycwpPN0f6jDk9cc8waf9ZAU2FcNpiG6m/zIpbDyfVVawNE+x1qNDVVuXtOO0IcVJigv4hs6/wTu&#10;meaerhe8d804pk/HbHyveIaXHYDjBu4Lg/hpF+eoOjR2iaHFTYmlzQ0khIwqSZ9+o0cDa04CdBKI&#10;m9YYNaWOYNJPy4toQUoEKyGY6AB/CmMnVjmTD5NfA3BVhLLiHtEe4MKVduHXeEBfoLnC0LEvC23U&#10;Ixz0m+CBrZkzceU8U+UinGAN1afxS/HP2Kz0oLHik26euPVNF4+4LhBVd32PYES/cq4x9NYBmbzL&#10;WKyQFh57iJ4ESF8QSofq0qC9SJuO4vK9gMRWLEkN2wGv9MDnr8G0lVn5CDELk6Gh8UuTAh3nBA+5&#10;wJ3YmdOvkzqywCNH8SzT2CVlkR1ScGw96dN6YAi+MBBdBp6rD7Npc2deDcorX33BpsGNd/AzCDIh&#10;8nqUK895paF48GoS/ucijo1Q2nTf/NEFki6SCJUfuRqqy+oHtTO2zYSmFMxOgulYpiyK8kPlulvF&#10;+nCIhO/k7uIHegXsdQ1ivCoa2dggjD65gJdwGMxRZSq7yJs222w6OhhWuMXZ42K/GK/6h0w2qY4g&#10;0UF279N87QPg1jcrC3i1GWlk8N/IRX7lCcxpMI5U9Dhl3kwNu87AQyNwKS+N0jePsQu2xJiUMXYX&#10;BptLAaNSRp6x07/ROzyoRA4vXJT2xZ+dLX5jGcYf6kmUyUn8BO+HH354+PDDj/RUojbYBIBtfIe8&#10;QCwjkyqIsq8PDDTIPNHT78+f3zavbFJc9YHLx3pd7T8NsQD+qG5u/2tv/Pmf/Vk9afja4b333pWt&#10;1c76q3+6SfhS6F3z1NUXKHc7T1u6XYPEsO92o+1LD3hCfTu5tGlh3L6tUHyat5+oHHgfEon+CkO6&#10;+cpDDDzlLcO3Swt22x3YdiwVqB7dCo/t1vyqg2Hqz+APDfy2fHmCjcArG7uJppxlAgbaqRcOi0oc&#10;X6G6NK48mLmBOsZDYsbLxKGZxaleIacn7LhJg7dDXPMrcyIbTw726WLolT6txIe1G5tct/WKQMso&#10;Hr6rUTFt6zd/KP39733v8Cv/9q8c7n3yyeEP//A/OXz7O+9qvI5ObL77FYYV+EyMtotKZyB+tIuw&#10;VUPnWNrdr1qXH9zUHex/47d/5/Bv/dk/q59vuC/bPlHd/cNH+r3Jz739tm2etuEwgA1qzefamOXC&#10;g7m1GzDArAFf8Gf8grSDhvDCEmdTmrZmc1o0oCNYDmd42pcDzvh88VQ+/l3dQkM+o/mZP/MqPzGF&#10;Dz5EOVJusiht39K6hAAv+5b5p9/2AKZPtQIHfnk3hocPocUHeQrHTXHY27/1qbbgiU/yPPmHfzJP&#10;IAP6c7FGmqd2eX0ttl5plSZxNnakjy8EscjYV3XI109vwACnYwlp6plDC0e/R67aCjl8/aQyYAjU&#10;GV6wHAgzXjRsdIYm5ZRhH48rC43yKD1EP8WnjuD2V9p/vlM+5dSVDunikyYUH534EAqDbmvauqIv&#10;8zrXEIstuQkC2Abolq9LVUdbdNOndIGh7fK62X0d5T4jeMsnXNYqp6H8GhtWQMSrLkkzt0R29AAG&#10;vOh93KaVDX5Os77SWyFIu53UVtgbXBU5MG7b9oucvaYMDXSQzarT0D7amME7h2DjUOc6IoeMzB+E&#10;rlt3OVJevYpHTJnHjLXwJA19rjtKHxw+hBxy7u0Z+zEGYOfYYYWH1qn85C3HbMAAs4a2P3p5Y192&#10;8g1NA/dIN5gyV2JTaOGpOeRiDsSHaFML61diU/ZYB8DcYMhbaj59wCvuxxZa/Tzn4lHBuGq7J3qD&#10;0To2uHK+6P/hoes0r5ziF8ZX/oo24hk/rJ/6Bk+p0S7eXOTwnJsTxk/AMZzwWLdLzcjFmE4YO0XW&#10;fXzsE8X42BouknmFOUoL3TQUux+Tk62QH38mjays56/JRmws8trl73zne2rvvInhzbfeMlzboTeA&#10;IPs2hnm8ZYNX16vqL4yb+t7wwDX+jI1X9QTEDY1bDm5ITCF+ekKYwBuxeI0yNwPhK6yX/Eyd2pYD&#10;6syvyI6hoaN2WI0OkYahb1XHJ6iqbcHDrwmhMXJNHri0j0HCU8RsOxU1Rj8CccvIr+keslB+WWCu&#10;k8drLkwfhXJsSF4bhFpf8nRVebmPSk6/zlAbk4xP8MqGeGRFf+DQsgcQpqn1BAE5V1nRG/iMe9go&#10;cCpW+WIj6Qudrd4cxJv2XWBdLxLY2OOq6CEjMPCFBmsp6jLmhEd5gQ+M0H19yW0LecNY8FyHHvwm&#10;ueQrHrq1jvRaTv6HCZUX3MqEXisf6lZ7GpYvhd5ImtwrfE/blB7jEwF+MscLfGkzB+oHpvlUgIN8&#10;yg2t0qbeVIs7sfFGDsNAYAIk8BfCkW0s3QCdROfaAb6lU/BVrr2sqfMxVC4LnpsXgLXdns7rga2T&#10;5vDOvbYjttAfZbGrcirz+GE7pS2Q2X8X2AvdF/OZBuJAew3WnVN2hJngfj1Z8/bsGL6ALKDHbTGk&#10;3Q/pSwsv3r64hnNt03rqetDWstPYDxigoD48DEyy4wP4N27mBhDw0AGA1mtUEw7j1HEw3FIU2wzx&#10;pZykrwNMc/rB1Hv8OzaQPYU1Tx+KgT9hpqqkRQu0ysBrxg2D7BNsF9OmceCb8ROc2JPylPFzeZQz&#10;53nfxPMPeegJbvTPultFlG5lpz2EOmhfEBhjFaDtaxuNDbTPimF/HRqWd9Z0wAvR+JYemIFbcQoD&#10;pPnMeigHcEYPDaOftO1Gf5/DaSev/0Rw1c1eK/hTdSPWaERGc8gWlJ8aFQ3vIYCspU+aQB7exlrg&#10;IOIHswwVPUFZ8YJPmT4DR1SYFp3mKTdfEkK2n5ImjFzJjD2WMvNRHpqRfeUcLPNTHycuXOm9amwa&#10;A1ybkd1tm8q1bsBfiNori3sqsWUUFuUrPdL8Pdb6nbD7g/oV1wR+eytjzaznRKDr3E3+aVMTuOSr&#10;YOEvrlNAvNOPBl7riJZ7veq9/tjgw6RNRp86vhrahSgMt+271ApDcPJVoodAG6phlBu4rfyCBPSg&#10;VXrEq9O1HHTS5U9+TZP//yKsmyg0OKFGJr3KSv4HDdsCSYhHuuJy+u8C61XorrJAa7UXtupnpVWc&#10;wq8xcKfNSP0a1jzptknT5WnbjQxQwIbUrfjQLX55VL7N9gg0dAxDfg0n8jEBlx/NV3qgwOuofZVn&#10;QZZNoMgHXBYqklUTVjs6GyjI4c/QAvZUfucF178VBt0R1zZQIr7AZlF4MvhnwgYrIThpW/TyAlDw&#10;pVV+QF/VBoE3EUTQB6PaFGBxEb0l/7w9Zqcpet6MEbLlEn/soT/sxgdc84CBwrYA1cKldCgvHBdR&#10;hF2+qRt6rpwvw8jG2Vwqvf3isjRsJ+ylQZZNlvtXH/gAmEPgmzqQ8IU5i0PJ2o0b7ExwWTPKc6EH&#10;PdoY+pUbu1tfY+1fRQX2VcJ2EWl941/g2e9EovbjSaDSRAbsDv+WNd7lm3aU7Kc6QZ82A4d2F0D0&#10;UhlBmrqO+tKjP67tSzkB2yTlrL8qS+O95nzqHFzLGluO8Yny1iAhSXPn/X0dfnDjAptCtBUbedzN&#10;FxtFTu5+8rKK9tRqXxpJT/wn03w2gfndt09MBxvD4cc3RHfsTYr1OTHt/bWvfc2vPWWTLZsYshV2&#10;VV38pDan72Bj4Som0Kb9YOOWQdftPB4Fjv1zyg0nGrxaDoLQXV9hWtzNP4RQPuACz0VMXnEfWbYL&#10;xJGpugJP6MVe+vvxcsh1CNnQfqS44wNVlktl9GVf8ClNsGxjExdMGenqsI5PpRP09sedPnjVtzYv&#10;ndJsnnrkV5fClFsoD+Qn7c1uAa14uRCM/Wif6EFPRCY27HOggr5uX9FnI5fDM2BZsyS+6t/we//9&#10;dw/f+HPfcJ/7W//p3zq8/8EnPrx8/4MPJFfaWkQ3GX+cEjxx+oZeG8pBI33tjTfelA8/1VintxTo&#10;9V5/5d/7S4ff/Kt/9fCGNr+/++0/Orz11ht+mprfNmQMZFzkEBTrgQc92o/fv+VVlvjBRbalzTv+&#10;OVY71g/sGxo/++qsl7VJfIz5hBadthzHi8+GAmkc0rGKeLUywXzHByqDK6YOf9Vs6SJ06kEOv1HZ&#10;Q1RgIA8+MNijcPHd9CmIUE/fY2P/ie4OZ/4FD5+2X4uWYUSQ2Pj8jrklCA/gV1mrEyCMkfQ9Dqsa&#10;Wo+tSfeJ28DvtEqz8AzKWxpgbCze8EBuFyGL5jzgSts3AmA3ySFpvOagDH2K0wMwj/G6cIXmRaG0&#10;i4sMHJSvecr6qRt4UjkhWhgO0U0Xm8zmX/kQ52nc0MxYzTopvt55vTKXZlkJzKypT93ebpTt5Wkj&#10;6OMT+A288U1xFm7nvMBV3/4+YfPgnIb4IP4GndQDZ14D3wNicKlDL9rIfieZulmmGutRfYHnicWj&#10;YHxwsm4u7Gob6FoGwVAenvB9UX6vkXwwE1jgMUjsojT8JAC41OE+TSd/sT8ht+dMy5B2tc7Ox0ZK&#10;im7kQpf2Z3iU15H+k6ku2N8CUi46PHFFYPPaNqa+/HQ9gcybbkLkJhAHvZlDgJ7vGDMMN3jICFXm&#10;Pd7cwHj+ln679gE/VfKEcZ2D+4whxWOdwCuP+WkT+LEVI89TKvYzTzhCXEFDvddnDEDVLRuxwg6I&#10;YZHBnGR26D7R061rC0CPN7GUxhaXxmYsuKpQdiqDbvy234nIVgf0uRDvoP8MgxMgNsu8uatyfFYt&#10;rDFZympYgw/z4Psf6OYdPQnMdR2v7GbMRw9s6jWnSHsdwvWCZLLva5xjPMFnvB4ZvrTTprN082bd&#10;2Mp6WsyMaX4a+Gp+55trB9Y++F+e5NdbO3gDh1tMNhfepqHWryxht/zCs2014pgm8qDL6iO9yaCy&#10;oi+2tK8sZt/698ptGNt3hJc1cAptH/Hy9SdepwPuy4L7jwAeX+X37vW734/1NiXZoO3pOWx8BtqV&#10;t3x8g5b8mjUJfY427aEv/mQZTwSgLOXAY8foDljHTerTJrt3r7xPSF6YRS7Ex7ajhmEro2mqCvPK&#10;bA7lQ2aVHznbHvlt5WP9Vrzidu1iwj/UF8KNT48e8MHOxOjR/lq7Ul652/cuZS34jstCXPiJjvqX&#10;9TJP+Eae0nf/RD59oNHQevomNMnXdsCUTsgxF7pwGytodWDKG5yjMHQFINzIdFSvDCD1Y9IN0EQe&#10;fALcU/zmmX9WvOIfxciogupbvQrDDSgd01sXvrSf+gqHCeon63U0cJnfZRShk3cbO24eKmr/uf4u&#10;//JdY3QQ6pGM7XNtM+ZpCWO08IsM7ME4DzeIKLgtl77dcm7StB/ZIqvtd+MPCdMJrSRpJ3zgqL0k&#10;uOUSiLW1/pJhiBBhP+rkQZavbUcZD5bws0uVDzxwVpgLT0g2CfeE9dYYkH0ofDq2wCqxP6lJq5Iy&#10;7yO7NF9rH7CP47szRI9aWx8A4yrMFNwGBggPF+rLviNH9d6X6uc8yrxb1nV3cdY48liRtdhp5I9e&#10;L1RtBUhj2TR3A0t6W8/i31f2NzCAVJjgaP2ln9Xg6V/zmZi088PFadYXmu/xpFoAGvw0IA8IZd4W&#10;fzkRZ1b4BXsbHv/BwXaiq8RQ/ScXIRMymjI8CMPH5ZO2DKn1N3XsTxM4ULSeSts2Ht9ZF6ZPGgg4&#10;LCA89xN4Sv9NozO6ladpC748oLfhlfiZuDcrlE5xOm5AD43r15G9UGcInhSNtS6UpfWV2/zE85XD&#10;zEnFt3xC9lPf2OslonJWQSh+04hAGe0QnWk3PswttJvaU3+MQ5eF2A2Y6FQ+e5z+X76Ol7W2r3ME&#10;4nl2YZQ+mPG4StY91jWBh57VnihAaExDVwkmGxS+qLERuh9oZBEaWjFSJl5oQiOus/MCh7DSqCFS&#10;k+/K1rLmgW26dWPXLXuaMK8FqPwa19FP8ZovXPOn8SpP7biW9aLrFK95YOFhe419V/zWF6Z4xNR1&#10;gbCoaBDggxuM0mx5StMWa13LGwNvHHkJdxsC6884/ikueeDXUD9Yy4u3wp1LF84b86KNni0Dvj5o&#10;OakU7/qw5RYOCz11IQ8K24IWWsiKn46OJ2JTfWkofQCtt6CJGZPcr5ggZ9FVQsXBJvUXytrnIj+L&#10;mtB4/ES/0UGf1IDzjN940x+bGlxEc3jKKxivaeL0hR6LxVm42UaadPAP09crapClGza6GozM4u0+&#10;wAJ9mg14txmxNo+wWcpkrwFyXvW9wKx+0GIBxsKIC2IPlNrY9OtjzUt3jHMxKQUZnNhAlNV8p/Ft&#10;Pc1zS3f0Mf6xaYRN/FRaBSuTJU597I5MhLX9bUiVYU+C7bLEyJdyR5PeGx5b2/5jRwDwuVwQS79b&#10;vQOPdg8e/kY7IQ86wJN0Y2hUDtKXBdqsepWGfUu2NQ3onvBZ6dnfVd9gWpKnGlYmJpj6YMtYnNCO&#10;4FBHXyHUlqXlQsEYDh9UcJ240Nb37n3qJ3/vc/g7yNRz8UHTYjck5PUinriV4c5N5LimgxL0pR14&#10;AowN70/0NCJPNtAnTv3PzD9jX/S5ttc51U4Peb78J3/i8JWvfMWvn8V2N3SXqS/08Rk+sj3NgN2f&#10;PNHvZSpjn8Jn9UcLat2pNn/mVyDTDvg8dWnXtK/I+KAKXOrxKtKE4hATwDPt8SEXzhd1wPHh8LeH&#10;OeVXGoCTxldEkG/zM23oz6e0qPcdqltd5KifA98nhBkzCCzHbR/pweIQGAKyrKHlHHBjR8slWMaT&#10;XtQCb7vBf/Cx0aoPfMdkGy/qoYlv698Bfsht+mzgMR4pT5/IePT08FC/59T+ylPBXCCFjtpH4yk0&#10;SgeN4EvfRAZ47WMxv9OeC6y3Pv/O4Zv/4JuHL3zh+uEb3/jVwze/+a3D7/+3v69NXQ5/13CRhx7b&#10;bcX4rKQZkxoe6okzDnH5HeB/5y/+xcN/+Lu/e3hDT/p+8P3v+Yl8NlTvP/hUB8FvHe5pcxxY2ttj&#10;rRqE9iHNvM7vzzPWtd2OXHDMDe72of+yc70E2pV6gn8HzXH6M33VfOm78reuFYCFp74y7iuGBhfe&#10;W18fmpWtuKCBV56lg69e9Zy+04W35xXZwH4rGNaYlIEPLgcypDuPkbYMmlfon2wQ4LfA3tHPA/DG&#10;CnTmUJgDnNvCZ5OWfsrvA6cPZR3E3O1xC/rzQXfLZEWwWcac/5e8d3vVbEvP+76qWlW1q/b50K1W&#10;Sy3JttStBgfsjm8cLCNwYgLylXCw7hLJNlFMLk3+hfjOQeQEIaD4zvkDDPkDTEA3ITFyAiZYslry&#10;7sM+1t51rlp5fs/zPnOO76u11j7YEHn3u9b3jTnHeM/jHYc5xpzzoxywPToMXS4EKXO+MfYv8twf&#10;ymR4Gua4/QHllNV/tk/1AX/KiicNTV49KxO76APO/ORd/AmifSQeBfABdOJjmZLLpkB1b5nxJtiY&#10;X53KtH/UZ4B/Q7/RCthOpZVDHseJ6/i3/Rn53PnM+e3bL4FqXqucLoB73DJ++FV3aJDpmyekB7zg&#10;id/Y+GWz6YniCvwsIPH09x7Ptb/2wQ+AZ22AtnZRRj550TN4nZ+Rr3+VocvUlXh1bKbcdazxobLB&#10;p38u79rvjPnyfJ340AceAMcSJGL9y96L6IY8+IwVvqFudJde0BnEs3w5h21SDqi/idtkv/ANbTaG&#10;4rvwGpvw5eiMnTd0Q2vtMJ3QqDfgWIe0ceW6X7Amoxi2Ak3pI2kb1JNjwHGgc/vluV/D774DOrkP&#10;daTxxgM+8oB5dN7BtRVPqz5Wv/HwCT+5ozc3PJ7fYqQexifUJ/MLnGZ91BakxWYLnjN/+1i4KvUG&#10;9tiAzbSP2m7dxPMmr569AKj2HYLzdJ4y2/OPj/C76WC+gnRwmeLiywA+Z+GZeQavkcwGBvE4Exac&#10;7c+5b/z88Y9/7OtB/MFvLO8b87QL2mXi0H5Un8NTv3l6mZjdy+kPHDtTh/yGpYLM8e12Iam9lsHN&#10;z8/1E0N6S0teHXlT1w/8BFLmw9hNH1HoIhstg5gQY9EnVpCZPNofOlGqHKEZRV/W3X6moo792jjA&#10;b/AZtqZp/e/1S7+TmNx+w1Ycu1ipQ0H0yvHV37SN9IdPDo+uJY6pr46/UG+2Cxfgug0Aj2tdP1Gr&#10;82vPdOPuDY1Z0wZss3RJahJ/xSb5wP/4Kf4wnlTnt62pL9oQgF+cyjHg1k/OHle2rzQifFXv9E/O&#10;T6V5zmt68XmmNQ/352ICrnmKd8vRbb0Bh+v8W2e3dr3QmXrlrxVm4ZI99szpl07qDxicyqmMF9cQ&#10;UzcW+jn08DWfBRB7AtE0r9sPp9GEbHCbbz+e+MCsqMNpk+Y9NNjFB/XMiXP9UVfOZ+MUfpMPL06P&#10;zCFj4KjulUcbBI7wnZMv+1WHp3QLisvKZ81fj90cuIEKXeR2bADwh5TQtZ7WIChot6cy285cRLbS&#10;PwK2fuxxOeOvzjtHMZK+7Hd8f2JYT2FBmeXDN+qU/IgOvzMOkobvjt95AxvYjN/HfQumqZ/FxxLQ&#10;p+MxnXzLVj46+QZk5hc6wS74kHJO2zbfweWmGIPKok/6APKg0azExTZJ582v7ybryJe9fsfGjCFq&#10;08SWABlTXT5HBlA+PvH5tAsdQ3J9GW+KU3173rTxBZ3ltQAbdSxWA/EXsre+Vif4GP+XNrrhc3Rl&#10;zpT1R+sljlm7iR0wXt/ABY+1P7Pg6V99vHyVQ+W2qD7inOOeG3/GBsqg60+iWFNsQclJvUGlY5lm&#10;sBuIqaElE96r/B6b9+ARgsyxudmOODiaP8Fv0ynxJ4bWAf7A2m+t8lw7Vip4/ZZKo5dyOFmg6ORW&#10;V4o5tp+Kb98Ee39DXBhFB47T8z7TGw4L9PNHfOWtjTdIJ7aRxfjc8QHc6ugyl6cOkXtsjQsVL1m/&#10;3uSc4DFOdM6lwGUSElsRILDdOfzc3ysN/QlQu51KTs/9CvErOJfeKNAp4GzriR3lV1bWQeZ0rQ7v&#10;VK/Qg0n/rbiTDxJHoYYXPqHv7/5D+Z6m1a+8W97z/QGalqw1qPbNDQR0i+07By3XXKzfLgNPWSxp&#10;f8LBWRW6G0jj2idJIHHOJzgM2ARYKmR1YnlBw3Ed1I0b0584FdwVxHWr6OavfMmrfI4pW3Ug77Og&#10;E8zSNYWOY/j/m8DKb2thrcMXWtyLkqDvB7/jk95pVWzKXaa0UD+1WdvfBP18wOO4dVk9S1c+ze85&#10;afVpWXkyQJ/Scw5e80tTfthTKK6QkzW2c1L6FdfHw19C3OicR4NUx/cCDRVAmf2UuK3MTPSkpzoJ&#10;xJ/WOyS1G5rytm3InpE8OOgbTVu+ZdQA0uFT3pLg0tYJE41VFjbSIW+gczr43jGNzryS6ZVXX7Gu&#10;n+qJSjp/Ltae6ZVX6IQ+yMnd1aob/TEp2Do6IdV3DKwAbbZx5Azn4ZDwM0/xZQkDiIzUGR0gItvO&#10;Wg4OHaQvMtmIpl9hQsjCnBZnuXADB3oW7h7qDvGHD1/SojfbwsSUbpyT3ud6ohm6yJQ1FCyw1kOL&#10;wGn99UK2JKV/MY09wYsMeHgDaYhdV9PIiSdeI944gt82wR18ylqfrefqBT6fnkNydDxyam3xwTOd&#10;aKnwDs7UM1AeTcEpQLfB5IPnuqHvmXIGPADdsYF8T/SFA37jx/grT9E4ksBRPT97qtfA6SaFDz74&#10;4PDB++97Qd70XCRIX+IPXptc0VGuf3Pim4UbfvOXGL6tuwl//N6P/bQd9YrtX31Y6uwSYz1JU5nX&#10;ZFR13/3l7x6+9bPfkt/f3+qO9vaMelF9pg7UB7JYKv+vcFGdgrPFAXHCn+qdD0/TqBG7DzLv2Wgs&#10;T99A4bqe+Gq8TF1Dj27EIJOZ6mfe9BHKbx480d06VsDk+Xfzhnd0o50Qw5GbvPiy/IizHnvBDZ20&#10;SA2gC30VbyWAlrh2OnqjB9CUslyABpf8dXEb+y6C5FMneykXlejVzVx8AB62uD+lPxx+LlMVStud&#10;gXQJLn1pf2tT7Vz5XZCAvzfbtVniJ3aE2T6kjPDWfW1AvvXmW7qB4yP9/vadw9/8m/+J+ulHh3/8&#10;j/9XvR6T374t9ppCuRi0Fn3Fjtmg7AYwm75s6N69+/Lhb/3Gbxz+7m/91uHnvvXNwz1t/uJvyhnv&#10;qEvehMDGJceNQQIWfozp1DO/D0VZYzexsjuQGKOc9kmsgQd0vGzMNr+xWnxo4bnxYazVeds3x/3A&#10;Fzz+gOpUnntKqfSafgVe5qHYNUhHaLGP8b1AzPO6ZaC8OAbXcmkgfMZGl4k3G6CA28XMnTZ/Kp/2&#10;wStq4UF7IoUnC9hONafBJnnRfPhy/sw5vBUhGv5WvwRZTyhrDHMpfPUHVAb6wsughGN/FjwRp++U&#10;jhvYVH0JVhrrMPzKtzI3Wh3YXzDusfRYofVBCi5Qfj1HFlBfmqdwS1NfbK/VXnwLL/DBJS4RUb4p&#10;S7zSx968uY//Fqiv4pLiPce4YhWAnk/1ot4L9sW4mzzoHReqo44x5R2aPbbIP9UTOR6/lEpySLZv&#10;9Mj1cmhpi/DIWEke9F3sMxnn06ZK21eAgWugXAfesEChya+MNQW/5z0m3XjpmAVY+gM+bfe+eXH0&#10;wy8rIHIF+F8FbJpSx51LIKc6b6l4wIcRqvxWvdF31Rl5nCM68aYY0J/lnMRB8KJjeApXddDjXF8Q&#10;O4lHeFsHMVd1WY5cDpH7Zspw+cv6/XZJ16vls5D/VDfiBtR3jW60Ea5xJM30HOnVNX6CqDdL83vB&#10;4K8AnWNVmcxrvcA0fR/xVt35GYYz+hccIYBOJz4eNyTPOcdfg3aUWR9fVHaEuJxUT7KQ7wVvq4Ee&#10;KnV85ala9PScRddGxJWm6AbGuY8/uuc269hWLk8CdxPY/uN1u/arrXQMXVPbZiykDREHHNsGubN6&#10;4T/cm34+7nEdIln52fzVWyLU18CD6+ebN3PDEL78QE8BHwG6Twa19Nwb7PH5EV5xVIROXQwnG30A&#10;6zHH+7niWn/Vn7pnUd+285YBlB7w5sAmOgfhTb+y3zhQ/IvS3KAiXVQZ3AAFuJ5Ub8y9uTnGNzEM&#10;P+bR1mniMXNy9E27zjqKwtxrDlogPYteLEh2s5z68uaRZHmeKpOQaZgEe9HN19GUESvCS75OJ3bq&#10;DtMPbfFI0/+rjYb75d/Duwj29+iU8YW3jRAbeTMLeOvaAfLjN/qRjBsrj/L9wmltEqFrX35xfKg+&#10;gM1vPssX7QBAPrpfBcS8rwyKJxoAsdBSLiHJmxS+YJFSRqmPjbV/GQ9cfTzODX7HZuIo8Rd/pVIX&#10;g8WqMeN+ReeOL64hI9Q+4YT8FQdRyL3IP7uGw08Z4K8wpm4817L1GP7XeD2AYLNLbQO7uAGGtVrS&#10;o/mu6ueZ53P0l3NdVoEwkjLuy2zT8gYdygSrrpCt5xyvrGr/Wj+pl/BiMALHuhNZK7FQGuONvaEy&#10;Hnbh91OZO06PTtJV6RN5J5ibPvYzUdd6klAOiT50F6JSzo5tYPwt2E/QzYf8U3uL29Rvbei4Mpm2&#10;WXw9Z6L+4LfIAQ2+xLdlDt2RLNtNfNI+Y1Rjnb6yUJrqTEoefC2DY/3Bjnkb8ZTytH1uzIGmfenK&#10;Fxq3b2WWF+VI5xyAttC8npPSro0vW1uOL9zHq8wbvS0jfz7Mf6i3zsXghaTqk7LMn1YdfCza2MRN&#10;6NyQgw7xQ99oBr+uj3Acq+K7nOfbZuqrupNrGdg9cshby33uWAM5nMkDVl19rq94krMXwetjR3FL&#10;X6mYlU3E7oMHe//tiJdeqAbYZp10/oiOvaHS5TbOqChm/x7pN3abDn4rPmSiOc2D3uKVAl1X6E2P&#10;m3Imf5HeRFd8bfJGF+JnzBXrHkVPCM40AABAAElEQVRXzjf8S3huNPLnRbCVq7Dsy5O0+yIX0ZJH&#10;jAHwKb15qk6ZdbhvMsbFX/zGMJB2kkhBbnVon0AQeQwlzhdTwFttWKWsfIpjPeWL8JqXD7QQ4hA1&#10;5QJZk2omdwhSQJrBooGyodryKYcHhpPSoMsTHuB7UOTYo3hkweUFkKETbi6CD9DUJ8t5ZTdt+VXp&#10;qgOy4A09EL0j8yoeV5WV14pTOVtkr4Unx9Dvn3Uw24O/MuoreXbjUl/VljUtEvTFI+/i82Djml2f&#10;0JXnRcHe+q+OcAG/59V1030pEyLCIviSbwYQDSubTrWjOm1y4AWIHY323O90qm8ZeHrcGGDhlXjd&#10;fVlepLEBW8LWrC/Qtf6yHTo54rHhY+NuZ3HguQ+QabTGEp0njrKdQYKnHLhY5gmc81t6WlaDYn7b&#10;4poXn/Etd0tnjzpy6ACUYz7uDNBFxiCvr6U4tim+sN3wU+eWC42pS+khZpAExAvXbIOw+jkGNmxz&#10;FKtfIV46WfCgJ/xzbQq6TrnYVZ0wAWMS+lCvy+SJ5mwOa3GYyY4+qjjZlYkWsTbcR4k9Qe7qV+qN&#10;CVo2qFPWcvOZ6mheOa313jJ33hMI5DFosGlCTD3U01/YRl7x4YHt2LktJthfe7xRZzjQKX6xN5WO&#10;HPThGN74ubxJnUffOsctKw104QN9Y3kMBklQOZaBX6nfjU6syRPtc8UcY4Qn2sMLvwrZ9aes4RU5&#10;tlvlT9QGn0693vvk08PH2kh6qM0R2pwXIMXhjIkQgFzRWG/7DYtV9f7OU+K3bulMwniNNL9H6om7&#10;/LvaPuhfqeS41i4wDf/Lp8BN3fnKHZE/93M/d3hdTx1+oN//xcXEKTHPRSlx1rpv34MPu7gG3tpX&#10;whf89v3BTXsqbm64oXtIfThfgsFlArzTuKpTz+IJEFvggwOgH0CMe2FKx5Ql10Xb10aDfvT5wxM6&#10;Foa8CEkfImrzGDv8RIM24lgcZ8HHcacycLpZxMSXDTg2gAvF29ODb85ZfUoZtPRj9LOeYOIHL2bC&#10;/9gH1/QKpdpROaRuD9KbGyDwT/2EXwDbq/L6PBsd6XONAI7sox1bJ9l7Tt2y4KeUp+RYEGQTLrTq&#10;ixUn4KbPgff54SM96fv2O+8I57XDxx/fO7ymm49+4zf+lrifH/6Xf/SPNEpMzZDINmpRnsyJvr/q&#10;0M3fO3fu+LfJ2eT9z3/7tw9/+7f+rurwyeH9H/5Q/nx+eOvrXzt8qt/9pa7ZSH/3B+/Kr2+7/vLK&#10;c+bi3OnMDQfXvTn84P6DrW0kNtPu8CnuJhKyAaNaYC7TuqCr5OYy/RE30DIONM7OZ7Hd8wJ40eeK&#10;nriY+9wSAxpjShP58M24R1yh74MHDzyGFY/4oV8hLjkGx7roHEAOQBkf6Hhal1iMDMXhtGX04Q53&#10;85ItssD2EMNnuiPWPLASORp/aRPwol1zzu8DP9LNCt4EG303GcKB7635DW94Vx9wkE0KTvtJeDbf&#10;RugL+4wzS9DlQTn0PbdcLFAeQD6f2tpzyowrPFLLGzq1Xt3ceDzmMS+sTtR3fbXyg2ehvKHBHm5Y&#10;KEBzCrt+LZlFY3SSPmcac5769bqxCSxkRL5+o1z9zCZz+i6koCf18lA3kVh/6VM74AE9dAA68OEc&#10;fwP2ufJIoSMFaDvGGR14Kpzz9mnMB4l33yAp/PqJuPTxxFl0ZgNp7/+rD3gACWMlov2E3OhDmXGl&#10;Qzb0oi90xCifwjrGRaZ8N7pbHzFfa6U6Oh094MX5RYBf1qd/c2NTFg3xVce3nd9uG/wYK68C/IY9&#10;1KV1YL6xbE5hk21mrua2n/rrRjl1Y7sVTTqwKMrIgx862ga5rDaSpk6Zf+eJxurINYXfeCJ6eNBH&#10;9mlF5uyWp3gxb3THP5IhaXnDgWSDwyv62dR79dX7egL4vtsK7Qsg3ohHMRGOztVp+k2OSjlH6mYD&#10;fnE/alLn2w7jMb7fUF8vvlN91kVl6EXNsylFGTSM51zT0dVQfgrmS6ZwC8ths7b0qrIN6YID5CAB&#10;Gx89fOo50A3e5iPwxp/9yQ286hvO1X9rE/Wx3jQDnd9WwPWr7Lp79458JWPFra/25tjxQP3Jz8x/&#10;wCi4L3ZbzfhyW+0bfOjwyVO9JYvxlPaIfWc3bmlMZbzQhg11LUyuZZ5pbveMTf1xgsdCxQ7l4Zd6&#10;9FU0/IsnnBWwCXyeOoPa8cpT0Mqn7bB4S95lkA0IRQw48LYtg60qFnex2uuTWEb/thvH4SXM0dQL&#10;5sSS6uq5rr11lb1h3yCe7sh/4lebM3bPpsJsQvr6QfrlpqnY4o0I2Qdd9et8YhOwlJHXsZ9j6DC1&#10;cj3vGF9SLpU2MJ1c0Pbnm/FFi16V3WsgXplunYgR/QHUSwEaAJ7g4b+nmnvwhDS/k8wNAviW8s4b&#10;kMHHfaFYciMttKuO5f+F0121jbRzfDLW+q2vNsTPceCNSum7LTSLBj6I3Xw39vXc5akc44F72tus&#10;uqwm1FeeU4rvLfkSsP903vGSPHg0Jiqbbg0cxJN3TXMUbyZJg9YdZfgIen6r+ioAt7o2DoiL8q/c&#10;y3is5Y4otSMpZt04fz6bv77WGp2Qh9+NpzgCyocyZKO/5zt620P4wjO8V58wfzdABEj2CvaRypoW&#10;zUKESIxyUwexzA35gP0rHyOf6wfS+pNyeKUf0Pz4Oq+IJlf5/HGiT/O8JsmbPWQPNE+faH6jlLf9&#10;3NDNIcULh3yv/QS4BfuG1jpGUF8ZZ2P2Kr/2MT8jH0C36LePj9jmvApZUs+sxpbibLKlQ48hQZee&#10;W87IbB44zh9+nHsEd/2n7iqjuKTQ+6N6wi/8rfBY1zP0bYz7nhPoeI21bvxm3pA4II7wG/JYf1Gy&#10;QXRIHZKpajP/IqDLqif+Qy4sMqchVjIPZzx4rHVb8ClTSWLJbV5tTNeZ3HhUfrW15yoYWsWP7F7U&#10;HJ/wG8/6GSTZgg6MUzwJDPDmJ671+gSlM+dr5WPdxLm6izH/A9tBM0bXcIiexzib7lCY15SPLc6e&#10;MhI/oa0y4tw+8jWk5qHMEcePKr4UmLN2bKvsLRVVW099SwqAc1SXCFkEGU/n+BUo/XY842THn8Yl&#10;qpZvU2i+ECx6oKd5igH9vPXwPFp2KDar32X8iU9o5OAXUPDEuOOobBHvfpFC8xgsjjvWEGPEHef0&#10;cfqyLNfnZ7x9B3btf0TpawTX5aIq/Wchs1OdbUoHsfVdPNI9rziRxfzb/QjGq025tezIZAIZADGU&#10;MuRxTEqF81kdEpoIBZ+POwXJpjMqePIP9ykHpxVUOtLIsoZ2bunrl+q15U8BtABPLJaH+S+dJuG0&#10;yjq1xXYNP/NYaCtvTaPlmhNfNacNpOen6XrHxmkZ5+iQuwOyKFG7XEZwn/iLfOyL/5NCUz9TDrjh&#10;CI/fMKO80IsRssivTykvXlPiZLUPGZdB+TQtXhfYen6a0rlbnnRpCg80JnWj41ixxMVSwflC6mu7&#10;mk9Hteu/25RJVSMs2OB5MoQzBMjjAy6pvtxxt8w9leIdusrhKVDT0MGLjldy4Sf0A48FF9i3fupD&#10;64j+j8PPjRaZspEyLhy5EOEiGgYK+cNtFqMkg1fp8ttT5/LdTV1I33/8wJunLDZB85gLYOTqD4s7&#10;ocQOGWWcHFOW9uuLbclpx8fFTmMoAzA+6WDBBSg2XvOd3PEZ+GyaMPHIBITqOtPGHXy4g54LJyLo&#10;lp7k5CLWkz/lUbcPtLH3oQZHFghu37ojNc9kE9MevU5TF2V+FYPO6GN4ig0aBldsdn3gI30Mrjfx&#10;1UkX8LYy5RUN3M9a4PIEl3oRtA6xl4XTtkF2eT3hx98jGyHEAL5HHvWy+Wn86PI5hn9jysej5B0t&#10;knAHPYsaaJHNLWJLdadzLljLVwc+xgshjz+wvRs/HKP3cy+SJPagp5+BiHK3NZWjOzrmw4Wc+gPp&#10;Sz2ji1ClG69inos85WEFnye62OA3MD+69+nh/qMn2vzVYtFjFmYUI3PXIvxZkN3kKua4SHmmRRwv&#10;pIjP/U8/PLz55pt+6veR+OGLD/U0oiWhK3pbG2f95H3JfDxwS1XwSD5+We3t13/91w8ff/i+nmK5&#10;e3g09ahId5u9oQUxfMaHmO0dldRF86k/x4zaKH0N8cC5b3pQPPQpUvLZkIeOcn63tE+EEWO0LS9w&#10;qp2ywQMe7ZVFPfDMs7HjMhaDb5uOPoeLCy4y2mf2ab9b11mcTRxT5niWPI7Rjb4JWciPTfKR4pZ8&#10;NthuzSsWKSMWSQGS9gfw4vWSyY9vOEYuZbQJjnkLQ/rdyPTGLzEtYIPFi0j0A8IFnw8QPnkFNXpl&#10;0Ul9mvp1bBeC2nbqqv0Mm9OQlwd8wLc+TEwHOEc2F388BQ6fl7TQRz7tj9cm4g8WRqnTLNpKN5XT&#10;L3TThrGAhdP7+s1t9OPtDGdn1w4/+zPfOPzar/3H4nnr8N/+9//T4c7tM7V1NrvlF+FxI0/skd+k&#10;U7xb7Uj3nF3rtXzFuRzjlOL/j3Pq4pVX+A3gj+WfW4e///f/q8N/+p/9pn39x3/07uGdt149PHn0&#10;wL9bfkdPlbFh8aP33vOriml/bPIC8Nk+GiR9YXvtlkqoM2KZmEp/jFfpB9nEp06BjZa2qwso8omV&#10;eHq+FeCJdfio/SBTtBm70oaZX/BHO6Cfv/VSYpA45uKbC3KAfptXLIeDszYdFAUK/uTRvhjnn2le&#10;tLZT6yF9uIEK3YkXYhMcztuXbPNDmWCbxl7y0dHyZQT6wRMcYpb+jL4JHPLgD9Su+osnsWknbYPe&#10;IJuninEgdUq70KF5ZnMhsuBBn0R6CsikZh5ongD/bHxk8QLf4RfmFr3Ar2+qF/rSLrHJtskecABw&#10;4ouOf6pnlYO3gVQCb73AhAawLI0Vut0ufEb/2pEYEU/JZqOmctGJ+RRjM2XEBz4mnz6Q/gJc5kbc&#10;GIGN9PXQ0C9wnVP/oUfnZo5O80vdUwaQT63VJ8ijHXg+gkzxxZfVDxn2F/2n+NGGKINeL6HxOMY5&#10;OMS/Cly3HPtVWeSpLLYR/4od8kYHH8wXOBS5v5Ze1SE2QUN9qL6EJ0H280rfY/hY3sQ+bQ8grtGb&#10;2AGMN7o7Y76YAxOfjV+3B/D5G96ec50zzsWX3lSLWcYpv9Z/zqMHN2HSfutH4gG/Npawnxi+qYVi&#10;gPaFXAB+vL3ofOao5FUnjy2yjfqj/0F/ykpfHvRzALx4AwxyKaOd0geUzkiDt92oIVyPpVOIWtBJ&#10;y6Lbv647FfK6eHwJIENN//C1t992P/tIr+3/+GPdwKM/8PApcxr0DSjGpo3mZgB80DYrHLUNbtq9&#10;qTcdUbvdkGGsLES/zB3IQ1b6/cFQnaknyiawsqjjtVxRNoh74mssvQo3i/GpF0rpHwHm28Sxr/t0&#10;4L+Z27h8eUUh58aTLTswZ5Pt+qO/kpXyA3N8roefa45wxxvAz6/R12ie8ODR4Ye6KQoa3pSBftnE&#10;l/+5WWPmTCL2XO2peDFnI9/jiOKB+qLeb6q909fQ33segyFyIupdV2yxeXSd/ku6UF+35Pszjan3&#10;xZM36vE7r2+99ZbmN/c1z9U4JJnw9aYO/mG+pXi4iVvhPYDP0AX7Oh5ShA/QGy+Af9OEpVKqPOzO&#10;R6f8eeczOMRc475U7SMbL+TTD/IB7BfZBrgepBM33/ZanVdM0ma2azTNJfSjCZatK0f/xARPu/vJ&#10;V7XjZ7rm5rc1ubHnTPM9L4AqrmSt/Xjdvyee+GFuzvUfrsH/7RNqBylvb6IPzRjL/IGfeJJDlUe8&#10;U5ek6Mtx278Nohx/js/c7y+xRwzTXC1X3aSvYZTnuoGpoDpxjD7MpVag/M7dux6fqUvfcCEE2hV2&#10;0T9ZJ8eD5mVuv8qX3Y899uc6oDrCe7Xf+cQDMAlhAjhecmga5xFXo/sUbefwoq8kzVjIpnX63dZ3&#10;ZYcXrxhennDHIAE4iWs5T8eo4z5QKf6Av2+QUhlzeqDjpU/0VR3pnzP+sKWRGIQeoD7wX4F85gr6&#10;3+CObtLLz3hkHC8OzucYfXz9Kechs/3WuX6eaIXEQuTSR/EHD+uZbMWFbHWM7THCDWIr4A37wrJi&#10;D+Xwybwj/thtZI5A+4rfwLNM0dD/sD7X88YldUW7pNmC07rTAf+G0uzjy65L/QKir92GLjSyXPYT&#10;J+jFuht9Gp8DoSKfHMEIJKlM+PPmCVeUjiFh/VFcrN/59AHw6ZwTv0HXN2ZRxvlDxR/jHu2fGCKP&#10;2Mr8PetP4AKUrWl5Np/YOYW1XxQHat3tn3Uq/R9ujszyjY1xMg8gXJv51Slf8Li5gNjmmPZGGvpg&#10;o1fy8APyEpPk88SkuMuHscny3UJ2O8kjJqhjbs7hJqj2612nj6S9XTq2fYMdPlV/vbQvy7C99BGJ&#10;001n8Zay+QgRrdCTdWSD6apr8Dgjbogj2tu5bv5NH6s5/lwj+Sc45CPHqfhzTaoGbTr4Q4sw6nKT&#10;LzzHAjEm8Lq5+lt0NQ3xS93or9eE4D0Xb35iaYU+nU9e68ZtwhYGE1/Qj7lcujRmkNV+b+NpF/jL&#10;uoDTD7j5ZLz1dbPK6+O2BcZkZZrOfIXDXENJ+ld0k43oYVx01x+8lWUfE7zk8Qpg+vislysm5XfW&#10;0WmfWftOPZP/HJ9JCH2mP7R5eHv+Q2yKuWH8KzWIb4RiA/Mk+iIfz/yCJ7Cpnydai4N3gbohnxsl&#10;PT4OHfoDRtWXfc65c1PQPLLqW/OWTwzia19orMYOMeHfvFZa01Msv6WfRHjszzhD/7ePP6e00MPf&#10;1/zPcmOc60l58UN+etAxjG7otcy1OqeCD2UAdYacynqkte/6DZ/ZE0rsP+HFPpOa1jiUjy8y/o5T&#10;g2bfsu4PcP1lHwq//evq02ANYZMqxHkVbdll6Yq3Hl+Gv+a3wTUPc+BhPRZnbXyV92WhDix/0h7X&#10;bjtoD8kvLGrT83NQfl7c6gjL0kTP/RyVKVs/tWnNKz2Rsh2Lb3GR0eOWc85xU3CA4uXsxW8H8IvZ&#10;W075bxknB57g0xy4EHKvMTZOQ3LjO6FZT6sfaY/X8s869gUOchf6VWeO1/PKaAp/y5YNwnxBB/yz&#10;4tKxAWIbf/tExxvtKs8VHt2ER2fAxS4bwU+1COHf9VEHd/ZETwerY3IfxSDiDj8d35l+72gF2gey&#10;VugENLbOoBEFjWb7NAPkt0BwFZMQ2yVeXYConygXhvTUADevU4WIztI3M1CKT0iVj96cyHNeMORJ&#10;YC7GGXj0gzxKVWie8ZeHRQ02AHpBT4pvGMzsa84lH522CwYdu8yU+9dat3vuejTCnXV63PPIAsW+&#10;lCz4Wj9NItsxWx8PlMZ0PVAfherXlHz7Ryk+s67iC0C15nFOSWmbQgOefS6/cM6HciYQLVeG8zgv&#10;mCfxpA8Dn1BmkgIP5StDJRIMJhMa5KeeHmlh5oE2CH7wwx8dPvzwY21OatMJLHTRa/K8qK1FSQBq&#10;MeTboGhRXv7I4JWztJvHupj46KMP7RMvRAX9K/1tn11hIb+lxYIVjueu21/6pV/SwtrdpZ4oo95g&#10;Eh+r9rZy7tKkzuzPmUCCyZjNDSYs9vLboVQPMeQy2qyAOmFxrn0aeUzE2HQgbtkA4OdRs6mSus5k&#10;kYlUFjK4wQEg7uDTMCA+G7McEzdsojhu1f9Fr3M/4We6sYkLkOfzu5TwDY+kHNsGDBbwfT4XMj53&#10;9t5G0GmZP4KyAXoApOC13aDXeqH6/FH7+x1nYzIHXFjxe8vYDj/6yly0ZwOjcl6kY5F679/xLRNe&#10;2it88BkXGNExk2TXD/U3jr6pvpy2TD/JZJL+HFvwtRhYD3DTr9EXPNVC/CuHP/tnfuHw5Ff+ivP/&#10;u//hf5YctOOmnOeHO3dua3NQT/zg4fHTse7xXePxuOzfrTN89ckn9xxXf/kv/weHP//n/z2/3pm3&#10;FPB7tLQ4FqPva6PxnvJYKHr51Vc9JrD4/9Kdu/Gt8HLRkvqizoQkP+4bIKtniGMWh5kPnILr3n5H&#10;utqVki5ggOueVXXLDQC0HeZYvmYFW+cdM5HB/IiFhiyyp/0RYyy8s/iHDr5Yl7z0IdJ7YmttF+gE&#10;P9uFDtYvC6zk8wF23WGjCFL+uWKSzRZ0ZczyhoB0YsGWm0QKilLToH8WVuinGmtpp+A6h5jWcRam&#10;s1gGjculG7ILyMUm7M64lTEVP654ZryTbbw4AA8+tZt084cU6jm4xhm17Vv18epRNSouPlJsgOd2&#10;OvxjERx2qF+bc6SvMrtxgi0F/GBdNa7jyy4m4Tn7Qu28/QhjTWxL/8FbE4hrfMX8lI0FFseeKV6A&#10;0O/9cec31mt8bvuFS0qMhf++yeo5h6oWXsgR2vgy8bXabFrx5c0YyKJ/Q3cA/v6NaR3DC1zH//SH&#10;5HkhdHChMY71bEWnHiir3hwX8N9F9dJy0vIsHnUBr36sm3RxOjEOHeXcSFWgnDy3Z8Zyxcjj53v7&#10;UJEBHMC4tC/sno8Lpoxj4t1yVR58fO4SvpzXFB5hXf6ybdG3MpKaHEvNY9WpehlDc0TsYDwkH1r0&#10;gTN9w0s3XzrSvbT0pfAmBleAHnDKsT9wC7DQDVhH1R1Pqb7xxuvaJPzUc2BuiHvuMXJuDoDeRkcf&#10;S/W4GZ/e1Z157leEh9580IlNRMbUtq3aNp6LEuJT8HybuBQf6y7E+C44Y0bRrRI8WSgqHucAuIxD&#10;HLSv3wi/xAH69Lfs4D1iXD+0OWTQJimjvd6///zw3vsfuPyuNojvvnzH8xja+mP550z9OhsnXlTX&#10;3JaFxrTp2L7bwTwl4x9zTuTSH57Lb/gZ+sdPuYExRjGvuq4NvNvP9VMMuiGuusKfY2Ldr3JWEDAe&#10;pk608L/4RJiWQ1/Mz0ltMMwoB/B563ejB8f01JnK9bf2VdC5bjkQwD39W+oYnitAz9uxYOvFaBXS&#10;9kETZ9cvN9PSp/lBBDmo/K9fVyNW18DtZ9ko13j6jLm82ovoibMn8mnmkmTpT3JYfBbzDWibjPuJ&#10;gbQ193m2lRvZuDEo46s3oUSZ9hAW1lu40Fe3+J32JN7cuSMgDzmNV+NKj9zQUV5SfHDKKyWXf4Pn&#10;DX29rQV4rqeAAcYIfEHq+JDRrFF17DCSvtDLf6Mf+XJ3fDTVRT2Bs/qNvBU2m1V/YmUgfvDPuink&#10;+h3C0ETf1d6dFzF2AUzdUHLG+Kz+DJHgjuiL6SA4Aa/rSGHk2+zhTf5NtXl0ASjfdOR4JNzXXKFl&#10;4HL9FHzGGdp3cGHbumdtx/Mi4RNL0Ge9h/oweb4g0jm+h4t1QSdpel03xZBHmwfqM69VyxD6D9OA&#10;jQzhVT5xyI0l1SHCQsMxdAA84QOQFzt1jv1BEQ9pNw+R4MHU2G7EqX62ZYjhz18B/m5bFpnr7TVe&#10;rEc7wyGq3S6r3l7Pif5oXoD/iscx9IXqUjzymT8VB/LWV3BEsdCDv52f5FN2IcD0BBce7jfSddjv&#10;5Uvq46Fp/oW8lWk9x25w3F+XB+VTv772mbteL+JfPsQDceToUmoY/ngyb0+JH+ADCjLpC2lgoAZd&#10;41uqWFQv+nEYGxm+a0ymLG5DxqkPNv2Rxfi7xED6etYr0k7BxTbTjDmtD/L26EDNHTc0sRN9YhPl&#10;0Y4+j/7WfqM82WIxlapzy5x8yotDVuVWv5a3vobMOm3HFxxYT+XvUiGhPtK3OR6oU53HI9HLtsve&#10;Qg/bH/TGL+Y8QG059hjr2oydjH3SQHLO8Tu+0Tl59LPWcdosvNKHCVfOZPwV8+EvHjjY5yNT5+CR&#10;DVi+1KZ+M3/ZbQjG/o1NXOtBDwP/KbXt1AAIC/lmI/kD0G5z2snrernjXnmoFpLaMYhLAq71mDx0&#10;989ZoNsCPS1u0y2uJMhq6+u5X+uzEF9wyA0YtWstXvN6bN+uSDpeb2hwXFl+Ygs95r7aE6r9tLyZ&#10;ozBTdT+xFx/OMLBIS/4XOozTdkfCs4783IxWAo6xTtAd9VYEeesxuoNaco6Td3kwwAOclQ95gGkJ&#10;c/PdB+iUvvi9Blbsjh8u4v0i9dgSUy8qTnSrpPrCl2OAYxpDofLXtPp5wlInDcFFPGs3KC0v/zWt&#10;DmveRcenE4xTHE9ITjOXc2wxyMztWBm1ce1AFrKjw6t0XXkeEc0J+tEw3SGrE1n9oxPdmZUOeqXd&#10;5DmGKEk8+aKQRqi/AvXTSsZU9MkgQBuK7anixutOCx04jP3IZDDQeqtAFyIaDPwqIi1IPLulySmT&#10;VPNnUY/OkIWh6IUdljXy4ADQSVYHitBjP3d3vp0jH1OSyk/YqLzTO9Aaj5YtGV3gg64fC7f8xHo7&#10;XzYgPtXrgrmo50L+xvU7WcBAscGnv+BOJ+TQ2eXCPx5PBxodLV9kLEwgt/Qc19bmufBLfsUmczLf&#10;TvDCDv/q47jCt+NfDpTHq+HW9lM9m8Kj/WPzOoHAfgZ/M42wI/8yQSh9JwvUrfsJxQ60LJJlgWHi&#10;ZPhIuw1Kg3xHhOwxDzsRzPShPmVypg8XLTwBdO/ePf/+731tBDOhc50JH55sDlLfvZOp9knIEaB7&#10;B8nH4vmenp4DqvsR8lf05MQlR1ZyMUFVP+HNAyr5i9/7i35ChafzeHqCNoq/+Su0TkmZteJ74oH6&#10;Acin3ZLyJF4v2hoDrn/xayyWN+fc5GF6yfa5eK/8vUHKpHZkVR40/ZBHvRNxlqUy58FL+d4cFQ/0&#10;OnoCQ2jFt0x4uJva47s6meF8gbsDesQHXCxwLd1y0upICmAHxywMoZcXvNQGjLf4HFzEbLx1YLqs&#10;pus4fZoXF2SbJ/7w1t3WlaUjH5v30Fc37No3OPZFDTZoigMdeGKCOlYoedncYvMGHuD7VbPqX6Gn&#10;PXNBcE2Lhkz4aY/8ht+3v/Odw09946cP3//+9w//5J/8bxqPwvbRw8daNH/z8MGHHyAkmV/4+8vS&#10;fWFB/0YE1Dd9KHFAG+LVzvRtwDd+6uuHh/f1ZLAW4X1nvOOey8Q8ic0m6uuvv5aYVb1QF8RR40xR&#10;K9zcJdw6pP5o834ziOKNftAwdQoPoClPSUKDTmournt4Eau+yNMFKMeMndT9E9H74ntwmHw4FkcO&#10;ttIuMj5ncYe47hiDbOvoBVResZynP9veHX8gCdx2sFsM0Lc4tZU49WIJY+jYFUpCd/oV+R2ebRu0&#10;WHCxhTua0Yvz0ve4MrpR1Hz4l7cOwnv44UN4Gnx/xN4flN9UmeWZj+QD9FW6QjNvZHnxUDe3WS+h&#10;qDY2HSuf1D4SPv00bbKw+goelj/tD18AzmfyWJhyTi1XqWVJ6fJzPnj6OG68sYKvY0doQw8ud6ez&#10;gEzfwYcFjfYh+NbjNHXBWCTAbj8NMn5BPnyIqertuJ/6jT6ZU1dH+NifJ/aIEwbFbqWFxhw6eEEf&#10;fwps++CD081hjvnA4breFsGf9TAVtifGyOsTY6tuoBUfXxRcRz1pip7YX52Qpry2p9JQ3nEYUuSh&#10;Fxv45KNveXRe2dgHv7a+cCwe/ENbenDMX3p0HApdxihUpl16MQ1dyRDsMuJfeKAXsPLH1E3W0BpJ&#10;X+YxOjUPPu3n3K6pG9Gl34rsyiG/vqk+Wyq+xBi49hd6YcdiO+VA85ivvKInJN96+y3HNjfEfPo4&#10;bz2h/+SJ3tij5o2tam80U2RSL7QJcTNPHI253Kx6XU+HsvCVpy7qL+KMjxUwDTba18rzQtl0AW2P&#10;2fjY4xFaZGw+UPsMwyTYZVr6I/tqYzg6niQwuwKIQXxWf4HqOmB88SuEc6Mp8xrqkDbIvP/jjz/y&#10;tc1rb7ymm6Bua3zUDc1siqv/vq1NKcZV3lTCNR4+YtwB1jrH39hJTLBB0/6GcZj69dsGqBPp6PmL&#10;TGGzxW+B0Q3U5PsaUvT07TwsmcVI4ksxR/xin3yWT3yVxX60YXxI3XEm9IB8tsdR5lMpCAK8Cqt7&#10;k58yyzN/2ajrRNqy/SoWmFSfu26HCXXhf537WELAg84FIxTeaS+6uUsbYe23fYO5xusuIsLDPa/o&#10;sRk+4UUsRU/OravOvTm6m2Zp3GADnNKu9JT3nGOAeg4k/iqHvMozjbpXj6WjX/qKHWfdIB6GR4l5&#10;yUrG5keqS/xRWdjjfoK2IiAmrs+icP1vP0vF+gc84sBrM2rLHqdMTA3EltI623XDUXzkdPBUERAp&#10;DnlW+8SxQkT31CNUO/16XFvIs7+m3nxM5gLxRTJstwKNmLgKKEez+Ck6IpN8UtrokSx0tt7B5QlV&#10;8Hg7AH0p7RSgn4AnrX5Udj5xQX3TxqGj3uxPaxGelhdXiyZtsb6PP6Wz2lT639DABYC24yzjvOfI&#10;Sh0LSpHJz6DAj59WMA2bZEPnDH0Zb2TXfvhhTO0hHz7ob1uYA6bHgYNZ9ZW3PsFeQft+jrs+xDGx&#10;D09/4KpjRTBFPt7SUYCE+UNpjDhf1b954BTWY99ws5SBgz1OlU899dj266T0Y47LY78ONxu3CnT5&#10;ZV/EyIYJrT6cE7aVs9FSVv471VZ80UF1psy0w4MYBJ74bXXiO/Ee6S6yH8CzHlIKr1BH6MzPRiiQ&#10;M2dQfvXy2IIMlXkjDB+OLDZ4CnF5xqnmwePU5p6vVYQLIk/tdG64KI/TlDcdCFv4oametbP92yq7&#10;OLW7PKtLz0mLu9MTt/IV/Yb+8CvttFB8FOrxXlqs+Foq7zhmmjax1ik3clwFnuNKh03GyEW264f+&#10;CAboq1ivjcjmuPs3NaHl1rCZiwK2eYlN5jTETJ4oD09sd79MjOinFNGt19B2HuqIt9/qOLxFIghu&#10;/UbOOn/h3H4VQ3DgGTrkuvToi7zy9YEyMg6GHmT3/0rrD/hWvmWIpmNHfYMfsY++49lskMPLbYMD&#10;QXmUBj32vNpFvxr86l/8GtTztjFk4O/IuMDosNu+47/039WhetBGtvoU3wL5qiA7peMdZfTr0HqO&#10;i/1Cy/zls/WA3ra4u9/xHd01soqBDHDesuRc/o0DPy/uymWl6XH14JzKL7SSek5KhYDXilzLTo/L&#10;1y1iq/hWTgIP54PXzymPi87Bre6U+1g6oW8nyxfRkbfpdAlCy5ueolVuU8o57nnpfF6dZHsHpF6k&#10;l+8pXfObUg7Pz8IrfuX3/IV0j8UXisi4iv6qsjIDp3jU7SnUjtP8npt+YqJ5pKVrSl7lcPwCoAeZ&#10;q73y5RrfLlZeU3i3s3GmvlZ5zSOFO7jX1XGwKMGTFbe18cuCG0/h0OF7cVa44N3U729AxWtzSQFL&#10;3uSn3WHTqUyfC490LVt1VQnKmu/p1+on3+EkGTfoWNEDeSJAIwZi8mhDyvaF6P0H92XPmV5f+7J+&#10;n4hXYPKUakRFHzZaFKPKTIeZSTkcKac7Sf+dOEY38qtTj+HZshxd/F26i0uPc7GHAaF1jk3Iw4DL&#10;+Lj8mM2RvgwATAJoz/ABn49jQXnrBrxlSCgp5aTFJX48WRMtQDkb7av89bgqtc5tk+zpZMy8hURt&#10;yjqjdwCjgnnil9dDQn9DT6HfuKEJ0vT10PIBVpnrsQv1xQIzT/6+dPuONpQ/8Wv4KGNx6ZynQ8Km&#10;6D+RKW3rqeLuthar/8Jf+J43RR/5txXlHPl/Ql3+kr/nrPXaVzH3vA70uQioJ6a4XDAX4NG64okY&#10;cBmnPVmlRYumC8fEXSJkj0sqrfVPXOUTnuXbcl8ICJ98lwnfC01aGuCcxTzrKhwW8FlchB959JM9&#10;Lj82MysDe8hvWe2zl0YvNrCC19Is+sEXPsjxAuT4ijcfeOzVObLE3qBTQ+YzTFAT+5UPHy9uKAXw&#10;GfT4ETk+90ZK/FAbsLc8rA+TSO6QFx8m0N7AlzB4bZP9sRkc6PEx9gDua1ROGa2bCTw4t2/rFdAa&#10;cxhPeBUm4w8mvaHfmv57f++/1GvZPz7803/6vytOYheLijEdzb+6QN2zWI3v//nv/74vXH7u53/+&#10;8PZbbx/e/do7h7feeNWbvF//+tcPb8pX+DWvbj5Tfp6eJDaIaXjRWoDWKRvH1AmvUaP88RMCJxfH&#10;8OrF7ISZ4y2xEb97bFWb1C1V6jNTx/TT0LqOtcLmxYaNF/GVhS/KeXU4GhEfvG6WOGLc4Ml9Yuue&#10;nn5GV/MSnmXLIPDB5Xd43S+IF4ANnqcIh7GLGK0upGo9xoMPPulvA/Mq5mxET/sQf56ko33ZV0MH&#10;MbTI58NPaXBuvVK4HSPJPl9wjAdTAXy78XAaxbSl/F64UfW1RHnInbX6RRolb/wPJTrSt/ozerbu&#10;KecYnfBLj8mvPdxEYKjMnOUblZqv49KQ9tg30KnvZm4Af9eb5hzYzVhPOTYwDlcv+jBcRL3iPz7w&#10;o9yxqnwD52obnjOoHOjmL/jIOrWpfBwHdCbi0WuZ4oLjcUE+940QMEYhQecYvAIQoJ9CTjd/4eGb&#10;kLTw03YLPxnA/waJRemr/heagmVLL9qI6aQD5TsOuAujEpIrATteCqovZ9hsXvI38hs7lEVu6s04&#10;wm25MN2GVQqq2vm0kcUg00jPllWPLnbHR6GnjHProLqMnUwldpn4E3ld4LLg5av8qzdFqLOdL7qR&#10;hzyAtHbgDzlkYiqvImfOB6myne/rG2VsfMXDttKXgDTnp/50gehAMT6yBpcUn2qV1n0QryZ+6823&#10;tBjFjY0P9VSpfjOUefnIoJ9qPKCbrLQd3sTwb1TGr5RIWpbkjbjK5Lh4eEDntqs+k4y4SH0m8yvs&#10;0w2cusH1XG88QX58mDmJbVIc+IY8PDrETa2K1YkOPpRMxoYvAtkgkbbczDL69zeg8Tm+oU/Az5zH&#10;J7y5hZ+h+FifZ5rb5yc90Jk3VpE6LtXHcgPaE/VxXEdSx77GEB/aDfM9/FnH0B+jAvTMWwA2lul/&#10;EmP4d+aHspP2/9JLd3xTG2+d8lxIcx1eX81YmetS8de/49I+xr/kubVafx0aGBNcRt1OJrLxaOoj&#10;Kcjok7T9SOsZXV2kL2zI/B0RMtt82SNT89Ox/mfDDP4+rzIqBrARTakb4yjPVSy8+oRxmBv7/EYR&#10;4TLXQG9spn+N7sTGGAqPoUcGsM0tdZz5RPCp80Jt5rz0ax759t+Uc95yUmhgN1Vru3xNO3TIwlbT&#10;TSz65IovaODtuARv5kOWq3ogv4D5jfHqg7j6pWnLwCVO26ZKW35pi/EvedV95Um+deFgwHwJEn1c&#10;dlIvoFWXjQb8AWh6xjydel7HcNCCU6xSXp6u8jj2udK0m+EzOqBun9jlTW/gcs7NVK0P/LbGzqWS&#10;kUUhIqifkUEKX+RHl4s5FL+lPXfdwEN/XqTXSvoNnkZHV21WX9dDFvTB4GsPZvqriRXhXL+Wt+WU&#10;X/lDT2sMpF0WpzIxoXle9xFyY8i2bNR6w8ezRx7Ts2mwz1VKz000BeeJOfxpr/zpyqLFF6blc2Gh&#10;Mld9wOUPKJ3M9TH1uefNPCKFxvcX518C4LvqER9HN/xnuRgtmGixni/QXSR70XHjo7xn3JSj1Nff&#10;ksGT6o7d2oAv+Cyvy7Z84RI3PpY2YqBevrrtCtCTFTx/7onyh9w5tXtNreeGj//3E9QLrjxRXVXM&#10;jXAr0IevEB6jp+haz+33qd+Cj6Vk/HvMd9UFfOZR6LHrlXjJvJTxPPSdt3j8X/UeoavNkZtWxvFW&#10;hhzh+y0f0C18hs0Lyem1xwsIk4ENmxzloTWy6h+jnRqvzNu8gn7aYnU1zQnuynutN/PVl2sLexab&#10;In/1YX1Z7RbflBHp8OBaoWqs8rdMcBvLFp2Y2vXDJ3PbgnhaR2gExlGM3dAcVlL0oF2uIZHjft/x&#10;F32LD80xl/S7uzyzdj1YX5RfGsuRDUHdTRFv5h6bDI6Fs95gMyRHSecrZJ7q4byR75sFxq/owX1k&#10;SGDOVbBEyQXXuqhc76tq8YXpizbtPqNMTwCHDtlk2MBR5EKOJ5mmOck7Ov08vCR3VXTjKdrqt/I8&#10;ZYnOpa/+Fzm7PFwmu52mr90q9vPQl09TZK8flL5I7+Kv6WdNYlpe+1ZajgnCyub8FA971jz77tSB&#10;C519spzDs3nr8ZpH/mWwyr4IpwsOF5WtefLoeupJzVHGJSen/I/0/ryVJN62g3rlmA5pBrQjfpfo&#10;QDZ49QX027EuIMIjnUtx1TMpPwwpr5ympU8Z+oFL+6VPY3GICTO/y6hNUmSPzn3lGXTwYGIIaI3O&#10;UL5Nw99RFoTluzhkNU5bXP80v7inKfhw9/6RDiivNI59gTwXsRxzQcJroPMaQe7MZgM0AxEDI/Yj&#10;u/XOBW5kxF7z1JhXP7pQX5YL8QXHzrzk65TPRWhS2/yR0U/p8I8viBlM5QTCiqpEFTr8XsCarwpK&#10;11eEkG/dETIATj/NI62N5UHeVj9EyPBgUoP/yqP55UFqkBwufuI19J5JrnJMg722YvQWPiJYPOYJ&#10;YF4BzQL/zZtsIul1Iarb6tiLPSbQM0YeT5ZGBWIcG/jtKH7PiLgA5MnB+MlI9to/tjdPy/Mk9+PD&#10;T3/zm4fvfve7/m1E7rxnsf2xFsmgxe9bPU8cwIlNHPKJw7Zp8vE7wCYO0JjaeCiPeukEab2TDfzG&#10;3dpWyfdCgzXiLLDxXPSKvYouYlUfcHqRYX3VkFhczA0SC47w0JU+o4v3pMo0PZswnZQra7MTTSwD&#10;OYseo6Lydl0vLEcfoTylX5Z94GArm2b4QDluc7QH9CMP33VDhP4cO9snYBf0/O5heKV+XEeLjpTZ&#10;1+MnnfjcmxzTryI7vtLqFoZguABaP2Wjc/oDFl+tw1LO69dZ9EYui7GU8xRUfvuUWez1wze+8Y3D&#10;b//2f3H4SK96/7/+2e97g+UTve74lZdfOXxy/9Ot/7DQr9jX5n/Z9aGeeP59bQK///77/m1Bnhz7&#10;+jtva6P3ddcjbYqN4F/+zncOP/Mz35Sfbtr/qglRM04rhpgv6M8XAKoH2ve+0aCa1B3nXrRTeyWO&#10;uIBw29QxqY+pYv0xnnITTtsQdUc9t46PN2+IEv2xUcDYpHj0uCX52Lh+iCVi03FNbEsuAF8Aedyk&#10;xTl4APTgs/nNb0yX/qXb+2+wWffBRZfi4DfsMR/kyT63A2V0fuPC5au+QG7fSmB6iAXkA/7NKh+N&#10;/vXh5PFkGHa4L9Ei5XO9qh37oaeNAsgKu/Dc8nSAv+PX2G9c5VQ/Up3a56UjLdjHYl4e1bsLNmwA&#10;wwMd+ZhfiZUWb6Mbu3sOf+YapSOfPC/AeL6VeWZ5lw58VO8COeVstp7pxsPioAZ7uMzReEVadaSc&#10;OQIbOLSBQnXouVPbHh83H3r+0LN9e8uslMrhBR7tg80j2gzxZDsUS8QUfSTzD8AxK57YREzZPuGt&#10;bUTsLoFj/1m/BXmzC+aCnpOy+QL+CpatskGPLj4PfesCBMYQ8MnbCMTPcYOXxLp9Sed8lYVc4ykF&#10;r3qQwo84hz++BnhLRcfOPC2dm1+q704fXte4seGELxn+o2CAn3N8RqAIiCf4wJMmT11E7/gtstJW&#10;5SEEGT8LhsNTyfXhgRj7hgOB+U56bfo2WSXBnQ8bTTyJH11naHX/psZg4ggZjx7rjUvyyyd6UxF9&#10;9XNtCqOzX5crEfVF+mx+xYYbEDSWgytf0mfk93GxMzcoRC++Gf+liv7qy9SPaKu/qpmYJ37xy3ON&#10;B895S4h+ygM7Swc3CyDZ6i8+6Dn+sw+NjO7pv0M6dTBllyW8YthcGFeoMwE6YDMf7O11G75xmdo9&#10;qE+fXPNv0D77k2f+yYivff0dv1mE3wRlrofN4QW/6C4t7WPK+jYG+hf/BqdkI7N9Hm+/uKH+xT6f&#10;PiBc9j7tum5MZa7Mb5H61d6S83x5bTq+wvWk6MAxrxaU+503Jttu2plhzUyOvhtfu4+2ouUg8Vlb&#10;U8c4i7ombR2hN76gzl2HI9r1P+TozPwBMA6pdcQWxZj7916TPdjq79nQOGbZkBdd5MNpAcnhN3Et&#10;U9no7psTRI+e+IM+t+WlbBvh/LSsOE15PTMKmLddQN0ljsDhNyDbv5mXcEmxb4+Zcnsx5WZzcJ89&#10;jQPxT+cU8GGIj76pv+rbDYkXOR7nrBsWrQPqBZ7ExGcBdcQfcQ3AD9m2T/q5zRGU4lfd4M1xZFwt&#10;wbZTR/IBPGJrfEF//1lAO4QGPSoP2W67roPoDR/bDx5/SgHaLvhu70usYDNAXah4q8v0JdKVemHM&#10;W6D2N8vnIuZp7PZNlKEbXT5QPWb6nUy7k3mb2sjo0RtTNjxUwGdSwfrDU0CCadDZXuVVRl/1rAID&#10;iet1oS2vyuWmI6A8fFwGLsmX5YLXMnRQJu2WFPqsP2m+J93SV7kmtjLwAHBXPs5cvo7Kl/yLDqlX&#10;+FJveNO9FYZLBroxfgC2D/k4T1CdffIZX6ZF54XWfMSPcdiyfSPWzsg6Kd5Ks5ccH3G9jldqByoy&#10;PhespzLJ9/EUcLyek11Zm2+V5/kNxILQwF8xS2yRP+3dCPryXGZOzH9sTr+OnuFVfNJBWbLiK/Rx&#10;/zK6inpwVD7XBNUZVfIBJ7YZmczkON2+0F9Qjls+B4tCeUNj5nhb/vAElTGoPBwZqkdfi6mMfNtQ&#10;/KbYpeOWbfTKJ2/9MNe4CnrtDQ195TjB/LmmYYBA1ik0jzlFx2zLpX1uOjCu6pzrSvR1G+HGF8Qo&#10;f/git0/zVhL82TQlTuAL5PtYk86RrM+iJ+fmNbSmPzoOn20MHdqh2mw+l/9esC/MjhW54kw14nUw&#10;eFsvrjuwTTIpQy377qS/l9Ou4JqimoT68LAfKKIAH+A/8d1klOAzOQch1wWLHqOTbZE96L+OPWVL&#10;nschZdjm+pdxbewFN+pcVLPhlHnIXt66oJQ+/vLn27+goauSrozPSb85XAr1uAFLBaxstnzhrscY&#10;w3npOQeKg7M9QV3yjKAvdS0bHnkbzTi8eJelbvQqfFG24+cysi2/8raM04NxwF6Fx7JW+uoCi+aj&#10;F8e++Ft81PKLJkm1pXRVaaMZnZp/VYrvrwIawFWAzOpzindVWXGrc89P08t4F2/1KXng8yGftK8w&#10;OuXDOZa1g2y5G/7wgB8TPOrG9SNXka46l468ul3kxrEM51MWP4PDIfFOJ8Ld6V5gk74s1rOgCT16&#10;cKFKBwUfruk033Ft9eLF+bqbkUks9q56oUx0ogYROvUoXl1sgYanwoD1CRb48hGRFkB4fRFHO/RY&#10;UesJoC80hj/+ZFLAQsvDh7elf+zcdBMzcLg2wX4W8SyPvJEb2ZFXOlLye97jnu/afbmjyN5lwtcX&#10;puqE0bPyz68xoY8HqCNsOdYBb20owszEozaBa/yxp/kmUZ6MtJ3mMV+NZeNMLHLci/PoPnRDX52Y&#10;oNrfbAwIEJGL0ExSsQRcWgPxxsbQp5/e16u89dHvpj14lN/cYxGWxWp4+WkuX9jpDlZvkNEuzF58&#10;xn4LSx6LxOj4kV4b90z8WfziyaSfBNjaTkLmBZNpyywoAn/uz/3i4c233vLv4qbfP42tkGfCkzgi&#10;RtWM3TE0DsBqP9VF81Cmn2g5Ka9gpj48KZ+YpH9oNTYfXOKwfQfnxE3vUKY/47xxx8QMMG/HCvGZ&#10;xSy3q8Glv+O3OrwgyoRH/YEXSNXvsPjFjQjYiz3PRXN9Fk+QQx642I1e1k/xubaX9KdpG2ts0i7h&#10;sbYhEXpDgQXiDYSzQv2KTIBzjlmkhA6enMOXBeNnfoo5OnkxfujAsw2ysTwrZxVJe+wCKDait2UO&#10;svmMLYwjtHfy8AH6vKxNX+QCbIZJufhNcq2KeLKZ88vf+eXDb/7mbx1+93d/9/B//J//TBwPh/sP&#10;PjW+T8zh9OvYN6el/y6cE3fdhGOsfe+9H/s3gd9++53DO2+/ffjxD3/o/u5f/8kfH959993Dv/+X&#10;/tLh7/ztv3P4hV/4s4rNB4pN+YCxnDiUwYkKtVuds6iN7/ObkyxGsvmr/lSLJo07+lLXIeOMYolj&#10;6oUYYhPk/gMt7OrJCl4lh376US5XB563LOF7oVfzlMQfMUmUBB7pCf/2F/69WG00gE/fzgd5notI&#10;NvqiAz4hlgD0BAdAJ/r/tDPNrxRjtNctb+KTdlaczl+IY9vcfoH2rQ+/UdX2aj9I1pois7KbNo/z&#10;2lwd0R+ofC6gj8rUtHkVs9nqK/0sfVn6s+Kaib7gB6/NocqrfcV1iprjdPSrju5LoRk7dLgt2nAM&#10;QO8P9bb4mrIuAHC8QvFqb8uQQ5n7RU00c6NW+hhw8Fd1AY8n1DnHbaSUb75TfUKfPpxNgUhZf5up&#10;8roZt+oReSwwENPpu8hLX10fzQYo44eUAJdPoce4D1noRvyq0botYT/5gG92Ex/AfJRys8sK6AEP&#10;aPgQg+DWj8ToCpY/+pjnoh/njElAdTD+wgDVTCc9Gf3A6/kR7sLX/h89h/3CMTyIQXiBC4BXG8iv&#10;PiyAGgdFjBd946u9rVEWfuJZH6zC4TkyV/7YwLUD1zRreWXZvwTXAPjoWdtvzQ1Sttn1ElsoZ55K&#10;fnGRm/zhoQZHn9pX3Vldf4mHtGER1DZhj8y+rb6Wm3mYU7AB/onmuWhdgJTfVcdnZLM45wVudBES&#10;8XmmJ2Wv6eYYYRqn/UsWcCWP6wH+5BC7XPUIcA1BAGBTfa8TtYXIj41I4RxaexNSna446f97DQi/&#10;y8D+suaXYfAAU9onb/iBF1KxCduxpfMyOKAFenKjCNecvJ0B9vflR8YQfgv4pZfuqlwxJ2T6IK4l&#10;vIksf7u/H9uwXUTmx7jEq0iRwE+hnM+YQz0wXm6xEQ0s94Z0cLn097jqOoaf5izC81zJ/k1fT51k&#10;rhxfMmYB5BnQRwBeIb7tDRrtIygPLXjgDGnJXkhFmTzqlI0MEbxQb7Ac1q5546o/Fi71CHhcZ2FZ&#10;0H6MDVDXmeyh78Jf1BHx1jm5I0Zkzpe9tR159PeAeUPjtkmMouMuuzqAS75TGORw07G8lyZvXOOL&#10;bqMdHsWDv/spIZbHRnjFAfz8kb7ojP7YXR8yfhUHNshwuxCOQa4FF0NWG32sbNMudkIjiQmBsd18&#10;9BU+Kp9+h/zUTTYZ4LWCz07yTnWAZs2D3nwmJnxMHz9+8IbHOBW6Xoetcq86No0QtjZnH4zNI6Pj&#10;TO0h7ujHMhdLPCEDXq4LBgdB6xXVNQrr5hxn20eWGzRnrm5x3xnU9JeiC774az68gQ65oQBwHand&#10;eQPHc/OMHez92Tb1y7x2nieY4RUiqHJMHjqeQm1ufjbgcladqPON5yByfkpLUduo5eFH7YyXj8tV&#10;l9CZn1TzvG7hT120bOXPMZ+2qVHjSIfyNf0gxAO7rth3CuCzoYV/Sus8Km2xs2Wn9Ov5Pv8+bhvw&#10;KWS+OPOAub6lmoKy4xV/TWsPeeBvG7ODxPUJatdfPlGZz5X2Bhxo0QOb6HuTMm9O/Qw7JShGkhiA&#10;N1D/ME8gnj3uK7y68bvlBX37zjgBw50HAtCneTmn/0wm/SAtgEVW7AiExnWCbuaR9kk5froIwAMu&#10;K+84Bt40c/OOXDVIjXcXcz6RVoPI5nj0HjONDB/42ufEAZw13l0FrkfhAvTLQOuC9LSF7/7C5gD1&#10;7XGeHMk3Tx/2DZ3BKy2q58O1NpV83Ie7Dk7ykBW+J7jU6eKb1od5iIa3GVwF8Ky88iktdjEXBexL&#10;4W74ygOv8Yl+K7hMptFfGRxzOpK+6V+lqWxnXme7Nm8GBzvMo/qFy/YNDX5zqlxOd/xBgxb/Cjom&#10;cey5n8YB20TGFeB5zhIX/oWIkz6PtrqOQbDb5u2OiQig/aFjqos+NDfYXSFejOLZ3c45H39yP7YN&#10;gSkMvwxEKThNc5qkQj+LJ/Sn0MpYHV8Fy5eUCip980959XwtN63kcgFSKB/O1+OWX5SeDoDGGUd+&#10;WX8eyVl8g06rXhzzhBDAcW0iXW2lvH4sj/JZ8VpWfqReFFRavKaU0QDcxb1YfRQbtphoxklKY7oK&#10;NN12XK26WQdi9Qq5V/Fcyz5Lv+LWblJ06TkXAPbl1A381o7BZTBp+aTEDWUZTCMFnvlU6iV+l+3h&#10;e9xgiTfqGZ6eMD+/qWUEDRJzl/P9G3nlLrT6V9eqgQdRY9MuNfzBYwLlifTMgxmo2LSurl3gqj/c&#10;lKEvBQAAQABJREFUHrQIHP3CcfVx8SqLAcYTH/wxHaN9iC+KpJSqhlZYuoh/euDVsmxG3LrFYnJe&#10;12XeEAkZHthIXnWJ3Xt/Afu+7sO2Dm51LB14/zYB/q4nTzKos1haedHT1WL9kS0SQ3Vz3njIsSR7&#10;mex7QUV9GninfVP5q2AWtaIHC3JcZHkhVv1J74rk6eqNh2MGn1ITAevkr/gUn2t5y4XFQg9iiGbe&#10;zV9eB/vhRx8dPtKHfdrEFAunw18ykMtig1hSk+K51+OId4LeyHigjYwf/ejHnhCx6NwngVfcr+Sx&#10;4qK+PrWPkGExnR6WY54sZKPnffmdJxoes3hN3UDYenV9Uifpi4gB6twxpjSxqXPlA+CR1zR4sKNv&#10;U/vUQhpx1QsxnmgqL8sQDql5DR+OG8uf6glF2jn9DK+DAY71wbrjMdBI83VTi7LV2XdNTj76P9aH&#10;V5HfVHD2t4rQDUAnLoZZBGSOwQ0FxCfxJobGwb5sjhG7iV8KaM/uF+V17LWd4ycWH+EH39h1S3Ge&#10;dgY/NrwA2yga5PF0Ggup5FHu11qLnidYUKX2VY777PErZcmP2rUPOp5WxKbWB3KjV/oPzqGFB9DU&#10;J/PF/INFdvCEbV4c04dwcQJvngzmqddf/dVftT2ffvI/Ht7/4IPDe+9/4Lgc9ivbHPeKz2eJkReR&#10;/nTnsAFL34Tv+prKvpaXen9VT0ETDz/4wY8Pn95/qJtY7h3++E/ePXzzT/61NwvwbS4OqKf2x2qH&#10;fcrlOTd0qf+l75QruKDKmJzYJDd1Ez+1vqkX7qB96c5dKtk4YsEKhnWFxnLl9o7PjhPxI06zvqlX&#10;deqtC1zkpb1qrjAXw+DSf/MGAYBzw1S2xynxwS/wA0jdJs7zqj/yKDcvNmJ0bL0Gn/La5lTlW38F&#10;HW2VuNSxcUVn3clboHyLx3kBfQDo2jbsh7GPMuvIACcyl5V85JyIs86d3dQe+8eqTh9LvekPvxY4&#10;pz6RZx2RM8X1w6o7x9v8THGx4hAv0TXKUtbyo2PRWd7gVxfqD/DChWjBgV9eu5p8cEzrspSDQxwb&#10;X/nX1AdFHr4rj4zpbAQRQ/b91B0yKyvpXpe9liAfqB22a+xrnhH01c06zvEVfTc47tclOwt4uwzK&#10;4E+bZY7NH/+B1ca0o8Q586zQQY+d1lHHBvTt8XACz6B0lz6Fk4yZPsNHfdK+WPAgZiXMn9a3dRZS&#10;bQG/8mybDCpuy9puXC5+3ehnPKKZYZPljf9oN+CWL3w4d4xM/VPWBeeWlz8pgNxTiBzmDWnPlNen&#10;1ZM87OzNge07yxcefKjz6mXdZEz526foMbqQqBZdV8miHvUa+sfMaWivh8Nrr71mesbgs7MPvXnJ&#10;Gw2uX8+baXLDBNdQZqb+kwXG1IjlMtfhtXei55w3ZXRRF3vZDPdTjxhoGzRWcyyobbGHHI0Xmv/B&#10;h24ki8DylfLAoQ9QUcqFwDGANudaOAIH2hUqY8276phrMyD1082HuV6QC4iTyqi81jlPL9vd8sUj&#10;3Qj63nvvC/eGXrf9puYc/Hb9uX6XVz/MK4BHfaYzyJSn8US04Gkb13ipt7RBbiQWku30GDaLlbQZ&#10;f/C34psx/K5eBQ14Lqi2z/WFXeNwIJbo67BFtiFdgpCLDoUe116MS+uODygHHd9T5nF9qQPKqMPS&#10;QysRlvUMG1WvAOU39NQ3N4nRH5svdPpbwXxwSJzixOON0JKdeioNeYyp58zF1TdzMwOI8Nk+yCAb&#10;Hwjip5Ny0RCDAHSNqTV12xMPLyCPjJZDl81A8VV/0z6bfKB4pPS/adeyRT7iDz+Ujuujq6C0xbHP&#10;5gT+9H/oit8Yf548od7CkzzL0wIwsSA0A8cqSJnsB+CLHQDl1bO8yO8xZTnPxoFP5iv1kLGZK7Tq&#10;W9rQIXx4jPyNB+cqK53HD8V7NDPDrWzludGfHHieIH5ejyJ2dLzSta1H703KJgP/g5+21LqO+iq6&#10;FKp/rkHqr8Uuj1NqT4yPA8ihimjBV8GR/r6xJNi+cQx6jW/4UP+OCUqjj7jbvdjEh/wJirC48Huq&#10;ZCsjflshjuWlDmt3sxxrokTn6g1O/Q7TNZ/zlT/nV0Fj0TQLYvXonIyi4myp9OCebeTf0Lh2zXWt&#10;tq1zX2cPP/WKPgIPu5Imb1AuTZhfrFB9azPzS/oS5BGrhIP7HvzVOwhWBifH5Uc2utGvYGmBn9Cq&#10;LB002/GAH5q14nDc8/Rz8N554g9u3CGHV/D7jSFlNBI6v7+5xKfHf4UbN8UWNltFv4hwMTogN/qU&#10;Av/HVgisxaYafIXPt3FUAM4p42Fl/rYiGcVb0fl5uMpn7D32t24Wm4c/wCmYz8hd83tcOZz7GleE&#10;UJuD8uhzaJXn0x+X70WpeSp+ytOpOnpS3LJt5M258xcDzxWfwRTymh9lZPvSyXUjEUUGF37Wfexf&#10;+de+NQ9SwHqJJvW3VWDO4aUs6BeVTDdiHANkZMxqjJhIpFbe1yOM3/CoDvCER/nAo9LBAezTSbc8&#10;3vQxQMy616SxroymnBihDun7ev0emdELnp0zYH9jivzaXB2IOMKgdUR/lrEobaM6XZb24ZutnLFf&#10;UH6qCCZ1ro+OBI0ZynyTv5Tn6e/cGBpO1Zt2fhWc9vObXeNPr5zigE2hhVudv2RdegiPMhezC/ld&#10;SqyCjXaON9kTFD0n7TH8MJ/zlZ78FYfzQvPB59gL00sQkd9Paa5KzacIo2tPP09KoF4FrUDkAC/o&#10;hsyxxbosOtRW24mtU5bGQSBzh0bCrvwrA55AabaUyv0CcFFcreTrBGHN77G03Gyujqs96wJZaY7S&#10;xR/OH7uOcK44wT/YYPsXH5aEjoSNBXxpzyzt0fUxiBzzB/iYc33SQUK5109w+G4Hu9cDedABmNaJ&#10;pI6ip6qTSeWZfveJzR5QsxihJ2I0GTl7ks0S7DnTq3e5ANoGa/QzU7MfGbIPu7vSaLnoKlT98eob&#10;Trb40BOs5+c8dZe8i+q39YcAW4Iv1JE90cUqnR58CcvGphUprlImaw/ZABYSC74siOydvWvBjOGN&#10;/flYko6TVt/yXlNwWt50Lf+ixxfx8wCEpaNueVrX9gkqZABYdcA3wJ6XiysPSlz0QyO/2M6xFfza&#10;zTEAl3hCLpe89gXxfTb5u8kHbelJK7tpy4lvBq99UoUE6WMjWbh66nr7RE+GfXKPJ8S0uacJ3Nls&#10;Evpuc3QWPhNz1zF3eOkP+y4CFjhYVONJtI8++tAokug0F/9cBv/kQcOKyQsuvaMFs5/Xb4+yIRqf&#10;3fXvZ1K4etb1r5hrnbJpBVDXfJyveOHCmnZ4R28YOCoTM2Kpm62+ABNd+smdDzT03esGKRfQvfDz&#10;RpJwGoPXdTG2XsyhNfgsep1JHvzoa7wQQ59tu3manFd86iKPCz19ntKxCODrJ1Z1/OypFrOEB3DB&#10;BcAPoC1xQQrUdo5dPjicE58eA5yHF/Un2qf6jSX0Lj905E5RNk69OAKxwBsKSp/p5hkAXblhgo1p&#10;FtEe6jeb0Q17rt29drijeqS99Amb6kOKzkx8SXnrQ/qD6I+OMsQyZJ3KaFuhyTiRpzPRH8DPtMVu&#10;UqNf6jI8PvzwQ9HzKmrFwfQ/LIqxaFrdeDX7K6+8Yl/89f/orx/uaZPzH/yD/3q7eI2kUWkSc6+a&#10;FyEco/+pPWPzF8AfQJ4G1oK2Fq6///0/8g0SvMaNN4n8zM9+Sxumdw6/93u/d/jgg/fdXr/97W/L&#10;39yJS5tMP02tUL/8trcehpL/s1DOYhY3BThmGRf1oao9NsiH2XhTbLmdaYNWsfD2O1/zAkLjjXbx&#10;XE9JIYO+g3iCnnKAuudDfi9OiQ/aBpsp/CY2bYm5RtsDZTz1RdqnOylDz6bw5pgYB8/x7DwWthV/&#10;0w9hY8tIkR25LEjLdv8MQH4T8rH49AlhcG/oHEh7yDGyDJNu58ndFgihob26f9GcFN8iuwuI6I6f&#10;vEghXrQl/FRA/vaZttVzcDiWy/Wvv0WXLCiVi8o3fXPcdmqMqS/YF2+VAQ7zLHT3R3GAzwob7vDh&#10;fK+33nwQXfEF5fbBLLJ1k418x6dilH4DXZCX+Bt/S6j5TxxgVn2KPtQp/Rv8gfofN+FnAJ9vN2Dq&#10;XBHpfDbJCn2FNLIK6AMtQDsE0BfcbgjmzRHENf2lHWJ9oSWvccrvYU51Kj82IWuVB//Tc/KArZ44&#10;ds7+VT7ko31xo8PeRsq7KRyKSz05Nqlz1TfH5dv2t9KVFjzsSXunr1F9K6bJhA/8acseF6hb/CSg&#10;fbRNcM7rWI/4iw7a+v+0Lda26m9dsR6fjn/hS9wnJtKHOCbEN5tdqJl+ZOW3yq0PGE/9RKqeJOmi&#10;KWUs/vIKv9An1mKHdBkbKCNenul3FpF3S334q6++6g/9/Z07dw4/ePcHHr+5YdV9qG9iQ7f0IfT7&#10;/B41r7SLz9PHM85WR+w9gokv5K99DF7BD21nzNGQo1rRAnuuI5j9kOO+itclos/wo644ZnNOWphW&#10;Io7AvjnNPMI4PmFun0Uq3jRSfSSG/lH6skC2XS+Ib/infXmDVuw8l9CNej/84Y8cb/lN4Ffl10cq&#10;00+ZSG3mi9RFxsnEmOtOZcx3zx/TJxPPiWHa92P1LdSR55WNU9kratmu+OZpWh2j3w0NtGdPtUEg&#10;GenW8XOco+L4UPbQV7gO/ORK4rEeSfzkDBqV8oXLbbf100le2Z086rJxwGu86YrUpOMniyVGJ3aq&#10;D+Mzt+JqM5p+in6RVy93rYHS6pI2nbaL7xi3UWq6XcfuTerlhMbX/Y59+pPEYfXEQvx3CpTXt64b&#10;4aR/Ji7iT1LwsJvYpv8a6aNz6sYyZC8//bNC+Sa+0SttmLYFT8C/0SrelOGfq+DpvGLXOKl4H1YO&#10;PPCr26HYrz4AETy5zvUsFQymxRMqczwqd23HHK+4EJmP0/iKPABci5DPWr/JV5AILGt8ah4gTz4p&#10;qm0gHoamW4HVzxl+FA94rdf6C+rRIfXLDay+cULtkDEDnWlTmSPRI70Iu73Rl40uOVe06ceoT+Lb&#10;9smXbYtwQv3Gq+t3bKYMbtRRgfGqQGzS7/Hb7n3wjNMVKs8pfb76H/zw3H0bfhkC7JOY2nEcF4pJ&#10;j6Hi7De+LRIW3cjlJg54ks34x3W1ecYtHouNN3SrbeRjX3Xg3NeFuqakz6NPeHA/1yeUFVYesRPP&#10;jMAizenGe3zOOfRrConzxKP10jzXhHT0tbsyPa9Sm8xYqHmg2rdqGXTDdTpAw543GRcmp7aENLTo&#10;yDVQxl7lSW/PhpWm35HVbYgXcp/6XeLLb60QbuViL/++vh9eLlMck8+coLgWIdmc18rH+rk79KJv&#10;VjK4uv7TOX7xNZ/y21/Dw/GIXZs8c1adJF2/fX2x9Et7WZHRhE/Pi0HeMVhvZUfOXl77mjZmwOOD&#10;XUDLt1Ry+QkB2ravV0CSTXsspj+AX7Vr3FW686MQ1DuMYGRVHwrxHbTcqL/1ATvVC0fMsejL2o9b&#10;LueT93zql/z2XSq0rZYzY3YZ25bRl6TXIxxbTx3QVhqXrJ8WsMXy9wzHsU8lU4TmgY2JR67/si4B&#10;jshdH/jMl1A6b12sPjI/fZHH28Pgi2BqIe1WJwC6Mn+hEOaTFzyuR/Y3qKawKGgQuM5NZqO35Snu&#10;ybupecF1PTz2QD8hdgS10SmBnf4de5FbXXKdojbk+dHoBqPl8IjvnKCDeeFr4a7j9kX4a/tO/YwA&#10;6kMALw1jdNQyc7fbNktf4n71/cZD+PQ1XH/h+cuAtbjUd3AYS2yDTkk1ru4DYJlYIIYqwxdzOqZi&#10;Pak6EcYm01VQ5ZuCi509Z0DCkzQYoAHXY87BLT75HNsRU1ZcUqA0OTs+P+XTReDSbTQTCS2vPKeE&#10;kWTzoQMAsClfPlXZpPKvA2ax2RMgB7DKTBb7VrvcocB/7dmLK6rNjsUX6NN8Uj4dBNCmOve4izjF&#10;LS141Dsp0HKf6Kt8aEws0PScRsWkrnTgdwG/tM7bghDrw8+d4/hcmlvv6pPFo/i5Oq8yzOSSLyaf&#10;QHXkeLXHr4YaOylToRpMG8k+QReDI7tSp9LUd+sOz2kb+KX64Q9w4YmvahPl24Cw4svlKYvvPSGa&#10;urR++oKOGKoM81dH5sYtN8kCd/w8eSXSLUbBv3v3gS/qWPhiUQKExmD5c9fVrVuZBNn3mrT7Ilq4&#10;jssiil/uxMY2LjbzOlE6fexEHvHn1zRIZ/L5zUsWkFi4Y6GYBUgWxXnC7kyTUgZ86MABl9d99UKB&#10;umRCxDkX4iwQssHBYMDCN34nv3c8o2bjM3pjafq7+PC6f4eWmPLigfqi3JGJvfsEqnXWuKnfm0JP&#10;PxZaXEqsJrbJp9+kowbfE3DpD4CXBcwsBhEjgF+lKVz+0Ct9LxcBqRNST4jwo3jhQ/LwC3Da5smz&#10;/cIBjDvHtFlvGsgGYoH+rgt8QtzxfXT8Rak3CEXnQUb6s5gFGbrgj2wCKV7FnwvUR6q/T+594t/7&#10;va3NQxaAiEU/sSuXMSFlSOEC5eW7L6PsxI02ARRftQ17sIP0JT3N+gd/8C+9SYaGz71ww8UEPj/W&#10;+at+dmSu/Ek/wQbmN376pw5/9a/+6uHevXt66u+O6wv/8TR9FgrZVMrTpfahfMfrLf0E4vgaf6YN&#10;UD/EnTZ8dAHMa5of6vec3a5Vb7Rrnvylzu9rgnZdMUU9+aJTaZ+2hRfxRp3q0HWVRbz0AYwdt1W3&#10;rmu1hcalY1Yxz+IdtDwFwmYpePRmLAy2L0Dms+tZ+LHu4gnAC9o7egISPwDIvqVXyoPnp9X19PGd&#10;O4pR+cgbGcJPHMsWt3de0SMfawaHHLcr6UBqWeDPOcYhpa8JQjY8HzzQTRCi7Xjrdi15yKcPwldM&#10;4tCTlI1WfvcXCI99/LX8sSUTw2zQ06/A94kWs+jH8R/6U0feZBZfCbKulOFD6gUebDxjA/noiMxt&#10;EUI64Bv63ALxAs5DbXzSJ0ALn5uKE/SnD/8P/9pf0yvgPzn8w//mH5osPaUWetXX89TfpxcsSpR/&#10;cXt+FO/N/FOY7jdSEB/jN/nGceI60+vu1d54i8EH+q3gP/zDPzy88cbrh1/7G3/j8Jo2FV577RX7&#10;kt9bhubVV185vPH6a4qdg9r0J267b7/zjuPlQ90Ig88Z/18WLYvdnNPOPcYo3vht3Vv63H35VdXf&#10;rcP7ejX1+1pgZ0xls54FKp5cYxx7XU+1PVSc0s5e1hPLjNcf6gluxi42kIlTxm/bogrqZi1tmrGM&#10;MuLM/YvGaVLHo8Z3QJo55QseQOJMkahz8N1nSBfy2w+BxwYv7Qc5KxCv7S/Ip21kzpB5AmVPz9Mv&#10;VWZTxzvtlo/o6IeeyGa0bRsDh1e+ggMdf9JancGxHi/pyTHo28+hC/0MYy42cZOT27z08UaJYgPe&#10;tkl2F7D7sfrZzp+wDz7QW18FAin6dQMUveBdnTmHD4BPc5NG+k3O2URxXzR8wLv38J7p4Y08OjH4&#10;BTRWK4P5TfgyP8kruZBLW2cBuH61bvhq/YgRPoQ/0JRj4sobZPifDRvVQW2kHKgulZG88KIMne1f&#10;8ei8FBz8J2L7gHMAHm2nlDm28Mv4Axvp70grz+1psQc+yIVWR56bgFsaypgH0a7oH/E7kUM+H6D4&#10;HONDRo61XAi+LqTVEEdA9WnaPMZC9CfW/GpdFTQe8Qtl0HBMqn9D+VCf6M6bMkiNID0ZP/gwR2hs&#10;W0e9wrgAD+Z/0PhvmKPLNY2z4KMfMQIv4ohz6p15C3W3zt89BrV9iRdj2c2bL1lveHlMF631HCXw&#10;NfWOfQD+BhdAP2IKIM/zbq7nlO+1DvEvLjjwh49xHReKDWj5fVjpji9FrNo6HF5VH4r+dzVuv/uD&#10;dw+P3lU7VwGbrKjC3B817BfRAomztB9chX5nZ2mvxNIK6LDLU3wQo1wTyn6AazGJmPgOf/gRc8zL&#10;/apptV5ssr3eRFwl5BiaXM9EV2IRgId1UF1Cr3/7GXtW4Aa4Qp4GTttsnjeF5yQ25STxddsykOyb&#10;8MT6Y/3My7/8g391+No7bx9ef+MNty/K0QofiKDcbD8bHGSh9w02T8bXbKzc1tuj/IS0TMj6k/oy&#10;+0H8xAv/Ej8v3RGduBLrzL3ONfaeH+5pnnLfr6RmUyt9y4hekl6LxG/xmVWk/qSTRjP7l5ggbhMD&#10;ksuGrXys7mYB/My1pLiJPov36ouE4VgY1yILVwDliQcAyqijtGXFB326ozj1xjwBf/JPHaftoBd9&#10;cMbLJ0+4Tsi4YVuEm65h7xfRjzokBdC7bce6Kx+dewOOkU6+aFNbfzxl8ATKt+kUb/lqngbspM1n&#10;HMpPsBAD9DGAbwARDnYn1mkf419013/XWsg3Dh4k4AfwEfYDXnBVH+L+QzhcI/kYmcKjLa20zLeA&#10;4vtkWFNP1BdjDDKiFzEJ/1y/JH/iCmVFCx1A/fUmCmjxt/UfZT3+NFBM8eIX+But6KDZ1r50TLS0&#10;3GvJ+Iw8faClPy9QBw63KSOf+kUvx6/Oqa/4CL6xATyfUD79eGzU9avmkMhf4ak3CVMh6EpbTizC&#10;ZuoQP+nD+hFrTh6T4EM+611TV091MyTtjH6AudE1tcsberjCftQT/32bAvLh3TfKUW/NA9d1KN2x&#10;z7wVD9S5b5DCftUVPkCF9q3Qe56imzngAWD3dqy4uK53irotqwwbeeU0ejAms3aMXHQhj7ixAOHG&#10;z9ERviuUP3nMmV0f0rV2kH+kB3WmPK4P/UpjyXIbw4cqM77y4p9JGavoX6Y+jaQvocnH+EMH+E3t&#10;0nTk2Q5wdr3RqXzLw/KUTxnzp8sAOrqJM61XAJzjr/OhkYaaS++yjHT6JRkijA7DAxRoAdpnoTHu&#10;89EvN6hiqj3qFLs5Bzwvx1eOjfDEp+2/Wvfg+ljutl26Hrp5LTeIU1s7pB+gnwJv37/YZYJL3QBc&#10;E3TM7DzABfPFNQl8aB/UPfj0EcQe/b2vGYQLTiExTWbmVOQ79skgRgHFG9AnKPEn8T3Ts80/8Vv8&#10;ZwL7MRYj0+1fqfuA0cF9GHj40UTHX+VJrunH992jcv7IaV7roZ6uD/qK70pwvap/KV7rueWrnzY5&#10;RR6k4MwAf5R3XNOlNwoypTNgD8um/WYFZx99oSH4HX+R2X5pGw/FifbrWIS3cNrPcs3Pz5sQO/Sf&#10;3HTlOZXqMJBx7zr9i/5o59WPWGCTlzqnPQL1CzjnGrt9La6UuMPqtNvdUdExc2n6WaAxSoxRr9jG&#10;BjB6x749DtsHkY9M80c2Zko/66ET39CuG4boncirLxxvkolssZiPeOnPMDqZD3kKROsgm2lD17fr&#10;o/Rf6/wAH6v2jI9C/NU/8F6P+xCGedvOTIyqf2ohKl34TQVjNGBBUhCIUdNYnfNv/wslr4LPKod2&#10;w0HVE3Z23QUycBZlQJ3Z1Jn62vg245LUvHC8+Y2/XBEv+u5UBiy9QCAd6WAahODRia74l+nTQWfF&#10;hW/Pe2EMPXnlQ8qn9NBcBO64bd/YM3QbH9mN9YX6tefVw/gbi933nZhhf/VBJsd8fBFUZhek8Pdn&#10;0cF26haXyJRQ8SmYJxqLriQ+LoJS0y3nVx26/RBN6FpdlGKD63AGPMr5uENZ9GGg3hS5RFD4MnbK&#10;L8SZeDtPnSMdEoPQS7rTnE4EuWdnuii3LHWCugPRnZQvRNmg3usKn3OBzkXsanM6XWLo3AuQq1qe&#10;ZHrCmvpyme2FbzaHzuYVj/DxAEuJdFxlEDPYzgIUOm98mGRwLp5Mvnma7EznLG7htmvq1Bl82BRk&#10;8kHNCvWIN7wymYEO/vCcOp+6AgcfbgP71Mlah+CgC/yB6t+UPPzPefNgk1gmzeTWE2zJhbe4QGag&#10;LsHlQxmyanu6cdAW3uqrwyO6U8pA5LRKkrccc6FAHVQGGlDOB53JvwrsY+Fdky3PWWBhwDZ9YpA+&#10;Cx9whywLJp988ql/d5INX/oe0C0Dv+iECxouxnniE8Dei3SoT9Hz3scfaxPkY/NL/EVjFX3lodFy&#10;kankcQH3XL7+hZ//M25P3NGOP7kIxf8cU/8rOD7kPHneGx+ezKjdAZTxlAD14jYr2uZpWyP5tGvF&#10;xHr3m2NJ9bu+fqj8HNM6gZ8vsolZGoqA/p+44APQxzkmpPsjfeij4d1xonZxUwT9B6+odf8mnkzW&#10;0ZXPDfVB0HWTAtnwLj3ie/ECfW1hkYMJGLRMrvBdN4XJ84XPoquV5ktl+Lp2SLB5uIg2j0ABtl3T&#10;oj4p/ND1Oj9o3jKdtz3Qrui/apOR5gtaPmziicTszWvmDdiUhfvgRRYT6kQS5chhA6v8y6e8KfcF&#10;rGRyIchbJ4g38AHKmWTTh3shTP01/mbz8lf+yq+47n7nd37HC+8sxLNB/fSpFmxFizf6eiuf9JZU&#10;GHdgdoEz/lR/1R8XKclCtIJGN8Q81hsMPj58qs1cLpzYnHvl5Ze1cfr08Eu/+IuH733ve34imBsA&#10;fvSjHx7+xb/4f/XWg/vanL17+LoWw3/2W9+yn9k8f6K+9rXXXj+8+bWvHz587z3H0k0tXDMaOmYV&#10;F96AvKkxUh9i5A//1R8d/p//+59rUf31w3e+/W1tXLyk/kFPWCm+aBsva0ODDWWeOv70U72WVHXM&#10;607dh6hevahFzOlPLcymcnymRQhiCh6AnyilHdCm1AfRbhtP4BMz27n4Ief/I+/NenVL7vO+90zd&#10;fZrdZA8UR5nmgEhWyISGbhwrzlWuHcC5iJLcxffOB3A+gZGvECBAEBmQERumAiTWTaLEFuJAihEY&#10;pmwFME2JgySSPfc53af3GfL8nuf/rFXvu9+9TzclCyBZe6+3alX95/rXsKrWwPlGX2mC24nK4G/7&#10;zkI57YtzNnNoN/BdaRaePLFzML5SxNtBO+w5bR7InisGn6PtFBnVYR4F7MCGPcHlU9p+9+KGXj+v&#10;tm7+kl89svqTfcxFF/okAukuxEDXOMrfZBzZgF3zbAfJ37lhbVGYm4+ip23MRbv+CJW3diamWsvX&#10;QB/5J3MYaHOwSKLEtTQLC6tNZmRRoIw806rfUKnQdXkWmFM+Y12KVFdZGO1c1ghnfujPeRK09Vza&#10;tYMXMIdf0VOWOlrlX8tBoV3QDhqAbSj9bqhzzlFdkQOfsB8LacWtjNBan/BmrKo80EInxpAGZYlH&#10;zsq/voasvvFngCO3FrC5PhFSFzq7cFiajMGROXWObP5T298CeVL9SIcppP1ad3x+qXeKke2BFvCh&#10;1zZVGpW/N66axugMLvDoXjjaluWknVme1AU2YgzjmgJY9KXP8hwAGZSHCUOPeWvWS7CXb6bRWPfq&#10;xSvu997RTU+8EaKL0mw+8QYjwkUM4LTlGHk2+SQOVbN7iEEjvzKxf753jh6hma4jGNFNZXR78ILW&#10;xKF0/jf1njo0fxFY67h28zWM/fFUwvN0kzvOtoGAe5yH/hEzZTw1ws049/W5hJs33/aNTGwse94o&#10;/g+Z1+Jb067YdIJi1gkYm6S3bRu/T5+q3FkJc/+oonxjmetl5iHcLHNHNyPq5jZfCzOvYb6iG/Xk&#10;G2pWzscffS3JAh3XQsL1N543/ZaElOJSWxhbne51LV3ZRNTC4mkdBYZ80UJOa7TQPUkC77+Z97XY&#10;dhXno/WTmEQgCBZ783YRXmuNn6bes+CP3NiK+UGun9Mnm5940u7Jp/2dhvZZ5NOO1hD99py1f8IX&#10;CSvMqX12zKQoD0z6SurbcwTp2PZPDEz7MAZybCZM61GayE2/Z/+h1LRjtLVNFJ64bZ00cmMT14d0&#10;QZ/qwkZg5FS1ju9ahqaFe10wrkBKI+1RdYij4ANzQINNrcJdR/NcGXSK23Rpk0+6oeWcr+niJz/Q&#10;a3lyrs8vDIvlou5T00Vf1wv+q6T++J4sddzrNvJdj8qnf19lpoxz+hN5p/+b5/nd1kbIZYPqsn8z&#10;14IGx7oBDjz8OBroq6jnwMM7ZbXRBxf7BnrzikuMTis9bpInpI/jDVj5BIszyR/bYBf+26Zafhr3&#10;SWX3i0JY2y6w5j36oMcarNeia8uQge6FGkJvnV4OJ5nup6f9n7PDZQIfLsc3hliS2AZhqiN8uLa/&#10;LlgWwaEHwefotNK8hoD9cIUVLWiYjvA8r9BYcPtWfFWMTI2IXgr/wd/wAw5vbtLHyd9x1VP72s/c&#10;70Qoruf8hkfFj7lDbULh6kdkV8eAIGOu/9tf+Rpt00Xw+msZtT2iH9GhHLrY3PSXaaF5suOrUHv4&#10;RD/ArnmbbMoHg/PCtMzXG6U1ddYy6G70VNZA/UMPPz+F3eALfBKv8CdFV55eprnXiZGsHzrWw7Dz&#10;1QF6pzSRyzaSTr4e39UdFtgufr/2maWTOg2SSB2FwjSTt+KY3wLovkToxHABJ347Y6nkeqJPKYDX&#10;GxRKD3bmwaQb38WvWuiynMCusqyxr6m1xkwe1Zw3nhzDQvOJbvzBFYE5DaVHfsbZrjE4IzWDTuPT&#10;yFJfiOVDET4Npek8T181PxBibdVy4C27aGuZ56lhtT1zvbbn0nv6BvAZC6DQaYN4qiRPAUAghG1c&#10;8Ara88ZX5be88V4JOHUOyorfuPCncSuO/KZbcR6UThFOzsHBVpaDCl9kABT+52QgD8emA/Iiw8CC&#10;gxNxYQzdFXdNA0fowlvOdr17vtqHvE3HM/VenDVmolS+2IV0zzc4FFFYnd/nY5virHjIweEFBr8O&#10;KyPDRkM0V3gzOPNjOnAWraNA21uy6BgavOg2stn2I0vLG1+i2YIlPqKr+gIH+tk0SAMHnPxz+lDH&#10;hN1GwO66q027wzFdgXoDFx7gKb7QBIFFJBZ876pumPDhEyxs+RugMgKdLAsQLJjiDxy+89Ey5eLI&#10;QuinOnMhQ+fHBIXQfJ+MD0AnPgpN6kAdLpuysr31UbmrQQVsrKz6g4es2YSRTwkWHl3QBPYDbSbc&#10;1BtseA3t3btMxNEbWgwrTJp4+oONlhP5LCQyZAIzp9abNPCE6rTKRR4H8ik6goEeofoVnzzS62S9&#10;F7a9gCgtfIN21IANCcFXm1fdEci9aUHT3gpH2S4fPPf2SZntPgo6LfrgkgaPRbamgbcyTlz+Sd0Z&#10;CKZuTu61xj8Z1PET2sD7Dy60caBXP2sR7L42KXzH9WCslIG9IV/JjRBctGmIEiNsYvnEp3IT82Th&#10;D9/4gZ+cQ4/oG4rAA/PTGlbNmpbpEyaDu+XI++pXv2r70V6z8Zcn/GofbLUGn8sXfAeubIhtyYvf&#10;TyzKXGaQR5vD9vUf+k34UOb6Eg14Q8N05OfEHj+oW/2ZjjcQ43bw9B2W6qt4HZ8vdFRO4NU6PFVI&#10;e1/zfREiXtCm7+g3yE7vtK8cPOGKj0HDdMUzNyDkggrZkQO/5HWJudC6Zbos7iA3evPqW3jTr/ap&#10;Je4WJ1R/fLhpLyao6+zGNXarTMS1G7zZWH+sRThfjKiMPPoPbMwTt6cBHg08jXlEW3wI0JCoth/g&#10;m1wSDJsiA3qxkEfgnAAcvCsrG1g8HdYn454xXuqcBTX0I/D0KHjcUPTsM88dvvzlLx1e/PiLh+9+&#10;5zuHf/iNb8hXDofn9Lqv9/VNRKS/o0Vd7v6F664NlH6yQu0WqWtDd5fWC3/JOMrrofV2DuXif2wc&#10;ssj8e7/3e15kfuFFvi2pG5a0EP2jH/3o8JqO9997V+Piq4fPfPrTh7t6W4LMpX5WT0nK5ndkY+Bf&#10;evkVMWNcf+I3fjx6wKK12qZgL9TPPv/CjcO3vvXtw//5j//J4Z/9s989fPyFFw/f/973D1/72lcP&#10;X/riF1UPGUvxFz/hIUVoK1zY4Xu5YUxlfMxLAX3xHwK+whMa9Udi+gT7jmq2bQ5Y2hc8OBrqY+TR&#10;d/RGFfyZ9sGBX0H3ye20eWDBc1+kmHbpz0QI/5Q+zkX7XUNplzdl8NGPY+BpxwTrpz7A/JHhxFHF&#10;3jjo6bt6oTN41glZVdeWS/r34gzysoT1yGtIQQo/8JEH/YhtF/NOP0V55SENHH2sddA58NgaGAJ6&#10;EnpOjDylQftuuXUfXs3DgsUlr/RIE07LYAtL21fl9BsEzoE9xa8sBhq4FaZ4lNtzJDv6NdBHQxf/&#10;ryzBCUTzCn8ae4GNGkdwhdKuDuritgDdHOMrOsfehEF3GpgGuYYKRXdsTj7l1FfhSLdPRg5Mxpyd&#10;dNsEeJWxMXl88oFz0y+OGEZOXR9oE6t8xFnpqZuRseMptNbFIM4JjLE3fBNpfLv4kWH3jfQJnEdO&#10;l+uE8aHXQvLsrd1G571PgRdyrrpJe/sPeTmACVztF/2mHWLTab/Yg/HTC08bfujAp/jArW8weOZW&#10;PhcBDGUJ1ENo8VFD5rzYBb2eey7XIdyg+ppuxvnBD37gpx6liXW3HNSvFniZq1WPvNb3cnvAc+wz&#10;LNZyIjr8MbaC0wUz5k3tr1ebRd7g8bvX/V6ypui7LBNc1IaoI0LxvPGsMgFNG3Pxh/zZ9aPergqu&#10;D/HljQ18noC3HnDDJ+Mjb4Hp67ahcaH5A5sg6E/f7xvSkG8CYy32IkhkellvEKGj+2nVBSoydsLX&#10;czz8RrS59mQeyZzI80DNUR59QD8NsakJ0cHHyKSOCT536vIPi3KgHwdJKDp+5TNCKtTe5CdthuZz&#10;jHt8Fp2CX06OLzFVBq++rUtb6uiCCCwUP7qRzSXe4oQM+Nud2y9sDLFJQ+WlHRGsDzrpyAJy8thY&#10;PxeAI9jnbM5jgUu//es5GuSFV5TyGLDVfei73SxjQ/jKR6g/7dBnLWGvWwzUp9HxJfyEuJvHyOVN&#10;XsXY4733YjPyKzN1Thm2oX9aQ/Xe8tBdf2OOjcZWrgT8CcCA34MMX4O7FB+gLjKvCDzX53udDdhR&#10;dEkelVYPytpPbkgI8RECupXeiiZzWW/yKN/koEA8wCNwc4Y0Jkt1oCLl+UanqefYLm2mfgde6VX9&#10;zonaf/pJXxUWzk/66kbHjv/QINDvb8F1HHtaJyXp36sfMeLzk7rYMNWnX85rvRYq+NG7efhvg3UQ&#10;P2xRPm1d1cM0P0IduX3YvvErEy9DxR4fxtbnfIlyAnW0BstoX6RcNuKGGQu9Q1XmPYd6G92UuaZX&#10;mD/PdGUk3up5EaDlS9ZRcvMnlFEAPkfA6j+PuKZS3dbG9gW1Ac+fNXdgI1eW8VOdvAHI62vqF9oX&#10;rfJ5TSXkj36hucLR9+5zHOze9lAZn2h+84x54SfedBZO7YATHs1Pp37Xao4/pu7J5xhTWJb9WvJI&#10;VJ9YXvkVmhPKd43RFcuiF4QdGzo/xd2yhnnhWt7zDe4kYVmEC3xqMgBPw6O8PFaSW3vhLjHCYjTr&#10;p3OXnEMOhn+hv+lvMsHDj/y0Nv2HYSK1S0Ubu7vt0i9BiTFSfmV6gidEt2MBpsjl/KTP3S1CfYPn&#10;ea9ib0pCy/3WwCnNTbe+cUfXbwT78XTWm0+q6/W+gco9th8xr1w7bxPST227mNS+E32qV6Dtvyug&#10;sutfgcjcMHnihYzoRf34CLyt6DYaLOwZW+/8yl/a6wJP+cJfx6zyRc3aoFoO1UtRbpC6lD0Zuga5&#10;qqj5U/2b0ZpfYXv+48YbHSlLGiUbQ7PlVb58DNOTa+Lin4I0v3H5nsK1w13zi0Pe0yrAMNIJOsVb&#10;dWneSr9pyraKFg0vliuvMhkXb7gmlNfKp+nGwECTmIN8+Lb8GvL2izYo4Itzytd03RUdU1sbwYpr&#10;WWTdqlc/NF3JKAEtq36OCZ6eyTyWT/EqU2UG/JzcnaBXplOy5lvhLhXuGeW5xTT7E1sDTTk8idej&#10;9V+KqFuZiNcFDLzR5vBPMFjkYOAmKzx08aoLWO584QKZbuiJ727vQlX8iY6ai6tOII58biZu0OXu&#10;a2CR052wYhaNVv+BL7J6QEEQpb0JpcGnT4yxUGl9xu+y4JWLpHXREtuhDPR9d6V4saHIQiWvFOb7&#10;UDwlRYgM8mMtdD8BTyGyMGlWnnNiz3UAASb8mWAVKrgpiz1jE/xvBjQGSekGDKF09nQWYoHR0qcO&#10;Jmp5BRKvnMDHweEPGP7Kzwu+shHnxjcNjTfYbWwWuructhXMJ5jmwJLFOfSadqxyW6d8XHr+By3w&#10;L+LylugOtRoLkExGeXU3T6f1lZfYjo03nj7T/NUL+PPwEWaRX8eHsFMvluLHsTF+T/0+Kx984403&#10;/Wo4GNOGWLAjbDL57GfrZ6rBmx9srP3SX/ol24UbItwu8C7ZkHqgrog3X5BdlWGDseG05Y/Pgc9B&#10;Pq9tJxhfOLQb0KENDPmngX4Af8Y/gcN/LdPgpB9MXdIu6SPUY5k2PD0p8sIz6WVT2bz06mnoU64/&#10;aHmRWWXw+OAxT/PEBtVLQrjPqqyNka0LTF2oBod8AvTxbxYFuznLjTZc1IHnzQN0tIVjBfBtK+ES&#10;Y18CJGuzQKYdY6fHwsFWlQv9aXf0oQduEKd8OYpfekykN10BF63C84QYcvbbw574Tzl0uoBeePKA&#10;0a9pbH4w9VGbEXsRVvrx1BOvCKe989phFk349hJP+P7qr/6qeFwcvvE//4Y3f3ktIxeTPMVKqB/7&#10;5NIPpamLS0V/ZhnXS/B0NpXvmA717aeM1NviH7apQeQXbhvZSKCu2Tj4/d//fb02+55fKYrN+TbW&#10;xz/xijZqv65vB39Wm+mf8OvsXnn15w4vKH1DNC60OXpHG7X0v+/ceydPGOstDCxypb0dDn/4ne8f&#10;fvu3f/vwW7/1fxy+973vum6++S/+xeGv/Ud/7fCf/PW/fvgLP/95b1jkW9Y3/ApMXiFP+6JP5xuP&#10;dt4xhNxwC/jMe3pKmdg+P4WkM55pUV8LoG0vkSl9UuFpY/jSFoYGsBxesFMeMPXRwhNjP2iUXsug&#10;l7QEFhzpyllYYOBBMG3TSf9GXugzTx5aJAiSB3hO6YtKl5gAXnjzCsL3NvxVBuCAZ1FlDbYb7ZML&#10;c5XTdkoXuQm1TeXzvGshQvm22az84jeGTuVrDDrp04MnKBLQfa/80MJWq/xjn8E4jcApP9KVp3DI&#10;1YM8YIGBx6a78vfvxGWDuTTBKd3GXoCi4IoA3cw7dtkANb707Q0uKzplBPiuC7QrjNOA2aaKpENt&#10;Bc8uhpIXers9Sn+lVx0bU0a/QgAemtQEYwE0KQOWsuvoIT99U2mc+hJjR8rMyj+lhxnin7T31F3L&#10;KmfrLvm6HmBDmFequa6p2+gA/H7Q5pJvWy1l0OHw/EL1o5ffY+LNtjxyUFzg/Lp6AZSPdRXv3jTB&#10;my3IY5zkuqkbQsjt65KJSxMDeINHNJQy3Y997HnToMyfdpDNGA+9eDvy2hWaljyP9JQCT17uc1+7&#10;SlqYnjLWlRlKWS94x37IB5fjQNkq31oqa62nl9I8mcjNu+gLSzvRCRQ0dl87LvS4dpx19qz2J95w&#10;LHfAkdK20NyKm8jee0+f/dDY8dprr/uby9Q3fVGvG/wKQdcB7SASLpSUF2VYQOzrlpkXcS62MLNN&#10;H7z7QN//zVtN2Ph9rPnMcw+f1Y1WugHqzgfyM/UxzFcuZCPFvhbO5YfTvPqwoXQ5r91dN5Km4bie&#10;9jba8tRzzrD59bWnKlP91YdKg9j8hXw6vpRyYTPvjC3Ku+2JuiKPI3P2+Bn5PDlM6A2EpUfc+sWl&#10;LIfy6j+UrzawjmwO6c8uqGqrHMA+LZQXcG4nWGwxWnmF5tT9QpSbG6/ix9qI+x9ewyu/XMcScDjy&#10;ZrLj+nX/S7/mG2fW8REZj8/pDxtaj9iMdJ9Sbzkx+ngsIaaiyPNvfkJD/cqS92GTtgM0pVdD9dxz&#10;WpK4+asMlFS2lZYxRmb7xQmfI5yBC5eIRF3jI6oUj3MuGxqWvcCKe2746dR4g0J5UK/AML/0mxVU&#10;L97kr3yqe9NYZFzImw43snN9SICu65aY9qGbWQgs0G/1OrQ2WEPssrp4YIrT8RPQ0GVY0MI+n9Nh&#10;jj6v4LY9BYPM1R1S185Phv/ZaJMj9OY0oNY1Nd7xGf617RrLzMofDlti57jJqrptOAPWoo8c+waf&#10;RRcZx20aQsi8bdBeQ7kyGqeGWGleg7sVAT+Khd5uP8uENKUtJNKAZ+yqbWrI+ox8a+yGLgSuyRcy&#10;GrdO18rwU4P6h7qCV/0tfANDmduHYtep4UK/NFRiOw4xBDNsdbFcC97OOSl8eQ3FW/NIr/meqyiv&#10;mMhGn8jbQRqwhjeH1UbPBcY9AusshI2+ZF1DX/FcOzkWQHmvsNelsVODbTknzGcI2B8Z+ANyk8el&#10;V/8YDv0BmZgukusA+NBn+s0+so35op7yBaFD/cPcoOsT/UBvH1PXutztEnTgWMvpDVCxZ+nQL5BT&#10;+QQ8fJMHtepo37PuwUY66hN5vQFshimL7CqfU2iYjuPJVFTarI0EJmXt9+2XHk8qf/QTmQ3XeNhp&#10;6ZvUYexMsK3kLC0K8DnWrhu8FiecdXMdvaDt+hBg5SNuoKxwzbsqhmeDpioez3q+zy6acxIzsQuz&#10;1A+uhPx+Q4zSlP+ZBBPdHarKr0rWAGvZR+VdXPDW9Eel8+PAV/6VN51V84mbrmyPZoHHDYarjSBr&#10;kM/F31q5KczvKZ3SI17TvlAWX9OfToZyzgu30j1NI8dKk/LqgeM/nAuB4lWunj8t9mK9J9eRyY2p&#10;PGh8+M01YbOvQXfYytwFDeTa9J16IC8dZBgUZ2On8qfxpxPcwvg459D6qJOvIxmHxnrBQJrOMnmK&#10;NbFN/WogE7/WFYsYfP/x0XMaFB/d1xLJPgkoD2gAzzdFnvAuK/A1GCF3bBpb8r3gBPkBPmkZZgEG&#10;+5wG9NZgg+5sRmWjRj5DXfJ/gpNFlsBLCADsm/YrfE8d+NtP3vJiyvNaaHlJ34W6ezffjOMO8WfZ&#10;wJo6qG6bSJKFRRhF1ol8YPB9hCG9ytNzRFzz4xepU9IEaBzDHdMy0DU/pi9SfsJCtEKPC5yxM7bW&#10;wUY+AzpexjnBcg6O4ZFJR+Q8jrlAWTeILD88RId0bGGyZ3/wK/htcGOz3LjGYKc9Km/+3vcTwO+9&#10;z7fkwIlOLKA+0oUwxuI1N/xR508e5oaAyJwbERBgtTvnwPtpgO1CnYvxXFxR/jMZqDyFtr5P6VWw&#10;X/jCX5zFR9p0nozPE3zjL1Nv4NUHqBMWPrO4EaIuGxgmx7e1YUeo77WvoF6oq8IDwzl9jzd0NW+g&#10;b/JGqXzIPOQXt5SW13tegU890g0S/aYwtFhAZeGDTddbes073xCzv6iMvpr+6pEW6gjti+wzyKI/&#10;5KT/sVxixY0jpJkIyixbO+OcBUZkQM5b9COjD/xI03Z4tb6D5YZeplT+Zqhkxb+hb3uoRtwfi6Zl&#10;CqbKYz/LNHltT2JjWwx5l6JD23W/wdMFaxHe26KgoQNddCYw3jFnYGGOMuTI4WLnAVP54NNy7E7I&#10;Ap/6CNPNTTzPyo60RvrTjGvUhxZMhR8b6pupstULL3zM+A/uaWFV5Z/9zGcPf/tv/zf+3u1/99//&#10;D1qweKTvJz5/ePtdNg7xRbP8Cf5pKzxVQR4h3ei/b7g/HP+Ub6V+Fb+nb0TzjVjV3U0tJD/Swjcb&#10;vWwofOpTnzq8/PKrh1fVtm9qDH7zrXcMyzd6b8yi4Tv33ju896PX3f++rVdLv6s3MHDBjv/yJoa3&#10;3nzr8P/+839++P/+1b86fPvb35ax8auHhz/+4z8+vKtvd98X/H+s7zV/8tVXdLys79LcUf1caHzV&#10;94OfueHX+YvcRhMNqWuOBuYEyrCvbHlSPH7F4nluxuDcBhl/NB3mMvrbfFTtkDR+lxsgevEWH8Zv&#10;pYHZQM/+KV2hRZ+HvxHI9x8xbU8wDeVVOMulE/KzZ5DFXtMXj24AQm8Nksg4bncq8s0aAoA3wfS2&#10;Hvq4D2bRBpkrS3Gc17LBLRxxyTk9vMB1PzgLHe1nq1dhi1vZ/ESGcCMnucehMhE3XQhwkkec+qDs&#10;FA5LVMfiNC4tYvIIyMqxwkBzLW+6MXPMpr2QAB35iTJNs09u+eTMj18hu8GmL1z18A1SwiNvP9Kf&#10;Q+6UfmUJK+ZzaQvUB3XjMBGLA8gvwso+vlSHjmkh22KDEIg8+GDHKuxGG7DfCp58+un1+j3yBxc6&#10;nDNOlFd9umX4fMdIxFh1q191nrfRGFuWBvm1G7YgfRpajp7234Ehn/G0vrzBiQB50GZOYLqi3XG/&#10;PsSNNp3f3Jj+At6rHvQNzFeeoe/RHzy4ibF25MYY7CAs4dHvoQN9bPKwsy5APM/gjRfIAH1u6nlb&#10;n6/hRh0CYzKXWeEtH9er2Xnrh9uuaDcMJ8HLFtKN9UHrKXwlxF72MH/mOLkeRCbDiAivFeb1wpgQ&#10;8KcGAbEh70VCIZkFQiiQ7vUt8z42rLEFdko59rg+ICM4ck/XE9DUlzdGNtTQwVRsRgeG+dmTw5tv&#10;viHsfMv17vP0D2wEq7VoDKSe/epu7LrZUPLJbhkm0pdAz3JjFAXXgZSzf/n7oGIslBs3n9UTVpk/&#10;YWPazv37DzxnAe/iCW8bSH1yLuuY1857aKfQv/BInUuG4U/Bmi54+6+cUydKxRwFuRSDA32OtW5I&#10;E9p2fJIsJZsIFHzQgddv61d8Gc9TT3y6w33EQbbRzeCnbZh59L5gHP2rL3VeOaovcdPItNrOMiKd&#10;Fc9ZabXsNLbeQ9Ow2Av1dJS3mOgaODYy/tgU+PuaB9E2sxEe/yL/VC78uH0CMRu3xIWFV+W2jjqH&#10;BnjXBcuM/d23XLZHaZaGaY++pI2vwuS3Pwh0y4r7YWObBxvYDldgqYzAr+XwyaxfTP1VvrNylP7Q&#10;KSyxw/D2DYDmkuz42lSgsgbdhUXlpPlDzeV0LeVDnXueMNeKR3zdB0y7oi9ROKpfnflfDKFhXNM2&#10;6NSFMdSfZFw/awPhu/+fpwBt76rGmokCfRBv/MGXbqrvuaWbgwjMW+7oJlFuGj2lXV2wB1JcF5Df&#10;fgqkxpzaB5z4L323hNoMCkwo7vKmLz3HB3qncsDxkehZVWLRtxTVfQiVzzm6f155nedU/1Nbd3z/&#10;MPJgtuJbVSn4zDMZ+0rfdKq4gLb1BeWxFsdNANir87p1swmfJhTdTuqc8I1fAJMKrJ8EJ33JcZ7W&#10;j7VGUnr4gedWqrnMQcCJ/NULWnUVp+W/LWscn7A1RHucCeAzoTgtig3oi3X9LNzaJ9dhu338dKXK&#10;HzO/VnAfj6/b30Zm5ac1YbORQ7F5rkoIjjxgthiiHyG0ja0onhupPglPfDNg5lssw5BrOVx69U9h&#10;tlqVjODSbzI+xT5cK6NzrpmJmWc9UR9Ttcths8NkYAZ4lE/KLZ3y1B/N/LZ0VrOBk/47xEpj5XVL&#10;/Riyt6z8iZ82dpZO5x+lQT725vzxrGk5T+fQ3eCYh8qne07Mn4PyjwL1RN6aT1ssvIDxsbU9UhM8&#10;QEO/6vyZL6wy0I6P+IpOanBsUsMeCXP9SfUB9fiq8hyelV4awMBUiFbIOVTyyuyq8lVZe9tpJVDR&#10;Z+iY74+h/CrHqWw9bwzsql/zG1uw/Kxkj9Ir/ik9ymrH1VFWODouOlX+ytd4wvUEk1n0hJb3nLj8&#10;G5MHHOfE7rCp45OjuO44ObkiVJbGlaH0iRvKt+fEtsDAFNf55Kk9oWNpOD5pdy1baZ6mC1P6nDev&#10;sNif8h6FwT6kubD5cQL4BPMTfcfDn/T6iH43hA0zzNoBcFr5iZEHU7htNFY+wfmiTeCudQ/CWuwB&#10;r/X9rDYvAOGpzJUu/TUwDy/UMbFYoFAb8FnWh3qCrvKRzx0+nHNwkaRtBcHvduxFEHSAQcfIIVlu&#10;rE8XciEUvMBmoTq04wORM4tX+I3GRO988p1EnjJjgct33Mykm8H9sfJYLLF80h8a6N3gBRrxpZxQ&#10;W5AmDx3XsJaTz0QD1BUfGP0Pr93XGLAyIYod4O0BcuQqn/IwHfFHBtLYkgWptonwGZsBtxNwCpmw&#10;R2UjLi4AnEOj9Vv0lhkf5a4IlHhDy/LrZPSgqeCDVA+bCG/rG70seL355pt+4olBX1JrM0+Ls/wJ&#10;Dz9f+bHZ0UB5B3tgCNAnnyeo3tNTbYRMNnZ9nfkz+INt1vCLv553UhsAAEAASURBVPiLBzaBP7jg&#10;u2lajNQm6ft6Mo9X57Fh54s82ZJQ+5LGvvT/a720PThPtAhM9glcfHT5i3oFFn8jkIYPMXQ5CI19&#10;oh/atRjyv/E1rjomfB++9H08mcLibb7BtvPoJk8WuNs2cxdfdfNd9eNHEqCsHSOjWpnTbjsqpz/r&#10;hQQ3nsCfPPu+9AGueqIPvvxI8t6SXdYn9CnjHH0IyMMrcrdgXrFR+1DbWXAqsk3afs1Hk0fqZ7Oh&#10;gJreYuRjEXoC/FmwQx9g2FBHH+gil/VAvLE/sGsAFtu6H8KGyCybsZFJiLzQCh8WAF/U92MBLS5P&#10;P3Fj1wvayOQJVZ6a/i/+8/9SfcX9w9/9e/+TN395EviDuTt55f+TlqbeCOi/h5zw6ztsDZNxibbU&#10;UuqCjcO339GnCtRm2QR+Wbb75Cc/efj8537+8Oonf07t+AN/55pxlbZw755ej6nNc3mMyh4I9x1v&#10;0vD9dTaTqY/7790/fOcPv6vv/v7B4V9+819qI/cd99GMl3xO4Vl99/lHP3zt8Ju/+Y98g8W//+99&#10;7fAf/spfPbyi10k/eKDXVOuGHj/1jm+NtLtuSeFb+AKviiau31JKmkNrBy4jz/4qHGKnyZwAPsH9&#10;ADyHHnl+gkt5pziUkccCxY07qYQjGJHk3BdfXOxKnjVURvMWPyQgDxnI67ha/SsjNMwHlkKibQAD&#10;7qghGukbKdMELfSAgm6BQFfamxUwR94Fz7DKzPzuss2ANb50bNhoK8t90F4UEPEwXfGNvHxiITf4&#10;1XamgSxDlzZNOOVl257oUrjKYRzZs6E4xOtB+XoOa0iXZ+mtcE13PBABsjY6PtFP5xU9P41tp9PM&#10;OUcmjwE6RwYO+samles0cA2rrIFryW7T5pQOdcEGJQFapSErwbjgW37LKaCfts8Kb7UhZcB1gW7F&#10;aZqYMbaw9E3IUt8gvxvcjHkNoRt+zy6fKCC/+PhN4cBze1rshbpsOm62A5e+UXHDagvyc5jaBhf8&#10;lLlk8NuOn9VNZOBhJ/rQ8mBc7bUvNNyOBUd/TJ+SMjbA5zMU7oMyfoZGqgZ24KMvT2Rxgyq84fdA&#10;Yz+vpweGa63bSrQ+GAXc9rd7GbFF+iB2it1s6hPMtTRO+3t+yPgw/ibSguuNlLnuusW1kBecxorH&#10;3V5Nu8V+9aloHtt9K57+iTpBvn2ugKwEdLsugONrKOlLAB7coM/v0AJ26S4Mz3Uf8zk+VSAp/U1g&#10;fJbr6vKW20A5shqrPxofZCT2TB6rL76pDUxmMVkMVR6I1j1jMnVGoM99Tn5D18ebU27o1cj2a93A&#10;SkyI34G+G6B5BnjKT2HBJ41fOFYzG7F0vtO+itxKBxhstAcZdpHvuKxw6CSmfDNdul5Mf488yPbu&#10;uw91HaE2pJvJdTukfbt9AbyZb4xJVDYVKQEuySVa0FvHE8u5o/g05Zl/k1E6LjzzQ/lKtzjkcciy&#10;cbbhc0rPT4TL6fAx2i26ERcutFXnj/LmAs7LA9o8YdjzxMKnLj2WU+7iyJFk5Gl6icuTLNIcq7+V&#10;d8vXuHLWZ7xWM7ICd104pct5qwU6MqTRyXeZ5FoDcq40KOt59VjziktZQ2k0bv4aF3zFa78d365P&#10;Bws4H6MNN7D4xWxSaaVBWrWmTB0KLSOuHqGIXpnntR9fr70KQzvIp1MCn/zQJu05ydiUNa01lG7z&#10;eIPFY63JVSbysQN9F6/Df+75uzrRvxqhxyWNax17sck2PyrBkxhaI4oS0b28iD0Oqn/ADQjA1iY7&#10;HCV7XfoMwgresNsY1LbIVVsbzPqVXulboBT/2L9slMc3Rm7J0jYFH66Xrw2jBzCVz33KtUh7YXmv&#10;+FupaPO3wlh3eI7NPJdQ3ZLP+guxsWxe4WpOY9pL38u57S74rj93c7j55gNnBhuH0CaZMvTVGODO&#10;vXUbedXBqT9c7NFi4W42GruBsQXwGF8ma1FTPDeoo8Quy0JnIEDp/JQsePezXN3w5angU0zbULDg&#10;u38DeRGAvOJAc5Vhwx34lkHiXKD+CMYTQ1l5A7N9Y0jJjvx7H1EcxxvG5UQxLO/oZBz3B9kg59z1&#10;wo0mo5jn44LvWI58qGR9SPOnmHHRsgmxecCFZq4zjaNS9zv4qP4a9lRzEjc/a7rHZZy5DpYbY8KD&#10;gihQP4sszBdiibZtj+GSuetW+B1/7idJjxLM2bdw0obwoV7voRvDR/mAz7H2r97khdjwKo/Spy0g&#10;g/10KoI3g25BeA2pr2N/adka+60QQwJ53c55qw/yid6i3Yq2p7eFjp23RKuRd7g/TQpDtMJkNVdi&#10;jeOyc8RRYMU7B6M8G1OKN17BTvErQ2Ng6zDkFX7TXw7Ri4KV7poG5zQ4T/l2CEwp2oSVL+crbuVY&#10;8ysTeU2f0qCM0PzGyd1/4aUpwnYnpBuI9OtF8A55nAIO3DYE0uXRO8ZWjJYRm6cHkMjXMvJ7lD40&#10;vGA2tmIyg03a4FYea7o0iVtv474bWGEkuGXnXCKYfjsgJs7krSFwJ5krgNLIuNFfytCPcBqveaTX&#10;DVPOT4MXoEQKapLQxZDOobpgsBq9oksuGhj4U8d7ue07nZxl1mutPMBP5wnx6gLuTV2QXzzKK5Ly&#10;pERope6YlMyiA6/Bkgw8XYQ+hD6Rg5wM0rUTgxwXRw/5TqGvjgQgXHdcNBMhREuTsZ7g+EJNcNAP&#10;D+F08eMYY9MBOeM/e9sOVWTCj9lUjH8j52kAv/q0rLZez2MPRIfmvmEDrDejjuQL5kon+GqfWoBo&#10;O6MumZxiN8odEJigc+M4mbLCtP4AI13anBPMF5/hZOiQvCrEfuIxvJEH2z1y+3yiO1Df1cbvW3pN&#10;8xuHt7QR7FfK6mKKsezRQ+4enwXw0YHIOskmxG1/K3/rIBl5WvR10eUmBgL58RnqTRN3lXsRZ0X+&#10;GUmPJ1jbv6TXPz+np/bu339XbSt+zcIlG8CE1rlPph7sX7Ix/lEfc38hG9NPtP/t+AAN8jth5qly&#10;3Nq0W6aYc/qUh+aztwUmSpUDPvDlVX/1cZ7mx/dZUDK+aSUPudmorFz4GPiRN30oOhDI60U1MNDk&#10;vPj0Lm1jyIMdLIsWfgmkyW+6r5BibMEm4NInAOO7sLUxmj4pi4fFs00lE/QI2A3ZcsROLpgfwFoP&#10;Gzw24FuACpWJdHUVcQrIsm2wJd9c6+Yv+bbnyBBZ9j6BdtwNYOhHd+TlqX3xlvzcfV4bUc7iBk9V&#10;029Sp+Txav4HemXj+9p4pL/jqRHq6Dm+3f7884d/861vHT77uc8d/qu/+TcP3/3+dw//+J/8U9fJ&#10;+3oaePVj5P3zDmO+PzVb6MTMqW8TVIbngJqg47sE7OxFRtqSbqfggSJemf3W27zl4vHhTfV397WZ&#10;+6lPfdo3D7yu198/0M0c1DN2vnnzg8MPfvSaNs/z6nw2gPG/d+ZGnPvaQH77rbf03d9vHb71b74l&#10;XG3GM9YKngbLKw+5OeyRnmZ6+517h//nd39XTwq/oSeAXz18Wt8a5vMK76keocnrDd3G+ZlAnbfd&#10;oS/1z6YJMQFfQUd8tG1vUI8iyvmrbzH2xb/iVwftS0Gnbcb05g0l5NsHJcuDG3rSXDyxL/j0V8AC&#10;w5F+p4sckRc40+PmGOESOHcYPapP7Jai7XdoK3JbIx85wbHMkqV24CYoQulRvgbOW7bG6MEFHA2E&#10;fI7iFq50OTe8YutBVQgPmbgBBbxzh+nCg7CIVfqNJUFgtjinkad+PXMSyUAobvkGI3XaMvJqt6Zr&#10;HmA4io9ezVtpdf5LXuRpaeLMv47z1jN8FDzTxifHD8hDNso9NxUSMIQ1pp7X0LLm+RxaJ3At77jI&#10;ObAc1ZW8yuPyxf7lU7+n/RSWMuSnn2ke+ARl88uPYdp2wzMygAucbSBfxg7Vs/IBT74XWLGbxkbK&#10;6DeIOQiMF4wz/hu5fA1gHovTjTxGWtKlQz7ySELHkTELNC3jusJ9geSKDOFPue0v/Ju8zlXyVh5v&#10;bukMO5QOi0aFw4blhd3ApU9HJ0KuQVRP1l+bZBobP6G3OLBwzxOVP9QrjG+wuSbyHguwvW0T/Ohk&#10;zpaZc6/T+YnbXr8IRbSYYbhPgC/jx+2O2cQZi3NNpn4YOsip+eCsD8HkUmDMwRaRKZHN7J8BV1rU&#10;CiJ7KN958Nj71kvEAyZQ1Qc8fABlAopj2+TDg3wFIoFjUwLjIXzYzH3lZb2pQk8Ca4Iie2hzUvYG&#10;eDANl7pHp9hJRku+6t43Pcsuts3Q79My3CxHPnXAnPHZZ6lnxrT9yXrm1cA0RK+crfktd7yD+3Sv&#10;c8xIW8vBTY+kWVeRqjHLEaHzJ+XbusDeDUe8ZKVd3liMNtyAbwPvqcINPfmu80dzswGf86ANub3P&#10;jRug0j4aygt5KhP0my7cdi67+CaIFihuWZ6wP6a/gG1J4N3nTHusI6CnNwckHn7FH/+lXwLcDEcf&#10;hew9WgYsB/mrni0n/uAiPgoMupqG+6H6NnPc8c5Ggj0N4Dm0qD4j/gR+gbE88EG2yaNcBS7rpwUi&#10;x+X+37DLz8aXPGQYfQtinpyMHM0nvq7McEPLcCf45HE01M5rTJmvMaxpIRGlxlHekCCPbPpl6jNh&#10;rz/OA6M8ffbLbeyW/FvzrNaPco3Wt3JAb0zi/Mrmk3mrGb5HqC7RK3gg8wp2lw28gZcfbvw80kdl&#10;p+fuB5FFf2lP0lPzygv1Xy88o5tvfaOIHF2iPJonCUuj8cLyJFlb7ToAUD28/q0pzo158wH0OFqO&#10;jQgrn5ZpN+7weF5RHaj8buU6Je2geEtDdAivdAP45/xbBcV2VFUc/T+MJE+Tv332ES1sooN5p+cq&#10;koGstQ+KWHtdFJ85BnME+HKo1z7qY01TrsJrzwkZKwpfKompj9t6+xTjI2NB5jxqL9vG3FZNx4in&#10;Z1t7VAHp6astH4OIQu0UuZ3lPLdPwQCF7zOvcYtTfFP60cejw23oKm/zoZC4tAFmPthmyr2eNbaa&#10;rCgFrcIoXfmgT7p8mr/hniQEXirm6aY6eeDy9pkGc4TvjpR5ZQHOxH7CVvDUq69TFNsHRJvA9csW&#10;VLZrteVuCRUr6IeEdVREveNDvL1ReZ7Lz7wJu3NTOdakHsySnxBy1LdzNm9jZmBcIXSbj+6I0bEU&#10;vJynWgZtI+cHXLQOQOdHGfISSNNeeKNL5t3OPv4BaPXNziEGipkxAb1Tz8d1n7FGvoCE9WmsMfCQ&#10;d/1AhDY5ZfYhpcFjX6Ptq3i2ATZE8YgAhbPBcza1x97oMaZ3O0E3dmbOIjaTBrYGhEKAVgAMrg+X&#10;6ctMRlllRznoElYMKsf5WKvSk1ZYcZzxIX7K4xxuyyDjSlMMXMNRuWTpORBU3nG4rAvl0NsO4whO&#10;eaV1BKNy7ExgkPdkYewPPMfu0Mc0jDQ/pb3FQ4Pi1m9lAobuFH1qg5XWcTp3OOADvK6KUDrE5XeM&#10;c3xWOGA3fjZJ7MQFNPYpnLHn3M4tvOtC6a6ywAf9/DdyrgtF0IsebCykUV/H47oy1w8yrnJa12D5&#10;ImTqAxnbriov3/DI3YKqFTVY8pGtwQvHkJ8MNt4cBoYnjFikn0xF462qs0fakEWs0FV8tJgRDF53&#10;psu6I/ktpyZvLIQ81BPATAJ43YwX08TXd7aLL51vFlx2X2JCg/zUK09+IR9zZOoS3ZEltmcDKH3P&#10;Hb2Gy/aw7uBn0gw8r6QkfiSafIuJBWxk9oYOHZzUHVOMDcYSyrQewu0F8WrXylDb4TGE0jKs5OkC&#10;4U6LOsJcqZEsMDL4RW/yAwtMXpFRXvFI6jIwwG3+I94MKO4PVY7O2NbfMBteYEZGUZKgHF7YGl1d&#10;KD0KTjl2hwdpy6xCaDd0Q7Xnp3EGT/EyjQxoXPSwGIO8H+guVJ5Eu6/XkV480OKICPDdEusiOG2X&#10;KS+2RW/S4HORhWz9hlLtV/6V9d69d/VEmtqIaUQfYFgs8SJBSBftZyTeleapkM9+5jO2LL6C7R/d&#10;VjvRU3xe3MRHNOtk4kwAE9viW1xcd5HNfmgIYPQnPPL2dqu2C476EBUd+RT0ehhPAB7PqN95wqi4&#10;+B4wLDzSN7BxzTntvDdAWE7pwuTSfYwmycgLDxbgeP2yddDTRyzUdUN4xF/6mPY7bBhlM5z+tpui&#10;fVU1bRz+pin92kcBx13j9DV+Qlj+Di/kRJ9utnJbOTq4rSl2WjCMvdRBbTNVMLCBg1cDeBwE7GRb&#10;yYYOIC88sC+wyEVgfOOpzTwdMzeOCLc0Q29v+81H5sqHPxBuadH4iWghCnSByXe3M1/hu/DAIjub&#10;vWyS8cphntb5xEsv+xXG7+rVZGyev/7aDw9f/oV/5/Cm3hCA7/ytv/VfH1555ZXDP/yN/2V6s/Rq&#10;VlsqYo1YYE9ZqJ+wn9YjCtX2zO/cL2Jz/T3RJiwbmXlKjJsd3jq89c5beoJXdvzES7Llxz0/eeON&#10;132h8NnPfV6v2H7BN9rwymcC/TP96Vva9P2RbHxP/TBPAP/R9//o8NoPf+g5JRWJr+PHd+Qv9+69&#10;razHh49pc56bdr75zW8evvylLx++9tWvHT73uc/Ep1TOBSUbmOGxXyfIOyw//EnTRvEP/IHXSOMb&#10;vPYfG9BuG1afa1uh3P4lm/iCXufMO/AVfLt+Thv1xWx1EZw/b4DPSE5oY0cv0GNf+S2015shyr8x&#10;fLFLz5GTPOgR3C5E5zSgZ9sM/u8wOJT5xkh78Q1twPMR79DCD0Jzx3ehfpAhPoFF9ae+BrtWlsKd&#10;xi5PgzEN5CegOzShEf+TPbiJRjIwpyQmvKMbCKqLM+YHXILn55O3RuAAUzqB320HbGmQLjzpNVj+&#10;yXB6FpfIAn/F4xz9TLfySc/SaEy5YURj9b9hcxQ9ePD+hh88ZNXBnxL4Na+OXGmvBLIBOBXggqYT&#10;j1sYf6WxyecNrFDc5B758QNCYdd086jT4hUeOHjh+8yXe56YOt39m7l0aVFOfTKnZVzFT+iv6Dc6&#10;NnSjtDwZC+FL2wSWfHi3jWztWxt2a1n9xm1atmbjootj2F5ETMfzThVAs3KCCwxt/OKDvAKT9JGc&#10;fpMH19T0W8CGHk+IdLEEevS/vPGAdkLg0zm1KbikVQPWDd09Dqq/5UY7agc74ZPgEyMbn6V58cUX&#10;tTl0oVf3vzlPnam94bvYyJj61fkexm+sN/MnlSiNrLaBZH0810vWhzIdbe/IuAdspbqkXDfNrFx2&#10;mKQ6/zPCFKYn2iFtdwieKW+dtOw0pl4kxrF4CxBluf6NVSiibqWtUthTbwrhLSb3GF9u+wlgbmzk&#10;mu6JdLul+aPJSz5fQ+Q9r+bA1Qfzoce+iY5rpfgBvomvgpfrN13XSBA/zadMnrZ+gv+L382bfGKI&#10;7xFfeK6jQerwWDdUoTf8em2J1A2rTdYNTnyYYw89Ry6qO30yIPavfcjdUU5S5YUsEsilsR305Lsr&#10;O5WK00JBbVtjLSGbBvt8Ebr4hnqD6Ip9RD7rGTuJu3fvutw0bJPIgH0J7jcWlnIHmkFwlJ/riWMc&#10;XLne0A02Ezvz435BvOrHGtkMhZxtG7H79BlH+gtUMqTfQqjwLS7tjnl+8b0WcyJD+7E1G9shN7rV&#10;Xq5b0Xf9R12j8Fpt1jbgfS5AyzhT2DTgNivOMnZ3HvBuc/Wtc1T3vPrPljP0er7xQ8Y/o1AfhPYl&#10;/sOjZR5HWK+Ef/VUXP+iTijj6E0DxKgB7gXXcPwNL95o57avc27KOQ2Ucd3GXJ2Fea6poF07wI90&#10;zxuXTmTZzoybM6S4bMN9PKW/U7AuSfL7nG5QwI/dFsWbtxjQNV7o5vrHuobmuhWehLUPsIzi2PVf&#10;A5z5YY4QmXfZVp1Yc7stfau3YaUH2sgIW52spMmmLMXHdDfaBgpW80BzUBlYnFe3FHz0397ADab5&#10;iHbbLDq037iK8tqHSJjQELDlWnS4Cv94jA9U9eVs7d8gR9l68FANctKm8WfbX/7gBzCWb1rjE/78&#10;wwgSu9FONIhoTHw8dI1vH6Ovz/w4edGpY1plYI2DNY8LfFC0GKsZkytrcWFLHufgEidPmYwFkt1h&#10;xoWcCIcBQYHPJPlv8IqP//oKsvN80aFfvQW8YPmkFPyoU47ticopH66GBd59+8Ljlm60yxrnLrsa&#10;v8ct6Pb6YdWpsn+oWDQiQzzaVpmfyL1fHwt0C+anM25WuS5w05ofjuKtKPCCCP5BLD37iRzGH8rI&#10;bsAMXYO37VTmPQL7G20+n0jQVbSvgYC3/UQfOlSd/UsEKSOPDV/8w/22AJjfWybBNG7dEvcNGpXJ&#10;vkVdag7mvl39j6i32Dx6Aj3aZ2IJI3q0Z3y4Mrd8xUFOSbPJ47Lxy1Mf5PogIXyYD3heLbn6BlVw&#10;1oBe2MOx5Fv1LRwyr3jAtC9APmxbzynO+Xh4Ib/mtwmNRePXf+3XRBugHCsRG84XSMqNVWwU8hva&#10;Wa74lBemF3gYuhcqxYUmF2U4AcqBg2MQGGhxHgxceisP6OIAqVBgY8gO/OWBqFvjRy79YdjSqvyF&#10;P42fZuSnDRDIeFVABvhblkWmykb8nJ64sG4qJ26wTa5wAWjWZtadiQF5Y1sm857EiF4WkULVsIJj&#10;Up4BJQ2UegO+8gJNGnmYIPj8RP7CdIHJ9TVytYwYGpV104lKUzA/1XPTkzg6B+e6sNZP63LFgUeD&#10;84deYVZ/NGzhBw6boQO+SrllVp4nRKNv81Xo8iN+OqFeoNPBBHhoEiNH8YmhsQWVRYzARebCC1SA&#10;0GThk46cOqSdUSdcsDJ5e1dPT76mu9B5SpPwvF4ZgyzAB26/8x2dujhielrw4I7fiws2qVkI0sW0&#10;eLDgj//wtBC+00GcNBvGBC6s6cyTx0aO7oifvqa2r95sIBJ47RaBc+qFb0qKoXxQi73qJ1icufv8&#10;c4ePf/zjh1dfedmvHr2tzWNaYBaMtVA1CzambRurUHrBs3Vd/vBCT9udE4XCta2gK3JTX+Sx4NOL&#10;1tokmBkMsT/50KHePcGetl0+4SGZ9JfvtNL5Sw7x2ILrPgMcPgEufwTwrINgbH/Fayis+akIeGQ3&#10;zgDW/2g/pddy8Mi3zizEzyIXryOlTql3NhjffOvtwx/+wXcc8wSbBzCJyEWNSKgubh/e1wIrfTZ9&#10;UtsqfPjjn/BAr3lmYLWvaYOONP7D60h/53d+R08X/0hPAQjGOjBpzsoIPoEP/zQHJtxsIn6gNmg/&#10;l0+hP6bj+JS+3fnrv/73ZG8uVu/45oiXXvqEN4Q4p5ewP6hCsLsnz7IvgXxsWl8gr35iH5A/8gQZ&#10;m7TUOe0n47Z8QzJQz+4DRAc/LJ/6DnSRgTbAQhP8CwMvAguq9B/IBe/yxZe8eIuSom8ZpQt+080s&#10;4NveoFXaxODQWugfaWP0HQS+qctGOTDw5UKfPqN9c23BOXJbZuyg/ou+ouX2YenDAgFtAVnxW/j2&#10;u71sOj+vBTL65fSn8ltkw/91ID96N0R39QXy6Y7H1HVlAc5yg4t8khs62MD9h2iXJvkEzkmHNnDp&#10;Y6jL0oUXegU3m+2cp47FX3wYG7CBb8YQH/pmFmKpv+RrA1N0gIMuB3reke1ZSOFbztBkvvPd7333&#10;8Gv/468d/u6v/wP7MPXEq2ipXRY08OwXXvi4NpXfFglK/22G2OnfDoe0uatplzdtNFDY7fm7H/MY&#10;9zF9T5mx72Pa9H3ppVeU96LtThvkwo66pM7YxKH/ZTP3nbff9ZsA2ETmRomHWiiCuNstfb3qhItB&#10;bhwhvCge9L9/8QtfOPy3f+fvHD7zmU9pY/ju4c3XX9O3gO/6u8LUI3XNE93gs2FCnZPmaWJ8Gzlc&#10;h+JFXdMv2w+YAyivPkaaEDnSBoDFN8gDh5g89w0SkxvJfGODeNgvq4f8hFZOHv5PXEPStqGDL1lT&#10;p8168pNuX2Df99geefFzNnAI0KK9ANOAHj3CZ65pJAf55IGHPL34RhBouAy5BENfCTyyZxE+dE/5&#10;UA587UM5edQJATusdGoP+u4GygmNnWZsVj4H9KsjtHMsdAcfGaJH+mwTveKn9FIJMA//IxlEt2NG&#10;5bCNJI/vjh75kCeyRjbEyWZQ5AaHAExhGX+CEz0MoJ/CsgFM6Hx+qx/RAsbj2vBd7WGk+WFOTBl2&#10;gR8x/su8vDdhVT/arGUbmvTj8OzcFJ0oZwyob8Cm8uLNpHtOO2x55u8ztkNDclkHiCpghzUmTb8A&#10;75WmgeaHtu05A+1Yf0fjjPIy1wtd9ODaErit/Y5u2MTXndiU+hm/Z4xFB+YZHj+goTx4IhOLj+js&#10;/8G1aGJZOraXbE2ILfdNAehDF3uiPnPy2s5+If3XIBZut7UH+jKe4we9WYT+j8ANKKlL6Tv9sc/F&#10;iPkYpP/1v/7W4Y//5Ae+0YIxk01FvjvKxgRt94FummRiJ/DRBxvj5+0Xohf8WHjCDjKvr++QDbsm&#10;UDA07I/yScF5sar1PpcX6v4dKNs+xQLtM8FPw02+bWIBJMbAU48E9Eau0xCw1Dll6LUHdF39L4Lt&#10;uufGJeq//S+fMHjp5U/oMwmvHj7+4sc9N2EUEOG0Gy2YU69og4zYh3PKXd/k7wI4L/MtjaXAawyg&#10;nHZB+30g/+MmCj5z86ZusmJcgAL1xzVtnog1eatv3qJT+7A4mxDjWAbkmeDFUm5KWHCAwS7Y4c6d&#10;XBMf2w3dQrd8IHeUHi3dpuhjBE9d4TME2sUtXTs/kn5CdB4/pdGsu3c1z1OfRj+LbXgVN9eDzPvZ&#10;HMCu4ACPD9BfICt60YZxi85TacvYDP2YG0PTN0gJFxrtAysMddD5MTgE8hrIq7wunyL6n8Ijyzb+&#10;ChFf8v8oWJ6le45O9NvrFJge9P0p73wDk6TuiLl5vvK0DpGH+pgq2nRY9bJL26OO6QGz8uMTST4f&#10;ZEwA3/RLuf5yufyQmGD5VDHEV4XCMj6VVmmXX+c30KGtsG5zMU988mQ16zn4f/kU3/yFQ7z3X9VT&#10;+cjGnxBcTmLCSousXs+Qbl2S3sLo7E0euqjhC30CbT9jQuxDOdc9tBv0pn+ELmQ8VlN3nMu/sQNz&#10;bI+PqmfOO67V79K37Gs7Htu4nhI+IfJYMOtLnkXWD35Sn6EQM7hsgI7KyTsTuL5tcL3FBTZClG/5&#10;w9PntBSd82au6wLjnucd9i/0ST+A/ZjPEjwmqy/wzSA6t43VLrEvedhsk2PG59gluPgDsBnb55pX&#10;9Lk+yHqficLKtMFNmjVFbjDH1yWX4tNQWAOshWNoeDSQZdtMW5KFPAegPNfKXLPM2pf0pY4ZP/Gb&#10;jgP0M0dySLBNBtGBvn7CR/S97jz5LlM6tomO/sTUyKqihKGJzm6jW3ZwRKGQ4hMfs1yyKcH9k+sh&#10;OqAn7aVyhv9GAnEdKt8WC491aG8qCihz3/CgHXBt2zckbThj4yG48Sy36o4GpMGrXMBwjjiOlcav&#10;gkOcdOGIb+sJ/IaVTvMgBq9RccuuBfFNDLDyBai0bs8Y2Ws796VLnW/zk8FJOXPHcGCcbqge3DDE&#10;q7855xq9ARlOA9fOaGBc+V7lKizzdELPT9PeXJb2wnT9dT7Y+qPfN82RF1vQP9KuqXffQE77pXxg&#10;fD1tuJRbgDM/aEPfUrUqI3FqOW3auok8cO5jxJ/5FKH6+eTMD23TYfoq9KyNiM1raJnnQrvk8DH3&#10;YUODfFDALa3CnotjmrGPcLAffZ33jUQH2+E/vSaCBnQ71xKnS2RrK3uPT+BCRTpe4eO8zdlN25zd&#10;mVc2Nc4xvRUiYsHOsDu5MaqMe0bwBcxJw4hsjTl1sYHRgCjj8KRKJeC4IrV42LwN4YpE9TjnAFeg&#10;OBv4qwJla2fvehBwY/Dc4IFTI6kMGz3pjfyn+ban9G2++Qi/r2Ygv2VMvtdAPrx4hQxxFy9IE2rL&#10;xivumi59JvGEU3jOgWk+cUNxa7uen5b3/Lp4xYXexnd8a+WrQpNa8ySi5TQdTpZQWmTVp1Zc8lf+&#10;hlv0LD9jr/nQ0zns9gsPiJkCP1tY+VnWAEHSMrF4Ehrxde4QzIRV7UEd0029mpM2Qh5wdIhcwHHO&#10;YhWLtQR/f4k7pEdO+506cRaQGbjJ5++WJroEJjc8CcY3CT0B1sJGQyYTPLnLwi5+xsVy0pCP7vgo&#10;E/ybvhAkn06PYJ+ysunkyMM0HDfeZzH6fT8lhV7P37jryZX78ZEdeIhTN52ou0NFBx3kr0fAbfyi&#10;buVkWPeVtqHyw4DIhAkYQdquxMFpfnSrr+z0WOjOAMrkpH1Ay4mbV3nhupZzQb+eO83gIbjw29sg&#10;uKVDv0SaxSxs48FFcftL6GBfD2yWLXSod7oKvt/JhjDyU8fSXActELhMKtEp/bMupHSL4g2+xTi2&#10;j4C2lOuViRQXG0wY4mFZ5MoTm0xS4gHQboh+PftpjKlFXaSq/TChwZ5ui8pTs1H+4fCVL3/ZN3Vw&#10;IcoGjC9oVRdM0Ng04S0AXvQZuzP9VtIB+93yd82mrYhHN9xq20xs4pvUO/S56CPgI9QPPoMPccAL&#10;3Pht6rC0tsmWcYPfjWFwTwP0aV/2KmSlz/ECe9oVdLugteKCJ+GsaC8+LJPtF381vPCZZJ3SAR95&#10;iFlgEZhhwImeKSfdCWbyo8Ptx+kLyesmUnHh5UPGZHPj4UXaleUFaMpJEmg/6L1dyCGMgnVU3P6D&#10;PMPKMeBLoA7aP3AOX8KqH3R5OvzmvOED/q5D4QJP3633eav9qu7lcL2oJ43ufNcXeiwOPnfnuWzU&#10;SWbjyt48vYNcvpNeNJ959o42GT99+BV9cxbf+d/+9986vP7mPW/83tUCub5KgAh+DbEktbzKmfgn&#10;Lar8V8m96yUT2mbY/v0H9w+P35Jt9Up3VbwXW994/S3d/HTXdmwfjc9QP3xz+Z42Fe6pLtjQos3w&#10;dAB3iXeehwSRJjzTT986vKEbw57XIu8f/OG3D3/ygx8cvvAXft6LGc/qphNkIb4QPT9Zq4qpb3FD&#10;BW3XN0hJBs9zZ60IPPOTfF4Ish/Fn+z7VPCE3FCVRWWy6rPA0XbbrvAx8qBX+qVBGQe0iAnAJlxd&#10;B+YxbaV40M6CU/BpH5A0j82CpZ02J+5m5W/MDe9cxM3mw0hCBM9dtqVAycpQOGJsvC2OSRCPp3OB&#10;CB3sscHvYk1fkL5jKx9TUPcN3MUMfes9stEn+qYYvfav4zv1ULmzQLT3M6V1Lm5dVTdoUMe06T19&#10;hV2kL5tswHFAI+MK/W9s27KWI0PzSK96kd9QeRrbJvSXgqnPAevy4du5bGQILTYygAFnnwfu/vLA&#10;C+L7vGeVrbJAzyZRBr5XHwcWnybsPhZfd6Z+WCCqXtWFsvKJrQu9x8Uhx/M3rpWlg8ca6WN81VHx&#10;Cw8soeXE5Pl8zIscPvAZdGNuOOOLryum7sHh+oWxhFAbkvZYo3KPN7Q//QFPOI3Jq+7lTR6hc44n&#10;/X7ryIuN0S0LxJE/GMf04wua8yKB5557Hwgvynni/84NbajpVc+xA94EzRsa6z5j+zAiMxfwEz3Y&#10;R+dce4GPdo/UDv2Yhc7Iw8w31H8/5on40VsJ/YOJHYgJjXNG2WYfiMzmYhcUC9UFMig5bDyacRzX&#10;vmVXvNUmu69IqlOxjsnNGfYTJcGGTrJJM+OgD42q1H3GBjbjuRn03Xfve975HJvq6AisQtXAhvSV&#10;zJkJqhlKbRtS1AAYtoPgOqYyF3K9qk7pBy80HrDReVc30nhslb9eyF/hx+Zv6w+aUI3tI4v5ied2&#10;JuFaN0CTrl2pn8zaJOsogR3yhEx1Gy42bvTiGv6qYD3tX+i/tzHDi2TaVmhXjsaGkUD0nxfYBDqS&#10;B5sSmHdcPFS7ln6Z/5MX+Qxge7PArnHC9Rnd8RH6hIf6rjLh6BviUz/AuE8QuYd6yntIGV5UEo+N&#10;Ko8zx9Csg216iPdRGJi9HpJBfaYf1HnpoJ0b4k6hePYewXGdRRpfWcMTXjeOrJCTPJW7MJyv63XO&#10;h4RQKINPfZe029boHNjoyPhgmQwfX0N35uNbsL9sZ0lQp6RattAO72M7257ADDylmSfFryDl9uYb&#10;ffN2JHyTjTFwvYg9MlaX6LnXj/WAELLBQD/wAK6hYtbX2u5bfi52e5KY9r3aduZNjAOsS9APtQ5R&#10;EZ/lvE95Ve/ST93QHmgX6Be/7vURNDDws+o3PBfXgxE2n2gyd2ng8y8O6OwKmRLbSmVkOp180wCO&#10;PHq1ozY3uB8mGkJbOwHHfDT/JT3CHMlE/kmwnc4AmS5Vaz7EsT/58VdYxIfdDtBJB17Jn4OdYJLw&#10;GPjk+DT0mzFxdQKlaxVtIxsohR8iPA3skcYDAmqm3YQoaXyCG4VuY1f1m9YdfwZYIX3qpu2WHwqY&#10;bOCascSVfl3fr20h71Yj3xhWxqxdsHIDeaz9su6TsQyczOnU+yt/+rFBCPxeR73+KL01Rn6v74gf&#10;aa8xjkHbbhuveG3bWMD0LeNupxWWdPU+zeccXayt+TIPDdTWt6o+LoUCXSq4nFH6rinwxC+1tsOe&#10;nluIqZjeYIGdbVuNs3x6ce8hdjqI/kRPLPtNWbxSnnP/5qd+1ZjcG1qj4dzHAusy/dAnbvYbvcdE&#10;tptpTQbF9F3AU6/cDPb4AfYrRurCNTXjYfpcgUgGryUpSbfwmPmEeHceqqyzIbK3SHVpGXetT/2H&#10;NsfnW5j3Bra4V8TTf661VnsQrzQMI/h83i706P8aLFpPFCP7ir8UHSWDd2JDz9vk/5prug6EQdrj&#10;zaRDP/wLU8I919sbpsNVCZktAJD0KmDTylZ+SU1MZsMCcEqz/EKLSkeBIu4x5SzwfJiAQxleRlnl&#10;B5dOq+XAcKx6cX5dWOWngjmPzBH6aIJ5htCpPGdAtqxVzmZ64rAYqLKbLvmyUXUqDvEKVxlOdeWc&#10;C3rKOeBF8KRn7IKu1bd8SqcxdrkqcBEk4uFxAgf+2kCg4z/0mlDZofHjBGSvnEf4U+10rA0rXNPg&#10;lzeyOF9yt9y4I1vzqEcBTNHIvco/+MBvNCvEEkOCxbdLYWhLMMsBDch30II3tDd5Ts71RlItKMgu&#10;dFZs1ogPd59DJ4P8prIvYlNtxzoBS4cNX/i4ox0+t2az13cp4z9CdVNWORdEvNqSQZy7J72AKgFo&#10;R1w71h/wRWxPp8bmAPn4JXyZ1HDhyYIJdzpZT3hrMPtAAwsbB351tdo+r1u7KXxJcGQTfwvHcmeh&#10;0v2Ezgnw7cE5PE9D9A/v2rr2XuHTKWMjNtnpn8IjNqvvkUddls9ed/Y/la3ynMpSvs2vPJyzQMs5&#10;A8OuY2TI4Fie0dN6je0lrHWvrkjL2Ekgj8MXQapLpz1JoZ4eaxHm/uFdvT6S1772KSojjo1J+4Ka&#10;3nnJqw9jcrfNiGr6sQE+oImF6p867pODpn3yE9udZP5UnWJ/2Vt+77rEaArUNd88ob18/S9//cBT&#10;EdSBLG0f4Cn81l0XGTrOsKjI4kTrhFcDAUugmshvH4F9WeD2uWCAgyf5hWMTMK9NZPPFZDzOlAY5&#10;bvNTWF6wlGqinwUsZBeHyC1Yyyd60DGO0ixq9CKCdtfFfXhUnzVdGSs38ByVH57A2I9iAm98lCe6&#10;9tXQpUU9UM4BPnJIQNdTJ2fSCjEsK+3TsOKT9piJHP4NX3SmjoDBgOkvpfdcAngBhbKTYJ2mb6zu&#10;7QMAja4ZW0I6lQOs/q038kPH+ALywhybh5KLQL4XdQRjWRWzoF5+8OhCk+UXTuGwHXeHPuI1ja43&#10;vifPXdsP/RrjX/7lXz783M99Sv705PB//dP/+/BHf/La4T0tiN+9+7w2QPPtZ+aH2wKJJfrp+5FJ&#10;Zc/YGu2oDzZbeVrmvZu8npZFpvt6svft7akd5lwc1Dc3fvCEEv0wF5PQi49qvBVhDcEJFGyBtJjy&#10;elDVEzzYPObpJu4ovvfO224HPJ3Dq5jWG3fqL/Bg8dFvAxGftitY4AP4g8d08XAa/xoZ6iOcg8cN&#10;X/QD+FU3lO17mrt2E5hz8IibBp9XMHOXMn6Jr1JGoIwD3oqO8sifjLS3hSbtjTZNf2m5ZWNodt4S&#10;PNHXH8G0wtLnYR8Ziwds5TG8UHsOD6rCchPTJtUm0JVj2Jh2GKhfwS7gKfQGPp/MD2M29DjMT/mV&#10;F5DmDbjP1zq5rc0sL4ZamcwvMNmpbtDvDTCldRpbr4WndZI05Qd+ZS0sNGKn9E21VXEoBxYb4D8E&#10;+q6jEGFdXlqtB+DKyxvJ2Jo5kQ7nj3+wOAF98JnLlL/pDbOmiXtscNKTJ0jwlPIDrXVHugt4G330&#10;Unuk+4ce6RUXHIfRD1qWYWR2GbKY6+W6HuyFZnQDnfkpvGhL2JM+XMRDHydV6BgGX3yVsR+7bfUg&#10;ePRHH2iwwQvNx4/xWY7QgV8D8AT6IWDRh36JfM8RLRvcggusNRwitftqp6aRobYwbXCVB21krv3C&#10;k/YWwUxTsL7hDF0ll7mPfZDB9ATvMtnMdtO5eRKLFN9WJ4bfa3pFP3NannyB/gcsDk9aPZeWW0UL&#10;EViM1Z/O1IcjvWwRsWDrAE9k5yDUBj5ZfoAjANVXROLXzXfh0c8xoxVuTReFPPSDTdLYo6V7vJfh&#10;r3tbTZ1Hh9JHFxZB5QWuo9t3kDdt/dGj92xL1H6km5Nfeukljx9s0pqvcN1/ym5ZREWY6OSNIIR1&#10;wK6yi/gQSBtyK+c8NmZO9pzGxWdVdzzl+PiJxllj7T/xa9lCOPCHDEe4Bxq9CI1J8ykbb47JJOkp&#10;hCPdyA828Y8fNv8eB6Jf71jWdncddW7Ipb6Qmfqhv0INrgEfa76BdJsfWj21WeVNa1FdKXNujFiN&#10;Bj3byRbDbrttjFOhkr2Vk73aLxvkBRZfjDcBeVlbIIDjPgnh/R/CK6/2TYNufX2DlOtzl7flxNZT&#10;Ctc+5Fk+5TGvt9+LYewR34//075HOejgvMiFXcbeK03oEkxbMTZ2+dL+7d/Kd/tWPvXCfJtQvNO0&#10;+VKeAn6PwoYn+eApQobFd1oGn9ra37EWZOdiwEDbsdL2Oeeh57FcIW9JMMjYDDtSMmFOWlfdQAgX&#10;ixefEzg8bf/hA4w3IeA/eR1fMX9Dy4D3PEgF1hGJAES28bM+EMEYiD97zBS8b6RyrHqWzP4WpmC8&#10;gRJLinrkKO/SbP+IHG4ZI+sqn+UQwNPasOGE2Ng0q6tOypt8QutUKaf3a9qUn/5ilwZo1Oa36L+V&#10;wR/B8aIH8vCHvexLtDH+2IhXmeUQPK9IR8hd5NCD5gbHiYJpVqFkeB2pOiEfxeFtlGRM8lx0yuMU&#10;hms1X7NDWAwmivxqI/Uf8CoH6SNZhUQZOq6xiQWY3+NQRsqFVkPSGj/V97CWt3/rd4cpbGNkvD31&#10;yPV4+oy0FeZt4mBR3AYE1/kDbB89yPy7tE5jrhE9B8YXdNBua1Pqvv5DWY7dTpw7EI+Oq902HAGV&#10;5sp/w6ecP3SEj/7Uog1Ku20wbWph4deyq+LWPdY9lQ2cVYY1bX2q3xnira326UcgskU/Xdh800a3&#10;obn1IdKZPDRuWXGQwTZRBrI37KnkFG8VN3P70Kze2JhgbvIjNkpNF0T8JuRgNpDHfFt8XVxZCrP3&#10;mfhr2h/zDbgtKhX8Unxa/wWoPZA01ouutqXU2eTI9NF6Ficw1AVqn1qzHPbY1vC87BjW88KNlxLS&#10;qf6Q8Ze3EukNI9Y7fUjkAjZBN58gSIQhKwBTqqhCN24JwjtsCXCTVcOWVmPygVlp4SgOVPqiHzAr&#10;XIAu/wID/VPYntt4g1Y5Virn8tbyDtiFa7zRX4VeEc/wLA5FlWvNO4PurMIQl39oxJZr3kqD/JY1&#10;Nt7Y1nQr/9iwE4bCtwMmv3Ic8XDXEb8pv+I2Bl6SbJMRDxRYgA53Qv2gNJpvh9lOwmc53fRb89Z0&#10;ZW5M2VXpFa+yb3KNnkR207Fh7WW6KTH9lceRDovtY3r8PJzL85wc0Ku9SptOnDRtClzLIlreHFAM&#10;XZ7yw/ZMHwzDAqYGVhaD+VZvFwjZAA6tLDBn4e6Jnx6k44Q2+KHBxrHuzNfFA6/yyWIME7U87drB&#10;hW9S+fWgSz3j9/Ep6I3iEtQdMoPAdIg3vAnFBoueXOQiTTBZbGNTiE1k3TEv+e/MAgkZlc+bP5KN&#10;J53YZPAkFR6mn4us+nVtWZtbP+mKvt68aYHiwsLbHq24k53Sc4kAgM0RvJ5TvgbL7AwTnSJ02aGA&#10;IZQ/vEIvg3cgF4RA+7cTqvIvjcSxGYC1nXKcDolcIBt29DGc7SOfkP/xVKncw/LWBjw1fO/evcPb&#10;bADrbvwPvEgQutUF+l5MF436F37U8spJXvVVhSithXw2FkSTpwt5ArOLi5ZZP+BWn+b9tMZcoKpF&#10;+4L6oWyJ3uiP3xN+6Zf+XfsyT0bgs77hQw/1uz2rHtdQXPD3vgaItFPqYd1cgDeveqMf6GIp/Q0w&#10;hPrDujFLXfNU0g19Wx0e8MJHgYW/N1eQi7T6h9t8xFuhftl6BU9Ifv0cSULbrP1h2kw3IANx+Rd6&#10;4AVX/oczK3ghTPQbbBvJab7KxP/w3/qmbTaCuP/RJpFpUw/Kb3nhS7f5oJZ27Vb7AEvZ2paL/+DB&#10;3u7h5zA6keYV07RT1/eSX9javrwLRzkLE4wTXqwQf+iwYd26BpeFHPTNeMHCZDbZwL/QWwD4jqxf&#10;4enX+2UzZ7MBOjMeUH/CY9mU8QhZeI3/V77ylcOv/me/enj55VcPf//v/4PDm+/cU/n79jkvtMq2&#10;2O2nO1CnURK7cLhulM04iy351iFvavTryPSI9C19k5AnI7nZ6qHGzwvG6j5hgM11QIPWb1puXWPF&#10;YUc+vHiF84MP3tcroD9/+NznP2dJGJNdZ8aPb7JBe0f9Mjjpz7P5yvhw86FuyhIsflO69RPrhBcI&#10;r4shj7XLsfqsfUR6gsNRGuCQbuDc/szKhv4NJ9rEHPi2+QiOYHj1YUxDSmeLp2805MAzF6RfhQ52&#10;92vbVFaaxOVVmWgboFOGXTqf5BLUN3xFlIJLkKmT0au8MHzqOu2yPDt/45zFFGICc7xVZ3Ch0fLK&#10;iZ2rM3hNNzYtdBYcgUXrtY8g3QAO7BF9h9nLC7fGLJAi08qPNOISU9/IzsHFfGEp448bm7zZIDm8&#10;eCviwPCnhPEqY3XoBgc0XTa0TFNpAmmCb1hEPtUd9aeS7amfG/RZvrFqh4e3n/pCBh2ZG9cGGd+S&#10;nz4ZGcJp5BYOYSLTqCzJV7lwZJWBCzwnK5wL9QOv6kXaQbFtIBK1zVY2OAGMz8mbRvfkQg88jwOy&#10;AWTB7wFtp7EvfbT+amvGDzZleDUhcxHmC7R7aOZtI0CbIAr5+gFa1k3nthWxjtRHbkAo78pteJ0E&#10;Tj5O3Wk848bPtcxPYIuWw+jATSW3dJNhcSnb/KSVpTyS8HVfJnsAz4GuDdZf59WB9t9+UJleqGOs&#10;Y57MTZO+ocxPm4mGnoKkj4GPddXCVQJ9Pl2cftweuXqiz1TebIDEHuI7HXUXenttBp2U4RPp6ys1&#10;uAmN59SSJF0b7rCFOR8XnlJk31m4ticvdUM7r5xt8yvVnScSx79CL9+8zE11uV58xte1uWaknrDj&#10;oyear6rdUqeMWXhV5ZtubmPHHMi2V0EW3CQv/q0/PWxjfL2NWXbXtaho5YlVjXeaNz3m6S+VWVmA&#10;CTqHV2jJv+0rAO0B/SrPnhs8zuENjGXwOJJ6ql2K23ilcZrGV/FHbEGatpsb65Cx/hbe5ifZy0eG&#10;NIyv42RXcGnPj29rzqv5CHbl+tjX3zyZZF3J33VhfnlTNxRJmcADo4ObyNncYZ5XXYEhvepV/zZR&#10;lBPxygf/9BHJqy+hB/+EyhT9maPYG4S3b1wYXrC8/aG0mWdUDmIOcJrHdSqBNywVxxnLD7B3bs4b&#10;8jaZ4vvlD27aw7GPlEz5AFc5KgMwnZc3z3DKdz80cgsx5ESDUFifyC9Ow5E+Ky6yChhbWhbF3CBD&#10;XvTY6QPD5lhhj3iYDrQi15E8Qwv4lSbnhWtMHoFzukVqtqEw9Y/mY0/DT0ZfsUoeB/VJ7HkT+jF+&#10;IW+UVDxjn7Xe/as3WpcO5OnjuOEnc4t9fbUPUAATv0zb8ZhNnvPTZtcNWGifhlXn0zLOS3Mtg4z1&#10;UeYpybXunS7gSmBJu1hEoFP5NnvJRtjfNnHt7PLHk2im2FbGPRrXkme7qe8iVK6tzxrBod2yATyB&#10;j2zOPP15im6AH9E+c45+jM30aQJ2f0OdgsfB6/PRMf2J6pY+d2SmbmqbVbTNjhHARascpA2j2G+s&#10;2c1qWLXOzIfEJzcYpl16TJK8hI0HtJTX3tDzqKkT2kr1cKx8QvKcdDqp/be0ySGNzr52Fa8ZItQP&#10;Zz7fBwB27GOb039XBjnzxg+6SMMnDIhXEzg9Nk6JIMQbOsQSShjpw+DrfGIoFc751NdKGejjwJzA&#10;YWQzDWWoBpxtW0wbCODyK179RAxwYNBvp8/MfIS1mc6VwGz/Yz04J5MgWuBz3rEF2bGfaQ99QBvQ&#10;m5sWrwqet+Mv4HIgm+oS+bQ85uC+DDpL3bjNCwaNntFnAGxDbNDKF6ZtLhx/guIqAZTvtUTF0LIt&#10;pWFii2VMaHGtLREjIy1SJ8zinhaQVehbOPIF5cKXUJ6kAx+k4luG8lNR4esP4J0Lpd99BmhDE/nT&#10;Fs9hxX7oCx5PO8fGO9/y9wYwliGjmWUK6Sp8yqawVsC4OwSM7W5iXjiX6jxuiCA7PDKe8rHBVIAz&#10;fZRQOo33ASFUTHcqgvSRfGcYMTluMC46zNH86+JTfsCS17hp5Dg6xrG2AVoolpX4xOlWGtCtTuSX&#10;ZvML25hGaxioSobmN6aT5/WPj+aVAs0vXc5Jn4bm+RWdoxswxe/iNuet49JcaZXOmvdR0p3gg7M2&#10;tspxSuuU36mt7TqoW50nPqK31K/pzXl5AUtWcGK78t3jQgdut1fyYbvyBM+yakHAdxQe+XhxuEhh&#10;EYpFmBzcYf5QdcyiKzSOLgbVIXPRzGCIy6lr3+raA43LNYDIh6hDaNPR+6lvYTEw5Ylf+c9MnCPJ&#10;6CQb9NWR5PvpQy28EMCtXzjjip905LWh8NBPsrBQy1NSTCweSYeppqES+zN4AEuw/bChjupCuv6z&#10;2rrVSTkVmfqUMkNHmWQ7nwk6NI4GWukGjHlOWzbymR/DjFwUwwv5qBfz33DCfzudRJ+civyRtTSl&#10;9egfvVfc6s2CmfUbf/KCiABvaNNBJSrLYAoutcBmIAtZ997llaP39NSeLnCUb5uOHuGv+pUdqKPW&#10;Nfm1ZScyTATRlYmEvjCqV+mxKf2MbwyAfr8ZBX9CbIIt4hPO/Bn48Wt6tOriXkB2lNkOzz9z+/DF&#10;L37RtqJevAmjGBt3ASP2whvZOMpTKvVZzIb9C0PM3xp4suK+LuRZ8OJpH76nSwBPiF4Qwpeof526&#10;rzB/1Wmf5OecYPoG2nngHy1zQj/xEWL6JxaL1GeIhl8HLjnY/KBtV5bi7XpsOem7dOqyYdv2StwF&#10;FCa7+CG80YUFbHS+qxtgCNWBPhBawKAwaehQ3nzOmwb3dI5ReqXJOQHaMVVjnhDbn2AIVH6hT4BX&#10;XuGaeuQcmxUvbZh2PP3RyFz5XI+ikwuN8C0N7IF9OFgEJECHcnRi7KcubAuVrXi+uFW1Y0NEFYrb&#10;9TYfUR51+PWv/2XVo5461QL5N77xG+pPtKEpfytvGdl8f1p/6gPUPYH6J4+Y4Nf/yng3b3IbiIyo&#10;dkdV8GQO7Sv967qBg//in1qglo9SJ7FhCJou45PY0ffjK+8/eHj4lb/6K4evfPkrfpLY9apK4xvE&#10;SPVQr3ok7LIK3+f6XIPaB+MvAnfBz36gNlsdos+uk8/VHwGHD+CL9F/E3eS0fzlPciqfg0D/RBrd&#10;iPnG7VpuIP3gf5W3eRvcQs820jmwlBNIc2HVJ/os7yjTNO0KeLK3PC5CyRg6lLdtVIbSB4eAnqYj&#10;egTysQtjJzF1wdzwjjZSudmOBXiC2x19sILtrbJeS7QM2tCrXsA23bh54JoOdakAbvyH8+qafqT6&#10;GnDkTvr878rrVJ70U+l74d93LpooAABAAElEQVTQ+uVmBPBb7y2HLWuGm73wddoHYWzYMvOnv46J&#10;NxsE+PjXvJhjj59BQ0lIQtjAyEk+eY/9+sjYLHmBARC46L7n5TwuQppxZs/b/Y86P6bh0w1WCWfY&#10;TtMWyNh0Rj5typR2sPdf6wU8Orn5ZtHS19PyK/r8zM0iR+nUx6BEX37/PT4BsM9/8VduEGTjFRrP&#10;vZTvhmML49pu8SNoUP/mperBbysXZdgXGWrXxpRVHsf4h+2xX2tuMC7jLPSS2u3EuAZq6a3lpMmn&#10;LrACcvpcghG7bS/6cB5d0jdhlyfaJOQmm5dfeVlj3LvuI7mpAL24hmGeto37ac6uE3SndnjSgzcq&#10;IeMeaC8qZT4nuBk67LMrDGXQ6Y24oQmEiavsuI8MjyNGG+xOt6nAYYfjIzwL1ThyUNa+JH611jd0&#10;CM0jpg/2OQQkLwE7s7GC3Z599i2PHdQRN8PhZ7cEx6YtfVj6S+iGrwnoJzlkw4N2IvqCV6s1CPNB&#10;aN3Wd3IZa3nzFG+qePHFF/Xa8Au9glrfcfa1jfxjoY0KXrwj4evA0DPR5QedqifZ1X0Bsb55sw/t&#10;SyXYgCDaMoHr+9wCeoAu/7aeQgILIGJiZKHPwzUqS/SKvZ9oU/3i5geag/P5KOSJs96RfZAK2L7h&#10;atNLtGVF8+EHmG5+YV/zrI1EhE00yxCRjtKIRnB5kpaT9QcCtPlnPgPdTQaVVR/PsUSn58RdLKct&#10;wMO4IsSTcNAjD570a8BzAANeebgfQIiTQHl5WTx8TP8i4UDZusG7o+OPoV/5KNto5cTg+Lh9XnVC&#10;GyjPrtn03MBl7JPoCj4BOA4vKE+a/G3eHyB+jwK6wx+lMBdp8pA1c4ihbwOEB3wIxMASW7eRD/OY&#10;pqGe/mN86IGon/SpsRd1Z99QEeOPeY9Loquve6hh5KVRPcSfcg3N06j5hqbIWrvIbBqCsmsLhVfQ&#10;4z+3NN4+pO9hLUz+w4GqR/UmtK5Zrxs7kLsqhMZxaWlWruPS/Qxcwpg2J8t57U8BehnecYz0p3oD&#10;k4mlvVTeCsA5/PwAiW7oZH2SQL0bTenHqkuuKWpvVAFvpbWVFUkwWx61pvylSKUqn3aC7VoXLjj3&#10;A/65/MmDtucH9B8KrJ+5DSmdObXwWb8gqM9wfzs6cB/r9dSDtupDjn1ajLGDrHVJv+3pX3xTvGMv&#10;d2QmSJ2bCvhTzpsWG+DXtZBIOBZgQqHQNdXCXxdvYyF21NF2XZ06vysNgRgu58JhbNZJ4a0LbWts&#10;SH70CwzpI9gSBr5p6NluZubc4sCf0HMRT8aP+8s4chLMYhjxhi3rIvu73xQs/QIb+/COHNNhlY5w&#10;8THKKqdpgDtlxv0wsk+dlrTjkblzA2h77FQh/KjD074rrI51Bc+WlsLcHzdNfGdFPe5nl1JTFZfy&#10;1wx41A4STXKNbzAGSc4PExCzuMBDD8nwkbSV5FG2+a/KCH0Qxyfnfs7Zd4FzuxOp7HO4yr3mA394&#10;M5aJO9UZ2yOowrZur1PKGiz7os9tFpA2oyzmRjnC0Dsikoobkgv15sPEQWURbCFE2YIDA7LiNFM5&#10;U77RGVbnIstOdaw0F8DmN6YIuiu/BfxSsnjgbIds0zQXpdeF3Y47DvDgOxCfyE7llu9Uw8YPHMoY&#10;mKANnQ02FLdf8ltWeRtvdKbOC0e+YYY2dsL5yGuZE/pZ6TfdGBjSbSCcl3dtQt5pAGflhS3WsOIC&#10;B/yHCcUrbeOcw1/onaPtPEzBILngm67OS79x/Qx+1S10IUL9UJKw2uocb5F3AIfyTP7pbJNvHTcY&#10;yrEer+yMHwAHD2TLJoC+kfuxj/lihoUaFpvqV3nt4jNa8OVCel9ANq5fu5LvG2UDlz5EMuiHCQOb&#10;QgSeAOPJI3gy2UfmLvIYQOfeIFY5kiI/9NGT1/xy3gs4aDPpgAYHMPDhNdKEDEB5EoqnYt6fV0by&#10;9Bl3ErPw8nAGU3CplyxwxHi1PTH0CZEl8vTcBfopTPIDG9lSBgnwu2BNGbRrS2RgYli+5QW90IkM&#10;bNQ3jxg46g4YdGi4Cr/2o5wAXsL4xNjeeRHaPDjH/sjrSYN4ecKqiSzxEyaG/oNm6DJZ445tnvx9&#10;511e/5xFPia48N0XyAKPbqavsl2u6Gh9xJ98X3xLfF+06twXcPInNpo78UBeFfHLT3Am7Yyf0h/q&#10;oIFJF/OB+tSXvvylw6c//Wk/gbk+CctNH928wKYE+5L9VWVuG7G9aWFYlWFrzvELArxZ5Hpf7c1P&#10;irLqSD4i6Qf/JoCThdTICn3y1CTV5+Qb04WdSsxFk5TBp8jDD+IL4o4v+kBGiv1jXm4f8jcuzNmQ&#10;zjcWXbT9TFPQufDJBX+C20nUM11PcnXe9oPcXrjwwtRu6+ITA2t7Ko3etad1UR5POhE4ZwHvNBhX&#10;NKBT3ap/YSvP8x973jCul8GhjHNw6P98s0/5aEGdjUFu0oGPFxAFT/0KYdETGdPPwtPjgmDog2/z&#10;9Lb+LKfWQ+D36FEWYmmbnDfmiSYCfdZuB72+XU+V8v1fFvpYQOVOaGjvfpn6Znz5hV/4hcPf+Bv/&#10;6eE99S3/6z/6TdWpXi2oPgiRf9oDNsnYmXaKq7bu7RuqB7c6+bxqSfUuu6nu5V2qW+otvoatGJup&#10;l+DVcimnrhMwKmn8Qf25Nn9feP7Zw1/5K//B4YUXXzj8yfe/Z/7IwBxBHiJ6qkvVE0/04XcExj3q&#10;Er+h3jn3ZjXyziIs/s+bRwjViXTlIyafzV8upG4IvguOXnSXHzynNxBIY+MAm/mFdGWM0p9llEzt&#10;u8oLO2APbkBA17YXETriD3zbluURLHw4OK+spUvcAAwb2MQEFrG4kRJZwj+v6Pb4pvLCiYUD57xe&#10;m1BehaHdSD3Zktfe09/phhf1d9iZcENPXVs2gWF/j92KK2/ptU2CQx70G5vOyG4a04ZrK+oP3thv&#10;k2vgg7voRMaZwJyguC2ujD0nLs/mHcGIZ/TL+FOYxtBH/uJwXp7Nt9dKf3HabAC+ccYuqBZca+wy&#10;+i1gONz2HKcNgI99wCOUZ9LIkxs1aCOE8trSzVMMrutKekSGEC1N44JIGHnI2/QTD2mtRejxi0Dm&#10;5imjoLtQcSpihCOe89KhvtrHUMYGd+cQjMt8S7ew0AA+c2BuPMoYAV0WdukPeIMIYbXRqh9liIKN&#10;8IE1WMRNzr2kNiEHWcDi5tI1IBsH86LVt6z3lDm9Ik269JEZ3Tt3oa+lr67+9FXQ7znowMAPGvQB&#10;LB9gnxd0HfbKK69qA+3C82fm0Ww+mBdVLbwGdW0OLqM+Bed5NPMz+jW7RmL4MYdZdckYQBvYrx+y&#10;YBefgnjGV/rq5Hkcoa5HjLW+Ig0i7jKueWs+vJHbh/zRvj94tqdIULbiNL0vKkbu0BFfmImGN2y8&#10;IZ65z0O9Avr111/3jYHQoK54VbM3FTRqQk+5oDpAj6clagXOe0MNuI+xs4App84Y3zgk8PjxDX8z&#10;Ojct5oYn+kh4s+H8mB9tANAGE3JdZL6Ts6bJ4onUBsqosm4gSCHJonqeDabiwo+b9p+yNGWy67yc&#10;DHDdJ29WSH1Uhsa1UnimPviEB5/nIGAf2jv+4zHZ9NA7+oiNbCm4eQWz+xTK/E9dpS11fgBNZNv6&#10;WOruTJsuHDEBHNsN2+l47DeLIX3qgLWB0ixv8NI2UnfglRdyb+0GWS2HEhNWXmT1+hs5SqNtyyg7&#10;6lAo/eP+qoUrHdLUFcF8C6QYspTT9/CUOf0QsqA3G5DdQCgKsGuAHqF9VcvSlwqWcuzSAvB19Nzy&#10;qP7xL2ggR2mSbqDfcl2IlnGWGJj2nZUPDmpC1g14+lv4NlSCZuGDxS2M0Nz3SgE1sOBatmlbmxy2&#10;1fH67k35i947JcOU2km8q+aC8J42IHaP9UarJw9lF56plJB3+PSaZKAfBBbexGys4pexG6Bqz8OK&#10;dHSQTdUncY5JZWbjVqLq0fPrYujVZsDVZranTGT7UCDA+i/15m9wk39FOPWf0jGvhaF9YGjA03/Y&#10;4WFs42sH7KedotoIZ5PV1JPHdyoCZNFn05+TMwEevd50cRHPwF6VZVlauOhDVulnbkq9xq6WSzJn&#10;HBag6poyz3HkzxXDrrS0lbIB36GxTlb7/f/svcuvJVl23nfynZVZVV3FbhVJUGpaalItsrtpgoIB&#10;uz2QARmwRI8sWwMCNCV7Kv9t8tQGPDOggW1YY8qGLQsWm3Szq+uVmZWPm+nv933ri9gn8txb3Q15&#10;4C6te8/ZEXuv9177EXtHxOEY2QBjHVAa16sE8Dux6pinnoUd9OU8eYmD/di6j2+5jkMyn8wPkApu&#10;mJGubX3NRyfDxDhmojc3WwE+ln5+PbRzlLfaq2OkUE4+x/D3h2Mag2Cbc1LmnHxxHC/uvvJcTrz4&#10;E1PzpY6OUDnH/EvnXKfaZ2ru8V341RerTSs9WLZveQDCOstRjP+uP+G0f1ttc7nwvDmu+ccK5esN&#10;QhXQPjefTb0VH1yuuasr+esx5/iqecyD73Jtj/8EeJz5j9S17c7UF+dvNJHhb51/WI+lnsq3dJdS&#10;9/9LwZGG+ZPXnjxxUq/L3EsysPtnuVEBXVdY+WMfLrM9Omhd2v7GzQwfplt4JRbEmUnQzwDEZkci&#10;eK16QF7ZR1bot0LxorfWJ7qBWYZWjCo8WB4jzwMgNATAKiLHEVB8+CUfvqC72emAcxoZHUWDMQNf&#10;ad/mveakEs4dctS9+Oi7llFR0N8EGYCjPLT8FcxvOW/+mm78FzGrDjQAoP7feI6Y5oMDHef9xPG5&#10;SFzxys/4dIT2sZobncLwKI476FTImQ42S/no5ycG4CMoD45XOzhfofqAs33wns4NY4cY5tSNaXcS&#10;eAycvkAcxhvtnJNs/l3y1sPqsVXTLgKn7/rAS+fAypP67vlWXjqh27Zh7uOxr2aSB9thbf79Sv7I&#10;XJAqB1rsp6OEwVSBBzdPFpSxygE/oFRsmTLCqxc4lQceFwPaAtAivJ7QVEE/2Esdc07n6ics1En5&#10;wld0vphDDswEnnzq9zzu3YPmtRdceUKTO2Jfv9bvIUlH5APQdrHEHZomPo94hSwXJDNQwdoxCW/1&#10;C3eutEiqQZD8DubeFJV85Nzya9KyaYXRyOOiiE0C+hVooWOBuv0MF0RsgtyWzpTt/U78Ff8kVinj&#10;vB/swDcF9FrL0GGH0IEfP+Spa8q7CF5e8Fih+dAFyjd1Q15xzuVHH8r6GQZOQrOXuT5Ub+XliZN0&#10;6R1EMi72bQ0o3GgT0HAnNLFB/eFr7nz/7LNPnfJEJoMsd9yDTz8C3l1dRFW33GGLLbsO2wU2LhFv&#10;gCd9n+pmBOh4LcpLTfxevNS7jAXxnZEHHZ0hTZ6Rfmm/8A8fXTjomwn/lW68AL73/e/7iYSffvwT&#10;tRVultBigVzCYgALW8900wdg/8lhbR/k0fZpt7STxgbtkvra2qfq4ulTnnTIog98qF/GDHC4QYO2&#10;yE0a7ce9IUL/orhg83eDqWdkNZ5J4eP2KfzGDCMG8QkJm9mUdx7DK2dtj3DY3OGmFoKhvJJOTCuf&#10;MvMXs7Y15HDMRSep+QmVDa76Aj/cfZDNFuslvA2kc+WVHpx9szc3yHCO3tjYvtGysE/4fDinXonk&#10;QvSJDeQVl2N4qSR0w4P88uUYfGKB33f2DTLyITS0Uds9/XXpqFNoiA/6S/MQLv6Ar/WX3BXIU5iJ&#10;bs+1XPHC7i/1ZgD6ZBZkOaesm8C9s5RX/YPzQGPV7/3eD/xGgR/96Een/+l//l+Ez+9PJ752Cb98&#10;R9QHvilk8aV+1cUNseOL5vp/5pOOmhlLoVc96V9AbJIfjvgRoB5TjqzEHinw9/6Tv3f6vR/84PRS&#10;dUYM3OL1jJLJpiz6cZHbhUh05QM/Ls6/1G8ybk9JWC76qk8Rnec2UqT2NY0uiXj4Wn3FJ/jt29Ar&#10;i8z0D4pb/dGGPK6Wpwg7vwafmFyhsb6NPaN7bSgN5+DmPHpZpm5u65NgPJ208qc98b+1F4xYYOXZ&#10;bPKw3W4n6TkIIkeH+gZZlqH9M/LOZKvMGxRKWy+wgB6egDdBVIdta8688MUCfWkoXo9R1fqiiU44&#10;//mBeGn8hUF4Rlbkxf/nstMvksccBvvtEylBHp/U7+6z8kXH4uAngDLzki2iHruEN/VOuURs+SYK&#10;IdVs2i3PB/EzPEVl3+QY3B3fdXJOeHbmerXs2pfilccZwdiNDQbRFpCPvLYC2zt2gwMNeeuncwD0&#10;IJ+xwE+dW6d9w93yiC/1D42z0GbjoXWDOszb+dCXWK74Fiq7deWxR3zhWdy0vVyXZoPu7dgrPfMN&#10;brrY6lcK9Bh+xXOlJMPxxO+j88QWc6Xq1FhAXexAa/tTJ6SeM6lPBKCh7dHX1R+MueDA547GLnTj&#10;KR840U+89+67p1ff+qbj+JPTp26bjM+JdPCIpMj1Cef0/ZpDHEscN8rlFXrWH23Hzx5D6MdVvru+&#10;UaFMAX7Bxs7F/VvD2nlhasCQUTp1uQbyVr8mN9/1cXRSO9KmIOMWGnCdZkGbbuFdGnQHXuuJxwol&#10;1vwbwFuZ2rjQsMdjjXChI06ePdNvAs/8hfHjA+U/0s9SpF8mpss2cYGszXY0pNFPHhLYmGGcwRZ4&#10;cO3DmMOrn4lnxjxuLOKpbuRwEyx6qEBzVoSZmWVAtz7BFgsi30L15Q0y14X8JVVY3N18o/LeYBCd&#10;8QD20IYZ59NmnHnNl2+sEk/sgY74BLDNPKeNkle56zE6Ec/2t/zMNZ9OtBF+jg8NwJuKANxQGo6d&#10;QTqw3xic/pls/GjbhNwxG53IK/R4S9FNhdZduFwn2S4fE1d7H1YetRNdy6dlpJ0zcUzbLj/q3cfE&#10;yRhUvxLrXLMAHPtf5/i7NGsZ8zRxd/07f2jRpx/yS++2JZxIMHuMdjsjRYbp7Lv4izziibNcT+35&#10;8HH5xD+yKpe0YLk68QaQUmgA8suD89K0vOfdIAenUDmc008QxdD1GtK+rQ74Y3wNfrPd5nTOjRAr&#10;1EOoiRV3dDPrEVb5teuIk5suaO/n/FG2tkFTe9Gd/NfCJ20fjP+5x4/5I7h8sOfKeoO3S17jLrzL&#10;X21XglfcUvlGwZ5cl47ToOfwTP8toiYf+9yGwmzFvcSe61tsap+5yoCWP+pks90KEE/yk9oWRvlm&#10;EI4F3DtdHrRs1pYYY+EP0G8Qsua3xK4L9WWZYy95prPdE9NT5rPF96U/pujOv/2AYgdgfaKwynb7&#10;kM78lB66ApTHD9JLdMS+nyCsTlOOA0pT3qTNsy7LuctQMgfymlWWPNbV9vlKEIJUPUjB61zNpaMv&#10;c7OOj6ow12VtHJV3ltccYR+8U4fR0W1OeXf10wBtx5EbJpXBGf2v/ZGi/Rsdx1/1Rws5r6+a53Fv&#10;lI4u9OXnPo3cUGw8x63lc0y3GBYzUG9JhmNrEJlnAuUXfweDkm5SVl/ziGK2wU8Iqx48xzSn86/y&#10;XXPhFam7fa7k0aW44Kz0Pd70rx/Hb/Q1xAObwGRZd8+9dj5RPfMNSd/69Mpsar/pZIuvFizpUT+K&#10;6qeica3i+NKaswY5xxN9C3F1e/qU4l5Ky6+2g8PxmOwYKV3yJ7bSrLbyloELz/ZXpb0uJRaPbas8&#10;SNEjuqFTapV66DXHpfHL9T91nVdAm9HbjaLGI+gIEbrnruccv0VL3oUOucoQkhyXT9NdwuUj8IpL&#10;uvIo75Zf4gDOTXBdRd3Ec+XXCSLNHhs1XLm4unbhmkzKC5XbAbS9BnT+UyrDN3tXu8vDuEKrifUH&#10;aQMEOfDLv9KBTY4aCri1Y+Wx4vb4mPYuZuq+Opo3PNUQ/ePy2DSf0lcOgz/HBXRd/dT861L4AqSW&#10;D/3CD14bDk4Y3KZcpK++Ka4R9bXy2vN6tJZj456/8vHx2O+6GDTy+chT/G65K9Ln8hsDFnVC54YO&#10;/UCKHPjgu0ywg++ysZFjaHha1gsVigPutmViAm828/r0lunQQ5Or1zPRYjKKfBZg7ulVs/UD8nJh&#10;+9q8WWCLbtwNzIVz7lh8+TK2oWfiq/ZkQRea2s8mNPBQvxcA+DcIZfcD8WYz0PyV34tCOj1+f5iL&#10;azYprq60CIRNLMjAV3TYCX/0oVvyBMDc4xfK+fQCneMVoC3EdmJ0jZ8lZu076uC8HbWNh77cktb+&#10;6imtXFC9mg62dS2f6BZ99ouGXZ9Vki+wFFvEGPVQn1u+ELPJvtO6rqh7+dOvwZJfGEy504qYIZ6e&#10;6nWtPBXK5K5+wjNdPPRvPqn+0I3f6Moin/jovOA2Pi4m7ohRfu8XePVSv2uqeu3i9m43MZD2nTxi&#10;rBx/+VJMSwypPsbQO1q0UM04Wv6d3/y2NwKIbV6HfKW7afGPJ0TyP4uLfkW4+KhZOIbwEjiuK/n8&#10;XS1Ktg4dc1xsiTZ4J230f+Fy4iR9ZTYG79954Kfznr5+6otZ6pNFpW7Q0rcwtj3UK2LLjzgivsIb&#10;66CZdmed9osVdAKf3zp9oViDDv14Co4y4o944ZhY8I0GXFQxoRJfcMnvuLTKNW/aquLRcSgK8tC3&#10;cugrebqQTWzHv8q7EMYkH77QpJ2y0CN9aTejJzY23qlDFi59U4rbU/oK15s2tOGTz15P1l/aUYft&#10;V8gDsMv6ygYWIm/NzzeQRxkXfS/1yr6eo3/9TB6wlqEHtpmv9q6pr7Tl1If9KL6A/Tg8OHfcSQ/w&#10;AfxPHh9Lsj7aSKYM/cdW4pK+nQ3ijz/+5PStv/LR6d/9/d8/fV83Nfyv//yfy+7EuJn+En+t4xL1&#10;2w0rTPbF+/idHlzOc701rqgX6pW69M0MikFWyl2PSx3FfWlv8KAOqA9Q3n10//SHf/j3T7/5m3/t&#10;9ERvdniHDXvFHHo80xsYGFMd07Rt1RnA+OybGxQ3yHooPnmNposjX4fQfclNPdV7Ygwa2gQptnDs&#10;2JaJV/PqQ24WoO1D33aZ18RpbB/biGtuAoHWn+GJP7g4tV+UGpTHeT/kccwFWDeR0YeP6aQXcwP6&#10;s7Zp8ilfgbKVxm11/MICvfsfeztU8DBMcsZPefiKPP8ppb/DfuiY6wCdc6Wvi5+JI/AAfNEbedgg&#10;KVR20+JC202U6oNdAGW5KSG+cebytcbvkr0dlhadbNfBf/gYl3S+WULwRZD4QJWFHv23D3ouZdCv&#10;Zchc7S3/LW+pTo+1B/38hMLIK23sSF/czdJupHWOaj30VX82XXlwzIYKcidKXYzv6Y9pG32CloLa&#10;1WNS+0n6tf5E5a6COALfYzaIAs7N22kCkLaObuZjnIxhxBh9C2XcSNQ4L27ig1hN/0NfxTyu8YBc&#10;Nlhoo/a1ZFoH6QUQ30Bj2zjO0ZdwPe6JZ5/QpAjZfFbgRodbVxqv/OR92iLl2IOOzCHrG2h5IhDb&#10;XNfCI89+ka/dDkSjHFSwptQnvMBxnVCucxCYk7HpWx7Mh30TnviCD5086D6UfoH5BL8H/Eo38DXu&#10;X37eN4QgMDLwjhSEi71UXynjDCp39Z3jED/xZ9sSWcWFAceFNW7JJqpf69Wn7Fqc8cXkNUiHwc4r&#10;8vxEqG4gYg7hsrm204ntq9w1xcf2p2IFsHsVx4kt4lG+FD3XcpnH5BqWawR8RaxwTXLvHnO2B6pf&#10;5haSN/aY6XyhEx/4kTauLR//60Mb4g1VBAD1xNhGPHujQjGJI4gB6pMnYr3oO3VHTFDv7vdHRkRL&#10;GYHlp+vwOU8Hkgd4foTShujCG7bI9+u+cYwAndmo5vqsY7ILLnyxsa7RwDrZNjbaBbx5gvEDXQvb&#10;ZtLogwPkJd2EoFhgjieZr3QNiO+uXmt8hs+MubbLm7+pQ3jKFaqb/SZQtwc2UfXHq6BloV/lHVrq&#10;I/0NeuY4/gqv8HWskCEA747GRwCec5B0vtebVyMn9hbfNo/K6FPZlZPzxB70nUdv/drIKW11KH/6&#10;ROi8eYyO/LOQa3WJ4/S/yClwTF9TqH8cV1vdxP7irP1OOcHntvq68mu++RFT6DVywXFcIVvxPdlb&#10;3JiHMmOL+jX00OeB2prXjZhDmDY+DC+uT7KmY3opu8uINmyg2RVjCHJtIryU1762dtI3Aw61Zh5T&#10;MxCO8tvPww0dvGnh7iZ8WNuqbTzBzzGgGZfT9atl5EW7/EY452wU0z7SJ0ku62SKddZMwp9xJLEf&#10;H2bjsH2ckPg3WH19uQ04YMhW3Po6b/UWfWX4hPLtb+rGDi3zAwq6ALXNui62N44PZNspfaIHjXO1&#10;zG+9TkEOoki5Vo5PTr6xhvH5zgwu1BdjB+qCQ7yQR1/luESY8u1D5QOb7ove4BiQqb/WV3FdHoWC&#10;d8O3fSA+G+2CSx0B6Im9bbc8AbkCPND5zbwxwU/sq+5evXpykS+01dvyV2ZLGdcu5ruUo6c/yuv8&#10;jmLwzFUpx95Iwvc8LOM8sJiTMa/JNYffZsGNTYLVfljh4upohMMX5fS/fhuZ/MHNcJ1DedxRnfb6&#10;tfxbbaussrXOCP4ZAPriUzcoy/ysdmu0HX/szJBtuTrwn1Jv0O0obx3BT4zCV6Xmr7T6N32LcDJM&#10;f00htIy7pF7/45yP+m5S+m7bJvrr+PgGR6wRrpgkXfGZZ9KGBcZZUx27nv0FrXDky1fCJ9aZ02as&#10;KP30caprj5Ni7XUBmAtujXzkvK4N8P4KKEptjI9Dx1tgAPJoccVFWXxTGiNd+KIcfZpiI1BfEKc9&#10;pszH01eBR9shr3TkVQds7/UQ+ZfgrvoAjRpndQNe9ab/7lwEvpbFOo/q1HOQqbvy3uZwk+Hb62Dm&#10;z3RClFUAT2AwUFFhERBKDKPTbePxzY3jnOHtpIu7nLTz28rFMJ25Lug00akjyetkhhQZufiiIqIb&#10;uEzEya/+pSl/cCgn3x8FHikADeVdNCnNMQUfPP8pBRhwoG8ZeeBcAnwH1J9NiwuvDoTk4dPqht2V&#10;VXzTS1RlYx9+RXz5hEYysTXm+sLTk8DRGz58eoGNLGwgD96Vyys0yateHNsfi709P6MfHlkgowGo&#10;vqRrAd3uapbGIr3l6dwyFIMAtrzSk6H+PVnRmn4aFnVhUEK5Bw2VYQMfAD1XqN7H/NU+bAaMOzLw&#10;T4H80qMPYPmjH3nNL271Ad1lOsC24lXmJmPs384ls3Wx5rHwR2POBcf4px2oEKsLsogRJrbS3rz8&#10;O66y67kuTlmoBaiD6soCCEDb5xUs1NUDPQkCTqH642boXs2djbz2mU6JiQV6sxiML9wO3IfQBonx&#10;DALgUt6JqnV1XxAfsXCUjZHpSGUjT4YBLK7hV3jTmRrEC914vag0O3366adeRKOTvHV67E1ufOaB&#10;W7i8RphzYq8Xy9CjB4tD5PecDvUILCqghxe9hW85su3NGxbIJpZQUvFkuTN5ZXC8utLm0ZQd+Uo1&#10;A3eW4190aP3s+uyxzqv48GPxStO6JJ9PfJ06oDqxkxihbdY++l/qnPo+6x+ta/Ryncpv/DbnPTbh&#10;RePX133G65/zW2aJqTd6Ivgz1/fDd/S6I/mFp0aJRxZjWLwADz2INXxpO0dfJij8npcIvTjmxTnh&#10;fyqeP/nJx6LF5npvb5+1pSW/rKnbj3yA3wA2PFhk42L1d7/3/dMnn/zUmxRsVLIQRhx+oddzP7j/&#10;8PRYrx0kzKjLgmNLbTKxmqdpHTuiawxxMQsvLl6JDxahaaPIZiGMTWPq9InqueMGKU+TIcsbV6o0&#10;Fm+hA6hzPl2ooN7BzSRyq2DHqiLGZfQDtF/aHPXNxQQbQtCxocrvsaEz/RxjBDoAxCm/mcoNJc/5&#10;rTgCSP9tM+jO/Ob+HTZP0Vd2emFLv7XJE8aOOfEVLfoRgPUN+PQtsXvvVyn3WCb59oX4v3P7HetW&#10;ubFXT7ajr/C9Uao24rYpGwH6cPAop91SBwA6448uiFMX8E2dp46h0//g734XK9tBXVCX8DJ/tcmn&#10;2iCyTVMf0FPmPPw0/S48APILHGMLdUE/xnltRYbnJ8qzPMUcKfGDf6yT/K5M/z4iN5awGPQHf/AH&#10;p3/63/5T9zssDCBN2lTkhXQUu1CSrJtoryX6OQpW+busuql+u45hFxAoB7f1zTnc8CH1UYBv6891&#10;qBhwufKdCrfotBvyaCefa3N39eQH7z0+ffr5k9N/+cd/fPpb3/2u6vHL0//z4784/epHH/mmgh//&#10;+MenB2o/xJlv/iA+9EdMIp96A+DP2MzYeqU21/qnvXIMLvMENl4UINtcFjuIl0cPH7n90S/gC/oQ&#10;4gM6ymkjzGG4eAc6dsVIxtxco9CGwecDeNzzBeoey/jSpfZR2vTnGmeQlQWZaRcq93iltO3NTPVl&#10;Hyu1rHBzEfnYix2ktgHdpDd2VS/S8iDlHP/1OsJjNXxmIxzm9qn8WR7WTa2CFP2y8Kj+Q8ZZruTB&#10;hz4NvyCHP8B1Ib16fecbavTaQngxx+EDLu2Um2CygJm+yQz0Vf05R956jo7rx7KRrw8ybgJwbKtV&#10;DS72cXqkRwayX6pfudJYhf+4YQDAZhG47WAPYydjEjxc1/I39D6nbibWXH/CFZrjDJ70f5GdtsTx&#10;bh91Q0SljyM25RHlNX52v8EbxtBTN4CPlc8GSzekyHPsyzbkFMgH0BXcu/rUBvKpV+b9tFHTgS7y&#10;ykP+7lsVmT7XN4ihbtAb+szBIr/t2LqLZfVo+yzPXvuRDxBDLCIaEKAP/RFyamN5BGn/JjYf33vs&#10;DOSD58/SjuDBHzc4+Fh41c22qS5IiRE+K9gXLLoMmB5++NjpbidzgcbtQx57XIDz3gQJz3vQC6oH&#10;fSdzKftTLmAeQnv7pp4Cxsa7H//UG5fcwIWu1OFr9XXELMD8mTYM+AYydtwiQjKiP7FEnUGLroXq&#10;sJ6Xho35VAn4tLm0j9SNq8o+o98aMWPTCC9TpcwpsIv5KHNVFvdv3Zq+2JrtOm1j2Swm4a62GdrN&#10;EYhGfs/QZgkXnfGzfeWYUHsXE34vlfnDp59+Yr/A94MPPji9o/Hr2ZdPHTtchxAvjicJcjwpLuw3&#10;2o2YZ64aPeBB/eX6QyeiJY4aA48faWxQHwkdP6NU39oG5VHvz1WX/bkkfIQvHWtuFvDMzxz5QF+p&#10;M/qOiUXJZP7JTdm39Whc5uxpl7ckW93TGax1jq3Avbu5YdLtWwrwZLX9p34NYOyBjrlW26vjSf6S&#10;WMdi21/HKOhePNeNibKR2mXe++BB5OWGdGzNmsRdyTcSRAPVjVP0oj+7r+uV+w9yMyTzd/dD+n1h&#10;6hXoPKmbaM7s14QYdgGbH6QSbQjwvGEpJw4AcGk3+zw3PrffadOsw/AnnMQqMYh9WKH1RY096EQc&#10;dY2CMvcx8kGfgIVH5SGTeLFs6bTrSz5cdxt6fW/qKcNO16HqqGt+ypBOihXhAPiUOY3HQufsX5Y3&#10;Y/G4TjYwB0lMgFmdyq8yy4V8bnx4pTYCruNbaeng5xuAJo/8flZerBPUV/gIH1JeXGwyKA+gDwGw&#10;r1CZnG/HyDOCvoVaftDd4iduhp44Nt1gc5w+Ify7PohupRkCJ8yPKANIHe8+S18FL1ko+Yp1zUto&#10;+ojODR3Ed65nNx7WizP8pbah+TD+wRp41L7qUjpEbhaDOOA+nI5n7IVvaUEju+gbbywZfMYd+vXG&#10;dGXAHtmPHj22XHDKiLZCv0M5fODLOEWfEJnyk/ovunz4gsON7YXqUx08XxJ7zvEnOpDHmwUNyqeM&#10;P/7dDvCZ7Ot44TmeYkfRZXrbKoS1T6v8NaV9F6yP5Byhfb910BgBb/5YO2ks7WRcI2v9Uuvu6Mla&#10;AhzreysNvT60qfYfyNxwRgF43/GbGWWn/Zu2xOvfu3HIdTlOaTvG34B11DgD0PdPK/M5X7RfwP6z&#10;hvG/M7ev2Ilv23cwhsCt9XH33iOU8zUK9x7VhswVuE6KHOsjdVpuX0sOeqQsujqfCYF4Fhd1KPW5&#10;bC9gM2sKt3WzkRomL3Y/A/DxIW2ccYiPmLhO6NN5k2HW1aOH38YCh5EN/ZUqlj4l/Z30QrcFpzS1&#10;xzou9Mhr/weZxxLZXPymyOAtDngLWTwZTLxfzVzRfFU20mFloIY2kG68eADcfjyGjw3Iqjx0Aqhb&#10;P1wrGsB0RLfOGQ9fsX8AHZKXCYlvIAC/8oUDlH+P8a/7ZJWHd2SAZ5utq7BHPvro33wYKx4/ftd1&#10;1HHO12zSg/ZAO2OebdAxgD7I8XF5Vv/FecXznAhdZKs/Sz8Fj9xUgD67begOPe0KiG8W5mSOPsc5&#10;F0UbSE3W/Dy2rjFjhF7bsLaedm/fTkO2L+UDPa29d6xlvFZC88YXPbXDzWQ60jCM44oEHxxch1JJ&#10;5ZM84c+AvsrkuOcOnTm/xYXBwMZT5xwX/5jfhncsX/HK81J6tgEihPIh5dOGcImWPCoaG47yoG2e&#10;y4X3i0B5QEtntQJlXiS1ripR6s5BLaR2VP/aU3r05r/5a1qcY1qexaWc4EMPBjPzHKLc5XgI+ilb&#10;8TrB8wDW4CkPfOj4E8WUrToM2pa0bMvQARdtzUdGwTqLZ8vWlPryv+Sv/istael1sGb72PU0plfv&#10;t5Amw3xm4aY4ka9vyQfKo+ett9eiY9CiHJq2BfzLxI9zL2xqUOYYW8ClQ2FBjDvR6WDg2wtDyhkQ&#10;2fCV842fVzhrcBRUB6E53h4/0hOE+mNAd5kK4NFJEfFRQCdVh0GqCIcOLnp3keaN7j7ffU68pxwi&#10;+KLTay0KsNj8SotvvGKMyceLB9qwus+TS9xVR/xzw0kmIhY49OgY/dBxeJZ3EScFtz7jGB+qFcav&#10;MoTJSzfmjrysK3xEp3+D/ZPD7bv1F52MvuFW1yJvPJXRsurXslVGj0kdB6IDr/nwpX1x3gmy84TT&#10;dndfG0bUGxuM+JoPF+hZGJ7JiMaYhEMM9SCtHPyVyRX8EiPVEznIRf97mpxZrr5sj/KyaLtPvo3w&#10;NfxyfRF3BJiAWHqliftf/bVvnb7B0yS6qOQinI1AcFkwz80PeXqhNNRF652Uc/B7gWvm+mq9c86E&#10;h01k86Qu1dds7XT0IY/FX/OasaAx2fqFF+X64nAD8mhDpDxlRNoLFJDgU16k8Ls1/Tm49GHeFFUf&#10;BmSzgI3i8CotwQk+YB7w0Qd4rt/iwwfg4pPberUe/Xf9w2Ksz93e03mBy6ZUacTM+Fk4D2/ogcoh&#10;tZ3LRK4XgsVb5TJWYR+b2KvuyIQX9YAMzikfc1xGeeWf40xHZM2iW/GggUfS6JrFg/gOGZET3tQb&#10;tH4CGb/pQzmLHMyprKfOeZK3YwF9M/NRJvb6Mg1PcvP0zh3FLfI+/PDD07e0QP7T//3/1GK53uyw&#10;Dx+j9dcr8cIKozs+G8DPqhV/ctySpol1KpT28VSvgn/06B37GQytq54+0ebvX//2r59++MMf6tWk&#10;j7MQJZ7ZUNHitRYoHr6jGz9YaFbdVv4qjzzHj/ShH+J17LSlxgK40nyjVSBYQV9ITXt6pronVqCD&#10;nxeGhFU5XuDUOW2DNsFNa+A5jhRDd+5oA1RBss4fS4swcPkA9G0A8mh70Jw/YYlXoyPtqx8TXfOF&#10;rH5Aabv0eCq5XuAZ+dVjqs4cV1oyVn+BzwaQF5/V3gD6W4CyyjIPntpboHx4Sg0AB7AOND/VaYGy&#10;+s/lw2rv79MfgA8uOOXX/gfP7RCfm9eeeXZUevqG1Ef6MZBwV2nBK+fSBCd1Sp9RU6oLcwdiInEb&#10;XvRTZrzYqsNZ7El8V6aMMy7+NSheKIN/7IzsFMZWdGPjBogetWfF3ShkU/wYHXcetnfiFH23DYDF&#10;5+GSuqhP0I820rgrH+Z91KNmzFNnxGtcAU2e2GwsoLOOhZAFj/jWvwOsPMuQs5EDsOFMOyR29BCu&#10;25TnD1NjtlGSbwLrJj3gzQdA9/gwcVoftQy+resvPv8CN4V24VN+62+Mmvnhq+0AfPsM52Dr6O3r&#10;25Hn+ldZfQ4r+K+vV6WMPouU2KT9oZ9ODVyr3BYNTwLTN/CGlSe6ye2FPl2wFJF8jC/SxquXU+nS&#10;NgNDxsgjNA6jA3wQTjr1ZmWaH99tm1fWO7LhO1U9/pCPZjyGN3yzOAXmGMihIOXk7r5sXjB+lu/w&#10;rParBDQEct0Zu168eOWfkWBMaLtBTWKMuvOirnyO33m1aGIEXaMvi5G1ixR5bEDnWG1iNs6pU/hB&#10;/3w2+X0zNTSj5Gtu6lBb4joavMJ+nDz8B6S+g2Wfc2OJitDZelIDrYyg/UzfbV/EOX+bfPHGQhYg&#10;yaP+sQ/YtdVcgRsi9Ud/YJC+uzmxNzEAQ84pBzefvNo7pJe+eUMQ+MxT0LHtups7PCm8waiw2aCC&#10;6kVe811f49euP9Clir2BsR8cw/ih55S54lMaPOSK3r+rS/6BxvNb1U15GGUaypY3unMO/pYvZPTu&#10;uW1AN/swNzPVLtL1GDn4jD6XOqCMMYuUPOr+q0CSAkPPiXWc7F8kqY6l7Tl8e9y0OL9o6j4ZYnw2&#10;IA/PkfyQyrJNW1srotL2/2f+V5zs7XHmAAuNYxTOIxNb/NvBSgFuhsk1ZTaUZLT+1b7mddS0p8I6&#10;/2zemlYWecwDS3vsC3abV+ocF9dxqqzFVRvyWh8c2xR9+fpDBLW1BNaEcseyGodxRp58s/XLUxWV&#10;DcbGv8yuTel3aLTos/uMY/oy3Ij8tcysVJ68xsEu4Oino107Zo7OeI8OzcMHQPyrzczpn30+uL0x&#10;7qLPZdvOY2JVdNUJOUd9o9V827zo4DmZ+nA1/5Ne+6qOG8VOeriCm8ne9kNtOON34cRzyrFFjcIY&#10;PMkJ+CcPfJSv6u0y6YCMXr9xHDbEVOKJPuqW+v1wFVX5jr5IWXlGyvl3N/62XMtRfExKXN4IsolY&#10;WtGoE48rUXgnR7+Og5N70Y9jHyi8qRIoHvb4ozxS5oNZLzVSzkeubafNq3lBXzr3ebr3wT6F+Q3A&#10;jQArmOdkQF8/mdfRXuGxge6xBZv0h+yMkfErNyisZPhxl3Gz76n3mzHon7F7x7MPONe1B3tf1Qkc&#10;9KC/2NuUBExMYTK4ALYegbLSFe+Iw/kRD/8UjnQ9Nw3VcIidlpeedPddcvebAfey1hXjwVeB3sB7&#10;PjGBYBVSZ5DX4zIlb2usOvYfnhYYV4e8xx1YeXLcD3gcr3pUDqk/uH6Oy2dNKeu5hc1X+ZbHqscl&#10;5660PXZj0knlk78eVy55l4By/rbyuMf6lk95QM8x+WveJb7NQ780UuVUB/EAWCzvgpt/K0F13Qmg&#10;y9FtcKtL9SSfvwyw5w3HzA/mlo4y85o68+I/nEYWaXGNV52h098RrMVCu9KD24Up8oEjb/zTvLXc&#10;yPpigeKSjEu48PFAqrQ8sc/HS551GZ27cAmO/5SKwDTkdQJQfW5MzSMY1Es6v70Drx5ytpF0KbtN&#10;8sH13VTigX5ZHNRTEVpYf3k3i7IQUYbP0Ju720xDwVSNZXAucMefQ9sDrfXiQnH6vbtaTWYj2fji&#10;66cQpAMAL+76wx/olz4gfuor22AUW3N11vqElolU74AjX/+OeeZ+9Etc3LER+eKOFp+1MMw5+S5T&#10;KoztQh990L/297j5pCuMCeKZJ0LQp22LY+zBaWzSFOD5FiBz8KErYE/Qz2nIA23ltR6Xnjz4eYEK&#10;GWHmPI754FdPxKUruPylDuSjuQgtH9s0E1h50TrLgX4Ci4UVnrJ88uSpNxHyVA0LitHGi446rFz0&#10;T53q9WyiBW296LUfQCJffvDmtCYSL7XpwCIMDnCMqu3JhK83yMl4art4xTfy6Hd/53e0UfYtxb02&#10;f/VhIkx8+skSLfrSBtikZGO4ddvNCMdC3L/FCf0k4Ham2ADglydGM2lvnfgOfelB3VFXudgNDa+n&#10;AQ9AThdgiI2VtxQmKPyUIWWS7NfCrK8kIz8xPJuzimP6M/NVv+LFLXnHfR19heyuHORm4W/a/MQ7&#10;tCzmAOjDUx6Rn7z1BhRyugDHce1qWj3wHcf0peYv3MruYnB7CfLxF9CyjVaLhgD6+AYd+Qh1gfRr&#10;qvnxrRcxZ1MoGPE3vPCZW7uO0za1ADr2ezzC3zA2rnDAm8/Ki2P0sE+lN3bDGzvZqKu/S3vmR8lA&#10;DE+G2l/ElM59w4JvVoid3An/9MmT0yM9Vc4m8Ecf/ZXTd77zndP/pg1gdP46A63CF8nUFa8NBHxM&#10;SWE9nrxmcZGkSmCR9+UtnmZSfWgT/sWLq9N7j+6d/uiP/uj0O3/ru+4/vtQmMQvb1C91zu8bvvPO&#10;I1VZnhAnnlSjFtD6JgU8BomGtkR8pT/PGzfofxyPwm18cO5FCtHyW9Hkw4t2bBydJ2Z4xXOe7owc&#10;blrTTUHCRdc7esrAC/164uykf56ahb4faArmqxNSxhj483n4+KF1TrtkTE6fw4Udbcd6lMmFFFvM&#10;a2KV/rd+ESvbBBn+A/Ah+KT2KUjkKy3dlg6N+3W1E3C4uWLXMTfvgY8e5JdX66obO+VphJGHHp43&#10;0Zeq/jiHD5/iIzs8o6N1HznJj8we1w5Q4AE+KXO5pHsc2BvDq2UWpi/O9eX+whKEV5sSi0ZCqV0G&#10;fgVvVyl8hOr+jznhlHm+TN1Nv4a80IYHMri73Zs9JRrlgpf6qt+xs/a0nJRXQRYQPa3Yde98zFz8&#10;Xf9Cax+UGNpNx93AjgfwQJeOQbRJNCoPe088ySev+dQvthpmrmW9R6du9u71WAtCstWJeIpE3dRc&#10;GKR4qxtOD240Bnwbb9VpSJ1Uv5bVt/VT3zpCeXWFsHqBdxMguwCPymke9L6e0FjM6/DpJ+pzcHhC&#10;6khDvuXLYOjdt9C+dM64fVcblP6dWs1XmMO9+cu/1JOqetuI+LMg+EA8qWHkAo4sX9s0vpOPL/aI&#10;ApP6lWTkznjr+YvyJxpcZsyh5Smz8NFcR+O6yVwWPry3kcsC9DIo8UbpTGjY7Ci/8iHFJ60D0saY&#10;81SOiOKF8c3fvq5snAq1lkc6Gfj5td50QR2llD7tvfd5kpw+Hb9nfty5LkrgY/8pdayM7jKAf8em&#10;b2ij3nWTjec94sPbBrDhHT0Fjh1cSz8TD8/tlO/f/tOjM/5N0NHW8SX/dXOJc28Qj2vxAHk+VTPi&#10;Ruc7qnxfa1qfQ9urrhBeA+sroC1ffPa+kHjJTZ2+8ZEb9FzuWqKCXG+ue4IAH2O08zVmSCaxcIvY&#10;pIxjXlMrHo2FbI5co5yyuSmwuGBx3GtFNoH7Vp1cb4cPdhSo85atfCh3+yEUBFgk9XJsG3Lc77Y1&#10;y3d9pS6ycaV2ob8thqEXrJtaLp85GsdHgO+qd+jP80w1vLHwyCW+Oc+l//J8RvXotwRoDk0/yKu3&#10;eTrsKPOoF+fGWeqMvMr6Kvr4C4pA8bdU2dW4eUfcnl9Ml7pey5FrULr6u9mpT9o918sCfZXGL+2Y&#10;G+b4rd+sc+0xRfvcx4UJmkjTfCF1Vl7YBC5tpOPPa35+h354+hTK2fx1vzNt3eVSlhsfrB6Kj47x&#10;aeyjDXTu5J/WGj1IandT540DGpv0e2u+T/RV/VX7zdpixRvNM1/rBl6R2gawm4/X98zvnKd7f48t&#10;a364OA5Ea2iF5eziN/bZJ4NremGiy3oMsfWDdfUTTXEoL5CHh1fftewsHT1XHpYxSH4DV20Y3Nu6&#10;7gKfUz4Ur3UKaWNl5WuFKBzXcLjXE2fngO7Vpek5xs1nvrF0dF4xu9aUPDvTY1Z19eYbftXfOhda&#10;eXBs/ewHMMVHbTH49MWaD6nP8lsZle89Do2X2It84+G4r4I6eMFb3LfkXn+Ibsyb6SuQXztXitaD&#10;f7p7Cow3Oq7lPW668lmPoafvltA12zpAy3yEJ31XIN9xy1irgvZT18nynGZhcLTN13eyewP1WSv4&#10;ekEZSK0MeBRr3QCFjnlATArGirvKXiSu4i4eU8VnjUJn8QM+mlghT4g8RIqcykKfHsMFcCySCs9z&#10;Ifn0iFNbTXD4Sg0ks9fX2xiCPgdfbeSLb4tzlPOWHsOPGrDmY1uu8/DDxv3iwdlvAINRx/W4HdFR&#10;ETOmJr8COmkOvx05huxBsJfE8WfnVMlSaS1Dp6ND1rKWt0K3MjmrgX8dfXHbgCq/vOqPrbIXR688&#10;q0Px3SrFHD4tA38rV1mPm1aXS+kmVjyqa32+8Ucakwx9qhs4lNNA6NjI3+rawRQ9yPcHHjou6Mz0&#10;2H/M386F38n6Rue8aF37NvwiKaUs+l26qE2MtHwh23SBp/9G50syoCN/ldU806usPmm+CDjcwPUv&#10;c8htEW3DPOUb0g1AGtwldyu+7gA7YG5dBwlZnHciS3Z1bkre7StmlIkNYgDg0qx6eUNIF6zEBh/y&#10;veBkGhaDs3F06x53sGWwAe+OXjkl7sb3nc8aIO1vlVnPqT+e3mKwTpxoYdcLoMFlosDvlhB/kc/F&#10;HvWtbKUr2J8qaNxy7riVPHfyI2+3HWdzkbdffF7BW3k7jlFsQ/1BTmQ1heIyUAfxf8pXvuGx+3nl&#10;AF6BC2wppP/9Qhfa2oRfjhDe0au8moJLeaG453mHmFcfsOpeWlLLl37QZ5EopeBnUqQ7wF6/8JNh&#10;PKnAQlU3vcHBDiZvDICeuLleCd74jgWIRd1Nj17UsOlr3SAQH08ElZL3b0EewBfECHEkwMfA93/3&#10;e36162d67V3a6z6BTSyknXexy/6EVvxSHv/SfqCvvzshIq99I/XNhSAXO65vpcVnQ9aLouLNTR2O&#10;I8UA5fQblqWy5juVTPoobw6pb6Kqxyzb5q+h4ZhNQy4WWDxFr/0pQX5jLE+J8/ug6A5Y5pKS735C&#10;ctErS1c7Xm0htf28qlx/AK9Qwv68hpaL8TylyAIgfd2XeoKYPNOKP3ZYlvQlZUHQvpRqLJ6RZ/yJ&#10;d46B9DOhMZ3oufnEdlP/6Ka8vrHk7msWDrTYQ9kGiQ3sL9861jqprTI6tD8GB31RwTr5PHXVc/oA&#10;+Lne8K/+oQHA4SceSAv1ffJmXIKvVl246KMuiRdsIZYf+3Xi/NbpPf+e3vvvv3f6wQ9+cPrv/vv/&#10;wb6SlLL+2qb2qXyIm+1q/CnfKcfpW44Zl1F+NU+Q8tMNv/Ir75+++FSv6xfBP/gH/9npH/7n/4Vj&#10;4YvPP1NOXhXNhurV1b5pxdsZqG/k9dPYIHXbVEwD1ZNj+g5i8+WbvJmgNOAQi9qvdcw3n5S+yhc2&#10;omNOQZsgVjyGgq9j6OELPpBYSjuDb3W0LsbYv0rDGJObsvYNwIxdE9giqV6X+Owcc1SZ0NA3oZ/b&#10;G7qycL6C29vb9VZ5Rl3aFwsk1bv8wakPajN51YPjApsgxp05GPmmkW/B5y5qt0n6KemKPOaMAAuY&#10;yKwPyr+pMFSe/sEE87XiUz/I50nT87acOKAMKI1P5gs3WBazS+lanPqK6SX9azYBiLfom3kLfU/G&#10;C14jSj9FP86CKzc19SlBXsUHn3G525QbyMjeZEn91RfVk76U8Ec31/nEIOXksf+rZKtDHSQjCGaD&#10;D+CTLMWODni9pnE5hmaB1RfOVjk4rmel1YUxmzaDjzyG9+YB6kxjc9nKs6aBbrc3MjsfyPgUvPoB&#10;fC8QDaPosOtB/8MbYy5BbYAGaBz3vDcetP04X7j2Cw5SiELzjW98YH/a98s4b6b48CsAuiNUB/J7&#10;XJ+2D2rZC8XWGsPguz517cRx3hSCn1QXUudO40N1gG3f/OY3NabrFcby0xPdCFU7UB2ZK8Av/JmT&#10;58ZkbsZbIX7NfId8bwCgk/6Uq5y9PWc81nxkuijP49WGNGXfYoh2yx98kb1DY2HX87x8x7zu6GfB&#10;l5TryF2S11mjH2gaB9SfMSfjZ2levnyujVr91IeeYn3w8K7maxnX/NruqXfrIOLGAefcdEz8sTlE&#10;s/Q1K/hTH3ihnuAGkVeS+UBvoDJfhbufehWOaY18GANQVZC6kuLMjeT3brLXL95EVt/Q81Dlu7Fx&#10;qWzFy1PL0da+HHeWzhvWrW+1H94VsIPqXH/oduu2xlbGDPmBMHip47v66QDGj9ea93MTOOM3v+23&#10;Wls5O8/zI/pmbCFOuxnGmMKwwNO/7RfPqfYz6o255ZnaFMvOxg42rOcOHKPs/V05Wl/Rok99YP8d&#10;UwAAQABJREFU3LJjmrEv1wnGHdcd6VYf5BgPXe53qB7YwIO0MavDDVb+jK/Gxe+qmLdlbWQXD8rL&#10;PKZ9X8q7SKxM9C3+KnvFt1sOvK/DXen+TRwzbtFsqyM8bas2663D+f7KJtI4o/OWyYGqjt/PJsqJ&#10;rz75Cy/OLUdVyzkbbH4qlGP9mSexKqj9bCibRnmkGw+fT58Tko0GvIzLXLvvBux89tiyXHG9BJaH&#10;cxbwWEbeyCxPUKrzegzqikNZ+Abf/cvklY63Q/oNkWTcCOmX4Uc9qqUbWz2i+4X4OL0NfluBNRPo&#10;xoy1aDte7dkyDwedfxyyt1NvVOqsPoAnb2aUs+yv9ulrvVpvl0MXVqVf7WjeJoyDEkxmxy1wKcJH&#10;9NPF46aQQASVvOtIuw9GESHj3wKsbgLk+rddsVlQO8uXsReZ4NFXMT5385c6ZczkLRtMQthM83WY&#10;+vTg8XDIHt+X9OgGpMcB5EuObUMvndf/l2jJ83gmTP+pTlizji+t9EZG3iVARm3d6BbEzg09GQC3&#10;ZbLdujKvkFwA3L4y2k8OK5/UfFVeHRw/pthlk9dyinq81fPgk1RfUtbUgNabT/RVftwgfIavPq1j&#10;Mj6rXaW7zQ89M1dQfeIy+imgPHzsnJ/tK9cdwYWH/s2r/PzW4LZ1CheoD5pl+tYAkzOBfwJz6PDB&#10;Ckd64x/ioE8hr3QcVz94cAxv/FU/l/fKDjWav/FQJpqueJRRr2s7Je8S3E3DiGEwr4CmNLAew2BV&#10;HKE9N/PDOWUsMKx05OVDUIV3eTQ1gb6sT1yy8TjiFPfa/FboIK4Ohn8vJMvnmHYxec23Xhgv2Hwz&#10;sZXqWLFvPkZveBzpLGOC4iYOI/asHjae4s2PSDPYufPQOUCd93Od366VOTyktGXWfvR/i9f4qPmr&#10;XqWrnOJw3rI17XHxm2IHtOunZaQdoKn3S9AFDMqqA76CzhuhtVfl1mFsQi5AXummyPkt2zr4wSUc&#10;wydo6wRtI1wOWm+1bynyYf2yqLnpA4Ljl2qXPYDrXZ0udPwR/76Ylc2k5POU3RvuPERXDUTowMWb&#10;N5rEQ/23JjG5s3b9DbhuYjJovtLv+NL22ZBAd/PQAM7CGufgcOHsBV2Xi7/+WkvWD10k+wj1BWWJ&#10;4wzqzccONl/ow+mAvTnF0468mvjBKy9iclfyHSFw1zaGNo6QtfsUx+VcqmyAr5F1Cap3eVT/S/jk&#10;GU/pNezeEgF+Bz2OsTWgOtP5Kgee6zl4nK/56Ec9wJOUcgbw9hnw9If6GkltF8QuEzReC/q5XrX3&#10;5Isn9jE8eMoLv77SBbwnbeLDIqN5EXmWmdgYtk668Uss8I+yXqgk6NBFWb2oTbxmfFl5fJ2O8XUv&#10;MrBbYX36UE81fOe3f8t1iY+oz6srLb6orngSgVhn4YAFlf4GWesZHhwXOETGJSB2uvFJnTiGxFtr&#10;j6432jYXeOVnXVWDyHe7EPPML9IvEcmud6Xlx28guS8eHcqLFD7IZ3EUu6B9+fKB7JrXmqp8BWjQ&#10;oRvFsET+Lb2fUi8m3lDBs3w503fBys748e2LyV6IdCILE9oHtmfDKn0qmyjELzofoWMN+dUtmxQa&#10;g6RkfdHXBaJf65wWgTzfWKOLKfShHP+m3nMOb3hhs5/qYdGOEwE6UXfIMV/lhz79K20SgC+4pPYj&#10;dqoPeKObga50o1GfzgaHer/1ig3AvX1GfvoXM9TXl+o7kBVdxFd5XqhS3BIP1C+LqN5M/+xLvfL6&#10;0el39XT7r/3qN08//sufWBei5usK8Vvqtf7FF8lP3d7km7uKGWLt+TN+I/Ezt93f+e2/fvrDv/+f&#10;nj74xvvq1z/z5ju/9/tAv5fHq5/xNzH3uX5L/JGeAiZ2Oo+qDk6FRyxwTB3Thhwb7ivSB8DTsT7j&#10;mDekJoaJM2iA8uCYGCXOO7dgfPDTRZLHE3/epCQuhfeiNxTouHELryNYX+JQBY79wecV5MU3Drbo&#10;Ay/4t+zIr+fgFdqmSIE38sNKv+KS77aNry/oW574xzfeTF/Fb4jCn7bME9fmMzp4gX6OzVPG0i/B&#10;gz8/RSdZppldT47hh26k5QcvZFA9sLQ/dJD+Ye9zMJWy5MsikAWWr7R0pJi5noNX/B4fy8kHkg/f&#10;nHcewSbJ9huq1X/qrfbYV7NRxuZO+pu8LaJPmKFvP0jAHglNqvO9LD6qfcnfyzmvDdF090XLSls5&#10;4bHLf80iigBbx51zHuPts/p56g6E1EHaJOMldQ9vt198wp/wPXYRE2pDxJb5WUJ0xW8rrOVrvo+l&#10;h8vHfxyjx2ojx+QjHyg/0txwkhufiDkvmqPbbMIxvzcv8xexUm9qsQjPNdz4iPHI80jxAKCh7GiL&#10;C5cv+qMNIDgA81/ip/FNcXjD/5bfUNBz2y5c2zq8sI96UE+nBRtTmx9jtDj5SWB+r5aFNuqDV0L7&#10;JkvxYXGT2YSm0hsgC8A/9B+vX39pn+Db6iGrNc8g5xxCi39SH5R6g1c8ubYDuDH3tq79pLJ8R45k&#10;SNWs0Uqim0XqvPUIFlDdcpZ6rhZbGX2JFHPvl6oq+uX0aMQBi1hWGCFc+rJxGz/w0x7c9MFY8f43&#10;3tNGsH7OQE/hUd9c02Iac7HQq+8bb23XRirz9WV/Z3Lktm6JK25aeym5DzTGvtQchjcjMR+ivRlk&#10;KPVPPRW4VuoruslznUkZxpxA05x5LJqSo78n+8aEGEI6tG5fruv4yP0jRgqBctoaYJ0Gj3GXS+i+&#10;CtsI8hX9iDzu2IYB14p35VvyCZzwyLgSmsvfbleSgXz08VxB7dpP80i3zZdn5Im/ZuHf/OTY5GAP&#10;Rv0M0Lik3gHk0QdB3tg98ioN5W+WR8KO9QMefdQGiEAtiyJ/H0fBMT31pI/P9dW5iDPmC761jvkz&#10;cUw94/u8sSw8yKP/ugkqyzxHLvjkt+wm+mNffwkXXY/8OK8fL9E074jzlk7EKQ6t7rMRRT9AVt+I&#10;cKzDOtB9W2lHqPdoFfT4nhsb0MF6tJ26q3Ql5vpIzPDDuplLvbOhBV1t9zWkdLLGw/O4QVq7SX2D&#10;gUeA5JoPsriZSHEKv/u6wQWoX1h3mYwkNTS5Z9/oVvlbgcjJVyS5DZav7d+QVnnX1yM+WcH6N08y&#10;gK8an8GpDvRfBrVP8qpTy1MY/TmmfChcVBrHy5S74IavI+8jKr8xjs8JIXD5K/8j7qXzdV1hk7XE&#10;o/tTEW5lw6Tne7pzp/9qGHC9gA+iY+IUmvZKuw9Lv3pMdLxNQ22K2aMaRJBUD2+1J5V0sxGk6gV/&#10;4oA5UNYuEhOed08MGFesS8956M91ifDzb9ex8Juel371Wfuv+gGKyB8bxuQ9P7KK37TlpIXqtOK0&#10;jJR8rs8LXMvQHpD/Sse3WF9nIgaMr6ChXyI1X+qk7SKYm+/n9MbkSL77vu1HdSB9Kj/1spfximnr&#10;QnwM0Pd5I13njp8WKC2WdScf3jdAb3TsGlXtbhtjfse8pe2ofFuH47YbJEw9C+OcdvQaBlHzPM7I&#10;u3qdN5IhAHrPH4cGHd1ShEhZj6tbfVla+EFaPcjnd6i9vk6bE0I/DAv8bB7rZjfB3bWDXwVCxLkV&#10;g7H++K/wCvIrlijSZLZ50Bav/H1XjxQiHyP4IsEoM3ZWqr96kKrqQDCUZ89Jm9d0pSXPeq8Ev+Cx&#10;eUVZ81xtLcvq0HPS5m3pFuIpI59P9YZmPeb8JlgHyDM6880AWhnwqd7F7cSWc3xdPcFdjzk3jA84&#10;Lq+LeFMOXmqao/BsnUC/6haMfFe/pmtZj6G9qZxG7wVq5IzfK7s8Sl89SD0pt//SYDG5eNBx7L/R&#10;v3mXeDavOJ30lN9XbwCzgcNEMZzQ5Tooz7WcxT1I+CCbC1xScLGTTVAmEZGxx6IXEER072EHoFxs&#10;sdhBm2Yzgs4XPNuEYqNkfYMeLKYB6MEFOB0Wk27uguZimAs6fA6UDt1aH5teqr8uUIKL3yjj7mrj&#10;U8OyhYsab+qApIkJi8Raw5UcLvZ5LWno7ssHxP5DPcG3902bCVBbh0s+deGhvHjHtHctl2ZNwUUf&#10;gGMm7aQrDy7YAhMAeGnBSRm1u0LqsT5cS9Zjl8uPcoV8kAUnqoJ46JNKbMCtAA3ySan3p9o44NXP&#10;n2th6qk2c9DXi6/U1+jKhIRevGMB/HY++Y2I2kyZj9FDYwp4fs2n6hV4wm+iIU8bzsTeusFkhK/d&#10;l+KGhRnCY8Lgt377O6dvf/vb3gDwK0hYURO43avOfIelFpFpk267LVvCSG43sEDl/lBnrXfqhD/O&#10;qdMsgLJAIyLHU+LDfc/ECm21fbEoTItsfiJi40sfwUebichgcssTLPBFj8YMinGxx2vpiDF0RR8A&#10;XW7f5lWJWvBQAZsgyLauLtPCHATKo709eKgnNPSKWMpXOzlHP3RAtvsv9ZfwLHD8TK/GrW1sPHNM&#10;PhczV1d5fTR8/ISPUgDdsrgoHbVAw9PC2AgNQJ/RG8+gzWuns1CDXgbJQN9ObNEPviJ1nukGF32g&#10;6yfnjPXUadiVr3HQcwoYL+o/ML2woPLYKZ7qY+GH/MoBLwudLEDkFc/t25AJVBfHl32W+PRmnmRG&#10;f1WT6oi7lFkARydi99d+/ddPf/U3fuP08cc/VRzIP2H5NfyO7zEc37sJKN0XeeLnOsY4xZ1MRas3&#10;fx891m8AP3l2+pUPHp/+yX/zT07f/Zt/8/STn/xEccjrlLWpqjbAphHtkYsq+nRS6pG6arw1/mFP&#10;2zz2AeDTpsAHl1dkMt6gW3kQ0+ABxDh8OKev8e+N6hwetHXmF+alcvigU55KRi+9IponDIcX5ehT&#10;6IIRsilDHwBZ2AfdG+gF0JG34hB7r7qSYqy3v3gDAmC/yNfw3mwbeaVq/UiTXCAPLj44kyv7AfNR&#10;U+VGO+x0PzX9Hr7ihre2y+LjK6D58LVu6n/sB+loPeQK2jb9EHOU1g0+u9KiZ+vw/n1sGl2mnmoj&#10;6Ua32I382lo9OK9fxA0Ug9u9jloe3jOWCQ/6nS54zA3J58MFcPsieKBP44u4AsgnDumH33nnHfsR&#10;uTz92w1g8Korx7aNvnHRm7lsy5LCO5/WH7Kqh/XmXH8Fyo7A2OA6In5UJ7LePMDrmAHd6geO+XiD&#10;h2PZzaYJwPE+Zke/zsOR0/GJY26AAN8get9opJS/1X++015I6AFd5d+6NzKlA+BxgHasdkNdsEAK&#10;WH8fnX/VH4470THmUw/IQJfniv3iNHX8jK20C9f5XCegF7RcK+z45zLXs1E7WfjxLENPOg5/NlI2&#10;P60MdGxfjM+74UKd4udHjx9pE4EbWEQvXPzDq6RF5A0C5gn8PvuHH/6K+yj8xpymfFZRtYcUmdQR&#10;bYFz7NW/oPGFNG6Yk/+GCfjgqmYGDx/nqVjKAnekK/HHfIR+OH21bWQxeIHqQ9a6QMc5+LSdFUfV&#10;Ivuju2OLWD/4G9qfD9BbfNSHsunj8UQ8iX/mZ3+p12u/Ukr8X12963LQb+uni4iTXAfLRm34EIPo&#10;TTzRP9ACrnSjc57oPbeFdgc9PkYWvzH+Ur/tTL1B7w1+1WX8Eh3hvYJ9ZJ3Lu3UAFrhtg+OzZSyq&#10;v1d+F49VB+YldpXveFE+1w689Yt8xhhSPomljNnwdGyAb14558kqfr4D2x1Tim9i5Y7eWc3PwNQS&#10;fBFb4PQ2PFS/zIY8UL1MjL6qj41RSXHLADG00SiPNgfQxtDZ9hZfReAC0PFvuzjH/kNsGxH0wYPG&#10;/JRlmQfFtjmZCfcvy4IGfIsNn+LDs3x14GOhbXmv7L+dH0e1w7nUi+siYxPzefhZR+JT5zfByqvH&#10;1afnN9GvuCt+82sL5/0Uj/O0oZsk/H9b5rZKxSzgdQldU7MRTH9M3TFn48lf37W64HKIHWz+0scD&#10;xsf3/Kt+yM54qAPqRu0GfsV1OrHpzOWrYzpZ8MhG3h4fyC40ppBRiM9nfJ9MRFEHC5qOEzPIQDfC&#10;riqB2zqDRXjuMiqrOKtO+EI1X5Sd6eSsuDvSfuR1QBSRfp1/uXR06phcPrELH49/x4iWl3NsMttm&#10;fWW62lF+moVudJSTXzxkrM23/sEnK5SX86ZSmrf1pENiTw4O+OVJ3+drHI2DmOzxwT7qXC39YXQi&#10;jqLrqoe8sZ12M5Z4IBs6x78w3qKVvOJX7zLiepI2lvkoY0XGXPaV7mr8ad+vhlISy8KeN292326F&#10;h4PjPKlzjvYrjY8D2XYaV577gjzo8AZ2714ZMiHU7y4fX654WIMv6hemU/YhlTNlpERp5gvqP1RW&#10;ve2v4QteabHPONQ3us2aEjhA66a6dMxOafj0OPqJhr9l/txy+FNPYuqs8I6+5PFH+4SD40/4BXCP&#10;0FL4/iKwkiEbMC984bt2dH5oW5Sv8qAzDnMLAWqW71HnCybYv6UDf31FP7UZfkg4t7G8ScFJfBFH&#10;tNfgkhz15ZwYydUDkgF0T3v26Q1f2yugwamg4q/CrODoTD7nbvxFviatoeUdQ8XIniDBSLlGHXLK&#10;wqhBXzrKrc/BcUex1o1KhKkAPqab8+K3vOfXpX2l4srDttMBWHdZOP4wD8Q6aJJvukXnym26yl3z&#10;4F3+K87xuH4DdwXLlV7lWX7gkMdFdGCnK85GK707abEJYxd0ldeU8tZ1y2lMLp8y+BaflE/1iy64&#10;7lyf2rficUw+wPH62fgM/+KQWp60XGVwQWje4lPcTUfVMdOdnutgPxay5doxZn5WZl4qW9tI+TSt&#10;PNLrABntPKFDTVL9O7ZLxzne83dOdAhtrKUkA20WXuDLxT0Xr7Zj7A9vaJABVeqMDQwW/Vgw4JgP&#10;5e+++1h5XEcoTwvE5dVFGp74RVn+SLljkuO278igaLnAxGbqRXdk9wISvgD47Qu8AaiL98r0BSsL&#10;lp4ciN9cIKI3C0Ff6vXELBizQEz0MGF8rQGMQZAbWBJTxBP90S5PIt+C6kPBbkPiufrAJwsIYRC8&#10;5VgIbN518pN0n4zDh8VLUvSp3ZxX5nXywd1tivqlIb90Hmi4iBFP/U8a/tQRv+1LXbLYxmJUZXMh&#10;Sd/wVK995tV0/E5nX6PYySWLk+BrFUEBkokiFyF+9S+LTHKsy3GJUNjcqY7RWCj0s/pICfvp459+&#10;fPrRj/5cT0J8XpSvddrYlPtUP/KhJpK/q9c/f/TRRydeP4j7XVdzod8FwdSt7oxYYtsxoLihXRA/&#10;fFgAx//gA+0vqafmOV/xyeYLQHsDWOAkRsxH7ZLJomNi+g540CZJkQ0+FynWQ+ekuWjFuh0ql7cQ&#10;eKHtfjZ+wLB+toEFOC1wqk/qZir8KOfpdI5pb/6ojXWcsw4ju/yqvzfTlel+hUJB49W87TN0Tl9L&#10;WcfZN371TWjA5QNk46m2ps/Fvr6yGv3gF/473ZWeWlZVn+5MW/aNEJqLYx+An6mHvGIJvud9Bjjw&#10;BTK+cFEvntIL+auO4HCOPbW3ea3r9E8sFsYn4LHg9+gdbbDrj7ZdCJ/4iA0X6yx3ePNXOrdewHvI&#10;JqP0IU4esIDqPuL16fHjx+Y/JpT11zJNKOF4fJ94WevpbafsXvMGqRDoKz784N3TP/qTPzn93b/7&#10;H8vnqjMWt+V7L45Pm+bmBHhTRyzO8iQVGwJrzFCf4DD3If4pSxtS+9Yf9cwisN8SQVyp/OW0wcYT&#10;dLRF+KyfYxyCc1vtH2jMepNp6MhTQeQz7k/7YF7/Sr/F1gss9CtvMxv6h4q58oVPy7DJ54xrN4D7&#10;P/oc6QlgCzaWp/VTftPiNG3/eakcHHmexH4GR96yv5GDTfU9Zf2YQKbYv3pNJ2Nv+UO/+tt80F/j&#10;P7rwO8rwBE9EPjY/fYG7QnmSxzHl1aFlWSAAA9q36TuHOP/tpmXesPB2H4Suih3Gooxj6ZOQUIh9&#10;0ZdYIabpW5gPoxebO3lTBnXFE7A21XHKHAjIHJirg8RWx0zK4G8fjT/gmf4RfxFn9K+MOTM/guga&#10;oA4dm1SSILrDHx/sRDleMsBd/Ol4VR66wAOeAMfRT3LkO+cPY9sgHWnH4BEvxhUeKeDf9ZYulAPU&#10;U485py56Hh3SL9B/7DqhB9jnAJ11mEL06/wATMqrB+f4BEbQVGeOwbmnG5HOcWNTdYD+EoyZ1g95&#10;taW+tX7yM7yt2+haXvUzczDAcSI7/HucmhNBt9mpcuId3CyE8gR2+ijGSVzE9YKvCXgdNLKwmXkf&#10;zNFPGw2rnszbgdX22gC951fonk7AuIqC6Vcm37liz9/Yh37QckMved0IrizKecqYjUP7xv5hfpK4&#10;cVWhtMKwedC6m8QszUXg29clU/bzQeTgP+KGOARoc4w3mMENyS9efKmbSSeWda3DvIK+gHbKT5bc&#10;1jzLJusLfbYPBlAjGkNy3Zk24dhTG4jNtKdcZ3NzyX1uKtFmJr/7CykRYX6cDNgXUVU58r/9Ff2K&#10;AzF0hWwmE/fJcdMWiXWYfqO4awqH8gHXPhpR5PvG0iGIPSmMTuIv2/y6WwTqmFgkJvTdgBSSxn/H&#10;tOL6Lu1SfQ+6Txy0Xla91mP3fcKtnk5hr7HIbWQZV1c66zAZ0FTn4pRf3UM5dQXgx9K3f9jwVb7y&#10;ooWAu167hlfmOmaor5WevPJgHOnxigu+afCVwOeT9py0/YqYcLrxKk+eQoeW/hYM8umnlGna9k8m&#10;vvBV+8sPlPX4AslZlm1YaNABi+BBWfk7XWwVwhmf606qS+VseOVlacmdLJ94rNiQpc/UI1kcFxoH&#10;nCOj8lretGVs9K7A7/3SObt85Qsv9XEvNMcuEM+g2DforX9eIT1TPPOAT3XimL7NOeSr7enLrmOc&#10;WX3oMgSpfIX+Ru+Wt/idQ7+yFTLfeLZhWRfO0DWflJU9OlGnnfeuOBiJ7qXHTsrrnpUn4+G1IJKN&#10;z8xnims/ScaepqTzSBVEb3RBgQHwrYvOqY/1urU4x7T01QXeBdod5S5b8sXcKF0f9txm8koLOrGI&#10;PpuMKQw1Y1iOtut7fCKclm86iUd4qWzmcfD1jT0VOOnaJ1j/RW8OPW/w+Bf/11+brOFj/a2PfIpG&#10;G00Fxi+102tTYKK8cP2q7PLymB2/HuWU28+bMn7RZG4C6yKEumCTbX/ulFu+slxfIiBdfbPiYCRm&#10;klecndt+RBvC3+3njYtS5GkMvK05JMC8YZVHXuWtKcd4sXm9ngEfaH7OVA3ELzTzIb9ynGKF1dnr&#10;xnMA4QPQgZfrleYl32UTv/gCAHdNfXLDF+vrkJQOVHyGePOXcr0WoMzzCXueM/ymfnJgb2PVMynF&#10;taPHQ3IxqWwK+ZkKw9QPx/CK22p1UMgvLbpw3vZdGzef229sMDOfDa75ipXHEafn/CPl/Hu02x1o&#10;Aa2ExVHnZGOEMi3UilcJeO3lNaD0CY6eCXc6bvi0EjleP+Sv5cXbuZwfFbc81tKVdj1ecdZj7s7F&#10;IOxYO8YVp/LWvB6nmZ/7dysbP/f850qJIT7DAx3kpLBQHvl8nK/c6tj8pm2saTR7p+Xyqf/Scqqa&#10;GRnhWf6V1RQ8ylpuVqi45G98xbF+CvPz7/Ik13qNzRwXnD/6tsFbdnGky8qndN3UWtCiNw1Lf7cO&#10;E7rSoe8q37YKH1jLjhdRLq8wY9/8RdzZto1m8ekl0qmeFO241s+dhRZEVMjdVa+1KeDX4xkZQvCn&#10;8xQuMZENGu54ns0SDQj1L2TZaHihjcLnwuFihifYWHxjAyada5/2BZ/y1gNpJuJnSoPmi2pSXu8a&#10;f3IWcL0q1wOgZKAnAyB3HTPxxT5lWU9egU4Gg2gWVxhQsZS2QQwnJtELvq3TpvA+wtrBipuKdz9j&#10;IBML26/BBT58bKH4IyM80zZ5upVJFovCLDx2I6oTwm0BWf7MAiWLCotGtcGG6ER2uNy2xLb4K8dQ&#10;cm50acUGAL7zwGhC6cXka57S9NMIKr97655iJotoXjzXhesLLWRQ5891Fx8LG/SVvsAXvheqZJcX&#10;xWw99SXlNp+oXlAXXOuz+wbdXGhdpx0KD70//fTT05//+Z/Zhzc9XQ2HX3aQN+0T7CQmiTk2bX7j&#10;N/6absx4//SJNsuZJxBbxBjtA5/hc+qdeOOpVceoyqAnxvwUndowdccFAvXdGHJ/6bajehFPAo76&#10;gkcuRnMc/LQnl4l3bobIgiZtl3p/+vQJ6vtCkQ1inpgDnzaSSePEpvL4U5RYl+oTubS3fTEVfpTT&#10;dLkAZbGV+L79KgvYvvHF/PU0jRb9HM+y03MVzYjgaf6yi4Vj/BEeuSGD/qzyHz7UwqxkeROLvgo9&#10;x5f4E3/T7yCfesjio3ST7/hUFjx4XVv71is9KUGdAeDAy59Z8NKzR5bLAm8XM6wTTUx/BvHc+mDZ&#10;q1N/UphvsTYOfnqt16x7Y0KLnsjEH6p6HUcHKKpv81iMtm+Fu8rCZvTxppHsqC2SZr7VgXGDPptN&#10;esYeFlPxGXUEPNSrh3nl5XP9Fv0HH354+ow3DeimE/xEP44e/7+Ga/WXcT8jUK8Fx4DbyORQd8TD&#10;mZyzk9N77z7SGxyenv6jv/N3Tn/yJ//IqE+fPju9/9573hhW0LouWcR+oHr65JNPPN4/fvyu2zBt&#10;FbnExhZ7Ek8eceWnxFXChu9tvS4cIFZ4rTTgtj53gptGsc6NWny+fKY3UKgds/FYaJxZnmTSRmkb&#10;8OGpV9ozQDn5TukH1FZom7TB13qSsOXFNZG+XA6OPtiITvxZT+VhATqQPrr/yGlpj6l/A3vaBnzM&#10;gzh3O0AH9EwKLTqBB5BwTN6an7Lg2AbZxQat8eRnaPA7G+PM3wxT5eWFX7ABf4RfZCEUHeHBh3G8&#10;m1XcuJWf/qANozNvYNnrJRqJ2+gL39YVx4XObWqT5UyMcQxQVuCwuja/+rVfqV1734uOxET6Hmwq&#10;Lbygz+azXqWrMQd/wKvjIufdPJNnQitFak82crOwjp71J8fIkgX64MPR3bTYFfuQ32NoVqie5GF7&#10;bdttTv1QjtybABqU4A+gfdqXmvtTD8yvJwRcXnzPyUyVOAhx4hAf14f0//Tb2FzfmIcJ3v7CFs8T&#10;eG+sAPsuATzApU7MT8emVVsiJc/jnujNCTsF6NIxh3LGktSl+p6pd+asPLnJ3Oar/IesI6R+XbvW&#10;BZ/e4pWg0g01ohsxQN0nzwttYwObMg908wzpp598qjp4rvlzbp5l3MRm+krNPDRn0Dgv3/L06jt6&#10;W9FL3XBLm2bjiFi90s0EyOS3j0npnewvznV21L4LRpkzHOq2hqKnKTN+k53rwvpYnBEmYL6WthX5&#10;zhQtG8P0D/QXjjp1M12kBIdeh9+Odd5BS9/TpjI2SCIFimsAhKORCyr+yxyXdskciyfC82px5nVc&#10;k7zU3OIL/XzNbb2NJr/9zRyUeuCahjladIctfrFnZT8jQObdubkRvtw49Ur8APfJijnmNnfv8iYZ&#10;5pK8SUP9ptxCE+AJdiBP1Yr7Fm8SOnapxRiHL8ylLgDXgcZFSq8ke4cbHLIj+Sh1N33CxKfjl/5Y&#10;PF++4vowc0/3G6OfcWQEkqyPzIBX4+SW3uJzpdjXEC49ucZLHwGd43OMow5i1UGxOaWttg3ofWKi&#10;Zd0COdhLn5N5Il2u86zQUk8UCNxncP0poP5Cv/eftNP6nv5wyBwDxSUtDil1H17Rp3jIYNyhfIWW&#10;l0fwdv2KCx5tfoXU+653ea048G0dNQLu6Q0LL/QWL649KGNeTZ9HH8OHvK+C6tsU2Rxf0uGreFE+&#10;VWTU8iBvtdi/5W6MftWinm/NY8/QUbHaGhwmyk9/NzEyFLGDfuptW2or7R2gnpvHeY8Zy3peW0j5&#10;A7ghB1zw6muXC4c4fskbqijTdQ+bBeWb6xvekMV1mXjJOdA59hVb2MX5bV2/n4FjQHM78YRX58Jn&#10;OHNSHpUpdEPj1vmarxcPeYWdhnbQ3KS1D0Lw8lHZIKZX34mOvPwE9Oj/5k3ewHMuYT/rz5zYt1VE&#10;ctMXRSRqq4WayL8nS10qkxzTcSB1zu2LjNZjzq7/3mjhi8CBjP9iPuaiIv5lDoXdX+oNYp6DO79U&#10;6KIPem4+y7jDufk3X7wCtJ4ljilfdGGthtfRKxHPjE/QScIuQzTwt34U6pg+AtXRBZ08L2ScGxsR&#10;UxClD8EFtjKfmoPz4RbQ9Znm6MBrz5NGhvizjqUljvhG5fSH5Qs+suBSevIK0TdnjLfdICMmAHTH&#10;Ln71i/q5CVw3tjW6FTd+Cq/mwbf1Rd567HN9FadS/aYM+1wWLWNQ/es3b0nXK80ZNtpx7Js3eftm&#10;dKHeylVyNI9cAVp/RgeduLi/KVx5TNd6vKalNdFiJ3MkamMFx89knekkkakD2mfm9Xdva/1xJf45&#10;j+k3z+JOutHXh3+u+az76OxrLvxkn0uh1r9oElPxE2rs9hv9TLNxn/OONm6IQkK/wopHHvGMjGN+&#10;62anSyyBZ1ulM/NmgOsvNwQdu8x26XjBAc9l+t6BY83TaVjtjDqYVTEupLjYYIHOizfTKcOEjrM3&#10;BSWUyhqjxHoUbG7TY77vVFIhjmgDBWcdLMlnc2HbWJlJSysI3ptzKmjyVj4UVUZpoSMv8mMJqpuf&#10;DvyI+8Kzhy0v/+aT1n9UDHzB5dipyksLLou+nNMRFKzP6ESnjVYrjR2MkwW1x7zFp3hNvQBnDtEF&#10;GnSKvbnY9PnIM510cf2KH/xzkcxxOk7wKafuKOeYPMdX1Mq5ZFEGjgeSRb/q4Y5YJ9afTEGPS1tb&#10;Uhr94YnMtcydtZB4KsoTqNGtuK0X00xj8CL82Bs9s9kBDr6DTxpPpHNeIN+LSPiTP3wAED/+ygIk&#10;+fDmA9h34o2+ZxP9g390ap5eTB97kVPevP7lbXqL2H0oHOjpEMVMFwC6mNNFlBcaxJOnZXnFI4ut&#10;efIhHTp3Qb+j3/djYYJO5pZeq/qCC1t0VBxgKXces/HHRRoADX5Dp25839Hk1YtEyqMtMcmFOhdI&#10;mgD5KcVMkIkn+0R6etNKFy3w7GtB8RuLkbQVfMrkFjnoyQYQr+xjwZXy9Cu3Tk+0WcDrt+5p85LX&#10;OD3TK4tzka+8dx7KCCmOTdO3NVa8Ma78XhhiV+uwF1O0CwYUbyAxoRB4k1TybYdo2LwITKzoBD74&#10;jKcTWbDGx7xqmTwuoJHlCHLKRWqecLytxQh8ALjdCBefgo0ujiulhKjrW/ks0EZPbAQTEB/lm5fs&#10;ZmEf6Ov+eC2fJ07y8aNH7/queHDRkfbCYhbLH/j6s8++OH2i347klcwsQmB34py4yt3H+IuFlOr0&#10;Gv94lWfXU6IEmdTlImdfMHj87nuqtyenH/35vz598eRz2QGuCJxiF22PvMLZSTN/KdO7d/WEpfzL&#10;RuQzbaZ+65vfPP3+7/9t+emZfiP149P/9S//j9Nf/MWPTj/8D354+tVf/ej0rl45SD08fvyR6u3T&#10;04fCp85woJ82Ub/E78IoOJKnmHzA0yeq2+fajGEc/kJ1zZPhtCsWJfmdUGKUOcKXihHmDZQRb4rK&#10;ra16s0BVw92qPDGStqhYUM203UMLHfH2QL9flLEHGuqYqJNeumZoO6VSqXsmvF34hd4b2Ww4yR42&#10;GaFlwZX+g/L2KTpBuvPoS17qjm1k8tuk/L7pffU/7Yueu30KWyQs6rn9iJqF5KtNP/FCH7VxFlsB&#10;ZKUfzdgCHQun+Az+tGU+tKs7WoQ0jc63vh19lek+T0+lYLv1l6/u39drC+US8uhnX+g3R8Cz71ns&#10;kf2c4zZkgEcbdp54tu0bX4sN5GcCzfgqW8ScsYKrJXBywcRmdl4xS//GmEKfcV8bTsjDPvpP+DzV&#10;69oB+OBXbKY89cdPBGQBmdcwkgewKGjfSh4X+N6AEn98fFex+f43PrCvwM0mDvYTH6EnH12p168G&#10;+eYGCJ/rEXDtzXBZB9O56CsY2I4bJFBHUxxd4EfO8FXC7wjhU8Z3Xlm6wnuP7uu1+k9P//7f/sHp&#10;H//xH+v3w987ffwTXoupsVU+pR0Ru2w2PPtSi1UzFrGYTX3xBD4XqdQvviJ+HPuz8PVMY4QXHRUj&#10;xCzAmEUedcxvQGcukjaQ+GN81M0QtEeNkY1b+JtOYxZxxjmbv+iRV7FmntXrGMqzAaH4UGy8fBWf&#10;WEfpSTyiU8/Bpw3ywZ7b4tsFJvSm3aALQEz6TSLCo19jHu++S7537Brr5LkJfAH05LhyaAu2XTp4&#10;jiSdoKUcOd6sWfK46ENXyqszfVN5Ol/1Tlmh/EpTPV6/kD/0l1fwJl6g83xX/iV+JMb+Zm4ES3Ri&#10;jkJqGULg+hAZrhf8hm6yE1v5FMhnfAAP7Vyv0p08gHI+9V1tYBPFNlAf+lhHfKMP/PF96KBPH7Py&#10;4OciGO+gI5/+grkitCxeYBeLsK/0e+XW0f0TGw3pB6kj8nN+pbEkMQwd4LFSKfxeyKcrQFeAnjqm&#10;vjh2u3nwUH3afu1Zf0GXT+Z1oeO3t3OOTnsfnfqGJx99OfWx8OlfqTPas+eX0pPYps9mDKO8IErb&#10;gR7pT9P+Ka9O8GWeXf7ZJN83ocmPGtGD+G590H7QA6DtsTGXJ1DiTOqPeDQP6kf1RrzUj5UJvfsY&#10;pZSxKOmYFE1xkMmmKf0U1ZD6ll3yd8c/aMFvLdVGCKABsGW+fM5XF+0ouvdYm7TYpXoFD98C9Cvk&#10;+4a2yUMucyzPBXT8TPZ6jiBh7ouUx/jK9Ql6PVfb4gktbGEj4KHq6l29qv/99x6d/vX/ffv0Zz/6&#10;M/el6Agf60C/q9lCnvLRzWeKOdvljTLskg7i+Zo3POgDb2T5KVJrfv5FOy1INUEc0/WKluPr3oRX&#10;fNJs8FFPyKF+0JP4yvzg/gN+TiAU6Ok+TzZQ9+hFjG6VAZp1JVIbX7HBGx5iNKxc39DnN9Gp54kN&#10;JmeqIklQ/Uhn9Qf47YnmyxJpPdH5nubV9zW3xU42IBmPiIm8QSr1Qyyx2cvPEDF/qZ5dVCX2uTFA&#10;prt+uc6+uuJaS7Etfp8/1Rt6FN93QBDzxGN8gSHtdxOC9C1q92xlkNF6QCkB/p8C2a4MjBmY8BsZ&#10;iU9kAZGZ9sM5PitgH20UwLMtg6afzLmgad8dPHBpc1/qDSF376jPEwax9vKV7GUMkHj64vg1/OjX&#10;APzmm5AlH3Bc6W1g/MEI2Z33Ud6+irLGBTjAA9Vh276VUF76hr1f9xgsmUD7e3PS/Ic6GFYuP35l&#10;Abw6gRu+4KFvX9GLPxqD9Q31xVwDqG85tu6tNNMl1rHDeMorlL7nkbOXc82OJ7j2ad8EH2R4LJ5j&#10;ysijjA/zGeK61/CUlXdTZLZ/rm7WT/m2oeXLuQ7dXxefMamwbsbUgld+A1nG7fKMDFnlipm4pO7l&#10;F/fvvhYQV52zZgzgMtDhgRzPEXWcfsgoQkr5Lfoy+QMcrm+g4Y+4oe84A4VN9TrLn5Nef9Vn5gU/&#10;yWA+x+/1WjHho3t1gBz5vCIXOJNhffCQbJ+gTnn6WNvEk8cAuI5J9R0aXzpHZV5F38g50HrLcdqC&#10;faY2mr5k/CwEZLmunJ6P/Wq4cpGchCmysXzP9B95lK28aPO0xdfqj50vvb2BIjx0WXlJtBTJjaKU&#10;xXf4hPyO+6wzpN9e+1jXpnDgQf9zBI1M0iO5bTMbDsIWaPlmn5giC974vXEOietK5NQaAqDp/Bfb&#10;uL413iIDHMr6oZy8yut8aqMb3J4z/7kWpCOiOl8nvm/RH6EeNzJJR8bCzNtUoaofAzLoJ5Qyb8Ei&#10;APuw23MYxQ1+dntECGW0HbGhj3UWufDSXyH0aWTYSDwA3UiDDhoYIBX5ievhAT/NHzI/ViUur4nu&#10;ppkZ8iUGzDfg4TFJscv6Fvyb12tWDEM3bFqBM3/oGwSpJ6XyFXWz1x99d2yxIxwj6W9bn2y+ul4R&#10;hI2CZ3pDCXn4tLGG7ylG1l3NKTxWKs9zpxSY1l/wugST341i+3TwrIP7SOmn+WP6veHjvjVjOzTG&#10;XeqPerK+Hsu5uS4/g9ZxMnNErt/jL/OWXHgRT9SlGPj66Lb6KNoJc3uAsY7rJoB59Je6bntH11CN&#10;H3j4Mzl4EP8A5DuV/u4ryNMn1/97OTj2tXTw3FCyPSeQvvidazExU7xwgzDzuX0tDdq6O+KmfUsm&#10;/ewWy9SlEPlz+1c5wI3y9BdSwDFlW6hrCsH3R4eaPDGv4C9v0xz6YMJIuqqpycXM/zewf7YzmJ70&#10;gFwcirDeZR9BVALB5aiMY4VjBRceVhJrzTyKUFyHbx5ZaI6HG48pKC16uAOdoLNhixzKGkBHnj0v&#10;r+tS8JADTEz63J2h8ktnhH+DX/BF7lH/yqPMNTO6cV49VzWgL82aX9wO8JSBt+Kux54ADoPScroe&#10;T/GSRH9w+HRSJSGeBNAwHaaUjXObluZMB+EBLeOYcs6Bpsc840tScYhCGsl1vgGvunEMrHokJ99c&#10;HFZuU0rW4xX/eIz9ljU2lHajX/IpQ49NFx03j06rZdCWnk7KcOAjDTdaDuhS2jq5+Eq3Mpuo6pwY&#10;nGCRC6AspNHB5XddtfDF3ebqTLbOc5ixQNELG8tR5/bGI30GZ2zf7LFGki0a2i42tI7MV30VwwL5&#10;DMAesHV8i80S6QLgT1/wDV8mKOCbJwOF9IInHaPvqDJHyZQv6by9Ya30SosQdMi6sco3DIiF9MRn&#10;0RfXwwdZ8K+M1RZ09kRBLdXtR3hcmDKAdDDmAjoLRMh+bn4MGkwOkP/xxx97cZ2FVA8u2IgyaOJY&#10;oI/Lk4S9g7wXmdQoT8ghj7ZHX+5j6V0eyKIf98a5J17YJ+aeWGkgc/zkJpRu2ttXKocWH6C/TjTo&#10;pt70cKInzjz5yyYiiyfgQPdG7QU70B0duPDsmNGLdteh41m2McZIH5ss/xPNLlcG9ZcBOjcifaqN&#10;ZhZ08e2/hXiA+KePYlENz1EPf/ov/sXpT//0T0//6l/9y9M/+2f/4+mlLqK/9a2PTt/73vdPd/Tb&#10;Zl98pqdO2MDVUyhs4t9XysbaA/GiIm55I1AbBOL1QJugAHwf6vilFnN+/OOfeMP/G9oscr2BMAf0&#10;H7dva1Fv5hXEEPXvdkQvJDzaGfXOb/FmspXFeWKReGvswrYLjGse+eARY9C0jJRPY4+4Ai/tAr1S&#10;7nhUe/HTK2pDR5mRyw0aaaOcA+1T4CNB7p86qXtbh9B4gVt62DZtkEqDRafMb9DHF1TTJ0JJ30I+&#10;fGm/tbdPCcOH/iC/kYzPIo9v02iCSt9EP1P/l1/7UvzERj3+gabl6UOS9/x5LlTbRsHLYu8+74Ce&#10;jQDrKH9WHnXfi5Zdu/Rr7sPFlM0EmWL5rqsxhC5KvcnwTPzhPQC7Hj5MXKa/dvYv3Rc+WKr1gn1E&#10;wYLhOw9yTj25fnWB9Pz5M1+IsdlP3fei9oP33/UNPP/hv/d7p3/8X/3Xp9/+rb/hp0UYU+7c1o0i&#10;qj8WwPD3o0ePtzZNrDKvJCbYGLaWxLCOyMvFTto9cwjo0afAOPP8VTa0wCVe3JaJI8V6FggyTpEP&#10;ODZoy/rUNvJpD6CYBxEz+JanfG+KHOiRgTqMoy9u5TXX0EFTXTl/PT5ETmG1gzxiHH+QH76qER3X&#10;JnzNOR/zFC6Q41mUEw/aKaq3j0p57OFY5L4JpHzCI34p/zUWaDtAF058jO/YKBDAE3nYS5pzLhaj&#10;Z/NYoK3Pa1NTlGJDhLQ45g1/DpTvBaSxmazS4jdfm2xvG8iCQMj2WIEH84pb4lFacCxTut9T+XYu&#10;+wDw4pNsIPK0bnx4rqeWB5QvXNqQ+EADgKsvommnmzktqM0HzX0cmcDwKB+yqE/4eZxQyjgQX/P6&#10;ZM27pHPOE389hhb+qfUutCOC2IpeaYeX50K2X3ohF38A1kvy1hi7FDOmpS8RPfFR2uLWfhdc+Eo9&#10;of/eDkCDzjrouLy4GQR7qiN4tH85SvNybtAgJgOmHR/Hhpmbqth6StfIHv/IgV2Eq1z7V/jEqzzj&#10;mzhsqvIoA/ydQy3mqv7II51yI/GlameTBIDfWs45VyztP1nwsmzxoF/1QpcpGzupH/TnkzpQvcum&#10;2I0MfRSHD9XmuJHvww8+8JOrr+Q/MZc6euJZT97y8xCMlWgWPpFhPvLpLb/pQzWgWGTcrl6u1+nX&#10;awtTncDCY/iSTzwH4jDoaK+FlmfxM2Xokf5CEqWkn3CDQHScQ21dlbqPWM43XS2CG5hp82n3ptcZ&#10;IBEbj+TwnfhTTeg44wjtg3Hg3viZmwV5Gph4unNbY55+w7r6woEF0Rf4yG0QWsWv8oln/gr4ErAk&#10;+DPuKtbfvOGtF4rLd7TBJj6ED/KNOzbVfU1dODYyB0WMfay0i9quL53jZ1fJSowzBtzfSV7rl+t3&#10;9L8Oek3Y+mhqU6UvN5AbqDhB7eYIscTrHcWk+0FjoKOw5sMTvOjEOTcJbzC05G9+HVH+DVYxryx4&#10;+zd6Vd6yVkX7ldyosnH3QdtZ6bGt9jlPsqX5OdHxTHOJQmk533Ru4aVU8rgmTtvIuOXrgPENtnt9&#10;Q7RoweZM/VZZTS+xJw98KgLX2Zc6LkB7e9ZV8AVjGTdD0QbyJoxX/ikh8C/JMe8ym3TF47j+55hP&#10;9Xe+dPOCfuu1lbbwZF0HE/I1Bc7IMf3DJlN8HG+NSaFwHVV0xhnqFSB2OPKr63W8AYcsd+AP9ZPw&#10;A+ivzkJhaTSrX23f8OOYMQbgOAfxpd9uYP/YuPiGG3eklDE5EKxrJs5wNj0Y85a0I+frq3G0GdyC&#10;JV3jctNpKT8eYj8budQDG5v4EEia4/ZfpUV114mK3UZJWVurD4RYP636lH5NL23Q7uW6gZD2s2ds&#10;R5VLxhYfW2kOUOfs+nTRr6hv0U69bOUTs5Y3mfErFbUESQkupJf0L9paR+jSD4HCH/VyBiuOCryu&#10;eoawnGD/xPdqJ7EF2ALmKmoLYuS8tJ/RQ/ntV732NzjeyB8ejM/MoQLiofa3uvlKN+Uie7UT3OrT&#10;9joMMNv0xJNpRmbxi2ceUzdr3vEY22jb7idmruw+ZxCrV9PSV17H356nHF/FZvL5OP6zo2OU4jcl&#10;E7+gT8dDUtap8QFrofQFrS+QkcKGtWlNT44AJzkhQm4Gr+0OCrjp5yRLcUFXyW/M2wba74B11PFI&#10;a7ZTylabyCweunO8czKJbU78jCzpbxkvQ7mtrduPsnsCyHPzJZiabxnCZR2z85dIwsfVZmJsOS9O&#10;07ZpdJFCuDxg/dhPyM0CZB5t7jnjOTJNOwy22JUjWkOVFV6JBY67oZ58sMd7VA7l6AJftYPaZl7K&#10;6tsnjDhfxWneXSqcTDt8FCTPAUDjnQkCOB1sHRCogg7Q6EP5kXmdUGGXUjvXbKAPhvkueRvfRQ55&#10;0FqXIbDhi5CjThuf4Q1q88pnS22fGu4Wvgvj5fCryusD4419kJOP7Pq/ejR1Q1zkVC+ywCle83tO&#10;eWWSeoFK+IUVr3nl0ZT84pXXJVxwKG+86CR2hYFJzLNBO0wcxsUdHuUPr5WGJziqQ9Pikhp3eB3z&#10;qTrbsdi/4nBMvfR1IEI+kwVtP6sc2samy+DAa8uDL7zIFKz55dP8llUOOgCcFxw7c7Lim5f8dYSN&#10;lwrou8xr9RGZAvJZoPTGrvJoT4mXDPrZaPt/2XuzZ9uu9Kpz33Mb3StdpTKVnZ2GskkbY1NuylWG&#10;B6gm8AsuwhEUNk/AkzHwBxj+QoggisZQ5sHpkhIMdiqtTGWquZJufw/jN8Y31pp7n0ayEzAOMc/Z&#10;e3ZfP7/ZrDnXWnvGhqkHj4F8m5jn1YzIQtnqt1zcUc7TpASeVrS4vukuG6O3VM9mCLyYhLkLiosS&#10;T3a665c7WBnkOvH5wnv6JLT7NAcbwRwWZUMA3ULPm0ni7acbp0W4qOLJYh9acEGtzabIjy1r9/RP&#10;FrpiY71okjRLYDYc5JjxgjJgsCk6IZ/tLB2ZMLiw4klbDnyfPH56ePe9d30Y99BPQuVp3Q7qwHOA&#10;ii18x5EuAP00nGhmYtAGk/AqH7Zn4wIZ9g9PVfAE2J1ts4d2tl7SFTvAB3gC+EyayM/iAFtpq9K+&#10;gY0Jz/QKGQ5iHzx4oM0SPfmrzWs2+uHf8aaH2TmAGnthf9jYjvG1LArCe4wb2Q2YcjZpeJL73e9/&#10;T3z1279phEaW6bP6lQMY/E132skIvLL0P/6n/3R4663fP7z1+3+gg59nh+/Jbt9/993DHf2+2UM9&#10;rfvgwUey3YvDfb3itQvL/pZIGoh+rN9F9NNB6oPyWS60bsjvHj58cPgPv/d7hw908P9jP/ajh9de&#10;va+L+IxB+yGG8ksb035ZCOFfebqTC/9zjxeMJyxkZtwnM75IA3MA4Xr5Fj7a+YH23nxcdZTz22Jn&#10;evWcx7txCHydNQzjAPD4J/JA25vv8l10a3+iX6AHfaK+7H4FjPmMfMJn4QV9+HVOq3yUUVcZvUEt&#10;/s0jHjCFJ9+6lR5pgulJdsY40ty9zbjKGwTACx3BjTw8ZX9rfkOdvthDv9UW0GE8MW3h0Y/RmQA9&#10;7PLi9vH8Cy9CY17j23TpYEPbTjR7I8CKk/En/f/pU8ZIySpd/OqvWdjmlYaxIePoE17FqJsPzuQ/&#10;hPt6K8CI4jxfyIEMlWer+AESY/5rKKR9rgaIva6uv7oGTPS5Krg+nqfuljm9NgCn9mkZd+P6zn/1&#10;a9rnfb294a/+5V84/IN/8BuH/+uXfunwSBvf77zzXR/2vvwyd34zrudpeJ5UJ/BbwYwH9A8CftKA&#10;qMjbD+XlTZlhaSP1P/oYmzvMGwT6B5vkvd7AX4EhQIMPMB0nyoN5nfQaDI9dBq+w+B2h1zb0f8Yh&#10;+krrqAfePiobrf4rghvNwnWMKC+PKSMPNChP39xxSx/LAcN1FX1GjHUTLvCBzRorPl0Vq6vImjZy&#10;NHSdWH2J4Q0P1k38nhw3vbQshx/xz9ItrnGEzzzBHI0e1FVf0mB2A7l4V8XQW0PHKeAJ1Ns/ViCl&#10;8Y+VZu0MLB/kIZRO0+WHz1R2Aw5s6UgDF+/5QCGVWkF0Q592rXy2DTYVDD7aTSBBuAwKoZf+4Rvi&#10;BE8Z/oSsfarQb2BQOXUN1JuH4/g9/RB54itav0nv2qV4pdGY8twgERszzoLTevyldqKMOkJ4H9vU&#10;FZd8lRayNXCTQWk90Q1Epjq0gTGOda4PC0L1/vNGU+yBvekXpQUen/YP0i80f7jMPip6zFny2fpp&#10;nyai/YBrCB21mPAQHX8keCMKWebD+nsNqyyo5A1Y0cXPqMN2fLaxRWn7oPijoxreN5bgN+hmP5YM&#10;3siGJ0+vSH58yXWztqoMlLFm/7wOf6WQ/E8302gNgL7WScqcad6HhgaT6Cy46C7+0hV/hQ5TRvoX&#10;uuOTkh0xx7co63XXse02aVRPWvy8EY3s0kHkYqfeYBp7tg6M3pgCbH43U7ItAX7w7pMjrar9LbwK&#10;uTZqWePgRueWFV8YoovPpAT6XBthD8ZD/7yE2szXsgK6oyd2SbvvqL04tGX+Kg/MKE5bfuODOsJz&#10;u6g/2B/maSxw4YU9Hj3S/CVQ/C8jigiSxzCSE5chsJm5Bv+0Ee2zFjodfCo6dhfENJVpDH98kGsA&#10;Qmwi36BPON/yi1ws9PgHNvYfseSFju2DXWQg0gTg2j/Ml99Y1s2iDOGp69oz8zx2ZwPcYWiaDszh&#10;oz/oHIWB6xjB2Nu1f/WibyAHbdADjJVG5XUc0dfqo7SuzC37Vngizla+JEqfIh822G6yHT4waeQj&#10;eJ4kxrATwF9ptPyyuHhgX4bja/+pQ1W/MUF25TrtpTtz89pCGBq9Gaa0W+26kbO8qkfzwIIXH8TX&#10;rjcw7UigzWhv/gj1t5Vu6y6WxS/Bq79AFzn4KQAZRv9rv6EtZLG4o+2GHtxc0GAdJEV5Nk896cSM&#10;E/EP69tyKkfvynpkhiVT+oXD72MC1hqMD9M/hnb48p3gcX7SkIVOPsfXyYU/jQ2LltgL5uqz2AZ7&#10;uE1MVIZaZIZG5d1tEZuc0rfdZFeoN2w8RdPX5viA5V7GRulLW4JlHsqXF61kaqOv6Z7IV14dE8jz&#10;BF5pKBG0GLvgF+L4Ecj8B8cxeX1qhwuIn7Ig9gndFQUdEX8wcqQAAEAASURBVI36pKddlStPVO51&#10;2op7nA5t2/zERpTRzrVJx1Twz+ZGUvovFGgZrx1oE9qia4/pVuBcGix8aip34fCKltW2W511b674&#10;ex5V/JTkiU47RHEyDjCnV1fGYG44fS7c7cY9gdcOtpXylk0wqJBvJ/RFwCrIP3CrLjgGENgpSef7&#10;Ba3qyxuuTBs+/uxQ4NIHNxIUFE5gtV0xLosjw1AQbsY55fXmEr+WGyTLKZuo3vAuEozKXdY8sT7Y&#10;g+sT4oZeQ0aH1ECLPPbmeoiQ+SdYPn8ARmsI2sGw44+kb2o9BY3TQJ2AXYw+a3DdUnAJOmoZPfJl&#10;zug4Wz2o801nogXNwpJeeVDeT9kmnxxvU20IjdCiDDrr+E0ZfmF/GLwb3Fyn8nrBSht432BFQqE+&#10;5fQofmsVroITA0ydNwFxMqVrTISyYBq4axjTEU6DhVRGpD4xRIYdLLLFOYw/RJiEKuMOjR+Gb+tC&#10;L2WVeYVf03b40m+MiZueeMU5Su8qHxU3sxp9Kxt5ybeBkbmywrsfypsuPvnqSPo0rGXANazplhED&#10;342S0kaWlXdxV9orjcIaTjzrP41XOzMyAFealaG08Z0tPfqRbxnwKz/bTb3ACzTBmXZ9cQYA5Cgf&#10;J6AxZZZjsVP5UM8BWOWkPHfhxObmg52GTukSu2xMjz7+ry7JGJwiWFe/8nKhIPCPljVuHQS6QIbG&#10;Vm/K+lptbNkzGzPgOijm4pex5I42Jrj7kwtWLpp8Z5FinmrhQJCF0hmvsyodFswaF1iE9SIcH/Jv&#10;8sBXf8B2Y4WBU6qELbWCoZ5XbT0/0wKSCUBlbJAFNsDdJIY2Abq0t8cg0WT8YZGz3SkomgQOL5lU&#10;bD/ludB/pDJeucemx1099Xhbm2q3b95Va2QjJm2QtqDBIJULjxFcdAKjOk9IlMcv0Sf2z0UpNsY2&#10;T/QKD2hwsckTHxz8PvjggTbfP/DvG9ISvCaLgzyheHENbS4MOfzaniCW7DwzdXbGgXgOhJGPjXIW&#10;Y7QPeLYLC2YFZL2nVwOzqd7XdLoCRhPu61AQaPCA44L4qTZV2GjED+5qswm61k14pOH5gXTIb0Ei&#10;92xyiVLb5rbunEcmNrp8wSAY4GhbQmyVJzyRs6F2TJzJG7/ktcMPPnxgXzSscPanKIr92Yu7Qab1&#10;ttrmhg517+vVgN8+/N7v/cfDAx3SfuUrX/bh7zvf+/7hXb0S+g//8Ntqv2wYPlH7vqqneLnOvc0m&#10;ovwVu/O7URz4pI9xEKw+Invjo///m28c/s2/+S3fAED+p//Cn9eTKK8ZlsMhAdqHnp9nQdd2pmXq&#10;m8R1wdZrJDm6wAaevo5r1D+22B4LBIszNksFK8BcoMyBAeOymHijVX734nkOAopTvtDk43GUGDnm&#10;t8KALU/6sKrEj9IEyzeylA79w0G8+WP9ZCWKQ7mIeM5SGQeo8D6f8a10AAemB7e5SSY7Eh5nPU5m&#10;HGKDi7JzvfarOg87twU7GchCoF7/pERfi1j1ZfhwsMwYRX3aKXrwKmzK0B84PuQb0pbQ7CdyU48t&#10;cugQvpQFLjDwx3wuw/d0xz1P6wUOPk76q3ZhPuYi4fXXXzdt09j8gbbccdDxT3tAneu0kNUuqIit&#10;ui7n6V/8i3kE2/Cb15oF/SrRL3/x9cM//sf/RH34Jw9PNQdxowjtSRt/qJt7eAUmB4a0D68jpS/x&#10;5gDGHMrgc6bf8GmAftpJNwMxN+uPubk+ggCkaVjgCOTpI/gJ9fg58w7zT3wlsPg3cKDhF9UbWVda&#10;8gDTBI5ybpTI/Jub2urD3CgCb9Y3JihZqCPEH5mz9Yp196vdxuYF8YEjD3xxuQmlefje0o008NkO&#10;koFf+hD4HiNED1+GtPu37GdbuVz9YvoftAngMZfCl7LKQR3zLWV8+B3g5s/00x+rLPDD1lgzdNov&#10;28dTzk8sQJ8QvvCO3h7LxCf4++BIOwhIc0ZeF7zKjW8QupYuTcoqd+FzAxo1CYgRWXYZqCke6dST&#10;2sNav6aFaCC+yzMFa5vHbrQLAfoeiWU/+pZqXY6+DaEVG1GcdS0yw6fg0SGmCi51uGFl8fp5+OID&#10;WZtnbl3tVr7ExSVNPyJcBgscY37qHVk2yk3D9Rfxt3qh1CbWgS+FtL2TMJ5EIuTwWnXKuYGpvm0Z&#10;hR2O0QN/rSyOlU83jRHdl0SLzVtCZWsfM47Kt5t8A7TB2T5CLV77U/HYhGpdY0ggKwF42rYboVjT&#10;OnpsyU0thpMtuUaRZY1DOzLW+c08WnNjR/C41qK/msZy+Fve57oGo0+wzmO9/lDjNk+sMo8zXiXE&#10;FhLcdHx4aHH5Gp8VbXJee/C7qtZDttYTOdgc9YTuuGv2Ib5EMwYAOAE7sNpIMFMnuR6S+zrQ/XOj&#10;rg6wxz+rHwDhz/UM9k0fqb2pD2xo59pzbyPqCYFPfyMPDgG9sAf1TuNfU881Fz9zhC3yanT9BI5+&#10;/oTXCN/VmzTch/FPxnXZj0NsgQ6tyGkm8wXPjK8p8NirOezWLdbYeuOO2yx9kHPO6IWRsD9+PwYz&#10;OlIODwQnB8zW5ruOK17tBu2N5tjCRPRlf9M4Bn36ZuwfHnaSART3ouwlrF118QH9rMVqD3SIf/in&#10;gbwOQHfd2PVCN3pJt3M9je4nkIQLPqG+FnqSbXyJvZ2mKWoa2RssX8V2++5tAr2+4dBpxr1Brdyl&#10;s8b0j+vCal/oWK5FvhU3usVXi3d6QOMDUcneG9mxT21TWrQPARp7n2/tcXzUlsdVzsGfsYenqbxP&#10;wPVK7vUT3/36w8CCUWE+pCcgX9u6ep3GRzpMW4NOedsy+SE6UcanvY0pLi/S9H9kKn1oZQxn7ND1&#10;l29GStoww7vNTxbPwrUrs2XCP4UPLcrtB4ppw8JVFuLgRM6j/mfCQNCfMz5vPFXKtcx14TJeiJuu&#10;KJpeJ19HIXWVafXn1e5XUWBupl8hB38sdeQVvlYnH7s7FRLjF4mWtZFqqws4pRf8q7hrntAcByxr&#10;5B46csMQ8zav1/e+37Rp6ZuaytIal9Mu39rDJDa7qj0H7ZSKbbCQbJ+mQUqT6uKdwi+of6QktD0b&#10;KE7vjz239ZeonfKyTtMe1zGr3RpLEYM3T85DjmhtZQMTurVWcsD0piLLvcB2vI6tdnrg1H7lEWr7&#10;d+tbYpxpKdRc8Ugj81pWvMZIjf08nnodL9+WrKzyi7fFKq+WjHyU+7NaXTR4gElFE4QjpMq27Q1p&#10;TEEX6ohDqzQ1vuiv3HoDLAS9NlQNY1LnLGSvXdgDI1Q+0q0jfVnwDdAjj9doCKXQeaVzDWWlVfo9&#10;YCeP2q3fYpV5PlNsO2KzSQNjTjO/kmYOAp42gT9rePAo43XQxlHfR06XSXcfEguXOvOA/vAgz/y5&#10;lqvKoWWV9apy9GddyIe+znjBR6KljLbCZuIFZ0dJmSTjJwF+6EgMTGJwJHss4XS/gIEsbX0aKN8C&#10;9uu6YwrBJVjHsa/zkDLdncAtDA0gilooFOJPXJ7pPfD+DZve+TScqeNjBqLp/KIEzdw6GP8gwXRm&#10;xEPGylkHPZVj5RU51xKMcpwPTDthKqs/esDvugD+HyWcwpf/aTk0a0Pipk95UQ5uY+rX/Iq3pkun&#10;sOSp58//Y6jiFM4ww3OlAY57hSLsl0WYbCPzZcBKZy5+y9qepUUMPv+fJiBXP5V1xWtZ47Wu6XZS&#10;8qdwvsBUJ9xg4Aeg4nVzhaLTAE43u1pnC49tkZv+XZ4Uk24enNo96fFP4bVuks63bCq3sjVh1sOD&#10;CemefgeXRVbb4dZNPZmqg0c2J+DCRBN5iDNhgocVWM/6t2UMx522/K6lBt1czXoAf6Y7LKFxxmvH&#10;7CTclZbXNrKxeFvv6L/BK8uguSgT/9AGrDZweWqJdmAQPlpASJ76ETqymQI8gTv/GSOYTDxZsqDH&#10;3op5co6DWA6A793VHd7aZIA1erq9tnaI/WOb1Kc9BlYyh//i7zGweGeS5mkpFqm8VonXaT/U76jy&#10;u5gf6fdaOfi9c5vfAEW2tC1GRhb8gphDYBbv6AAvguVkYBdsJiYm2hm/JdMa7t/nCRWVWa7UgI9d&#10;uMh8LBkILAT8ilDFtpN4Ed/TBkj4ZaOetuep7Hffe//w3rvv+wnkyKFDJOm5/mbNzZv1HRYUHATb&#10;2TdfQ4Ze4MIDfg2kyeJnPCnNnfl9HWA2XtKWp/2r+J+lmP6LX7MZ9EBPZP/O7/yOf/cXj3rnnXfc&#10;v7lb7mP53mNtcL2i17niN9x9/1R99YY+Lzg8xGhqB+5+vKENSvrnmT48Zffdt79zePPNNw+//W//&#10;v8O//e1/J999qNeXf+/wlS9/8fD6Fz6vvnTHNzTgfrRd+x4kfZGlgxDa25uRqseX2Xy4pTvYtjBd&#10;IG0fX2ABTMA/On6Qxy8I0Gma1/HBC7/xsTB6CA8+T3UgDf+MJ3kNLoeeHIyFDr4anwMHvsSpS7/j&#10;4MxyqNxjAhINDDK3DhykQ142DTd9EGwC5UB1/Ch+FpixiQ/FBMXmLodv0K/8pHtgu9Ef2tRRBu2b&#10;OqC7dSt92f1P5bSNcVT/VGMgdLBRF9z+HaChxRxX+rb1roIhKFsD8ud3XmKbrNNijcJBT0Tdbrc5&#10;gJt2Rw4ttQW2w2fs1dijp5q49GVDljHxh776VY3ddzWOPjRZmgGyIeaE5cYW/zWDdbmGwX8J/tdp&#10;EJ2lr/TEQgnyRRt1eoaAbst+bKJwAAy9v/yXfvHwq3/rbx1+4id+wmPHA70h4J5e8f6FL3xBY+1H&#10;vrmHsd4HFbSxaJCnX7A5znxE2/rNGuLd+Sf+S//AvxOQpb4cH4qcnfONo/7AmqNPF9NXufbob/BG&#10;n7TxSsNjCtoig3yPGDkJtr0POCNHfR4/9+/QCxY9Wo4NoUc4Fw3ouA4jx9C2s+uVR3/sgTz0E/Lm&#10;Lzob3m4G04VO+wwwhMjO/B1ZWlZa5Nlkd5zI9PMkW7yjsKaJ+tMt4VV7NQ0saWTOK8QWec2lX7Fn&#10;c8S0GR/TGl24IN/sI5hcKAeOcUXstvrxSNsWOWpvaDdUXnRx+xoO+2SNE9vuehUPeoTaonoSIzPt&#10;E9x9rLa9hkDTpjO0tGzddIYGAbjA0K+ygYsJWte4vPB9fv+TPGMXfg4+61Ul+HeeMnRv3vIoQ0w/&#10;RH7WzsD4ZgjJA47hwtRp8rVz6E2/mH6y1pcX6Dut9AvKPimsPg8+nzWge/uYal1PvyocczCBfHUi&#10;z3oR2i/p4E1K2VeRm5sYgEUv6BKsj+rsh8ojATDlAcwagAdfkZCnowyAZXNFCurb5VE65MWg2S0u&#10;z5U/a1zevuCxTWtkr3nNP/ID6ydiFd9Sn7zB71Ezj2oMhU/7G20KLNdD927e09hzRz/twVsdWMdp&#10;jcM6gXnceoV2fZa+43KJzA2kIqEnkWf9FATrAHxeUTe+vs0pm4p7Qiywo4y4lynlyw23wlGxM9Rl&#10;U7BzRA+tA1v7XcRsCe3adNpZFFWwt2NpEFu1RT70S73oCIu1CgFf43cP8QfSH2tdsfm2cO7c0dtS&#10;sA3MZTjaK0+ldCyIv4UqFolNbnPYqTnF/qMy3WJrfrxd5/mzO16Pn2ttyjUeB0TG3/SjLVb7QDMc&#10;kpIoUrCHOyYchdUuzsl3El/1nYcqqJ3+J/1cBh+lt30PQVSnjZaE6PX4VrYkoMNvJFs39VV8kPGA&#10;tQG2hD5vKMCklN3UNUID9kofjSIe+yUTwbY86bfF87pDcrGO7FrE4w/9jb+xD7z58xqaNYD+Sjv+&#10;EYodY0r/NGa/4yhgkxM+5Qkcehz56iBvPDGGwpaXL5KGRsuI/VnhjHXxi75mvMYLCDT9hoOpI+8n&#10;sRTHr7iBdRxIMA7AKrHKs5AckF0+HLCwxAS+oTKauszlqofNgLmc9mS9lo3+pa/NDQFcxxa3eJ1v&#10;KJf5zB+i8G87G0lf8Mvvpe8SIRi0LAvSWmx0ku/ywSZrv5KLbrotfmmfDREUFg7jQOZ3+G/1ZP6Y&#10;oTpfhm7d9FXZUCj+F2jK61OX4VOW/SX11fXPNhCubuDI+A8ktBWNQJXL81ozgClsPIWQ+eqiHPZv&#10;0ePmf2z+4kzrSN3ETfBr69VnPTbZmWB8SYCvhUpd+dYH0GkNrndz7/J0rWY40QK3dE7xV1r/pdLs&#10;7dhv1Qe4uXS3d3xu3f9qO69j9lp/mUybDyx2KlzaQDZiMpn66k4Zsrzg5rGlfRnztzFHhCpTaV4W&#10;Y8fVrsCstqUOOutYjDjIggzEWbe4o24sPNeftPFWOQnW4BLZgSd++UmZ2tj6a77Cp+nu3ERIaDl6&#10;9rrMFZd8IfegaV8t+CmLTiuK6Y681X874Bx7Q8s2ha7+bmv/2PanPwjGdSK6xSuDS9JHcJb1og0L&#10;U3TkbCBNPfaZJYfzK8wKe1pOHjv68Ffjo9uMNYJoth3Atwxjv5XeVjcwpU/sdHVCTsEgOR/oUe9Y&#10;eWX43oKqHWiH0Mp6BbDkha8/2oC4wXKSAY6/oZsoecOP03lPTuAbHqgCjnwQuj70AZFN3pHvQr+/&#10;wnaMLjYMbDaBcTL+VGenmvSpKFE+pVZqAGIgS3KKcmk+RoLf0BolyNWATa/5wtd4rSPfslDM97SF&#10;Myss6eapLK7168FMSFz4XvEuVC60qIPeFibJRUb5bXXAju0/iX5xgL+MDvUrjTVNHe3bMuPL9sSU&#10;9bN2xJYVl3gN6FhZTuPCreXlvdaRrq0qC3FD06Vj+JGZ9Eqz+C3HTy+jXTjrNzCmL/usm3vdkKLd&#10;WLz0CYWVZ+UBX1Mk2YsyuRQ914DNky+9vuN/q6AaustCc6VA3VEoQaNRFwYMtGcaFHjHP1JwsYQu&#10;ueNdh7TC4+LuqZ7g6FN0yMRv/rCo49VjTDwesLVA48KOwxxgWB/7tV5Ks0mRRW/qYafnUQWXTTHw&#10;b4qO7yIea9huWtjjd6/c12FV62fxXNtgA180wpMNYx3mcEclm0cEaHv8Al+0gCfPk4tsLD9+kt9P&#10;ZSymHr6YBx+Bh/5Hv+TX1ooVOcxGzn2DCmzIYEcuLn3wq8PL9/U05gd6ivXRw8eqyyYN8nEoDH77&#10;GDgEbEZZDoDxWBGFMEGCnXsjTHyxif54VXrqFKPvwA6Gq1rG5MDCh6eCP9RrQJX1RibtD0w3PvB1&#10;Dqzd7kr3blUO//g93g85lOUCVXoQc/iLzOhFwDbeAJSMvYhr20GbwCbXFmgH8ZfmpuGNA+nJ02cP&#10;xYv26+aECLqtNtzPYCJtq+/xWfIf8GS52oeNlRygPD382A/98OG1175wePOb//7wbT0dzGE/bfny&#10;y/cOt1/SgQ5POOhgjT7Um0HwO14t+O233tKrt9/Vbwp/4/DGG28cPtDBP4fxPLlD3S/83M8d/szX&#10;fli08pus+AJtiz/gB/U5+jt52l8uYj9xe/ppDFwaL06vIt0nei4sZKQjeNDlU3+y34jw6QVuN+hz&#10;EJFxgrGOpw9uzKFqXUfkQlNyoAPy+qmd4WMZJRs+m42s2dwW38qjRHQRHPhcQDqgn/LZlNptgS07&#10;9lhvySXWDqXZcQtdeCUQh07o47FH9J+K53N+mFsBHmyuNYCLHNz0wthC/yw/YMrDutH+/kw7CZeb&#10;VAjUp/0yJrYMGVS11dNehhsZ8IMrg+QGtoFxUC1jmSjDn5HZPuWDNq2VaGPVfOlLX9Trzu/5SXSw&#10;IkMoiexGIyU/yDdS/MkFdLk6UIk19C1AlqruQSrAHgTdJK9x4Kb67GPXvfzSzcOv/MqvHH71V3/t&#10;8PPqux+8/+7hVc2xn9fBL77gVzzrkJi5gLdBwD9tz9s6dIMXGxJqA37bMm8MYRzG/tNnNF7TP/Bz&#10;yvmNWOoI9IX9kCL9BJ6Z8zjwiX8Cz5O5+HoPgMEH9rTvwwvy+Ej5AEvA18Gvj1OWPrj3Py6gqAcX&#10;X2zfJk85P7Gw4ttfqRNt1iX0F/jg59yhjTDg6t+BOkJpGI65S6E8iBuAc7/m9+embxSX/kHaQTGH&#10;Edv6My0vovQb/anhgbVMQ9zruTlARC7aI/1z5185KpM31O1h1MRGgYER4610RZaRizxy93N6Iw3j&#10;Vm1iiovu5KFT3uSBh1boMs7SLllbIfsKC3zzxJBOnLakvjjQpO3gV9kbrzQKT1nrG0MPOgTK8kla&#10;mb3c803WePEbta3GSfPXoX+D22TauDzgS7lpjy/VttSR3niLEC1Z3NK9LC6O20dY1RlY42sOkkYb&#10;Ler5c/1Szpovcuy+sdJizMj1U/RAXpEKHamePLisSTLnYnOe/KyM9HnKCKVNHXap/rluiS2BYUOp&#10;8MVxwdBIGb5mKMeU+bPYg2sfrErfk0AlscnRt4V4E25qyw/5kIu1GG//6VqAdbeUtX4cBrfdwcNe&#10;+EZlQT+ut2DtuU/5jK/4z4vD5z73ObVGDtKo//Cjjzx+1F7gxytGOCYJFZ290LipOL9DPQ0CpHy1&#10;7QxGb7rEF7aw2QG8vdx+oxI29HZ7pJ6y/gTebh+uHZBObS15il8+DJNeE6iP1B7lt8KGHjbbZYEG&#10;MNQRN836sPxVKP/JISA+RvD6UTj5HdTHXiNzSJyfDOKmQIN5XIVm7Ate7FbatSFzGO3ZeYtybxy7&#10;D+UG30ci6TF/kwHZw2f/Rj78IGMgcryYsXCDGSS5wRaQsQFchyqhuiSRafc5a4I++nSD+5jOTtPz&#10;/CY3OLEFfJhvyIOLb/K63adP6ec8BSy7cI2/tm2cQQiDY13LK/qb7lG5Ndq+LCdtJDTswDqdDPbn&#10;MIt69PK8Bpxg0jaMJXOz+OzZrDpvDE4SWbtEXssNr+VQMvPnMdJ6jcLbltouthO2GnuBxVixymH/&#10;kvzE/sy4eMxhz+VG071NqIEeY44DDaSw8Rj+Lrzsa6kHx/IMXNOWS2XEtr7i0i/ODgtEgmGGfscb&#10;4OTx8p1Za+jp+bzNgTLpMXs9pidY2ptD+dr4Kb8rfUITboIwU376qOlIkW/wRd3XyiKmMTcPSfB7&#10;1vAqDnKy98K6JGW7PoYTrANurKRvgHbyxO4qq861FXj0SwK0KPcHSKenDQ0BzCSC4AwylS46VXbK&#10;cri77L8s6FsSPrSA5K9N7a+2Qdofmg3AESrrLX6yR9XGaSW4o1eg3URNjh2ThY56rsYh4TAHK6w2&#10;KJ3q5fqxTw2yymcC8xUbrCVJpx2ThleDtVx0pRy9AFnhKF9pkP/jBuZ66yu+zKld75Qe4iwiuq0t&#10;yxRyc8N1AdjYLn6Wtp5+PcRrP8MhB2MHdQr7PB8uzG1UrbBdi0lSHPpIXjcp5PS3+anSDoJ1EFDt&#10;W3lTEd3NDxz9F878vfYp5MUY6v0Ne/CQ84WuCW54vbX7GpiUjTQbIXCOZEZO/ij3J3ZQUkHj1XIz&#10;F2WxUWIgOiZ3rQkt1ucNO7xk2XSLvYFt2FO7PVp3GvsJ+qWwdkNX0gRi9FmD62if6ZOG0xdQxaNs&#10;wxKN0lzp8eptgsdhYIaX+S35F9pnIqz0sZclHBwJeVRvhH6N/OBXphzoD44oHck98F0XdhymuO3k&#10;Nug8OnyCFg5rm0DbFhif9npYOM+GT8VsXFkat5zYdKaA/ZSGwjoWH3hw/dxwVD+Ft+pIGJyBtsQB&#10;ZrDpwtXwKrsslHDrnEdhgZ/WFabxOqCt5MHj0wuZlY5lleFZVPI7gq07ddI1X9qFXWPSyFHdaThw&#10;+6msl8Wlc1nddWV2DvkJF4jmnN6x6VIn6wCALOW16tX0qayn8MWtTM3X/is+ddtHVlmDy1Vm+VWx&#10;wpFOD0x5ZSgMdAwzBNdyioAnVHdnLvkqXOkD0rKCl09pNd/6xuD1Qxk+YFg6uiZ3Bm1vWrEApVPh&#10;J3UmwZcvZfwRsM1K04X6AqZ2Kx53YzdNHNqxA3hsnpg2F+4ToIFexaO4vAsTOhpY6cOCFbCw9kA9&#10;G1BPNEDsdJCbCyV9dGHhO9fZMOQiQ8jAc8jKHeg3VfZ0F8mEYxsOejWwqUSsHZ6zeMM++vAaaQ5f&#10;eCKCi2o2IOgDT/Ubpt0gYUwKbAiwCcFmc9uygzHmRvaWc2fgM/F6Bqz08AUdk+60peFEmzGFC24m&#10;P9qWRQAy3NRk5tdci3DaAv67kuGFFWNJtZZtJBEEj6osjrSBK/ocMnN4z6ueuZv8g/m9XA7OpJz+&#10;2SS9qY0G3eEomfhAH9m8AIDasMYWZmk8CmNLCrmgoGUjkapoOxYiosXfcx04dzNetQ7Q4wD/GRfi&#10;koeJgtec3dLd2jyRwWsb2fTgUI9DwIZumPLU8McPP7Z+0SXy5MBA7S9c7M/moDc21gvv0YG2QEYO&#10;ImM7bKgy/lTQei6AH+pA86OPP/SGQu6InEXDyUVE5fysxdzwgP8Q2LDExzh4IdzRBgO7bL/zjd89&#10;/L//4l/qMPf77nMvqR+/+tqrancd9NxhUyb92q+K1WL38aMnbmMOjHn99ls67H0sP+YpccYseN5W&#10;v/ntf/fbh5/48a8fXtXvCXMxcFtyyBu29kMG+6L6ITE+Tyw3sN+RbrCfTwYaBPyI0Dzp0Auen+AV&#10;jdIpOdYG+BDycldnDooql/q36jJehQ/ywB98NhagBz5l7Z/deN1h0Udjx4zNwLsVaAsBuZ+pPzFe&#10;4bc9NK4OwG9p9BRv89UYQED3LuDoe9CAJnju4yMfOBxkMW7WD4Ch7JHqWEN0c53+yBgDHDSjH7Lm&#10;II0yAjBsukDDdjJs5hNwGmJ38FNC/4U3Y3EDNr0sxD6RBTtGdlEw7/hL1kfSWzSfaTMnmxY3Dl/6&#10;4pf8tOrbb38P53CAXuWxMS9j+t9V2RWGOZFxt/ZJhbLWF72VzgWNXY8aKgfhxeGu9mG+qFc+/43/&#10;+28c/u7f/XuHP/f1r+vmn/f1W8qveAzGRx5qTH9XTwLjA6/opwFoj861tS1zA+M6MTeJ1F9ghCz7&#10;Z5pFshUX3+NmHnyX33zmafatbnyeAxDK+OB7a6A/4JfwsE8aDn1jIdtiZOgc6DXF0LM+00fEYXhL&#10;bvlWg8cbLxl2Xdrf8FF4wI0YX2SeZ42m7PS/+nFgKifw7lMzF7pclFgreFxgLpuGRh6ui19orYT8&#10;tofkRk3w9pDro9qLctK2wwBZXpVVjvTrrImoS/vt9ituY/DQX9pEDoRQsM1HZ0aMwreOPHiRDXjG&#10;pshGXeGRp/ITr/oVjnKPKcs4W3zqmoZ30+Ud2alhabSvmcvrMjhgK8epf5fGygd4qbTxJr8G1q98&#10;wOEP3oTmHQsf2nxMrASqn3AZ329rI7o6G3bgNprKe9MfgRQqpzOTR4brQunTRz4J1rKOPqc0wWfO&#10;4mIAOfABaJc+ZZ6/hbiSMIxwaYPYRlIIlrznYI1P6H6mn47pwcD6W1fIAQ0C/Yv1LbjlDTNvwGAj&#10;y7X7NDKvcHqUEJALIfpAV7JoXEKeDU/Q1HNzLYe/yNBrG/vTyEY/P9cYyvjhV9JLL9qOdnYdjC2r&#10;ZGedITEpghf0WW9xDXX/FfHRmEweGT7UG4aoF6TsAw3Ej46ioH+lPdyobSTfdU9xgnkUTBc5GBPo&#10;06znkkct+Hb9BJ6Wkg7dqE+O9gRfFISEzFk4BR89+rvAVNWuhhs9Tg9717roHh7Yc9l3NS0OiOBx&#10;PjcZmL1sXiGsg5XSG3W09uUmmtu3c1OT19VCAKYHnFZEbSJjSAHnti/8KbCM6XImzX3ux1z36Kni&#10;e7rGQnb8A7j06fS7c90obLuNXbUqE11lFHitMumbzBsThO0U17ANXoeh4BLaFjy86uv9qYO/w/Bb&#10;f/O06IXxPKnCzJ3xO9igbwOw3Gi8+hf6ce2Av3Kgc+vlvG84eo++IpA2z3VG0ruekT99AP8j1J+c&#10;Wb4YH5CDdUx/mxzYfAJIffVCfqzofEy8ULuYbF+kJjRjw9I7xYif7qVXwckABlrHwGLFHuk3+NJ1&#10;wQdwAyAtrdf2VLn0Zn1teoKBFp/2SezMAwCEtiryouGVchs67TfJLTrFiR5Up49sgEsCHNZyPVTn&#10;8QHeLMYYgx/RXrap7OUYaqT1twXn4TJlC6z1sU67DxQP/XtDDO3AGFX4wvgnRFT+gred6c0NG4tJ&#10;xK+FtwwMlm5kqE2IKQcO+bfy4k3XpD4yyEvBWdRspv27Mq5x1/OmL/xPChzMlF/nMPKrraGxykE9&#10;44N5qM59U2VlFy3xu5nfR+dVFtMXUdv3hD5GLi3PeVhOsJXBNwliJ/19Utj8yvhuGaNc1I+2HT7D&#10;D0B8k7DyMpWRp3Ia6I/x5RvQhkjtWdvQ9PRfQuuc4WuMscq11Z0mRi+K17FaqxutXZ4YOvZFf9Yo&#10;8U9ey7sfoB4TRZ4LMh2D7DmtbZgXjwJlCoxFflvT0Gs7ez2ndtBssqFh9+pL2rif0AD+2TOwBq7t&#10;XqIcPJqnFjLtO/ZtzSv4HjwsecQ1neieNuHarrQrCk2TzyANM/gA27gyrLFl0ViUt48cvD8bftG8&#10;vMAxLIyuCZ3HAfG4IXgwul4+mt+AAVAB2gSu3wjY4JS3K/RV2E0et3dqwQcXOxLMjzWrAvBtQ489&#10;yMZHdUAA6zdUyGbBoEJpwdSOKjkKWa+kCBxoWT4aR3hHQWWsHwjMi9DseIGtfD17iiNYSB3bwiTM&#10;zM9pSX9859MEdLR8Ao7uI+P0j9aV38ZbeMK0/IVhzWwaIzOW1HVTNmRhxIdA43ezs69oonwntBuq&#10;ZRXAeTGAR+vAvS4UbqWxlxUznRQY5ERRnFdDUAGujNtGpUncdAeStcx2kPyV50rCP0BFaeOQLySP&#10;3Mk2g6TrpCA6Nl95U3IsW2kVdoU5xaOOsuI0TZ5P4WuXlVbThhnZNrgxsuukE7HrFJM+/WBjww7R&#10;ylM5mi8McctAKRw81nDKpxtMKwzplVbz5XUK2zz13YCQRi2+Nj7lUx6n5RLIdOzbM5wBU/jGAK24&#10;9lWVUV+YVTYVu9w4tLG5qIw/1fFbuE81yRFyGKoNCEFhNwZdBjwWOdDmIpinBdls8ca8yrhT2rIr&#10;zZ/bQ3zY9wGHJ2gqI3VNU9dXk3KBDW8OZM1HF8c+ZNbi008bzkEtOrBR7ddOT7sjhzdgR8YbosOm&#10;C4Gn3ljQrPainDxjBx/0fK7fA0SufFjoc5BD2W4tcPS/ya+UbQlOJoP9QpQ7nXnV5iPZ5vt6epK7&#10;dPzqTSYNDkdlU/R9oVd/2Y66iM1Gkhh4wtE4LPu4bJOh7R59rJPazweiKEWwXhkfrYto8fQANmMh&#10;gm0DpvaV3AeZybHbRRpp4wBZOfTVdbv1fSQ94gfpr9iag21vZoiYJ0jRrY3d/uQlt1/fM20O734s&#10;A/ZGXsXFdZsIz/zmwPDOnXu2lf1MiNB4zivGFdjc8cLAuc/wl+yYjYBsNNsSshNP83EA/J3vfPfw&#10;r/71bx2+9Qe/76fqOCDGji9xSDybqH6SXGXA31I5bfxIr/p+odivBJZr3rn3kn4z+44PitigO1P/&#10;+uYbbx7e+e53D1/7ka95k/sgkulX6oe6IM6mP/1M/uPxgY3b+CJ+6Yt4uSVlPPW7+gh6dPym/LLA&#10;62jTh+MTwKSvpo+Tx/f5IAOHSvXd0oQ0vuSALe2DGRt4wo4xP6+hz1yDz7Khj562oRDNUyMCMZKW&#10;tuVnp23KqEcOxijk6BN8fgOC6vxHrA988Hs2ye9o7O1hRA9xgeG3mhlLvLBVHr7hoTFH7Yz9Ncp7&#10;LKSOV/Hz9gAOhDls6/oOG1Rm+ObmjaeC05MaapvYMAfGlS0bM2lPoYhu5pGWIxNPwBDAKX3HYejx&#10;Bj/gt+OjnxxNsG1T25/xS3K8eCFbKM2rn7/y5S/7841vvGn6f5q/pLF95jId4jlLjYBblvMw7EXb&#10;AQMlwpQpJbfXOHx++Ok//+cO//Af/cPDL//1v24bPnjv+z48uK3fiP/e22/b17hZgkPZu/pZiLsq&#10;f6CbltpX8Yk8yZbfqmdu5QYhzx/iQ5v6I+maRijGEXyH4JtT5KuEl26+5N+/ps3x8edPOKjRAZf8&#10;BXzmy8e+EWnmVemEDHxWX5KrKKBvdLfvMbcPrDc1RQ89/BEP6DewlkAH/A1/5dAGXI8V6p/UQzP9&#10;Mlir/zPXwxma6MmGFenC+AAMNMlHWehkQxrdmW+Dm+uw4EUf5EEu9z/3QTZc0gerAwcUpNtOLYdO&#10;g+s0Dpg/uix1HGi4XGXW0/E+lkKPz4oTdULntA64thFwzM8cAtDHKxvlpQssabfNtJGyDoUPzfCr&#10;HMA3ALfyBKa4jI1NA8Paizw3JUID2NDf1yGFJ6aN1vo1TcN3E3oErkjtkM7zWk3kIHQ+gQ79gXlF&#10;Sbdz1j2xPXMlwRsjAEgWbOinR1WO3xheOjUgb2WnjHTnOvLSlGjTmTT+RTjFRT4CNiOs9dS1XhWu&#10;75fhZgygrPY7mz5ZOqXBOJJ2af/eaQNLKC/aC3thB8qePWNO5wZH9Wl96hPU2R/c3pKfepVBrfxN&#10;WF/PNQ+XPmXYyLa3ybOBQn0/xSOGFutruZT5kUdfYusk2/LaZ9qp7UAdwXO42tBrfNYDN3RDHfSk&#10;n/E1uJfGuXggk8QwrcrLdRPXHoxRvCkpN2/ylCVvU8iNvdknyoZTeMNfOoo+LcwBB2Hd+C19V6xf&#10;CKDgDf2JuVE0tuFQnmua2qr9ifEbv8y4G1j1Q/mD/tWW9OPUK6GgwllHAIs9qWfTuZuE6FEZ+bkh&#10;8n0VrzfWdLDr9h95TXa+JIbh4crWo8dX8eirbhkfKIuvHHwADC/GSdZht/VE25lktjed+LQ8wZuP&#10;sXMY9g0M9H/f/Kvi9mF8lrUMtueay5v9qrdukoOYn2DhQGMLKrONXaD6sT9Z3wyMzgJvG3md3gNh&#10;2Yl2CGxoPgdeCLQH17wO6fKms/UpvCXNH7kE2wNPkXXAR8UgGdNFV27wxRdCFJ3YdLed1U7MZ6Xj&#10;G77clroe1s+54JvcLE7ApqavNH1UndqsWDOQR/eGwpG3X0skntwkZG2Kf7CvEd9Bpu0Dbcg7yjxt&#10;xCu+/MrkqYMGofEUb9HqFy3kgNXl6Def2py2aj8W0aJEVsF+mrDqbb1OkCqTVV7mkhUMTpfpRFnx&#10;C28d9gyIzgG70gAuZVQLZuppS9qIQMxPl/gGqs5T+Jj2fDv38RNmK13wyHscULryhWLyXBPx4Y+9&#10;r8ghzu5z48Jui+kPooOvMDThxZEx8+bt+7qJkWth9BmdBOIA7477a1nTxG0f0hm7SEUH4g1/mjuy&#10;Sgrba2QFULwSZZx15oov26QGuQKmxfRPdGd/IHbFAgrCx35d26cwcm/2tIy7rLahAD1fx4pFuzIe&#10;tVDX/AFE/pRLZ1U037EtrbTPEafEka+hYwDWc6kSjCnla1sBbJ7MQWsdB6RZ15VeQCMf8nTcW+v/&#10;KOn+RJvp4reSA/t5jFCaMbMyOh45y2PVtWWXxUKzjU/rtn4km7ndoM+Zi254IDCHhcfevxnfJeoW&#10;SoOCrjOCI13m2nADPkm4nzL/MSZ472LkwAaS5Vz644lmOONGSWCPvQe39DhmHb3ayHYdEMq5NoTP&#10;qZ/jN9Sj/xoo039oKuH5SXN4fb+wtqXk5uZAkXcbAqs7ugrimOtnyydazNEE9OIPxJYZxrWpN1Hl&#10;kf3a4Pk5bWnBBUx7ce1ZTGorA2McGpPnMNNtqzShMiDfULSsruzX6hgq81pLNrTvkhdfyyEa1hNa&#10;Kst1m+BmfQ0vy+j1oRBHBthYDvAoU9w644wN65M89b2uHcBfA9f3fcsodHq9FLZZq6/w5nlc4Hlh&#10;cxOaLc24Ql2Z7voRPWKPtC9vHuKP/gFP23yMzrzZGyQ9/tB/sINbNLDgEm7VMSFw5PwM0CLMhlCV&#10;2uKtecfYJhXBYGReU+aLFAYuOuxYAZ5ssNCA/CQKdBkYWPC5Y4iAy1SOgg2UtQEo5zcMq2zxgAUu&#10;HTSHQMW/LDYf6WNzzkJb0pgGNukETJpAXOORhy80COY5uC1rffMG1FfpdAO45cTmZT47fWhHp/Ay&#10;vmDAh/ZpXekUrnli4NcPF1m9UMe+0CLk4ivyVA/Xy4PJcyGDfSwvCKJLvvgtB7b4AYsTlidlDcBd&#10;Fihf7Q4M7YQ81QV+hlNMQA42CxoMJ5w15AIk8mzlY3vqmOChcXaHCSdt3d/hWm1evtUZXgQu/NCz&#10;ehWnsjKwNdizzFvyjw5b3eShK0lycbT4WvkBXxmgQT8zL8lQkl5gK0PXYqMfXCwGHJsJZ3r6B/F5&#10;ndhzTUB+ZSxPCqoOOPRnk4HYdYyG0Jt2JkZvLl6AYxCKDdgEzG/FPn36WPT2zbX6jO3ovp0LOi66&#10;OYTwBRu+KcG8+YWPSkYmQCZh6FdvH4qqPLbPE7/H9FPGxrM3qCU7T8O2jaJHxh42aLBPP1JUFiCv&#10;b/eT2JjDjxzihi+/xcpTvw/0BDBTKb5KgDYprQlYz/g3iMkz8ZUer22Bn8sUV6/G1BEYM70Akkit&#10;o9w2lE7YhA1pfLgLSR+sQ19//Ma7F5TC50lsDqx7QQsLDu+xLe3IhlX5ojxpFi9ifHjyUIdZHjcy&#10;FnQhDv/KY/uDpwL7gtoUuMdPeAHaHkTOvn1TF/7w4EKPNqp+Pdz3nbmC/UEX2DvnP6Up2YDARiau&#10;yZN5bhNtPMqQbnva6a1vf8v+yeE5fgowbS4LK512wSl5JbkeuYZkAv7Kwlpt8URPBesXrV3O/Eub&#10;v/Hmm3o99O8evvilLx1ef/0Lak/GSMZdfg+ccW/fjOOQlSf/8El82xujGidoW/Z5Mqcfj//4DeMv&#10;YzEBnwDetLx5ji+qnP6jRPrQzMXKg28fkg93DGi/gIbnD/SXHARoM6bx29fAsYHFGGM60NKHgKz8&#10;BtJHGiPRpwc95jVP/UKfTb9nOmQ/01sJoM2n/DnssswooLDppnbzK4csS2h73BDcEz2lT4AGh98N&#10;9HF0ufksfZ6N2Xv3tLmuMngyFhIPK8FiL7Wm5FOF9BFPxcwN7svCQx7K2aT3PCk7MZ5jAw6QmSvu&#10;vvaa/ILfln5s2vvB9p3DK3oq/EONgw6iVV2VapE3VuFLQCZZYePL1A1/DgPvjT99Vzcz+HXFmjf/&#10;57/4M4d/+s/+udsHvbBJdNjnVBP+r/hV2a9igWrVe4UpnvuWgLJGx6cCZRup0AckYxdqWCMwB3rd&#10;IFjy8Mg6h0MRXsMfGux5cuPA3/nbv3b427/2a4cf+drX9Ar3d7c2/Ug+eab+ju/ymzuEl+7mN+nf&#10;05PAvD4Zf+Dit7btehW+6EVfiTztF6z1JFDbVO3UTRLa8v79+/YlH5xIUPyFfsITx9DDT/32jPFX&#10;+OJvlO99L76KvOB4LBEM9eSxbT/3dJDNmhR8/Jq9i8ru/qJ+Ak4/0ERObAIN+g8B30TP87lZjjHB&#10;vKQrc2jbE10pJ7her0kpLOMEN9hAnzpocwMJaWRxmwuPvlV6POFHaJ408KYtvsTQaz10SPugTPzg&#10;fYTDuKU/QmNo5KaSyA4+czOxbbb111y3GVnYXVsIMEXQXNLQ5aYC2oWb+2xXtedd+RhB1RcCOPgc&#10;MQFcfAAf7IU6ZfUHaPKhn4CCvHyAITAfqKU2ei4TIGsa7I/vwav8asvYIPYtzQ0OfPkU17ael6Rz&#10;5Cg8doq/lh4HSN7gQQDBQ1+9zm2OyYBz1TyVWJ+RJ1rG0MlNFOiJLN18Qg/goY8+0Eb/zoXQrX6b&#10;DlMWWPRnXaDxRuMsvICDJvUNpUFZy5GFtilObE8fjC+0P9CmbRNg4YWfYz/KXQcx1UHbG02WYx9X&#10;kAM6noNoZ7UBwXKBq9CDPH7PjVr6z7G86XeVkzff1CZQMG/F9hvx8lg2/UXFgg0/21ethy4c3DIO&#10;NrDeYmPWuks36zvtYruqnqfYbtzgZ1hywwswtCf0sZ3X6bLPI63FdFuO5fINOFrXMXaCR/BNlurn&#10;r+hmHGgzdj7SmxzOHomeLMDNPNiLN2ikzXroMddkMKN/z8ajVN7GBehDK/1PaxX91a8zJ+SnKIAj&#10;0D/ZE5Ba8XXRpp8S8K80kRgo0E7c8McBbkLacjKWFXrohNzrGEtZnzKm3yfgF/T9rHNYZ97WW23W&#10;6+vYXr6mfuu0lMXO+NS2ESu5eBsONqGN4f1QN0K++9571h8dPIepDVTtgB96Dah2IP1Qb8oBrusz&#10;ePHXm+Hop/xMB77JuEvbE26JJj+54XX5HHz2N/6gVxvunjY3YAs3bZu2G3IUen1l4u3GokO/9vW0&#10;iHqDWPKsAXmhR4zr00e53sJu9JvWcx2BzIaDgOAjo/CS9Q3ctDW+DQ2NYOobsh2LOwWuwcXKNqAW&#10;vh1vLQP9R32HJ1k5LMNWtEvWr5ITmmqH6gQOG7Ydk56yXpY4vWkYnsx7hpHa/BwTeoDXOseiy5/X&#10;Z66BDPpVtzS+b6BX/+p1M+tuaGFf9MgNqozFGU+xD3MrPoDs7Kk07LTLp32jEMexdRU/aHo8qkMK&#10;zPaWHIwHDaVP3vqqvtc9LYsVpj6FfE/bYgGSkY8Y+pjOOo3jeZ20wTDOcIPn7mP4AzA5vNL+wrQn&#10;MnFDSOqjOxxv621xfI6CD/Sz/9ty5CBAp+mUuHRPKkWfd4tKDuDVIjj64Cq/jYdpb/eToYDsN+eV&#10;9YzPtsfiGwaTLJQzLtA2nUvd7uJnH5aPsJHPGHRbcPTrp/LHzJnxk2FpWqRpa32N/BJ55oHCXRbD&#10;Uw6BhJajPs0+E22wrxmypkHujO/YV76rP0LtRP0WxtDQbLnbUX2QwJhBaN2etoE8X6SM730dRBqa&#10;7P+Bi/16QE8+Iqic8YgTFcuRte/GCyCV2x/ozUq7DtbopXrKTkPw40PuR4NbOHwnNsmaq+Xli6wx&#10;2V6fstjNaxvaRKEPvZBeZSkt1kgN1HedUD9ijLEGi57ARz7mlB2/dPaYfdq84bFrRXigM0HW9fxQ&#10;nvSSBubmm7o5o+Mepna/Hz/IjUWsv7R2kT2Y5/e5OD5PP+8NZNjUb8mx5GoX3EbjI+XQJcSPndy+&#10;sj7Dz9L2yI/tsLdvKl7GnQ1pElD19bUSbtEoEZ/feIqe4NiDZAzgBj3LwboD2eTfKjZPUGxHFXj+&#10;ke2RqwE4QtsZntjH+7wzRpw/i0+6HdSy0LkqIBc60l6eY8Wg+scGoqU682OeVOCVyxs/jT/b+CHh&#10;wdl8SbDg4V9KRPdZw5qOYBkb8C/w/IG+0gTzJC8Y8MnTjjxQQjCc8s8kg298HNr97V+oIAvrR3Rg&#10;P5FAObis7850TfVU80/3JrwfrXpkquysj81f5axjuGHO7Th2YU0t6QwjEEAdwOfGuzu3+ImGtDPt&#10;FV65fqFfsH6rriDWH9cy1irup+rz9GfvfYgmtrEvqW2O5hfBe7wTDHNDA3Lo3/J4HlAF/lFelb3w&#10;xLYz6oHnisw94PDROnR3MBtCQCW4ETDiXl44iF9gqrJMrkHaBhOX06sjlPGmESJkLF/BdrhpEWPm&#10;y/CTh86KQ/GeT2ca0Euj6HCRBzSoK68VDkcgAEMnIBhW5cUpniuv+fokOE/AY7vLYN1BRb9yVPfG&#10;azn4lBMan6ZdOV+FX2FbTx2DvPnLR1lAVb7ytnMXQTHl2M6xcD9tOOVf+8MP/62O0KOsH8rXA+DL&#10;+HliVkVlLgw0qHOHZ4jAbnxG7vIoXuPiG74ZxcATitf82v9ab9yBN8/BO6VZeGICNDd6knWVCdED&#10;kxi6FDFgMbEzGLGh34mEi9U7+o3cm69ySMKAlAX78xtcAGbChd+du1xk0+ezoGLAZnDioIIJP7oM&#10;c/PTxdwtBr4MbPlt12wkr4uV4nJhAb3aC+mhiZ4u2+fXDYZy9CFmgPbCQ+nVfsjL5M0d+tjGT6lI&#10;fy9kZxdeKLYRsYjB2rB+xYzzTJCZ4Kjg4p8DdQ6FPvzwo8NH+sg09nnzUyab1cgXL/aiSbSw4ZAE&#10;wbIib/v3Kjvp2sO6Gj44yLjWPT1Xe0hXQmjsuJSxYULIExr054HVodUzXeQ8l33oBx3TyxvbefEz&#10;CxTKffFri7E2iv0j37QHjFASfXnKevpu5EpV6vfxDPtwQcTikJCDg9jPi2eXfla/ZMtPHdTu8vO9&#10;JwqRguOSS6gBg4MV/hjkgX7D9o033jj8Tz/6o/N7aVpPCJZxM364j0P0Y/rBU558l/9w8dmDU49D&#10;49er/0KHeaTjGnX4C3lij01apBanC17q+HQcaJ4YesQE+iy4pUs5PYIbXFm8ewGqMso7ZoBDmpAF&#10;YfiQLy1+OsDzhxZwzEFsBHQtZBlY9EkH6EODCxHKXTfykf5I9rUNBB8d901R+HFjR3UALpt10Q/4&#10;2mmVjXRDDqGbU9NN24F3S/iE8N3jlslqPsDjoJBxlsUtb4igTcB5rI1T6JCGUiyuPiz9HKxv/CXj&#10;n/q4eaqNBcCi2DeZcRGici9i5UP4DRtvf/bP/hkfHD7QOIuNM8Zmzo8MaaMw+5P5rp/AfW2L6Cur&#10;qF0bdjurZOzABc4agOZi6M5soDI2cuHDhQ51abHD4Suvf+7wNR34/uZv/ubhh3/oq35dNrW0z/1X&#10;XtaFrOY64fFb7nJMt119mTnnuXzp1nkOR5GbNks77n0FuXozFnXV70zjSrXCH6k7nQ96Bys+7vrp&#10;T36yfpmvkCX9bu/jtGr7CpuoPM1GvgF6DTwVV79oGbDQZQ7O+kI6ieeKJyQaLBfQogd5tNr4vNC6&#10;k6NF5m3q5JxbnRiVVvsmtmmgDn6WYZGVemjwt6UXvVw4X6YhXPqv22f6me0qHF/sUqanU/grvZUG&#10;GsU2grAc6IcMGW8rc3itfSl2sL7Ie4mM4FBen2o/IGb9tLbJCod84Lbde4AXuSvn3pfYgEZO3jYB&#10;HmM2NidAl75COaFx5SVe08C0rDFrjMi6+x9w9F/KbSPF3twIW6ptf9oAvxeX8KmdkJO5UDF8kA7Z&#10;LIt0ofVv6C0NBPwktEUc/EUXcOBvWth11q3gtcz9b9r/Mv2Bzd3i8Tl8xW00MfMWePwRYou9HSyz&#10;ykvbQM6T2u2+1pteqrK283yR/sdNkWyQomdx2ha21VJu3Tt/q92No3GLgB+4fZSvDcN3GAuGNUfn&#10;d2iVfnREHgjtOkC3diBN8BO+sn2AZcuhw6Y6G1tt+9VOjK03aS99fDMecP7QFsEJ9YPnN/z5kW6y&#10;Qv6XdaMMcyIHZ9xkSv/qIQ7XbvwmMPJT/uDDj2de0EYSculDnRibFvTsv2JWW2vEIFf27j9k6sfd&#10;iKt/Me/GrqHRTV71wqFxbL/Q2un3yd0BvhDRrAT6gBglM9/Yyhtw29C68+La5PkN3nSzVS64+Dr9&#10;TT4gO/nJIncv2Z75RBWMm/gH10fneoPG4xuyt9620J9sevlltYPWbH7qWbw0CxseJlyjnPrNtuZR&#10;PfQbsD+HmxwUPns2aye8TLqiLmsoQjUPLmtHNjmhRW3o4Tl/nEBbEjrHW/+xtZ9A4mYF2aKBeuTe&#10;+09qKPef6gimI39znxh89GJtxroBrW5zqBslto3blT/tkz5ikrZLaWMU5okGwylDH7VfcDL8CcFP&#10;95zCiG77w9rft7KxF2j0Q/oUdZGbAwHW4Rx66gECfraEsb7XDNh17Je5evXPyFta0F9tUf6Utc6J&#10;wk15y9a4uMRNK7HZvjSRjdA8YxRhw3Furwfcbb7wLm7wBmGhUV8mBhY/sj+LkvsjKGrWc00G3NQB&#10;DAfD7UPYkwMl6zLybTxP5Oj4gtnX0P0Mvw5eKoIPPdNZm2SQPP4IDhj4m7di2hkfId8ADf4IOUhm&#10;PEjtJmeyG1z7IMWBYb0tPl6jFjg0BRC64lmbDMSFqHKtfrwCYa7sr6l09Dd/7KE/rrUIpUMd7eUQ&#10;ZNBcX5hT+LV8rRsiia74fqYn8GAAD/czybSG1Z5r2ggCtP+iiz79M77zSqGDo6mlXEWdN16If+1x&#10;RF841sv222Wqnauzf/cV4QuvGI4veMuFGNmvlMflwIEH8biLdVdVgurO5O+Mvbw19FSeghGjDbLU&#10;z9e6Pb0fXm20RJcgTo7h1brGrpiv8EEV+aKwdFlkXwcWPfAtQg6yWZtNW6qOvVAeCCLYXvKrybpM&#10;xhl6aLLbmErgzCuQm4xfxojkAABAAElEQVSuG95TdW3kw1AgxMsyXAudylUWzLXbRTUqIM+HeY38&#10;Kd3mgdkOvW2rYx0/hShagxzfQEQfwafwe++3iYflk70ci6jl8vyd1V75tL4x5d2zIu21o2KkrA6d&#10;u0/XZ5sm4t/Q1FrXMmjDF7rtEyow//IoT/D9m8A6g68srhMuYYXjRsktz3jKWm3ggOWNLuZjO+02&#10;AgfRKxOwhNBiPs/4vB7Q126SOsD67rh+XLZZwPWsA6T9EQ58ELM2dwb+0w+q04Z0RaJrIqorH3SD&#10;r3OXdQIpQGOQrmPERICDtJNXaFQpHkYkZCCK4i3rRBJ+M/kKtvyJGYAaQn8fJCnvAFWcwlIO/Gr4&#10;1q1xDbrCkW75rkec0zRHAadlgxWWsuI0hh/yNb/KStne9KtkSXOB6kCrNdSAyuMgpUs1tNdPOxZl&#10;tSVp8x3Ykl3p1PG4kFzpAsOnC2/a1YP43kzmj1+xmDPNVfaqMUqvPCvHGiPrGk5t3fYvncbIj4yf&#10;eAAsOELtY37oqD9ocAdaZYB26neJVptSt8KWbsvB59M2IS4+sPC07wmmuEJwWoRjy+S27+q7wStR&#10;fsT0sfBNnyS91YsbG0TQ1r/LfSe0+g4bX09u6+4awZPmt2q5kxxn5SIYudkMgBaSe8OFAVbwvjtb&#10;unHRw8TPNVp5+g5PvUYWszNJcSHouqUXVBYOFHuHWRXGPuE5JeYvWhKjk1D0xdbtG7GhxyvBU58L&#10;xHO/zlbC2084APfdQ4sswCa4ZaSpzSUa6B2bVh7swyur+d1fXp+ZDRo2CbLY8aEpdhmaLDLxAbKW&#10;GQ/Y6iSneQ2fNV2ZrEv8F9jiKknGeV5pyeYPfRE5geHGDdJMrE98gcoGkfqq/jxhqRyZOVzgyT5o&#10;OYAz46oPxzSZ3u4BcG0WcWmltKtpefURmSyaFbbu0C1582g9sS2Q14i99BKvKueQA5/NBr6rh19x&#10;/0d8bJDY1t5h00xLyorYl7DUueAY34AFu2DwUPjmN//94Wd/5u3DT/3UT3njERwWpmp6+1v9El/3&#10;hprQSDO3vawnbQntQ8DyyXoB/Gy8dyFlYH2daVB5Pn4No46jpbOWMYedsaGeqSwbUsJBPuQggOc+&#10;IZr4WGRW/9AGD32DhR4ycaDkOVkyAs+rcgVsePLlZV1nXGET3Xcsijah9iDmgI+n5NgERIfiAZcx&#10;NmMttIPHeBHZgelhh/lqPPFmm2A7HiM7NME1vmJCFvY5+GsdVXyEHj0kDze0mPd4i5HnC7z+Jixj&#10;+Q1tiPLGmOc32bB+7DcIeMNYcJZhaGg02sYjxkI2OahXwu6GrfmwhmCTlU32/KawxinsIFgOMX/8&#10;x3/88CN69fg3fvcN24qNRQJ268b+iPrfRYS9rOcqDcZusP3TPi0i5iLmFW04M5/xhD5zItueQN6V&#10;77DOIV1KX3791cPf/H/+pp/6/frXvy4fU1toXuKQmBud+E36Z88+cPtgdvxP92rrk/bHdumnuQN/&#10;8z0Br/K33H4lXPK0WX0QejzpRHvxyl18FXw+wBJoK15JzmvXCaf+zBzkIHhjwEM4fEqD+t2H977Y&#10;cmJg+ymsZcF2+OB8Cgt9Cbrp4vzQAUaVYsoBRHwO649Krq1sq64tgxflxGtAw8K0fM1XxuKBzfq2&#10;eLKs7VLcwlHv/xGw5ZbZPGOfFa+80Jt0nriLrsjEhzqPq4NIWWkXr3Qan5YzTrE28fileT0h4yBp&#10;yvF0r6EE21D+YmhbOlb/YF0Hr8o490lscoHf+pXWZWng3E5LW1XH8heI6Kktx39drj6wrbe4o398&#10;tbi1Bf3CG0RiTh0B+5CebNbcYmIc4N3TDbp90b7gEQwH1OCYLjIOHuWhnzZsHgjK66/FZ94lvdGe&#10;NLAtd+V8FS/Z0CuuEFzMt1RRqJz7uIIPo08D9GyTKeteAzCsn3kKxXOdCCJ7wyab8Cn3Rp/Spcfa&#10;F7pcf/jG09HHY5/goc/1AmvlTSelaRh09zgnMbE6TxvbT1TvumlD8LxWqFCKgyvbCUcM5BvoGn0h&#10;H7ljJ9BoNzYJGePBBQ1eXofouoz+gf4Ebgb5vJ4q5WnzPHX37uE9PbmKfPDwprZVIA+PeUKNNP/T&#10;1pu+KoSOdVMae2UjlyeX9HanFzx9wfgjKbUBHPPHD0XcYWsvywBP9WmloycmOHmyzxD7Fz+TI7Gk&#10;Y3BbY1swRFPO6/CUtj9ouChtxubbt3d5wKmtSR/Z2nWlLiihsUdPgPMT6XuuOdS2UR69b+va1tfP&#10;gpAEgLqvcx1pV1HbcoDqctFP+wXOdASEPc/1dOPzF3lTAg189jCynUv3zC/yL2wsO+AvXM+Bb3rm&#10;G5oq3sPog/9YtjEf+egdUOgmiIcY4NdrPfrFblhOfIaHedt3d5aXpXhiqsHXv8rQpoQXehKYJ4ix&#10;5R3Jey4F6Je1E3Ksv2Hb9Z2R+UJtiV94YsuuMnThkAXa1wVwCMWrfeq33UBdbbLSa7/s+NtxADzK&#10;wGu/WvFKr3ugqWsD7uPYyr8y4eer3OS5TmoZtNZ0eSGbACPTCJP5dTIneNDoU1VAbJ4yNqOejXDi&#10;9QM/8muIHUKhaWKuLwjAszfEWEYb4PdN1wYCCkmRAZf9JfukSsmbp+LCpaw2LW/5xszV5mufEy3w&#10;NY44MN70tel7U4QnfiW+vWa5MeMLbePxVQSQqfbw9Y1o80egDahzCf1N/snNJt53Qz+Jy5qKg0N4&#10;oENUgmp0O21/E77mq7wBgV7iKNafJNvXL6odO7/g5peBt22NuXyNbJHRGhn+CDbsFqQkS/dCxUkB&#10;97QhwrXwkveI50KjeLSsRVECS/JfPZ13FjoUb4PcRhf6Kxx0KVv3JcrL7MduhaMs19xKtE6+sI53&#10;xpuvvpGpN8iXtuWIkCOP2pH8hLZ1pD2WrzBrvPWtKdTss1ZHf+t+STnXbUw61gcZuD7Xt+0i++iP&#10;10EzX/k6Zezqh07Uz+njutIUHuupfCDg/dH2UfoAf2OzTTjayarvurd9NhssdtnwThJ9sOSkeGt3&#10;l4v35sbINW8HKE59Izdgpn/b/pfwR40Wo1MpOz11m667amV1IeZms32cyDgGUPyEG1BFVB/yjlXH&#10;vNSfGunPUmxCnXCgXQgdx6BR+UxT9eKwha2uJaqPfVpAayuAJ1p9MAIY8qVlf5CclJmPUFyvvBIa&#10;n+V3c63XcmLCGvcNuRuM6rmJYoVzZvna8TNeD9nhDy59QbGu/8/Hpyu/ySztVlroWz1kTINtMonB&#10;VqealO96GHi+8CustMKv9afpdX2x6lG4bXVUgo0BkMzYegsX6gyDtrvGxUFQAjhMuL7YHWJ2QDb4&#10;aESFzUgD78L58oJ0c4sUAg9d4tJYZSv+ZWWta7zCNF15yLescfGuii+Do6wyF89w9mUMvNuv9Y2x&#10;G6F0RcqhMia315NvHXHTazm0Sq/1XbiWHjFl2NfwlVH8C5v6CFQ6jQF3etp8KxfdvZsfyw3PFY78&#10;GooHzGUfYKvXaXqls6bRARxvQE1nhnZ1BJb8Kd3NLmPL1UbISR4805UN7cdazZzSWmUxr/F1d3Th&#10;N9jKoikCLXJ8HT3ACaBYn/ElCYehLCMXoEzivNLGC0ttiNBfvQGv8sePHmoDOb/PywUYEw5m4tUE&#10;2IAFPBM6d2pWFnTn9c5nokk446nhsUn7K7d4gsPd7H6CSZva4LNQuKXf/+HCzZOb7r6mnEAEnQbb&#10;fHQJTOq8KBMwZdgdXwTMF7OSmfq8+kSvOEMfEfTruPRU2e3hBZLbcOHnMuRwGT6CbtDPgQOH5Nwl&#10;zmtPOQDBjme6kEAOJuk+/Yv80HZQ7CHd8u6bbcdNBeyut9MuSllpWV7TCU/oow4279PVXLDiCxjk&#10;XBfwTOwsNqWNxaG8eiO3D8pV5sNzQbRf+LcSvUOSJwB4lRbw4HZRiT9hH2zgiybVm7forDKHcb5F&#10;YeqkoGQH7vUvvq7Xab+vpyE/9B2pHGJw8LwtXlYCn6H0eM5oPP50lFt9hoodJjWythPyBVVRe4ox&#10;5JaIFhpAJV5Sf/3Od75z+EivCuSQPq+UiR/XVzafE6Y3TBzLX+rkC/XdL3ZJ8CtotQ5wXYa7T/VV&#10;rcCcBsrYFC0e+XzoF9CMv1LP2EA/sZ8rbuDpVnoHYx+HU3nF8dxUITgOQKMnm4J5NeM+xs34IGJe&#10;A2ncqQzwhFcOPzLHQsevYdfGLgE6vJK38rtQX0IVHXL7AV3rTF90vAGmGL2wsxfwaCJE6yuEvqaJ&#10;PDQboF050WnlD9yq37aBI1nB6SGfeYovcwN65cN4mLnWPLV5zc1FeJ7p6isXi7zyb9lAEz4b6bw+&#10;93AXfNrpzuErX/mKbjr46cOb3/wPaofjJ2XRBR7I9CcZmM+q/yqLx0bZgjnB4Ro52ex//4P3NjVo&#10;KubHu3qalyfE793Jk4b42P/5f/zvh1//9V8//C8///Oahx4cvvudt20vXjV89+6rbo+P9YYKvyre&#10;PTnthmw+PMPWc+ia/pC+QH3lx67UdfOwFmasZ11AeW1PzCW+5xhtGKxPKVYh+lfpE4OD30ILPy6/&#10;1pm36im3bQVTG4tQaIm46fhGlMjLeGkcwROKH970pmiCxpQ5NB54cAiOBZLDveTbL+BTWoa1nadP&#10;yb7g8sE3Nj4CbDryQIENlayhjuqosVyhAxz6Fw+e2Jm+iEzIw18DvMGR1AJsaeLQzdgITQ6TiK2v&#10;4CtHdUj52OOYlHP0S+NIXmyFPHwoKw3LODYBSdW2Tf0I/swbfMADvnWMnwRgqgt0w4cD+qwrgbHJ&#10;FKvaAbg+0ZiSfMNjlY8Nrf6B7HFbu09sQvjnKQa5+pBl/MvhrvSEMTTMVzZ0OkKAQ1hxKWo5N8CA&#10;bt1F03ou8D5oHnsCiNxt2trVDKady4e+SloUbSvjGXBsqTRl2/humSOX50jnse/coDHwkFhpXTbH&#10;b3ICy5/4VF/LV1+VHVyH9UfHHnZ2vuYGk2d8JMfGa2TD7tgrNMSs5U7G7ko6AAPtvtGAvskYS7k3&#10;NKEjSORjjrL/KcbG4NE+3SQDB3kozytuaXs3qmPqRdh8NWQnHjldl6Kp1yGmbgC6o4Nd6vg5BMZE&#10;0q/odfqQoRUhw7UUa2Nsw2Gb535V8FMuD/UEsX1HcvQQF3ndJxXzp54nenPqOTLAB9k9tmvjk/Rm&#10;U6UjL7j0W2wKTHyLw8o+QUZ9YElt6h+Vpeb4m41Arh4J6wEYeW9OqvvTHvDN3nXGFm5YuSqgg+2G&#10;LswdgsV3rKeJyBewiT74AOUg8DTnw8Mj2e9jzb333C4v3c0WGvisET0aCV4cRDM0MhZhE8QMLeS1&#10;bRXjS3nVKdUqF62n+JM2OM90gyH29rpK9NEqdmQsUEY29gxt4pdrLClcsdqfAuwXiuSAiT1o6wbe&#10;GNJQfaBjH9RbF47mMGzGnwWzyfb6qYOWpiU/nX2uA7fHjzkcyOEldsB++E/bWiJZNPMEceqxE3/g&#10;XBZcr7nTbXcZwJRtNpH6tdMKDg+HiUjzhG8D+PYRwXEN7LFAZWd6ehXZepN89wGKV7lKH94tG0cu&#10;6KeKd9xj8OrnmDZwO9A2SdN+V4XCntYvpvD4t/I2n0Gg3H/1TfEklLfT8hXgvK8EtNIdX7BJ5ynj&#10;bH61jElaIzaUzSpP7UszVjbGKdbKp6H1Lj8eBjfQ6KP+oT0t+vXmp4Igve99iKHA/AYf2xq/0Udj&#10;s2aNjR4J+HadSw+o/JRnTAVmUKClXlsf4Q0E1wUOeBuq3yqz7QP/aYes0fLgDns2+wFk1syMAdiu&#10;c5APcKRYaVf22h0bnYbCEkOHUHin25DJxG70TzYplgCv7eBc5dDAOlcF4Plb5ymudcAxro0Mj8gE&#10;KfoH45FD5aINPAen7aqPYUwj5UEaVNkBHgTW5h0jfUClstrN9dAwD7W/xhDoG5NydBg5KGt6w1vK&#10;XHe1OUAZiS620U43/WvPGy24Iwt1lnFiCb+dkSLydYF1CvispTOPx7OZl/gj1L6Ny2+EP7JBeW0w&#10;LfgUMTh8tsB6xv4uaaY9qKscpI2DIILlb7MkuCehtkgc3TKGJA3rwtAfCex1XBe8dhFS1yuRR+LI&#10;b/gZMX7CEeqbzIt+yLuVC6a6r5JTtsGID2nDqdy8KjRw0KiwlJOfeE2XHnXoXzrWeehTziE1e7wX&#10;LCA8qJv2yAT9fVxLn1GBxwfz5kuBNc8N9+nI5xv0oOHaXVfLOOX2RKUJ29oWCUSLdX+kcbXLAhf6&#10;q64Cjy0npg6yW/mQGFbWb23/0hqwTxWtOOEDv8gGAb3lL4oRU9F80sfAK8eg5QmWlaC1EWB5mJ6A&#10;iTvJlQf01vSab3mbpnlgKifxEW8qJ7S8E0zLT2PToAkrsACcllng3QXmyv8CDbvjyCWcI1qqgw5l&#10;pdF6l50SO8kbFxrTPq7G+EOv8hUNuA4e5qc8LVyewFWO4hzBDyww/RhufKa4jgXDggfafKBTWuRv&#10;asJe7V9c6DXti1RLmDLwWtfY/PW11rWsPIGl/vRTuKti8DwITRuSR+by7l2Gqw29KJ0BPtaVbIMP&#10;H9It90DGBTEDnWhzhYOMhpvYmZOv2q2wmGjvtjvwVr8XbSnYoYc/ahtkIo18LELRye+YtxxMxJFt&#10;F4uLXt2jpYUgvG9KD9obnaDD4NfDX34sncDTwTc5/GUAn5H7XBsHXJA3Dxx5fgcY+WlD6OHLLIj8&#10;201qg8e89mwmQlVv8lsfFRBbaAgqoI8K+U5aMU/eWS+0VoI0eH7yWFBPHnMn9y3ne6f9C8nBwhcd&#10;4s/Tp00aS4xNlWei5S436PH0LxvyTx7z26rakJEuWSynT1ZuWhJZ3BLII9h8h+52p7PkzG/fDP+B&#10;rA7EXZzSpg5LBL87bMirzVhckVcrY4AtzV23fgpBxPg743Vf/CmPD/K7S7FbCGMP5BMF1HCALhs9&#10;HGYAe/MmF7/81sI+deeiPhf6ux3wF8EMHYjtMqocuvKxz3/+C4evfvVj/Y7tt82HPomP6PLK/D/L&#10;X7TVtUE23EJOe5fsjkvV8fXVgme/W/MhAW/a60NtMLKQ92ad/ACRXrzgN2EzpgBDwF+pxHfoWwQv&#10;oPA9fSirr7V+fYUL8NSb0NDkAtt4wi0OcL7I80Hh7oPxOzagumE7F58RzDi5AI4c0IE/gb6ArNBA&#10;T/o9Y8QH77/vMuQqrF+baZuxgM8FFDw9zqG7fL7jyz39Rl83GX1TCmPhAmPelI2+EznP2NLNXOCo&#10;83glW7AxTsAm5lsaNp/sPfX0W2TJhe4+FoMLT9ubzITk057Q5YOOlCMPN75U1tUOLSsd2jC00u4s&#10;dL2x7gsp8Rat3lQCD2A5FOYmg+dqCzbCedr4Z3/25w7/8l/91uFb3/oDk2bMpZ0I4Fzg65r/dl8Z&#10;y1c7ou/oLvkk7EVhVG4fc8zhRsY5YR3uaeOZ18rxO4PMNa/cu6PfaXxy+F9/4WcOf/83fuPwV/7K&#10;X9U89NHhD7/91uH+q/d9hy388APmap7+5TCAg6X791/1zV1sEtGG9hO1Of6Jf+MT3PBAW9m5Fkm9&#10;nlE5MNgY3ysfwOobzN/U9cYAyglp+/R/F+grdDI2UH/WJzIGgLLitV3pl+UFI3xwD0mblnQiLp7L&#10;sMlsKns+2xGdMrzlX2iKBnxKJ08PZh4D/jRgV2BrW2LawuOHfJ5D9y2scNKrPIj72WCVoIy2Qvat&#10;fkQlT/CBu8TCdypf66jPAS20dn6B2+HJ81nfPACN07aEXnmQJpjXyNJ8+RPjP4S2YXmlj7BmoX3D&#10;y/16+IKLHYnLk7hl8UW9glPj28oPXju8+Lb/Tdu1DrgtiIdpjB1Lz/Xwpz3xL8UEfL7+jjzSQDdA&#10;7PajzAGe5rv7l8iJ19hNQOihnGXuwfEmo3Cx25YHElnHH8xjvgpD7D9ieIuXfYhNSXBhfoQT3oAa&#10;d/BKr7CNN3TLIfuq/cpTiYC5LrxstxA33MqfOkLHmtY1rjwGguZ8NvuqYutvsrllhtcCy5xDOX7A&#10;Gt7jHTw1j9BHeb1y6RKbhhnGHqw/NnlUjvWYU3lrBXXVf9NzkQNap4dq7VPDwmt3ys41DgPPR96m&#10;OTvrD645ODwhWDYJwFx6/9VX/XYSbPfOO+/4IJrNcnS6oRtspYoOGLVWI3FNQH76aDdnodHXFrJu&#10;icaQWelojK+/y9sIah3LVzipYdb7pp3BLv3CDTiXtn4DMa4h3x2fUnmvhdQC8hmNGVqTyruPaNqG&#10;FHlu2etcDi14CY08smLbTXcdAPPUEgfqH+gNTzxh+rnzV6whPuennU5eVUtfuy5gF0CYR87n9y4Z&#10;s3JDg2yttu/r7fmtS/wlJGNv3oZ0qiP8atfaO2V7G2222g78I2f7HPC19+qjpoPM+vcTtp/wBDdj&#10;IT5U98h4xryv9lEbMf8wvuOzz5/lOvWItxDRgbWLdVHa46370dnhjt6cwxqLPtKbjJHb+1Iy1Ko/&#10;dE/DaX3zm32m+a5qx9oIusUZFOfRV6Jt/oTdtgDgmt8q9gTyrHMzNX3aF35tZ8rrs4GJ3dYyytew&#10;1lXvtf7TpPH763AvjN1SuPDwZ3/D+xMaY+jL1J3p969v6ieoXijG7sJwOX7U4H0LbaZRt7YNNB0m&#10;9vpTMITUQUs9xv0GW8oPKRDpynVKs7jg82H8PdeeCsGvKHbq8q/2HWqNqzY70xhBOHse27l/sA4V&#10;zcpgAGA0xrqMPtS1LfLqAPqPEkp38xdofIoAPH5WX8OsRYWm944UX+YHsZeY2G7R2fQw9+iyyUU7&#10;Akd7QxdGCtW5cJTtdFl34RPT5k4pbRnjM9taYGgHN2s10udzbVUS5r1shHBDVYNlkGyejxXz90lh&#10;k1vwKw/KU4dPbVUXKPYGqo2OGEaH+KJ1gDbBPHZbUET9dSFjVmy+wpVf6Te/wpC+in5Fys+L9Dov&#10;Plsf5Dp2fbMHPKDn/njK6Ip8+eM3Dfah8aeWXRVv+NhJY8KWH3r8VB1jQ4NlXHi1vOsQ9ZYWXRrv&#10;dgycx0f1Bd8UIP2p75hFej0AvJTgFJratDU6VI/2Szyk3or/0htfzH5gYSt585C2PJLDYeh6b4L5&#10;l3Unsldu4CtDMNyWpQfcGoy3FJDf2p5JU8tT1uW8GaQ0ACeNXuZ//f0vPkPo/jZvnvENOsQjJ1ZB&#10;Ku9/LvJRankkR0EzDuJd+rNM/EaxsGu4oYOMm6bQFAFoVAfsb5hUOb1+7fzCq3XGn3mrZdv1awtO&#10;Yq+BzT9Cdt6DFn+3OqlSgMIUEpxeEFu2xqj5xBcmlEZBEx7ilNFQHjB3k1C8Ow2NzmSAoeRP8F3r&#10;aywXLl82hvLI28Zaqm1s6qrfWremL13wjgy1heGXRq6MK52mj3CmsDIWhrhwaYi15jjN75sR2nD2&#10;JOTTx2JmHXKMpJwHEYHh/LXVVXK7fUQMuG3CXCgWb41Nc+mY1PUD6ppufo2bNp00OUYxHnUNbf9T&#10;uU51It8PbcqAWpjSuixeYZAZf1ntQbowtJn/2i8U59WUx5Trj9DzQLXA3/BBaBZD0AJ2DeA0rGls&#10;A2hlAQb82gVY6ohNU3J3w6h1K37hdHlrnOqM3xCwIbTZaIBuDupdJXgNfOr3DNZevOvA71xP+/p3&#10;LQTCxd26Cc9i/RavahPtlsPHG3u6AIU+Tyjd1hNe/l0lXdCxecLFYQ9V0An8yokQSMpAfBqgp38F&#10;HUTrwhpYyjAgshOsP20t/gySbGrwtN/tZ3oNNBse4oX+m+2EA43gmWTq1AZcnPIbXWwMEPtV2YIH&#10;308Qiidswzttjh4E+icLIv4qE9CkExTDV3+0N4G0kxO1fCoddSK13qLFhgIhC/rooczR+ADlcjC+&#10;6KNDbKfJWDJjJ+ow55k2knLxnTLqazP44H/YJnxHJ+FaT5eyWbXfoeoi0S0/5MFfbt166fDqq587&#10;fPH11w9vfetb9ps+pTZkPtPRrONsAzXZEsZBWjKVO4zaceYXR3uFMJKxzxe/MVU4Cn5Fmyv5qjYc&#10;vWGqMg4lecKQfs/hVX0IWvhNkNX2uuDFZ1hYtRsbRsTrA+7fgtn6QwhAxLg8MQs/DgPxN+ZJcOHJ&#10;J0+YAiu/Ex38ic15YsryG7iMJWy04e9K6+K64wr0gAMeGSgvbWToAS+6cLMJh54uGzmRxbLj9/wp&#10;xnbQ7aEbfQQ7+DBI9dBCLsa+/Ibp4IkfvBugBU7kie5e4A6c50HxdL/1Zmj4Ft96KYP9+qQCC8r2&#10;LWQH1zILjhjx9/yMYaNr5gQdCEt+DpVZmnABy/iEjOBBk3rypNHTNxW5XIbx/Ctbw1cfAuNx4b1R&#10;qI1YP5kmej/5k3/h8Iu/+JcOb7/9h7KFXuepC3Zed0yonM78iX2NzsxDCmmLffOGixjLSZ/CuAqY&#10;E9vwR/vj2y9pbnym+enh4+jGk6Gf02uhf/F/+7nDL//yLx9+6a/9NR3o3vdNSBz+39dvRX6kJ4Bf&#10;e+3z6gO8mYLfkExbxj/z9g5sj539xNHUw5vX0FlW9RXkIGz+S1o4/A4VsiN26kYX1du3hFv/aQwd&#10;64Z++tCvWuY2hx5tr7g44RHbkC4+ePUrE9GXSLqexEq/9dAs3ZYBR69CD/ChaX9T7EOSASxfJCEt&#10;pd2HnW6Z6WCTyAsqYwYXn+XbuuIZRvVgVB/qgAOHQLp4LtAXMHxK1wRGf8OKIHXAWJ9px+IDsz6h&#10;aBiNxfgHH8YoPxU+ukSmYFsu8RJxy0UdoXJW1twEt48hwIDbD3yA7fhKPXKEf3wQWGDCX0oNfMbw&#10;rB/x0fKsLKFlIacuMlJeGNb7pD2Hji7QJ+DThMga/swPKYufOqMvaCC368APWGhjd5VFvsgArEZA&#10;Vn1gu67yE/cz3WPrEy03I30hf69hkbd2tE6SCdkJhhn1qzvl2M2yc80kvr0hovjMZwRol3fbwxUn&#10;X8AI0PDdVDG/1T7INDpKMNsNXyMwbkC//Ls+LN2WA0sZh7bobF9QHiqGBUDBdpatO29TZ5sMf8pp&#10;AcpcDpJkJQDrgzjFzTtBnT68Ss43kgqeQ8K0aSAsj+at2/AeekS1d/XgQBXyN2ho/ft6QNQLRz/4&#10;4MEHvq7gd+9f1U07zJk8GfFYb3JARm/iijjyn5/zW7RnOvx96XBTcwBrddZAXJtw848NBHVk0ddq&#10;K+oqa7RQ27A2Exw0bSOtI3INkWtDH3CwttIfbdef7Ag+42M20MsH3D3Ernv+8pQ367iMmxuCJJJl&#10;Ahr9eIUqgRtPqxMby1t7upavtCv0/IpXicITeX6XJHbkj3ZkYxof1F8OkYef0Mlzk9uNGw+0Bnmk&#10;uZmb0nLN2E3F+Bw0YjN0Nz3x1b9D7WEZ4a0K1svnL26J3h37HYAfqo3xttVuyMW8bV113b1asXSz&#10;sW9WWxsf0ZARwefGFCkdQH1TRmjMjXYdE/AF/FHs8xFj+kd1Asd/smFp5OCW/sU4TXnoI6dffXsj&#10;14fPdPjLa7axPx5DDD2uH6wT8Po4KI491T+fysbyKcPh/wKgHc51I7PXlZ7Zg3bZ90bzskrKVuOS&#10;j/ikLB9yQKP2yg0WjAe68Vxjmm8AXGhIC+NGp9Bwgb4qy9pOe9muf3mtfa1l0AKHNZTTKXC6X26+&#10;abTSF1KrNzkoWNTdTLFDBgXetUOJVB73BepNTN4h5NZBu7Qss/L0Z2/6Y1P+8AOleSUy+0oEfrc3&#10;8xn9kyfcdvsvBNM+M78bUV/wHtVd5P43ldQhh2kPbPwMHPEUX0LhSD+fHyKlzfBv8Fvv33iWD/T6&#10;nMNcDn9906Bwz30DxH4TOzS4TAOfwJyILJqZtubZ2gvbCKzjqxEu+aJvNGx+JRkb7I/oNn0WRvRV&#10;AvTp38iATPgzhdgB3VLO/MlYCc19PqkOJrR8xUa5loa3/RRGDbAYOtDotWjtCtgmD9fpxt3xd/sM&#10;wYW2dd1VL0fHK33DTW0PYAsMHDbtNQrXudXVvIdfJfL+iHje2G60CSWagNHqJu2jdMWChnmo/9Jy&#10;txlvFcqjafcLZcyTePq7HUUyAI8orDKvC/GJHYa2XINGMmddjtBrMA98fp931+qkYwn6EX27gTHa&#10;47QKaG9Vak5WxoahBWIH2ppq9LxgA/xEf8aHMP5JEC3KqPuk4LdMDpBtJjxCSZkShhR/qFkO0W8g&#10;75tsWwDi1LdtWrXFQ2vLC6f3MdANnzMnC4ZwJY1Bvqn9DiTjt207BncMZT3JWINeHudKU7jODw0i&#10;tF7tS5l1IzFhXd9ssJW9QMNjq1e7WxNsuATrJVg/NDRzvfkBT/9i3Ju0XbLj00LDPESXGNx1zdM6&#10;rj8bNplUgI0i0XhP5VO5/xQTWgxt8P23yGL/XADLo3jM/8YBV5/oNH40QMPK/ErKvFTftVfKJTHX&#10;CINHmdcXJK4L1kk+PU5t2qPDye77RSrlVSGtACaaghItphuxwCrEmITCO+P8OBiw+riesXBmS/K9&#10;oChOjdK45cQr37We9CeFy2AoM82R/5RH8zdmUXAVDxzEugnglI/znyAf1QbRV/Gja3TmQpPy9WPZ&#10;KJPsp+WVuzKR92BAO4xTsBig3uWqD7+9zcHpgqEwlJUmPL3w0+Cz3aFwSTMARyAurguWr+pHETSr&#10;D/lT/LWOemgWhvxlYcVhYodf8dY6cCnnD8sSenhCuuWGAG4+to8GdV9oATgBGtAHrqHpxpSTXnVY&#10;66i3f4n7GpDBReCqDdpWhYFG6MyGkSpopy68gefgl0NZNg+ymcsEIzwNygza3q/Q4MZmvuWjzVks&#10;LDoxkHNhdjjodVm6UBaafar6MHbc0Eazn0CbjQI2JGkDCejXD3qDQcpgRz7w9wQHMYXene0MX+IP&#10;fS4aiOM/KpdJaDXVAOVgOVQODBvtbKo8uaXftZJOPaSovbfJBfSaWzELVA6qH2tTANl5Ypoyb5wK&#10;1K+YEI7Esc1BJe1FJAsnTfae8FT4n8l7s97LrvPM79TMKrKKk0RKpihZasGw1HYcW20Hccew4yDo&#10;q859ki+WXOQ6DaQ/gIHOpeGLOI4sB+2bbolyNFAji+JUVawpz+953mfvdU6dKlKG5A6Q9f+fs6Z3&#10;Xu8a9lp777MtkOQvPG1NAP4JuVXiNqbW/0AlIK/p0FakVcyCnjZjAufAQZHTplF4wbVdwMuFK/4T&#10;OaCOf7htlGYjgKeD/ZTDRjsH7tAJjf3pG/BdTkxGPJAauKVJkp9yV8kOHKozkf/ml7/iw6Af6BDY&#10;B0tMaAD9/zj04rImsG2diX1t5FaejbEfdkwUkNWmpPf8Sr8Nx8H8a6+/7jaiv/NE/V29EvqCxhD7&#10;lJA8pshnCG5z8cQP23yGc+3xF7Du++orBF4lCywLI4+tKiPfD2MU8m540w88bnjsCB3g2UjwwTE8&#10;GPtFk75bWo4lJ2UZR/LEI+VcGOP71/Ubxtat4yBCTqC8TxRR5LFnDIjeyJ8n8CSv0sgM7W4igQMc&#10;5a1TtWEE7jgH7Xrto8bPPnFb2PI0TcZaaEsmAvoA14MWypAhunIjR2AZB8qf2GHkKR/TGlzGTV4b&#10;CF3KZTrzNO7ILkGGTPQNfY2VojFbRbYVm7M8Bfz8jRv2QNtLG5LcdMjGIhc3b7zxxuG//vM/P3zr&#10;W397+O5334rBRJ3xGnh0/k8ZsHdlIPa42X5gOdUW2HMu4GRs/m3z3qHLAS5t05tpvvSFLx3+7M/+&#10;7PAHf/CfH/7wG793uHXzRg6+1ec4JMZ/2EzmwODevbtWH97Yk5sKuOjlRh6eUqO96DO1FQfsyEi+&#10;H+ugFkk7TX9UvZ9gUHkDcJf01AaB/gR+cQpDjCy1C/WWTWUcKIODARwLFriG0iJuOPJf4RNW+nnC&#10;KH3e+ozfxx45tKkMjbFf5UOm0mTThXLzlwzEq3zAUbZ+4OkbGESTtco2DkmO+4JlHjMN1SETmqET&#10;gbVd7eCC5QtYaZpxUL5DXyOYlqqQAdwtr4mCv+BVzvCyLUSPPgM8n1HbdIvTmPWKbSke3QCD32mg&#10;rLSbBqZlpUcZPFca0Cdf/SOT7CO4jF2RgfHJPis/xl4XtPFPYKyFPmWE3mFP2vzHb20T0tY/bQ2F&#10;rsmKX1krI7HTY6jKatqSkQP/S9rgxWcIhkcnMsi1lG/1qixd01ZFNyDLn9gwoRT7iEXlhBYBOHjQ&#10;D20X5b1pWPyxb2Etp3RifpVljWMZBS+GG0/qKpsZLV8tx6aExqQjz9jXa15K93J4Bd9GCD/x5oZQ&#10;2nh9uo+2xYb1QfqUaQ29zUaSe32Cpz4l4oGvLaxz+jJP/hpf0ufmzcCCgIzUEUxLadvIJfki7+di&#10;9cpm+jF2tV614VGs/sf4qzbid9Dp9af+zvUX1xA9iIQ/aa5XmAf56RrMDQ/jzoIQOchf59BYN+dx&#10;AAzunTv3hKe3dNBvlPfxm3Ctl+gwR2ztpnz1gz59Aji/sYT1gdIioj0p2Y4m0Ncj/+xPxiIskjYl&#10;RTrtZIFTpO/Yc8s+kYj9fZ23TwUbXcq1EpRNuGZhPAsB5LROG73wmeHAsrPh7E1o/BEjHomijOof&#10;6WYzByHKBA7oxLqL+fjd27cPt27dsk14KpDrTg52sCOXTo8+js6xXwhUNstnu2J/TCkEHe5n7sQf&#10;ORTVWoc5Qpw/1pytEWHTy/jCoz9sbRYRN/tMNravAjCbgJwNtVfjljN+IFP5kXe7Qqc0C3wSG1ft&#10;0w3UrVp40KTNLuppT35m6uLFeZuP6Hpjkr4zfRu88E+7kubTt8S4TvC+xp06cODxrIB8BOyXNjoe&#10;33jqmtDrf2ztPDaXDtw4uY5N7hvD/6jNlzYqHxNyyybV/kH9pw22j/itgTLzUKHfOkc8MI5P4I1L&#10;2Rm+xYMeXJCs8hEzPpiX0i6HxkLfBxC0i2SCFvilSczPgKWxsw6OT0CXsVXwcxiJjOQb3K6LmeAd&#10;+sgZuMgVeRFp4wvEyCIDuQW4IQQ8/lYf0jCbEDdx2noqxT6L+4K12gHcFyUbcPThHqhaHo1TupoU&#10;cuo5wJYwGXflq+hrtVTGgTF6mp9olS+ycxjbm0BGwvPR2Ki+JSJHcDt/Gcg8VK3Y9Ln5Sx00eohn&#10;+8rSp9o+kLV+J/TJSlx9SWcSKmA+98GG0gbXl6sqGW2lv1N65NuGBSU2fcWmtVaQViF4TurL6xzG&#10;HOng9e7oZIAzX73mgkl5O5ZP07e2sRDagnHbK10r9wC3MpSF/Ru4kc24IytlHnUUW95BAgZTtt3J&#10;c23YUFo2BIC/RBiOmxFLi/W265DpdCw2/YyPwK+fsMYKCJL2lcXcZ6jrXid7iMCwpum4Rf0W5Oc9&#10;HN3KlLAlGA+836OCZWxwuuUr0iekrfPYbe41MR/s3FC77Pm0YcaCwOEDyDz3hhQ0bS07OUzMnmra&#10;FY30Rxv7YSn8f0N9aoJ+bTDGA/0hH+1k+5Ie2U1Xacuv8nOkz+kJfOSLfyNI/YB7GhjfgemnghaP&#10;WJUg5wPAwBcW+l5LKhZJMUhNaMhr6Gur7MIH5MLDsRe0yS+xZVZ+Xf8DY3lINIxoW3YO39OTGb/3&#10;A+QdJjrpew+j4653qpKPbLQvoWsa8EHLlyL8Rn95kAVIbL1zGfWkZ8qqbyDPf3f8KG6hKsPllUgF&#10;XMvccJYSORExjY0TkL86J+yuK9zAwIzyBjfKGAFTuErVR7gDnjqceRxQGlAV2WJI6FYe0mswX4F1&#10;gbfWHaWH1Koz6eKfvoJilRU67QyludJxWenTsNZAOowNqH8CvoQaa3wEpnCRC/nUyaGodqDz9EKt&#10;sF2YFa/kKr/pTGHLuPh3gJ8SK27bu/Qbf6yF+wpn7YTPhS0XwHU0KKI/sCvv5ktjrUOWitSYssKS&#10;zmR4fBhAuQ8OhbTCUn4aqC9M7YCuvnhXXRd4rQOf+uIc4aOheJ5+wEF/YLHBswK4hMYrbHk+UeaO&#10;seMYt36nWGztH+Yv+sjvgUV4PfBIGcMqixoNnFr85dVfHOKEwQXNan7qR7rojEchG5C+MxO5hVd7&#10;RH6eMuIpXj2dp4mesixE7dSWid8+4sk56nhyi9dakuYJJp76vP3ubeets8qZ2JAVv+KVWwzwSNfA&#10;IsO+O5MGBzXoFLkQ0S0ReyC/kNmA72ucuaP/ihblLFAvbhMMFNAvNibtP+V52ve+Lsy5e/mBF7Zc&#10;1HLwDY2kkS22h04GdW/4s5BG2CWwMMziPpp80gWs5RoDWCalQ1s56cUildcUscBiMrh2uOrfVkAe&#10;Aq80A47QMvL5PSONLVrFsFD2eCMa9f1e6KKr+Yg2PpOLBBb5HJqx+b1vMJiJvoDPB3sgcGtSBw8B&#10;+MPB7/t6AoKNrjffeFPjSl5p95Hsi3/mCc+FwE7qU6XiLZ8K9CyQ5VfNp6dzKuuJA5zlcloYrsE8&#10;j3/K5ZRC88AxKj01uAoepzAq0z/rkxvaYLx560VDsDF5+eElvWb2ji5gmZc0F8h/Op4aCcjN5xib&#10;ntQB/yDgPw/ps10oq/3XwNMS+J1fZa8K/NwHBOJBm3QB6H4vOv1NTe+2Ks9hZQ4qM4fAtz6ePosv&#10;6yJYPgktH7ICozJu+OA3Mpnr6LPMOegPPIE5GFrovq5DaD029ehThUFb+iewHGi4nPFhAnJVB+qk&#10;qfCzCU65ecx8+0CHpn1yD/shA+as6aDli3DGOslPHZsU4NCf0JWDHeZW6yIA98nKIvmZP6DDBQC6&#10;8CQTMPxOL69pJpiH6LZv1J4wZBynhXyhohj/8jpGyT6RjB3u3tVT2trEVrVfbfzgAW+G4KakR4dr&#10;en32C5pbfu/3/rPD5z73ug+Aa/vnVMdrkrErYfewlqQ833vtWvqrStf+HGY8r3mNp3JffvllpW8c&#10;vvnNb+ptExorZY/MRZLVtpGc+n/9M5/xjVgvCf5Lb37p8LWvf+3wta99/fCVr3zl8OrLL8kP7/og&#10;l3kTn/SGkTYFsAPzDzdk0B5yEcO9/+B9H6owTtuGai/8FgvQlp6P1fbU1ZbYgesieZDp08cS8kpR&#10;0rRt/HLSXIxq3YBf4if9rLD4BTj0DfDNU/5CXLhTfOqg1Yb1+kx8Nt8S4krz/oW8OtUE9WVUoRtG&#10;/g0t/I4YGv1Q7zSdhjrknA+0DA8xhZU35ZZRAhL3+iX9STpWT8aItpdwmCV7sx40OJyhH7IeWQPN&#10;0P5EivVV2jobCYxFyBnec/isPDR9c61Nl/bAhtwkoKotGE4Ffdqm67XaBUDgDSf5kIc0oXYoDQCR&#10;rXnbUP5QO1IOTmxtEqAYvvIDU3hgbVvTnTXs8G37QKV0geemEkYayhqcluDY0bYUHLB8toDD65+b&#10;AVQh/PjdDiP+8nFsCGVeS39B/QhZWaN4PFZMQGaPhaUBYbk4857X4YJZ5QOnfJDdUiLbyOfxQfpU&#10;T/oAfE1D4hK7TLL75hHW78IFpgGZN56qKz9iUTMsumeeAjrBfXW56Tnr69bucWVrCXRXHi1v3Drw&#10;+CMgNjJjO5ePXrQ1AbuKrOlWt8aFZ0zzNQPj4fhiZYEOG+CZgzg85FonYwG00Q16hafZWm8Bxixu&#10;X8lWOHh7LBYNboaj3jDu7zM+qIzQuVKkNzmg0wAeN5nd1Ov8PY5Lno+17kAurpEYx33Tlg8HJZ9s&#10;B05/K5jxnN+KZ65hrLjHE53Si7nBP4+jSSfr+8hfvsTowRMm3Bj70HPKrGVY60j3jA1qVzeH/EY3&#10;/0gshfzsDqmjOUSH3ITgkUqe1NMC12E+/JVmrEcIrFUwETpc9U90sN7SXKTCi/NK4gs6cDgZOo3L&#10;19qGyNe1DDT57das3sQH20Qh+6SbRbq3fZDjZ+/83HT9qmi1NS3HWuja42uWp7ywpTQ3LHqXBgVb&#10;WgzkgVr/6G1YV+IfNx7ecHvdVbtd0KHzx/exPRLSJ2jtJRzxWMqBVh2w8KJ/Oyi9e9oux1p2TU+S&#10;+zpW/mVcTrUV/Bpw0eSGsranNYSP2oWAzlyjsRnO3kFCZKYO2/MKa+wPj/SRjOvcR6AzOYZJB2Q6&#10;6ovKx29ZQ8/6WkC1pe0tfK5jnxWYcx1gJHyJZbmrQ9sfSaBd+vAm8KQ9ewD1cywKTHThGnXfQK61&#10;idnkRcbaDlqWmYRC0x3PUprvVQ7gsA22p7x45JEhfSd4/h4dqkfhqQNHBI7oKENpeGCcCeCtuC6m&#10;TH+M20Cax/BD34byhvYVbhJWH7Od4a0+R5N0/srT9ozN9JlSYN+CdQU/s0WP2StW2kDzO9oE76sI&#10;DNjK1XUfMrPeIlBXGNKPdHPCEWPBMC5Uf9OyspiOxMQjkstUnnlefRZ6cklAaR/w/USt4pSFNtez&#10;2MCvmB58aFk+0a7Pf9L+kAV6yhf8CO1XjGf4PXy4ZscOzJ/oj7/bHoLxNfbA5rfLxx5u9dC0rMLH&#10;tjzkULkp9zXK9Hl4nLv+D5XI1jSwtpfGDCVsA+bZBhXZhs0Twy+flPpJXA0sWiFZuvKuLVZc0m0j&#10;yz+ytu+v9aSPdEYYBfo/fdxzzNinOkMH+tMMUqmy2jlc3hvIY7/oj6xtMzPRV2k071j0M1cclZ5k&#10;kDOjLPILwfVOL5CxYeRDlgbSp7BDYEBGMsGB5n4mHqyX9X+4eCV+T4uUB4jlQVP7ILUTwVBlCqNu&#10;b/1WfPoYLXq+UyzkWAP9cKaG6Dn6Vr7oDqUJ8msCdLYpb6oalQd+wNoWWqwfaFPGJALjIbLRJ58V&#10;Huj8RWSCyxjJH/RkY2Q78l+VU9fy0oVj9Wn9UV0zittG0M3ajOvH8EJz0oTS2ec3ZEsIfBr0kvoH&#10;Y4yvs1TNjRmM2V2Tg7HhKV36rlffX2UXU8DNG/7kWIs1tGzNY/c1gJMxUCnp4n3F0SlyZ0xAr3zg&#10;t1Po2AAvQvQ/nqNcjn/oLzSwX+zhcVblvD1mlp6mY9mHT2kTMy8+K8QKkkN/DbRdw+U6iC/sNqFn&#10;kJbiHqwVR/nEIEcgno7JwrBlwHmwE5PSbh2WKh4LPisgLX3hhfOPxhYQnkLsBm4bHloJsQYLAcSG&#10;1jooVl7KnxpUxUUenS2dL8ZEZ2ToItBpyQNM73injMmHDeFnBWi1EbAxobqUjyXENvpzPZqLn9OK&#10;kY+Na+unQuMDrzpsVzh3CuCpmw+wpPfmxxnmozo2saHhBYdi6rBJdV4dJ4xka/6m/SyL6DiIT9pA&#10;F+3Yz4dj+o1BOjgLCP3FnwrOAWI2GiunfWHaBfsmH7qhnQHMfEWmvz0biuR356YzxT+O8YEFPzRO&#10;NqmkA4dO2AyZ20a1h8sXf2HDn7IG0oWhjIMy8xkb2XaFV8xiqrqgay8Y0N13yYlGeftA1odsTBw6&#10;eNRmPZvKbpHhC09CdSPmA43KucuH/6BjfBux2CTgrmM2RpDnhp6++lAb6Q8e8ltXUI6u+OSVq2pT&#10;IWFjNhbcH7Qg5xAAfpQ9//xNw3CjAAQY6HIBr8FLF+ts9gPH03To+5w2q1mUIfMv9Pua0DTX6Xv2&#10;dtXVJtXJ+lpAhIyMlLGAYpCnn+I/tGntAQ2eANSJKJd3h3vA6iKbQyH83rJCUzjekBVZ/DUHLGwc&#10;0a+4S/vh4SPdWf/+Bx8dPsBW8nvWAQzxTGzwYzIPTRtRm71aXKtPIz8HGmzUc+HPJg/60w78ViMB&#10;ubET7RHdpL/8pgfvvjgSDHVs7qx9zKXSj3mCxYVfOarYNhCN2vFoAlL9Jd35dFkydgFygfFHMniC&#10;ol51/HX85ILB5pclE6tWcOKqfHzcdrBdsW3sIAAMlWjKwGP/Fb3ZaHjuueuS4/HhQ70O7ZYOGv/g&#10;9//F4dvf/o+Ht/U7lxtySKip6OvIDVHsPhVEorn5i+sFgYhUWdakLdvIhAyEre0WsSm1r1KL7K2T&#10;LUwWPeh3ojFsBJcL13BCpA0pY6R9P30eGNvCwMDlUwzHXG1v1A04X3As5Fp+Ai2Q0DkPvbZTdEi7&#10;to0uaQHPm/ne1SH9+x9+IH+4d7j23BW9jvZ5j1FXr3DAJF91P6S/62lVNoXYzJPN2ACCRz/Y2/Od&#10;HJa0/VP4xOSzyRe7gkN/oc59TjFyec4AVrQ9HwgOGMaXbtQwlvJ75earutLnAIVQWOhth7y0p2gR&#10;rl+/4bERPF84eyM1cwfzBzqzMZsndMY/hAc9xoSM5aOfaHo81ViOr/uGGPknfevOR78Ye+Rg2HYf&#10;GdDvs599zWNc5M0T98jIvOCLz5GDMRpb9IIDHZCjNhaYA7ITysfz0/iRD5fULq6z3mzcsYl36fCc&#10;8Gx36ceaArvEVmxockCfdZI3XCUHsqMzchFQSaiRSXIBD72bN/U6RG6u8bgW21/VUzIBFrxwmJuu&#10;6bdwG6DL4e+Vq8/5AMSebecVPnwKCN8l/etIYgfslXn64DkNCb761a8e/lCvrv5v//y/OXzvH/7h&#10;8J3vfPvwwQfv+XD49dde8284snn3X/3Jn2hOvOaDOvRm/GUuuHaFnxfQAbfbAd+Wj8uIcQ1pKDih&#10;ywbXBPex7YfNoeE2xgjC+VhzDHxoI9aTzLcfz9oDX+EGAWhnDBcKRlK7oJODDLjPTboham6AoB7f&#10;Yt7tfEmZfUH+gm/gO9R3DQg9cFgz4SfZZKapM+ZQh/7uc6on5u0Q+DG+kvr00d6QwBoJHtCAJ3B+&#10;7bjowJfgMUF1+A3rgV5UMYcAT7A+wnEsO3Kwo4zn6a674+87LP0CGdGT32XOnGQ000EX1iPo67FK&#10;fcFtJZnLk+sfz+miA2/6BXrWBi4b3cufOkJtYhlkr8g+/Vf6Bh7bpox6PpT3I2lNq1/hhwxpQ8a4&#10;cwE4EfOry1mP0H87DzyWvMiGfR7INoTKvtJCTz7UocMuU9bVjG9d77B+gp5v0pGNNpzp4aUvUg69&#10;i9o+Q5lkDY/w8fWK7MIBau1CWYPxpGLHM8fSExj6F5+Mb7lB1hs8LMIU3B74hfrXHT21Dy18wH1Q&#10;NHtjD3Adwy2/hIcmstIqlKFz2ww/63h6SU9CU47vOwjWfp6cv+ELD/o8H7eZaignUAZNQuvgXDtQ&#10;9tHHetOHYttLePgxh3DYuTaPtNHbxKAHnYGnX3Adh38QDC+aBK4NCD38Iw1d8xQ+6dIpP2Aib66T&#10;ks84BQz8iOGH3Mwh5DsOgYt/+g1I8tvQgnHgQiOylldtVlj3U9H84IMPTIdxFN/keoQ+w5M18HYf&#10;1cEoTxpCg/YgkMYCD+XL3KTBGI2bth8hDGmu1cQGwayDhI090Es4/AwAc8/nXvvs4ZZ+IuBn1396&#10;+OlPDocP5XfAXuA3VGUPArKgm2+wGn/g8Jf24CZejXbmBy9ooiM+TIjcocN4Ai1s0fLYnDEMuVJH&#10;fW7gNInla3RRSfw7/ug284J+r69/gMxTfI/kR91E5RqFNl2vAXx4Uz8TWdY3DmM/run8J9m2eYB+&#10;IDj4pyx0NVK6T93WdSoHia+88qrWvrlZ7YGuCfl9U55sjU/gb7kZhjz9knVeNijj692MRv7rWgdy&#10;7Y0dOWC8dOmjAz/+8PDhHX0iMj7A9Q7tSJB4PmxBTvOcciLetIXfIRevCWe/5woVIBk3dljnAmHl&#10;RgLZizWu+6AP+eOb1IMtbrYNfMkRklZC8skj9QFGdJCNEunFmAfd+7oJ+eFjrVGk2FXJh5zc9MB4&#10;SMDm7V8+OJg2qx2hS/m5wPyAfdyfxh7Ihl/S/9mDIKh1HMd35Ri+PAlN+ytSSxdw+bD/QnzvHtqI&#10;vvxakUPbEf2AaQDOgfbgT/KMKwou83vpF6fyA+s2VUVlx5bYyDi0keqewFc5uvdDPfheTyvm+oSy&#10;Nax5YEdqgzg9dqSAOQW5bF+16RpMB36CIc1GP5xKHxxe7Uy/WOeZ+iCtwptsyt/6jx06vty9m/kh&#10;MiCHLQsTywWv3W6k439+85pkQb/MWfua1vYVnucHxl2l2WuhHLr1FXTNXIeO7JmGl31bYxwHu4yl&#10;PMnr/RLJDi3+8Hv2TDwuCu+R+iTXxJeXA21g8T3PraLFK9OxEz7xUNc8BOut/uFXjos+9bU39dsB&#10;h2gRiKCbdObOzP0u2uBpg+x9usVsNyDEYuw1/UbVyFAbh8r+7TUaN7hqbeu14vD2npx8OjLVhAAA&#10;QABJREFUFz+E5hos35Qx/hM2mEkgn20petYJqw7tItgn5T32CduaNVf6LeQpX1FWfNqIQFs2UJa5&#10;kj4RASkDD/2Zo7uvga62K/uLmlMuye82v1roeF4XPnVuS8kJ6erGfoDl0viArJEr/oMMXdO5DeAv&#10;fPqGdZdMH/sNFNGl+rWtwPe1SxUk3uwb/XoDjXFVV7oZE7n2zv539M911kqOt41I6OijBPw8PhKL&#10;f38uD90Ibiu1i/cqzU+6AKsbs5AB/NbB8969OV9gwCawtjNlaSd7bGEpd9nwYP1Re2ywJGoHyci4&#10;ha2gSyMgR20JaNY2au/BSX10Rh98+JL6NeUZd/EXdNX1BfOTAu3YtiRfmXwArfnOY4/Ka39gIgMy&#10;6d9jyL6GV6UkFrz8AV7QAxfbxYasJ2VP0XY9vmMMIYEofBI9X9nH5OErf2RP3DJDYAL0G+Dp30pX&#10;XH2oC/m0DenqVrzGvh6ARgsUr22KHlzL88CTr+WVt43RfXQV8Q3b7bLlkkCuVTZg7KPEwn10P/On&#10;dVEZ+jJX+3qNtbPGtdIQKQeBWQ5syJ4+etzTuULmeNpg76M0P3MDbQPvrDPxdfHWA2i0EbZfQ+aM&#10;9Af0FzdYpc0kBPOOxyJZ2mM4lTKD14qAKR1/0w1qJQyj/MeINpYQiQnNh1Pykmwz3mpEGwtBRqny&#10;IN6NFWtFuaTLK/DQluLDH9kSLKmT5QnemqZyozWNEtzz39UtS6hd17IsbTE5IrCVH5UeZyyH0KTN&#10;LpNA0GKXceiWPIzFi/o4Mp14bI0Mcihs+7SOcyzBM3Ii5c0w0WKQgiahciHjOR3RpeWOtzZKpwGf&#10;zyNd1DqWvH21NzJTBq8jGuLbPDI4PTqTbh24DWu6ZadxcU/xwa0cTZ/SQ//TstI3zmKf0m8MHHbi&#10;4gVYd2zp7sM5JqPRgztoXaY88C1feWMr20v1LBwb/PrSMzJAAzlgcW5SsWz40YorYAZvD07i54sv&#10;5bkoa1tBlw+DLYMQoZu/V3Uxy5LU9RrVPPAIdx2wgc9EQiqBC3g276wXAksmkU9QnoF2tallyDa0&#10;YbqAEtAgxXewJQF8JmHbUAc+BGoivhYgkhUd0emyftMWOkiBPJxNXNVFvC/8VIp4HVBtAy3shCq4&#10;TECxiKiLBjyQOxOGM7oIJ9bHtIaefQFYFhlpLwZ+/IW+4ld2WjfaHgLTBjy5CymFksU2CeJvPunf&#10;0IEegfii6DDJ8UE+2oQLGeQFrVTAuzwLcE+K1IGn8gcPAsUCGZ/x5oDwKeWQM3YSL2abCWs7kq68&#10;piS6x/VZuPBkHEZzG4oPC6JbL754eOMLb3qT9e0f6TeBxc+NM3yQr2wz6cXW2GTjwV2giDb0zWXq&#10;NxhVbxtEQ/s0aj/YyiUj+KVBr2YBYB3nGznYQGNheU8XsJsdJNBjtT0hNuWQQu2jfPBddfQV6xwV&#10;LZnQWgpOkrLBM0BStQNUTgsEJTHnyfef/uxnh29+65uHz3z21cPnP/ea+xJysYFKvyONmaFEbJtJ&#10;L/uSphy3i2o7zgCEn/LBjvgoF1T87pCDLhwZVzx2yrYmqorN5mGizQVuUMgGJnXYlOsEj3H4LWMz&#10;bQP8SQCeDxdTmRvx1/T/9Ong+OIA2BkzGQ+hj/8DxwYq9Pl4DIKe+AplK+tmPSKwQcyFo/usbHRD&#10;T+40pHc2l9i+LtqbfqJr2bdGChz8aAFitwnKjM2hkc9uB1+ICViSh8B8M1Z4E1R6WK977bexT3Wt&#10;XdnohFUP6KEXPdJP6AfgVI/a1uOUxm0ONErThJBatrY6wjOufIN5oAH98WtphTGGX/VoPNBkTazY&#10;v9oYW68BPW/ffufwN3/zN4cfv/324fPamP/t3/qtw//43/8Phy984Qse0+QZvgmJTVAOiPAxNtu5&#10;KKh9LvB4jOC84UxKdT4Q0IXGXb32mafEyPPEsQxmn3A7yLeMyVijeeDW8y/YX1Mme9IfRI92u3qV&#10;J/n128HK2+a0vT62qe0K44zvlYv2cJ+ZfkMeG3AThVuCtlGZN7IkC+1cX7Gtxl612w3ZoL5JnwKX&#10;QL39XPSQh0BV/ag0GWv8Ss6B2eCkFTJzUFdelY/1ABsD9MPWbTqLDnwJxNgYmbaPraXKiLnBAVtX&#10;gE8DtgKXVyFWP9YsgFRH2p4bLgnActGJnsi/yVeCE1dGsqTDXzZTn3IQOWhQXtlTEXjS0F7btfXE&#10;pb9rstZafBekPcRHuZqEtkEb2sXpxX6VtTH2JVTGljfmMNl3IIkGPrrCgoMtiX0t6dp8FZ8NwWeF&#10;2tf8Nw2KEbvCF878brYYTV+RXVUmDc2fDDTsj453Xy4189jg0i+u6xDIa6lpf2Ch4XYRUeYadIGv&#10;V7dyHeiscpd+24p6gvmJRv2RPLQaA2PaJJaw4rtfw38CddZR8qJ71vvYKf4EmP2Otho5qDPfWZ8D&#10;s/FY9Ka8ofXeVG6hYuhsH2nGOLOG4NEm2D+yIFzkjs15Ws00hFg7VsNYbi9f553y6dN95HlDGjQq&#10;L3Rps9iGDVq9Slj9mfakzgfHgifP+MN1mDcQ5zrS/i7BQw+pcq1gPWWr0vc6RH3jysP9CUTelsKT&#10;xPfF85E25T/Sz9agD28BsjGcU1J0WFNrtNe8PQcNgoMn+tJ0rJ3gnvFBdeBOe8oDNJ6NL23lHb8S&#10;68QUJM8VoNU+tAs6oQch7SdZJk+Zr0Uscn4miLLgMa8wLtY+bMCJD0MEPIY18ExjjhNt/CY79ehL&#10;r4Je/ChyipjLsAM3+ejtVXfu+jeWGc859MDv0YvrSK6NkIND4h4Owh9ayETa7Tavw6wMxNd0E9uF&#10;C/0JCMZ91pTxa+uEKB5NoRealCSkLyaNj4uPNgf58++RIvuMr5F3MZCQ3AKmj3xjMJW3raBDXyYg&#10;Px/rJNu4/YT7EN/a6rFlAjYTpcAp9sG85gPajzHf+wLyf15hDiRtDnzo0//Sj8o/VM98L3K1dpNf&#10;jnxfb5RpqA7kM26xxxab+/pWqkgCl1kO+smML4aPxUyuPErbcVzah/Qtj98mdx5nkARinmlkI6x9&#10;ovTOxZU119ImZLszLvmA+RzSL1lW2d3uCy5rqTUUbi1b07TyrvE+zgJjXOlfGsBlWGBthf8BlVA5&#10;eEL4XGBOJXgt5TENXwyk+8mkuWGCsPG0P82cq3LeSITMILPx3sC49UjXq2lfOvhOwz5jPUCL3Bwc&#10;Oj3a42cE+PLHta/T6yA29aowDCirPw0BR+tXbbPHay0y7X39uOYkJ9mZK54VfGOX5IIXY+mqF22w&#10;HVAPkcpUmu3fLRcZB40UBfnlYuy9YNQPKGobY88tlOFW8GQC2Y6p0tz6Uzn9C7rmQzvNp1SYzzcb&#10;Cv6x/Ti4llPwxBnrF7kgoIrahWzk1/ip+e+i/IV2rL3RadPPuFBlLMuagSKCdVl0Lv0Vt2XAM4ag&#10;K6Fj4aqrYVMNO98KxBO9nveMs/tP6Aa4IuDP4Y0Noz9xPZT51ngyEH/VhwddLuvD3izG449AbHlV&#10;hhxd3636BfDY1osKruYLvrzBoHxXGt7jESfGP+qZ1yzH1g7pz9BYOZVPmax1LTuNoYG9bIepbJo1&#10;JOtRzWS2X9emlRXfa72JCJ86z8+KOxaYx7RzorZA4MsP9k03tu8t5eVNeduUdWQD9bQ7daylnhX8&#10;tkt0ME7w8DLTBhHDPCPQPtEtQNjbNhE9xnDmWGgDQ9wblvsApKD9/wQf5HGd6m1/ydRxdWSCHnL6&#10;TS6kFWyzbsoKzn/ES/uS5jeSCZZVbWtaLoCkWltnb9ZL4wlrTtfLBXv9H3rqI6YCoRHYsYWKcOoh&#10;qUPAKSeZkM2e5oitgOJ2rG2BYSVQZD6opjQTt0N5Jqe60CqvTUGbxKYdNIRZOj6IlAziDuni4y+h&#10;IgMUOtGsANXFwoieB7uh7zrjChsCTwmVI51mB6qdy4OYPwdF1FPWC/zyo94bHXL62jhI/7hvDhHN&#10;W+1MqLzYDZt4gK1cqrccS4xtrP7eUKbBYhPYVU/bGDh0nU/1hHdpN01+1XGTTTRKd60H7zS0zVba&#10;xQ3vTGDrb4RBY4U/l6cMGwG3wrYNW+bNEHRGZv5GduMr7c0jOjwwDUsaOj6AmIVCLrg1MGpjy3cQ&#10;a4FRXo1Lhhh+p+EcHGXI4gtY4Xhg1iBz6SJ3WOmiX2ldWoee6rtoeew7gnWXlDY6mPhpYwZONhW4&#10;eyy/cRsZTmUhv26gIgPt4INSCQ09P6E7CgAv8lIqfgEv7L3ps7SFkg6+8Fam/QgaWzsIn41enrbl&#10;AJsFg594sx5A6RWpDJES3xOpYiYADiWYOJDl7t2HfgrJvx+su72DL1z48NHg64BsjHUe3DNgs1GB&#10;bb1JodWIn85FR/HXl3yfjX8tMEpLixnaBYqUbYEBXkZrWe2BCdjgzuTKXaPiqzK/FhE+0oV2hC84&#10;PthRPTr4gFv1Fy5oM2MYEYNfPOTMAT2T20BVVscncgr3uL1Q0w0quuUSZpBDphXefUV++PyNFw6v&#10;v34hr7XTHYYf6snTD/WkhceXoPvAgc2zj/Rq1AZMJq0R4slQea3hXp07rNBjdCGhkFbAVvvCJRW0&#10;w15/VXdYo4NLOBgXPL7DE/G69cGHpHn9FPOs7C6fwMdoS7fbOVnN6J/2K74VYepnlYCn2/76r//6&#10;8M++8uXDm1/4DfsU4y5jAsag3cCpX5LmQ3sxPrIGYNwpXdfJFsSMcxlPslCDbl41KFnUP3jVIaG0&#10;SZc2bUTafoQv8eniynC88UAHPcML3NKpL2244utWRO65sQl4P+ErPoWjjE1p6HK44Ite4TiIP30M&#10;XaGfA+5U8Y2s3tBeXMoHGMDKJ/gAYxtYnhxw95DEN+2IDrSB2ewgHESoLeCFvJQRKEeWjHFd53BD&#10;iMYPblASvRU3WPmGT20GDIExpTg8+cShdp4MZbzgwowDrt2XwDPuxIxx4FtGxQ7A67PamXLg6Ce8&#10;io8Gos2zKasLb/lWLmCsfOj8J/junM1YzIEJ8w2HwO/94t3D3//7R4dv/4f/cPihDoN/53d+9/Cb&#10;v/mlw2uvvX54Xq9Vf06Hn3lFt/xCG/EffnTXY91dvV6dflO7M0fy1gqeSkV3nrrnzRvwe+/9X/j3&#10;1zT62384N6YN/ESa+s8D+h9jogLjUudj6ICPfe1vsr032dTehLY1Pod+1dHrB5X1xghusMr6JX6C&#10;j/GTCdA1HcXQarsSA09Muf3S42LGzuLZ7yRLfX6VyYSFb1rSAxj0KR9wTUf0OSjn0AU/F4pspDWB&#10;2sevdVR/4+lrB8GCP10mRfqGxxrE1dmW02dZe7SftNy0RI9ybE7/iL/KzmofcAiMB8BgVwJ2RnY+&#10;0IIOoTHp8iAuHGnWH9Ai8ORN8Z+Ga0B/pT8WzrSgp8+5AFxhh53BVn7I5bXHyEga62K/rkNBQt/T&#10;sNoSu5Bf9Sx/4urbMmhVftJnyFO8BY8f6KO/ruWDv4GYR21BfHpNC29wqzP5BvxOArl9i7dtCIx9&#10;odn2xz4P9Xpb6zu+Br71lB34XazSB4+5DRxCy7dYOrl8YuCoA68wxS0cdmgApv2P9IYjdmwqqeDI&#10;1sUjhgdBIIjvPPqXDuVOV0YKzgRuLCLUt6GbT8YbzYJHWKVPISTxL0tSPNmwegDTQ5Zd3lhg20gD&#10;6EyoHKz/aKt1nUhbUpbDLo250oFxgjFTv8nlvi8My8b6wv5O20rgSwit8ap6XFE5v6F64YHWAvqj&#10;vYBn3WCfuda+m8NWrjU4xPVY/+jdw10dcKA/T1A+FA0xtzb4Pe1C8LVgEqKpQlXAn3Uqfn0a+juW&#10;iMq421B6zqsSzPBBRuby9PWU0Y4a/zRXEHi6l7bArh7BRBbW8RkgaDetL6SbpFIlwgMPNHNcaAjE&#10;oTH1e3tbIvMACH4++BP+I1+UDrLytf9l3Th7T/OF+yP+q7/nddMGb8HyW6Okp2V2m4SXxzqV13bx&#10;lYzx6NyA/Wgv9TLBau3w4Kr52Hf0ZNdjrq/F39eEUgj4oIsP8urf1+CU2nZYSTbR/MpvU6LbY40l&#10;1T+2Kvc9Rj4CcWGPYsjzp/rcVDn2wRqjv3XUvEZg05bytBdbkBKUb5Vx7enfhT1oXtZPyfDGEm6s&#10;8dg4/M1HNxBQRt+JdCbxxBdzCSH8woe85RG9PoFe3wKeOnmL4t038M3kK3t08/gheD9Z6jj84EGo&#10;T5MOXeJjGGRrWNOU0Zc32Re40jL8lG9wJTYx5T6AUN56E+sDbdZnpeU6dBg4ReFNnowCkpaPeU8e&#10;3OaBI1DW+bs8UpM60sYRnBKpUrxb4wQuCIYDitVC9yxKv34o5objLU9BSHsZb7OXakbu3qhAHlr2&#10;NxChI/jSN635AibXcMJROmNFdHK7w8f0p2/anzSGoKOq0J21JwH6/K2BevoIcw193rJr0HO5tT+G&#10;916KcQIDTfg0KGt1mnemAFSeCaveRyCTcfudwWsRB3DWTPD4GwEc5jdi1voNp7TQN/tDIMVGjmsn&#10;ibzho6fypVG5G9uO1XUYkvW16JbP+L6CMS8/K7BOL88NTrqar+Jtb0FEaUMC9Md8yRRx8KjrNVDg&#10;O+8UcI93/cYvRJwypN5fux+7rHLS2pjsk4LnCNOExrEcbsXRCZ6mL1jifKQHNzWNTOGluZg9GPUX&#10;PLp7vascXXNRFpmht0JoXFUB3pQbCMRbcmBf5lTczHM346zaT9hDJzTI226C9fxAjPwDF54DKz7b&#10;+mdEMO6k0UMAlq9jfccB16khoMfPw/DXQNmYrkX16si2lT47sY1TC9iRfNJrzVc36ysZ+KMNIssu&#10;Hwrx1+tQEdnpoI9rp32m7aG5fhDJ8ymx6hrgYk4qy56T2k00CZVgh3bxU7/c5uAi7/gncd/wsPI9&#10;RyTXneELrO2DHgKmD5YmuKa7EKktUwf/pbJJCtEdmv6kIiLHxkFcNF5g8Wf4hHb8NOSQkRsM8raw&#10;VRb6/QajtVPqEM6rP89VrI/xHc8+RQ6jGjPanJZ10Ur5OeNaLHH3AlQs+1h8lI8RcKrmLWm0GyVj&#10;L5sJOksvqZyC0B/GUwB3sd0OQ1V0MK1P+DJs4cW3uq1x0xsp5CvOVniceFo95Xw6KaJRg9N7tsWj&#10;qyqEV1meRn9H+nSpjc7IBVZ5NL3mS3XDa0GAN71abDjTTvtCiz9a0WnlG0rzaeXUrzDFOxevMhdn&#10;xW8ZuJXJOCfyPAE38rfZ2n4rPxHMHWDx1Cfa+xR2lR963txiEhtZkMEywluzXNOb7JsJ45fUs0Be&#10;+TTdmAGUtCdUDTZMqJd0GJmFVeoKu8rntPBY4PP0KIMJEx/0aqtTPPKdHJksgWOjVcUqH30wKAWj&#10;K3xKrzH1tY/9Z3CgD+oa2r8oy2CfgzUW7h3c2Xztb83wRBo6sXDTJaYXFNvd34jVAVkxh3W8gpIP&#10;r2LjbkcWjOBLfOsAHcuFxBZOFcshFPJ5PGQhISTawXoqf0V2dRpeU04+emIB1h7B8e93C66BOm8k&#10;iz4X1Q2bDVXAhWgPf4EXsYINDzan9QojtavbR7VenHEox2bTTtayC8n41Vesz4bYIVXRgvTOm9ym&#10;o2hmkScIycdm+cVLejJZMly/8fzhj//4Xx7e1e9Ev60DlB//+MeH9977hQ+c/Cpzbcx4sw3bdR4R&#10;PT+1gazY0pM8bYInsSg7loOD/acHXcDIX6ovcOBzV3EDBwzRLXRpZm40oIwS5IzVwCCVT/XfLoCo&#10;/icKuzwwJIekx6Uy15TzO1jXDz/8/g8O333rrcN/8Ud/dLihwzienMfX8Jf6rH3I/ZxFCfjYSzdN&#10;jM15IqwBHD4cthI6jnVBCj71PmCBJn+0qQJjEOXEPvwxz8iBPSnnCgl40vSh4jYuf2IC5f7oldfr&#10;ojvjX+osr+gxpvHqUGKewGw3wBe9KSt6jD8cjILjMcAbcvEL8oy/3jxVPTJ7TNp8cw7lBHeXJz2H&#10;DpullT8bvbm4ri7omteLxrbVDVn8WjHZrLo25gYI6ns4TD/qDSTgl58R+yVboUPpE9vmqrdu0hU8&#10;ynkCqqFtyNxmm6izXL48B3ACKh38BXoeZ5VGplv6vfgb169pQcwcpleLyfbAWz7GW/GLGxPvfmY5&#10;Tny78vwqYvRI22VeZMPn2uiOHLzm8Xs/UN/5/vcPf/EXf3H44he/qLcbfOHw4ksv+kD31ou3rB+v&#10;EProQ70GUje7eMOZAzz9XdFh79VrV3RQed1Py9yQv736mVd1iPyaXif94uGLb74pe1zRk+S6EUWq&#10;Yzc2Pe/cyU82XNcBg3/vS5XYnQMLZG67YinP7ds6IraHDu1wVfqsa3z7uMfU8EobpN3TfvG98lia&#10;Im0+1wbYHhnQ22EA6RPxjcjIeGC66iMEcPppngNyxg9khgx2AIcPTzjzlB7pthXtBQwH6t2gKzw0&#10;SeuLpNOtE0WX0S4N8GQAkEe7PyOb8S3L+DFj1czRvklMyIxfzHfMD4xh/r1OhJqAnYHFz8+F2oBX&#10;SiMPNICvbNQTmE8Du7S5dKtOwJBOe+82bhtYl4EBltAy0sA1Ls3Grlh0cn6+Kv9a1jT4lZ8y0vBp&#10;WWPbSHWVp3ybL71nxdB1G7rJY4ed347ZOYE6PozZ21pxcMvXMCPvNq+R1x8BXJGQ3HoC/84dOyxy&#10;MKZXz/I5F8PHMotWr7VNePmqLI1dVfeKG6dosR8FhW9MXzkNyI6ceD03QVkvbCJ/JhgXH1v6C/26&#10;r+X2fDPzN3TKy8jFnwx167WQ7TF2BMRrXARSMCxcT3YdwSH497mHX550nbZ3bb4Ka1rCo/+s4ah9&#10;VEGeuZXrA0JvjHF/ku2oZ47lL2PnjGvauDk6XB87S90nAjrmLSIdx+Tz+tt8ANvqjzKPg/oZFX7u&#10;hqcIbv/iAxlJvyN/j76temzBOMGhm8bMy480vos3c759XDjA+QYZ35zCjTNQD323qWSkrbGR1zCu&#10;zzjQa67E6Bp1gIUuwRttc3DTV6dKyKO2BI5rnlP/401K2JinfpGL9SW0fV0lFcMH7ASe2rPsrgtO&#10;6xqvsqX9kSW1fXobfT/84EMX0t43dQPXpYu8wlm3EE+/RQcCqlpdpbEx7Re/CX/4UU/7+RWQyvCb&#10;wLwKnIAMFy/e1Y1KHHaLFnMJfQvzIdjIZtijTOztt3hQOUJAr3Yh7Q940BFN7JN/xWYzvFSNjMbn&#10;gF66wN8ukqkCLq53YvjtZbwuPzdmlT/7Arg6eW5suHz5nuc+P0mvtsr+QXxLrCXOLot5nHxZBfjq&#10;Ux7reFFwQRgGuD1Et+bru82j9xpoR4LtMXTaB1uWeF9nV6bGK73SIqbeH6XhWh3c9tQBdBLKE7y2&#10;E2X4GtdlpUHZGjZbqBBc01kBzqSBW0NpwquBspaXY+0DDFrY187oc0p/o7n6pgpLf6sXT+PCm0LE&#10;LHNl8D/6bq/Zwd/HHA4BdB2rP8OwRkM2+pvIyFXNTyiKp+1HHvXshQ+MjwM4AFTekc5A8Nv0hR+2&#10;FXz3zKg3togUbo/TZgbQF+XlMUgTRV5pVtCj8qNCZSLvlC6ZI9qnSMrD3/JGZMtiG8/47vUu+hn2&#10;WB9sUl0N8Cm+VnnAr6jDIhSm0DYrgGrUM4bDsU2exTbou9wrrPWU/8Pb7eD0GAJ+wxtXiKyRN76k&#10;+VZ/jDnFry2AXYP1WAugt+qovNvhyAhBYD0Ad0JhSo+4+7WRQxIMja7VuIFEs4rgkF109CE+knBk&#10;aRlZ6Gg1q/2zlkLbYkBiCbu9lkInmdMrO2NZWi9jtuf76SfFq+zNE3u9o3nFe0CdT1ReWVbY0zR6&#10;bvsiCwJ8PN4q3uwiZKyS8TD+taBs9mq7NT7leZovHDz5NN8W8E8VFUltdBQ07vW686h8MqYhHaG5&#10;tgl59pEwUm1qmFMi4qcr6JSuvMV3k1drtUesNUWrB+j4f+em0j8l3fzqHdsYjLAjsPerC3wmfjTz&#10;Uy1T+xUfLyUgh9+aophg+Vzu7FmHwX6+lnO7c32DWKxJpb/mEOoII+qSjr3xFX5aQNDHdpZ9ENs2&#10;N/Le7iZimtEodu54xjpRtNUWpq3iJw6AxWkEWQmkbKqO6stwayiUROFOiGNgGCJwL0gjfLH/vx3v&#10;ho4jbLpK7DX9j9ECWxHgcRRWz1ZFGvLJhj7C+UdkeMIAGVYdS+YJmVTRsspDvElO+6qdt7ZWer1A&#10;thvOBUP5MQA1Dd8juotNWl4Y4k8ToA1uw5qmLJt90d++OX4amQQArhQsHp2xbVaaz4qh03nIaQGb&#10;tvgQmEBa7gK+xo6UM4F4g56BQLL4zrDBXW274Z4k2hYtLq/G0Mc62RPRokODMfxb3xh80vr34If0&#10;LA446Hj4MH0bWwUGOKjm9Q22HXWSm990ITx4wMKbCyH9hp/K2fyAHvQxeRNnNzgtx9jPq3CBD45x&#10;hd726oUP7UYgz6cLGnhz8cymOoyZMNncgI4XP0ZDaUTi4kA0VHbBd07niakuzKk3PSGbh5CgTfmz&#10;AtXAmNXgmonahv5BeWQ2ROQQvJ8Y7mEjQinkW7JTrw+bEZ5okEP1llHlWSApb6zg9ZAZGD5spEDe&#10;ecH5Al904OFJWkbHzhyQByZtwqHqJfxIob8hQlpUiYzjxKf8qjyMVWyMs+vBHc3odv36yz4Eeeml&#10;lw9f/vJXdAD83uHnP//Z4Z2fv6PfZH5ffgYweGMZRfSnLazprfAkIVtwYwB39fNEGK9d5VABe7z0&#10;8kvWCxnREHvw2ig2Pmm72+++oxsE7vgJZTbjEaOLLjCu68k9Ntfi5/VSAbEoop+P2CcS/RNl8QPa&#10;65Rd/KOlN3X49s7tnx/+n+997/AjHcTzFKOf3NXNA/goIW3IwSZjhfqcS+kbucuu/bKw6O6+JEhi&#10;xr0cenBRxMI1B7zxP+yWfua80qGXGJqM7cbb+v/eL8vLIs0XsITi8EolSlpen+QJc/qJn6jURh+b&#10;tsiJv7DQA47f+yN4rBVdaDDv4MvxG1crDUz0ZuMUOvg4/ca6+84++mUOprAlPkXwgbcWlPsclqce&#10;s7GOp+13CnYsYRHK9jVyMkYgF/zXkM34jpm7zYCHDrIUD/ugz0rDF0iyXPXiiTdkAsf8fWgdvW3T&#10;6j+LVNrdsMDzN7aDrnq2GDJ3XNRvIX/28PIrr+g3dt+TDFcOH1+4l36pb08OPgSm/bBF2hb0X3dA&#10;J9oOWzFfIz+BmDGacemqxhM2oO5Lp//41lv+4AsEmcEBOOYskZEt+YiubCPlrD9jrgCc5rXhL730&#10;kjahbx2+/vWvH1599ZXDG2+8cfj85z/v3xjmaenrV6+b/329Lvqe5jvsyXjGRusV/b5wbQ1Nm0uM&#10;mb/JXJAcPI2mWcR6ICDt67affoY/oi/9Af9SxrGfcBd8+zN2QQcCPO3HLnPR5jf4NTrbR2Sc2pEb&#10;IIyLnAqtbxrbg4d84OST+RTe6VeipzRzCmXQ6G/J0vdqC3Ajr1nt9IAY2qmJHKQzBkQ2AVHhdoJO&#10;aAUXng2U4w/Yby03D/vB3g/b16hbQ+3AzSGFsQ34bdixNzDcDIANWJdRTxljE2sa4tNXcJVP9W0e&#10;3k2v8So/MOQ3XPLiySYMh2/FqxzAIlvhwW/ARqVFzIfQuDRoe49vgi8d2po2/TRhpV365UEMzWG9&#10;8S6fwrvPCKgygVdfDv7e9sUJj2N/ezg/DwGO/Uf9cPsNS8sRuhnj4uM+gBPRygyuhHb/Jc3vcz8R&#10;VnHGTKu9TENIkWO3Y8tXevgQofxbV1hi6tTKm18yBsQH2aDfhQF2xYMWB2TgY1vbd3wbHQ1PO3vM&#10;pxWmTHXYT5FxLRs0IGjfIJFQ+cqX0qaJGd+IQy8x9ExTsMTowjxOUNZjH7KAw3wIjc6JwLGpSsjv&#10;J+5jLGUb75GfMav8+rQNdD1+6HclCbzJAduwJmU+h99LL75k+veVpwVtb+YX6QIP66Q6W39sUz6q&#10;Hv3Gj0Wb0Bse/GpFzc74YccaFEdn1nuq0H/W4LkOo2jXExsx/nRDz8T1tdvUJJxHlobCF45y6wE/&#10;sSvPwoui2mLWhTrARFbgNNV4bgSOA+T9ldKUSGeeglZMYC3vtyApzzjz0Ud3zPOKrg+uX78hG8s/&#10;zSP8t2tFwdueqsu1FGMJ/GKH2oNrUGg8fpw3tcGLt4jQhrz95g43SMm/7BeyGWJZ/7Gx12dYfuxk&#10;nrSFCngLhIBtzNVmVuzkKzRTCG7b1elpW2zha8TBBeeiZIc5dY+W10EDN6wti/1O9mNzEt0vXMB3&#10;xUX5aw91Axdz+KXYAF0YI6Dr9W6a4kTiXVbgkBMTnILS/luQQLUD8ATy9Svy9SH6U3WnPHsXO/XS&#10;gTch304efdHehA3+qPaTM9XL8fB6GlZ1cj3GV/DNEk6h2y4rqS2v8spXPq2jvGWQIY1tGla41htH&#10;md1ahcZOkYH9nMgQ+wBRn5MwTgf/HBUBV5eJy8F6hIV1gh/9dpMTPmMbypou/mnc9RF0TEPiIB3r&#10;FiaU+nzr7UsjMtGzeNTXEouY5NnlxC/zUcJiFZ7MVuca8pNwXdonuu1ttUPsqRXPpVPQPnFxuWl7&#10;x9pTF3QTGzL3ehGeXsur/9NnqFNtSLvFF0FVii0JW7zx3+FSpLx9Jo27w/fGT7eA7WKC+qKE/cst&#10;SBZCbUw61zyknh4KDzrXRWuIndAv8sXmyo0e2AVZt7x88dHjeehAtLwHKWxkPRfKmzpomI7i7P/l&#10;AY5zeC3j4R1C6GTuyZgkjmJJOX61z0uRo/Lm5uHhzVyGnktY5QazeNiJ/BV+I1Ux82J5oG1CY/By&#10;WItMzBWE3vTEzxp4Hkd//Zmy7MibpghbmXP5qt2Qp2nDwsgBvYcX4wN/w3eFa1kO0ve+RDmf3kA8&#10;RC2LZZ15nuv6ctxss8lQrGfHlSHijc1EFL2ZZ2svUxE/OUcIek6NzItqrvONGUpRjjiVLYh8wyf2&#10;NsBUALfCVrY+LFS7OBYOfooE9JD6On2u+9e8qeaTgvkh5ChhGT4J6aR+rObSsc6Wdl0NBJ8lbLq2&#10;vnUDx7UmEwH6Alv9Ox56nhic1oNaurQfpMFzQpXUdY5d8cua2PCOM7ZGvPgkrUaAzuUdcBikxpUA&#10;eDAQduEq2IClnoxC69a4AtpVRvhAjz52pJSo+jiIb2nBn3Q+AistI7mJjHsKX7mPCT+ZM94TAsSQ&#10;pQkW9LCJ5SD/JKmjEsNV1qOaPVOYvSSp6kyu6eqzynSK98vkufArf8fjHNAgj644W52GcmToh/xp&#10;AK84jpWv/HRn6gntBCvMPgkYxF/lRdxQGs1/UlwahYMngYtiwjl6C7u9fheBKWHTi7TDRKYnAnmF&#10;79hsBn3LMgNbFwAsilwuOry+gN8LwkzQWWX34KiBO4fCuYO8MIKOCCM4eO6/J/qtunoDJZJv/Kjn&#10;g43YmGCzljQTiTfUHLOAm3YcvXxRJloeyAXzWJuNvVMcFrqUldzFYYPzvg9K0L0bOauu0O8rwEZE&#10;y9XD3lUPCz9AobEuZoq9xyzMZNm5OM+TpVz9f3w/r2zb5MAW/BHjM9heYyq2oO+wgYqMDPTQRHfg&#10;0T32nwlM8ALZAvS4RoAGcP2NP9rLF8sqY1YEjnqCZVCeyRE5XKav5sErLKy4q4rNJP9OgtKeVH3h&#10;LQmVp9yHyIp7+AtNaADLhye8HOCnxQNwllELNhaGvRAI3p7fFs6Lzu0jlTGEO5401zg641MXtKM0&#10;3dWV2AHZVOOnftkU4VDjef2e5c2bL+rpt8/50JUns99++4f2QXzNB7N+4jRPwXHoIRJbMF0xYnOF&#10;eQvff+WlV+yblPE6PjZfeEqOGwV8JxV+JNu43UcuWV5Kodejw80XXvBTjh/oMJqnk99952eHH//0&#10;J5L7R2p7nYv4cHo3EnrJxELXgZGeZkQmE9uk/PUlFlOISXJpK/x/5xs/zPjJHWr4ABuZP377x4fv&#10;ff/7hzff/MIGjK+AGj22YvsYOexMv4hP1c8DV5xcMGYMoiaHNdkkLozL8en5hIKOPXW4xTjS8b6+&#10;B18fLko4jz/TL6hnQ6CB9mGMvq/fvI6MaSv7h4zC77SyQcdGGz5v/ug8BoM/FwfNQ8M3IIgPfDk4&#10;bh1x0/imDznZ6JqADlu96MALvg8vj/8MPnA9YAMeuEvSIbqFmA9BVN5XwAFnHYYGcgJ/TweExNSb&#10;v1qTtOcoxZ2/gKdcXzLoLqefQFRZ7d1xAZr6dz9CItNc8KjLHKffKTRs7F+54SupvMHIb03/xm/8&#10;xuE1HQLnTQ48OSd/0W+6+/fBBecWFR18cW/d2OLX+d1DPPuL9KsuxIylH+j16R5ntUl/WRfDyEtr&#10;amo4unicUdjd8jJ2kk8x5tzRU8EyQuwuzT7WJuvHt9/TWPOh2vNHh7/7u//78KKe+Prs668dvqBD&#10;4Df1hPFXv/rVw1e+8s8Or/Oq6Rde1GEBc5hehU6bm4bWRJLNm/DYWP2HpyK4cE07ksavssEQq8aK&#10;jNfWjXkNeupnlDGWVXfaGj6GG78h7b6h+Yp2p15e5t/AJkYG42E35ivRBJ5NcFyOYB9SpvEUOipO&#10;4SrLzRdumpd5S2bjSk/GezZHexhj24i38dBr0tfU/5uub5rhfMGXUBgJbbmdVzk2JvSCm3QPUrAB&#10;c071phw5Kgu/C8eTwdASaGIILAFcArSqI/14k2eDHd2sF2NUxlcOMnA6cAjm5VTSa3nlLFx5N19c&#10;yo2nmL5I+Qo75C0v5XxWeQtLjJzQWuHAb565iacjCRsNdLHNsErqDHDmqzjQwwexBaH0q78L9QX8&#10;GoAj0H+oKx5lpJkf1jLKCaXTV8BTBhzlnp8UF4a4vncqz2keOoQVNyVP+Zb4hT2FQB5sIvbjk7tv&#10;Fra4jVt+GuObDWu6OreOuLSIGY8iBz4QH0Ug/ynGP9YATu2X6xnG0fiP68DVx60mmaBNaEzdGngq&#10;0/2KcUvwXc9TdoRTOqJMOX+b7NKB+Zq1BuNNb9q4oDkBOvCkfQkrTfSo/7NWhSZn3YjIvMPYwhzB&#10;ATABX2OcZ73Mmyfwrfd9YKm5Vr9lydsGOOy0/YSLptXHBOYLe0GTMbL2YMnkMUxiyqJy+Iwx1nV0&#10;B926TJ9DzrV90n5wBQ695U8ColUh0bHSAENjO4ARHPYIXtoQXILImK+oBFXflsvukva4NDez8qrp&#10;ZwXwmK+JrbvszrDQjXTWbPfufuzrj3v3rgvuugSXDj40VhL7KuCq0MAHENN2UWKVHzh8gdeo5rc0&#10;RUfMsDvjMjh4xQV+xxZfIG3C2EoZ0WXtaR8a1dtHXIZci+8LwzLhR/6vjmRJ82cZRdj0YgfwPDdp&#10;l5d6YPkQ+Pbr4IkRSCH0U+/re2hOHQdmmtYMxffhoDcgqM6H7JKVfmJKI8ely6ED5LnQfgNnICsX&#10;cjpUzokpK0zSdhKD0jZrqJ7YdMUp7VP4FXdLI4d4F2elAwzla92m7ZSjRWFWuNKnfdf6jf7whbcD&#10;eYWxysbThZSrfsOdwifKSmOBXe2/8SrRMzEkEAl/YJ+H8SjzroBVYN8hucl9TKQ2OC59eo4xo9dZ&#10;kOTNB9DwTR+M4TMebHQFhE2RCfjt5hAMN6a0bHIbX8uPnBv+iFL5/YSXYNovKT+CXepANZ54ud8y&#10;8NjW9T/Jzq6IcURz6i3o8F0j+FSOlq+8n/Bf0SVU1sk4etqXUWYs2miLjPuMDJbrM2HT8ArAk6xc&#10;nktcs5eNGECbzqmcKh2MPfIII8Jcczf42nUntvn+k9jFeDIesaWHfAW+0jU6pN96/hzKm/4iUxnx&#10;Pa6JyVNPf7FPCselqiMUF7ugy6qHAZav2o6iNV0QylpOXNqtJ0av7HFmf9yyVVnXx3e6tiiu4ZBQ&#10;epBm3G4oT+THSLazYpitMoVN/CG4e4sAzlQKDDeacQ9T5uPqqvmu149qix6AXhSwLGuZVnlOdbdU&#10;ww5ezKunoXoAm34oL0UfIyCbxhR9sIEPeye/wviGbuwwobiNKV7ThTuNbW+RsR7wtByMD8H3Gkg6&#10;+I96ffozaNBHfkLoRB7Ky7vXr6d8m19hW2ZZyGjs5gC3tCgyH/tG1nZdv1HnsNhwo9O6T4gtywKz&#10;8l2Kj5LmMXbpONLxzfiSh3Zkv4FAG7Kmzro8P1Ep9KUlQ96yyH8esXd9sj4IxMDZh3Z7g2cb0U5K&#10;bzcQTBuChd85pOmSFGxD2nx8wrBpdzBj/93vtgNg1QTfCmZCQXAGqLUh4FPDgFADOq1KK64e6j/l&#10;s2AL6fW7NGFrHE+oUaJCEm+T/ygNfyEEZ2LouiO6cuXyyWnLIbwVn7JeeEGBPDJu5XIIZKgcz+Ji&#10;3QTL31GYbOupI00oP9LIRb5hgy+s2udXFcznRMzqzGIC3uRdpgmP+AQ8de7gsRmyVeYNlw41foWd&#10;j+iCq48KrXvbAdyG0mvc8nNxeTYGpm0dvruvk5cCo5/ipVvTfs2vtKBH3rhkxiAuA0diGx69oL3Q&#10;NLh41jeoQ9+GC9rA5qIdIu1H0OD3SlhwEMifhpYRs5ggoFrj1iMzk6Wo6C8AlGEfX5iqjCeC7unD&#10;QMTAAr3VFkzw0OMgnd/95UkSaFQqLtp3GbIh4XrJTzkXs/BjUGUAbnsDQ2AMstVGT8uuKi4O4OGF&#10;kGCBB8VgljP23nljg8KFNvRtIwsrLiyYFZCBiY/JSwOky6hhvH2sSY02uXOH32PUk50ffqhXcT3w&#10;wQOHwfZdwWEj/yMUeEg7tMhXFv/eEZPLMv4xycCVPsImNLC9iAaXQLt5MprDpbbpFsNX9n0wfsJT&#10;NtyNbd+XYN6oFx0OgQl+FYpgvHChXB+/9g3eAEhvaNtekheZsAjt9kQA7qRwk8s0plJpxhVFR7ah&#10;Nv44PGkPiblPwvIx4bFZc0O/B8zGGRsJ9+9/ZLmwC4dZz+sV0V//2u+4r3i8oQ+KNu3KExJsqpiX&#10;bIR86BRfZIMFu+s3ktSm0dWguahSko06+NzR070E7MDvDaXvSD79UX9Lr4LjdXCf/9zrPqTmael3&#10;b+uV1T96+/DOO+8c/uqv/ko+E3tDB2tnY23Xl/JfV6AVT9vKjnuGIXbwn/tr2h8739NTeFd1APyh&#10;nob96U9+6qeZeeUhvzPWRRVtjFd43FLaBzJqB14Vvdt9Z0pZ24RS+pV9U4TWMaL+bBjV+Q9mCiJh&#10;2m0/6JWm8aQHUrFJ5g1UIbDeqUXAw28IxsV/RMM3xbDxJ/z+Rh9pYNlgZXzoOA48TwNnoy/jJ3Vc&#10;9OVpy7xyHnuM2OaHr/fmF+QDvwtJaMKHGBn5RCb6Y9YL2KGHjzxVRBoelkt4xJlD8NPQ7+EsNuiB&#10;IDKIvOnap0Xf9qAtRSPzROyqovgH+oGkAD7y4yeE2NfJ0J3xrXoULxD7N7ziAxmvPO6jq/hwAPy6&#10;Xnn8mVc/c/jJT34mpIxLlk0H9/hgxKF3WQuXYW+va3Y2v/IUctMmfAhuq9pQArzy8ivaML6n+UM/&#10;I/BQv3snO12esUcaG5525sPmgqyup7Y1p1IGPf1d0a4/TwJe1NzLb0IK2PBAXL126fCh6H/w3X84&#10;fOet7+o10f/X4XN6EvjLX/6yxqTPHf70T/7kcOvWzcOrenr6ll4fjZ34vWE+2O2O+jS8pYaC+oLS&#10;tCdwjI9+c4Fi9LKMqifgS/hkcNNvKK8dGFc/fgQP1vjBx1b2UbeXNBMPygiM/8Bunyl3pb5O7Wp/&#10;EbztJFj7NrKJaA8vwOU3BumvfhpK9cDhN4T0yejjAr6g0QCtOQShL3GxZ3kFg5yE2Apdxj4qqw4G&#10;0Bd1rfdd7SpjDuBwl37DWMB8VVvUhtChnhj+pjvrPdKEa9ee22Qh7416y5qxoBs40O5YV9shE4F2&#10;5joMvuYh2qXfDZ7k9/YBb4Vdaaa9RVN0+e1R+Kw6VRbwWx45YqfCEyMzMHyAL5/IE/85LW+dGB+3&#10;J0xOAvQI2ICbHo5DD3CkNz0TPxubBaf222N4168sF/OLcMArbuPSAM6wQ580ofMBYyrtz02E3HBR&#10;WwBTWNIE0wJuaLYenqQbA0u6+pMnUManAVFi8/jTSg+Ytf1O66g/pjV6qS0JdMPWn8pmAH3Bu/oy&#10;ugvBbQF85IpOwJd/cde4fFiz0eLVcJUfGGhsn6G55THGBPCARwbGE9J8GBOp89jodpBciv0WGPXx&#10;Xj9AE98Gl5g8+PpKLByy5SOAzQetN7ZQMI5iypjT8T3e8MC4JIoe94GjTpS1rmX9Ai79SZHedGTZ&#10;ufqBBzKLcXTKG6BU4XEFGQmGZ7yQfAxHa7d5pLkqG7RwI5iJ9MBGLpCs2Jgb77jujS+Iair9TT1j&#10;nuqH50Sm17oiqOtaN/K0r+WbV5AWpj/zQ31D4biBhJudIis6SWYzzLiFbfWon+n6LRKaO3n7EIGf&#10;YWCO4LCdmA1pQrSPLMhrmbkOnBB76AboR6zz9j24+mPeMKO2wT53xZ4JUsHXU07lmslJfUE/7QjQ&#10;8OWwiHZ10a63C5av2CH19i3rDpnov8u/j+VrHaTQmxuWCMiI/ewtSvN0EPawJxhEstpp1AdkW66v&#10;P76UN33gd95joA8tbWXCZ776hHzbvboDii58zBJaY5foG7vs1y9po1MWvf7FBgTg05ZpD2ieC/DY&#10;wuAC23ZqnX1LGcNPvW238Ytc5V+80ocL6XX/gDLDo395D+IpnVWe07ryciw606Ju263unJ5bpWRT&#10;O57S3UTSJg83Tq3BPADgThcHxU2ugEpDd903s4TImaYy9Lo/xPW734TCusRrbI3dS/+oLXr4i135&#10;DUZi/nxNMjKwT6Re6xx4+cgnYG6bxL8Yj43P4bZ9/tjvWHdQT0gbTj9WEb4H3Y0vpjCopBGt1ht5&#10;vuKf45sq4ybZBtu2mdN4ZEAewibTYstTFOfH2F6r0NdFhw+/E/+QG0ZmvVpc2AyrFb3VnxjTDg2W&#10;cYhhpwbzn3yvS6nb+3ohue7Yx+S9dE9B12tv9SUE51Ayvz8aftQ5LPzJU1s5kNhyO4F9tK6n3Wfu&#10;W2Unbb0golAahXH9BhOZDGfofBlfssKON1zIC6x7aVDvz8jccrCNO3HTlH+aUPhwDgb7xtDvZ6cT&#10;GSi3LNOO1EcerfvQQDcAlS59OWsL4ejPc47w8Fi3y8w/Ow+Vj45rGbilSfm5fgEMoW1kOjMHq1M9&#10;Uee9C7Wn91ldi+2fbMupOuLfsnMx4sd2mXciV9Zu/NQJT2ijuxTd0GtTCoA/p1/rirTixP6pYT4m&#10;rGVrerVjMI6/sYth8DnZJ5YLzC7xMc6a63pZREzH/WoAaJOV3orXNLzNZ/zA7aj1FusFii5pX5N6&#10;wyju+LfhI7MA6f5ryByRm/Uoh495CTbdevbzwKduJKUtRhTbdJOfsRMYtSN/XodpjvEaSMXr/J41&#10;A3TgRftAJXlir3msn8YZhNs4OhNhGbBZbLYxEUo4FpZEFeLiszCwoc55Z5ikkliVGjaOgIUWoXHp&#10;hc5MOBJ8gDbeKdjxyJdG6z5NXF06kWpZZDrmX8FLSPnKB17TrT6NfYE2jVvZwHFjjo3AaV3TpetO&#10;cSrDif1Pef4y+XbgU5zyt6zoOQ60yinlJXfahzQf4HmypXA5zMgiBRoEYPjYUSdd/qmTPYZfy4sH&#10;3fWz1p9LlxfxGkxDXKy/qiqv5dKkjWx8qKfuVPbS7QX4OfrgHP3GYWWn9afjewBTuYPkgGdpXdDT&#10;shxusUjhCVkCG65dlORiEFtG/uIBl/TeDpSVTXWljM0F5yVCTUSeBaTuS/fBL0+4cSH+kMnEy9q2&#10;H4dVunOdjQva0bKnfchzdyQHJBwMEzhU444f6D94wAWcnjryYDuTiGBy8S94LfD9lBMbFdIP2l1M&#10;WTfJq/lt7Bj9oWv7mdvYAORR3HqhWz9qBzY+qPcFonQ0rPLw8iEhG6+iAc5FiUU5T5lx+PuBfvPp&#10;/fc/NA02tLElofSdjie7PG0y9fiAaGpPwDIXz2Mucsy42g0DE2CBI1mkke1NmoO30+C2GL1Jw4dg&#10;HZSmivI+9YvufQK7TwbzOlIO7x8EOCwEF90yN5CONGk3CHcRbSGDtX1HLmUNByzjgtoeHi5ObHmB&#10;GRtZVi4Y5EfWQRtYDvJRvwJ08LFVL/jcf1VOGxHA4xV51F9V/Ej9+sFD/JrDcPmWFm9ZDAtYbfzg&#10;Abriw2nTyB6ZK696qg+fzGAuFBGFtVZvTL+tQ142azhQ+YxexfrKKy8f3tDTir/7u78j2o8Of/qn&#10;f3r4znfeOnzrW986fPvb39Yh6h3tJWUzjjHCfMPg1/CNX2DlNRznZLmpnFh2zOKGS+MLeoJQTzjf&#10;u6N+nlf50B7Ykyfzrr3w/LYxZT2ws3BoGw7hWTvkoF0LLW8Ahgd9rOMg46/7vWzaNkAg+okvKiVP&#10;A/UN9iFleFU3wf3ZPp029LiHLNL/kcY17vQGnzZhfCUNjR5Yhjd+xMa0fEgbeny4AYQ8NoE9B62M&#10;VeDSft6cV32DZRQgN9RwAIyXM+bFz+SPAkUvLAUsdsU2HNQwHhIYl3ijs58YmsNm7NG5ClqWQ/jQ&#10;YHzmELjzRnQJ3+0GHDFmU9j9RuTBZ67h9wnRpfQxAPrBg4MzeJYespGu7clDD7pNuy2VQSc2wcVI&#10;Fkj/DJ+MMUbQF0+6YMPe5NE3JZgHsugjIB9i8rQ9NhVL0U9flxaSh35EP8ZX+Ox+osyvNeAjBOzF&#10;B1mYM5Ef2/z0Zz+zrH6rAH1I9qOtLO8iqm0je3nDRri83QEt+I1B2uNj5jGu5VXHHwEI5turet0z&#10;/YxXYtE/39JB8Pd/8EMdBl87/P2///vDb//2bx2+8Qff8JPBL6jPenNG6w5aLU8aYTtxQzY2RNQ/&#10;Y3/5EDoJEFmYj9CJuquSlb7HgQJlBHyoeuNbPB2O/13Sa+Lqux5btNnuPiUawGMTaNS37Iv0B+t5&#10;1/2stA07thaabe75zRKk73JTFfTZkMeHkbG/o02/LE90rX8POkrYDp4nVci87zlZ8rmNZ+xADgJv&#10;RoBePy0njz1bDiw61n7YBd/hN5Dp7/Bxe7IWlOzTxLt8ahaPGSyK9A9deF2VT5nubE5Qxqe84EM6&#10;N4gw50cm2gGbEipjZEevtCd58FOOOns7GVGCYBPKE9s9Ta902QAs/eDkG5k6jrYcefYPPh4Z17Y/&#10;lQG9JIBtVzrE7SNr2dm0cB1ow/FfePBBAt8YSbu5b8fm1QcejHfkCZEttqCPU7feAb/hBdx43BzS&#10;MRN66wGiADa6GVsEQbtPufWu/IaMDJZDvIkbrA+46LXQpR2abwxO06yfwSktyj2XL7YC3vXlJ5ji&#10;d940HxyXgFqbDDv/U9kA9Ybf0OVVgLg/ofLgn2sIjRlLBGvfGb8qfeYY5KuMlQU6Lh99gefGHWL7&#10;68gBTY9fonFfZfgIKwBw7b+KwQGcdvP8xhzN2Ko64F0pANYCj3kKDWCFzdehoX6oEdK+HXrIUd+U&#10;EUcO+PZG3MgQ3Sh78dYtXaPe9+/L098u3ksd/UbZqG55kTU3kvWmUeYxglhG/2k/9VJvdDLXsZIR&#10;FesOLHn800+hTGMZTuMNcQJjhuSXzr3BBLnRkYCO+haP3AhH3R7Cq+dG2/WIAAJHG2S9JkjZvP0A&#10;vN1vSs8H5ZqPuBaAvWXQRnJkyTjo8RnbSQcCs+UHejMHB5f8bMzj5/i5GK59c7MzfI2/yJ2DmeiH&#10;fPgPvLHx5QdXPD/lUCdrNNeLHq+cvnxF67D7+EkaLBaXEKNP7Ubz0EeoYE7kN6A/KUhrQWOb6owN&#10;6B/MzZBKedaWGAiK+0E3trHPSpc+BQ2I30olm/GTOnQOeAyyaZKGJ2+gwU/xUQJ6a1aTXTMX0CaS&#10;wHXnvjbdEVaf+orLhbyOm77ZADgF4Ph7sM7n439HfNIFbBPKOw7Ql5AK3RvKuzHllc9lVib8iyOA&#10;scfIJLngQbnXHedk2pCDQ3alWp7Enh+pX/VG98kDw6f5ki6N5s/F8DxdHwBXmqc4p6qQ3+yHHNPO&#10;lNNvCb62wNBnAnC9hkaW8GUci/3IX72mGwAVX9J4wxWSEbEAAEAASURBVI2X3Z8yN52cXJ03rDAH&#10;a6g2DfYhCLBlHqffsw6nb9GveMqf6xXW0ZSD6/7tcQtEBMtYTx1+xkjJcMiYvgbszl91bzvwky+u&#10;OWkrNZShGUtbX9yjNkMGBeit5af5AXJ07uv0APcUBtrQ9NjY8UZlGcMl2dSDF97EzpjUOn67wF/1&#10;ZmgDz/Xdk3bb4Y9T4Iz66UuqXm1Qex1jPSMnYhs+hE2fxpR80/9j7dBAT/4Ito3kZ1wjPNKhOK/V&#10;xl785ui2f1yBbRyD+gt8Avz7ccF8bW+QMc8pLA3F7gvjc5YLuPkA7XWZ8tBuOTFzFJx5hbaybjTX&#10;qzRrll0/6JwG48jnH9zX3UvCYSyj7xBWPqf52rk/5cRaE0HwJ9aCzEPG13yTuRvLSyZ909P4Pwrt&#10;ky2cObxZL262zEkCWPh6bEgfBwJ/hLftwLqBuYD2Ix4dMybEpidULf9p2TPzW9vTB+j3+ELazHKo&#10;np/YwT6b/vhXy4QV3ymXY7kQfcQugOCTZE1iC4t024aapk9/YsB84Ks1FXsYBPoIsmxj/eADyx71&#10;swJrA4LXjmf62hOCnxBDPvMRf/8+bmUahVkTUM8b9ODh6y/LT7tOP8atZn0YWcinzv658KScg3m8&#10;UVCuoUwGsC8toJGL61cFwyhGFu9VSx509w3cKks99FSPT6oO2GvXuD6HQgJllsGFSv8v/9P/7Gpk&#10;WJkUifKG1guwRcahnA8Ov8EMRA+ukAKaCMCHQMwGI6F4rT83sWxst8QsAExh/yp9SjqAVUaahSAp&#10;HItx8iNX+VtY1XQBsXViyoRTpyXdRR8O7ItflTEQsbhkA6ihMpAnTfAmqFP7V3khCzQ3mXaQyCAa&#10;p3XkCY29wBBc9XYd2o++7XSFp95ybiMFJU8P7SBcxA5r2YYFERdZ8QdoY6PaCWqrLcq7cW3TGPi1&#10;7hSXfHkVtryKR/m5QD1NsfICjnI+vCork0su0EuvMniQd6djgNj7QAd46gkbfdoChhNoawfKxI8A&#10;D/AJ6wVK28oV88UGTGzNBdlO1wuI8R1AW3cal74AzJeDGTZFOTTwwYFE4iLzozt3/KTfPR3s8Hu5&#10;2Be+0POhifD6FHDlE/tcoOoiloUwgacu4YmqiItO1BGjd+uBhbZtoQHNC2jVU+aBmAlMOGyM5oK5&#10;+CzU2UBP+0GHTWzwGBTpB4xJXJjy9CZwbLQ+p41SFv/X9ETidb3W7ebNF/RK4ed9gH1NG+U8SQON&#10;j/Tk7209wXn73Xet2+3b71of6NFmtDcHkW2ryoEPHelA/9J/Bms2ENPenpQlUy/u6F9s4iI3T1rS&#10;PtDuIYIvpNEVRZcQuw1NwXuClVy1qRiYB7KmrXuBnU0KSEHDG3zjo4x5bMi0rajH1g1tG+dlK8L9&#10;+/otTrdZ8pZLurp/Surrz9G/0rc6sQEDDsH9y/qlPakjtJ62laC2o8dctQMgoHcByCvUShM7UP9A&#10;r03jIo22Rx/GLPijD7JB3+VaUIm625g5CR6WQUR4jQsXkPSDy+Pf6AId44sG8wE+dUv+9LIOf195&#10;hd/mvKnfYLt1uKnNNzb76G/vyp++9Xd/d/jLv/xLHdC8pSfvdBBsPSSvNeYrqdPWxjeeHp5WN7Qw&#10;xhMhOOiArtjBC37l9a9PNrO8Oaf6529c98GbRoLDv/zj//Lwr/+7f3144/N6vazGzrt3P7LvxZ6M&#10;F9gzfp+2zMUOdsIW8OKimoOP+9r0ee56nmALbASFVj+8gpk6fJiLETaKyHPozo0zpqc2YaMDGAJl&#10;9B948gSa9bNc+NHiK4KDFuNVx0kWXHmSI2Pfx+qTDsDR9tNXctMOhzUZC2rL1sce0lW0nxWAYw3B&#10;OgG78GQ1gY2zqxqXbr9z27ZAB9qG0DGFuSUHQNEhc3Ta2/YDZ/EddOXTuct2nPULaQJ4jZte8dAv&#10;n9BCTmQjlDY8+Y1V2ogNdDaJ2leZS8B3m6hPXtMGKk+W07Y5zOSAV+0tO3CTikaKwxXxePfdXxz+&#10;t3/7bw//x1//n3o7w73DD374Y9PEH6DnDSPrQPsy3jLmZA6zcCNf5GzJJ8e1+SdB1laNzUdfvnAZ&#10;5JXW3i6x3Vn6aor1DvbSXml6nqCNRbzzpjLTjmpTPWmFP7/y8suHr//zf374M92Q8i++8Q2te64f&#10;3vvFbZxJMFxUR2I2tfArcC5r7Hz/A15BPT5uuqLevJDw2Ya0//iiaEDnpl5Pzc0i/E46fQFf4DCc&#10;g/yuves/9qvpLz5UoU/gA/itaG1+J6+gjFCbMI+yGQJd6HltI12wX/2S2P1RMbTII0tpQe80TR4e&#10;fEjzib8xFjC/PQfaFgwr/isO+nMITRmH5tjANKQbr2WNXvFVngpmTtznushMHp9xX9LY5kDzSp7T&#10;UDmJGdf5EFhLseGE3PRN5lZsFf772FbZ8aPe4LDpLZk9B057MDeWHzzA7XoV2vdnrUYdfApLrAwI&#10;liE4HUtTBc4drUuh03rKwKUdSy/yzDwzc0J1YkyJD2nO1p8v8EUPGsAgL6HxsXxaW8qnCOaFzhpb&#10;oNdxbMVrmrifdQOeMnQZlgtM5h/4RM+sYeBJvwHH605wjR/6wCMLPsH1AO3KfMUc0jUyrzCurtQ3&#10;RL7MlZW19Lh5A39FR/wkMtMG8evSgC64oZ++UVqUERjX0YmxybD4gEd16SBdDEdbMGZTp3Q/4Huf&#10;wHaL7SILLZl2Y3+h61vw4AEMaeihs2Uau5kmPIYXc0Q3p4BrvXEF55tIvLbIE6AeX6SPGHjNwfzW&#10;sQqejIfgQgu9ua6gjzOfIQsHXh/x1gUx2tYabdORexvrRI9rJ64L8PH017xWHF7QZ/yP3dyVLD9f&#10;Gf+4PpBfiNuHulHy7R++ffiJfp7krmSQ8e1TpHm9MfJwLYDczLePtJa6w+HcHIZEn/RP6ykde/gH&#10;P8oa1jT+37Zf67OhT9tkbIL+mN9gkINOn9wtLjHluSmH/gIen6zXoEG+Af9rAIcgV9sC1y/qBe4/&#10;+E1Dbcp4Yfqq4BoCt9uhDocXdA3JdSRPAvMTNdd0vYBvWnZZlbaMPJGz9BvHDk/WFR9fwUcZt7kZ&#10;8UMdPHODMvXQ5a1PPI2IbuYzuvdahzeHII//VWddiClQoH3oe4Tt2nbWypHBVeZHShrxtQXLIbt4&#10;X0zjA4FrVl9Hyd/39cvIFwh9w5+3bWV/g3GKsYY3dnCoTsy4Rn/yGntkr95dg9A3dp1MfPtaxBxt&#10;xXXsswEpUVqdJ+lr8MEHlHA9eOTjF+p78hV8wzArsZN0xyLoQesoiGbrKTeM4spIjH3Ks/jwhT/1&#10;pMHzB/kmvcmlfPWDh2mhl3DB9wb58C5/4AjUn5al5vw38IQtVpr9DNOQHO1/BpovUOqLLcfHBC5Z&#10;E/epXfzUDxuMTpT34YPinsY+mFRh575NHxgorHMQdeG9DxAZGwNb3F0/9oG7gb/PjabTQWb4EK34&#10;Yyq1X/pnaSJT5kJdNyJPWFNMk/lrXf8zvtV+pbHHRvt0XyJeuhu+KCNLxqidTMdz+Hbs2GAWfcHw&#10;mLmjPpGiz3n9NnsqwEPf9KT7lhYmpGs3y2qZ5aPy56wHe/3PfqTGbfUR5t3qg/0t72JUYAjQaHB/&#10;8Xrl4Lm7+I6HJ7Do37q2re1FP5TvMu+yfjBsBXdu/2KtJs+xXp5/CicZaXr0iD8tjqDyyhL85Cnr&#10;B4KkmQfWYLziK8ZuhJaXV231nMZiQvVzZr6QUFzWouO0qlhDNpRH88TQXcsZn5jvkJs6/ONZPLip&#10;g+YER40b0p6P6I+0397+pqM61nsE+J7TK0TyDX7HEGA7joDLvET7EDy2MV7xJ7h8xEP8mgen4z16&#10;8mGOIwCzxs7oq/uZrh8YFIOW/j3vwhM7bz5sPoFhfnAY21Q+ysoTWoTGLSfexseB3+qMAf99NUTd&#10;aX0oi9fAu756qKz2O8VrHjTrqhh7cT1JuCy/KK4L9FX5yTfN/FN8x6MrMPBg/Us56xR0RV5kxZbU&#10;s65xQLfRwn5EofB6vlnfq30rv/cgtZ5oP/TYIp8gAMO1ASL5DW+zl9i60IjlTmUvDGPns4K9CwYQ&#10;aEiaxmrJcf1emnLgWRyeEwLFTmmv+dTHqKULXxqT4EGvFWfiGrJVpzI073gZjGikNlhxz8Vt6FM+&#10;GKfmWevKD3tw5y75hjUNDnkWsC0nLi1iPgzATm/cQg35gS/uild+ldB1tPHo73jEahlVRzRO60v0&#10;JLZsknMNPijRYQBteCpf85W9efCbrhyUdYNEwpG1FdwRx67FOcfLCJ/wBZnKcg4UttZxsX/hy/sc&#10;3lq2wY3Max0LArfBpl/avXbF/zd+QA6N2ohBjkmwmy+UAwMen81+K9MlXToUjQhbrXnNQLfDMcll&#10;AaNe6gvPDUGJvrKn8MT+QEd/+HN9Gjw2OVjMqdoCBJ4aQtrccnBH+PgkNZTxQX/XqywXBPG52I0D&#10;Fk0IkgE7w7fwHAJ38xJYT5CP9UpKLdiZVBm4KUc+7vi8fzEbXh/oIpsPh+IcNFgfbYZwmAgNT/q6&#10;pbkLARYHtsUYt7JaBymE7taDC3XkZKJe9Zty05eRkKmHv2yweGEDMQXolL5pzuS+mW0WIL4IFLzl&#10;gp/4rnjQomwrF13DUqHQurUsNdShjyb90Rd5CfbxJLzokXfaj3qHI7S8+AZW/Bq2tI1yUof98CvV&#10;Gdc8sUGwoQk+f75oV/FjyeMy9RkmP+OKBq8n8wFe7TGTMGUGiituEz40wPdvdsquD3lV3tBDZ8b/&#10;y2x4qA7ZeNqN16m+hz+I5mXFHL6zaXdLm0PcZPCvPv+vDn/4h390+Df/6785/Lv//d/ZP7nAx3pr&#10;MJ8pOK5ZoZ6WHkWKT1tNP9vs5bLhqnQWJelnyuXJfOwn/+IQ+Ko2Ma/ITzko8g0Cxo9ktgXy69/+&#10;MnfKtV0ZS+g39KOL6kObv8i+bJyyQQoMm4/ruFEbc3hO6OLWbVsHUDl52mJdDLps/LJ0LI9MU/zi&#10;MWYxj1t2+Mhh0rezcGR8wb+Ay7iYdQtPngL7+DEb5GzGZtN58zfJ1TEC+Z8W7msByEXGGpDZT1Z+&#10;JLtp/cAi3nrUt3mnnkKG1MiOfezfignWUz7PwrKyt9z2UnvS7siNnByYol/tYCKlM/bmqR7kiA3D&#10;BzhwKDvFJc/4yhhJfQPl4XXh8M7td1zMwdh13QyAbDzFyniIXNe0MUjbciMAr1N+Tv7Ca/VfeP6G&#10;9Lqgfie5udRmkS14SSNeivS1XpyUNzH1tNOvO0RnGO26wxN/2sKS3MrW+ik8sp/KSoPmVpMYA524&#10;M9j6DcwVPR0sTzy8+94Hh2/+7d/65qbvfe97h9///d8/fOmLb3qcus/NGBq/Lmsz/TndsAM+B0/v&#10;6eaDl195dXuTRNu37WcjChjZKh93/dJeHbeZy/ScvmkyLzH3tq/ic/gg9IpPXD6ojv+TN8+JW0/M&#10;68Gbh9594eOjhpdx6KdrsGzC64XxKnvpAE+aOmghfOEoR7eLD9vfI9uKsz5h2JvpfJAlUoxxHkdm&#10;vULDtW+Thj6vqwaG4PWHfLvyVA5iAod11Jnm4FDefkqaUF1i+4xtlHf9yJy+rjGpI1hf0W9Y+ds2&#10;qiivyBS5rMfIXVzgKF8DG/0rnji6H3cuYPwoT/BWXUuLMeOCXuOqVhpa1TfjZnBalnVzceED/ebL&#10;wxuQoreuX4BBfMsmW5O/IF9/Vui8JSZ+OsA440/oSt5joei1L9CH2549QImNon9lNN/BVysYB7iM&#10;t9lYqmyxYXN2aevd+dWKqVoSWaa2qePFrsjbQNLXt2pX21A6sA5Cdvysn/oWeOo5KGH4U51Kl7h1&#10;furXOqXdaGNVbqAcdPbApratTZkP3N+BFs+WO5685VYamcuTej4EH5BNHbSwBwEfYHOJG52K54pp&#10;W/CB4QYG1vHkaRfgOewi9OYC0tQzfpUvNHm9H+MyZay7ulmYVxbn7Uzxk/CCToOvuVh3IbtkZi68&#10;8fz1w617Nw8XP7zojSdunGSDyjfMKl1bPNCTrf7tRvHlkKWB+uoqVfzUyVpX2VtGHHuBt7epUtKJ&#10;z1FTOr/iRp7/l7h3e7YkOa/7dt+7pwczgDAABICMsBkWZYtgyA6IpPhg/7MOPVpyhOUIP1jhGw2H&#10;FTZF0pZoGSQBg4RAARhgrj3Tt9Nev7W+VZW7ep/uHsEM5zl75+2755eXyqyqvbd16mZcVoafiPEN&#10;ooMEf2hikx4c99BJw63DuYyxKxXRa9EPBSlnjY/eSjN3QU/U40/yrw8/+tiv987BBVAP5/otbVql&#10;0B/ZEpJAltqzNZdjwemPtmI8uHNbs5rai1Df2mlTim27MQgvmPO/CeAiIAmx815XONsKwY+BogFv&#10;f7Dt5ecNyHt++LPSiT3RCj/l9du5QSrYyFO7MD9g901GtS1tcGP6Sp9AwseLA5W2M30Q/Kyhc43j&#10;Ayd8RJ/bWnc2dDOV8Qq16XNe/5NZArTtV0t/XarPkpv/TQNZRuSZcaTAlZc86epi3TXuxKdj9NYh&#10;ZOfv4hM3Xdp/kzH8MY9bVAlkq3zElaU+tcoC3puG4pvmgsSY+qrAtefrwionsLR/5v+9z1QP6klH&#10;jrbHPkZSTygNnuSFliyx2WUABkY0UGH6E3Xm5XZU1UE/6K6hBxSbLSdROOR8VeD6kxC43VZHvFV/&#10;noarXOXzKh6vqvPcrXGUPRRfX7I+0F6L1Lcd6CZNQ8d93wbLuo1+1LaSEhsrl0mdrf+qDp3yyVgB&#10;OHN4w9au2N4NknGj9atNRMnF3n8cvqWvzu23V7Ay7Pi06mDqFChwQxmh9Ejv3Mm9OvAzXIRVtg1j&#10;eKx1TbfdQF/bdqWllYHo4m/4RfQFNrbZuLwysdLe2mnBgP4KQxVjnp+kpWvY//d2XVDfKFl9N2B8&#10;jbaFLvZR/lVhmnazL/4ITeYT9v+8dzJ2PtIBF9ijfitc649yvgpnxeen6giMg9wMBp3Vl1hTHsOb&#10;0gaPeedSaIsc5d70ERJ81jx0nMcwbxiA36CV5hXbHgPelIb91YzT3sO3NmBd7JsMiEsTHKXhW/mV&#10;yNuHBsZyCeBo39Ktemd9BRqjDHD611qx17fBqL2pk8AbfOkd4+x5HUv3/O0ydFEzob4RR5ktTLpl&#10;URTB988GqwQLLMJabxJDhwVq653QV5THNLooYsB/RUDBIWUeBZU0Tm58cfsCFkgxdjw2yiBScdHB&#10;TUe0iItbPiVNnsnXsC088AKXTVnjHuQr3QX1jBflhWnsMmu01+Ewq2yVB/vYvnJs42MImay0Ghce&#10;2pdCHZI6zIvrgMtdp/zBJ/xVL14rvZVHYHY/Mw3ozAC8wqpR0gHFMBO8e8PWVuXR+JLcLSvMyn/l&#10;1YvutQxYbyopbnnpXYqBMR+Mo5DvQFJnO2E86sjPhzz61YY2MIUKA73XqQw8QmPS1Y/0GgqzxqCT&#10;bxnwpDd9xc0wsr8PKpVhs536/U7r2IR5wXQEk0X2vtHKpD7qGoZF3o0eWtC2MDFvLrLo/5JJCH5z&#10;AvEg73DhAR3Gm8gzk51gsS9+yqf+AgyDK7Qppx/yymod/XoCQT82vxhf2CR5oTRP6nzy8Se+y5rD&#10;XzZfwA39vVUjVybGK73GmwBMA+1pAyCbdPXGkWzCIrd2ZbJh44U6eHQjC5m3Muka22GTvW/B0ZPV&#10;cnEA3b7yuXbDBr0ALf5q29CW/WkCyUAoLjH1a6AM/C7koEmwvgugYSQkbcFBDnn+erFi24wPkI4F&#10;RWA3oamB57YBVp/KRqVIb6G2d/tPJbwB4olzo0u/LNYyXgYZm9K+6W/wc0Cmpmf903azDQREGxE4&#10;6OUPv+R1jrDlN9iuePpXGe5Q5El0ngr+W1/5qp9k/OUHOfSC5q8eDkY7EIwa006jnsecRUeenkCf&#10;tJNmZPVJ/JCLC34jg6efc9gtk2pTBGvFZ/P6+rQL7VP/wX50AcbvbKIwRuBPbF7Ciw+bWWzweJNV&#10;9uOvPoYa4PsOZ4gpUNcLfura7qTxLcbsrWy8irp+oEFbNabc6YFpGj6MFThk5YE2duFGAI8JgvFF&#10;64xH4GJX6giNcwDmootfHILjO11Iki8djwkaM25qg4yAvMhBf0UuEvFD4Ys3NzkAQ13qd7tVZmij&#10;B3M1sqVdMnb6ZojhUzuFTvjZXmJrOUSjtka2wpEmkIencSZfXj4cVBl1lPHkBxvjtGHG6Yw7nRs4&#10;oORC+b33vurf2f5Im64cCPMKxntsEOr1iI/dlzQHoTu0aWfRd1CEPPCrnFSp6LWh8r8WUAArrHlt&#10;SOFNdiRKjdqydj6rSXNv2OhRUTvmVjd0wOXUnC6KfkNVeNxcwMEubvPRhx+f/uSP/4/Tj3/849P3&#10;v//909/5O//B6T/8u39Xr6z/pm17pbH6E/22IYfpbKy/qwN3DiluaA3PBi0B/yHYZ5f2pax1q51p&#10;X0IPSoCpb9AAHXeAAY9XWRHspxIavLZZ47Xh8GP8CV9zn9MFMX2BsME7t3+t7bSOGcUpHvEKG9Ek&#10;n+hzIQpf7ACc/2iMCcGT/bWmIF09GTNY8zL2Iy96Gha1hc6BLuWVwbjeRNxlMb/hRV/e5iakUDk6&#10;gdf2QCRkJ185qAeWDayUaVwYWSivDOgX/LXvAOvi8FOGi+jyA7efQOUbnv20fL++i+yRKes87PtA&#10;b5mgrDKVLnUO0IQ/CioUFj7oVT1U4T5E/iwMbRuoFSojQItwLnN8Fj8tr8IYeL5aR3u73jdmCEcZ&#10;6JVfx33DGDJzh+WWrLXpVCHUJhdl8IGG9Zq6tiOjAFrDj/q2WWlR7g3MoUM5ZeBz+FE8Yj6YQ5Hj&#10;2gb6Xsvih+LBp9f82D9+sfoiMOFTWhD1HwUXArwJ5klysUHtTFw5DTzwzKeVCzuxniRfPA5VaRPT&#10;RsELwfZUObDQA7bjVJ+ggyYBWK5lOBj32KeDOKh6/YBdlelY2MN9fGQbRxY9fD2t6wt+JoLxmPm6&#10;1wmIim0JrKvs3Yv8tQdrdbWCaXxZNyKiwwPNnx989OGJeZSfTUFmAj/bwxNtV/wubSjKphmvZSHp&#10;jZyxETFyo0Ov4eMjaQfb01TjM2mbGetUvtYrY1qUwWO/Vtl1LPx+7aH+zUEEE5vpxf6lscGneGAi&#10;O7o0cA3WINaeJ/Fn07XfQb9+yX4V/iM5BYu5keeJngJ/pPa5c+ee/ePGjftuK9aq7d/IA7lNLnQV&#10;nZV/5Vhj1kDQ4U8YxocOG7/4HE+gI7RFBca+gM2XMXH0XX+7cuPh/rTltkTl3AomUTlqEvu7283S&#10;GcrSSiD3293UqluZhZJ/Ikg12KJjUXTO+MPaEOVMCzjStiW0FKYu/jVlLma8ks1Jy7+5hsHXCc99&#10;za7+qXrod13qyvlynxftK6+p6QO7fwHi/j79ZsU7plc7VrrKShtVZ+NJHgfxJYDLQQNzHTrs1/JD&#10;SfUrfXBKmzSBcQVdOj8qs+2t1aaBvPzdseFy7V5K67N/0+aG9iZb9drBabY3CsCBXnj3KTVFrwMb&#10;X0dsli8vVWPPsyAGFsk6ZFyhzTcdzoDTNmvRastVd1+vqZ3dO8YO1A83j7fSxvWlV18j3xt4W0e8&#10;ytQbGSmvDKVN2esCcxFh5TkFa+T038RXxllu0kh7uJ1tHzxpd5LNfvh8BRHcmS2GBtWM0fL+zSYb&#10;CpY3k/iVCJzRgB5cNcq7jbgmXXmU+xYPPP6UdXc5JeYGAEJ+R/TgT8LtHB7otK35Va6jnxZw4rX9&#10;NzmFa70Ek/4RO9rWB3zKMEd9PeNe5unYCVq0DbLvyJWx+u0156mOH8Dv+Ofpc4zkeoNBbuLe/eAI&#10;W5qMb/4tXAF0rKOufYH24o9g2c+3Nl1+6cv2sEeodsSgnXkggrez+G0qINrfLlEQ2vjbMbbhZ24/&#10;4gO7tSesyQ/50nFWStr35CfxQdlBZcwZ4Kcf7HKNKHvBa1KrDAU949/CJa7sjVtVPMzY9CX6hSde&#10;YUn7esIV0xikXxfsCGM/0gq1pd/AIKNkzXduc+Cyri+05CG5GLH7G8BWp6Xa+G4DFVJfGMSgjfyA&#10;HJ45bWV7jIyWEv+Qqi3a8SPT6+Y/HQCPoVbmCIvExzCwG85Sj2CUN6ZqTS+gZ8nCND6rfIMMeEfc&#10;yud4bxtTq4xk6Py9AIdGwwaz2MTw6L+WkYbOlJmf8pXpbEBp+TrItEy8PRBKhNKoDFwkl97aKOXZ&#10;DZgjL5E2HjFhtdHKA77U4cjEx1DYY535CbyDKXZxgIYWYNjVOJgMwRe7Ue4680V3dTDpufLKpkV8&#10;CrrUHWUIw3yv8gPbiWWFuZQuT+K0pqBGFeA3PQbZcNVFsYSamsvRpXbZRpcLKKs81+o7PImAie4R&#10;mnxpXIu/8AWmOGjStPX0pJENLW8uPM9FF+joxaKFp7JCIxsnHAgzcHGHOOUNpGkT39FSA8t+vGIL&#10;+eEXOsVIXF2EqvrdB0o7r0iI7tDxYDq+1zvhgS0PqGbSoyybL7afcDnEYgPHMrpfcIGkjTFtcIPz&#10;WJvlvAL7ie+Az+KM/knoQY4XefLnhvZP8tWldY3BYaNW61H3JyZo+lU3KIEjz2+VVhfi+jix20tw&#10;m8U9McRe3kweG0DLsKJHnNe6Bb/0oN0PfVNZkEDdQheER53AI1BemPYByltPmsAC2vIwBqDH+EbH&#10;5eMhaGkBVxntb7PAWic82s4wMJI862JYFZQ6eHPBvpOLeMsjeOJbN3PA4HEAfxEa8P2DJnVsvHG3&#10;KK/Gw1JpP70iUwekPMR79Ux3kgufV64+1NO+yMnrQd9+50vabPtIr4R+V78H+rPTP/pH//npj/7o&#10;X/iV5LxiWo0+FhFRyUMDqxvsZWhAwTWhF27osoc9vZenjDyySfPYTG1CnoNanjhh4Y3ObBSyacIC&#10;hSfp/eS/LgTI86kvdf5yX1t8w3zFi4O758/4PeY8qQZefQJ9OaDyXND5REq0L9O23KSBavYdy94L&#10;xfF9tSsBfnw2n2lPwZ76szyGVB45RZN4Hf9LY8Bcz4ITHfkghzeL8IMDX+TLBWDszHgC/ZVv6a5x&#10;b6x5PrJXh+KzwdrNCo9jXoGGArCMZWd8JZv1GyZspnEwTKjM2AOb89tYPOlJqO6rvNBZD4UNCOx4&#10;J/EKbzoqs29gW9lolYU0H/QpP34zu5vfvBacfuZDKdmdw0duDuBQ7P6DO6evvfc1vWr9ndPPfva+&#10;n6J6/vyRNrb1hOvN3MX+5JlejTh+5j4sn6p8xOY9sWWNWarWrxSXT+juhMVugvQeu7lAfe3VYRAd&#10;yV8Vgs/GhPqu7DiFTuKON/UbgdzM0Sp7vjJPtVn/QJvTb7/9jtrkqX7e4MPTH3zve6c//Bd/ePrN&#10;3/zN0+/97u+efucffNevsQQWTncZD+RbvGKMtxRwqIMuN9Sf6QsEdK5PkT/al7LH2qAGzv1DeIWx&#10;j6xjweAzNhBqT8MteWyA/xKg5SdgRJ95nQAe5Xz0FV8c2PpjL46Bv3kvc25xGoPLPL1toEpWfhNI&#10;DEx3g4PIhJfL3HiWgXF1k01jA/mOg8ToSV978XRkF03KeCW06c54QrpP/cKWN0vUvmtbgEv5eoFK&#10;WTacIhf4lBGgW/xdD2ShNrKTIkBXmPowvu1+vOJTdwzQJTQmjW9VfuLQjlw+SJvxDNp8jDt0Qis+&#10;jx7UMa7hH91Y809cqLw82dBnvHSwHknyDW/DIQeiSs3Ks0Ody7+WN11ejdfy8mgLMP9QVh9ofXFU&#10;CcMtuyUoJ4xunX/hWZkdCzX2iH2CstNr+0tjlLU/ZD0Q/3H/ChtQLQo8qpvfCCJfJkCLtQFrB9Jt&#10;A1fOV1UJ/ugwdZV7hW+bU9f68iduOfyarmyUcUCbFZtkl//AkfKGSrBbJDUt7/rGtAePdGkDXd9s&#10;OWXIcKXDVMYlX0PTXrvyHrc4JGaOqx6bXKMr9O7pdczA8DMRjEWM36wNIEdg/m+GesvZStWTRAdo&#10;c9jFeOE1mcYarq1YX6G78WhHLWH9sxlC5DV7lLPG5MC3csIXnasPYxnzLSHwuw9mfZq1kwHmCzgC&#10;uL4GEHpg95awTAJLe6ZvruMN+Pg9oaYlDUx970pvfdrCrINWWPodfHu4Vti+UtprdFko8kZmZSS3&#10;IGUCfF0cPc99IjtXr3sv7qku+ZZBm3T0Iff6QPsTWBe5X4qX6Wle9dP31lXCYE+ZDmsgJe3NONfx&#10;FRoO2Jm/xQjp+wXY47W991Lojx1U+BKdBdD4C+xSNUnmbWykvisVEAm/4rW+t/WU85V29HmlvX1X&#10;du46uOtHynnFK7r7YJh2wQ4Klauw6Mxc2Hp4qrkyP4pv2mXEKj62klA8TW16Su/44bNbYsd9k1Tk&#10;y7VLZV3xKCsvJWycyDhth86C6VrMuMoTVnrcqAJeaeG2tpXi0gPn3zXE/1+BPTJdgsCPaJc3CdUJ&#10;U/QtdG+CV72Bpf8QoNHQG1psC+qooN0rl8YGJDyOOxmrzsvRJ+jRKeMQFk+blCa8KpfHVQaSNYzN&#10;kBMfJ6B/bdAuRb50gCl/0m8a9rWQ1gf8DW/NXiYBf3Rdabu/ooP+WL/8KoHrW659/ZvJIsS4jUzW&#10;F3k8r4j/bIpUPvOUrBq5bQNLAx2FDVf13DjVNYQrp97X/V1PTsVqSxFxu0tF019pum7s1PEl/Mcf&#10;Rg7Ish5tKI3mRXi7vt7KSMB7PmflFzLAvSpEp/gQcKuOpFc+pYX4tDv9xfM8BW5m1t/DbUu8invW&#10;J6WLH5XfWnakYP4Yfn7e4Vi/5isGulTLVUc5k2SP0DvvUCCfm8xXiufpjq9eH4iOaejioLTOoffc&#10;mQx78ZZyvfgTQ8tyqnaek3LZDmOXOLRdSHF9iO85SD6tEN1mvilYHty+Sj12rVyN3b7BvvhtPY0b&#10;HsPJsNC4Dt86CQq7lZeU2tMXub1c2PGPGtqXNzzSmqsc1F0bJCP8ga8cyEYeOl6bD7J1VZ29hdif&#10;fX0Z+2mtAjZnFRQIxoG0QmCaZv997/+tK5917GRN32u40Nla1XT7BW4D6eO81LrGnOg4bSNMmoKN&#10;TAkucNTXWDTwhqtBgPQqxNpA4BFMcuhuuCovzSMNI13zFSUvV1aOwETPtcztVP0OJCqLhEqrqX6V&#10;teAta3N44lhodoMUeHif8VcZ9jEN3Ea8+Kyh8JQ1XZjmV/jr0qVd3COc6y9MopTDpzF40wUcrwPI&#10;Jo8GwE7IvkPnoBdwTNx1cK4VGdnqK/iUN7jFoWXwzabLbqfrdAG24U1h2n7gOa1mQM4OYNDZPjjO&#10;G4biA77ZZ8E9tr/hpvflx8IDDG652n5Yf9plIack5fBK6VH/SzIA6fLF97jwZijj+vX5lZ7Eu9Lv&#10;PqnNHnOhtcD1rnMGMjYMsllPXwn/3sEc2+HrnYZ3+eAN7QYWFpfkr+zeoB1gNqCgmbuCoZ1FCLDd&#10;8CANfyZrYBlIwYMn5dTDszLil1wYM0lyBzVprM8BhA+kPOaJ14YjW41etpv6NAG6fAjQdtxWpA6q&#10;LVc8ScP1iw2YPAGnJxWE0zuCb4sHHwnu15BVDzbigeN3lrAJ7VI59ouSbDzwlBKHPNiMAz7CClvZ&#10;XPEFv/a+vberiL9EJQvkGQfHNuDaH9CjH/t18tZV+QYuwawbBrQdM7FS5gNu2cib6dhLwQfGpsvc&#10;xYJhn4Spd/8HDpj+jUxbmeoI2JrfneC1eGy4wBN8bPtM4jx6+qkOTPXUr9rivjbXnug1ezyxwav/&#10;eH3k+794cnpbT/9yp+D3vvcHpz/4n/5H3b1/dfryl985vf/zn0uYyGxm/w5f5204Ppho8z1rPHaL&#10;CfObrOCy0cUYlf6Viy/6NBuLbJ7yG638Jtft2yKqfnH//gO/hrdPpECPEFpOKI1ajC7pk63HtpWX&#10;NBdHj7ZXUAG1B/o2ATjkZ5xFznW+oKz0mI9It/2oI81hNuOs82rrrVy0aHvGifDYfbR04M+Ywqc3&#10;gFBmuhObn/g43i4MxrfQcRn3wD0GXsG1XURK/l4wIrfHM7WFTSDE9TAHGbHzGlIWO7hcAF6A0h5K&#10;m55sSbC8sjHyMTbaB7YN3+hDP207nNGG3tABrzYgDZyDYsqrD2Xo6RsLpBPjKbDcXPDos0ced6so&#10;tEvHcqlvsVHwt7/xjdO3vvnN01//259KryvdrPNMT9frN/zkImwK3X6hmzlE04f0evXv1TPafx+r&#10;oYlMjSPor/ZdOUul+cQSbBrvOC9qkBKK/FlyJzTeKCnBrERbpP2SB27vR4GmjxBUZ1inXPLw7bdP&#10;j3TIzxO89zTH05eh54Mxwf/RH/+xbkz5+enP//zPT9/57e+cvvNb3zl9+9vfcr94X6/nfudtPYFJ&#10;X4IwFz1C5tO2xqcIlK2xM/oCrgFf8CGMyijnA136JKG2I92y9QBZAFQljByWxf1TYxr0JEafIodG&#10;/bdyW5fBhRD1q+ytp45yNNeXg3VOcvu2DsCJV+UvPYCywT12U1+jDjg+PfTrgVllZY1BKG3Dy0+8&#10;phYfeJVH+eLnXYu5XryIG8TWAZqE4jPOk2bNRL9peXUxsL6Ct9h/KoADh3VLcakCng9PXBKoWz8t&#10;c6W+bA+148oXeH7jUYj2kw0WPx9faHsBa73HnxhD+pQueJXTcKyHOu8OHer7AR44boBc5WestL9I&#10;J3wMfry6vrJUdnCRi7DxcS5yTNIROPYDj/dpG1BNC38eOtAkWMaxLWlmydpg85/R6UrXXF4XYS/C&#10;ofmsowoZl7u+Nl+Bohsf8oYTLiJYt5EFkr0+4O0B2KE3hwEXe/FmIMaI2AOaJjQyQoNAe1W+ykA5&#10;dAhrmQvmi/L6msdY4EWKsshNvXTQWPti9a/hz5qOcDDNUA/f6LLbY7eJ5leNH/UJ7AjfyoRNGR9p&#10;AwJjbv2mTyIDj92IueGmAY8nWAdJh924/uJ6BRocCMPHH9WjI3YO710byNcW2IBX5l/xu7X6uRJo&#10;faLflEUWnvyFBjL7hjHRRvba36+Exi9nbEKnvv0IOSk/HgJTnubDF5CDtpdsY3vjLZb3Wt3zIrB4&#10;xOihqHKAQ0DPxq1r7ArDyCIYYEKvt9WNlzB2lmgEs1dz5VoqN+UgL9zUuvkmw06t1nuMmc900ydP&#10;5NYX6Au88Ye5lt8EFqA+u8yiLpLiu4vm+ktfmdOyUc0Nmc/v6LXjT7k5k6dHtS7SG4agj+35wyzx&#10;CcWiv9lwJY7KEcmwq92aPsa190qGtPuzaHmcGd9AFnwUF85vEJOMnTfGQ8jjo/FiS4pZkz/RW12Q&#10;4bkusnyTg9LcTFHdUJQms1y0z3yGrPPgu3+ZZt5gUjh8jcMmXz8al36bBmEu3MYp4UJnlb40y+tV&#10;MWOCbSkaDR6vR17XUbHUO6364pV/YZ0XPLpUlpYRe39g6HVTeV2nAVPccYOK9oXj9i+0w2aVAx3s&#10;j/gmf7v64n2NX17gnnEt5jGevurT0H3d9dX6CvsL5FW0C4ZNyGET9DgG6gnHOsorE/VOC9RwuNSM&#10;LcUHxqH9/wIvG6lwiosLTejbtiNPwWLnl+Vu/aWYNwYQKgL0V/1u621m/38G+g9zhkY7yaU+fxCn&#10;smKf9oX6oeWmbdQW9AlC12OxoYv8Vfs2duHYYrNr845pVh0wi7gpiwc3C423D7owmfgUNrqWB5ni&#10;S7mJZ/JTZ4HFIxBGv/arv3FcesRON14mmcKs8tR+q82Y+3gtP/YGxzCKUfQ8/3pfK09oZHydzjAa&#10;wSPhnBbs0pOUKMhArlHlp2wdK1YYNXoOVkWn8I3rD2fwS6byC9G4ijzna5bK2LMsJvATQnGsM3Pb&#10;qvLMkZQVbmF3bTL2eLlamolr5k7rhIATMsfFeOVFzJ+DZVuFK+Yem6ZwrMsI0TRxr492jKTKr3aT&#10;srYOnPmUxhHvujzwhMgffEpGE9dd+mJ+qiyNoWV6xIO0lZGfevpB1+7n/MUVO45dyhfzWD7qkMxt&#10;zTooXNYH3IrDmjG8ub7IWEy7GX+Uox7akFl1iKivbr/tCeAKVsaNawDyJd6YslVxm+uCEMBdF0or&#10;/AWFJkTDeGzjsktfwQ9wZQEOWahj4HKsHhWzh35lvUTzrIzGqkwTp0EyADNxMLF0cqGuPMFbZVrp&#10;lmYHGPL9rDgslJtvXFxi8Cm3Q8DgzCl2mlv9KsSSLm2TGD2LA5+1HpjmKwv5lkmRbFxiG10krsEw&#10;KidAn40paFgXJvMJ5bnaFbqFbVyewDVN3RcN9pcxnn1jIVB6jamC1xfhUtmKu5A/T6JjS6YPNEsM&#10;Hf+NDfMqtkBQxHoCObu5gC++LgBf+UhjS19/0hy6wNJNRHQoD+ZcKHjRNURzl7ieFtOTvH49oQZF&#10;fJLfRgKWg8UsGFg07LLsFx68gm0uqESz/K2nFOIVUDmgYfCTECrrJskusy4kkUt82UQo7oi49Ucu&#10;6KSeLupyYdB23nnyxAm/A6zDbB0o9HAAJJrimZ5ufqzDYA5lc9iXiZWLDA5DoMNiNIslxAUrOrnO&#10;ObRIORfCLWfz24tQTQo3Z9ETOjsN0FkwsnHH5mX7jnWX19gu2EcbDFlMsRjJBtaw3srJd9FbWOwW&#10;nmknymtj64J+E6jzJkULJq5uZI07NljbpDo3BqSHV92sxJ7grBNsZWkMPndoYS7e2iWRnI8otEn8&#10;is2Qm3q9F5O9N9Z4PZ02tOBLP9lkVaIy+cJRMM8E5D9iEPg0iPcjbZQ9ZZOPJyVUJ6vYFyWIUi+0&#10;UaGnDh/Ln5TnddO3FD/WgQsHFxwC35BcX/v610///J//r6d/8k/+i9NnOrS6o8PUX/zifXtJPG+3&#10;e1m/eRzcNh369RMa5JtSf8VWslP6SnRhk8avAqTN1Yd48oNXQ3nDRfrIav6wyTek7EdP9bSafxtY&#10;msCztra/jRyXfJwyfJmNUw7JjUvftVzh0GaAZv0hWqQNS3erExrp9QN885vgQ8TlGgShQ0CGxqSp&#10;p/9wCOC04Ih9uNhFm1tQuMo/s77ZJPZBF7gqy5LOpC9+8WS0tvPkv3PjzdiAQyH6BjelECzvyFL5&#10;KMd+yIQtzXdk8hit+r6C3W2u9vXYP7qC/1CbwdBrkViYjje1lQGeEBjaH9jFVtSjK4jAKV/56Ovk&#10;kd11wqM9Ocxl3QDcRx9/rFc561X7Gg/Y6Cs/+4f6VddP6Pm2DjO//e1vn/6vf/19vUr9I9HVvGRc&#10;2kUy8Cdf1ra8+rXWJb7nZeeNHJWtOliwV3y9KVz1W+NpirEXcsRuMpjKum5qeeTfRYnc4GQcjuzB&#10;Bar1aZtsmJPOB1bIjg/f0cYxfv6pxrLPPmNDld9Ufss3czx466EOgN8//eyn//PpL/Vq6A/0muh/&#10;8N3vnr75rW+d/tZX39O491hjgWiNz9e3M/enLbEr7de+tOtw0pPb/N5l5kzmVPdb0SIgHxsYq390&#10;7eF5UDIzTncealsA3w9lfBj7kamytJ4niIpX2PoYMvQAiDQBvDX4CXzRd7/B1xsE17GBItPUUMJa&#10;ZqeR9rbO0qPlHkdFk8DBPL6O7wrC/bgHKZ7vZYPwpkFjM/QkoA83hFHftYL1Fi/6Lx8OIQhtm02G&#10;4Q9u6yzn6F9bUUYavJaZoL4owyTEHS+og2bhlbCnki/9rBdjZ+YhQmk0TZ4PhwEExLUdYoRdFsEQ&#10;Spu05RVXfNXjh5CrA/IQGH+gt9NPewC3BaU1SrldkEVchJ5XcR5tseEoUdmJ4fFSWHiwvqc9O3fi&#10;7+CVPv03vF+iYhjo7+u8XXZwoFX++Fd9DErUH+lWd2zpGwsV84RB4F/GAR4arEGxI7xu3+btJxxO&#10;ZT6qX7xgPB5C4uzrDylgHVw8dZWBrCXmxrNJO6Ev8Cs7Mfy2Na7q6rOVQyAO5H3XfgkpZv0Hz9AI&#10;L2jWn6zHki8q8AQ/gdhCxeVNETDkC1tbkMeqfTLZ/D03xx7hHz25AQL5gSHN9Qv4yjpg91xfxSar&#10;/aBDnhje2axjDmb8f6D59Ev2nUePdBOs5kxvlumA+LluriLwm3ICsJzQeKHrklwXTLtJiV5/CExz&#10;r3iRUChfa+FrpzlMRm4UcpS4eXDy5G3aXpkNNvCRi3ThWKP6aRfxyFPKmVvCAmZjKOOAKb0S+fu4&#10;gck1RgJehn48Vc26SWOt9Qc/fQ5QXxcqZnOPsZxD9Tv6WQp+55mbJJEj81fkiI5pE/is18zkzwPt&#10;pjmQudVPYMv+AqD9GTdv3tRhsNoS/Z/Kz7xeHcdA+tz85160muGcBTmITlOslZF9LUkaHRrqY85v&#10;5SFGXQNSnAUbD/vJR6UbITLn1enY5bnGxvsP7p5u6jrtivHDbRE6tiPjUw+Fxbu+aVrDu3sPvu40&#10;F9lPsBn/sZ3a1/0pfQUQ+mw/9ImOwW07MRpKr49qK2u42APH2Kwz5bWXcSgTn47tcKL8zN4qQ34C&#10;cMhMvddOQ5O9DK8XJl+utAfwd2S/XyXUNuUL/fRDpcTzjm9QuIYDdhy5roEYnWkTxvnsB9SmMeBm&#10;xYskev2ALITqv+VVDr0eHskklnsl5v6vMaB8ocFIhI+2DPimS9v5odeyM7p9owyFqx0kT315xVvT&#10;tN9Rl5DZx0jzWum64PBFGyhAzbHz+Jmzm3+d8dYal7E+8NuAGYQv+O03g3l/cBiKsX9eQTEybL/R&#10;7YFZc+mM3iO25zRf6y5dkjqP0Wol+gfr6F6Lep3M+KmGZv7dbwARUolWB2RRGztYHmSKXOppLqYP&#10;0c4j/Vm99//wWfFhDgDOYjqOwF4bKB8dgEMM1s/hu/b/irXGhpJMN/lIr5cDEClH9vroCnf0Y+A8&#10;lkg37NVQuawF4iPsa0L34QCL7WIp0gRkTvnL/U4lvp7ajGuMy1+xW+VJG5m+KlYbRn94B3bV7xJl&#10;1geeL0Qna0fRtu9knmCPRiWXUF+yz2p7p2WD2kFCmsaWV85pFZ/rFla1WR5eor16Tc11MNcU8jps&#10;K1nXMB6YouG51h/TyLlq1zT8seBKf9WvcEd61gmFwBWN9QncI2zz0XX6z4LbPl24S/HWJ2a8AoZ7&#10;9xrwc4fxR9KWUTH+zvqiZQvI1ibPZy9/1d0IfC32tY+IwErDINNu8OyYn/6VsSB9c6PoROUjw/r0&#10;VcHSI9wqYNMroZY1LlEMSJk/HsjOadWAxQussKehrnQx0brS/CLxJdzKTdx0adrQk2nd6oxHejgR&#10;9ZSXHmW+EKdrK00nX+/khzx2YdD25s3oSjl0+Gsov8YbD2RfulZlBY904U1vZDPNUYZy8MurcOVb&#10;em2flh/hTUf8CKS3CY+Cse8m8zi0wNy+WTjvdgOFQHk79tYBU+Xvtay04X0prLYoXnUjbtklXMo6&#10;kVrPg71X2uVf+7h1aIelLS/xgH/pVK4VbitDPZnZ0dgbOPNddCfPxqI80GScFxJ0NlquyVflPtY1&#10;3/rEIqR/FruIwEfia7LIAvvWrf1g0fy0aOGVz73IoF112SmZufOfO9AzNoRWfJYybMIF6jpAV54c&#10;aIsp+tgg6Dt2kEr4H4MafsuHvofslkcb/gTS8IAXAbjSB5YPm9zI2wsHiWx5+E2+Z9KfgZ1XobEp&#10;DkzuxIG2LvRFz3dzd8NaMm30LbWoSYazviL69ZXImvZCX8PZ3rFR+wavEyYNfPW1jdUglHPx7x+9&#10;Vxp9gWHDxRet3owIbnSOLWorbFjfx0aVyU9qIKvbiI06HWyO/Wo7YgJt2IUFebcXseTdArBrfiqg&#10;v1aVh1t94NOGw0t+VZ+HxCaDDwBVw0JaBL3JNPjYIxvfGW+QK09IdzGEb8SXLDN4ooEMto/a3Rcy&#10;4HFozKJb6eqHljwRDmw3urQr5o0Ivw5U/N1uPIWNGXgdi+JedHK48LX3vnH6wQ/+4vTP/tl/e/qL&#10;v/jB6e238sTQp58+Pj3Q69244QDPIdiqSibnony9VLDUTXJtu9qOqh405eJZdprFofuoDqGY1/z6&#10;Z7VX0oqlI0+l8xsnSENf4mCbdH7zhc0D2Um2pRyd4bm15/RL+Ns+05/Jr8E4M4a0nCayrOancWb6&#10;T/x5aZtpp+q6tRkEFFpO7M9Y9awcfRB+4JGfAC3mdXiyAUTe+hKjyzIetK3R07iKgTfdoe2Ka77Y&#10;JBSC7cRGDbauHFwc53elabeUQxJZkA28x4xRkgf+tYHxo5bacDbexd9yCxeZA5PXlFMOPbfV6AEe&#10;MLWPxa8tN5vFzsgDLrD7QUb8GRqmLfqeD4or3QiP9WQ8gfmEMRk66A0OuIwJjKFsrN7V656/8fVv&#10;nN7SoeLP3/+FYTjIZKzmQojNcI95yKEbL15o7VmbwAP52jZrOXW/aqidGkMvafyRzzTIVp7NDHng&#10;VKV+/Wacymg1/uQ8EHPR4q0F9ZehjmnHvOZG+SM94eXXiOqtBMw32AfsJ5rXnz3/9PRVvYIbAT5/&#10;/Nnpr3/6s9N/99//D6e//Ku/Ov3e7/3D03/y93/7dFvzDHsAbkfZlyedCGwc8mpS+53kqu/UrrUD&#10;+nmdoP78Qj+ASb1x1M59QpMyPvY3U8e18fH8PjRKUcensKXR+RJ+1LHp7UMR/E35hsrTfA2FTzYA&#10;UzjTU4Vloly8U+9ud0a7+MTRN63ofNcosjr9zjc/4Nfor7ZYX+dc/sS1J+nQGZqKqlfryPsQRP2Q&#10;YNuM7qE1Nl/Kiks/C70cDJEufWg1X9sXrzDwaqCun+JGz8hVHGzEf2CEz5pLfMENP9lGdBGXPOVp&#10;/6wFCwe+D4CARQ7zz7oDZOyLzY8ymbG+Qkfjlv7gR75hk5V2RxBENn3BUqan7yzrAW/Fp/9eDNCb&#10;wI1WzHfQtq1Er7JYZ43D5PUVfuCSHnjLPHIxZtu2or2O6YFBhXP9bNvxa9L4AqG6SyjnW7aVqwDZ&#10;CJZVdMnDhz4LXFW07MDTD4YecrQ/mch8rfK5CHgRcnlxt7LYkBsuisfYljkgYwn2YG5Yg2VbbEm9&#10;5zqAhgc82TTsHEQV+kWv9I/qRWzda4/pT9iCT+HAZZ4k4LPcpsQaIzeYuNg223iM74BPmdtQYPBi&#10;PiT2GkXjXXkAY19CFuEQtvGNvP5R8a4OKN/WjV8UPVN7sfblVf+csXG9wQ4Z44nxBRSZAnfrFv2E&#10;fpj2N5C+WK6h3vEQOHYAvpCItvtHfY56yy67OKgA3M0eCCsFYou0hethqrqszyIz+JER+9P+4CaA&#10;T+imsFxGMnMNHH6Byjf+hG/x54DcSj/XE79s7pubyHFQ3nakLT7XjZ+fql8jn38jGt28kR6bxSah&#10;OeKsbM/StAPXo17XiDu+c+9e7IcP0K8eP/lcPx2QebnrR25m9g2ps4Y/I7pkauNNx6mrnRZQJ4En&#10;bAdAjF36M/ziMy7FKc4C+baF0jdlTR2CGWocyHrKKO63sv/TJ6pXnva8e5ftzH08ryzxifCq3LGX&#10;2nn648LVEm39ir6iAJ77keLScDup/obs3z4mQQwvIPtQr+VT+PL3hif4LYjGKjvl5dl064szXN3v&#10;C0PcGxjA9wdfwUuFAMuMF8qU58gBfepeFzb5rwHs3hDV8CXQj8XQab5W1bdCBHzDkL4N7diNucP2&#10;EuHwejUh2wXpBI8sGz0yI0fFgZ439VXlavGij9lWYy6/IUGdv6PNePCZEJRhD+xXu1hmtBAz0nlr&#10;1fgf1EYe76GJJ3DM42tYeZVHfcU0hVffX/GuS3ccb38uXPlwQPo3GZAVtdHT+mgtaMvZ/m0zZSa0&#10;nSy3MlzdVocdBtupfEdrldvb9i+h1ihP+XB3+5hI6xXXzng6Ky3k3vrQ0LNX07Zq9+MrjI0/cPWJ&#10;3gBp3tMlapOF9bVJvyVwkW2XUYXjTytyfXAtw36ItfqNZZCeftMnwNBSiPixE/lL9ChvSH0UW2Vr&#10;mth9ZOh3Xi6+196y9XUhPr+3neGsS3xnw1O/9sGf6uD5OrmL5xuEtQ/qfUaNBfjbuqJsOxb+GJuX&#10;7NjwEm+tI1ZZmm6MpRvAJbSOdG7wR6eMU4yNXUd5DxmgCeC9Tt7CNi7P5lfeu1atnXjkBHfFP8Kb&#10;1sAeKJxlI7eKJD/tzCSCAABAAElEQVT9rXnWdlv/O8O4kGGdOAH8a+e1kdmyA49845uWt+ljnWnP&#10;uM41yehFW+TmPfizjsi4DriviYwnNtIr9kpB2OwyD9hZ20sw4bx6Dt+eAIZAhbIik2+6DNa48BZM&#10;joixWwYcae56dL0G7tSvynCHfxamha8xVz6vSq/8kPUo7zG/0qLOsq2Fh7RhVFY6xCyqPCgp9gbJ&#10;bdFRQ9bZoEnjceHYiQuy5jUNX7mPjgZ9PuARc+FAH3f5DBR0+uITU9d8xXfZAW6to55Q/OZbRvlK&#10;s3DUFxYKpNGBgbmbLPIC6R986vspbexUX2ld48KUf+1DfeucOHyVHsXAFu8AdjF7pL3KAkLtgN0J&#10;0iix+LTOBRe+8IMNflYc5Vc5q6vj4VFSLABWHpZNlbLgS3oy4FEP/HMeiaQd5JcJjSfraJffGulr&#10;5aWMXyWMSC43yb094cUrdHjtys0rnlI4X4zCIgdsmRJ5mpdXXuVwOH7LBj9PTZSvJyr5R3Cz6VbZ&#10;KLP+Gqzpdz4AvZffwMvGjgG2vghN9H+mp5jxB3CxCTy4EGZzjSfHaCOBnp7Zj6WDFMKf2MB+ovGJ&#10;SZ4LTuhxwAUZLmwY2zgAip2jwzrg1l+MBwOFyJCYjRVdr0u23aaG1WZAN8qQExzu1MWWbO5QRj2L&#10;7yvJw6KD3ztmM6B9kWYHL7wrW2zO4i32yOEJMJFtvxjBJvThPgG7umXhjXT4WvWjCvvb7ItrZDKL&#10;T8HaOEpYXvvs+MPIFQLj8+pNtSv0o98+3hxlo31oS8an2CcbYsBRngNh6T0LABaUyMFTDtibO/UZ&#10;i29iMz05zoKKtvddzMgi/bpJAd4L7kYXbW/KsDmjp37z5O/N093nep0m0tOmsi+XNO//4oPTP/7H&#10;/6Ve//y/SBfa9YWeAs7vkrHpfTmkvWS5y9VLae1ROzW/9QPNUfFfjTOyBwe2HOw6LT/E3/Bp7tRG&#10;PmyG//E6Qv9m3J37/r3imxrbeOLy4Vv39Tty+k06DrtZ0KiMsQo/2BcxjF0VUnhK8o390hclA08d&#10;awPo6m76LfD2D6uetgOWDS91BNm8/bt0Aw8MeBLGPt/a2iF+Hn8zfQAVXC5d0ZdQeNL4g31AfG/q&#10;kB4Y6s0HWGj4X3LKvq03Ll+SB3jKS5/iSwGaPMXKASaHpy9e3DUuZY/1oZ7Xat4TH2/wiy6XIB4f&#10;Zz5AfcYYAnz7QTbGOMaSjHF5ip16b3rLdgTGCg7OgIEfMmP3yLPTBRbcNQY3dzdnLChvfEUVhmXd&#10;QL+CNpvWT5+ELz7BATj88CfqeWKT32FvGZ6Dv3HweF9t8d57X9VTy297oxr53tITrI8fP9WroPXU&#10;/Twh9UJ+DB46PlN/g24DPL9IeBN4+s9Odew1fmZHMcOx2xdgHgwokNpzkJB35Zv2pu8RSw7DKt2N&#10;SfL0S/I3ZWNeWXtfT39dadz69NNP/fpnDoi/+tWvq9/fPn34wS9P/9v//oenjz/59PSL998//Wf/&#10;6e/rCeL48lP5EfOUDGqatxUzR2Jf2tix1LePWB5+ViFtufaD+hB64KP2IdEg3RsIoOXfNJbswIPv&#10;vq5xCPgGZOYmMQJ+jjw8ldf+cFcH3wT7gGg2vR2MuCQyb3KN7LX4IG1RaVWO6L17wJC03Mh3Q2s1&#10;xi/SPB0GH66LeLrf1xBjO9K+CUftSD9hPrMdGKdZl+ivN0fAA/7QJABH3rIpb3uN7QSpuh70ps6+&#10;ghzqV4TAx46l0xh5S/cYY2fGfssu+eunXYPsBzz2TPPCHxugB30+9RHKypt+j0+wToYHcITWUwZ8&#10;rV8Y82Xck00slXjS5oztBOb0HKLCXzq4P42fGCJfT58tvyGqonUtJ8YL5JKc8tqKmjW9QNp21Qk0&#10;6yU5VWEwdKfex1hal1hT4FivCgZ9CfQNx5PniX2CbSPC0KiVWga/jru1JzjAsu43X3ge1KQ8cAPL&#10;zWI6PaxtWOMAQ3/uT7DCm9FJFYOb9oavaelrZQM+edqRdD+XXhloPAnpOXH6jBjJhMtYMXzxAeC8&#10;XsQfhj6/LRbJYjPkog6fZI1pOyPT4Hv9N4axroLBrpZBfQ1vB8f9SnjRMhpCz2slNRG/yRu5ZWf6&#10;vGhAp/oy9zOGQY8+jBrpP/KJma+xHPDtJ1mTR/fcWAGO6g2j8Uj8sY8SfsPNZ7oJVtUu8w1+EvMJ&#10;dqT/yAbP1Aee6idQ8sYdtbWGnFsjo+mA6hD94NX19rrBXag1jk7xNXREQXQ5Bm9Ii2dCYrI98Pd6&#10;w5W0e8YKNm0//2w/wMC2hBkCnO5X7J3xJf1DjSP4/ScaAvlC9qA+fkvMoWzaGRlZgzzRU9r4Bzfv&#10;sT6h7RmlWZZ0nIEaaiJRPJ2SPbgs4m6F6OV5HP8RMut0AnMFN2+jHgfOrOkhXH/ZCCgxJliLJl1m&#10;q+0pW/MBpX0bPC+JqG3SsVU4sScK0vMDf0nPjNfigk8Knw1S2gkW4DFHIgVjyfMXWr8wF6AjthAQ&#10;62YMSXtsPAWPPASu6+mDSBC/d7HlAufuPV3/yX74OX17tYL7rnAphzbBFhFtZARHxh6C10QjR7AR&#10;NbaxTOp/b3LAZtnhP7hwKr3n6D/BtBd5sAF8sLH3MaAx8kCLOsaQXyWkdSNN1xTVEbpunwMD93OV&#10;AVdxDiBbNrBtla14S5TWVnBIYAP/KfY1PXm1p19pL9jc5Bwk5EkLl0jGVefknl1TX2leoVMHfsXd&#10;0/W/8mZsaEBnbEUjxgajn/if2VDr7qsnmcdbDr3qDC5/5QU90sCu/Mr3UtxXCFNXfWwGf6XfQas8&#10;A7eP111PXaL9JmWMaZpltP8yNNWnbRt46kzBfXJsF92mfuTLDenDCcMSWqcBN9cGeujDxTaQxwpf&#10;D+tawTYUfG1pG0Bms+XYtzRLRzHyZP8Elsype6j9mQcuhbZZbU4e8Td/GTzvf1wioDKJ6Ot0V1d3&#10;ZUwbeq7gqz4EBniMtalNCYXYQGOZ8RiHkUf6Wa2dkvE3pI0MxRcDe8JnYZk7KGfebhtgs64bqNvn&#10;mXP+1O1h6vCVyuUivvi0UEl8a5oDnquFdnrnKa7BgGXeZgzFkmjU9juHTk5c9uIRr+1MDWnokC6d&#10;Y2wCFn90EM6mSxAN0nmE2IfUoope9MvnugmM8pX2NPtWxhz6qnCpdqVXvaBBes1TBv8G8DZcFR5h&#10;C7fGxlEBMfAbvvJdz63wx3TXBS03PeQYmi0XcSetg1KOVdZrcHyTdYJQEWZDa//k6MeyWUaqA+P9&#10;DGgrC37MkbEOiPCJneo3bj/1/7Ihjlx7a0QDbjDM9f8m0CGx1W6Kl+oAeoNCTgODNRh+lECwGoRO&#10;GadLGU5nWA0YGJtJVivSDR6ahsfRxLsHH5RDk8UrMQO1Zagcgq2BsjgjJ1riZzzx6MUb+ZYfHQ4c&#10;5CKEjzqKJ8h0kntaoDMZsGj3a68YhMQbHD78lguBMgI0+BCQq7TIezIUGPYiFI60bTQ00Kx0iF03&#10;ti7eesFZGOoIlaVp6K0DJ+WmLzlyh8jIM3JRT4AOeleW6kwddkSG57IHaFDgtb8CVlp/ePLYAfwu&#10;jkoLGliMC7SW1W+oI8Af/6s+1NeeHsBkX3CpZyFZOPMTbOOWN6ac4HpNQJRDD/0KYwB9wbNl8bjg&#10;oeNaBzztze/9QLcf7NtQvuRbv8XYbOQqvOXiImLgJ+FIwOafjZ7g+mkx1VaPp3o6kQ3FNWy6SGeC&#10;uqX7GDgsUmhTLqD6JN8jPVlFn2Sjlk10Fiw+gNTvAoPTCdwXO6JXfeDDhwUctkLe+9qo6IYrT2zx&#10;Ctzbt7PBf/NmXkVonUVXyJYPvAyuyMeGFAdP/C6dQATXDWTkNh9h0U7oAjyyu04ZLqY4GPdYovGG&#10;DRVoaFtFsIwRORSuH/IUFIOyRwfVwxN7Z/HG4ic+5oVRpN2/BS9L2i/hjx/j6/2dZPoDr8/zxbhW&#10;HV5wmrZN5Qt1dIg9WEhy4d5NXmRQmftGxhXepEDwK3FURz1y8kSnL2g8jkpe+hCLauntRRxL3ws+&#10;+kwHAHxi0/QXaB4vSNsHsHl4EkuQkcFtxeEgM+AS7CeiTr91mnmDvii5oENZg2WVLpS17VqfG4ha&#10;nsWE5cCx7Xf8jlMOl7A1/oZsHATwtDf2gKc7gmSwLLL7nTuae+QrbNhwEcQTENXdPj3yPVcfQ3ey&#10;jLFP/cSF+I0evJKPului+RkHUfpoy/p0S08r3rn/8PRf/dN/evpXf/p/qy88lWz6DS/JzCYNvshH&#10;QuDQ/CvUhrGNbUDSBk9Uu0SPwGGHiEtrqo9785axVPXamGWTN7aZpxK0cYQf0bb4AFxv6lD47hx2&#10;0h5qCMunXnG6L/zP9Tutt3gdo9rpqZ44uPuuDt5km4cP9RuhyKdPfM4Cx8lFN5srsRf6xqc172hj&#10;h75tidUu+D711Q+az+TTz+YCmDoWOyyoqKO9GJMeeYwZW0rftkv6AX1BG0r0O/3Bqws2ynxziOop&#10;N1+rET/kFYnuj+IFDQIw8N7ypi1/xhfH/8/bxWg+aENWXrfMDQf0CcYDdOIV46XJb7z1QOf5rIfe&#10;0hOubDB2nuSAlEORjsdwIN0bHZg/mRNu6WkJt69vLNFYoHYj1L7tM88/0u8Jji9QD5wvvKUndPkN&#10;aNZWtqP8Atk7F1NWObB7XkM4/dh9McvP2gR4t6HGNcrwF8p6EeK8bMJvaRMY3/iNu08++Vgbqfot&#10;20fED06/9ff+o9OP/vJHpy9/5Svqv89O7+ugErtwIwZz15UOdxjbK5sopY2IcfYl0EUSkuhFJz5B&#10;wG9eFQoHTG17Dr8xcD362h4bfeGRliD+U/s5OE/bZr3B2Enb0hYEfIbAmEI/97q8F9sopXoOuO7q&#10;47Z5knbBTxiz2Pi6c+ee8ZjfOESn7oHsTPjJT/7t6b/+yX9z+tN//aen3/99PQ38H//9090HD30T&#10;FQcJ6PDo0ad+lagYqC/LLzUeMIZwQE89YytjD+3K2Eo/IU2gHh1oI9YMdxi3FXKAG53pq7SndZ+x&#10;2zhjO1ZO/k1L0WQdwLUEAbxuO/BbmQTaEV70O2So/bhBAlloF8NhN32yDgiO6xl/RLdw0ODD/EcM&#10;beAI1U1kvL52ob6sm/g30N7gEhhr6nusKZn36KP8Rjbtwl9lLh/yn376iec4+lVlKxx0Lbt046k/&#10;ZOQAHzlyUJC5AXjbhpslFn9HHvQrHeLqir2jf/oyNMjHv1lnBg/7c42Bb9DP8Q9kjY6SQ/QtY/1e&#10;PJABWpZr1jW2j+xLeetqZ+QSkcXu6Rv0F9Zg+L9xGKf1b/tJXsqZt2k2ylxuYvkCHLnxJ/yYwCvt&#10;fIOBfB75WK9wKFRcyvxHrA8+SbyGwtL+hOgUnS2HfCF2zLx4o7tWgkVmQmnQbs2b3/gXMgDD2G6Z&#10;sMHIDDz2JGCjpxo31/lDiGIkeQTPPAiPYWua0KN/oBv+iXqUwa9jefwjdmE91euIyuAnO4THNceD&#10;+w8QxD+bAZ37OpRhnMP/Hz36zG8wuKd5k3GOAx36sGWXX2O7Dz/60PJ/6Z0v+cCNetbh1OUNEW2z&#10;tAPltKFvLnDfuOs2Np7KCehCuyOP84LreoC6K+ZwyYL/gpc+paczJSfXDeAhK3ZibGQt7jWM/Kj9&#10;FFv1lc6Mcy+sc+yKUaHBfAedyks5PowsrHVZP3icVJ+SWMbB9pZZeX6iBPszdnXthLzI8LbWbje+&#10;8Q3TYp328cef4Iw6ZJOM8k18/6nGIuzOjb03bjBGiyiMSMl3EAd7OCjTDW/6HXyZl3m6lsDekN9g&#10;JFv0sJqfEWGef8YNmcLHdqxVs16Vb2reel2A/40baStosQ7gxg0lHSSmdYA2gSs+6rCv21Jy0U7U&#10;2Lh8o5gC84OVVLobjuDQlsDcv5eYuQ5cxkzGBPrTJ7rB6oMPPpDtdNOV1jT3bt3z2OCxVvXYnDdp&#10;sFb1RiE88Bm1AW0s4WRPaGqcZp5XTKBfeL7zta/We6LxTP7jaxPhM0Z4XJCSXB/yBIppmiSjjuZe&#10;pZGf8eFKhy/6sn6U8YlNpafoviogC77EGhV5uWkAXl1HqpBif+jjXQO8YK4RH+Z+rm1fzL6KD9yF&#10;gK3TJoI7cQgsXPxN8T3akXrJDGG3B0wmQLfjDH2sNdgFWIfB4wZ1Sqyv6PqaSXloEIhpa9poChx5&#10;zdVywRSeyl57QBNbwBd9gPH4rTYyP2QwNfGZuJHpCb719r3JW4eRv3SKR1wc0vVZxhDzFw0lxG/n&#10;2H0h1gQSzPW2P3Lr47DgWGrgFKqB6QEzZBsPOcNe97XKUhjw6BPIDRfSlHm/eDo2vBlvRhSjwtd+&#10;oRz6cv1QW6YJTVgk93ULiLUN6mJTxh/6m20NgMrVkqQMa7uLv/1c8OR7swj9rXDcyOs6/HDohRd+&#10;kTmCOdhrVuoZK+n+kp1+wTjitYCaBrjK0z7GGEL7ESwTsvA3YwXyEWwDp0injKzHtym/FPmNcdaP&#10;sd6CKRZP2Qd+rH2U2FEn7YjG0AdZkJ12hl7bx7pIdPuf9ixKH50ItgFvW4DOhOq42oJ6fxafBhw7&#10;XN3gxqVpDzXu0yvd0CfhoNP91PBhDBq7TD08CPE9C2p9gPM8J7q95mCNFpmiT9v6ufhVfsuOVNAf&#10;vTuuGMZ6IIfYGABawMcPSROsq3VqO0LMVYZPKrjscYCGD3kN1qZy02A31uwZ47F797O5HmNMd/83&#10;7MhlvuUgWfQnCV2wykeB5cSZ1yBa9VeKuc6pfcj7TRxn9ISgPH7cdgSO0LGatvD1kedK9UPbTLHH&#10;ftmGevkpcya8KHefkk2Yv9Ie+9gPbR/8Sbc7mp+cd6Mgi6QRXs0Ir8K2zmXAi6/3hoyVL2ANJzzW&#10;cOTdPnzxaRg7s24TldiSORqaU2ddGLMVaAd0bBs4Fr1t/B66ZVE4SIU1+6GM95kn8GXaP/ubsqFC&#10;cdrenvc1LiOHbYtsG5/ok3FKpSPzEDIttKVNiaEFnerGXMR5E2tQ5kz2AoFjbeX5WEKv+1ame+EL&#10;upUBOqVfXbAvobw778FPhad72iPBJlmL0PaM8zsO+KWJik6TgKb+Pnuk9bf0iK1yreu6AJse4yFr&#10;VvjQN5Ctcw83vHK97HlBiL5Okx7Q8/iEUcTO15kqR/6OY8hye3UACFfxxgjzpgGC7HNC86zBzDRK&#10;l1bp4+Q4GMZEUXdk4VsWNWlj8ASiEr6EgKwqS5LFHxAJNTg5jGsaZhLZKEdG4HjiQVczTlsmkadh&#10;SgMHt17CZ6Dn1Z7kfRAxNKEHbnHIF2eta8doGfHrQttnxQXHvCRHeb4UYyeFI54Ll6+N/uhSGzgW&#10;HO1I2nTSz41dB7Ot2iZDtzwrE8WkS7PlprvYcNDPdAK28JZ1ZGh5aZQ2NFpGuu1MuqH0gFv9pjRa&#10;Xx7Ng18Y0mv5WrfyL4x5jQ1KAzt1AWZntmvHkVc8aIuxoyT3NIPdsSwTqOydqjM5JYLDFqvtkId+&#10;6EHF7c3GPYNFNjBf6DZ9BhAmQz4M4548xcA3RUxfqhy5oE9/YBBmc5dX5X6qDeHP5+kt9OMpPwY1&#10;49kATvoLv0r5UjayU5KLJk2WogMt20tmqd3U8qKdpxV5wjgwoYUp69f4h9N4OIsqBcqYhl/MRXhp&#10;egE39tFQ4CbBjm1PcMNn99nQDk1ajTFEQNsixPYc+aGDbD5Ynn7HXeJbgJlCB3DSPuC1DOQSFjO5&#10;naQh5gieYmzOYoDF3P3b/Abj9aHtcB1EbUN95EfL2IG4C2CLPvKjZH73CohXB+xh+0opeNE2fe3M&#10;zjs86U8NniiV2fwLQs7jF0zYGf99x74uyLyAYDDQHCSpnWc+ws8JLOnoH25f7DeyfK4NSvMVGHIi&#10;n9t0bAwubf78ShuHPNmofsbTsz/V72r++Cd/ffqX//Jf6YDql0LmYE4bQKLL9iWm4klH644IFCzB&#10;5dNHWjwqGof6wGy1aJD5EIldz8bR3e3QDV/1OMCcjP/pI6kkGzcWaNNNixkvjrm1QXUcLj1Q+QNt&#10;gt3SBQ6bgO9qk/XhwwdeuDB3PnuWRQ3t4bFKNvY8L9u6/aDNgkljFb7mpyPkm9SxeOKAYdWDcvdP&#10;2Zk0m8OMUy4n5ve9FePflLn9Flvkd1rGp2SaXADRtpJPHyEZD7+FBusD8xNNAm2dDVx8i41iXSAM&#10;rmWYcdPAI4PXCvId931ViIUXjNDnj827+9KDjUCC62UfFn1sUHdhiv0qJ7zchuINPOMri1A2mhm7&#10;8QVgkdFSYwMacui7X8ol2z8pt/4kJsCD4E1H0e7FH3DVBX43MoRPuwQncnLREGLxJYjF9m1T2seH&#10;PKJJaHn1oy/hkw2RMZsL4Po3ttU29GkuSPC/b37zb+tV0F/XwXCeXKKc1wPe0psg6LdIyEUz/ZAn&#10;XeUlpxe6a9817v/lRmzotWCz41nhazLV6zIY/ZEabEBCc+dwcfHadtSSN4JizaG0K+2xbwQISIHm&#10;s0+iAh+/nnPSRGoLbuyAOeRKgxg7Mx1y00HaGplAwu+oF1/Z/4c/+iuNld/TbzV/4oP393hltNqC&#10;PnhPBzW+yQba+P99+kAOfKG/Hh5aH/HzRYvYVEduVmB88GaDnMlwoufWEo8e4EY0lUo+/IINf3hy&#10;oAks/aA+VdqmBeIE8r14BJbgvqfy9KMBVF3rfYEI3vgvcO7X8ltvPg4KdgOneJGBNovfm9fwLAqx&#10;DyhVbtkGNrj2DIOSvxQo5zd+C1/+tkVaU0+epT3ApxxSOfQMzdK2P3Aj18gCPHUZa7LWq27Uedy1&#10;P+MyY0vF4QGdjEs+8FG7Au+5RzpC1xe18uuLAXr6WBa8X/CV8xgjNzyBxycF6Ta2Pvg4CvOZUFmD&#10;goxG5dvpfgVOhw1zMwptjq+hD3X4Hr6E/5R+ZTNu5Rdv8v4MD8uIP2115brHpqEs6+8G60oGXcVX&#10;VLf+VHjKmgaUtTmw+URH2gJa/kgHjuorOzH4zOGauuzrpEsTUwLDmpNRW6Cuaz/a8ZlfZ+0t+I0+&#10;azD9Z/NC9p01EfIhDz4CLBsd3GjE9YXXJUODOuYaAvanXRgj8Cdi5KRMRLy+4IAH2vRV6oyvOja+&#10;mZfgSUwdN5VxYAlM5yTq2FThAJaDU+CyyRJanbuRx3Xig7d5U1LwDSKJSJFdCWD5oBuBNHIzB2+b&#10;TYJzXva3TJI1a6EryRq/CB10o2+zVlBbu+9BFJ60MzYbAcQngZiD3Xunt3VjzyPdtMNPJnBTntdG&#10;0hfe/ExOMYKHdiad2DxSxt7QjVkseNNffQS+yJ4w4xyubyudtP65b5n9yuJpI0Rkvvfh8HDPOBpJ&#10;mAetk+jaT0U8LODFpjVjnOyrjx9IGO6JZn2nOly8h8LUYUsC7buFsaXtLya5hBDtDB2ZfwYefN4s&#10;cAVf1iuy/c9//rPTw7cfnt49vWNNuCYWh7QNc6bWLvgg9PFTNozB9bgiG3HIDyv09JtWVAZ8Nz/x&#10;GeqIb9zITQ/2BamATbgOSt/HX7AP5XOdIxhulKi6bafKo06qp4jk822+zSjXJETI/njmMbWlbIfB&#10;G5BDfy3ZbG+3zviGH3NTOUKj32efcZOfxpVnuolI1yV3ZLviISLy8+n4RpoNZIxd3TZVaCtwBg8e&#10;hVGR06VN/hjO6oS7GRHAsUOS0RA+pODhz6RXXzujCbLCWp+ScxrrBrbrF97kV52KbznG8IyhBHj7&#10;hhX3QdY4aUuuWagzjq0VKtUD3yLI5bcANCYhcGNHQ2Vh5mrozSHNXxfj47RrwuBP1rJKjo6NHvPU&#10;9zYhQJJAtWUPjobYVt48cdui+sUCK4RI6s8Hmm5T8cuQbCCvf2Q3r61V7703MDCM/r1nJTvcYYyk&#10;XvISc2MEejD+0V8oMwpfE9IeaZ+Mi6mozKG/27h4l2L4vCpIBZFDe8YseAYaPM8pZFt4gVDwl4pN&#10;H5Up3Z8k2yCmnjz29Ztahv6mn2RAIvKZBwKtoi3YzpODDv+ttk0pUKgtnRkbt36lkfY01KbuWm8e&#10;qVY9a4DsSVoH0UXeNUQl9bOZx80TMfGDZc5kvXl9YO1L++W6CdzaCHpJ40Oiqb88bdtr7fRR+hU0&#10;GPP5cL1gm0gH3pJHQNbaifg6vQ28fMFz3X8woaU+ychhulvdzsMHccguOYFpQAb1EN+giL2p8/y5&#10;wGBy9aSi2Feo9vwmmh4HZvwjXb3MhzYQKmu+V4WbWh+9LsTTLkMxjxHWMcnjFPqqnJsUV70NPF/I&#10;23UqMLbBxMo47723FemQDh5+xxiFpJlT069YK0U+oy02Iq+s5onYF8xtLFrhVOHVusraeubJPCMc&#10;0vBuGrkJeDW/a836jHSlYO0Pr4aOz80fY9r6VYH9JweUGZul/6p09GBsfnEzenYcD472cPWgW/Eh&#10;URvUl/Y5C/Ki4euf0QCECW0HHlqDb+1CH2I+uKU3sBKgWx41RDwF5tiG64C9DW/3DoMaOQR2Z4dB&#10;Q4WGOYE6iJtBitTJLJ+EiqDQJxSHdOks+mFbd1AWcFWuGwLFb7nbzIpGtsgsKURj4zMytgNAg9BB&#10;oAPGizvg7R9748gCLBeaLMJZSOEslY90aZdn9QqnfK9lK1zLW7birGlsi50L37iOfcQH/ouE0gNn&#10;TZdGFx7kNQVMb1WEM6kNsAMy9FO8xpUP2MKUD3nSza8wxSOuroWDdtuxOJWDusIRF5fyYwiPXQbg&#10;S694jcFtHenambKGNd2y6kF+rW+bUubP0saFNe7QL27jwODv8flVzuIDywTeUFkau5xxQXDYzwsB&#10;xblg5LCXi0c2E576NxZ5FRgHXt5UnbZjYuKVt+ATJnJbMxZ0Qwx9CbwuDNjcbSaf8AIFeyZsg9fk&#10;GyHzJjc+oUEP2Xr3DP4oBQSe8ab8OgFBp/jYzAsjJejD8GQgrg+hPxfY5bHh6ZDAw6z40P6UA4v9&#10;1nah3OOLYLqBkI0gTZ/iV1shE7YlIC+wpjP0nEbYCZ4glK48FJMGbgEb6ETWX5VZCALPskg0hYPN&#10;mLBeFZ7riZZXBdMagNo8OqSwTwOuMlMDjOEG900iaLBggw9tz0LoDoeHE2oLsqYv3dgsY8FcPVmw&#10;sXHV9gCWtxiYNpsHyrfdsR0XaFx0sdDsK/jY9ODgi8O/xzxBIV18R7Bg23foIzwNhG/5tWXCt2/L&#10;RVm0/fCHPzj92fe/75h+xmEIfsFBHkEkrWMv4ClrG6+2i/3Tt4CRaaI7BByIO1bT5vpwoCK5WCzB&#10;l4Ow3FE3F5tjL54U7quX2IjkKbE+qUO/u688T+rkaYorP43yzjvv+OAHP0d22gl5sWPaG19N38Un&#10;+bDIpY7NJp5Yoc3YgGXzkQ1GbEqbeHNHdT6QFF/ajH77Qk9qYwfy/BHcx2bzlPSZzQTXPDSxgQ8c&#10;BFc/CG3N8Wwi6SkU1gGUoROxhJIf5Uny4yKaesNIjk1/DqTmYqLjKn7IQQG6Yh//nvQsOMFHZ+TE&#10;z7lQghbl6LOlVY8v448+gBh8Nm4EZvzEWr8IlyCUDR/9oecPPkHlBHjBt7zh6XWQaFsu+Gr86lgJ&#10;mg/6ZKNeIEADWOj78B36Iwd1jz/vTQ4pZ2McvYuHbeG7hsoIDDcZUO+n87Wwva8N469//Wv6fP30&#10;wYd/Zl3ZDOVJtT6xxGvT7NtXd3SzhWiLTu3J79CuobzP5qXdRMJdMyvmpFXdcXGtXXWIyTMHpfx8&#10;bNzwp31iT0plV6/JgM+mNwrzR7Cp3R/S/1K8tzH1nvfcNzmcpU4UeaVzhPK4YEKix0aaqlUGbW0G&#10;CJ7x8gd/8QO/DvpDPc30O9/97unXvvVNscpTvzxFpgZ1+zPe4Esd4+xLOKeC/UPt0ICO1tM6y8z4&#10;BfOyYFpHf8J/6R+U720VXOB4wsJh6Jkm/m66jEXnPDc/FRJ1nicu+F8PmaiHZoPpDU3aAZnctySr&#10;x60Zy5jr80TIjgsN85wxrLJBn7QsYDbQ9GfGh/IuXOUBp+MV8KatMur5M82hRbsQahfgsW2DLNGk&#10;cdteialKPTQpI0jlrU3IQ7OykSd9Nv7MZmflLB1gCS1fY+sy9idN3RqTNq7kg39pEhtOZcfA/NRX&#10;CReeXgxt01LctA95TVt1S/lGU/zhUznMc+CQDB9GLnyjNA2Pf+gDS8pbV7rNewNK9CsnuKYnHYi5&#10;seUYiku5YUT/2Leghy/g3wTkxGcIGZ/jG56bB6Y6gsthFNcF0EcJz2Xga7zElyyj6ph7TVewhOh8&#10;LjNvC8I/eZqYdRb0vIZT7DcAiB/Bh6rYUXRrZ8p7kEtbwRc4An24T2C5QF/UIwP9kzUPMOSxc9cd&#10;vOEg8ytjYDZTGIOoJ8C7NFjfk+amxeKgHW0Ar9qMuLygUfsgO4F+UhzqSAc3diPt9YVEeKZ1J+sV&#10;bEYbytxnAdxen1g24RJcTp0+DbTPwy89PH3l2VfUTjdPH+ltG34ltHS6I921kAx5mVRShYaQOfCB&#10;DDexWU7x4GlVngCVUH5FNADwb/DGNq/6hKLtgR1pM9pKsConTYiMsp/+/G8Vci3TtUfm7H0MGzVN&#10;E3zyyEeoLTvPU3fD42vkY0wIjK7pVFkb0e7Mlcy/1JuurrE0K0lXqao58rrAdcdHH39s+blZKoe2&#10;XYOzvwS96jrtE2uHF3LzRKDm5V7nYk/anLX6lTYFWZ+hSwM3PLJxr5awHWI75A8Q+ieZfPr/pG2z&#10;fU5jAxz9R6SyOIuxh//U9gTbLUkNBWoDBJjy2s8FfKnKtfIXpj7TWujRD3xDn3z9iW6wpd2fPtXT&#10;zip/8EI3NguWMhsRclIs6xr6d+xcvc2uNiAzwfUqJ15hW2999oxTaxk45BsD4HrJOGZIXuXmYQpK&#10;T7/o+DvFjo5yrPxWONLcpEt95rQZc1TuMsW2L4Cje5K7f3MTcsu8VhQcfbI/AXAdb+ti2Pafvf3d&#10;5pKpAdj02ZT0cJn25QbENwlu5wMgsjF+MS4/140XvrOa8VD8kN9jy/Trox61sf0bumfjThjFhthW&#10;H421VUnk1X4skgVHRuFY7/Kp65hjuBIx1r4eqzzmBQw89bHe5TG4hcmYtY8/5MNjiIO/7J9M6Xk0&#10;NM8L9xxt5DmEXi6xyLvtEVF/rA+cjxk2RGCRkzr7pmL/0T46TMk4pBucuj9G/dBoHcT6ZrnYN35b&#10;/WuzMm3edPwlXm5/ZBGu/girvFv7DxHqskYGTmOl+in89GU9gs+0yDia6/RBdQQooW1B+1HmPuFy&#10;6ASIqHsAiLbLjy1sLV9/meA1X7QHITq1LSKzdZH85W3ACuiM5IQxckw7syZCPtZDrElYj9neQIKr&#10;j74dwvPQ8KqhvAHe1Zcy01pk6PpgxSkufNgfMP7ZOnfsIz5ZX+88ck2DrNHN17RYwHYoZfpdZOz+&#10;LdmKZZ9gLaM/5pFXhfoPMp7pAP6x7AKhytGqlTf41mdkrVXP+BTxV4xpJ5645Ul2+PZju5WxeBx5&#10;+6YC4arCdYi6wtCG5FuGn+GxxO0jrK3WAG9V2s889oSoQUoHusA1v+KvadNqAXI0PTHXGYSs8fax&#10;lDxtAevokDoodExgDcy1RqhmrH4h+4Ejinz5moA4uqoM+4SgZY//yyK8hUX/tckKjzm2cUK0oG+b&#10;ihjla2BMIhRGvwEcYJeoYjVIjWdikXqQrcEZrJsDwRV2w2fBQdl1tBAeeD5csHjBI14ozkBL3Hpi&#10;AoP1Io7LQh86BjAOFZTveOEzZIxX2h0oG3OBRJqN1ToZDdnfGoQunR+ZVx4mqq/ao/JTHhkLcS7b&#10;Xnqesuy0EX+j9CbzLF7OMZKrzsW5BEPZcfP6CLfSabow0PYAIINWpkswwF8nh2mMXqXbeKVJeqXR&#10;uku0j3DNN66MxLQxk/C6weG2E+HCHXms5aTX/Co7aerKt3VrW/oCXRXAYMuG4q24Ta/mMn8PltJl&#10;OrtpAnSgZ9qSp4FLEE+gHsIojS7YhImFD4dV3jjXQqwXmZZ1hODwhvKbN/cDCibVLLqf6a7cbNzw&#10;iqubNx+4fzOoAkPgDmbrgFwjW+1PPQdEfkpE/dH18NWHv22M0MREmsCdk1l0or42eLgA1h84Z0G8&#10;+Msr6iILcnQjDFj0zAVUNtMo8xgluG6woAcb5/hPJ2vUoC2gd0sXIIxpXQgYZmShDBj44IOZTCOn&#10;bSI8H0BB0IGxMCnqHRS3tv6Rinxz4N6QhSsLWG32Y6482tHqzf4UdKLZK988tclmOpVONEdSt8eh&#10;7jrqVZP61e+s61SW7maIhRiyoC+60yb4NjcldWK23fEPBWANow0SH/gqzwUI9KsTbflU/YLXG/tm&#10;BtpSH7Skv2A3eNR+xD48VD2b8aR/9tOfnn78b358+rM//zP76G29OpmLUV4Th7/yOkn8joNC9IT3&#10;2rZNNx7xUUFwLOidchrfnJzlhA++mpsNdCipwzF40Vd6ZylpDsh8d1+I6SBWd9TrYjz9TOOGZbx9&#10;ui9+T3UIzmbVV9977/QVvXaXi4PPP0+/p9UJtrv7cBZOLbfNZS8CtvEmq/Lohpx9NVnHJNfTTrZx&#10;nsoBlg9tTHsS2o87PxtGlon8aWvg6P/o71csim7val03iOBFW7Qd6r8dC7ZyydBAHQG+hFVP0gTq&#10;tsNfbbR88skn9r+33nrLm4H8TqOfLBItZCDgi/CvL3dTm/rapDzJY8NjKP/ARw70rW1Kx/xGVtLQ&#10;jV3wdd0YJH9VS9jvy4sLQuCwvw/4pQMylmdloR+xefe5aGD7PsmJ3XxRM/zYFIUe+P4Ij9jjq7gj&#10;c55y1NiIZQT7Jd2E8A29uvIHP/yh/In+pINh3UwgBz89/5y+xNpSPiYfv3oOHnTSf9u2ldNzaTMj&#10;05IVrTX3ZmlkbEg6fpt0dNhgOnzatwdu9EQfebr1AR5Qer/nmOkH2AedqKd/94K2/DmU5wKLcSJj&#10;Q2CpX9vMN9HsYk8b6BVIekLvrvrP5589Of2hfhv4Uz0J/A9/93dOv/Hv/3t+Oh9/eKbNWfoxlsZP&#10;+CAPfZV0Q3VuTDlvBLipNqLM7T64jKVdfy8ualKVmxhfAtc0sYXSBNqcf/vR+Bbl1GOzjQaFCs2T&#10;LgzxY43X7mE4UOvk753LGa/YNIHmM8E/f37+yjdkh7Y/SNW0K/a60oZnbWiZljYxjNq6AVj054Oe&#10;hIyRux24w5k+h5zAqzOqnWauVJkKjUedP+NLFLaMdPUwjaWuectqOLw0gTLPRfIRNmoJkTd3tYPr&#10;Az+VF1+pJT0Hk0u7moi+Klv9S9K7DfBx2oIATfQmRn5C5N11po6y8g8swIxB3ACUN0AAw2Ed7Q5N&#10;bMq1I2NTQ2iXR0qFFp4kLEf4AVu+5Q3GMU0eaeHZ+vp088TlfV2aNYjrxn8K/5kOX7EXfbVzSWxg&#10;cNEN7cpVvNRKLtmhdaaPXtMWzRtWehwDcwQ/E8MBMHyYq4m7JsBnIss8nYbd9aFdGAOpQ/aOeasc&#10;pFmnIC+HuMDhK7QnNKiHDnXKOA9zXqfLnJ3DaF7lO09gMC6JBgGa/fA76OVbWUxbMJ4XhVcc6sEz&#10;/OAhC+XGFe/b6sfPVFe/BhacBtLA+o0WqjNNtd0KU9g1roweW4RHoJ144xl25qeumPNZN3OIe+OG&#10;DhL18yHYK7jR0/jA6I9/t8UwkhinK315b4XDP+myXzPRZgLUPEQ98w2BJyig1fUceqAu/XjTSfLe&#10;0gZwxzjwIhNzDeMa7RJ6NRW4tp2qKgN4pRk4bjDab4DdbDT2Ad7D6iyxsvZkzIWm5JHczFGEbrzl&#10;umBsNXS4ce8RP6Ei2AdvcWglP5c+0OEJOG608s9rDTxwtKuIYuItYCOKsRey8mH8SV+AltaTai+N&#10;shuOr0nwXdZBgq+/+AYB5eVNGz23AZgqxy8JlsOpy1+GwxWgVeMXFOHTLC4BpgHfI1CCLEkjT/6o&#10;ht4TvSGrNuWtJITbWqs/v51XT3PtB5w/4AoPetwkQWBM20QY+VY5GYPWQF3lXNPYhNC6FcdpZFjq&#10;6RdroM4fZFjkWGWhvmErH9gjX9erDv8nUL/CuF5lxJSbttJbfugabpjav3SdR5vjN8R5tXkASr84&#10;5IEx/eFTWdIQ3MAj3+ZPcBus/POZx5hV4xHiEPX6tsXl3TwxtOmFN+YsGRj+GpBvbY+OWaY1zV/d&#10;GheXGP8TiU1PysqDN2wxJtIn2xYeu8Qffbl2zk35RgJ1DxB1m2ReqMys4V6oHRgj4L2NLXARTj4S&#10;3Pghlz6itOt3Fq9NjR9cB3e095YfvNrL5aW1yZg+4AOPhQH61H6lV1TAogtjeuxsHgLIaKiYdJuX&#10;hPhNlHLXB18jmOlRX14mbNrUpf+s8gQ24y9vGWCIYO7hp4UaaFskyl0HldmiiObe9zOPBSt6pT92&#10;LvP6o0QnZkway+FFk4b2TndFiT1ql91uWzmS7qKvqJqTWBfN3Co9s28UWmeAzdi2IYb+0K1Yla92&#10;pu72jNnoDhww/ksmVEe44pUOCC1T6xl302nk8E8LCc59UDx8E5r0CY2RU7DMkcENy7Df7RkbKA8u&#10;fwLgw7Xd6wLwW8CWdT0VbrpsAOcJ5mvkKhyx52HbS+Mr69MJtUVjijtPt8x6qk23gKKvDOdtTZvG&#10;19GfGwBe5v8SOeyr9Rx9goAO+SitP5fPeo9rTymoGzvQmfVFrqW9Rhs7IDEtB17tUrogUe/9Jc19&#10;rKVeFVZ8w4mHGQ/Svn5TOXUK/Qk07r27ZD7TtBzaH9GNfQVCsuiNr8ffe/4CnZZ1foAd9q7dbsyb&#10;TC2DKqmnfdFVK2nBWbwNPpaALhZB/JE/kfPif9mBI2gOiEJ2J7AS3NJukp1ZyxECJchXgKaRqyfs&#10;lBlHQqIwhvHhB6Pr4FcO46OTYOkMhJW2C/QFHTo+wbQVAxc7xAre4BvDma4qiXXGvNE0AWjozwMJ&#10;nVgbiFzkWzd0HDxgNzpgVK8pp36FJf9Fg2kO7eJW/+vyLT/GRzzqod+AzvxfCsD54oLKBYds6dZ5&#10;V5rUv2mwrtDWh7S9obaesvJqXNrAt6xyUEcZ7di68ujdZMBQ1rhwjVtueca/KFvrC3Msc/li024a&#10;IJ/E2kKfQKgcW8UhYfr0fMnhwVP1lEGXuP5vtNGJtOmKHwM4MN4EZHLj7mX8W2XAMMCQRj5ex8iF&#10;ecoEKzgmKOCOcqrEZcjAJh5P8xH7glyvwr15kyckeaJMq3LhM6n4d55URp+iDINwyNYJD7mps366&#10;sGPg254AngttLtiF5oBMXWDFvruBKy8XiM/1OyIc8OSgOX6RC8NMXDzByRMNxSHmzwfdXGAhK0G2&#10;zEJCSW86pC385NvAEHlzQwn0YPzxRYzS5AmevHQBhE2o38rFExD4t4xDM1EJnr/3ryykY0/ge6EA&#10;ESZkysAnZPEZ2s6L15sEX4xIHv6Qd7eRiW5ymtaQjCyjKwZ5RcAWq761B77jtcLw9EWbdXw1Xbfb&#10;0JS26jexXWXCp/tEMGKtG0DYrYEUOL7AkwzpP/iQ5JVPVCtkp4+wicamIb9Z94tf/sKHwBxEP3z4&#10;JdXrkFlwT5/WftlsjUxw3Pk6N3IQqRVte8qTi1zx+7R56MSP8DUOdplb8QfHbDCpf5MmsOhhoe++&#10;BRP5Cv2BQ+HbqkNW6kn7tXMCeffL755+4zd+4/QtPf3HxvcjvY7t3XffmT4v+2AX4elfIX7P4pXf&#10;YMJY2A/+vPIY3/Qmq2zGASF4xpIs4PDUcReejEVsRrAxe/60TDZxO+5jJ0L9lSx0e8DIGMNmLrJT&#10;zvoDXh57sDAy6ENcP4c3tsWnKCfdYD4qh45h5HP8Xl1hOh6hK74MX2wAPDJxKPp4Fv+0R+mIgOXw&#10;Hp5cF5mRh0DbVl/yETlylS9yWocZ4/37z6LfC4keXlQf8LoIhiZw0OXJqc/1+kxsDyx8kbHtgs/T&#10;d0yH1x6CrND+TBraPfz13AIv0atdKzOwBPI3zF86QVN639YGJ0/32obqP8T8jvKv//qvn/6fH/1I&#10;n7+0XZDrtm5S8lgbaltbOHv4Qm7CUYYD2BfOlt7eTvGZlNNf+zkf0yn3RRTzyswJlKkZrw2qlpvr&#10;T21D2psJSmzzgDAZ95mPPBawqQSg+0r8hg1/+vqtgYEZsNiZ160/0W8Dv/e1905ffvfO6YNfvn/6&#10;kz/5P0+f6yl+blz4zm/9vdOHH36sNIeeaqu5aQQe3kBUm/QJ3fCFOjKdK7XmgWvfcZpVD+PXlAOL&#10;bPRb/GOlK8KR+0jf8FnjtB/sdDpu0W/QPTL6u7LIPpUJ3gTyfKDjOtnUNCWTN+JDwGMr5f1oyNjS&#10;LSNeaaJT+5kr1q9VvqW8NMTJpaVtGcM0c4DHdBGRGlzj8Ap8+K2fkqUsb4NJCXnoEkMXP+orHMuv&#10;MRikCcDi2wQNqVs5+KVJ3YpLnjp/hL/CrXWMJeDRrsBELpbLald9WP9QTx2BepKmqwTrwobyz4U6&#10;/hWfgA6hNIpLTDslXyqJ9/X9qm/rLvvpRmHsZrmxs/L2efkWZQR4okv9sWWOx66k6SPMVbUP+PZP&#10;jd2+yUdPDNJXc5NY7FR9wIm94B++0DSNmV9W/oaVTLT1Da27cmiHR2ru1dynUtAdKKtOwDO3M7/0&#10;mgMg31wiOQmGpU0X25Bm7EMyy8HNGshMuwo2Nx9l/8P6AyucyB9a4HUT1vILn7UGaeC6QVd7Wxh9&#10;lQZ56hosRzNrnWBi1/ShgjCOMiemDSIrduIQXEyEM/PEyA2e1293s5Zjf4U88p4FfFx/0VcZ2w5/&#10;SFu6LVScgzLsf/v0luZZ3tLCzy7Qr660ZkEz7ClrSZ5yII0ddY+pbUUfoB12P9l0Fd8cjATZw4Dm&#10;oboT/gkdgv3GdtJag4OjsSs6cC3GW/gKTxkC5bqGGPvSZiY15ZG9dKgBr3wCiYZBAs716DuEwgeY&#10;l0PgMwf1IAF4ZDWe0sy9rKOe/SKvF3/n2Tunt99+22++AR8VtXTOTUZigV2wkevUpszPyKvIMXTx&#10;sV7P+uZGjeF3VMY1CGtLbPJUrxalPV4b4OXNMHgK2nqTUBg5knnF9xHOdHb82HDHR7cGbjagnj98&#10;MmOI2kGGAI43MAGd625SXNPqzUxPZBNwdc3F+uCedM81D7bKHOxrDtVZERiim2jCb5Wh5QGJzTaZ&#10;bQ9q4jtJ1WOWshVugEoDXlDdtF7lKEHqsQufphWbxkLblf1SOba4LpjvggtlyzE8wHuoN7gwvzHe&#10;sJ7nYPbqBTc/82T5Mu8udJApNxZ6FNlkhl51Jr0F8Tuzt/L4dOfIDe5CgrnrVeFz3SAA7a5DgGWf&#10;qdchXH9KPYfKBrwg5FTSY/RqDCC+uAaPwTy1GuNJduaYGZ8knmY8+xzlhPox+xdtTzHCOK5fv0x7&#10;LVjSab8UnMmn/v3/VajM19JDZreflBHfHuYi97FtqkvHQmhG7vh07ZoxO/ZjXg7c1kjO9zBdrM+C&#10;8yOP21HrCttYcm6wSmuUVJ75IPEZkclEDtBpsfio59GNkKdNzzme16E79MiDd12orrtQ8JGukheT&#10;OmyJ66io3LLVjjtceXu8BGb6iXUZuUiz/ymmO2JTA3NLN/2/0BrE+wI0roaTrvte6AYwgnnZDaJv&#10;eUMifBnDSzhx61ifOTA/j/3o99iH/Xj8wzKP/YF1nb4J7JuIi+eD9gHDa/zoXiy8vVbXnLHCgE8d&#10;9AiRiXEncJ7jASAIN2sL6lJkWq8YX4Hq3slLfIdnKF3/nXX1MBRYZMuaifRdPVi11bI4GBgn9LWu&#10;+9ourpN9aC3PowW+EFdubKTLQX1nDcebU3hY4qZ+1qmhsM0TZx9yfGQqgPO+GuOUjO49BtX5Jjfk&#10;Uvu3n3EDHO3oxhn8RtBxWytmvrGvT+WV/OomfbHA18Sb7VQPLesAP9EksO4mtI76bT9facYhl63j&#10;COXKMwbw8AGyW1ZIWqDx+aXfdSwys/lCBK/zl8KuTduWvr7FA5BLUctBiVwpX0g4CRwf3VyYBhSY&#10;K0BqaLrALS8T6tdBvvCFW+MjDQ+YAlg3++qs0Kyi49MWtnyJEdOTOAMtTqOyNXTTi7JVrsrRmAZG&#10;Fj/ZKxukW9Df2bTWHQQvcuhVecsDmpRxUWr7j/3W+shJA2Ddc7uWT+Gviy2npDINlFYwtUlTv4Y3&#10;pVucl/Q6yin6Rx7FJe7mx9HG1Blv5FulXGHX9JEP+ZaNujTmVqbES21rmWonxdAvjcbl2boRcaNV&#10;m7S+uhT/yKP1a1we9emX6sYgRCtd4AjIhBqlA0zlGfUMQz8RtO74HoLG3ml2EW06JTowRJTzQecM&#10;ygxek1cf4A5PXhvFk4ksAhq4eGLzjN/4E+omGwtt1mwsDvDF+w91B/Is4rho4MLUh8CSpYca9uq9&#10;e4SF6tE5ttn7ZcqgLzDVZ4LMAgY9ctCUPPx7qFU9K39jXnGMTOjYw+zKxdjoAVZ0wa88tGk+/AZy&#10;LrDIww+ZnB7ZsSt43iQRDcYVDi8Cqw0SbaxElb2Po0MmENXMbwsIdQvI0pA0PDqptCZxD7iAc/sy&#10;YTGo0j6SuYvc0uzY0jy6fNEA/eJ3gbd6p9tUNnFYdLnEBzr8EWy14g0wiwfmUeDY0vAr0VRnPCZh&#10;7C2/7SuYKhfjFmZg3G8A1r+xY4dWuWwaG0kC2gRJkFdwWVzq4hG+sqlfv6vFSv3FOlrubDiQx+8/&#10;+uiD0wd6VSqvOuagyhfVs4jF1t3oS3/ME5y5+QDX2q24JONLowQwORyQtSR/07QiC6we/sLLv+Op&#10;vski7ZYWKpl3VT40/JospeHFZiuv/KMOE3D3G58PdJj9FR30fuub3zz92q/92umdd989Pfr049MT&#10;Aa0Xj/gZ/cy4rDm88ZJ2QlfsRuAgMLJpc0s2J3jTFnkXH3dbiRi49FdvEGsur/09PjF/6wYT+wK+&#10;oT8CNqKsNsYXgKcv00e8+TCvAmbMA5aDQ2Rf2wBapRN/in9QRoAfshfGvijetrPKqePtCtRD1xt/&#10;PFEpG/CaXG/e2ua5GG5fgjrwsojlLr/aCd7YIXZlbNjljiySUzpTf1O/4YW9bZPFDtCgHJpsQLse&#10;vfTxxaDs5Z/30PIHONqgcLar+CND9c/FnXDpY6LRtqR9vPmOPrSxee5jTl8XDH/LonYAJnrwu296&#10;Zbhouv+p7bIxdfLvAH/rW986/Zuf/MRzl5teZKFDvxAJ+zL5BMrjF1Pw2ggZdvzrwEsf3oFB/oYd&#10;P/zJdyyvPClTOUpY9sw17ovapGrYaGktAA/g1dJus5VW4Ym5wEcwXkccfOLIF76wxD86luzY0P/S&#10;l97R07/6HU311Xfe+bIOfz89/ehHf3X6gxffO/1Ubzr47e/8lm7+4uYXnoSc/joXVRz+YsOGykie&#10;cj48YXwM1kmF+BkmgUTWQYEk3/4fHfY2ABi80sen0lfCz7aQvvXhXoBtcoo2Y/4N6fv/0vZmy5Zs&#10;13neqtrVVx3goCNAEYJMSRQ7SwJpKWRe2dIjWA8oKRx+APneegUrFL5S+A6kRJAQxNNU1ane//f/&#10;458519p718EB6LH3Wpk55+jnmH1mLsozT/CrjqhNIw5LZ1vEm7ryBoX0oX1hQfaom3n9PNlAdVqy&#10;lNb6Qz5l2s1u5JBH8S7YzEQ+4Pb0rcpT6yTwbezRtqAbN9xcaSzw4V5iufnwtzzJBMrvUkfwgOp8&#10;6e/GEor2JrryABd6+sCdDppd9sH/MLb6EJvV2YpsX+Agq7zBaxpysZ8yw4cHztSd8R+vPDvkH8xt&#10;g3g85NXyeoKvr6JHRm54fCS9UqfgvQO09VvGq7Frx6N9JtVpF/Twqg/TH1MjDp7LFvnxnW7o5Hr5&#10;gVZB1+YLH8Zq/EknfySXRTXG+8QreLTVvrlIR/MS/p15Yrh0lypyvctBZ9qL+oSw8qac6lHlU5fB&#10;AeCLj7hxlA/9C/0EZUYevBlPtX6A237EDOYLPwL1N3SA+YsXo3fOgcYHG74sIJHuujpxAw5ptAnZ&#10;EEkfiw6+SYb6KEAW41KO5U0657t80tqnN3/hS09wacfuDh/0S3xFTuPD4/rxC3xsKfVaWAAAQABJ&#10;REFUh3Flq14AxDWAPu1/4V1dnGm/Jwa49pqKNy4Yl6W/fqCxwhNtCBEfbEy/1s25zK9wH7z4iYm3&#10;b8M3C2OxGZsyPSVPMhh4XwA4JO/TWPAYCwE3kDi9dL7QF3rUh1mMT3mT37lOcGNr2qfqQxrlhp/H&#10;JsaqA/AVe+Mw9gX8G5+kc+O09xoOeaouis+MP8GNPiwqHjp6/qBxcesaG7bcVJoxrcZULkeoBXIC&#10;OnDzAkDXT9lSg6aInU+bQptKXbnizSfCI0Yfar4hDjqnHDLf7ZiX8gJ4g1Z+V5NzfIBMZ9m3OMDx&#10;hSNUWF/3G8COM2o1BQutWLleiK9Sw3i+0a1pjU3sbXkuZPHBtywUM36EBnVal2y73kD0SgSP3j/W&#10;5m9u2GB8Sj9Ne0afTLx2jlHeldsj6daSOohcBAkuddqvx13Bm7IqnY/Y5NyDT/PLp8dBiw692I7t&#10;J8C/RjO6Fr0ydq9Xj+JcHjtWIZZ64wImeUN1swO6WkV5+Fr5AFecnelnWvxP7Irh4IIPn6zr6OLC&#10;BvILlkKZKGHnXT2MB19w9OmcQ6ND1aHIqU3gls43POia40189zTL0Jc3OsZuZNXX79ls1h+w6KQw&#10;7Tr1jFdck+6/zQelX+vz4OiT9nvzl2Sdt2sW5S+/hnouaeeMZ90mcZN3UH3zM3hHX2SkHakP1nHq&#10;Hdy55572EqhP1lF+sVr6rXjjSd/A6G+ag06cJj+Holuu8pbdQ7eQ8afvoiZl1s9KTJ76AfQgZmID&#10;YYTi5/J4ghsAt+VofqOXx+jGOP9K1A7h8EQODRtjTvLhxzijtnSOk/kYGNk8q+/OJaAqbfXRfzV/&#10;x3e7zOtlBbF5fDHI4EatjIc8XlbR0QdgG235Dme+IkPEtPqXMVpfuv1iDC6oD30+dWa33TTGo4/W&#10;idyV+qHykhz60h24ljdXErbm1dwkSS/5mvUFNPScbuo7NpsX/e3okbFcyrgM49/4rmk3HXd/O38G&#10;M9fSbyBumTcrPpob6nQRn0z7MqpsS5oeE0NrSxhri8YftbvAbfHpTH1hI/iX5dx8jmd2oOAGXX8n&#10;6cyHg1da8urJpiGbNcNswR4PUuz53NQGHj/LwZEPcMcBEkon3PLl+cFON/S2QjqWn3k2b7MRXdpW&#10;TPYhSXlvtK9gsAz8GSuj63ndbJ7xzZf6nwfayDMN8Wxe2KpTrgHjJy2X6UOrU31mXNOknJaHyiiK&#10;DVNhnzsg5JJlKO458yMgCLqdb6iS34kIafDZOzqukRHnphAiKxyaBxKBQwPTAXBlYDjBHV4J+soK&#10;rwwIKgNdLwE87nwFWgFMqwH0GgRfEMEPHIBzNVXrnGvA+ULh+hiUOOvaV/N3fxWpcri+9HPzqndp&#10;Lo/Fq27N7zXysRVw2rT3pPEp/+KXvnwpowI4Ox7neMrH8VnpODbd5xflUzyXv3DRZedNOtd8LvOa&#10;Dg5PIBV2mqYhh4/tncoLfeXv+T0vf3hAB5BW2PNdbtg6corD0TRDV2rSKpsskRl6zBXxWormT0wO&#10;gq/0xWQ++kxcki/GLOgyOWRh6xVPe+lVXNz9TcfIpCCvhtbyCWIqymUwApwcBfHrq1dsrjAxDXIm&#10;oep4/Vup0lc8/bvhoktjF78xgb5zh0VTq2Xm2J2JD2WbOn5IBW8Ukn0sxtFAeyIjmzyAGWT8CH0H&#10;Jy0rBgqcM9Bigl9+xadTxr9X3PWJ4/GXPm5DVD+o8+1YW15+co2JvvgJWRtumYxSgJRFygDDRnel&#10;wbuX1WElmGYmFyZJOwi/m8B6SsPVjkhPFg/xNfZH1iH7Jh43pS29lBkZOqp9bLr1xzc1RHicW8tb&#10;dN3lmCdumSCDlo8X+JnFCWoTuHe0ANU0ITrmiK0dSk86G75r01jn/J4ti3fmNX55r3J7rXqSSTAx&#10;BF9iUvjCYdJDPGSynAVKZAONJWTye19sAPDkSYGFFw9ytDjBQqc3/oTDRnBjSFykz2XZtJz39MQz&#10;+I5f3d3ZmObI3Z4MyNj49cKS+kfj6WkKL4x4g1h4OvLbyll8Qo6elBWdX0Un3sQLAy6eCvzOdz49&#10;/dEf/v7pj/7oj0+ffvqp7SOmHunVJ/gQn+AL3OGyNDeV2fiY+tCyxSf4iXaHI0QP5BN08wK09CU9&#10;5cag/Wjj07Zk09F3/gvPZSgdoDE/mZLaFjmkceNHaBNL9AfehJf9APrTB/Ik3A7+/bLhHV+nPJDp&#10;a9qPyccO/+kI7PZiPzIoazbJsJO71ml3AccUE0JuGhE/oDaUf+2zXHKFR0y/V/tk/0MztKaHjeMh&#10;/EiDR31ILHeh3guR00fym9duv4QPPzaXgNoLD5edyhbAJnxX2dWTPNJYsK/c13o6Gj58APT24Fzn&#10;ptPRNIq5Au6krrKJ/lKbkLT1bMbwu1b8FvWneir94WymE5OA9ZY9Qpu6Sf9AnQ3fLAhR/ytlnSgh&#10;5dcccThOv+as8i8ndCGbMpPQ4tVnHGt3z5XitltfGvnGh/ApXvxIv4gf05ZZrhLi3+gN/v0HawoA&#10;B8sH1+NO5fe30ihL8Av0m6Q9e/rMN7R8+erF6eH3PtUNIN85ffnF56ef/flfnH7x1391+uTZJ6ef&#10;/OTHp29/69vyMRv1eqWz+1zeePB6NoajO7yRQRzyEYHrOGm2eWIDPOOIH3rSDrDQ1vTGDjjYS/xU&#10;98YgecTPVTeyqJV78SJbOJaM2eigD/QAB/cDtA+SYR2Enz4iaR4/IEc4HTdBmzJIXCMDvxeqZ69p&#10;i9cNVQdas5c+JKCrQYfqSdtJO9Dyq2zkqnUwOjLqJ2TFN/FZfbf7jXz6X6oD8eryGf/s+mdccYyv&#10;oxw0hyHoBbSdKk7lcd1zjkDlcdXFMNIv80mjLSe9NpUXeYDbJ8U7KsEXP+z6HapG59JXVts31xc1&#10;Md7A0djOGxPiRYwXt7S0r9Wnsup/IWOI84kpys+SD0XMz7xUAMQbQNnXl07QV2ISL1GWSXX5x42x&#10;d9pFb5oQE5StxjvwR7fc2MMGZ+o/6fAljz/iIHbhv/iQPNKkgelWf+d09MA+pUoWbQEyxcr8rB8Y&#10;yge88Uv9Eg59tdNUply/Uj/pJyAkK/LEQ7i6GJ2OBdTGgW8YNJfpt6QTsce4DFp8yLjYG+s6Ygvn&#10;GfOljal9palsjuQBHIvnfOXZzsmj72uskd68Hsuj8WUdaUf0gd9Bi0x9pDs9XHWJD46YgJ6+u2Mj&#10;1/mLuotMx7FMgH/nTpQVYfL4iTbTNB57qI1gmym8L5+/kLHRB929MfROtqsPRpeXvCVER9oCAF6U&#10;v0FMuCERvM4LfVdhch0fd7TBB1xJBngTFjlCp3IDiEVh5JxYEm9uQoamZUIm1+jCEaD9im7hj11c&#10;561Pmz9NGxuW/uagKyWrZGQL+JOoA3HDGJr6QnryiAvaW47an2cTnadE1I/jP24MpWwYvz1zP8xv&#10;+QoR68SgfsRi/n3THXN1jyNHP8mi7BqDxlO89bXlvulLHDWlP73VDdzhi+LIgUf8Zn39RTr6x5fo&#10;6fgTKvWixWmki6/Of1YZYLfGWv5zGSHX1q0jeQC0qOOyQszEwAe1T/hUGW4fnI8SupZq9mMkyF8P&#10;1J6p/yPu+7YrIfofe1vfln6WDKstbhIU1iqyglScs7SNnlP8A2/qZmVw/Dpa9CrOTkdMGTj2PCnX&#10;vqGnnC7BZXaZONeV1WzmItWj40LaLuKaNocbhQBKUcUTkF47H5LhAfioc/8pyeNSpcdPRvGX25GJ&#10;gyP1+pnXgcYl8B4xRqSt4QlfdGlMkcG1NybUTqVuQqfA2cDjmgv5tQG04tNPEac8vWlf4+6JWfB5&#10;wABeQH1SPqx3cbMH0DT4Fv88PT4jzfljc/v/pDvT+ZeyFp1RhpjEr4HqdRua/c0YYGKx/oeOGLbv&#10;3Y4dczv7R3WyfoL38qdiYtHJP24DLoQjqvY165CrPEVXb2hhfKEoE/+OUw4/Quv+zuXMWD/lhC7w&#10;wwbrj7wZ/0BjnyiveKQBxkU6efzpeHfmleTr0rDr7vJG7viPo+1jM1In0S+8Qz3y4ae/bwrWfYjw&#10;ift4rqvcxhA9PcaR/dR3UGybTigj4r22LjKrRHwljuGxy1x4OiGP9YKbgPpa+8BLzMNXdPJXf4uW&#10;NZPolDFU9Tt4Ug7pi4+0w5/wLnhsOAOMyiav+vcYfcLjcsxdXj3S7wBxr7iqkcS2bwLV0T6ZRrZ2&#10;pnwu+NFvDriflE3F91F5tkVKfZ0uefCB8k6scZ21+weKidiGfuZXofCf2Cxd5S0UypS/URXu+9h8&#10;50ffkJopJAh0nfZCP6s042H40je2v6u8tkvk3woUjvUJRizNOf2b/V9FSbb8YKU/Jh4npopHts4Z&#10;d8fH9MXUaeoFTKatkZ8ST/EHOfjO5caFAPVSnzQuA1/X2GcR1EEGPYL4LA7F77SBaf+cXUahtRLq&#10;HxFkBVwYFEg/ItJ5A3hYXDvEmAglcy+4ItuBvRgcGyAjKDAaub3gmtfJCqQeKESYDVk40v/Kjeyh&#10;A/i1g4kruO3oySuQ7kmRHEiDBux6kMYdBhTink+lT6GGE7LgVeC8NjedY8+L5+O52mdZXKBPZZdH&#10;bfNRmhSaznXlN++2496AlT+41RX55iUbeYqneU5Ht4sGfJfLefnsx56bmb52GtJuuqboNxeX9Ix/&#10;6eC/PlQERhqCli3+5JMFiLkDb6e5EARflzdKCPjmGhnkwdf+IBUc60oFVT4XQNNGDkmlB8d3HQ5/&#10;8gDyC8NFfA6fIosFJuvAILP0omu88wRoofLMV7jw9ABe57WBPBpiFnaoG1mAySAfnzlPnZoH3sLJ&#10;Hc6HrkKx3n5FhOrNixfxPR04n5ZBF9p5xTMy21Fgwl3d2uxXTsqvvELhzZtYTz3EJcZXvUcf6ieN&#10;HNYwoLZtvDALRDHL60F5wlebF3e0qaLxBuUCQAM+xy4QkU6bsRZFdRsinTYQ/YWN75TmARp1QHrg&#10;Dx/FDxs7MYDOsSEaLTO5PfVkR/ite+hgvXuERr7qhBceyFS2bYqNnMpOymKPM5A34E59dwLQM1A3&#10;E3TKppo3CNoZyX/fFOpL6PAjevp8BiHEV2X2GFvw+9dDccFEFjzw81u9wowY6x32HYy3w+s1rylx&#10;Z4rd0q0DasqLjVcPoPobk455+Ug+9aSOchQdv/nLxiy/eepBiicI1ka6HIMTRbgcy0JO/GwMhT9P&#10;wJH2/PmX5ucNRi1i8vuWjx4+th6kEQ8fPuT1epyzYHMMkPFW4hBPH3Cce5CsjNS1mfi2PDjqgz/5&#10;MHDxucoJW4l3bw4r3Zu/kn/fr9mLNJ6KoU5iI2Na00vWP/vn/+z0z/X5yU9+Yvue6wlAD8TEL4sD&#10;rTtZjKQYMjhR3HIhm5DbuuCFSvUplA+QsQE6ph9K+bNRzytoMnl4M7Z0cRQc2i0lS0bixswuv5Tp&#10;p5IlyzRauGejt68jJu2tXnOb9oCJJPxUqoPfyakXX6XfDt6wVhpPR0IDtO3D7yjWdOog5/eu+L11&#10;/e4hK3MCXrno2NU5+R5MihY+bDQg4xi/IEN89OQyPnPZalzUeIcf8ejjyIZnP/TtyKJsSGtb3YXq&#10;yiceLV/+vdJrJonhYRodJ/aRi46FlifXibsstnPtdl0+pV4D5Lt+Tv9jHdF9yht/QcOmBQvSjR3i&#10;SA8yum27f//h6dHjR34yPH4/eLNB3G3PTHDkOd3MQXt7Jf+xGdz+CH3kjoHwwJMHHPXvSNvPzuNi&#10;z3EcqD5dcki67NCfWhKRgCOsKVfXPdpXXV9dodP0DZy5nqj8uUkRmqmzWfCfTQflAfDJIr8vXX5r&#10;kY86KVrKsPoESzJcttTZe6e//Plf6cn1T7Thzs0revWiFgype4/0aippdfq//+N/dNvybb0ZgL6c&#10;skz8qN9UGcK7H/g3BjgHl9+AJJ+FbreR9PWYDp3+eEIYGsfExB60+IFFi32CDA0AXx+l3y7bidsX&#10;aLyhA4HFcyxOrCL39fRv6Ede9cdG4pKnnOnvV7rS4GU+o8cmcsnZ03ruzVnVUQB+fBLbxYhfJmSC&#10;R1+lOo1M+116cl6gHqkkCTbrRP0mDQCfp/4K5YPutQEdOMfWnW/t4xjo8fA/6Szg1JZM6gdb6NRv&#10;4i88Dvpg0LY5ECQXnkndv9GHmMEeZNSu4pAfFkf51obq3WtJEFn8dqQdN1BS/g9VZ/pGA9svmfQv&#10;gK+lJO2a7XVbq1dsy378DE+O4FXP0kC/yzQ/6WNcjdlMqzrpsY/oy598zgF47+c2h3SVGzohs32h&#10;8eEne6CrfpanOrbzaV9eGdXFC12ySSoEnxNBdEKv8Hkov9HOwdM2UiAC6jbX3mCWstQjbkTFv4zp&#10;Af8+uPrAgul1Ubupd8TzQ42jKB/agtZXbOKtIcQQabkRVvVdeKSXlzc6sGP8iCz7Q0dwel4fNQ2t&#10;PkhGfyO39qGb2yb53U8ai28XqcgD4GH5OqI30P6w/ZLHY+KBHyNTfqYSw098XEbUbdGvmFO/yXgB&#10;36KvDqtsKzM3Gk59Fk7SU99p05lPPtQxY633py+/1JgW/Y6v6KsE9PATN+LDGAqAf+On41VRG5f8&#10;9x6zYK/S9Nf6Q95NQPlmvIvPZI/i1r4DWdfw2CHF6NKxzOBS71JPGd+7XTERcZkxJrFUmCa4lz6S&#10;xpO5Er/o4Z24on5hY+oi+mYRlf6Jt0Bws6VuXtNcGH/6phHZDzx7wk+iyHeyhWkocz76ZY+ZiVXF&#10;AE+zvn8Tv6a8uHEDf09/r0VHePC5N296YN6dm+XEmLgpEHv86YjJOaI7ZZzxIai0F5ZFHH0EzIsx&#10;CIUjwMvQAYyfuQF3AafJcp4Q7c/1JKbyOx4mhvbNtaYjz2NvtQtinzGDfEEs0p8kHvCVPqoPD7Yb&#10;4JZeox96NVbRxU5YyhJbAhzzEWidpo6Pacbm/CbK1l3qrHVVfTAe9PqYz/BizO72O4VjG8uzsmhr&#10;DMKBN/k+QiNwGYpfofr2mps9CuTVR+ZDXRH/RbPxueQLj+KhBeIpg/UAxuiDn6Fte0r9/hi43Lfx&#10;emVYgAi1BK5T1bvhv/JhKjlc7/mVpejQ6daWNEPH1mOS6J86fqIaEecuOfFtTIK3t0vY3zziy9fi&#10;4zZPdL6hhyKBl36ebIH9onpMG8f4XtcvX2z51FtKeIqTK9bE2s627EjvefVYMi5OdlsvsnwZf0Yu&#10;Lq5/vdY08wwQLW9C0WudGzPoZIrLyOXh+JAfVK7+OHNwdL7b0/LD7srnKGaW4BuM5jyp4OVjrWkm&#10;dV1/mMhJlApz6cgjn8+yTzGFnPSjySsPl6nHN8gpx5uPyWfs0/5RjqATUeTCj7EIYLlCpjwSzmIs&#10;1N7MY6Rf4cv05hPFeBsFULsuWfBGLa81qK9Bn3esuyhmcSl2rvjBEPyjP/zKmA5ZjJ9IvwaTVp81&#10;/xx1m4cro7jRHLbiOz6xLtQlXdNXU5cA+gJg77/R/a434sSTTgJHCp8/YPdFZZLec+bInPP3de0T&#10;dfUm2GXclN802si0B9IRVTdABzZAheAsrh2Pwql+zJ8Nyis4Dxp98NuRU4ztKP9RtJRlx1nM9eLj&#10;zGWCHS72oAiikegoE/5gMoBP6kN0RweElGfxOPLWQtYTOg4H94P78/i1N4WCCw5rO4DHy6qD+uEY&#10;X9/2hV744TbgoTf7a8q845iFfyfrjFzjH+9TcsHv9SrGWMP1peSk7qEbHmH+w9onfYzmzpTC6ME4&#10;DwxsxXbDruP4EhzC1/OHSTtkIQ/blD+uB38Befz97//m39DMCvHcCRD7r9SitCOE2855Z15y0E0L&#10;/dCaTggcScMwOk6ODiYdAc69cCurcBKDTD+Ba17hC56dLF7oAQ/lkBz9RpHa08m0EX6NL3SqPSVH&#10;bjt0BviVVfvAu6Qp7eXxssKaFs9vvruk2a/tQw3s0bODPYIfu/Gxy0plBlTP8qZ8u0FO/p7e69oJ&#10;bT/N47gmAuN30oDajwxg58N1ZbmDIOECms8riB0X0wGVL+jok/K/IL7hsnTQuPxUhpxLk0NXx9lR&#10;ScjvBirnwT9sW2KGbnWGK+PkVyijvz8qp50H+OZL/Vv6DH+VIb7Db+UrLA/4ywPb6aAbj4i1nUMH&#10;T+oKDQ0xAVRO/eEYmU6SyTa4yHuphVyeqnr58qXu8n7uO73bibLYmoUHLXBo0bcdA/zRKQ1d5D3R&#10;KwZZdGCyCQ2TUA/g5DMGpzyNyFNG/C4Lk1Js49W4fXXxF3qayPjinVdIZ8DLwh53TzIJJEaIw7UZ&#10;rGJ98ODR6YnuWGeC8fnnX8qO53jZ7QkyGjdMwLEXf3Tjl/zaiL7YA3CeV06o8xE+su9dPdAC0rwi&#10;W7ZDS3nADxlc+2kQHV/pCYZsih2xCz8GESwUMWmnvROpnwJ89dVLy0O2OxeVU+OBxSxPPvCnPkc5&#10;ZyGDhR8Ws3qHFDzRCeYpH6Ir8QV/wDFBqnCIA3ApO2RmIyjtSOMJv+VOc3zTNjEdc33W2DVvZBNf&#10;8ovbf10/5rVkpCPOsaOTDZBLuTPopK0Al81f/Mrdvej2hvhSRw1vJRsax2xIkAg+wMIV/NjQdeyL&#10;njz4skBAumNbuPiV369MLPBqxMQwPNAHGm8QCDc2xLacJ2aIP/vLMZYFFPwODwC/SZLPf52v6g4t&#10;5/zVXmKGdqd5TIa82KRFVAbG5D/WE3zP9dQBtN/V07yPteDEE5XvtblOX/xQCyQPFEfoSczxJPBP&#10;/u5PTv/0n/709Hu/9w9PP/zh942b+iT/MyLBPtV110nReqFV9DxByuYm9ZXyRuZjbdK1bURP4gU6&#10;fAg8ffrU8ZLYiJ/dnqi8iW0Wg+FzG1C3WtexgXYDIB176p/qQL2Bn8uQmJO9qAIPdCgvyhCgPlOH&#10;aa+ymag4cjua+EDX2oIMD2Ylg/pKOrgsZNM+ck35dBMBwZQNuNUv8RI/IL8bsJVBGvr3A19eo9iB&#10;JOMVbIAfctCvkxjSajtHJn4s+r7SUyIsSprObY1iQeVr28efyEU36itQf4HHJkdf5Yg+lC+4+Kub&#10;Di5T5UGHD548ebq9Ij2v6Ydv7QePGHurOO0miixXeelmC/nt53/116e/+Iv/cvq//sN/OP3n//z/&#10;Sq/7qr/vTr/85S/lVtpi1X/REpMftMhCHaX++6ZDt4FIw46Usy/E9zZQxN+QxZPz+s294VdeXfzF&#10;x9iA3rRj9M1eMHfdpAxTR3fGwhSu8txsTFsr2dhMevvX/Ebi+SY8fHjVcxfl4Y/8vhFAApcodENP&#10;+lF87sVa+YI4S550VSxcXWUDy2WvOOWmEeJV//p80E0Mj1SHH53+9b/+306/+z/8vdNf/fznokt8&#10;0NfBo7F0WVeR81RxwA0ZxCb5HcfgS2KG+gNexzWc7+A2iw0g2UD7zQ1RrSu06+gKQJc+Ln0MdLQv&#10;3/rkE+FnoQ9a66BrYhf89lmOd6W7rqpO0M5gG/UTHGIenRML8SEy6W8q3/Vv9MGu0PCWmjzxiL1u&#10;k9lcFy2xSx2Ejg92QQNYvvsexYbsJB2aygC3cywTbF8ub+GCDx/KBx6xPboXh/pMzIEHmC8OE0Df&#10;esox8oNHXYMfbSdQOnDyIY6O+V38G76VTfyqKi85+ALajNEYw73TOOql4jB1izzg0OmDbsDK64Xx&#10;CzrxxBN09NtM3jkHv+PB6gkftOEV4NaXnlf8ybe/VNbQ0e7Bg3aOmKL8hWnbiFmgepk3suTvyNWY&#10;VHGWcenRNjfm4EXbBx1gHw29z5VOuSDvNkAW9I5NHcur+JYv3+BD5KEX0H6M+QGyROj6gN/AhS82&#10;d3wEDteMvZCRmI1u8deMnUcOZUl8+CY4xRg4jn2VF/6iXrE4w1wB3tZBerkslO80yanltI/2qfQH&#10;h7rr8bb8Q7uAPGyg//c4U7zQMwvAKVvsZtxn3YTPOTcgEY98wEdGywc50SMLOcQK19xIiC87x8lm&#10;auoV8hv34HKOnsgynWQ05twejT3opizrwAm06IOPAHTBGWmzVUaUqdoa3uyU6DFavoYP/IDaBgPK&#10;l/TPPvub01//4henv/zLn7vOuO5JV+RwnnG07Na4CD2A8osuKZnoSewmDpk3qOosmObQabRX5VUE&#10;6MxPCXuc499C0xO/6aehSTmHJ/Hft/rsMhK/By9LUYziO3gQo+dA/WesmLIAZ+cHLmli4dhiwZIx&#10;mcchsoVyYczFvJl27Ld/+0dmj1+oV643am/pj9GBGLJf9cXYGX/SViGTD/r32jarPaHNfqEbNSn7&#10;zz7/bOolflcdJEgG8EliEV7Jaz/reZzSZIyx4V1ALnoAjWXy3Rbp6DoiHMe29MN20orDzWrts+BB&#10;Orgdg7i9oE/T+sGDe2kP5O34VWOW2JC663ZKPmUj0+NQ5oy6NkgH1DZ/nVDKLStio7YG+cjjunjo&#10;DcDDR3/nq2kI4ZwPdP4QI0LrgnL57TqQRgw4T+eAaX12/WvxGFwwKhftqk95+LjhXufI+t707/IZ&#10;GjjeRdP2Exri3X5Q+u6zM32U57+YsUQlxsZ3ORwxiE+/Rr+yq22sR1GfmNtwA2j6G+xwhYwvl3S1&#10;O4oheGSsHQXil8QvcQ6gCusBtJ9A6hp90jZ+MacpI+qGgLERkJj06fghdQr+8OYLHQCvneAvic58&#10;2snrq7rCE58C5V8/9PhKb2DgPO1F+mbnRZTXTRZj+IwOpccXpkeC+Ng3kul5y+ho+ZsNxScd/dBt&#10;50ea23tsnwZ+t8n0doriTfG3++NSFvNSp20yKgsW9uGmG7g7P8qHtorypN+Woi5j4tvj93nryO7n&#10;tP1yoHAPWQgJYG+BDaqMKag/rF1p/j1tacbiLfOUoxUeYvSkbtV/45KyHtsYl10H26jkxl/rIpjN&#10;o3RYv1vg8py4H6a0uwA0+DLnOcEe+qRCYwM/tl9n/IifwFt+K4GOlG+hfqtPm84R24mR6lFZSjWa&#10;r60/ukkzHTzm05gTfh6XzvgEAvtjcKjiHbOZmb5u0qF5+5ExLbjRb9clMnoDDboYJIy/An7Cx8QC&#10;/gFoE2lPySN2ZEjRF631VyobpG2jjCQe1kd+gd1XWru5hEhJqmN+EOx/GYIe7m/rW/sTnx56QIIc&#10;j/tsf8u3fVzsp/yZy2JzY9FjNvFmbQ3HwTdjpoxbyttqKb/XHYvjF/xD7NCnO9/fx1c1XfZZx8Py&#10;2tJybg50zpNOHMnneNSZyNjbK1GorBj3c8ROcbM81gnov6Nv15bwcx8wO6s/y8+0ReGF34xPmRAj&#10;1CP51GUsGYydkJW6FSvQwfEM7dTPZadVq7Wax9VlNZZrO2AySsglivRaMi2YyQtp8tGCOAzVozzX&#10;bmA3JGjcAFr5NCLhv9hE1kZz5OSsciiA6LApcYn8a15XBseC7dGi2+WdTOTveuznpSXtbxMsQ/a7&#10;IRnGnNv3I6vlsMslDdjt8vWkO1Nf7az2O7GaZ98gSb7Z85tePMp1h13mfr7j9JwBMI3R0RGNvLHt&#10;1/Gn9VvleZQrMnd+9q186aPwe6d2gx0+xa8/q3d5pWGP/sZF75F9RusyO6gXP+HjW679B57SqOAu&#10;G/LxL3wBdJrr8k/yoavx5qs49Qk8aUCApa944/82pqR7oC+clEtktyyt0dzRBj/ufnYDiQ91DaQj&#10;5zWQbAZlEG2+4g0fL8bLRv9GpiwnpvkAnUhiM5taV1dpg+hglGT92Ux+/ZrJLpP0dIL4jw7LdUX2&#10;wIdF6LW4hxwmCoLonU1lXsGVsq7e0cWTCv24Ho11bTet9OTaHTN3vMtmzum0eLqUnrl+94RKSjPp&#10;b2fgTZoZGHXQA1+xVNmnHHunE+nwSscgvcUbPNJi17luOEjYHK4BaZQLf9x1RiR1MdVlo2unKg8G&#10;iurEhM7fQac7ngDk82Uf+GJiyclwGBt07VjbcJ270azNVsWQhkQiEGv9+V94LAL49Z+Lh5gKukjg&#10;ctN1dWkMEb9MzYhLFYjtcKep6+LQK7FpxN2sDOCSHxszWJM/KGvhCYHvBS03QjYxn/z4mHoDavq9&#10;RfRrnlA22LdDByhtN30toRxZ3CCdO89eaoPxe9/7juLvsZ5WfXH6XL9P/FSbwGy84uQHqh8v9VQC&#10;8Du/8zunP/npT09//Md/dPqt3/qhJtlskPMKZfkI+YofYgIbAfTi6RpPYnTOYLkbichncFj9KC94&#10;uI7oSDofFs2JkeaHswZWqruUIdDyuu6DLMCKsfHILy5HkpFBOh/07YJ3cX0Dgagdc+aCmalvrhP3&#10;M44hHqBhsMvANPy1gOMNybQHTCizQNJ4PGlD/KW5Qk/7xYIVfFGuOoFgfaYdSfsaJxtX+T2Ca73g&#10;IWABELkMHuHRBYy2NWzy9tyTDdHg8wLtJZPWtaB7LxtS6ED7Wf9Z/sjE9m7wUHbVjWPK05XCIqjf&#10;bh/tf9r2fTMrTytBdyZHlLnWZrH0p48FaO/uEEc6pxzZPEj7oTo+k0f0Qb+0sanL2EIJuz7StnGa&#10;L8mJH91OYZ/03OG4SiwGe8dIvCCCcMUWcHyUTr67VyleXCLPdUJxwh/ydDxiT9f8i5HzdI4f3utu&#10;U6ST5g1eyts4oxN8dZoJVGjNWjTEnNsD+X1MVWp40VaYjzJ46miNf0ynPMeq0fWFJ1IH2hQSb1/o&#10;5rFXr786/VdtFHz3O98ZW6KDvnVzQZ6QB5eNjjsa71GeWbhVG0E9l7Ke8GmyQ6wQw+DzIZ18fvMH&#10;XXVRhXzMQs74Cw3BBW/OoXccTww5HsULvAfShUXy+ptj78gnHz3bXnFdnj23juLFkTTE6tQ6+qjT&#10;bqjUHvo3oNfYS7xi24O7+m1I1WfeUkA+6fzkATrUD+DZD+JBW0S8lBdH9PB4svSjt4VuX7Wh7S7X&#10;+Gnn1XPKvrzLwnJE0/Ev+QDpnBN399V29rp5+zE0oatN5GNU+WMftvvnSVT3ac8AxlUsvoG3Q/Vo&#10;Gv332w+MCdP/0G5AQn1nMxiApnSRm3jinLaT+ulymrHjmOpyYLOl9Kat7ionrinD8tbJOjdvxYvb&#10;7ilT0sB1iIhOYm17beEIjmmqF3g3AHhAdStK07nuuXFoFwWUg3WgL9JCO+0j7QQ2wzL6RSa+zAKZ&#10;Sc/o8Zv5i87ntC/zh09gKM7G8dOOGq2BTzwCyPHipdKqpzMmzzoLh7HH4ifd+UkJ2kEvDirvynLo&#10;L4425bhpMhswNq7MdQSXNH6bl3PkVwcfJadjLGTTpgjBOqMXgM17XTWO0o0vGuKSuOZ3W40/MVD6&#10;Hlsvai96NQ9d8B1+BK86ws/9ot5u8vnnucHWC6SypfEGrv7NK30g7Ux0gp55AW914Oawzz77/PTF&#10;F7zdRuWGTPG5rydNeSKWnw0h2b0ydsl864ee0uvYQI1frLNlI1/jP92kBdD/yGmh1XX7GGfqy/qC&#10;I2CuxVnl2BBdZ9oSHthGusNa51wjjydk6z9hrDaP8yk6Tg3Bi96iVtpBe+SRfjvgM9vMQjxtj8pJ&#10;bDzeeqtYf65XbPMEO09dM9ahLGibuDmLMiVekNWP56RVaRNLDKRM02ZRRtSf+1pAvaPf25RElcX4&#10;TFfRf46XhsMXfw1PbsLZgXR0gwc3bzGH50a9D3pKuUBc+mbnJszRduj8TL6usZN+CzB/+equf7sS&#10;25VWHXTuObJF0YbrFeSSZT+Jx/t36kPVj/XVwMSKXb4YwAvjDn8hc+lTf5O4AfnQIXapQpqY1++g&#10;m3dOYOr2aU9fcjBKwDVtAe1Vyxrf+iN5a2PB2Ne/Oi7YdTBP+Oqz9LlO6hT6afC4SQZALjSkrXZy&#10;9HO+0sEBwEP+x6Dj6+JQtmcgHrcBObwBhjkK/QJtl+vJe26YY2x4zGOss/B3eznn552o95eQPi11&#10;y32ceBuffk82Zk5PO5S+bqcHbz3RSbTqGhpAlNJNraH0I61zrnN66SPjbJ9uXPDmCOsfpmN9ImMV&#10;aNofIgOo/3rNDSIFZFMPJdj+aXpxYTGjC2UdPrHusJcJ8PC1fSB50+aWF36xqf4SF7Ux0PBfOcVF&#10;HvEFwJMPG/IwGPKiSl/xhYkAG4kxecT9aJHKf1yBQP4XtMyc4DzaKNpfrJW9alMKngcodrvBRDry&#10;q6cVRF+VRWHF0SbU7bX4dE6NjowNsI+6EevDofrtttvX0u8o1+gYvQ99qwPH8mmaefTi8kjR4PMN&#10;dvlNjm0p2/qZ4ijvpqEn80SXz8YI36kI5evr9QUZh31HmdWf2EN9VvRek1f9bjp6nCdd0I128o5j&#10;MwGx9EVXiNUfAqs9lTwAqR8DHrJhXNLNSdNIlvmIx+JHxvCsrSShB3/BJyU6OFV5htYx0ZOOTtCh&#10;mTcVNz+7jyRPNGA/mjc4INptlU4awxzbvkdQvmHn/lZ8GKd+DPZ8ygiPSYC+Oed0/I3mYw42JO9c&#10;FydefNH3GVdfvFEHPwP2G3YmqEhwer8cl5tfmn52tJ5KmWNj+bz+HPa3LKsD+EccCU+vxE4coM6M&#10;t0eH9JsWZVWbj5/qjzPd5iLzi/Oc+tmyx27EVH9jK91j25HvPOPKZ5PGpTeAb1KiBVjlel1V4EGI&#10;wYxPHeHrLZ1OuYsYLSyc0YlGAw2+pBdQDp6j66b0eUEXv8fqwhHosfmXx+p9md7rDrp6zbE6R7/I&#10;2fN7bl+MHrucnn8dffl83RE5bIR0MLDjk1d5l76wflNRd5r9/HIAeRsv1+lxBbFSWcUvz6ZzHfnN&#10;ufmYipOgxe8eUOJTxYbjaBrum6mTussk5dzv1+OE/H5qC/WgkRe9Q0fqJf/K4MhkA15uKHUsLL5K&#10;g/5yIFn5Cx+bBeoK5bjEIP5gUthJhhFGBvSF6ufjFg87Puw96BFP2vHS6GTQ4u+VrlRsundfdVY4&#10;PMFb/uWLDm/0tGYbcdLB2X+PIwt3TGgzYaRM2TDmzs1O/rGzdY6F4TwRxEIxCwhsSDDB2/RTR8+d&#10;MS8/ZHPFk2IrlYVBGlAWHxNbkfuBySS2Smf01nK4O0fOaZbI4kP8cWTgl3MGNoftyjIinQXptHPG&#10;0/k76fRO6V6SMd90EjTy3qARjp9G0GSLDsJ3LGsCnYlWDKj/e6TOg0uH7z/xJW/ZjLIF5QFeZJi0&#10;vWwmyXzwTcoqddkDsLGzsUv+2QQDUUpzeXmwRVxrkFFb4axz/vi3DcrnSPxXXmm4Ro8uils/XfJ7&#10;qAUWWDMhSkp58ZRw0jNoFavUMWTJjkxcZKMmicQjaWz2MtnKHWuoqA1Lniy2fmIgHS/r6bsZ9MBf&#10;CFXLR9zdWN/zrP3cIAHvvw3Ar4X9nLQMNohncILH7wHjA+r8Gxa6maTo8+TRA712jkXHD6cX2rx5&#10;rSr0PW3c/P1/8PdP/+Qf/5PTH/7hH5x+8P3vw9Ybxs+1ANhJEHI/sDCzYkf1jfKZhXFilbgEj3rM&#10;AhCAD/ggH32sv3hwpD6Q3gmUN3S8eKUFJLWtTP5L31hue2g+w5tz8Chnjvpa19UJvfUsr9s131ig&#10;sm1cWtH5gpf/NLh1fOq69cM2jAzwGr/UGYPkum6OLpzTfmELbYX9ID9VT7EwHNfhKS/HT8q1nTcc&#10;IYQniwxtX1VAxkcvfInsd3oFunF1vfuy+oNbPZrvPLU7bHZzzsQDfpdQOvQHj6N96npzlD15LCqz&#10;KOn2ULHJ4nD7T/ILOY0fvMCtLPwIb51YD3g9++SZfpP2W3qamHhWG6u+ghtt3uhIvX13V5v1PKFJ&#10;aYppP8SGLirOR7nAgAgDOIYmyEdcD91a2OJauM3rMbSMeac80EF1xzqMPuaFKqYWpf6RYhzKREx4&#10;hVC8nvSUFRunKl/Jpi/tE8f4tfpZvngjnztKvflKP6I2DnA6fYo+mfDg79QhZFBOmTwKeTaHaKjZ&#10;jL5D2dJOy7Pw++yz56ef/exnp7+jp5l4IniH3kENb+KU8QztguuD9PXinuKA179ybtl69ThHFoAz&#10;QcI3iQd44x+AWM2iefoyJyqvNOQTM64HsiftE3WPfk0brVpczBOkBw340JV/z8/6VOV3Y4Mj+ljf&#10;CaLKhQ0202bwKkx477ojw/VXfugdw71BxDTSE75uc+TnK7Xp3iwTPrxod4md6sgRXGRUh/0VVcir&#10;fAeXrs0Df+ofWdCxeLn7AbpdBtcF0qGrTOsq3QD6JVHOecrMFzd+Tdyjy4B10Tk88TM6eVNQaZwz&#10;NmATX4JKso7oQzLtRnUnBtEVoE9r+9P8+KZlCb38IVzy4YMenINXm9tvwbMxEj7jM/zZz/gC3OpB&#10;fETX2LDOJSNyj5tkzNd2UeqBD9rcvgmg3QFfUMgcK4NjyxnbahOYXGMz/UqBa8c7fORH/On+fMof&#10;fpkHiSICzb98kdU6CE94k0fMA+T5CRrHfZ7qIL229EhagXaNbQDyiAU2gNGDp2lpTz7TE8wsyKaP&#10;nLYYPa0/G9jZRIC+HnOeNuWALPjE2+gvpS3LOOJTX5p+ypk02iA+aVvNKvOkrVzA24F2qjYy1umC&#10;FGkdfzS/ctWSLh3gZR+77DLGcLmqW2D+Aw1lRptf2a89vkt9xReUMbYhh6efv/+9H+hcN0oKjzcc&#10;EUO0WRpGaT0sdYGplQRr7pOYhVYaK/FoF6ArRPfkiYV8RA66paejT8nPUdEWhS7j+XDgnDZqB3he&#10;+sb5Sqf7kkmyGf8eVLhfuVbNOqP39I/FIj2+Ii/EFyhFvfHIOIQYuKtXcXbTiHLlrVLvX384/fK/&#10;//L0ybNnM+e1kvJl5qCI2+PTAkb/6k1cGGRG69MdLVQSe/RxvIHpzZXG0JSIGPqmIZ23/GtTlU/Z&#10;xOfha0lzOuUrhx6p+JWY0HihbYVUWvmSyR+wfKwY2+X2HDzorANHlTPxSznhCz7EBflwJO7wj+vl&#10;IMDL+tC2aP2AsShrB+YpOo6F/XzpJnr81OvSQVPeyC6XnUdxwCtE/0N+09dx5PnGyY2OOihlY/RC&#10;vn5yKX/H+Fhe8cBJX5i2vm0W6xhssObV5vGH2zypBZzxHr1lJQUUhL+lb/oEbtTq02CM76MzP9mk&#10;t1gpxlsHqpPbOFSRbW9n7oM6e7lwnfGJ2hq1O7RpjhXbnDaQ+DvmvmmvTDcxyvkOxC/4a/yk64fq&#10;24hP8iofvfjDn5zTPohqsQLPH6W5rZ2c2selSAxtqxPnzK/pN4h5tb/iQ5/SGyssDzklDov1XR33&#10;NvBok9EpPCnuZYt+zg29oM1/dC9T7CTPOBMnzetx8RJugTT7Jp1DkkfvlFuTpk2aNpNU0ChT6JVs&#10;wHZniK/7SDI2fUwz8yPiCR/SB5+P6TLeDkfYqd3T+I2b3qm/vp55kxrxaUfSt1ZUbYVHfObv5aOD&#10;NxUttjWN41428Nr5Fc/jVspKwFsMxdyAfh+D1ofigM96mWF4cM4Yj5tw7L8aFizrE4vIThlOlv1T&#10;P1MWSx/CSqM4fAg7cIjbxHap9yO0Uah9DnUuRZ3+FmzbI4ZpD4jExCJ6vRc97fwt+9VLGPOt8Ep5&#10;c24d2fhUEbV/hvcZTNze1U8MGoipFsQgeqxcounH6zsno+f4f7kfnZXJGqn9J/0cA6LnuD4w0HXG&#10;77RjyUsy5/UzKbdD45+6ICrz37HNV+n42nVMmZFFG4QQXSNsdNtpRZQyFm+3s4qD9xS+wDbpyI38&#10;4F14N54UT+b/l2DakZcYit70JUDG9DP+nDTrOIw41613uRp9uMBGLvG7NdLx6B9oxzOPARdfFfbz&#10;psGIJqlzn+L4uPmK+a7LtPUQBsjXh+OSj4dKR55Al/rJNH23otWpzjVCCijIiCa49KfgtpHDqPiX&#10;R3DqVPIIFtJweukbFM4vPysabg1w8C8BfUN/OPMmnMu0b3LtIB2CXYX6jQkR6bWnvC99SfqOc5M9&#10;pf2mR2T1s8vZZbTsyOe8sJ83rcfS11bSd7uabrsIsAFihH/nEy+74wanfG4q3x2/+eAzeGk8eUCm&#10;SshC4dcB/KCvzP2Iar2Gj21Roo/S/WP+AX+n5XqH+oE040kHwIOH0YcKXhm1tXUC+kz0Z8Am2ubB&#10;j8+uL7z9lM7IiW2knkNpkQsOgGx8S7zTLhfH/h5+4DVdJ9Yb/ZnEGIo3/iNtNUBbGjwKyDXO8CPr&#10;rhbmSWPziAUbJhrQMPlgwZIj1/aXjgxC4wfuiJYuksVAyAvGapTxN+ANa8ULdFnA5jwLPNBDx2Cg&#10;i9ssnL94kU1k64xMWR2dGQByrtcO1hiOwtG/9aud1hVaMgTo77sAdU78ku6NOA1wOmDwArg6bzpo&#10;2s1MZDfelBWDUNFyV2f9DH9KpnDTb4RUL3Cgs+1DQJ7/OPqjjDmvH0GFBn/maaToQT79kPPURTII&#10;zDB16hM9mmnN0n7zwEH8AeTVRz3O8Mj5uXNSelFWAuS8V2zsgO6e5MiuLg7Uv29ZWJCC5/brWuk8&#10;rZCnFpkkKd7Gh/GxdBM/81aZj7oSy/nha/QY1ZZKjtF1Fdz62/rjsPMIWti/yonbiEG0V5YCXFEP&#10;kulkifqgCdlUB78K9oEWgF48/8IxzyugeW36Gy2OYtsnegr4x3/3x6d/+A+0+fs//mOfc8fj55//&#10;d02u2RinsOXv8SltU3w0PrbwqR1SgDb7jjam4L1vVOz+6IAyWs8CjtoX/Fy85pHWSQFyi8NTPRSE&#10;8efIeT8ts/Lj6Hov/aibALHj1zcpDfzdrtKDJwoNthkD4GviN+fYan9AO/TOV6wB8GfswCIcbSgT&#10;RSF6QOunxhwXah+Ub3qZxLG/B+OnHCZukn7UCWKigA612/ZKzF1tAmMveR0go0/aNek75QkP6nfp&#10;wQFqK3J5Agg+bCRXln2oPG4vtB/kU/Jsh44dO3NdfujM05W8MpV2hX6HzcG2tUbUl3mEzHosvuLl&#10;9omxqVodXr30rW99cvrxj398+tmf/7l+W++l8OVvberhavo5x7DaVxaxmI+5brBq6BAdIRU8R6tP&#10;B7n5+EBJHNVfpNdGzu1/TgRJZyGJeJPOMyHMJNsoVkNEuTDOlKWUwMrSmN4xTP5MtKDTh/tMkMGE&#10;2fVPfZqEuw1Ah74qmjJLuUbe4oN2ZpV0/N1yJoay0B5f8U154SPCHDoWmF+9enn6b7/4b35K7Fta&#10;zCYAvOEp+ZY7sQhfgPabpzLp87hBjCN9Obzp/5FrH2uSW/9G96ONONLja+oa8UtsS6hjjDrUDTZi&#10;p/Ft/vhYBvAEnn2t8/QF9C8z3pGuh5z4p/HqPse+kL+EZ32Hp32EnVscwYd040lWfdybZIRucL1g&#10;EVJ1A59wowNAO4QvaUtcRox7tNAP3vIrtguQU2gMdRGw6RzRRcYHVLi0gfyTDk90vusFvviqNhhJ&#10;hODsNiW//XLyl5wRsx/AT374I7cy6Hs8Rpg0yiwVNxzwRTe3k3L9G/P28W3cAp+02ejfSf1OHR1I&#10;UTwJnevqSmp17Hn8mJhtmpAWHX4tD3DtX5UffWH9XP7Nj2dSlk7D3/pD+x2IB6D063wQsR/6wpI9&#10;erzT04HUC+oP8ZoFI/jxoc4kHuDP+Im+C8hNTeeb75YzcQMD8FMHaKNS962n8rCdMqTNAoijfOIr&#10;yoolPXJJ70IkXFJu8iN8ZAc4tT/jBfVbvqFEbwnSWIc5xj3wJBN806iTQL7bDPHB3+VBfhaJEo+m&#10;ES1yaauyOaK+S3joBtS+8uZofiOPfDB3GehTeniUhvbHZRInmCa+Sfth+61PyhWezXc7135V5ffJ&#10;J9+ybiyUun8Ynd3WiT+0bK7QbhIDXHvch0KCJ08fnz756ll+q/05r9nnac+0j8SK0E2DJvKsbMCT&#10;uvKusG760gId3iUOmIuUf2V4jqW6TbcF4IPU8xljOvX8Cxr4IJw/5JqvzoHIQIu5Bgt8Aewjg3xu&#10;QMwNFKu9MVa+iAGgtJx33qJUpw8KWTcCtCo1lQGCFb3TrtEHisHpud6+g5S+2cCvDVcKNz7T/qDj&#10;GcwlNjSP89VnKpVygR8mM+/heHWXn/pRvOrDNdYrhFTm8YtlKM85c+TcvlQysnY/9NyvKBQevyXf&#10;p+l4fTs3Q5PXelG+LrEoQNIxxkENfch3+tIh+uYSn3OdesCKf9YGsINxCRuWudHrvZ4SZX5fXi3z&#10;6u14d+58SSfbuqWVZku6drr4YdPYtdI2bJeXjJji8xwXPD/9CZ3y0kJO+7bRfuyUNgwo31zIRz45&#10;Nijm8tqhuka/tLXMv5tOXNEMASvGUhjBGZuNYPukidJWOZ5rZrT1tdOuxOMEG7z5qzp62U6iAn0I&#10;5V6/48OWme2R7F7DtTbtaaQbV7GSt63Q10z7pr5pH6+DWygv2lHoe918y8AAFSpjL/RnjcHAeJ3K&#10;p3/sc1uIz6bQoE17QZ+V/r18L495w95hG3oQZe1XVzngsIGMeY7rpnO03lLMrRY+1h88ztJ1TU6h&#10;tlcW6ciAhzcg55r0zIfCl2vykbGMJxEYfW/zf5Bit9/gRv+isgCYXyoydJK6QVp8zFkAHOYHL/gJ&#10;Js1t76k8iCfsxJ7OkXMj0viXvOWLpN0XH8ZgpXE89KalzUeV+ysdt7Ky3gSKIOfhUJ/n6vp3/Eaf&#10;nphz+W3xBcUmZjHY/Y08z6dAnFhIHKT88AU+NK8LW3f9KF/ozEb+4iTXR70Bhzqx6FwfzuOssoOT&#10;+FNXJxp6SpU/bQHAWIfs4WFZNiDjZ34SyqCY+TrouBO8jgeOMUBigLzGBXYIkaQA54xX+ENRwdJH&#10;efav0prXoxEH9zKteaSzxlG/INW85d/qqgT7gQOlBk3xy+djxyE3SvWIjKkrHl/AE+4WsuGqTNp5&#10;bEJ2+b6BR+NVAP6V4dgjUYzhuuwhTUAZdJ3YwpVWWp0ML0ZeWt/bjTC12CrWPB5qmwx98+bIYV93&#10;p27supPvMQ7xRj+MrvpYj82WSxrovinIIvOFV4bY6SN6g2R9cMnXvYcV2gqozECu0/ajhVCcLLbh&#10;PMF+BFfTNafTwJCHA2hUi0cmhc91PkaXvEOmcehAXcSHjGDmO+KPwNrzOIffx2DUvx2lDITIKfi7&#10;L3yHsxJtl49hVbJOmHe79/PbBX+zHPt8GizFbvQZFuQhk3It7DY0jeOlblzvnx2Xc8oUKA7n5m1f&#10;jV8mnzxgl92Sq46V3+PeQEiVQ54axw5uw/Xm7/Ihl/PK5rrnO07xiDmnj8t8jgICfx+utF/La6fn&#10;vOn1Pdf7h9WJ6rXr0fP9daLtAMnj40FidZJSjbnK7esXyKh8D1iGJnj+Hp1SJzGNjgffs6CzFkHE&#10;hzQaPRrYOwyK0UV/tVMJTjt0oI6zODIDVXgw+BJASxlyZFBdHu/ehZ8Xp8SbDVlk8Nom8MHj7k4m&#10;kiK1H9bA0TwZ+OMPun1e+5wO3a9D9QIpA2xknC8iwFfmCTLofK/Vc55ERr8C9oNnXZXOdX0AmrKW&#10;rykfFlib705q4rZ2WKaUZSABHouW5q/r3I2twYsXbCITHOvOj88LhwEO5WH/Tf1HpmXLZ7Ez2ltn&#10;6z42oGkUPrPR8o3HWvkx6GKRubb4SN2XPpIiAWmnvcCDIwTkgJeLw4ddoEGOYxgE+c22BXt98yRv&#10;J1zv9LpLILGS/gX1EcGHc8oDX+4dM3K8KKeybCzLA6hs+00zi+qOe+EzWIQOG9yjSkD8IgWUzh//&#10;ZH8MhCpI+1u8+MQZTfqNjksF6Wh9VR72peIAe6/Y9FWeai2hfXqnuKY2Eie8Wu+ZNn35LT1i6cWX&#10;X+h3ta5Ov/u7v3v6R7//+6f/+V/8C01geBr9vurcSz0RLbd54TZ31nuDwr6Xz+irFYPogK9oI9o/&#10;tJzvoAt5KiM2MADqAh9wmkc6OHwo3NgzAynlYZc/5G9g+4UPryVzrkGDPwDVlUZKkc2cQE9EzOYj&#10;djBw47XHbGAZRFb9kpBv5KU8KeXY5pwpFPKcvxU3/GsbfiWfuCOuvelJ4yXw3dnKC8B7zuYEW/hU&#10;Bsf6e9m5/Icb4xe4YIvlih4/Yi801Y18pscsgJJOOfMxjsq4i9DwAEjvx2lK5695LkdddGANDh9e&#10;AQy0rDgXJ+lE+zcTMdI2/uCEPunw7uI053eFS24IZZoAAEAASURBVFv/9O5T/4Yesf2LX/xS5amY&#10;kT137+p3goXXtp02jnVO2i4mhvE+Ug5QS2+9SPHiCz5QShayx7cTC9ZtbO9kcNy0GOIbbCpwljSf&#10;OJnmvIuUkhqbiWu1u04XUxbb2eRVy4w2ypMBNMcDPAHnG5pk4z0WrEQvwd7spk2kb3b/qmN9Cinn&#10;+KX6N23YLtxM8CWZviBGyC/pEbDvnn4Dmd9J+5vPPjt94VfJY2XikJh3P4hnhUuZ8NmBJ/6U5fTo&#10;R59LnL7TpoOe4nP/HJ9gOjg7wB9gYwZeQO8eRxY3WhH/xDPX0DcWGXvx+k3A8SgcYhI8cOCjC4Qa&#10;hy/oq29t4WkD7KNsagOuIs1/2CM+XFc+RwA59P/o2LT6inzs6s1i5Lv+qu44RiSXTWDKhaeDnY++&#10;gvLqET34vwaoofTqRz46pe9wLyJeCTjbczamguF5nEN/wOG3I61nUWafVNduj3daXtKlT2/WR9jE&#10;xjgfFvAK0BcchcJ7q8UefEVebgDLkxpsVjzS2zCA2EUZtZzS3rh/k4/lAOPhl4Ur/TgnjXx04kOa&#10;vtzW49MuxJrBfFk30Zm28ifOmgaqy2xofC2+5r/lUbeBerr5TtTXzo80fNGFzuqr6HP/hPegp13A&#10;5JY7dEBt6znja2Iz1z7kSzzaz3QD2DgTgMin3rJwSpwR/9RzxmT1I77rgl7Ge4nr9plu58TUr3Af&#10;39NW8pMUq67LK/zUhW88UqzA2+2E8HjzCNe0n9jFB5kAPmskOQaUBq6+fATPTyq7n8+Tx9DwAa/8&#10;iFe/eaH8dU1ay5U4wH9u44c/bSbtkjc2JBcfIA8a+EoKKloOstjYBQe+jC/qM497NIfgKV7rbqqM&#10;qygb2jn8Svvnt7CIt+dftCnKZ7yAXN4k81g/H/Kp3hLD5uTnX3x+eqN2Hj3vSndwmHPiLxWljvjI&#10;GqKlr8nMjW3oTjtI/iVgH/6njqWtBIMbmAJmqlPh6fQ9G4HUV/kKnvgyZZje/YNugqPvSlkMi3VI&#10;O8wlsvY+kLS045V7riyplCC2xU4obof6PvUA3cKvTy7Bh02gz9R/0u59ot+kp22CDhp8im0Gzilz&#10;JZYvcdLrpgVHN/8p5qlXbxXjd3mTyFv6SuqmvvmyDSk7LyqScmEUvrFvR2/0aHxzLD5xR0wowTfc&#10;kldc6Pd2qHmYRftofuLf9F67oM0FmWaN9KQogTPPT2xL9KJ+332jWjJt/n29wQwdx4OmgT+Rxvya&#10;89oQxvFB0y7zy6f5xD8A3n70hb7Ac9uADlv70DrTuk999diuhDran9v1TafVZ7yyUJpePVfGxQlr&#10;J8z/7mvtxX5RDAIdN5LGTWAtgJZjcOU//dm72KcPgC7Ek0to0pzhzHNNL+vewpsT2k/dpaf+gj5/&#10;xmoqY+Ch5lYv9Qrwgm9ykzzVCOmiVH0aB4mWYpIVfak74NwE+GDPKw/ax0LWh3U1drrP1Jgs9UkK&#10;CBVfpU0bKrdv0lEbhf2NW3Kqk/0ofvDaZQ312aH9RHWDR/ohGKaNhCD+CE/485f0HK2jSw5c8Ggr&#10;pgw5TnzbPpGEyii2LWf5No5OOXbTOzUOPuc4W8LOYkM8T+Yq/cSki6HHbbTjUxfdRerJS3nPOpCO&#10;H7EB2yhT6hv10eWnI+1Qxxb2heoBunZtCmkuF46b9aT5Z5bEjzFBxpiag+q6N+dF08QM+MsH4vNO&#10;gVK+wdN3ETY5u80ti4V/y4ksVc5Ns92DYOfb1L38msYRPfW/gS7ko8t036Tj2j9tw0axn8bP8Yvb&#10;P9VFTCed8qLcWPfd7b3mK/tI5UxHeVTLuFC+Tf1Qnuok3qCeIMPjKsnwHG9X6vK8fYvodk82Bqpb&#10;9YK/nypGH0D0/F1C8RqzLfLyA5/zrsk0nWP8Hf69qRF86yC5zp/YeTdz4vIPbctsdIT4FoCust0W&#10;KgBoM1Nf7nqOfgvpSrZevdoDSMx5OKf8rRt9pHFVH2vr0JZP8fHqtT4Snv5kXEf/Ag4/t6EMcyJM&#10;6Pvfuz/OeJOMS29QDxhXu3ew3lCmr6D8+Hf7LNZk+2e0hEGdYizHGIv4Qp/qniM86DtV/9cDahmn&#10;KEOp+pNugG21PdF950V+x5FjGklncP4E8EUgwqwdOlQWdkaeiyq/Z6GknaBE8vlrx4My8Kqy9h1f&#10;k9agh59lKgt6wLg+qz5Jn6Tg94Ijwj4CX5NtfrVvlw1LaLERHelO0IRC22H3X9NtUy9+wyO8ym/X&#10;r2mwR3+ua0fzeiwOxx1vT28ZkrZgTHXeJvxSTq8XnU6Qs8vaeeznafiPYG9s4Fcama8bANXG6sCx&#10;stGHxqo41cfXKUyrXFpfzNfioxK/DYwzHQQ4u9wlc+KH/F1OdbiJZseDDpA7Y0f96rSbdVuyB5dK&#10;1bTwYoFKiwBqpLpYQjqAnDSaOskYEAsWfXWjUaXxorzUxsnPxwIkAw82Z4He2cw5uG4ppI8Hbbr2&#10;BoGueaJAP7erQZQ2K/TEK5tHTE66gRL68MyiFxsalz0+WPHTO14Dqs4FvuhMe8rdzhmgadP4jgZp&#10;beCVeVmPoeEjFUfn4T3xQMeLX0unU99JSMyyqAMtnQdPOIEHfp9GYvHlhdL9BOKbY4CDD2nQPekZ&#10;O5D6Wr9z7AEsss1LeMLl/Dwu0pkalwzBHIR63j44XV/ehBYf/evj0slRvgF4TXdjtBu7zpivFVdL&#10;XgZvpBNHD/W7hgAxVCC9k11iEH8gH4BuLa6p/ALJxC6XqxY1hBaerAbpwrqVvosREEOjQszG2/Hk&#10;r7PEwYMaeMleJuX4iTaeP2Zx+MSSrP5hA/RA9I5+Sfn/6bsOssxNXlXCB9KZxam7Uy8cg9rk5LWs&#10;77Wz+/Ll29P39HrnP/2Tn55++id/cvrtH/1Ir/j7rn/D85Um0q++eq3YTfxR7ygLfvsZ0Zt4SbBH&#10;nK+hjio2sTKjINFQzylX6Pt7lngFX4OPXuTxof0HSKMu7Xm0MdBEfpQgnw+AHGj4UO/g19hvvaQO&#10;Fp+7JfN7ZXrlrM7ZIGQjsQAe8qzH6FJaeN8RL2Ty8bUm8A+1OOFYVr4VFTN+OxDgt9e8MEupoBuT&#10;AR0ZFLLIju3wQkblhG7a6ynm5mPjjhee0kU8aBnjCzjENxylgRdz/ZSPZEPDBz4cn+s14PD1hFVt&#10;ZfyGfdJP9I+0gCwKWBnQF6DfoIyzQZey231nH0pG8ZFHPX8lmUD6D5WNYme3SYKdr8TRUbhNUw78&#10;vMmrzQN8+J3vfvf0WPENVW0MrcpR/mUBInUZHaUDNzWq3MTeonpUqai6y25Lz7dSVpmqkKMXaReA&#10;/vCJnLSbtDtcm4fPnHtGWb92scV6Q2Nm8BQ1G3yA+NunWgjzpI8E4bEBm98FJm7pd4LON+t2XELH&#10;E/ltc8mLiNiMnJQ7OeegKFHCfNCBHXT+R5B/h1W++fyLL06f/c1n3oC5z4IiGxts6tAOQK8ybNxZ&#10;gujjN9krfP/e35SzF63V/7O4xyL28u9GAw/4seDLkdhiMRU7fE1d5Zo6piPtP3q434ZWcQS+2w2l&#10;E1fgQRt/5cl92pMCeTxB5TcQKBG9SCtwvn9IR86OU7+5YJRP+8BYh7rkeij9Aesg3b/SDRS8Royb&#10;s+CTm8WysY7fSDNPykZ/QNPgcamjEYwkPP3x7zo1toPvjxTseWng20/5tv2uzN5sAA048Oa4A7gA&#10;R+pweeZ4tK8HTtrLN4yDxA9ALp+XesVvoXx9jR06aZtEnkxcvmFcyEYLMQqEL2WFjIkH636UB2aQ&#10;T5kB9h9yxr7aAa+eG0e44KQvO/er8YRP+ZOvgjeuNwuUThkCscanllv+d+cddr6mMAXN47z0nC8e&#10;+H90Rq7zJAc69OQIZCM419jNgib8yE9sHX1YbTahvqLDIb9yyA/t8GVMThshWwGrpa/11JRkhdfY&#10;ZqzjizzioGNmyua9rgHaO4+/dU56fVEboaUN4Fj9yXMsUA6i45w6XxpvRovGR+VZb7VRtgmhwkVu&#10;8Uw//P3zLxr3t01pbNY3bouMG5uxy4tI43MUQg8+AHrDg9cZ9tp5yoYX9NjtXOGCb/9gE30dR/Gm&#10;7SSdxUbTi4C5FfjAI/Wv9B/4mD721bxem3hCE7CgI9ajWb6VGPlhAyv5iTFM8PWtlPwON3m7TK7T&#10;L3V8SD4f7FCbwoU6OL/et1LFGJp9XjgmmA6eAeSiLfGuGB51yYvM+Bjr6It2sO50rBpDlPeef3lO&#10;LDiyFzLxEfsRy6YW5U87hg+5mcplp/7z68BlNUic81fwtcqWuegDlfPbtxrPq65hH3NgNsdZurjS&#10;RjmxIBTLLz1+ph0EOK+s+J8ygF5v7ND4gz741euvfCw+9YEbLonfm+AmfU2rMvG/6WhnUv4Hj+qE&#10;vkeqbVBRVT8W+Gnjr66eWHeoQEducaDuufWxD0k9fFHta/8u1Lxm/FE+oc43+W3raM/b/pBrfB2L&#10;Q17z3RapQCo73G7+9lqNygJ+O8C3nz398tx0oyfnrJnASkmKQ9UlEVgfJZYfeG7XaLdBYJ7MH0QD&#10;k7zSln7gmKiYHz8yfnugD20ZQNvTm364ueUmQBb9lQRdlz8EtYXfsDUo/mkPWgYci0P+0j/Yuk5/&#10;lXSslyy3bfghupJn31kP9eP+LW58i1+T1za/MqK7eEl/37C6tQPVobKh8StqLeciBuRn5LDxVfC1&#10;Lsxnisqa4y/+dNwB+y/T9nzOly4brSyzbPtP/oUHeF0/ct/jNMbjbd/RN0oFP7pcXcTLJsaq7Lil&#10;j17jX40vey0lZKVAYqiPyH6g+bv13GQbT4jw9pjMHCi36DcHp9J2w8d9uWJ0H8uIACbGc5lPzAy7&#10;SacEdtuP8jKpWexp4YduQP3fsnXi9uV4DurSv9mwKJ/alrxDHjbYPzjtV4T4J3Zdklhf9CE2BYw7&#10;4O/6Rv2RUsbRnEe90tLPyPN1riuJlKWY6jNuMWZto42kE/4wY2XGZhMJw/H2A3Ms6LHGHSaosxbg&#10;vn0rU+Shm3nf0Hde6k09AHadnbAlLvniV/7FucaPThw7N4bouAOX0PnzK5Rpx+UiME1vmEEvyyd9&#10;+Ow+rQzqhYvbeNJtlKmOzH0bw7TFjDH5qSwAnNe6Oc5ySBAPw9h36Y9kQsf4Ntp4/Kbz3hgJDrqz&#10;IXwlvIwvmDmnLMqD+rTkNnGO1Rc1wMEngCUi1x/6TfqEtIU36Yo5Hh/ZLuRLD+qFruO/3ABu5vO1&#10;63TOs57F/oNijSJ3ZM4L7YCsPArpz0VqpWAWgyrY12BNejtMN+oMMPkbWo7BIy0SPXCYwCefa3hY&#10;bpE4jo4ZhEZfeAE9huPf3nf13mXUHvK4y2THAa/+M83ml/Kof7j+TWCXu5/DE3/clLbn1Wc34ZHm&#10;fLkde00nW9bxCBenOZ3y199lB1k5C1En8L/8kO80yXPjPzrQgRITQAcKvvjIF3yA6s517/6lAYym&#10;140gHbD/sHviy2mT13yOOyyZo3fz9nTSmBxdpiGvn8aHdRg7mmc/oNPIWOmqP9jK2G6/U8R2C9/y&#10;xhbzGL4cmkd6FzxJ40OzC447Ntoh/RmP8hh+phcev6HpRVV0gVadr/OE50XfwadxTH5iDHtpdLnD&#10;HN8AWahAFq+dTXkQV9ydThlVJrr03DGDhuL38GEaay/wawLDoh6+ytMJbGp0EplNY/iQj8HIpg7D&#10;x2nSp3KstwYNrfftDPELE5MusFgn+0B6yN50ehmAZqApm4UPf3Tj6WY6JOiId6A84A2eFyHl2y5s&#10;GQfe0tO4SvCrb7BjwHG+XTedMi0NaTlPXNEBo6/jUP6gXAGz2XjhkwL05qFjfdK8y6N9rTLk2IEY&#10;OAzBAOz13XtzbhsodeGjSdsX2oI3r3kF4fGbtFICzFVuMtN20JuoV7ER/i1QnrDWoocHcvaFEAfw&#10;NX8ANnWDgHOnSq4ikMYIDOvdOME99oOp0cMnSx8pYJqk/jrf58riKznLjFyvuEY7nv5SXBTsU+Vh&#10;C09wkPP4yZPTj7Th+6fa+P3T/+lPTz/4wQ9UB1+ffv7zv9RCDb/NyW+GsSHJpt47b+Cw+fJOT1UW&#10;sNVxglwmqJLdv/xWcjA7QCpd4pnhvP4mjsqLunfZzjdPFXjFO2l84NVFTGLkSosAiV/yVEyjLriG&#10;oUOu33agNgd5aH9+h261vX6EVWRn0tjyB3OP/6WjCLpJRBtHXS4Ni+qtw00rHfyqN3l8aGOwz0ed&#10;1yxsLU71IL5ZEDUMPefdGK29bXNcxzQBA5DLmxkq3zoxyJ+nadtXSMAZTuIhulC+/BNvbS3It73E&#10;jIDFZmLGNqnsscGyxrCpQk6Ln0y2rrGF352/o/aTCQNPcD9+/EQ3OTwWL2S8sa8e6ZWEtJ3Pn3+p&#10;tOlDtKnNooq+zZSFc86zgE40c4U/dG4jRDeTEROQU/cKG3B74fZTdWP4kk6EUUahx6/KFbE/G17r&#10;M4xXvlakqbekwT99iBbgVT/jT+IgilBn0Te0kOS8aajJQmh8iU7Ru3yo70f/iOaB8leJwSry1P9w&#10;7gkPcuRv3tLBIjb9CL724px+p40NYE/uRdM4dfsr8ceYQC21+PSGKeoKuO4zJi54hahtwg/Ltmqp&#10;2JZcwJP6sY1reCC/YwyRKgzyRDW4jHHwATegrbZz0iTIechT9MJObkx9bLzaB1qkyBPSE/+zmIFs&#10;2wCheFRvjoUuhjEZBagPtLdcs8nrchK6xyai83hBvvT4QjrVPtoFdNt5mx/1TrzMhwT5fZ1zLRA3&#10;lxvntWvxET51Pgs04dN2HZzGD3TVpTGGTvUBvIHFV+e7Hj3PMbEJfeyy2qbd21D4VWb5nvMBIzJp&#10;bwFCA57RPTfpkY59O5BPXRWqy45ylnetMzyQw8d8iI25vuRB3PgNOlQYAb4RkemKCx+nN0FH+Hbj&#10;lWTay+h0xA7pux5cG9CPgt6geE0qL+6uB7gpirEpN0KRBz6+5Qg0jWvqyb1Z3AYH21c+NPaU9MQG&#10;xtQaO/MKS/pb/GweygMcH2olE1/Cn4VuyxYv/H5Xm2HwB6DlQz4l1qcD+N1ffOinxC0zbQHtApu7&#10;1H9kgIOdtDW0qeYlftz4Vhk+Kq/yfKIvb+ZWtvihAzzc9ivfr5gW79qI/QAyeCIZoC7ZNqUB+Kc3&#10;hJIE7l31RwX0pf8Cr2UKTnHpu8Gmz0UuPiYBHI7c+JXx7lGmlg834WDrHfFHv7aRpLNg5j5a5/j2&#10;vjb4GPoydqBegNu2PqJaLsSHykxqIFck1oMD7gDXMuMaUsly3+G5jvqhtC9Q0r6krtoepUAPgJOP&#10;YkFpxpNcgDZSJilf9PS3LstpS6cOG1Ff0SdtAmnlf+SjMDonHtAdXZBNucu7EriMKdnFMW0JHDrH&#10;kST9p35hEuWWm6T0NLv6oucvniNUP9XyyOXPmGRc5f4Wz6roBbQd+CltimPXqef1lxsUyfP0RYzu&#10;vNZHN9J4jswclLEGv5PqjaLYEzvRLnGCtKVDT5TEWyeIU8sWOuNK/I5N5GEH7tO3TE6cmBfsnCc9&#10;tA4AS3CcBq7+APQwb1/lixxXk+X6lAsFCL7CUzRpM/Hr2zfZJISPdRV9j6QRq8Bi56vja40NwBE+&#10;0ON+jmwDx8FLwnXe4LpNUUEyTipQPw3l1Yxf8VgdbtLvNhbM+4DK7liwvoFnP6T1PHOH2MzTueTt&#10;cnddOG9e06sPZXEb4G3j46/Rw28mmPacdoN4O4MLPWAv9JtBeWphnde2mXqavit83a5eUMfW0DWr&#10;4/te73Y2tsW42euYdSGVu+2bWFZu/eX2X3nAqhdbfMEbHWmRMv8RrduFzBtVxUPrNmddTA1T1sUG&#10;bbATwusVqyRWB6mCbbWvG9CTbXLUs4+kG+ULrt/YoIrrJ4Jncw8cbFr+GeFORwZ/W7tRmaQXUlbj&#10;t60S13/pU1Tn0xCVTH2F5hpT36JffIMdXFfGdd3Cov3COR/6hvgd+fT5LSr4Apc2uJ/a9A7OoQPy&#10;5U2SD9oyc2q+sLM6rWQJv9JbQPowTtN38sZ35CAJX6b8wMcO/3Hc9CwP2lgyYseBA274RCrnpYkP&#10;jkrJNWOYgmWKwT2tPTDf36HlelOay028Mj6gb80NplgF0OYaFFO16XKDNAjHN/KotfsGohh7blU9&#10;i13559e4h75a/eToQWylvaEvOnwGfe2jLm/uLsuzI/iMcZdjJ5f0wj3d5CoEoeRDes9t22X7WcI5&#10;oms1oUwB0lpe6P9e60bo0D6Ec2icJ1Xw8WEXbUH0ix4pE2K3ZWH95WNksFFbPzR/0UuX/sRZFNts&#10;tKKHH3jNO3DJi9h1OcrflgsOhpKuc57qBdov+kIRYVtlB2sr1/MHa2hvqpvY27Yp2Dd/Iyfq4B9F&#10;IheC+A69DjrcWhsGyW+CdGILoOhFpJBwyyVx8XsHZNwRamhb2J6ozzXpdqaUPGuYR6hlKHhK287f&#10;ukiNyqyOHIvrNDGo3j3uuDedp/relHOeFtkJhvKWV5Y9dKrgVOdS115oSkfe5XXxv+mxPCun9OUf&#10;vZt68xHcHW+/Lv9Fmfg6twU/zB94NACXdDv/4nC8TCcNIJ2/XOha/vXdEEqAd8ud+PoYVA/zm8ph&#10;fOr+RUwVl/ye97jTk7anm9/2degd/aEFn2Oh/LhjkfM9bsDFPo5d4Ky90De/OEpYvPF9cThHIvhN&#10;23UgDR74MI0wrQW2caCBpXGRNTS+2sD1gNoTbyZwafTALX/4FUijAYM/dPBzmvhH72Bmw0OT+Snr&#10;boSiOxsy+xM+5Q0NTzY90MbUF59/cdg+ujQk4PFQi89M0voKo+fPX3gBVUS2q7pjI3dXA5ynTNj0&#10;wD/YfzTqLOo6Hzw6bvOiNQjo0vj4tYsn5ouVZAqQix94fRpJDD64y5tFcgYT2P1EGxc8idgOgrYY&#10;m/gtWxZhGPy8v/9Q+FkYrwx4v9NvE3dR2ALnq/J7lCZL/5YBMsiHjxd2JBf73cGID4PC3Al84FUG&#10;dPgEXTlnYmYDK19HnuaCt33giYd8wbVuECJtBzYf775NL8bTZe+1GMHAGaiO5qUYY7DJhw1KFmH0&#10;L375gE8nDXem1PIchijGFJ9C8kfX65WrFIqQO5hQ4yOBlHXMSWfL5FGLCUJkMmTdiXVBO+/qKKoz&#10;fY30G34RSXz6LQuRMtdRlEV+l4nx+KLM2OBgcvzh9PTxw9Mn+l3OP/iDPzj92Z/92ekf/d7vOd5f&#10;KA550v7p0yfy0Wtt3PAkFa/Wve8bL65m46UTMORasvxgP8unDGwBBmos/uAfdKGtWe2dzovjRcvB&#10;YfETHAZQbDw61lVHTE86E9OrTPAba/AnLr24aZl6AsHcr39Vl8faGARys8or3pBt/fkNWRbHqGcA&#10;+P3DFl4RA1gf2s+Jd2Jf9ymuvE5Q8A5RjE3mBT99cp22vrZxtM/YaNdTEoDzFH/A0kX0HkdRP1XO&#10;bafASRtLnZi4HDoZIXryqSuxAX74s0/4sABY+vUbwJJBTEMLoA8f44kPvnE6ceDyyeYt9oFDnUUO&#10;EJpcu38TDnjY/EEfAB5sOlAutl3yre7ES+UnLz71gqtkMOnhVeTc9OtFR/Hi1fpv1b6wOUxbC/+H&#10;j3hF7HPbRPkpdCxLAerqTm0COLIJHP1JGyeQJ32OK7ADtZX+DB2ZKCCzkPihHhyxQowA7ouFv2BO&#10;yW8yPMVYfLvBwRNYc0PELLihZ/innOGHruYjHG9QKMH6Wc9j0pE+P/pSNuBgEx/OLd5+qpdY8CUd&#10;7vMncn6Dhrr0+lXesuDXoDEpUnlQ3o8fPnbdVtFo4TZx1MltZXLsAkLl0z48Un0glpyPccKjHeYa&#10;AJf8nnNEswL5bHAQg2lnFBtsroqG18LSf6MjI8yWIzR8SIc3OJXDNelKUL9BMPnfEk2HYOXx8Z9O&#10;O95pn1ib4cXnyYMnpw/34vO+rvWr91/pNxRTf9hcWu2mIpUYQGHabMYe9s0Wd+hxwPhiSzvP5+aQ&#10;qX+UwcQB9OiGdRzbzpc2MrNJywY6OOThK54AXm2C2qC+ohietZ1j+2R8D2381dibeJA+zXN5SFfr&#10;KL24JtZcPzf7kAMgA2gZw4eYZ0zJJiB86NsZg4LLhzaCDw7mDQi+qVHtLvbR79gnI4u6juxuliGr&#10;MjmHPxD/ib+uK8c2YbN1mjISbnXI3Dlx3bGQMhe9Getrpy9PJTrd1/IqfuJ8B+S858ZGHV+9fuV+&#10;8EpvaqHOIe+Nfp+bMX3oOhYEH58c+tL3PfigDULhUh/A77zf9sqHjCd845X4AsgE6lPKgLa7bwri&#10;jQIMsTwHEK3twE8TY1wTO128pY1zuagu3H1AmSRmeHvAS70e/JleqdvYwbYuJ/pcsul/KCvssu7I&#10;mrJCT/RFZnlwJA1fEUfkdQ5DXUIXx6hwwGOztDaTTrvDkc1Vzonh2ihpiDSAgwx8bpCc+Cz9G+d8&#10;uj7TcZrTaZsEIvFvAFM2vL0E/h63Skx1xA/UEdopNpy9oCg8ftP16ZNniqBjk+7+B91wpfEU8xbK&#10;nhtZudENOSrRqdM5Jk3jDvXxqINeGV8UP/Hw4KE2+ekcJOk98wMk2nfoeDzBbQlCq53ltb8hShTi&#10;YStdhoz16Z/gJ63E4vAv/ADy6n/7RvIPoD2ghQLP3/pKH0rdf88TR3E1mbeCfa3cJUvnfnuWyyTy&#10;pKU3Q/2blJS92h1VTJUJbCcG0MGuCg3jGTZg0C2W4VviglIDV5v4uhmLXOaKfKg37xXz5UN9YR8b&#10;+fiBMx91SpkRG2M8HMnmf82HwMEungS+mptIvKkrXrzesetmbDTbz1Ru2KhsoeNtLjw5ST12vVM6&#10;ZQzfA2yNLkMbLbdc8dFISPywGwVlr5CYnlA/jC/+lIPHD8IhtrhWxTaj2I4IsGX7FGx/gxVdC2fn&#10;JCqPNPMYPPNWlm0mf85BdxnIPo4dHzhtZIMDvmm4+AjgN8sQTm1AF9PruOa3t/BwG6S2k/kCbY37&#10;xqHz2gblOH6nSGrXLezsB/KWPy7OTSf+1dVjVCfe9oUN6VuwivUCeHMzJG/wYH3N608ihyd5lK0O&#10;ZzrAPfWb9NRp0rLmcNhIfY/3yE095Yhv4O1zMHouWZdgbm0Yhs74U41pilxmU97wVsSLp+SY9yGL&#10;+U0hNFMvSsuax8iySvoiZnnlO+35u6/o/w8ayHbZfipZie3DkRUdsBH/HPyL47opGnh5A3gUrP+r&#10;b4/Y7htClPBh2tPmMY6t3u3r0PcKn4h/6yG8AR9zGhbyKfzz9HWSjCoepbEdIxfe5DNHZGPU6zwh&#10;8ze8HD9+mxJtcvpnl9+G11Pz0ZsQkeU+VHMN6kjHF34t+SC3HlUvkpnX7xD9Eo/gRW58veMd57sz&#10;FEOrr5i4JKYa7+IHf/yBDwxz0ksxcPlXxyMWzvVUydhm9zWi4adojMvGJQIWQJf4gyd/QPm7/6FM&#10;XB5TfxVztAv2zRH+F3zNZn0hErnMLfO79vBUmdwnrfIkfet/6MOVs3jcdOIHG+iPzuJJdOhFO4PD&#10;BLXL5/XpyF3+aFsxOuAD3+htDvoSq/Kpf5q18z1Lo1EWIMP9p86Jv1yziZ56xPyFcqC8Dt7yt9qJ&#10;j3sA7sPf/hIXyYQPjm39R+8x2zbYM8LHx8v+sFK/fOjQcX9loNt73gKqfpuxOT/vVSifQ39UOLQ/&#10;zuxK2+X5shjUJ+V1eTyjrc5KdLtCKY/tyOOUD8PW+7O+c/ALJ/I5Q70hPVC2M8ZBQPsX/Mi4pbSM&#10;2bLGayThBd92i3lv+ll+IM3UZnu683/823+nPNjBNMcWDsyaV8YhQ/Hg7h3QZR7XTJrgS1CUBl79&#10;ON+KphJBQx4Vn2NpSAdI24EAK06PSjAK17xWicLtQMKBaT4jxx1Y8EsnIaavjpW3+DdBRxryoS7Z&#10;mY7wYJCM/QQs0CcumCz2FZjw3hsRI+qrMnusTvUDx1S4o6KXtsfict3zHrnDG8U74CWdT+WdbWAp&#10;fefBeStOY8YI81UeXDa2ON9xJ1wts7LXUZg7Hfz4NJZ0uuiWHqN7cS1Pac6nBRXs8UjZFJcjAG7i&#10;LwtgTrzliw4TKG3RsAGoLT7f5HMNTf1bvP0IThcUOAd2vr7efFQdOPZ8t88M5qtyrrTpSdyhhzdP&#10;FKcsSrDxSN3ht/v4LcxO/Kk/PNVDGeAncOlQK6/6MWFg8aav/MNP4ALeVKDjEQ9+yy+LJxog4Pdp&#10;8MBlYejZs6c+wo8yye90shCR10DDP7KykIVOpHUzJA2nBhnyCXrzBBKdB37h80RPPtZf6J7NKzqw&#10;LGyxCYEeebI0jXsWCNn04QkhvaJMvDuRKq8e9zuQiLum99j2CL8c+TqXfHy2XkGkfEJKogzQc+EJ&#10;/sQVg002g9sm2x7aUbXBrt86ByhvT/jxKe2zrq3PmX5GtczGCv4HwG1bRdxQn/FFOyvrqC/rGDYr&#10;brl0/R1ZjRfSrYN5yzZVK65rS/JT1zjvZMCv8BtZxleH6HjCJvzBR7Le65Xf5L/XYPw15alX7RFj&#10;pHlTQn4j/vyki+zJJjtxkg0a8FI+KLrVeVfzw9aWJ/gAsXk7TGHejmD9yd79xHX537+nDQDskk5+&#10;0neVETiaKMmmZ/qdOxZOn+pVfV9+8Zk2cO+d/tW/+penv/M7v3364Q9+S0/+/vD0ox/+0It38AaY&#10;rHiio6B7rRin7sDroRaMqL/41Yt8ahsaH6GMbmO+88BVqmONesk1vqfs8nSM6qv6ceoVvMxbcUX5&#10;sQDBNTaSR50l1rjmU13ABeynqSjGkVwGkfS5lit9iSl4EPtrgxaaoTcPzieuwUmMZHGX/OI80g0c&#10;+IZ80u5rsZoxTdtUbCrUDq7Lo3TF4Ri8+lE2ahMYfYlrgDaFxV/KF9zWRepn2zUJMC5lyKZW2960&#10;XfFf+eE7bMwkIP2fJ1iSCXjiIH6W5fEOExP5T2UBPzZRPRjXgiQLw+5HaBdE03KjHCl78qh78RW/&#10;K80NLq1bqQ/kwZ8jdnoRV2XBYh1tsUE06COU+EuJLlPJYBEPOdThr8T/3//7//P0n/7T/6NIuKPX&#10;BtMHUO9PvuHmlX7XmraQvgobWHj1IrKwAcea+jz6vzU5FH/aOnzLTxIA0sZ2cI7eyuXUg3OfcD59&#10;G7mFbgBjSOim3CxDfBXW9r9oiStv9OsIrjLEk/iCRtZ5U5d+jbKRBjqy8Ry/nC9c8eQx6Syk+C0A&#10;wuskw7xHQcoGSDnGH66r0IsWII7IT18f/dGBOvdWZf3pp986vX754vT973/v9C//1//l9JMf/1hP&#10;1r305O2Fjm5npMsuF75co6Pb84l90pBFLFBeXBODPCnDeXWBHtqMW7g6oJPO8upmDfFEfYTGJSif&#10;xO7o0XoAJ9Jj8/E0K/QFePNhg9nlMb5qXU0+5aNFOLVHLIq3PyKv7Rz8iDWu0ck1RbLBodzgR6hi&#10;t/0kHdALqH4934+c7+BYQIb41jbyL89LAx5A/185/W3KpsGTG4diS8ZbpYMGf1GOtA0sRpJHvbVN&#10;4s11FmFUx4VvGyUPgLf7KNPI9tGDMiKvcpoeO0zqL9QHh/JJu5m2E9razBHotS/0BV0/X7HALLRL&#10;nOLuR2jMU3yLjw2G8UfLd+VLH2KEGK1u2OQ+R/HPeKX58KEthxY/4Hd8Vv6OM/sJG+JDdAJ6rNwe&#10;ybOvxW/Vd8Vr4k2/Eav2HlzKsmOf0MRHpLtMZxwEj9psOnQdHRy/0pd00pBrmPPiVZ4QvbnKOOKV&#10;PtDTFhBLpaV8/aSqxiz4lr6HMuPIdReALG/orLP8RJ+IvsgDqlNjjDRw8bmPg2d/iRf4tEtQw6Of&#10;2sGRn5zgWJsa+/aT7OemUNcftacAeOCjNzHBuA7/3jb+AZf6yJOjL1+orRUfNmjZePXNLuJJu586&#10;eowLoMGf3/72t10fWeegfLETgK+0OdF+Mx5BL+ZCLyQD/3Jks/KLL3RDq/KQxREe6Zt1LZ5sjgPK&#10;WkC5FOC7Q+QeKczlPgbMYxnn8dMlnTMwbnqr+QBjc8YWnb92HrTzoxwoE3xBPkCf6zZdfF3fRt+U&#10;IeXMAmXqYW88xvb0Oy1HeCZ+5RX7b5eLnaoBvgGDpzBTB4mpu/5t8me6aZO5K282oSi6SUpf6nKi&#10;vKRH58KM5+CJjo1X2i38j4vxE+M45sfUGeLu5Yu8/SKyKW/mRYkDE+ma/98EaPtXeaMQIBsAe0Cn&#10;JIOz/x6gEfTFpnJjZI3PSj/2emMbI/VJu0i8025Gf94Gw40LtGX4Fx96/Cuc3lxtn6n80az1m9jI&#10;RlHbv6P/Bwdc8oHqyHljuEfSbgJonjx+OvGXftZ4Sodv2zvwWi/Jt37ED4EhqGy8S4rTJ2+nW3ji&#10;V2Dth98Axm+VA2nmVPfW+kfxxdz8kcGHvgpoGVOmO86iu+UEmdWLekg96toAJOs1z6Oz8SWtwA2f&#10;QH3hsWbc4jTmBx8D+lag9NUHXWgPkL/rVF13/MSL6qXqO30w7Y7bXPEGrzzxkdcLbHPKrXxu01Hk&#10;og8ufMDPuD/jBU9DFILun8p/Y0a77FhVzFN/Oh/GbvhQd4Da5fPNv1xTpuXBtWGzAZ9LMSvaMQJ6&#10;Zg51bLaXdD+eyZW/MRZ7C7t/znGDhN3o1nUc/OvyEgP0xuf1W+s8vP8/2t6szZLkysqOyDmzStUS&#10;GhjE90nNBVzQQF/x8P9/B33b/bRE06imnDNZ71p7mdvxOBFZErAjznFzsz3bttGHQ3unfQHW1Sao&#10;78a/btvKELBuBDo2oNuuB+MqZdjNHxB/6Vv9B/Nf15nSuIi8HWhnjnv3u8c4EZ3of7LO9o0oUUkK&#10;0O+kv6h/kFnYZfT6Cf3criO41dN9HP0YtltPtWv8qNiA3pgofwJy3L+ozPpu5fFE5gXEGXwBt6uR&#10;BY19Kac6fkNkP1EHJKgn5N8HxFh9AK/Gc2KPPg3KTQ51pcyOJaxhTRfEJaZryLzZ7pCPPsanvkXD&#10;/ASZzLe4kRFg3Uqb8I3R3T8bGxwlonNdjEz0B7/rHXg0hruvY/+OnykHkE8+votN0c248l9tAI9P&#10;obyoF/zQ8jMO+MytaSf7HN9xQ51KRtfo4EoV8Zr2MfKQsUPLIyv9IfOt1gNyAOZfnv+6/w5e9UN/&#10;5nzU67sP2mvSX9eXR6xM/Uwbp4sCoM0xevXcmXBa5eB99s9QNcboMykvTvgkthK/0Z32t/chdoq5&#10;pQ7QV0zMh/6l/Jy/4WFv5+Ue12REb0jrPhZvvyOmHAOqS2TxVzh2J5uzHRFQp5JdRfb8a+XFWzSS&#10;d87jvAZVZDsBl50cWZxdHnlt0KR3vXpeOe30ePqpcOTJ4USeZC6Y9FneKm/CdqShkVU7e8TxABX+&#10;yK/RSZq8Xd+9UiqzPMC9DxJYqdCdH7ScI3fn13T5tQEWn/wdB3qguvTYvB3XiKevhX/E3MJwmTrc&#10;hbNKlBB+QvUK4YaH/Kv0Gw5J6znVu+tMup+dBNnqRr7Im7D5EsAfHVvHlcex/i2PlvWcY+n3vD1N&#10;O7K+U+e7Pxp/Oz7pyiEmPdjJDtyTjyynk9Lnue6iZN7FANLJG/m8CjgdvyQz6OnPoDusAE+0PHho&#10;AaFJDDp6IqgycD/pAi708CSfiYR9NHLowJ8/f5wNf/wkmeD0jqj6pBvNyPQGvjrMTMq6IXxssJBf&#10;vTQvszz6ABbs9Uf5cgRyB2lilMX8PpF8qzvcAQZm/xaJ0vEJdtlpLudLVWMfEFUaji1vFV5LiID4&#10;q8+KAp9Dxyz2p4kWxXZx4npiscGkZnt9K/RZwFy2HffHqT7rWx+UMef+g566lY34A52A1p8UtI7I&#10;QAfAtMp3emIFfMo9wRUv3+EvHMevyLg4cSu9S8uFHeqPeOUJZ+uCnwWwZjIWHXWufNKU9sli8F0L&#10;TKb8Sd/4WJtDN7dcoGKjPRtSijzJIt8Oj04mh4vyaRQqmmKXI+8MtuWcuc6xLfqvrCuJazzIQx43&#10;QsSdUkZqxa5MfvCVkHyh9ZMmoj/8+P7mm5+9uvmbv/mPN//tv/3Xm7/+/e+1ifTSm0D0Q77IKRov&#10;/kYvNphtNr6Hl2K+m1v42HrI7/gCZ3BufUWPfp60ToDSJtjwbOyx+cQEsnSUm1asvHASHe0JIL+b&#10;lKTBZfLz7vO8QUGx0rGu/VHrI5PwXCwqD8qMJz61Dzntj6sHC2K3ZeTPJnzlw4PX8nHshnsngakT&#10;3H8ZE+XLkQ/6ADte7cCpfloCvWhHQi1eJn6JQfLsD/oV/dWP5PsJG+V5oUe7kc/4IIO+E/WIwCfE&#10;/8xPusGNfv4N16kXFn2tD+h96VHxsW+iuw9m81i44LQP+vxOerEZLoH9MJnngrF1oD718QkOGf8Q&#10;z/wB4PlLZS0niRz7kvphQSFffXysvkebsHkbQMYW2CMj/oov8T/c5Sm/NvQzv3nHzxWsdil+up0X&#10;/iDi3x3wFTqpJnXhOWXVFx0L7cdXmQrCUzmDx1GWOJZK6puzyaf+xc4XxHQObjflQo8sqAVSwz6V&#10;f7kDVD00LrE6xp3+zxd/2ehB2PA33+FvVvWDyilL/wK+Jcmf8oibqM4ZU/Xn/lwxxm9jZoOZ/jo/&#10;V5CnbXVTlfzWOEWOubmCOUN/GSH6bDgTG+NbIVJk1A0/VJB0vEhdcyGjNiUec8G4Md5YdOyJiW9U&#10;UBy1fTk+xBP88rFuI5D2fw3wg+tBdvsJKo0tzhMyfAC+0Ql+5d2+kTvIqxM4DruQLVx4+MKKfJO4&#10;ThuqTZR3vkIaGNHxr89hKs2of2s0QnQWO3O+26yi+F9H/NN6rNzojU5sFDM/oK/JRQzsLC/S6VMl&#10;Q2nPMRVvvYCMHOgBaNx3wRQQPneKw/vQWPnEhD6V0WP8a8qLMtcKvPQBwN8/jbtQ5jvl0YM+zJF5&#10;kll+Pm68dz7ntHFhZndEn+oHbm3B9sYl+bss6xLk1VeL0HWE/2qP2wJxdYLyQhbpJfOExynlHQ+K&#10;12OqiTrL+NkYOdab0LPBnPG9/Crfsitz8y1ZyKgcLlgB/BxM2yiyuPBAn0Pfxjk3cEKDvtjOjVqc&#10;10bmAuhSvvDSyGZ8cPpBlnGhdbtcHl849S1HYroAD6Ay0k6Oc/B5Iohy+oGPGr9oH9BRb+hXf394&#10;rJtrXVbu2xF6fDD4PmrTEfHMT3KRPO0y7f7wKXLqF/T54Ycf5C/WPen/MIc1ETd2cOH9yTO1f70p&#10;hc1N38yn+dxzlSOM+TgXFrmgyBPl+A1bGrsfabvjQ3RDrn0jGUrZII9Nm2kk60fSzDeUQ/IqtP/L&#10;Rd5s1kMfPdTPt3owbKBJdMIOzWL8kw9SX4CO9LPUU/gN2cWBtUR4I0t+DzP7EkR4PdYcpfN/RNl2&#10;HW2ffaD5keZX3NjJuItezOnf6ia229vX7vvxuy9caO7h/vMDdqRvYq1sz1CnnhtKhtIfpT+vWoXf&#10;LW/Ikm5PtY7jZkrc7huLuED+HP1aE8hWzPMnWdZFfDwvkcR7AXUegLb/VffCvZ2nsg9LDt/AqvUn&#10;4Yuz9zDmjDSbshVtf4bQtOTj9+wlsz5SHWt8wrpnWuMzBwQ+600HOeKDcKue+O+j/BDezIuY66bt&#10;mkhfldt67ZFyyjiHboczzrv3b4/+RjSHxQd/eJUPaXAqWwmfl6/7I8ld5SO85bsupFn/7dD2CH77&#10;or38nHb7JpOA4SN9drhP7o6DruBxxFvMz5lUwSl9aOqmNDtPbvwoIB44jscNQCm5+w0vPvTHBSRn&#10;nXfpG8p3v5Jmfa7Vl3jMPofGQ8vX7/0eI185Qy99Zdill47yaynqxH8c9bGTBnHf++h+wM5j6TtO&#10;4Xz3X3Hvy2/5X3rsDQL30dOOz4CJgZW451x+VPuKT4OLHSzTandtZWyiPujTW9/0Tfx8DYB76DOQ&#10;zdq2AO/24c3bjy2zvIm/Q/bRfyLTMvQOEqelD0f053iG4LMXprgUDnXbPsAyra/oG0kXrjpimbgs&#10;/7OO2OqHR8SLrTCg61j3+2qH6f+PNgYOY02O8T/ptFxnpxx7yVf9+m/08xPR1Bl/UgAs1tWMcRd6&#10;mqfKNc4+BB5f4IcxAg6eA2uMQMvDtZc+9vghnMwvwLssZy/S/MR7gfALFCOT+PnMXgQXLFkrmU/G&#10;Xo+nwyfeOOQkm3mfYk1zQnEQa9GpoLr0WJnnc/IZ1zxOap70CV0lH73cZ+jIjeC8LY1+FN3MY3A6&#10;fwa/n8rqsRdkOafODMIH4JVYtDOUA5/4hbSKXRfwBuZgWc5QeW5syPyXWIcfH8KedaIv9A5efbjr&#10;4T3ksI8MfYO3dGudTT9z1GBi+IPeEFlw7FdJZZL0RX0l7J8i6lg+jJH13W2fBh4/M6YwjtwHe30u&#10;m4RMetkqvTsm2xejH2lfo1H84OfWK7IWL+GuEawMQXB6LEBJV1CZgCAAJ04MIjic11hwrCjG6s88&#10;yBQYR6WFO2V2qBEVIcUaI3S6O4bA3c+RtQO86Rh1MJA+9IwuLijCTqz0zvtUZDvS6R4+AGe3h/Mz&#10;j/2ctP90PNsC7Zdg5wWu2BjIxyR4Vp/kHX4Hsf4gbV1Mp5oTcX1HGdDAKT/y+pugpIGWVVb5k09e&#10;gfPgRp/StbzH8un5teOud2Vcyyttyzgvfst2PSjbz4vz5xzLo3I47p99g2vPLz6DBsA5uuxHF2zV&#10;WZoeKW/9Q1tbKO+HDqqLfuKweB6Y1bmwQc+TwDfrRklo6YDZYAgf5JC3NhOI6JFB1Bgkn8U4eEDo&#10;M5G61e9Q8EpnFeaClsq544fOn1fQdfD0007C4e4WbvxAdzo6Npnd+YmODad2uizSM8iKtfStL1jU&#10;eBNEF6ahO3RKm+kCFz0B6CTW4PFUflGW8njqSRsqsosLLMG7uzCS6Z7ImYFoHs1vA0JfwPf7ufMh&#10;HGhZSXqOYkwONlS3U9cjg4sGAPQCSmt99AXO4jNyaOONE6pun+wOSmiGGRtDO5Rfj93gQYd9EcXE&#10;cckRAy7+2n/yAxsuDNwMjvwOLWBcucsTbiZC46/aYJtUL4TXbsNnJj7Un/HNCm+JD5taymUXQBd9&#10;eZ0jr0PhtyDQnc+j3iwE8zrPuuhUXLjygSz+wUcX5lgXE7ujiiP89L374FTk07286eVbyZPokU9C&#10;wkYP66+cJ3rCwRtV0uu77767+Ve/+eXNf/nbv735/e9+f/Pb3/5W/tJFVPmYpzXye3/aHNWrcem3&#10;mTyTR73BDz+6bX3Af/lQRy7XRIo67Yb+RzYyhY/ruuHnjX3y9MfE2BeX4Tu80R0CeCOfDxdA4cHv&#10;0TmfBZfrMvowQecpDt9AInxkoiNgfUTHuS9IipYLPPiMi93YjQygPsXG5oG432FZncBHF3C9CSoZ&#10;bCj7yVy1h/an5VvepYMPPjCPbRsAvOJSZnzhLrkKVWwHXBeqO/oxeAHQkk9oDprzjSN++IEL8ODR&#10;v+OL7xUTwJIHL/HIQiU+NF/FALzP+nUB0ImsJ+kSjs7k0f55+h7/czMH55QViA14Mrn2DRctmGP1&#10;IsbQ37rLFvLhRX9vfyqdMQve8YeQlr65MKy44zcL5aLg6A7O1z65eaz45fVjbC49AkH9Q+IsvkE/&#10;dVHL15zzJ/XNTyasMnOXCl4wcDIAPlCbSHsBDS7U2ACKv878aBPCUQxPMRXuOlGWfE2fCQ8x0H/r&#10;yfNn9XPgqnD56MnUzTP9hEAhPpVN5oMcbgDQZrP4I5eFxl534rjaNnZwswH9Km9ZIAAZG8j/oN9m&#10;x5dP1EaoB/hyzt3vsQmjD0B3PsSb2xLYOrff1K8U8BdQXHQLLdKhOfQDb+mPffo4TzT0S/R18Gtb&#10;wQK3JWPlK7yjS+cT7p9Ehx2OQ2xDsKDHUFcn7Eo5rxXHrx0X0antiHR17JGN7epE3qNH9HPBQzZh&#10;e465yv6px91GZFW2tR+7wis2cHOfelNngQ+9Ny2Ugy7M+eqXQ7f4CN6xCV5ZqJZHfVd7LUBf1Yfj&#10;8UmfUtxLG/AxuiTu4LOXk3/odZRFD+aTWcBXfvSa2LQ/Jh7Rp0jnI3goASi95CtGOS/Unp7vR/Sp&#10;7eQTJ7StO/MzyXFszpjt/kX4HcORXT5ovMfeLg+c2Hrkns8paf9fnuTZPoJR4LY1aXxdCP/gkse5&#10;eXAcJONAq7zd/qWHbOEGEfo+cADaccb7xCJ9Dv7w3EPl9AF9WwB8oHeZ0sjwbwc7JtSXjFzfFEJH&#10;L/AYNDqhn9dGyqe/QXPbYMx8Vder+ZLJ+JdYy5jpPk35zE3YHPcNNOLNWgs86ps24/mMxj4u2tnf&#10;oqkM440fGA800/Wbk5gjcUMvr81DzmPh8Dac0E+9iQ/AuogP42vO08bAbXtxmouM8gNk1C/9Z9ZU&#10;qVPmWY90kf4HyeLCHvVETD4izVglUKgi3On7vvZi5BpCfh+J87kAxIVoXmvMhibgC6ZeX+oCjeYm&#10;5cexrI3YL+kMjQ4up39LH4cvsoVGGZA6IFa0uaf+Pb6AL+03POIv2kJtTp8APYAe4Zc2WN7Rj5+4&#10;kR36RZaPurj08vUr1al+i1l/bOYDqJL+LjKwOxc74c38u/LSrsDlJlji3PQ6J74+QEccKQ5pJy6j&#10;7lTn3vexTV+ohC8UwzN21Rc5j6zjBhOf074UM/gvbV4+2CoMPqVzoufQ2CvO9Rc+kRcSgpqH3LyJ&#10;oo9uX6itZB4Bb+SAB5Q/7Uselh46Mo+SPql3ox32iL750JIuj2De/S5+S9o3lM71SiyKH30Z83Ro&#10;SJ9poQHf2ivNeXSPLeB3/l15ldMjT06t9ZmQ6Dego5x+06BzZSSNnKT8bflT1vyznhv6g0nXoUQR&#10;1b4IrDpNO7wMMtQpdPyLVtEAdToHkzn7FnPJ1pE+K35T/EOIz9TmaS+Mwe6HlUc07XC2sf6EnvbH&#10;EfC8kyT57h8oJ53yRWfsu1+M3+D3lc5gQGOdZ38O2+0n59/l0RxoKrvyOVaHpsFpLRffPPDPPYBt&#10;0sJmlx+ovkB1Dw3Z/k3gvXz8kixVnux/COybiVnj2cfRA52oS/RBDuejoDoWYXOjwUB17rq45xpG&#10;FtT8+okC4oxz1OZYABcetL8d6J+95tGFTcp5MrcQ8uTjf+uw8TSezhUNaveyUTeyVM/yuO9o210/&#10;0XH5QgS04TaS4GGL+Cs/e7rxU21CPnUN9IEdn+ir+vQY30hntSUVmq+I7StMq7+x6sJ/2A/iFwBf&#10;amW09o9KYV3dj8Mg/eiZFWMNN9gGxt9gS7H8TBG+os0sDCdqEyee30lY1p4YFHrK2MPGLsDWCA+/&#10;lJ551nFuNJ/Xd9hQaF7Pd1+VH2OGmBsFfD5+spawZ11N+eR3XaBJQcYa2tCs3WFgefIt8UrabImT&#10;KUv/mn6HmOGvsqsbNL7Ajmz7lENsNiN9Mf/t2sVvLYOPwG3EbSXrM8fHqonxp+rX46WVM9nm58t+&#10;w3Eif2N/dYEi+xWh5bvx35xz+yXfvpkj40P3wYgBAMmsSVqGPMt16XyNHvWVc2sHZYLU62UbTx7+&#10;oQ84rkVUJ5fjJ/EivS4Aw7BIpOvL5hGgEAArT4o0TX7LnRYDzjHyGsBvB3DzUe6kXU59W86OrSz+&#10;lO/AmqIzT7IdGOhdnm70yFLWBKzxyNhg2YWzT2W7nRvJSkJbnB6ZSPdpHhAJnJZxvuRNmrKdDzjX&#10;ALzidrKIvzpRhkd5F6/H8jvjUO6GI+/hU3xYoAzYj/Vx81pe/cmvDs0zkwe+WpelK+r5vPkcy/sa&#10;Dnn35e88mjauTL1GU5yfetx5kObTumpZ8x/iCU59WV/vE/prtJS3EyxNZaWTzqa6atR/9MU7fifQ&#10;dMIMhtQLPNn44dhXaN128Tl1nZjIHTrZBOSiC21JA4n+IoMJRCYR1T35037EiztsPICoraI3d1Qy&#10;aLRf4ek+8nshEn3ZhAA8wLaNixe8s0HBq355Lazunmai9UkT+e1CDLRCt6/BgX9eHZ144FWHLOyf&#10;6fcj8GkGCXVUDEhq562T/rB8+AUXXrya6z5QsaF1lYFOmSroYLvTGs+b4u0v6DA1scDP0o3fNfak&#10;0oMl+dKXAZkBn0hIAABAAElEQVSFq/zBbyydobLJRx98AZDvPw2UvqNfhZwDxAW2GZAxfqde8Ecm&#10;GC2ecuG1/ihZ/EcgMceTG0yEmCC6HN7uOxnkEovkOwbE47Pk3nJhlgmlxh7y/ScdCuCjn6JGGwh6&#10;Mm0mJ4k94mz8JN0LkNtSqkJ/UTG22wdKIiu8RTXiPsvXDwFPn/8UqO3FtSxpxEVHNiqYUKAgNdCn&#10;gvE7biD3mfDeyI+//s2vb37/+9/JP7d6vfv/8oVQxweTUdHT3njNOvw/6mkCnnDDL/ENC+4YxvhF&#10;u268u46fxB9LR2uTM/Rv2yOn9DxhasAGffRlqvqSMrK9sRunH3FAHaqurJvSAHrAgUkXF6O5yMxG&#10;hTeqYSTo5Iv44TfmkMWntnGEZ3XYy8xAX5Yz/BpPHOFJ31Ta4nG+/KiKAhcgHyge6ZZxRH9soXJo&#10;D9WNmKPcemqhXxrLmLYPL/gz9wDoD+EB0JejAa94o31RH9CWD3R8+qQU/geKg060Qz8hbE6HLfV9&#10;X9vjups4h15Mhhe/gXgscJ2pr+qAi6g3nsSwX1WP1O0TbUCirzc1pvmYBlvZrFT95bd+P998++23&#10;ek1PnpZ5pL6QjRv/prh4PHqUi8fYyeJCDJWHn6cvlV3IA/C3RFoPcM6ArmJjIF2ArlC71Piadf0I&#10;IzFB9k4PMvGuW4pVjrDqRmyxWEk8WJcp69jkPn/6s0qPZvCYFH7QmXoC9YxWwf0EenvTfOKjscHi&#10;PK+Yxpf4R4tFMYALJsCZtkDM8oRRXlfJa3fzNB64ecVZYk3oqXsR81vQllM7HNNTbjwtfNK5QeZ6&#10;4cawAn6D/zNd7DAf6bD0ZoxuPKtS6Q/crkRMX4G95HEkn6MXzyqHB3neQFaasrYft9PBaR+A/922&#10;pP+FfPEAyENXjuDBT6fiqTiFxt6ctj9zrr6mjzE+F4DCBx4F8+nJA8fahzqlz7F10mg5ymF35g8N&#10;vADSlPNpf0Ea9SjbP7RX7kzf8Tp/g1f12/mRj68ck8uvh56U7zKgBcoDninHz9Ez+h260d+Ac+Qn&#10;Rsq3PP1mBcdaZLScI+Bx2am7X9T7BYzPyCv/8pMy7sellUlKW7wLPjrxhUrRfFC/i42OJzoJwai2&#10;xpPaWF6VybF5JoR25HNO2VE/wUje+J/YFQ6y4cVRGfz7HD1oh72oYA7KrFyOzeM4ZxAnX99+xbLO&#10;uVGLjy84Sg5Po/JUMHHCeAAF3rYfaPPwUL5jVuklazj3nCOf+oF0x1Pmmr2oCBnmnelyASn5ljX8&#10;0QOefD5rXVSe4OOg1i/+rnxsAfg9PfL4nG9QWzzHW1zwhTfzPcBv6xB//M7F64M++jBfLw/wu65i&#10;HM5YzGuLn+nV0NmYo1bQg7J34mf/ql/m1ajKVn3kySTexPFJv13eeuAIcDHbiEpXLvxSW8xlp093&#10;HhTxZVJT/z25eqwku/UORmTZCpfJNRfg8VY51If7Y4+7M/dQfumNIdrQU6+XG3M704PmyHUcjI2k&#10;C8yPfHPqutIA74wLxN63f/r25sXL5/6ZF+oaUixWxOqPEKd+mPcx35v+WPXDTV6M34x3zNPQH/vS&#10;n2Xj9dkz/RTUG908oRkBcy145i1JBLp0kPwvgdv8A0jW0jonjkB1HEgW8GF/yposhwtjjfqTefrL&#10;MWTs44u8xrydchSJh+g9r9S8xPN/bhBR//Fh9gV84QRZEjbjA3W218uqQ/oW+bLtuWIo58Omb5/a&#10;2nnsvErDMVYfOfSN9rP4QJO1b+YL8OUnNpxPf3KQuW6t48xzqOuOe0Wrjvs5adM1c86rg9u35MKv&#10;fVZRZbF0kBbY3szSK8/+nHPq5CxnI1nJa36yvcagHztiMGN5SHe6akMeMnVQfcVbfcJvCTwlGr9p&#10;c8wFFfsC7JfwI+3U8RU5zJu5KTKy8M2KyUH9rCeBz7Dwh+5cvp9TL/aAusn32zoQ+f5c1ET7p51D&#10;dMMcANn55Lx58NrTrmdl1D8u3L52fmK4lVQGx8xxLwpPJ8xfCmXTOiC/copz7Zg1k3QQcttAfUyf&#10;Zw/OWmLZgx/m7XPl2Tjq+X4861H+Xm/LdfFpYgd9WjfXXgE9w7zZM/7h68YrPkCW6VX37MHA23qj&#10;MwgctacFDvPrh8D1Osrbr9APwKt9fLM7HoKCFM/dRG8+jrXLdl268hxRPg2NGV1UpP3scOMC7LzB&#10;aeZLEEKHXhxXfZnj3S/GyD1e7B/peczbsDexDfW5fd7leMqhLjwnuMzHNwXmdPUD/QZ1aRskF/+p&#10;MynqOqInf8xvz1B58LhC6hiInVimP4919mrqCf+NQqtMeYXMF3J+2/m5yg+LhCnBli/e1lWFtYvI&#10;cP1gn9pXdTn4H7I6hlCPxvNedjDRmPaTeWfqEX+wpqbfZ4395jX7k8ShPtM3u31JP+YIfkJ3BMcD&#10;1SJHeO3Qemoe/fd9gBWe05+I8IucY//0oi88DqvDkTJsNn6y/I2e1D08AKedOr7I2+3B5mPOmZqq&#10;33f+TquYkIX7Het2ZMT1/Kwo+S071Lqb8uJjHASPMx8okj+0g/tTeJd2KK86apUNXwmz6zgCyEE+&#10;0GNl99iKMO0JN/aZ/IJXcjJAwocNVza+AOQQ8F/qvMrjoaMbDparAXzUZMKvsOB8ZLSB3ceDxgVg&#10;FjTrMzw8YBKQIADnKE7u+i7e8it0E8hFahnHvYHstOByDs5D0PKdJ/h7/kP0LUPWWT48yqd4f+4R&#10;/5XvNdpr/K/pUh7gky7dQ/W783FadQqU187HFcuETOWfFEt0qp4csXhksNWHYxcS8CH22MD1k5R0&#10;QPCf+qZzvtWC6pl+b5SOmQ6Ku63peJ7oNUvaWhA9F2i0QaP83MkJz3RJwdcrxnQBFj0tmyd/pQOA&#10;XHTsRh3ti868F6+Y2LOoe/Y4r3CRYrYHHD5cGM3vQkVn+2fUP7dLysirz1sH2MpFJoCJCu2bTRUG&#10;VS7+dkMYvJ0W/MijPujGE2eEenmLZIPQU8ZfAX8bH8JLAp87S3qzQvAdw6QFXPy1H1QvXFIpuP50&#10;Ul2bz5GyXoTlnCclhJiLjTrfaZDriU3plGEfEgf6I67Ql/pjg8hlWswnThj06S8zwaMMIB4kdaUR&#10;DzQeOBdF4lQn3NFJmX1mVYcgZLrgI/naxPDywrowASn/4I5oUyTW8IOgrIS/qgn9dIIe6Px57h71&#10;Uw8j8/phcbhaXPs5Nn2JiDKRTT5Pr6NI4iQbhI5zrSq++eZnN3/9+7+++d3vfucLN7m7NJOkxir1&#10;ht86XqWN5yKk8z3GZIJCWZ8Q2XVr3Ujj1W7op9jA5II1wMLm3bsf/dSBY0m8UldxbtPEaSZ76iO0&#10;wYsO8EE2be/Tp3m1o9odk0U2NNHl0VPG1/gWXMB9hejNg00wvWKeTWLbpTarS4dOBzf99ktdQOpT&#10;QuDxgR+f1kn5Y1P1tg7CYYMNGgLDEYwuU+XoW9rdf8g3byHmiWp8kCeVGK/9BgMt/Kgz6yQ+lgGh&#10;wLrJdnjgu/e+aSa6VW+e4ODtCvwODe2RjaX49YhHbDGPmexn+1kC8O/YjzzrqjzwAXixqQgO9gMt&#10;A7cQ3scC3zjiwbH44MIH+/Av6Xzgkw07y5e90NDve2Nbcnlqyk+2a5PMvh7B9pn48XQrLZhXFdeG&#10;TT1jc64eCywSbjfDxgdiCrDp/gINfok3fj9twfQvh4xpp2LBA1GqLEvyohphgq6HsE3FUkAxQyCJ&#10;12fuwhYz83O7p76O2IH+qcY59/XE+whG5VvZDxvGyAL9H2/NsL/hS/tBLwFyCqRbP73AS1+aRRg3&#10;9STWmEc8Y3yUvFdff3Xzzc//yhvM9AXEiBe38N3iF9nw7sZDF0nkW4crevRihjc7VE4cc+Eix2zE&#10;U8duI9itTwFaePP0U+VmkZ48fiu04HJ0kz1NU1fQ04bqI3ziRevIId++FCNw/ZS50vAo1He20/FD&#10;veZjPKmcGisFVZMntMmpPqSrB8c8oUvudaAuwOMiA7KB8uLIhn/znNBX9Wp+8cXGYBt0gv/POMXl&#10;SGyBixc4L1+Ohc5vW1a8luM3Yo87nn0zn/jsOKlr6ia+ttwS61hZzeeIagXiiLrk07iGhovUa46j&#10;86pMWcPLPKdgyUHmMK9Mn5YB5UoXnzLwsKPjC3nF6bidDRdKhM+faTSPUp+ZObrqg/FCnQc+pfzY&#10;/D76jXCITNKVQxq+PoqWfHi0nGOBJBtMnutrvM/cDbtjl8hGv/iUOHGft/Ewbxia2VQIhDuoDFp8&#10;w4Yebbkbe+hDH+OftVD+Dh5LlcdcwX4bvo5b2jJtlEpUPvweCffD6FYZ1k9lPCFXaNy3T0AH+hVo&#10;GJMSi4l537yg+qBOqQ/rInm8RYF6wtfQv30zP3EhneDLW2qsl2jSz8g2+RtcPugFeO2m8cG81cf3&#10;gph9xe8Gsz4SD3RmzeXxmnrQn+NHtpUXYxzrs+qPz1lDPBEdr6gFwMVOjvUDbeTrn/3MevUJUm7o&#10;dN+oPj83+ZjcOE7JBsYrQBbbP80Xcyf7xanQHwTWlgDrMfUQCxd/fNCnPsNu/gs+1wl6g4PbGR/J&#10;f6y+ErlZezIGR99Fu/ikPnqTJ+3geL1w/IsfV/vY6OBlectAZPYmWFQVb+n/3Xffyp8vZ/zhhqC5&#10;CYv6cHulbShGdE5f2bdVYRN5bxRf3AAt1iqjn8wT3NQ3sc8bgCwLZw9Am/VT9Gn+tWNj6FoZefY/&#10;Ebfxd1rqIZdYshkbA8oZCz9zgWbyz/TmS/1OLNW14OO3QOrH+xLU6VtFyKPEc25CUiwPvbXZmVhy&#10;HnBxW5NOHQ/Qpf0xbcW6kcdnJHOAHXONQnyRfPI4x34iuPMh2mBskwcqpzGCrwbAs7wpc3pkQd9P&#10;8a2jTs5H4h/ZnhNtdOhuPTb94VUL6fuxrHqTX1Sr5BNxqU8hvgaHexbvHS1rPOxJru3amHLjSdeB&#10;FziDz7rgIeDGdXg+poFM/4GP3H/qSH8N7P51xvZVn5IFrwL5j7SOOwM6Efs73Rmn5+k/GKe0zrJP&#10;JUN9Sv0AH6B49DXtr8BhzrzLMR0kKgNPnE1PfvEu0y626BGfjCvfluv9g6OQtxj8v4TEnQxSf4Z+&#10;rW+FtHySBwzIwzbs8lpY7ah98q4bZYUm77NZrAJb/JZ2PzIv8Kgi/Pjeia0uIxM5i+cwAB9A9/QL&#10;OqliLvkJXzXgzPzM1+cT54qKxtWXJFRH8Orj2DLxhO60wWmGrQvqTTMTs69flkzMlr6Oxyt6m+j/&#10;0hf9L3Kqc9lWp55blzlZNmu8Zc3gvZXymf574ayxaKt/8bGtopdzKuJu/yfbWR9Hv+AtvUS7ZCht&#10;XzImwA2a4dp52RICT/VJ3pNTJvNTej7vkWgN1CBc4wuOEVQWR+uDtiqj32m5iuxHzu0vlbM/lb1V&#10;+iX4HG0MPObFnXP7ZkrFyqOPGlNly7rhG0JBdbBKzpNuU7YEG/OQ07Fhsu8c2l/cKZgMZFmu5FR+&#10;z5HJE/D2h/QtL2xkrsCYEvVSHxkz40/inxjgz1A7OCEt3pSBl3ml6kh9nNgK9GUnxM7Bsh6Utn6g&#10;9+iDwq4QSgd6XqPIbvqhskUvxfgHwO+ioDxSEp62bTdQ+KN/0e4c7Zqh2XnuaYi6gYAOLhvedjn0&#10;nAvvTGcbBxc+u3qc/0UgfvcB8s9+Pet0jRY/1Le1sXzIx/6dT9M92tGSzXn5kE5gUQ/xW3lKXGBM&#10;aT1As3gKwzxO9sKjfMpXiBd0u407Pvk7/5y7+nYSp+/IUO7Oa9d16XGHyyXNlWJnSf0HobrsupPG&#10;1y2Dwa7TzpCOFtj1PKeLf5ZB/l6nO17lt4pMa2OkmzKZ7NxqsoZ5bIKxIELuJw1oABdu6dzZOMhC&#10;+BisbZfrlYs+LCgTh0+esInAQjObZ48fE5v4gd8Djp3uHEWLXvChcyOG6wf05KljZLPhB2//Lqkm&#10;kqT9Kmnp9+mT3pElgE+BThcTbbsivJsDvLLSOgtx9yF5vYDBHe2eAMJAwMYaOnE3PJNoLqasDUL5&#10;i02cbvqCb1uEb7umY7yUFRxwAcr48x3ZovvIFQIteJdBo8edV+SE3N+WZZkM/HtbRg/5fTZFSwIO&#10;UF+QZoBEF/xtnWK+07wG5bOeEt19DM2oFpyRS2ZtAgciqRZQ6FgGsSCdPumisC8sqN79GxrgepIu&#10;vTUh8uRj+H4gblRu/+oIHZMDnvrYJ08ROWPAiI1dxASeHrAcBlfZ7sF7lJRemahI14WrRP3hyWpw&#10;0QWeHMW92FePl1uTd1HgA0THtDFdvVmI7xWHtl85Cm9/8fps6vIxV4/kL9oov9v263/xi5vf/tvf&#10;3rx8yVNx8pEmV1ygoY0CbM590m9e0D6Qx5ELtkxgUeOWV5ervvE/9dHFI3jpL2Szynx3IbaTrw/t&#10;tzHFhXHo2dikzfzqV792Gfq2DvcjuADH+CB6kedzKQb/fKSX0rRzP935Xhcg5xWH1Rk62iZPtuIX&#10;DCPq+R2U8kN+0zxJdCs/AcggH5uIGHQG4F0bS+cCfdkWlXsDRXz7tJv1Ub5fxSue0OnLR2gMOtL3&#10;UqawlhxJFM3ST22zG8jIB6yf6r+LVV7hz+v7rQf8ZDv6I58L3rTr1hPxTboATS5+pE05f3SEXkzl&#10;QzYcc3GNCSh+4Rxanl4hxtARCL/EAjhsqHSDrPoZR3ywB3upo8YGPLCrfRLnXCA3K6W7+U++7VDB&#10;C/0+4XN9Xr54qc2a56oH3TF6qzifFacvIKmVcuETjfwtOtLoAsDfLdmZR9ujPH3C1FcVMRU6iED6&#10;Floc7mEMj/orPin25bF4+ORWbUjRoI9iQzIUVUrjc3yLkokZ20ZbkA6JIxWJNEsyKISJflLMde9Y&#10;O/RVsWG/SY8M6PykGmmM0qd+w17yyKYOuCGL39F59erVzc9//nM/GYZe3FnL3bnECH167TN/02MP&#10;PBKT6YMSV8VprH6YeiIfSIzELhaQZpQi65aYwYrUMXMbaOjTiFcAecxTPmmOYmOUZwrXVxartGlv&#10;wvqoOtA/dtA2vEBVDHMO3OptIW57qhuJU776UupCclwe7k4T7+YhhNoIn/oIvciHlif4lwz5rTjm&#10;SSV8AZCT+rpOW7k7v87RoNtloxN50xVZsvsJpYqXY3yC/Yzv+L14EIFT++kH6gPKigcOH8rCk1Kq&#10;6q7N4YfM9N9GNG5Tu35Hun7psbI45sMFPOLj8CEcI8/B4DiqFPhQZn117FPlLe/R5XNiP6iOMv/B&#10;L+kvJMW2ogc4lO8QPwQHl7iFKiHN19tbwEdWcHfq+HEv23UqpvnyJTiX21bl0+8Q6+hInvMlsxcU&#10;0Zub5NqfCOFoCcW3BAtJamRWb3zAG33g0TGAPov5Cb8/C1S2xxXJ58YOxiXmN+WTeUP7r4xp9Fs7&#10;PW3uqeg93urY1+YaaeQ07aNwlm+UBjhPSnMutd/csJSb2+BLf4QuADqiHz8bg2z6JfuIPPqsbS5Y&#10;H5tQX9D5IrEuggDYCg/Hiza/NfO7ea5xMWup2I1u9Mn4MRdqEx/MERFt3ekndVEZPrxdwxcdpW/n&#10;Ah5TNEYhi7c+SBP3k+jz+sdHfqtMdMXG8YTKgIzHk9YBneu/yIYCnypuhO96MOX1L/phfElsYCdA&#10;7H3QhzK/pYmmqvwt8lZMXHRmps6X60Tqc+MJadTnCFTfYD78zfjGReEzTXkydzkDYeT5i6qV+L59&#10;jW0/WAcNtG4LtzPn8hwEBtKNdsJ6cq3lZX/W4hNLurmMc6Dj2ps38r88g3+6Rq+u8GvaRFe+2OB9&#10;CFb8SkBbheshrrTO0COnsvYjdbufg4vvyLMPoZ2PMik2tK64CYZY9G+lqm8lNoh/blz3OoG26Ehr&#10;P9kjPkEn6gIPSe428FVS5VTHEe8DOMgGdp2pK/hBw3rG84zBM7K+rLPbwBFz5VWcHiu7unDsZ6cp&#10;Xo/Qn9uXdVI+x+pcORzxh9jbN2wvRPd6I5js29hCIZ7HrZ2X+YnTQ1CbwGm6cUSe52GeE6c87aF1&#10;mLkieF8C86a7oq+gXhQnNvbTvEJYeYmH6FvfgEtfVcd4H0XWgwsPHkQoGHfsrV9qU3HOR2KUOuRN&#10;Zjvg384NLvJnfk6ea4G6ksqtT+rOb08bIs4BcGoT5yvtyo7N8ChUb/MbmXs5QWIeFVDC0zE9z2Wm&#10;/emsjJGXpdfPamN1qH5nbKtj3bTnIaK9fVRV5r8GZXQ/dOdXPHDi4zjx0Dv+o6oZO3ewfiMXnZ+q&#10;fnfe5ikBzOPE3HFEHnS5sSVjfXl6LO7JlaPH0drTcnhNPMEX+bGZeSZlUkyy4U378rloyW76YKXM&#10;DfANb4v0zcvqu71fs5U7af5pI72BNToE0fuOXhfe9c2Z1WP9TM7uv+rn+WaqRSSZn5xpOWc+wl/X&#10;qM7DH8oHPAfTjeb44zJWUu4Hk/CTOkP6UuRnfgTPzNttGwyGpxlrLJKzPX/jHJfsYD/my9m1y/zl&#10;V3Qu2H7vlR958Aa8PtaRcZTS5SvxBsM/1aEjfLGv5ZWnIkP0IzYuY6D4qFowrRD54warmJF51AWO&#10;TtxfCoFrEsQktN17Z26xnvDdBLDmsCKZ7pXlOi6dsHijMwIGbMB8+8LWrRxMk+vrwnelVz605Ujb&#10;Aeae6mLde4TSnEfH6m19yBO/Vc+WE3mpubCFxnr666ib8npihFEMkgtjdc4gApTgnHbhfBWnPGyA&#10;FCAfPgR+cSABDzsuAEOkLMFGeeXvODsP8sPnktHO1+VyFUd4FzhnQY2JpAtOT9lZFjjN4xj9Qrvn&#10;77yMp6DsYjFBP5U1HQwTenhFx4Pfrld57kd8vIPp8R2djmzY/Vf9wF9p26AFuALdHZPKvGiks5Jv&#10;2MArlGYFXQvuORpfOtQmHzd94d8Fxz0sVr3AC/o7QN5UNuXVccfb5e/5O88zXWl2/L8kvevcutjl&#10;MoEDqMfi7rKbV5rqST7pfqrb+bwyK6N4zV+DluKFPPNlLqnmBC8ulLxwW9S5yrsY4S4hLop2AKk+&#10;5S9G5lX94e26lrn7Zm46c+Vxsc0+YLJMhPH6C128cN0ycNIXcQdzLkjBl6dHnz4TJrz1G0g7dOJQ&#10;O+MXBrmjn2BAyUaGmCPAslIOf/oGIBexE38MOkzOKY+/xEOL7Q7uLK5pSwA4yOVIrJfOhfqi7AKE&#10;Fx2Si73IcHWIvrxKY3rVGzRhpYkMGxvIRaYQO2hiN/j+eFJZLjlCA1jXJO0TNtY8+RtdQYs9I8f5&#10;sa88UIY1l39LeXzYsh67wOGVrLZDsslj4yl9fxY03Gmei8zKH9+jp+3xhEkTXuwiU4Cu8jTT4/jN&#10;ZfEF5ZVPGujFT9KU1XQmEWwisneGDy1huwiszOg9gqHza9C9IZc6xy7NdR+EW919Lwn34li2fXkw&#10;UlQIPzEoEdb78ACspJu/kyYef/juTzd/9Yu/1gXXX/li8CPZwiborV4bx1O0xC+bkQAXDWmrbjvY&#10;gF+m3u13hAoYJwD6MN+oIBw2XYlB8mjnvYECPOo1dZt5Bf0Hfqad0YbApRy/IZsPF3AbK8mP7OjU&#10;Noh+qY9eEOS8r1d6q6cYuLhNHhccXrzg9YSZkLuORq/olrqoDrkDMbGIPuRf+jp2daMkG9Fp/9Vb&#10;ouxfGWu59YMXP9pvw1f0YeEPP9Xg6MRFdxUZ6A/YTLcOUwfQfua3rCWEzxngiU4ckdtQIyb48Apn&#10;P/WpdvNRv+0s5uZfPvZP+U69UIZ+1JmeHTLL1p83r0c36pN8oPEAP+zGKNB6QYN8dMSGR2oTLNxq&#10;z8qXjn0imjL4oAflBLwXadKGmHqsjWPGqNd6RRA3PHihIHr3qbKbC+/PRP/hg66OWw9imL5d9OLB&#10;IhPdeoPNmCRcdLQDUg9Egza7+dvBUTJEi1YIjR3sBdK3yh3mE5/YMSdc44sE/Um3n7Mq+vqgGzN4&#10;2gW/8CpmFrifdWHFPqxqOkZu2g1+Qw145skzzqNXF/o9t66jvelEy5gNLXfi4pMu1tR5CFN1rrHQ&#10;N5+8ST9BHTAHpl8QmeORPoR6pP1En8h3/arf1R0T0ikGkEd9c6S9AK57jqoXCfPRC0Dlwdcxr3R8&#10;dvQrxD510XqjrRrXvo3f2r9hXOWhyeKFDAwfsK+VptxPDuno+CQe6Q+lc9tg5xac28cyu/rYduyc&#10;sRP2th370QX+1J0+tG1U2MtHnZ90gFbsDLErMUEGPJmfAdbRx/RT9p8I2+9RTtsHsIlxq2XkwSvA&#10;MQKRi//Bt19Uco6BIVoH5NRWaNhgqbzK4Biekdlz2nRsjD3lBfOqVx6UAb3okTlg+nXyW04aKN+m&#10;nbnyx8Fzjoz1kQ0GFBjbOK8e+J/04Z8jhokX08iH+Bq8+g99aJv0BeQB9onqBbyWkxfd65voWvkm&#10;3L72fOg41/8c4+8NfZWRV9rQoHPmVejXT8vAhz9Anu2fc/JqZ8tLTwSCyzyEC6vQEqt9UpeytEld&#10;yJVcNmBpw/gvPqGtph+ElvUPvFrem0foWxjfkFuwnqLh2I/1FgLnqw9R2mMjt2BN+2K+xc1xe13Q&#10;h7x89Gr1j/By+fir+pLfuUblcY7M7rk0jf4SrpsD1f+Jf9ss5fRJ2MmaKBfG5mK0/I4sAP5CMR79&#10;I7n4AL7ux9GFC/o6Zw2Gna9ujouYyOGmidrSflDZBmntNUDO9F3ZRVB5Fhf1e8aWhX9K4HNfcBIf&#10;2gNAP0CeRhyPQ+zI+Wcfpr/1RWihYrMv8E5/JcLQSwfsAMqz/nGmvqpu8pn3UXfpW8ljHicsy9Cp&#10;8Q+aI/YdXyrI+DROshBsUXzKx4y/P/7IDc+xj5sWiHl0fPGEmz3pw4k/1TnCBNSz+07lown14fHG&#10;MZg2QB2+fKELyk/ei59utNZc8T10tFv3LfT/ZnfvVzfK70OoH+8rj6/ip+LUBpdN5s6HdHF8IwiO&#10;xYfSG6AMvUyPLcwdtJ7CJ/aDcD9/5hXy/ESKbsBQMXzSlqA3G39VDnSAecN/0s43P+rwiBsj64u+&#10;CPAbEy4ZJx+93aYO/lMgfVnPHGNSfVAdzn0T5cXp0byQrzKgR5/oi7qm7uEFX3wkpBRjpz5nmhZr&#10;QSzdIxM8oBd/aZfkHW+hCMvzt5rNHXB1TW7fasNp+5IS+Hzkkoee+AyoPj0684Ev1+OmS18NSr4s&#10;NG/auH1jn4SZY0ty8Yk85Uxknn1W0UQO/H6qXp2jWs4Wl/BoWWVZPwua8Q197B+wJZOo1Tlx7pxV&#10;kUGzDZvu6Ihc1fKKCWTdp7vthkYUhfqx5+fjesqvBZtOtNkvQdsseCWN3tJD/SFjfdcftaf6o+Vl&#10;G4o8/FhelV+7Zd4CfMNTxgD4rYfIwafokDnzIhIi/N1u5KeOL6EPFjKqa+uUclEZoXIWzz8nIUaO&#10;aY7Sw3sTssNzF+bPjJGSj19Z72V9QP95gONhTtELuPSLGHgfQ37EFv50NJ4y2heSv9vf9o3te34o&#10;r3+Dt8+7imUfqu6rXy/Kcd41HeMh48S+Dit9yxIfmTdRFn6qQ/V92QqUru4/M1a6bsbW9OvZr2Au&#10;lnln+jF6lczhInGvU2yKXPFk/SyhLh9jcLlHBRlJf51YiVDSwM4P55NbvFUmfuyjFFyVI6N5O79V&#10;NAnKzuNbxEsaCeHxdkKgfEgjnz6CP9ef3krSfMZw8jOn13pffqvc6m1e2CQRjhkh+A++5GOty3UU&#10;lK6MwC3wE1dC9il4zB0XIFinxS4fzp12OQiRS1sCrB+8SCsG4QBqoXx2n5zTC0f0ihy1/EzEbJ95&#10;wha+YjzMbTlOGdtJXvQ+ZVpFeqxwOw6++iMP/JYVl+POpxOHbIBEuHGtlM4BNNnADcOdYBY8W9Ed&#10;eeCeIbolN25WepxAbvTDmjjIlbrZQjnoteOajc3j2DS8m66veP2ig5WF10AXXeh+q99NRM5oY4zy&#10;KP5Dx+g69YE96rToOLir+pr+5d1jJ3fp6FnwMLiJhxoai1M/QTQK1KbSkl0Z1bFl5/ye91j8a8cz&#10;Ts/L+0xDOR/Ki3sNR4XO5vs+Xmce+wTgzJPzDsDXylIemZXHsR/KWWRVfzrLdPqNy9A+xLv6nfmX&#10;hoEasAzFB0A9Fr9PgXZBtOsmKr8iFRpcB49s6nPnojZQtHnCk4UuI27GNvCwg8n27e3cwU5Hxaar&#10;cOjUPcERDk+weKKkMmKvr4Rh44q7cIG8hZEnfHNRiTw27nmF54ePuYM/evO0oeTpD9znz+Nb8Cnv&#10;RgD6oRvysIdz66WulDRg/VTeO7C5qAUu+gK8OpanA8nrwpG6oG2zmcPAzMYRHXzrtW0ruh51YIb9&#10;Qj5+1B+APqX3UXwBeIj5kXbq+CIu88owJvuTD19/OoFrQcotC/OROZ990wCs6oB99DXYy8TT46Jo&#10;qHfCzBZIFnjWVbTkifPizcSF36ZFluPFrwJPG0AWemeDV5Mc9UfwAjyWeFKlmFE+UN25C5ttqVtd&#10;QHqk+nvP705j0wbgMlfmSJ3hRbikfpCLnvIRkxNPoIiLyFlsUA4+d6D+Tj966eFL5IP6fiwv7Eym&#10;mJZdgDjrGzl5HTILmPKiTj5q0cEd7Y5ZPSHAJgFPCvzVN9/c/PKXvzQP4hI7GZsgJoY7WSaP+uDi&#10;p8J8QeuUV5fY3yLkCC/iAB7UEH7swst3QIof4wy4tCtc91JPhvSGKOqVtoy81gn80MNxhgwRmefo&#10;bfmS4ydEqodw+APQHz28QaZ2yKuAAfh8/Ei/oqdAVc7veXNEDkfAMUFcqH3x29/Ian5iAzvoq/Ja&#10;a7d/xSGTUWKTi15snFAXQGMeGj7wjy/i40968qLTbPMXDmMvfDnntXz6Ml31sP3S67kuZt++Bydj&#10;d3UP3a31J896SB9eU48O7aecLz68Eto0eNAy48db1QHn+rL8ox7jKy6yo0ue5Ew8dk5B308Z8qlr&#10;P82rczZVyaN+3+sVkvAnveimDvEbryi0fCmK3uBxHv8xHuU3jOGHt6GhnAuaT3Sxn/6ZuPI4pfrk&#10;aBoukorXJ93Br9HE+sCDjT7tjIuL+k81DYk0NK7gfwHiaRLFGzoB1nf1zQd2edQeSlhfpI8dPDHz&#10;H0wFC1envTDhPsF47ZeoP+nLprL+Q68LP1hBuxbuJ709Av/CFp60dRY3b9+9th8+f1ZDZzMRBJnB&#10;xhz20E4D6INvW3e5QaQxPaab3DFuPmKkI/5unNQe+tO3GkvpD9xvyNHIa78ED9cx9aA6oC8HwCXf&#10;r6iqUOXbHr++MrEOPW3wgMRFzy1LuuFTLhTx5K/5Nr5Ef/H0ILoJH5x+GL+QS9zgcx/hyS0Eg0c/&#10;5JtpxFeZjmF8mxtl6AtyYZhYpP+of3ykOsUbqN3wrW8eK01tcyDP0e88KALMAR4CqWuZkXvYUBrq&#10;bteJtNuJ7E5++JNHfEWP6MOFe+y7BOLokEm/z01fzCuo+/BO/1i59o3Kdtsp4+PxQbSVS159z7FA&#10;vPUCcHyafon4A3bcyhUr+52YX32TMpFFbFG3rTPrLbz0P4k7eEbPatFjfGC5zfLJoW+zW++cw6ty&#10;OpcunuerlleZwSX2AHTBV+iNXfiUst4kZT2JYgoBHaDBxodAKMbrHNWk4sEfgjI3iV3kOSWi+jv+&#10;qV2U6zM3fAR/aMXrTANt2y/tiXLXLfL1AVinMPZgLwAecKv5hW9EUVy17Zc/PFiXMf7HZ/x8U94w&#10;RBljIrhu/+JF2h+lqS/iw3YrHz1MIzqOxUUPx71wiK3+1hvlALh8WGPRRhi3Ggv05/uFNa/Vx/7W&#10;Fzp4/qHuw21EfDk+Eh517nnz6IYd1tntCFvS96IH6piX8opTG/APFxu50Eue53Dq07lo7t9g1tOr&#10;33//vWzQhURdUHv/7vnNa5U9ffpGvPBhLgA1JuDvABl9kN96jEyKo58VU/nd/gWqA5gjE8y0YWwB&#10;SNM3PXmSDHirO9O9RqqrhM3IVXwpDvAjODDAv+UDL/r/+wCa9InIZN4ifMkGoMMHxLhBB8oLK39k&#10;UvdY39dAQ09b4W1YmTu/081uummaeY9unH7GjdEwcx3ja+Z3yEYusaDxV3Mv5vLqERzL7gtFRNzF&#10;Tl1A1u8Lf/igtqN8x8nnXATWCZ2IdXIhsq5A4/pKkbPaBvDVslkl1Dsf+32IGwsuQyF8QMz8BFh1&#10;KFzzEW//DrJ3/qlfboBMH8L4/PQpkcY8iDU8caH2qBstPQdDV9ED1K9Ol562Y3RnPEM/8trGdnug&#10;jxTpBA8yTlA5PVI3AFbTs9Ovmf/mB3DdR6AjH8mHNzTgVgeO5auiuzC48Fpy1Yf4ldnKy37KMb4L&#10;/QI432UQs/6TDeiNapp6PwxnpiLqkEQL8H0UxIKgY6BPho46AGqzEk6jKl5JmzDK1S+3BfnW7UG2&#10;ozQXLdkbYGzh5mJ4e3/ARwuLbUpip3ctpDR9VfYu5AXNx/lbem3Syf+pwI3N9qt4ty5Z93+a/S1u&#10;zDaMP0j7TUGy42x76ir+sm6OmpDv38ip3knvpX9euvt991GxNirYxzo5TPlC/ArXcSt9IfLFWK09&#10;AfJX3VK/8lnsFy74gGiezRsY2s8gu30jKO3PSe9Q33LseEq8GXTAb5RRf06rzl2PyiNfYWM62y+h&#10;5QEu0H25J4+O/TM/JWk7jOKv1tOR83CqchLvilmN7Z6XSyd5yTrS1aAG/SJxpll4Mk6sZZH0vqyj&#10;6J8838yueqgvIGe8Vs2Yk8e4zd+tA/SBBt+j50NQ3OJEn9Q/ZdQnQH58lYy1d7OtD1IefOSDwwMq&#10;9sXWZuFpXPkIGxgjaE/8GZQHWPbITR8bHJ6OTjkxu+Eqs3bTrpH74Y3GrIlfz0fxi/Doc+DJfk/G&#10;gvgMIutu4dQhug1fpQue8+mE8Q6of/BO8V0wZU4PzxXnyuQGDuLZdYrCgtoEJ3Q5Q+abyhc/fuOX&#10;vRzP83TeG0Log/FB+/zGLbzgiUxrKhr/jW6VhQ7geY9gyqp36xmeGv4XxAetG7I1H2Du6xRf4qBP&#10;59vEB3te6IKf3RcZTXhTZ70xVdl3AF7X/LMj4j7z75oJWc6jj856pPiyGGT7H104f0KAxGEMbEdn&#10;WyKModwToAkGLwTkHBTsAvOsKGVAefcCE3mUUXzgkBsgj0btxQ5OGplWvkhzrMx05p3YpiPHFgLk&#10;6dw9UNI6p+edwLEg6sUEgsObuaLHPnzgySGdwbQRFnjoyALBC5cy1NH+qt4S2PIGQM/B6x3A8UkC&#10;qKwo74I9NlK5GXzhAY0nGOinD7BfsOWcCSxgegdH6CXJ+dhHegUtFSOg0V08/UvwDBz1RjBddhrF&#10;6RH9APCg4zc1bCvyI8o2Fb+8jSP88sduoPmxX3qyQBMenyySjpiD1nGkMiHwL1mncvxT3Tbfmr98&#10;/ES/AbnHXvXIMRvq6NV89AB6RD/K+iEf3v2cdYa2vHaa8uOIXZTRJts+jYumMXDxuBg0YV4YPRkc&#10;uHgXvXgCL75kYcnGCRsPAZynC588HSibWLgxeWGD+E9/+pMvNHz11Vd65eZL66T9Ei1CuQj7TAvU&#10;9yp/7YWDK0EMP+jGCC4OvXipO9wVu2zSA1z4xQb04eJLgQGAeqDdfdJiNu1CHZjw4QU+TxjxtBft&#10;F72hz+ucWBDnSYj3vF5YF1fo3Ok42WBBNu0Ev/KbwXnaI50/G6C4Cj+2rjx4UAf6Qw50+KGTQdoT&#10;NtA3sDgvuG50wm8EfxRTIiUXI9TW1NfIevsf/D6RRZqnIL1JJYo80ZG+Lr/hKlwmGJJHTGETfRf6&#10;cpEcnSgjH0PwE3I/6q5w0vAzuExxOf06ZcAz9QPU39u3b9xXwYs+g74VOfjOF5N08eA9F+Vfq15V&#10;n5Q/1wUY5Ls/18Xd9jHWR77Db53AgfdY8QJEx+jaGPCGnFZ7DKrw+fBWcqTjU+lS4MkCNrfoq72Z&#10;oTiAl30wt/jFeruCaLJtDOngoRdxVtvNV3nKqAjhEKPUfHzKhIRJcGmgl1kC6pJFafpl4g1YrJCn&#10;c3ywgPFFoJ59ZfmGBgn1Rr5QibqDRv5TLAPow1sfAE9eraf8KblsyH2ttvmPf/jHm7//+7+/+fWv&#10;/oUmVu9uvvrq1bSF9DnP1dcxbmJLLwi2XbSuckE+tuCv9i/QMJayqcqTNdZDZmSjGrvTb62bMGQj&#10;Mc2r+AD4037tR+E6fuVA8rr5yWYSeN2oIe54jTTWI5u47EVleCuaPQF++erlzc/mt+jc705dYKv7&#10;T9ED3bRVQPv83ce0Xcc346T0YrxOO0PmY29wohMTOfxB/PEBd9mMP8STyTT9DXoCH5Xnp7BF5zbi&#10;vulYiMIfeeXDxezKT95jT5DhRYzTHgGPeROT6JQnrRWP6ncA9CUfO7gATj8ODfzXfEb6d9Lq+RA2&#10;CKDxBazxA7zC56lvloEvF9vJw074U5fIePv2kK/HltX2zDJ+dR9MnOcTHaMrutEOONIP4Rd4Yy/z&#10;O/KJU49jYukJsW6CuNXnT9/+yXVEHL1XHwR/ngLPEzO0ZfoUtamho9/9pHFJ/7KBjUDqPXrSp+TN&#10;CqrbtrUps68mjlS6aNwupz2Tb9ABPRh7afJc3KQkizF466SoEo6d3ngUPvVOD3FsBKu96i/9vvyi&#10;mGZDnqdz3SaU/qh4dB09fWHbxUb+46L845uXrzS/0Tl9p/tt0XFTAf1Y2sMRL/ar7EZPxiva9jv5&#10;XbdqWS/0zPwh8c9PK/zwwzvH3yuN8wC6vFVdahDUk/gv3H8Rc1zMpB47XuKb/J5h4gEliaMVH5JN&#10;HNCG3ynf/b39IPyJb+TZN6oX5ivwRmfkEuvAW+XRvl/oVai0QeKI/gWAPwA/0rQxjz2KVfg55iY4&#10;HK/Gy0LPY450zm/HSY/RHT7Y9V5l+BfbDapW6gj7sAlfwpP6Zo3mNyG0XDzIx18j3ufk1T+OB9HD&#10;owB/Yhq9acOcEyPoRJvgSF75QEt+4eBNHJKLPN03oDbis5HPXOvz52xMuQDMUTQ6IIP5ADeO6MIa&#10;PtHNdFks0y/FNnCRiZ1Nw488+FnP4V29KUdUfBN68grQ0p+5PmXfR/Xx2MA5ZUB5cyRWeh7a9rGZ&#10;D+JnBUZwtAinvbv+xBs63xiDQhvApx/qn3gjroDUPXMI+ujDbxu5k8QTXEuH785gGeLDk3vMl9Mf&#10;pI7x10f9xEtjrP6rjR5PROs38wi38zTKsQt86gme3EzJHxD6w5fIJg+7MIg0Ry6+yOU+D038Cm/i&#10;wm1LMtqW0TNt6rASt3Z9Yr4qil7xDZjMfeDp+YD4AeAaX/mMVZWf2tdr8VQf9AvQMa6zsQZQTz/q&#10;Q7wSL/TJ4PABJzEnXKWXDNFhC+WY3thI/aYdwcv8Fefuh4UPgANPwPMGxQr14D5WPkIu82PPT6Yf&#10;cVsRjuXoIgXzBWjRhz6v63r6E+y0f12X4YssxzSzUNuUcRe/1ib0rd30D8Qi/Qpj8q0uPOKt1/Ir&#10;HxutNkGbY74p5yh94zUjY/BT/SyD+yPWg5LnJ/oUyx90gSQ3DyYuXDcqj9z4jZhDNhCdnRROdOes&#10;65vqu5eJyv1g2hL1oxiTzxj7Cp0z+Vw+pD0sQB9bC6dET88jD93ajolNxUkuBw079n9Sv4vnKUH7&#10;at3Zl5IJWI7Sr19zAxd7NboRULicE/3fPPrm5itdnEd/9t6esK6VX6Fr22XtTAw3volPuLuuZQ8/&#10;n8G8DWBO8exZ+mHOsc9zVvjjFyp1wGXUi5j5AQek4qvRvXGEzxiTiV9fKBYf4rftCDwgfSJrHY25&#10;njsoT7bwe9j9GafyBL+yONKUsAcAx+vW4ctNc/DsGEg5bRz8N5pnMlf5/IpyjY+0HX3Sj5nd1Hj4&#10;IwsfYAtHzhnf9/rddQwH0arvBKiXXgQuHtan34gfjCe+8AZou0DPe0R/bsZHj/7MQCi2uZwp89Uy&#10;pCAbme2z2E/ZAR9MV+Ns9i8KuNXtQInaoN7PxRnT5W/0wjcz3nGj8gKVsT50P4/uOteOgotVVYHN&#10;/lBuPoCv236QdSpZR1xWTtfinMOjczXkud4cF8RBfJ340JxaDxQYxJ6+ibUbQL/Ri8Kdp7c/eD17&#10;WPQp5Jn/NHn6mre6wJH5veJG5wA+YVzn7UPdD0O3gutXmuPD59TP+AbefJDFTVSMU8vW0uMj+iHN&#10;v8ElnuHNukEJizj70Nn6mmLjOFblvM6VyaSPV1CmfI7pb+mP4yf306ANs9U/0wKEtPSFQEAbOsOh&#10;Bzq1/umHaAtbe3Dtinrj2zpe/czg0JYUcRZV3Thhf6UycpQcFmiWlXgDnz9g1LYd2ANQbt8MDnkU&#10;UX/0K8tm5bevKq1mAKC7LTuBLAwdcJzATJ/4WjzcBiKb2AbKL2ln+Qu9zjLh75+mkm44FVr2gwAu&#10;PGuYCSjf/eGyPTIplGf86XjptnQE6tIHnT8qmJCBLsSsYdmjfpE/bF6Ci5LrT+if9kKcRQfwbYc6&#10;K8e7fM0cmHWbgXFL8iTex1wktbmeg9B/Amts3OrOBfMFD700gwW1uzpZ4hJ0VsdChWqOmmtsFHhs&#10;oH+WnjZp1k6NRxPPV8eR2kQ2afWifiuitLWNjE+MO/bR4JSG/rr5WFS/NC96jK7Qyi/4Mx/N6eYG&#10;CPDLs0ehGw++tZu8vZx+kTL2SSeEPJ7SR1HfrP/sK/HnHDnYfcDzJKde4VegDxaBT8MjJU4riR7I&#10;/ah9H3jjC/Bpdx81/23fSh64pkNOWIpD9AA/+86tN41TjE/iCd1uLxp4f0886zPml76OQKH5i97l&#10;2S8hu7DbYZ0kxzKIGf0VaiOxDXTOisx+aPv1pdsIcyv5G3vxBXMuzaEy0JYhzBBUw9ZReTBx+RhN&#10;GZ3NTmsEeICjv2MDBMdGWXxQYPCzU0yTXPg5+DHmqA0bBgYGFpreeTYPvnt+afZjbSKvjmMwoFEh&#10;e9lfneEp3PIlsNQzQW7cxQNq6UnDfgiQXxnFa51wpLz2gFeonHTAkU2ZvX4F7xoP+CHDBo1Li7eO&#10;m/8re5fjwXArKF2zqnOPze+x/i8dePuHetiheI4PuQNc8pq/47bMeY6llBbXsrdY2mlLY13soMSH&#10;eU5cgMP5Q9C6JJaQ6/qZdlA9ODYNr6Yv9N+E7PjF3YqdXLRj34536Jz2K4mW6Ukqdx9pEOA3VOlc&#10;0hbYLNYrnz9lk9CbFAym+nz77beWx0YZC1H6A6D1xgaLn7ZVO0jLsTR1ktyVz+DMRJQOmgGBgSyd&#10;bhd2ZqYv/CclfareQbTxOxd/4eNFsDa0mZC+E8/3enUT9cvGP7Rc+M1vDbOhIR2pN/Gj/dJReuE2&#10;HSb4cKcMX3G8lQz6qi5O6dS50AMdAB6TJGR6Q0EMsBf50JDvo2TDG0v4+OkE+mC3QyjSHzAwfqYP&#10;Uv7ut70eRX4/jK9AQDfu+gR2eqfxgyCTxxkE42bns8HmRbfOvMEjfdLnZaIJkidfaClWXFTgdyPo&#10;l+wv1YVB1aqpY9L6fuQ751jwyX/WL7FIbH3iSWDFhF+/ih0qT5wEh0VBNx2VEjcN6sgf3ycCle2F&#10;Ts7GTPHqebzK4s6ADuBLXvyFPbxiTYso8zk2SkKQ7yxoZlGwCurA8Sf5a+Mo/nbljy7YZyDepB4L&#10;kUSJ0kzg9aGuvEQZdcEvOfYDfIeTW4vPiD/4v9Mk9I//+Iebv/u7/37z//3239z84hc/F094C032&#10;Yav7Q6iUdpzjT8lFdstUHF2IWXTS5iJ13Y0qZS1o2niDT7ragegFHnn6rL5yCMl7NzegeJwqntqF&#10;9dE5m5voC1CjXZASk27nymcIaT/2SBcekQk9dGwMU4a9XRzk90bCk34MvD45Cy3iaAMfJb+yrcB8&#10;keePZDjahAefjFmSqUWl5Y8OkOFD7OWI7gUWiOhHGTS8uhGAF+3LE2iVAeD0aL10ynHZKrmc288T&#10;M+7blHbe0JuJvmyD8OmLeY2gedlP8Z8XdSrHz5ThS+qAG0aQ+VG/n/psLiAlRo6boSqjOkt5Z/U8&#10;smMTebQDXpFJPucuV9w6TpWH/vDwxVNxQj6bWL1hgQ0P62RbppUIn5tkuLjMeEcfCLCR6idMVc5F&#10;TB1U5qL1RQxjKwtHoHo7PWUuoOx8Ds3QKYwM1PGfC5Ypeteh/MNvf3sM9/iotPoc7Kedv1A7oS6w&#10;h5smuGj39NnXsisXNF74RiBtcilOGdPcHuQPfEgMcie8x1Lxwl9skHIRgQtYXEggFnq3a8caevwX&#10;2ph+pjHh66+/0u9B5sKrX+msirIc+R0PncHxSIyPX1zfQqIObfdUCHUAjDud5gt8IDqrHhW3c79B&#10;0trYZrxA/yyUpINfNx1diGk+2PTZbX4CQHzRoXMG62M9Z8xTGv0aD/gJG9q+0Ykyb3hLdjcYyAco&#10;A9/2T/qJnlLnLQFAy3AZcbVvLlBe2ZXf9nKUzdpGvNE9/VL6Hs77gT7poy8Kz+RXDvrI28te15N8&#10;1GPlcrwGvjg1PqPKoENugfjbZUWHlh7H4rScNkFMEqu7D6Cobhx70bl05UgZgH/qE85Ju22IL2PN&#10;c934t9MSj+Uf+rTr2la+PZqWela7ah5H5HDsWNAyeELjDxGg9JcAG0pjnopr/ANw3s9+zsjF2g66&#10;yibefI6N7ovzho0nmoszX8MvHROgAdeyoZs6ttD5Kt89jzRyiKvOPZbu9u0RI2d68ADTSr4UcB2B&#10;RzsrPnjZ8Es7JJ/a3tsiPK551rxUN5YlnPb/lctxh85fUK3+ozx8jhsgfDHZWqR+yyO6tY5EJ9mN&#10;DcqYA1jX8S96kQ/gc/q3rEdSH9SPdVEZN6KAWXzTqJDy/i4t/Pgg8yg/zmkDqXvFKzhxu/naRzAb&#10;YI7Im5Neaq34VhdGmOd/0FrBeEXS0TIVnx7XJk5bG5KyNinxqG23jul3YcM4jp3e6FM7tVLOj19U&#10;tIALTroNgobtPMpuRY9PjIcvx4bqBeKopflXLnAlgpAd5mlfmavFPupwib1j81FymWIMslztGTh+&#10;JipJo8Rn2YetMkBHtcFx94+aR3L+s6+/vnmim+R84VN1DuRnLY56caZrLKnjXFKIIdUb67onenPO&#10;s2euAbcruOUJltSV/YTfpI9/ukdp+q/oT5sb+dQhePIz/YPHRtni9cjmJGx0bDGXnzkx9Q1Azzyz&#10;vMljQ9agqiS/dZHMfLcK2tbdPqRH65G5H1yUpX0E/cSJ9g0A5H74SD+qi3LyLUjw2tQ1ntsn+fJ9&#10;Zbjgnq/O+9qP1J7WTvMl+KKGdtug2aE89jzSZzzn4U/palvIGIPARfYuh+IzuM7I3B2hNHT1NcVp&#10;D4eerN8B4gpc98/yOfms6XmDF7BfID7rcj4H3+3CYynthpy7UJ3B9QUCnjpUnaontY/Ys26ssj5Y&#10;T6HSRST8LCdzbeJ2BKE/vlz25wLZrmfLrJXw6b/RxzzgL7jAx4u7IynnTzIMG415T1nXMkG6+x0/&#10;3c2/oJMMm6av+qwUqjH5QOW0BcHyAWn9Fc6/Tdz8e4/23eGDnW9p0t9xxrqvudAkvWg2v6E/tqWq&#10;Dv3EwlCaVmXtZU6jWrV9LSOW/dZQsaF/wl7oKS9dZIEX/te+oam/d7xVtyKqrXmTBfyx+pAD351H&#10;acP7AeEQCna59UHzD38Z9c6XvH8n75xRfc751o/Ms4q7Qmeie87xCX1y9+52tMVOSNmj2mymvjT+&#10;J1x1NNC26IfSsNaYsjPd0okP6lFEjGGQzThE/4lO9atSlbDyNlZ/URK55X/29X6O5M6V0K/9G/G7&#10;A7z4GJfGNbYo0J1feeXNdQF4c55P0jiRv0LaBe0vMXOBKwZcElHXqXI+Bx18Foxu4BQoti6UFXUQ&#10;sCMXeTOWdKwtbXRcZyswWk8Y1j7+ExULXwTqWF/C8zzO24diy3HtKSrtMQ4eAm52vNWeFPWwmXPy&#10;meg9f0Vs6gn/wde6iA8xDez+xI/KMQrxuWjIhlaymRvzdswnDQTKAFebETKQIQzmms54gASHoLHT&#10;wVcZfzitjisPcEtffPIA8vngSPPYBk7KrdfuGTK/APCpDvAGznLPLNiMXbpgMSk6vAAAQABJREFU&#10;oRyKTsjnyEWeLn7CKw488z2fV859+S13B48P9QHQhbu3mBhXh+KCw6f6cgSv+T2C3zQ2FKgXoGUc&#10;kdF8yswbL47/yCuYDuzRtcfi+uj2cb3iTI8N1UPHdLSx6UIOeOgn/S/4C4nzyj4GyENnyqiznb48&#10;kEF+P5XZ/P2cdDr4yOR850M6CzRKxnfjt+JlsXD4g3zflTnVUv7hcP93+d2PsZXIPilqG3c6bFam&#10;EZ1WCj95kedFjdqj4p+OKq8QZ4MnFzi9xlRcqNcQjTYuPumObXUur1//qI3dr/zkOTx5sqTAORde&#10;bTNxiGx9+KNTwje8AtSTb6V5VS3x2EEJemh9Fxl+q00Tn3R+yOOiMU+dwPuNLnTx1AG0TNTY6Oa3&#10;gpHD3b7wxubEBxvEusCiv+iQeuoTxWIhPO7ClF7SnyOA3fQbn7X50fZnfvKL/yAc8EVT6e0nm1Ru&#10;39omyZJ++NJ1JBp0LpAmtrjLGUA/BgHyuSDZJ6h9gU/lpt3ooTFfyviDTp/4k76NRazkzwADfgF/&#10;lLZPZHHOZIg6I40fO0nK3VGpd8q5qIvvwbNeYswGV+eL5W15o3P10zCTOpKPyfNd63PxxnUnn3SR&#10;JQRtII3/xAxfWp6OBnSYHRGpYj/ICMgwXVYyIeECaS7qfeKpQfoN6YA11pO7xogZEXkjTbxJG8LU&#10;m6Gf5k7j3W4P7fKH6zwU7ttJWk8uCiu+erchikk963lMC9L+zFcam1YYgDR1e0maMuqIM8WzcdN/&#10;Wr5i99vvvr/5u//+dzf/6W/+481vfvPrxJfqiiU30HZB2vqREOxpzvGL28PEAv0HLgEPHpw0zy6a&#10;fOha9z2at8rxwbmvB4fy5nPk0zx0cX+BJ0YGYydp2ihH1xl3Z4I7tPxGHaBS69tNFmnn/OrJkQsQ&#10;9BtsQMGPPPfpZjBxoDT51bNyicc3r3/wha5eiFq6EWfDr/K4+IbfiFn3J9JPjK1T/cqJ8esLcIx2&#10;+BYzemMWbRa96g/SXAikn5cC7j/xg0Gyage60bf1yan2m+QD4NHvwo9Xa9UGWBGrNHbyfIHNOOGN&#10;T+DJBXX6D96cUFqOhV0OMqyPCtED4Dzxmn4eHDHyh3YB7w8f3/qJYeRxF2jyeDq1dh7yzPTKlzDF&#10;jXqPXYQ3VMinzDqP3rGbdpQ4EZLxdrbQLMBPMcdZZqOv4uz+KE3zRqTiRTx0QjvIU8EcmyaOsmHJ&#10;0wVcmMVN33zztV4F/wu9CeCXegPHS/exyOQ1p9wowk1b3+qtHm/1lgDe4oCtH1Rf3On89LkuBmtO&#10;QH/+4YnahOs6fQdPIfHGCEzESo/PoqOOv9ET+Gz8k+cNaPFqf2pk4SMnH6xlvSGfcwFD+YXa3/O9&#10;XZBHOZ/GDMfSPHafEBxv0Koy/TQKMaWLv8jZaTknfs+w573Wm00y5mmOoPbiOBRB7CBG4Rm72oaQ&#10;AU0utKcf2GVUX/LKp3pxpM59VD3HztqNn1qWY3mUZ/Xz/EsX7vY7xNOe0IdPeEIPlD5n+UY3+pVz&#10;WXXmKAugvoOTvOMJTTgi/5KWuVbWZ16niB/61wZoLHvqm3TL4AO/0oNbqL7g7PjR97AVPOxzjA1x&#10;9AsOtMzvnCc7q3/lcOycEZyUZ0wLn8MeugGvCyTTuMg99XViIXvph+SDqftdt11u08Q5AA18mS/z&#10;VB961fbi9gieQbJWWhn4Y/cdsunHzUv6cH+fXy+JzMFlLojOO5Q9eZakL+SUP+2F9oH9lWdc4diH&#10;4h9fbu1zmJZH5XXcg/9uy1i4/LLmlCLEL77DX4qbRvI+K8+eHD2rz25cZexyWofgw7f2oD8y0a/A&#10;+OF53ry17K7f2j8eR/wE39ARHNkPgCey7Ef8JV96/TPtlXn1Y70+kiedC+AvPsrEDngzX6If4xyc&#10;5Ke9Mj/i3OWqTeNs7Z0+nM0ugP7u0StysoaiD/rxtdZlyOF1yNLT8x/JeKoPm6fQymtLL/prLrn6&#10;TRzDF536gfdkkxRENnpdA4+Vmr94Q184XstAhb3SZwfPpeRiZOk7MjV3FqbtrgiKaZ9CsDKUA/Wd&#10;T+YLfz8EPDkS26hnYQpdkhcJ67jy9brEfQZIP2ptlDeYPNfPO3h+8FR1J5u4YctOuuOS9Pswxy+9&#10;AIAMbhYoCAsHKXbxDzEy+tQB5E4aPzKQI//x3NzNXIx4pMzzF+PD/dLf+I0LzL4pWHrTz/Rp9ve6&#10;+OufV1NMdQ4EB8Cb+sjf2MGrfrOfhAcK/N+rT+w4RnvBn7LOF7mP+a+QDVovakoQvx92UuR2AFO1&#10;MdL9hO76NzbhPWQaGjPwEfSJOHgZY/JF4HLnK836iTTgeHHq+BruR8akHDtK0x8B1cNHBVx5uvDK&#10;F/2DcSpfOviv7jJP8Y32LvMDAZIHHTeCL6htyuCtPED18om+qh/ne9rl0sFUyKb9bVD5phEesKc5&#10;r63kN1Z5kwlAHuXsiwHYDXQcIl16xzbtUPiP9WYTy/bpxAReGFt5os16DD358Z8IRk/O+QdSpu/h&#10;Xz4H3VFmguHh9HxVntmOHhKmv63SSiB695F3+Kje1Urczw2u9VS6OpbFl47F77wTWzpu+slkeOKC&#10;0bW2mq/ddKrrVFH8uumtUcQkZNl/Oaubp2x4DR162F+SzxFfAGXLDQrJJ09lU1BZF52QKfO16DeX&#10;L/u2eiAP/i3rul6dzMYtyfq/BdFrnNHM07H80ae24ZuO54e8E6FPWU9mb+VaKXnHzcA6qW/mYQj3&#10;sspDz/8TcHwyd+INgdK9sYI/GkeWITm+0S4IxmO+AdS/HBkfOPJhPHgI2Fs2b+Rjx9afdZyBntZV&#10;IN26qtyW/d8+rr2t+tl6sn6IJIZnwyTQx31bEabYBIzXp7rqG3L4bWhFjbDxW4l85hPovD9RPwhp&#10;hpz4Xvpo2u/Ih75y6id8Fh4pc1p5uTEsxlRsaVG1/TRKME/Z/W3eEgbvCxgbyWe/wl2+vujroDG+&#10;7UFp8b0g3vQTDjEQ7pq/YZg+6NAb2g4PhclZl14Adqn1oj9KTGInc2rP6+V72ybejXlo2P8hxKHx&#10;nEXaUE474eacJygSx146Yc/b0zDlvMAAyDnCm18n70fSVayDRulcRgAxKXAI4Ff9iW9pkAce+T6O&#10;DmeZ4B15dycQlF+DymsZMqKXR+5mO68nyGESfAwmKSF/D7ziXztihkRd8K1smWo+PecIwN8yCMjR&#10;s7yxg3+geDk7ZOw0CYY2ncGEXlk7fWWXtudQkAbX8ABtEPJd+hwv5ZPX8p2GdOX0SIAD+PvIoyM6&#10;7CW/n/Lusfkm2L7OvHreI6ikdz7NI3/h1S/l3TqcSqqdHEuz5903ATaOfF2asr92NO74lPZV/uDG&#10;b4kjVGoZiyqejmABwlNVTAi62OemCF41xR24jzSB5VXhdC68jowFq1+BIN78xt9zbRh7gJYf6Mze&#10;6dW91FnuaGMjmQ3j+AvZPEWbBUIWUXs5+mZykjLOu/iEN0+qcfEXHbKQ22PClttf2Ixf0YP9D+z0&#10;k6jiR3smv37vBiCdbC5qpZ9qu2dBTfSie30Hfw+8sov2BS/aJXcXr+1k+Rc832AinNaj8USHXeTB&#10;kzx8hCAu2NJnUxc85dzfKMYX7YdEzekCeFB/QnBd3s7T0+Zv7YNqOUpWF3KrQzDyHX7TL2LjbFaC&#10;24u/xvEGQWh2npS5XEcmUBfqSnW9mEIbbsdG1kffVhcf245RhvqgXoDy59iYcFoXJIIxRPhBgHx2&#10;LO1WBTjniGHTibu9HhMHYBD/XNwlXiBkcxL9zUd0qidt5asg/RD8MpGesYx6pv6AofGkAEQBr7+Z&#10;UhCct1WJ4jhxkILqjTr4ULK4oKK/yICTPuIdnrKF+NSd619/9bXa3uubf/qnf7r57tvv5SNtfCj4&#10;iVNwvBFpn4hcfsV3/NYd4LTOW2+cF9xORL+Dy/GnaVJiPCVLu7EIgvD7ZO6ZF5NMdKK9pN7GD6J5&#10;q3YAT7e50Rt68pBBLVtv6dibU7qxh5d4RWQndu9v8zozJlXV068zng0d+sLnusjlux7FHJuW3NEP&#10;uqWjpH//3Xf+nTxupOF3B+tDlMOu9i8cF93UA3bwhA31u+iUh0wgfWH6Dnln6WOjjZEveLu/0AW+&#10;0lpPFdNX1g7yMkmO74h9Xt0PID/l9G2pC2ygzrpp5rgRLlsm6AxUb2+wbnaQj1zXhfhIsPkjA7B+&#10;mx+cj376M094TVsGf8kRObjwZmPP45Tsjjz16/TjngxjI29+4AYg0YvXe8nzBQzavujpZ70AVP9s&#10;UFvFPyqa9pVsESF0TrY8JWsHsXYf4Lcz2N7J7FiAvtR5+hcKFWvoQvfEmUTYZdKRI+M27ZxFDBum&#10;n/Q0w69/86ub//Af/v3Nv/t3v7/5+c//6uZf/uY3XkTgH9728FqvpPtOMfvP//zPugj8rdLf+3Wd&#10;nL/WzQzv3unnDl688pj/VL8P+KPwEYZ1WEF/EpvlQ+JOvueC8StdBPbT+nKeN1UZr/XhN3QAaNzG&#10;xQtdaj9xS8xyzoVXLhLYOJ2D5yfQyBMYT7gc/fSgjsjqBdvy4a0bpNv24LMD7bw0bRvgE/cSewHv&#10;7N/g42f0dFzDUnw9h6KCBI4pxSTAq1KBjC+xGT1sk/wG6Gx4RT90wNHGc+yn7SMzNsT3Jp6v+jHl&#10;oaUoNLxaNn0S4wl5wY++4KEf0LKUO8tfe79FmXUbO7AAm0ODveFfPI5syDBHom9ufcA4NBnnMJsb&#10;e8xhdGy5vai8g6bp6pw6obztqHEAD/TL56gD8ovLk2Gc90M+H2YpXlCPbHjEduRWdnSpbsgtDiEb&#10;nj2aCFT3ifQ9+IPxhjRQXzoWiVF9Piu+H4LSlp7+3n3BEy6oaO4+9Y8uhT3dPI6NIXimvnjF+xs/&#10;Zc88FL/YD6p3+k1in/NCbc/x0t9+Df+mAzTdJyBNW6h8zgvn9iOkFvlIW4euc4vLUub70x6F3Yu+&#10;jQ8qEq/UHxyrA+nmwxM76Yvgx4Vd2y25zBUAOBkfG6d9wIu1U/kYT+XogV3krzbh6on2xecID9un&#10;9ks7Ia/l5HOxr7EM/+LzJhTsrC6RnT7U+WQAix9+qv0cwyuykKl6dp9kKhVy1JfoGaSQy808uRGO&#10;12y/E7rm/34SUPyId2TpD339Ewt62vKDxi0FwjC9PMATyJqgF90iaxSQ+PRlqFHoa3FzHh42aBD2&#10;eYX1V759Lfv8O8E2Dr+7QKKSRp/6n7GMp4u9vhm+HFo3SW8F9yTr3xa7/uJcyVWsqA2jI/OC/JRE&#10;1k1cNL3VWvu7b7+7eacbrz7pVcZPP3Izl+pp/IZPPnnto7qVLfWnGOpU/bZH9PabGqfHiV7Tqr/+&#10;pJvAISTeC9bP/oChciWjNu9+JW/drKm6h6fzSgtnpelDeIIZ0b5YRswKHnPzGetE8Bi7yB79sG+X&#10;Bf4ClYEHHfGaG1YOHbuehIdyfVPco+l/Fw/95AXNuu2kfuPY/gTc+OLwzUF/pLy2QW99an9LrQG6&#10;iu/y4Sq0BYtGHBZOUXZ+pW/ZrjPtsP2VmFzw6VqpdOfjunm5BdBb8WkfWz5Jl8n78Q3zQzQ/AD25&#10;gN955Lvpn8FwmcrR0ef6ypiTMtsEPbj62/1Wu8DnE3ph6SYYzz8kp28ey0UvBZT+eUIZ/zDBjs6p&#10;i77B7P2b3EDjuYAlE6ezZ4CQh6t/vfYZPOpAnhm9M9e3ovpqPuduw1Ngm7fyvX2j9rhKx7SbtGtX&#10;kDmUfthdHKBfY6FK4tnoknjK3A2ipZOIoCv0Bo+eP3g0bexfemHAxtB1MD6CF2uclic+IqH25my+&#10;6wyd+iKK5TFelCZ2mHYyzRPLN9pl6wXzOSkznYJXPc405/zaSz0XyNvlkr+X+7x97+hXfcvjS0f4&#10;Ua/ow5hlPaQC+bT9PuH9JT73lRPTtcHtUmvvda60+/3xb1z3hQZzErT72OtoAkL9NbwcKyOfssav&#10;ErFTvOpjdLLtKtQyTiBfaHzwPu5J5n6qxwPMt/0VZfBhHGldmS/GbxBZW8ZfmOwYVJ/ubK7lMeZp&#10;pup5jHE9BkpT6cwHmvWRZRc20G8KHwAHfNbnQOjHr/DS3w72/cSo8y3v8gaS5ou5kxxWnSkHGeRE&#10;z0MPlSgvOpkQLGj1ZRrTtaT5OuqP+NPBsOsIbYE00w6aWvUhDxSPDUKstQdVqBsX5Yc+nS/tfUL5&#10;wrS48M+DeOHl8+nHq1vl97zH+CpzpvAcHgS3r2hrXS9dnrAwqtB29l54SXgrcSk33DlHSSZwDYAK&#10;5ljhHFd6uSh84UGZGwpHeZfKKL4dLBxPTCoXmfqzbNEAT3QBqXI4mg5PCcrLJ/d8rc1L0XRi4IFY&#10;trHQPU+AyrNyeh55dqUlVZc20HvER0fVSTc2y6d2Iyd5R8BbtnwD7BNOZ+ir9cN56xB9qmuPlNvW&#10;8SXntasyeB1KacsLPID86pecu9+VtfPY83Zdy4tjce5yvJ4DfukqS0yuI2+5lUnWWWb5taznpSk+&#10;5/1srJMcHazT1gaKh/9LW36Vx3nLyCN9xnGbnVgoHXi13XLFp22rPMuPix3kuVxdQToUBkFtMCku&#10;/aoCIkosIyt+Av+9NnCfPdMFNg0KHz7wm7v5veAnTyLfF3p1OaBtwHpJcGMbufw+JUDnmtc0s3nS&#10;xbzqb/MtfRUXev3uf4hUxgYZr7X88cfjCV/ryYCvcnjy+s+07Uw+kAtwwC7w+jnK0l6YBHwQPU+H&#10;mu/g+kkm33GmOhKfto3aCGPL10U25FBuP3SSZQ3wqRSwLhO/whPlGiR8l7UY2CdwURp+gO90TnJ9&#10;pzwI8AFi20EXHDnci//BxREbdIJKfNAPup/WZo0X1hsu+qvY+jLYPdJGkDylPDbC8LuCaAC5DH7c&#10;Ndl4BM/soFXMoXN92CP5fuWg7NfVV9m/6Yr6omWhwR1WbArwmi6D8j2JrcOUOQ/qetpGrahaMx5S&#10;xiTYk3bxh5/qXsUL0AcbgC5sdAuDnkjAYvSiLR/2Gm9XdeoamQUuOKMHIG18lEd9zMmJH2VCXxMS&#10;08OjH+Erz2KFxzQUbi/Vzrh54Ftd3PnjH//oCz283tqvUat82Xb4nKdgLp/CaV+FD9qGD0VxWS6+&#10;cAGFuCivxBttHB8dMqBd/rQdzrD+5RteacuVG37RgYtWvKLWN6GM/PJ8xCOLsrExSCwcZeI5bdEx&#10;TF3rNau1i6M3c2eCix5sXiKHzVnK4EeaDdv2Dehtu10HiiF8oQ8b0dwYQ9xTzicbBXlbAU9Slbbl&#10;HD0Hkc92vcGzD9BZOoBH6LjWt9Ax3rQ1nuTnddHu16WP6acu0L11pyzP6cwTBgLSlO95yKW1Vb7n&#10;L27LsdmE6C08xhTkQc/Hr71XvwL0NyJ9d6TOrUvbifTK5q5R/WW9G686Wjfj6eYfXdzgnIuK4LEh&#10;n58gmP4grWL6CuxRq+W3BrGNi3fSlT6Mmzpu1VHwih4hiWraoOqOzj7xEp2wD6C9TZLKsXznQw9P&#10;5fUcnqt9DGtljazgL1xTXf8qX+R60WoRksWmOvN7xYef9BbzT/qpBC7A/ut//S9v/vZv//PN7373&#10;/ydP9cBNEMTxzc3Xsl/xKnxu3uKGrj/84Q83//N//vPNP/zDP9z8jz/88eYHPR1Mn/FeN5Pwm8qv&#10;vv5Gtiie9Ad/x7j6fX7HE5N42vyrV1/dfKXfAOZufvp7PlyYVUDefPUz/USDZLce/Vr1+lT1yk0q&#10;jEG9UYP2Q8w5/qhj8QJMLz7Y0VhtDBhBX26j4kkbsP+lIeM6PNAJ/DOf719/L568AlMXarQxSTkx&#10;WT045wO0jl0ufvBFFyD4/5u2N/2SI8muOwOJrapQS5NqdhUpNXVa060RqXMkfhjO5/n//4MebWy1&#10;zlFToshSNVAAEglA93fvu+YWkUsVSellRpi72dvt2eJm7h7TDqSD86F16UEPXvqW4GKn+xj1Y+kv&#10;cl1inVXW8QbbCtWDlPz9nOOcNx6hg09sTxwctsDTPhGfMdNixGb5qzgu2L6Kc1d5fUYZeNhpu+kf&#10;8YrlqS3TLiWYGHPdTn7pVTrjd/r29bT1xAgbCIDrHn9vH/K5fq1P0EHa6Jz2etQreAXqFj/kQ/+U&#10;frA+Tn5oqWP/zqrxD9nwkhm2uz4qPWX7MYLg4w1wmP89oX6SdAkdP0g4/qANJA7vZlo95BHr5FT2&#10;MyfNDZe6CZExhXFNfiAWIy+xUr3hwwffmSfn+gOwv4D3rWczlB54QTR/6c6YC5DCo+2GvOrN8dMZ&#10;c5tfXcxNhNQ/ccVGDKkXEctD5djlzxzvvOEJjcvpQ8AVXm2k3P5Vuscdslsv3uAXrZ9yVIp8hbrL&#10;mTf4p2DkBd9wSqyV//CofjoV0I/mqDrwun/6ZN/QQizZX9JRvPwWIzwsnmcgvNZD/Y++4DW1HuLB&#10;3AvfI5f664IU53AFDx1JM8anT3r+/JnbxuvXvElKfGW0X7WPPlqgKn/0ooXBPG1bPBtHKvPYM32m&#10;b9wVKtOH+HecAZOBxGjPWD/RjVGzWFub2bgFPlARA77uIY+bw3Z/YegdwPWBdVA514c0PzxS0nvI&#10;bnHyBu9FbtpR+p2nV8/tKwRkLKAu4j/8wfyHJ4GBTz/JhqoXJWUbaWrJxf7C7yisSJG2U2/CxR4u&#10;66lLbpp78iSvnuba28aJrgub8X2yiTfA41+nYRRJdtsO5ZbLgaD6c8yNJt4EfpLfoidu/XuCUpN8&#10;5inGJ4bGqeVFWvnwWvk58fk1T3DpnPbhtqQ2aDr0E3/HrspvdHMo/K9ITeFLC/twxC7+OkAChug/&#10;9ifj7m/kuSaGjvPhYPlnVBtO82t3z5uWD7wNh6I+RYbn5/KpbVe7SuyPziMrxHd/Qwdb+8T2cqKP&#10;aBWF523lDhauuws5as5qe6o74a/6G91xZ+IWZpGT+fhW/yMH3q4zt0XUQsvkWUc4WNch2JORY/n4&#10;Z2rEdTW6gE7/47Rj37iuTwrjn0tYOqgAW9qfLF1sFvYMM+EhF9g3DWqDC37kFzxp19QN/ivfRV7b&#10;qD/p8X8aGulndkkovli66bj6ok/rYJU/pCR+u88Q5dMvAZZgVOROnuzvPKMiKIMlsv2Hn/jzfDFt&#10;AVxwAK8TzcnKq183vWpvLA0xeZ0/hNvxXdtHTARe8Duw7z9C3kNA27ofjvi8H+eorx2nql7ah49a&#10;tuPfd8yYQ2xYT2K79eP4ZrwijtOXCMls6jtOXI8Siq/7Ie8xa0dC33Hv0sFvjG3bH37MEbJuE4q7&#10;7Ilc+o+H/HuXxPM8dFaQONPHOoK361W2u4x08iNXkTtjMf2P84xhpNjsiriwf+NTdK9P90SpdcCX&#10;k9f1ERWkTPnIK+A/Tvc8eOAXUurPECS31x2XNYeHgGtKPvTjj/wTT8Gm3/ZcX3X1EHj8r36b3uhg&#10;ShlqDafMN56LITcZov+uK3I4bx79/pOtjwdf/waOAf9GOjQTz87ky3mK75mv6HTxxfumFw/8SBkx&#10;abCMytGcrg1EmGZQwVaGpgX1PYAgAJzSFbV0TY1b4zY6yv25MLB05Vf+TcmHJ35CxR0fnPIt/X2p&#10;A8NOgeFhTwMX3mS7Ix8fwhsZ5KUBnQeRy8wzd/DeJ5v86p2BIvbURoKvE6CdZ8uhpaPpOfx6jG8K&#10;9UVl7Xh7Xo9Jl7zWFSGIMzZYOOM3n7tODj+Sd0kHi8u88ir7H6K7pOechg640cp3Vbe4TcGB/w57&#10;2Z6/4/W4KXgsUAHNI92Py5eJRo8v8c1g41G88in+znvhbPVcPqtMulQuec0Hz3E/qSep04bAQY47&#10;YHWS77TBQudDzZPHRRedLr/lRCYbrCzi8zQqWLxSmQs7+HDsV6xPjFqOePfCr/rETiugOsyFpdDi&#10;RyqRkwH6K2xi4mA6ldG5sVACf3jTuafjY4Hn9sYKeOA801M4/lPfBz4+0b90iDAPHB6gJNMD0fCX&#10;bA9cWGy15TMWLYTjP2U2Fncb0bf+JeXDphL6sKldWgYGNuuw0z4b2+OnxNzjx890H7JAPMvXPMUl&#10;2clnws9CALaxiNgycCVknftg+2IiBe2VFo/Qq5MaZNn3OErHQPJyjM7qlMYm+etZNgew4wObUaTC&#10;ye9QgcoF+NjQwX70QMen2kCwDOqH3Vtdb1n3wXHZ6KGVLj0RIxmqW+eLL5v3O/7qqUdWf6PGfkYv&#10;/vCNIH1+jp1BnmTtOfiVrawb0SgKiqZj+gX8SxpQpPpgp8f2BVM/M109sjcUysxHTMxZ+qSYb3JI&#10;408aKL+1zVh2Q53I/zzV91e/+c+n3/3X353+9E9/rvahV7BTz/IvEyLXpdK0BT0lp7g86jyS8BU+&#10;IsbZ4OHYOGp7PFHERoX9NH7EM+B2cR7DKOfDBFKJYZffchZo0YVzt3Ea59Auwo1fOMkTsglX0B8U&#10;3/U6uiKLvvuN+jd+V5eYREfHJ/bZZ3qFntqn61h8WCTiGBxwufjgAtETSQl2DG0pdn2hV9/y++gs&#10;9NJnuB3pBgVqDfnoZ17ygxxpXq6LOkX8Go/gZvMqMdWFA2xuHbj9kTFgOaoP+mwvYi5fqz05TrJZ&#10;Wn+jC68Ihd/NTeSVFynttfpiL0924hfoOcc/xEDPu0Acn6VfgHdtgifHKtEr9ZUven77vOOqy8SX&#10;+shFVVqP9ZX+7bfte/iKX1zH0095UwX62ndyMXWQRVUw9Tty7ovie3T3Ew2KHX6D7IlwaTeWKN5e&#10;kBE+C6TIBai2BwFlTDuOvwN5q+pVin07WLYynKqMP8D26pi+R2KOj/zpGh75xOA/+5M/Pv3qV786&#10;ffPNz9Ru9Up4bW4qINXGGSMzNrG466e0dM4NIn/685+fvvnZ16d//vM/Pf3+5cvTt3/3rd4i8Den&#10;v/mb/3H6Tk8XcdMMG7QeHyWLenIcQK84+MlPf6rXzX99+uqrr4yHgl5UUR2z6UH77qs/XdfKc13a&#10;OuyVnWOvfc6rmttPihd15lhQSh23L4Ocsme68YU2Q7ug/wCIEm/yKWUew1Oe1+L1Qbq4XDZYL2QL&#10;4A+vtkuy3Y6lK2Xo7fjkxiT4EKvYIZmU53xiTDryNgB8hr78jrLphy68wsN+RK7ikHaEDjtfK3fP&#10;V3kiB+B8T6nvAL7gEzvRF0B2P8gFhxTgmDJSbABK55PtqzTIA6d40AKezw0vzh3XwoOutKXjvMfg&#10;HhAbOC/fHpemafUoHvkce5FIbRq1ch4/tC9DLjZn8zP1alumH0Cez7dUWjmOkBH5yJl4GTnVk/gB&#10;KOdDHHPTGwqhT/UFBz00cjrm9nzKLsGxP7zhyTiAj31D08ytJNBk1a0yq4vjgH5y08U6yq4XL144&#10;NvETNhoX/bBTf4X6Fd4AOnDUftSZ29eo5PiojaTVqSkkyDHO6Fc21cF6SydS9DNukSY1P+lPahum&#10;H2IDv7zJBzgHz8cXef3JHJeDs+s0NJal48TExIP4eJwSU54yrSzfMIne0ge5lb3zsCJWRh7d9Iod&#10;4qv5xpX6Tf+cytzQjV7chKPEQDqki10LbL9OajMeL3geRb8HkG2Gqfk2Dejg4Q1a3XCVawvGB11H&#10;aiOYNvVYPz3g50nlB+Y1sPHirpioVsyem5E9h6FQkHhm/pR+ibwuvDFOIpfryXO4PWDbLmwQPhtg&#10;GWuZaUcOlwpcC9Dno5j/SJVP/+f2JBVGrcS2iOYy8kz87uP65Qzh4gQbC5WbcwmXQOZE0m5QFJf6&#10;s6+l6zvN9/npB73awz8lBK8rbRg/0Vw080j5WGO/63fsMSNYM3+wbIzH16oHjSXgPlMsvufNMUgW&#10;jpuA8q/URzRuRyHrSB+/647d8Zn87T4j5dB4bqByfE2ux2FhX2k+hmzGcNqJ+1TGHvS2HrG7csFN&#10;SXOSEj+Y1Wt15DxW30Xdx3dm6fr2+EzlixdvF7t6pBteHCbEViqc9RDi0zaJR/tx+KGj7TlX4dYZ&#10;+u9+i39QaepV8guuK50cOZxMf7Thx/5SKVVZ+Zl2eCK3Ont+I1sK+A+fPAS5ftO60Nwch4zqiEx0&#10;M0zaOokuuV50TamcG0HARx+FkuPL8bspQBzeBefjyDnOJQn6gYFmeQNS/F97kckNQbSXW9dTYx9h&#10;Qctk3LsErrPt/7H5snw/B7eAT/g4Fuw6tSnpYH/O+YGL9D1GOCGHXiv9lO1GBx9QtgGyqF9Sf1Tm&#10;NHzNQ1n01fAEB/8UYh/Xv2M/el6Ugxv6Ut1ObduWTT3mBjz03grQzfwZD0ZHXQeAgm6Fmnsm1y4I&#10;jfE2/EUn3pZAbEw5vGjDO8DXtmMtCALSnaZ5pPEbSJxtgD36wL+6GhddsXR47/KLFy5j82YL9Pzt&#10;sBXv2esYmoJlSu6IdvZDTwBDmXXRcrg73WUUAxmIph+tXbXZHpgyjVAluTcl7jwGDe4eh5ERGxf/&#10;3cAqMtztQxEVl7HmIUj/Hnyvx6hjoM+ALTzcp46P6wfyc9z0fgnV436MH1cCn/URSflehiXcXMZc&#10;Z/SuhEWDcRvUrvp6nSsWO/uqbJMNPbFKfGfsO3y+sbafltxpc8YfHh89JwlF8ZCf4tjMSWMMTLcv&#10;8Vr67m0GQtPHRs83RdOYqgz4mKfit8C55wXQ6+P2scVP9Iou+9pd/RWecXvltD+0QdihvwU6Z/w1&#10;oHcB2foAnntJr8Yx/vaYQrlonpAWGQILdlkYxozDAeAAzffxJrDnpPDiA38+CG5+0xoEP+uBbP6G&#10;th1g5VXXppd8KsOC9LXjNW9Pq1/zwCcPmMQ1Yj5Sf73zXwMVE8Q6Nvi3G3R5meEdX0xA4c0FBoue&#10;tbf8CHaXjw/rh+U35Rfqs/289ux67PxKs5fv9JcToJbBA+BCYofmN698LWfqtWWkLW/eJf1+Xlzz&#10;cnwcAzR+aj4V17pbeRWgFJ79kF2+G4oPdxwydl16vLn/knzx2PlzfNCmAyzv5l/qTD5xQd1z7PJZ&#10;BL1T6GRalmj43+VSZ1y407nUb+at+OZypvpAcwuW7xKrvPrrWpu/ABfzz3Rxaf1Ey2IyF/09x4Zn&#10;z+jw+e1eLhb1GkjuwFV+fk8ysfReF1oAm7Tc7fv40fGaNPxNPm2FzS14wB/e9tH0Me4Y8bXyAeia&#10;1wzaL5/6IHzIU8epdsk5MImP+8WF9+XkBxnq+d1/lWc3QOC19xWt66bwrbwew6Ov06ZstXlVKBuz&#10;qb9Dx5ZDv0BK4S+AAap8wIV/5VP/BXASZ1xI5OKo/UBj0LaaZ3Dx/a4/9Mfv6DApirzFZ3TiKVtw&#10;yw8dhLqAO/RdqExPptiso63z57y5OOEYXWG0MQjvo0/vk4YajCzj3TUDKH7B1PBcwnVwZhMF1rXe&#10;Qrbi60qbGBYexUPD8eFTX9FCb2g+tpMR/eCKDvVFzSBtHqksFabqjovuMNQ3cc6ZPhsyGO/1qjb2&#10;Phhj2HD4rTaAf/Ob35y+/vpn8mnQWRDGVwVs4MMCDJsIbEJQx4WW07686KaUxZAsLCUWqOtewIJP&#10;+yNtfbPojkjLvUM2+V74lG6mly4sCnbzhM1Cfl+UNoxuyGu75RxdiBXrvfGnHbLp9F6LkX4drZ78&#10;LX+pZ51IwfPGC32NfIA+sSMXBcgF9jydrDwO2WCybsSsMvgA5FVHzpsf30TO3r8Q+8avHuIn45xX&#10;mkYDMVSeHD9VP8lr1d/rtXnYhE9AIR5YIHXUbLa4fUlP5IGDbvat6FqGTOznychukvC0Bm6mzyIu&#10;zBs7ETfjFfS5ySe88gYHHVN38/GrDD9mQ8E+g4aNSunOufWSIFL6NFL04GYO5LIhzeuf0Ycnn6FB&#10;V1WzFyyIU9o8/n2s9suGM7L1nWYqHoDQFQTpI+1R8SlgJ6f4wUargDoCcK/zi19kCq23aiqoOp82&#10;pQz/rQKQA61XE5WnilzvUElfHzvlmA/tOfH3Vk/rfvXlH5z+/F//+elf/uqXXtz6/vtXiu3Heg30&#10;l65TXgvL70Fy49HNjXjiF/wueZ9oXP/i889P33z9tZ8K/vbb/+lXRL989b1uJvmtXpN4Y1raEjyg&#10;48aAFy8+O/2JNp35rWF+AxhLeSqbi2baFXoTD17Uwy59EmuHn+FDH4J99B8Zd49+hBs0KAOn/q+L&#10;4MVvF1IusQbyCvjV8azGAE5vZKDctku3/LxF5EMa/RwZpikv+JhOSBwTT+Bi57uP2mhRHjKIPW/K&#10;6hhfcJPCql8xsC3qbwAfy0eJ8/TF3FBHH2e/2X/R3QT6QmY+R3/DeaFtB958rKvaQXHI45h+n3YK&#10;Pu2EOURtJO1covxKXzlNPT7qpPKa3xQ/AZTDCyBtn875JW3kuzLUoDM2gAeAq2/xyHF1diGednnO&#10;+N55Y0M/2MwxdlevSxsrS2wX39InlQDxqA7wqe7d0GPc5bjxkjhWnSvfcscvyCoOeks768fxQ4Ae&#10;tBlS+PHx77+Kv5S2ftBf+sX6S0YXeGNP4ijXqdzomVdI24fjW8YLZICPrZRxjCgfb7Jo9y3fbTA/&#10;CASM94B9KD7WQGX2jfJvVG6fOiajH2X0LaT1NzzgW7pwV+b4mXzbKD6MM8j1WKljgLICfArNt87I&#10;HRnww77+fintf4fqQTtrG6D/WU8iixbd6dMgJR7ah8Q22aI+L3Ub/TxHUB5gvUTIJiuyrJ940vdS&#10;hl7VqTZgoo/xMyaSkinYbY5OQhA/eIBziec+fdzET6aImfn5J29EQxHzEm4gYKxyf6M4ZUMGnq5v&#10;46R9uz2qTaITgD8AriuIuSd6lSvxGF2oO3jkBh0j6ivj4ijl8+ZR38nf7UTcDOlmQRnS6a99VFbK&#10;9x/no5/9QpWrjI+nPzq89BN2PQRzmWQUZPCvKhSf2OqMYWDdzS5tjrjiyTRuYnitt3PhM27KLvh6&#10;OKPyZFGPqCshgs6tiDP6jNr/lPah63z8+fr9tVLauupBn7Qj2n3ikPkXdP2MIPmRGCQ+tYEkuvql&#10;5cQYbxGBH3bwph8APOuhlH5TJ7d4l4crSyfFb743f0VfWxlPC7nxUG1rngKnrUmqi3mS+pFuNqDt&#10;XOmaj58GIs65NkKPHZDZNr7nXx5Xt8Rt5Hjsm36JPsi8UXYDpJFjvyFb5dXAvKYM/gBpjzkvt9Jj&#10;ZftMyt3+5qYIzu8DePqp4Qv+6NNFblSnvgvUraLYp4kX4eqPa2ie/q8dIODf8uGc45kyCI/4OLCF&#10;egu8qTy5rspND7L3ciTXR/gFnfCD5VPF82YC6FgHVg/qa3DO3d9xICB2FLrGTw7VE/tTN8TenAsR&#10;uWw6Hzxm3IJ/jRI6Pmy7In/X13JgaR+oj5fuyYucnKjY/BgDVK5j+wReaq9LFmzmRiFu1A+v1Ff5&#10;mB4fTWWc0aKZ5ci/rawSXqTm07yhIcG2W2A9p8z+u9QpFONa+7h6IGfYi/NBt8spbvHg1nFozzOe&#10;3ErqOhl7L3HQozzPayH5pheRX0eNMBHAI7reYT84gtrHMX3zDpW35z107A3eYei6lqKNzfR9D1H/&#10;cFn1cWp/Ke54uxbHtjd27jbt+T8kgfqjDvw3TODtP6W0q1VWIcoH6DvIqo6Vhfzlg/urQeixwf0D&#10;Yxh/IwPeblPCMei87bv4Ltr6r8rfU96K8hA4Pt2UJWfsOtPfE7lwsF8GpzyhJ7+6cVwbLlNoVp6O&#10;sWz3HaZTznygwHiKDLtFX/xRN+h6Tovvps9S+zS+mFRe+VlXdVrFBW/hDNEhXXbNBCp0UxfDDPT2&#10;p846hOZ0q0/oKwfZQU17Bbn6mPDiq2Vlj8wnjo/oY74thJc/sQJf2Wtb+fKbdNoBPAD354j+i2u/&#10;+JWxFn/YFtUJeyt6AjkdyGIqBu30UIzJCGmNtwSETAXudD0uLucohREcd7CW7PCswirfJ0vQM/iS&#10;3rfBuGyfA3Arnyydmn7nW933FFtxEpPjujN6gzUOFcOdNyWc8/GFPBkAQp1/lNcXQbj97d9BU6V0&#10;4ZwO3fLFi0VTLowqq519ee4273mrwUlcJrSRW/zya70gh7J+qmX16DlpaZu3+7c6tOy+tHhNc7Vp&#10;11mH++jIr45doNnjMxej59TFFyH/VA89v+1Ad3xVO6vPbiPHhR43df4MwKUtLikdvWMeFlxg6nzR&#10;ii/RhQ7Noz6ALpaXp2PiDC9+sEGmyFfxt6zwtt3hjSzavO9cVZoLq1xoGQO9pCf+RX/864s7MXUe&#10;F9YalGgzXJygPx8uAtiMoXPj1ZEsHrIBzCueczEePyMf/o8e6Y7vaz2BpafNeIqQSRBtwPrdqIOn&#10;kxAuvzN05Xfmqp9Cd32QxebvU71++tUrLjB5HVTuRLTu6OhOWvoPDbqjUzcpkMmCAfpiSz5sWo8v&#10;VTt7P0juR20+wv+GjWu1S55+pn7rA9efdJFH+DIuF87cmOYFDvSSXa1zD47yIWXoB2TioAP5jtun&#10;Pv3sM/uCi06exvTrr6QbkzW2LPDHQ+Dy4mgywGadbR3/tE+55IGdQBeKUmexlQUX+JLXO6TgozP/&#10;QZeYHRzwuCtWfwC0LoeH7FCG/rkAOtqCEfX19u2b4M9ESag+r37Fix8kAVkz4CnQ1a9PhQpx5UM0&#10;9r39qN+w9Gl0Cz05EqQ6qZ1OVan1NueWCRlyeJUoPPW/8mEDVJ/tUKPb6ADHTY4kwBLA1sNOyUu2&#10;VVOLzdmeaYxkBDsxTGypGetpuE9P12L6d3py77/+Na9zfaMnVD9zf0A7R2/i0+3c8agYU8z6SSSv&#10;F6f+7SPG5yhoPQ496SeYXGQDrhNA9wH0G/KFfYeuou+ClHki2/UXu4kX7HisfIBFWbcf0aEvjnqi&#10;3x4E6JNYXORpPnixsER/4lcgemE1cYBeXuCVXTCw3tixgetPZbTTHcD1gowyuwl9zRsSrDO+Ts1V&#10;b2j95LXy2exxu3dfia8nTnRA3HeDmWP4daFUJ6NC+p45WT62H5QZnadUJOgAvNFvtL5/loVQNv/p&#10;b93fyH76JvLQ5enH4yab9k/0316MVZ1hN75HDrqyyetF6bEdneELmF7jHXXx+vX/9HnbNmMP/a5f&#10;sSRcFr3FPL+/Jf7wsU1ixcYs8sg76gxbExf0lTd6aphQ2jcV/dqcE5uZPPnOBVTilp8m8OaH4kI/&#10;i62+MBt8LOpJhLrpLD7TT7iP1E1Kle8U4+gDVI538ZsX/3xMpCZeHs0NBchtTEB5DsJ3XTuMMQH0&#10;ADZz2nMd+3xLgxhfg8hPdXARRzdJ0yCFC5u3129fakP2k9M/1xP/33z9jV4LqSd3ZcMf/eyPTv/9&#10;r//arLqxyBsX2LT0Jrn8xG8Av3/KjRca6yQD33/xxQuN9Z+4Pf6RfkP4rX5rkA3l1/q96LdaaMZX&#10;PPH7B3/wE52z+fylbw674clyNhXnLSF466nmB8QRMeN6lhx8xjHwicpb/9QlMUZMEkfI8W9rY7fO&#10;AeIE/C5M0f9wXn46kF/oP5LPGwBaRtzRZ9B2LMexk/6M2DcMr/LkxgOAc3CcEh86B57J/xzf6Akm&#10;ANnoTX/gMV0yOEd/txF0kw7kQdcP9cP477aL/Spv28+4Fr5ECuelSxmSGWOIqdDFX8RnLhDBr0zs&#10;YK7E01b9iY7QJyDh4zqC69iJhMKSbZnRC96FJUvlhepFim7UT+Zm4/dBhBb9XB+bzuRDB01kaV4n&#10;P7i/Fk+3H6lA3QKk5SWC0IyOuY5IDDWe9uvk6kfcXrZvaWbdOuddvJFZ3VXntCdseCadm0/qn/UY&#10;H6Bn6im0xROBaXwuGx8C5qr+zV/hud+VXwHTTuxRM6smynv8Y9ztGH3sZ8UpgK8914aD/jnnDz/Y&#10;nrEFW3WY8pXi90Mf8MtzT51fvZRG5qTiS/lOSzltg/6wG8jWmfzRGWXAKzimNF50ftAYqP+L53Sj&#10;k+CzIk6qDzVDWwa86Oej+EBO9GiR8SnjCGMq/Qkyow9vodBGnzZGOJdR1tm2YZ/weEU+ZcjEHvI4&#10;5mlMbpBjA9j1Q93or/aQpxC8BdUdz3C8Q2nJo944x1+hCT6uQQ/ai699NwYeY6Rr2ozqQuPx509e&#10;iF7zfL1Fij6H+Sk39dJ+mFMjA9/55xjEC41Sv2rn+uOGIxa1uIH4Eddawr3WW4C4rmDjkzdfHPWc&#10;+rZ+KGpe6Ut9sWXu5Gq+wRikD09jF3zdI5kFiriR+eCvEvF17IgHfuEGiks/lv7HpNST9R257t/g&#10;zZqNIgj/2P+I5mN9iZfUnW0Qj7fv8yrw58/0UxC6acr9t3zETWBQgm0K85W/Rx5jEtfbj81X4636&#10;j/f6fGDjVgSvdf1E/WXzAJ8lqPjZJfRmXu45n+qocyVsei+/4af3uoG8fSEymUEi0/Gpcm4q55qd&#10;sQ+VMu9U+bRV7I/NKp46xR/w6rWpWCp++JKelFFHKC1g3ujrCvGDzxPNTfipCsZNNnzhb0Pxp+2U&#10;3rqW5ediwkfF4rdkjw7Q0f+0fSMrELk5zlyaa3KgulGP0BM7bveUgSCgbIHo2q9UfsvgtfiNTsVp&#10;flNo0l6jc3n457+GtnmXKeM0dnZ8pJx6zXUPN+tO/0d7kk7oQL8AHVD/xA74pP4RSx1yg8+yenhA&#10;By98kgVtcu4G8ABSs7pAe6o34YCxP7XLm4gYvwA/mEB5Tp3HV+QL75o4xwf6qA8inrBRPbWCi34/&#10;fbPDZ9ZAmHOJAf+OuX2TAlrazoiXgcKZjWfKkEvqP6UeRKQbeQaM8WH8y29cFxYOKNLXc0N46bg8&#10;i+tUfNCb3gGPnMHov29QWYXRA55/X9hpqqt9NYz28tioAuwlkZ8R7XrBseT5axCcg634ENzoVzmj&#10;9soPuuJP1yzgqHaVxm/FhQ9xQXnLfDBynTfeQ579rbIlW2WVj96lRdollBY04w5C6S/xf+w59Hgo&#10;/ff4b5wq7X4km/r4IkagxgkCMA5utAlnu/32OHjpu1P6w9+0HdrL7hOoUieJa8rAWfMklXvcQKPN&#10;1eChS1KOFSeb1re0ETn9Vtc2q4Ov4zRm0i8CraOVYrv6wOAfXjHyxdcdHj3D8BgnFpV9VqiT5iPb&#10;Nktu9EA/foJrftpA/XH1g8brfjhjoHx6LsaJG6W1IDn1XzT/RGuO4Uup/uApAvyKezgnC1/nmDmf&#10;/KqHxEhdOEJbF+anegeWXvCxRuKN2mJOGeMPD3oA1EtxOKd8t3kUWjiLN8gCcO/La5sO5vGdNTIZ&#10;gpEA9cBHxjEfeqe1ExW6CN57O3cmX9CKBiDxDSM6QB/OKYYDdscLHBztCN0Yl1j7Yu2OmGXdjy79&#10;yXrFI4ExFxg4qgBDB/QELOc0JBYwmER6g0PIUR41zoFK82ROE6ziOBDHgC52QMXFNgufAIr6NbO1&#10;UHk2lC9BJ7hxAhPUBARloOBcPthnudIbXbh4Kks38PjVkxZzHr3gA6Br9SaFmBT7+XDhAk4npg0o&#10;fJRJdiaKZmbesKDiIrh0XVQlv/KgKR7H5O/nLpdN9ScyucjiHDvxCZNr7N7pzH9CpXwrk7TAMRtl&#10;D0H5gstx+UDTWCkOeRz7I50AB6R9lQk3eZQTc9jRCSL5lwAei1TmBF/hc2wbxg4mowZ40uMJoANS&#10;R6kf6zT5lNUOFk+gWxNkyWgZ6RNdCFneRtPynU/zKocnEW2fYoiUD/4quM0pfnm9MpNRJoHQOh89&#10;58Md00D5+nh867zxiSLCeHyhCxdVLHnjf9odF0G2w22feuSj10jJ/nhQiynCe60Nhbd6XRedyqf6&#10;bT82GF68SCfPRTtPbBJ7XHizCcMmQGVygQ8PqgTfY6+fDCJWZavbCwv6I1EKiMf8RrB1zOaOsnXh&#10;KL56cyULHEA2d/N7Xp/o9wZ59fPr16+VssA7tgmPCQM01NuVLrDe6OkoZDx7rI1q1QWb1/RB1McT&#10;xf4b8aCPY2GcOGBgjO7E7rEpg9ZUibVXm8O/9Hu9MGIgYLEPWi8Oquz9u3jWfscIARfGQPqmR/Yv&#10;jKlLUuoffO7cQx/OaSNM4J7od5KecWEuoI5oG0+Ei83w8+KW613XJrZJrwOTXmmnDPp5GgH9vIgh&#10;Wnz57l3uvkYHZH+QjvaPYucdv6El3tgFkA+QBx8v4KtOr/TkN36HnkV3ePCE8NUH1YNsYOGzEyYu&#10;xuAHj+ezwWf7xRcbWKxxgrMF9R8uQsbVB8W65DQfHOKbWO7rbalPFufxGTEpDNDiZ6XEomrQG5Re&#10;gJAt1G71ANe+GLtZXGXBijx8zQ6TX2ercxlnWmhkqqEjrAfirb1SyE0LBfpzA3ybqfTAOI4GMeiD&#10;/frNK7WxL12fukLVb25+dfr2u5en//BX/+X0/+lOTNWMF9GwK32BfM4r4hQXL/XK1y+//Mp14Yt6&#10;teW0pekzRxK+ZWPi+lo82NxTXDRWaIMA59QzN2540YB+SXn0D5hL3KzYoe7lf2KAPC8iCYnNnviX&#10;CUz6Gc6p0/LxK+gV7/jttdoy520z3iBWDBBD1Bf9EzLggRwWxjh2nmKCPMeIcNvW23bRnfEVPzlW&#10;rSvtNLZSDoQfPPkgVzGk/HeSk81XFqkjC9+5j5XeALrjvy7cw+uNNtSqL7Iz8STmkEWbywa3N7CU&#10;2QVQdEQnNnUBeEjb9YQkeW0bHINLnX/62af2LX0jNHvdUi+c4/s1zoqWMQH/owu/QfeZbmJ58eJz&#10;+zBtSfZKd+KAcmTFh9RDYsibK9gim1wfku3+TnUCPj5DBj798P179VMZg/gd+idPs/CK3260QPPp&#10;J9zk8Pj0vfQihpgAf1A/yOLit999777I48fEgooD0oXNUPpWFqI+um9Oe/ail/RgfA5AFB2pExVZ&#10;z/1u2EFcCXLsZ1OubMWr+oCpW/jADDz/zTEXrsS1Cm0PvVXONYdmzvL8qexm85RXvH/QhuznatdP&#10;T69e/l71onFB/f9/100gjIH4lX6WeEcGPQ03hjlGJJ9+uLFBzHJufaTLV19+KuzPVA9fuJ2uOFPb&#10;Ip5vbrgB7L3i9pVpnksnYtJ1yRgpamxlPEIe7wG90pVM8/AKc3jm2fBGx6sthjmHDhm0MQDdWMQF&#10;oAEcV6r79FNvFTtpu47b8Sk88lrU9PPoQJ/oOpIMaB3r0pk4or8AkN8YxTeViTn0ofQTjIPE7LX6&#10;LWIeHPji58hh052+M3oRd9hG+2fOAbBAzRPJ+IMbOaBlw8gXd9LV+ssGKSTcXPT5+kRykOH6VX1m&#10;rkSfITtsQ/om6NFZ6O4baR+0Q9p+7Sbu4eUnt3ScfmbiE0IB8cOfAXmyG0B+F0iZsyCv+dhOHaUu&#10;eeLr2uWd34FH2e5rlEW+/Td+AM8XuMqnf0IL6rh0lOP3wmPRAZQDfYVs3xSCzgvQX7TUncc8pf4J&#10;hEFAHjYRh9DRxlhgWbxFu+pBT9nrFgDrQh96pZsLAejsJ/WN6Ok6pZ3AV7EFtI3ClzbfmGNscrno&#10;9G8+8GCu2/zagw2Mh5Sjk6+fdWw/jRx4//7337mMuHR8TruqTU3hxzEfePZD/cQe4jrtsTTgEC3R&#10;zd8+bjkpN1hBjy/Tr47/Pb6krVl/mAtKC1uu/5Ff3ZBX+8HDt8yNaSP0a5HzxHVKO32n/M80/yV+&#10;aXPw2XWGB22QV+YzT6AMPMeA+lzazmu1dftOfWFloxu2XMmm/EZ05kbQE6u+kVC20IZZYN/15phP&#10;bSV2sBw65vvog3zTSD7tkHrEF4DHZekILjFMNHm+P3XOwpvnONgsPozdALpnrsEx4xP8mI9l7odv&#10;jCeZ1EdjFDmcs5Eid8k/2bBmbHDfpXk4/RobFfpWf/e9PvDMq35F7vjNNZv0Vz3xxgn6MMsjHqXD&#10;tcZ56sNzbxXAk/kTrypOX4j/KZDvwJO+ngfMmMFcAYAHcwrGIDZ/901EyqClveVQ6yOqd/fPZAiQ&#10;xUdM7Hv0JMao6yyqtn/Aj8wd+4Rsruf2uoVl6LlhTnoTH5ZdWT3HBbHHOhAjwne8obJsvPl4o/mP&#10;5lrYJMbcrO25jbwuTeyWCSsdE2PK1Rcx4thX3+K3pUg+fSBPsOjL1+/MSV++fOO+Tkra/tQFC7CK&#10;Ef15vqa2iDjHPn4SPT5BHngF8MkjbrgeJrUKZ/EAAEAASURBVJb28o6H9FmuC10vPlI8un5kK7FI&#10;H4yvntIuEUq8Tl2D12tNZGIPbZX8D4qtd77xQGOt+DNfrS0ssH7QF/UiCvFA/pyrjaXuiJnMw6Hz&#10;9TUExlOKLmMf+PRPtp82o7EoPNJPEhtuy1AJt5C4TX9LOX6q/tRX+6n2N+A/Eh5jCIAW6Aas+FR9&#10;2CeSg/4AMuEN1Acck199iC2zGt9Sjo30D3y4QSKxGT+Gp27eV92jM9cKIQlPm0k7FQ9x9m+4t01L&#10;wSWXNko/BT971YRhZdvGvids8M5xFIX1wafrLcw9zEvM3B/KB8jv05m4ATa4Bv+mHSI/9W5/qAz/&#10;Iy99ROI4Wh3ftPsCay72rWJYNZTsSeBJf3cJ0tS6WqYKMz5NfyhFM5ZLT8W/nLzIlx8mB92Z7/IW&#10;P6+XCxfeO1BHlbPn9xj9hdBTHbryFs3Vo/N2DaLtnTrpG0YWAx2gN/UrROnFNbpih/jSTxkgCxlc&#10;k9HGaT/0Db5xSvn4ovGrjkgxf/hvlyspFvmYawnJSX1St2kj1ce+1Mlm4jrxQyt0CsAgVC/Xv2Lh&#10;6dPIQee2R9C91may+Iu8uwC9oOX6lXqwDWM78ck/+Yiv78/4QDP4jgcVej5AvItnfWUZRzUuFlz3&#10;wT800tWyDkTkAo0t203d2qe5jg2GSHVQHRtT9F+2CUM2oG4dl4wzG7hfFy56H3T4BaTxj07ea7wD&#10;6L/SXtMW2/bMR37pvKj6N126cjCqtcx+V7b5qnqreTV1ufRn/uAx1r7QnMZ9sLB1Xj8xDvMWzFU3&#10;br+5KQkbuQbz28zUD7iuqAtXQxSj32IOCHCdBuznzJs6v/O4OeENHW9LtM7oo3HuEiijnjofpLz1&#10;55v0pB/zuNhyUBPnbtei3fdvoE0/qxjECPjxx5qYhFEn0j75ZAjQH3/ie9eZ0h38hkhlmLf4w+ho&#10;D7lWGFbuG6BlPk48M56803XmAmg9DiYHPsynqa+Oq5TYvukXmU8/BP4JQ+vOnDxjBRbQb/FzheiB&#10;DwDk8VBN4mz6J62X3gfBCy04qYf0F8S5x+CLfR+uRwFoeVBC85M4DaP4oAyKFEB0QJ/73Y6mDqNE&#10;sW+nDexUSnhXRvOgqpw9MCRa2lD5B187SRm7jkfpdmTiyLtPR/I9WZeMAxJoPV+Tj2Yo3fWhAViX&#10;VXFjCyx3PVWOW3ebOc7AO4EhfHTCZ3SMdDD1xyb+7HDnR4F1GQzzEg/n4UsUEJDPp9Bj0uKQ9rh4&#10;d6XoCThGNoTyLI+VTrCD2ryScV468nx8hGLRVooJ5UHaY9MurBycle22yz9+kk1oxVk6CI8OSwW3&#10;yorjAUy0nDtv0pYTX/V0+cOPPHCYYHFhRRnnacTipYkFi1CLZvA1NcLZC/b4kJbOXzTDcyH3QHwL&#10;HPYjQ5s9qTpQFTIA0HF4M1j+ojOkA2NCdtcFAnZQzmTq5cvv5cP4Fr18seI72unwZTeFgmwMsIkE&#10;HRdF9EcsajJBDc4o5YS2ISrh5w5wMrF/94f9q/rjVU29kHd9Chf6R9pEpgOmjX/oXZbSh0lf64Mn&#10;YFxHU4/ohm0sQnSAtjfxE44UIBcoD5/oq/ktoyIz6BXjPAU/F/KJP5vsWDn82c1fcNGnC0pwom+J&#10;DjNZgp/qQF/JV/3w27WeYFsX8EQInuwlGnKBMvLkS/66GOYJjXyHbOKkF9Xg8O8FBE0swOM4CyDS&#10;s3fCKgVsp/z/wa9RTt3wpDN63MwE2IjgSudMSCRXE4Y9/nZ/2x/YgVwmY3OhJcMwf+yP7ujaicey&#10;QboQS/oWbgbj6rDLkbbNXuntHIpo87JX9gBSzVB5ORM3FfBZgLI/GkLnOh4a/56n7PBEjADSj1i9&#10;URv7u2+/O/2nv/rN6c//73+heJdmyB1/singiZfY9RW6vmARfS5IuCBIDHHDBLRAJ572vXBpY91w&#10;HHXid6Gn/RETTMIz6WvbTd1JV/GlvZJfmyjjmLzj4iwLDpXROQe0lqObC3D9JZSXGJonfCsHXF4T&#10;DQ4XlR90s0b0iq/Aq33UEGXtu02Ljoo1JoiYZ50de6lP83I8gD0xzxLAxEd18SsSE6COn+qH7fgA&#10;HSq7x+S73qVDF3CpWy4QsAVg3sJEGBrTKQXgBTCu8ff22yzAtw4+6IIQcBtXyhhl+egxTrZtzj/p&#10;BoIvXU/IuNbr1n0RA5105MKdCyT6mixO9cab3CTwUfqhDosUnWh7wiy7vJBN7GhowGeMTWzSJl7V&#10;1oTDOEVsefKuhaiMWdEcHRnT6OViOValnur7I2iONhjv6DsHtqPjU+smnH7ct/0tXSvTPBizLADN&#10;ZCBOEHjx1kf4P0DKqzSJdY5J2SSkn/n+1Uu9qvn16Z/90z85/fE3X/tpYPJpux7L5b8vv9LNIeJP&#10;n9rFTnRofWd+mvZlXXVBwXhaHOIIMA/aiXwO0C8Tox/0isinn/BUMa/6jNb0b/jecwTJJdbyFhDq&#10;LAsCZjJGwrPy0IsYAJgj8QRY+TqTfMU6+vDhCTnPOaSP88SrZcQcx+Ypvs6XjqSVhw3OV32Ax4I/&#10;5/pyrMGbc3R0PzGyKQfezyu4iFFwiH94Q0eaDdzZXJs800k3/EIbabuihqsXury7OjYXl9/HDsrB&#10;9Q0Pkomv4QMP141kuf1LBrTWTTrv/Ik3GRo93RZzDE5p3nABPfaUr2PRdaSxZsYHfIROHyR3tw+a&#10;6t45WP1pxPlCJtAUHD4+VxnHtHPAfRd26VPfUQ6Azx86c+zfQFJ+y0n7AT/90oVcCsSCOOsmKlmh&#10;4+gAZJQfqeUjW77gt+exn/z6H3kcc9d6cV2u+CE1SHbxvbk73QRlldH67zll5ofiPZYetPvmQ+My&#10;PISO+jB+99h6jI+NqC/8W70uU3BQmfy9jGN4Ni94sW3PI5/1CXANi0/9KN7oIx/6Olz6c87YkJvC&#10;1DeywMsYoXx4r1R2+1jXANfcLKn2gZznwmHMaN/Aphk+6rjlefHoAz/mPLZFsUAbbzvrugDjMLxf&#10;6QYY8JlbcWN7FqwzR4C+9VU7Y3DNHr3la4OGcNWO5dLn1D/oSewD8KMd2mbJzXXC0c6Lw7wg9Pi4&#10;elB6vhAHH3nRPsNvGSuOfhkesaPXTsGl/1oLX+IBnyu9ccN9hfpWOVZ19Pj0uX4ugLklG8FsSnFN&#10;Ar/EpySLDtt4shCgHjJ3Ri/Jtn6yYcYGIxlxfOY4BTPx6GsCPzmkPNHEPsrCH1Lad/pAziwlBzxR&#10;gi36o4s8Fu1SvH/Ht+HV/ObBgwVC6lJK2F6P8ZJrfWwT/sN+YpA4zkIi7YJxkHP4AIsvJ5NH/1Rf&#10;Q8+GGzfhEOO07bwCF5unTZmW6x7Vn47bJ9AzKJpEx4xJY742NijjrSro6vZjZ4CovGkPLF5DiW5+&#10;uwG2CoihY+I19rrk/Kvyz3OPs8b7I+IirF3oQ8ncF7ZbxzJjAWNgTrF/smWPnwiVDVwHoauvXYVJ&#10;PDLHRC66cfO7QcSdK3DeunA16GvJFg/7osIoEz7xzSbtQZd804FrRpZkXuTzQQc+pSvvnoPT41Cf&#10;f/sG6+GFDu336O/QwPJLonLD6F537fxNYzrqWPhDkzkyc8/0K8aTjN6cVBFulwTeyP6odQBwAeKd&#10;+kI8cQsuXUjhXI/49Clt25v24iHC3R/Fz3ylXM7T/RXRlJjeKFJCvOHJ3yU4D5StrHbsuHYPbZs5&#10;tdZAGKv48Op2zL6TJgVmA3/80rclcex2RnPgIQ5wH4DEDmYg+JCHnbnWP/rG+mtnh/5IKdBvBMKv&#10;NNVjjyf39xf+K1757Sn1Td2rFaZNym/tn+H7nv5c/WHw8EzGwp3H5TH42LDrhc7IATqnxMTUZXjW&#10;ruKpFkKgb9MLWw1z5f1DD1ov0FtHlBVY/rg9uqNwfW8Uf7FJDQ/WsKL/6Df1fWDefUSfho3WY4zd&#10;9TioItsyUEW4SfgOhJw5A36pHZQJp7b0ICSuG2OAIhzstvzRxbSD+/dNEFl+9uecl8+y8zAhRaNr&#10;fj5KEa9zxjtsBojJrusx/rpM+aknTE2f7HY79UmZdRAf+qtC556lBac6g0P9MJ4bpjPcz3OzVPjR&#10;zxXMR373T+Y1844UPNOpfwKYdzllDqD198zZFHkzL3MhX0JLBIxum52ZLxEHNJGjf1m02wHzih1i&#10;f+jMf/gu39s/VMVhK/QXaKkDQvYWnvyPu4aAYtWM/9AViF2Qav6z+dSFF1+Mp17TIF/902P6LNHh&#10;N8Zbxj/q1ufTFyETnEsbLlivU8Zqzw/FEyhd+8sijkmW5zzkMxGMU2NkiRtwTH6ct/mzEw5wPJGr&#10;hDtScKAn2Et35nOdEDxd+AEHXGDJHr7V7UjBORoLaNU71XReNmzOklQqFdDPFOscmASvTkGSnjIh&#10;KYBr+YtoSoRc/OLWBibnHPNnHRRuTC7b8CkHKAPP/IcJ5/Xpnl98WWRe5j8KlMcl/rB0Up7oRGA9&#10;BJ2AgwPvHSoXPoXiNL3Uo/nF/6F0ydhkkwdfPuV3Kadx66ryl3ysv0vggmeH8lkpHTYII2/lX/La&#10;9AO9esXX7VjEBn7Dy53o2AINcOgdXc+e0B4Z5W18xdJDkAk/E9Dw22mh45w65okT7oo/5GsRQHcu&#10;cQFBnuN1eOQ8d97z9Ch3A/G6ZjZ0sRdZPJX0UXf+cJ54ZzOXReHcocId4wALDX0V2K4bouDjp50e&#10;z12wnqyc1z38DWpG4MODlD6HvsMLrDrnTnHrBT6LrsrTly+UU0dqC7KT/LZNb1Ke9BSQ8sg3TaT5&#10;221aNBK65TJ4wUtZzj73u8/EC0DX2gwvVNMllOXAMvyziE0Uog+LqKHT4MTdQ0Jk8y79q06ZnIxP&#10;ksdGdvpxeADpq4Pn9o8+4gOd7RSefaHUOgydiS++eHLIuKY/YtF0Yyck9p2KSf2a69GJhQ5JC1eV&#10;lcS6MFHCEQK+l/+NJyqleWKHTftcNHjxA/vlh7xeClqcGVta17ZT41AvAFY9IE/kfS2THGr50SGV&#10;eqULL+4UN2fhm1cVt54Zt8jvkxFmIpsLe100764U3xowYfkCb2CiFiXmCXrXMdEzdfh33357+vWv&#10;f336s3/5C7fhp3rqlw1C2gSTVtoHi6jwZ5GJfoJjRDAm2U/i1Q0gL2izKIVvBfibRTnX35hVP3Qx&#10;lfNCYnb0Fo8rbhJReTeGKAefeKzNTsd+yjnveFTe5ksNq5wP8x2MQE8+3RREj+JUJ/Dgw1Ms1dk4&#10;ojN/lekt9rYRXtZv9LGPZuygzBdSSoWU/s4XqryWMxsAyKQ9xsds0oTGT/wxP1LdwN82KOZIOS8N&#10;dNQdfQs8qRfbKr5CM+6yy3nypWjgA0LH+S5cwxff0NfBL29ASF+NL6Bj8ZsnAanr9+iD7UqrG3y9&#10;USte8ANMp36aekL/LqCTjw5ui4O3+AxPyooPL+hZPMYO5CKvPsoCceoYvdCRG09S7090Z+cxlsEL&#10;WfKqWkh8TLv207vSCZ5SDrQzIN93FKMff+ggID8XRrdpzhgYN6pbPu1neIBH30N/1azatvNInngo&#10;EzxaH7yIhWuNvZ9o8/XP/tW/Ov3yl7/03cTQWk/P6/Tsru5Apo/2q8GJc+nOm4AaQ9Qf+PzRJ3Ec&#10;++JryvHp4qsDylu/2NC3nYDjeYQ2XFzXKCxw7FL39JvC76cxwzk8kWPdRYMu0SP20L6IfcsWvuUr&#10;5QJSpL5cre7ENPLB5TeCSYG9LXYMxI/YSP8n4cZBH/oE5kM8zQyv6CydRtfyRGfkWfaUceyPyp77&#10;WPVOe5ff62ds3xcO4Fc6dN3POe45PJDZPHB3v8HD5/IVUF+XnrzKIe05fHMi2fIJ/qVu0RN+nXcc&#10;skK7+7R84QNeAdmNF/I4L6Bf9Wjefl4+4AHLHnxNvE7cwpO6hJY4kcddn5VFun/MTHm+eQ18+oPq&#10;vOGid3jOmGBCs3Y+9qNT5VCMW6s3+S13/wmC8oTAUeg2eciqntjj42kL4O++4Ry9FZ0cuqzl+IVj&#10;byRJlvXRObVWXUn9pPfkcQ4v6IIJ1wPK+8g5P7KutoX8oy/xmfKTOpljzY/mBhOXbXZyTj2ykZpN&#10;RmmOfm2LanPI4/qkb0865MdvxC7jCbbDy3bp2L/Dq5QyntaHL2Vuo9s1hvuw8WPaQ67b0W39xIHq&#10;n35i9aPmk2t+z09VbrnK36G6kudj2e76voglYqd+Bw+oHdQ98UvflT4sPqktfoJxLZKP/VLD5W4e&#10;c3P76IAs22nfps/jydnEcun3+OQJqLw5CZ793VoWt/A3ayf4hqe7X+g35j22I0txLS0yLmmzjTPL&#10;lnxSgLjlLQ+84lxVbh1cxsbJBiw2ZsGNzNQ7fs/CvzhLF8bqQvwuOXGl2k9K0B+d4MFYA15xSitB&#10;65Bj/n4IXGdmK4Ee/6ZNj/yyTFtPn5vYYrzAR0f9F5cw4IM/mPd4TGCepOM3b7gWZE6nN+yp7eQN&#10;Merb9HfMPRCe/h5f4WBS1CSmWLSkLTzVfOqtxlfeLPL2Wm+vYR7IPE+4/KEzOjBHwn/tP1NP0k98&#10;t7XuO121L4bfhdCYR179HVnps1t+Fy15LW9/3Dzy0ZPY3IF85sW+biAW8IN+IgN4pjfPdEOquhzz&#10;QHxKBCUmHE/yyUfmpfhLn8SY0ZZe5N1XBqbrlornMzxKE07zrfJIPss1PXbypgFSz3NKAoV43oLJ&#10;o4S2tUNsYYNWbUp4nAPEDW0NPdGPjdWPetK6T0hTfx3PSkceN38Ctkm+1oWGfU7/wVvqwIUnUFk+&#10;0RfxDI/oJP7guqkrFSv9i9ddXikHocsvAPIrp6V4NNYl51L+oiuBkNEHKO6oXoyVWp4Rk9U+avc3&#10;PNABXF9fKu1vV6tGTVi6xfjigHgtz+pkGvG2a7fwb/kFi+BduBEe7nc3D5V+18l5Q4stZyB7XG5d&#10;Uo8tx4+UYTfQjVzHssq4lsAvy48lvEjpC3dAB5FZdw54JgGo7j4e2RxXzgQWWaZnfomO/2hAGcA+&#10;YPwO/+iY67wUIyu4JSEf+12iInRKngtSBsMHoPtDRTnq49ClZdWpejSftDHmvE1Bb1Bvtl26rHOs&#10;nSd15H9su0f/1ntjYMezT0S3cMZv5/pGhsezKTD+RhfRansaxJhnAPQx9Ds18UZr2pWD0hzvYw3x&#10;1zhBR8Y71t7I45xxhn7RYNrwoMzjq+ZvpXefK8T9vPNa97+dzAw/8A7dIuLye/nNNsUuaFiHfvyI&#10;m6PoH3VG3yydMFz/5qsjp+VRvYyn9olVuy/gC+4tneALwPgCLPcij9PKzPGBEFblFz0Xvgr9N/Lo&#10;p5i7LF6bHuhtPdH5YH/7qDS3S5yDSaDgR6/Rqm6wKfWW9noP6aInWjpOpb2mLnJtvnXgUGz6YOuT&#10;VsBdlVXDm7Ziiku7adl9SsKf4LPDGoDoIUOh5TWgpOXThZxOHst3D44VBz642/3hlwC03hsaPohM&#10;HM8AcBS2QlawbQ6rXPjVF9XdaMV1eYILOy7pdvrywU6O4ZdyZ5B9yBo97f/ptHb6HZdjKtjp6LXj&#10;VlbrP/46ZJnwR3ztdIfuR0NFV6Cym+55Rhic8iDPx0NfnLNUrOHXz1nZnOzyqqvT1tXgtaw8SnfJ&#10;e8fj2HgbL86dv+ldXpe8ey4CDFl1v/gKYZcHfnmtVO3rIegAVvydB8fw72fHaR5tlzjy02MzGW7M&#10;ENveJNBFDAM1UHye5OXpXV/8TWdJh8oFqS80Zt7lV2+NDtBXB3A/8lQuA6R06ASCjaHqZnnqLEvD&#10;OWU8pUuai6Pxj/yrTFBijwcuLQxrgYK7TP2EpMqwrYt2XjjRBQidKvnwBLjoE3dNDsM7MvFSyol5&#10;OnCAMh8hH1DKEdVG11M8bODPXETDgir6Yj+vt7oEVNHlmq6pWDQWquyhDqhveEFy/vu34YAd1BG4&#10;e9+EXOrFvqyqcOYY3dHFeiWtPo4F6nJTEV5+4oC7dCUHwLby5w5V3+1qso1Q59AC9XVt4FzcxIV6&#10;pS6MJv6DHyJhRD+yiaFHuvkgRdlA4IKe+sSvbACjv8cA4bsOsJW64wJ1eNsnUhMbWCoBkAOQV3Cc&#10;ouPweKT2EQhO+eF3/rCWuI57xVFydU182CT5626+CrlICRPAMkn154Wcib/ErXiLF/m0x0+0KMrm&#10;7m9/+9vTd7//vZ++IOZ5Eob6urrWa6E/6JWrau+8Rq+V25sHuGjnznj8yAJr7SJNXE2dSx62FowH&#10;jvxuD+jYT9gTkzSIAWyhjvHL2Yaf6Pr0OQuRALi1HVmpS8lUPjz5FMcLd77p5CgjTil3O0MgH0C6&#10;FRwrIw/bXaZyJty8/g5feKF642Oe6quyADe81DbR232gUvzBK3EB+072pU1GP3ggg763C8i0XYB2&#10;jq3wAuxbH21f4s8NMuatekV28d7r7Q08iUNMtI3yRAivHEIur2AFl8X1LvKST5zwanP8mnaYdlK+&#10;xRGq+bz5Lr/hDR2Lwd1Q8KajXrGJTMpcV9MvseiTmxESJ1jkuJZMH4u5n5xUW2YBBz8Q1/BhkYmn&#10;rFgcQndeoZvXYurJDfmK+OFtq47BqRZ0Ll9EiN3IU1w0DNSeWKzkgv8MRBvdjnxo8Ad1d7mAeEbr&#10;k8736LOxj0/aqxfC/Vp58mauoSNCwG0cbOnFTVPEpV//r3p+++ba7fYP//APT//6z//s9Bd/8Rd6&#10;Avgb6Zk+QGT2N0+H44fjk36pv0kHntuMbCFGMtZnARkawHEgvXPhkbqgvQCOBZXRj/D7wPFJ2gDt&#10;hdh3jOmYWALQAN5ZYCUDp6c9gOsPWHOsQtNRhehCfvsB+PDqZfTo4nNtoww93zN+QkzsCIwrnvgV&#10;fm+v31j/tB3eUK32pL/6AnlngKwtw08YjU5km//oY30lA+DYkYQuK35yEwbykAMt9WF9RUMeMY8t&#10;fFyucy4gnaf4Y6OadoCv180d9EHcFDZ9R3WqDPSxXZtpLbNsqey2Jjx+LkCCLZsy8I6nymIX/Aqm&#10;1wkpNrse7J/YUDzKAOsxmTstWT0HZ/+4TPS0EfSk7ngapG/yoA/txl/lQ1MeOnAdk0c921aFBzd2&#10;FYpLGbp63is6ZLQuwOUJbPpq+oLSSPOyWQvclAGOA/GDr9SX/GOcoxybi8s5vMu3+cXhvPHC8Yov&#10;+IwtyAGH9gt0IaFjAmUcVwY48Hf9KAXf8mYnpzqAB9COKN+BU/tMdlI3QHUuKu6wHPXxHCPnUgfo&#10;+C1yFsyIZ+oqm4firzZgXyJaTHWWOh1V2Hxg/s4TwvQX1bt6IfuxBF+PX3xOnUhnjm23Jl97/KBP&#10;wfNwveYb++jbPtdPIDBP4AO9N4Vpmzo/A8lEl/IFt8ChNzSVUV9QXt2bNo966zhafuVFSpSTLwdZ&#10;p3NZ5EUO+eVZes6ZF2QOcOjDnBtAl51fz8lrTDhPuOalOON1iNSl5zzSi7q8kb8zJ1Kfg0K+MVg8&#10;dIz+HgcVYyykUnfw5ANYPj8HM0A2NL5Wgr/yRbrwXSokpqyNo9IeqQgEqMLeUWU5Y5CYJ3OzmfGm&#10;rRtPvOOTlKELUB7rWkZ49SPzGgA65jQZ91Pn3kSzv4n1vZ1lDIQH8yNo7VfZ/E6v4Ab4qYynT/WT&#10;GLNBzyumuc7ELoAEvRgvscX9jJ4ms65CijxtBssENoSfcQOpbgjXQ0Gqv1x/g7vaILbSztKtW6fV&#10;JscPTZB/6Rvy7gLGNuRYL9wpxd2G1cejI7FTuIsn8W8dRQi+HSB+XphXyk3pAD7sp/xI+QmQ9+97&#10;jamfkpIvvAkssaJw31n85VsdjKotcrrs4EyyDYppwPb5KF89TzyofOK57by80HnBdkw+OL65VWn5&#10;dZ4ETXF6vPjooPixMiXNs8/Fk/4HH9hvssP+FWr7W16/vOftdI3/zJ/QRe1N1/L+TV7VbeoyN9dJ&#10;G8tg6ow/2o40jdaxYlIpunUcs7bKRi9uXigYZ+KFMirJ/bgONSLLkgPqG+wDoDXNHJNX2zmub8hr&#10;HJLP+saOV13B569ywAXiFxk6yqx+RvquzV/WXRQP2PtjoL6+xMUFhTMc6VZYOHPQdbqW127OF4+N&#10;XpqqJGPq7peDnrnH4V/8YVF6eyD1XZ8zZuz1azw5qT8FU37nqXjZz+e5UY/YVczO+G8McO1T2k5o&#10;7GMfx1n1B2l1O+f+9zuDh2NBco++jL7Kxkv/zJ/K9ZCf8iNf5/Y1enH8DwPrI1J8A7/64UwurJsB&#10;Qo/Jv4Dyo61dQuyGXiVmUx8rBZ+kClwSX5wjh0/BckV7SU9bBJq/0zjfpfmC3T5PaL9DytUcsPu6&#10;Onh8CAuPrXvc0253mb1GA91z2qk7aKrjQ6nfuKBxjX6xNtN0Op/eZY1KZ8kuHznZ6D4qK+MvfmA+&#10;pf4KuyWLfr28qSIVK1aFp78dqjt5qZ74jXPojjUmzkWNHCFm4znlwQ1faHaeHV/2PEmC++IHPXCp&#10;W9ZmqUnZ5XWmtLW9TkN5//exLsJ1knip3boedO1A30O/hWQDfvN8bfhhzA9CfME6Zq5r43f6JerY&#10;16Xlfwcv/UTkDDIg+X8cswk/KjK48CGPjy4f72B7ZPUC9CzoNch2gOomys5TjPn/UWBnjq7nlRzy&#10;6l7+tbfMcVLLKrfBC+1+gVpepD1mIdORWoYqgz4TXzrvPEFRGaUt/UEWg6kwfAX9pT3VnUCVBiWN&#10;L6cB7jT4uHKrT89L3ACBrh/KyscDTZHvSGsPRWfHm353kK2sXaZtGrPaGHc7F9F2sPuxx9W95xv6&#10;rUM6VfDdOR3t0L3Rbk957gxWeYN14tAmbDFZPRb+xiQdPp3MAcWjbrjDGWieU2q/Mg+ydbTr2mPb&#10;OHHbYwg4Lo4ZcK4DdyBqp0yAGQR4koYLO9oDOmMekyEuIPidF/KIFf/G5egG38ZdcdgUrnwm9HuM&#10;sqDgzlV0PAV68+G4+EI3ypj3dCLJOYsGXlybWOcY8ejXwelw1UzcBrd2M2Dv/UAvqpB5doeg8Owd&#10;MVx3riLoHqCOKuMeFNdjnvKS0qOoF6a9kCg/8EQ0+ewMCswPPfhUD2lFL/ZoFh12mcZzjYbNWXsS&#10;D3z+gaexze/cFmxNHfEkKD4KHnpQr/jX/QOvRJMCnYCb1ywa4APimBt9CvadNsfw7dJH5u1604ey&#10;4MEfelDnTLbAcRuQSFmUii7jO1J8e6NFlMd6Shw6fvMX3u9l80m/seSNB533VWHWYV1AHf7gdS/A&#10;qlNuDRULzhcoCwry/BTwmJyNYFkie9gk5ol2QtC4Y9/isR3Ap5PKLfvssPLrR8eu7CmQz+vMjDf5&#10;PI2PL3/3u9+d/uN//E+nLz9/4ScB0KeLwZiVzV/ZIx9eqR9QqeuSTa0s/s3mgy9OshnZiWXld+KJ&#10;/KWr+NnPqsu+wSB1nPqFFlzii80tj4k6h+b4RAJ6mpdpQocdxKXrmf5KdV3ZoQqN+15iSCDWfM8Z&#10;x+dQ/dcETsXk8YrHLoRyzqu8ALcLpe3f0JE25Btp7EvhKBbIP3CthPWmHoC3b7dXbOti1JsRyqdP&#10;9kby9GXwwBfRIU9xQ+/foHH7abvZ6gF9HYXRhc3ZPnEFH3Tn3L9Dr2NkwM+vr1QsoftbLSR6jJCf&#10;oUE/8qPnx9MXX3yhczSRLuKPr4DqSV93pXx4f9DvgX9kPJlxBvvAIw5ZqDSN8L3YKzmJj2xUs1AK&#10;D+SSvtNiJE+yv3r1yr8FzVjBXO2tbky6usJ3vBrxWPxRkEuriRO1bealEiXdo0Of6oc39vHZoacu&#10;G5/u5fcey774Dfmpw8RQ5qXNA6ef1aYUrfiF35nkRpAnT9kM0etP5bevvvwnp1/98v86/eX/85en&#10;b7T5S1ugIvq7iLz6n374u+++cx/D5onbg+SQUi/vVM4GX+vXmwmiq/2kxAcXOd3YwM76Bn2RwWua&#10;4UndUGfZFBGNYikLbHsbTGxAaz5KoXO9uo5opYfvfYODeMP/SjEIDXpS1/Bmk5s8f4RDKpbmx+uv&#10;Ms+JzfUv/IUq3GygYBNl3mRSfMIDfbjRgNQ8VRds/lmOyguHjeiY/gX5hdqJ/qypPJ5XJLa88UbH&#10;tOJ75qy4AbrqTQre2XkZ3ZMu/iqv7qTWRyqxAMtx5agmfH1CvhfH5GuEWvYFD/hcQvOqY+WTXx57&#10;WY+bll/53FrAlg/AhW9pwDV/+R9oH055+RRHGRWx0rMyfCyIjLQ/ZPGxnxSD3FxTvr6BifmRdkao&#10;f/LrT9oYupzJHP0Rs/TXCWMFdQsQn8QKfROw8Eb3nrvwB77Y4GBu9ER9L3TWT3FvHhJYO3Y26ELd&#10;YzP9SMG40rE06Nl6AId8+AKkHv+YRwn2shw723j4SwdE2cLb9QN/0csvrQ9wvCm8+wUu6DDy87YT&#10;1Zn6CnictD+2eEkFcMsfPcQ+/aXHKMZE2aG/6uN+duyhv0Bn5jiZJ6Sv4FqKeRJ9j3WJqWdykOny&#10;2ai39dKF30uLPiEihtDL12XiB0CnTtCyg6WxgXF3lmqgB5pybP0bXyrP+e5v6nwQFn7OG8+7r9Nn&#10;szmHbsHrdRvybAOLX7IJ3TnP9ZxuTrz5/PRGv73m33+2zbJbbYdxz+EiXOYAfNgUJs5YM9k3Q5AB&#10;qNiAyeDtOqTkqOOek5qfZLLJ6vUYZBzmW1/jKZOmuWQzzkIPMnXndPwND/3xD2Bz50OuC53zB4Kf&#10;btQR19z+rUn1+Ve+XsaG8OsiKLzug2fzBiBw+TCv9DWRYvDV9/w+PU/0Zlx++t6/CWc/c92Br57y&#10;G6o2XJttokd/9XTWkmsI5nQfT3kLGGXcMHV9rTFC/PmJJX4Wqddt3YxzbGGP/ohfoDaR8rGf7jNq&#10;y2d+4WtT6ep+Qq4h9ZNU8r/7zQ3/wUPZSd+B3R2HuSlWyrg+bfvULzIB5hng81OBRpTuvi72GC0+&#10;M4+XhcIDhVScJgZu9f+wAYSAn+qXZB7fjq85TV3Fb8bHh64hEOixDtjpyPVvwMrmvZ9ueyZemFe7&#10;vqrwwepe3YqCvyxPtPSLZyzQUR/m6QY754gD+gKA9tEY6biNbfiftZ7OH/0kpvzaG6LrN3Qo+Pg4&#10;dYwhhyz6zFGh6Gep/an6qz1GlkGcV1bTEhq3J0qLu+vBPMqQZpDYtX3yixTqDfCLjfJkvU7jH157&#10;3BhXdVkXbHHf8JBBw7BxXF2pIz9UMHGOTavPHH5lSxnrp0Drq3ycJ8/mLXlGsT0clT445/bs9KYS&#10;cv1KWdbGmYNKNnbOmlTqL20yMkL3cbU/c7v4Eg+39/gNTfyHgmbFDbzbNeIF9X5aHeUJ+WL8QWxQ&#10;Kf8IMF/74GACf4TgD/QHVh25SDGtfMrdJ4IAfvsCHQOHzj6988tPVqvE9QuP+eAexqUP7udpAxYR&#10;HsMfXLvxTs7KxC7Kxr5LfaB/mMFtG0xzIc96oKCAY2zpdf2lzNFocbjkd3l+qSBjHaAZjWO1N7yX&#10;4eV6XuXtOqJT9Ew9mdZ663zapRd8VcANpozfAG/kBPbz9i+4EsANmTNKssZJjz8puvPbc1jRtn2v&#10;vnj1z7QP8UK/mG4+yEFm/UWYek4z9XAprPZDUxT8wHE+cwAhGcjTp/W349SnQZ3+tXQmH31F77ky&#10;ZYKl69jWPEmzbb0ZrzIpX+2LkzuAt6k9BFx/eF4rB3mMVCtFf/pvbOp63H08wAGqu7ySDH13XrSX&#10;r8I58GpcA253XBGPDmYkTUEFdvAp/mXaCyKsaSV5guEBV4ZyESCAT3kakbzp3Iygr5Yvo+Wou2Cv&#10;oEw8jkApPjj+kx51Gvz7qeymlQ39fnw0CNF6knN0ysUtfnk7nYoiADlvHRSneq4LU2XULnDKuxd+&#10;+JTy6lv68lvpFiDggA+dhtKSLF1WxgMHXOjtUF82Dx+TV92bjz7kNb/nxt3qlfyHAPrilFfx9/P9&#10;2LIGCfvtO51Lo+RKJjj1ZWmbUtbP7k7yLqEdRPGLU15ygC9WsHuH4u95HINnHqOD+YhHYfGdjJ5X&#10;bvEeSolpPmwycAH0Vne5cqHgRVUWuOYD70484J/zcM6dx7kjVgpbZzq16+vgcWHpi1946A9f09xZ&#10;/GazmImj747ZfTp2MhjZDyKAx6NH16KhXWZsoE9hYCM20bW2o59x9MWFGXKP3zbFFvlR+CKMEcJr&#10;/1F/gYJvOnFufvq51GHlUeZjhBbEADnQ84cdBstKW7SSgw+OCHR28Fg+nwmd9Yav/vBjeboe1b8A&#10;7YeNNTogB/38h7+EZ15OM7jtr0hqGTT4j8HpcgC1bcMfPa8eadNHm7/oRRm09PXooSUJVJOgyD34&#10;U06/qHyOFDfU6d4X2k4hiGVgDrDekxHNRiTJPFjk+KiJEnHjDd8hYepsvajzTb/qoYqW2+Fx+H4d&#10;S+46Hn4kqgF9pU9nsUotSbzlYdU3stwfKH3MBjS6Uj5ge4WbvX4mJ0dZcS7Ty/53lc9E9KOUgA9j&#10;kw5ON9qMAW50Y9Lf/o+/Pf2Hf//vT7/8F784ff31N24vrhvh027Y6FsbuqkMjIaNJkSyjE1+ftcV&#10;htB40pI69kKTLm4xAVJs5xNU6lR0KrT/lXK8f4yor7zinQWqLES0bvZ22TzqgzvESVs3bFCiwJ5X&#10;fGRkAavSQD3qmlxw6Uv0qhSX1Qb0R4dnz+Y3wIYF+JSxeflOPhYDl0T+cYx/vIGi0vIMbc7BLy+O&#10;WVSivaEL7RpA1fA976dCF38SH+jDB1xkkQLgdQGyeUz46Xd5QhwbwCdlIZIJMDpgd+MOHsDSY9pL&#10;8z///Ev/DitjCE8VX12xMGgS84gOLEpKzyeMObnhyWz1hb3VDSrw2+do6c2/aUcbeqJNDNo9uopK&#10;Y9Y7b06jJ6/55WKV/PcKXmzGxsdavLyZJ2LgXTmqGd8gEpsoOerkPW3b/VXqR1QuRy/+Co2Znt+X&#10;+saS8ceOg2z6KnwVPUAij1imLWWM4hXYN2ysE09C5oLjJ/rd5V/84henf/Nv/u3ppz/9J27Db9++&#10;P73QzVL0hf3dnzy9gr8CjcP6ob7e44cF1+pDOceJzfP2CcfWXWOOemDcY6OAp7JJW1aeo4pjg2Pq&#10;L21l+g7HcnxNn/aBR5AE6EKflbE5Ywe8+Q1g143Q8CV58PRvV+u4b/4wE31hK/gAOlk/4YVH2rZO&#10;3Dey6Q0vyqy/Vh9LawbzpVoZXuEJLnj4Av4sGliuUn4Ww+WTVz3Isy+mHyQfGsZOyuDDh8rED6Wj&#10;bgD6Qf6Ki+9YHOiCBfmF2kpedUPWoh17OLcOOrefdE4eHyA2hq7n9U95GVFf1r0ncw5On6APT/i2&#10;vuF/2App5ZL2gy/sW5AFtk224KHaRF5pjTW44OM/zKGcqOsih697R05tJ40/oAxY3vCDjzhZB5Sn&#10;H3uuG9LAsY7UZ4+VVidThThM+Y45nkutzNFznYMmPnwAt5rtmDzeYIGN79X30t8sW+jHsWeLJfBb&#10;Hv+Gf/VsCl5l7sexE7vIDUBDfml7XPqmLmdDhxgX5BqAG6QS04xLj5+nD+r4xdyhgEzsKb2EZhyR&#10;ayxzi+ldB79NQvVCXnWx/MHnGL9e1ofzVPZMbyDw/FP0uVmW8TXtE50XT5Wb18ghNijz3G3qVVHt&#10;P33Zh5R7I1T83PcNj92X1C0254l3fC1VZU83a1uf9UvjFx7kwZd5Stsh28oFcNBhl9c2RR7xhM17&#10;eWmh4486aRulP0Vfnur+VK/Wf6vfD499yBC2aJhTe9OHOqG9SDeg/ZiPN50OHYUTFxsf28zPKWWp&#10;ExfqS92jeGeu2zzwAXXNSx6/gQvURo6hLbfKbzwYVz609diieRUAa/uE+YXaHlCepPwpQ7E0cWuM&#10;jI87bo9llkD1putsFoZXzBEP6vd5S9ab1zeaN+lGpndPTp9obrDmdYwN6Cj3Suh8OJbP9KdpflIp&#10;jRh0p96eP1edUC4HIQ+9ofggflwr5Lo1dkCHnz5IUY7X9bBo4gcxFdQHPrnjy2+akgI7zR4LjJmF&#10;1p9UWtANLGeIT+O/CNgF4BugelYe+rFe4TtHjJEvbiCkzq6e4clzsB509RcF1c/1Lb6kHhdwMEA6&#10;+cWhxDi0B/01Thin3Hc419R3+3L49aZCaNADnsylnz1VfRQnQXXoJLx9gxJzXJuPGV9VqypHT3yn&#10;5Bagr5id5duuzWPQvsdRS6/EF22/m4uOQqHY9uEGH+wgvrkGrm8pru84bj+QN2IMnuiA4JGmLjlf&#10;hnC84cHf9kDH3xi8yy1Pp2Mjfgc+oCNthL/h64L9q/mWdfiN+rEr1WCznnWu/87i8riySOsX2qlf&#10;zSsdfdMGRCObBNzSlV/XpIgAAF7YUjryhsUFLd4CM/3eJd/yIgX2vrG6dKyk/Gwcu0NPcHbIdRRj&#10;bXIv5Xf+s+fbrmHS9ZKd5//O424gJ0yIq8MH1Qnf1xeJu3QuPq5hu1J35e3l2zH9XXmmN5/CjQd6&#10;uL7tQ9XjxID1i+IhOqNJ/DLGgLf7lIgowNd/G5+FP3VW3LtS4qWbvXt59K1t0cHlo6N1J2P6PA7j&#10;B450jI6Hmsmcb2jNX767ms3Z8KOnok3JWiYRA7XRNy1Nf+g8xkbNoVAp9X4u0DLw3LCqDy/PEUMe&#10;OvSGCYsW02Xn6HJX4v5vcM1bXx+1CEJb83gonZHtm07EYOHrevjyN97RGZhkybe9k4lO1Yt1qODL&#10;cyqHN2MCsqmDXr8b38oZ3V/l0bL6x/zGH+nr0mc5n0q1nHNfOw8a/RWwlxvcfgi8LgqS5piXvwFM&#10;/9J1QGwz2H6NCVqj6k2bKbj9jW3QMS/0Gu+Gss9tgje+x8YBz27sWNzZCsBI4WDs6uA434wtwz2v&#10;TPfUAWKD4Ka/jQfycA4ymKghnuJ2OjbAtDvHQw9wq3MxkAEQHJeyFs6mgy/kwa/tKuOYCRBp86Et&#10;v6bllwvL4BYfeqDn5eUU57Ys6vr8kq8z56tlpOVJEf7LBRT5kddJTWnAu6QjD/Dk8aJe3LjGH/VP&#10;sG9/7zIorf+LSTl/S+ex9y59wHE+dccf9RRXld2dqfFUUhmcN++yHsoAGwuVizigfuR458UxuHzq&#10;oy5Gg7tDdWle6eBdOfDznfQYuRWQ73qZ1aadF/KIbbknqQTgKwC6PfXJHV/WBR7AJDmJbvBhEYWL&#10;bzYEmGyb9+iVRQl8kAWXJ7pQRgfrLBxwac9s8iKLxQNw6TDprEiJK3zYDSZodjutj/LwS/Rh42Di&#10;QylPb7EYntdgyY8zKIDLq329OMBl7NDUPlJwY3gGkKU3NqhDlkAvTJzpozx489kBu6kPcOkHCsYb&#10;Pmd5OnGfiMfgxx8D5ehZGR1YTQtvPlQWT48yKoweDIA8VU19CSUbNLOwxOSx/Su+hvf5ZDn9r3WV&#10;IMuAyQAiuKAgpawDyiO9QwQfUpds2Dg+xh7wWPDyjy7e9OJZ+MLt0+yYAWRRIP60HyTouJAIDnT5&#10;HajEIBMnVERnZFk5eKFkQfnW1/nRnU0EADx/5Bt6aHLNRyrj39Rg6MmPvwYHBtJHuZ7IHVsnFATH&#10;F5KHWpnwyTdygDeBWRRD1T4pykLMLXB8iqSOuoVwZOz9WC8EpLQnmcbSRTxAG8TfPH3C78pC90a/&#10;g/rrX///p//3L/9yFjFox6pzNmi0cZJX6c44BpPWG/0CbYw8AbyIfTZJ3e7kN/LoA1hEKLSOWgfE&#10;OHfA4ed+KCOWeUKTdkm9FR8+5EEnD5otcQg+ctGBDV1kQ9N2bYcrD0jcMr4nDjr52mUYcb7oD1g8&#10;ZSEIHaNfbEIOcIy/9Evp17hZBhuAp8KrP+CRthpcdCTGyf+gts1CZ2OV2Ctd82hvnlDKvpSlUtCr&#10;AK/euBHd4jNshwZ5QPnbdunxVr8Pd7RDnmTI5tvz5/gr9kOP76y3jokR+1n0Ut522BadUyevX39v&#10;/+AP962SCw/qCjx/FFjoQKww3sAvfszrMjnnQoAFc25KgAa73PdIY44xn49CXP3U4Ysvv/xKT7f/&#10;rccy7kClt766enp6B43jaNotbhRf9IA/HYGfKvDGcfocbnpQJXlBCZ2EYT07BlkBbNKff8Nex9j9&#10;EPTNCJapfgUbLJzWLzXsH3iqzvJ6IGKJ8TRy4P9cdYD6vNbxk0+env74T/7p6Ve/+tXp5z//+emp&#10;4pHxgde+4zs2feHLAvsbPV3+6WcvfBFF3TCuA/TftAva797+0IV2QB48APoTNIEU3+EX4sp6q11S&#10;141BytmwefXypcs/1dO5vAK+dPCDzvGhlGPucG6smLfqjPg3ruR6U1l8LcNxMDagu5B41SpAzNse&#10;8QOwl00QbCW/MtGlH/DwA+cAtoMHOB0dKW0+ZcVHfz9h6FgZ29rWPfrk+ooRPTGsNvcx7Yzz2gnP&#10;6l/+9gX9nnRDDjZwTD5p7QE/flO+oz+4eCevtUr/Xp3B322pXnu9WI5kVwcpAJn1AI9Pz30wZbuM&#10;8Ju+e/xbOmjA5dOnBykrfW30+dBWB2hrb2lKR5nz8IRiiLj1E7ob75QLL1Wu8WR+I7pywmTZSh/f&#10;sYcijpGHDkDHMZ/oi3arb5en3Rx1tvRE1sSZ6XTest0m+mH6S/L6KV7lcb7n6WxYJt/tmX51+nr4&#10;AG1zxIJ5QJcil6cONC7Q1tWvlo5C8iq3skk95uKXylBaP5mpvnZ88nDFAuzkb+jJ59ix3nbssY03&#10;ACQO0g6MaLzagw784Q9fg6n9wIsNA9rSLgMdu9FEPjoSN9S1n0AXj9ic+nVbnfkm/RNtiH4SfAAd&#10;Cs3jHL7nH9kgWuuCvvoUD8eAi271N+XM0TtXsJ7YYt9oPNEf//Se9oNoqXfK0Rn8R/P0unnJBnRv&#10;30Medaiss3oLXfpR9AOvn91W8lpuvcWLHMb65oNDHfh10NLH16CaF/CkOuOsJIt3/KyRKD4gNscf&#10;6AI0rR7W0fYzsBvFya5TaWiizZdX1vHOt7gwu1JnkRFJeg3vSFCpMpg2FB9fG0ZfNoCzIBwc66s3&#10;lHRDLjc4W6HYOPpkPsD1s5krd28o6IGd9K+UYMPMt6Qv8553HjuYn+knDp7zcy5PPNZ+1AM99Zlv&#10;sJLvPS8QL/zunyNKGFsf33CnfNPrN3DBvdFc7Z3sJk5SZ+HpWIAPPtEfZal72jAxJZb626H1sOft&#10;x4zhjevicn7JZ6fZj4k190uiuJnxtOXwo38ktopDPbYuSbmJivWM65nn1c+6lWH50fzGLNM2RuAl&#10;o8uvcnF064A8ji9x9nJwlr3CddsWb9/k5v7ZTBYPaIGm8Kad7XKIP9ZvigfP4nNM+73USQjyvGKB&#10;uatuzKO8NMVV1qIDu9dfFvQP+Zq4Jt4tS3HUTVVZaI7kVw9k+tz2qLj1co9sXqFq2o0HqLWHsh5f&#10;sqCsc7glV3lyzwLezlX6ptBx4zyw6nUo8B8sROQcntYFwPOGBDGsv/hjoRnnri+3SeiHH3FOW/R5&#10;3LfIWneUVS/3P8Kwj+CjnhD9xq2mHdZznJLKcyZ1Yo7EYJxD6s0Z7PN8P8r0iVR4rrGPjkPga5bx&#10;B+c8wMLY+CCo/yVObNGmaO3Z6dESaF362FlHDMQuMmXLXtEg/wOA+kAXfOq6cuWL0ejadmg9yVM5&#10;da+rLl9hUF6S+rZrbKC3/u9TrX6g3HSiga4xUJ9wDm7KDp/v/He5ldcboHpuZbHV7Vnp+BAb4A20&#10;rqzD5O16gnN53rz6gHOANxyiVyJ6onoE2aYKFe6Iip2c6R/7wOOEyOX1yvWJTqfMR9Y/Y304QeZY&#10;Eg/6LNpSfChf6i/rqOoHFAOjGYwM4LFWtK+v7ccgce75xtBHz9BnHSw39yfn7m/WXDw/1JidWFRc&#10;ce1EjOlT2OsCfyZWGf8TC7vs1g1peIbLsr11vfuecUx9sZ0o31yCaSez/idmLmHpMWXUv+ECeeFd&#10;Mphzx8ym3z1oP5hdX4RflEI26jCXv6z3WwyNO9ex45deU3RNoDKgtW82W7XvQJb+SOcD4i0HKFgd&#10;hhgt5aAxnnIfgi5Wwi+dUeQQIPCg42JCyMf8ZmJRXeBO9+wyJdWrKXh3AbpaR9t00BUXej520mSW&#10;FXoC8G4HVnzyK9uuwA6pYHuGAfQENhXBHRB36di8pui78+5xy124fZHPZ5eFItzttkN1Jc/H0tV+&#10;GST8v+OUbzrgY2Dbee7H4Jd+t6F54O44Em5Ah+JQXjjDbeYDKTxKX35F9zmVJOC7eKQ9dhk4+pSe&#10;xZ/yJW0+uAXTY7s714N3y++maemRerBWDAEdHBp/e0xRfpcue3zeh0P+Dq1/22DHhHdxkJO42trB&#10;LCQgj/JHLBgpT4fyZfK8aKkJlcuVx+ICd+H7Ll85NXzf+0kwOjzouNCncijjghBXcLxAxzTHhEjy&#10;7a7B2Tc/eUUWfDX0iWVsKK+yhE/rn/R6nhBCHjjQIZABGVu9uSSdjouK0Hfhft3hbnw8S592xIx9&#10;vIw5bEMvy5MsBlima0zl7Qfl0Xd0oxweTAbMSxfV3H2FJzh/946ns1lEyGbZIz0BCS7njL30Q8yJ&#10;/VofCWSS4U1U+lzRQ2u+m47KWGfuv0fHJ/PK1Pd6tVf0l466yt/7EHh5YoDPdPdwX0sCQ/yC0d5U&#10;oH6kY/lYIOU7iBd3sD/Sb6lRr34tq6e11EcmIDzJWoBXoTZxYQv0PP5l01wbQPhCvipwRExjP7//&#10;RhtgI1TOk94EYfr6TPWy5FO+8FjyjRe55DHSucZmjMO7fgBYKYskBdzOZ4fLCetexrF9rRQ5h/XB&#10;IodFDYk/PX2kp+/0lCS/0YX/n+m3Xlmo+fW/+3d6FfR/O718+cqyn2kxCDtZ+GBz5o028KLXxJ+r&#10;kNhN3VHIRXIX8TCHmMDvpAbhUDXwIXXforLWP7TeXJFcNvuJfdolsfnVT35i3u13TG/+bPrpFXR6&#10;RRObLNQndQcedUIZE+AuMJCHHMqB9m/g9dzHc+5M0RCztMtseuWCvjTguM/jQlM6s8GGPsioHt9/&#10;/yo3Zcg2x5YZp/34UF/GhUYTa/igKx/aqnmJFkBWbA0O9iAPGtopKQAN+pKyQQB4Y1n+sX7EuID+&#10;xe1XdODhL3igJxvpvF6YCnvq16ZnI48NjXdv+G137NES7PAyQ+HiGy/aih99J/qCAy5PQ8msBUJd&#10;ukPHJi8LvfBmA5WLD/Rik5OYePTpo9OnTz+1XuC+ef3erygmVmDsiwlx96K2fMbvnvYVTMTSNZs1&#10;rm7J0tPI12wA7gqJtrHjNitdOW/D2l/frqB3G6Z9PtYTDzc3Yjy8stGuzULVzw9tANN21NPYJ40r&#10;XiXcdt9YIGUMIh8xOlL6yL9x/NWXes226vLNq+/1RPoXeur3p6evf/b16YVff6ynOPSjx3kV9/vT&#10;y9+/1GuRPz199uKzVTe4pHFQHRAC/yefzAWSNazcnODLxFkqlfq+FYfygWNCsUU9vdTmL08dvtDG&#10;M69n9m+kio56bvwuHUYm5+VBPHnRV7olTvI0N0/6skkDD8em4/8YN4lB2if60u/wRhPw/XS44g2a&#10;+hSxxJtB+Rwjn3GaGAbQgRsQfEOCzl0unZqCg/+Iu+axWOx6hKfmOhyjV21HL/pndKGtUyfenHKM&#10;qT3Ll+gPwLOpdWdsETl0LYM3/mKMcP8qvsiknA+61efkA6T9cN75jX0qfl6815wC+/GfkEFbMiu7&#10;aenhiSz6HICbGNCpcsnjuHRN3bYpFDgP3WkxrhPG69RbMNKfCNE44PMKv8rwWwCUZ5i0ZaWvXNtl&#10;+vxMCX6Fb8E+l75v9JSiY0t9FUAdVjfO3XeJDvwsuhC3qWPiyk+oo+3w9rzGuIlJ4pSylsPzsD91&#10;iK7YkQ8Yh6r0hWe0XNy4PDy/+PwLxzU2iIV0r2+DR8xTw+Yxelgf+QN52Gq5xjJr5+0+qDzqPnxS&#10;18E5fFo9xxVm1jxO8OElfKIbWSqLmASHc1KuvUnrG7cdjFx28Bue1y7Xl9oWfTntLO209onhmVj6&#10;YZ664qPf0EpfIJz0E6o33ngDn5Gd6zr5Sef0d+RzYwp1j4wd7FvVcAFbAGiaS55tVk7nf7RL7OOG&#10;LN80M3yePW6JAABAAElEQVR9g84mgtgBkOtYs57omvGTcv9OOuWSuXCn3+Ec2b4uku2xcdqh5piH&#10;PRHacax8klIn9AOJITnGvoG2/e5zzU/pI77XmHb6+Pb0ztccsVvaJ2YVy4zhvZHLvquTECTArj2G&#10;RJkCfVtXn9IXZ5wat1FqvMOekLm8Ado0RWff7icvH/E8wyg/xRxzXn3U9NYYj+3IYt4E4JfMl9Fb&#10;+Z4faexwmQhVvup2/IMOvklOetJPFtoO8cv3+vmI9zeas2oewttEiNuP2gUmNuQ5k9RMxwv5eurZ&#10;MagCbkpzH6xYudENv/iL2PC1no7fXnOzF+1BeCzgCijr+pj16jkW6LgfcPf64vwSwEUmH8fi1JvH&#10;UiG3fUBX/0BTwF4mchlv6+OUl2/1KV3zkZd2k7jldca8Tr/tM20jcWSOI7d8yKueVUlmuH+qfsgq&#10;vox0duXnrJhJo1NiGTrq4iHgOk6hY4C960p2eV6jFL8g78wW8bVeKvecW+WcLyaU61N/k+8zGQx+&#10;ARrfKDkZtVOkC2Br3jrA1/184G0rubRxOTezdc1mEeuAuiiEz3lMwX+XV9ym9NkAtMgGdhucoa/Y&#10;N4qj88QhNkFLefOgyVxe60+an+0ADvjWVaLZxLwE9EVvwLgjC0OWHuigPuQj85YHIO1dPtI/uvLB&#10;Zfy2rGVU0PAwjqQAxp1rF7J2+6y/cJoWf085/iFgTMMC7Ih+kZt1KXzLOXIinz7PMNUOzUNAr6nO&#10;9UARI/d9SsubQo6TqlJ6Qob5Q68+sXyszxCA848A6tO+RaY++LM2ue1Kpv1C/19bvQegvlyeS15t&#10;OewEdeE/oB/tHkAWQOx7HBp5+yuyH+JX+ku5l+3TXtv8ux3a7avtmZFV+sGv3WeXyN5kmzcMuN9W&#10;PO927MfVjbzGNX0CN5bXDnVDOj+kgOuxcLI6V+HUtg2u+RG7Cvby/l+03WmvdUmWF/abQ2VlTd0Y&#10;aHfTDX5hG4Roy7IMlsGI4UPY8kv8xUCyvwl+BW+MPMkYiVLT0I16wlVdXZWVs/+//4q1z74nn3yy&#10;y0Pce07EjlhzrFgRO/ZwtL+fefsLa4M3xHFwfSPY6SM/v1i6t2Pzv1RzHbl3vu4+8S0+FvDpq+uQ&#10;0BOvyIBax3mO6U4G+yKVO8qvbRZmz/eWrPojZapuhlqAp7w/03UMeqJb5eAHeOf/Smu3qyKFg9qq&#10;e19u2TnCltdGr5DuDG6EwXYqu/G/NV9F8ZVc7GBu7flUjj30df3+eGjxC6/zl7CcefgbiAeW7I1X&#10;O06Ny/yt/RvYS/XRb8NjaL/zP/yjf5S15QzuPZHtoEidxUM7OEwM+vvmwhj/0eFdeHCEkxokgnfh&#10;E4zVTtoFRekQN1rv5w6n3A+1Dn4XolEYvA7k5N28jIzq7ou+fc0ZHeG3vbgRhKWTZhGkF458aBzn&#10;JufKsHYq0vlCT1rajtnRxNXgmeM5MVyHHXi2NIn9adIzf2Ieth0MnMqg7kn8sSUcST9IdzmXnhzO&#10;29LaEv79swLYpLronT7aY3SVpcXtQb62Xq7t8ocGiPjb6a/rNyID9wo2Ok9Qem1DMMUtfvgKqkkX&#10;ff0RmF3w1z/QzgBUL42sLVzHWy9fuOYhb5CzI767kbp1YBaeDPqpfhE64N+3wMk4EyBsYNxh1y5L&#10;Y/O7LGD2Lh28vWpToKb3XMT5sDTXB+FKG4g8oXWl9rGLhzbjZ4Pvo2xweXWnjS6v1ZwN3tFpg7BJ&#10;wkZKJ5vQ8CSSJxu/n80lF5Hoy97z2sd54s/CgS2MW5v52tjBuJu+Mu7mQtCH3/5Og9r+HuaHH34n&#10;fQT38XrHtVuQRp3IIaHR8Zj+AYPH3nVW20UO9XQen8gJ3I6Z+GJp1K/5RT6nzkUONkWPD9FFctz6&#10;tEkmWRul7jTep53YdH57Z/DQLP7KHNxdaO34K7HzNbF1DhqnbjL5zeD0TvjOBQh0+lSDjcDQdYHl&#10;09pt9Fm6bCHJV0fHZG+fmLzSVhvGV/kYX5gnZALIhuSO7dae8D849iXTPZVL6P3so48aK5f2Z3la&#10;DS3G3ruz4KLpIgd9hv7Yl+/rlbYHzhjo06mRjzxLd04YRrb6V3x2ZNBnucgUvAjffriPT+Xy2z5J&#10;3ovKR8+eZFWu02dpX1noy+b3pM1rZPGi5j4lGnXfmPj51yXy7wIvwZDJmtBFv+nEP+Vtn3L6kw6x&#10;92/+tb/68g/+wX/38hd+7Vdf/vgnf5zfD/1BbKdvcwEhG5UlEeQ5aV151l9mk4r/8v0+ERUB9Mve&#10;/GRs6wtzYrQemrHrB/l9Uf0DVw5fLDAOHbO9DV71O8+o39hFj9ozcdOFDmVjfS9y8lt1A9esNmg8&#10;0P+h74nIVqa5vsMPkoyZboKEH9mlxVP+JHL2IlJ4G9diks12/qlPJk4mvscOynSS6MQO9JBcpBQD&#10;4axufEYcd/PMvR28ecVFzV1fkI1N6bnrInDqN46ZV8hlU9VFN7/rCt6FJzqxeWWIjFPOha3eAPBh&#10;ZaInHdCH1zI9opvflDVXkJ9u+3R55w+b3KdftPW3ECMDPcUhti9OLjTTCe150mee6tCmTto+V1c7&#10;HV+fGxT0UfyKnhkT5qO4THX6J//0n778k3/yT/uExgd5CvYnudGBbOY0c5CLkXDZSxzoHJDji29k&#10;VXc9yRef2t8Dr2BiT/7EwyNq5NNPkTN/7Pq2NL/XMxuJdNuEvw/7jq8chQNgTuuTNdpjNxfqP8jv&#10;en8evT76+c9efuXP/bmXv//3/97L3/07fydtLjrElyMPvN5BL8+nSXyJwD25i/5kMOaMIXx7ATF1&#10;xoM+aDqyKadYPxInyAtn+0g7/1LPB8UBcHyLH7r5y7qivsqPEUua/hXP3qmvJmsfGXO9oSyym1dn&#10;fEYvvn4+SIBfOfQdfvcnPTsWDy94y4+M+6SecdY5u/HHfHfGLzuEwcSK+FvoGOP0lNDmDzsWy6st&#10;sZW/wD8+V8Mlv5qVR974G13Z9LLrwxWGQHR+6P/ahtZMpRl8416sQndtqW3lWb6Nc/EZ/MivfpN1&#10;8vISX2x6D8eBWBora3llbUgPeGK92BWiRZj12dgP7LMscLaueY4nto4cc2PDWbulLcAryCs7qlw9&#10;lt7WLQ+4/oxb8oEf+09MWZ1G/1mLGHv1v9hi+1y7G8fEzXl7xJwf4CceaF/e64ulGRpkw7efyMEP&#10;l/62yUeG7evRbeVDG8zy2PIek7O2YO8jS4Hf8AW3f/IbzZVPfochV4/DXm4O7iZ24Hae35hovjS3&#10;S6V96Ee4kS/1lfO0g3Hc9egZD2J5oPI5KTCVgdQp6wMXRcUAuL0RKHFkN+JYid1qu5M/SOUCWX5D&#10;fuMeelccAJu+8Tu16ns+kJyOYqff/BWffvzjH9Xf6weBx4d8Yo2+3zUGGvpCHf92LHl1O9nrB/jA&#10;O3OxcWocS3RrHBLrwmP7zNwWYqVHj/ZB7GXsajNXysvz+AK49eWVA33l8btZz+y8uf2qfftT327s&#10;h9M1XORu3wQOPWk2YNEdfdNUPl2PBM+NiR/lHMFv1f/Jn/ws4zG/Jw8oCb/97G/NpqJt/QoPvje2&#10;uMUGjYf/xrduzu24SDO6A2b+n7mNrdSTTT4/NzLnsM632T2YjYnkYMfdfyixN3zpz03izvYb9uVh&#10;/PtLhTpid/we2mEbewQ2X2A2sS/eSx/tJvVHd8f6Q7J+MCd//3s/yM1hucnuzP+9gSRjtOc8kQPu&#10;+FDR6r+dNzsPDH999NOffpQ3jHyU9dzot77i/I68ziW6b5B1mHSXaSjP912ne/2WzdHrO3vuWRw2&#10;OfIma3K89DY3TuuT7HcAydKYEH+wRpZWPvmWW3/WVZTqnkvkMSdYaxuPH36YmyivdATJMf5rk6Un&#10;F9uSpbemv+pDh2d5B7fwp27mhh2X05cbz9i4N2kd/nc+K5InwPmxvnjTGs96SCpvgp3y5sbXytPG&#10;6CWWWJ+OjnPeQI/ysd48Sbv1fuNN9G5c1374ANO+NnHMxTeWWDv0pv/tYABPyVi5p7XB1qGN3s6D&#10;ZGnSP6F/3YCBsZR8fYe/8P3KF/v1vO5ciAbaONWwM7QWT9sm63H6Tvw5YzSNC7vzzWWSqw9e67X0&#10;nvPFf67fY/PKc7rODdLwvP/QNrY58cbeV9Oxj2xllzunYtOer2asLOzi18Zsd+Zn+w73WKaeDhun&#10;+LbkmJ8ZY/j0T+4T2TYmOH/qXHfWGeabXf/AiYbz1z4o6esrpBrfhqZ1zYyv9lXk4Etu4npbmjkQ&#10;7rg1XHRm7M+5ibbVodKEbvVM7rxz52J2HFmsEULjtja/28dYxhe8WNwYceI8e848NVJv/65uK8vq&#10;xLele/3YbWS2h0MmAEtjceUzb9xrXpeLe6qexyZbLC/l5wR++0IbWvyHLabNvsD02TPuHle/iM9H&#10;RofxnfRY/cibsrStjsUr3/RR+vK+FtF212fKId76iQfr29ro5OcY7jFqYgat81ebDv7qU2KlN+07&#10;HobH8ppcnfP6toWeVJ7GAP/Nx3o46kzbKZTXsTfd78cDGT2PfPx48bVF5MtWYCT+yM706bgEdGzI&#10;P+3D2DeS+LR4jCcc8PKx9YwbcNYg1sV7gzB4aXk0jujTpB0P1Tl60akx/7SDeeVfzwoV4OZ/+uXo&#10;xoa7Zt81Dd2Muc/Ep+j+PC7qs4cHvigvvWF1zs9yYE42B+8+sXFNH6lzFjpHHrpvWnvc9Voed7j3&#10;CY9AhUbIJ8LfaE1dKhC9IysTSFpG93b1pXcnBjZ0rk/VBznpGX8VUb/lCze6W+ByEn/qN1iiBmcX&#10;KIuz8tyPD+s3Znd54NxT+cUBlqa20r3pxKHv7ZzQMScUnO4D+E77TeWFXdkLk+sfd7nYAd07z21f&#10;PLl2adt68IYv9JoevnWOv+oPd/Q7D/XLe8vLX65Nv12yhNfa6U5n24sTPCItPrrKPvfEP/mIQGex&#10;YsHPV8FZvL1/XrWSqyFBm/5tN+frmffyR3/51P8DuzbXRvavwIafcDQ0+USJ5Lc4k/PfVGh7/iyf&#10;QL0x7QmsUcgi6yPkuhZHZfZAv8vGHlK1D/+KE3nYQqD66MuP2u6LjsZTdQWR9tWVnJ0s2PDww4cc&#10;1SF1q4vcwvCLz52g2AhJHMkFS3czzcnIbJKofyd3fvsdkt6hnA2VTYIqOvpwk+NLt6iw/EdG427G&#10;4sLLwVik9GKOWNi6at82OoXskZ1NBsek5Ldp9g4idtmEpsBNnk5421Das1HwRRauaODrIiI+E7tm&#10;0tOX0iv+BAlteDb1TT5OkKb38h09pNLJBLlPV6kjHz3ZbX0k2qTutdxgpbWjiVYiz/r4iEGP6Fhf&#10;KUhx4hHx8/BIlcUMG/QP0j0ZalVnfB7CO7kryuRm8paToReEb3h0d8cdPhKYlaf0YhOXhLOEqK0K&#10;UzlSh0dxMj7zN7TGpn0SMP63elfu4OmbKNknBT2ZF+O+vBO/9Qrn9i+YyDB4Tzpi/oaEe3qiLdsX&#10;C/a8WHg+NuY2sev/22SB+JOf/PTl3/yb33n5c7lw5CKBGxR6Z2FiYlSrn9GPrGzta9cNc0KVuKA6&#10;/rU+8nme8PDk9vMJJruLCXyHb6HHjpt6Eh2YTTZAO37D+73YftOifDcXkVykei+/Y2au3dSFZIPr&#10;+Iixor/X3sZVnD/x44Gz9uxcFHiJnnf56CepG5vMOLdAM8+gsTDayyfw1YENzzynvrb6qKOjNPm0&#10;uwLh9SJ2ZOj4PsrSgc2WFhlsAGsOSutz2f1qZ2t/FsrSzgfsRS8ftHrzztnoKlzguyjPxUWpfe3E&#10;KjLjufYobjbwqgfN0zbx7izg088/yO/5dTP3xOm1966L2t/sVN8J/rE3G9DXU+rld7qp9dr8RWdP&#10;sottH38yNygZH9/6YOZf7eDpYhzPyW/WA3nVto0dF53j6h3TGZAcPfDGeAy6bsENUkZn7a4skatF&#10;8ejmm9pGPv01/qLuTYk93umPfrtAMRvytyEe2yWWnk2lHfvy988r9t6LbuToCU0YkPGjXPT7rX/1&#10;r16+l6d8/+bf/C/PTTZ5ejo3G4jJLmq4sOWk67t5EhfOfCJ1ysYnHfWJ10ujn//cLKJfH1qo6w1n&#10;+i791hT8TbVP+2l8EL1N5u256WsNPTbWjvfaeNYH46s7v/UCR3i7GOwCSsd6/ef4XcaRcUKXb0WX&#10;1Y88lYHgw6h2o9PyM0Y88r/jbGVGY1P1ChIf+o715IkrYN/9bNYuQ358pnzPeL+vB/DUJqF/P1an&#10;revVCjgwW3/lRxXHq8O9zAZzPje6sydeuxEBx2f7fI+196IQ+fT5zUbkavy49See0uqzuX7G3/hg&#10;r/mMf4F53kBTtx+ywJdvqn9W3jK7YLWDqznIjA6QlTFtdzorH7yBHb4O73DWcalQXd8pj9DuGLTo&#10;TlIndkt8QJxkY/EGn+nz8XN2e45x6Lf/E0ek8j889UsxM/Y2lV/oW+XUX7fhlpdGjllB+a7vlh9W&#10;vSE+FXvhMTq5O33HAnrkelNavjgr9/joAr689c8pP+BhTLrwDozaxZPHujk2f551SNrDqbpqL0xk&#10;Lk7a+BC7t631p0vF0ehBr/ZL4JQXb/nuU1SFMw+Gb9cSxnrkwNubBPQ3euRHg2/v/MYPP7vpjZZP&#10;x+KRmQzd7Els3rFnvSDhVy8Ta8KXTuZ+N1WtvPqqcIc/PPJ0E5Ze+fQ3y/TH2ondjuFXbnB96iS6&#10;XWnhtfUzdt7+25w+kmMf65favf312raFCX827PngdS7BM2duNf/g52ahxpLIYa2FpjH46W3dchhX&#10;t5YD834ubDbWhcbaqW0DfNN95F6Yhz7mQW0zNzs3uSfxbJN1Vlg2fR5dzFPftAG+uHr3TUm8Q5R3&#10;XyBsyw+CwmQby4tPAP2bpF76Otratr/o7WYKF209XUx/scUNWhKSc45ubhXHBwYcXJzk+kSddQY6&#10;n37246zPrLPnBqBeGAw0jTKSogNZR158+O893S9g3uu3vPPpSLC1yUPm0htJZvFHXtzL1zyf8Zq/&#10;rDAuO9YHAv9F1oJrH5QXZ+nmFPDED0vEiUef5sZ39Pl0x376b8burCkOW+ReJbTB1R4pO5668cs7&#10;8Mg3GhcujXc5ldeK2qXNe3D7sgYGXxy+dtKjTycGpDtrpzYvzRz0/FieusqVcmOW3wHOUNnz+O1X&#10;dpFKH81jn63bp6DwkzpXelrqwGG9vofG0hvoX/wbvdrm6LQURr6JmVu3ecdkDli26/v4/J7XjT8v&#10;5COvzwRhbXT1x9nnAFmY5OvLe+7/JFrkffTTg8ObS8vvza1vrr3T7/5UBCBv5fCVz1747QXsJzKr&#10;2+DMjaTFPXDbtw7XbsqVNY13mfV/55v4zUXXODnrrYVlO+39ubCYZ1cn1/lB3zgx/NYX++TmXRhC&#10;PKVZq5k77n0XWSrPxLonlLcfRkbS9y1Pt/H2dUg7/7NBDFGw1blrswgmznzwbRd2R+vOp87xc1MO&#10;fNPXegzukj5e/7ofTz8NDD4bX4uUr/XNwUnczDpk5dG25W1fvK/LVz/tr/DDWwjYi13P+AurfyZ+&#10;bY/DYd+JaZ999ti/fqaBAR8YbR+tjcNqYzS2rE7kyUcCr5SIf46SvSGNvy719FOK3hrTi7yBNz+L&#10;F3ucQqmM5vpocae8kmq/t72B9VW1+9NkP+I/cMPvxqL6dQyBrYb2fm7j7oizdNYejt8mz/Iu3qE9&#10;l1uybs76rv13BGGflcG6we+8zxySzgjuxvsv81azpQtV+S7DlPnArMcZ5LFuNTclrkS3vfBcm37F&#10;E44Zj2xLXy+Rf3rrte6VI+3dVycTX+RI9O6HP008Qb3jM8f3ZB8IL3/Zai7u6Dh69pxWRT5DC+1D&#10;Mzzuyd7X9qV6Mkw+PN9HTB2mX4SgRU89/wBX6EvV18oidHfKBil1hEui3N5B5/iq7wAdBdVLK5jy&#10;wt3LAv7C1DhYhI8Le6sgfrvxs3rZ7LSQnQ2OiaFDJ/zpe4IqkWN2LJFtAvcmWYb/4NOir60M7DO8&#10;4z2R27ZdlI8zvl5gDtfX3/CklUNOz7sMYEpvg1XgF6/Ity/ySktvbXcDeVVEFyw4uPt7T607sr1C&#10;OLRXX/gGuFSZ0WDgm42vtjW8CmoDu9WtTqsvsCh62f3e3rZ8jZwTyL1Clu0acD5/2LCwHaiDVTkP&#10;X4FCKs7Rg073eicpTmBXZxOxMpjVHQ0+idrIFLlzfL8bC+zqu/3E7mjtBx1pebXfQ2fxlkZ9Piek&#10;2gNc+MF8fKMhQA6tY+vqrc98BJgNGHzME2I2J2ygZ7MhMxr6vGMXavgKemnNJnU2H45tnFwKUisn&#10;ul2onFchfsvvEEUW8g/Pc4f8oWFF5+kVaS5YvD4RV7+07+XdqMJ7bfFoHycko1eyuZAgfuziFpwF&#10;0NoA/evTTX/9lWCfiWrvlO0r3mKb4sQ2nQgQSsKffhZuH0DMxwI7wGkdWdB38a32wXv7P7ZXp/3L&#10;vWkhWHxI2olA2UkZOVYPsvVGmdhAMga+LvG70XFgPO2GNj26GCRrZLAB4Y/NLpuoz8e6qIujwF7y&#10;V8cnrgHtojWsuhDKhRdjtLQPLfESyaZTYEMJL3rdbWeesOD1WjX+S2b+qvxOFw0V/5J5bKpPSjL1&#10;oy+7wt0nLCzOwF6faCYR6VItfPsbwBqmeUVTc9IZU+SpbtH3tKAd5WtvVT3cxgtm+vAcThZaX0nq&#10;Qv+b0vvZQPxpXrP3wx/+8OU3f/M3cxH433v5d3/0By/v5eLQPp1BwOmToTZjIvKF/nt5Hdw96ZO1&#10;UcfbaaxfpCzX58bA1LHpjI22Zby/m36Cqw/8TmmfXIs8xrJ647W2utH7IhsO8C/egdnFO37irPbh&#10;OfyIZgFYeqGb1tyR+biAql1cC5Jife3iG3rk8QS8pH7nejz4KL47/tU5loOlRy+M5sQUrLgprc3Q&#10;dvIKBjwJGpvYLX8zHnMBoJuO08/VM+3k7Wsc4yrl69V76vJBr09Rhj9evYCauUtcLyz6BxZfF6I/&#10;fXdusgG/spMPXL7iA/N0VWMbv05dVKq8385Tt+++mzc8hNaMqYf/ogEfTRuDpX8GTu2X9i/z28Pl&#10;eeK3sk9lrNon1sY+6tAU32x0O3lhEydBMVjb9wSish+cEGxbDq+07VvhGN/ndFWlHZ0m5SRx0xMK&#10;b0uff+EO74G/w22dONo955hKTOvv4ARw5TNnsttnsZ+nfN//1jxR/q9++7df/uSnP3n5tV/7tZc/&#10;+2f/zMufz7hmm08+midwejHchfHwnn4TN2eMsN/a/L33Qy++YR2trrDa/eV4NwCcxJJZO5orHzj0&#10;3mcH95rB4XvpD0/PBfCCv+OtLbp+SIzvmyhCx5yGB77dHA49KVQuOo31gbl8NO1LRy5Vj9jDmFq/&#10;Vt/zh8gktT7wayP67ny7dfcnCnqel36iEz3lZip0uDV8SQ6/xy2bOGZenrrDO23oS+TdBEbsLeyp&#10;XNvd6zTxf+d16slhvvYzMavz6lFbnbG79MFo34SnutI56wH+Jz3z3WO59eD7iUF06PhMjoY0F63G&#10;Z8r3yLl873pvXRHP1/bnva1WZqOMv5XDukD9HQ6J5ws6z+2Pi7j6MPqHpjUCuMKmTlKe9ax43are&#10;YNIbPA7sylI9Iw0buEGh+LHJ8r7D1d7xQXqad3XH2gT8JZ/2yLZpae3x5qWtS4+My2vbn3NjGmhl&#10;PjiQHeNxx1+e93r+J4HT9/Iv4n+LT5+hcexZ6A6d0u8FIwbNx19pNSAaMg/fPGhfyfgen7cPgU99&#10;MDJ1Y+bIz8ZiiTi3czhC9LjLrw0t8NrQMv+3HN2sufeJXrScU/StP6FVvfl8ZChdsefM3drElbHD&#10;qDB1uQHku3POM30/uMaMnyjpa+T5jXI+krxzhviAZsKGfMcJme9W6wa3Trgl+pV/aIEvzRNvhs/l&#10;CNFl4tLC38gcvLHXvZ3++4l0l3z7tIq+md7NBqE3huSvfXRs74ZgsKRQnwmmbK3x1HYYrE3AsQn5&#10;2/b6vLEbZNt+4sXIZn3DBxI54i9o7LG1cBhVB08Hu0mrdT0XccNBeJIrU56Y+bb0yofZBXjVmYJz&#10;QRXI3Gk1FkeOtVkEfMVm5EW9xKaNAknbpmy+k8zfczPhg86HWbt5en4pzA2Y1lVulJha60/jYvbh&#10;2ISPn5sNszS2dv/4HW+YydhKX0jt39MfYsJRuG2/6Nc95sF9+NVQqn+0YdqmuBoNTPc5OlM/bPNM&#10;525H8BJtxI2eH+tzc0Pq+JkbAN6PP/ZtPbGxi+Zoms8noorjoMf+veEWNpjggX1T2osF+lDa/SPQ&#10;W25Dvu79vHWbL77+g7vxUHt9Vx4eK7d66VkuYmydvHTj++bb598Bhq8dzpxDzlP06qWrPvj6lT0l&#10;q6h3XahhG/EmAnNbdv74k4EZuK/abGUroXyt3ns88WtsuXUE6R85LxmGf4S49K3ffDn9Wj7TlSWz&#10;/aR73djedLOV49ornLYsH/uwUfSKHJcbXIWC/6m/nvV/RqzPnhj+3OZ48bffiFFRVqWb6a62JZQK&#10;N42szVenR/PYsrEzldrXL8AYBztvOybL8IhvJWzAMx9vm5x/gLmn4tTLH/poX7nusG8qj4/wsyG8&#10;MoB95vWMTyd+van2DFJdZbp4m0L9Qb+VQTTXX2++45X1CZBskU8I+f1165SZK+Kz55kYPtz1S/j0&#10;HqYQHRuOo45c9HqkZ1nF9k2VfQ+Sk2HHh+rLnoeI4/sNUjfUq7j2g3LHV37Gb92xwfLrPHhRe9CI&#10;6wSfPZ+c4QarqfNDeJNjbMOmY59n/e6oyuRZm8j3WP5N6T6Xl1ZiXvU7NCsLC6+BzpwDllwx/FtV&#10;W/7m18aiM99u/eYr9x6PDHuU/PRDDYRvq9pZUz7xK5vSY8TW5ityW8vwD/Od5ZDEJ2sfpEK76+Pk&#10;Gy/Z3m/X96axrDO6L4YW+wbFvCKJvSM7wsrTH9rGZhMHVj/2Xt7T59a2jz6Dpz2UKlcJqjxpaK6K&#10;IwsVxCjp/fz8yT0Zd8bOdf6URvA0UE+XHmct24O2zZefeKSPuGONL20M6nWWc2OadWnlDWxM1i/x&#10;855ej8/HWC98APMEMGZrTB0RRwwRhBlEWsfswdNXlQm1dmra0GIUBqjx70/hHD7lh0OOFw/Ze1mb&#10;NNnrjmrboVWYQ8titgGz8szgrsEijw2ILnKi35vS8FtjD++Fe5YLbD/huwnMwjkB2xMEddciNMDD&#10;Z7G+OV/4pQ2j/XLrZ/Tbb+ElwVn7bwD/iry3vi3S13yhXdzQJMPSuS50fA3eVoOXFu95cXu3zeq4&#10;+dJ4zrUvDOpo7/Hmi+OYCLMwGDh15Oji9y7fKcNducm3MnfxmTYX/NWt7HxsLnBa0M4GNLnKJwts&#10;aWF7kC9tPpvK4+5Pp3+2ffPFWZ1Xzm2XoyWVx0be1ty+8I6+TuYkAXhoPU62u8F6UNASK9yFvboY&#10;Tz/PJq5JZv3M+Pvgg/F5MWRe++gVgF53EpufCx0ly0gxD75rW7TJBN7Jtd8A+Pxzr4d+LPTACHR7&#10;9+oR8bIp1fYkBizZZ2E5ZfBko78FZjdB1k7HB4wx+tbeCD4lMsebCuMCqxPxxpfYRND3GuKp9woc&#10;m/Ria+ik3sTjFEnqhlEodeM5uOguTxv+ZEzFy2dwQkObzye5oN7+Ou2tjzykav2RVx/OZvn088QF&#10;mzqx81nc3eEP2iMLfctVJ1xO7ivbozUcGVvb2FOTcrGSr7zqd5LvpMgWSW4iWP4s8oWF/Z4w4Rm9&#10;pZkAW7zgHdVvp/r6Rg/1wYxN0OhiEJ0BW56OyPPOOVEhFtzV02tV76n6ngqw1aUnHYkJ4bGiL05q&#10;t9hcz+PtIUNN6fHU6NMjr3oTv4XTkfVO4JjtUXXZ51EFr3Cn7dHyXLJB8V5esffzl3/5L3+YJ4F/&#10;8vLrv/4XaiqLC2O5rxSPTB1HRafP+KvfT64/8fl83L1nY5J++1k7Ql1faTnj4PPe3pb6lMEZP42f&#10;R+59egItMYZPgetG0oH/KK/wTbHyLU95k7VVxtB1PLX93rp5ssSTN3OBq3yCL974VK5Dr7wjq2Rz&#10;p7HuPIFDBzfP0ZGcjeeB2fURHHN0sBTb7jdb2FVMtBks9YJaaIATE7yWT3zasQoGnYmBX+Q1+9+f&#10;vuE/UZteayPlfiJH8UJnn/5VT0ZzoN9u2/hauMi0T9m0X9na36HN3uBtcuszMLuRuLzRAT8bf2PH&#10;rVMfpIzzeeU3H2JLSVlCV2IXurpzSl8qF7+tLy8f/eyj8p8nprsrEFx+O/HRK7TR9Mpnv4e9G5Xo&#10;eDoJrZ5whB6x5jhj0gANWwvw/lH6lqqn/nQGLt3bUz7hpvFhAN70bQ6bE4fVqRekLB8J0zR2X+yJ&#10;C4enythpTybfzVzZO96zA+Ap/j/4/T98+cf/4z9++Vt/62++/Oqv/vslwQbf/k5evxy7SPpHos/a&#10;9os+kRwZYqO9kOEGAYm/bD/wgfZT4Ei0vsAfNlkvOL78SDm8qu/RsTZP/Y5xuGtzMvCNbx0aS/vL&#10;1HXrMjTgvduAenwH3fC4fPqUZz4emfdGLf71TvRY3VfO3igR2zhenyRX1wSRzmarjzcUrPzaX6Xw&#10;ZVcJDWNox65qbe3lfFWHxv3InXnZ+rp9Yl0RfTLix2ahtX1V/LRp90EMj6ZDn3+xw9qCnpvoVrxU&#10;jCyDW3rm5ROHtUXl2gid9klxp89Xl8KF1tLExx3e6rcNrs8eT9+NHHfZ4Ep3/MVbXO3qlt/m5ceD&#10;Dt+tB79J3Z2OenX9O3ZxvDwDvKgpCgzBDzQ/FQPkbDOvJJ5xos/f+2DOgyHre6l0jx33eP3aMbnK&#10;N7pZn/LFvcEUzdwf1XiLThP40J6+mbGlSfu13s7x6tv8HF/+MpS+8r3zgAbrVmn50vk5bdvmO6+B&#10;JXv1yrxHhh1rQ+M1Lfj3T2XmN/5OXyj37Q7HDq3Ol3Yx7IILXu+8DSN9tTdVkGXm59gmZfxq30Of&#10;XEtjZDw+cmQLQsctGPi9MTa5ddDi7XkV2vTFM40IlV/n+8NP+wf5zFO7c5HT6/gbg/M0MZpgGmfF&#10;xNB4hY+OK774hw9en+YGurUjXxBLe/6Rc4kAxL/mBhcwm2qXxB1+bgO3+qWsXnl1CaPTBvPRf9oX&#10;VovjtYfje9KHcLHvhlyOBh5U+tf5YqaqD7+YJ4C7nsh4+PhLr7YM7plqYpWhYQ2eut04K5XI3D8b&#10;b8rnA0FUxoeu8yEP+cnDX2fsofPOufHWMPiiYyH2Z5N+An/2AHuMJvn+NInym1J22lexQuNuO/EY&#10;zbXlpWP0kdLCCi3De5WejpdGz8m05WPT9SV2/eij8U0we0PD9s0X1kPHfoMWW7kwf96uNXzF88TA&#10;+Nr3vp83jPxsYMjTdvEyNnOOvHIeFUbk28G2v9LldsDPpIW78mMHa5VN2p7bd14EY+zTs2MkMgY4&#10;68Z5ApptJfZ1Hi4Zap6yc9Q+j9y102EJxxrT27okY7fuGrrOG6eu2UOuU3/1z9FvoL76fcWXp6bK&#10;dLPjNi/dPWaPiovP4X1ve76ovG2TB/fhrPWL2jd65mB64CYD3uUXHKzmAs1rintUP04fyMU7e0f6&#10;B2JpLP2XWZcW/iBXhiX0p8j1WcLdV1LlHS1eta0Nx2TTjwUIjUSD2mER/DbxprtcW15aV158MWXo&#10;7Fz1oFEP2sNvzHf+/TpA8a3rmQDc91jAk3HOJ5x8WZPMuqRtZwwsnLzp+NDSar+0r8+gCBCQnjdc&#10;KEen8GAHf+bpQ6pyAEUrzQbbwRwZ9+Bh0+Gh3vxobYSu9ke+WG/P97zUG9/uaXnFfG9NG5+WL+DK&#10;EVnot7Fk65eYPrlsGFt4IKfj5eFOBfUGKDw+/fTjxKrXtrM2GoMN1R0jM8+FNx57orqMT45SUw1+&#10;islW76V1nf8C2X6W+7vhDoWvfi/IM+zF5+j7Ci4HA39itTVRbMSXx9781LpmXrH9Va5b460X7DzH&#10;5XkOVr+Vo0BHiKsuaAN+96uHn6G6/S9O75i+6+r8R1L38IXxf2Mf3s4V+BZu5TAetp9K5atfnd/P&#10;WF2dnqGWrnqk7/LtOKXn6j0wY7TP83OC9VPtHOCeIO2wD5I//SI9bmTPGBVXsg6VZtwfOsFZ/m30&#10;FZrkWFk2JxN2B+RqnxsFwxn/EzfYnMxw97zqohMZqweCT+lOn7aSG9LfSWx4LzoMj5PjEb98RYXc&#10;cDKP7X6ertnIov/NRfckfolB5CMSmFgrx6CGhwY35/Xh3exBPqfVW/2l1inMrmMa1gAcdsvD9JUK&#10;F+11kt5RfoiBrwIWADeai6S9n2dHCQC10NTOagu7uF+XW1RJhT9ldOjRjZTUleYhYBE9a5aR5VQ3&#10;W1qr273t68o7ueC38pdfxJruHtmutqM7mOX3dbTVg1t55BtQVqf9jdylccFSMv/3AaWt7nNkXdjF&#10;/br8jXDHT+mI5qaVd+Xb+jfld5iVDdyd3+qrfmkXBs/832kszLSnLQAGkIH4QS50gOUT9YuUbS45&#10;AVC/nzsNZX2k7d5XymSU92QhA/S90FXXk4hrwO6A3iH+kBfNEK5s4YBV+awdmoeetGX5JmU0JpgN&#10;/rbLbRh28/rAwdNX5fsgUn9avAkdbJSTs9htLwBrz3/lKB2ySyqbjSzs4UKAVzu7gOt30JwYfZrf&#10;AXKC+M47OZMProCkX9eOK2+qjjzG0sQhF6j8zIZA/llo7oJMnPF0FX1W/qHrhD34/sjX1/UOvwqb&#10;L3zJAdfGtjE8/Sg4T1+xgUlJ/cPqS2H7JK+hhC+Kh5YTPfiVKfi7ObMTeC80p53sYNhgb0JwnP/I&#10;fGjjH7q9sJIGcE0B6EXd6PhFNgdngR77Rwf6oiP1Illym0c72Yy/Dh282XSfEg734u3XThoWLb3T&#10;KJOW16W3r1w0bx+G37NPHQLqt3+X5pvyZxj225N2i5dvvX9eUZ4y3le/hlgOr7rVG4/2+2FWTzj9&#10;Q8Ntk4/N2T0t+WjvQiR06yMZQ3kk9FB6c2bzQ5wpPjq5EHFdwA7K8wL7yy48ZqSRP4fdhGLnXjzO&#10;grxPdJRqAG5pxsTo3Wp61ZcGaE8YvgJ3o/FcxPdnuQD8u7/zOy+//dv/+uUv/qXfKAifebfnfezO&#10;t1JN3gjcC5YZF2xkAfUuX4JVoKLXzl7n1fmHZfO/sbz2Di2b2+KlPpXeu52MtK9DT4zuE5xp53O7&#10;GT50neBN3N0+3LE1XcoHxYeSn3EaScndT3TxlI5YZ6xK6xfdTM/4WHptKwQbjG9XdsTzUbeL+QPW&#10;2Ke+Y63jed6cAG8/nnBeesubOcSdfQ30p59Gh0/PhSG8I3c3BnLuYJzXruQ4cqFDJvVo7xNCLv72&#10;AkXa2HQvDoDZsr5Yed/NYhL8Ls7JLOE58WVe60dv+Ohsv4FzLP40pUwndRIe5gYXZt3I440IvRh3&#10;2tGpHInBzRtvjq6lMPSdUOyCXrzoqxez9nHhy/zgN4osjl34/VisDr33zlNbNpPJc33ipFvu9d98&#10;fZETxAhavQ7blud3vKPHeH79ZNvlYqvkxpm3Jl0VgOl7pdGrhXz5bb7nNLHZPHPmsfSLIuwvxI/o&#10;3SdKYu9//i/+RX9H2vzxH/wHf6m/78vEIveODb6Of9dCqVc2PuRu8BrZxufVS+ry1T6tpulLx/pq&#10;E5j23am74+gzH2/zYHN0I3nLxQ959WII2fk837zfgGbuqp31Ifzk5Rl9zJF4ezXryCGOlWh5LX86&#10;b4IfIpGCfY5+octOd72RcezjFdgS3P6hkYSXP3ULiyeZ8HQxOkDD74ZbHWCK7Ung4S9t+Z4xds5I&#10;e3kfGbXjCy9Z29Ap3fCT7zG6m8CTubLGaY11ZXXmAuOnts9YwGPb9TY1wC2Npb+05dpqa8CRoX0a&#10;+tWN/hGrr2Nr2fHYrXa80XZ816Frqjujp7I1VGn7SYJDGwg6UuvY9Mb3Dmd9t3MAvf11Hjr+pU89&#10;UY2emCim3ZOYl8ZWRdsDO/ZQubqsnnI6sTmbkf+xsTWUycP+d9xpeXyvDvLVVeuWN9+Y/sB8XRKf&#10;6xPrX+yUPz5WWY++d37apeV9h90yk6wM4KT78dbRddrSnpu4wfRiy+FPtk3I1NTpgto6MJUhr8vv&#10;G3cCuP7GF9ERP8QOc48LqtVJH6St7clXFnyU72+S8tSkumv+hBva4po2PuFC2K7fn8dI5avQRzZj&#10;IvB+PiMjrusSvgCuvM+EYuxXh+D6q2xn/QQuijZMWB/R2XxIR7KMDScGzfiYsbayEMccQ9Y+0Rn6&#10;yuVB/9DbDTS+WXpHh5Hz0SfOHbSrv+uurunk9cMLbc5BO54OrhvurAX3hj1zvfWM31h7nQifGvZK&#10;1t+wzR0Tcz6nfzXnL/pNUqavPHqmbKYpVI7ZGK5kQ3kTt6RTzxczRTt2s/ImdLRZr741kTOfe8J9&#10;9qiy1kLoJH1+t1uOOha3fced48fNO69pLyyluQsbW0u235Kza996lIu2fIf8fkfTx7kYaj3HzYWt&#10;5qn4Mnjz1h7yYB5JxKf054f6P/bbG8hCPu3hm+zda11VLJ0QHxl96faLprUjO2zciHqXfavjSHi1&#10;fxr9Fu8IHzEy9ukQES57H2FeyRUl5pyLLV9Zv3hcrHNecMUYF3G8paW2CTPd7vx+ecjvHywf447Z&#10;goDP+bxun3p1S0P5m9IlX2h2XN8Q9Mr6/lavrHt8xb1UkEv7m+QDf3r56DEU5gaUKeszH+sAfsIX&#10;uo6tbDPfLQ8Yz7Ko037PGwRV7HBv6wMXjfW503RlaInFr/icPgLEQ/Wr9n7e4LPvuaP961LGx67z&#10;FqS8ll7y8a9t/f8hD4+m9p14P7FgOZFHnZ9PW9tum3zrjtnbtDJrs1Z6xNoilF7P39P+WS4gpQeK&#10;t6L04Hwt3NbVztdTcetR07pjxdGO08IfwnvevHOSavsXb0vtjzcAfF39G0DrG/f6N+G+yY61W2Rk&#10;T0/5Lgw9rTHY1g36/Fc5jABX91ew7QNtkSKZQvsldHq4wt07ces2T9vSbBxCBa/wvOrbHVP3Jh2X&#10;1D2v3LeK0jpybO9SC73t0wUv7xwMr8cAP2Y4sl2LikW75XtudaoO3zuv+/rYfCahv2llutuicq0O&#10;R4mMqt6Y9ioOLZ0z5y3N2iBxUN6fptuG5OqI8dRzN4jXRedtEnHg9sMRLFjUZ9Nx5Z28tcemBXnr&#10;1zXW61zDYxGW7h4/52Sxv3SdNxFywyVZI+NcoH30LX7wvjxP2jzfILM8wEja6z98/dR1PIW2+S7D&#10;qOkuqz5dH2+Z/xWK/QZ+v3efB/5+rKE2GaeVJYibE+j9HIOPIgVV9DCUNOvrKRvbfiJsL5gXIF9l&#10;ka9yao7/w04L90155JhJ10QmVYkYi6baHFfwtMm3rsD5soDY+jR3Qty2zbWvUqGw1Q1Cjqmxxmtj&#10;QJYvRZWle36ub3bB0Mav+XKBdGQugZH1puuirQ57vLwcD/5rGQoXOfekBvyI+bDX0loay0MuEOyF&#10;jjvcc3nojn2G10KMPO98MLZFz2YZeHB74vHheW1u6cTOnTzS3kUPgcnyltQ+zRf8yv0Eq++e08It&#10;zuq9cOqlbd/yPVeWyLv0XuUhgferukFpHdr7sUljoQreJpZ6J+SCu+M7jbt/gof7psSfJTScHHUj&#10;6NjIov5Os519VqIPcycwBb/jgi4rb2tL+tJjjuYbnIS+8sp34R86Az1wYFferd9cfXHRbKXx+MBb&#10;PiZq5flNgcHWN3QvTMrsRbxuGGZh9/HHTtpzUox/Lh52Mg3Axx9btOTiZU4o7wswAWz728n0ysye&#10;fj/L7wGgBU/Cd+8ocrz4TjjFpZHvdf/V3mcm114bpg/39Snd9DmBtPqm/7tYil5hN7aqLLMIw9dJ&#10;Szd5/J6OE4bQ3WThtr/Xyzj4hVJpOZ7C0j158GcDm85eY2qDajZk0TV5ZGrMtW05WsbBbPg4uZTg&#10;+eDXRXRk7IlncEaGAKXsFT3STh7arvbUd4EWdSyaV1bwXXTGxt3gVEGXg7v4ZPM/zeQ4B6lg234C&#10;MH7DLpPUl0b4vp8bAFYmd5+3z+pnaXygLOojv+lxbYYEBe3KeuNFLzB7MtZFTYa3mNHNkAdVBrkf&#10;tUzPubAbHXPyaiSUT1o3v5Cg1wwPW5AH/8zzuQjMGmubwLJrMzRjiyqtX1MZnE2V+Rwob39u+9fl&#10;YH2MyR/+8Icv//Ff/g9ffvmXfxDwx0Wh0qoY4sj0jUOfuYBz4hjbqo9wO7a68ch3Arz9uONa7H31&#10;BoDT7wuH1rcyf4NHrzST35NxcUxU2WZ8r13mBosLNzJ0QcXGQfL3ox/9qGU0uxGc8bvygXnvdgMC&#10;mG56RR4w8D/NJi84/dwTzNRLYqAY5CLu/ZWrq9v6BXlcCHe8dWK6mCd3E42L0+jBxbcbudEb/I9+&#10;9OOLP5zrYllgG7P5kg0Vf0fOIJa2vvzoZz+76jd2sVflCa+No3RSJ4Z/njsDyI2eJMdrfiNu4g8a&#10;aajccCp35IOCpouv7f9ULB30x7/0U3zcB0LSnrx/eZ4ea2W+uqEWPDb8OE9bGFxilY1hC+q5AWZo&#10;FMc4i17v5omC+YGV0ctY6o0bHQ+HJ1kPI7JJm+84V0fmpgNDSXV3Gw3AV78/O+/rmtjITiM/2fka&#10;fSatDvKt06LPHU8fOCFhkwTOxnu/8fvP//n/mfH98cvf+7t/9+Wv/JW/nM2Dz/q7wNaG9ZGcTJFV&#10;v7SPPWJ4kjr22gt2qu/+sfaAP2kstvVw6x+nP9WPL8xNEMrqCpPImV44dA41MUKKSPUbF/HZNzjw&#10;Vr6OuhyTzdzZfk/uAjAe+e+YwsexG6fE95/n5pegzXg4Yx8N8zlZvCJ+ZSTGnietHsZ3ffX4Kfr+&#10;yKUv4K+9in/k1s+f24HH/Jbgb8KjfIzryLpyoOc31t3xi49UuPru2NJyE1zb+FT+7rQXB15lJvft&#10;U8R8vamuvPSbz5H3mfbqbH4YGid+R73aNnxdnFm/QWZ53WXjt00A1h7hKzayR28wIfeRdYADyo/y&#10;f9kguPe0vHp+lLa1Ld02gRl8/KYeJzKrZ3tyOF568NdHChsY+bYvzb3I++5uENMBv7MGRj+Hoc+z&#10;bf7NOGEzvlDbh9euNfGdeWN8gf6V5ehz57/6ycn2TQlujXkAVx+HNm+Gz5kD0yfsLl5LE+fHR73x&#10;Ai04VS7t9Bv6Bb++1N3lV5Zql6yD5NG+Y+xCSgGeDzvK2cr803OPA6htkw2ithvvZA+OeQl9n/UL&#10;8JVnN54Ca778aX5P/YPE0XfzpDe/lsQf60Y/tQDHBbLKn/LejOUYbWlllodpj3tjWmLdR198VB3E&#10;K7EMngufZDS29hV66KC3F/NKytzgnCR9MeNlbOi8wAW53twQ+0ivZMgxPj67jlSWpl48nWN4aytt&#10;Y6/xKW1uwqpexX79NfUDi97S7ngK6MQG/TkXKb1OWBo+7+TmJPYjY2CNG2NtyKUvyWddML5GxoHb&#10;GR2lh95ogp9hPrIUwAg5c5t1nLRTHe5s2Sdgg78XiL22vCnwe+4xFW/4jnhfgSFyQO1x9QaFY3vY&#10;5Fx7hqOKV0RrQ/G+TYE9/ro4BV4jHczyStmcamTQ79Ocv+/cwnblknr0P8vHha3P67/sY6yIc3Bn&#10;3JLL+Uqy+EBuZozveuLXU8ZzQ8tcWPfTEE/isHglI/P0Sw/f+PXcXpvcIHeM3apaHN+aMbO2kbsx&#10;a48BPuPf28jdn1Bxo2tuNK+PRfbL19jgjHE3cbZvYg+7F/ebHdl2NMbxLak23THWHrn6iFx32ZbK&#10;vW5ttTmY9m3ogtty5UybfCLUQz51d5rLR36vXxoxYOvvbcUJnXsa+LHROFvonfGmbRM6/cSX1k+2&#10;beGaH8Hr0zrKMedOWlnga1qa2opbvYPgPwMprJoWz8HFmzylg9YBTPvO13faJdK2hz5b9yrHP7z3&#10;hrh72ysZwg+ftyVr/f8naceR81s2aXxuXHmcG6Db3wC+9c+dF1nnAsipDdzapbhp7w0oUVYMRAav&#10;/s1B+E5b4ROY+OjO37vGWJ7bJ2sjufl/k7nx/ewr9qnsdBVamTLemqwv6xOBIpIUsief87w5evv3&#10;+Ih4HMYhxG7mDom+zau/8TL1+NDhLCsuuALnS5s1gHWItcdeJK5e1jCfT9/tGhHf1eVO46rDcJU8&#10;AF1nHvkW54JPRfdfg6MvoEtde0W3yp7Y/7YEZtOd7tpk4/SOsYWVg7d/zKc2TqvzcWzeue8P33G3&#10;bF2U4XuN58rzSqaB7DgLXWnWcPrI2Jt1RevTDh//1Wt/YkK7uv2UaexaVnw/8/SeY9B99gNgvU7w&#10;zbH+/jSJ/rWlgBIcsjXtIiYHV9205FhhdLgucKZyUatbBY8FxJ+2HdskO02lVt4PxMMB9aE3b2Qb&#10;XbreiVzAyeQaQG0ZX7rGfPp05SWHfn7YdHjDVweuD/nxRTT6GV5k7IXnM9b07+IQkn3JWPulrXq0&#10;v0fPwoRI9z/FqPCqHHiduKzOvp3zi5W52GBDYChN/E7VK7zyS+V9nY2nGBZAxdpk+0fdrJunbeQ1&#10;f5FteIxcRa12SrmxMkwEjzXkMZKLCqksswpLwucUpk5Iq1yFfQxExrCAHAEiTtpXKGTqwoG5+KYM&#10;R1pjKdeoqV8HeNShNvAH7TIMfHTfy0aWVwD2hM6JQP7fywUFHYIe+dCnWuVTOGn57rF85dsczh3u&#10;TsfA0O6i7OIWrx39VT0L9IYvTnvnAWTFRN/G56bVoXyil5wD3lPbbhVL61b1qoimtLQ3b117YHQp&#10;0NPXHXablv/mTmwjaJvpekZFj/WwfhrPyXdk8VlcQI4337L2hVv/W/9Rv3Br28UvoacvvoKevzuN&#10;CXzjE3jc/XjpgdmN+5VpeXdoNaAMjXI4doBnTIL95DxhguZd7xWzspHv4D7Xk0ta/tu+dR0LtLvh&#10;64baLQULAG1sxdQ2PBVMvG4yMMkKLPzQie8GUvie3t3FjGM6deMrr3ZGk2h+L+ndnCiWeITaH0An&#10;n3ZPEs/F4FlIoOmiEDo/z9MJNjHItXZdNRz7zCaj8oxHsJKxv/Gp8S8N3RipHrPxwzd7ohbY+mbw&#10;6gcWoqlz97AL3HTbC0Mlni80bc6MDHP3no0hSf/S34c4vH/l1Z6DwryTDbMrBfaSIX1BDrrwyV0k&#10;ucDbhXoa1Fn8e0VM68JpZQ/jyDtPiWnLYYQIsRTc6Qlu5cNfDKvvR/zWo31ksPAcGSJL9IMrxeLV&#10;qYfH5m04X9W32k/F3jXljjdtyx+dC8yGSuRsXcYOTp5S3AkOJXjgtWH76g667O5U19TXgtFDxbUB&#10;U/3TmGRc6MPrAnBgSztt91zfS2PdFiPUyTOONq1OPU7/Z0UyTStQjsjhInAFn9Z5Klj59M8ohsGN&#10;+IEduwS0QCHDDgzxtYmFXGSNn2dc/da/+q2X3/3d383rYv+zXDD6afp9xjXZ+SybsHXN1jsLM7/k&#10;RKO6RXD2Ur5SmPMTuFsvR0fa1zQ6Ns52M3j9eW17+b2uNdaOYj2xCe76Sl+RFLqLV7mOAZQHbWRa&#10;mjZajd2VHa3K3DE9cs7iccZb+UdPqTGkG0bs7EQtsh0boOGDb213cMimf8TL4TP2Mk/ov/Zdutbi&#10;1Eav+L+04KK1+lWG8JdGvxk36z+X/mGBttid/eArsfPPPsoGc9ZwfquX7DbpVu7KTl4fdjx2rxxx&#10;QSfXNsC2v1Z/+O7stHmwCa1N21/q4K8+8Aye6ptYsmsXcPW9yLFJn5hbfPTDPmHCl216G7cfffTx&#10;yx/9uz/KPPHz9u/7HTJzQQodNBt3stZFuU9xEPMmK9nqV+fVOjvG4HcMBrZ/Nx8f/YwHPvPQe3Du&#10;31k/2wBNFTCwtW0v/orlkS8XiGv7g2b8qRe3Mxiq/xe5uaonjAhFkd4okrI++MEP/kx/0/u3fuu3&#10;Xn75l34pjS8vv/orv9ILk3yfHZ1U+HwrdPi3i71kYVdJeY/ngroxHVnjTzr3LQAAQABJREFUL7vB&#10;Mv0hlg6++plbjKeHvy89fbx6Tb/PGMJnYZTB4OliyhXXWPz4AlnH3juuGSF9m3rySWDZdekt/PoX&#10;v/dbh/xh2zYeLH0ywl9frVwn9uFBtvGDyD8iqG7q/Oj1mreEFtqX7kG6ysbaSe2bI//y1lQ5z5yk&#10;vLKBQcfbX9Q5wZZL8tVvj9Vt/da54PHpl/PkvvLigHvPWi2pdeb71OlfPMs3smjLV+HYeOWGzzj+&#10;wM4J+EPXOw3II9f4CZqOxT+vR0ezfNA8/NAtHidPvb9u8LR2vip34DcvHBonbf3mYtrIPZKTUaos&#10;p1/oD16dtwt0vZVyaRxdN0bCvdfvDZDLT7tEP/RmHM36szyjv9Q5KTzXh7X1Q+tTTqGwYTj5+R5e&#10;c3CGyKv2+8G3G9+nb/emYmRXvt1gmjE2uuGPx+bK96SebBsftN1lytGFu3jFyQG++mCPtz8Wbn1r&#10;6I0fw+E3krEorsEXI77MPNx6NCMnet2YPTLTa3mlsbBLWx+IG32dfOCs73uzVnKx5Fvfndev9zwi&#10;hoZnjVzeOca/sqR+aWojQ88vxOe0FT4X3KwZHO9bT/am0MUlXJp9h0Zohs79DWEdb1lDL82Nj47X&#10;psrSzDPOzyZ+TH9vHC3IgXs9dh4t06f8e+k/aA8OvcwjfQVgZMV6njh+jN2xx+wTfZi9HOdUH+R3&#10;7ke+n5I0dsk6la06R4/86bXAvLx8bH3mz1ohPJ7T3LgJVlyzfn0N8W7f68xHyDDns1dMzBw8/Z35&#10;MOXP8tS2NfxuOluaeXXt29LuzpjON3m9dF/vTJgYhUadBy6Y8EjlXphePDn+81u9dILwiFe1/+nf&#10;4oTGe1kr4dBN5bRtn8wc8EkvsqO5N+0UL1/0FVt7AYiE4aVPNqGDPb/q2iLjxPhwUULd7gvAAdfj&#10;FIbCzCnpQr24JN+c35rvsBtvt26sqBdZE7/JxYWx01NbmsFu3Fi8FQI+vIxUXZRE2HxSlrWQb+Mb&#10;7H7Ul1+A3on9jMnnNLYbxYw7aWVs2w1BH4w9h8fCgoNr/G7djOGxSOkFBu6mtYnjqkTH5d/K1k7b&#10;wpz8od9DVigr98xXbEXOtdEt19NjOGiFk9tj4Ws+IznZJr5tH4PbVBox2f0CivLuLywcGlJjIn/M&#10;39I356tPtHvdPwRPwsPfHLXq+hp/nnZw3TdJ69q28h1EF338Sa1vAWzWNof6tmvaOuX/r9LVF1fh&#10;NWU8O0YS+3oOFp3oMns+mctSf0+Ns4m1X0nBEz+lwe9m0rV+Ke20288JwBvQ06m56ZE88Ndea18I&#10;Wyev3WLazvFHnuUvJFo3vcl/nhmjP9T00/QV/pcct5tln3Gfj6v3GW+1X2LDzsFgN37KH/Fxxmjf&#10;8HfqmWf1NqYnhk0cq2x0i9zWEBf9Y5ONJ2zQ3wW+2fqy2xG8x6PypcoNfOrQvT7TdcZNH2QI8Mp5&#10;EXgqwH1Oa9/n+vsxPF7S/cDD/7n9fvwLlcl0FJW9QcSSmzlr+u3eX+RfvV7Nb0eIyl761j5WALFh&#10;+3Fs8cC9xDj8Zp6OUTsG8Ln689B+zmYc6CNyDv313Wd87YVfIgE3RhbvYYcSqwzisrQwg0q+Ke38&#10;gdem+nmIkX3W4nffTSxu26wvyNNfihMrU9/zMXMSG+Sv6/OUZx4eHliRFc/qmIOO4tJ9bdOVSf/N&#10;uHvoWw74JCaNncWm0R0e2vrPA1lluMSSkxWOa5CV0XE+awfzIZ7X+iLlNyXjF5x5Gps9n7XGVLcX&#10;gMm6ic3aL+V5m0uyxl3+MWDB36/j1fkyaE+llhrxGDB8v6KgKkmArbL3hVTwDHzMtPXDtWiQtG0P&#10;YVrdr+c6x1t35bo+9RHqwnEs8Li7p/L0xH0uWDGUkyapbdH3+v2U1n79F/iLb3k+YNVrX5gt6/j9&#10;2MS94y+ODtvyg+JXS7tAw5r5fNBeXp/kIpjKWSRNfReFcVr0DTAJ/D05jPRfqb/DbPkZV30w27y6&#10;te6JRwHA3urB+5OU6SJ38l2448eLw8FX38KF1raVSL4c72frNncHjpPQCTQzKPm8Abgn1M/0Fle+&#10;8hno+Evg1TOB/jVIu3mY8dOFbmh3XZDgWBR9BzEHr+/qGx/oJNm22ADd4Al0eOQGr/Jd3shIawv+&#10;obztlWtAXsGRXOw63TZt/X7712Wb8Kje0TXaN/h8+eWcGFssuxOGLC7QksGJ+nc+/M7Lj378x7G9&#10;i7TzJH4KpYOWvglKdB176qPPcqesJ31tfH/2qVd3fRaaucM+NF1g9ptU7upxYvNlfudwN6CcZE6/&#10;CPYJvFQtj/wGXZh4BfWmtRm5v/3teXobrI2fntwnd3Jm40b9phmLOU5sczKLbu/Kj2wL14ugsZWL&#10;Sj58fem0n3LcPsYD7Xzke4JT3wyeiwfbx8ULvBjGV7pwDY+m4M5JOF+dV7ypdyFX2ie0lXu3VfAl&#10;m0c2oGeDx0Q/PqWt/OpTjpJS7oL5xHRVZK7c7rDM+Ip01ZWNtk3eRNSHGVsV7MINr1SF/y4mFkfb&#10;PcXKvSDa1yqP6VJzu6IV4JksU0h72R4573TQdX/TlxlnexemdvD6S9IPnqSzuSdVltoExMBkbVB/&#10;YR8MV++M4PRTvoSIDrqUk9YeA15tAhdZpnlgzoIqwD32mjSp/dMSmilkvpXQWjO34nzNYsbB4E/1&#10;4ByQZj/PuDVfZBZ/+d1/+29ffv/3fp8mc8ElPmRMukAoHnXxFb7GobjXE4xlfux8jz84d8ycc8TL&#10;PuEnvVdfjr+w9bmRDL/td2N6xtzYbuc4uMYu2C+y8QcGzvCe1/AtLzBbloNTB99Y8gSYNcw+vWNs&#10;Da2zwRV4dWCtL17doHB8vfxTNuLwYM97Ti7Hm4ylvvomMew73/1O7c2ndo7xZB9+NjVXN/j7UbdP&#10;w3/4nQ8ve5mD2DGAdQxye8JUf76XjUjzFFngiyVjh9wkcuq3jWzK77/32csH+Q3i2sxGEmdL0mbh&#10;avP7O/k9WZuge3MLELb15N7P8/vMXtkIfz5jf3q4sOEO/8bCQ1c8bQzOceNNjq1vyO010fTDu/J0&#10;PhYLPU1svshrPnMR+3vf+37muXdf/vgnf/Ly+3/why9/8Id/+PKz/E6wp7TEPHYLRp7aOeMido5i&#10;1av5Fk8Nn0fbMFr74/9I+jZtkYudJX2JbMEe3f5AuUqeMJ34Qq7Xid/R7ciZxusO4dC0maHfPkk/&#10;djThH0E+eC+vTI/M78S2+tgT4h+ePvqf/5f/Na/B/uzlb//t/+rlN379N3KB/Kcv3858HeDQSgTI&#10;k8TG2Kxl8GffWX/xFf7ot4WNe0+2fpA/F9ul7WNzivnZB525MSwyfj6baduv6C3t4hpj4SXRQz8z&#10;Jz3FGn2szk0MeIJhX+XSOvT0Rf3k+PSnFlBJcOGAxY8Oxit8srpxQPvMkQ9ZwMLxWbmWTi/eBYfc&#10;ZGG7uWAXe+7GUOpLw9x99Gu8jZ3ItHVg6CtvObLhs2nrwbMpOVeXhQF//3BrMPj4bFr68rVL/Tf4&#10;u37tWiO8zE9OXO804Bnj/BxeDqvH2GFi8fIaeYY/vD1xdXMI2TZWTltw2dJf5s2Rz0WGyJG/8s2c&#10;NO0P2cM+bTe+MZuxSGb+SAa40p5Ma6vtUz8tbT4wqTty7B38i9dYEKi1hzj4pddLp24vlNAJbTF8&#10;UySYYmSZ32safxyb0ddnfKi0Q1fOvn4z21qiMKEDh+3IQs4oGDsOfHEiTfUN3vbrsl8+K9c35V6h&#10;L7571flezOuG47fGvmRh3769JEK6gRMPdVJjybmRUVnaJyWNlT0/puKmKQ8NOh5SpVm9DuCFsgCU&#10;zP+9v1209uSxILl2Q5+9zJVusIoll/WrfHyz5h3bB7H9FSb2D5R/6QfeljJP/X700c+6bjJf/SD1&#10;38vc+eMf/7jygO2NLLElHTwFCG7thIby9vf0feJJ1vTqxT994HyYn7mw+50PvtPzrunTI9sYb3TN&#10;/KH/On70Uz5+Ox3tvbnVK743LZ0xp1jiApVXgG9cWcjJh9W0qSFn5TYm0rhyD93BQbt6Fjbwge3F&#10;x8jKRm3j96l/Lx+pN3mal6zT8tEv84RqnoLOnBTrxy7mF9P0Yw4ZeToyI0/GxPE/NCO1rGP0IdMj&#10;RrYxX9agEl3B4dGUit68HJqllcauvTRGRsn53zcn8fWrUGRnN0yrR2DYZOvfM85SZ2myF4L5xdAa&#10;HPBfl4KdpvhR5tNPzloer1njD2/h64//+EcZ/98rb33L9j5uwqbvz7OGUM9OjQuxh/b6Qep//vOP&#10;MyfGN2OTz4PjCdt3s5Qkd07761tVM7EjUDp79I7otSvA01dv0oXOIKTN5+j5e4xVm4LFVD4hqbwe&#10;Nwsnfh9i7KlMFjZbmbYfPuuNaSXVr4CPPSDGnt0PiF9nQdC++/QzNpyfvvkia7TuX+hjf0WZMYS9&#10;48bPI+tyITs+UvPYuXHpwNVf9Am6iCS1j87xzgkLh14/4kOh50uZ/NJlr8Njj62bBv8Bc1gGi1ap&#10;719ohb5zx85ZiCb1DXFTvHg4LM3gmXP8pBiZrX/X7p377sIeGr9otvO8+X2eWB97GQc9R0xcGi30&#10;R9qOcsrVjT3IUbQZn1rYu3N2frrnnmo3ZAahNEsX+KF9XayO24xtHzRW/zvNt5WfL9A+w36Z/qXC&#10;Yf2qGa99snTW1PFnvvKZc4t5K9W3P8j5Zw0wsl4Ejp/0OHSs4+lcX4itdy/LGwHeyVrivVz0NpYZ&#10;rXHgEOIz5oF7XW1fmumjPCAiDS49xMDph9bneH+/ly27kjR3nz1hc/Db0tIKmdCeeDprzdXl0Tdv&#10;okMeafv9mOrMyRnHiQFcYf3hTTQqN7vnXP5KoYv2t878bj1oTc1eUu3AB+fgZME5dW3hX91MOmCk&#10;ODqu3GS7UlWNHLd1bf0iNDem1F9XhuV/EfhqYedI7mK9XDvR9Xw6ju5o0xGtIZoHF+bmLTZO74b3&#10;4rqZzPr9bckryC9dA3iVT7/tvg8aawqyrrz8o23J73ZpZb7GV2q4S67qWEeID2VyQYId8PZnjGz6&#10;Ks2xzbZ/U7774ksbPJ0mfjqHelDA2/y7cUhLx+WR6wEZvfzFCOg+pD0QjHPSMWOOApcFy65hxs5z&#10;vPt66IkLo/PEi+4XnL26wYmIgQNLhw8/zLrCusGbTg7fsS/aboKfG5kXt366siVPGPtKWr004MFG&#10;/Kq+GJq3IdP5uXPTMaSbk7P73/58N+ujL12eCx38fdD22b0+/XPv4ymHIaSYkb3UibuzPhk6zrP6&#10;RlT9RdAiyMTahy9NC2LTZyvDNc7/+3/4DyOPgDgTQREouURW6DOw2n5rW8OUaYRYQ1fRaNCNvqP0&#10;1qEhBbo5Z5IMph3wAhojOZ7JJ2oyXJyhsKlnPA6zd8KqNzEFjB2qA/wGhcjfjkrAxxdtsDZ/Vq7m&#10;d1kRuqXVbXNNfSLywMCXVh9lvMH3c9N3YT/yBE5OhO86rBzwLab3eHEueqHLTs/pLp/2O/wdduk9&#10;6E/r44RvHFbt0nzO7/TeVNanpc8qxz7bz2ht3dJdGivT+sMeawe78Nuu/g6zdLf9jnOHC9JFa2le&#10;OU+5yahf+Q6aPdlKLsCop9oubMsrA9PfZf9zXNgEFX7ho9833eVa+eUdC/o5Pm0s8Ak8iv8NC5iV&#10;f+ktr8rIjqmwuaDdYghtQc/vgtrE/2n80yaKslds0rcXPwMPxwSr3eLDb/TST3Bho/wXz+LPQp/s&#10;xp2nel0odnGAL/w8m8o2NeHQaV/751XPFv3Gh7GLH7klJ5YuMAiO6O/JN/yFQ+/3fu/3StMTbr/8&#10;y7+UC77fCf2P8urTj7J5YPxn4zd/5JZqEbGDbY6Nl6fJ+grcoU3P733vu92EsLnDfvuaNhsTLorX&#10;roE1qXbxfHSwkeFD3n4a71JOzv6bXBDpeDwyoiexG9/phEn61BfvtC/+TDAzNq66TvL6x93zw89F&#10;5N2w7PiMzbWj/1ku4Ntw1s4W2tcmNpC8prn66Ke0Oallp25WHRvC7cWdc6Fj8e8LlJVPXj2jiwsT&#10;+oaNUlkQcwC5xe/HBP/oswhRuIesPewXEmTpiV8OUCQXWfFcuZT5lrH3KL+WI12S/8xB9I3/Smwj&#10;VV8005fDZXyLaPyA7HRwgrXt6qWeuPPEA1u/4ROVKZm/A6tuZZ58dS+p2u1eP7W+h8aHuUmjF+o+&#10;/CAX2z56+Rt//T9/+W//m//65c//+T+buc38Gr+OIGTBl4/pC/2M7ve///1r/DcW6qck49X4s1FZ&#10;X0i9Y2MZMX6ufuEsgPmQY23Gj4s3Nv3EDePb+NJv+3Qpft/JJqsxe5+z8F/72HByEd+Gp4T2PskE&#10;ZxNzwqGTerIq07UbWvz6+MPob7NsNvrB+cCvn4YofB/rA5vcc1F1nsJVD64Xcqxfso4BtzfT0bEx&#10;P/YBu3TljmuP6EPO2VSeRa4YZ0OGXbqxHf/TPzt/oEtOCS2f7ccdh2LWx4nHaehNPOgVnh8H3hO7&#10;buzRzoc/SgzWb+TqJnXiMn3xYR+896Kd49IKnU3a27fB/yTzSzfRE2vAuui7dkMPj8Uf+aNPfPKn&#10;P/tpaLBfbgyKjt/97g9efvzHP3n53/73/+Plf/pn/yz+7Wlg89l5HW10EUP4n7lnxm9iALny6bG4&#10;l8/a/yEy2UeOiFSdK1TKZFz78kmJz+gv9hIXpZ3zn2NOGw/e0vEEEV3JNuNwxgnbmPf6issgto3f&#10;xk+7lpTbMDv81KOjr/7iX/yNl7/+N/6Ll//0P/lrOZlK3MrHuERTH+o/cem7GVu98KMuPkV+dHrR&#10;NH5hTE399Kd+5h/b73xTjOsmYfrF0+bSh/FT+qENtuORgdko8H53mG+B+X4upHTMdsNm/JdseNMF&#10;XO0T+munMskX7b0BqGPy0Nefdz8a/5uLCvh1bhhRqqu5QWxanBm35jbzpljkN6zngje+1i7GELrk&#10;2YS2j7T1cvqLeduOZufc6MUPxU9w2l1039egsp2nosmlvzvGYg+w+mQ/bS+PjJT4vf7F46o/fgFP&#10;vfz+Ia/+2zgAn26L/8mhN3TZZHSmKpl7AbG2Oht14Sd1jZAxuDdYtTLwcNBee5gDzDuS/tz5wnFl&#10;Zmd/R+7CoYFP8m4gRya6obkXODr+g/vhhx9WFj5IB0mfiEk7bluJ/pHDMVmah4/S8t9c28KDVTYe&#10;xDhxX6In+0hkk+BvDkf8I0vnzTRMrJpzOvj02vVxkEt7+1e9OQVN/gpXm9T+a/yY8aMO3Nqf/VqO&#10;LeDU3xPLlFdG7euf6vqXXFp96KtMvcmVZ668wylXztDXN9ZejsV181zHybE5Pnxw1iLhh/axMTqX&#10;jMHXp/jVp2IvaedX+Gy7ieiV4abnrtPU8wd6SPWRxiDnP582Zlkji41uKsNT35ETLP7KYMnnWPwO&#10;wyF4vh9zz6y32ZfPS2QRm6P+xd/+BZrWSxszrZO2/+jHt8cG5iA+JT7tWmDq6FefyFoELBnBwNcm&#10;yVfcrTO+wPu0IwpZ6JaGziMuGH/ti8CjoX/R2DlgYyE8H3Fn1/rt5eCxo30TMfAP/tAbPvKkqnPI&#10;ztd1tNIeP5q53pjjw02h4byCjR7+MfLTY3Sj66yPRgdj9tFX2lzMEsf4XuXmp+krNPRtstoaz7FP&#10;S1d5z5X4+t7oZR02T/COvWf9M/HoLhtK7NHzo9Mp6Egjf0vhf3Ruy1e/2JIcHV+Rv1jxEfV0c+Oc&#10;G8qciztXFq/MQ+J21+y9KDf6oVP8fMGNIFmzj53VW5P+ND85Yo1nLcau2te+PdeN0ZYOnP4GcuSR&#10;jPv6QPRuirzX/H9soN5ayBiwR7M227WW9vbP8fOeP8PNZ30P3tavr+qXe1p6JDGmNl6hXfr1A2uu&#10;iWOtS5ubJj3Jzo7G1rdz3rUwleEVfsUKvTC5XG9kZQtik2/EvwDKn6x41sYnfvALxxI8dpLAlUna&#10;9YG0Ntw5Ud2Fj05pZfyyY3WdGDvzLuhJ1iFNgZfQWEmV+RBaxmrjPFr5LCz/lzpvt/T4QqcyqRqx&#10;e+xQvWQ9R7/+yY/O2y4fKxT8F/paPWrLjIP6SqjRkJ17PhGK1jDsiFfXUva1zpsBPv1k9FvG06/6&#10;NgoFXuxjU7bZi7na1v/Y5VU6+m2d3+0eWWZORbOpthj/9DY4diGfhzX48/ITM1+RPAc7RivnMgs+&#10;8uj4SPxdLFh51eE16+yxx9LStnrf6Wyfbb602YptHscohP5k5eMNeG2vTOMk+K3PAt2bRK2V5nh+&#10;dsT5BVu8LTkPWfrsrOxvE7/bY+W1q7WE8zPnb+0f8fZVrDCPzPklWccHpr9mvyprifD7TuKzY3yd&#10;F83DMom1GTfm+WebBbCiVeaUxEkWq1znvLaMDxybiLHWJeYasd+Y5c/WO+Ki9dTqjvjqiLc1by1y&#10;6GmXtK092JjuOz+3TXv43G27P+dwCKTdfGuenR6/8OCeuYgNOj5Da+s6fo7MtUfgBwbejIMVly4S&#10;OSbORxv2Pn38QW6AkBZPmb+bP4OVOD836L/iCfu4yPrYq3EUzPaxmyMu/sjVkik80ur0qHld2nUe&#10;PRqbm+8ICZ/KOTj6I0D5Hzuo3RsEU1UbPcO4IXx9CTw7sKVzUmU+ot3HsY+0dcz4kKZNr7/AH2Ot&#10;zSsDqLTxv/W9ycX7xxpziS0/+abKUy+cmqV/h+n6iq+Ix0m1YfL6qzVOZZi1EDwxv/tsscHOr0XM&#10;13K+62vt/raEHh/v3HJsR0/rWWuUbze+Gjvjk2zTNaT1jzGw+h7c8iLjkeb9Dro0NiDeJQGUz7sn&#10;KPb1eGmvcUpggLtwhO8vufb+HfwMheF5qa/DB3bht6kdcqwz5ZupSu8u4JFlZdq8svCq4VGniMGk&#10;ynbku5zmBN1X7YHZRL9NZJI233p57XKvOOWF1b4BfuHVdeMyTqyDHTuJqQOR32A89dp8/jTpDrd2&#10;3Pzt+EP/jv92+F+sdW1xx8LruV7dn1aGO9yW77l+Xvpbj79yj49NF+br8sVte9wpPXb150Xrpti+&#10;mmL7zwBdvgu2bdury2PzhTeeMmSqx8q3/ru4S/M5X/jn+hArvVng3cejCWxsRj4bZDY0LUTfOcF8&#10;eaOpbJLdi7Z9RVdObvClR+/4vHIn+jYWJui9996n50RwTqK/ld+zlnryHIV385usQ8uGisVpwbLY&#10;cXLpRG8qZuK1wTkxhwzkkXYD89NPPcmQiw7BtVmdEdZ4RY/q1ZO58Y1YpW2VqvaaSZAsaOe/GxE7&#10;ObDlJ8efwJh0nTgra0Nf0O4C6fSnti6gNsdff78hkWf+s/DJBKt/YtHSDzqnzv/42QP96QThNAyP&#10;LMRNHBZftziYI7tNkSsXZdK3El6q4VkMbiI/35DmbrbYzIIuuoI1DuTgJG9o2AVGfSSwI/ebdXaC&#10;gz4b6ftNcO+xGY9Ny0u+C4RLvyMHWH6jX57lrVyBQxGNpVccne5z0pCb8VPY1Jt4aT2Lt8CWRoyn&#10;mK+SCO/+dGf8L71QHrtgwF+K9Pk+vhxf2q59cB9eBb59kXzkSmVo0QPORZc84NPmBN1r4PYk/I9z&#10;4ewnf/InL7/+F37t5ee5sPbtb+ekCLEaA5KLFol+ORmwMJHQtTDSH+6A63H0k6+v2IzmQztW608R&#10;yljXN/rYoncXWHCdXMkJv+NzGGZDIOsStIzl8YPI0EUPTQe+/R8Y+S50p25g0PZRh00Z5ZtslTWV&#10;8PDWFSPDw7bwXJBZnTqOA0sfeqDhhAlxx3iR2/jfhbm65cXOaJbPGY/K7PytxCobRivvBYcf+ZKc&#10;bBU3Mkez3oyir+bkIwqGV1NydLx1wwXyyuAO7Pw5sdsNADzYRHseHyqqNjEBnJg//CJj9FI+njV8&#10;8q1v7h8NK6/y8JgTEfVsQc/iRG+/N1xZV3ZISfD6ydjxmtJe/KV34PgNX/L0Ffn3E0unb07solt0&#10;MUb9zTCjL2h9l9H3vhFodAYisFDmLtaBGmD2aenV19rBXFT7BXf6PPTztJK0+j4Qh1DhT+XaZ2Pm&#10;zo3CZl8LFj2rQ1Dpwbc6VpOBEdvad/WDbHZk/vnRj3/y8q//9e90w+A3/+p/lKeAPI/2ZS9i8FNP&#10;ddPJJjv++uS7eVK9473Kju33ggNccMY6H1RvHetiRTcP0i9o6FO6gTVGJHC7BlkYFz08MUQWJ5CS&#10;eX7u9j7jJXXG5o7rwoQHy+KxNvwkPqrfJGNh6xfGPEovx/qjmxGh25Q6+tjEcmMXubsWin4Sfdx0&#10;Qcc/Scw0Ji5mwaUPnOXlWB9t4iMuHoORGjcC46UWYKXOIZqD1gt64Skpfxn/XHJs/2WeNkHLHzxr&#10;nvtYg0eWypFcGt5Tns0EzGb9p60XSqrHAxYckfnzpkveEye2Hv/KFAS8i3h41+bHDwpPnbSBlxd+&#10;CZ1c26s+jz2WfmmDC+7qqE+0OzY26DMgQ18M01474Ru4O++9sStNVyL+ytbXf7XlBrCQtdHE15UR&#10;3syFs375IBcDtLHlygC99gystsKfftfGh+4ygglyYRfX2JHapsAm6vKvzofPsOXS4s+b6k+BcfsP&#10;WL65fbkw6m1ErC3ItXYvTHhm6EzxTTKnBZ97QguNqBMMfjCteKWiqeWUwNpE3QRkN93BmI8rz61P&#10;77juot+164PG2GZ1xaMXuxKPbLYQyJqJ3cB8nJ8XaMxImaxsEDHGZqmzwSfhSxbxQlr6abhgx8aw&#10;z7yZJwnwp4fcvOZ8Rrn1wW05dBvD+gaHWXeQRfo45254Ff/4/tiAPObZbPBGl+47HFnAklUaOVus&#10;nEprQ+WFm/pHPFiYpeWNRJX1yK7cVJ4pRe1qnmOpeMeH2WjStol/WRvEtn0DShpnnBsDB7TZOeD2&#10;3ncZXyFXeYe/J2jFyVl3jzxrGzlas3ZKbD1x6pL7sLHuuadZw7LbWbevngW681BB3jmvWfqDNrY3&#10;d08fLd5cKOYPka6+9vn8rkWpd65PaW2fQuNZG7/ma+NhcU73KetXn54bhZe30vCRd9+dGzqYI9Pp&#10;y7vOoTOOCht9NpGY9Y0HJmBL8bcXk9N3X+i/HM8NOrFBFEdzXks652TFKRNjQGeUYFmghZsqDF6Z&#10;2RiEDCAyrl3ufde6MTMK4wvJO9/KQ/Cyo3b0lonyqzR9EbZXgu9QTO1mfvqMODvW3n8vsTf27W8O&#10;jxbnyaLYMohwaNd1XyjRd9gnD561OwYkWb3IeJc5TT3euo7l0h3ThOgVG5bGxgrM4O38sP7g4s8m&#10;vBf+wteJaViemy+OfM1UG9El8Yd+Enj+nULIzLwMzvz4sEGbC/9NX+URjs0ZkPgh7/gXTXBWTrhI&#10;2M9igzHrV+cyF3r97mxTdJLAZ9vmralrrHrM2vK1vORAZi8KI9YYwm7DpvS9KaG2vPXJ2OKwD7B5&#10;h7fW9gfOeY4B+U1m2n3NtSf4KbfQNYenTMUIaeGs1GdEjNyz9jwy3bKFlz9kGVnJvLzIfrfQa/gb&#10;wVNcv+Rr1f9B/IqZbPvOni8Gb3Hu1BqLYyc23/aHXFPnmC9L4PpTE8ZJzgPrC6mEu/gDx2b8bdZk&#10;2oxFdJS1fSuxJcUrKXcNETecfa2MmTPnr3EWHD461i5Ury8lxrcfDlH+1Kctw2Hh7V/OXPDYZw12&#10;5Jx9hpE9NeccCV5Vv3cOev7SJs61D5J/fvh6KLphJnX05ydgzR3VMQR7JqUu52+obaLTfB7zL9y7&#10;fynzR/XsMe1o+GhDTZ+OfRxtKmztPpbc8wP631NpB2TO/9F0/mtOFSt87HdNfOsawPyWtHuA5qf+&#10;tX/GVu/Q/4bDFtZBqz55n9Po9rp218hxluq4reWXp/vzf9VvvENHAuMUb18fXj3bMLTW/njUosfG&#10;K9lQKal+Ld1HzeuS/l2a95biHZlWhqHF1uFy2jq+gsjel96HEFu7+eU5ld6x5cYHfXT5UPDEL//4&#10;dI4+/KrfKaPrAu/ijXyRZWmLAd+Q6D7nYsOfHPBn357N30wD3kSdsfwJv6+4gXn/mljjwOvEGhgu&#10;2bxeLmg1inxJpBFpJ5Wr2KPp5gxcBqGTFla+ZU13GMf39pFH7SOpo1TxUibv4uC25QbCA2eMCqJS&#10;B1jwLGq59ZvSXb57+Rn2LvtY5aEPvJF/Bn5N0a+hYoN4T9Y/yWQ9d+d6KiZ32+T3Z+DuZ/ne+U3g&#10;HfnvcAujfW3xJh3u8qG/eJu/CWfluMPf6+5l9rjbZOkt/c3vOM/lN8GoQ2sH+OLcYbe8sHfeV1v8&#10;ZtO2b65+y3caFjT+4sGXPy2NzftqjeNWcPndyoqmfvExYQNbeYp/849dnBQ+Y02+ae26x2/KV/7n&#10;NvU+l17HT7qZcfj35DY81blY+yZao9uMPyc7bmhwYVYytj7IKy4/yV2OxuEXeU1DA1hji7u2Pcn7&#10;s9D1JMS5UJruaFBL3dqkwTs4Nl/Z0ILaxR6/DbwbQHs3dpAuPPheCTq6jgXQcFcpGYenyWFiR/k1&#10;qLDNwIuPFoKdCPUb+rHHJvQqy+mX3VDq5JLFV08Az8LN4mlO7B59aAHB3OwDl603kcETmF+GDv5v&#10;sv/Crq32eHO0n9vUpbayeLp308LJE61abQKzATkbJZ4m8GTmnL3UrueCbnHY0YlDUmXF21/oOd5X&#10;bBXP6EldLNL2oF5yqmdOeb5KT//uZqExUBr1gXlCGI9+TPQWNofv3OHIvrPQXFnUi7s7JgtPCH6X&#10;v0j30CMlNgtKxuvUtzFfXt06YlqI8qPt27Mw6BN8Nk9g1PDJZ/N3xoO6xRmbg1SHLr58qQsqJ8l0&#10;iwzHLF0Ur8+ApV/T5gHs3yKksXYFmz9x6bvf/m7GRDbCQ/uP/ugPX37nd37n5a/+lb/S2DS08TwL&#10;4tDtQjb0zFHdeDv2xrf9guf5oG8M1N7pt5XPJkZ+f6JtxqO5zxhofeha2Io/7dPISv/tO/rYlAVr&#10;/JVXypuWRxCywBue5ITXcbSwaV85F3ePd12zvnbRPDruwrh4oRNCLfYELH4k/jd2f+op6rmDtjG8&#10;bbOxi5dUHdMXG4fUlf/Z3C5eZF7ZFsfxZSP46aPPxNrwmKdu83q/PIGFv4txS391Wr/A/xoHx33Y&#10;thf8MDupcOmjj/Pxu7ouEOID94NjS6Do31P1u/FYXuQH61j/iIXqXLiq/mQw6J4SepuUPU0hRn+a&#10;Mb72+MlPfpKng/7gsu0zDt9Xh7783Vxo/tL8FMIjfi666x8+Grtev2nU8bfcxYSHrs88Bmr6TRm5&#10;TfR8pEd56zeM8Ps9wfCqq52H4DqBxFM/hnp1EX/QUL+/A5viwKWerX+cn2X4lz/84cuP/q8/zNh/&#10;7+XXf+1X8irTX0pb/CA7Ux+++2H5/FzMbEybmz3mhoyMxdNfePRkJMfqyhPffPSnT58AyUQvVphv&#10;pY8+9VaRmUPU48sPbJPJ6Rirty/3DTm9KcCYPzqIFfy6cbG6z9po4ww+YB2TR9LXjSvJS4ec8bmd&#10;V8jRsRracMBof//L2cDr+KJTxhJa1ueSGOcpgnusU0/GvYnlij2hia5EqvU/uJs6fuJWlTF21b3K&#10;F97RRz1YssL//GxWmavRdbPVxke04S/80ltS2z4yjE8T080V1kDorx3hlqdN+0MXv6W9vhCg4xcz&#10;r61N1Q//8ZXXMvCFEM0c56bjQIxIqvwdP3tUpn/zNzynltzmVjzUy/mUix3klJj7FAfpfIMb2WYc&#10;fZ6Lfas3kGlDb8qvkL/mAL7PyDJ9VntFAGsr/td59sDhEUbl9bjp4hCvLtM/YLqGSXxa/9EHO3dp&#10;l1b+2iEjy9pu5WF7YOV5WJBTn8u3T5fGAbngzS9gxMG9kWL5gt0LTMp4lA6mScpLV9vKMLbl12Or&#10;Z1jHCy8XAwqsfkg/jhE7afnJ6baxa/kC2zb0Vja51yezMVixy9jOQdmqaz9lDjJ3bZ+qZxt4+Onz&#10;fTLCuYDYKLaj7299YObe9d8oFFzJWqY/ZZC8N8yJRbkZq+MzPiSt/KUZunNTmDE1vlKg8KzOJ2+5&#10;uObh2XRNUxPaoToHSqF5TzZoh9djDtCO5nzE5QcGe+waGQ99UHwWSDlYQT74iV/spl4uDX7snY3B&#10;3Jbz8v2c33WTOO3dVI2twUv4lyZZwrevUk+9uoVB76ae1tO+cPjzlfCuTfoV2qF/0wu/TWA3vR/6&#10;y2vrluHK5rh6B2D7AmzxImsuj8V3Rgbxb84hwYbR04WkSH+xgf9++udtqXxj2l23gq2NI5GbZzt/&#10;q8w8uImfvudCcHTrW0ZiCzi7TqlxDvDqM/bKmj/j41vxfVK+F5/96OfRPXb0lvbumcALvT75G6g5&#10;9xliQ2vsr0Z/qLt4pGLPzenOZ+7no3txd/f+Huujh/2H0/l+sJqK0HxTwr99SfCklUfZ+kNaecQC&#10;NgWTp29SPze51n7x9z1HXn+P9x2/M46MnUNfnj99QSr0fZbX1+WNlWl858SLiWloHmdG59j0vZT3&#10;DR3LQ9wxHsQJ/NwYeE87XjtPR7L168KM8Bc4G9RW6ld22pAhmdizOkESAsSxxslDxfHb0vK/90mG&#10;U4gN1n39/jY62og5+RTQfj+vL+5FrOwDGENtT/27Oe/nu5KLwO/kp1n4m7m+P3GWG27N0/c0Pfmo&#10;2T55JfujubZDA97dTkAc+4RLMZTH3jmMXGIm+T+zZqzc4tSRfxXVCfd06lcuTZfOWa/xT7S1l1fo&#10;SxdfHFWBQdpVJDxyjPed7uLJpcVrmY9ctOlH7uGlXQKPXu0SHqubtvKKXbTx/6kLTPoGzqyf4B95&#10;C+FrxnnhKwMfHfytC8aFh9ZzO7SJS/HtysfHI9Oh54B21LHPw7+1s7Mx1RS52n81ylT5pk/jhjzw&#10;xsm34p/wyVWYwwcX+jV+ALjS8KjdUrfyb984Ns9evNDJnwubCzMX20Ze+8FvS/f1fLymoHSu7c0p&#10;ynlPf1+tS858dkYjtZ+9k1ZevqC8x+hM+0O+9YXp38MrcCt/EfI19jk2P8dLb2Htm61fLD28t8xe&#10;vZk848346I0VwQDjpy3I0gvBiXWlffZ8zFXmLraMlp2LvRlEbJau2JjDQLZOtnpvftlyYc7iRP8v&#10;TGVl60PbXmn97abHMJhvuAHwnfiX83fw8c0r9gcvB9PunD3HYDfhh7d8eW7bc17djnr3ttoqOqFc&#10;+fEIvZblAVbe873aPnWvdEZwBSPPoacaLtj+pY+ulPoZk4FOdffFxb03JKTd1OAmktFz4PR5171p&#10;3/n+DeitIofUefuc36PrZoC5ISJHq0PqyRvB8x8ejo/s/HVprQ20ve+gE2vAd3EQvCttALgqjkBL&#10;TP0SbPlIs+3titOBNWj46Z0GwUOr9cFr8DoT1joTOnf6lxwpbPCSO6195QAHb05gtkMrbEmMLKEh&#10;gF86DfWV3dHI9Lr+3r6LShA1vpyOJ60ek7fxFb89WZ8AnwnJyaVBmrjGae/8l6Z85J8NzGcbrW4B&#10;6iYQeDDtCwdJZF095HdeKz859gLbYP3i37u5tphoX7IcM7Uuwa71p9/Ajx4DtDJtPdhtv7ctn3sO&#10;9jkt/r3+TXS27hlev6i7949jH6myxcbGT8s3n9j2+oSeeGorgfPVXkPXhBB/uOTAPzb7prS838SD&#10;ZdXrex9JUNg6QePTz+YVD/y0mzw5oZkLlRsvBFmb9vM7vWi4oGNc2TwVgCtD9ESjk1l4GZcmz26K&#10;BMaCphf5vG44J4j7O2H0zzZG2nzmlWReOcwOn37qDvx5QrU8+FZoO+kWpOl0PYGbidRmqM0bOuoX&#10;clbvGAJ++w7u6UfHXq0GRtkHXENr8lR0w6dtgUmjgDGw6OTTJ6LCe+OQTRx2pJfU+uDtxV/0Hyn+&#10;FVmdrH35joXOaQuqhZMAXzo5jihtjdbVbxcor+kNZXXYFOfwW/1AbDug0S19nP6ZTSf9nk0iE0r6&#10;/dt5gukrKYTZX/IEV+22st+A8dFfFSb6bPyk0/r6Li6godP82A68p8QlvoPePIHKh58mbb6XlWN5&#10;hk7tFrz2rR+we6zj21a9laJj6aYPjNd3e2GvLNMH0x/169D4MgtVsP83a2feLNlyVffq8fXrJ6GJ&#10;AEJIwuEwBA4zOjCfxHw1+w9/IP42YNlGE4SeGQRoeEPPt9vrt9ZeebLqVnc/Eex7qzJP5p5z53Dy&#10;DAVkwk1bE3Ns1lAVfxrDOF1M03r9rZrQ833YHCsVXsrghd08IxqXXAMhvnIJ9h6HFAkGb/oJ/YHN&#10;xU/126nf/973Tn/6J39yeqxXtL/QhT5o+WCb+47J1Y+UdjPFY9nYTnX9YFRrnLkWPHzAwtEXf0Rz&#10;qVt8lP7DfOj6mR+8oHUfyhjQkyLSbowhs8AFQWIQ+8yXi2iXAou8pbLUNnQBWXv2DQP4cTGIGCIG&#10;4p/QlRU3TGBz/dO4ox7853plMjpyQwq/97dvGPXkCNpXagfwkUlfBA9dkM2mGgDezQ1vOGATNwHN&#10;+MM4zFgHfWncf8WLC2K+OUJ1wBt24nQpDjxfTBVPGsA2KOi6acbagLJCdUtfSKn9I/kFjsErHcfc&#10;AEf/4PWAlHs+kH0eF0RofsOgbVJ+TsXD7S6186TcA73++ZPT3+v3rH/xC/1+nTqM/Sh9MybETmhZ&#10;77KRzBrF8kjpJ2pLzsPoj+j7hphRPNBXGa4Osxm/1OdnHBCFZUADkHLhko3UxBzMeRtFT2FzgwNl&#10;+MLpdPTGaNfkvfjb+Dlk4iPGsfSH8okOyGeD0awXDnPpz37609PzJ5+e/vzPX55+/z/9x9Pv/u7v&#10;+mYpfMGcSvvTP/2q4TfEsGz3zRbRNb5U/OsC0JgbIf1WodtXsclTuLSxY03lT/UaSOYSbh5Ab9YK&#10;6EtbJ85Eq7+7cjRt2lgk1gFwi0e+NmNo800/1BtMwCmeeQgvMfFav2Gou9CGp1O1oWVLFjw+uJd1&#10;DXOe1+VCKm/GFPqX2PvJPGKXOspZNziehw/lpTvk5WlCjr3+h5EAXQHwO76ar35r9s2L1OXpasWr&#10;N3hkn+N7fBEU0y+ZV8rMf2RZ4MgsDXrgL9ZjuVGN8WO7qa0yx0Zw62d8QD4bGOXuHrIO2p4U7Dbj&#10;fykf+6W3j4XTNsCv1ZHf+YqctHHlU98Pc8a6OFlZ1o31ZDaQ0MGgcv6Oeflob+rRWayToud7gP7n&#10;OVP+qM4lQdfcmJN4rg+cMsjQ/sKRMh6roCuOeagOnrQ9Yz56dW4oLvXuK7SH/grVhb5VXHiDG5GS&#10;rwxllQlN6Zoy3/BDmshu+y86yTsfv6N/Y33nu+sF79a1/G16XOJVD+iwpWC8sc/+mPy6wIGdG03l&#10;8fQ/N3f4NZ4zlzHfMD533iWGug+Q8Upzgv6wI+cb8Ts8ufALcBGoNzzVBq9tNAbis8RZxhL9BKZs&#10;Ea3kMpYC7QvmjzTxbpuQT336CT6hrh/qJGDplzYPD9NufrOwi6/qSzHr3MZ3/V3dmwpryc66+Gjf&#10;yq4It4LcVV2xj7GkvCNzzu009j2++xGe1vohNxzx00DmOTbYVmwnzOd34twatLc+zD/txrVLxa7D&#10;rpYxx6I74x/+zFyQc8jqlIuh2IpvZyK3YYnD8DpigSrk8xvVml0dQ5ET/7Cf5d/MtR5dM9DHxVt1&#10;rCv2dYBFofwAet6qb2VxnG7tM87o+RvV6M0a8eaOLgJrOYd/3baqY/jw+kNzHxuSrBkzBiW+3J6y&#10;DYitunCvm4rQn3hm85tN0tdzQRF85uY7epqdi4wF9y/hArtujhMpQAqs8zX46Y//4iDTOFKHdSx2&#10;Nc6aD0LwjDs01/wILbqGJsnld+MWXHwWX7LGeqYxRcc6i6ecN4E4tqZf+glfMSP2AZq1Oto/yO5f&#10;3OL6hTx6tw9CC1A82eGnsnYA1cOTi3PobZ2HD0QjxvTw44JZ+cLbZS6P7y1HzHb+8ASaml6IXVtl&#10;DDTKahtwrQuBJmj7lybY179tjzRAjmWquaoz6a35/zobl5bukKvYVb+g/PDOYRtE/MYt+1UPWOey&#10;R6D12w3j7wWYg/gA9Q151swq0H/6kNfdyBMqcj2+Cc/lEAji4viM/rgDbVH+pJ23Sg9t681odBqm&#10;SqJHceAHmFeyu7jo6DiJvqYb/RciMqJ0itALj+7FlNUH6jPUi8h06lnKn/vUuPCs/iOsh7WX4rM1&#10;ytY26Web34WL/o0DaOuHljkOUA0Nxav49RM1jhfjHJtOpq9yIAkOvBz3nBhelUv/xnTkukw8ahvm&#10;4wdS4NAH7VL4Ruvn8moa7HyzDqa8vt/XxcjuOMHN09M9TWhe1I8/z+yzYrHP+3zWzQ6JLOmWcSC+&#10;x0D/DrRQzKcK2r60B/Koi55HLHT8HWucxK/4ifOZY14t2z3dfdJ8fQFe/DsO1vGZfnN8rgNU0HU+&#10;iK4ce4/frHS+4jRrK/C9xiczgFwPDXa6kGduhM+uwx7bbiDh+c9xovGDvSLmbSKCm1bEj3OC+Ijx&#10;6/y8IeVpK1TJ/oJibM5vdtn1F3i2j8xA9dxxWrenxE912cv7BLcYuxg+RAuapSTYZ/wdHwc+GEtf&#10;+FCvP/wDQIuf6WLglZeyQ5d4i36hYswwTyFVF84VWPu0/9JX5Hg1WePV4q5+PegT0ObbWMnaCn14&#10;QKyA7gV0pN943YJt5FXW2O0YoTdYJWB8R5dUhkkXDQQDAQJ40hVunJKU8nZw8gD1DToCGl44hE6w&#10;B16wc8IKj3aSu7yKcHSq00tn/mg49eVh3tog9mCoxmp9G4ZjwA0z6Z6v22x9D4RXPtCWR9O9jHya&#10;+1wG5bWLvH04+sOHjzcflYJnXOXvqvd7ES3fdQEI/dugdh6pMBMBbyO5Wr7bVv9cRdwK34eXi3kh&#10;qM07TcvkFpy4YMdpvik05Ekbf/Lmot0zi78KyV9CO2XLK6PHpOXRtGWk1WPnTVn55AKYeKgtHZ9D&#10;k5jVCShnUG8Dx0I2FdsnQXWcwO+KPZesVvxsOqErJ5ceoJTuutdGYtW2ya/I9iasTn55BRTl/S0z&#10;XqHAJvcHH/RpGF4NysCT/p4LcyzYtGEyF+sYfFg4s5DmN0h7kwEXKYgXy5VeLDa8wBavXky+d4/f&#10;ueSpFHBzQReb3f6iqZ6dmMGBXzcxsa+Lfi7O8Eo26gHS5utv+0PcgfqJtL5jg8gbFHOi5jZWPZAn&#10;lDLwcszFhgInv694/aD7feRaNrqI3nLFJk87azNes73ljq7VxWO0hmjfDS49o9chRwZV5K30WNzd&#10;7hf1A75iLDLs/lFbcvHXmxAuFwayrHvQ0dH+cNXYKA3hnX7LBSjdQaY/hZgCO32BvGk1+dJGxBDA&#10;vEKsyGWm94UD9R+OC+C8EU4vprJBX0iMtJ1pF/pfLghio6N0+T7xj/4Zl0sn/VlE2WY2kFBWfVE6&#10;+KnPTRexclxm44OYN6r8OXOi3nVzx/Pdwa9+b/vWDja6Ae4YM05WiD7BXPZJXvrStKdwOQFFj8w9&#10;xWQMcaSoL+UJTpruQ93NzWufv/+DH57+5m//9vQHv/97ekL/qRfftDM69QQA378Uj7bv3tbVnbQL&#10;bPCZ6/AlZRo1HFevZwFDGbxI8U95oJf1l3zqKOdT/2MHsUQfpIw6xyx89AGgBzzmqp3rY2VSsX2v&#10;OpWRr33lDSr5fOJX6yoZpJ23iTUfq/9gu2W7d2ZTRxzMA915MgVcx6LHXcnwuKCeMWujbjSA91pP&#10;g/BU6pvX3JShpwn0x4k+ukbfbhoNX5UzRgP0NzauGSeJS+zQFqt1pB56dEWOKp2nvHpAj55+Habx&#10;08bg2wbRqyNhHWSwMI8bXbwC7AcKBcbXa7Do4x33628TCofj+ttEQ0fei1n1PTbF6R2PH39JUu+c&#10;/kEXf3/844+9KSwOig3FB/4anYQiOHToXEHcEU/2AZy0UEdfo7KRhU8E3NEboNGVY0yyoRwEB52D&#10;r3Yd35S+OFJdDgm+8zrsnF5cUJp3OrxUbKCs9fBtHvkAKudpmvyGE7bSRNQ/18XbH6iv8yppnqLm&#10;IjC/uYs/efLW86824Bk7XnktP7qadbyJb5GJz/ynlGP3Y/mOco4dU+CojPjjw28BA69QcsBuxOcC&#10;QoZXfBbg4Y/7U+xjvC85fSZRdvgM/MMXx3xEeccMYrs4tkN6eqxRSr/BRi50QwPQx32hnJsttF6h&#10;L3DzDLTw5EM+/Wybi0VbfYgXZPLp2hAawDiKQ/i0PVe54pB6zstIkV8c048rjcOMJufUNngUl/xe&#10;zvE1QAcuwvCBliGVtB/rKMKOzfBoHWtM+g7H10BcPJZQt+tSelJiUAzMgzmWFi6ufewLrPIjPpl2&#10;XPTi3/MreEDXNVnH0zf6/etdPaHEv+IHPr97uQMy0dttBk/hfVFAL9NPiuAXutkCXtQRLwByaT9l&#10;jL+OVQfeDtTxAS7roAfQkQvNHNKXaSufozdW5LdcaItMaKzTxKPjijL9XQIXLaivX1ovrWxDN5gp&#10;p6y2MM6S39clu/7kaxdp8+YzdoHTuKS89B5v1UfRaafFp7VFyuliEb/Bedwg4jWK4h3wt3BYd79R&#10;u1AnAa7rZhd+hD9royVr7Hb/Ez319vfo0gu/lFt/bpBUnc9bRmfbgayxM+tvbjbRuZXOewBfaNac&#10;z1qnNroNpoluuGos4AYl+gU8q68rhnf8F/msNT3my9bonxuYjP+WL87lwEUHADl8okv8f5008UE/&#10;NB3RJTpixP/DD38Rv3DHovrN9jCXcf6g84PcaBffPH/Oml950WW9zLgRiJbzLRmWqTT6Nw1u1gXI&#10;xH8Z41gzAazHQzv6gyANvdGnvA9VknU2FNehG3HUerPO5y6M/fiHeUQ8PcelPaO5+jHrYcXNK8bH&#10;AW8gX/TR15of3gpS0jcziA8yssbHXumtdpEGaUfbRX9kLcGNn9y0Jbul0rMnT9WPEo836ie+HVgX&#10;bzOm0f6H/1SqeBWGjZBsxfLNK90EJhtoOc5V0tBeGC215QLFsA7JFOxg5k6VjbPp98cNc8f4UZJ3&#10;pbSlYVKO9xvsG9/lsfCnYD/e85kfsVx/wxuf94I385mfkpN91Pfcp7g6ORjaCEKP2piS6E0ftLOr&#10;II4feRTBzzx5aMBr2YxZcmrKhRMe7YPpn/zOqPXSWIdujDeLl2hYJwLm7ZwPEKGyFqSsR8UlzXyc&#10;fhe+0GVNx83WL2UH5fQD+OFHgHGCMfOyXSrjMt3xyPsP3sPvEr/HyI7PGeMUo/QL+ST0uoFQN5wQ&#10;g+u8T3k/ye7mwHey5ZWk6GYVILboPFZ/jJEeO+EG8w2oN+78hBhVjOMo0XNeaO50nK+vcZIA3kDm&#10;DmeXjMqCX88BgyH96E8beP01x9gCoFdh39NqGWNazYGGcc2xJQTCtD5Fj/1tZhlnaVMhCTYxPv7X&#10;fJUXtNXJcuVzIP1tW3fjU7d5xjrm2QL6wMP2T3Ph58hInCzeU4//66/6HX7Ezy0Yg4tPvW8SkwzG&#10;Z+ZvAHno4fbzW6Gqg6v9Rfz44v/mREXcIMS/9H3OZbm5+DYgI+2WuTwYiZeJaxXxivHOz4xl6A5O&#10;/cq6E2V32608eulTW0n5A1pGfm+/kOBnagKvNR9hxw4dPyhj/EX2zpPy6uP4nHiLX8O8+NhSqC57&#10;n/DYPQilL2/SxAfzec+hQE7fp47+cI8bQ+wLbM94DC3lGnCP/uNJMD6j32W+q3ZwlW/0V91XzUWf&#10;hnc+iaHcDNV4OnxpXuYavqWDr1gYmIu8VhieFCIf25iv32i85Bja1u3HLvw3/DpGprQx61ugbVdR&#10;9XPHR+tHgEnP+hFczv95m5TXO0MMLjHg9Zn6ZHxAnHEOugVnhSk1fxq7eefe/4U9lxzxn9dXJbe/&#10;ezCp9MCSrD9zjhLz2veDt0Y30OOEKOsTM1FgFAIBC568caeseSNteMGn9GgWcHf8dAJ1gHEO6rXT&#10;FK80l/Jj4hGcrPI1pEkcMphsxNduSKdBE5dNI8WU0W3sAqeAXAbd2k85weF08D0pu2QaWfnqTTEN&#10;ACo28dl5UX8EaPzL75+Bczmx3rJ9bJCJb1EAAEAASURBVOjEusuEr4UKh3JoXX80g1EuaSqjPG+H&#10;nsl+uS90wGsje5dZ3ZCLb+zay2gfadfodkXazpTB7xL2MvLlt5df0hSn5eBe4ltvIex10PXjSVox&#10;iUY7bevL2+mm946b2EHn8/il/FLHM34cQOQkOvlAX+hDzbGoCB5ymbwZyDjH40k9kHlihzrksRmS&#10;TXudDPqJsfiFulcvudDDpjH9JhsKHkO2V3UwcIILv9rJDSjwBHgarrRMnLVR2IkT4RCj2fxU3IiX&#10;CFS31/Mk/evTE52gcqKAHI6xt3dxszgg79NP2coYhN3IIZ+NGdkhvtVz6bLpThkndaQ9YScPL2/Q&#10;wEs+ZCygHN4vdGL+Wrb1N4qx2zLMN3n0ePih7gxWezTObLfoC2zu8wfA275opcuQLR9tQHtYD9Ht&#10;E6A5wUOAvnx1AUwcQ8Md1vf1NPID+Q2/0AaAZTuXL2zhs5f3mDI2bdCj8Wdfc9YIWLh46q83JlHc&#10;jRAWrd334Dctd7APVdCUmGrefJEt/73iRE75Dxh3BL3A2ROgXuRdtKMaazDozuwiPhTvLBJ4cl3V&#10;FoW+2ADAh/V7+LX3IZdYy3GeEg7vys2FfWQebTjuUXRogTtbW5R1zrY8opj+p42qvZw6ALMJI+IK&#10;f4DjNlDf++d/+ZfTX/zFX5y++c1vnj58lIv8xDELTp5y7oVc+Hh+tKy0tw2nAicA0Ij/TlPbiCnm&#10;P1A9xgmXi4vUO0ZEh//EOfXSlTr3ARb2qucJRVLwqTO98NGX2OX3al0uWvOUTC4sUQa0X5GnPnKV&#10;lieOEoRHbKQfs3GBTfSfG12Qva/fYoMX9AVouNRdWdXbm54ji5tZWGQe/VDtItv8hJ/HWcaoXIha&#10;OPIJYxebozyZhM0PZRcnIzlRPNYZyKxO9vHYg5rwoJ42IEXP4rpc4xOA/53iX9FbX+kE4AOAtrxc&#10;JFOO7tDsPCoDed4A2nSkrnMm9F3olsZlooOWT37TN3oT71zU/Kd/+mfHMLS+qch2EkkwjCbg8tqq&#10;c77RF4u5xuvoo52gKwx9D3ENPOgbikgVo9eqVZ1iX5s0d8SQPJBND+muMZD+D0APYNMBsRFdKUeO&#10;viNFx4xV+odq6JARbYNP+xCrmpPNNP3CFKJPvN49/f0//OPpf333u7oY8uHpd37nt33Rg/n+s08/&#10;8fykWzVUxoZzToaZk30hQ3z9xI/ij7hrfHWcFpn7J/LQCxr04lXQ9E9S+tJdNvnxodqLlD9Z5GOe&#10;0APH/WHiFBPFxjIZf0yjQmJWX7EUBMELFjECxjfjzvgCLnTMv8Q/N5hxjFy3wdBDS39knIEGHV02&#10;YwAXCCmjL3GzEU9sgceFI8/tKCuAN+XYQnyDTxm02SylLdPO6PDKFyaVY1yWLtbJnPLFcf1FifWS&#10;yZRb1sxvPbZt5YNrpBZlxM4OlKU8pfQf2ru2Uxc7sCWfcqCu8sqT4z1+u/agXBXRW8i7TGhDJ1r9&#10;2UfCpSV5G0qPGVsAaP1n3V2ScuLI8iVrcBh70ftcV3SsTHxJnM/FvWlvM9QX+hi5Be9J6zvQ0JsY&#10;3DeVdOuLdcyYqrlPfx5LJ1bQE331ZUkeD1FWQB38sXGNs8ozdwG20zHJzwDMCKDNPtsw9MwdGiRw&#10;jz7xS+MQnvYfFOLLB0BuU+Kf8tLowL7m4olj0pj5sly7D17XYw9eO//mNzbOUo6+Wa9PuxDUGyCP&#10;fm/bJhagw4d9HbAv8KqMfnlpH2+T4Ul+aBjn+jvg/K4u8xb9nQuQ1HsuXWPNsQ7wzxnMHEgbNE7R&#10;wWsH0aAj/iM27D9sEE/4Egv2m4sSC44j6cONJ8+4iXRw0aH+cwzp2L8xjm36K575OkYSEx0bEdsL&#10;x+S79kw+bX+Z7zE6wRf5ux8bU9QFN3ahqy+myD76A+tv4wiNlPU3OhPDSPZHMnb+lqN4zmvqH5u/&#10;fyv+3lO/xcJjOh5HtPittTLcFH/V04TGG1wV4BMAWjbICWuvGWbMYdnDWp8bp2obuOT3DeLwQIEC&#10;fA/ZPn+TbuUhtxjggX8+/PADHYfGuDpPFrbmpOC1r3PU10uSr23gvhVUVV178Rcb3WZIkS3E5QId&#10;0yqlwSfPuYHhlS5E6zdtWYPig+jLWiptaHcLOefdSrlpZ5gil1jV/6QZn3s+jR3Rw00YKgQLbCMC&#10;0Utl/Q3J1qmXG48vx9Mckgeg9/meZNf/LtdX9eO4dU2rk+WDILiWx1umkbrEcoGyfHT+8kw3sT+Y&#10;sR19hMTeH+f8aFH/j8nuD+Zps481E7yRB5jLEBjXpccX9ehLn0Ve7VGBpoLoIgWX3VBaXzKqP/dN&#10;xifK4NMPqLHxiHXKdth1iz7QZx0JHvXcaEFfxBx9L3Lyux6r4iIDHrz/teDYtC8YG4lT5hzOm8bX&#10;Yo0fOyZXx7RF+pLPkY770I+5kiYed6Mf/Q7IeDN6C2fdiOrafFmOZHt8tH3gT5186HaQ7Ud96vBp&#10;bJIs5fkZNdwaX2cegpZjPgXaBdh9iQ48ANK4C034LtI5xyqO9S7TScF1a9aACLJ+5UO9NA+FClOu&#10;+HC+487OmLjE/ykra+sILyr40Af0ie7ImDFLZN4D4CLcBuWz/KCCyNnwKhQeyhd3n1MkxrJaX5xL&#10;/xBnGiH1dGbWBsbjJg5NAPsNKm2fqhpZExAtvJJWLlXk7ZcNr/XEJjI45rXLxpNtnvcZE5QvrX3I&#10;nCm/vg9KY7xRN7wpydiCTP3fAuTwv3eiSz9U/0viy/LqT0pd08pt3yxe+fX8k34GUN80eocXc3f2&#10;B7NWB6/jRkhDt9PAh9c+e6oX+/BGv1z8Zd10w/xriflq/JzZx1g16xmwDvv05irdAGkQDn8d7yjD&#10;lP0cK4gpb943RoOoD/pZf9pdRhGfS1YJJm35RfGtQ+Y/bqipX4sAPaNG959aThpPpiR45I9YdJno&#10;u+dC7dIHvtgxXiWGGWM6RoAbW5kHyNKuOvdnQaa8GK32qB5el8zrm03/S3xlnyDnOeVH37c12KAY&#10;cGyi9wBqFGjTQyPUO/wAjl8BTQZHH5sNcQjlDgCMmg9lGO3BUakXwNNAbSSEthUIbuO3QPRHoyjP&#10;n3hvOiPiDMdOFiM6zPKucChvw1k2tkkeZXRIgsOy5BsVCR/OqBanpA7HHdJdZqx87cd15F5WVMuH&#10;U4UcFRYOjX2MrcJBN1KjDw2LYQYUcNGfjSny+6dsSaHvwLOXiyQwsva6PR/58WFlUI+fr/HdaZuH&#10;xzvB+ocnMgqlu0xp3/oZ3NY7P+3U+tb1GJzdDtNIP/D2co4X7Tt0Kn35khbKwzGpwtpWvq3PQv5o&#10;q+J18MfeerB1TZF18GNM1UCgwYYyD0yb7tXrVjo4h+dHV5VTRrzBs5sHbAh5UafYUyd3PZvBlU2K&#10;bE66+/oHqeMngrPZxcQGbzabdWL4UpUMOkJ6qYvDPJHr380VD+ixxXfYcGexUBlvWJRyksmGMeAL&#10;G+IJbp/opR49kGV/yB77VJMjC/RuXHIB8P79R+aBfsENT2ynLJsR8oFsKy9eOQKAA1/ahLp+OObD&#10;BRjAFwBU7812nbRgB5tL0MKXhVzHzJ48QAcPoahxM9G5TL7ruNvfOoUPsvG/dRiembBpKsqnbsY3&#10;eAWyeOuR6YUDr3s8dQJfbTiHd7Ck1mHz4KIrF37Z2CfPifS1CdgcGtQ6ABdIxDkrhynVnEns3YL6&#10;WRWWU7s9z6Qt4EWsXtJvYs0WHOzFxvqfCvdLqUXbZ+kmWSySRlfiC3/EJ03DnXF6h5Dhj8QE8tCb&#10;+OQiv+VjPWWKK9qJjUsuAPE6WBY4uAE1R/zO3vnL8vq0T89fEspa8csTBGUm6c5SBxB32UDOK8jY&#10;TPxAdxy/ePHs9D//8i9P3/mt3zr95z/+Y+mHztJP5FBiA307/NLvLscj/AaR9bTdufjEHJg2Yczg&#10;N72tafCsVb4co+KxdBYv2grweNW2QY74u+/LoPTXmT+1uW49VE9fRBbxynhm/KGDZ9qIMVb6iCd4&#10;0PKkctuyY4HHCw2P1Yf6/p4zfNq/KS9Oy+FdwGfeQJeV1LOpDJCHFnnwsnwdkwYBk3PMGwhola4t&#10;6gfq4eM/pQVs4kN59eTpWyA33oTvkqVy8ve8CSo/6gYB9GJ8ZezBPtgjCwDX4//oFz8f46eRBo98&#10;xw+Pd1t5fQDz8ga/emEvEl/pAv+Hjx/7hg5u6uCJhKd6ap21EzfTPdUrfunL9IXyNA+6ujruS+vP&#10;+KgCOgR9RDJZtIPfCwz2mY4L4HPUE0PKpZICCL8felLvchAMRzvC4/IkpDiDbF9XLKlaT0On/Mk8&#10;Kf3pi13Ux0/HWN8YP0ZY2jzxl3Ho5CdXmWc/1u9+M8/it29961vK66Kvjlnfpz0lGwX0QY71lg7E&#10;jDfdhY88gNiyr+VLX/TFpwLmSmL+kS66JraJxeBGd5pAdsFfKU9EItJ9Ue3kDTjxltWuN64uhDgG&#10;VW9eq354zVgNrtc2il3oAeuociD9Qrr4jvi0kUT7ySTqHB+DRz7rFD35qxijT3MxqOsHLuxwgdv9&#10;ZNYHyLgG5it13C6oglAB+uYsL7GEzvVrMKacuBXU321fjutTylwvXOTxab3lD8OWNaZznHhBn9Bx&#10;XpJ+j98ZA+5ctGH1IfXFnaFFD9/4NUbueuw05KmzbkrddosH0ax1i3zMRTmPr2NrY8l0xIFpxz86&#10;tvzxBTxpQ/TbIbRH/+2aEV8UwOEjs7OOaMVb0vIkHnrzIboS18RJ5077m1YeWdA5r2P8DNzTJFxN&#10;PE+pDeDrG/WELwLbSawAeSVuxj5kIw/b8QUXyPidc2RAms2EzjcmP/uqXqT+UwpwzO9P1055x+Wk&#10;1WPPUxncWjLxKyXQC7AMVZOC2zmldWnr4LoMe1mgCKobtNjqMuXDMzKra8eUvQ4asMDhbQjUATdT&#10;jt/RkzGU5bBFC4exE9l+tb3HRt0cohR6zgt8Pi+fELedrz/Uz2xE69gq5KUndPUb9qIP4w364Y/d&#10;V8RS9URX1kjQnO7kCVpo6xd06XmDEMwXGujLAxmmUVmB40DTtuPojoThkXVBdG5Z6Tn22CEfwp71&#10;c+XhI+yqbZYnucR4caoPmuEHzpE++uixcRgX7n6eObHnj2y83uicDGFsxFoP26d+wAXV0RldAMyM&#10;rtiZGOO4+oPjNbx4df1dWuoAeAaaclS/JYXfPW4MQ7epoyz60MY7bbjt3/hNre4i4kSEUX5Hek8+&#10;dJlj37wi3sZe+EVNc3AsKSe3WQyFxBON159r4vxeq3qqPFdnDZFnTDLGqT96zFX7OIY5j9D8idp3&#10;tfZly2H85pueR359YsbzRRsBvZjbOattlL3MKAuOfarzrQJ4Pt9rgVLTzLHr4gqXmH58TVI5G/nV&#10;sqxTibujf0KbWM7+AxMJ/n2p8fiu3ohDPcM968Y7cxG94eRU8qvPumBbvTefwYf+5LWa8jiaP9q8&#10;+nd9C3l9b1bCB6d41PE0sMc+5T1uKn2o9Z+QznBHlatl1lt0BcZCMROuxtNNr9aDL7Hu59qJb7HT&#10;jc1Z+X6w/xYv5bbXa/T4Yse9lmetA9g3I9DjvpYNxBxvHQLsp0w1Pu6Xxxf5nLkWIB5oe/tB/a3g&#10;+IU/7VQQP+gBa+ugIHYoCd7bfGD+tLX4kUeuqXQsDTTmpJwyzo+EJOXY2DGavxwrQ0dBY8H5DZF2&#10;A/dtAF0vVjovGdErOux8zVsy7Q90pPENkUIWVd0ezmcO6bFR/YUhGdsj66ixb4hlMaL/cHMuUBto&#10;H+BGcdJx79BbddKrkNegR5+lw1ZfPIp6nkYe+7hhRzOdUfbYLzl2hk54ws80Efk8cKCh1PN8Zezp&#10;Ls/lMHsPVP/oJm+IhjUjx8zHuIWLv/iCY9bGXpdJl/quIrwuV7/2+Kd+i8fKv+2NzdegvMDnz76R&#10;r0rXclLekFjLoucxzlLPuoEUaFo+pLUVe1IviSOL465DSgOfPW87VZY9BmgjC5zikWY+i706NMSn&#10;5+ss6PORfzUnAMxf4aUGEJSvEIOLj5CHPzUf73sK1c+xY+p8lQdv4WKPkn7QGxTNa/j1vKN2RT6+&#10;DB+XVw/GJ05axeu1ggVtKyd04xMvXM7bJNxuf/fi7y5/Ycncy/JRK+XSi/YHirdswz7pceM1SzhS&#10;ZzylyqSwbTDHxlFNzhuPnRXw3U66oZ81KEBsZZ9FvqVe61DAezfI1zi3+8eVF1/eh65s1dG2HUfQ&#10;NfZEHqSxM3IgE7b7KHXX5PkCMAMeHZkNkirkwBeHvQwm7iju/OkwOJiyDmQosBRDvDqTSlzWcvgA&#10;UR6D5HA+W5kP5stGDd+WlycxX5no0UVdN41YYJQ/mhQqu3JbfpmuDrTpVzbme0mwHVtvHYOXBV9s&#10;pFPB13eEyPfF88aRBlzwX7zmLmPdwTt3WC99N/5kO0GRHxXJLijvVbBl6jeKdlveJmsj/cJZTxCb&#10;/QRk2w759S/5XQcEgGd81V1C8akv7HqXF3FQHGgK5PkQ30DrWj6FKldOI9lZ+eBT1gGmdkFXXFL4&#10;+5g+4oFcvlabQ4eO6AdU390GyndenNR3IWmtxed9UL6YsTwluZajMiZoRWMWWuIX+aTE5VwcZfNC&#10;G/5cOAE44ebO9g5Ez549O33+uX7TRpug0N+9y12FLBLEf8YHBkPeV/9cGyqclPjOeA2U1S+DExdm&#10;UsaFWzbz2SABl4UIF3+544g/3yU7myvRWXLnrjM2JKW88LM5xpM4/Ebx8+fcGR75+J8L3c+efe5F&#10;FBOgxzzZ500E6vXB/9WxbQFv7AOwxZu9nMgozwUF6rmwilz/FqBs9++QSgb9wYsB2ckkCR84kcVf&#10;ABuT3RRMSeIA/dATmZ6stwkG3bKpQ0sf0MnoKEkOfADb1uJFflv2jn05cRXi2IzfyeYi3DEBug0m&#10;wui39WVeQczckjGwMh25KuNEUlrY/t3Phy80XugVSgi1nvIbNvVVx88VJ4UxyTa0jAsY9pt8Bj1g&#10;XeVwYv+pYrfAxIxenCRmjO7FWzAoCybrF3SGj08g7CsdUzFtSKty/Fo3QBD7plgTPlJYqFLOeC9u&#10;bASNO+sHE83XtTKqWJADlYHvdSBboyzxhgD+CuQ1LRuPV7kTp/j0s88+Oz366lfVVvf9Ct0f/vBH&#10;pz/6oz9KG0nXLCw1poln+wixiH/3RScxlI0CXUAlsAX4mrGATSGAdocW3YwvGoLgDg0/NODZtUqJ&#10;NwA0z+3CQ643U2lLPtipD7a/usmr33sDBf0JnxNujU1OotDLfHWSQnnlVSd0hid6++0clsPrfDRW&#10;abNmPcELnv46t0MP8IpPz/3WUXGui2qMK2zYw5uLYrQZ8yA0yMK3uekFm3SRXL6nnouu6Ae/8vjg&#10;0QeLlnbBpdQD2IN+thd9xjjaBn7dxOk6BBpkN9bI4+vqb92kM0B7EDtuZ/FDRwB/pk3S36FJTKrt&#10;9Icu8XPaCpqdb2W3nPQS8DN4fND9w8cf2ZZPP/tcT0TlpoK0Gxc6js2qnY/l4A/8Mm0V2egbcBvK&#10;LsaDQXFF8KS3RgtZtLNVP9ahNg4K6BGfShd+Q0/QPnv//jG+lCdcC8eC/ejPrl8o+Hhfv1CB9vRR&#10;5hDF0rQXPDOnYwtxxkUAbmDiKaYHfnL6Bz/8oeOC9vvOd759+urXvq445elWftaB36zT5q5oiTPm&#10;PGIL/vt6Bt6ONwQKmOu4SeH+zf3T03FiX43MeqHzYrATu/jCPGUb6x1iFZ6OIyHSbI1J0sqjvn1o&#10;1YNsmsQLeWLaT/CLL8BbAvJbxlnPmXZrQ/Shv4qDaTnmIo9f2SubvDEqtxP7/N4b/gOqd9vW8aRy&#10;jpFRXb1BLd2JZYB2sw7Cq22ERX0LXnn5ZiSH8LGWNhP4iB4oHTx3oJy2nGYZnvEhdakPTfUpL8Y/&#10;/OjGkO4KeumvdGRWTm2tLh3HW+92RQHkmU9q8HV5lQc1xDBmEB/oxAed8PVd7XKUh+mF33EJ2oiZ&#10;MVZx3TG29MyhjBcc71C6vRyd+BDf74JsoIVffBg96FPE/0O/gphYOdp059d1ludKVfDGnc5Z2Ia+&#10;dPHOU36jgsrRFf34bXWAfpqbFnJ+yaYPfQ8cILpFz9pJ27geFFWRp44/6vI59xU4xFTSPBkPf/Mh&#10;I4AHegOIr67mDX9VNW+kYC4erSPNuiM2WDPTzxikfOOtNOVXfXjF6DUwRynHq925ucPz3eBiN32f&#10;8xL4Eqr4B/kAfdJrBdETl7y9wG8qEa7ndo0lAHwe6/wGHN9kq8mbfPkQw7Qb9Myz9injreQRL4xZ&#10;PMFhf2uNDD9g0as/ZHzNHK7NHtfTb+HHzS6cA0GHHfD0hpOOEw/E9j6/pV1hUv8RU/Ut7EtvO1TQ&#10;/mnBcBtZ0ETftJ3lyd7yLR611PlGCRlOvX2Ov0Maf9/Lm9OQ7zmDhZA8gR6aPUSjNiQuaSzx4AZf&#10;eD33ojt+qY5JK0tcXE1/Un7iNvozL2VOJwiqe8aoKMc5K5A6GJ3jcSNl/Ge1jEffuKML96/Upi/1&#10;28Y6cLntNi/8wRqQG7aO9kGGz0GEI1MN+5uDUnL+nXVx7CIuoIcPN0zqwP7bKXwBHR8aGHsYjPF0&#10;5jsL5qYDjUGvbu7pN5qzPmFV9fqu4pAzrLGH9MFDxZ9w77/S+b3WJLZB5bLAEnrO5oO3fMV/7v3e&#10;byRe4M3rv5nhZcb6zV9YLD8hJ43rskv24P2yIO+ZpH3wntqJc2DixvOlaunTnJd4zJa/8SE6Z1wn&#10;HqRj3Oa8PCdvhK/5Vy3h9SJB9fR58eiN/j5PgXcDAkSd6zSW6B/1ecuQ0TK/QQvZ4kUZOtMyPN1d&#10;oBxo2vagDFvLtynlzTN/QtfxgjrAPDRWMA5Q34sytaPzR49Ddfvbcaxi+02pvOtxj/N2ztjaTrcp&#10;U9L5o7aR0r8DOifU2pn4pY2zJ5N5F3ngcgGacvjocH6eKv7nTXmMv9eg8uDdc/vicd666lmD7aDg&#10;4WbXwp1Zt1oX7beUDv9yXsP8IAL5WWM1exJjm+sZD5at5Xj4kpKr/sNHqgFMP/3axx5fxn/iL9FX&#10;ATrsRg90JkUykHxkky+P6mLpG76JrnyBQru8cQxmHEYWYyLpPeJPOpRffQcr4wnnBXNzFRgZrpv2&#10;L338IE5jiyJD2Bq7pQP8wy8MartQ3d8oRQYxSzf2WKF+Bd3LecMZ+d1++C3Y9GsspUj+dTsdc0j8&#10;iU/zefiQm1SQT1ulsUgZl1mXPNL+GiHS10jDHz1Z3xJTPCiEhZAu/aRb1SOWz8Byaffgw8fIahOr&#10;OsjVz/OXaXbdsAf986BPZdV2t8XikxiLbaHJm/iCUJvhAV3aCf0Tw/gh/jh8eOAca7LLcTD6Z51V&#10;2UisPMb1nueVn8/1hNO9Np46BZ/6ptEaXePjV9zUVQdMJbHCPzTEj9tL66Xj/JP5Qiis7babVMqb&#10;tCxZz8IneyTxiWVvyNVvK/rCWeYvCTD+ih+UB1ACO3K0vtEHmkOvAwNKP9GLf7SAhMWwX/R7hv7r&#10;uQakMZo557Ue2MJHl8Cao2sq+NPu+IafjelK8b585nlUuMx77wLi7D6dfmS3LbED8EXnZP1NvaOf&#10;catIqjnL13+U/4//9t81/s0CQVgVUCfWmE3GwqHMATBNYBqYjjRx8wloj5cW43HwaWDq0QEy5CUf&#10;7fcFCvLArRzS8iZdecltHpq3QxZl6GmZnpzC3yrqq51u54fcfBhgZoGL8oLW5eRGT1jwhIAHo9Iw&#10;eGaAA59g2nmXx9sWOJVL1JI3j1lAkjdvDR5iyr8DkPLKIOWvkAXGodslbvFqV+vLrzoUr/U9xq+F&#10;yi0t5bt8cPfNDdr+g3nFEnLABeDTGCmv6nGZsrlHJ4RvcUnpgCw+96euSkt9cZGHT5dfka82s64T&#10;q+CUtmnLOG5Z0/Im5YJaBs9jkIK2OpS+tLS7KkExDrbhJxYy9SW2eoAZ36M7dHvfMj94Cep37Mpk&#10;wOSeCwS87uyJnqj69JNPT090QZZNfw9oo8PTp88dw20Pfn+JTSfi+uHDR14IMPGiQza5MuFasL7y&#10;GsgMspwIcUcXwG9LsEHGJh3lXigjUzrzu5fwsi+Ey00S8DGdFrTcte9NDuH6NYyuSRthMpN22jSv&#10;aOZCM3bxNBOveQOwEcAu9ACQQbtwjP88uOPb8QVtwEaON73ZIKpO8iE0+LYnJLwqko0lNoaymc5T&#10;UUdfAY82bPtjK3l4uO2kDyp6Y8hxyKQkHPQRMG7Bwxdp5P/QasHAwkI4jRU28YExwfblODHm2FEB&#10;sviqbHCA5/yGnYg50d37GHj8sYHBa6NZtNinbjbFosqyeXr0NfggDxv6imZOsDj2b2J5UoMXF5ky&#10;T3yuiz7o7oWk9WPiS/xz8eKF4qF9A307Blk74eOfbpqYETzwo1KABRJ5dOvNCdAybnhxYqz4qjT4&#10;aQHKFVSO391O24KaavgD8OjvZlcu5fbLzldl0Pg3BEVKe2NbF6Zd7PpihOggXfrBUFCZSEZjUha/&#10;tBWhqJnw9Gd/9l9Pf/qn/+X0Jf0+8Kef/OL0ta9+xf3t888/8yYG8Q7fxolYZLwlJqcdaD/rbynS&#10;VeUZizLXEhelR6fqVb71A5sm2MMxG+I8QZwbUWw5okXLR21F/5EOn3/+uVPy0DFW8gGwk98AZ6zq&#10;+BXe6sc6uQGPPko/Bo+5Ht7ggG/7lJrnjCnwpV7/tgl86PJUUOgdO2zAszEg33CSBH8Aed7wFQNo&#10;ad/aTBzzBO5HH33JYwU+ePLkiflzoQForNsH8jO8GKdYp3U8QT7lawwVHmMPa5VevMJ++DP/Moei&#10;K+Nj/cWNNE/1en3G2fohPk/74QMAngDH4OIrdKtOXMB+ot+dZnykjDp8gn8Zm5CJnp2n4UU9+qPT&#10;Q/mOOeqxfHJXcwcXMf/qr757+vHH/+/0yaefnj799ImiTkFBe6jPcZKDbYxL3lxMFQqmzZSCwzgL&#10;TeYy4lXzNPEgmZjGk/v4nKfm5T7HEroBxLO6uYETWMcKHWoDt4d4Ms8BxKLHLZUpaz8Q1Rmn4z/w&#10;3K6K14xxvdAgetF1LQqe+5TsAN/rFfMfv0tv+1oGPnyg+JXvGY95peiHao9f/7VfO/3BH/7h6fd/&#10;7/fUxp+7DbgA/EIf2gMH4EPax/Pu8EZWYn/6s/DoO5775DuPK+q/4KUPHLGDPqVF//gsPhcBRfa/&#10;1xBuUXxQf2S8B8dxh//1AWgvYrvjgWWobYltfEQaH6UP0C72jeKPcnzCBQX40P7lS0ocNmZtu46J&#10;b+rMU/QuH11aRn3GDPDDo+cZ8ATgiy4cQ4c/AOjQOeuJ+I/1w6IXP2jsP9HQTwF4mGfHsFkHYBex&#10;RD3QDY3Ioy+mv1KH3rU7ac6PGMsP+qw1Kp/ySzp4AdSBhz18sA1AT2ziAzAHA72Yik3YSP2X9ZvV&#10;0D19+sRjIXMraz7WDYxLrLOA6uADfVVf+gx9B5lA8arbT3/6L+IVftRxEw7gsVDl6KJWNr/aim71&#10;IzS1hXr8zZhgOeLDhUTK+4HW4x1xBB8NJOAC2MP4XDnUs36sr8GL7OCL7ennP/+55x7Gydx0mTgC&#10;D7b73EcZ+sEHnviGGOS462n0QD7l1YMyRYZ9w7gAvvuR6Jk/rNMMiNAA0TOx7QKXzbihPPLpt+AH&#10;N3Wsa+C/gMFXsOvCcXGydpz5Xjxto3wLPuuJxhzHfEpbeuLHeWSqHr0A60S8Sj62gwO924i+67jK&#10;moM5vP2QNsiYKSZiWR18AZg2Fx+3p3iQMjdyAaF6tg8jx/pKJjfg8kEP+OPzjgcuV7sC9FOPKfIh&#10;OjGGYJZ5TvxjF2Ad1MaM+wCywOsamPgGFzzS+ovjrEHjk08++WTinwvmGqdUDy72dI8D/vUffYl/&#10;fEPsI7f8dxnwUSWk6S/SAVxwuOn2s08/85tAfvbTn/kc4MXL55nzVQ9e1/wywxDe0ZkC/AJ0DKrs&#10;nMsSi2krj5+sH1Hb+kSnUB/89jGWuvLL+Rf8ypO1h/Iax1HiruJonY9UqTC3/ZE50qgfHGIBsD+d&#10;kY7Mg5ue0HKexXkY7YpNvlgpWtqam54YX8qDsaI+t6mWED0phx902Or4nzLGz8c6fyDue/Nb9Ob8&#10;Szdkazz0vgFrDJ2PNdY3c2xXx8L9LRLIAbzmUspTNvjWH9nB/E1dYeW2Murq49KN+073NY8sn6pd&#10;2m5NvX/DmKk64tb2K4OutKEvENKeM26VrvpkbaY+M+fD+PyDD7h5HH8hO3GNv6H1BX+lHGc9pfgo&#10;M6V7PFCML8F1G5IRZAxlDCPmmEcz1qTtgrP3OXj2gw7+iA6/lnfXAHsd81guAEV36kQsfeER+ehD&#10;XJUPx4Xi9fhailwA3ns745sCuq/xcgrbHgdWeFCNbgXYcOyLuG5D2oN+pDaTbPz0LujPoRlfbQzw&#10;m5uODwYfmEtIebpe/qEvUtcLZPY/rWjcQ2v6DlD7qAfsa6XskwD2jbsqvrdnXS6OTvsVn4OTfm31&#10;1D6MD6ajXMBxZXKcuthVWsr3MZ7j6O+MbWZNnXIn9sXkXH/1CVsh1E5eJ29AUYFlO/Wh9VoyU+Rv&#10;0NGZdiivrXpl2X8UovlCg3tpE89z8t3yl+Kg/WoRK8O6CbAO0345djGs3wmct4Dk+bK+Z3ylXMqc&#10;nZO4Xw3DYUx8dq6kvQBshidt81D7DvHPETesT1mP4x/G7reD1otaDzOGrf2N8Ql6IXvCcbEgzg1T&#10;Uf3xY4GYbJugQ6G+9rHKqSEOC41BjkvX/c2UJXZbR9k5/e36joPiKJ3i99rQWIPP2wBcz6vyB3Lp&#10;hznXj43EF3yQwwc5atjVJm47SrF3+4CnQ+tEuo996FIZjFus8xgnPLfo/N77wmpfbiDsnsHuE+iB&#10;vWzvxz1nQM+OP+C7T9CuHs8TT68lH9h5Nd6Im1fc4LZB271FXnP0YEvLr3aXJyiLh/hj4zUwvirw&#10;E7ZdtqXXd+4fiX98DFSuMmkpybAOHPuTeXHQ/Ypu6KofF9XxTNqHtTD9U2sm1mDtE/BxPOQnXKCv&#10;XPg2Dx/6igqIBufhQ/0N10h0UxLjPzEYe9Mm8AOg0QM6VOpIX1USBuQR1gCEAKjwHB3fe3npqYWP&#10;YfiTt3NGRgOweHuKcVqShl7fe90qfE+mNG9Do1PgQ/BqK/rnc0xgbIxf8sK03W5klDb5YwJoHSly&#10;Slf88s6xkKrDDJitT9rmhtsVGJ+Dm0Hltu/Kr/XVA27kW++J5oqIFoF7DVruABVC+TWFxnnmIv7w&#10;L3/VXXdP1E+7bjsOPCrnbSk4V+Etel/iLtk7vvKrXASVvdNeK9vrmy+ft+G3XkIOOcrjJ+r4naqF&#10;I6ZM8viNdmPwZHAz7ggkHxeHrv6m2nw08PgisCYs0rVQDpG5WK7qSDmxYxJjwcBJNxvabPqzcMki&#10;IBMfuIAHo4wAHEwZF0lyEuoy4WIDfB/pdwlLy6BIrMS+bA4ygMKT3x6mrneMsdFRgB7xSffJlgki&#10;T+hxJz4XV/AHkwb2AGwmXsZh+MBQCJtfyLNhEB+n73kgH9t7UbckFN/XApExiM2uXBBNv2AgB48T&#10;4oJj34NVS7A4UJ184jBlWIB/XCdMt7XWX/K0734CrRNs4wAZQI8faOOQGPITIyzW7UvkRnImmPMT&#10;rMYM8cMTUY1J9PDiE/76w68sTmyoyuBonKzDdMQFsWP8PzvhEG/4wyO+mrFOTLCZV/KeLy3Mzl+2&#10;DTz9Mf/U1mLwZIT1UMFd3cVeAK+0iUE2PXWCbU7xB7jQFnqHb8vCAxx4BfdSfmhpB/gkLc7OB7ye&#10;4OHPTvTgkMcP+uJfH9LNsRATB9aevJCsj3KTUvC97//g9O1vf+v07/Q6aPo0m2ts5PEaV+aO1c/G&#10;Tfi0QFvzihXbLF6r/aYDEFe+wD4EtRHf+iMbiB8gNqmNZ1zqCcpzbXya/9Aw7tHPAMrrrx47XqYd&#10;K8/I2xd9gosN1debprL1xYv4E1R8Qew8vKc7YMeeptRXX/o14D6huylJ0X09mcPYpWOe9AVYUOei&#10;DP3jpPH1sX1BuYaq4LCgV7fhIihAO/CECzI7n+cEkfHrUXygOi661R+csHEtLxucxFigJ2TEBTjI&#10;9UU36OV7LlAD3qjT2IXNtnt8UP5Ne4Ei89H4Qvpi843uDH+mTb/eZMEGYTdcsaP6eh6Z2KVNiDFk&#10;0pb4ig+vOn118/T0U234/uxnP/PT7Lz+mQ263jwCz/rHT97oLk423mRa5jzpxIFnGcY8yeRpeNso&#10;fxAT3OmMbZSRenzVb/zyWvwu6r3PE1ONw9sPGNvBRxcg69rkQ3e0gRHmy0+ZKu8NRqWcNO2vfh63&#10;yy6eyG57yC5V8On6GnYcA+jhmBOvl4pJfOqbDGTjE/nsH//xJ6cf/OAHwj+dvv2tvA46/Qaj6MeJ&#10;jQ8/1OaB5ln41bfkkeP4E3Y3c2sj9QBjtrzpC2CU9ULNVBunXx4L8J/63F36/xbHtck8JZdjdKk3&#10;feFK8cJqgTp40bHov5Y741X5tJ/2mAsgsQ27ssGLvyqv9hpffBl5GmOUEZuOV/wmfyPf/GRoNmer&#10;qVne+oIWGWwmm05pT+jpF2zQUD9mJC8utk3lhzxFtdqacvtgcCKQcmiOtRGy0L/taBmjHfQc4wbz&#10;Gr/uONBSh42U9zMszJt8abIOybjtC/aiLTAWAZVLTPNkG/3xU93kga7PdJMiF7uCN+swPaXU8Zfy&#10;yiLv9iIDSD94RMf4gHo+bCDhg+KTLx+33+gW2tp5Oc+GFzyiz/yGmsyqnPKPQvkuT3QzyCXcSQ6u&#10;9VWje+MNX6nMduipz9f63TrzlW5f//rXl76VBV/yTYvbemTt68LiRYnDd+AvUPxg25s3WZeTx1fo&#10;SZ+qf0uTNSXnGNygkfUvMrNuqTkZK+oH7NuBci6QkJZ/da0ttBEXVwHWBZQTR5vmLtv5kgevvCxn&#10;EEoPD97g0/Orylu0mj+6OYaNuKo41RXd+GBXy6BHHh/KvL6SSxmvgLaLfaq5hLmzP8fAuIReQDaQ&#10;cgHMBfMlth4HaJ/Xb7hAn/UBc3xu+tJNJR6nuCki80h1Qyf/rquMoYwP52hpM3TOvM6NedyYRvqV&#10;r3zFdkuq5xx84LaXT+DH+sRj27Sj20YLUHxm+8fu+sO2jW/MS/bgC8Y/XmtqHwuJMYKL670AxZO4&#10;rCWpV0v4xhA2R7lgrqby/IoMcbNelZMy1buu/TspQllHBCK7dFO4Eq8TYH8BtH/q4r/c/Jk8qMz1&#10;rMd5W0fXAGXBWqBAHbZVhLZTDMyzQHGxVb1UJcgw4/CnPVTpP2zFx/KrrFoxZ0bUIQcWwsadsCHP&#10;P21G/NCmtAdw9y43OiuIdXxPY5P7udYNxCvjK7oh+/XNA/cHfEKMcPHnDk9ISphqzSv8iCEVyzTG&#10;DtoGK0mR2U1hVOQcEajv2p4uE34vIBvp2hc8cdqAfayyxBGRNHO69KOs/vLPAckuzpd2ACfjj3wj&#10;pdlrYO+Lc3L8pzOA050X4GSxT/xm7aQq5D7A90r5Ewv6H4SQ4nv7gDTMjCP05Qehxf/Qqn/rK3rD&#10;bGD3kXXd6mq3mPh31Nd4IyGl89pONOp+5m19hwd6OjaxmTjZfFv5e7qJ3osnf+jsNqepZVLXmui6&#10;yy4DyvpZ9rTyIiVGNdI5dvPE2PgL+63/BcHFIWPj24A6Yj9tedgSnemlianSu03lQOtcO+dNNZTt&#10;tpCHT/1Se+FBHmDc6f5EZTT1mC757E25jSWPC9fq1qYzb9W3b1R29MhcZV46xxOBs5PkkAM/GVyJ&#10;SqexL32W4vjnkAP+Jmdjs2dpI6CyWwdP66o5MPWj4+YfiHoBunSD7L4GfX7i66zWZtgG1XfeNi/P&#10;cehCGyjVX88lzjlsR8bNGFbbqaXtxN28fCxeQHFypL4w8yflyCsOOc5L8waLI/YYQ/h471eNrVPy&#10;twLyHb/4QTQG5ZHFGMA5b/cLll7Su4AfWt6yy/SsXkpzbDuQIWQlfNsP1BW/MV5++Osa7PulO03z&#10;lkdjWdptDsW7XdOSyKUP4SM/IbrpWSzSyEracvjvH0dNmtEont8kom1rPtJVWxsMhQbmuN4Q6L2n&#10;7fx5UFZSe2yySrOmZ6wm5tAt+tn79C26t/BohurJODkNs9oDAQfvMUB6t72o/2WgdMi9hMrhtdfM&#10;Be8C4vQOsZFFzNIbe/lZG6C+WHwuCpDhtY7KPUcobbzxdgHA6y/afTGBL2shzSfC6ZxFNRR9hXZt&#10;oXxrdg4NXOitOpjKDoTbgfXTVYpSJtUFYFGh2PbZUbrBa6ZimCDFwKhjMTb4inpYi1ZOjs7JcbHZ&#10;8DPvKzzcyJRDMNCG7/H70vfiW7/DLvgd+qghtBg1Dzfk7QGLTk09NE1DH83WwKhD6s1ry/eO8tAj&#10;2wocOrBA2nSEa3iknAn4ku/hXRaF1Memg5bcAcgGJok4H4uWPzHYF4LgYxfp2QJQLVVeZqiv2stx&#10;8033MhqZ8n7gg+z67zwKDl6th9cuu/iV1bQ4pKVtGTwKlEFzrW7Haf1lCk7Lin8ttR+DvPAtd+ir&#10;d2kvedoG6Qq0rTygqF/TNr4gWmKloT/s4hgZPYnu0wechPXpPvMmBliwKgVy4sqGAINnNiI+/ewT&#10;sqcPvsprm++dPtdvifLqZWQw2PGpz81EX/BjEYrOgHEVDJTxOiM2mdnw9ZOcMxJwF3EuGHMBkU0U&#10;nprjBFa6AOJZfj6RXPITn7XZqFogIZnNKsY6X/DgxFM8WPz2gsTiLV7ROXf5v57JFJ74m4G8fYKx&#10;Iwup8EMnFkXQs+58IJrT6ZHLmKQpL5DnjwUUi0kmcMqyoKVf0GGkt+gKkO88YF9/gtM6LnoUugBd&#10;dfsJixhaRX0RH95UcjvGB+iHz6AtPfKAtTDRiR4nuInzpJyU+GK3mqsngLue0Nt68SV+Hc8Te4QJ&#10;zeyNEsUDC9zi0pDwdoyxgTS6wA8oHn5qFe1+CegCD2r8u2+DTLtiZ3XldcW12ye1ZXS4tyWh0xF4&#10;uZmIxTv0C2VlaALWHuWN5ipxfcuaZn7G/4tcmb1/TwzQbsNjYbpsHVk3bMRclj6Eyfe+9z2/DvZX&#10;v/EN3+zBEzHMWfS//Kbn7fYnVvCf20F84Ok4Gf8hMbGUiyC0ITilob9zQYq+xwWm2tr+xNhDGfXk&#10;geKQd/vIiNa5ntaXPccd1aHB1nwO/xIT6APoGUfzI07Rq5tixCT6smmKnF4krR7WQfV3ucoqqC9i&#10;4yHL8bs1XuyKfHzGk1vwMo/7mXO7OcqFoOrKRljaTq0suYvGYxAXSXniNf3Wm6PaeMN/0IPLhar4&#10;N75FNrrxZB3qwRvdGB/Bxw7GDvtJ5bU7tkZf8jzhkU3iY6ygHH9J0dVH0Z/NWG/oiTc28uEiN/Jw&#10;wa4HPJApi6QDNpxOTz5/cvrkF5/4TRXYim4eJulPiBOO+4Do7Pf7zHvxF2ODgkM8RUf/AYcBRcWB&#10;2NgTIuyn3R27kKKckLt5Qd8GmAf7eqz0KmxR++iiMe3EHLfTwoZj/gCPk2T8O1XB9Xyg+b10WIW9&#10;+Al6fjuQ+YLNYzZYqwv1QMYd9XPRsH/EHMJcx0nK82cvTj/TU4N/86MfnZ7pzRi/oics0YGYcawh&#10;QHzIEyP4H586rtsXhd+4RMeuG9yOYIu+ZVz0ZzzhKXPXj47Rs/ombuFlHPHH9xuqy+034SAbfcB1&#10;HI+vyt86iQfABTTKgdqxjlWMuQDzLrwyJoWW9kOPnR+jEa+YqnxiuHo1dVzK9xwXwN8BHUwr/67x&#10;VH3GN06IJ7KB8qzO5cExPOlTPulXv4VP76etbHDch6cNsSfjRHhTV16VUZmkHb/wD26kDDzXiZaL&#10;QIWW7/TINy5jyUzFnu9FS7nrJ186xhN4oRv8KedCOMfkiXn0Ke/Kp67QPG8wSaymDhuiJ7Zwgep4&#10;gwG09P8C7bP7xxEEAwH8+dTmloF/gOpdkRJw+1HGhV6fiYRyoGnz6I6/lizhMW5ZvsqZR7lIyA07&#10;bHZFr4lfxcODB7qJY8YaeHZ9iZ6WrTLTbDjhEX/hgwK6hR4+oV+xO+NTfcQYRKxx0Z725Gk3xn5g&#10;tzHjbcron9Tt9RkHFOtbOdahI4B//HQt/YUxS5+7wiU24FO83SboWtf2aiyB580a2Sfnej4UE9tL&#10;HXTg9oYNjsuLdgLQGb/16YzIjs743DToJ1y37/CFFlxo4U+/Bjx+39F6Sfr0JlbP5ZLDudKKD/H0&#10;+DE3dUGLfcgDuHgfXWIPZelraSuOAXBoKy4G0z7Yy3qccvgxRuZnRRQDOqYcQExl5cmb0BAj/nkB&#10;4RCv0OAjdIXW/sQfoye8zFG+cnwhW/0dOjXOmR68LeV04sZk3WQ35xLQ0xd4heKdO3rzEsw0Z+bJ&#10;W2rRi3Y79KX0Gpw/0RoMt59sgt4XmJlnJYuYV9YgNcc2+s8UKueNQg/tskUMmOtxH5uU3aOEweHT&#10;oZUR8G5f7oUZ3+i2+Q2c3oRmO/Gk6kHpGgL+5PnRyW4cU2akLaVdfAOwK/NlOvfTjDVpM9pEb21Q&#10;zN7TeugBcXpf/NXWvL3LLB+wBlUcEdtShhskfQa26Q4edotSbS0dlbJu+LcE+1UCOGcF0LlQn6+U&#10;RhTgc8ee8h7/pGPL8BGAH6ArrQuFhRS4xP+sqTM+EK/g+mZWr+UYOyIvtPiCsgPAt7+RE/VpCbcl&#10;elQHaSm+iis5Ef6gpp1o98NebGKsA/bxlWNkUc/aEFrO98ujdPDvGNU6aAvDuodXU/z4NhgTI1dq&#10;I+OOF7SyUL5Bj92e6sCY4TxO/wJKYCvj3DHTpZ2/AOm56odrVzlrykvIBRRK1UZjP+1oneUO0r7C&#10;nnr04yP0AySLMi7aAtAsHj6+rQz1OxBfD/U0enXght03+kmrG/sP+mNsL5117IFSx6h11jrPNuyx&#10;Jju2/SvIGtO2R8doRDMBsdMZta3WPfrb29dI89W28fk+trfNFx85C78N89QfulUocY2cJVv04KKY&#10;x1KNVwVwiDtsWHNu+VuudF66SDz6w+tdMNWWL/wCbK3zRZtRX32dJwaQeYEXPd0iqbde+MkeT79n&#10;jKgjK/gi9Tng0DJn2wess2gf0ep9kKMP7k6A0mbtg/f42T5kYM/o6FTHlFc8ahkP+agIOK4o3+oo&#10;HjnG0Zfbaw4an00PnDIF/8hHh/iwuE3B23FbvqfYWh6siwqXdLWtKXjNRw5z46FXLxj2Cdvy3ela&#10;5nNWOcnrTc0r9Uf7EP5GFrpiunWrD7YYqJ+JLwWIY4Qx9hrUPr/BRLy4GNuyPe35Qsuu8aKsvtjr&#10;8YY0OYOdD/m36bcTYVdvVltytNiCtm7Y+Z7TJjashxhVpz4osDX5TnbkEf42GH579a4HeR9PWMjL&#10;RsUG1pE609lJr+b1OupMQMtwoTVPGicsCTJw8sNuKaHjKgfdngeVsvIdUicMRBoOFr43Nux4LVz4&#10;U9CzGNeXgi6LjWv8d557HrK3AQ6LnnGkG7tOFRF1DFQEvG5ctHyVLluoN82FT5Y8Vx6NQjk09UNk&#10;x7TSoC96VW3jQ+eSg3bxECL5HpNWRspvt1dlkZY2NKlpmXmNNi5rZ9dAARALh6ahdbn9Mj71xuVR&#10;d5lDrj8bL44XH8qvNGL0ff8EWlt2udB2YN5lFae8m7oc20ev8iS9pO9xeb0vLT5p89C0/emflFvf&#10;K8ysA/jjo6aoWjplwls4CeP0I/e1IMLA3KuDKHwMPz7o4YsynrxTl7vG8ypWXqMMq2zkQMPdvR9k&#10;A00V3vDQYpSNCXh3EuJ3jNgkZzLiJPmFXiFNygXgXOTVxDW6NdYOG8VH+nDxYr16TnqCR7n7rmix&#10;qXZhFGOa7RLeA20cskHGiQqf3lDhTQzVwYNNmPWkteg5pp6UizD2o70l3siXTOz0BXTpgWzLGzuq&#10;D2PbQy4Qqbw2DRsnnHR5MTP1++YjvQ/ooiI60LrzdIlyS+5EU4/xP8BxYdUx3nUBpXqe4IO3208p&#10;wEkfPj6bG6hATxJNnuDoVJ7SM8Amil038xOy/Tf61FdcHJEbrSdzAdy39bb5Vm8OLN2+OkQ2zqiD&#10;LzobVysSyuoD6prPQkixKsTa2LqDM+ay2XycwBVnW6c5nkpjGTpALmq80V0AxPoBR3tEn8iAL8eX&#10;YJsuTiDxoywRKvjp59C5zce/HNNWLhVqOItKGY8zUo4WRrOf/fwXehrwh6ff+s53Tr/9H/69y/3E&#10;5utsrHJHI+Jq+2WK3rFbGhA/OgbHeCL174NOn6G/+PXtNLrw8D39qGsU1IYOfr4Yo74DjjeBp5+B&#10;A7DYtS9GvhLT1WZwrNf4pHyrL+sSoO3PhU8Wq9ngojz6MWZQ1vmk5bHx9gkUYwafPinF2IVMxpkC&#10;MrGP8ba84U85AD55+n4uAs+m69yuy0XT53oilpSLa+2/0JqvFvUAfPw0oWwgBTyucfIm/tDVL4w9&#10;4HMM+FXA8j/6A9QBVBeHY/el4eMYpFAQXrr9Ra8kWjImljn2JvlsvnFcHPwBbcTFbz6RUXs910WO&#10;p3oS0DoJgbhJHNRn6OiOZx344gYeqbf8bwzZmjaaC+Ojv9tFNz74wqnKuHuaVwwC0bEpG/zynfhy&#10;4RSIvfGRC+arYy1pfbjqZcPyr+JN3DnvEh6y06/YoAdyIgVOYqMbd9TBm3Gw/CuTlnRechiX7+tk&#10;nDn7lY55EvgnP/nJ6eOPPzbvr3/ta44N+HJXPO1Kf4VnbCVWkCZQHVEBTp7qzs0E9GU2NinnJiQu&#10;WBDjhRu1F9D2b/w5fkVLOTzc30cW8msXtO0j5JHzSDeQAWmf9NMqCovim7fwOYaOY7HWmw7yhJzl&#10;qK5z8H7DB3WMF41vx654wIc4koam68UNeBvEn/5pfyBsA48HKsJHBpGAByCL35YDzH/zAfqXv1Px&#10;AAeITfFXbSxPbCidkfVFGfXHJ32vY5x9MrLJE5+XQNstME6OSrt0wk/DC4zmSbGJtEAeOj6MQ1z8&#10;xcZDT56S1mt3NQb2CfryKw90hd43qEwcVs5hX8YK2iLjDr7MRTJombvBVVafw3/RNfqidnWHphAa&#10;9QPZVqA+5dGNcvS3XdPXzEtM/TtWksm6jAualBtv5hHP4Cpn3iLGPGfrmPE9YwXc5Vf9FeCBDwBi&#10;rHq7XLjSynUctw7elxCfyD/SJTbFnmW/9EBXjpmPwC+/8qqM3CiE5Aseg4h9jGGMS157T6yUH6n7&#10;o1JihD5onTTfoUPtLT5s9/x6RfPIo64fZXLBQSlQW8dNC49ynsgozp56fYPP9emYDX7GuLRX8fEB&#10;/8QiOADjK2CdzEPrIcUE8wY3T9IGmfPzU0HEO2Mw/RK/cd5GTPutLh9ms5+5Avn1D/IKyGG+bZtx&#10;s8V+/kQ9F38//JA3l9zxT3BIO1xlHWkDfJ45Wzcc6RXqOffKOsKIEuZY5iI351c6tg9nPWAdWMPg&#10;11l/8MQl69c7PBaqcnCQxQ3E+A0b+LkG85V9xHfnztrGDVN3NQf6HAWZm5/BweXYQXNpJNBxxjZk&#10;1T5qsNdP1ypH+xDDN7rhC5/2goNtkB+z/s/YYZ0JpW3PhDaKnMhouyMFgKZAD13gq9rofJS1Gdkc&#10;7AViGbxIyNgW6U/b5diJ+LjSTmg8HJzjm8GUTRoT8Al+QCf9ljGAH+7rjUpvdLHXcoTzZt6wREzw&#10;e8Bv3iieR+f+rmr4mqWrMFkcPCK92N4QVV+sVDZwHurz6PqjzDa/tAg6/GX6Ma7+2+t8kV5ELUOb&#10;QnxzHHMDAEr3Ain8ypMTTJ9L4yvW12Zi47TOEY1+M5k35NB/+/aCyvI6TLyI55bZ5+LVMQ12fYNY&#10;y3zDIS0jv9hOy0x/q16U03fQhzz+q96klC1a8sKD/46DVtwgHf1GCHzGV8p+MRD/twE119igG/pw&#10;80Jtsm5IH1vcx6Wk0N4J1lg0jfkiXx63/DK1r6Zl9zp7TQbUP8ufQlo0Y3ptKH1xjde2kB2dP2wb&#10;dtHyQx7XAABAAElEQVQIG1Rmis4Nr53UlT95yx49HAd4fBpPXvHay+Xs7Wk8ZKzq+RE8uz8FLzHm&#10;X2PgYuHifvlcxGgjUPlLP++6le5dKfiNEfQB4gd0Yc00884woc40vYMC/OqtfmhwPGT9Ul9g2BFj&#10;crz+/TYCjfmAqvWJz7kovdrqPTewwLPyzWi+aALLm7YAB6j+zo9M2oRhYrc/87fGYiG6jZ2OTRAL&#10;Ivdoi5Sef2NLfh94K5dOrEGg97kKnUx5jmOPDlkv6w+1x4SNQbKx71axC2yLfRD9l/0w3KBzNEWH&#10;nYmDDW3ptpeRr86X5eVbnpf1PaZ/2w+MRxM/pW1dedSG0pJSFh2OUmIHM93W+m67Fp85PThKNQZ2&#10;LqfcN7LsSy2V+eKsI2FkqEH8R3qlcaiDhh02buCoN6/hoiP/ppHSHe8WrvxCi8XGcjraqlYX/9JH&#10;Paa+OM4PoZ5wda51HOx5ZNvE2oljN9hxXVy8wdllGXfqS8cb5Ha6ljcGhs2ZTsWhbs/vfEpHTJUX&#10;40s+xIfmPl20vBzfStfUr4C+JaS1SqlbH5pxOy5a6Zu2/IukBMai25zXzuFFsxqFCf2OHotyoGyN&#10;1AD4IrKu4ZifbVLtyC+eeR8x2eLzFFqF8KaS6zmmvAsvCmsnafPtnLUj5cNzozHTK1/Igbb0zTfd&#10;5e/kh/wskq7SS38GcvZMubOuJy/QZlOEDYwMQJRdfpAHXkEcnPUdbi1UWhyFqydOqrKYYILopAH1&#10;0Tl3WRur5YeW2Q873cSbhkUPRnCEF9D0TCYOFrSs+aalaUr5nofufQD+TtM8tMRHXhc7g+foWp6L&#10;PwPdZkdO4EWrCcj8iUZNugyHtIjLqJv6nhDAjw8nHQwibCR4A0HHTB6eUHRCR1zlDvB7ft0X8n7l&#10;V77iDX30YFDi5JsNB6CvthJTtyO8gYc66eumGoMVv9PIieIdXh2jk+xskGbz1wSiB3g1MLi8QokY&#10;7XjhSsnvJkg3bGtX0kyKHSzR3RdSZCN30APg4SPK24fiK3UH/CD9W45N2Dyqmc79gxN+FfJppct1&#10;Jg5f7PQdkPbXNtAI3zGgci6ol746IesMdMwJJovl0uF/8vxGSstoefL9wMN9bpi1f7Wfu3jwyXfR&#10;St46KcUefLFAutsvCrL8rpEWzfZBwhMZb/TkAKnx3vCKWdmDSdNVUsexcHQian2xb8YSFp3Z1OI3&#10;5rWRJ/G9kxCeHXHQ8bXuKrf9YWee6KoqywS/3nSR7F1+Bk9tLeee+az8wuc4yYxP5HMxKg5R3A0D&#10;8NP5hIAw+uT4rpM4pYCLGXNxLZtbUtI6uzZf+OkW4Eqzj0Orxy28KQiH4WMSBHIsmXzL1z/++OPT&#10;97///dNv/PqvnX71G1/T73bk4qLvThce7UIfon+gJJsHvZCIfD7gvGJjCJ7C8Ue0tCNt7FhQ3Q0X&#10;hIZHxqD0hbZJ7cEXlPG6+Vd3c/OGF5c4SlCd4Et8ggtQLY2cqsOscusjHNLik++CtWNgeJjDqqPM&#10;cjRW1+7KY4P6Emi3xgS/xXc2dpmXdGUYEil84QFObYEfGtC/Mo4wDuYJSuYLxpX6ifGP19CoRWRb&#10;+PWiEm3GBVL6EButbI7bTqU87czNHx6j6APInLYkX13Qa1y+ZFJfQBbtCwQX3+dJsTu6+Qdf9w0B&#10;/r05lDSuYkb6oRO+rGx4AMgHFf2JUS5G8nvPn/Bb9frdRH4X2K+AlgxFiuTI5+iiecVjpfA9nqhc&#10;rCTLbP3ltlOcHHJTZx0kHxXQg3Erl1+D61ZJ+C1mzEP3tKHbDWH6syRGHx30pBBbAGTyZ+N0zJzI&#10;8VoDqH0zYsFTIeIYof/AQJiiR0/mbdLbgL2ZuyxTT47xdg2evnn4UJ+5oAbzJ7o48KMf/uj0kV5D&#10;/qWPPjo9fvRIFwrYtNa8LP/SPr2A5T689kfSxsgnPoF7mpuIY17ZTlsRZy8fHK9HRH9uBsOv1COf&#10;+PQGkhRFFnVtfy6sd24A15/N2LaV5z/1FejsD+GWj7QU/7ZgYsq6SrdC5ZFyoa3rJWxBP35v0z6n&#10;R8JbZcQX/Qka4t9+LsMtdTvr2HTCddsPsnVVnVpGMjf9VXa0n9py+mbZmgebK+iqD/0DoBw6AL2s&#10;P32H/ic8oPJB22W40l/pe+VF20PLceTFlvKr7w765CqnfCjdy3b84sATfpGTduBJlJwAp44LSVz0&#10;Aod1IzYSI/CojPKujt7oXv1hOmGRlGYeSdyBC+Ab60Gb4SyllCkRXPoyPJfeDlX0TZxwA1QvNNEM&#10;tRFOwK47PHqsDKOExS3eE4MUp1K6qn3pK3fu8Ftv6oeygb4HYBv8TL/rPeOIkfRF/SWc6TI48KIf&#10;V0dsab70lqeD+vCxxhXK0A1gDcuxzzXk02fPMkbUxmAdfiG+MYcL5Xy4oAKgsqLE/TBr45k3iHdt&#10;7u5xAf6lnpQBzD8AHmjbHHaN72bdXZ/Ai35J2jLfKCZ/1+ftX9zcis+65rAsKQ8evrinvM9lFM+V&#10;W13jQyimjYgp/YEHPeAxWjI4f68ubn85DXp8U35EVPLoHnpoarcZ6kvsHEfEPrHFfFBbs2HPzXLp&#10;E/sFAHCQyZhjm5VfOhGj4u34nH6GPNoXHNbHXGjIxmbiVxZZrtdS2KiPcYkh68kNmg9Oj8mPbcxp&#10;XDQmvu7f5/xUE+jEnrGwDQOh8fqKNxAthDUWc+7LnBx7jQ5F9Bn62ga990881h4Ljdh1u29tCok/&#10;+MgiJiqHotwMRkna7Eg3LM/rxtlscNYXRNGXNhAG/FwhW+3Lncu789DTNgW1sLP0P4A65nSO/PSg&#10;Us6rOCY+sA2ZxKX7jeKCdranxpdc2JcHRt/EpsjVPxML0AN8J0Y6Dhy4RnjPV2OoPrVu76DhN4d3&#10;wGZoSt864o+68qc8edLRVWVc+JWXNPETy9y8wRpINurCeOZ66nUoGs7Ty9NtZ7n4oG2Y8xevleRT&#10;z3XyE/r107Ex+wXowid9kf7dvm/8THCmVbBEjynD79iDN3wuKN1ZH3PBuSCxC877zSq+lbn04yUC&#10;ehmkjp/+JZ1YWHVDVJv3WL3kd3mMnnzMq7KEZF6XyFeO3RZTfqkPdfxGMEAMoLf/SMdvfYKX8vzH&#10;n7XRaZpipEyihkDejudjmAiImwL5a7pByz5bZaDLjofOidfxx+YfeKMzT9BD7zFw4twqKD5sEzSq&#10;B4jBjEeH3p3HqDc/2UXo+bxI/KDZoX2pZciuzpbXCqXUNQ5to8roRzsP4p85Cx2Lg+eiMuuUuaFs&#10;/Ikv0yXit8pGe2mtD7mMfT74N/iqXti38nFpFLWLNz9EeasEDYCe2N0qysqL/LuA8++KEyO3SX+n&#10;nfWY2xWbW+c+lXn9js+/jj2EysGPgPeUyOyKcTywtx/6xo4jforXdrhM3bZFektaPzQtWnn1+FrK&#10;eTjjL7h7fGdcZY0Xz13y3nlRR9vw8wmBtLPbS2/g9LhXAsVv5j9wss7GR4zzAPMtS1rGQNaGBuZ9&#10;4SDHNkGoeo4P/wa136t9+PmrDW75ZP1Exoa0ZRN/aesW7zzeJr/+2nGh53jnhp8Lex15a84YIpyu&#10;y9158QN/jC3cUPgOuORf1I5L7Etbn/EtMi27Yxf6Vmf8Dui4QN0OtbtlabOSjL7DJ74t5vVUL8GT&#10;UP1biSvCOIkGqsgZHvhdCJAfelSOYjHODLavnQeLhYJPpuegODSE/8X70vjSvSsdld6CkhPBqI6u&#10;QcMnlcUrL8ijG35d5Qt5Gm0ktD6Hoa3vqKtdu0I7zZHHcreOB79dNrQ7T2gGM7pyvH0qqzQ9bnrI&#10;jH0cc0IKQNMgrww0ywCmdCbgt/G+Wn7usiVn16Oylx0E6QA8/dc2mPKdvrpuZMv3tonJWP/HhsE0&#10;vnhRX167/i0702PTobhNwbukKe1lCl7pdhomKMoZx1pePHiQ93HTFNJlFn7xzug3vamnrh82HXhF&#10;8R0mDm0ElA6f8odOnEzAgjrksxHH7wE/1An3J/wW8MvnvhP8yZOnsBdecKHltVlJKUucEU/9mGC+&#10;2NDjNc/cVewJTzKJufxeVZ5ugHf4qY/qb48NdKtdjumxE90ZpF++fKpPNpl43SpPk8C7d6ajEzbR&#10;/3uypCnUd+fym3rIRSJg/mKcNom9l2OaJ2MtCjyxoYQAfG96D4+ciMtO+Z9XEMYejhng1SZc4BmZ&#10;bJDgDy7YwKdAGcd6pqtFTkvHAeilwYdH/uhrPkFHmpDRpxvgHPPB3wb7NVlK8Uvb0/GjevNAV9nB&#10;IqW6CFW4KFBWLDzkT3VQfKrIcBX6Akhsm3pRJUwAPrxa1fJcctjEoeMHQwX1VC/AuAyfUSfh5o8S&#10;ghtOCmZT3QXzBY7bZI6xD5CbFuybRxTm2AZbxhv1r9LFPwdxT55f80TAXARejM1MPhwda7NToV9e&#10;BHa/mKYqD5ctT1i5OFce5u5VWogbIn6hp4D/+q//7+k3f/Obp698+Ut+WuRGfYTf586FEGHK9hvi&#10;QXS0PRdWWPhygZN2tm2jq/uM20H+k8+514N6PsQbYwsXl9fTOlOnZAEx9EYXLpHHxZb2n3VHvaOk&#10;cYJtMb6v9sO6AlXw8QerRxApr5hbNnExR7bh89it7Vb35cQJdtkOvd4OGvKkhfLF5gUjl+PIif9K&#10;Dw0xZl7SjXI2hHvMxTlvEGucRCc20fAbFxb0Ys2lA3Sogmntl+tV29rABbrpTj12MwbaTyJizIEH&#10;QAoO9hbQhw+w47Ep3/GMeuiKU3rLUCHjCyy5qM99OK/mxAn80KLHsV6E3q8glM3+3UG9rpqLwFzQ&#10;pF24sP3oUS4gayDRfOZuFF5qg1ey6QPp55MhydbIlLzKMxLU3vgNHbhQSsqH/snTT7EX/7JGJGV+&#10;i87MLVxwqE8Y9wBwGXvmcNXXF0YaPGj95IaRQ9964v6e4wk/R099L389f374W1KFQ99MffhqDmTu&#10;UEy9upHT33CRl1Tl4v3pZ5/5Na1cwBBV4gu9pQDHtkt6kfKpb2hn8gDpfuwyqFXOb0USIzxpB2AP&#10;F5f7pDBxDMAJ/uhvG4aGC/3mvckDnzJihd/wtY4UCqoTeXxNn7Hu4xtvkkqGy2TkMz0JjZ3Q8UG2&#10;9VD7rd+Kn5hGZu00jnGRyaYo/sgr25FtXPmYvkF9IXLjR3B4FWZlX+JUBnhxUHxkfZmrxbj9pX6D&#10;Bnz6PhdJGcPLB3zyOyRG8fnRntTDT8gWyzE2VE/4l+e+/gGP8v2DvwFo99QHU25Zky9vbMzNKfkZ&#10;AF4lTFvDJ3MPGx28QSHjFH7u+g9l/af0kW5qSJum8zCWwrfjHfzgQYrerDdYqyx9VVegHqCu9fgP&#10;eq/3BjHHKlN80j5CXzT7+gp06nNTQcY99MaO6JL+qANz9rpFdgLMAfiWfvvgLuPp4d/qRvwD8EQn&#10;eJa3yzc7jDhfpSdlrCDlA30/HMOzwDFAvUELFPxeWsrY1C3NzU3GR45LS7rohU9+rwsvc1/t+1Rx&#10;QawvWaoB3Ob4R+OzeVavkNsz4Rd8iiubkupVmT2Grz8e32MfIh3nrHP0h9/hxecuOzCTR0Zlkl4e&#10;twz+Ilo6gmdetD08ubg5v21IH49OuajePgF+6PIGFeYpcMsnKed5tBMf5ipucOPmPl7XnZuOeIKY&#10;viLBPncyU9lI3GV8yRsUsBwfZTziCeXoDE8u0qLXDrZRBdBoMpZf1Gaj8xmebIU3fIB4LbxZC/KE&#10;Mpv0HWd6XuR1szbnTnfY35qYNIfQTtbr9V1ufltv2tVy6TehQYfqUXp8wJiBj4hv8gD2cJG9bUrZ&#10;ft5gHBX0Fc7U9UYR6pDDiED77Dwu5YMLQMu5xwwPLgPXTzyL04SbcViboGfLjGwm8W7XczQNOLHo&#10;8CHHtAr8qxvy+U09t6f9rXn7vjbH1X5CA5svt7G0ct7Ho7BvoEOeCq2XvpDTVzQvu4XvkZKHRYwb&#10;nZEPVJ/mewEZ3xRn8TLF8dXy4qEm9hCrtRX+lUE5/WAH8Bhjc4OI3lozT6XnoQj5CD25cKoLv6xt&#10;+3MGiZvIoefDh7aP25AZKb6ZWl6qDuDhX+K/fYDY51zNc40qr7b1KJ32mgMYjaDdztiEtw9AD2iX&#10;zNGvGEcMXVQUYdLacVF8dmj5KrmjsRTAP6ZLYDrffr9f/OU3UN8HGdvOsc50widfAM5oruC3fWlP&#10;9AcYd17NeBEfK+D4d5sdbeyOQCw2COgntK8+0BWa38t3vaKD5HMDgOj4vNRvp/tcRQOfOCpmMlaU&#10;Lft8C6YwN4NmXcf8CmCTeSqFjw3Rt29wsZ5gSe8ZTTDF51PjC8uGjn+tHcolVG//rn1RLb6o7tTx&#10;BzeAcstkfvWxC468c/kCT9prvJSd8FE7eX/MHLGP4qxF58A42JX+FhzXvePraLPbSNRpJFkVxaUA&#10;OQa1V6F29phx7LUewKB1gNjkrL/qu6Pkdi6U0CZnsdjI31Ii61iXaUxgXNiqzBT64pMufkWctOVD&#10;tPA4Lh1pee34LWtqHle+dl32/I5aHjv/vb75vR6aPC0d/TDJ8U8Eyv5+ypu09KlLn4J3eDFPqF9O&#10;I7T/k04Eg+n9Vp8bIEdzCmMve/v7gkMlDgNCX80jCIeskxCAfpQHqqPbsoVbWlSPGhgqqD1NXSb9&#10;ilsc0MtfGYq9H0mKDtf0WPjggA+yoOUcNw9P8pR53leu46/9PTJNvzhxBO9DW3DP5segDK8cVI+p&#10;cgId8ulvSydqNrnF75jc47YLx+UDWddBb+5pvT8XrW/THlyaW6tuO0Scothh5LpLQBRnypZDlR5a&#10;ivcGqFG7I8xn6CxPUeeTFA+qkqM/HMunJ6QOWuFhNJ8vCld1XsSxF5x8cGocWzlMZkDLF+mWaV1p&#10;SG2X0m7A7Dr35AYWrd/YLV3wXS4YRKfiVFfq+yq41pFe6rHXkYe+sOdbtutPGTjX9Cz+nlb2ZVmP&#10;64e9I7VPUbbqmeTlP9ofaDm6sJjzwKN8F5itL98eg0+eT21dqTv+bV/stMjpcW1oWt77cfO0zReB&#10;8r7k5XLpDFTfld94X2uX8gTfG3D0I/7oP9OHzJNyn8irTil0TB65Wzm9GLz62ovoGRDB5YKBN5ju&#10;a5N2dPVmsmi48+nVK34/8ryvWq7qw5c26ckxm50sLmkvFrnpd5xIBIeFDK/cSzww4Nl28FVGHND2&#10;wh4e2axo+3kcEV7kZuPNm3KjCxecwGFCxiY+fr2YJkt8A38mQ/tCMpDNxxsXUti+o54Nu1m09+Qy&#10;7TbtKHmAT4Bm8ZgLyym/ozvL5UzJsSXmG51lr3xKKdA4h8+2xhPfWSRoEpc2qssGsom2L/TFz92Y&#10;RC2OL2HJU6U3G5CHbtgqO/P0NrQhRlc5efnJFygm5vAdr/Vy/8WCdXNBaOFhW8WX9JXanvY2T9V1&#10;LG6ZdZa9tJtPhq28dBsddlusn3hUTy/0t9f87LjkzUNpxxeXsWgSmAcnWeMLF7o8ORY9hSGRji2R&#10;z30Qu+I27D7qyXXTCVlE/HEReNOBcvkK1uoF+QtD51kY0iP49sJh4lIHAfmN3xYzMM5Cqw8y/TGd&#10;8mqDv/u7vz/9n//93dN3vvXN0zd/49fFLhsf7LYUv30TfvQDTi14qhMoDil4HteVR39fvBU+dYDr&#10;lHZsS6ylXaHFUuISWi4WQU9/LV/mTC707vqUtwp1U0T0wcdrfBidwIMvsomBftDrteK1T4dw7DYb&#10;na2P4hujjz7FCWD6o/UW7tLD9MxfWdPAz/qPfRwDXKBiExHYY5Fj85StfjIRe+kHs/E/askvaV+v&#10;n1wYm3JRIRs0/A4qF46xgddGYzvjN35Ghn2AbYJL/bl4t/vISIOHuMY1dOABJMmrn6u8uoGPjdhQ&#10;OVyQOWhpk4z/+NVPd74UD/HER091sxEXgrHlgw/0G9Wy4e5sLDNfePyZtLpEHyzXn2Tt5dQB+ECW&#10;m575oe3LE6u+QUA3aPhETHFz/N7vxLy7VeIaXoctHB3+xNdTkHS+2Sjk1ZQZr45YoRpduzGP7wrB&#10;Re/6OTXYQbxhC3rwWRdAtUkuivhMeGzMPtDJ4jf0299f/vKv+ElX5DFX+SaLC309L077HnpEKeh6&#10;EZy2XWsOyeEGEcoANtvoz7yqM7bp4oT6dXVtanrGrrGh8qBBD4Axg3HhzdCjs/uLaKwPMag/nzip&#10;zP1wzqTh62PZ2AsmHSeog48/2hSjr2AlG6pibNl+kkk4tOlOv+sHIrzoPx5rNFGY94wHtaNyzXho&#10;Sgu+bWE+HtnoVTm0bZ/2Lz0pOPE5dmbdR0x0c4J2EGv7EtzCkidZ1lkV6A+APyr4uF87ffASd61H&#10;fvWtza0jRU557DZS1wso6IX8xj0XJftkNxe2GF/oJ/ABF0AW/EIbnZAFVJ/iFo+UcZGL4cED2dk5&#10;bjskZZxgnMIvta06VG7WdPAJDTLeBcSUabHlEnFsox45xPDz57kpSESekxnf0Ys6YgN5+ycXJiau&#10;duMkC9mAKJzyRawzX9Y+ZMMPXxJH6OG6sYs646Cj/nhDUH1CHbjoxxuA7vjiXNpjCVQG+gIX8AHK&#10;vPYWPfl+6H/wZ33PzSTM+YxhAPOleQ0/51WOHqqwtX6Sf/SCZsdBV1BbXjvAYXPVF7zcl6JPY938&#10;RUQKTYHj1qEbYyY0BWShqvnr4JiH5Enh1Z6dT/LICq37AmP90O+8uNk2+nC+Ex93zV0djK/2T/vy&#10;itn8Bivl9D/iCqC/ZXOzlLve6XvR6RiD8Oc695o26vjJplbm8MzR9BvLpG9b9hETXNi5pwvgOS+M&#10;b7wOEx723b37id8OwtgQ/068S6H462hXb5JPE3VNflh0e0120MNrx4z9+rYMarjYx9wOQFfoBca9&#10;rHWXKefH3SOiTlFjvxSv7cixxPlDPjJudIGR81q15/ibJ1aEFd2lEzFGzJwBQShQE4vfobcLVdX2&#10;IB4yp6i/OS9cDbHI48nZmwfMn3nzDDeAEWu0acZM3nyVN4CJQnpIJ+Qib/QSF/GiXJJHjbOnoVS8&#10;n4Nbv3d87X4sGqNA26NlbReeiEzcK948zqXPg+dyRhCrfO6j3Z8dM+Q0+8SGyD7agxvMeerrRuvL&#10;1/c1lqq8ffxaLCIX3hk/cQrxmX5JHl8BtFltiP6Zg12pL8qs8eBT3nEKun5oh+bdNsLjGHr3t+3p&#10;KZrOsDI5vBwjBusLJ5XHPITc/0/cnS3bkiTnYT41D90NNCYK3ZBJNCNNBlI34p2Mr8oLvRJluhHJ&#10;CxKQkQJJADSgUVVd0yn93+/huXKvOucUKMpMvvdamRnhc3h4REYOCygzJmm32nL0vMfqxuhPCVqe&#10;xVvdw29t//vQ0+dNgHdvcEyzwOlHTMNPP3FPPDvgaXd5bfWBs+3Ysmnaipm609a3NlS59M/69GIB&#10;uWsjhJP3lqZ63QjR7BgEp1Fje3gomfjGdubDS462eYDMwIiOwdlZFeSOe9wt7bXFo/RkXqWzcwpW&#10;550b3rHUTX9akhgcOuVsuG+bZyLvGYqXwlgaGg35EoP+1YE+1rTDu76WGEr3rPib6MfPobxo9PPJ&#10;r6NT3XAjrcwcb3nb5/gEWtstc6yZzxoTT2O/4IH3j8sXpZrXLvl55s5b1/OO1NmK4SzudrxTT5cr&#10;B2af7/jEXnGDs/ovPzSFs93j3S7eM91z+XP9Hu8W/n3fMRn3smm/wXuT39AsyIPo73ouL6aYAzwP&#10;r1tva9yDp61XlvL5mF/P/LA0xtUTI1qDPx3bmgsB8yug7IVg8aS5U2zMKL8czrngtFftCMLKWD2q&#10;4JBedq69+4aM5Re04tx9snXD7/j/BO7GQ22o7HKofvxSGkWBHF5w378K7dx8N+Xjv8kPodq2it/5&#10;dnWDuzYN3Xy/uWx4wrjTk71w0Y0RLV7ce5157oIxq/0ksQDgT/6aHLB4j/isOVv8xu11AVhtFeCg&#10;7K8SAuAOW75ldfTNsC2vsVV4kqnjy/yDT97yY8ie7Mxkb+rUN9klgHUAx/2c5rZA+C5Yp74ZJxOt&#10;0yHgrT7taKdXbqdbPfG5eF76P3S948Fd/+2C9KU/O/LXBQD+yHHh6LH6fNhXGE6V78rmyIOnbHl2&#10;Pzwv/RQc2LLl+1zueHUvLnWq1uh1p7vLWz5vKtu63bIXrJzdnyR32vX4Ac7d947XBnT2DWLOj5ff&#10;nf+WPYIO1fHf7KZqIvLO91SVPx50Axe/g7A0G7OneDba878ClvfydPyiLOw6AaHLLT6I2PgvjYg6&#10;tEvPhyzA276POsd9yi/7k0RCm5gnZ2nxL15wyeHvnbSFrHj881me/OWHxfW7jnj8Nr/H6KlgateP&#10;ZO7f6bdRZ+otGJ3X4VTHS9fIThfvQm31ITd6nbZzMDadpBhh9OgibBYjZgEwdYhA6naRwZPF9FNn&#10;gLRg+v038zpoPD7M66kNDH7H6XrVS8qLHxqLICbwTv6UOZ52MraOXhs/mfkRXegiCZn5wC8cvnMQ&#10;+rSFKnrwuzzRk8Ico7NwgM99gQaL5srEwWsLJqFzh+a9Pe33c/piTi8rMsVne3ZyBM+TNfy7/oRU&#10;XHwyoaVD9krbto0S1TkTOvp+lAngC5kZcd7z2pC4TNxpi3hqeJbLxMr+zmRWmEtPh/tJL1s9wUcv&#10;d8lrP3JHkZk4Ofa3+qmzr2zwyHqMH+PrWczsyVX8ZyH5/b7CNTSZGN1B2+4C0pavDjsIW5R8F/DN&#10;0jzjqXuGe1n7a95QwXnFzBdey7O2tu7Y+zSZh+ckc8AEfNoS9lWc/Y/zO5hfffVFXgX971/9l//y&#10;N69+9atfJXfoL7PIu/qv3FkczAJdXmPmDvdpozyFkcUm+/AWVwyY5G0/aXn6imnH2sKH9sW6p/H5&#10;HP5OTo8B3YT18M7R6rX1Ymih8ZRjvzm8+tgCdMt/n3Bq+YmbxdfXPv3ks+jKD9uPHjzw8Yp6seka&#10;l8XM2n/T4+/yhCWo3cFfnW1HD334m/aVH87r4Juv9f+cXPzN3/xNaT1F80EvfMyiPr97ApZe/DUf&#10;9ou3OaFk4zdZBHWSpn5/O1gebJuFJxv52Typ/eaE0rbZXgCqEdE5ynR322Hadcum3ZWtbfLfXgB0&#10;Mkq/D/JKb/We7uR/cVz/RP0RMSeWcvIXX/5d4udVnyT19O++RtpTxJ+lAr48BMfNMJujR04ugMYu&#10;i6h9deytfT9MXJL5bQhdFAHuPMdvFiYsWKZdr0WusfGRT6b9JmfRf05y2TUw9frcBcd313F24v4L&#10;Ju7mcP3gDRFy1Y6PcDouJMbE+MYlqqGfcWlPeLS1t158lFjSplKcNjfmfZLx709+/etXf/iHf5Bx&#10;8vOOJf0t0YNbnh1n4l8xcnKp9hJP8pNxq/0ufMln/+qBXp+Ga+tudPpoEzTsEAMTu48LeI2d6Cpc&#10;8AJ8YIEUtF6bnzjDS+yqXdrGROoBHvKgfqX+Do1NsZ9y/rm/Bm/kRInU7Ql2mMWW8fHYML+9mYaY&#10;sT71tZ9cdJEJ3Fyi/MqP8SF4XsC+60dV8zF2+qwv4Oiz6j752adpm8mfyuHQy/a1n2KoPg+78bnH&#10;DNw7jM3kTfya/4TF4bPbsRHd0q/eq+Nuxdpphvr4jgen86mjN37KGi/RS18zv3PxoE8lOmHPH59O&#10;3dw8wE9vg86/nmwk4663Yx/AN/m/jr3B415PfuPutIm+xabRa/hcvMNPzlub4SwEs7vFPfQKHItJ&#10;fgN7c5D9yjnG7j59O15Ef/z3fJQPP85vtRr/4GpPPO86LE9bNt7rVmdqDv30pZXLLjlVu+g3QcKk&#10;fXR9OdaOr+Vytk0s75OC6x8aPGDpw7B5iU3yRuM8fsfHjT/s/jy/RQvYxm/498aQm0/VP3geW48f&#10;4aIB+N7xxtYpx189GH9o11lwm/w1+VgdfcsTQtpB2dLtPjn9C083nS1v5WODhbyJtY0FPNTx+8og&#10;Wz7VBmiN9bYTxzN/0/Z4aQMLlmQNH7y8YWHmN3RbH9j3+eyzzxqD3poEF284q6+xUhmwpY/t0uu/&#10;W67MsXOOHUd/75e/19zOhi5+ZbzZcQbPaDxvqzr8Y8bwyzmBZThjdNgG8nvA3naQveaGjCtffflN&#10;Ti/0z1ifivaNHHhNsfFMeXU9F/rSohilXE+Y/V7owlNZ/Mhv/EkGfd0kxnx86PBDLkxPXfztpr28&#10;DQuMbXiGD9TA67NTWsoEhk93O7523J/wnOOgGe0W77GIGVkp19SlqXHkTnzTG404cRYw9gzjfU2l&#10;ycjMZ5Z/FD16jUZkT47r/IK3R22Su1/fJWfavo4v/EyH/P1pfi7qk9zMIT4//nj670e5efG7735T&#10;FjNOmh9G/3zaAuFhzvsu6IXZ4F2v1F3ko7c2e9OF30WrH88QCJfewFYzqZ9+Gt/k+N5mczMN3BJ0&#10;Hpq95h9btB7gmIvuwcuxsUW6KV/HiaP384Yesek81DrihEe+gyeWgja82j5896BffRuXhAa2DKE5&#10;VrBbdpUfnNN05T12Qp3YwG/r0V3rGKnX991wY06kPy/g8WOYNv1x+Sk5/n5bPY71f3i3HekSxS6d&#10;okPtUij4A9Mu027BbNnbvja3ruplM6Fcv9x99jYe7K4+R9bqC//jjI/qtLPX5vIrWL7WQfx0jeBq&#10;7tVW+etaUPAXd31bOeG39CdYire4e0CPt8Hykz9WX1sSh/cc8eUziMkFbaLvXnOQo9vmysV7uX3o&#10;5bxgcuNg8P+2RdWvC3w9aF7wQgDExyGs/qcc/x/B0bFkiR/QeFdeD6QtYtOlRzFWr9Fj6671n1Og&#10;T3i4hfeA86l3QugmszzmiexoPrzqcNi42fYR2RMHxSfxuIjprZP7jnB1ja/sNIbav/lu+B60Fxt8&#10;3KTT3JJxAx1Zs55gLmHdIze4Jh4yyifxZS5xJOpXk9OxPFrYnOa6BK3SZzu2H3yUvWFpsBsnqz/l&#10;fgJq5wu8obkX0dEY+Tagz7vAms8d1kfKyGl8pA85777LhccZvUCvPrl/YfWeMeHE5/H/tvni4m+N&#10;5uPkEO3wdfKxrXb5OHOTkxIHXZuc5l67Xhtvolv9fvpCsHSIlrUy1FOvTfkjEXtorEGBsae7gxs8&#10;ueF+gZjJxcuOPyC2sFTXPJJE+PDExCq81fd533EhDOA8aOO3+Gzo+FBkGrvoH2BrZPuZyUechiR/&#10;tX+wnniewmxWn2tcfFS92Ot8il4MPIB26bfMtmscnHED88/v+9bLmW/SdWknTt7ef7H50KLfCzgC&#10;hjjmRrEu8p/GZ5AJ7ij5oFS2RmCxjnQ3v8U4r1e1uAFHANoyBT+8JJ/7YLI4MyDqAONUuHceNOhd&#10;vjHc5NWJDZ4Su0T0JkDfv2wtnIZhJ1gU0gxsMTm374QFfgeA8C3t1VbjB3rf8eDWntjUBczo7A9H&#10;+k1QTyN34Yg+12c1vgXjFmXbxi2/KeTb6rcJIHwWVu/VZY9t6cs/9hfWJ47H77E/bXaHxUHn00Gj&#10;LfloH/jVM1sn5vCW37Y1vmjVre/QwVMG+Axcx+zOJ5Fy6bVxovzSLe238vjnzqMx2JZtcTvV7E3b&#10;4xGB80mFY220HWvtopNP5Wb7Qm86loYfjpybTkrQDe1cRHKigt+crI9f+eW3eaoJ3vA7NKHvCVrw&#10;Pzn2wSHswuM9ZQE+Wn+Ul0FNfNN/fRw7u4ibE41dHK2NKe/FhDypA/QXrfN9TqDFcvtPjpc/nPa/&#10;9FeLX54eMiF0Uv/b31ps8luDLqjOxIGMueMoOmVCm8PxS+Lgq68s/uYpq+QQC8FyyidZtBpaPuen&#10;sZEMOviwceOLPvTMt93W8VEvxkQHv1NsILVoYrDFB8+2d3zjgpPFDU8q1F+hnXonT7lAcvyu3fgJ&#10;sA+uu+O9whG+fESv99gdfSyMy1dOlPZT4vOFHp38SdePP/GkUJ6QygDOR+qUf5H4cBHgZ/EL279O&#10;O1m0krM//TQXB2LXxsHyx7t/2X6Si3u9MBK7NzbY7mI8eXKE/MZngAyTd6DMRHjybnwfufgC/t/8&#10;20X981syXmv1Ye78xocPJv6m3ekF+PSH+KU+Cwae8A1l5JE7d7aPX9HVp06g4lOgWfJdXu+zQczn&#10;r/kitgJx5Ak+257okCuO8GNntt/dJuizKELX6JkPEegeMHY8xsL8hvPmZ/6M39Z3Jj8W9r7rTwyM&#10;3ZW7J3XV/4xPsbzjUfosnAV+8oowdq1MutX2fNnWl0dXpPomfFB7Ujh+ZZJJUCDVcoD97/OUm0lG&#10;ovHVf/7Pf/Xq//xX//rVr379J/kt4N9/9dUXufj22gLejJ/6gJj0WlH+6+tT9dHQd4FerBy/0k2c&#10;eYWg10yjo7snAG0d9+ThxK/FyWmniUP7cLyiVjw0p4jRMB4fOBFJX2P0DcS4erpmp7Sq6RUTY3M9&#10;kOP4JfH8Xi664o+mNn33uCGCncb3vuY69Xh7mnYWPr7pBVgXztbfPWmkY3DNu6pDZGuTCKk/yHHR&#10;WBzrQxbGfv7zee02/hb85TN9SuzKqz/L7yjKi8AF5V40Cz8XZyzyG1vQopM/fPBP76hP0ZHbvhWf&#10;9ScActyLvjkGe5EWHv37e/Jpv+LkuH/KI6d9LQu19sdvqc1EGimf1tflKr7yquboAzYGxF5tT26S&#10;x7TFjvPw0JcmvuiiftqSPVpaTOUL2pGjj7F7Fqc//WheSenGGLlyNB+6dMmMi9PvV0fyPd3pt8Qf&#10;ZXNhnKxdwCWvvulWj9L/fKLPgckVxoEtmcVAcQrEAxp+kN88ve3itBPpzTN8AeilbC8A1e8pmyeK&#10;RgB99gIUGv0bXDpRJCfQxgDjWwLx1c9/8bO0acaQfH71D/7w1R/naf9PM/ZYfGxbJO7kAvnL03Ef&#10;feBmLzYOb/z1F31AH9Uo7NJ+xgOLvBZ86aadP8pYoN5YyQa66FeAvzP7aLm67f9oxfDOPxz79CJQ&#10;aMg3dnximw8+23atS5lXf/p5F3zKO4vRYdE4ej/61IbI9ArZHe9HDv/N2DFzjJyAGTM6vh3b0/Z9&#10;0jLjJ+SO//GRGP3+64l1/tHOr/ME1AL+eLUtg89f+rfyO7SeDYGJB76ZCzvK6Mev+T7jzSMe+Gx9&#10;MfacPht+bJ652VzwwVsf+Tg50Dxv8kf6WtttXjNvfJFjtaFyPFc/25Vhu3Lp6BiQuVv7W67MvnjZ&#10;cv7C02dl/e3f/m39SG/zoPWDxVTx6jiM8q8vPWK0eT58OEsM0H/iS3tNTJI/48zMD/CYOeKZYybG&#10;Vje48jgZ9vkum87f1hbb7/pk69hA9ie5WdIiiXY2B9WXjLc7juDP3vwWS/njLee+PuUdo9QH1jdw&#10;9M1+Oqc1zo1dn8Wf5RcaNu+8evLJtEVjt33m8YrniZtts0dfNAaxc2HbmN7v59XT+iR5cpWyheqQ&#10;A+PjAr1rA9z4wfEnnz5+wsTx9al+czGXTH540MuDkwO0rXJN7+1EoD5tfp65urLVR7s1j5x+IleZ&#10;T298V7/jb3T6BhBPuw7AVzP3165fdYz6xDlPeGk7YxcdxCw6POn4DCuLbeSD6s6f/JOcPK8jP7ny&#10;nNOJQTaQ9V1epb1zcTK0ra0yfdpv2erjzs0k6xl75qIxmeMX7T35fI/N+cDmJzzRbhvf84wyH+2k&#10;nKnLj65ic/pW5ibOs4LH7x/l/LG5Ncd00zfez2/emc8v6Of9ncr4Qr/hYxfUxnY3P4xv8XEe51zH&#10;OP9xbm76+c9/lt+5/21YTf9pLrPQGp6TXyyUpo0Q1OeT61yh7Tz65IPNLXPhg1823mesZy//qB87&#10;Y0+O/X3g5xiaK9ARw9diInkgcnteO1Wt94VXt97uEvw7UPUO1/zgVkHG4RD/hke6ZbJM+bLLG4o6&#10;Z4yf5SZ6Ak/XOnPiD/jgcX4z/c9Y4AUJUT9f4vV2fpRj6pJfHWL3zP0iL+PnBx/gnjamH5HZWjfU&#10;b7/NOPlt2m4uzJ8xJu0N6tvEkfEVzDx28mbfzNHSfK3fIndh49Xx2hlGW43Ztf/Yu4rGjlAaF8Da&#10;Zl+s73n+rCucm92uvpBYjr+/z5ggd5Q2W/2Bne0vjf3wDc2r3BiZM/LGud9Q/ijjz5dfmB+RO30s&#10;4R+VH37hM/70wV+b2ICUtH0ayzneuGrdwRcH2nT6w2Ns1z/ptHnpTmtfzowDGr8ra58Sdrxt0f18&#10;0eVSjLzKNG4Nxqg+OLUDTQpHPl9Ft3PDRHUJfSHbmhvcWTM4xfweGnkIPjfb4nndwBefyhlg2dkf&#10;ncaJHiIA1b97DqZuD/HV7320k3pyoZX/wScX855rwI//vGIYfeNIfz+wsSqPT5zMvNGxmx3cZN+5&#10;JM3Cf2+AKHnYtD0Tt/oK3cXfHcg8S2btV42R+Atdz7XU59NX7Mu5q6e5ML254NjFbpqTs9D1j9AY&#10;n9tfY7c5O4CPd+dQzZlLNVuiwXJrPLAjBd2f6vk+OszBEN51sz5X/6Dlu1S2rx0efupqoXVH6rI1&#10;zrwJVsd4utXxMOW6z7ebq1yc41P21u5gbIx0zIwvJ24SM6dfr/7qrZe8Dfh74jta1KfhnT+x0zlF&#10;5Moh+DvPpEfjob4kzw1zE98rA+3E87T//XzlHkPOH9O0icEv6tPhK7wntxt3evNR8hy/mGezi018&#10;J3fa2ZjYNqKH+sZn9l+/ftg/OLEwjHxA+XTv8bV1tsbHiUX4S/vgj2rx+eLOjwhqqqd32y34HbNr&#10;3/gKnjp447vJPXL8+oxN5lRj1+qfBwzyE1bPgA9/+Qxd1k4iX4g9Q2ZF5Wn8NM8wP/I2FXLMUXsD&#10;v/A77br0ZPgbffkjuUt8sNMfeYHXmR/ATfINktga3+XlFQXtHYTG1ZTMd+V1jBvEsghqkMuj7LJn&#10;DbC6lE3kBpFOc35Fppz9mDPwfefvqRrRZVqc6kkEp+kPgY1vNgWpVXSp3skH46uxiQ/g82PlRz9r&#10;bMvDvNR4Sb+vc170XXyjjcDOIWkzY/H4b/NLbbrpvLH0YfPqOadMfedX1zlk1k9z3pjCaJLKwmM8&#10;qg0py+hR28bHE4dtw/jtx9F12Oxmnd0F6Lvji1C3Leobt7/4xS9eYFJUopF4JQ93kAoqsJM75RIr&#10;J29iKMLtaxLFDNjVMYmWNiak29DKOQGfHbiwaEAFt3LFwvEd/K23q7HmxHICAB/AhrEc78itDIM7&#10;isM/+45NUNppso//fopYCaXo4dCPTS0NjZOqdwH59HnJ90FRW8NHAiZudTRgS64WCQAeb4JN8EtX&#10;uw8fMscPQ7k6wLUPipPj7QiL40QUWOgAd/weH33u/It4+0JT/4f/M6wO9F94lqGc/C1fG3v8Bp53&#10;PkvDcy8/F1Z2Jj7g0vNy8VFX+cpcqj3e7X3Ra8vQbfw3hkk6+kqcZZ+v1fEqg9dm0W4BuPDsBxZ/&#10;jl5+i4/GGlsy6hkIJaMvfvObTAI/ydNCc+GjJ5BJlNpb8pYca/tht4mNLJMOE4X+DlEuEOwCXXGi&#10;mJNHC9PbhpeNiWUTG4svu0gxC0wmwyOvCyDZJ2c/axE++6kdEmjwxhNbNz61QHYH/rLosvSeWmIr&#10;+uskC6cj1xM8q/eWdXt5/XA/OjniQ9BBBp8ci+L6Vg5KmfNNgzC/i4E+qZA2sXURE36yzyX74ffh&#10;felyZL3UcfoMW51oAm3Yk9IzcE7+mEXtxkXqxQi+ywvdHrvwu6AMOCnhM3HU4/M4auunaHhlf/29&#10;vDcX97U7pT44sbonmoeeP96Pz0x8ltZEvzk5uO/nBLk5pnYdHY88bPcVsnTqhbEsEK3+ROwJ4FHh&#10;Rxu4Jg7AhMTiShd8otO8Cnr0nnEuk4f89tPy/xGzNxR0Aln/Hb2yv776Mfppm07U7I9SM0WZ8QEN&#10;fyRjZy84+aOv/mSy8X//xX989e/+3Z+pevWzzz/tCdxejN8FwJ0km1x+esb38jnxMT5h95y0Vt/I&#10;8b99yVYbvf9exofTN+AN7WncaNiF8pTvRJP+k4Nu+Up9/LL9c+XPdvrvnJCH/9ERv/dycXcXOK7Y&#10;OTrwhzHsm2/Owksmf/jtuGa83cV2/uicJjnu/fTN5cU+dl6LdLUjE7RPIjv7+hgfdmEz+3Srfdni&#10;SZ6Lvy7y4qVPGNP3N8u1B/2/Dy/QXHdOuD48v8NODt3wWp7yCl/xwaduEEnfZm8XuYIHF13tsK1S&#10;p01KN/lZ/ddZWHayd+GyOZ8hqbenLgV81n4ZuoXNgY6f60Tn3mE6+KNXbVmbjuyP+6RP5OXYhRY2&#10;VadqPzatzN3qtftU6cqO6YGxdU/iF3+3cu32+b2427pj18gd7PaB4w8tzJsu+OoMpn5p0hewfOdp&#10;5Ec7PJ/E0hfwxR12HBh7XGyaEwILei7yjm35bdQsvv/O7/yi9cbU3tyUPCbf7E1f4sXND4BNLlhe&#10;tkVuFxkyUM2YlBjKqPTBzjfVpw1Wz/VvGFTnxm3kij8x3f4Zn4jVb3MR1YUn5xApKp8dD/q7vMeP&#10;ogsOH3AD94dT9SUbNM8c/nf91aMHSzu2HZ9HsGMn0cN/+p5c2DjO2fjrrITr2+jn9w8fOUlcWTp6&#10;+OtlW235PgHcMSM0256rfx3ACddn+YwfXdwZGNradfjgxf6Bsad5L/Erd8DVv+gC17Y3A2UBAd3q&#10;yK9X+y03hYH1zeqt7EE3OWZ5X2140+/OQ7wBsuybL/6H//Dve4PML/Ok4FzQGplymEUR/f3RjtOe&#10;tSel5sI7t3Qjj3wb5WL3vDVhfUyv/lxFfMx+UVQ94id+35spmy9yjE7+1PCVmO1C/VEqlONXePzu&#10;6UDb9S0912b7bh4E5VG7xhctPPKuelaXr/49Pq/dq8vZTntP25dPvrYtieMTuX/J9EP1oHYGqfoE&#10;wXZtYrnj+/mdfKm+tsTOzvtjh2OwW9xx8r+A3wK+C3v+OjzP4kb4GXPMK18s0KYc3voUD3nvGeCs&#10;jeq0pf4ALh2PD6g42lTj44PxYX11+snFM3w+il7mo58kx7qAyo/rm217NrZcO2d/5dLB8XxeZYFw&#10;XoHd4+PzyhKbR2e+64VfcswR4vvXbEw/9hvs/LHnTfbR4wc2Pzimz+ox8meBbhbGRk84YPDll4kX&#10;52fGHvQjb/D1p5VH1ueZz6wc5Xd+6+kK8JV6ndhTQMxd3aZKW2evdrAlugSJPH39s/heLPamzFTz&#10;y2tvoMqFEz9/oM1dbPvejT0uLOXYT74A0/n1j5sbfwhNEOpX9fRYW13gAHw0+hk/h08rBPk5pzDW&#10;EzH0y4Pe5dDKkRvdpnmGxRu+Vz/zgqP2hdXzjtoQu5NDyduLzuzgK/qeELjo8IRrLMqMseWvf8j5&#10;e2lyiA95t7Z2fg+WV1ACkz+UfdSfj8r5a+LGWNr4TBx0vSp8vX3oA79rN4R5HfLMpXG5IHX12bkA&#10;aJ8uYL5Z5CBHbDgOYQcYbcRAD49lsz+OHjwltf/44WC8c9Pzs/Ctfkcbfpz2sa23+7rn6h1urT9a&#10;yL/UmvmQG7K9sSU3ZIWXebSfQam5js09Ervi+pjf9dBjPc7lrU+NfOcEaX8WhIB8fZCvew4Q/ju/&#10;aT+k9zJOnYvXq7Pt8sRugS4FPJ9wwq19Bkv7szZ19lMmTzUPc9LC5buxSrzY6znoaX+8rC2BD6fz&#10;TNu3JF94ZIN/sSiQPkjXjTO2JFtefB6kw3ePL/u2wPam7+b1xnPacmHXuhwTfwWhXWOL/hnd6cFv&#10;b5JTfwveE7fZewH1Nwvz7+YNazDlhe9YnguIb76A+YJRDnrekPmsHGrcANUtPqxuKdqfjtv+hWbP&#10;V0rwhq/rnA+fOgISuh2HhuiqOjy4+JIfOeuj2nzz/9p5yH60Wb617+L9aOOWB0lf2zbAc/vD0v+I&#10;8SmA9y6ctuFbiNVtHr7j1U+tE/ePmHoLmxRHh/SN+khfy77zJOtZ+rnwWxiZM89Wpo/cgQ/0FH2D&#10;YXe97m2tCdRtuwze8Go5qf7JD5/5TFzRVx9Y3lu/eqw/l/+W73bp9vh5e6+fc20YL+3c+d/4/xEP&#10;y2t0eNDguTELZ/Wn+9SdmCkD8TQx9dx+d92gPh8/+2Lp6SnWfNCY+xrf5vxej0qb6aN4+j3v1F82&#10;63tySCrv8sT5c/ur99cF5pC8af58d+XkvyA2asZf6KsHkVMUuXBu8lNhPBh7Z7v1cn71DNGs+8vb&#10;EzumYu2zGC7zEC6f4fGQo3z57nbnBa1Qf2y++6Z18Zvx0ZjrWkfnjHDTBv2pONdEivj4Yub8XFTy&#10;W/b9zCQd5Bf04qa2ZF/5zp+K88RMm/cNElqEvTeA78+5G8jhC2gbhORDyr4LIIK7gPv+0hKwOtyF&#10;NVEuUrY1JEnL9sO82qQn3Yd/AzhGzQnCdBhPB8EFK3ePOcqE3mAq0DgPPrDw46THkzHVLXasLnUy&#10;R+eDZz/HTrRsXlkbbOsH9c/AbrxXr93isRe1V9ZMWKZB4MEZ88ZGZT3udoLgWd79mK+qMSUOrHxb&#10;Pur22GogYMv64m7X2rx8bNeu5aFMYHVbRbtbnrM3NLu/2+2gBg469442HeU2KYJ712dpn7f07Af2&#10;zW54d9vvdM9497qlgVPbxryiLF31Oi6+yuhxGC0Ph7sPj/+Kv4gH/45nH47P0i6a4+eyO+36dfFt&#10;R94INMC+CSqP9v7Ze9Ov9IeIP8QukCu6qGKbTwT1xKSvKT96xtrKl5j7dJw7iIOnzXeCYHLeGMhd&#10;SeUT9uOnyUXuiiRTv/76a0/A3PsLsS4wz93meNu3+EdXT6466e6d/xkoegJ2bMFnYHb49XGCk7JF&#10;uMX1PJVxBpintiDbHeXrr/rp0PYieZK712EXr7jnQgvfBa62DQ3aFft9GmQvtlLJYpZp3l7cleuS&#10;uvM0yXe1uwvt+lT8xYa9k1F07gSWvLXvEbV4O7meQYee/SM0oG9qR4tDZJNr28lwBj/t3idAol9p&#10;D12Jz1fzMv4ZJMcPg8t2C7TajG2Ve1sIcTIBH9SviZEdYM09Gy+hui4eh88dkJbeTuP7bvXU0YEt&#10;C43FHCgP627ZvnrYYtcY74nnwT0M1JXw8IDfRaXW68cmYimL70wytLHC/qnLjMcrxCojcvGaPmOr&#10;rgLKbU9UtW9qYgefhPacReMJXlrdon6pVzev0Bm+tZs2FC0oH7n2XAD+v/78z1/9H3kilfw//dP/&#10;KbUWJzwpkQX0fPDVt7XZRxYqMjESl329O/1D1/Ysf207EyCHaMnuZ/dv/WL8Mr7gJP64+s2l8zBe&#10;Xve202vq3G5ozmejK5nafz4z8cW7cRZUfCxmmnDbd2HH4rP49hTTR3lSQT/87Ve54JmLrvNKu0/q&#10;G3Im380cZRdF8Sr/yH1ciBj/6JPqKyN8v+vTEeY187Qan9Ljd3/3d7AvjI767Bnzw4NOC+oBvtrL&#10;BS/5jW7aUH43XqydbYccR8nKav7PPoBHDp7le/yv7KJPGwI+6slI5JmfkQ/IJWPnoC70re5iE99e&#10;5AtudTky1g7tz38ujMBv/guuPvP63IKqj7EVX774Jgsetl491D6Uvjh3I49vqk946ePNM6kH/f2t&#10;k6nmbun4NfLhZ6c4IhjQr3nXwdF58PhtcFSB97KY4iQNjd83Hjv51rw2uZkSgbW5Bz1Wln7PtiOD&#10;/KEfGfYnfwzV6sQXPnT7RJ8N+sTD4POPmPb7v24wUFefpq/QX70TCxcv6PlBbiZoTJ92bX3iSUyP&#10;DtOWbNBe2h3Y9wHw2vbZV2/ubo7Yp+wj3/he+m8effSZt+MF8QB/x0TlFi9dyFv74bsgbJxjY+dK&#10;pRndL9obXzT3z31+ge+MmTOm4N34DA1dsHmhY2x3g5G6+2dtsHWBR//xiug9l7jj8v/yVA62vge3&#10;L3ht91MGz5N/4499AnZiUB38+wUax3Px/+ED8wGgzmdlb7vu8RF56brH++QUfLi73ZzQO9SDfOdz&#10;3/eK2J9lPHKj8RUjcnrnHPLCAJoF+3QFLnBr+81JcyHsoQffwBcLk9cml6BVPm99mbHD8ebIjb/7&#10;+c3KJXm12fNBcuhkW5qjn7Gkdad+5fKTuLDwcAH/n/5UXaIPnbdt3jCj5gAAQABJREFU0kJFVQfo&#10;OH37HKe8uMEj8w5LowyOYzrI2Y7tg8rFOfU+8n11PeMVmf5HpzIr3UVbujNmZH+h/CLDFj9bYAww&#10;h5MHteHqIofwhT6tjD17rkSH8sMrn/HLQxb8EJUOn9JGVmUH3xbOzh3Hq5PPeG3r+ebTrD+A9dOl&#10;C32MPeHf/u1cJccW1+Fc+rHjyKteh//a0HilU2y91ipyXJnpA6A3b2W+svnYnA/PzulDxz7rJHTx&#10;ATtH2HYl+4X8I2PKHnG1utoC291/5rHtqN4+PVau/jZ9ceKqzPJ15/Fi/2nsg6+9Vz7cuQBy2iOy&#10;PspcSuvzgwtsX+fnfxboYZbiZqOVMya1hcu3Vh874URiyccO7fgq+aG3+bQczubroqcU+eiYWD28&#10;itw6Ppm5kjJjMDr4e10rRz1eGttzatIi043R7YERr8wNwmHWfJGtuUHfloA++dNitnkOWvIWur/H&#10;lBF3sds46LD2xachKt2iOgb8zQ4+cqTfAguhX6fNv01bWFQ2N+18MHrVb9ojuQSXu06dl+Ct7xz/&#10;m6NEgxT5HtDPC+w5ZX3icg9O2fNG31xYP15btlzcFuvl1g2AbsC896O7P9m4x7vFv3+28avyXafg&#10;5+++/+SV9ybw4ODqr8FlW3CrU+xyfPdBSo5ytmO48WvaPnOg8HZjSBonT5AmL/mkfctz/RD+KSqY&#10;T73gj/YJOqd6KgvD6phN6deH20bLBu+JE+EULAQ3WmyfL1CsqLeVb/1u+QhYsF//OSbrfl6wOt59&#10;gXLfvES1zb/o6Ql2/BgfT34onn7Dp+TmnH8v0LVRg7axvOeFeN31c7zQdg7F2qLcPp4j49iTJ4gb&#10;80v499wu3/vrdu+kW0936zYvcpZkdHzc9rsTxkfmJ+rvNHcU8Vdb8Dh8GgOhxc8aVOv1mNRfuoTJ&#10;tNW0w53nff+Or/zS8bTfjkvqepNBtt+5uSD1o5uavz9c/JGw4R2ko/9DJ9ixEFkgsaMfrk/ewYeQ&#10;8Y2tGByf6lv4gdXE9oWOrhoG7n7aetvyrU6UeuSfxTGX3f3NpSuz43POa0a3kTOyxPJ4ZupGx9Gd&#10;P4YG7jOsrC1H/1y2dbbGPPXaEthfmbY7H1oe4+63x9mddmO6Y1T42w5MXuN/cvFe/m2JmL65sGut&#10;p43xXrjvb9m7tki1duExecihHPGgfOZ7z7+wHnoOjZ8wANV3GZl0BORvbzNA88x3+dx9EMTGYeMj&#10;tDN3L6vra+ngvgnIYWvnANlxHUAZ9PINESkArz1nvGI3bTTznyJ0DjK4Gx85Cj/TFyXm1sZotpKz&#10;ayPi/mM3Bx49zbO0v4u/1p6U+/BUfVOe+IRx9lM5OCd/tq8qD6BrvNr2yr0yPFtdcq3NzkPSikf/&#10;Ofan/se3vw6P65vTxqkjHMM93m3ZRXoNWcogOu4JbCY59qt4JhXAxOfD87Ruy2vAGN16k7hOSmcC&#10;DOcOHIUnPtnJ3SwmShlwLTxFhlf+WaT1RHATdezYYF4915EcdeffcknSYnz+wNaj7Z9t2+mRuBYH&#10;/j2huMK2dWhA+Zz9OW5xv/akFY4Tk3fB8H34Zm1bmpGTwDyJxoRi9/nLRbq/L1TW0flhz8MIZVu+&#10;WydSYJM/2esb5etf+3dY+tVf3ZbZ9o8BN3huX1XaqpDNylo+UzHf97KLJlUv5OPwJHN53P1+31/8&#10;Xfi987OvfnHw2vrlsQPQHq+8pdkFpmfbtr5PQdz0doHobl/p4kaefNaFrFn0siiVC7L5/JB4XN46&#10;gIU3g6iFJPC6E4ZcKLSAm+ToNZZT/lhc0K8lLP1T/Dne119sbKIR+443D6ytyiRgTxCQPYtcSZ4K&#10;A6/zmjA6ordVfsVhaC0uNCHf/XLalZ9Nvic17wUmvCd/qF8/IanM7Fw+yb4TBx/QE7zsGxjgbLm6&#10;tkP44Zn/Hl/tWN1gDczJyL0P6EfzGztjj8X5WcjuU0Nkxc4yXiaERGdyV079W9v001mcD2ntrV7x&#10;ncEtQ1lopy+jV4d37VL3Blg/iX0nrj3xyeRZOfrmcG2W4+LSysSP7yLK2Cefe/XNLrbBnRyWcYRK&#10;eQK7E63ww7N8uoCRwTExNgv7c2Fp6ib/BDWyYpsJoPbJZ/VSN7zwH9tKSzU67kSndUG+AbryLtlc&#10;XIr5LavnoR97uw0//oQg73t9WrTJoT7yWJC6iWh7OB4dQ3B0bNlp22h5J3nsk7N1t/ENr9Kf7TkI&#10;7/FBn7LIE7t/9df/5dW/+Tf/5tXv//7vvfqH//B/7PjqNdli7YMPx4YuZIWP/uoJ+o19MeA3oXfR&#10;uQt8mSTpQ2PL6MzXHS/Sfy0QrXltC3Xayl/2/aHNvQMTs3idMccSHtlvhLUzdPIHHeRaFxzFl9h0&#10;8WHfMtA+Fnm8V9y9cB168ld/8x0Xr97/xms8c7E2ORBfsc+QiaNH/GtrUNuyvXjFLnQuuk8O1gem&#10;//Hf5rNL7+DisfRovfancPTbBRU0eMlpQatuXQgM8spCx89eYUl3ftzFiJ17caH+ubA+uNvYV/jF&#10;p/jLhW4I4Fe88WGHfR+Ah308bGeB6uQKAgOtS9/m0n2a31gyT1M98izeZIRVeXUsyn5BpwwDLLXp&#10;gj1l76dv+C3Aq07b6Zn659EVzag0eeeop1RVQYwvsE1zXzxTsQtk225z4jLjWPGdtoXOeDnj5NTh&#10;yQ/AyZe2TUltbeH5ouvyJhyPOzgBgtM+EH99mydG8f38889yc8Hvtk4sYT/6TE7b/iCWxNHUjU7w&#10;G/fpCy5gqiMD7kMX/TXjV/rK2qFOe+n7x7S+4mxp4Llg6NgrVdEr68VRiTOwsbnzTbhXkx894cyC&#10;9bQTnDAtPT1nfIkvs1+IDPqUV3aKnwpbT/HRYT9Lv8ePV2TyvQ8fDdv7953nvXz53LdkgDsf9QuL&#10;Kx6i5SmeNjpmXjb88MNXyQHwnKMN39UFIR+T59P+lLxhS4Yyr6DruHXadsvVbZ8/Cvxos7i2YLf2&#10;8XRMvg/AE2y7i7t/9I//ccvgOtk358TuvbzadqH9bd1wCrcPyqVexYun3N05ypELlS9qS8vGh3CV&#10;bTnZ98/K3a26hd2njtK1aXO7HEnmxS9YcO4Xh6Z/HJnHJ9tmu43XOpdaO7e8fMNz+fcnJNginx6b&#10;4LIR7eZ8+QGNfs9H4mj9oBwsT/srb30kDKvT4hpTIhOse1YHcbO6tL44DxnK7lC5ofkhOl86hKl9&#10;fqbLfA5Vcvv6cHLb1Ku90zt2cdCZDVvB6oXf9oNW5KttGvwFNB/mwuou5uGNfs9r4PEvXvumCMfr&#10;c/XwQduD0wOjw9jnBo6HfafdBq24vcGC3I4fMyfDqz5Omfy/Y8Ishm4OMDbPTbhllC/65/vy0fhq&#10;zhno5Hj9NPrOHEa8rJ/HB9OW+O76BhsW7nKUzfEjpuCunBhWstKnfHFjVP2yMQZJ3v8gT9+6EMzW&#10;Tz5J/sp44iYQdDTge/P7LkBXJ31D205/iPdHXr+P/vULPemofUbnh010fNh3SIdPiuHdfxtYhfEe&#10;bNu83J86ZSMT7/HDZb8SdpwFWrhAPXuKl315di9s1Af1m3HaxRltyxc3v4bG3zCbG8fUz9xkbHSz&#10;J9na3Q0gXZy82R/0FzA6DU9PlXaB9KPkvLy+fN4S4FXmU15C8i4OskrayPFZ2FY3C7KPuQ4coC8+&#10;aFv0zq/6KRjrg9p6OHT+zJnvgObK4F/xenCXn/7XmEv5/h6iBWU6GhO+O/G4/avxHPvnfDgL2Ilj&#10;esz4rV2nHxJTXeMT1d0/jqdL3AAjY9/WxY8pB/qq/KCdG3+D3Lr1/PplnwjeY0j3fXKfQT2WfOMC&#10;Qk/5U+AYsKfz2dDeeT3zcSwHP8Nd4s6/yQCN3iMb773wW//wev6bX886xVC94ZsNKe74aT8fRj3G&#10;lRHYG3rammMvTmvT+PKubSofXRtqKKd+/Wi79EUI/tb12Nfh0fKqlfybtYTmlPzsCVUBPvR/F6z8&#10;O85YPiVb7+fb3gqRE89MLAWpeqwSJz7Wpq0TC1u2fDcXvm1dBB6apbvruTzetF2+V1156Edxpf4U&#10;2yYmHnOAyhEB7zAbP2POmBr7k6nihBEzhRS+xL7YOeX38Wvrxz580tBvIV9ctmH1gmYrs737aP12&#10;q47dmc/QOTw2zop39Lv7bnV9WY/bY75V3mE352n8OcGq3ZdXY6CIj6+tUzI2Dd3qpHz13+3gJkKf&#10;Ykz5wMux7U53YZxxeI6n7fC78xy6aQhPV8tJdIRz5zl6j0z8GlP8G9gwuOaKO66ch2L4cGFl4/em&#10;35BW3ydQ4977evOMiReXcIx+OWwrCM2G09hxx7K/MvcBk623pXPHC9t89mYWEd/j9f9TsKqbOGCb&#10;SDz0x7/Idkw4LC6xu27iCVk3oH9/uxAKiW1zDilOWBg4Ltw2EWeP/dh99M/mahBt9EaIQulZHTOx&#10;vc8r+Lm8czPMnsdOLAynXgs6bK1DJFqGD7r89ScZc91Ef+KfPnyQOu09MMQdPzP8jR2nKpvqf/Lt&#10;g+Ze/7DpJ6/+mRQYkNfhM5ES3I+geLD+8Z4F3L6WOTycoH+ZO848xTKLqx9fi8FL2eA9J8HKIrlO&#10;2fr7VuP5vTw60sexJ9IsSmo4vCww2XKk1x4CeD4cjD+YBprgt7+w8rfM8cjjgP6H1yOQ0IX11SFW&#10;t6W/+EaGspYjWLjJVnRdbNj6F9vQPeG/qM7B/WRSHXl0MskD/PAmWH3vEyxl67vdWkABdz67b8tf&#10;/Kw9lgYfr391oWpxV97q8ny85eUhIsLbZ9uiPEm7+WN5V7/QdHuzV/09BlbGffs2fnDYdge6gLvc&#10;1U95dTz6Ld97O2z91qEB+N15TunwS80LnMXbbQgX/dpu3W5V/Bjr6Nv+n0W/tPOHx1/vfzcxhN7r&#10;RyWinjQcWfR3Ut3XI8gdOYZjMsFn3+fJ1aFx8c6A+dJn1Se8sJPAelEiJ0ObTJ2Ukt3XPWY7i1Kz&#10;EDK0o7vYtQCiDZxoAQsO8oPfHtK3/LYukB8K0bX5Ltt7e+w+uTNw0+F1XmH/eReJvMufvqC6Jd7p&#10;fR1vZUuc3CVn+Rw5xWtcZy+45ZHt8jhk0e2c8JTuDJDB68Xf2Oupy1TVxvvgv/T8eX9VSZ8q6iTj&#10;ZQ6DD9cAq836l7ZyQlMf5IT82x/ye123yGFL6YINZ49bWH7h6e/gbfnzdut577vwucNMxmeRRnl1&#10;aa7P/kFsrKVtUlkb8PPnf54CG9tS2Xb//pwdwmsfpl9ote8+YdP2aPtEytHJxgLS6oEe3h26EMJv&#10;ocX2GYpPtbLlTXKJ2EHa8UueeIxNTtbhPRijB2+jGXmDTx/tP+aiUz70+J9d7BJXyfO54cCFwL/6&#10;67969Rd5FfRf/tVfvvof/vtfXxcH1fHfLmLLrV/nAiaY8rPIgLV8ELssclRWcMb27V8zfuMBxl76&#10;PWDplAxtdhILDNq63oAROTNBHVqmlV92xn/IjFF0mrHKxAyIGz5jGx5gJvipia2fpr/JHS4euOi1&#10;YGL+xRdjS2Udv3RxI/sL7LdI5mOeJM/uxVY27RN49d+NB5708hvhcq8PnL24bo4lx3maAu7WbZ5j&#10;5/fnKVk6hZDbSk83/PbpvOqaSoumC2Tv4uCWYbB+3a0nOD/4wG/KzpNs2qPyTMrDowt8ZOVv2mDn&#10;CdMmy5u8fuKTxdNeH382r95xofqL/Ca19iTbWOOnCd7Pb6F6TbF5ojYSQXzs/bvfZaESbqPnHmfx&#10;43vn2ImUuzZdPF4dRMWMEdrx9E1sHAW3LOewMWWXnK3TrluWwpY7Vt9z+sqePDv6Fb1fjvFffjs/&#10;dN9VtE758VNORMHInPa/82p56o0n/NLFUzGRGP4kY+Xv5OKv30j0Cm8+8FpxY8vGr9gXa/0d5eit&#10;TfYiFTn6iJizz0vzVgoaRafTR+23LdNmtmDjY+TkxC7t6CKjenTm80BfceFunsBMwZBffinfxMfD&#10;V3wx/rh8cmKx/f70IfIqK8idbxy9yER357F4W9c+FVsm10w77CvU4QD+oNPy0tdT2uNHvQYeXP0G&#10;7sqyXcAHrD277zilh27Gp5E7/XPlKevvkFane4wMY/XiYWU7jssK1SnxUln1C18v/2Pf9o1QqLsD&#10;Oh8xsrDxsri2K9vWR1llHiJ5Sq7dizjirjkvfOG1DW2ny60oCpWXJ93d5CMGvoqvyeh88+Q69gO8&#10;4JDXffESXPNKx4/Psf2UTfs+xL5x7+jCtvUHfmGqR2vJS65yePvpHejoMga17PS59bZYVA7K8yiw&#10;+/zVCDl9kNhg1g90kTf1+74tIn3DfJAPzIvQqm+s+jpAZ0Cu+HXcG1uMM8zix+1n2b8Dva5PKrb9&#10;F2ftnsWsRyygaX4/tkZ4c4lxkB2NrWwBn7DB/EOsrAbrk0v+4YnGyAe/7X98unh0utoN8gHleN9j&#10;VzzgY/uec5DqcG6KSpkb5tiBn/wqp+yYje3KPCLaBuJV3ty5VOWFzvb7/EYeGnXNqcEDryPDxW2L&#10;Z8ZKuOPb8RUa4z/e2S0PdCvfFljT0S9Sc+gfvlAvPy+NY3aJG+cW9FFnDDLPAeMr/Ga+4Tf+6sfg&#10;2YK2ZfbnWO+YWFNXvY5urU/l6lo6fu0NpYn74P08N45989G8pthcWPt+l5tKlw/f64XL+6jQY/zR&#10;tAO0ZL/E8O4PraPRQ87cuplL7vGem/El3Okak7+XYn1wPx6+5Axj3QxtFxoXUe3h2TlD9v19dF0g&#10;1ud3/jq+ff/95MUf5jyZ3Mrh9/BGC8TyzDt6ODjKo4C/+m9pU+68hp1rh/YeToc+m/bNE49+133s&#10;mzaulewQs2SHN7B1vPu2K6uF/z99yXNsXXup0WMx9eJJrDcr6MnopVkMF4p3XvDqE09BTn9SzwP8&#10;wC2R2otXXot5un0jmT/hyU733yFHJDei7yzjtMHgjp/XlrVH+4Fto922MF/6+sK9jn76/08BfZ6B&#10;XejvcOetfPVzjtI8c4sysbl6R/FHTXjiw35bn+VTX+aYA/cNCnf59pcGmn0wN9W04CEz5eYl8lH+&#10;j68fNCU8X5f8Y/DyXZw9Xrw9Vq+s6wjRZXVS7+/vC8Nj8EtZXqdNsv9BnsA1Rt3l4r3rF+RuW23Z&#10;ylZHMfXWpBxXv+ysjtPW09h3+hd6ITxtN7IxHh3kmp8CfIuHT8Dx2Z38lQP9eOeCFJbXfNj+LmDP&#10;tk3xlvGRc6ddXe923unvvkCH1fr2zue+3/H0tA/6aN3qy8/mIcskW/srR7E5wpYtX8d7IbD7L2wa&#10;Hy7uT23pAcbOx/6jTAwrP21U3B/HG/w3Af3A8F9eDx2V72fXgsx5jEH655p22Iwv9uDwrYDb1+g7&#10;Mp2b1H+hGX4jz/iFd+ckN34fZn91xnKeYL0xv+1OnD5suVVduzM/mVywawQqu07Q7cSD75cjMazY&#10;cHKFmEjAZ8g65xnj1o7z8Fp/ykrHr4d2/bF2rb/h/RTwEzq+alymTbhrfZrpZ/uguuE7fbe5NV3z&#10;Qz8xEVga+4NnL7QmSqeR6YsvWnDPAy3IFz4LxoFPPnGDW8aMnCd2XhNaDxV5AO67zOX3usNFYwcT&#10;N2Zl11jeDJIL2BMf0d/4lD6r7374kbF9qR9bZca1XZOjw9qBYH195awH6Yu9x4rei+LHQRndGM4C&#10;+klqp5zwETjBuMJtncx8b4IfZ4EmzkwKnFA6wTGRAXC3M7ShD2+Jd+u7c7428VocsqDnBKdOS8el&#10;jxMKF5nx7yTkOAy5OcU6uCdNgjuwevfg9kWfdwHf1/nV+YFJhgVOfJc33e6fYqf+ajz1DxY/msTf&#10;qrK7fIfny7o5ksgA+fzA/92Pv/iWLgur4x7ft+ruegtOpHf6xV8+pbklgcVV3pNAnfaFtbVo2bx1&#10;e9djO+sdeeXgPXo+bLzqjt13HfFY3bvPv0fHlblyHnSP2LnTrpwrpmPzcz2c8sl29x1PIpiyXdBf&#10;fnf5d3738uW1NLb3/cq8tUtpT/sun92io48nt7Lbj6fkVkcDlD72nd9KCt7HuVCERuKWBC0UhfW1&#10;6FJ/GIkOPBYQpkBctL/mEK72K0328REhs4BzFnEahw/7intsGbtfTtCqmwnROUF1AlSuw7zt3YLz&#10;BR/QY7bjBH1bHXnzVHSr+1Wa8FMn/0W74qrshd/UzQnAxI7y8a2BZBYWK/bIXh3goaOqNvTnP4Ly&#10;H3nxnToTma+zMPftt1+n3c4dnipAthZcOrjpH+eCwRmGyjfadKsNe4ONvHE7WWO7J+6A3yAAdx1b&#10;cMoaa7Fj6/nEiMcn+Lx37hx1/Ay1kd4hecEn/BS7qFAHlP8jH128giT/wfJ7Ov7ke0+KyIPufHeC&#10;uFBRsRVoBzpfcp/0G3uOT4O/ePQxuZrJ/MRMB3T+C7+F4ucgLvDdv+41vB5467dd3IBzB5SNg1No&#10;f+1f/e/45N7hfrh1qxu83s3WbRbOMp6+/kBcfffqP/2n//jq3/7bf/vqD37vl+njqct4zjyxt2+V&#10;0LfZps1dULXV5n5XTbv4eJIP0HVtrfwc63M+jtHumNHjtB8vbVySPR/Wj9/xRbOLGjsWVp+OgzhY&#10;OI4uvf3RcSaNsaU3vGQOsb81uhd36fj6w8GjhwtRbPo6v1VuMom3XAn/q1yUhGMS+FEWWvdiboXk&#10;C6/liw7IF72JLX5kG9r1A3y/29PXtB36b7LASm7bXF34kLmQouvC3KPM4q4bYeYV8vXH6WNo7+2w&#10;C7NolftU3sm7LlxPnT6gPaadO8/LfheQXz+mmdoiYttY7JKz+M9isz6HCR188NobMCrkCBLj6mJ2&#10;gU6e/vXpnDK++yH5b+0Ynac/Nw6TUPzW9gL5QfYfvhl/GJJFYE8R1petY/fkGNXTz8fP1LguME1R&#10;WZO78Vk+Q9U6dh6ky47qkMLRWwyTP7ka7vqE7WDt60G+5Ii0fg/lILBi0PYEpduHkvbkea+PNxY4&#10;/uUvf/fVP/ijP+proD/NAqw+6kYpYxcfmDc2H0WEPpV7go7vHv20F9nDy01goLoGvzqGx+UPCuaj&#10;3odt9Oy8XN2hNc/XV3rDSnA+SPtZnLj6Rnw1yLw2vMSa32gE5V/do0NueBp/RC7/Kg+v8j9Bpd3g&#10;+G3CoV8bki/OxXXl9N0PGR/kSWTxJEbR47s+U79g1/H9CXp1aMYH/HL8G7zqf6OHd4flPduN1fHn&#10;8sUQ3X6Uk7X1y2NZr0z4W2feEJMuffS3MHzhgzLMl5ha3ltmixefAHPE6sPYG5/Vkf/sN1/dLsaO&#10;Hq9f/eY3v4k+c8FGrnBBT+xNHv22C9wRWFniAmgbZY7oYswSp19+5W0H34fGb6qzc+Z4qwva6Sva&#10;dNpEHRhf7XbqWpGvO87FK3T2+X9oR7elWR+pX18pWyht+sk38V9zTJrRm1LAvU37e1OH6FmP5Ved&#10;TmxsGVGVe+wrDp35DgRBPS8q221lHBT7LgB2Tt8nzMdm/WPtcwMJffs5/lj9iWl+OXaz3nxE/S6g&#10;d36d+uVHZucJB0/fru6huWB5HDrl6MvjqQztlsMju5ELL7z5YObd0Qvu4VWZ2RdXYnf1Ko/gLdQ3&#10;GQPniT785eHUl9ejveHTo/nEeBWgi/FVvqxPQkMffcocrXOL0FR25mhwQNvtsF77WpGv6h3xIcuH&#10;fewfO4du/LT49AHo8B89yHn0cXSTt8duNrMTLt/AnXbe/vWY8+ELdtuDPW7dI8e1DSPLduyYeI3G&#10;JRN3H8jdoWv8pA//PD9x8Nueow6ui6bmEfQyVn2QnylDXd63vF+GqTBfWHjWUfm9bHiMLkvDzwur&#10;85RtxW4H6xkfzzusPNcWp278B0ed6G2L8UFJ1W/sD6eEFOw5sBefFCbsMGot/sYvN2JrX3OrVOXj&#10;XOH0t5WTcvjq7iB3K6vewYWzH3iffvZZCNNu7XVnLE95bzbLRaPOQw5D/Q+8KDvnAvey9dix6lC/&#10;ebP+VLv7VzytP95M2tJebI/JF219MJK51TkSe8Fu90a6vtkktu+aHR6Lo2/b/1afO3ZXRli1H6Zs&#10;zrnWylT0f/xrbAsD/9Vt9asiq8vhi9/C4u1W3warVxkeZH7ysyYA/tJ0DTlyG4B0yB9RHceKS9WU&#10;wfkJMB6zYcdj6OTgddR/Iwc4dEZXSAxf8JZ2rQ3bL45bO/7Qlh1hsX7tOUUYurls50uvzxu9Gu8r&#10;jJIID6wf11e7tQZyQnlRu73PNWtP4gVMD83OjTde9XG2V58r9tu/Vh/tMTY+4gYVni1POxQO7+4f&#10;2TbBgjw4KVi1hucWP/xAfzI39oq/RIN+1Z3Dbu46KkgL36uf9mduNTnJmHOP83Hdvq0qA0I4Da+u&#10;HWWOSTcPfrwLNi6vdjzIxlSwJq1rTvVVvsf8gcfiXXS38Wdx79t5MCV+RbDEN4RLr/JOfDQXQ40v&#10;UuZFOsj2+CI9Cuj/eGy8qy9P/LRhRacv589/61ueiuNPbQZ224Pz9bJsfTaxeMe771823Quf9o/I&#10;yiSjNu44V9zH/GVI+X4+jl/qNRiXgTmUl0YPtj1ole2cyZi0uR6Hu94bi/RauMscnf1Ez6y3O+45&#10;kfOSfDYv33XGh8zOU6NWbW7M82sEyZnZ1e8WVs4eD7+7rs55Eyun68A3F8BjdBo56B3fweHiKY/0&#10;qmF/cB/+bhm9jDeRt36xVrcHMkbf2oZNEMzxzNGnXiw+5Hc/x/4WKj8HVzvEN/3pupY9csPi25rL&#10;as/v4nNzFNf7FrTB9vMte4zVw886fXPcI312vvXhe7Er+vXG2bZRONz0b3zkHLX2qfJ36mvH9QCA&#10;th14xNTDlg856V3Q15Jw1Ao/W8frKNur/hI2kQvdXRDfZyIN75P8Juan733aRMNwT2e0MTXWjad9&#10;n00waLeBGDvOjdNPB9gJEXvc1WgBSeNsRxheD52b6E6HXzue/YAGkNft0c8CWLWJiasnnPLsQncS&#10;YnrE+8Uv6YXXCUfKBSr21wA3AlomkMu3jhn6t33rfGSvHnc8Zds2W7+4/GXybpIIFu/ZF+s/5Vtn&#10;S288n+GOd6/TFosPp/sTIkXbtr3LULE0u0//az/yX9Sr8/9UXoJ8Le5ula999lev1UE+0qbD9qWs&#10;B/7kFzQXXSpXh21f+AvqNn7vflRePicROu4FK/b4yxYsju29bO/KWjm2W/+ijEGn7k316pZ3L5RG&#10;Lj0NNp560MfUgy+//CoyJsn0tZlJhpNzDU7n9zn0k2LP10702XYtUoRnfR2+ZI38wRcboycfhxe7&#10;I2Tbbnw57YACrjJ9rcn5LMAod0GzT7aFjztn9w6akXTzV3D9rR+Wb/HoeBJ9+9EuQIYf38yC5Fzs&#10;/dYCR3iB+uzYZyDYtjd5om8vRGVbWw/NTiDLIF9zYsMj6C34aJtpCz7x+yQWxn84E/KdiAT74aDI&#10;dmHB5OO94DUn1dbJR9qB7fSatji6HxvYcQ1ksRdUAz7bT+infNquuQbusXvyj8G8aP1anqULHqCL&#10;HGe7E/C+9jXHLj7BchG3FyXaDnQZ3x4WbRP0xMdFre9vJqXAxXsAd/nC+yaIndRu4K5d2QKb1acF&#10;b/kygLcPpZ3arsHjvw7s0UTfGZ8Ng8XZhaXv/U72kQmDjxpHoQ2TfGujMh0G+W7Tj/uusrftaN9Y&#10;k8/wTUQUddoisZXxgfzXuWj74af5XYs8Vfllfkf1L//6r1/9q3/1r1/9ya9//eq/+wd/1N+itZgh&#10;9nvRMHpaROuTKR0TjRduHJhYJ89HnM3/9DXjBNg42sXT+iz4jcfqzBfa87QHTjc/lcnta/LB5Kni&#10;RUwiIvyyE7rmk+i3saNPwbOAazsxz1dkzkmPMjFSuzOWAvbugrDjpdt+i9fyU7c3UnyQMy3ljs2X&#10;2OnmFLKui6P4pbxyUw7fAjBYvvbRfhRaemy5LV6zSDd+dCPE6lce8SEcoB3uJxfKNxfhFcJpi2wH&#10;TjukbmVW99hju/JftOfNf50jJm+N3DwRlQt37JibCNpE5UGufEBv+79N+2Sk6TxSruezRG2eBv4q&#10;fpunfsWv34qyUEnb/d329s2jLxxtjyfeXmPkGvH6gy7qokQ44DI+x6Nl6gK7aBUvlE/LDv4gHLyD&#10;zy+N43FfUUqTvr3j6hYi8daUnnA13rdmtoflKRw59G4bJ87t7/FSeuqnF94zZ/4hi/2e9P2jXPz9&#10;1R//cX/e4Weff9oxdBbaKDntOzfITKxNbp0LL5ePjl8bK0fYxsXcRMrPxsg5L2h7Bk88bxl88aBd&#10;Z4x8xJgngRtXRx8iRo/pD9ry+7yyfm5cS1znZEmqr61HNzSeEFy9xjcjY/WBA2pH6DYetPkP6bMf&#10;v/9x/atfwkGXFmo/xc+Fa7FQ+vBZ/+Ojq03/nVxTQedr8d+kx71sZSIbmpFlf+qOP6IXuqXd7WVP&#10;6Lfelp4Lq7PykTE5Qj27u73qelheSzcl842+7XbGPTllbpjSYsmnGctH70c/GZnTzcolPBY8Ifb6&#10;9TyF24thpx3CpTqIW4DHkkXV1gUl+X1uRJJn9mL02q5sfbF5dnPglstny7d6Vs4jTuXgRUBTyNb+&#10;8DCH27Z75BvjERuCdMWM/PUMWC6vrVt/7fHzlp/9A31r9Zv2GhnLM1P+VD9uVOrTwD94atTcOneo&#10;G2PCB/4d9ni3kC69gmrhhrxeGFwbc3zhH2YfR4HGS/vLxB2cZ7wta/lNl/tvNGJZn9qeRlv7HT9/&#10;4FsAXjAneqw3JCfFd2jIlJPlKsfbp5Q7XtBXdo67OG4gA/ukjZsPegNZ4qrzb3O8Yw+azYPKdt7f&#10;MotuqdcmcqMLE31CPf7bOUPtOzhkyrN4mgPtWL/tWpvSRpv3S1vbbvakHZXDHX3oOvkAX77FV538&#10;a+uYn+wDW31o/XHPGegdrw/vskp89y0ZkQmHP8S4GyIq58Re6VN+ZbaUa8/8SEHpVg4aF4HJt0/M&#10;nFsN/8omIXU6UucAUzhqvZjrX9KCf0O67W45fs7LJsdkP3a8hIfPHuWP9piyhxD8+Busq+Z8MG1D&#10;x3zMLVd/85CxCT5bX8qHB+cBznUHR7/qRWAIaWsxFQsuwXx750cfseIzsh5c73t9g1B41jc4Zn7w&#10;YY7dJPFBfpLoa09YHYL7eZIintmyy0vrCHWxX3y9C8wp2HaHjRPl6697/Yv9KLe6w0c7fY7d8l9y&#10;CBx/JxDqKzKP2EseH+avr9iMD/jtm29+G8qsp/YG05FcsvBi2+ab1mRyevGe06wUr05DSwW6RJkX&#10;+tSGox/M1Um5/Uv3YQOhfLZut6qvPn18sWxXVzYCbSdXgJWHb/+Ob9Rpx80fD1xz3cTIufFb+YKl&#10;G69qHTqMwjE8FrYt6GldAWzZ2imJvCly6o/gR3rprhvMY6S3LawdM75DeZyjlSBfeHhDIn9s/LYu&#10;LP3G7vJQpj/ra8p8Ot/J1lpGfzrLeY+/1svBM56sPXLlu+AuC17ze2NkqOj5Xt4ImIpp8/Bvn6F7&#10;dGPn5bPocIc7791f3N32HDZ8JicOvbqeT8sx2fd3QXf12dj1JO/Cue209eODaa/1z7bs+IYMcWh9&#10;E6wPd7+Fb/lKhj39AMLwv6Oye229l9vfOvbN+oEAGD/jVfN+wsb6Bkn41VNjQtvIDb9d/1CHb7dj&#10;Xw/Cu2Np7N6fr2n7p/Key4t7vrY9Vl/rfNUh9eICbFvjvfl3y4qQr9Vnx+A73e6vf5bGdum2zPHi&#10;PcuAs3WhTP/c+Hy55ZradXyEZngtHv9szAzPzUf39eWVPzo6z/1x2z94b788DbYGHZ1Xd2vsM37q&#10;++Z00S3taqyW0/a8ZcmPCXvY7froReHTgRzi4nDzYXgD+antkzw5azJKp868oH3/jK/sGrsf7Q97&#10;/dQ6yt3iGf3mNuX7x1A3YaOZuS1O4XV7mMcxmc1vaabiHt3K58jZ+If/JpCzF9A9g7kr8NCAGGhe&#10;D2++6fr0LS6eaR07v2jksP3A5JfRects7/JrTway/twGtY49F371eRRjL06G98iKxj/9G8AaqMF9&#10;BNSpCaw2mIg7DXwJftr5WV4jZ/G/iSBauEMbuDDy2y9/2wCQBNb8dgCmRt5+Wl+DBmvLOfvzn/+8&#10;F3U8NcMJJvROLulH9yvBhOfjwu0Ej7oXAXjTnYzyiNPsg5Vrvw0QrQ1yFw+DYeSOvktTSl9DH50e&#10;vGeC8+BftPA7/q0OU/ambxLIQp9Tw6Isr8U3cNHPR2f1Z6LOXy6G/eJ3fnHR0f0ZdGTF68fFsSVr&#10;5d3LBRZQVp9nK/kvjU65+jjZXVB/56N8+S/O83brd6se7zZZvvwGIdj63W7Z/VjZ6rjbKzBVBuCv&#10;jlPy7u87/sra9nC87bd4eF+yb6zVL73i1WG3LaNs6O+gj7wLVu7i3GUo035bVt0iY/VTvhNQA92m&#10;AuUukH78sf41E+iN6fIQD5m8LVjUVj6YU9o2jO5iKZZzfHAGj5yZwO9vWI3N0+9aWZ29Vkb8vp+V&#10;/JDnk7j/Ogu++XOBYQbP6aeVGiR/Ez/Zy/EujIyteI390x9yAccF5VzkMBDJPbM4bzByYj13uLPh&#10;TmdwqK4M0T5UiCz9YgaQk3MVN5anDTvAdOAbH/m2yBMTr2YfO+Or+PejfFxAxH/Dgp8vOHrIz2we&#10;naZtmteijycQm/+D66IyP1jgtniE6Z1dpOZvAJ4PnrUr+72oYmJysMiUtlanPjAUl/DPgt/rau4I&#10;H08LwzVZ92qMvurRcX6r6pX0H373iSr/o/WE6ioabeITCx94PdqejXTd38PSHj7PCyi1KxaMH2Yc&#10;C/PIHt2U38Fc6XW+5NzyTCUMnvpAubyYEvlbHwFs5ALbhNE7YW/gufenREXkYUTkS33W12XaKrJo&#10;AOJLgilty/70axcxXNj97nt9Rru/evWbv/3i1X/4i7949Z//8i9f/cHv/34uOM6r4L/Jk7Dtc1mo&#10;kTvqv8OfLmINA3zmJwAe4ys9tq3XVxuX2mbic8YR6sH/OgsgC47Lo+3+2HcSvXV02H19UnybxOnD&#10;d2CDjzpjqFyxk+mwCI+R79Wjs9jqdYry046VMwchT16gu/3NLXToSWXK0dhXv/laPvX62H3lbetS&#10;r31W//IOnfZOkF3q82Ff2R1cF7BX5iL0Qsl7nuiMzPaZKBCA54O/drfY/3d/N69Vls/04+odul6I&#10;jOzeTHNo8VDfk/V9evbEL7782bzIhti9/uR7F1vWdr9LRTeT4321K1uXv3bjrzB59e0XX2QSO/OM&#10;eC/t6YnsyYvpcXnaPO2XMnfiA8f6/2HX7Z5ArV+7lWWi4z4BKg+RQ4+hF7fxh4t9sWf1q5B8xcJo&#10;Q06/i6NuU07xQ5eKkuhyFjXvOuDyDDt2KOfTzSZ3PDwW9gT0ijWCArz5HkcZc+qM8a9++cvf/eWr&#10;30uf/iy/3+uGhK+++qI5wAnNZ3kih48//nhs9huUV9+M3GnnvDki/cZ8c/Mnmc9+4qPqlYXQPRnG&#10;C+BT3/FfPo5rV30kNeVmicigb312eOlrjuF/mI/j0p9EqpdzT3VODHlyH74+47OwsivzFG6Z7cK3&#10;782FaPyUy3lk167wu+YPZ3FBXMOd3y0ePhffk/8dr9wuzgdt/WH7DHd91F38wmcvaiq/eHLAOabn&#10;vXzHQToq92r1rS9Rvlae8l2g1NZg61YHOEu/ZYsnT+xvRJc4X4u72zs//R7IHRFUP7a/xyfmK80v&#10;r79tXpGvvX7+i+SHO4/S1/7xsRzEVhcy8TIe/CxPBaLBT/5cX6BdXlj04mfwolHLt87WZ7RVnb3i&#10;zf76xBZveQQsPdzlYX/mMQ8/NhZq85mzhY+/w6R9+wW/qek3mZeclMi5e9z4D5vVj97iw5guz/O/&#10;C5b0Uebp3o8/+bx8l8fz1jiysHXlb4HbPPJz49cAF+254eq16wX7JDMeYm1urn7YctfZPmg/rH+H&#10;L9q7DnDG//ExP9ePt3ZIPfnb99qn44/l8S2Fowu6e53jxTGG8ZeyzYXmC7Uz45Cf0DH+KVPfV7IG&#10;l2+/ykXIDz487Rpd8Owckdzg4LkLZJN3xr62Y3jxEYAH+FTOZI92ofNXX/2252n48Kt8oa3lVf2h&#10;c/9E1N6kEVMKePrsAtgeT+20EX5kRINsp7+yEU8xr569+5S0ttD/fOiI9/px+B7uT3bd6/ZcQ9nS&#10;0m0XB+Vd5xyt7zffWIeZXG29oDeORQf0pU2ekt28fSUp4Udwv3iEZuRuHzZujdPGR0NuH6wMPpoy&#10;umhnMeT8eeelgz88Hvx2/rX88Nz9yeUTryOOPdp5F4rdvJhz18hxjgQfbdsmNveCbvyyIP0O74cu&#10;LjzC54M5F40Muhvvwkv7j0/kmXDqV5XMbvpx88OcK0y08gT9Zlwy//QWD+tE+qILQh/SqXGVV4wn&#10;D/WGslXybMtLWxw/t/jIvrfXE9mPDuW8hOKQJ06mbV/G1o+IbgX81blF+PSiO53yqW/htT44bFpd&#10;T339RuaRS29l+smQvt88Ya1Ff13AxscNfX0jUCro0Tx09teOK7/FyLv/286h0Tenze+xOpLwKN/g&#10;Lb/VgQLKtnx52C4dXPmMj3vemTpgjmxeoe7jjzd+HNNRbhm++HzsJvCaPvOv0ofPXvhl85bZVh96&#10;h4+Ll7OAjt+jY8uF8VYGh+jR81X+yzxBQWBtYePeZNsK9roA4y/74NvcLL35vzdTa8PYseNc/RT8&#10;BXL783jRW9y4WbW+CcLOtRbXtjERh+1fBPtXke2cB+qXr/2mZIuzhoMQ0D+2vgv6IMG2y8kP1fGU&#10;We+6HjzB7+AQgnfXPd4l4NStT23LutuTj1qQ9j9t1DedtH7kYXHFVVs2uC3U3o92PaJebLTFtsHq&#10;sAja3PlqofIevur8JBVi8r8W7jppN/58E2zd+CSxd2zWfrE83zOGvol2y2pTCIYH3w6fZNxIdg7+&#10;sAlNc/nNZ+YlSzvyx96Nb3kasGH11Z+tP6L7wc9M6UqNi6IWe8dp4654Le7pM/YBXfdhmhbcvkb+&#10;ifVT/qB76c877xuL9qe+7SuFS4vvfuKNlKN4yW94jOyjaulXzl035yHNW/HpbPGccZF9Oz7i+ZA7&#10;Eqbs8YT5m+p3fR3ujgsPatPTE7/3wrOvzap/15QTDTl4jAKD9MIv8UchLOmC8+TvxETau/lNec/F&#10;Ms+MbOuCmnX9NAzQz95uH/UzPkDw91Hic3JljsKXXG9SaByHhfWN5VGK5FeQnhF/TL1j/F/YcuSv&#10;3IvHYwdZczeZ3RcHZ58sYN3K2Nt5TOpc51TzUfSi+93/037TfzaXf5r5P5Y7Jtz7n/LeNMQTR26F&#10;5ost/rZe+eKsnerNZVsH+xbG6hS897/9i38Rv04iQdgFFUk9AqtUHKpcpy7B4VJhwTG4beAxdhZ4&#10;OT7BnQmboB/6JPP8cRw8wbE2Ybl84OLdxAohx8r2s4ausSu7Vt6+tl5R5TcBDR9l93rHC5uYtrM6&#10;4V3cbfTrOPqxpRMYfjgylhc8n9URTwECdHwnYerts3/9rV5n2uS8fGxDoHogfqkfHW15fTXJYH1m&#10;C5xQ9WQrQVtI+SzozW884d+7h2NTfRad2Ld82NF9wfNfAUu/JPwwnfp1Xi/4SYtrW/bW1sW15fct&#10;t522GQxx9i7YJ0CWx7tw31RH97dCmqInIwdhbXC4+7t9G49t460nj5/FUpwdWyfp4bMfuKsX+ufy&#10;xuFpKwlgj8WX+OM/9Gjtt10Pfhe9Eh8W3t2Vrs5rCjzp6/cmxY/flrS1mNALqhnc6ICnxCyJTR+f&#10;ZHdfFJWwtVljIHnHhQQ5A84s+s8CrhNbT4VZhLjD2PpyMF1flGfsiSrRe+yDD9TRyQmvul1o8AaC&#10;KN2yje/1Pb58BsTP8leu75r888HYPXECpwsI0Z//PGEkD5KHPwh5fDCvwHen+dV+0bWLmPXnxJAT&#10;HBP4tYNu9O+kPrm5dwCHYU+Yz2SMA/bEpm2f+h0wq0C+ZqCZNqtOS6subbF58KI/9erEUC8aR89H&#10;vdww3Lmc3+jci3zRc2NgB749qWl7xCYXWNhQHy2jsDMBBGt/D/J1tXliSBNtvXaKtVc9lxe3PhgF&#10;6bYnkf2N4yMXHaBrfRC9+WH14jNtKue2zcO8tqbcyT2fwDEpsgU9CeJPfstJWAmOLhb3jb3qlqYn&#10;n1EDX+XazUKzRZAusvB95C9v+C0P7ujcqsjNNnL6RNUtf6rdeGWtGwSMNcYfuOIXiG0ftkabeiaq&#10;9O57befjTvz/+Z/86at/9s/+l1f/9J/8074mls6eyoLr7n1v/MCTjsN7YnF1CIsaq/36x/AboBET&#10;4kx980rKlt4iqf3qk37WBdcc44e2/U59bNHucpg++Ukublno3ycA8QCbd+zLPZ/ngpcxUTmekyNm&#10;4otf/RQjpnx4jJ04zDhf245d5Gw88bmF9E9yoRfO119nwTft6aY59k6+tfg+C6GzeOqpYRedo0/4&#10;47dzCk87/Sy/ackHLtr7PUE5Hv36cccbZRae9wRsdBVrs2CvD/C1hejfZpHYQhtaPjNnYC+e8hUe&#10;jtnQ/CVm+Dxl3Lq+2Xrbtln8tvj3fCNfdlId+i+//LL9GQ8XIHfMcuPN13Jr2oif/uW//N9f/dmf&#10;//mrLzJO/ebvvkj85eJecvu4Pf0gO/398Ogmp+wiPB/qeyufUycWJoe4AKZH6E6PC8fh1TAdO8Ql&#10;HmPrOfGNb5TLKcObh/lCycyD0bCHvH26xj7/LOj/4yt4dJvj0XHmdPob/xizgVew48tO+cFYs23w&#10;4Dt9Rs6Qqz779OPOZf7oD//g1T//5//rq3/6p3+ai39flocc8H4Wy/bihLj4ICe2c4HYU5LT9m1f&#10;cdWxb04AXeCTM4E8Rm9t3vE57UxPcwk+2osSDIXXc5H46qu8mlcciFn408cnR+Jbn3LOAX1HX2kc&#10;BX9zNnp8fpt+Zl7/i1/8ojhiYedFWHA/m8W3T/td/Kusr3oX88nH5pb8KgfoA9smeGhjdfiSRRf+&#10;0S/lE7j6uri03ThYmeURHDdq4tP5RrZ44NmLRtGHL/Ea2WJn5jnaAK/qJ+aC43jx3RAhvz2Pr3de&#10;dJD7F+5xaV8Nu0D1ih8fY9PkBHY115wT0Z330GthZE6/K1/+j67270/hjo2POjhB6ni99uKpvcQO&#10;WeZX6O4xcpchpnf8RRvU48vJC45nbH7kLPzwUC4P1cex827T6m8u2Fg49XDwXMCjuGwBqYQzOs54&#10;U/5pQ7h8adypz4LHv6PL+GtYbDyMLWv70mvz1e+zzz6/ZOG7cqtLvnYOMP1jYqE4wTVGGMPqX3np&#10;xFl1O0ZWt8QoXNCxL33lgtPW+oHYgX+nZztd9b2NLTbPuJsxMrlh/EP+xNzyxos8cPe541Q1P+/4&#10;Xz3Zr/IGm3MsdJMD6NOcYnvm996cIO4IoqvzAnmFzvXPjXbG1sgKvZsU1IPd0gXYepMHGXKGuSIb&#10;Vxf4f5ffvV+dHfsrbUrXb3e9xQDo+Jr+YY7mIh5a8jY2xqczhpTf0anEty/+ufx/eOBTXXI8N9lO&#10;HkW25dUt9tsuqAO7ta+eaFXkaHvQORDf1q9Dp5zs0pRu9DC2KMPX2LD+gDtjQ2gQB/RXc0qvlhdb&#10;5hbk49EcIw7jQ0+i+j083iR9cMInbfQ4BzC+T8yQtTD2TR8VH+s/Oo69+r16eWDsR79lIpf9zp3k&#10;8eFtTjIy7vyHbsbdyXOnH+bJQL7s/Cp+uc8/Zo4xevcG4qP4CZ0emc+DWb9J7PiL/NV3kKJz85NY&#10;1y5D43yDzfQ0RyVbA/OjefyeI+Jh3JN78Bb35h226ys46vSpcueDJ17KvckQHiBX+7Xd5Ka0AZgx&#10;1nx6+mxj7dAU4Q1f+nn5DusGAzo6Vo8IKYt83c/jp42CEj3mHPDEp3jhgzN+w6tv4ztyqnv81TzK&#10;bykXF/z52WefJp/4Tfvpz8Z659Wlie6VyWhws6vlKdrt+snWnE178DfYvnP3/8avtgOLD6c5saXT&#10;Tnj2kzp2/bfAzYS3slmd6sObuFGV3878e3WPXs3POVdvTJ1x620CPsobscD6bPHWl11fSD8GE+Hb&#10;DuOr+uL4YXksLfz19/J93jp/lGPfTzs7v7Fmxu/yjt/nXV7oln/3j8wdH7fuTfo8y7wfL/2WXXwO&#10;fxew3wVidIGu/SSe9zxHnbwlf1S30+jrl+aOxufUw8dDn8hO+cj5yprDkzdtX/p2OwXql9D5m7zT&#10;OHnUVb+U02n1Nu4/clVygDl/2uKdEL0Kxy75c+EUNQZ2nlUfiNHIYkfngtFjbbyzg2s8p1++lu1s&#10;U6feHHnGhT1XMI+Nr+Lv+il046vxJeK7bPRjPxGTuyrgKC8e3wa6o5+os10d6JRIjW5DJZdqa7y3&#10;zcX3jLHjq/rkjJNjqtjXr40Tk9uH2+N75Dz6xModDLaOv5STuzqsXHzNAzzEEctLtnGwtLZz/rJy&#10;X+IpXT2WZjGVb92WvWm7PnlT3ZYNLz7bMJi8MvrOupi2bpvrj7VpxuLl0TFZH8wf/wP8jA93aEym&#10;omN9tsZ6eHeYNhofm1PRY+Y2D5+jp/fdL6dJymrLzT8XxGkIXtTffbhyOgeMXo6tES0s/+WtfM8/&#10;7Zd/tnwAqt/JAetjftoxB87cRPljnVYvOeOuN5pC+PizfslHnMiX/GJOlsPGeNd/4bb9HrHecS2c&#10;XQdoropx/so1+G3DbD80+dgOXbviz/fP3erb0BQikBlXW1ZojiSj7NdpkIp7AiDGbYKqs6JEHdUO&#10;jHQGqnX4OgWPlm2LHJ5br25pdrt1aMHbOsbi7Xbph+o0cuNoGg2ev4UeHzufy+546uDqEM4uVs4k&#10;kjOBS+fpALF21q7hCt+nAU6HqHCXPfzmhDBMCFh1LlnwBc9OENGYLJjowp9JwnRgA5cA2YUmbeOz&#10;eqzecBbYez/e8jdt6QJqw/En3vfyre/25nPHYGyetl26t7XzUMT18U1l1oePdtz6n6JfvP+325/i&#10;v3bc+SuL93Mn5Pj67qfFg7Pla5+67ueOwKTdtk3bMIu3+uk9Pu++3P3lTeee/IiRTGL0bwue730z&#10;7dWJThKvRciVSQ7wBCYISaELFtnDc2PFpI+eoImeZjmeQWhiTr9QFhUK0GvbaU+F9L7HqOP5PJLj&#10;TkBWnpinS/XJBMEkf06m3EVrQXcEVi82HZ4Rnt3VOTkvr5esP1OujzppnIsyg+MEcBYiZ/F9T2zr&#10;p9DUnmNjdWsZjkM/VmdBQg5l+9HF67Xc2Tu+MAE5JzBniw6H+jqmjI5Kp13sgdKrDfPi3iZKL/qM&#10;u0spcCbq3Q+9eHg/r+BK5fHRtEeZ00B7p0416AQ1vhWXd+jFwmjQ9ji+V790bjBoeyWG19apZ9lL&#10;Xso3xuwvjI18EahOYxP6vVPxwlUm6BIbYtnCwQ6r+ExclpHk8iMNNv7caV+s0BiAJ+427i0GjO4G&#10;9RqrXePPToRixdxV+5hc7QnQ6rm8TfD56n7ioE64sHg1pJc22NJuQ8i3C6N7ZF8Fs9OTrPB7TGz4&#10;Rz95/9Wf/dmfv/qjP/zDV7/+9Z+8+tWv/rgxX51yAo1u80JMyvHmAP2UXPMEdk9sbmyteFsXG9k3&#10;i6q58Jn+0ILwovvcQTcaz2LgULetQmj7bWje8zl9GR25fj8X6Otb98g7UTi02xeGqyKy2D6wE1c8&#10;N/bcwX2Xv/so7JNNHrCtD1LWeRi9elEhY39OVo3HzzRUQEON7xKfZPvQ/e/yxBvYOG0+O7Lwx3NB&#10;nTy/+uEB1he25Lvo+3kuLG+5/M1nYC/U6pv4vJe86Il3sHrtySmd/bbm2q/e0y6ZJpeWfnKok255&#10;G7+rzx8bLr7RO1SzgBa+Luq5ULi/3+cJAPSc1JMXhDeoLam7TkASj/ocu/rJXaZ8OJE5hGgAtnbL&#10;nc+Ct09ITb2aaev12fiGNiEs8eB0MbRFePuoni0JJvJgbYmwHKW9jWPB2/Of4b82P/AtUPL3nBAv&#10;XzLQ45y62KDPer377+SNMJ/log1yxrkAAEAASURBVARwgdMJ3iwijF7k0BzPWdC0P76a+J0+wwZz&#10;h46LaVcwcTA5KeR9Qq0L+Wfsqa+iS2VETmU01hI32rs8Z0FAnfYhUxzd+74YWx/q413ICz9x2wtZ&#10;eH5If3lh+l/5TZNUV/Qbv3i3H+WJxd4Qmt8A58/e3BSa5van3Fom+bJAzp6+CppNyXX4ktfF42xf&#10;5w0WysXGla9PLLTdlFf/WfSZPqJdN29tDn8YMHnJGLa04xM3B6xdbbfwBfjfIWSBzdNTPz6dnHrx&#10;FYBBduyDN173/R4fe3BdW2zZN/CI3WmLkdM8NsqU952vfRfZyHTtzfi5sofH/AYwvAX1QTrtMLHN&#10;j0tX35y2nN8A1/Zpn7QTWF7DZt4wZP8OxMmLgP6zE5mJVXLIEDN47QJV9Qqist1HtzT7W4rKJh7p&#10;9cjX9tEt7W7HDy9xLdpxOxrjQekSeWuj47WTPP3kPmdXFkk2p0+n7ZNM7jQXL/n0jO/3+soMCzcY&#10;RYHyuupPe+2xLZuvSMn+1rmRC6/aGV/LSYdZcfh5YWTyUfx6dOoibQrU9YnZs780FmAq/7QLvAi7&#10;ylygVc+CF4tRKcPb5w7vhfb9vK1jfit89L7zX9zVdS8iXzEaBL7f+s8/z2/Y5oLll1992Vghb5+a&#10;5hNtvLmRJ3autXLm967Hn3IpEO+AXts/V55tfV0/7XnW0N9xlt4FCuWALsPvzPfDf20vQr4cg93y&#10;qX20YMaY0U8cb1pZGUdUcX2Vz4gfn3WMz9hRH8YfJ4dubHli0phnXml8FU9i30mALp3hom/OIM/P&#10;eKVnVQdquyBsQVgeMufAG4xu9h/tNvvHfydG93x/8jLfyBXjjzI6X2urw10ARLM+23LHxm6Axueo&#10;FBse8+EinK/hbU5+nHavfMN+f4N88yXfZL9jz2kYC5AFbWgd4sDEYXBjO0lqzPUAtI3TzY9swbs2&#10;pE2qHZ75lN62Nuqbj/yQTtG2CGL6bdk3V81e5Ka990l5uoRN+6f6yY9H/yV4w5Zu4glsnNrHy0X6&#10;2c9B4N5Gjqu/3HleaVmixQtJ8ddBCA7U1nht+uL0o28zd/7gXHAZW1Kev7Zl/RPfnDUl8QfUjW8P&#10;3p2/eIl/tr+rsg/KU4ww8kDL9uAtZXD64bGX5E+Uc0h/wL/wF4jt/FfffAc4Db/TQUVbvvXJjekT&#10;H355PxdR/1vARdg7PLe/4/XJvc6+j/nqu2DHXb7IslBjW06yriEW39gmp+3x3fa0Pz5++EMf1Jd+&#10;Cu4y8ABbNk/4v53D67yx5V1gjt3fYU8j7pgNX/utv8h6P+eRK7O+O/XfuVgS31BLfetOX+t+c8rL&#10;GLrHi/GxOQKev1RefLRP5k+boztG3/rHNfd7l4FH2OY7qHf5Iy/65X/fZgCXLoBu64cW5At96YLj&#10;vOnuqwdOralP4YKl8XbF8k+5GvwH5eanpYGZ/clfj/rlueevFfD8lWYxt1zY3LntorxrSfhrwiNT&#10;+X3fcSMi4+Uz7Jzm7qP7/jP+8/HijrwZF2ff2CPf78xhKNXddWPT8njeonieM658uD73/rl1/y1b&#10;LjSvwLfjZCY2Wtk6Us+1IKRJKjuR401y7NG+XR/JvogC6HreqnEcp24+PWi98mk7e7O/tonLhbvP&#10;7vtb/1PbO6877vbNLdNHM6MTWEfXR8xePI49aOj6Nlg72keKJPMOv82b1rGu+Uh43fnhXFtnp/0U&#10;G37tNv6ctbbTRyT4A9RaGcPzzD0P7WXLEjxt0adVX334Jmc/lzluUsh2L4JktyCQ6uQEOqAMfOXL&#10;x2+ZjMJjwPCbYNmTE7Rbvo7d7fJafitHvUWlljPoKLXltmgXvzv5qpzjKBt4d1g+yu6Dzr1899E+&#10;kd9ZjSyJ6fhrF0N34D7Fl+6Il19lxCZm2V+ZdwFOcLdt3lSP1+g4wbdJlh57cmeSsQtpH7kzNLOm&#10;fRIYzt0/0aLiL1kvXXdXrfvkgOofWtu7Pts+y3dxS5SvlX3fXrJTv/wX/3l7n0At3W7hrj+e6f6/&#10;Ov4p/jtA3eXxSem0Xf74hv2r927RPO/v8eVXwRNY/9nH2/Gdp/Kl0aQuXr4fPfQeOiw9/j25feLr&#10;UN3EG26BHPRk0Il6QH1Ppg+t+mvQKQYdhsfGg/ijl4+Jz+oIfW1Y3QavilSWhYy7f0e/WlNaPJTR&#10;w2LCLPY44dEf8snkxEVhNvECgO/E/juvr8qNMhZcRDgLVw9bi+py204CS1fayUdrx72e7W+C1RFf&#10;8c6n9VMvntzvwJsYGZNu8aLP1sybDQoCw/tsj/BLV2R07udUZkP+6CFPzB1UdFv7B7MCc/79yL/3&#10;+uVrgn8Hukfgi3bmYDG7fQmtvLwLLOjxVr77QS8kbP4f2s6ES5LbutJV1dULN4nUeizTM/P/f5PH&#10;1pF8bNmSZVMW2Wz2Nve7910EMiq7SNmaV5UJBPB2PCyBWNLgm5rMd2yS/eDvPIm58qDRqcPPTOqe&#10;goXf+oiKPKvsuEUHdI1MvnlqEN08R3oLE9ug4MIt86JosC0dzbFoP4mRf89j2ungCApj/hFHWWAQ&#10;b5LjE170VL144H4ins2XLhjcj3iNlv4sy8xjC2EOvho4IpVSM8M4LF2HV8Ti5j/+86ub3/72n27+&#10;7n/975uf6ULwJ598pKcKuHinJ4H1VKHvoJWN0XF0GFHm5a+IQpdDn5QxDtGH3+pVQu4zwqdfcSGG&#10;J0JpD8YjcNo2ocRP3PCki1DaRKTOMas7pWlXjhmLvEGsvG1EPm2hj3VRiswzX45b5n44Jx67/qXr&#10;BcbUVTM3jQ+eawMZgF/iQmMLJ5Ua9ygjvcO2kRE8jYNu3/QLnmJj7MIHfjOD6Gv7d37KVzxkG5uZ&#10;PeEAn1fU7GCdRw559EEer0XE35TxRCI3/sB/77vgAbsPOF4XcJW336efUAfwilbukswTifNEpV41&#10;DkjE+CR8Xehy2lU2SX8u7nMR4es//5ee/v1a9mWOwDS1ptvVdGOLvFw2RLkgbe8nNsCXX+nt2XhX&#10;/5zNWTAz7l7qQr9ibJg9c9AMcLVL1H9w6bpATIxhmDchiMnyS/neR20BuAL8Gx+Dp2PGEMnOuGIU&#10;9/+YV1z5TzHuzSG1neUGVXSqE08uFjzT6/TfqY/ggy+++MJPvbNxDx0XDHvCSPtnQ1xzn+YeYg0H&#10;M4fRl3oy79jQQISevSCTuIit+AO9Kcs689DNdopfUz/5Nro/kS7rhggZij7uq9J79wNlhZ6g1nY/&#10;tavBjFevsrmDnY11aKrXe4+x5YL/oztPH+940AK0N8AxujfWWR8QS9gBoD9rGm4g89ggXasbPLxe&#10;CSuaf9VB6/ZXHTLiz/xEAbpVLjjUdW3PccdGbKPfs2kBfi8OLN5kNqD94G3rlIHX/qGGGPIY5TaI&#10;36sD9ZUtpUZn+tjBx37ScX0ADfXoB9B+al3n96/iM15LTdsUvomLjF16w9DzzBFial7BOTghp7JW&#10;3FTXoqmvFkpfOuaX6Bs/oxd88B0pvgG361xuigNoi9oO/YeAPsUFCnDg3Q/zFvTVnfKeB17IE070&#10;O/oUsuw30cCf+upQOSslsjf9Kp/mwQbPnxg7AC5jk9PG89ShL41lnYlZte3aIBEO9bZDY3qhF1gd&#10;zwzqJ2DMIgZt89gBn37of+hCPVpWL9iQ7xMMymJp6jkYqC+RUT7Ng8L8DY7HRZwisGzaqvaItjpi&#10;nxA81mINN8DAd10AUtmuo+VLL/td9jtuPDZZW5Vjf+ILHMZzP9mvdoW2T+hYd7kfmeRFqJyOxRMe&#10;cLMMlVMNMBdaN5Vl/ZYy6qyXEIn/AmVZw4Q9/GyL+aUN0sYRQB3HBfADTSOnYxlrFz6MKZT5AnCJ&#10;f0Aqc5g1bCeyeeMNMpnD0QPduX+ZmODGQ95ewRyHzFfC5+9eT0uDx7r2PU8J4jfRMldG/aR+taRM&#10;sxxoRYN/VKKyQ9nocehETTeVD3/gz/rkoOciXy+QhmMZ43fa7qDjGNmA+6cMZfznnKEgFQNWMAdb&#10;ddH+orS2LvU3EV4vSDwa7OtEULiBFt+8URzjy/rEaw3qx+dVGRqg66ccxZeMuZaldr5wvpB8wV4b&#10;q/w1FvsADD6nzR8D44j/0T7YE59iO+sLdLJ9cmbxsQ3o+nLRT7nr0In9vcYObDd1XK51Fzw4z7x7&#10;/fZG7+pxnLG24fyofDz/6KDr0OhILG0MjZ0vl6uO1B9idxpx2SBlDlvFZ+p3nol5qjIWmPsHZG7i&#10;V5Z2ztzJWoIYZsxiztef6tSwC/da5poo6yx9olOoqvO5vRsT13jvZav99kLln2ptDZS/D3y8cmqv&#10;xEtLSM1P5nGz0GPg158rroPPeKr1hkalsz6Vv9vnMneJIwYyThwSv29/lbmnsGRsZb0RvjjnFD1L&#10;d67jmKeaqfefY5GxcuYrxUBvGnG/GDfSvvC1D0xDbIa7it3Ps/9+xJZlTbDUR5arsjvGUskEjngW&#10;S/k6eg1z1TsmSRH0A6D+HtEXvqgedD3flDXN1DlWyG5vxFQefHZ/7e1XlSoLP1V+VYWWOXIH62HZ&#10;sal6gQO+QVXNO53yjttBevgNbunaZllrpP22peDC27nUbsoQWR7FgTd2R8bRJjtdca+lxaueu67g&#10;d3xoPWXBiV+u2U99+YJf2Muv1Rfvv5die3Ti4RPmdfbo8DXHjLHEdnwYCbRzbDlJhFg0xI/XnmMP&#10;uNBfo0kbnPjo8DE7H6srJ3RY0ABfBVKT+UHl8Gp19MzaFtTKwV7z25xwwX/4tizeDD35aJJxojwV&#10;IaayT/DP8FiJx8o579lqqyPru445l3354BvbJB0bxfiQFWnp48IfV0W3nKPec0AQ986wHAeT4GCT&#10;AkAJ6vBNAUEt84mteVHLwjQBRX3Aqk0+TkMunxgrxmUuGusxgy442RiZgETfwSl/G70kDb0ClZNi&#10;4IxXmS6X6L2+dU2HrZNdDgU+AVaK68tjT1dQgTO+aJoOJ4wHixjpjP+gka34hU2zwxZVAPIPQcHm&#10;cHU968fG7Q7oA5BycRS9oalO+Ll5/G7c1c5Dq+PK208AjXzlC9wOFK1Gb+R4Yd7CSc82VB90BaoX&#10;+TMuZR+C8qE++h9t8iGa/9/ltaV2oOOup/O0/bTbrk9pYsvRJi0HF/r23fIlbb64B49IEIpj77Xu&#10;LvdJt8aBPo0ABnrfP1X76SSYO557YZcIgTcbFWp24/EbNSqUHpy8K6416FmHaU/47TpxDKSMGMyC&#10;pDoWl5QNVQD/ELuc1HbMoh49gNIQd707lnI2RIlhn1SoDoicjF+5szrl4ceFr2OBBC6bEbwCjnqg&#10;m+RMqjzlA2SCTf9BFv7zRRmcJGBRd25jy6OfzN2N6M5JHeWcVmT8OO6gjN6qEE/yAH0GfMbyAmoy&#10;KRgnKrdq0VEAXmgzRqTMHI2/Lx4jOzJdOV9u69EBhpGtytGPk9hCeexjxQu9QhgdAOqp46ky/6aN&#10;8vh9B3AZtg6atNXFQhJPj/zyzUnm0a7114iOvua9zVfopL/NhJEbn5f3rh95eLIw7IYtJyMe26WT&#10;/U3MShV0rB7Wd9PZPGU/9baZ9p32Apcnhkjf6g7b+CMxB53CUmX0FXMRngr0aINl1GAVKUJGvtKg&#10;WkbVYGrF/7///b/f/P3f/70uAP/05ssvf+UxndeU3OtCXucTNlVis9qbf+vIRe7Ek+1GduWPPF4/&#10;DG7HDDZ06fO8WtoXcHRBkgss5Vc+pJTRt+lr9pFSxrJ3r2WcoGXe+BM+Y4X9/T5jCsfoX3vBB+Bb&#10;YAMb8Hwm/h3P3Tfd//MEOyeqvlnEMk79SXyjC+UH/7V5rfaBH2DZIx8a+Na+6hdeGV/4XVloeIsD&#10;tgDU8wfgDxp1t6kySLngyxqkdiHa9FOWC9xciDt8A07BuCOPNkSHnsDytPAr/YYscqBnLGYs7UUy&#10;LjBzcZf6jHVJy9Pjp56WZpON36LlyUjaDx6M8WyedNMIfWzXKCaVBHxF7+o01cveeD2lyBXrRUPf&#10;RwcuxL55sM4MjTdpNedJGxfEd8hEv+Ccv8/jKvXQxceJFWzJPMdJmPqRWKIL+0V5NRXM50K52gqf&#10;dCxZ/ETz/Dk3AuhVqq/1e57qKz/Sa5GR883X32gDnFdLx2/4n7UaMsnfzQkgvNqf0RHwHDtxjm7E&#10;Dh/rQF708aWcqenLY6/oiLUnGjM6/kPTudyM9XXZhvIJbT2yEifEeeY2+Lhf2nc5J0EueFwIZh4m&#10;X57xsfSbudJju3T13KwUoC9gZmVl3qB9KNv1o0/kCcuucR3b8rF58CgZ7aOxrDq5f4oHfbI6Wej2&#10;VR0XL+lq/WxHEJELHvx7gYAyPkD60sz/LsnXNZm9SEzdsnnzWW8CKe/aAi72MDbjnMovXvlFz0OJ&#10;vZy820L0Z7yOB4wZ4HHMJzdWgJ+2oI6GIRbqJ3hRH12P/nRocfiDvhjeGdRCE1/AGxsj4iijPL/f&#10;GRq4PdSfulx8hYH1BA/kE1Dnt6moPLpfzhNFj805ig7Mr2lzjn1Ti/owedrBc4fiZ7+5CGrLkCbV&#10;2b/nOUIO+UffgZ9BSfxcnynGpt+Imfs/ePDIPKBxwH8aMzY97W/xJPUFYOsSOuhjm1L9sdbm2Hp5&#10;jMuc6PW8eC7dhg56ZPpfelT1h+Vpk7W22OlFx1hrmZKBh62T+T1sc+qwxbGiFDp9JR19XIYSAufF&#10;BvvwC8f+7drWKcXPjHNf/fGPkHht8UI/JcG6CHx+2ka3nSyf20eao7oegIayjE2JCfoHetoW1ZEC&#10;8Ev7oDPjiIuVP3BiH7SxL3g8mb9dgBcfoDJI2+7IsI7GOeSW3us24QOMfawloen5FXlg13k/lloG&#10;8PrBwwA6MM6813oEoD43ytzp5zg+vXmpnw3g6UrGUiiYbzyvaIXM/KYvz7vjFvPgy3Pf6NXCyO4R&#10;Y31+QiFze3jre+noi7QxzUQdwziQGvY3+dpNPnaFiHbY1xOp18jD3Zsaf3hTSqHnMT0ngyevln0M&#10;nmkelcccq+BnvByKiR8Zo//YVBwhemzoBdDoeOAsmfDAh3zKX6k2Ll3GngRgueAOkMOyzq+MdcZR&#10;2YEVZGnnDPXoiY+BPhnsgw98Xfo9SLLMazD49gYMYpaPQXoybrUf4O/y4YIX0GPslkqsFo0/qq56&#10;ZMVS1n2KT85tVBR5tF0upMc1YNMWuI404yN5oCmyyUcTV62v0EErGo0nxit+hBh38ZiyZc9w2lAX&#10;78cye9wbT/Lpt3v8XqOXhi7G8sqkXzpirb98sFmKnu7TooL2rPdZhv2gwvbf1jeGKt9+sg6XXmVI&#10;q4ymy6e6MNzxsXzPKTHkvQI2iNcYlz4Lv/KE7mznmRfHxMRfAuWf/ivKOnmy795/zxPMbp60EXIn&#10;FMkaeIJ3wfDmwhXAxe/YOIYvxGRqi3/mRrgc+41vqm67ef0wdLZl85mPtW/xTnFyh38F+JA2Zf5x&#10;/M1kWFlGsizkab6d8cnlV742d622etBOcs9MfeZAff1eO8ra/tjqvf5HH/2peEFtxeHwaAskP0ey&#10;redmRtjoTbe4Xc8go+cf1zBgV79Z75mkWScB6IKPzza2jpR2AIg/26S8bZg4vtZ/IivGXONthvNF&#10;ffEv+cdvLWsKWWjCwP1zeF1LGKdLS7rnv083+BX/Gm/Kdh4yRfjB7L5Ix89rfKDlyWDWN0Djcse9&#10;5I9PIoN4pctUXmk4ni6z+EFj/kXWQfmk5pHvEn8AxesrLZR4EwOxwDiNLtx043OTjb62bEXpd6NX&#10;7W9vWfjIFhFeGlNigI7ZH0WeZU6KU+oPj0miLU9YGczociyufNQh3r1mRSrzWJ0KsRA4P+iY3D4W&#10;xvmu7usJYAqWomq8TmgtD19MvITirVLxQZfjYqWUw0AZVKEc1FEtq0NcZ/xg7PKXjHFg9V20Qii/&#10;hfs9GQab0lSW+eFlwc6b4+KSB7KwDO5FHQYLvIHhXL6Kw50JvQNDzbXk+MSi9mtBxwaiKvm/hOFv&#10;fqprcBSpckjtJ4dn7PHx+BD8DrKUv+aVGUopY3DixKs8mpa+sh5LjYt2m7zqBh3lH4LigdM8afPQ&#10;dXPtMR7FJ60eTT9E99cqf8w+ZOwTQGXaRoaE6jttt9c3T1r7WrZsk2t7AkcZeG3r9sA1QakOoDlo&#10;Eaf6YqLoiQqDCvHgjQwQBGy0sNhlHNCQJBmX8WQkFdqm0+LS9gmBkxsPCIMHDYMW50s+6Y4yF7FS&#10;fqQG4WSAhy66UUf/NCiPjvg7i7fQ8fubsACXi1bYSt+sjdyhDw188Fn9B09o6mufVEgHUmg5ccd3&#10;fS1046DjAccsW3uiYH7iTz+GLzr9EBCbBZYBX29UpM/xm0nAztM0TBoqz29Ahkllwwd8IOMR7ZM2&#10;pA4a+h130C8w03VkfI7wJz4zTx2DZh7w0V/jjzxAHRB9tUGuC95tE25Y8W/aCof63o0v7EXjTBgM&#10;D3EeWRSXf/Esn3pPmEc9r3/GBVyEK9hjKkNX85wT91546QkY+H4aVwze+Q5e7KyMbDKgP3FIfzKM&#10;3Tk4vhn/vUFAXI6OrcVTmeSFo9WWX9OCH/m3TfEl+Pbn5qfWFM9+wWAqSNCHRZw3iBKXxKsiISjC&#10;AfHJk2d6Cvg/dQH4/9788pe/vPnRjz/T64LzWkaeyOSJFNo/cQ4HAaz1QUY3qF0u+ehpFOTrw6t9&#10;oXcfpO9qXOgTZ8aTX6yrDuxT6tXPC/i39ODRn/ltN3B5faRa2Kg+0dnoKESFAjyjUmIPXiy63ism&#10;yeN/OPmO7M0GZLsPKaW49pFC5/lLIWB+plOsqJ3hBS2vjs2Yy9M8o5DwPK4ND36Hsq92Jha5uFVg&#10;I5PxqHHGhqqfehpabJJ0o9sO+XMHeOEbLtTaAFVeXHTD/yrrXey1D1447I1sxg7A9rLuQYbkg8sG&#10;K3MI7dsxtzzA4Wkm8G3DjKnwcht7jsjYBC62cYL/9p1+B4t5S59C7NRRTLVssp2/Vp9WITcs8Zvb&#10;QC7wN55oQP5zTCqxPq7OfaLmlqdKFBOElDcqxAucnnDxmmzWyPQDRZH5xGU5+bVwldO/MxfSjzQH&#10;QScixnj6FDYD0KIL9nm80EH7Af6HB6nbRWguE7LHLvFCt48/+dhPPsEvc2GenjdfWI8T2/4cs8FR&#10;3vDa27r48APqI8r58DpUNmiZI/0qaPGqjqS9uGg+wn8rf5luFEKP8Ipu+AN9iJXK4+l1Yotxnr7G&#10;nIwezCXvv01f5hiW+MvjyxavvoDvN4kgY3ws5uQbxxa2fcEPmfBCJulT/VZjfVMdo3t8QT76RX/i&#10;kfgq9Lg+LC90RvcdYk/am3WI+4V0QAZxU//U1zvtOQ8NUF3P9bZTtlavMy42ee00PolulwrvMqAv&#10;L1La2OnWJuDbBqVP9CS31wdqX8ozR2Y9mnVe7L5T7HgTD57ixQe+eQKceTqxYPvEx/a6/8X+6hV/&#10;wzNzWm6ACU/T6st6jD46SNCM3OKg/4TpkuX2Lv4grvVrCYd/fED/n/mLeMR+5I5sx4zkAtTVry7Y&#10;y2qiUBtz4PLx+mjHVX7n4xs0RAf/yse26FBJ0KjNhg+lbrPpi+W3p2jd+KS8H2iByiPvtpTmaRuM&#10;CD511n/pVkNFMzjnC4jQlDcpF6B3n1JvXSZ+PAaorPEETQE6ygHzbEzoGPvQs30jhy41LsfQeGNH&#10;dPUNZcR4XwP/tW/U0W9/fvTUb9EAj/EFvGOchluAt3uVB6q6rZRSpm8jVRYH0T96uXL6hH0imoyn&#10;0FMbeqyLP+hjB0/7bfweefFl+B75XT5vN+EpXPd3IXr9ojkPemR7g4+oHb74lDxSSRn/HAMcqyk8&#10;vmtMAXjDDhcAsC7rf1HFEMcH48fH/gmSvO3ijW5QQi58sY++530uHR8AT/UFPvDq+n3opIVRra/G&#10;bmwAQA2bI3brIyPMF2VZ84Of2DKvXYUNF5xlm8q54dL9cPTLE3p4S76R11T81wUZdeGe4Z7zAeyO&#10;QHS65a1ag9yLcGdlKIfCfnB6rPG8lhl+0BWPfKE4u5nhGAzHtSkzdlycn5TJljYuaQOg9jT1T6fQ&#10;HxQH4FCO7XeaF5mLeUPPTmtdUG7ak8TnFMQuLbTZh7x9/PD6R7w5d0UvbpS+e5NYZxhyvIghaWIm&#10;cQyfHpNHBp+WWb8ZxzqekR6eP+yG/gLQ90oAUHQy5YJsP8AnZ7sP3dIHdvw9j56mVT/nikRufCiG&#10;1g/3KNLjww7brOKmB8b13BUTjej2HJL4lbg6BHZs2m1Uj/Gf8XflrogGEzyF0oWPzrRnPXZWjIn/&#10;XehYZPqtQbfs46zluIzW19Eaq9drNX/N/snZ/8hXax+hpwJ5SeN29vHKz3E0PiTvfRRV4j/6Xn/D&#10;kzqPDThawLzs9b2P5gtb5kMJPP7HYL3FBWXOYFkpRNTe5ugB7Brg6ZRNqXDa9sU3gr4gZ254/f64&#10;AI8Hy8P4IwMayimz30iZ96NUWV5Nr/sI/cKL9roGiQt0rGMY0x5i8gZHoHOgfbTaJXIeUh0l1/VL&#10;PbLP43/16TjZ+oPjZa72ec+WtrZuaZ9eQ7ukuDy66H+XVT6iDasTrL0nId/mVrb4z71fY4B2TOxD&#10;8N3OWitcWxBQX7+Ut/FHvvuQ2h+ciz2YiR8PxY4v5B9K23Qdtoy0ZQfWZa7yL0uhiw+9D0ufFzN/&#10;iKv2il2A8tCAU5lU+xjmLawgVaYuclp8TuHZD3XQ6EszefL4hzKX78Togr9m/qKd8TG616dvb7N3&#10;TF/YHybg/MDzinjs+9c7e3gB934KFAWGeR3n36mZk2+U8+C3OaEK+wRljDRL4WIg9XXoLpg6Okfp&#10;K8/HQ7fqcMAoan7Uw2x4V6fik/pv1R+BcKGDWQhTeD5ZmuPqYlzV7Y1eGdRdy0Nb+r0efNdttlDm&#10;kzg1/r0WINjBx3SKjC70aOydL3QAePmED2WV3fqmbMDsftp9D06emkmbwIPgIgWPyaF8kUfeOoqu&#10;x62H1zXAhkJpOXb5UVWUxX8VKHNBJx0KlGPbY1B7O9ERQKuDPEb4V6r7Pv28wW5vbHZNzKMCugK7&#10;n3d/uFJflPEpHimysb9l4IJTX1DOZ+dXHo0ZNsjf6iIWmysA5Sy6ohcy05fj5/CirBNT9OAkhw2z&#10;bDR30jNDvkb3dTwZcfcJsvWUj9Dt+ETuvgnLZiT1bBKs+MW3YyNysYcU/eKf+IwTcXg1NmI/fk+/&#10;9ImWfKltXeNZRclCJpsIuUjDxSCbYx8/0et//HygCnuijx/Rhws2nAjsJ5jxcfxcX/hp1zlheM/7&#10;yXTCCB607kNChJ9BafVV5ear5MtTaltPk6ld1KqLR3nhR4B205dlUiZT/QQ044Q3d3kC23KP+DVd&#10;iH2CShYob9Lqnprj2+3LKC5ZfPCbN8wVOzxtDnBRkotYtMkrPemwg5po0ULPsS9OSb32JfNQHdAN&#10;PNvpBRDt4yqnLCBzkdxuCA0XbvCZ/kKn8VI6+1pvSNX+RzvaXjEl/gNzIjI4Xmdt+INkgWzYvJm2&#10;rl7YRR6+hMadNk72p9JNb3lioT/AuNK5edL4Bx8nJl0p9Fx0Fo1xiI+BGYuYoSx/WpF2+dOf/nTz&#10;u3/93c3/+ep/3Xz2GRf1bm9efvuNNyGhxrz4Ab9xkGMWyNR5/NANBbENu46YtJ6KQ1KANuN3cnPR&#10;KH0W3u7z8hdrkvLh9/Hoo/RnYpaLvy9VxoXRe8lWBkVcf6sGLF3ldxMV3oD5yOnWV+okPuJXFlt5&#10;ZS4+1QaM9H2m8WaH+IB+Gvu9aaPfAA2/9GvGEvSAdy4KyRfS368Kxz7V3comxgHofBez6rG7Y1/0&#10;jF7YbRrRMd5gE/X0LXhQB/iC5ChLWcbKPIW5LjCPXNB8cjO0GIT88rNd6Cw7kYWe2G4QDfzBxUbq&#10;uZBAPeX3euqkOjkVLRcLAXA9TltWLoAyDvD0KndbMkTgP26u+05jLE+JA5E98ilAPnpMn2y7EJfI&#10;XOPe27ZffQTxQ+iFX5lk6Gvd4fNE7UuogRO7JJu+eIqNh1xTkjFmGKuoupJ6flY7+hFg9Svkv1Hf&#10;SduiO7EWu0sHV/Iy0xvo7/QU0scff3Tz85///OYT/dazX6+tSmKFsZebcNwP4EO5YgCd4Jr1o4qR&#10;Lfzyhn9vhnLs6vgt7Sh65jTqiW3aH/DYLIaUA/ET40LGuml+tX/0ptyfGRfAhx99Doh9KlNcWS8V&#10;Q6sK20A9r2XuE0K9UMGYXh1IbavGe/7Q0fEXFuqDxPsRq+BTjy6ssTzuiKa20F+sI0+TjQ9e3+Y3&#10;gkpLPXnod96Rm3HR/XmeIH7xIhd0sLlyyBdSlraxfHRQvLRvwxdAJrjnT9u0/MArPmnH2pZVzwt+&#10;8tFui+nUHshKe5IyVoR36tOOZ7rKEfKaIxbt0MPXa1ylXAAyP7WfU5XtkCe0aKPZ2Jv6xoHXquLL&#10;GywcBdPe6MoFJGSDk3jMGEcZPj7bg16A9R17sQ88416qZtyO1djrj3gU3/1KfZHjnad5iRof0Oar&#10;TSXrCb+TrD/qaLv6pzwtVF/VtbyxB0Bfy7I6eYsU5ZVZPXyhRnoxH6G3+cvmcJEPxK99Hv/xhHPG&#10;FY0vovETfsPXVJ6bG3sZL+DJDWa2T3oVPD8gy/N0/RUacBwbg0w/FAPbVZupsj3ohG6qJzreC9f2&#10;KX8LnQB/ANZh2te2js2t92u8p63Ap9zyZJLToTUvvoa+aeTGj9hFu+K/n/70J96k5kYX4rPjBzec&#10;PL977nO16lMdbZsawr9h6/aMX6VJdLF4ZOkJbM2p4NP+rF8t175NfFt30UFbevpCZWUuDv/OG4w9&#10;gNiapw9MP75IgXkgl3Wefyta5c91wweAHq/4CQJAorHd2fFj9Jp2dE14Vy9S7GJdYf+oTxCTAPoD&#10;2Is89shIWefykzfENmKw5+5O/jE2svARPOQnM1AZc45gyROhNyVJxYN2Qy60bhd6p/jTxsjv2AIP&#10;62k8ZMTH7jviU3vBA4IbG8q3NL7wzfnLuoE39qKPZ3Wt3VG7Pg3H69/f9xvA7uNDeuh/8MI/XTtR&#10;im8L5GoXfbqAtva1nIz9duRUOrLEo7J4hTQAzX5OFotdZTtFIZocx1/KtyDFH/xGx+pJuujNwpyX&#10;r6uX35y2ImezszLxP7wqFRkyrm3SuLrTHgObv2rNpS9r3/z28MxZouWc7qluWLCu9sbhAZcJp8Ax&#10;sNvBcctdC0+PHWmXMy74O5SWMmzi+hBi8M5jkLXjJltEo5712/k+xuf76qq/429CDd5PvucJ+Dd6&#10;7XbHs+oCL8aQjJmX9tGvz5DYO8qti3xDWzP/PAZL771/SG/K+YPH7uPi03+A8yuaa0NlFr/H5zTn&#10;JsSK+NEwjd9B/L7fAI6e4/ATLXXMz25vfVUWrJf+M1ZTV92t87KP9ZX4D2/8AV7kqp3Yv3oEOD8A&#10;slbhnCXjNG9AeneX/T7L04jveUPtZd4ad2hr5ojHwLYJAfWqFzoCbrdBgGfto25fw0Bbe6gDyiPr&#10;jCljABHUd6XzfE2cqaB19mfXKKIpP+h32aw3qheqNg9F+UNzFYS/v+GpbQgPj+tXiS4L4/vLMo52&#10;OzhO7KTt4B+6+Jn6DwHzeW0ibR788Ei/xdbW7Xhe/y7cSNl1BpfjfsQ1SBMDc/BI8rgN8K0+lYUM&#10;xqysY8YXrNnmVfS09bphiYH6EfD5BbpOPwSVbWqKkOfxDue46KGu1WlQjEdepKbffeXK0xd4hZ1H&#10;y7r/gxyAeEUn4uPYj0VW+gY4xSWf/tt4oSQADiyRiXXWUwfVt2r5BuNRzPtNkpM9RVKNTdKlvMp7&#10;JJgvffO9zn24CawCKTvPI5frrBlPxYh+tHQTx+rX8PITwLvBZwQrIAOKQ33zUTwn7/sJ4vjadhQ/&#10;PjhoqYTeAaS0vMq7eqiZzIdyBjPKXTepg1jlPrmQVTv97hS82TqntJqAk2Cno4MP9FU5pTnj0EmA&#10;LPgzQVRnaPyntCdk1F3oWPltCXOLjtBXvqx1TdPKHfQJhK1hNz5k4eOTR9sf/+9+7FMWtAO4LMZZ&#10;dBTHtoxvmq/s8t+Pz/kPtS94F+2j4zN/bK3d4K/8+A59/xKAP9DXnTt/8r8Rtq8lcyv7a2Z3G1a+&#10;o4fMo6zlpPVRbUGXPd/jTlzEXNqfRakGHRZK9CMWMhNb5qkyUlzKRgfQQcb1EwPmIZ63egKC8lev&#10;9MS4BjEgeF1kJO4oy9gQnownwhy7sE8TrNs59LZ1a9duUC0daK/RBZnEkPsa5YLiMfB5oOSkvv40&#10;BnZlExTeXmjgY/3VT+0vg26eyGTSdHvIh5uKZo9c+k3bqIN8+r9U2MYZ85eP32oD+okuUMQn0d0y&#10;xQuAp5znNO0Ve9/z+gopQPvUXvtN+F3Q7yZH1+DC1zZM18H/5jUpuCMe1ACytFngSVN4tKflqTbz&#10;gzJyc8usk9o5umUBTIxE7sTK1ij2vmRc0Ku+/ZR6IE+jct3kiDFXnL82A9CBzVtCmjwyrNcmH4ON&#10;p7vlALePYgRf0Ka8Nu9dN5K9UJD9sofYywQLb/Uv8ewGBikTPj4D4H/+zTJ0gZ5zNyUGLvgalPIk&#10;QRbi8oD9f7RhkLSBxAVqHcBrLWhQXPLMk7zraTNn1xdupD8njqJjLizqqWvV4YcLGNUkSZbWV++9&#10;OcYm1j//8z/f/Poff33zYz0F/MVPPr/56PYjX0xqf+o4AU+3gXR04GxCbId8Bg0f9AMXaB1p6c1b&#10;dcVRxnlw+EBPykYkwObyC23mkXLB0DfgqJ5XYBPLwZdtF/GSCxjQhye5+A65POVNOeODLyhJZk+S&#10;GH+p4xM/kA99dSYFnwWhToncv9DXZfDSh5bADeB2w4FyFrhZ1KatKJMHpFxk8AQxgB4AcflOG6oA&#10;Ot3qgkD5clzAF507KENu6zsvrPItTsDLJ7x8Ai+d2g/Ko3isD/hNYTZZ6Wv9vWHGT6B3eENnWvSn&#10;38lcFsXwx/430oGTc8YmNoxv9Vt9HtvFo3HXsc6M9YUOfSKAPIDWuIFXp+PEO/GRZKpSSTJ92kXV&#10;iwNB+OA76cKIYL7yCX3NIuIfYao2fBeOcHsiEhlpA/hyjG3rJE0McdGo7Xa9l59Rsj6GDjm1LceX&#10;35hCrH3x+Rc3X/7tl34FNO3ARXj40D5cAPYJI4OCVI5fMyY63qQEbXJsKKPv+GwTR1l5ej6TAVx4&#10;o19IS8d545T5srxhga2l5xib+HCBIrj0Qy4IMbdnLQseN4AA6UvSUX7rRV9iroC64S99dAabPHGQ&#10;C8joByAD3YlPLpTjq5RrvJIP3DfwBb4TLfBKrygnJgFs4oPN1BMFPLEDhF6+mEZtSt3Ko6f+wKUt&#10;MqaAAeCTpHyjA5D1DptVOfYFfukAz8XXmIdfUx6bqSreTgM3f8QX3h3fwKcdsXPPF4cy+IBDWT/Q&#10;FyqHOqDyW68Ceue6MGQcfKuL9TvA07Qqpg3PsrpBo4qQ1Sc+Dm11wO/g+VgpY2njlTLiDlDWMmt/&#10;ZRI3qT9scp296KoHX0vW2IF12ONy5UmxsTdlcuwYU5zTLxgfOfYGAriOUd1wo1czwufcBuVbRUw7&#10;rsGw+hM8Ph6fxQdoG5FmJNINUHqCE7/YN8IvQEJ75C+l8LbutKM+8KlP3+qiRvlXR1Kvq5ViJ9A6&#10;8pbBlwC7qfNHazV4md+klidtAD+9Ao30YYwwjfJOp9x44vdMejZPWr5nXb0WpB1Gh9IUr7QtX8ej&#10;v/EaVxpyPD+/u9eNOx+DmhiQD4wnOYxL2PRa81hlUgc70j5dwvn/reaVnKPFZ+EXX+EDxjTOlWiL&#10;8Mo4Bh/qum4K38O34Ho8dHw3ZuFrlS/0ktdd2LryQi58AOZx/+688sTdd/p89ulnVhr8HXabm4eN&#10;87Ql+OVLn+BiqI7v5TdZoIvjsZX5/7nWWJ988onZf/utznm1psIvBsRGvRxPIXO9OMw8SvwJaUh8&#10;7qCwUYSrneQXn89t5LAUftYAmV9k5JSlXbCXtQJ41KFEfRDa8Ni5Ut81EetM9Nhp4NPjJ7PxG/47&#10;l78sz7wrja2nfWZ9E7/M+nYetii3X6BFisdX2kPt07m0m6iUcXH36XYBB92rL/XQv50nbFlb437o&#10;+bg9OIa/zg+xnf4CXX2gjOJiGk0Y14DxE+3pA+AbkDvjReOV8uoWpHwja222U6QliTTPeoXzgfGX&#10;eQt3POZzYfL3Omdlfm88YhtyeHMNSw7I0fH+vd5AojriGwAnNNie49pdPYuz2m3GrzNe6c1ovoqz&#10;fKLylpHC23JQ8BHwK0inHjr8HC9E586pH2IB98RfMExPU+mvkm1n9dib2+4v1ockpBzdqpcysU1V&#10;Gf8S72A6TpQK3eBxWCLsk9GofCjjhuLH4DVr2E3n0trmWL7I7W8dEeMFt0PlotRmLvK9zizyI+k6&#10;bxllDu8+QqQqZMgr0cn5S/yskdM3NVHFcdNWJLmpdtayOB5wEp6MP1jb10a7fr5su/ppdadR0Cc6&#10;wUY/MaCfxgGQ5bVT51jJgA6V8ad18XF00NBqfJ0hjLTryZJdv4nhmGf5jAVA2448elVHcNuGpNZ/&#10;6qMbFNE1ueQbA8QJHAtL9hThvzPA13orwxs4FNRmQSyvOhGR7/rtzKPHtaPHtXPpNwq1vHhnupbb&#10;FxsNY/oZ7COUE5z5nnFbD43XiEorg/Rov4Oy9ZRUPvTlVUyOO3bvYzE8K6v7VqU5p+V/Lu9xZdZf&#10;1YNypr3WK1hLIqWn8Y+SD+ZMTzwcQ8oFLuNd15qtwPXoUV1aXl2qa8sfS4sLLXyVXAX8S533HRgX&#10;T4jE27W2POu4M7ds8TGvSRu3jGmA21J92GsR4fCWE+g4W6kOSdN3oEG1vS59ND6Db28gfKK1qfHH&#10;nkM2uKrRV69ZeH0PY0Hwop/2jBRsE3AVChLlPbkViXjlBKhjBUbYAWaYwQ56Pg3KnR88pZEcEBzT&#10;wwylhlcHmxq801cWXFqeRpU8W1ujjYBL1qLo0DWy4IF/gOq69EnxxUlgZa90qBFLw6JPAyzkOSmS&#10;tT6xIuigZWOpiz3qLFM8yhfalIcL+S4YDo2Dz4mveYo37VO44CWZ9SkDceuqL4vbF3oNJk9C8KSE&#10;ELzg4OTROLMYhg4/RZ/LAXXfRKsOe9q2goc/4kLbUN468FvvvHBatuO4UF/Q/1CAHt4Fyx36a7yL&#10;90NTNDm4P6TaZT+sVfzsukhXwHpZ5yOGH9COPzNxnP2X4ce2u91ETZzA03SSoRRxmWy0WaCTDXQl&#10;nsMTXXLhJCf+imGVEI88fUk8sAn67ctXosnYUFsZYOBBfMGX+AeHWLzVCRsnXdmUDJ5jS+LaNm0X&#10;+DVuLQ96x/3hjeISE5YpWdjFb5yeN7d4harvphm7mFy7AYis6k9aXeKv9MPidFEDDq+59WYLJ1na&#10;jAYoB6cXLyiDlnEKO7igmCeT8GOix7JVXlwf6wBf+2RStgMZq0UvO0EfEtWEFpyU57gbO6mnTdEv&#10;OpJv2/lERRX2pxiwj1reXqS4TfHf0dZuzyKh3my+Vj42dCyRNwh2869tpNlgU5VihfajHRlnivN8&#10;nmzwjSlLXzaA2KA5Xp+FLUDpSPmzEbKLY2xr/cJVeWOLp1bddqJjgpZSwY/bKDHYf9IV3/Y3no4+&#10;Uyx8S0xGJu3cBQYy6CPwSftzkhAhxYHLE13lyrG1ORhPDv73etJDghwPPfmnunbiX/CEcEkvfRKP&#10;PBWP1yVLscmCwe1q5Yg32A8tKiaszAuq14rz5zpJfaUnI/7pt//kJwl/9ouf6dW+n/iVhPfi9052&#10;0L48cYLtiWT8ccTzbvft+Kw2uE3UFkD8jN8yFiRm5hiGgvhX2qmN8uRGfMCNA+7veq0fY8MzvV6Y&#10;iyHA2yfHq0qR+3b6ZftPdSGFP2nLaLse40N0W3P+9BfrmSaO3eg/POgjHTt4ZcA7vcIYQA4Xq9AN&#10;cJyKbveBdSHSxYtyLvi2Hho2oLjYje00KXN9dUNXwo7XmUJPObTOG1+v4J4LaJIAu+Bgv+pLU397&#10;CBi/Effw4wSet8mgu+lRQpCI0gUCtYHH0wnx4CmeNTZ3bYFsYq1yzEBfcPpWvxH8nW5C4gIbr/Pk&#10;pglkP+fJCHzHusfyIpdvmcq36b0Yph34w4cqfctv1Wt84TXIrI/UU5AOkQA9Vs7HLiVmbXv8BC+F&#10;2AKqKOMTICVuGgdJS8CNPG5/zSnRhU2+OIkxh37KRdp0yCgEb062qml4EzfMM1xsHZlQKa/hTvEl&#10;LdQ2n//ocz8B/JH6Bq1DPb/Ji46OCRlQ/3fsYv7kCTz8gZ9pb4NoobcMOYH5jnbtfEye36QGoGvM&#10;0Td7Q6JppTMywecYALd6YCj0Hj3n5h3wwAeHPPHumwl0rkRfpqy8RgXrDz4ZXxiAsfLIeq0PfRPd&#10;OeZJeHCfWp85AQNXH9qJOOxapzZ/o9+Q/FofxvqPP/7k5iPFVH2R9Ud8y8V962FLUSFPWFpnonDz&#10;A3X6t06JgSESHlA+9oF06quK2VDkqWvKacf6YlEv/4SP+49tvYzfRYceEWifoVTXOdjIsccZ4eA/&#10;LtSRto2aUhab0m7VB/m1e08jkvVpfmM9MZ44sRzz4w1LsbW00FUW6QWM7dXJfcn2qW3X/BkaaNGN&#10;+YXxxjJ1bBg++Cg3TmQ8YyzExqzhpKva89qFy12n+gQvK3KHfWIYv7teuhBz6FPoeh46cPTlsZgn&#10;w7g4AC7FX3z+ORiK+9gAvfGHEXNTgXJs0r/sTanLlHX5pCCUh5/QHb1rqymFIw9k3hPfc5tUFrjk&#10;y8+0+mr8MU+gv+cb4dF2zHXMeeTdxlY2PHw89PAAx5/Jw7+yqO8anrYy3yDwbYhuh44iET/5aPjy&#10;8wzgMD4EN23RPD9ZAKRlnfUXbQv45xqS9Xf5lp529I1P8gNQv/S1ycsHqoOmN4iqBY1LTJWGejQh&#10;Za5hfE+cpH3gT71vfJk5iCdz6ef0PyBzQ7SHT+I/wRK+Rz/nmA9QHZq6UF/0X2xAhm3FXn2Y22gP&#10;bgAqEAewcxuTGd7orAPNT6pjp1L/wcUf9MGMsz6P44K4GvFWv13xRusAMGkD93ONAfD2GyyUwoM1&#10;QvhHHPX4gBvLsA2/kLLvpZFPOqScm6XwCrJ8fqVywLJVxtAp6/k6QfAoBPeN1t2k6JAUPcA55JMv&#10;gAoeb0WibQql7TH8AGw54OCTMq3f1D7g4gvkgu/uBoKOn+riOQXvtPHJMf0UoI/onyjMsXTqWogC&#10;eLE+Id5zrie6DUfVuuFMbaE/5htoq53HWXio3jqpxjfO+cnmzE8Wqi/LRBEB4zLzf97skLGEWHsM&#10;iMHoFV7g4gP1CNuKXwr4mL+MD5HJjYvwIE6IA+TryPsmbqeZd6SaxITmiVLGE8ZPZPu+PG5gELyX&#10;LdjMfOV1iPrp03vZLxl++wN+E1naivhXXjqUt3mInvrLvMqMlzYrvRQw3mNftluCKgPaI/84feMP&#10;fOIVbNOio/I+t31E+DFvh45zfNqcMQU+/QkAs9hDfXj2rWOPiDiqcCYwvsvB5TcotR3fceM4x/Z3&#10;XO7j4hDLjwGxw7jSG0MVFIauJXvu3vY88+LtZiFAB3SLX1w2+pxp9uPqSVnalbW3HDm+6I3zO82e&#10;5xwtPIZur1Se9bHba9qs1cjiw/ibkZQOktrUSQfVw5u/3RTK8At6MpbrzMB4GUcSHypwGfXhwfig&#10;GNR8g87PtO/Cufm3+mmk8Mp44TEE3dQu9X11vpqKJ0CvB9BpilB/QXwEXvQCB794fpZ12LzAdarX&#10;mMJDJhjvOBMtQM8pfnyl+qH3seq5/wedkHPBeuRSYT9qPJelDOjmWz1NKFk9Z7XgK185DwKPuVHz&#10;Ju2y9cPeAGF9q8jINruWDe/YlnGBudZt67lG1sRpq+9D8n3jO+OL56HpF/hc3O0/dCI+rZtK7TuV&#10;9diOR4igdXN0WQaN/gDal7U7axHG7P/pBWDo2yak6E+MVR/vu1Z+VHA7SAHrw9x7FYgD/ZVPeCe+&#10;wK8PGGf3Y/L0EX25XA3vtPgpFO/VxqNUKz6Qgn/mAarXDnhXNhbAjQ6szSIfWwyqK4AHkBzUqS2a&#10;+U6bw8vzsirL9zk/IaK5OGt09gay1rzT+uud/OAxBz+K7aaiD4iJPlwSqfFL19q+trIIadNi0R1z&#10;YxoxhI/jH9jW30l1c39+48YXGcSBAPFCWITk2QTCOXaamAIMbBjCCV0W/zop0F8Wv3F28MVLC+pu&#10;7psYo8Ubx63fm5XDeqLpDesuunCklPfJ3NDtEyLG0UTIyECSDYEuGKODdBeeJ3zbJMeLp9zllEEc&#10;z6GPF6ni12CBXv+U8LXKl5+d0Ukii62ZKLLZqsAa/jzd4gWfGQlXsuvryFTjiDcnGZVHOXkWemeg&#10;zvqJD8DTGXRFwOWTNg8fIBPpgYc/2jnxQdvEvhne0OFXD0biA89csBn9CLLh3xgBpxMivLh71vGi&#10;PHW2EX31z7H9Lznkd8B/LfMkp3p0rC7EAYMbZKiw2wMfaPuBnj/LHn2Lj5xC5fUYfGiNq/jb6c17&#10;aOFQWdAaT7ru8KB+9OgEtNfvedusNiAF8Cnxw4SNHAB8ykkLresE4E1Q4SfugwfP26fwDZ9sZGk5&#10;qf4dv3ABRZufOhlmImfR4zuyJYtXsL7Vyf8r/UYnMX+vH1kHvHmu/oAu9LtsRBAHz3xRiPbmFayU&#10;o3M36DAFnauD20x8Ws6A7cFMMjYzFZ/pv8QD/Z7U/p8N9OUbLQbg7ZMIMQWHPsETCsG3As5D48WI&#10;9PMTdMKlDF+yIPQmsK290WbuR24P+v8rLbZ6ghueM9mJtXnKq948EK+MWbpDfyZo+s8O+B8agA1j&#10;2g+f+UkinfGx8OeuRsZWKW28ynTaNtUFQG9CCAMd03/p1/DI7y8uei+UJs6HnldYQMOrjoB7XVih&#10;zRiv4JuLBK5aXyy8aAdsyAJJ9k98WjfpjvwuljMeilx2PFE7U1ediDNvFkgetPw+J3ETYANR847s&#10;6pN8IrSsb4lP+bYX1upL6OIn8ZKYvhIRG1+PjcaRbSz0S5eFn4mtGu2hrWXrYr3cHop5YkcfzwmO&#10;7/Ig/i4XU7ZLct7pKY0383prfhIAv77T5hP63OvknbUSdmRBm1ii/Z+q/Dv1QVWozzLugpvYFhfx&#10;mQ+T/iy4OkLELj1RwQkCZoFLHJmPyqYtKIIXIAmu5yJbX63GBbyvvvn25lP97i+vPP/dv/3h5te/&#10;/s3Nr/7mb25+qqeAv/n6pccNb3JoJf1WF4MlwiDW3sDDrvMcgX8ZV2hr/JtxP3TQO76U4Tf68AF9&#10;Enu5YAcuvx3Mkxq8MBA+LzhxU2y5bYhN0XJxiPGrcyMXE4klYgq7kIteAPj0f9oVOZyY8PtAbKYz&#10;R9J/iXcuSHQshsZ14gNNgXI+4L3Q+KEDjzP0JS+4hQ9/5L/89iXVhsbUHm/oi47o1rGHuMIm7CVl&#10;LO0rlu3HFdfvJf+5dUEfovM8r3z6yae2Cx7oiwz6MnIB2yKMHbA16zF+Q5YYTt/txQdonspn+Njj&#10;kPLQsMmKvsjBhk9efOIn/MDHrx77oFVb4gMuItIvf//v/642e37zs5/9wvPS8+ef+ML11xN70tLq&#10;0T/gxexWpxI/7du+EU7jBmOqbZjNZ8Zsn0jTE6QXH/zQOQf6nLQR0ZGFHACbc8emDy1/crYhC3L6&#10;LOMu3S5zTXC0wau4pgx/5mlX+kLwwWF89tpR/kMmUhkr6MvkoVXnt77vtFlCKXFLfHFi++rl1zc/&#10;+8lPbr788subT/V7zLw2m1DlFaL8gDNyPf6rzxBPjp/xw736GnMSYzLz+lvdoe8LJtLjTu2IXtDT&#10;nozx9C9iB0MpZ0ygTcjXRpTumkiPrWjsSEwgm/6ROH/neZt4wUZkvpobFcoLmbQnT8jRVhzz5H/n&#10;A8YMYvi15HORhj7EGwFo97ZdcbENvpS3P2GH1wETr+6HksPY/eSW9bTaSLxezu+Nf6onyDiGV/sA&#10;2+AMAABAAElEQVSpHOH4SKvJEEHaiyhKfHHsP7djcNzO0gXb0dd9UsfeQFYKDXqUl8cC4RXAg46Y&#10;YwONPPi1nZhknYfP4N1NyvKDz/IRY4n+wKXM+iKfD9EGb8c2wS089BZP8iKwDykrVEb50MYAx/CP&#10;Tod+6JwbIubcdPRwfOn36RkzShfc+IU4qnwxd9sgA5zKRi60jTmOiX/w8ZH56Zgb0dDLoDqAmGR8&#10;MD/5AaAdy59jj6PiQ7l/tx09hp76AjrQJ77zxSbaPOM7ujB/UQ9Ub1Li+f2b0PUhFC7WvfzmpfXC&#10;r8yV9O3KLD38+qG+eWSQB69jOiljAD6irn0NOxljvvrqK9vn9YX0prwAH3xAHXM0AA+AOnDrV45b&#10;vqfg4GeqWZdyjgIu7e7NWfEnFhzfisPa4/iQ/xiX0J32ghfrDvPUsW1CF31cp3qg/sBWZAPM24xP&#10;1Hleqz3iz7hNWzGvEPs5Z9fwqrnBumm9SwzQL/c5njrfVCQRjGWshdN3WYNzIwcb0Kxf9CYTzWP0&#10;OfyF7V1Tv3z5rXXPGBA/oC9vxcHVGZ+wK3HedkQ2ekMXnXpexfjI+V/eauAxWIzSbkf/REbbzHZI&#10;N45bRgoNac9ryFcm9MT8y5ffLLrMkdPvpB+vuD7agrHqGIPaXvDwWKQ4LVQu8vgJGa+TNI7xSn+g&#10;r3rGbm6Iooe+u9eYo9h6/ZpzJs2N0/YMY0RIZGd9TAk3Z6ED53fIBzh+JwLrTCzIfvZ4MlYn7mNP&#10;6ujn+Je2JD738f3wX8erpMgpXmQyPjVuM57T1shk3Mw4n3EZPTknRF1ig/0wnoAGPN4xzqdiymRL&#10;co5fdFLAqmxsVJzQfgB1/AHYVXDMiqdvCPMFd9UYV3hK+4pQ6OlD9E8Ai+504yr97olin/N4fNc+&#10;i1+fsD5RnwQqEZ7EEWsfIOv/9AvGBvcdxQzyOOYGZPosbQCwZgE4ps2JV1Ji5p3mgULtxWbbK34G&#10;6egxUjKgey4dIzNjBzHSm+B8bj8MPWcievjgC2S4rWkF2FMn3xKvXEjxnMGaCbskz60l2596z0fj&#10;j+yyH6AVvtlUz4lT+gbNlb6nPguqcPE1YDuFU0j8pv2FZJ3QESDmvFZVGzLuZ4yaNYN0hpdtGN7w&#10;4vyg+w3woD/hL/yBBvi2F3VNrzKvzdS/8O8zzUHETHwVnxAj8HWZ8DCQuLgbv9Bm4c4D2dEd2WfA&#10;asaud3qLElCfeDzRuTCxw14XgJjEAu07say2ZkxHD3/UGMQXeXgAtN0Z8ja28fGDyhTAA0DmZCZR&#10;ycSOCyTmnWNX4yptveKbuUhvqNO+Hr6obdBY1+HbunUhOQhua2Rz3mZVbOMxRoEGT/pf5TLXEWeO&#10;L8UMYbDWBdKBuRYa6qmk3rydV93YDG/DHHuvTTZDjz7wyPma1uK6Icj2gCvZZRE5OddEjvvHsEU+&#10;5wxv9BucXbvCg3g7riHkxo7FcGgfJGauUtHHr3P+oXLrYlPtZZPW37wdj4fyiA/ajA/0BXUPJjIf&#10;phz7EKMGl/7FxfeME6wvyDNXq1Io2efMvlP6kvdC8LnawrqKn8c/2kMALTFPfwXA93mheHU9TN8E&#10;LF9y2KNx37PvFf8a2b1HNPMjD+w8APmG9gFqR/PYYBhfcD6bOVY+YhzwzBEUjcTigz71W9MZoyWD&#10;8QpZjGH4aQdEVA/K45PyCOaZJqXBMX4Ilx2UoRNvPuAmDsY3x6LHO+khXfCXyaQ3Y9k1uaYZH+06&#10;smfcOlLHDvYplljvQBLu8a/P2YhrfZDjtZx0Ygxirz9jKetExR9jx+gZ28RJuJTBtHJ5u4pcb7A8&#10;0KbvpzS4yHytdSbjgp92dYwHgzk0+qfflI6UGGs/YY1DLEd/5m+tZ9JwbtP4G79mvLEDYDI+dn/g&#10;cP5ajnxQLn2vWIF2g1c6/38y/YG+d48t9DEBOrGv5HMTzpbHPnwCH68tdeCYljDsRR74BXTwnoJi&#10;5tUrxjfteYu/OBvlxd2Lm1c6z8CP6MxPGjCmwwe4ZwLbIYtghKTDvKca3M0yFOSYYoxow+rQdHFK&#10;nFOHRvGHjcUAQx08GDDYSDkM1YIZpgM+qbVwFYgG+dgRY/YGKQVKZkBg8Ic+uKnHxgIyAewpVI8e&#10;P5bCt3ZYFn7RpwNz6+BRXPOL2Au9KJ9iZVbO6I99wfcMtWsvp6zl+OQM5dO0fihN8V1OxxjbKTeN&#10;WOaHwGfw2mygY6blwuUsf5dRubs848slibvUVM/i7ak3VlQArw4Kzo8PStsU2uqAjL28fEu/Hzff&#10;1DzaHpu/qS9/Mb/gv/pTNDUrYgnoQoOYchyP3xcv4aCrP/RdDyaaIDQBlv6BLYSWw4t2mkl+JkX4&#10;MvDmLlr5QYg69OSTCVslkvfRRx+rJiciLMzzdAF+y1jAEy/wZtBhYUCeDxsLDIS+Q94aYn36MAOc&#10;B0ud4HVTBT/ciu5sAxsgDJDoyqLOH9meTUEWN5HXfh2/qN/LPtVYMt/wRW5OrFztOug6TohEZPhF&#10;coyfRRf15e/2EE4Xo31tcWJvxhfqYSbgCYlCy3KMP4429aQmXQCfUCqFBfaeAT78AYyvXRS9k4+8&#10;AFS5N92kN23xGPhkVLbW7/iVCcaTEI08QHZMWrZRFTrpsuGCiL+4Ezkn9MpkzWhftw2gf6mTE3jU&#10;N7YNWrGkH2TjHczIOi4EJ/7YhNyhdrTMJ6dWTzpsi0fwzrimkWB8SH/Ql4xOTJRfaIgRxZP+0Jey&#10;6n+J1yNEw2yHQz7rJ5/wYrQ+/nM+sfBeJ6D8xhz9A4XaxwiXtnc4ix4MaAf25n+Xd8I4tpEjD8Og&#10;qGNuxoHuHDAuEWNv1ZjvuNilBc+//tvvb373u3+9+fSTj0Uj+hGHH3hlmfuPY0+LSPVP+hIX/hun&#10;yz5JXv6zo6ML9QB1LLA5SXwqfsQlCyD+uvAmvtp/iRfqczJCDCkORc+4hG6Uwxud3uj3fYC0Z2TZ&#10;JdDIsfDXNrM3I8DZP5UHfU+G8KfliZY/8sC3usALfo/rb2RwcucLwiBKRvnuOuHe6INO0Zk+eqcL&#10;7YwN1asySMUKdZbM1qFDNwsZYyhnjKacduQCn98Eo7rSe1wy3TSyVAXf/VspF90Yu/E7vqaN77QZ&#10;6zuolYInCtHIJ+NXUpSs7pgPRPdcHIcPDz28/O64QB4sTkTZNMpd2ujNMfoqUHSik/Vlcf2KwIkn&#10;CQV7DQP7iVZ9hF6wwofELBu6nnMSmtToE1/Qbx/260re0xBbx6VL6mnLHRgH2Lhz36wcxRMnzva7&#10;magvIlsfNph0Tq4TdV30ffJCdLSlqNVXicOPdAMANyH0hoO0+cyf8iFP8NMnahN5vFRwm8wB/a9j&#10;N3FDP8fxbTf8GRvjP8oVAK6HRf3NRUOgcoidxgbl0HHMBS3mf+ao/aLLfg7ROMRvr2+zFoKH+5bi&#10;8bV4cALFRj83K9KvOSdCTzbj/vznP7uejY7VlvhWbY8b6J+J9yPmiVu/Dk0y8YefBpC+KT/wGI/s&#10;r82f8NrBtqosbUtfiV/ghb+wzxvK6mM7Lf2JcazjYHlCVwCn8VXd4LHzyYm5WkJ0O215sN4rlM54&#10;4uO+DT8iTb6gnjr6o9tehE5VDlQGZc1XH+yIrRknwA9eYqV4bm/5hAsKlHX8Kn/Kysf+n/5VeeAB&#10;4FHWlHYqZH6Nzoxt+FmIrTZd1jWryJklY3zJ8YIpQ55BKfn+zimo9Rt0jH/FrZ6L15ahDt+hI/2J&#10;GyK89ps2gAcf8MqH9Ax7WfOktAFrQeab+p6YgOfr11xE1OCjPEAfzO/Ohs702/jGMX8XQDcbfVw7&#10;1ats1lnQMIbRl3d7PA7Bc3RAX+oB66s8vMADGFe4yOAYUV0v+EDjcQgc5fvx0Ije26fxC071ZJ1U&#10;ecomdu27xBh1nD8dG9SZG3Vp13RiZB3jb43PGvPIc4MMujsepIzbmjFB7Y185sHqRh90rMqGXsDi&#10;whmyoYOP/aXYqt7oFJnjH40Z4Ee22lZgv7zPhQzkZc0z/V/1lX+5FqWcmJ4bm8Z/0Ha+rg5NM+fF&#10;bnhBa13QVxdP0IljPugkB6z108HDKq8v/OY60R44rHEVJ1oP9waLXIyTP7WByG+pvn/HE8m6gMPc&#10;tGyMTY7hsec4v1M7gyndaH9FhnVgTqFfIJv2OgMXQLEnsURfQwZpYq6pShcP/JonR0IHT8asptAf&#10;srBb7Wl6YVgtfWnxII9atglNrLhVKZywETmsmcmQP7cvJKwJXAmNeV/iYbGkeH9jnTNTZp66WKlx&#10;SsqamDLaGGBXRJHmOOcYHxX64AR9uXnqzvrhc8bCjEu5WYcbuq2oZPLXi5flfU7rV6+XtQqjj5Ev&#10;pJ/R31VSBzgbW6D3ukLqx6cH7VpvlNmkvgjgVpDn0FMyHTmT59wM2zIu076yUbSvdS795AnnCNhN&#10;3KnvckMucwM6o4PjS7Q6TH8Ib7SyDH+T45P1B2YF9zIlxnLhJJS02lt87vL0U/wF2D8qB+omeL75&#10;jpaWAOp0jL8cA9aT4vI26YNj/KOOKrsS8/D2PKoMczTU1b28WBcApnXu+hdY3CABvfd5VEAccgyt&#10;1xcaK/BreZNyswAXuYhnbqgvQNMnjrmp7EMAD/8pZZy6BkueLTzk48opip7SZaJn8YQf7UbbcEM6&#10;fyPRolwi3QGPk+jjGDvaojiDJlnEYWhMOF/M10Cr2p8oQGqBIwAejBO2j75zxf7Fo8Rpzh5dpG47&#10;WOtTHUBovhe2ZaJl2gZ8Q/yhISr6CyqyjLnJ8/3Q4qPuh+as4wc4MQeibOzYY4F2VRwS+1PPcUbv&#10;sUUKsAf3GH/GUAB/aNaRbYdxZNl7ufO5R2x/pfPN73RumfaRRI+vRwMgawduBDdzy0i7+mdc6JsS&#10;cMbfaZM/+BW3KXz5WSSOO2+UXr3TWcfVptNuH/0T/1K2fxZ/cdjnnfL+y9O0zJkOmbRfwfPfpqsc&#10;F72EAG71Ih/QeMJ8JJrWlZd5C+9ecwV9G7aMizuAE16pB8dl2nghhefz53mbFXnmOs6HPKajAwQC&#10;6jw/0lfhob+saQ6ZbgfPQaN7SGd/ODT0RfCIKVjTptFv19oCUfSicFS5KOPAci0L29NnXD7yayc6&#10;u7xsxZC6zhW7rUNqfM/BI5x9gPgifobeF2OFCf/aF0HiAt3JDtfNF1W0mffodbNAx1Ji1uOiENif&#10;gE3OR7VHoHjQrkfqxed+D2CUo8P7Nw/FsGAnz6HzYkyKAmf6NjZSyXcD0wEgxWg0y4FYn56w4cgE&#10;RTycRk7HNf4EzeoQ4p3BL5NQeZLyKbS8Axl6oUM3qopHWvm2UceknNA8BsWtvsiDDycMnFRdXIAQ&#10;P6yrjvbFxnzXeyt+NFv5RTrzONeDR1nL9/ajrLr9ID6yphsjO347JtbG4shE9o7HcaH6nNPWN6We&#10;j9tKft4vgFEO//KAZnVQ5UvbelL4QNO43OVQ5xiDVn/8A4ue0imj/IFtqly45IeBB50w8pMyyW6M&#10;VFC62sOi+RqeCx/58oVThjnRWz/ZWqVhyQIOO/ETixdSUMDl0/7rY/ru+mDFnZ8a4gkpPynqu/3o&#10;l1yMyesc2ejHFujZ3PDd3lok0G738/aB2jom2pqcRGmzX3/U75/qBuLr7/Qaymc6FdRTN9nsyPji&#10;Rb437bgYhD1HW1gA9sn+PoFL+9/p4sAblTsvWuT4BNYENH/sICaIe8cM/pAA64SfRWNd5VMDCwj+&#10;JMt2ji1MkvxxgcQnC8ShCIyjFD76snzKciKZBT9t0PGsJ1DGj0TIFqD/qmMtofUWung81oTLxTvA&#10;Ol/oGP3ZMFpjbhA9yRNX8NllkWeCMZptxu4cg7jbR7EXy8J37I2/WNy3T8JHpi4wLxFykbc0Wms6&#10;hmtj4jgymfQ4oYJHx+edB3nuHuZ1aPx1AwKB5UfquqVFMi5X3bLvol59AL3lX57sDY64bO0yXFwH&#10;L/8WmPSpXOq7AcC6qMtAYsaxgwMF2WCRL+3vbPZylFfQcYf65kBTxLbq3RS56voGXwge3J26NqcK&#10;e1iAsfGaGzveaOOXm/h/+5vf3PxcT//+5IvP9YrJHxsdPNobHo7JieFsqtKX1O/kNPQhtruBv/tj&#10;VFoJdcQKF394qgZa+HnzT1hr7FY5eNSzYUWfZ25WwfK3x5uZ63mqib4NjfFGYn2Ffr4DWK+Z9x3O&#10;ihCPGYwLsoF81hcZCyXGfQh64hOe9CuO4UWcIh97oC0g33fmDj/KqT/7xHzNM1HieGXjQWAZKCAo&#10;XVLKIrN1u3zyfJBfHvHhrPnQXR9OACn3/CR84MBnM4ynYDLuYzdtIu8Yh81N+91UinGNKQA+AvBN&#10;7wCPbvgzFxXwMxdCX/3xP7xJy8VAnrblgievhO6FOZkoWWbnr2xEqEyLfXlbGdmHLOwRP0xAP1Jk&#10;kkFHWSok4jftAz1N9XRt4Aj3A0D/NS+UWUD+iL/0jbRZURCPXh+GtAEafwi80WfbFG9CWzyV4Y+L&#10;v5//+Ec3n372qfpRLnJyN28uCOvpS+ngzSC1HfOU/aSJk3UDbUvbG0nfXCwxnVLsbRyQZ/zNSYgQ&#10;y0cpPLh5BYiPLlN4tM+SN75kez5UP25Z+zpzVfssN/+hH/HkGMX4AfDf6QljRHMRBFzo/uvP/+WL&#10;vujCmzeIqfd6+qtyILc92KQP5XwAdGueY/KsSSxbjhQmxS73/El8e43i4sU3R/lGT/SqDZTWB9RF&#10;dHRAH9+YJRziCTo+KU+bVPfqWb9xnLKjLcL/OI5Gl99p/8Mn6FYZ0iK2SofKo37JFCvHxcaytBkX&#10;5lyKNtSnN+iATuxKkHmVZrFROYBM5FXH6uB07KV+B+qKR7nbDjlqR8r7ZLSyBreNdKMOPYCmjvci&#10;usaV1qk6VxbHzStjudLEZV1PZ55IjBHnu8yDfeLS/lEhcd2bKKHnTTwds5m7zlA9asMhYwweguJx&#10;SB4/8gH/ThfGmIPxHeOB207zHXYVnxhgLCXN2jZrA8+D8KG99ake2IN7OXbZpF1TmLG+kIXfSPn0&#10;AmfXpd4wFx/Pw5pv0Bl+3lSGdtORyHAd7aFP2xo7iieMFc+d8/Gz6Yaf3/qjPPSAbUOOeUZPbkjh&#10;ieD21+ikuVMXYNsG3ugRvX0t34FjfuKTCy08ycNNY/DJHNrzL3iAg29MI33in+eSwSvBmc84J8tF&#10;YOrQ5fVrynniuHN2+DKuUQ7f0tOWPLHKRX/7V3qgP9B5c9cZ37Uu525aG0oOOMinHp0AjuvzxA2x&#10;k3gDn7/Wt53wQ+W2Dl7ETIF6Hnpw3I0/mTN5MxBw6D9P6ev64B1PUch+vxlEb7/haRit1IwPC40E&#10;q224waY9B/9jD77xBSPuYBN4jp7zJhdQJkboTD8atWyvT+CmPrjxk31QRK0HckMG/jlsLe+Wib3q&#10;9eEcTJ+uv6W+ZRsPhA16vtmivDEkscirk7GlPid9r4vLwFKthJOitzyqv0s93S6qo69UXyloX+IX&#10;Xi3L+BCdp2/BSx/Lld30qW6KVuxlHNAbFL9zExe4jBfEAuGX+Cnl9TTnl5XLGgh74tek8p+K4Deh&#10;vPhzobbg+GVD4gSOg5ZNg/kcWfmzz2yNyr3Xo5jOuUj6KPOF32YmXs8lxjeQ2FfSQTp77Ws5aguV&#10;Z4xpP9z1Qufj2OOq2hid2lfTplUau2MnNtKPbZNS2oJzweiNj5ivg8s4DR7ndUqMq69oKBz/yaHM&#10;x6E45JGDDzfhwVP3HKcBxMh/Iuh+AGM28gH0cWwhp+F4uTww3v7lsUB62GbJUSjpgrr46KMI3VGd&#10;b/zxdJ88sC4AU44on3uP7IWLA/5C2G2CdPUhpMBumpCn+AD3t/Gk5Uofj1O77KFp+zqFnWyprk1h&#10;deQ/rL/XSKjDOIXfd5BseFzIUz1taPsUIztQFvxj3Fs6DGLMiT7g+1hfHW8u+El2VSqfpKJnLiWw&#10;tvG1uPAo/mKwM97y2I1sYNFMPXWUEcvGifL2E3WsSehzpa+fdj7uk7YPrx0AbvWFbZ4oHoxWWKd2&#10;BGKET+iQYf9NNXLo2+wBMWYD4PZ8pMcXLSwe9MMCPG2D6PyntHsCxTmntcp0rRRdoecaKC9tWuzU&#10;8kZ+fVb7NhYXNOeDrFPOpcfxhV5H8YPcsh3fb8LZB1MLJwbc1rEN/H7UECaBNHDELWN5y4S15Rn2&#10;9/4l/0x1fBEe0SvrI4hjL4Iy3vf6lmVrrCV1TI8szjGy1ldfgT+xPDEDb/aAlo8YO8PAYw98uEZA&#10;PDEWma/6CjcIEG/METxNHB2jPDbAwnEx9pBvH5GGqcMCkPXxtGtc+pIqBqj3mhl+HWtajxBxYo2R&#10;C+yZA1wKz2HUeYZj2wZv+QDwE95cgBdRnlLOfIEs/qBdNDZqby+z8NfCsVy0inx0YY0KtB+yDrDP&#10;Nfswrmj+ZXaM42FEAzsVYh3Uems6uJQBHmCIwCsAHz4ewGiwaTQawSCF28HBA3aHIb+OtE6jG3jl&#10;JVuFU/2pCQ8ZYtk7X9dd8KREctGTv9G3A5hrRy/y1yALoAlI2VeABzp24+A8UGDX0TlL9TCt/q2p&#10;P3q886Vux+9x09IUp/a2vCn4K4jqk80P1AMfoi9/8BpP5X1OkWOYNjzral1GHnjlTb6xQh7Y6ziG&#10;9ju94okAgUV5NQXHr2isCic5xSMFGiM+mK9d5sLbfGU6fKi/gvM6LH94kC+vPWWB2o0f04On2LIs&#10;5RtDlEHnj/puY9gbHiIsfnkIMWUqIE4ZBFkwM/BoFPDiwrxGb3yNLpyo399zl4/k6RW1nGR0IdIn&#10;6Rz3euKXzfHvdIGWV8mwucFgCU/3XejE46le3ZnNizwhxkAP2DeKDU7IfELPBZPq0sFYeLxyJBeT&#10;OVE4FlKNO04AmDjgUf9wxzPAsVN9gb9fdEI+egIrRpVfZRMzYhIc4Vtn2oe8S7//K3aGhy8KyUao&#10;81qj8GQQx3/YzwkTOiDjiWxbT+Bg+6YDkuHDSTIQ2w+bKeZ1IKlzEn/IHvyVcuWFiFygVmXDQP7S&#10;Ipj2KYwremh/9DVW2AkQRzu4WOxbbz0VjG2/lkspk/nCJhqhF4sCxcUtTw3MpPpWrz2EB3ReILBQ&#10;15UPbffTeBitWNCHcvG4vT1uMLAA5Ii2PHZduwChDL1pB2L3DG6f0feWp2rjTkRfADpGDvyy+Ega&#10;X2FSY/rJE2JY5OqjuZkhrGgb2sV/KKXpHLxbXZx8/5YYzvwONrKSzvihA16jdg06rtC3gR6L8+g6&#10;OsoHXADmSQkAm/74H3+8+Yd//PXNr/72Vzef6beAWSSyBoCXfe5FXzZocIpGG5WLr+IZwCZ05YMv&#10;4Rn7XG0f1MesX8xbbUmsdePZ45TqulFefvVB6bHLG+yzwd+4YRzymCCeQNsKei9G0VV+ZlwxDTFm&#10;nRkjg89Y6jccqJx4y8ak6EVjfWRnn8ATioC4pZ3Ik8YHPlAFdtYfrXMcC886EN+C6kodNngMVAp4&#10;84isaKjDdvDPsPg76KpLUnBbj06KDh+f9SNOAdqITeE7vTKrAL0a1YBNAGUd/zlG/1v/wFl0pYw5&#10;CJ3hCS7zN+Nj5hA2rHXxV/MMsVa7zdcxNT5AtkCtklTHU2T/gm+fjF/sW+W5CCxM07hfSn+6N3Ax&#10;Zop+QjmV23d9bfvtgGFgHuTpXwcB43vHBPxLnvmOuAXNJyCm4UixjJ5iU5oXz17ID9z0oE1+08gK&#10;+fteT47x9C9e+PRHn+lp/U89NvfV8+jAJ+0LFuNm4skb/wyloo6PJ54V+LQlutHP2zeEJl7SV3X1&#10;6/vpAy6X3vUruPFNUjZhkVFIWx7t+OMf/9htjbxciEh/5MIXa28NCN6MK1/HFPLkJHR9bh/oSWn5&#10;+ZV+z4snfr/Va1NZVwC8Cts2CdeymXNwsADdufnENmAfdk8dKR/KCmmxHBlX2eLvtDvNqpfO7Sfl&#10;E/70nWNcoF9A34t7UefQt7yh5ZNXwVJ/+Bicxs8e12i+9Bm7cvNP7HRsyk/FK23HoI4PnZNoi30D&#10;uLxJmaPRo2XWCd4YxGegPilej892Fj+2yT7xYqULlLb5/RhZt/IpfLGDul5co4xjy6puGz/KWbuD&#10;048y5lM9kQksPuT1KW9uQvDa2+0a0+lXAOMfaxz6DrLgsQNl3OBX3vDshitjJGNnL7jZhiHeee19&#10;T+wW4Avw6hPaNONy3uyDjshjvAav9sCA/B4r8KCfv5eNjE3mK1vO4wctFu8Q8c3hE3lAY8RrfkpD&#10;b+7guHrRH3ysNYb7TW2Qq8DBPm5K9U9piCf+6lOb9Wb5madoCujJ3BN7YiN5PgW31bQX+Hyib9bP&#10;7zTuAB5HpTf60k9YF8CH8R2ArudytDd9h0DhFc7QdB0h5uZvohDioMhUum4EHp7EkHmPztgI1Dec&#10;0+320M6xg3aK3pHfc8PBF5s88ZD2BPcSUuBzHulQSLyl/bL51nzWY/gOeQV0WSB/UB/9aA/p6vXJ&#10;wnCcHL+DnHJY4Fvo4g+Va47l7ReeL1RunoqgZ5oXOBdj3GMjjRvO9GJub+bRHkBVQhcJdJmrOBag&#10;kt8QIf5nQE7QYgftEHvqx9jrGBIi/so6Czrq0taU4z9oz2C9VuFWP/q1ikNfnI7aKN0qpCSvpD5v&#10;ZWXS345XorYWDWf8UhFt2XniwIAnfmN8VbtXruzBY17ryS/c5JdXkBMb2BofwcfnGqWjQBCfpT3K&#10;k/USr8StPe5vUo9+y6frgHB4+E18aBb1uCUFrMOyZ+Tb33IzXavrKVI0qR70sbMf4cdayracROP9&#10;czn+LpBj7IWndWyqcuLvTq+GvNV52TOf96RvwS91GsPwJQfE3/CFZ1p9y0m/2E1ZfRwsZHeup65x&#10;EX/INpVxgddjn+SwFgGQ7T0v8e7+KTScN+1AWaTupUceefW3S4VfMD9skyyMavtD46fGp2ta1xJd&#10;SfGZ5YgPuLTXG8Ws+R2nO6bEj+D6bQVKgZ3/Lps84J/eGl3gDSDTwUOeoBqoDRyW74rFFEov8MUQ&#10;VrgD/RUn9nnngBmz2u7w8scE4U2dZYgdcoPDAfngIJJzlfbLxW/4uF5+Y8yFyHGg1D7CT+ar/kVe&#10;eJTwdwbkA7sOOVYZMeX/6ChG4hB8jxmyHbDMjXd5jsvBMF5wJzt+asWBa6wWf29KG7k3lIF9SDsd&#10;4PUqsSrAX+x7AY5f5w77sc5to5R1wfJn+V/gg82aJfz2eIEu8wv9iJiRD0Y3/IMM1k70VaYy+1/x&#10;SJoybl5VJxBd/UtaWvMbXTl/A9DGtkoe4r4PwH0MznN94l8U0pEP+hTqs72MOSDl2BvMA6+U//20&#10;vO2X6oOg0YuoZwzLeHi0P8r42pNEB/WwQyUqi75du+02oW1taApedaCMvgFQ7tc7z/imZbrHnJTr&#10;DZ5aC7kNWG9MfzjOBTK3t896bbXdLLLLszBs0h+ycYFtJCMDFaEZB6YfWscOgiYGLWOSU5XlmkYa&#10;jbIFwxO9dtxhvdCoH1Sl7Y9pg/ALbwhST2tlaCbdJKoeywbkK4Ayyyflzz6OnPhqUbheBPZF6eDB&#10;WhQwf8YFoViSM5n7aY/Mg9MeagOOmd8vHm+9cNIwXWUwnDJn9IVPCYTNtFQJtx2aAniAxyRTaFnu&#10;cMR4Tnq0YNcfAE+MgqZ5rEMN5C69wK3Rypev3UiFwLItP3LgyyTK5GmdlKcMaOoDfe1yWranbqiz&#10;fZjJZph4Wv/ZCIU3/PwZO8lH8s5V+dHH/Hfc4WFs0e4XWPCTmPNvONuS0svvHWe3tXpSb74iq/6l&#10;IUU/oIMR+Z2P6eGhzzWgbQDjpaUv0MprxYUHtmPg7gIIenCbwsS04w/yfJDnPJGm47e6UNK6yvCx&#10;78w45MDvbAN4bR/yO9SePeb3+uaNd/LPmZcEH7LHj7ud5XUtZeIov6aVib3ED+U+qZYJDL7cEcvJ&#10;1X7yy8kEF3L4bQIuAOfEnQ3onCj5RFX8suDYJxM2Zvk9Lt0prf7GBUM+3NmDXfgPmfBLPvpYV+nl&#10;33ztLUMyEJ2pwwboOQFUQUwfftTzCiwuojIOGRfaoeM4i83cpHEsOKALPrj89Qm8jF+Rg+g8tZDf&#10;8OK4MrxIV4z12It1ye4xusIlYZ8LtMjE39gPL+qMT7nwGeSp88VftScyONfn5IlNtx2WHBViI9CF&#10;tZm7JPyp7UQ/xQ8S3ymsi1vRK743ki4uAu730mdB7WPCFpEvUMgg/vBzUeEHcAPAnS5QwAd8/A7g&#10;E/4GDYVdD45ttBxkZPxp2+5p/Jg4aBubueKJ9S6vcAPE0WlkZDFeuZwfzFooOHyPbKh70rrrDkrH&#10;tTvsADFqUnUV9hNlEOIHxqucoIiN2lrxgCfhNQv2LNDjN0esdOsGGXfk7yfA9TmvjH4ItfiyhjuZ&#10;t2nbleimfwGvgMmFEtqBzcJnuunj22++vvnDH/5w8w//8I83f/fl3/ni37NnuWDHb17w2zl4nc0z&#10;xgJikPYuhH9ijfEzslpr97tvSjNfoOE195yI+I59NToXf9nEZfOAso75cIA3x44hCsYpPSYl7ljY&#10;5vdV8+TX2TvGk85caEpbhXfzYZ34dywT38TCbqf0ZwOeNuxFYejMwz5OW+4XPdd8Ml2O9RMmYOvd&#10;tCv0lHHy4nFLCz1F/IXN6MH4zriLf0MzfWvcAk5jqXZhd20njb6HX8GvjoxZ9LsXT1/k9yY1xuHT&#10;8mU8c35i3Lzkk/Yd6jp+Iwsdqge25e0N6gqKkZx0cOKpE17ZxNqLDdzvtg10Tgajc8b4Ks/Ys0aa&#10;TYbrx0B0sj5bIESfhlBvBtkQRCvXj86H7mE5c5jsLfQkQhSiKV1rr6cs4vexzeFlWtFLZ2/gyj7A&#10;+o48pKYfvLv5RK+F5beg6ZtcKKY/vvouT/PyO6HEJnHik2HHsWJAbYcv4cGNUzqwf8AD8JWf0FHb&#10;EAcA7dQbDqAl7j1Hd/wVDuX9gA8t850vFEpMNzOxxRevaBcu4OhCCrJ9sjxtxUUd8K/2r5Hl19cz&#10;90pfbPnsU10M128h06+xnQsslAPWixuM+MPmKWtMUka+deS7gQCNWiptoHIFnG5cUr8c31AHkJYP&#10;x9AD1cEH+gKHuqgWXajDDoB6Pj7Rkzx02fVsvTdoTJEv5HAimpQLyeV92Lzzot9FZvHCJ2u6jD/B&#10;P/pv9SBFDmskYh+d4FXd4FQ9SPlQh92WqXzGP8lWXorbxtLAv/XQUV6epNTv/nKl8PwHv8GpXpEb&#10;P+w2kC8OesDT9Son3ok/t+PUwZdxrXTFrbxVroLafOGX0S3jXnyC/AkhxxC8gJ5fE8/g+IYK+Rp9&#10;OK5PiDugtlPXD+XRyS52uXGNQy56Mu9CA9xrrcL4g51dw9hO1+YL3JY13aqdbXnTi3rR5wlA2aWb&#10;GXsu4/aXPX27WHXCtmXn6MlTcV9//fXNN/qgL7/VnTnsMjbKw3qoXS1DaeZPcRWto0tl8aQ0HTza&#10;DnzmaC5wE+/+/XClxIbQVA+PzJ3IQJ7bnDgRTQEbaEOPx6qjHduGpNAlnU00EVK2619fgscN0pUP&#10;T87Vqi/1XOhMeTaasuGMb7jZKv0Qf/kGL+HnxoKMxfTp8/qhdjjSHCqJl5YjG+h4UF1rQ44nVmUX&#10;x/bT+Is8ZcQiu1vEf/hdyjn7o3KMrK+Om890fiJl0pY6nzTv+V3cW/2kAK/gJvX6TWvyUT/jusje&#10;QJt/9y0xsojcsKo89YKeI1QvF+oresx4rBjpeRL+H9KifjClzWpf+DPG8mGbSm+AUni1bziOkaNK&#10;YhMk//mYOGYOzhiNwFzg0Tiniu41uAcQVEBT8gg8AfPzh4AblLnBan9DCFzRkbdu7eDzbOH3IhmS&#10;vK7b+HuegWjTA148JW89Vc6NU71p+vz08C6v+awdE7PqvfJV9MJ39ulmP8fEB22KPGOji/JcFOTm&#10;DLcvYwI4PwREAy6jD23Wdi4p59+NGcruFKtv3F8jK/iJ644ybnfFsl6ItkH04TutmGPaXwYsPHTw&#10;eY5S+JxvMHK96vY2WMQfyNCniXfrhTTE6cO2KvpHH1g2FxzWlsw9Lt/qEEP80xbgFOo75lXnxXvd&#10;YF+kcyoeXGTsX2JMRyMPXgD8yp9jxyuZk14UFRrLrBXVvJfAMeUnqFzs+yHQOYex3jJEJk0VU7qo&#10;Jwbw48M69RrPzu1nWdWj9fC8BvbbjEWWRWuuZsw4lPbWeGcfXjpi6TR+rDsrf/Ec4Z6/pIrpQCaO&#10;4LvpF51GCQunzx5yl0w57LpV4jn9t6+QvmY7ZVahTKr8IKdOmk0M7Tw8pk8bow/a1mYz3ZH3/NgD&#10;DnabBvv9NDNtnXkBElBPKu2cnD/Xe2xWjfcsNAefzy8gsq9rM8cI4jPg9nCRfP7Iq9CL/1hq3kJI&#10;HCi4pfDyk8qXDwanvKLD+KeFV9Lyv1L1FxWhU3Uxz3Gsz5eZ7ybSbIcGrq7/WOdUh6axD38e88Fu&#10;M4oV91p+p+fib25G5Dwv5wzENuuXjK2aJBhIB9KUs2+luYH5m/7EGI7OBeZAf/x6hpaiMbjZE0tb&#10;aR7iTz6gS6G3faCAh6fn0oN87KI3CK/lorH/aPuj1LgJu+D6gvHUG7/0j6RX1wgTY5Vfq7uX1WnV&#10;52DVTTI8VmqvvWMtb5bhnAFA79ogxVcMg4sfPgSsS9PWWp3gwPeKl6dZIzOG3KMECOtDsI1SpHa2&#10;xaNFTZqGUFE6/FGexskx6PDQl4RnAG0DUO4NHikPTWVywsBxNm6k6EzQ5YMrAHCc6hgH9Bg55q2U&#10;8uZ9ZzE6iI6FBHV2zuyFl/6QY/amT+7D36aZ6vJhACzQcLWfsovgkh8aqmNSyZyaH30ZqD9zlCIR&#10;IR+8XQ8q92Py+3HxKavOG9tV1voGWfnU502h3XkWj7J+dhzy4OCXXf6eBwf+bVOO3fwzENhz47Rd&#10;RmWDzivPPgTQ7O1CZzIt7cWkS39Bf/7GjvICb5WhD8gblIZicNGbMgBclylfv4qZ+RW3dCzgWYr1&#10;JCiDw/BBXxAHoPVHPq3P0BGovB4PiS/gsobvIoN6dEIumwEv9I7/+AjtdYFHgxL1ufFAA/3whg4Z&#10;oY/feH0YkweTFB/6HZuqPG0EfKvNh1f6DUxo+kEWAyETH3leUdOL0dDQr4KbzY+rA7Dw6gtltEzT&#10;mDC/ZQKPDJp5UuDP2vh5qhh5ro0OxjIA/ju0jVgUe2GnesZNPrSmCJb+PgGYY5fvjLZ828MbcoxH&#10;28IL+fgKdbyxIM8Tj8cGEoM+9boA9xG/sdw2kU4zrjHZ0mKMe5xICwWnjF+ssunAeQzsa8myDPw4&#10;N7OEYeJ397V5VY6EvlYccWKbeE67wAt6/PqWJzawX3l04VU0pD5WWdukOloWUT+xxg0CPckCx3l3&#10;XTbnxAe/8iSs5sj3nNQOnVgb3OTafZFH5w4zd4bx09G3gp1v81BWrNQvwdnGgh2xOKrfN3igL7Dg&#10;5rhF9vdqkgMvNMJziCqiR/833uAAb3w8viHeAVHYn85LCPyRRROkzAxzoO/j5IYi4aqaE9ElPwos&#10;fDaQXtKHpcdTjRWc8LMRRN/+jV4F/S//8i+JUz9ph3xkZNylf8fexFc3xQl86na/LIFbBjtYL+S1&#10;8ly40gVZbi5RGX0Fei7whE82CsHBJ/zjMm5wYGwibhx/rmAxBsIB6AnAy7jqB+R5IiQ2BBeddihd&#10;y7BLhEsnytFpv7DV1zEhkY1VeJpOx+gI1G+MA9ZJ+l6O4fShXGALLQETudZpbuBAdnxttua162x/&#10;jVH1I5jkm+74+HbVqW+w0X17q9eOajxvOXoxdjKWYzf+pM6yZEfbjs3bjn+VRWp61b3UTUVcoMtF&#10;5WxG+wRWNnWzL7+xha7yB9/66viPK62T2pIbHYDjxF3H7SSuyZf7h8o9F8jWjtucHCGD39x5DI42&#10;Sr8vLj6sfyhLnt87frh+Ye5N91c/mvVx6OnLl/J5+wY+JMY/Uv+k++5Ppf/iFz+7+cUvf3nziS58&#10;YAuxQOz7yR3pxIao41M89na2byTK/V1Mu5FLfDZmctFWx9KXeQ6b6I+Uk/9QH6ucxnpws56XxdaD&#10;mEHXP3311ZJHX+aEE/BrxzUG8QQv4POUvT0l31GhMuTBi5vJGE+ITWKPcQWIbxPv7iuKa3Tig607&#10;UFYgD21iJO1LmXkM7Zt5BV9pUCqapaSyoStvyvLJ2FFadOlbPSirnNIVb0+xtbyLd/BvLFVejotH&#10;LCOj8RG+Oe+BLx/mB/DhWWi+5fQpeJQPqQiMfqt4AWrLrht5NpgYD6CBH/G4Q/Hh1zx45Uc7U25o&#10;ujGgjr69y9mqVxaefNCj/DgOvcpU3nNaiKyD/EdaIN/jpr1QKO0X38Y+8yz8F4fDxYtPb2KqvdWB&#10;OOeiMOUFeFX3Pd/6vb8Wj7I8eZhYNN3YyozaWI78cMLN9RN6MA9gr+cB6eO8Utb2lVl/mMMVn0Gr&#10;oSHVksqFCWT6AuDmF8dW0CyHcZGbxbjQiS7PNAb0rTbI5BW3tZVjjyOko4PtGp3ZoD4DvKyDKnxT&#10;mmRwXgW97d1+osPHKkdH4o01PPMm8sEnBhjLKWd8Y1xl/XGvty2BB/C2m3yOtrTeo5v1Jk8jCBjf&#10;e76FHGS3bSxTZehSG/ARNneMzM28vO1J6y3K1Z/QL/OhRSxflZ9jROJjF+2dfLAPGmQB0StrGXgk&#10;ltK3bMbEU9u2OPgTX3N+UT4ea8Z2+Pb88awbOkH/RD8TwPhSHuD5ldHy9xNtVH6s345/qTL8gXze&#10;LoW0bvbRXhiYCz7Eh2p13DU1OpwhuqTU8oQP9EIevrVOGjeJX88YwqkNyMgTXfvN3xlzEJffB7aW&#10;nh/LF3p8Xj7El2+yAxV/qH3xnyLA8tHpiTaIAWJIGtg2F4xd+Je4Lez2Qsn5If6IhcWyl/SVePea&#10;S1XIaB9jHLPecyKEP/GxL05vazDfnHawNc/98JXWCM+eZqMV3Xz+rHbE1tq24z/Ij+KlbX3tJIaA&#10;+oBU7MVfhaLFBl/8BUk2MIZR5kN9dR3rgu0LsdjMDfmsWXMhFvNCy7djXfUAbQrYRx5D6Pe3utHP&#10;mG4hMIJFjICdN46RC1Ab/j0O31Ah2x/bmLHku++IUc7Rg4N8YhfZ0PbNZqjd8ve68gwfforQvycq&#10;ZVhDESXMeX4irZoKpzrXdnRrKe3Y8cw6owfCBMhjiKFNSls/0RbV0cgf+MLHvmGAdrMRkQ0fPvw8&#10;WYF6x2f3JXTc8Yc6f0YXx7zKfJ4BL56cU7qD5e0Fky8th9ADLrNOmV/xj3Wc1HOn2ty+kg7U3Wle&#10;qU7DZE9wkaG8JGz5kjqpv9oBfgD8wKc9Ac8TIAoyviRffFdsX7aDY9FAds0HtqvKGVWyQFYZY8iQ&#10;p8hHqtZfwTajn2jqv0t9Mg6qo+Lgkpl/D4p/cG3NwxTV5AmpF17YmLKDpXWavbfaHB/PfANBiWA3&#10;9jNO2h8uStuXPmgTB8L3/Gk2aX/qu/5KTFESoA35Z90UfyNSBdrowpfI4DX99XfpmnZcHDUV24cf&#10;KbMvWlmi70s3+2sjbyH5f6ydWbNl2XWVb3aVTZWqSiUhSwTYDsCE6Ry24ZWAf0kE+IF/Q/iFIIIX&#10;QjyZCGTJnVSqqqzMyo7xjTHH2uvse/KmjD3vPWftvdZcs1/tbo4ksW3Ia379U5LJ370lIQSMh63X&#10;9Fy3NK6l5XetjDxsFU6IGLs3pdzzzcEgn3aDnzLOETOpTdpj0x1a9qn9Qe4BqUZ7OOwO/X7ABKdP&#10;kLfdgX+PuJdMlbPztOxLELvMGTVHUUr/571oHaOtCk0YWYkB9AeIpx77XOUuWfjpH4ysr8QqGLVe&#10;SyBPXsoqI6WlF5tjr4jTmjv/5pmUTto2dxvDm/YBXfgYmubM/Rs+pJxrKkBpeA6jc9pI2wNC8Zfx&#10;N3SLX7lrQxObr4xzGc+gF92koA7gzVhnOjpnz5xjcPQb2TMgkMExf1MY2lhJRzbW0TFQm0GdiS5l&#10;qaMDQHQQ0hv/Pp2OTYRqKBQmcOBvQyAkgTWXx8Hrx4KLDqkNrjKgjQEZCAhoMUjamCNTFpcxJK+d&#10;ywQk+KVvYvO187JOKHcHYDPbUHhLHslHXp1aOqVdvqjRiRF5Eh2z3YKUXZcDPgZVpr55cSDgmLo9&#10;Ln9nzNe1vPLb0x7vdUubtMctL92WIcaIVRSnR/nh73MeiExyrc/EELa13bdXClDPOJMW/4LhdtJY&#10;px4dFkAd6D7gwpLSdDQ0ges6vk8vaFke/AOSAH4F+GAQt59mTkpZcbXcP5UOXer/BoBe5rXh2r7u&#10;YcRl6JAHRB8tBJko+cZY+MgmOtV2zM0bFkta5LNJTw1FuuKeJs+i9Ig3aFVvnvKETzY0siBErlev&#10;8jSYcfWFvem82MzwwCO+r97oNyXG9i5XmWnNq34pw1bpF5SqC6EdZsNu7CjeiZfI581+KcorvNgg&#10;gOc7bWDQFvE3g92EgxfY2IZ86DIRLyBHL1BgN9cVXhaRkgwbCwcAl0OnkhdAZp62LuzllBV6dzWT&#10;LWi+0Z332DKvT8qAS779iiDXoPkjj1GU5yexdWL/67wDfePBg7r0Rjf/ZoHaHToA2J58/MJFK6cj&#10;d3C0IatNEtt+/OZ6ChgGQ34/yTYTX5FRfdkHWtCfvIe6wFFZzFRf7VcxoxfpljttnwWdIki+jb9s&#10;F9V5q42ZXX54iZsXlH4luJ4Gpo9pPCGD5dnsJTb2oWtO/n09DRD5Yn/KLgG/00oUK/CUnkAvNOUc&#10;nPo7dDLhwD6ND3yz+RZ8ne9xQjl/2KcTltZv1dKon4vXc7wKFI/YuwahF5le6alO3I4ObJi671C9&#10;v/zrv7n5Xz/9qY329Okz3Yyjp0nkaC3hvfAFH/8D3njyZlbo1B6M10Dl8Ym+Wt5+27EneqRA6YLX&#10;PPJ9rlgEOvaWFr1FYpg+Te2Lp0lFz6+rHbs49kSTZST1mFjZ7tKD1HncEa5jaPFBFqGuBbxlkMFa&#10;P7Ik/tjgwKfQpd7xGyuhSZ75jV3O/ocWAD/o08eBD4BLHp8zND+yHnjUp57tMvXKvzpSt3nYrRuK&#10;5EGvE1+O6beEbPnYxMZ/D+Y15OADvVjMRiW4zsfgAvtDeS8Vc98+//bm66++unmulN8A5kIE/TF8&#10;sF/Gm4lf5guqJ2uEkI7Bsa25oCcdu/FGWwWvOqH7gsqDntIbXsGjv5G4fAmgp/8LW7etLVqng+hP&#10;rIyy0Lniq70a/bP7FsnM5BnuiEBsM//OAo4asrn6UrDojyDLE9K/+7u/e/Nbv/UjXUh4pCfhvvYT&#10;/Wwqv/zuhXEYH11btBwjUgo9LBdE9Il5cjHf7VEx/Egf5gj2uWz0yj5BN40JU8Yx/uItCSLvGMMG&#10;2JsUafEPx8Qh7KhbeejbuDABvm/kUHsF6pPGbOPehdsX9L2QVnu1PlMXnV/olfbI1ifbqIYcfADw&#10;oV9eLWt+eVPO2GjDTz0T2L7Km9R/pPMpWun3HPoAMdxFOrbngg64+NBPdwmH88jZWD10oAzY+TEW&#10;tN+AT+sbcX3tMoY+RdE7azvq5Tw+qwz4rTGU17dHrtrSLKQ/UNu0DJqVWYWKc2jTxwV/r8Mx/F2X&#10;k4HWb1oe0DOIx3EYWxBn4IPrsWoQ6GPgsYNtqTzweJMEccQaNzogU2xHnc53lgzKq1zlZ9q4yWF0&#10;1G35FBnt/HWWrXMxxhnkg0Y/1l7EOCeuSCsr8u20Wqf8Uift2GOA6i6AnmwgiitLWvg44zd+pE8R&#10;b7UX2iRQ3j6ZL/hIMJ9x3BtL7Jet36w8+M3+GH81jqoPccgT/091Ic801G7Qk/qkyI1gpUEKQAeg&#10;j1t2QS6VIx1Y4DJnRwY+lD1APx1Hb/DUB3rM1PjBHHXRT5s6LuxGZ3jWBpZR8pPSXkuHc3ybjSDR&#10;h8vQRQYA+asD7R01AeQ9gPEtdqA/gW7ppH/RTUWa19mvKsN32EKoqpe6B62RezKgBeBjAHMiR/Pb&#10;P+x5sWroHH5M24MvsrW+aYoeeYx7zrfLNA+QRZhXBt/s1xd4jOH5XeDQlPc8TQffcQo93mAluyps&#10;7Nf6M/0m5DS34YlUx5L0lJqZy+pgdAcLd3DqtSeq2A6Hr8GxTK4j2ZBvK+a8NA5cfAse/shmH7Ii&#10;v6gpPeJsn6tR3/MJzQuQ1X+iUbAtaWOSUzPjZkeJnq164f9A6yNiHIBebB4FkC8yRX98bjzlm7/k&#10;9QV864gfFdfW4bAJF3gfjo5ccOh61f0cNwOpXExM11863s5c7N/NVgC2pO2Z9emHLgKvC3hoB68N&#10;0M0XZpXv+C6OBODcQTH4rJmwx/mC9ZkmuiC/53ey11u99p7xv3Iw18YGWPvNtC1ksCxjB9oOF74Z&#10;ex+/lX9Ex2Oa8KaKpVIICeC263V5vsu3H7um+Pm3mnWz6T3dKFD7piw6ZP+DsSUfygD6sgt8zty3&#10;sKaKX+HX+Fm8dx+IP/n0S2nvbgWmgwNEbgF4PHFFbN9X+7jPjTResC+UOw9cf3gTP8RNxjTsFSD+&#10;oe/xbTPpkl1o1llVugbYy0qn6a47tMElhvRlFJKucc0Y+o4fcSHl03mTqnmO0osUsnHbgd0vmXwB&#10;WkRVbcE+l0N2/qyn+USOykklji90QkjlwWvHK46foB2GxGn1GxUXLesCz8o2B+CvNRl21V+BdtCb&#10;6JpHesEDexoiX23cfjNrqaFpVeRg8V7yxwRD43YCXvU23w2FMsc6eTr2XGQrVyArv/JNgW0QLbEX&#10;+6AWAXsYV3UE5UWc2XZYBrmHDEn7Y45tRxVWr9ax/TS3rT8ynqN/4txrEGSXrVs3tEP/kOPyfOEj&#10;94dgmJd+U6rl4Ze2jV07+MVP4CNHb95Om7nE/ZAIf5dyxK+ayFK5oIn29IWA9zItq/LdUWfu58Lt&#10;K/rs8kNFPoCRIPrFruW17G2Mfk1MqF7LwY9U2cNFDvLIdp+laa7fxiN/s//AGyzT97Juirzg0zfq&#10;6+a1fiISCF0fJk4qK339ADIUjA/TDUqjNkRnt33hBTVx2SrgL1sNP84NQ5o2ULrki9KUJ3X95ARv&#10;kwkM+sdFU+dQ7zlp9rM0PkFDheW1+t7Bbz59q2UYOekT3tpGoqA8ywPd0Y15AXV4EABdbHfKZEu1&#10;SG7IzxMm8AegCxFPwJRmwyWGEoUgKIVBFGQSp4rTgSN4hYAeTguuaPAHA4EDRwHAXch+haM2XRxk&#10;3pxi8XAoZPzhySAEu8UDWVEGfAEdEgAWfNkYQlkGXSbpbURGmq/K5HrDpzKT3gX7wIUMLO5Q8R2b&#10;mhLFBheB4MV80LP8skcBPrsczSdvlUmUaN9SpZaXJPruKVi1S/O3mutw0V85kk9/Z15n+SrbtfqQ&#10;av1x+Ub9OIRGP17A6hyZkyc5dAz9Pa4oE/HfCPg9t+ruTVnF5+6zxZvZrumGcP12ZgI+9K5C86Gz&#10;A77RueVW6vqD2zzQS7cpeV7I0wlJboALnOn8J6Ymv3FtfSbOwfc5BxvUzoj50SxkEcc+V+oNRdF9&#10;qNcF0GaQnj+eoMzF2VykfaMJMk8T8aTMC/1+Hhd0AeSns/GkQZNq3x1+77HOX2ij4pWe2sqmGq+F&#10;vnhC2/Vi20wsoRNaNGsmQ36iBFkk/H3xR67IxAYFdKWHNkOyEM8rp8HphLq2xQbo9lhPRfH6S550&#10;xsYsnrgwAcCDjQ6/nlndJfiNHegwkGazKv0VPmBB40WPN/zYiInfkMGTOerNoCl0x7eEcx4x17Ly&#10;pwxefXrgtXlokad4Bffb588tK1/k7QBP8vLJDk8Hf2TFxv4dSOmJrujiu8MRjOFBefSf91jA2Yb6&#10;lo0yyaN7e+Cn8FRJedET/vFZ/OgbcCRny2nbfPhtGxYc9+/3CR/5V04GH/piLdsJdyY/1ats6kcG&#10;ON9AJN+Y9yAwMed3UroJThlFkV8LNPGRWeVT6akNHV0dji9Gz9odOwGdqPpEX+WPrOljmSgcfRl4&#10;xWmdpm2/PScFF3ufoXzdPY1/jTe4XQynTaf2O8bQ0aMxUTrSt33ATwAAQABJREFUxEi3eR35nSiC&#10;+EAxeQbqVjd0p/1zcRfgdzR5PcxH+m1lnu7/sz/7PzdffP+Lmx/96Ed+vaKKFMtZ2BATXMgjrd9F&#10;GGPLpvRGGQugC8/KDO/yZ7wFeLKQcmgpWYslYro3ULSe+U2sfaULiMRA6XG3OrI0TvcLTsUxHdXn&#10;hgJeEQZf8Ekpg/7bNypX6tfLjfwIZh2EoxZjVZGdOg90Awqbr97I0Tl6sZljWdQGysN2KR30Zn5j&#10;/mf7hO7+28y9ULTrAX9iuHmxX+xInu/eH/+gj8H80jYT+81mopkbjmK/9P30xczxANp4Xl0v++jv&#10;O93gIzaGsw1tR9kVOeZBj/FvNryxPTcc8OpiAHz3IcSXmy3+yQVCNW71E4oLpfTPbH7hDzYoaS+3&#10;YLNx/aos29rnnABO5X/KiFmd15ZB4Puwb/M6PjZt/jllAR96iSv6DtoX9YCXGkPZnn5oIyquxB/J&#10;PGprc+fjTx7rley5+EQ7xdRsqjx48tHNk6dPbj7//ud+KwdlvAoVfzMean/QPkMfMbMM2BdZ4N0U&#10;n5nmtNX2lx2vmL/U95EsfiKf2P5O9PeYs/1EE0Al8PAhY7IvOugcfGgyhnDhxnMk5SGLn4yTH4hp&#10;3jbCjQEds85+wU7w40Pd8Ex/zpPED57kaT3yi+OxBpm1Qcj8I6+wz5hm2SV04pBxkg2YtAecAn9w&#10;So9jcABZdWx6pORTjmz+zFiYeULo8wpD7AIedqKfhy7rOmTLjXDh6bFu+EMbiB8PntSFF3KDzyv+&#10;yeNTfI7bZyRNPKScC0C5WMTYhFx88OUbzSOO18bCkyc0dcFaFXce4JcX8i39abMDHcd7gY3fFye+&#10;6OOIBwCa9Tk0mtc0ekyf5tLbX76RzPbAtqEP1qI7/Uj7xuY7vjX3o/+NPY/xwd6eOKms5Vw7kIrh&#10;eoI9p8c4Qzvjw7gHYEO3QxA3YH4LrepP/4iMlbPHlJun6i4ZlHd/nuAm5orrcqytfrN0Uxe6ilnh&#10;+glc8QrdxFNxj5jIE7r1Zcc2xHfMuE1EH+tvLQ/5wKMfgFfbAHn0w9WHC68uk0zu+0dP9xnK49Xx&#10;2JC+Ah0YT9ynTqyRh11RrDYrbVVwXebUa86EoCegLdEPcaGJ9QDtirq9MMP4CA4QPehD4JqxvfyN&#10;oC/7gXYlVuiHjNiO+TwAjbR/Xt/c8Xjve9KfIAdtlD6DuhzTZxAjbCy1D8BWtDP4WHbxYE3H3Jrx&#10;At1yA1bbX9pU5pxpixZMX9DQv4FjopYEXPiRh350AazZ0A+e1Y24iBzpn5hfHeORLSXc6S+Vtn2Z&#10;LwYTfUlpGsQJ8wCXke/PLpviULo/UD4jauL6aD9cJEZW5Ga8IwUyD1AfKPpcX6G2x0UdqJUZh3hR&#10;bdcXCcR6D0QuCnccx8DYJ8eRBTxs1XGAWMDG7VMph1+B9mP5RLx07vtG7siMTuAfNqY/r9zonn4V&#10;erafqJm/41E09brBlDU1ovOcI9q0n9J3gSyj1uo2hY2RD5GZG7ef5aYxfkoGngbRgM4rYlky9WY3&#10;X7QKhmlk/Rt9yH707JHkFR3J67mVnnqMTzVH1Hj6IehN2PAkspAndpROY/f0e4eDLfP4wPjDBBto&#10;11xnwUVWnvAtdN14thekDruoL4KC5PDP94hG1j9zc5zmk/hHzUopayP2T2i3zMe4EOyodH0sn4d4&#10;RtgKYkvGJ77YLB47oLfIiQZjd2h6nSok/MZba5AXnqzPdntxbPsIF3syF3V/O3i0R6B5tMniu6Bf&#10;I5M3yGUL4hTdiF33IfBxbIcf7dF+kvGwHz/tdJ+fMTjpVvJNb5XLhdiRWKV/Z14NIOdK5QreHMYF&#10;Z3gu/WUX6nJefPbVWt63/ZjQfHGTwjWQOgZ8MQfrvPRSkG/kIC7anv3b2PcQVH72zTwZK8DZgb0x&#10;bijxeFVbEXvij18e9k1kU3bNV8S9+1bpDj8cAJ4/7M1cAFEpmxEd1XFoO9FX+xJ058IHAK1li41e&#10;xijpOP7xuXmnDrJAF57lR1/h+FMuPVXzsWuEP+htrP7/Ds0cXQ/+ZFVHeNtCysQcjR3Pn8hTPcA2&#10;xr4DFzdMYhnh1j7ito5pp55rinj34oqHHCjfuQe4vI0E3rQ7+p/uX/DUKLKWtu0tAsx9yttvz4Ae&#10;uIpHfLbv31X2PY1fx1cWB1thiQDHfOKv5HUMuMQRDfkVUJelfS+OMraHHnTIO3hZf+H8fQC0Q++S&#10;Wu0QPY4y3wjF2ChbYb+UV5YICk3G/5S1L0+M2Oaqd9Q97Fa9KAOwHfOk3W5cLE/bJ6a4qZt+S4f0&#10;r24T4qcM5m/mRUTR/w5N6AKZ5x4yJfewMf1C5u2ST3IYRKP9OLKdoTrt+Xse9kCM5Km+zv2HwQaC&#10;E/uQ1Zh3xcGhfuZHJuZcTEB+Py2HHkD5DrQDfGg9wLFu6Q9pT6zfgcqz1+WY9Qp1PJbKR+gCZOzN&#10;DezI4Lmo5rCa+to/tqny7/3Jf/rPsms2iKjoiaIIQgimvBaNRuqOH0Ze1DOwKwA0cWLBIGTjUr+K&#10;N+U3ZgAchkLtmHAsOH06pAY6p53Am8iVr3ZKpXtGYUB1B+UOSB22zuHhDmE6GeSAT2XCoOgPVJ6d&#10;LvgFGkYWSwlEP4mgRlc7QYaJW/kSxMgDmIy+fEewfEAdJpRALqy9lH114Ux/OxCMtS+0OYa+baCy&#10;BjOyQ4eJSO2IL5HB9VW3r8zbeew6Y6fShy88zgBOGmk6bcor3xmX/GvQfHjvn8pdmVpWGp7sSw/7&#10;b2QDx/51ejT2ytQUGnRQQPOaEguA+U18l3dou9TlLILxHXXNezpl2ysz4aWTieoLXAC77XalPmVe&#10;eMpvfV0juLQf9KTcNpfd6eB9rDjs5iS4jeVOmMkDrMP4S6zkfz2dS8zQCdle0GGRkAGb2CFewaWc&#10;CeLLF9/51ZsvFVtf6gLKV199rY09/R4Sr1+UbGx6IeOTJ08lH5tg2qifiTC2osybutp8YQN38bIf&#10;E/9sDNJxoV9imztVx76Sr5udyI5dVGQ56TCJcQssfX0BU4XnuKUeleiXaMN7HGAjeLMApD4Lh31j&#10;kbJurCKTCGFay0CKvbAHtmKz3ZM1ydjBrjjwMW386j7jiDkWRrRTx4P9nkGBuuThC1Jk5GktBmM2&#10;adj4oS17Iq9ybPOdyhkAfIFJOJS99m89pm3whDZAHvpAw+fSwQs35S3bY9/Rv5MCbEv8A8hUgLdh&#10;ZG0fYdm521ZAf0d9/EE5m/oAd9C2TXFOGbQv6Nv2bAKqD1Y5kxDfIKB84of45BVt+IrXQUOT8Qpd&#10;8A9xCcCbOFVB9JTd+/poYlNMgyc5266qCwu9tIuMkcgHfftc6ddffz3nylOsdfGQmM8CF3/sCyto&#10;eMyaxVbaJm0aETVeyJe+ACIdHz/mEYTrAL/8xlvic8cSGQN2ugt4whmeZ2gWpvFkTBnO0zldnp/y&#10;kz94EvAnP/nxzR/8wb+5+df/6l/e/OCLLyTTCz21+dx++eyzT3GAeTQOShuefqJYNDyOixn9COMl&#10;9kMu+kM2cH3hVPj0gfaZjinn1bYAeWm3KacMX9ruktnn0Jr+CXz7QLFufyi+7HtiVXXJo30yf+Ec&#10;IOWvx6RHPIwNB7cx9VgbHK1HSlxFTvjnAgwpfVrnCdiJNsomLBfc0/9lTEAm8ydW9YF/wcfbuRgb&#10;x7pKT4A66fPST9NGsEk2EmNH6ICHzbmA7/gdO5HPmOP5nugntiMT8nLDH8DGu8c29VW+AUdjhfti&#10;6cl8Clj9h47J4+Je7QldYuNnv/irm//2p39688u/+aV8Tx+Bne/dPNeNX490cxPyRWX6RPpN7Nvx&#10;DRuDHT/x9IUnyqYTu9G28Wn1Ear9Ak36WdqPmqPrUUab6wVa+k7qnds3eMjK3GW/QcBxMPNi6kUy&#10;fcuOfLw55zDyF2Tcj7lc+FJNoDIdZ05C29XPYOhi7wtuFJLQn3z87ObFt8/dPn/7H/+jm//4H/69&#10;fvf2Y4/DbJYwdjPmP9XFYS7+0U8yNmIXxihulPJFJ+lM/0+7hC4xVN+A53FbutA+uNHrhV7VDfCK&#10;VS62NJ54insHbAqd0uPpPL/mWxcZiC3qQp9+gAs1T57pArDtnLEGfrQf2i5yEcsc0y7Ir4zwxG4v&#10;RYc4ZmwE4AseQDk8TXPmidaNzT3lQ6v0KjPxRbygH32TL0Dbd2lP0C2u08GH3prD4l6JjyzIgDzI&#10;4E0V8fTcUDqD/+TJMyODSx+ReQxjUOhxTh9X3csHusQK6VqAkuPz2L/8yWu+UHzMfAgdHS+W/Zif&#10;gQNQhzjE/sjBDRvIqOzYR/Wl5sRYb+LIRWN4IzdzSI4tv9JC+zz0oRxb8oGnxwTRbn/COTxph8Sz&#10;7SjO2Agd8D10MDq/S+94x87Kq/+oryzzorzzP3hDP5/EBTJWnvbHzXMqPpQDHbd8wpcYwbc2r98o&#10;Ip8+gKqM//SHXODtmIXs/Y116gO0H/Rm7ACIHcpsM2THByKITcjrvKby7a+Jpjx9MLJETtoedYoP&#10;bWTGznzwH2X54NP4MDrmN2ZbTp9IXWhAF125aFqoTpzTxvDXnlcZik9a2aC7805MQENzQfUB8KE+&#10;+cxdPPbonDGG3xInhddHihV+ZsK0JS/+w5PQLn/wrJ/y0/4OvcgHkAd9GQfRNWPsbJ4qn3HF7Vnt&#10;3v2TL3TGb8z1qQ9f5iSFtnnOkQfdoV370s4Bzms3fJS40qRNcqvQMifG9Rus0pU20gs4pcE5/um6&#10;rnTNV+09tqYN0f4vbQ8u5ejQfveQsbGS9uF+XPiIhpy7/SiDBrDXr26kyA7Y3vIxNgUY45CNdiRn&#10;O48vxu8CPLumJY+2jNySMHNBIbx8KT8xbqrtcTMuPynETef4FZmgDe/YBfuLqP6ZVzD+43cyvCZi&#10;nFK+68FFx7W7+UPP0HROtyT1a4/sD1AcmqRB7rnXi8rElvip+WAljtN3YnfaHLpbF8lOfFW+jCHU&#10;l24qAw9a2D++E52pT75pgDzm7kVN+JqWyiyqUvtR7azzwfhBbUBlfSLY9qMuvKmrD8CNlbmYNe0O&#10;HZUPW/cxbh/4VfmyAUAMoBft6YVuYu1NoO2LiFl04uIbcSRmqm+NXb9f6OvyyaCOxdrwmZ8AyA/k&#10;m4M5opIg37T3Od9i9myvVAje24l3bOjYbn0j5SfSPtJrOh9/9EQ/4aP+Z/JJXEdkoMQxsGzrPp91&#10;+lxgmHbBHHuH/Td293yOUdH9l3mEvvPHCvAiPtN2aEOxc8YerEsdEUG3kQ9c7OG5vo57AxvM+HMd&#10;4TqelUKzQDz3gioXW4mPAvSRpzhZZ/IAgS5Qo8gxNZHP2/8nZQ31Snsr3GyKPPicPpw9rF7Urf93&#10;OvDjRoa0jc0+luOQuzJeS9/OBeLap+mFo6ko+etbW0o8sOMOtAdg0dAxdc7gdbLsBR7zVmDRMt2j&#10;Rvsf42x+b53y3OunLDSon/PI8T7ZJUAqWC71/dIF+bJnauVTrm9e+9xycGoXfG85RKtxg99qj8Tj&#10;YR9V9Rhfwudy8pEfGbKnMWOT+NOuiD/KKju8UcPyjK2Id/j7M3OL8gOPfHRxvE95xzHqbsNd2bS6&#10;U3QAypfj8OPo0K88mF/C13sV8j3rBKB06s+VIVz0ctueeDN9WqoqMc8GF/oAPkAYxgLy0OEugEb9&#10;t+ORD93WBwcwb+UfaS7CMT6o1PNDxobIHNtTr/Vv80K/o3/v3gDzTOR//jw3XXde82rmM4xZxEDB&#10;9G0r6A1NxUDHzcpbWSqH9RwixdnzTLdMrqTggoOdnKLMBvYBWfSjCib2YEGhf2N/QNVtS6qUb3mS&#10;No/yI5+zAHan3eBvl6sOf8TRtbqt1zL4A8i01+e47SkY+S5+8zq/6fk5RS7md/wUX3ymuYGQ6BeY&#10;w1+s74b4kk14vT5Z3SkDjfYQ+TIHzH7Qwb3tmb0cbIEfOj8C65quR218Efs99AbWONdBKO4QQwsM&#10;zcIHgLgdMcK541Q9BIZZ0ypSZktwtBIQSMbdnro41zmfl9a11IYY2siHzAA0+JCXjjv5lMGfenQd&#10;nhwKJwaNjOAISfVtBp/yVZruhFZuDqCJGE5FD+gggaqtC02Oz0A9oB0S5+0A0KFQPKdTp2WmK9Ty&#10;It9+G7zypW4muWpUYy9wW96UvAJ51DuXZQCNrcE1beHZnifbU7cfcDnuAo1j60TBFSjvM071MF/x&#10;Mx46KYSxpdy86BoH3fmMTR9zgV280QP83f7goccZyJf0qqf4oSMXjvHIh6f+ygukXWdorTIdcwG2&#10;QEfC4Iws9/R585rN+Jlgi074JBY4js1GP2RVu5UG1m3nUfp7av2JFfFzK9Ex4ru96s6/+7ortHKT&#10;z/EZyOPOZzb2PUAGcaFRzuYt0E0qjslHPnz/wHfcZmHORtW7d9mQoLydrztYDSjIumDKsynegTwy&#10;Ng8bdTOPerUJurMw45xByj6XTP4bNS2f9crkRFORJTf4Qvd5LkRjq3TmXdChYy/+Ylj9r5iLLDDq&#10;AkQ+E819og9/GcB3qULcfck8BufBwTJEZtNj0arJFvztU/jrYggXGJCFp94ot9+HHnjclWXhLaN4&#10;ClRseX0yGdAoOEbeZUHvuG+B0vQ3RwYTAQBJ3b6gM25sHCCTfaOUBaN5Ca911vkmA/jkezNcdfS+&#10;q9CoHkrj/24sRybiwfKoLnHrRTxNvPWCtr7NZ84so+lKH56K1vEOmdxuMapCFtcFi4+sgsoPCS/M&#10;dZdtIXxmnFQlzlMtbcJ3Sm4L19Y7p2xorPF3Ci2DjpvS/u4Cb4w4HtIPnnXGB9BKdIzvbBvZQXK/&#10;0ROef/XXf33z85//4uZ3fvt3bj795HvaNNPFG22qMvmhbcvt9hVymH6IWaxsQMc2jWtfPFPsAvSP&#10;xNUr9RvI4rasfHy/2r/Ku7kMTnWgr2SBQh5AfvRhY1Glkq24lDPu0wTBNi8vXOIn8IrrNjHnLIR2&#10;+tAxqBxoGTZA9vZ1nZcN0uLHOe2l0PEdcvD1G1J0Qh/I5JONyL2/sIwjGzRsL+lfmZ0q336hXDag&#10;xUCDWFryKg+bu1/SceaHsSF4pcMxi9wsFHTzEBeM1SfUT/RXtRu0+TD+AbyymQ0EaIHPZ7ezil1O&#10;HSbcnIPDeIb8/CxBxhSTW7JDA5r0j3lqX3KrMh9qv0VP2pfOHfUYtwATAX0TE3RPvJngqc4BOfbi&#10;hVcmblBdWQiq0oVMnZTDDp3CdqdbQpFBIsQeouWNQXUS3kha8mbseqX2hqy+sCFy9DdPdeGUp38/&#10;//zzm4+fPfFGv28Ucucc+tiycUA/y8anb7agzal93JeN0r8nfrCp9ZPs3liXuPaHzj3Pk1zeVKOc&#10;fnjp6MM1T3cd/KhyLs7QT3AhqXFFTALIwg0uGQPC2/6euuD4N+ZExzGy5VNGM6KNNL7A8dxLBczr&#10;+HCBBIAHuhUfXD69YRNfIDcfwPNCtUEuoBQXW/bYSPrqDRHQbmwQe+BBizzTVd3EcnxjXJmBC7Ao&#10;Ag6bJZ3voFP1Kq/SBxf5gF4wFDvxOs1nVb7Pz6kX+ukf6KPQCbppbzMPVr3q+Z1+Y7DHXHyBRgFN&#10;sGvmgdk4ohx65N2/f9iOvr/rOMcZdaUjAD48dv2Qk3PotaxypE5kJY+xiJiSpKbHV3Q99GgBetKu&#10;PT6INhvA7gPG3pUFumLsfpHUcgx9+u/KXrpOJW91INX/xZw38kcm8KHBDWb09aUHjmOPNbwAOSPz&#10;YXf66tBKO/WxZKutOC9gE84rF3zAi3yX40H6QoII+4VGxgxkBhedLudp5UUKXW8cQl8CwOPTzz6z&#10;KJZN+aT0cbTTyBVJKw+2tawiQNoNcOR2/tBNrVxIh07tB1/LMvNE8KjnNQW0RQcAx3jqV4VhnNI3&#10;Ajj6+AIBeulTINbwCfX1FZ302AljHU9bEett659+71NfdO+NwMiJLB43xZeL/pXFY5m4YgP7DTrD&#10;lLzMT9GnkqR9W25lth7n4PIUXNph1rjmIyxkDs+DzvuO8BdQ21RWUiCbqdAbeyjP8csmvMYp1o8x&#10;k3zu9WHqeU5j2x++KE1S+JFiZ8BlyusFOcZL6BtP5b1oQww7FmwDrQ/V/2NLx19Ymx6v645ctAXV&#10;ET5jgTf05Uf6KveV9oclWDawfcmSH++C2uwunKMsTpUY4mMXqehy7nHgHkfYpR9yd56OiKHVC+dW&#10;epj0t+RCDbvFzos/BjoBNPl3e5SNwGifYMHBV8h4J4P6IoZt7b8TPZFxXaqAD7yVTRfXwfeciPhS&#10;OReIDWN7+nL3KcTW1HQblOmIf9tjFKptOG37MC1klO59hSh51pODymwdyEjfWF4+HxzLreOO/+jM&#10;Bey7gI1neOx1Kif19mPmbGd480Dz+1fI33WyJJcytA32Rh0b0IkrXD19JdZn/jTjtupgR/qgCxjd&#10;LvJ6IhK+idz8YjPk5Q++PuZcH9oliy+3WTBUh3z8twN5PHavYoFiYfof7G1RJB8iOp6mInXWOfVk&#10;JtPRIfUqj4+RhcU4F+n081a3wHyP3G91M0jqEZc8GKAb4VjTIOfgOj6PKj6qPDxF6a0BnkhWHeTi&#10;U9/4tdWnutdOa89VRihU1tthYTRinPH4sAVzPWwi4EDQ/tsn87XbrPnQYg1CvamKEw67t+5d8VJi&#10;W7rvxddmW7Hl43wvqz473vuOewH7olwK5MK9dJIvd/jb0Kae5zGN4WUYyas8Ips5NkAMQhuU7oty&#10;4nKliY1jblV9PUefNpmn+WMLr7Gx/woCszl8k1Odx2/wRQp/J3EZ3Sguc3mQjEMf8U57hB8E1ZH0&#10;0kl9h/Ard+3I/gxk/VvMYuS+mVSZ2KHzi/fygT4fdEVQgWlDVMBco/nO0Jfx6W8E6esu++BemDvX&#10;O5/LMqYBK9prICm4zM66XzyF/Cbr1EmfRL+Hl84AOXnbf+eynoNjXZsx6W05TwjbKbh8SoeuDzPS&#10;ZzHmaPQ0tnHUUbU1eK2mvvf+3ODU+iBzXJrX8xOjxkVD9/U5wxIdYtAPWe6Cg75r2pLUtwwicB4/&#10;oPUhmjs/5pfQ8jpeFbs3Qd7Fxd+pVHkkuiFz2qxRyaCcP+x3Edt64xjQWMh+XOagDFh+0wljneoH&#10;EcwPGEeID3EEUMF8oi9XVxkTYBrJAz25weAL43RaZT7G3KxWmnayO4Lw2PPLJw0Mo39Y2NbZ0xps&#10;z8Nw0DN/GWQ/Bg8D8w/vmDu1L0RofRrkHJsOllnnYzfxAI1AxVbIBA5ONC86OJwkFZHtyBdfMgXg&#10;uY4madZJNFhMdAKz/KP8wnbouuRDY0/xGVCbLH6qnE46+hhJX+f6zSf1qxI3NxEjLHKAykzKJp9t&#10;q2MW4OSVbuSA2NiRV2VP/eI4Y76W3lvmTq98yNtxOa5+VG2Z8bC2ygF4urOqPGM/F0558ZpH2vrY&#10;15PT8h+6LtdxOwRslViYuoNf/5QteMhkWyimHimmeo4+fADs2GPOy49I6zH516Cyi5U3JpDLcqw2&#10;kVrw9UQBROSig8kRZ/7jAgxPXfbJTXKhP2ZQvu5g1yKG35rl4l5eqcemPpsqueP9nTu3LGRgwSIC&#10;GjyVyYRZBgi3sYvpS2ZP9LUJ7ImlBROecChn4sBGSeOTjrr26+KB83eKX1LqZFMmbZaNAtoyT63Y&#10;byqvH5BHpy5nEOS1z5QBLIhK7xVIAuojC5XgA+4DfmNG6XfSz1X1xaAa77qav9LR61CGeaOFjUF4&#10;HjhkFcCbFqL/EXYWf353gc159TTmZ99qcsVGevwcfyuCLGtpkiJrdKmsxwBvPH3B755e7SOKovlQ&#10;izhew5qFmDen1P6hQbvawXZRPkqWh2W3/YWpTbB3WuigK0DbIV4AIqCAjJhW1SwvJ1Lb/W9x4MXd&#10;aLxCCx6+E1m8X+k3J6jnCxo8jfhOTwGrvmNKaeQKlfBRnuKRfM57RzP8Oa9c9SsT5h1oG9TlQ5tF&#10;Ez9tPEjg85tD7ySUeYwM9pPsywRFVS0fE174dmMHWeTmW0BMFtAdqJw+UjG8AOS+C1bbsv3BnRia&#10;um6rQ6B6+nesdEGe6SHx+OWvv7r5xV/8xc2XX35586N/8ENqKv+hngbM3d2I4KcvJdMuD/Rog2+9&#10;cRw5O76e/XUxvokgeIxDbsOKo7TtbGjSDmzI4cfGdOtz5zh8vUkr2yMncRzfyW4z++S8eahfuZ2K&#10;f/oALeBkBeJkh8pOHv1bzoPhjU3RtgxK+zYF6AHlw3HsM/6VzM0rfVLbT29MSD/OQqT9E83MgWBb&#10;VN7QCG3LgO4zhntcl13tLzbMhid8iNfKdk7tB40TfgJQ+nJRmo1lLiiWRifStrv8RT502HjszUPI&#10;6I9i+i0LRuJGuBxwM8d3/j2Z2AE97FPp2JweuY3y2jLa19Svrg8Ye7D/zJtMf/Q0PRHjlYE+Fg/f&#10;wASzDbpAJIuqaUNIgY3iL8oecDfBtCv3A5sNLY9kTz8A9m1AHy7m+jXtGEP07098YrvQZIxPjD1S&#10;ezO+Yvqzzz+7+fGPf0uvgX7spxKw8Vv95MOj1zzRRrvLmEj8ANj9eBqQ9pK5ARsM4KAV4yrAPAG/&#10;EXORg81xjfWWMT5DP2xDlm0EVx3gj9g551ycYx78aJ6AYz3CpiG4yMQTaF2ewyt0sTW0M6ZXBvCB&#10;nT56U4eNHnibrvR5qJvgsFXHsIwh6U+gAR50Sptzfk9tl8HlxJHcTDkfwDEsWcC1TLgOUHHpUhcA&#10;5y5IefiW7i7XfgGHfG8ISU/iGnzy8GUWwtiPmE7bq8yVIeeVkTRjE7TeveNVu7lJALrguu2MDuR9&#10;9FE3idMvMZ5hd+aQxBty9II7cvPhTRHISCxRjizQBiqfT+aredQRgnM9HxqZWnfXya+Snwtp8EQW&#10;qiI/dMAtPilyP3qUNpCnweJLXEW98iDd6+FfAFt0DrrLSWVQqBMaTV3NxI0/pyS84cK48BJdaNNn&#10;VI5cUE1cu5rMsm8Entc+1APQBYB2pMp59B991d/gl8iqcjUvWcrn1Kf/WWUqpm4+OQYbG5MHtJzj&#10;XLRJG7MME6eJA/XPOieffgEoDZ/wNX6ovXY5ekzaJ3CZE0ADfD5jBvdZ9F21rfs68LCLPr6oonPb&#10;XSk0yKc+qdvGEip50PdNbG6D2S+wyMNX1QzQZIOQp65rZ/NX/2TaM+e2HKoLcNPUkoHjOZeA0iU6&#10;gmcZVdZXLEbnw94Zz9l8lT76W+Vu6/DA/vFB6e0pxwD9CjQqE3T4FLhpBRt1Iww8dMw4ybjOK3pl&#10;L/ON3KEHBeKmnhqK0glAPxHJBYzxLfUYg4yhFPBrnEl17r/Jd6G+0J21rZ9E0jnrSjb/ufBCHhdB&#10;ZVX3fbrd03xDORRyI0qpWSR/wU+/VLHGlwMjsowae/ZveBxbV41j/n69uv0ak1n/hYU99EGOxBft&#10;fGJM/R99IDFCnwyASwfgZDYryWfucQHQ5U/oXvdTzZWCBa/S0oig44zZlHb/IZjiBq2pu37i6WQ4&#10;2o3rUl9zVvSlTthKvykvzT1F3yWrZaYW4k47Mn/0SC1w0/Jzzjf28RyuSEeR7Qot9DSucHwDJyor&#10;q3JuVdZhfbEy3nPAG1cQ0O1BONRz32X87t/R39HG8xZCYtxv5pq5pGpRU//Sn3/pvfclkLKs4wuT&#10;nry9rTe/KWq+FtmM66HhMts1tk58HvJTXl6w4/gWUF/yehxUupvex+ilOMjNsokv01QtYuotexAb&#10;YJvaj2xwuVDD07mNrw3dh+DzB9CHM764z9daivU5kXVf+1se50CaLnHnUxqeV7JG1VT8uJAUOTJv&#10;g8BvBqVvuw1Pajb/TKX2vTDzxUnkONfnvHVLs215z6+NivO3TXmwwbDJlPYZv7L2RJb+7fQvZN7q&#10;g2O55L79AjjrgbZ9IgxI93ElBl364a+uOeBXu3DMEHlP8+u/K7S/g9Kijz2If3ykGBa7VQa/+kkH&#10;Zq9Iddog3ctZ/7qNYgjoQlP1aFtuf5dNaehsifABLvCam2kgW3AQwWXQnEzsw79jX/mRMvjnb8Zn&#10;6r3TfKX6g4NOOafsXAsb4Gt0yByWPrFzGbAry+2aqZvyg3DptW77NeY6KAu++TH30R86loc1FClM&#10;YjrFN941CZoXHXpGWprNg95dkP4ldMAVa8kg2bxPpjGY+KEfUWI5N2KeM2/j91ZkPXzu9TGaDZzF&#10;sR+iNxaAP3CW+3werDOeLUim7YC8cq8Bu1yMqWVUQu9J6f/ZI6R/py9/PW9+cZ58+VLnAGplvqK4&#10;I6bmnDLAc42xlSRJ5vbdPPyBaNycpk0qVNGn7dOEXKv4G4mrh5r/axNuOoPUVOejjocA7eIMgWGE&#10;kbwhopS8fTBa1JGuBp50lV05OAfk+fxKlYssZAQIgATopfEsM73pAE5HF1LnSl5ELl8Mx3HPH2x3&#10;sbRs0cKrAgefiNKYGXAA7MfngHQka8EtPkz94vhDdsoZ8PtUgzfTIWL9Qu2sZ+W1HAdD61BcTzpG&#10;Hjq1wi5jdW4Kzk7T+aNzccbdJbfwW74K5iD0sOShc3Eqa8/P6S5LccuHVBa3X8/1OKe89eHOP/Cc&#10;R+j15wW8Nn6cbvYpfXB7XDqkPXa57AvOjmdeFAo47gWZ1uXObhEJHWTUnzfaaXObHOVT2kI1H1y6&#10;8wwnmAlBdAutzzmqtwQ0IHTJ3SWO/yGzkdrwfRjZQRCxxDMdVGIsG7eJfZoqcvjOYW+ysSHJE2rT&#10;TijzJAsbaFtX5+90gQ6b0Ml5QiFc2ggLay+uRAewPaxZdEGOt7ojiTYJ/Ws2Ip8PnTWTcTb/iusN&#10;X03cC9fqowv4DzShZ3Jf2fGbjyW3U59PZ608LGx59fVA9dAvuhLDI7/y4elFg3yEPKWPTByrEoc3&#10;7yQ3srDQwO7UKQ82VJnEFmx/1eW3OnT9Q/Kn/6S8sYlwiQeVy447xBfoFZ5iq1nygace0L5SjgQT&#10;Tdn/LrAWUcM6IAO/wZELAZA4ZIEO8u8QfVQHO25llhO7j/h9NZWyMnYx4RSpjG2XNClggCV+wCdF&#10;DtMfHi4/TGeRKK/dyOCYjRLSTh51uHArL6k3wMHXMRMJ3HLvHpv0h/2GteiVhvRzxOR89mKkk+SY&#10;k9WHUEkf/nbgYtZdgN2YX+g/+g8yMvPXTZjqDnWsCXvmKLRbNsu+/NWXNz/72Z/7FdDf18Wnjz/+&#10;RDrrAp9uHsA+q36V2/jMoXFoz7TTxKEuoG6xXTruw6e9UBd7rnmCanLBwfwUM1yoYv5D/OzAxI48&#10;PVPndKdNXYB0/+z1wUcV5CyUBueQoC6/8eS2Lb0y9kBT8inwHuo3qF7wSl6C0HWstetBa4/5nntB&#10;ObqQh70qL+c64X9B45/+JDQkd20hRMYibEEZH+oiD7zpf7noE7kjI/nFhQk43iRRmFVeLiQyLvD2&#10;ja+/+Vo+iEBoV7tH1MQF9Duvsi7oMAt/9GXynRst0IF42uKSflJqIxMQ2fA1LSF9xhTZTtERecZ/&#10;jFMEs3VPfl4RBl3aN3nxpb5dj3EuF8cubVE8bMjd0WyA8trlI4YYI9qHRF7qFIhjYfTUbYyLv64/&#10;MYKoO3DR99ULjVEa3x7z6lL5khtQPv3e925++MMf+gnbl3LdG+0uebNa+nDTBm3MdtexbWcTyJdq&#10;L691sY+LsPvmiHlKPnBpa/Yjvpm2uuILnMaXKtGD2RMTN9CBr3nqmJQxCF4c097xOTr36dHOlakr&#10;FC3o02diZ4MOYuMph6ZoQG//gAse4PwxJnEJEL8FysHdn6qx3tDVH8d7uwCftkheLsJnoc/4XPrg&#10;UK98rOPYouMoOBzTZ0CPDwBdukKZe7Uz+t5v1L54CpmL6NIqvpmbTFXFfoYndPmUt4lSY3sjC3mM&#10;U0B1Q37MkvnWxKJjMoFYnTuOlY/tgP1eqY3gUwb9DcBDLi7OFva2RgyxNuq4ahuO7ySMfQAN+9O0&#10;Dt+ZHvEGPrgSFXmA+p9j8koj+iaOKCOf9t4+LXl8HwAt5CT1R/R6XKy9LThPdGnnHbebFt/+AQej&#10;C6jPBULOabP0g76JSeeRsTWTYhn+AWThhiDw+IPGuQ7n6ukdo9h4l58668lA0aOvB0xPtNbccei7&#10;/tgguKovHxMjvnFyUuavhf0Vw+RZZmJ+4r5vuDFP+EgG+PY8F+Aid2mSxo7y8bQj2hR1VGDz0OIb&#10;o6SWD9n1MdAf6ZgbXKmLXMWHjufgSumvKNNX0tQWrmJD9XyzweRJgGVD8uH1zdffWFZvKPlCAjfq&#10;8DM8ei21bn7hzQimLxrVueRI0dNybZngZSNp3oLDzVz6o49NDFhcRPYTxqQFVV3A/HQ/pyAyHPbn&#10;Bjd0QQYA+ra9z7jBC54QPQhTzsVVxkf6Li4O37uXGK+uoUUfccRKhYGSRd6Eox4f76eQrw98K5dt&#10;4nEmk/pWxe/GVZlpyG/Uob9jExS56WcfaT310Gui6Ol1sKT4RvF9yBzJ5PlIiJAcDjAuMJ1HlqNO&#10;S6+n4AaOOmRZVum7iq9Xn7F4HDyOTt1UsG9GnnWR1f37cL3GYOiUJfbZ4aCftc7SAFr6HDpJD+Jm&#10;8jzG6Jg1BwDdHTd5o4sx1E3M+snzEejgL/2xd2k/Ci/2ngqTQBs5uSE58qcPpNjyQ+WSlWtCu0Ab&#10;x36Js+Rz7D/JAqBToXpB2G/mUoHnzkW4kj70+lJtik15yofuhXDQW3XZty1f1l/M5SjM23xYczBN&#10;9Dg/Yz21bWfxYG/SPOxTvT5f7RdgHBoJfN6va75vGWluqBaH3Zj4afR4QzubAFl25OZP2h56HYqt&#10;OtBFZsqQacdpWTPLpz6lvFB9wPGYVFcpJFlzYFTGasMW4s5TPv7k522sm47vM59hPTk3tZPu/Q90&#10;Kk+I3v7ex0bjx+u3EScHOxSgXTuXT8+L07T5zN8LpdUy8qFTOxWvqcvcb8Y4rRffRK674vscO6W7&#10;p8QEgI/tZ39xfOhNuaVE1mlvO22Omw8usOvFselZV8YBzRX0d+hxySsUoNGj96fQBpiH7BDbzQ1a&#10;g4OMHHrsFv8dPGf04BHZyxy5a4vyot6ed/iVfOL6qAOuOYnxbrPitC54jNto0Xk1eR8C6uCqji0+&#10;EUPrL86sD/v0rucF7EW4ThzedcWH+Pxty2sfeBaax/m53ZK3l3MORL/Yk/L6Nb7UmlBvOXIbwLEq&#10;p1/BztZ1uwHAdpbK9iH+EW38stsffoXK0pT8+r8peXs552fgrRYZBg4diD+DZPaYpQGl/SDnHBPP&#10;93i4jzkNMO00J/o+5e99yC7fwj8dBGdoq0xsLwBzAqXVdM/j2DFt23N22Q/Qt2R1Tdn7Adrul623&#10;9B9U7PBmPeDBXEJCMobKftjpnWzEG1RZ++aNcKqIbykj7qZLcN+AgqKXNlgOQpn5zTkOer7b9ZoG&#10;eo4LQQa9zMWokDv3MQw+VAc0DaKbRFnk0bEKofVIEViwGisnQ79BR8oi/+8CLMBgBS0mi6UddtLt&#10;ikzgkG/dzRwzjQ46X3V03AGqdM2H5hf13AhNQl8OeoQR7PRso8Nn4Y0MF7Vd7daX5US36kg9ZJ/U&#10;vMZdu9wHIXFRIKNH66UOE9NDqNZtWrrddDnoHfYBl3LbxDKedHdIjHAiULyd1i7Dnt/jXebmNa0N&#10;irPTrx5NW2c/B5/f6+HCGb/1Q8pCG8Bn75ONegXoCdMTUvxJHfIYILgb+0OAX1YDF3JpE8tsjECr&#10;n5SlV4APm5iqgEPMBjygKfn3WMBuUPpg1lsrDIVPp2WNSPXxxRZ1WkDr7sfdmKUMm9FBwbKvh+IV&#10;aLymLK8qZMORTVAuyvJ0J5ud0b9P3FIGDejxgT8d8YE/CwLJBrABm3Z/dIb1AXW4c8vP4Ql/l5+N&#10;A+RFfnzFRhi43niYdgEdfINF6gMz1ddOq3lsZt0TvXtK6ZfY3CCm7jH48VSN+LhnQHZ9Dvse8YRP&#10;K1snt3iKGOPKqBdMsksnIPBGQ2hbVtEtDXhkSgZWIHrAPr7C3p38ZnBJGXjoSHoBEpV+s0BxaAbP&#10;vmJjiChic0Y0Ctvh2G/KRKR0DlzKMpGAVgGZMKPtPwSRp/bY5XUb1FNH+JintLEPb7IgpmBY++51&#10;LvnEBvvF4Jaf0z0ednrXbEheP9BJXemKZaU2qcdk4x2coNu2cPgsNqSM+QWhtoM3lciQKyiK73Lk&#10;7HMFMjeQyQyRsbKWjlI5I24I5UgzeCp4wStaReErvaryp//7p7oI9ejmX/z+79988f3ve+w3XesZ&#10;m5R1bUh59D7Gqrbv5oNDX+mP5WkdPeEj/myU8uQgeK+Fd38uOGJLnogrPXgTM+XJuV8BSHAK3Mam&#10;vH2z+26Xjs46Zs5TN9yKS2hJjgIbVNDtJml5g8IG84PX1Sv9eO0S3RlnSin8zU+VGZeREYBW+zHO&#10;Rx0Ozbc83e8wpgjY1KavZnJ6j4szqhQ5cxELHOwXmycPO/pv+k/oohf5vcjkJwvQy/28+jX10XKN&#10;fVxbUU85sLAenFdG9Ma+jB1sLr/g9a06b12OVct1wWWeSv/BmwRcV/1eUuhLJ9qaDsFpflKajPRD&#10;Fi1wwAGcl0N/580HR+yCF/kv0+ZDLuMbbfkgZJWP06XvluXDLrQ48YVpyVb7kOehGvMJ6CO4QKwX&#10;QNs+ZNMeHz16oBswnnlzigtsPDX89m1ufuLuXmzJJ7IyR1e5aHm+oQ2sjhP4PvEf29XHlZF48Qa6&#10;+BIrzHVCI/EFj86va3vqVB+n8g84/FZv1xLFoQ4bVMQ6tEqDtD5AiX2Oil0SI2obwkudsaFWQzug&#10;j9uN8NDf9tYjK24Hil949gJT6QZPjhVfYgrZiTFsVb2UrTEp7Yy+CTp8kIsP9eC7dNiFOh1TH39E&#10;j94Yl8CC5i9/+UtfJHr69Om05wQy7TJzK+YBh/12W8IKukBl7zm0GwdG0BdlyH/II/1lw9YBrzpy&#10;DGWf+2JPdPbFbdHOhWV+s3fmZ5LXm/nYVb7ArogWfvGxZZKtAWye//gBPPBV3bpgY/7pR7CFb45Q&#10;PegSq6YhZM8VoDf1XODz9Am5ABUbts5KVYk7wpEbvRIDyBw7eZwY+1qeIZ4nfhLD+wasdZgYIc4A&#10;ytnExz9+cst9tujrHHt43JMhSp+Uv8YXN+Ls8pgHGJVLaY93e5LHJ3ERwaGTsS9lraezDTf+oQax&#10;oQKR1Z9kxT7UuS8dC71BovYHL7FXOgcvZHfXT/XxF7hA45fjygXOw/uPxi/HXgSUkQXb8gp6YK+P&#10;zKVBPsCGTnm1jHw/PUy55CDf6yvRZs7uN78gp45dNr7Vqfgxn+c3yvUGhLlhirUpOvK7nsTpDshR&#10;u1Qm28O0IiM8woc1RuKcG0PAY45MW8i8Uv4wPWxy3CCITOTnY9ep7qUcBw/aG+0/F3IrG3mjsXnd&#10;t/1Dc9cncqZdieXiu+NwXF053jeey6XxAv/aI7TpxxVrE3PkIZr7eB+nD3invqGyQMN8KJ8+onme&#10;Z2sN+XRwIIa9uMGb3/WzjYnPBeHHacdLjnsRmGMA3ndBi4PX9kidyHpXXcqoj335ql9bh3NuZFOJ&#10;YovxLnGUevRh6LDrJDKO5lKA7GEzivZy05dNrKEEqa5nmhawioo09vIGqnj3uByLVr74H2Am/I4N&#10;aYUrew3ZZ2DPwtwtZ/m2buUxgfd8BRcdsFH6dlB3W52PHQayBfTXG4CwrezNfBOajWv03KHyNo+L&#10;uXfBi/kJLnBKc6WS1/EmOfCl7sTCPGqztHueaqJ9XDKQl4SL7Blzjv7+0B1e1ZmRx3DSozJ4TBdC&#10;z7FJeKSe5QqFRdN+wVygiG791PSCn+itmLNtL/Vh495zWNSvrCJAfi7GDH3pTBs2Dsf6Q2bLnRAb&#10;KZVMkwBbvapjjJtFikuf4XmGx+3L37CFyC5H7WPipTtyoG/t5vLf4OvCRif8ltVeyNFjUMurKXmW&#10;QVj8t75TZ13aGvwztM01v22v5x9Kzf8UW62D7PWZxylia8JRm3RG86uFdXTmW7kax6UJgWPMO9pp&#10;yxf9ZnwgrS09jlQP8xhnf6B+x5+i0T/QJq23jpl/AOVTPMyw+pbapIWTUqc+PRWtU8eq5Q0R+KKG&#10;slz3zHdVnIPQVwXNI/ABdnddWgG0dLOyQUSha3ocCD5EGxweZjSIaHWxXn6DSYr43suQI3pkf+LA&#10;yhHl0OAD3l0A3eKe8fBVaInG0OM8x5f62c4iYNkxEPgmmG8Odx1c9Pf0New2auKt8Yr8i/FIY4hm&#10;OgsPCYmx4iwdRnLKXtc/qlX5IQDtMzhPX6bjk6P9YZcdSitzlBOxnTj19Om+yV50q+3vDOY4c/Jc&#10;y0ACztGL2GVvse0z88P4jHL7eaO32wbZ/ae2cMbbqvgw+/ebfiiAToVdoeZt6cOjM6NDYGKUyn1t&#10;VgegbmwgXBfpDgLdwS13LefZEVYQJfMxv1PecthZwE34hbMJfD5sh4Oh/WqrjQ+4NubJKA0OjFwH&#10;rYmM8iz3BGkX19BqvtPhE/qUXoeD/1FevQiHNKTDfl2Y0wKyuXDU24/Kd5lL+OW16KuQIRwbUUa+&#10;6cvHHDcPuvs5+ckbnYfJBd3Bqf0oK43KcdA5AnKnAQ9vAphbvlrO2U7vnL9V8WF5ke64O15xmse5&#10;L/pqoU/Koh8gLrxA9sXF6EU+dEu7aSao1GBiwMDbxqh2ob7ck8uhqdrL5pWFTZvScgyOXbtRSpkH&#10;GeV7gYsgAsoT+4dtU3L5/T57lKfEVgwyyIo+PPShrXsiMedKFqBD/9ANfGKAp4q0hzAwdnR9fKwL&#10;cNoIA/fmHRfaE9vkWwduQ5GeXpSJOpBzvQJbv5H86tVLXUDmInKeFu6rBnk9mBDdZyGD6Y8E+zG0&#10;+lkLP0042PRgon+PKxCCB/rNSADdbXMdQ6cfHdjPRvJX3v0P732gKW8Wmt6A0+IZm1oGYmDZ+ubm&#10;6VN+g/TgQ5tHJl5tAx138MPreBWxMqRTAbqA+2jR4kK0iSr/keJ6rnfZTsj5Zl4pF79pA2g2oz1I&#10;QUf8gbw+JQs9Z8yXdfHd7/ET8lcG+HZz1nagcKBH4GIDgE02yyR/1G4uEI6b4+hmfVygL+XZli1r&#10;vlLTHUZtezMFdB1vxipumRhaztF1kSjN4XHBt0jSiWrIW72bHigRojpRfi1GyfswxL/QYrwmPoAM&#10;1W0vkYe81QVdIey2K1n6KuN3eu3rXXC8hmjap+gfukpH/MukdTwK/bxSBx/xhOPrm0ePH/kC/M//&#10;/Oc3nzx7dvPDH3yh3x19ptjUfIOLLlHhqhi/+tWvzA87cbccC5puFGMPNmiRh+O8Uhgy9GFpw9Tj&#10;Q5yBV1zEpk42QjU+yqbVC/wegwOuqjrPtNSezUUFxeu5C/RFPQC+Phb95oUmsuilgbyWVwfQBSij&#10;/bk/UeoJJfLoQxmmKh3w6S+Ys1mu2ayBnuNcDYjf+KRs3+jv2EJ9ITrxF7zVTwEP+B14+PqCYBxU&#10;XVf/MPOI5u+yVyY2r3lCjc1lgIuPyAYfNkc9H8EQA9A604OuN0zGhvBnPOHz/JtvlOYiPhfjPJ+Q&#10;zNzwQf/hG4Cm72XTFlq7/Xwu3s6bMiVaxghP+K9V91wHUQ85I3tpduOAcuhEF2ycyXx1Cw3Kj1gj&#10;bwdsuOO3rJvP5dl8UvDrQ9rAsonaDXNZfuf36bN5Al+xSfz1KW5ZwfWhgR74DFrwy/iW+QxPExOX&#10;tEPHwmYj66woxcciYxx8Am/iDpkb68i7bEtFQJXgT1ygP+2d10D3RgzO4S3vxNeqp3AQnVwQpB0j&#10;EzQ8r6F8nhYJA30PL8siHYTpIsY/20/1fQOXZO4YAkJoS37Vb9zWB5Z52ui7aYfgELeUgYdc7W86&#10;9nSDGvouFz6QTepsRJCP7WjrOz92a7NAjO1a1pR6n376qfz7SE/16DW2ksO0lA9OY2PM4TjAp8w5&#10;gCOWE6PU6ZwNPaqXkQcfmuDxIWbyhE90S33mreNr1cHmkUl1eNpqbIi+fboIPnz0VVaiH5pkhBdH&#10;43fjS+bxa/0GhojsZMzbN99Ib+jI0M4DkzilbZAf2eM/n2ND2stcaKmMx41bkdlyw3Vkh0Xpofc1&#10;gC7/QOjm2L+jm8MVf598wps0mHvnQjYx8q3easQNBqzTn/AKUOyhetihvC278vE3r/OFD5Hnngq5&#10;xtSVkXput8rnOHGcJ0gRyfWJUU5U3/rKt9SJmsrTcceFjAei6XgLs8Zm+gkIBWIPa6CnLtXOS1/F&#10;la/y2l5qf+avcmS9C4KX9gke8lKn9RuD5PPTAJEifI2n/NgwOkCD/H72iwj0x8xX3BeqDYCD78TM&#10;x7QLylI385WnT57ERupLKPOaRT5mXOUNGp7rj9zIfKxv8MH4DKEEsWP4ci70yILf3LccfSeR0N9s&#10;pmbwiZfMp6pff6Kl9mq+K+iL8/oIG/aGivaDlFF3t2HrUOYxiDkvfhetQsajzH36Ex7QAaOvOAf3&#10;TNfybf1PaVIXe6hhUW3Ba/2sxJvZpLRcalf+uRbJBvgmOclFGdzZsH7y7rHOE++8Yvz+rC/v+WbD&#10;6GBfqD4xIYkhtaDrMDLylPEqunVAe7JOIpP+mhaMLsh0C/29GdWfFAjNIaA8t1vFoMukZ+x/xJIL&#10;qGcPEFuhQwot13PKYK0yxYKxt7LzeBOHuOrQU+zNBjN2gypcYsPg8W1u4zN+QgtAjjy1mb7Qmfqi&#10;/QSjOdTPGEwOet7TE6eIWd2sjxiTN2quythpgQr3C6jgUgeRHD46Z7y0rWQW5gseP7hZXETYKP4Q&#10;fOg3gCvzpdaSe+Tc+diO6mNezW8C22a8ZtLxhNzEFfZWbGMP2YZ9szjiGOuRufwWf+EDJNbXZ8ix&#10;WR/jCLBv44v1AlB6PuFcgoDtMY1M1Vm8hG3Y7adj6pR3Y7JvcGm/77iavQ3W2X7dO7RHtrAaXhKA&#10;uahDclNj4ajOc/+Gufwp3p4zsw7V365jhMU2h/7NW8GZ7kZ2ybyjFzTvwf8OsJ122YdHq1SWnu8p&#10;ZV1LkM+50yzwcyy9dts4c77QZ7+AsfBEZh1XNtEB3G9OPzNk7kzqU1fXV9dTlXW9gl58yip8iKGD&#10;dOMiZfGDK+xIpeEUHN0kMPY/+i6H4kH4A0c7+R21+VxEAtAnutIO0yZQgLgFsCcfxj5u/qvf39eH&#10;LH2lRs1tX5XxRrOGO3QUT/iZc75Kr9WRhRitfTbUq4dCF8kEeXVBv77+2fqYuNaRYwvskOtXp8a3&#10;cZAU29ntQ3gBe5p5U+b9Xefsdq6O5LEe2mP8zKF22XlYF7Uh1sjVmX4QH3Mur5pM149nmvt56Vf+&#10;lr0vn/KWFfc3Sc/0HVd0/b6xJRToK9pve76w9e1Ey6KhdoeuO7Rs3OEi8jLmJJ4h559BVH7rF4cK&#10;1Ys8fIQsYrqzuX18Ko8vFTMicCq6XVc5xIDn7Jo/y6HGQQ64IoevUei4sg1CEn3v824y/WpnpfTz&#10;GZsYgzrnzjwEwXilOWGi1TrVrOdqkSqvfVL4/u+H+wC8Ow3ltRS2EtkESkPygo2JihDYJEHQQhsG&#10;ymIY0gvFi6iU+kBTjt+HS9n7IBN81R1+bajFrwzw4RgjYRzYmzdxqBOOlwGnMvjQL1Cv9MijDvZg&#10;ImRak0dZcZtP3g6hE7m9qBV3GjzOBnB+7yBg2sukWeIsQH7kbiZ8OlhzDH+g8kID2zBhIzW+fEc5&#10;4Do7A+cmwDksvckmw4D/S4MMjqFV2MvI2+OF800FTi/q7ud3yXfmV56kZ35msn3xZAR457jhnHwa&#10;qKS6pWN5bKQsO7JE1tgYf1q+wyQph6pwiR9ouZ5SAD/iL290bPHnQn2ZHily8Tf1XM7xZv/WaVpc&#10;aPh4/GgZhAQ9L0SmXVuujR54tLXah/QjbcqSf/9+XucKL//WrxZX87Ybb1iQ33aajQQ9fSD7No/B&#10;jwm4edyDJptH2RDpxgGi0E+xAYJtgxv74StfIBNf8gHOiQH0oC17w8X5lKmDngs0XEx4Tfsbv1OX&#10;OtfiBxliF167p9eZjo+8Sbn6JakAAEAASURBVGt+ousNV71i/Hn1mQUohGXjXMQjVpwResjJXzPB&#10;lDwF5EUfVKt+LGr95LH11WJAdV1d5+hqX6meB1LhsoCmLnriZ1cbBuRHry1YVUYe+AXbc/q8+ICN&#10;lvAGZ+8PW2dPdx70rtBjY4uQg03bBMI5FjebULe6Q5PzQulaP+kGMDgDTLa4cNFY6JjWV0MbSV8M&#10;wNSv3aGJXEllU2+sxEflXbtdk6s4TFZ77DjH16J95EWCqnPkIw9ltPPgsHanbYRmxl/qUd56wYwv&#10;emw554R2DnTCMdm3kl4gLm/bZuqC7HgUc+TBE5EfAXOMLy2Y4oU3AfyNnkj7+c9/fvPF59/XK2i/&#10;MD9kru0qv1Pl8+YAYoALP7TVxq1aun1JmwaXvpLJest9J72EUIk3Hdt/oDcyks9f49qbH1XSUiG2&#10;4m/okwWu7TZ4WLDyTpWlR/WhDRJz9OgEEvithxzFKx3rMvpQ76KcfCoJLJs3cdKWiW8Andye6Ic8&#10;Ic+rQbEhF53wQdsEeb1wYLtJV56+gkbB8mIH6c5xNm6PcsuIVYQTfinDL/TR1r16Cwca4Pnik9q8&#10;f6NM/Gxb+EgmoHjp02OHbAJP2dDkCeDkxzbwo68D6C95isG0jJ+2gqz6F0hmxh88on/wKCN1qeh0&#10;A5Ys3008ZRAg5un3wKdNt4jzLtKRRawFGatMePsqXuqCiGChvaH5kH61YBnh24xJK7tlUukr/cQC&#10;svlCHEwk96effu/mB7oJ4+nTJ/r938d6Ci6+m2LrQ1z0Yl5IR6aO1bEheZX3sNuFSCr3uKW2iW+I&#10;C/cJQsJvhSV38wgDPXnOuEDZzg+tG1fUbxnH5APN67k3CodOy42or+L49YZz7psWtL7xOC5/5IK2&#10;9B35dhkau4uuzRzbeINQBfaH+JMS/wtXB5WVdAfo7jbay3qMPYlD6vppfaUc12afq58t3dgsF1Og&#10;26ePoEWcQot4Dq3ISHxyzqftjDZZubiwnPrpH6Sey8Cn74t80QuZABWF5vQpzKGSf8gOEhdXOl+j&#10;nLGmNDjHPshNHqSJM2grWx6zE5TPOJF4oY5vdqCPAVGVeoHUMaDzyH2M1bSD0A+NbDjHj/B8eHpC&#10;Ch47oBv1Y3vZlEoDyF85qhdp7Q0a9RJfsRn4PlddbMvF3m+1ydwLCdws8etf/9o+4PW5P/7xT4xv&#10;WqJNH2Jd3b6Yp0c/8tpGRryVVLbKwnli4Hi97y43FzGQsWMfOlMOfTZJoMMH3o8+mnGLPOgqbZxZ&#10;AOXZRiMNtink+LCXoke4Kj1QbEt4Wz9oUVwbKiUrfXfo3J/1gG9A0MVa6oEPDSDfiT3O4Ul5cayn&#10;cI0/KcfoxU0s3+lDn+a6shFl8a/aL5s6wFaPVzzjW/YCsDkAfiFvQIu9aattL2JnoG8oSCqUd//b&#10;Phg9axtkqS5Jw4tyNKd8/9CuAHD31CfzRYziT2hwzIYY8tP3cHNaaMe+5V1aqXvsMbUcGSpP+qeD&#10;o3U5Tn1UmV3mutJLcRg7Rnbb5lSPU+ri4/bjQ9DrA2niG/zkHM2pZCOZGpoPdNHqI10ExvYfP+PG&#10;5Ze20cuXeeWudcakW5yarr7OG/bjxhbfStEfevd1kfL8Gv1byFcy7DrH7+FH0MZMopv2ia/fba/8&#10;tg+wzfg+PjkY9NzzOenJeedIHq8cO5cG6DgmorYDtDvOkGf/ax/M4wAyyuasC6AL+OKdj/Q1CnAj&#10;dXUw/f1ifhtJ64wurUs2cWFSlj/xHn5y9vCArrgL04qG2tAqyeC4+amaVwOsxN0makMq+sIsvFSR&#10;15XzimegOvqE8x58IO26Z6FVIGV4jCwhp+onxZN+mVeu01/nt4CJf43RGmupBQnmxX49KISV4QvC&#10;IxXtxXnKp38C6LKoFzxn5WvZENoB7AE+7jGtFkwan+AXWxwP2RXtjy54oZeYwhcBGpeJR8YFCvhM&#10;S1PiMuUxH2yIOPZUP7odOKq4gLbrdaRySoPCXvhdaxtoC5e3LyB7obJxXn/zmug9PorrtPJcZH74&#10;5ILPxv99NXf+9cdFnuTYaUKH8x0nebHxuBwk/nGLj8HJiY9+oy+v9UyAqtfXWGYy1AbVfNomywjd&#10;lj922UBYQhd7UgiqrLTqtxPWB089JmxYS84t79ph+8fd1m5JNIKR630yWWYhG/9EfPnTdjj5bdqK&#10;WumKHo+lEho5PM/T1aNF40R7P2WMRz7Mu+PTVqwT/FWh+iEzYx0pfeU93aByXYNwUQ9ruu/7DeA3&#10;epPBh6C8kY8PF31ZJ+Gz+O1oo8VtPHDeehf6yT+U9Qbh9g3pj7J/jU3h9T7ALuPmqyjQvx1X17x9&#10;tboz16uJaRk4aUCk/XYxedlrY2dLVOYI8M1+Kz8fpthh7qC6F/2z8nixHLiXsPMIHeZqQPtWfpIP&#10;oO13Tgwd/gxKlqy36Ael3+e2YTrzszgfqGoSvkYHYmVkf95xkpjoPrIEKstpH5JROYwZuwwcN3ZW&#10;hTlIvuypOhwzr7Ge2Fb1dl8jEji37XtJVeN77iCCUJTPpIs7Z7wQw/HjQAyOwKQwc/Au4Wr85QbT&#10;IxCgzR/gY871ybn18fH1jKPo2hELejFashen9Dk/GwHWlYcGdsiU2jEeeiQAzzRv0d4Drsgb3/In&#10;pa7tPMHaMtMUnU5WuYObz71HqqO/NAHqY0MR15dpUeIOtPZMavI6lKsg6qCkIdHh0tkQMJWlKaL3&#10;mBSoNysneatM+hAHWUjFzsafUHB9jDl1qAd+5XcBZSPszmOVjRw9B6cyksf5uZ7zkBzeMVyrO638&#10;nPQODfKcTxXZh4kv9b95/jzyIiX0NkDX5B22wlvktWyvU75NIeXBsnRH1w5+2NULQpXDIXSTeutU&#10;mR4E4VcaEAV/sxtS+7PhgF+cZCN3aPPbSwQOcVecpiZvHQkrtQ/iKWsU8Ugnn5jIBg+dPoPlo4d6&#10;1Q0MKpeO2axgE4COio6PeuCD1t+YffHiW9dnI4S2gdxsWvDboXT+PHmMbBx7k0RtBrmxHbKFZiYw&#10;+GTFKh4SH7+iWpsybLL4YpYUfMAFbf0BvMLnAsTLNCeTC8dM8OnoyafNckGWhRevv/xo4ohy7FW4&#10;P30qdQymO3FkA0hX5VEH/fTvWNkHC+q9Fe/GkHpu6w4+9ZABebzhrNGWJy5ZWPJUoq6L6HwGaNHB&#10;ZkDjqP6Gb+XGJuCRR9+P7I+4UO84iB/wXyaAoUWfU1rQpy5f5eM80exrRsVN9OI/yjAFfLFS6ZCu&#10;+D1MmnKVmQWLPtVho+mhZHioTRnqIDf8S6Ob8eblGgdB86BggyUDXGBkSMyK7ILKRwqQEnvUl4ns&#10;2yKXJhOcfRFJOfZUNdfnPPSI7VwM7RMYlF2D0t7lKB5+I+bvgvq+OG0XPWeCd1xElq7SQZqOnprM&#10;CPGVnqLQLMBPRzx//u3NX/zlX9385Cdf3nzxwx/wZnTBZrgaUSmyf/bpZ2ZF+yGe0YOLM2yq8frT&#10;zz77zG2XmFu6uq3JRqr5jZ4QdT+KEQX434um4dP+nzLqQ7+24jwLlMgHnZaBDzR+sMsq22gc9DYd&#10;VQ/aPLnS34CnL2x9izY0qpOQU0e26vgAPvL14hTtkX6MmKePVA1vMiAbbT5dWZ6WRXb7X/Ofe2rD&#10;XCDMhr08NbaEXvrvxDCy0M/6rle8LHt0Acox+OAgF+fw/Fav/ibf8mOvwamOvHp16bh0Fh13i9AR&#10;b+UHsHHawH3F/4OHM5ewLNiBNqFXfYu3Xz0s3PRTRNhhf/tEOB533nLTUsljKejLxvIN8EhPYFHX&#10;Yw6yS/8dUhXfoFvaEnSBiI3MYEV20gJ16nPyIkfsxzllyzZkDJDXfPcZ0Cld8eqFYklrX0KHOIEz&#10;ff6nn3zv5vt6BfsnH3+sPPesphz+HEYffI0f80n/WfltVzmJWATAOTRDl8hIShtxDAgv4+CMlTNO&#10;GldlHTewlvM0DtDWW44e0Nk/5Jm3UoBzeKRdaH6BUiML5dAyzuBxAwAx7HEBBAFy0Ibg7TfEEGuy&#10;333NizQjX20eOfZ6rgsv/fEP0GeBZx2Qhbzpu5F7fwU0OIamOgGH/F6w6TF2RybOUZ10/0CHcy4Q&#10;FqDVDzYofm3Y+RX5tHH6EuZHeRIQ+4YH+lRB9AOoU79wbnuJHzSgD6Q8NOhvnKsy+mCvE0UffC6Q&#10;cWMbc8DSZE7Vfjv+VblsgD7gMA5VBuYQupNF35RFLnwaORIv1AO4AYU3CNAPZ/xVP8KaS/Xw7csX&#10;L4y3viTv3v9K7cA6WJiW55Hmf56bcuFP9JAR3h2/wSZPX67opxfFY9lMegOVl/zqTxxxAwz1udnm&#10;kfpSfsoGXPqgj9W+TdsUwodzbCJv2ExclASwoePWZ5dfI5oy9xhLu6GdwI9+GryOB1BAVo8X0tv0&#10;mXTO62iYq2N3LuB0jlNfQch6Up/4GVrKHN2IHWyU/h1e6GX5Y0ayDI2fdeFbucj7lvhQSn/mfmdo&#10;E4f0V9iF184Tx5UlURy9YmP6o6O/hmHk4OgSSsPjmdoM8U3b4WasxtM7vRnpwRvxr57ISWwLhxu3&#10;oMF+B6n7J2LKfbT6JqlSHvU5KXk9j82wG3ZM+lw0VrnyAyk76qYNcU44ojPrEHyNfVqHFJw8fZpY&#10;IQ55whwe2Ayde8MHeu2QusiWC9ng9+Jpy0ihFZmhnfO9fKeJ/YDUkRz4S7pDu7IrxzHQcYoxwfEi&#10;HcHJb/vGNuE7/Zv7H9nEMqiOXp3b8Y12D3ATBkD/5DmZZAdkUdvRJzoDvNZPxtVv60rJFuPEwxtt&#10;iGJK7AxIHL6XbTh7LwgZfNsPO/BnGZPSx9gu9L+2ezYouy/Rm6Yi2+g2Ou48iZcjGznxXfjCj/oG&#10;pen7Va45ccePli/VLUvq+Tc5da7W4j68OO7DmXup/+mcDB6Ud9xmg7tli8cIapl1obMbz/V9UsW/&#10;KHGjafPjVWshWSJFf9uytM2fIqlL75P5pQ5Gn67vyxP8u+BDvwHc+WplJOXPoGRf/zAsYDNZR3aX&#10;gMZlvkL/Il0nphCe+AUiZ2PGWdYNFuY1tkwfb4ejusuwCbFFCq48YQKk9Gf0UZTvALn0P+HJE8J7&#10;Hrg0+b55hP4R+u6mRhZwGo/mz4Ve1HZ+7GN7SRzvCamd8xNh9zRnaRu13uJjuUV/B+uNlcXv6ZP8&#10;1Ap2hhfzve/0Njv6H/oIxu8zNAbIt/6SDR0u7ZO537nuXedotoP5SLczwKtA37dgQ112UPuwDSTd&#10;bfoHv6WTbLK5waQ531iqPH3M4nvHQV/hDErlrp1STUKjjmmClH6nY277geDu38SkHHwZfgvB/qjQ&#10;pJtSp9NV59pBqzVmwIn88YHHykFCHg6Jydqa8W3JIsY+HkYc1+6HJ1Jok4herzdMlSQVSmervggg&#10;YwA+KWOOTm5lQHYu7NHnXoODQkpZ1/iCnvGnH7Ae0OThlsyP3g092j7AWCdPhsgprifTSeViT7u6&#10;ZE6SurHRNv6YduluekkW3jKV+US1yPoERtC5TIODffN2qrST4tD+qfL6lXizFjJ9xi98nH0nEJbJ&#10;TX37Mrv4+/DLVq7D0DzmWGcZwX5f3VLCn8TaLgdyk09beqQ3+DWG6BPuay5C3/iINa58+0b7+/DI&#10;J43JvhBNVDAdUnQlzzrXvurHPd9NuX9KEf/7BgBqat6zN1CNF4Z25kM3mdDo0ZG+1k86AbVNSzjn&#10;D5nuAuZ1zFf6sAP9yVutbdj3Zu7E2qJx1zHdthgZn+q6Bnzcz4sR/ZJh72tF3/ko4BsehCf6xFDe&#10;fse6kiYnXthQf16PyTre97tDgXv/9b/8ieTJBJ/ghgDnhRrCKUYZKxZnKbUxZtKM88H14krEin9O&#10;i0M+x9Rz45ASVYbUso1c4O0fZKU+HSMTRk8QpAvQC3nQ5CNXO181XAc6a0IxdZjEWxalOBfasEaO&#10;AkYG/GpFGb4L38pleaYxm5YcSwrsZT0Pj9AvDdLwv80bUpTXLsgGDYBgsa4gTZ6QXdZ6PtEXviqN&#10;o3MNbeg7sDc9utmMvgR7bFpqt1PwrC8Bv8nSBajvYJaNfWe+UgB5fGe60vjikGfnAF02PGy70d/H&#10;ym/aRR71yNttWx+iA/lAbcFx8zjeoZ009PwEqeTkGDptcGxcOBbhqcrQKp+dLnltK/Awf+JQ+OBB&#10;d4GOe950r1u6LSP1BsrwhiZAm8Qv8GJiSj3zokx1yCcW0NOdGPn6MJmmw2ESy+uYeT3at9++dB75&#10;9pkwSV2ui6MPdOcosVkorw7CdI6v9ZQS9eHt2J2LIZZFPLMJm6dEeAoL+UrHFzvodJUHPvlA9Hjn&#10;DUzOyW/MgYtv+Hyk16ixyQCw2ZkNO+jhT+7Y1kQGOzresQe/jXlM5qmDXezriXXzEh5tl2P4ERc8&#10;KQ09ntjgwix9U/tH+ENnHwh6N391wY7gMBkCD7r4B9rwYdMKOwKPNbA8ffr45le/+tIxykYb8d6N&#10;UnRDl691gYwYvigXXYC25zuo4aFjZOd13MhO3FF/l5c6yFi/kTJQOf8IAZ/3C7kdj+gk3QA2aLg7&#10;FvpfffW16dFO8I3llIuxgzepXyEL/Z38O30sfP2RLGy04j/Hx8hW3uLkNsnGDBegxSK2VD56kM+r&#10;ZM/QfoN8/F6wLuZ9jKPYsIAJiPsCkUr7rLxYj7uqWYQ3jyesOHZsyEbJDwWZTufq78UD3sQobYmL&#10;wtgEn0EzemY8piY0crGKVxJqvHQswTO6smlRe4JvgBmAfvyR6kPb9LGKjDF+Bp0JYfpHxbp8+RFP&#10;eonHZ599evOHf/jHN//u3/7xzbNnj4XHOCQddEB/gK/Mf2IH3WLbaSOyT/Oo57Y5fjj6U0vrO9Bp&#10;H/CnTtuNRNf5jX8jmLGHdkRMo4u+UlnffVp2ZcwBtIA95kqbsrRLxtbYyTSVj3yA41F68gpe+sv2&#10;08iK7shBXfKRKz6mXmSDB3iMfwD4jMe2Bf2IYgF5uAjw+LFeIyncly/UV2tyCsCTm29cX7SgZ55T&#10;DxzrIZ9Rd5UPf/KQyfYSLilmSxobmp5ksI1G7/Z3tAvigzdwpG9lLjEXKpWPfbC9+1XxZCOV3+9G&#10;jscfPbl5oQszP/v5L27++//4nzf/92d/fvP8a13olx+//faFfzeRaIQu/Tsp4wT9VzZ0pI8WZshF&#10;Wdp/2iF6A97sxI6SA56eh6Cz6Lp1q8y66pxyANrQI588FkbkZcNbbU3jIcDPGmC7fQM8NELH/IYm&#10;ODlnnkCbDg62Bty/sTkFvv7hLUnMG3u+Vn/9RP5/++a7mzfi/w9/8uObP/qjP7r5vX/2T/0EsNae&#10;ljF6pv/z/H34NL4TtxMj8mnGoYx79Mm0L3A633qhJ/ef6+Y52kH1CY3I6PiXrIhbfo532S96Mc5K&#10;L9EkZsBvW4Je4w/bEie0E6BthWPqECfGnznxmNW0wGEMZjyjLRAj+A9AVuo906vqsakXdipD75Qn&#10;/p89+9h8iNP6nfK9L4AO8+bSNAF9me7w2/M4lmWc9cnHnwzv2KB4tUcv8mU8THw7pqU79GPb9Dnk&#10;0+4BxtL1+5+yH/SQMxd00w+jUzeIKe8cD7zUz9hUme5KkYVP5D58yfiW+MnFMC640k6xV15bLz3E&#10;27Ex41/5IAegFtgs6+C8KYPffk6dKZKF0UPxIz3bL9ZHlZULwxwvXoqLvZ9yO6hekhu/g4v89OW9&#10;wAqNQmSIzMi3xyx4xUWW9v/4ccktUsXBp6UX2cOl7JD1hfpE4pe1HETyNGnWbsSAYeNrGSb+aj9w&#10;KlvboWWQGvQRGb8zHvimiukLLff4x21I+iIvstC+6b/QATsevJjvEMvxXWKQMSEyM+fGvrR7cJAj&#10;tM82znyhcgsxuo4hkcM6jO623/Q3rG2Id6+PVAtcys9ArKI/wNwafyE7uJ5PoK+OzUvHHs9mTMQ2&#10;vCK46wn6S+rjE9oXgMjoyMc0RwbilbUzfRZjI+Mc9gTwDwDPxscue2wb+36tcRPf0e4TY7FJ4vqt&#10;+3Dw4UFfBw8uRndcKp+u5+BZwLb4jDT24wngjAfoQ19k+7vC4TtOm9/NxdKNv7t+1RP8ukGLPSjr&#10;RMyYZ2IC42GnxGfGEtMWb+PLD8RR/XPBQzj0wfZtdYKP8gFvdsp/tCX7B79jd6nvn8+QnbA5Pvr6&#10;m6+1DvuV133o7P7GazXegBL5D30nVvC75AO8JlD7yNotfkVWxMK+Fc/MhZ+y+AF/wRN/SXzjHmsQ&#10;esAjptG3cjTFPuTH7pTTfiMjfLjpDn06T848mn4gslmB+XI/PcIuW4sevPJRnOsY2xY859NJ8cGz&#10;vaU3uLSdrh8rM0pCATq0D9tj5jN7GXrQbwCOA+rpc5aH8tKuHOSV/lrjyv/I5jK3/8O21am2Awda&#10;HXdcSV/F6znz0AVznIu0ycW/navuMnLxnIvTtFX8V8Aytge6yiZs1BND/ExG4w1c4yh9rPbltZvG&#10;afqlB2q/0AWIhXRHx/iIDG6DSpHzsdY3zK932agLDn0M/Y7LqCfTcewPUuu4P11BHYA8ZMVvHGMv&#10;ZPX4c4SNyoi/6M0YiMj6ti0o67idfvGoCM0dzud7Gcc8KOUbT3VzPcATu50DdFxwgb5Ka/cH62eu&#10;YWT8wg/THsZnmY/hj9DH5ihXMbO2UNbgo2P9C9+2S47JdyqcQvOQ7UyjOKTvK2dNwziX9W5kfCMb&#10;wNf7VPIBPDzHGR1MD27WI+1lKSRcdK3tsG/bDLoVKiteBRfVMv72Rj54sr+m/pE+Xgjw60+rWSbl&#10;0y8yB/E6Yyv3WEvbUPkO9cOexzF+UXX7Hj7Vp+MXOPBEzhyPrTxXiM4t7Nq9657ddm6jog9d8rE/&#10;/KKP7KAGGT01zqhBcYO1+elr2dFywDPrbMtrrHxFTqzN/CH6V7/iglNIi2m7gW54UU7fckDKOK8d&#10;0dH44yPKqje8Dj+rjv4Ki798f1yYhW5wPF4p9h5pXiSC9kvrEi/YDty46ojF9t/FzfrxuD5R+pZt&#10;7F5c0pY3DzzHEv5KZ2n/pH50zzEhUxumNrRQ51LGA4fy2Be840Pt0oJnj/f85tF/Vmdo1C7GlW+Y&#10;J70f1O+q/7J8wsVXnR/tdbKfqRwh+o+USgLvX7joUi9kAdr/FZ9xY4H82/F75Z0OQCee4Au0DTjG&#10;6Eudh+06p3HW+rqc/1zSQibm/x8Cph7xz9GHU9fDk748PnmMGhkU55W39sccyOh+USe1D/u9Hn80&#10;3qMr7ZX+Izc59uZM1aXtQERI/BE34D/8Vk/YATUwxxF2Aoqq4wzKhOlv09KRSAaUXTRold5yGNwE&#10;zW/avBSnnsssK0SPOsUlLbBhwCaOHSUibOYQFJwTnF3U2AAWIQaAB5+9g14KDHHK62DLpPzdNqDB&#10;jwbUQGx56dd2rU+d/bjl5BdKg3TZr4VKj/Jkmga6yVbo6XPVtY9idphS0YlOFrUGGDKBD6TDSjDu&#10;sqb0Uv5r5cUjpby0xcFFkSsyZPEVvHZExZcgO6mrxzt/6y2splRoeWiWv61kPPKLQ71eTGseGzg7&#10;PWhSmygin47EeTrez8sPDcjfP64wX87HNTq3LHRW+IqP6u2DBudnIKe5ftDohFA9yC4edOCbwSET&#10;F84BOiV3mCND45pTJqeOdXUwHnjUgdK5Aa4j2ZmgeMKPXVSJDgo4FtlsbBCHWDARQRvUPpxlckes&#10;ciZ+nsCPXMYWbW8ajM3RIxMTlYpedSLNOQsMJnkMZGzMsMDKJImBp22fDtgyqh76eRIu2TQ8pR9R&#10;5woNXkebTdBMimg7D54+E195GV1VY8khWpZHE41CJqjHRY37qu/JHZ2//vrbyNjS/hAN9y+2KX1M&#10;+KIDF9Yf6UkVjrENtkIONhTQh0WbF1ie6MwkQGpSJlENyOMLY7I/gO/gzdPV6AFYDh9lMuwYEJ5u&#10;LtKd7+n/wHnL0x0F1cWOyKUhq7lJh27pi8HiJROYnwc5agvXd8fNKz8aWxCyn8SD3+jhQid29CJQ&#10;RIKXWEWfgq08fqleFkd5dRM8/YcdtJABqPd+yIZIyvHBHGEOnaCLJFmZuRswpzhi2WGyPCHDZKsK&#10;E4Wxp/ETY0Fngs5mHGeSEn5uS2zyasOezS/F/311DFkMV4/w9QSEOvhId9Xtr3u2D1BGPN8HsaFw&#10;IItslmLD1yH6ts0Gjd9FeulXQf9Mvwn8z3/vnygGUVjtxzcvKGY8mdEro3VjRl4RDJ3o4LgyC/TF&#10;xNU7MX7h1xHcdVUf/tiBGAYgE7pqW3p1jeMfPcDFLvIdUJo+mS9wjDd9h/HGB8UXijb9eIME84xc&#10;HPMFsW1c8xPAqkw5faQng+JNnQXDiyzncyBcQnuXGdsAll0BzROL3pDbZGw5bcUXBFzjoIsXqc8f&#10;bQr52QRnA7ibNWl7mmvJjmzoxiexx5Jv5ODNDyInudNmKedP4ebf0mMDlbyDJsGchYTz6GskS60B&#10;T16j+UI3IHGT0bd6opwL2y+1EH7wNpuR3iDD2YLKxrH1QhgAnorN3kxjucSkxcbRCTYAmFAD7tXc&#10;cEIPva6Bx7FhhT62ixFX5rVqt/L2BZLHJfWFyOILwYrPV4xB9L0Tq4yH8Z94itULtTVvgiifdvbk&#10;yWNdEI5P+C34h9rYA595MjHIXJq4cDwqnwsU9D+0TXT1OL8pDR7geTKyzNybfOjU5qRA7Bx7cFz9&#10;aJeHjeI37SsrxrTBsdmPNpk5vfiKpi8CKSYQKXoffIhhtzfhVY7KUJ+wQU+MQIs2wce6S354rQ3a&#10;0Zn5BO007Yp5Qeb/lb18eDKKv//H25kuyXZc17nviJkEQUFhisEf9gNYofCr6odfzmFSCtKUOAAi&#10;iQvgTu31rbVXZlZ13QvSdnh3V2WezD3nzuHkGYq+07qmxUEOH8rPjx01X6y/aPeu06E9gZvXUI12&#10;b6zDC74Am/Nt25MOHNZw5Qs+9L0ZDlxkUUYKPml4xa5uPoJTXuAB8APfa6PVeznhz2tgxX34ir/+&#10;TDcyeszFMMphiQxnfBxdqOsaDllA0+Sjhytcl1xxkOP1nNqQcWVqxXPj8VQtMOwX/+gVW20/ceCx&#10;ypZZb3yLLNsWlv7uMXXbT8E7+xf9jovjhfaR5QtVEIsAPCvPBfqC/1dffe1y/E7MdkOF2Kaetfot&#10;wDcAfMEDmiKS5jD92Iyu/Da28RifuIlMMojfjp2NSSPpC3RfEPWcHD2CI3mSUfy2MTFOKGEnPvCF&#10;LfEH6lPy1RP+Lk/GeejQ0j4c3NJ6HSnjOEYGbUF8wO/8IAMAj9/hpa483ooeP1QH8Mhji9++o7p7&#10;PXXgfi17uEDDHEPbcLNJNm9GB+0tVG59YdtFR9/ABurrQy6W5Lym49IbXyCtDrHLM5hpoecCKjy8&#10;dlYKlK8097xP3LEuofzly9zcS3+nXaAD+jvS1RfalFOfvoV82gwx9DfOyWoXuPVhU8o6P1CWzx7n&#10;qLcfmTukm9f9M4+UR+PctMT62IjPNdqbToyPEWrijiCHv/xcm4gbrAKbeOcciGN8owZEGR3p2HMI&#10;MSP9dWGIG3+50S1+zU8y8Lrm+3v6iEnEL2m/qz/HPieQvnnatBikD+OMUvQtdDxnHOYtSKwbODfw&#10;RVudmz/XzXQbUCKKwAITx+BxG3w7roeK9RtIxG/8ovjSBTrkMeYgBzh1at4yxnDPXxaoaFGKzYDH&#10;QzKjUGOgFz3fPgp/UEZJZ/kyH9pFUI/AN3NSdKqJRtJXrO8RG9DctCrL9CHWXM+x9Ka1ffEXnpAw&#10;ZukPXC7A1oZyq9yzbVv3t6SMp17jisgb7siXvNpYXtTZ19dGDYJt0HlPvHMZS6BAxnhD/WPF9mN+&#10;m5gbpRXTNIcNZtNp/EP7B0iFmy6Eo33suhCKI/V73AQn2xCcv5ePJEw/hLZ+26ns0w0IXrOJfs2F&#10;shvb6W8nveW/52vz3fLfg76qsJuYhz7nY/g9cUefK5T/aR8XjKHPflrG2bRHqIiZ9peUKL4UefgP&#10;gPYEH08RdCftROlFmXnQfgef8igter+rnjYEDxzHojqF+4n6CvNG+XtP0LG2tRWJY8Al4kEcFZCH&#10;vrW/ulNvbQZ369j4aKw5QMvuSFueFIleV0hvUtimTCn9Z/bGDgYXWc6tANPpy3qK9bbkAn0dIGuP&#10;B9NFymhhKf6ZpxQDnmNUfs9e2NGuzI/WHxrKnehbdM+mXeojUAorFrFRheWBTtXdbX7VLqVvalwx&#10;mOZAhQs4ZdfeIjhudGDajq2tnJQb2wDHoBDxN/iNSes+uPCjvztmvJ+FdmpYIVU2+M1Dtvi67Ws5&#10;ODHENwA6m2NoAOqtfw1XWXkpZ5zgdRBMffkuBCYNzySbZtdBcx4lXx7RIeND8tEJLHQ5Ux9cfdkX&#10;8pc1UBwYRFc7GD/fDxuXWIHOa5VJobWudgH1mZOZd6If8SotLl27RLpOR7VlVZCZseWi7MZB14WN&#10;b08nfuMDfV03APLTBgO2m3ndsZCxoPN/cUgdXxMf5XvWvyt/4uIXbr6Xw8wPGvtKaeVTds5f1ONn&#10;HIkvl39U1j1NcLpnBb1jHXzj7LUS5Ywp2u+JA+pkGOQThTqIhxnfAXAAUmh7TFkcKQdSpyAq79aR&#10;noAxwQkv06P08O3xSUOecm9ya/HDAvTUgUUBJ2fgANXTrlAZwU1VXs+X+pMeGmjPTtD6M7VuuPeQ&#10;Ay1AWXF77Irjq3RH0cqa9/ClEF7l55S+M+3gekKCY+OlDnuvAZYlu5ZPwPkzC48E4+ZR/PI9/XMt&#10;h2PiJyqh28aAT08sKb1ta+g31bYXfGytHuVBmf9I9ekGnv0ipNZnoki8JRbytAQbfNTBv5tClXWt&#10;B+W1ARrAGwcqByrDBze+qhNV5qWBB134WM+x4QZpbB85t+rPMnhd21DZlAM7jc/xq2lORpMXO8vH&#10;PgabJ084E6ZxazeDkE4AdYLr9pknlLZMJhbppNjw4t0bCSzk02acoPr3FsEyX/TLOMIh40qBDS3a&#10;gHEGHcCnOnHHBbLSUZ5BDxzqAfi2nbDXm0o66QkfvYJMN5jwJAqLsEI2MXU3rGwHj9/wth9EXz86&#10;HlRHSpl5azMpvwHG4jgLx+fQyz/dSEEGJ7fWe9qATYhudPsikTcV5C/ZLnK/Ugg7uOHFT8pJJhvy&#10;bF6dG4jwlheis3jXB1LOeXREL+s7/uECLEAZEL+EB8eMD/Dkgg51VoiKgSGDgUvK50wdI6p1PDHu&#10;TF+CNxeo+W00TpqgwQ/IcT/RMZt20Wnbhj6FyumxcU2DqvLTbPCgnfVXSizx5C8nLd3khv6aF2We&#10;YLH7AqSTF3VG0AIr/aAXf81n7Dl1LQsvohRuZ110IwYzNhSX1E8eqD3xVfTFGi6QyVfaaPIpvEi5&#10;EAzQtN1AcIH0fzwnrD6+/jrtU95sZDJ2tO1MMsfRW3FNofDBQ8fOJTwd+Lvf//7uV7/6pZ5I/Pu7&#10;zz7NkyUZb3XXty5QwZc3DXQsxBvk0wbpVznxV//SBTD3/9E7ODqQXAN6zYc27RiduBn9VG4cxhGB&#10;+5nixP2YY/7GFuxw/I0+4PQJAlFYd+oBeEIHDmsU+ih56mkXNkE5ieu8c9L09fbgi4XBbM0vPNEL&#10;XyHH4+DY6XgRHnK4yMxJ+Xe6UIo8aOAJoA8gMuPWTsYzdLp/q6et5umg4EVW9THx0NMGyKtfURq9&#10;8F7SmRMlmwvH+IM7mOsfxp5sZuM70Y3+bDSDY1t0wY7f2+NmHC4AU45+PFXLBumbZzN2Swbt3PEf&#10;PWMb4zF6uldEL/sMjIB5KvtGLuqmqyIvfcb2FPNh6vGgfV/VOQ7eztNWiY+HHC5LeoHdN1FIb8Qz&#10;nvjEwX6VjdoUeJIB2MTo3w9PYLDG5fizzz69+/LLL++++OKLu4/95LVijzlEutB2jfnSwsxyVYcv&#10;qzP1nfuY5znGz97k0Xjz6LniS2NrnuCk/QfGd8SCP/IpfZi4hT9Q2dRT1qemW0dfL3CDA3NcAVqD&#10;WEGPvr3gdfJd8kcPaHzD6MQZfSN9Tk9PKs4ApLpcdmF7cRijags2t+5aBrpQhh7F8YUxhcE1bnUl&#10;7QXq0p51dGH49oO/JEIypp8pwzFQfcmXFz2CfNqS8YCb09LOlNE21Q268GBvibpsvHIBq/0243fk&#10;Fz/tO/1ZheiP3PqgFwhyg15iADnY1Ke30IEWOHVJGVLeDxY3KJGdg+rxWuOPn7CTPIDX78pS+5Dj&#10;/kQSeaBjPyqhI7pKsTW3EUeUoZ/Hdh2fICs8DlEGDn2uetU+xmqAco3Cw8tB7bwr54u1gumkS+mh&#10;M0+l3CCDPmlj/D79dejOJ1ygB5qOiJVUz/BPezx5vPcPKt8EYlV8jjuvsJ4sf1KPG7KXvPly44T0&#10;9SYG+kjPFYe+aCZfz5oeP3X9Zlm1W/KqC2NS9SBtbKHTkqnygvuS5JJST/tbLyE4FS7lwCTO96uy&#10;LJ/xSxfIeK0z/qeMPorOnuc0nmOr1yTyEMDxCegBz/ggMcfNJazzpBoU7ifWW7jPn2udYZ35+ZPc&#10;0MG8g91s+MDnMW02N6bQ3wvEZtdRsUN7KDyhKr4FxluvIUYnLiBjV9ce8opQ9/xT/Umz/o1f8QNl&#10;t26QqX+RaT8e663q0rZgfERv5FvG6Foe7YuuEx5xSFn7XW/wx/vWXHaFN9K1BkjiMrLUmRc268/n&#10;H+LZ+QPb+Z8vta3GV62juAAMrfuj2kNaiEYX8ZV7pHjOa7NFJr6JrtheO7NZOGMB6wAPqcIUT2hO&#10;wHbo3gWed1R5iRMelNV3J4vggoN/wpmyV7oBld+HZR2QNsiNYsQZPrm+Mdj22cZLeY5RPHrDFqSd&#10;1hQHOzhXbl2fTAV/4XBwBaz/AESVljJftDvko5P9IVzwsMcXt2S3qgLKV665qly1xl/0B0+ITvnX&#10;F4mr93A3H9PwheOHF7b7Aq5ip2sw9AOso/AYJ6nrhnvbtalxhcerNXOBKd5wX1YUgsf65ql+agVI&#10;DDirsj2vEbHgnrpf2xWq/Y2HZMIFz/LXan8h7t6wikzDGMh5AXpA5z6tFD0SWcHvhTOOWoN9QOWR&#10;r09CvzmkJcG4Db05KesCzWPiTTMVThkta+hwTP+5ABG7LzT2bM/WB1zqGX2A6k3+lGU7RFuoHScO&#10;+Y6L4JUX5fbVkNdvt+p5+qw8z4vZFU38GbBjq+Mi/GRbpj/qILjHd/fdrNMwiG2yX/y48aH6VUBt&#10;7fHB7kG2/KlIfx2+o0ptOwnrB8oaS2c98q/peowJNbPjwKId++wXxbdvGFOME9smUj19ZsmX37L/&#10;yQ0Pe88SWf4dUqX0SePDVPiRP+MaByqb7mA1Mg4qywAHzRXUDorN8qpNr9C13uibTDZi9Sf1PCyi&#10;a1/UZny52veK+aUu0lUKue8wv+M/8adfYgXtfOLDyuMcN4HjBr4GikeKf1tHyofy4px1IQennC5d&#10;+BA3eOgsbXxQnJN/y0gru/WsK4GOQz7QF20DsFYrnHxaBp+qSz3jAUDcMH8wj78PWC+GvlzwNf6B&#10;6vQTOmkthDx99lwhRImMHpuHKGG0fL/wj2B9V1xc6IsuiQAXO68yrYLH45FdGjTY+Jxb7/MHcFwn&#10;31TTa7+Xz5kuv4rOgHxiVCkQeYpB/uBNP5WdxOfz54q/JW3HafsLsZO9rMQAvOpLyvmJBJqU8zze&#10;zABkvYDdOlf4QE8EROg0fpU0KkiTUdKqs4zaGgIfgJQFPuUNKFfc+HpAK22jphldXOw5ySuLVxj6&#10;5FYOpSuweYxMOi6G8gQdYBsPRyL3tKN6GHnwydNQlRWawyGqd5kXI+koHWhotJ7sVnZllB/8b/nH&#10;+HU2SAeUR4s4dtAexpAtXhf7xW/aemQ1T9o8+lNX/VrOgArUhqbl+670grf4lq7+RU5NRv92EE4a&#10;S1sdkEEeHgR8deXYZdjBn9rlhJPPmUc2drGhCEDrBZ1iGN4c3wLK0xGVG31iBwvqnnQnfmrvNR/o&#10;gNpgXaTPqd81zd9yTD8AlpzxUX0VXu237SeTqrgnFe2Tb+UjbhqB3r/bqgomCi4+2ffSnf7IBs6b&#10;11ocyg+eTPCx8NZAbqUiHd2EZqj99RcTUHVnsCU/c57y+JiLFPBNP6eMNuGOdDWfNlq0ASOcvCYt&#10;v4/2Uq+9/V5vPuDu6F6QgW83MtGh8ec40PH9XDzDn9yVxsYIuv1Zv3FpXwoHqK4+0Be8AHTsRdlO&#10;KtB9rw3U58/ogxN3GvTB44krZD/lt5MH8CUnNH2lDRMtd11Spu1Y20I7wIxNfYANlrwVgeNsuKMj&#10;MjJ508d1ARtkldfH3WgHd8ljMfpEfCiTvvWRx7zRDTa2xJN3FiDCTjE1EAqgBXqySjl8MjkFhwkQ&#10;WuOOPSbSF2VwoB4/EltMmkBjxwfzRf8ykMBL8u65sEyQKF+9Bt18KR81XezfKimCUuTQJrdB5YyV&#10;wkGkNLxEQyYloxbyhSqRKVDUG1/FXjRxgTYXs2JvmbERyO/ooss+2UVv4jR9tLjjnh4mjdAH9tuH&#10;Uwdi/XPTt+DxMWz92qa5SG8mXhzSrn/603/c/frXv/bn5z//2d3nn//EbUrfpb8yb71SX2ODj3aw&#10;fMTIL9jJx/O+2cpJ9WeUSGxLJ9PZt2oHHdMfSWtHfeY6xQI+hoa1hG9gq100h+R3PPDFFvEifnIj&#10;hnRS/ALmT4szLsqG+sEnO6OLTz5Ej63eLJtBzXwlk/jei/uMgdaR2BU4/j3+abyTPy0Tu6ae1kAu&#10;/YubJtjo5WJa12V+ylMy/RMK0rVyobG+8i/pl3//peu4iMzFMLeHeDNuYps3siXfm9iSBdAzGf/b&#10;RpRlXI//t4zYxZgDLk/FUOfxkf6t8ZUxmjG9PJDH75F1XOUiI684nubxa6/AhQYfSzKH5iXv5OYF&#10;F+31BvUSa/BYgw/kS/8ep0rt27FxhYNDDqIhJGcmyEw+doaeMuwE4Kdv5/+aL9jii3GvSczCF3bZ&#10;aJW+8lf9hFzahxuqPvzgs7tX8qFG2rsf/ehH+u3fL5zm9b88xTXrE2F4jpoLgNWrT2FyDC6827bO&#10;U8afyl+Pc7CPYz5iWlZjd3xjP6vG46cMK437tOhoX2KSvmV/DW8duA/6KSN+cxEZgupGHnzHm2ST&#10;Fqd1pJSBVzqOTzxwoOU3etCDfHUkpSyxGP+Bn3VPfETzsv588eIbqhBo/vSN6kc9PHwsXcsfnOrT&#10;+rAID+rQO7bRN+IvqeUycMkLTXgZJ5knQpfXkkOT8YU4DF+OeeAVPWyL4jVPeMERfls+OIyVvUBP&#10;3eVmrKywjhkTwqH60bbZmEAONuLPLSPYWVun77cuNdGFPHo0RYf6MGUbD18Ut/jYDZgOBAE4wcPW&#10;1HXMZzzB5yeYbGixl3gldb/x+LOxGX8Ap8niEI9Q1f1ax1fcBDWxAS3zBf0P/H6q87mWoo756MOP&#10;eCPMvHrX7RH7vPaTreICW+tUPp6bxg++CQi8sbEpNORZC6Of21BjR3WoHeCQJ/VH8uoHfMlYn3T3&#10;U0bJ0hG/1YsyAHx4tJyyxX/k1T5waQ98lnhPG1MuBpBugJZyxWL5sZ5uXpngDh3yc4PxoRf0AvNX&#10;6jf4aJ3JK6UB+FPXNv1A63P8/fq1bs6acZB2Q1fkwt9vUsAGHfMba3ePcvMU82/6YH5+Bzu54ZMY&#10;qa783Azl6tGSzmef26DP2db4o3pTF7vzuniOe7G450C8TYJxhb5Lf87NI/Rj2iZ+pg+f7QR/jpEL&#10;IOME6gr2L2+gqM+UAvUNsYFfITHf4V36Wylxg597fkQe//g3PqUL+iAXv5qxmMQPUzc6yCxV8/YN&#10;jU9DF1tkj+jRCVnfv/zO/D/UPEI7+iZAbYqD+/qVXqft/SmN37pQDAW8AumbPr9TPESH1GRzmzii&#10;Xw0d1Ahtf3Y+P2sED99EzMV78cJe1k1P9cYU+t81IOtsh9RjPzlkBMAxrsranl3jtNw/AeN69EVH&#10;0my6sxfAebkZw0vzYddc0AM9v6o+lOJDjuHlpw6Fm3OGmStUx2IJ/qULs1wwdn6+4NeLlcVFduUz&#10;v7We9RWygeK+vuE/I/QLXpOvzhx2H6S8i/6uFB72PH7BPoEvAvPkKX1Jpi9dsHv6F76V2hJokqU3&#10;uriNiHN4oqVT1gycl0cGfbu2Up0P+LRD1h32c+XBSf0SfuCmv9NOWmupQJEFqb4VM9LhqXFdtL6o&#10;K0B/Dbz1CyUxi/0NoGOEx33RMzYQi+hQGLf50LafBSqtnSA03zgw0Y0v4g5cxhFlIs92ylbp+Vo/&#10;UVUoz6YuPxVUATHG+I/cU8fSZE1UjoiMf9baf6KtPizdFIsgtCdvShbe5K/tfle95xbZTb3/7APp&#10;z1Qj4I1CrNWzhoqPcBL6VgfytSNUow/NrLoC+PAxWGazI3/5Av6len+K/ieyjyEZBqfd5iS5J2Az&#10;IIlnsW27KDgOYHGtH/a3DYuK7Usf27v7Qvwt/0r/6pgy+HTNorX+rLONU6H20/Zr5b0zFZ16k6qZ&#10;u4NVVu+keUeFdZx2gte6AUymLR+IOXZjPzd6F86YpH8DqLN1mjL7ipjIWgNnn61THZKajXDHsByK&#10;hBgiRqNXxrHggIt+jd8hcVKallXn2nYtp3hNi88x+VNucZqeuC07U2QWKrcpnrPvNL5SVutPP5X2&#10;fWkpT/fhM/cIZapD6zvvdX7yBWbmESFomWytztYqvhCsRuW9T6ezDv7s22Ij/iJuSH3MDaXYj7ar&#10;jjjP4AWO14FlqGP/KWVvD+g5RVGu0/Tp4K41kuxFHnWO0eX9S2p0XePdZZVpKWKOY4psnMBXle73&#10;rMefaHO4bWB++BE7FBvQPeUEU8f6sIiLoqcsnkCgrjipo4VFJEHUndDjpmfdw/xluIVGZcPTx8rb&#10;KIjttEsa7qwEzyduQmGRDVDW16e6YL7ieAWCnA9caj9ISiqzE7wk7EroRkcKM7nlBNYXiga1ONdp&#10;GSGjemPbBZT/DZtPPPM2Tkqrd3HWBNKCq/QaH37Vt6jFafl1Wrz/H+mpC3kfy99tg+rWuusOKorV&#10;tujLCQY+8gUkYkYdGx5sdPP6Q+rc9pJR2ZVJeeVc297y0lAPXz7Xdeav+nZih5rCAbxbffLkeS33&#10;+nidLGHFyD/TTKQP+3F0jA7gF/CfFJuBTzHPRMigaj8ywLIgDh08yPOELP71RUcNPODgVzaoGaTg&#10;n9+gyWZQZTF4cwG0i/oOZNSbRq9EZuOh+sFTIvUhzUmAhjjJQVZOvkF4zNNSA/i3/uxGJPzgwckP&#10;m+Ycc+d7NkAYJ99oY/cvKtMd3LIng7zdQnSZn3lIBife8Hd84gdOhGYDAN/34uxjlaM7tnaiQEXK&#10;wH8mn0kRF0AHf/TlAjKbVHlKORd8unnB5oTjV/bOfBX5GvqgB84LzBz7pFIX+V0vHPucVHXksUVs&#10;Fzge1hHqXcYSbe4TP+jcLomfxF1inpACwlttp7+eULVvYIdxxr+Ou6FjMQF+J2VwvXiWXxw7Yys2&#10;0Q7mg2MF+Mq6iAb5BWKTuxeRYxCt2NkvnSbBr/1Nqy80LMT9mtlwMP+IqBz5Wf4B2h6jqnDTPn0N&#10;9YljgunP0VE+xwfqC9mQT/zm9/3yCvbQHN+yD3hF3EkU0mr/anuV2sLDL+AYFxpYcCAsIDYMzRyz&#10;gJMIX8R2vwyiX037x6++uvvlL3/p3yL9TP2MzXMuVnrTyxdBdALgDbTGDvGssUM6tI2zmWQl4GxI&#10;H6If5QJsy5vW1xwzP3DccbY+kDPsD+r4tJy8N0XEW1nTPeL10cQP/ZK/gwZcoPHLa/8AdCRm+4qj&#10;jD0qmxO2fcFmx2X5mh7hcjsbxOjueUupQboz5tlH0qtjHHMBdvDB16ztyMO3PN3vdEAZ41A3vF7N&#10;q/bg5Rj3xTduVMn4Cx00lUmfwre2T+XomdeVs1HM/Kq3ITx5uXSwf6SLVpt3bxmvpXcu/qWPWh82&#10;EiQ/4zsxoCdqtMHtC9vopQ8/OYDeLO/wZdsN+x7pwvEj6c2FfVGrRP4iL1nTy3OsMsrFyH61xfCn&#10;vX1DGuOjUOCpL+fJ+JiUNqOONJudqeM7+MmFvvlbKfYCXOT1xr7y0UMKeGxdmhuPL2uSJvU4yE8H&#10;sIohpj7U72fSf84+0rxpVacRcfGiDWJL4oYK2qLxQf/rhT8Q0wZs9OSi3oX/YSRoW/tAX+D0Q53X&#10;E4Ob1xcUc6flmw3k8KCWcbA+o3n9xghamzbW5wR4YAdQfk1bzoX0QmIvNJ5v1DYfP89vBJuH2qgy&#10;4h9ihlgkni8vQLGeoB8Rie5Po4PnrdG1vCof3fqBr3nHpS6nP+y1SHCt19BRn5uYUgc94yn9xGsG&#10;ITOf9KaVyIgN5MuLfGgyfiKTvo6+6Ief+uE3ubP+2vYzJjLe0U95e0wvHEGL/Ngxhkko5fqe1Gqs&#10;r46X4ETHpqUL6qi/6GoP8c0re7n5BJ0pbx08zVd64h/WcoDbU/ZiF7jYTftS3r7gm1m4WHcF5S1z&#10;DPjBvmPAEjQWyBMLHMeXihXROCYwRgeUc1ydSSmr3nRjzo+77vJNOmMDfIuPrAJlyIGHvlv8zhR5&#10;9AXatH0CHgX7D708qiQ+WgZe9Zcy1iezZeRbF+yTDIN0QiPKXadjfIfCtdl1wkcv8vDvxzjigC7W&#10;QbxoU9fDBxB+e/y9YqMXbk/+oFUHuXEDeiBv9AEHQJfqAx/keZ9i8sQW9QX3LfkU3AcwNNhN7MoC&#10;ffBDzp1oY/xV2Vx4BDhGRmVVH/r6WR+7gu8K8a4e5Yls4pyxw3MvbU//0DhSnPrrtKt18KXvBIfU&#10;GiyfRgfi8JFvAOP4XEfhP+pIgyv68TVxfQLyG/9Ej3nJtz7vVJ3XzyyAhx+0GZ+0XtETE3mDBj4Y&#10;rspYb95EwQaiiqmKLc5FA+lT3Z7qZsxnejBBzBwfrG/ZW+DcCP/f6xz4sXRKBGB35ynxYM2j87eu&#10;UODZttvnw6fNZz56EY9vzXPGKvteSms+4C1BAPqf0OMtI7WU1y453eOe1/hv9SpzxUM+jE05Z3b/&#10;FOk0D9FkHHhg5WpDcNBhELf8sWfKoStkfSU+oiv+WSfnYViL3E49gOYacn6bmCo/pGGfx/cbNOib&#10;Hog39JHdBp1fmd+xlkrF5Xfb+trPtXI9XSw5aOxy9Bg/cGOgz/3YR0nt+FgRQztDI3ya3zfN3bLh&#10;UqWLI7e157/M2csv9zxow5oUnfbY1fowyRzl+ND44PZ17OEb0YlsvWEM7VXIB/yybHubr2TlZmKd&#10;J0wfyQ3uPEnPOMs4FM/5Z4Vka/0KS4C4LMDTayIVPJq5uvKK80Mpr3hnnIh+mTkcK2p/YmxdlBej&#10;ts8pgydoz/LTfyceevR1w9ZJvImdxix0/lMKHXn41n71NJM5IOA1OBSCy3/llVcI3l8PTenA7/oV&#10;cR53kINu3NyBvtOwS8bIrS3wqE3mSwD/AGS+Y84LosQZtu3vZgDObAkZqbRS1PwYn4DyqozTZiO8&#10;46v8Sle028e3+5F13GFrFm5bxfLy/zCkj93SDX+fUHvwOyuiEyhTY7ndKD/5XbAB73TeyWTySz/z&#10;ka+PcjTy+kC6d52AXntOKDbqRP8L+aJnvtHGny1Altd2ImMMWetGtWHLEQ/XrpESd5EDPXK2vdlr&#10;MI3qoCRBB/SNTpTHVxzvT+LmXBOJSvUph+cJKSeGo0t4nxi388WHd6FlpM1Tt/ORQRlrHcoZF5kv&#10;AGST4+n6/9ewxgStPQBkjclLlLTGozTiRVkPth3Y1NJ3peMDEGk4gXkryx4rEemtVutxg1kFQKtP&#10;9kqJk79G9tYJfOYay0/iPHNWyrKmTbvL73ONgvX8IFgmcQKObVAF62icwMNMAL7jmDnJ1xae7jdM&#10;sK/SdY/XDNoXevqdnw4wbRiLeQfxKJM6nN6PFUAJeYMfGo9CweMbNxa3Ayjlh92mcRmecQvg3xOD&#10;2gPQawZj8BoEnHC94c5GOZLyLtTY6GeTpQvQg5Pts84jz4OF7OsghBzq64fa4tTWhRvHbDDvPgxe&#10;AABAAElEQVQxmNCBYOffABo94VedywPKyqbsBMqBs7xlxTMf6ZABKLhQ0WUaYCcP5J/8znx5kp5y&#10;wOlCCZXqD/CQWx4nDXW34NTprId2zD2LH+SDB24+ReAYPZounevTGbtoQ+CWzqZXHTyKl02StCuD&#10;47VcM5sv06lTnTq0veszZES3+A1c4Jpv9Uvl6KS2a0y6fOhu5Vv2IMVvFDIu8DVQPegfW8fUD4Ux&#10;6VcA8eCTfLW/CA5/Vtf4kH4HP28K6aTkpS4QhC4bfvDqJGi/WTF4B48FAPLzu95sRvKaXsnXq3Ia&#10;ezQxAyfH9HEAf3Myzefs87wGHgD/u+8nXkQHfyniDQzrgU0z4XQTcvtlNmgQLBrkcuGDsRN5jIOM&#10;Q/Vp25KUscUnLWkF4/jihgZu40kNP7UrHUtHPa9pww+0GSEj79oOvijLxXTuytdvXz7R08iiAXLj&#10;AptaPJHD7/bip/BAfRZC06TW+WM9IcKGRPHgbQmiwWc+njaFPzrCJ0CteOuPQspXvY8XYgnsP9uj&#10;L/54MsPjp2RcQ9u74zD18K+fSanTaZ+f3u9T2uZsH3IhOVyjV9rDJeKjFrOfHrQdfKEX714wriX0&#10;pTyBGL6WhUEDHNsriglk6sCwYl71BfR/43jPiRz2AueCn35RAL/+TZoNrNBkzOamBCHphgDikk/j&#10;ZvQRcvwXPXZ9fFtZQpKm+hvbWDxYzvSRhefCg7ft4xhaXkPIpqDs0mbZE9lnG5Tym61339zf/a/f&#10;/vbupz/96d0X+nyqV0EDvFYUx/Fb1Nn408aS1vnRJbLwlX+3d8YBbLa/oZx8xyK/Doly0dTH8Fq2&#10;KU973ysWs6Ga8YSy4pOWv5DS3y1HRh68XDfH8C895YDjyr7UJup9nuBBd8ZLLgYgo7H3ZuaWULJY&#10;lw7Sw3zoN7q7jydzq5dtks694EL85sLrzD3Uidh+GT7UA+UNr+pM/quvv7KfiAX04gkjxgr0ePUy&#10;fOV541Rvb4ILF31evHhh/uY7i1nK/RTpjIHmd/R/9AYHmtyAiF9Gb2UoZwOXp4O/+cs3fk0dccJT&#10;BtiBfHyAPl3HQMMGmGMRZgLHvhbOLD+nm7qcL+MLz0+YLHy137o8sFAfZNwO0r8p/kw+fdHjquz1&#10;yesD6suC2KN1rfhJY1eShRNzC/W0qWHGnHvHF0Yp/pSnrZ7oTTkff/yRLwgxP8KDp3P8pgnVYy/+&#10;wnfe3J9xozbAHxzP65LJhZP0Tcp5s0bkeM0kftgMbm/IjIL4XIL1AR//w5OyrkPsK+lNOUCsWocZ&#10;i8hbT/gImP97bP0cB3PSpHrKqCflY/kqb+oLxOJVvPIiBTiJys0Zey1YfrLSTULfAMoTXtyMhC94&#10;Uwj43owdOczR2IUPe4EG2tI3hc8J5iu/Aol3+UZyCmnXHXco9/IlvxEc29kcNZ3mFGTURuyjP9Em&#10;59oJuswPpNUFW8uHG1h4xfjWHV5cFOL17P19b9YhyIJXU2gqt2s56qJrLAK/vJNuH9dmhhTqruEs&#10;g2fhzNNskqCYR/+Jt7MvwFcfxiNuGsz8kJNu/MS5JhdykOULybTz2GB9Jy4qu+mpQ9ZmasOZpmN/&#10;4lStZhkp2xcEOeb3u2nL3mADLnDaTV/y+bB0Yozl50dI8zRsBNJ/ZH3stP6JAcrgxfxw8qzu1fM7&#10;/UQKspFFGbj4oGM4YwDlrpeP3f7iDQ1/6Of68Vt9tFJsFY+0QfRknQ6NeUkelnPMR18rz3F/wxl+&#10;+KtrAK95pTN9kLZ7iq88/0dy+9K3sg+bzDtViz+y1hg+dncdvvhLpsdM9S94OG6IHY/BWR9YT52P&#10;cIMOPuE37em38Pj4o48tFb3Twhn3mbXxKcsx2pQ4ahvAA93gi37n8cJxPecPty8AIhT6tj15z53W&#10;BjoutnxrnBTttk8/T/zkDR7JlycpeqX9rOrwgUfsCM9pM8m+CeNzbO/FQ+IWe9EXsN7iSXltmQrj&#10;UbY/0aV0jNGqXPX1h2NbY4b7rENy45i3ZPGvXuD5lvM7zimB52pjfhOYuTdzlxAFvFlLDa5ceGkK&#10;VJnysxEozVQtu2hwATZGbx+m7PBTs/2ZDOaf6METI3kindgv1LYe2wAdnG2OPPvT4YWP84YqbmKt&#10;vMzrwlOfzVzDuIUbO5ZnbAAPuNWyyCnwBJv351owaTHWhiYK6INOC58y2m9owK0eVkrl7le0swA6&#10;jZTGcYHwn027nfj05z4w0E1z48+XfdkC67StRD46Vu/6tOWQLezRnzLw0Q9bXK/jDUNRwlYJx0Xo&#10;oLjZsoLAvHc/6wf6kIbgBXgN/HNMZJx5PXJRjTa8140gvG2NN1T5PFo8ahvjF3ncm1YYuTpy/K4Y&#10;oN3y4UGA5lGmsRCfbnrKrT+KCKhnfWO80dG0rCXjBY+RZ71jVUazfmbvQM0agKVEgftXgWzmArJ1&#10;Qq+5udrxNE61XJgKqg95xkDqqlfreky9x2xswC50Qsb0pxxmjWJ7RxfoQ7Ib1fWSKWpEG1pmF00x&#10;9au8iLjiRr3lDE7nfJ7Q9tguAt4+BI7HEXQaYM0HcAEcvicfysFPnwgN+oCDbvYRPjBeeBO/QMaf&#10;9DHE4bL3ATFq/ZQigxgGrI8YPH6sB1BmfICfce2s5LH5FpheFfUjekBfaD3H5GNfasE99YbO50FY&#10;rwpslLr2G2Os56mQ+nvpq6P2xaP6QfYce1pZvTmObofyLpOPi/yetO0Myi38PLCwGVgu44V8fi/f&#10;cv5kWjkBO+035bERv9xqXssxDu2323PJnzp4pTqxVTlbG9qmgwKl+N9YRkkbpk3Qe38i07YYM1/B&#10;z1xDye7DSzMjnnRnPvThxTfH12VnOXWl33hblqqX/4gpAPxzTGLseR/Iarcr6zb4AeY7x9gI4Lfq&#10;0JuaSmsEfYnDwiFf3Vf9CCgfys988c4U/bPfor7gB5u0/pFuAHM/OjRPaXWw3ZLneVFrp6zXtYZR&#10;wGjlGhrVt6+54NbX6Gw/zFquPhHxLQqXgQNvxid0JE49+kXd0Mmpe9zLeRT+6HzB/MiF4MxzbV/s&#10;Zi2ZvqQ14do+sqAGgAMirWY9zXg6oBWyE6SABiBaF7p+wO3n2sKzUYt/0o/10vLSOcUtPSky2MCi&#10;0QCOWZxRhxMIZJ9ggnHoxMYNi3PA9sshr3U1nIAAOJmADnqfNA69K/V1rUN5q0Z/0aO4pKt+bKpl&#10;5nP4rXyLT9qy8nMdATxMOAbAK75xpt6BrPriDToFpitNNkGmMyykoJUWgvDeel3rZ6bHV/WiqLpQ&#10;1s8lv0tbDjY3s+Xd9i8SttB2bn/Fd2XUjqbgexCgvQcPHTvRwN848kfzLtBXZbN5AI/ahkzqWn/K&#10;rtzyIlqudYc/9dUfmuK37jym7H3QCbh6QHvSI0deGP0ZFDqgH4Ncg02Ydol5MBjqFU7aWPaAwjgg&#10;YGPgrfoS44I3nLwwS1/sJhsDGxcuOf80P/MdvXzSS9vpAoneX+9F/fg3JyngQceJR18RKp0lJzZ2&#10;0yBt+/rRvkDiePCCE/9yFzvxnItk9RPlH/BaKmzRyedf9IpnYsPtMRMBJ/P+6OQnT7hOm9uXkYsu&#10;nAAAPjEilU+eyGc8VUQbcOKcC8gTZ7KTDX3G3ifaKGAziQ2oQmMFP8BfX63KsY6gd51HImxIu1ge&#10;Os0JHzohB7vge+87YBVr0KFOG0bZ+HXLahXiGSfB9SSDTdYJ/aIaJ9CNt6bUmKfkeiOEQBi9TS/5&#10;0FsvMqgkXU3HJjZjvP7Qmd8HLnQzkePcUACp8PRXYEFcPUh94jp6u9+rDYDHCg77xvEb6tiWPE0N&#10;qnmkq6RC331VNFJ58hwgf9JjIMe+AxgbNR9lERVdiR1iGoi+sT95dOSYRYLaVJN8JPBKnWw0gUec&#10;kF7IFWaBOm6wQEz7D3WUewyViN5RvWjUDlxIK55Vty4wiaehB6gj61hjQUOZnAYWF2VZhPz+D3+8&#10;+/VvfnP34598fvezn/1MTyjqznJd0M8CP20RfRKv2M1Ye695nw0s9DzHX3CxNx/0z8Zr9Mk4h3xx&#10;e+CbygG3NtD3LQ9jBPD1WKAAMI708Pgg+xwv4GGzfcjFNG3qoq/KXaY68Mv/9atvPd+gJ/TEcC4m&#10;JE6hi9z4jtg3wD9uDi8fbxr48cfFJmg4UeWmF37jknjBJnAAdPF6TzFP3rpKF/T5Tk/wnRcMtuzI&#10;Kr7L9dVxoPa5jdAN2+hT9l9uTsHW3iHrC534RngAOrP5x/wC4EMAvujOq3W//vpr41GOrj0RForw&#10;Mj+Ik+1hIcwNBVkwty3iQOIBm+vryEh8qhBmljvuRhyBEJoczTd4aS8RrbKiND52bO+1d3Gu0zXu&#10;mS16g5FxG08x/nl+cfnItm7YrXlLBFwk+uzTj+++0OufP/30U8Vk5BKHvUhX2yu/7Ue5418+Il56&#10;YZOy+tvxLX+XB7S+6MdNH5JBeevM38coHH2xkVdw5oJgLo6CVx1MM1/wadxSxAZC7L8cB/C1bzJQ&#10;3MOHY1I+1YeUGKwcjrGreKQcuy/Rh+CpP8A8qNN6p8AJZvmXhvg9+WMyx5b7LOtO1zdcVG9afK11&#10;kjQmOi3C7YCOnBhq7GOtxVseoLdu0m/HXbTKWBOdQ5++Dw0fygD3f6VclLBfNG/XZ9RL7JJTP1EO&#10;cJwLSXnqi98N5MIP+j3Xq0aBLTv4lMGf/sk6zncyUyhAFoB+8G6+Op/lrNcKlBeu8+XT+h7Xxy0n&#10;jZzRT/I55k0IvE7rBMYobKzv8SF8uz47dYCOuspteqhs1qHfYx3j9sZN3EghBsjImjEcYvQAt/hm&#10;qC/0aB32ytsuA6+bEbWZ1PS7e5bN4k19xtGskUGoDKf0OfmCPPJo+/ZZ4pFPwXm5lZuZwENP9w3H&#10;RrGSLhsOfomrbXNsShyAX3uMN3SsrTjmUwAPiG3b/16fF2lSoqC0YpWAdWYjwodxsTpjHzKwLX0y&#10;fiZ+c5PfHqNeP8lTyXCjX+DrzI+MFxnXGBcaZ8QgPMx/1tuM6/kN7X2Rj3o+6MQHoN+2jOPan4sp&#10;xFj8Ql34cy5E++X3QfsGk8ZR8PgOr9xMSzvgM9opvsUO/EBcUCfulk3uBHDsS/mzepIC+Dfjd8Zs&#10;j8QqAx+cpsY92geaxx+kr4Q+uI1paBlXnz3NWm/EWSZfWc/iy1VkeT2ybK8D1F5a86AnYwUqcMGQ&#10;300mflgbfqMb5IjHJ2+Ep7dmFNRKmrt5A8u2H58DiO06iTLsdLkqksd+F1kO45LE33FjGOcmyGa9&#10;v+0N7vbXNmzjUIasyOj5cmgyfmO321jC6PdA9XDemrvYegZfuqjIeo8dseGKGLKpL9Ne3Mi5EnsO&#10;aXtpCbaBfgK4H3pMmjmfwkM5eABui22+7Mn8dBQtfbGRdcuphw4kMVLpE/UTvNtHdhqujpfaBiJw&#10;fawi5KAfVNtC8aUvSe4F1LYrPsjympIUgsHDZ33tMzW9sO1UPGhXxwLn6gLaCH24yZj4Yq0lcx2X&#10;1LlNdJ74WHs4uvNXx9Gf/obMJ+zzMDdMnKw2F49eTKWMJ2zbNpXLxVrjiyk/O1JanvrFDhUlpe1i&#10;5dK5PPAD4PlV2M5LNfqJgaIrl07NRYJs31gqHsji4q/bSbbTzx5Lf+B8wriyq7frpQ/H5mG/Rjj2&#10;+z5DvbmIG0KMCxY4knX/atNw4ZXy82I269XKqxwziVrOwh9AdsE0xXlPPeeS0FkfyQZoL18XIK95&#10;yYC+njdyyHfngl3iQikSPtQj2rqkiYwae6TcqNv2Dp8U0sdu8g/S+kZ3YqZQW5Ds9kHvWfO7IRAq&#10;dGjQo+tm68CXgLq27ZNH/FzeHgtPvMo0zdDGNmyu8zdW5LG2ok2lIeP48FZB9BEdeJ5viD+tB94L&#10;+HibP6jSN47PuIlu44cl771MdyWsp5l2im1TmPmfPhO9JUaiHtoOR+yqX7eE5Oo3+ADcT4XOF2Pz&#10;+Jh68PvhuHzP9Kzveqm4xTvLd10HEUoCxe9x9e1x07McP7CfQFnpz7S4TcuD9MTb5buh6wrWV4mj&#10;yDl5lcemf5gjFiWMf0H40/+l+RxvmfL6AwbIcPzpi/wpk/y79FGV4YfikfnXuOatoCYwTn+OzlXM&#10;+qjfQMR8R/8WujRPX68+0RN7Em+lv06rH3TsSZ0ga8X/qmz0rM5rnYcSgvDLPIfqtB1V8EGG1xsi&#10;ho62LZzrPcqwB3ztBbHw3M4nT6dkoQjCHuA2DgxQHgDXnWBOKCgrP5xYiPo5gm+BPBdcW9a09U6n&#10;njr+FijLCQwnE7WjJ5zo1MUGC/A1oIsY/TiG11M9addZn/ITWCi91u+FUl69rMOhD3IYK594wU9D&#10;7JOr5YeT6VUefHh2AKTa+mlgPuWSLzgv2ymiHewTDsTnxAOBWDYMPfUnDhOFdVbHYLFX++AM5CLE&#10;4XPKXLV9YsR3fNVvHWSKVrspLxS3x6eeLStO62oPqcy3D+BNPFiG8lZ45Jx08ER+8XxRQvEcXpxs&#10;5+QLmcvPVcSihKOO9+bwKTRdVJ66nXbCAp7mG2currUPncyH11basNCYdvoA5bTf+4D+eQI0tpeo&#10;GX/F3pGjwhRnYKsN2rk/2ER3nxA8TWyAV2AzAntJ2SCw/uILDpsS3pxQv2Xz9KP5jbKcTJzjDhsN&#10;eoJNG7zw6YXRp7zKWScV8IQfdYDt6uQvVUKTp8S44MoJPRfj+FF06PgdYDZOOkg6PMTTY8lcRGMs&#10;wX/9/WBswsxMClzceeJXMCO7H3CIaBa+yAG3MrDnXncBgQtwAezZxBhjVJ/qZVJ5hi7aPADg05Mg&#10;8guE0wVP65H3uJs2wq3fKrMnpJ4gpA8yfWfvxAnlXngoCt6IP3ox6Zxy4cVx+0Rs3xMhMrgw4Qk0&#10;plrlqk4KX+DZM72SFHxezQpPfaqrEfQV/puRfVxmYtM7TusL+oRfgaGUV7gVyocIpy2A5WPpkwtj&#10;weZClcykl6RgErxPtv4YNkvnlodI/DkpFYFt05yaVP6c8dUTt2Rh07Xd8OjEDh/0weycYKVNGLO5&#10;GICvwXkue+lL9DNiN/rEr15owVOyy6vy1QL7wi4x6zhQDCiOvWFQg5SiZ6Iw36kaBy08e8kXgihy&#10;XKp/Nv6sgPj85c9/vvvd7/9w97vf/f7us89+pHjIK9tlqVAyl3rDDX30yUJGbaWYBHiaIv3y1GX8&#10;LWf1TjfrjJ9xoKD+r99XbOCYAxxTnkJ2bBI7jPtseuDf5s1jaG2v8AD2TN7SRvQjnbB3M5c60yhA&#10;GCPYLCVembsAdOsTumiMzxqP1ZdXvxfAJw58kU6xj24e94TAxV/ehgDO97Qfeksmx9jT/sANMQD8&#10;sf2lYgEIX0UJ+KKjndCz7WAkfSXeckT+x59/jtoq13gnH2AP4y5PeT/Wa6U/0GsRKbd9ZTJ8mB/u&#10;tQmLzAk468WYxauf//SnPx0U6JiNcF6/ijx+3gQ78LfHBMY68bLvsFne9PimMttXISLmyYj6BiH0&#10;B9oUwC7mfBm/xjFXXH2536C6YzWxgOy/BdjYQxQ2IBd6btqg3/Khj5tn2QqX2M64oXYUPW31yScf&#10;+0N/gYZ4hB8bTNCTx17PBVKQ104Clmv/xB/VAZpnmk8tX77BLMrcNzRvcWMP4Feoovfwh94wKTSW&#10;P75nvMmFC3g98h3gpbGO9KHRBxbM7cikX9yzAWZdpJs214l5boCoDOSevMjzG6mkjCsdLx1v0XKN&#10;X6U1rvCJJ+I4Fz5jO3XoUhz48IQoQF+qf0j723XkpXp8IHpo3Ed0IRb+1c/y8RH/4LCOUjvyBHHs&#10;Sx+O7Kxb4MX6i37e/s15nf1lv6Nr1kBc6MJ+PrkoxPpmnxtWd3ghA95cEOUihnXDJ6KFd8Yxfl4i&#10;x4zj0PhpU8nd/om/cEF4pH2oB5CZtYcPV9k+Yl5Jv6KsfOzTQbrkdVImzxiTmMkx+PEncyA3+Oli&#10;3MxDFqB6yjymyF76S3wTIxhHHEfyz7vg1An93R7Er/7wKzxGG9mfV9pDYzz7Nyf2lPEHnPOCN4DF&#10;xzQzVpMnrsInupJnviEFSPmgwxSpLbd/d33wOLZOcvwpn3guLuXOjz+4AQmagtsKen0cp/L16tMq&#10;w5esDQFwytfrAK0x7WvVoXNx4I4MPuDbHtWfOMiKvJl7J9aZi7pmgB/jPmA9lcLvAoa/y6QfAE7n&#10;uk8++cRykW2dJNc4OkZ3Yo++zM2ysGbMA5c+9Pz5bueUZY3A2OG5RfjEIeME9fRFLi5i13fffWv+&#10;vgGNKFE9OPUHNABzA7Zls5GLDMFxpb7A5wMOcwq8O1b04jG4xaO/us1GFva3vdm0lsmG8MsN9qU/&#10;0+Y7BplIX2mHHQf4z1OVvu61h8H6zr+R237RNsEHqnNflg2JD3w9sYx/UE74jg3xhbfXv+UxTV/d&#10;ux6Q9eYt4lFzx7hE6nd+NZbrfJN6YjttpPXYh6/uXqid4EN7ct6GjouPjqnjIrzXzZYv+1SGnt7c&#10;Nj5LkSiX/Zq0B8o81fk5tLQVH/qz1wbiwdoxb5AxO9AfALTxOf2g8U1fw2bJVfxhE2OlSjzG0/4A&#10;Pk77+TC2ieiMMXx8xk4w97d1FQ1x1REVuynHB72BjXGc+PZHuLQzwE92oLfX6LSpaFhTQos1lN8E&#10;6vXxOlV0nGcV108wyWZ+TiT7FuGbm1q1Zh2+jp/pZ+BhQ/uZZapMhTfFtzBzZy1v6ZFCLz6sxdNO&#10;aXu/ehi/rbnkoBE+tqMTbxmSk9wGxSgf9xH5MWt8rQ3kX18knvbVUuLu2Vv5AUK50WscjvSft+1k&#10;fqDhfCFDFfik/Lko+lIxWXC74hM3rbna540X5DvOlbLvTj/nYQP4oeujGVuzn5FY4AY0tmaJzVsA&#10;LX8ruthvwzDgNknq5pt9hupXu9CROOSnVx692edn6duXuoB3gvXBB7IPfxBzlGlWunv8JjHNcS/2&#10;skdjufijeRiyX6fQ7wVoF6keML5z0gVdT5unvPI5fF99enqJktL2iZkcc+F3raEwQSanz4898v9F&#10;+0xMQ02fsTOkOu0EOE1W9S4yv2UXdqoCGassaA++80YrnZsrzsH1jQyktJ9vTkQwfVe8cIpHIfiH&#10;Ff0zgJ6KI+kLLvILP9iHi3idYoeAJK/QVspYJJmc6yAh/gFH2qmcfmAa6vR5l/3WUfXEavPQAcjy&#10;z+TBYPi5Yr62zWfp7XwsQI/RS3qeOnUNRow01uGETvzxJhRgXHHwET+a4fSz8DwOoLPK6VvIMi/N&#10;Yxe4wkl7hvf58EU8F965kRx/XM4TzIvwa7nnJ8mzLMeA1fZaIrl8U3/aT2l1PPFOf516g3Me2946&#10;56i7xbP8D5dJf+aNzJ27Pr4jNtp+rbtOa0vs0pAz843HaSH3YZGTzuuXKSBmAdraaRLn+TpMW2Wn&#10;/qcvFsKRoX3AoX3Iu/94TYUfNa76DU7ISb9K/bQ1dPpznWhqq9eMamv6Ouub9wE/dwZA63FLeXMd&#10;I1jnA7Zj5HkvYmKJ9fkJkLXPU87N1uzpeGjS8bD1OBbbmQe1/pv9LOQQMx4rtKZ59N//+Z+tIQpS&#10;aEVR9mh5ThbY8KCOTsoiMoroREdOyOZYFvO+iEHHk5B2bjeAlOtk56DV8ZKl/LsAPtZtUpxYB8IX&#10;niySYxCTZTjZEVMPfmVvmeGDPV5YiA+AbpQV+juwlANuqFYqfalXnbHR1E1bNgc42ar9xa+u1KEb&#10;eqILG7SnPbCOf2gDLdDG75Q3gCj3sZJsQnfgcfHFFxfQ0I1FOtDNYfL4DH3hZ/9h4/CmHuCQ+n5S&#10;uv1A+bYtwV5CaPsj7zkpdPSaafkSI+Y97Qoe/K7lcQwsWcLBj/kSy+mg+O70H/yhsXwPzOHdWDfT&#10;4ds8KW0CnHHDcXUlDzzjRGB04xhZ56dxQx1A3QnW9xgET/upQ375k17orWNOUMtz8VK5T/hlb0/S&#10;qSufUz9URwafqmY+ipnKR196B3TED7jEJfjcKU6eJz543ec337xwnjKAseOVT87idwYjbAR4ypUn&#10;/vidUxbt+Nwxjv5uK/p2BsBTdwS3fbKpmD7TyZiTwp7w8goRxiuetKRPAtEhF83APSG+oA3Tp/gN&#10;YMeO7K5M/OAyTXacIKb/Z3IpL/Stzt/pYgUXLNDvI72GkwvKyEFHFvl5XWJOhJhQ4Oc2Akd+8Yag&#10;ZHpMcXxz4rN94It1KqfNPf6qXSgrH06OGeOAblqwccRFavDX+Mm4R0BIlhc4svgjbTAjKwtbVQ2f&#10;2smJsdCt70mH/gApfrDPZh5hcYB+jLP4gjEIX+AToPjkMz7LB9xNrEUvMQm8/J42lu8VQ88/4MI+&#10;d1rmqQQ21AD6Chc44FE6V+jLGy74DDX1RQq9P41DVTU+ajb1QGPB/X90Mm39zLimcuKTyPGrrVTn&#10;3wQeHtLCF5oaK9A7LtQmbCDi97aXhd74YnFCrDpGVE/zAW4z91HGD8bEjP9dPHRR851eN1iwT4a+&#10;sUsdeuWJEPyTfhEaIY/A2ACyCZZ/eIUhFxmIp7avxxfRQfqh2u+DD5/d/eIXv7j7x3/8r3f/5b/8&#10;Z98UkldcJia4CNZxL7ExMtBLfM/NmY5L3kyQ/yuzPiZFPm0TU7NpxULK/VHlvXhEX+xYFXvzffLi&#10;AibN6bZPZqNKFgs4X6yZcYZY9DgkXHSDV4G5nLGKssRC4pF6yrjhBHpij7ji4hZAPyf+4cd45E1L&#10;WQc/+xr/ya60Y9rPYyLyxK8XBrCX8Rcfwgsaby4zNktfdPBmH7E9etMuAOOD7STelYcvN1cgp5vN&#10;5I07cY2fOx8wPhHr4BCr9BO3nfjTNu4r8jO8CLE//P6Pd7/81b/c/Y//+Sttnuv1/opj3irhC5bS&#10;1X/G1+a6fOINdmSgu+wCGMvQE9mMkQBm1VfYXN1deeOLpy9kbnRFqmiA+Ge3bcvqt/MkiLpu1GFz&#10;+lhi6sMPuYEKfmk/+Gf8hHf4w5PPKZtxkd8x/+gjXfTX+PqLn//D3X/7p3+6+/k//Cdt+uq1bJLD&#10;K9dpT+gyn3WOmDWUeFJOfT/IwT9NiUPi5lxfNnbol4DHJvxSPSUbOi4Osz5jfVqfE4veiMc64QPu&#10;q9COvZ6L7CcuYH3o+SM3EbCmyFr85Gcm8Dn8Zb7iie5AfecDfVW2Y3AK6wMOi9/UZWr/UwY8Oobg&#10;xx7XV9BiP3XEn+dABRN4/NXP1lGuYLOeV+6Cz8YmF3e5AJyLQMyheS3wqRO04ZM2re7g8EFW+yDH&#10;lUl5+TSPXPoDx8gnxgB8dPIoX/AYE0jp26R8qM+Hn8XkCebEUy7+M6+nL6ILZYwHjKP4ir6MnV5L&#10;6eI9gF4dY1fsiQZ69ERWdEzKsVpQfzzxHP3gU72sr2Qhj/HIx6Nj8bIeot/QXokX8FY96zPJ+f77&#10;vELYLTr2G2m++grp0rauutBP8A9jf/uJBUaQ7SoNKXzMa1J8AGC/eU6K/ieY7qp/UE9/pM5xoXq8&#10;1jgoD/gC4HSepg6Z0Mb3+xg8fAsuvEgZlw3iBT/ro5jhvML4as9z3mTNCF/qyn/pOTaLEQ7RPJnx&#10;H/70B25OqTzq4FE9s97WvGD9RCv9vFbVMTgA/ZSxi3GKuaP6Zt3AT7cMzvCmHn7ozzjFXER/8NsB&#10;Rn/m3K75wOcDoFtS5l71AfxQn4Kjf/oL9NjbvuT4lG7oCkBT/Tkuf+IrN7jmRl36Fn0MwFzrrQz4&#10;yKEef9s/0oV+H9yML/RXZFIPXzbY0as2QVvZqI8ffC4iPi2H39mmzB/MiejftgqObkCZdU/GH8WY&#10;22TPWay7uWGYsYo+RD/MfM+Fft7AxDyZuIUndchGDroB0b1p2sUV+sq4Nv7VLhx+tz2cXynPGM0e&#10;TC8A+3xJXe/7l9/p89Ljz/ce179VXAhPaxkuHHn9bpvpI+ik9VBF0x5zkaVrqq4fqtet9UXbAJzG&#10;Av3vBNr8BOobU9RBt9spbccmJnXsDQDEuc9FFSsf+GlntR/tTrBST3+Xb+HFWsZ6qdx8CYoriN7y&#10;K3XgL0cga9poxtuSLvvkt7VGnbaljt9kztvL9jhYOfDoBnb39WxgmVdn2lo8gQc64RBBvp2VHudR&#10;yjrXcRT5sd++IisSYhad/WE+UnF5MX8RU9SBzo2L8GkZ+5Oldd/BX/ASrkFEPr9iXJlSZBNv2PSU&#10;/UnZ2WPTiN79Qyl967l+boh9TJ5Wl2LD+DJB3+pBTWV53BrUW/VUuU/RJ5FHrE18QcvYvPaOFFeM&#10;O9jPOMRN/hwD7cs+mC/7TLg7As7a5M8LGMV3OxHN+FkyT72h8tgln+E3v+L4im39KwTZkvG8/igq&#10;OPBn/W976D/q8+RPwDfItx7sjyjv2JVRJy55/gBkQeO8aC5g6OBrGvOPjcVruRAUZ71J0IQULUAE&#10;4xixiB+4GF39On7lQYkd+7al+Gpb4ivy1E4wH/0oAy5vsCS059xOel/DqVvpkWf+8g2x1CdmmYuJ&#10;IYNwvEY5Yttz0uHPyrKXEaQPfBn/Gw/g4HvPnYpLeOJn6jP37z0S9OJDv/K6R7QeU0en6gptgXi7&#10;hl5gotx2jhOK2/XXPm+izfQRL/Bzfiy9JLc2Y4P7k/Qvn/q98lvecGiUdS5ZeOrDAGohz3kidfIu&#10;0Jf9ccSt68XU7Vck8Iy7+2TPH4wnnowZ0HLM2/+4gaSiTpnUA5n/0hYtA68fI80X9cVpiv/BzfoE&#10;W+sRiNK+Q26ctifrEsZYbuSLKg91gA78UdX8KrcpcgNtgfhsCuP4Oaj9p4bE2ebFmsYN5TL06/wH&#10;i1NPzzUqYL3o/X3ryfkw4x3rLPmEtwcQQ/pzbAmHPPEFUuWCT77H2Az+arhlzMPMt/IfMcweGfRp&#10;t/QTZHMeSSyjr/nOGsZjltbb9Dngur2rzzl/P5TO2pzzp9RYnmRSUFs2b9aNaiv59/Rpf8LygncZ&#10;qpAL2EtAkRxveFL7Ixp/AB+pfPXLaWS9NWNOvIZ4BcERBRCbiRnAZDuEyTdBOFYKscbBq78RnMk7&#10;sijPYP7DV9BHrXcmPkF3t5dONNY0cvW1LtK3OpHyB6z0cGjpjADO1KHzma+fuIuSfE+UwXnCSc8A&#10;g3ydT1F4DC/hnnWtt4aqA7cL0MpWUWBlekhF2mYwnJQOHfVvXak4ZRTnpDvztZWy5suPDv0+6Ako&#10;+FZZX8irzHOABYdYQk/uyKFThm7aa+goB6jj5KhQnpS7iZUAPk72wfe76vAPUJ4rvSqH/ppHy67L&#10;b/KzUyKn+Gd69i3rgOn2jzTUHSwnmO6yaOlWnuCT76f09SmOY8HBMfIW3aEn5a4TMRflxM1s0JUJ&#10;ls0ZFjQM5TyRCHAROJtpbHhmUdjY1jirOxwD07SKgwzIfkWtmtj6mn82fjjZRC7thHQmBO5aQ28+&#10;XBBh8uUCLoMeur3SyTUTPoN2T0gZ/+BTf4QeXRLXf/nzX7wYogSbqQcIsQ6mLmjhHKAT+H5FvZC5&#10;2J2TXuk6YyaplLR8n2BhCU/Cjj4+oRYPfk8J/ZCcJYTKdIzN10+4erxx34FuJi/4CmKjs/5CPxXy&#10;T7OvMg6ZGLGP33AODpN/FoXBzLdO/ZKBlz7Q1RbLk44N0/oOz9rPWuh3I432AWiPXLiKQlzk8kmf&#10;7mS3zdOWnEw8f6qnm9QencNsB7w15vJ6pP5+08nPCwfhYDt/1lUGW9fxO3W0gTGwC57zBHxf7+y4&#10;k0AWN301JCbgI0APO2ix45ZUoQrws/6uwW1wVein/uQHCG/Vn+hp0823+AlTeCSOG6tdgGMWuN1A&#10;gedxfmN/VE7WWtLevietvFxwp915/RY3a6SPi7eiFf4sgLhJzP1NDoISX2bT4dHdd6904U598o9f&#10;fXX3b//+7/ot4C+8ceiTHq+HZnE4b9iwvVKIdoTnn7/5i0+SP/nkUz9Z8ewRr6TPYgrcxlz91PSR&#10;cNCPCwuMFeB1rKW8dORLQwpQ1g9Fqx77Dhwd+BhexDB10A0TyyA2HfuDm/iUfTNGfDAbAJXRPjhi&#10;HG/MgY8f7xMbxj1fMNDAyiuciYHe4Qof8xb/13oCFz8zVgNezFI/vukNJCJWe8pu4WIL/a12mJ/a&#10;l40oLnbw1C3gE0r3hTxhBj60pLzqEDt98xl8VeaTYhbirs+8ztoB/2SNgGwuBDHepN3g5yc/ZEt+&#10;cy7jPD5yfMgW+qdYetPfPhv3s/6MLm1Td1FU/78G+P4QsLlG3zs3DvElEHryP8zHBMcXPBDPBfTH&#10;egX0N/oJgx999und53oS+zOlbMjSzzlxwK+KUMclbd6xi/Sx5l/8Szk8i+dxj/lbdZQ3ZZwGtyfY&#10;qIQdPAGWcUODIPYRA/pkfubki1ktfayyqCfGfOHzyjbbpwmFJwmtF/byJxp4ef4wzxCCA3hOONql&#10;tI4x4aNrdJHv8MV8wiXf5dUyjqErbenLmxQf2y55ED2BxUeqcVG3QB/gb9VPRf1CigmVQ7+Hfy4Q&#10;zLwz+kBa3cjDM/TRofWUVx74hcrkYlD5UM34bj01xpD2N4aLH37xIbwyH8RH5VN5pOgvNpJBLHDB&#10;NX0XfszNXESKnXtshY555cWLt/6NTY7hDX1lNKV9VW0bwes86Lz0A09fSSXzXQA+ELr4kjHm5Vyg&#10;bPyZ38Hk+viocrZ6vguPfkLdanP5BN+0zelfQPXzwXxRBi0p9NadY+JIfYjj9nnXKUaBjkmU+Rg8&#10;aIYX5dZpLngZCTrw5U7zUr701NcGUj7X4PWBaBg/KusBHvwFjEUF9y+Vl4ZynsQDkM9NqedFPRVa&#10;/pNJWX9y4aI3SnA7CGNLoW8ygBcybJsqM19p7NK4d9rEet/H8veHH31k/M7l6EUd8qDvxUvKGJ+k&#10;hNaNM06igMqpO/1IsXUQr/gsxyoMXh53ozDHZhN70D/0m0fXg+VZG8E7ZVMvVdzHiKWMAaxdcoGy&#10;9NDwATzH1x9TVp6dn9kg5+wv9JzdXEL3D8Jz8yb+6ctvXss/+oNfdReWlI/+n+rNF2ffJF7A95Nz&#10;Qmq/oh+4T6kesB2K79x8Fn9Zh7EPOkyKT7HXWowd5PU3bWR+Gjc5DzAPZbnQoK0j4eicjvn2ZXng&#10;Z81ljInMc6wTqEJX2tYHuvCqNfRjPal49lXkGdOKOes1RnK3v2t/akN/CxOWl20ArhW7QMduGzWl&#10;+NS+xF8qs47S0zfE2ktBrO4c1c/kE+OsTTbf85wFXGui8z33e/snmnnPUfMptG4Lpb4wOnp3zEEO&#10;0LnBslLkNSp8aBPA8swvfYn4rU2RkfIhXwk8T77wBFinWz/l17g1a0Pqe2MieQOylWlPOX01GEET&#10;D72WcK2hTp9JYfMgdriBGeh5MPlRzbFDOTHe/RbqOefGV/Km528NgYb7t7k4i078EVvrwivNF6wg&#10;T+igJjVd96dS31PvdRu8xDN9LhWVQX+GXiYJGA+wjXVFxtrGVW9gBusSRpAK7csjBQ/6lnMM+Bh5&#10;IrUedRghMn0c+9XL1/iibED15snaX3/Bu+RjncUf3q/mDZTg0hbXQFyCzx9Bweh2QtbjFnoWw1z/&#10;0k9vTbi2gSegVSMcjcwzzmKL7RaXpJIrYy90Mk/qd1/hJtQCF3w8+qKv4scAjXUOXmXYIuFxQwxg&#10;n0xqWyefvhlbJBhUAxYAS46P8lVeR5GzErfGm65DOP9cOh2uddn1MVwokxqTWD5q2Z9UoeLoiR7c&#10;6G65omCeeqqB3xekND8Q++hxQuOlZczDG858St9la+Jmxmbpgz3gsr9F2g/rbPf1sRX54LqNTbOl&#10;38qxt1D/JXUHMapdgbMEp57ImGL7QGIiD0QODriIv6O8WY+58mHttV2sg8RHSxfZG8MqP7Yx1sSX&#10;9UPm+XKFPONR5G8bwKeu/Njriv/GgTVMrMDLBcL4tLKQwoVr3mjSG1TB7d7a1iLr0PO4+cqXlBZZ&#10;HgfwKhBzHBW/KfVnvvi30s5rcMo+06bF7+zvv2FMkVxk2xb2U1XuYUBZVPKbgEff4Mk+iIG2k3tW&#10;ivx92HKUrmxv9mx7MtYw8pi/9Y0+i2Ay7pOKE26QPP2w6PCb19pt12sOOe76qnQYWtvAQE7BPpBO&#10;zK+Fnp/12OlBc1F+4+Ck71h4ynyKMoUaStr8Wd986xadHIVONkzKM2gC4HFCRCNS1sGKRT0disHB&#10;v3EyjW4ifR0qmWd5wb+DP2UcZzESfTG2C+Lq6hMr4fJbHbZrAqj1Tscjrsf2Y7O5DVgdFg42Cxfb&#10;WKSxEAGXC8LIzAmFfqNLF35GJCxsHDL7OQeWlpFmsbMDREUbjgN0AJoupCmv/fgFnAYEMnC0ZU5H&#10;WLRHxv60vNBTNaydgeeSfehVFr2IFXHb7tb7FX3uTClp+7E0OnlbX6FY30POkl2GSksHLv718UUj&#10;CIdj/Z/+kHbmciFj1illXz16DP/rsspv2vqT7ymLdpCS1rP6wr95+JQHZUCPm7qwX/Di76AjD5wp&#10;eTb92zaO9fFt5Rg/6pm+NjCws5FMPSrFc5bggf5+Fk7cgWLR4utND/WXaJIJbT3FxmQgxM0/F3Ph&#10;TTkna9wZnY2v2VQdfOso0fCH/unT/bt7CKdv8iQBJ/NMqJ2Qwc0Fhe2XLZ8W0gStP5dxJIM7huXE&#10;g34ay6uDPSCZ+BIf8gQB0CfFVeUy6rDluZ8gTFtRBz/GNG+QaB6gOXSJcZ3ccnwCiwJvfowc6LPY&#10;wW4uTnYhHK9nQ2EzwababGFizjHYsk4nfvLXxFIXS/i0uHoWwviMM8gF6i/y9K/wd4VigzZSW7HQ&#10;1SL3pS4awR/AZ5kniK3weqPXk/DEFMf48l7xyoKjm3b1GTJYTZD2qV8uYPUEerWPCMgruiSQG3d6&#10;9hodrJxVzVzDAgl881d5X/UffjpB42YCXbTnD1u9qWBb4B2eS7bKz7wOcbJpKd91xDD2cwIwehn5&#10;4Vcv3kEbHdOekiR/xh8sYnqnGhsOuSsx4wsXYk/YOuxSj8mjXxa81ZVFHW3GhqDmeNpPH3Q3V7XF&#10;2d/Eou5dzBurf9aroH/723+7+/LLL32x6pNP2DzNEyyMeIkGu2uihai518Wtz3yTCU/CsdhDxqv7&#10;LNo4eeIuf/pa/QsNG2v4ig91pOAB4NGOlPPxU6o6Tn9PPfi1lf6GTKESwO6npw/T3xQ38nvwPKDZ&#10;EY0tC56vkxZdGW+qS1NQyS8QY9/UopT4q23uk+h02cQmq50fsl4ZGyjr0/hsiMMnN+Dgv7QdZQC4&#10;/CGD+EAfynxCYTouQufmEGgYh3wjh/LgMjaZx/DFn174ij0xhr/R5bnKyeeGME6O6Y8aQ9XvGNPt&#10;E/ECRjWUMw101kljTm9Uo205uUp8Kqpgxmeg9vX4h1Kxs4zibfpLp7c8+owPZ01WWlLwUId02XMi&#10;XOU5qbpGRIYcowsZ0k3pj3/847u/++nf+WIZS1toGD9Va93dDspfA+Ue00jFp0AbcBaFjsyfbasT&#10;B1yOzVv01kllvgiieHuisVlHpiV+OCegXaBhDiD+1g0INueSl7wD+eLb2OoaYMkVv8YkeqPz0ks2&#10;d4Ol8zp6A+C0jmPLIyOAx5k6dpmjDv6se81jYtDj5NSb+LAJfvapKyIbWj4A/aD2eH7UzVDhR6xk&#10;3C99U2ssvvX7buuMe7WBvlYcylpOGe2a8T42cxLNT2jgK+qZV/gUKNO/9U6eNVxukAWHsvLnmHzn&#10;pZR3XKWNgg9NdYBXnjzOmAhNTtAjszyxHTr035D4jl6TV6X9NXbb2xJcHFLA6cRa2iW8Kc+cL7to&#10;ryv/mVhfjZ3yazlp2wuc+qbyelx84rHy226Ma6Pmhd6VxQVqoLwo56+xVbzKcL3MTsr8k5n3Gg9+&#10;5kk7aVChfslAAnKq2MhftooWwHfElMcwHYOPXoxZLHtAI96Bk5cL5strX/GpPRQvPUYH+GddqdjV&#10;uOJjxjCB/ak8/MGhDnqO+YCPPh6f0E1l1DNXsX5lfVm7wGGNynzKmwlYj+QpT9ZfWmeih+oANtnT&#10;v3a8UQ4vYgGoHfjJfpHsjknxE/EZXBPwhd7jfw6zZk8cc3wC/NGHFBnQohM2BvKEp6oNFIPrcz/s&#10;1ydryfzet7QXXvowePCRy4Sf86HQpl6aqX7z8tULUW/ZkVV/Q0ssIrM4bnOdH6CXy5SpjGisnwjh&#10;DQP6i09Gfx13vM/aJ+unzj/mwQ3I8o1lDLPqIiF+GhU8SZ5a7MUmlUyckM/bVaqNrNRFEHQBWDfz&#10;Bhm1rtdKT+ZiAGsj/MgGsEZ/YctnvmFD8qYtkF0+9Qc8C0vXFrwj9bqUziaAZvNK2SVZYiVlKMJn&#10;j7HVZ9FIR8apy3UodhHHmu/dyRe2M+l/6fP2r32sds+CYyH3XLObmq4QLuWlI6Wf0ifZaO+bN1wv&#10;AuZV5AHdxCZ/Wu4nat1HWOuCm3Ej5y20UyA2KRY5pOEHOH+wT3VDXksjkVhkDNGYo3jBT+XGzcu9&#10;ybL7YeW3j8PN5++qRDc/Ia1825C11t7fkAzal/pZe8OzdvRVxpTRXvlpEPmO/RL+oNUH3zGmIO9e&#10;dzm/fhXdeaLzzZOMhdiU9Vj2JuAJqCnEI3lChyzexO76P97dNnRucT2DiQD9rI840Fc6pnKzZ/Vk&#10;nMgn+ppQX9QDK7UW+CFx6bFi7DQe9fpvzCw84Z/lExY2qBdQ8RsPSAClBw/ZsSd519VwcPmbC3HE&#10;wsp37kD28GQ+CD/5JqZZlnkIjzjKOEJ1EKg76Tmmh506Fse/MQx6SNBs0XLBpmsz4qg8wSkv4ghb&#10;ffFXfV7K8K96o3sOdVvIjiXEOGjLOLHHl1DAoj2F/pMLRJUHzmrbhWexJm+d8fCH/+MX+3HG7urp&#10;WLMm6B282pe5Y9sCT/RgXrP2cx0h5dTJR6qvrsYJS8c0eI5Z9x+1h2L4zfeX9of/1pc5633A/Aws&#10;3a3f2EE/t0ppu+gTOzOHcQ6k86ejzWm32nHK3W1ylrLvEfmUTpMbofFS/Suj1PgdwB8LEC6o/1pO&#10;6bgxqdt96Igl6JibwWv7wkd15/xevmeKfK+1JiaRST2f1lG2If7rcdfp+B+appXB/qPXkpKTNoJe&#10;4yHzgXTlAQXUx1+VW1rwe2Eza49L2ZVVXUrXtOXvS6PT4XOUewfQz6Wl9S1d086zmzRzCLOi+5j6&#10;Si4eh391ZN8cHm9V37UpKrgex/wAsAdFP+oc4fmCQRhwG6YtkQFfQDl9ZW45zyEjLu0APjoYN2Q3&#10;v8Hhz0Denx4yfjJu12Z4X7I5+1X1u8R4/5EfMivKMD9lPG0DFaepHawDGyoDCHabclCD4wugnDRg&#10;CMd2NhvXLAyyGVme17KgP09QtsxQ9Lhp6Tk+yyj3ifhyZLzYQYQAMEgfcPmrLT6mDNpJ3SijNHYX&#10;Z4qcUIbur/XqwWt+PVHHJ9A3cCGs7tX/9JHr0Mz2GdlP61jg0CY/kYpk9L6C6ote7lzoygA4uFsH&#10;6bPkyWeVK35lu/RTXevJAnjx9FVK812cliETXxSgq56+8/GKgENogOu0PKBv+5xlZ/7ed+BsH5XX&#10;idO8zLG/wCle04UzmVVeR6l8lV0ho2fr6m8VXGGlr4Fbn2PboruBfzKoDFKAlM/pc8rhV1yOeT0V&#10;OJlIsDsTJYO58dABxwCjAzzKtxc4qeME3U8sCB8tjEM57a6FgDd1lTII00dI6UPXk1d1567NN29y&#10;MYey4KbvLvmaQKkDOKmPLYkz/Pji2xfeZOQEkM1GFhzFxw4uCpMywXazC16Na56YEgE9bfnBi276&#10;vnh1YobGeoOJOtP3OVjjj/JcsMMOJiTkxZfZkG85+CzMnrABIN0YR6gDrOOUvVFbUc5JmhdqaiY2&#10;9i2P/qVTK3y8ADtmIRS9kZOL5hwD9k3xlJ4gsbHN/to10LzRCS6bAfalPOWxV/j8FjB0ba/T93Dg&#10;pJwTHN9hjDx4ER+cFiqPLdjoktmcYjHBH+gF+HIyzJNrnDSih/VSnOX3fHPccdAnabI5F4il4ICf&#10;9CXmR4bEOE+1dR++1APclb/yWlhwV6H1hl769IT9tLt5M5gvyvpJETGJH4/2Owkm39MD6zu6Vh9p&#10;Jyz5U7FwbtSXDeW5EDS2qQKzqh8hxwViQoOTGrFSPfNh2hn/0z+iJ2NIGNgOZT2OQd8FVxjoIjo8&#10;hS8cbxYIhwvpv//DH+5+85vf3H3xxU+0efqlYyb9Dt76SDZpPB89P+Y39qQIcywXBDvXopNvvrJK&#10;8aWyY0OOwWFjFp7MEwA6mwf9B/u0kUusgGt7lObmBcYaWQYtiIpQn/iR93HihgUYNtJvPaaojtR2&#10;iLYX8JFNWccETtof6/e1CsjoGEAZ+vCbV6Iwiusli7GJurtX8VIvfLpNxIM69DGOKD/SK7r7hBKb&#10;lf7NdfmEeuR9oAvE/B6sdbck9XLJiD6JTfAYoxh//dGYwsU78sXr2AwL7GzqG8DQVwAuvqss/CxF&#10;XLfLc1PBN998c/cf//G163oTS9pCLeETwOEnDGyBDewZ/4l7xhDajzmmAE79Qhn4PwT1a/BG14Po&#10;5NdiaFpum1uhlPLExkNeB5qztzFQOjUaffwKoC9+8hPfVIGsFy++sS+eMffIfh+IQtFWsq2DdKGt&#10;AfQ69W4Zm9htL3DY+KOtAfDzG4NxZG12pb44JvY83qtdejEwd01nPDwvpHbshh5aPujHuEDeflOK&#10;XHSyXpSr3nE5eoELUN98aSgnD0DXWHKBvsAvDSm4/jBHEXfTKNQlHtPWPYYPc0L1W7/hLZHVoXWM&#10;fe2bqMTYwAmt11gju32s/Ks7x0DHw+qZ8pnfhGMfGXPbVvm0CxtIxTl5wpf2is83rawYbtN+jA3j&#10;T1J47E9Q4Q8/oLjVEx1axjjDPNYybO8d9OGU764nOarOZz1l8OST9dQej9hEnyZcONCeOqCr20Xt&#10;Tby33vE5bRv++Y16I8CDP/M/Yqh9dfxS3OVGFcDXMsUbQH9iAN93TqidTY2or6xRt88pj27RBXpo&#10;9D8p1lMHZqD5+uASPzp4zSVbXKeUY6Cxg66F8iFlfgHIc2OWbdIxWkROWwOsrTt56q+hvCkn//HH&#10;Hy+UxGpo0It6+3H4lPbkS5lxxaU01lHlKjBvyvn4BkXyGkuZ11+KL/Mi5cQt5z/3cwMkbcrN8Y4Z&#10;canMm+m0RfVbBg1dN7fgVYAP59WlOfmC7/rTf8LdMUZMpL1AwVT4nLzIY3NvQCBPE3MemYvCiavq&#10;Vlr0Qza+AOiryCWFB1DdSHkDQGk5LpDlOHUp93nPBT2/kaYbVDBgAHz+0Is31nDsPkT5iUe7aW/9&#10;2chHN9rS+ONnedE3/Jd3U+uvAzY0ubDmedbjgs7VWDuJj22xfVpfcXYz4x9vVGBTmLGVda3P06Qv&#10;9lo/1uE2NzZ57UN/m368dGBu/yuAdRDnLD1PCcn2heULp75vWtb0hbaxY0Y6c8xamKcL3a5CfmT9&#10;9hhAnHjDV3XgFBp361j8saQXsSjf/mUtmDfOpHzmtaExHo4TNAKyP5l1KWsH73MY46/7Ou3nrRXM&#10;A4DXxGQaQyN3Go6aVecLEinJt/1LI4SXz28pw7ea84HqX/6rvSonnC6+HRPP4Av15t+YAdkX8FRN&#10;n6ht5KHlAu+DMUXyaF/EKuf5xe0nGW/ecBMwc5NiQOPH4ycw3nHYp3KR6/Nsyx/LYqbbg/oFWp+3&#10;X+o0TPWs99BLMoSUuugDjd+WZlty0yc2VRZ64gr6e3lSb/csXvFF6+F5DfWTy0fvCxyV9ZzxLD/p&#10;IOO3ddf9E3SB8trdQbbSP9U2/OEAQHiNES7Q8ud5pOOS5xh8IvzRBbLatPSgTu3D3wM4dAgtY1bW&#10;9aU33ehsLsgbqKz1BK/bBIH+N9biQxvoo+9QD5/TpvJtej1OtNxy1aAer5VWBvXVyfmR5fhH9vpQ&#10;q2P1Paw1PTFzMUaBTx3Gx1GnPtQl1hJbxvV4Fzno0Y9vMCMAXZY5ENq383vP5oNKgqDFR163qS+c&#10;ehkJYQPoftp8q5xXkAPVp3ogC6AfO5U/bLSP8nXyHvRV1tfBzQAAQABJREFUWy1Kvyom03ZZPPAn&#10;wSFIWwSxawLwSmN/Sq9rmcVxudsruofT7W/mL2DpMXlktAy5Pc8Ct3qQLz158OO3rVnn9dKQ9mMa&#10;jUU8iAJ4XelwyjjF/Mj6FDjji2PiAj6Jsy2PusIphzKOC82f+0+19+TGOAPEttQQe37zp9tE56XW&#10;I5wPES5gr2XNVSrxWgh+2O1j/C+fyG7rtFV0PXKR132A+Bfc4FdnI9/44ie68Cux1b7CeAlQVj9c&#10;k+JX5q6e3531jA2VD4/3QWUVJ/qWZnvafKY4+RzIfW5j6JFZ+8vvh1L8D8DToX40EDH1tE4BAWf0&#10;YyIJZCFK2XVHjuPUKZlAVG9TaCw+WhTRcQkuXnPU+nWxSMxpFE9u7qhREOeEL8Zm8Oox+rS+KWVe&#10;eIkujg0dNGvzUHWAivKlQ3D5S4cb2vJQWpngYXcubpiN66ybHasFvTZNeU8/d5oiE74dtBoolgZ/&#10;0bBpC715qKzgMjdSFrEuH11qW9PSyJK9QSfaQnWw/roDq8fUVw55xFcXZfh/AMSHarSO2HpBExDn&#10;MYGiVXxw8WJTFfi6gH/o1BCbl+oXz0FzfBw0pcWm8wNeaU//NI/+zZdHU/zyQ3CLNzTl2YVY8agj&#10;3/qmlN+C4oLXj9WyPy/9Bv0p5xa/2lRe+0Q7/MuD+vIiPT/UAcZxTl/CAcCjthHgQuKD/qz4pw+8&#10;ZeEPjnDb59loYxIF2JTiwit3AD8VnX8jYE6kKkfCNZYw9hAQV22IvqMBMgDkw//Jk0yYbPSz6cIJ&#10;SU5K8pt19EFighjEvm/1itT8vlwmefjiw8RoNkA5ziZFfEgdGwvI4MlDAByAuLb/pI8OvJCkHLn4&#10;gnpUfvJIG+W6+IkfGC+pw+10i8f68sak6EjzZEkG8uUfmApCjz1sxup1qfgG2QPo1fYEp3qCgW95&#10;NTVgHCnAxNc+Qxl+Jc3HqBdfjI/252zU0h6ctD7V0zro8Ri9hOO4gc/o47uvZ2yBYduxerSNGFvx&#10;c08k+jvA8OnNC/fawUBmZGsMlq9Nr82XvwaQWflNS9c48/Fl0LvomX7/qDTEBa+kM8jBxOMr7noV&#10;GIcQsS9c5C/a3jbvor8xJw0tMjYgx4usMV2myf+Rf0vOXliGAPzwE5187BjRBUCOAG4Q6Wuwc4zw&#10;LK7U1Abk4At6Bb+1BXQh6XT0wRf8hs+9NtFZ7H799dd3//Kv/+rXttMnP//xj0Q3F1rp2x5fdizB&#10;l9/WJpa4kIhMLm4+15qDjTuewOE3MwHiuND2IuUCMHTVmRsCiB3a3bE/deVBLPuitfou9dDjM+jt&#10;38OBLStvL2TFz/y1bqIcXqazjh1H0+fwdfjDe/dR9yuPa7HJcTcXMrHJOh72csGkceZ6yWTjljyv&#10;bG5f42ltxsyO2W80NrwRXv0DPh8gtjH+fO8y/EX7ZM2jeNAYxuv2eWIv+u0LPIyl5iWa+MbGaZwz&#10;a7i776AjugPwzfyRWKPvM3Z7E8+yiMt8OLlAvulGBgth1qPECjIfKTY6txgRGWMbx9ZLevwQ+ERB&#10;Mt4F5Qm/E3pMffNnfdYV6HGWXuapisp7/KIv2rfuY4pRPUHwoW7S+Ei/l4r/eOXYU54qYJNI9KzX&#10;gep5nfeaVjjoyB/tDC6xz4cTJFi4XhnWG4zFLeOCs+dlYmP8m9ggHubi7wwczHXmPX2Cvuj4l1za&#10;1kyjYPDUF19zg9g8ZUFVY4AUfT1miB+6di1qw0EWoBu6Gx+lBbWPlP5QvUnPPLilPU/06xv7hwsd&#10;bovESGJzx6p5TPyePPCj5esNG1oxxf7xO+XIBZ85v76uDdRdwj6mzhvvTkenwS8dKW1EmnVIxiPr&#10;qjLKOS/k3CevcI20+ga7aS4lC7pRIVLJT18GX//mlzdF7Dju+gc9+hQD64AXL771mA8/fMSrzUe6&#10;/ZU89mZMR9fIia3UU1aIPuhESdq39aTNUwuu40t+z7iT9aErQBCc+PBsWxGLqw5Z9kN0utaP4/Ly&#10;ExSMW1oLs65BUXyD35kj1288Et+qKy0p8uiftAd0pJT5I16M+8yPaY9L+vMmDJGKJragF8dLlg40&#10;Insf4IxzX/zRxhb9t7Y4M1/1Bf6MrruWY3RlHsNvSKAMsNzj2HGSKcL10IG5W/jQVeVuPxlDCnyk&#10;1zSTx7fdDLOM0cE/4SI89K3/oKPv8cf83bnVF5cY/8bPPH1NjFrHWY8w3liHkQ+vyqudPaYO8Lw6&#10;NsMbMA82DvmXbrQhPrctPhY3rRE++CCeaDm08C80f1m/Y4H1N30Nex03wxt6jumTPq9QHuBcK5A2&#10;JA/vzOPFyfoD3xG/Xt97HRUf10ZofU7D+o4+4FgiFpAtO2jrZUvlxj5iB0TG7xPi25SQ780klODn&#10;gm2Vzawl6SfSxFv950V1cKNr+zY6KC++3P/gdmNnU23nGyTEx2sOVVoPycMH3KhIHBIbz14+9brm&#10;7T3r2o5dSIpd8WC/OX9GZx3L79MEmD3ADVJH52jxkXZ91ba1/mIEL8pO2L7epeiMDXKSn9KBou13&#10;r5+giH+Z79A/5/NZnzInRz+N8JF1yrMO4lZjjjprpfJr/bIWU7sLt7o6bhE+9PE/PS1waeG2i5xx&#10;WJMoz3qMWESf8jb2+DdtPVzBHTz8Dz7HXgGPHrmAybgTO9YFZDMd34u2MRnb5GbVozPhbYCfeN8C&#10;nweqHj/Bv1B98AXrf475a99lzkVv6NyPhtD12DL97pQKLut93uvJa4Mf8zSwLmLRR4HKID9F8Yuq&#10;JYniS5iwhS+0c/ppHPsOnfUh+vGtDtR/8FvWtbx6uGMteOZDS6rvYQfNRlkvsNDHbYP6nMdC+vHY&#10;b92RUZ+PbhcKt6w4StGLV51DR7F1GF267qas0Au8LSPtvoe0KZovBPcmAj9hiwzsQUeBW3P0zQ3u&#10;kd0Yot3tU9E0vk7bkOvPKRMa/kZGlbmgRwfR1pdcjOdckhhiHeM+0rX6gWudhSPKsl2p++s6SubU&#10;oReSkAtgI9nqj84p3/47fUlbJ57xCWGUVLOpbgoPLzN4xxeylkuaUWH0fmjP1tNKxsPC7/zruQam&#10;Ax5zlD91psr2zdq4YuurC/8Mr7MM+h6TWifh1XflT53Xnwe+5cLTn21f7YIWKH+PO6NDav727/LG&#10;N2lP4vA2n+IaQfikoNo30A+hU+xzPLJu2uubZeOIaHx0Xktb5RyuZaCedNUjfW7GH3SZz7D2Gk3a&#10;OQYpo56bp5RcAPoBlY1LGUPyBr+NfGHfBYf/swPsKM9bHBpzRGihNtoWxSjguUhp+2vLOHbdWjdS&#10;s6HnhT0fpYbx220iv53X5jbVZc5tIReFB+22ryvoEq/Hq5M/EUN/44/5oe2Kz888NvcGrUuJ+8jr&#10;D+EZ8CW8YSTw91VDU0/j1+dZx2ZSsUalJbbhMax9cOOrsmBLnBVoN2TsJ4CRe4GAHtlsYzAkz6cO&#10;MDvRuOPMYqF1TQlWNmEdtCIgBWg8JkcWjjgIT5Q/9cmTS75GNKXeddL3LCuPOA190+gtx4HpQBLI&#10;pKwTJp/ISwcCwDwPj5aOFDrSLojesghiAJZ93MX/gU7wWOxwp4JOVcyruOjYJ9wezd0eRtBXZYDb&#10;PHVVI4sy7CwFdfugetF0bT/q+1mTscqqfwctTnop09dmfuaGhiLLpP3wxQq+nLCV3ryGvjqyCCtU&#10;p9ZRTgdyZx4dGiOlOdPStw1xQxeTJx756lJ+PT7rzjz1/J26Uf9Dx7X95EW+AP0pu52YGycMGCCc&#10;llee9ZFObavya7raGkocIThlkefjBYRSDXsLh0x1YiOJGKOdsliPD4ht7rRETXCRYJodeuZHWQbk&#10;pMZVnOy4+9+k3dm2JUlyHuYcKmvorkZ3E4AIasJaXLogX5k3eiwuSfdaoCCCABrdVZlVlan/+80t&#10;dpyTmVVNyM7Z2yPcbXbzMYZdtNBOJ2ZB7rciXbis2nlds7bnYu9z/dWd37idOpyNBkT+AB/Y4OrE&#10;QP3lA/CxOenihM1v+V+cC8NoldlM0Pe4QMHH3bjOAg8LbXV56d/gtX+gMDn5m4vGselUI7kdRLSR&#10;QP2fMr5pPr3RB7R1fZ8JcZ+mJD/5XSyGoQ0j5frIWnujJQ4fuCtvJ/ZSv8nFttHy0VbJxetqD9Hr&#10;GpTpVRmPequ9oYGveL5wGTCUPYe1T8pv9F8/qn+2tiz+bZr4EnP6oaVtvIfONcddwNLBBy/xzH/T&#10;b1MsiKohfXmK++lXitCIDzKUgT4hHP3kkdXxZ4qCMwzk1385X70OykdJFzWHOZr+rkX4lwc+wt4i&#10;f2Xc/FaVlJ/Cqb/xBbm/JBtLcsY3zqZO+T2eltFyr0RfqP9sZARsyCxM/Wzcj91bd/gmJAPGtywa&#10;kfNhjDNsjtvqschLzEU2P9cwduSoT1bVYGc5QJ94tUDtxmny9A0uAv/df/m7F3/5l7/vb5bWj6Wb&#10;+ixdxY9/elNFeFHCRd99NXhQuvh8xI26EAenTulFh/Am4w4s0QbdvOaCIUC3/kBnYwvv/Q3PsXK4&#10;oF+e3RxLdvHTj8BbPrD3AulQjpzhP33O6DgOWN3l8eHykfq0z8iWSHU/C+7vssE/N5iMHY3XK2Ze&#10;vnjrAnzsGJ7qtrsotd3cZifg+FssVU7qfePuw4dzgT/1Ls8Hrz7B0n7zbAJGxmwGxgM5xgfc7eNP&#10;oEjbZ8+7xASengSam0H47/HUB//bcOoGcTejI5ufE6j4zQ1B4mxvwHn0z8rXbvpUp6NXFfkzvkb/&#10;an3Z5Gz5Lgu873l7zLY7/vAb36jjtqFl8qlUDIdHtC967Qgeu9UXH6pT/vO6yQ/n9ezM1EdbRHaM&#10;P/FUH5AqPx/jonTrhgp03rYEX7x9+JBxuPWtnqefL90ZS3cuvD5XVl1Dr8xFXH94332ivaxMabFC&#10;s7QtlM+gAP6VcaO745IL5K2stW3ntX4u5l5egkOzx5uurL0IxC+vbUIefaJwj53D5Zv1j7zecCI/&#10;dbE++aK/pW5jfWKDnt1IiVA89JMz/olfmrB96qs+Dw5wrP4WLp1OGV7y4O0H7uN42rG8pVUG6OTC&#10;rP5+YcuYrtxGxt7EMU/aT52P38XNrP/MNbqODG/jU+c/oQfmamRPjIkNdY+/11HnptvoAOQB6o3+&#10;Yxe+z0E5233gkzT6jm13/J0HPffTyDAOPN4ogw6fe4wur8Xf81Nl16ny5z5WyH9NM1ZODz4y5NFd&#10;HHQ+KeP4bMpOnSYu2Ln2VY+cN35qf+SetkL+tlMXrFbn0Q3XpyD/OawN5cUX4bl5w2cqij6gMUiD&#10;8No1g/yl48s970G+EgW+Csv7VP9Fhx/tjAXiDPodt2/KiW72J+D8uL44+hY3x/pHx+ZUOSjPjR0V&#10;8NXXX734Mba03pPuG1U6L3FzVfiCiduxc3yPb54wTQzjf//Af+5bNhQn8V8/5mdHEnzV7+5LbQ5U&#10;5+DuBe6Ox4kVfc/qBO95/6CdgdXn69iHZulbmK/6N/bPjbDTxnaNl+wCHjN/mH6vdZ281+cGYa++&#10;nQvIO7c/fuykGQsxOO0ULT3YWl/zWWqVX9ZXm5K7sPUhGkbnaTeDO3kpKLq++4kvyTz1B2HLHI9/&#10;kordRoXcB6wO+vLqHhny3kTfbBp1frN0bgTOy+0v23BpjEQtG6Tpxat7LxpVVfGY8aJ9IVtPTDzM&#10;rqyHNp8/Wp9tupjjwo2lyR3/nco9iG7Q/BywVz89vHesSnvo/FHM8/fEklZSzhs8h+nMTRMDyV/J&#10;a2bb5KeEBxc/eEsfYcXsWnmaZNv0vjZZ4fJ1vLzJddzYbrp8Rpsfzvpg6eHWZvLYQu980OfWj+qF&#10;0kds3eNrdZx6njY1ewSjcPMJuoG9CvOEY1JL6vfkSa85nhL60O/oqHx0o3NszAfoAdycr+xV5osg&#10;qPnssaiHm/Izb8Nr+KV/Sd+0Fx7f7NozpMqHl/njHKuf4dqi1nOPTiY51odLO7E0vIxV9/pjl5+o&#10;WBlwd/xn+o7l8pdP51jckn5z5n88uWvq+OXYX6a3r+Xx/KKtq/zV9ehfOcnrza3Ju9u67OCsffc8&#10;x5f8qLU6y1/8xkT5zrpLGSjPCL3G89TVRxeIIX5KIfT+6NU+5uF/JE/g0PP9PtGMbtZf8X/6bFfp&#10;X6Uf78EhLs6tHmSLr7XroJ04G302755O/Yq9e+7TY7IW2AXueYgn/qNodTIeidG02OyloXmu17Cc&#10;VrfH4cKIFfUknSfTH1nblsxvP4JnPMinLx38Af2YtvO+N9UcmXtj0TF3ZQz+Uxue2BPexqhd/8Df&#10;uNl0dajfgt9+NHhkXHTjiPqACmjbM0XvRw08fH/31NpF9tTNlBpzaysG+dQHisJTv+DhoSdAB/JO&#10;+qTsEyduhF7fjtyRv8dIyBQfO/4rmzXLzKuX7d2ne2zPY3mM7g+r8enel0HwBos36ZRFhfpB3szx&#10;xqPM5Bjl0dTXBXDV63MYHkNvfwDV2rspGsf7WR7sLg7BI/SipcfQDTY880lo4qS8EqOgeYmOH/QP&#10;4Zlgyf9T/fVt5p13oPsdqPFzAH1teKQrX1weG+Mnx43DEFHzKouQsdscBv7Dp69ff/Vz4j8qw/MO&#10;97iXXx0qm47xSfx32ZiDo3HKJm6zAr2z++h4/bVy+OPeL3yxDfxOycig1Vh3xe7vecrfRRrGPg2w&#10;pDYLS3e01Vjk1Ygcw9sGpAodK9MAyMphzx0s7491mspUvrC4DNzjltH1BOtiT+XJf2x8zKbVI48u&#10;4C6jGSdv9d7g+PrNXGASqH19buSuLktXvwmwlPW1rqfA+eq86Z1G+frMMZDusfOlU4+XzonP+yu4&#10;Fl95+SXt4JFAfp0FyvAZXovbzHxtfMhX9yac3cA6vrXArMdOnZBx57HH0j3GW4d69/WdbvGkZK1d&#10;m6JfWNw9l97x7uXy72Vw1z7HC2iWbvH3XL2DPd9XvSzvxV+c5+cX3fFXH64Lsphs2TS96tlYO/GI&#10;3wIdVo/N23T5S/f4XnbPo5sLEKv7WLbxHyptdImPvnsqvcuwENfeLWZf/5TOKa+mWeKEZmTYr/ip&#10;F369qhWtC1PiQDu9w3RQ00bHL4m745+1WxvD1Ma2DdEudMRk8ACePsrU8fvX9zb/4Id+6wiPtUkq&#10;H+28RjxlkTkTgccGrwsUbAv6RUuuZYjXvQG8AF79bZ32fVPnNig+5Fzb8uTvQ+601eoT/9Wqw2f1&#10;xbObFhwcqA6x35xjNjO0xRZdX3sH1r7y1hNhgF9XT+fTPh1N3ZX34cXejRkbXYuk7hdsYPigK6/o&#10;1LFDvcTWykpZfoR+SYKXCeMuXI9P9c/yv/xKLD7aL1++fNOc0k9/VsV6rtx8vP5MzvqsFzvU65lw&#10;XOPW0aJ2tZ7Xp2M0//z3wNgnhsInG159WOPc7b26dHG1TwyX+T4dMpt0Yr799Z8h+F53u1GweXjM&#10;kxzDaF2uzWqTC/eJwdaxDbpGxwmkS/fUE5gL9YnrEFgwoWvsH3+5wzyBX1xfdFu9BIcbpy4IsRtD&#10;/mteBe3z+9/9Nq9w/CbkM6a421EbXG5UcoMHfj6tu9gKPLmzY8fm72ahWNkbQOQp56PaFj7a7144&#10;u/jeYoLenReRe4uLRmN47UZiDrtBaW4AX9yTsRdhHa8vVg7d73nO8YGra2sUHh3To5Y/nIXhOX1t&#10;+8wQ4Vf7YsPOyXoxFsOAdlq9sjH5lXncm+gZf7j4gHb1uXwUGrx97hewlbNtYfaop09lhDZn8TI3&#10;r6Sfil+G9/g/Vh6+icngrVx15E5Mn/fv88RQ6Kb+ZnHOr90wzWLwp/YtOsDlSdep07Ex+nFo7JrF&#10;9xyvzuO/0+ZD90uwOqIDS3+lbD58Nm9p4FsgaRN7g6C8B/y8/JHIawMbf62H8PX7zX/9V3/94ttv&#10;v22cqM9EQ/SZNg1P/3qnu9uBqzjgq2lVR07y1CVcrw0H7eNzE07rJfG0oD/fuNEet+/XP6+eYkIs&#10;XYaEmI986AbIWt2akS80bWvGguP/LVubnOPTviD97+KV942GLgv3Y/hwwfO0efxJz9DTFP7aq1ys&#10;Lj/68k8oapf85ckf8kvDT2w7shdH6o5nqT6MWvitTSXO19JJl4/jwdtoGb1XB3jaSdBuwHZ6PPwL&#10;B8DT9kH1odMUNc9XY+I6G3lw7+NMb4xJvJBPF5/VH264H/7GME9Tftu3rsAhf8cvqHjcaYie80uJ&#10;nqNpLMaWW3f1QLod3en3eH35VM8H0VW+9Rvl0C49TDggub4um5spH37+jB2O9auvvM7zQMewM7ct&#10;r/C7eKI9vhAfrePw6u8U6yvZH77aYuHoctEHd+LBDTQzPirzR6cti5hLTzqK4UTREz2e3kEfgkDr&#10;+cQUusZXdZ7yldW+pxRPv3gukRJN4re4xE98gOoQn38KyvPYWfmxqzePJgY2bpov/g6PsenhV3xb&#10;a/fyHL8JX3skAM3q4YY04/76rWNU5Jmb0Gd/JsHxMC6LjhfLZ3ImPuDJN1Z4c4q3nvQ3ztAfWLry&#10;3MxbKp+dWw5/4Z4vr2WH9x0vxApbPvPDuZC8F4/l4Z8wi29nLBBHPgP6JW1+7Np8cbB9xozZJ1bP&#10;JqqL1csHf5pX/aNLdRKha1MQXIwD9dDqfNoGPPy0B+1lvcgOn4vP4fD0/NT12dAkcuIoyJVTorYx&#10;T/HtjYRf5oK/uSXATzs0ZwFsYmNv1Ao/N7d8n5ulX5pIKefQgDYINx6ec8Ln6KQTJ3D+XHjgohl+&#10;yKf/Xz6TT28i649cAHydcVVfsnXtDUH4KX9cAI7Nl57mp2wWAPkeZsMvuZcubPSxaBMvwaPBaDF0&#10;4h/f6pKyO2ye3wnVK6jjWZOa8yQ28L4R7Ab0fXzSo11wk7O877+nC69v68qiaG2ojNPX9a0r4dF+&#10;IPY3XmJN50KJt9Vp10i9+B/857DzycoTOwmDV7e1d30W2+4Xj+ujjt2RT9bhiy49fEXc+faia/LD&#10;Jp/pU9cmyGqCD9pm+fHgVKf42Y0f2nDXOuxXh3QiO/3PzP/yBqbe1vSov+29GxNh5rdj3VQ9+8TW&#10;KjnPfy88Zw4K6MI+Ouz6g27mtsfM4u3X+qe09Qny8bMyXYY2SoeVW1w88ynv+L3239Yp9NiI2nRl&#10;CsCNL3mO8bp0WcNThta+Iv5fJr6lH7KHIF4AuuXlxlawfIoL319s8wCFPDR3mLiM/9M3AfRtJOd4&#10;xtfwkC/P3zl2jmfTH8eGqPuEfqVd41Pwva2nXVaOkePR/j581V1tiJw7yINHfm1CGJiLMNNHr14b&#10;g9SccuPMapK8/A3tI69jfmVPBfDxzIuMB9OvrV4rp0zyhbc/eDwkMBM9W9yUTnRZXJnwX7WPeOgv&#10;r3KekpeHam9ZDKMvqNz4wti1sDib0mfG9EPDj/X1w8d8S79J4xc4RwbarteiwNpAFh7VIym6QvnM&#10;cbmnDOwNmovXNEVTP+MLeFvuGOzctBfiwrZ60I3v8rdv4lj/DtX5PjpVG3rRRR0cHVdWeXwiJu4+&#10;mjGdjx6+drw8tk2SjO4O9/M7TzhLN/UzdI2908bh79xlebJV/yl2VofVY3Hu6eLc854f33V8Xvb8&#10;/NT0lT2y+UL93Esf/ZP819H7DpMXm2NjqFukXgF98F1+47eHb7e8tqF+Ircsnn1pVyfr4Dov38R3&#10;ZaUdX/GWvMpAEvzOU5L2T5o4usMvyV+77jSfOsYflB996ZqxxSus6ev0XwPX+BUmlx/CiI0gb2B9&#10;VA7ha9AecwBkvwMH2iCmRzqdi0HdxHycuXe0EbyTa3TkLO8V7nwnw/KefE6HaLL0KeBYNrQB6RTY&#10;IePY0MaUyqqs5o3BOezAmL2qW6U+7CZr9Vi5d713wPKEEzyv77EJZqIOXAQxiV//rd09vwXsnefa&#10;Qn1a9budsjuY975vpj30XHp+rr5NS9oOUkC1rm409UWE1E1BVW4tMnKHFs7yltPB4PCAb0HbO6aT&#10;mlDvE5ZD/fH36szv6oYwPhQbZNmgWLhwDaz1RTrtE3/ovLquNoRAmv+nujZv6hlPOHRempWzKXmN&#10;m2TcbVbOf4WTbN7iXWlib/gM+n5v+XPZm79pescRc3xM7sRD8qM/P1y4y/yWPqy9ZZ7D0h2+/OCz&#10;vOjluHeYBH/zpYM3TNY/zsYV9JsOM6jpINUfXdOZpE69Mqt8297nFcUmm/K05S4MUqcuRHydJ5JM&#10;YCojT830NVnlNVZp0p7iRbuTFHo/BkJ9jN8U9jQvvbOYzua2gROeONsNsC5zOtGjqyeC00ZdmAsu&#10;OnjdhD9WkoGef2bywQFkIH8ah3yz3rlP9EbnlCAKtG+Ij9jb+tA/nQUEOguW7T/7hoHgtX3Jj9r8&#10;HdWbum0jVsdbs6hSYDPBHcn0TS8Ufz76dvLHj4+A5qPrAi6EAP713aHdScjd/4M3/e27d3nFZ3zI&#10;T7v4Us+7wUi/XOGO8Q/5q0flnHFjbZN3AX/HFnW1TyrQlz/58HEXsXqZ2EbfT8o993H9RhQdbkCe&#10;eOtCKjTOF0aF4+xkXn2B44P4NBWfJkHRIXqoyzBmcjRIfmPaybTtHFVHKbxeCIbjNCspXeLyv7e/&#10;Ijz7gmfsnQ2VR+HQj1/GJ8aJmdDwlfiWD0+6sMebtRMeJu0GAX3zH4iusVmjEIk2YuOBsoLr74vo&#10;FgHJGzmXXvjlz++w/fhjLurl+HXawnffv81TwP/04u///r/mFdC/e/Hv/uZvYl98Gd+9ygWAtkk+&#10;q5T57oZ2Yg7MxsJjrrH2jQ/GXvb7nTVjWWnCz3g0MRW/RBeAdhewWw/y2nYjT6r/WZ/BGf2k+fBx&#10;Unj1RmhXBjywT9g67uZIfFWcpPiyTSpPJOU0esXn6e/8Ltq2i9Vr68v5pX9ozRNcAMRHvid3zFv2&#10;d5LHlolLCyZx7OJDf0Px2ExHtNr3XtT+KTfWTMxPm7xvaq8sKXtX1ruYrn9YfuybjSJ9mo2jmWfA&#10;sHkn2KYevPL3/Yu3uUngT3n9s8/E8YzxrbXw+iKv10ejHapjOoPZaDM348eZx+hb/rUwXD+mZs/K&#10;FOW6UlX2KQiq5Wxq9gEP2kfe54/E0cQKnPLLl5sl3JTxP/2P/y6vVP9N637GybwyOfWnXfYmh+DQ&#10;t5/Uk3T5HLed87FpywcnT5CnvYpB/T/h5XP0aZs6/Qx8/eNuWMAXF/DZO5t1SRNPEwuTr92E66VX&#10;+SQ+8BIn6m/i69HmVzfy2/bCf326+m+qHCyPnuSrOqVs6e4pnRbk49W2Lj02rV3mFY59Gtenn7rr&#10;jRc+7ceM9WIz7QP+8tN+8FjoJmr8snotnvZwh33CYGiHB5r9iAHW7HmKLjmlCT/1oW+q/ml/7N+x&#10;niy0nfcgDqBbXY1L7S9iV282SBmsxWEr+qGLrMhRRhaeLoZsHynfBUW2TvngjPzxl3wgb3VYWQ++&#10;4nBiSD/RmzhvsVgG52v5rI5btjz5ofITj9IeGwWjuwuuu75duuUjXf0aTze/l0+99CKvaP4uPpmL&#10;lebMoDLESWJpx5+t/5bVd6eejGunDVZe3OPmv5+8fSV/YG1xTJetZ+m2YfxbzsbMI0Dr4NjdjKD0&#10;zR9h27lQcNEzha6ArOmHp/07Bq23THLXJ+JYLLAHbNrj7Q+UKQ5P8KB9tIsW5OvyS2jguWhrT0Ob&#10;q2z0sZGP6URfNN4CIq38k5I2GysTp/W9mAwv84rOT1tn024aa0eO16SST85XX31d9fDeuqhPT/3x&#10;IYDvb+vAnPb73ETr7Re/+c1fjG7BWz2Nb/OUSPrnvGJZndKpcsJLTLYOorO3MV0yyDmxQjY7XazW&#10;F+lHlp4+o+fECr2sE9R15wWxdWDqRZm5h3I80E7/NvG78rePG5zxf+fSQRDneMxT/49x4/vYB9Bs&#10;eg7P+fh740xm1K9P0fQG3KRdVyQVA/V1dAXlm3z+mDWmBnTiIeXe/gbn+px5bySU3vjoJmT7OO1H&#10;c1Pw9gmtJ31FburZ/pMP+MmFG+tFdY1T+5NyrPh8xa7gdd4f+UA9k2ueX/mTrajAroXr+JE1OJF/&#10;h59ygecOY6f2asae+WzW7Xwz8TB11ngVI7HLE9CNW04PiMO2ufjDWndjejd858JUfB/8tpPUB5nw&#10;inPzPX7dW8CbD44f5C+0TavT4Kjjtuv0/SGsjMXrOjAnG/+b70nYyoiNIYqIaZN04Zm5wcVY8tRP&#10;y88TqvFQ4uqsE+CdvgWHrpPcHYx7bU5/GL8BdvcCaM/mix1PIKTV5MjfNfHwgpu2Gfn0wA+48NGx&#10;I+3yTdpV902UxdaCGIwcc/mFu9yJge1PDsbRq0860klMhOdX+QN6uIZf+pf2F/qZyNmbGw4X1V49&#10;yQc/+ImPvF1mXserHWKeuHkfr6b/tjact4voIyZO0IkxawVjyAJccLdl91fveRuTD8rlkDTyx34p&#10;H5zx68RFbYyKfTJ4upAn8u5y2JiWX+aP+hr793d/dxxqvHXNp7ZTfzeVti0vb+Vtn6lPF3i33uUD&#10;+KTCx18qSqrzMRpO8W4XmEucr9p/eJHTsTqx1HlUeO3F/hymz55X6IuL7rGlzYeB/0IfwHA0VdO8&#10;taMnz75KV79jMLqTQ4d81RYkLALv3z8ecGjG86/Q6HPRUqr9fNeMkyUWSKITlIX21ympb5EfA8QE&#10;XbafGL5h7Y/tAevrl31LUPoPN7CAO3Pn66DkZzbS07abM4aaZ73PHG7jZvSj4OhZf5SNGB2dsP0U&#10;EMXu1a9czteun7e8sZK6Bo43tpzvsfwBbTN8T4zXiIO3uPNmxkZjfYRO2ZYbI4wtaLUBnO2NZjbR&#10;+bX+vaCSGHIHNKEtBp3OOd6r46q68uQ/ysY+ZdYpd1ge1S0FaDZv6Yfng9/ST/7Yubj4jP+f2uC6&#10;0tQxGWPrysJP+9pYw/fOe+Qtv6d1denCtwcu2s1IujV5y+ohKlHQN0WY80R2vgYtvmiN8gn+GUb6&#10;8EaKzfvgeejpiy/oBDN2wbv6anyCE76dZ0eJ2XM0p0hZWOycI2g/CzseFin6wOdHH+1+9b63EWi1&#10;fC6+XHHZ3NKmTnmGfb8o/8RnFWD65wm2bNPPOj+84Gy9H9afTO72b/zcEa8RfhiOcmF9KWrSDQyo&#10;G6waHXxBOxdx5rVkylWYCe7idnPoNNIOytdv9bmj+3EHNxlruLT0razWRss2v3j1fzYE3QVNn9Br&#10;KBfkeAeBTu7PRiC+FnVAJ16dbTDHztV5G3XlxEPzmsGZwL/Ims1E3sBpE/Pth7flZbKEfnk0RHJu&#10;k1We3wguv8rVIQ/uPMGkk4s/42M4+8HYXcT0UTZB/6ibCq7lObrPCKag3/cNTvW6G0KrC6S9WGOR&#10;tH4gbycHFl9edYVmF4Pro06WYkuKWj6LD21j6sJFtYLz2jynS1/ZGciUXeA4DN3dtnyusnOw+pO/&#10;vrzjrA93g1yZOlko33O6vPjnOmZQ4Ku8Irn+Tx100Xw6KbHMP4Y30Fi68W9mvsipLjfe8vCS/pT4&#10;BSu3GxDa0LFrJ03KLQx9Skd+PiZQe5FCZ7sdIzyTiw6QyUezH7zFsM4BfheR0cGmLLPxXXkGvjtd&#10;TlI2vMZfXsE8C4q2CT6JPDFDzr/88Y+1lZd+eHfuCrWYf532kDyvoPa7bnh5wiOk2ZT4rrSeLvcb&#10;ZZ4Upo/NMPHrNT9v3vgNtNngnSeJp0+C5ylCC2cL761/+dH88k9tTJubDUab4jZ7pjsU4wYHum38&#10;6gf5Qb3RVb3gUVuzmTP1MPTkfxeb3v4pvy8cHuzyqjn9Ij2qS2LPqyYBfkBdeUXYyBkfm4CJCX2l&#10;fmxsS5+SP7bRQz7A1wUTG48Gh727s3F62qE61id4WhN+6Yo/x427s1BSZoJfnKPjttt7h7N5F7+w&#10;qg0Z2DdP+8hJ/Y9f4y/+9BTDxlcOLvzm6ZczUab/D9/nKe+jr36+euZiKZ8q5wObOXvB2saLmwe0&#10;jW524nXaVA1KnNGtkwx0+YC2oeha/pFjE2OBz7cHoR/g56OWM4Y3bf956q6L/AcSsuCp77H3h7fa&#10;xUwwvbpV7L3MRSy27IbhEB2d6V1+8EYeXiZZa/9PeTXQDz/sxB/+9MNd7Jg8l478sRv/tWXrTB5+&#10;PtDFOz9rE15NxUcJwcL6w16Gelp52pKyTkTOxvFQiP/pA/HXX/X3wH969+KP//L9i7//f/+hm5u/&#10;+92/efHrPAX89Te/StsL7/RHYt7CvnVUm2fDVox9MJYERrdpH1PPaQ+J8+3b3KjyKhcX2iaTP23+&#10;Vca5vNEjf114xNaNAzas/WKkbfWM+XyKD9zihz6aVA/9q7JvfhX9lW//YVMwdpBDF3MSMuR5QwKo&#10;3+q7TCKTsqOy8vva2py6oBM8/VMOk2fcnFgafvrLjBHRlXzzJRdQ4eChfXSOEB5gZKiXnnbe4Wkj&#10;8LUN6xRoi9eNFZGJhix2qkc2slv+ji0Rdc2F1JONFxd2PMX3Q2LEZy4GZexIPAD2qc6wSdkf25fa&#10;yPqX9Kv//C9/7EL6XedXGQ/Sz34RO8Wmfv9d55luBord4TUbU+l/+Ca20fFNX5N8+mQ1FiW1W8Ce&#10;N/GpmAHaMEXYBJQDfZEc/ST/7njT37VP3oe0QWV8bUzkH2+BwE/d/3DuwB++w9vxD3mDBhn8I93y&#10;7QMZoa//8st5A827jJna3K9/JX6Nde9f/Cq/+/u733774i9+86vEmDqJP9MPftXfrY+MxEHfDBBd&#10;2oezNTaQx4+NsfjL2LPz2y7o64ea33khfJ+Yls/cjNL+L76kt1jQpvj8i/Ob6cu7ssTKsDv+tzE/&#10;N5WaP9dvqQuAbzhG3txwZmwVd+aR4pQMY3rE9fclyV/90I8fJ3Vs3IZ7x7njqdM7zb1sj5cWbvt0&#10;dRs92agfqO0p65wsL/tUZszq01381j429RP8jtVJtXNtk20rp3rU9xOrjYHQwpuN6Jnfb5+gX1Um&#10;LvCO98rLV2Wljr/+Jn17dCMnWk+7pfOpU3NI/LRF9u06Rr28+z7+PvpNvzTtXlyzeX+fsnaf/g3f&#10;O9CjfUZ0FTvK2enjeOdijkdnfj3xGj3FxuIrX7rWxZG1MqXyfbTT0tE058p6Xj/N+EEv/WUIWo6/&#10;+Sedtp/Im1sL6Pcjg/1N6UBeUht2W794fMhFnJ1Xoi0+WTnYczrNXH02EugQwpZ7e9PasbYrA2wE&#10;M670sH77wB75bU8zD1ifySeLT998MT5uXEQmveGB+imH2jV8Mb7yE2md19KLDsYzBvHlHab/S0x9&#10;GfrwH55hevwAV9wRuWOJvLULPpn3se7usz02J1yQtxcW6OWj7pc/zPI1TwkufOV+y3dtld/2lfZp&#10;3J63GY2u28/z2ZfkBhdYU2sfHQuTp39y4dDToMaqxkTa4h2MhcZHePf+wbjrrUN8xqf6L3bsTRLq&#10;9XXWVqA+dUNV/MhX8NUtH7LB/Lg2Hjv1nes3axP07e/bzsTK9GHytQNzU2skMvEkw2d58AdbrV/0&#10;58Nv5vsucOqf2H/pED2WB1yBYw0IRzs0Jsr7KTcK0Isv8LjDyBYbcI0RM0HFr3/SVu/0BS7YA/2a&#10;sdA6DZ4b5Bq7LZ2qVIf8p22vjX/67k/Vgf34mtdo221H8Us0af2LAbp8kTWrC74/Zi38Ljc+Glc7&#10;poWYn8SEWLMmFtu/z02Q5jJvs/Y1XtCrPo5e7XNTT+YExms2OtaDzKZx0hzzBZ2jdKjGL8xipznO&#10;zHXVXeY+M/059k38Fjd8818Zs05AbQ7jRsIjN/w9mfk+/VpMKF9jTudgJz7ENXnWYhu74iqvIpx+&#10;mLADNFUHEwvUHxtoxc9js3iLleHnA1rXkdFxL0pPj9eiaBy/ZZxRP/hZT4yv1J81Qie01U9sKet6&#10;pozHOfqQpV/dWtyv8e++mrgyosP7tJc7iAd/S68/JPtlLmqiESsvs0HOTjjdJ4tNQLl46010+PR8&#10;xvGVUb6hg5tkaGL3RZ98ZT3ni8h2LbPzXOOrekweuQ+8g3/o0M4F5ETCmR+8Pq98Vs9dN/wx8+z0&#10;YfbR1E/9gn/GwlggKqufL/V5QXQRs/UDefnvxdygmF2wqfqlSvRrO46al6xPzbM7P4jfto/v/Dm0&#10;2z7uT9BesqvT1OPyUibemxIeEHc/eao1+okVMRGTBsR/9i+194XWo7j0sEJizfm+RWX0Ct+bC5S7&#10;2aplYXLVQ+0fHcQBmWsPWT/ZF8nvL+9DW3ecxvK5kGzc2f5xdbzLl8dm9UAX8vtJbAAyf/xhjqvr&#10;8Yuyvlny+KJtJf3cudRZG/Vh5R0eyIa/eBh+7Se0zdjHz/nCtqUsr7yk9J/+KI5TcHBLF2x9KgGV&#10;l9TfHeYGoKAkfoF+6YuzzmXrzi+U3cwbP4T/vpFHWt8kb5/upbO8NNTM/9K/pG3fedD7gqdqXdn9&#10;CSN1fKB2pN5A483BuCa865nYKh0cN5mt7XThF3jyjDvGkKHTjmZ9qp2aX7B9b4B7HZrxM4HaXlph&#10;xJBEfKMkNo4Mch7zv5yhCOKpw5Oi9VR4/XZoW9f4tX3kIJx37ugBg9XV/AX0poUezdfWe8eDyOmN&#10;B8FlC3ltJ8c+Y7/xdnS+t9OZx7Bx/UXuyMblAXuDkBy4YHGleH8OlFlfBa00Xufdk0Ogf7MndsHR&#10;QdS0HaeezVkiOWTTn6zsi+Y6eOg9dkzBzp/uutJ49ZYuzxzNuiF5bEX7IXPIDEDVh2/B9kXLo7EW&#10;3encMSt4lVHsfHFASUdH9OUV03d+1vHxYULRjQdiXdn0p9OexJC5bIxoG1E2+xYztm4fg5aPne/b&#10;SEu3emVc+T77KgDPtWfp5es/lj9e26b55o4Hlz4Xj3FV5zfyqnPaIhh/T33a709xy4tXrodPdPrx&#10;3OCyOEOfuJURv+K7Oj3aVIVAffGFylmIK/cwhFPxu8BfxS+EHGzQNPAPmzuecrCNVadSI8Kbgk9k&#10;V9njlRvv5bGdAKfS058BbO+g+ZRceVuhy6eUR6/qf2tgi8NxjqH9+EEHNQON1ITU5jrQeX4OyKGr&#10;ThqvHfDhr1748Y2KmUCeSoez9BNUGxR0euAU79mTbfL+HKBDbTz1v4s/jckfuPtUXdU/saX6x28t&#10;Z0RxmzyhUd6N/ym6vse3bDky4D1z5XjvkJzy8nuGuJ1udTno1fMcb4yNrpOpXhbuuM0/RRe/yqbf&#10;FCx+vRQDrkH4MFzfLX8xCpbO8fJy/CngfZ/pMDMwRTb6DmoWSjnP1Lak7KtqB+eqJzwyQl8b9Tlf&#10;uXhZWJgj4LmLLFM0napJU/1WxhVTHdDvZ+3ZjtXEqRO949tr00FHOApmsot+Nh/QvXubJ+dzA4VF&#10;GJz9PQd1ir+Lv7NRNhdEtDc3TLj4625O+J4ehOuDrpticQ07urmd9rKwdUOW/sSTEF2Y+/3C+HHl&#10;Vt0QrY1L/6nUxqs+kv3wtef2Eadd7eZIDGz51M/qFH/kT9uLm04fMXItlOjZC8vh79gESOrvDtd5&#10;sxM50WUm8jYfMhHLK7nfvzp9Vid5abuHx4/x6f1JYT6YvmAmHjt4wK8/IuPuF/YvyM9/J4/b39U/&#10;9Amw3YRNPSiPpKbVJXTXHaSxkb/AyqKXO5fZD9DUFzml75vEQ8uqg9YzLL78KhdQDm4z84Xn6icO&#10;U3xBN+NS7klcMhfwAJf81eOMASEp9HezQ4c/2DtwN/aa6at3l9nIUi/xS2jY0UWunPhqLz7XB5F3&#10;yUZeO23MkjO60QEd0Hdoa26SkN9N6/RFM96op8HbmyvQ7GSBnPX7yDn1ilHxVp7zyWtBvx44y2PL&#10;dvPVuTI6jp3iIv2CxW7UepuLwP/tv/3Ti//7q/wW8L/5qxcv//qvcjErr4LOhghbu7l86nvnFDOR&#10;pufESOMlPv0mG6Qm/+weX4826uN9NhRtMAI2t39NTKra+joHNnhbN+FVnY9/zV/gjJyHP9a/7ILf&#10;fibpBSek2A60b33lH3OjDBo8LWq7SZV2j9/yskGiD6yeoZfvYm51Da9Lv/Agl25S5fjsjWzoutmY&#10;Tmc3IIZ2/Kc8zMpP+7DZ2z4q/KpbUnoDZqAFEfMR7PhDB+NDN77SN798aeN47g6n58Xj4sC/+qmJ&#10;ZQuBeCfjmYvFjgMpnwXMzCXpWv+nbsmzCBWeox5OR89yxd+8y/xr7Y5PDw72fw6Io/GB+ubnaVfD&#10;M8fREWwd3Xl+wl2n+FGiLsavj7xBGp3nAk3sihxjECw+dwHiq2y8ffvrX7345usvp55TqN2LLYiv&#10;3193bzRWVrerLiL461xEprtPbYo+dHJsT7Pxr5zs8g+XcXhp9gZIvPHY+dD6A6/lV9eHh3NzbDI6&#10;pyD7yFQmFqcPmBh3vvpJ9yIsmavfypfe7ROPey7t/DcpOZ+iaebta2nXnvu5PLoBcwIw8TJ153zb&#10;FT3B/feDlcH/FIy9D/vIpfN+6ge+4LubPXhtnuNewHIAgmv+dKeVTbO1y3izx+q8F9jY2fpP5aWf&#10;6cTy0Oz6Maflv/0eHsHu3CkFl07r9+Lny/noszlPU+U7lt31Xn2WHtWWr/7JaH0vR/lbJt68zhN9&#10;7c9xCstDH6xvWX5Njw2O8d2yvbizMsTz1jVZzkHpFummR2M7vl0aeBsRjnuBeumGUXmt/WMPT08d&#10;XvYdW5zvp7zlB5fdncOkOqXOF+D3PGk3YUpDr9VsZMFZnlu08vFSpr/m13u+MryS3XajLgD8Te86&#10;b14QrvLm5csaQpwaB/WP60fleCgzmFgrVdfkDxcH03ZkpEZLOzSP+hXf6NqPZO1ce0o6/nj4YOTV&#10;lxkjPryND894BWfniyHtfMAFXWu0L1/OBcHipg+RX55sSv/Q8Y6jDhh/updw8sQHm/WX7Fn50Htx&#10;JH4WY+rx7hsyZjybDbKucTpuT5sYn+bieOYffNJ5SfjPBejpy/jFRxv44cQCHSo3MWWTf+uRPqP3&#10;jOETF3LlJ47UU0B+u5gc7+alfHIKXJFD6FywG4ijy+Dt3I0us8F29IwcN7oMH/FA3iPul0c4twxe&#10;228Q2UEgnL0YBe++PmqbHO6dy6pbun6ZObox6+IfFfSrc/F7xo2ffszq/CcXizPuZk8KMLU+UFdZ&#10;y3qa8pU49hc99rNPPlIxFL7i1MRfOFTvnA6usiLBCMzx1NHJSb0tzeRk7M2FDfzYgj+/4b7n3srl&#10;xkQy5O0ap6+ETYb++/GbdsOVL++wOPc8x9Y1vWhqvYZ/wBhTnaNTX6HY3PmCca//nV9MaXR3w299&#10;F18k3fFq6eCZl34Wjg6jycj6LG4KPKWq7q+NcWO+tmFeivD4obFzeC+/vWDaJwrVAb1P4Xrvyfmh&#10;V8Yu+y6LR465zwLez/fulHdutUj4HJr6JLqvv6gtT9t1k7e+NzkjN2OeC6P7GtfKDv6wGh2Yc9/a&#10;TM2MbWFjbZ5VEelTF8mL9r7CKnbl0zomL+1Zmfx9Upj6nrDF85dAzG680wCvex76WacM3qMG5Jvv&#10;0vMGz05vJU8OV+ZeoL4X4utTuIXi2l7XpFC//hz4JQ9Pz16LPYhfgOc8Oi6kosgSp73Q+zM8+Mv/&#10;/ULd2oYM/xTP+Bv/6qu4TH//KgEwD0hN3Rm74Oor9sL1+GHm8OVLL/sc+QAPOjSNqSmKhJvvlNdH&#10;zyrl+Hf8XPLPfj33D0RtwtpSFb3MWv7/D/iJttExXDBkxAH61c7NOmV3/4r/GcsnbtGrNzr24lce&#10;NJg6ynfGDmXip2nkXD7l+8hZ3mQX56gkfz+p1VCOT5fP6rz0ey6V52Yy6fg8dZT6Hxl3zMfxlK3h&#10;j/yLx8niO2Nigqk55asd4/+8bT7YXEfGVzbg67NAPnATp8M93/I77uZ9Ku0+/I0vnPIK04wKqZNn&#10;sQkh+B3r2lYe+xfPdRxeH/cB8hf2+pLz7bvLO+dj4tg5+Pq/QPwxey1z85QsWOsdfHavVuztGLE+&#10;sa4yX4TvRsCF1d8cbGI2/cuT9rMSyCIjPFqHxv7Y2c+0762Tnc9V3nnYpXpER/1J++4xtPUbba+6&#10;bA2c/oOOzp9AePQvqTpZKE+44bvxX1r4B6+vJV8CqbI9f8JrMz+dzrxx2srq1zf4VZa43XZ46G+8&#10;1csXu/B4HsCYybNw+hwwph11G/sEGhqfdTKjupiOMNCFQicDk89Jd1gHXTxS6FgFS0GDKoZJPYHM&#10;pgmYqZAina/qiP7ILF5c3TT0u0Fx6RtmHLN6WAR1cZTFj7zaEnnsQLt4dLs+J1Cqd+QWR6eqIwrw&#10;7UzoorcJCr7knso6qk9wHV1Y9gSCD1b+k7JPnCw9nZbGcRvBqWtk18BJx/i8uJHVhdDR86E/m6d+&#10;ViSeYFPxs/Kk8wnC0R+D5zzKoNY/yvBbnssfrx2At6yyokLTinnqt8W78xh587387nl7vDz3HK/n&#10;9qmm9TW8jUvH8O/y5S1s/qby7/Ke5ytrXtJ2WqkveftZ+sWbxefUDf1Wr20Xm4fntg2ec37/tP02&#10;L7Ehbmww5OINP3Txn40GeT9mQBcz7nB2F6mNYOf0qW7VwVNIb3sxYTt6zfRNfle7G/0/5OLw2aCn&#10;g3ZoQuiucxd10C4/5a8yMdQm8ZCyw8RCOrKnM2xf0s2M2QTR3l24K8RF65Mwn7zbt/ayMuOYyzdQ&#10;yLHhYpPCgud1Li51MyB+armB7dTR+HTa224KZqqSOwqPjulf5HdTP3LuoA46qIZXNGhfNOWTLx7q&#10;hPRdFnI7CJjMkAvGjqlf/uhGwrFneJ3vXSTUF+HboHjEJh354+q7ihfxHYy94uYxwGe5242Ka+Ea&#10;ZvDEHh7+ao+lWXRh5y7aWmc5fw7Lq3XGtiPf3b95xPPJBkxl3Pp2vNYfZF8QMy0Q9c2zcIXof+o7&#10;RP6fwIruBDM69DVIwejTxyms7KPb1P0wmEn41LWYJaOeEGeJJ7D4KBxP7phqgch2bYMO3aCPjbup&#10;UMXvtoWHeAhK+Lujb3iSQ0eTF+WXX+CexVQwoP0soFOj79WVcGGDvJo7/iMHL/JtDmk3L3PBJy23&#10;crXVf/nDH178l2D99V/l4m+eavzLf/O7UEyszKRebNDNJrQLpolD7S/9wthB5kPe3Ek/G2v8Bcdd&#10;6J6CpPN9nqONtu9I/eO35dJ+Qj9tZjY4DOu7YOEcvGtj0t2gR3flXzjT13jCxScIveN2+9jRgW9a&#10;1Db28r4rEj7bVy1vKVkTE+k/+OXoszF+lcUOuAv76kD4QJmnhOiBxtMnH95M2fKAWz3Vc8DxLCQH&#10;T97yK59MwtlnoY+HvpKci0f1T03Xx9FtyxKH+oJ3qY95+mhiFJ4YGPrMpchXH6HzwX/lJ6d5u6jT&#10;3+5NFvT81wBZ27/yLz3IJVOcgi4IuPm4WtyvTkW4vu51Mbra8Gej3/PF4N4F4iE+Zw75Pn2dDWU3&#10;Rv2YefGbF7/97W9f/PrXv+54iUc0TZMcvmrniZ5H5/HfxJDyPgFqQ8U4Ut9OvZJd+W7eyp84g788&#10;177dSJTveOu7N16l3fLZ6DZOgAfwxKMXLnJ+xUeOO9fwRMG5e3rl7tOY+O089s4bX7AyHOO7um69&#10;ON8PnOfwnJ6MC3/c03N42/7YfZ87rM53XqurjS+wOI6Xv3TP66XjL/lri+MH3/Hn0m++VEj0qaMc&#10;T4xOm6yAI9Px6tU6OHbIN+b0BrMwgrN11LEfQoD9YOXv8aa7kTfng+d4YcfHu61bJm/nh/iD9dmk&#10;/Dj90th9YuvRzIJfsvGdWPCHl7GLT9PvOEa/NrCp/X9S89BL5vHDnA/Nd7kZA4jnxZuMmxLNyBe5&#10;+awtsmc+++inV4/lxerFl1ceR1f06uTCxXvtu9HBA2tf04PnNyJt3t7rFA/j9Xs/g8Rmfsrf/pzJ&#10;8irT84XnNUdM3uga/RJPC60Lmzr521je9TGcjaXS5rxp5NfmnD/vn9BYd9Cd/JeeQk+68RwG5eFc&#10;+ebX/pzjW7pb3ZF5v0nDOf69MGKTURWc8QhtodVyjpPBJp/qdmQX9+B3XpO4Yw/e/LZrqPorMrWb&#10;7Vvo4E0I6PQzLqyC6jNiQNcAAEAASURBVBb+brSyDjFO7tjJVnUnfndztET5gqf/JEv8dR2Stg5c&#10;cMO/407wZixVX+pn+g9yLx+Gpn1fcPUX+6aT0WXqntna8eBNf6z+wfu8QePybxA3LuS5aLbxXeTI&#10;1ap8N84zMdubiukElPUY7tHzqvfI9MaPxnfw2E3PheXhfKtW/1e91WnqCQ7dihNO9fPKTCYcvpHf&#10;p2Ujb/tQPNUHDfjpy+xtvcwNDHDHn2jLuvXoiLz8n1SgTfkcHFsjf3CnrLGm7w6yDVLqdr1gfh0B&#10;K+vidHiWbjNPOmvR8MIj9M5BjnxVNxc51ZP5uDG7cZcYEq/zCtDD7CZ7N6Ofjg+PcQ2vD5HV9Z9Q&#10;sRl+nEPdHctpc7mkaGLUFbBHHFTJlMF9bH6rx2NLcR99cNA+ArjkS3cshfQpn92Jnzzxm3oGllt9&#10;LXja2tysF120rSOj9q1PL5ppL+gbE+oh+M/1UQ62jucC+sGNjIW7zzbvSo+fnesntBN1Cu59sLrr&#10;BY7kWzt4Ws5Pj3xoDES35Lf9lm4k0ov+bXb5Gr4pG/bBDOR4bhYXwWOj7PaTbjRQrh6ik75KvaTZ&#10;MRpa4cN1EXlzPp/iBapb5LV/OHmpmMq6qB/V0Kx9hXf1WZqURDtf1e057fOYqfxj/9Tnid0QTj0a&#10;W2PbTfbqXN6hXTrnZZUmMD4uxme/+BTQd3lWpvEhDLT7n4Paws60/zv9nYY/gdTvhy9oR2+tOY0N&#10;+uV8gPbbOVjGpruv8C+nfHGHstcZA6zPnLc8B6uH6jAGFyAsZG4Dx9/2Z1v0PN3yJV99pOrkpTlB&#10;0tVh6W+hsFmfTIcv3x1H0yv7nPVS+Y7e9WHKyK19Q1i5d8b3tar8HY8cV2dtLvsijvsX32O15/AK&#10;xFJizJvyI7u48bnqUu8/B3SF03E3fRrouiKpnzi44NgDH3/QOrqdL67yibfNKXJPHnWq30hfNBFz&#10;IU49DX+Zz8/r2+SPbOPd6Lz5Q7P0UvX1iGnlQB49O/+arOZ1LpIye9nItj3cbS79oTH3AFO+ckfe&#10;6Pix7EN66O5nHx8/1331UAXi+8tnN1AvU5r4dHyJIepUx3zXRvm+oaq+6Bxq6k79mRPudYHy/cQX&#10;PfhJX68t1uabFG8ogSCfDuQ0LtsnuEFvrhPUnnaI037arsN357dPREM+MHo+zq+x/8jMZlhj7B5n&#10;9eGDZFmpxMfx7WjbfunuDgxO5zJJxXUd4RibnrLtsb5K7keQN1MNRwyu41U+6DZqwCj9TEEVGtze&#10;gVapQTz8GLM0u6CZibwNwK2Ix6CwMlaH0pbd6Kej6gKTO8Ob4yc9AXMqFB88fMgzQalt50KGitBo&#10;9pUqXx5dVt+tg9VjAuH4iG21L35o+pB1yT1+XHr5PwfsAGvv4tJ587esNh1973lL86n0Hnhbjs/S&#10;k98JXPImmMevHWBNlI+fO7Frk07QqffT4O48Hd/tdrz2Ld7gFJHL68al2ZRuczyp4/tndd+84Tk2&#10;yVv653jFv9VPcWPT+vo5P3x10PhcfqzOE1sm50uzstBwUynQMTIAT9w3Pe3G8Sm+cHqQr6Xrgv/Q&#10;750dcFoe4vvETv4C3sCCq3DOHSvp4Cec02nuaz6Usdere/C3+fq8Ax59167on07THxATvQicgdsF&#10;DYOnO/Dchf3HP87rm/mgv+t4i++Z0OXpLq+ITn/1Zl8TmQmBurk69mPD+obMviLFwYGJ4ZxEUX/K&#10;Z7OKPuM3enaSkac4XIBaKEWQ+G79t7bBWblSH7p5HVteo5BFzWwEmKiysa95yyL+bRbwpU2+AZN+&#10;w1/nbYESWn/KTh+m3MDoFXMW6Luo2ljEb/ulpjlffcMybTb9aye+OcyCCLS8dvV0fBFdtmxjeWwb&#10;HN/4R7VoGB6zZKuui7E6d6MEYmSgaT0nzhsDSUHbmfI9d9xBOfyjS31KxxjhDnhxIY7Q0b+L4SN4&#10;9RSrcPd12uTXf+HxJT3ocPx7SJusv0wA9liB9rATYOd7B28vBKe9VMciTvvaC9DVp15SeGxNuq+A&#10;Gn0fdbEyf/hx5PMXoGuERAftZNojXNJ2IpBetbi++pqrIKIXW/woDXViyNP9cwFMPQA+9QnLT8Bm&#10;ji4Qhm7icwn4aGDs2fx7CsVF4CM28qZe2GBzY0HIaBc2kcG8Apt+Fn/vXvzDP/zDi7/5t/9D28E8&#10;rVf31C7lX+ZtAIXQ25Tc1yN67RiZG1fiIJ6Z9hQ8Pqqf4ze+g9uN7CisTFvbyTX+rXdOg1easaev&#10;nc25MVR8GjfxWugTSDlf/vQB+IF93bPXK7MPb2V7URidPrzt0KYF+ugGyPIbvdU3/cT0ucO3/PlE&#10;+zn2eRoFjZjVbvskbSe9zNr6MSl/2IC3V4kpp7sLkrXlxMDdXn3AffOZjvMWhtFp/Ua3zgnDb+0V&#10;Z8Y6Zca0+x2SOR2o+6NnW8P4kH4hKdAryrVeZeDVCfBBqI2pJzipxZSTfy6Qp91p9xuHw9EFsqmv&#10;PX+eVrfEFrjrVV0O8v3Gv9bLyb/jnKwm1ZOObUTHOBqf2MBjcd69+z71YiwKHj+lTLnx5y//8i97&#10;YcD5Pol9l6MOkIit1QWuD5BnA88THNoW6JwgYx0/iYe+5i/56mF1uvNAM/WevsirIQ9/v9OMl3N0&#10;cHIA/bJhy6aOHzrBVyaf0csTD3UQzcpm9RmWD7taeL48Ff8cLn1SoE3dYWXLc3yH1WP1VrZ1Bnft&#10;UA7o2fEzY/Sd5jlfuJ/K23xlS+9Ym6wvEpfO97P49XVO9Ltd3R0c5XTUZib1itC5uWZlWE9Rf8b4&#10;aTvK4M9FIZtn06fiB9beOXvYgs5qVfl8HrgtCwG+wPl+mtHIHfyll7+yhm7mFPKWVro4T9JLh9El&#10;Xgiz4Xc/RlPfnjbj4s0C3gtBCwyv5imaaq8uzZN17FtdNv/Oa/Pg1C66nkzyn+QrSz+6UHuP7z4l&#10;4+6PJzRjAAdsdtONZ08cpnausvKJVqu3dI/J7Z80n82XGs+Kq+Ue9xX/4G6sKnQ8a9WRvHzg8wte&#10;vRjHp4f+Wv/kvPFZHmfMzzHahR6HdnNWD+Ury/HqtLRrW3XIfEuqDI22CBxX/9wApaxjXfpteRfv&#10;4Chr28ocPh3k9A/h13onW9tO++r6JeXxWvBnvH6Vt/ws3so3Djxk8LWxavhVj/Amf47H8vsFXvsj&#10;a49+wW8K38f4X/3q1ymfi7drp7R7LInDfQL2kpG81NIp94QHf4w+5iV8CdSzJn63Rz4+66972eal&#10;EBrS+ubWPJu/dXVVcnMHV19sTATmQPzaNxwcHMnqt1nmPNqweTagNn/zZ32avr0X7zLfKP/csAms&#10;C2pjz4Qr/DkxigW9+u8NtGx9/97PUU2sO9cXLwz9xC7bh9ejbscjg7114YzucC//FWV0Ua988ByW&#10;XmpuaWa9v4XK/+UVpn2KM7zN5+Tzy7BP2wiV32ydtQSNBx668/UDukaInL2xVhy7YbFz5vIWL4dP&#10;ZHudJhrQ7zEyKBz7iCF+K9XSBn9kPZVfmw4dmquygo9n55ItP2NubMV3YzSHnwQXSZc3hK3H5X/d&#10;gHyo+bJ2WWtkDEJPdl+tfOxl374W+ofM3zzVPP3m+IeMjuPh6QnpxVWXC2vju9MeNv95unXEBjTt&#10;C5Li6XePN8b1zX5+4L1XE+cY2DMJVfRbLnwZHX0OjErOE5ObmVQfiUukNLey8cnHxd1Zxx9fLd2N&#10;79Os0X3zpNXjnnE/vitCXX+f4I2E1qtjWZx23bxxw3A+x/X75PTbXtjC8llZ0qsPYPf5yPdTL213&#10;S5y0a0fnkbVyltcN7cnhvEEi/NIP2GOBL/UUn4ub/n4JKit+umSeOkM3VRYuYiI8rZXIgCtOvveQ&#10;R/q8hdmHiW3Zz3dxzA1N/NI1THQc22dOhDkeK5eucJ3/rN0pr0R1G1t/DjaW4UTt8g35gBSvtM/N&#10;ey57xuOD/4lk91pqFwGBhz32fxIfy7xlE0ibZa91+vgZ+7Vx9KwyetTvhyfuGWXqoxwWr/t6jv0t&#10;U4Vs9XXgrt/dt0tzz7sf4+xcf/FT+iI9kHOf0t5l3mQtX1kXbo6bT61TgeYqd1zTKvujI4MvZgxV&#10;RwDuHX/XvS3M1+o257N/4XhpntPDB5vuMbzmnfLNl94BzvLefHnLr/Hdgg26KVuce3wu/T3d/X0y&#10;du9jaeHN/shjvri01FZnq9umLVcY8L17ScZ+c1fjPkjLLO2PrjU0Z3K79xNcOmjTvwQVdXCrdyRs&#10;rN51EkZ3X0y7S6zTK0K6D39iIJ1QtEt+CvDHF+BRns6dBNo+cuxv8e7tAoOeH3x4zwHPO/1d73v/&#10;sP2IvJW1vMr3yNg86dKPyqePPSqYl+aGrOng6rzj7zI/Rs8E/XSkOK4QhuVTZTdPeWAN4JwLJ/kj&#10;40ZX7KdfS7u5aBrkZNzktOJSQ3ux6ioLfoPtE05anvd0Ose4r+zHM6Pn6KuDrfwzQAliQE+LOOXF&#10;b7g/tRHe6t4qXv3jZ/lR9Yl/4IMGjBTCSeW1kpN157U4RfzE1/rzOd6eK19+UnqB0qUMnjyLF+B8&#10;Pj39xa/lt7TXIuDwum+yf4rZ6rlyl8/atTT38/XVcxr5m7d8l/5z6d7BeOGrs/yxoxPmrdPPMFh5&#10;xY/vLN43L2wSCEP44D91vvbwO5qFrRfnF41jzPxf9TOyxCsacb51WB10fMF3gbGTp8jQXj3xZcMX&#10;XZ+sC96lS3js8cpWf+6tkN+NifQnNnYtTHSq77JhYJO1v5USPQ0o8Cxi9tXPdHv3zuZCNrOT/9P7&#10;+c1fd+d5DdZe5PU0b59CC07tvOkWwsaxBchdx08tYPluYTd4G+PRA+jz8N92Ic85HLwf/DNwuEs3&#10;esRAToBaf7Lfk8p+t/gO+PA33/LT6qcv4X/p9jHoPKEI6LLl0t5R1ZKnX8Nf/5L81Es32VFHt9ZP&#10;JlkxpvFgz+IHT5Amb1QfGe64BB082PYMNtaeZX/yVPtp7EcZNoD66/hhfflJ4mQ+2lqOQrOwdL1Q&#10;rH1s2amD2pjj+Y2WUOV4afDAF787z+bTK38mwsU/7dO2lcXH2tB2e2TC69+RUZ5RtTLyvTSfkjU3&#10;WI1dOxatHl9kAS3vsk3BgdE9G/T9HdNdJGaxb9fl6Ay1ukWvasO2xF5pk5psbfwP26kfuAtiYPx2&#10;6u5R1PyEYvhc2D04bokXE0852UXMhVWEye/4OeHW9jUbFanPMLW4/cd//Md+/vCHf4lW3ybuCdMW&#10;xXjs74Xe1Jf2k75yb5Lwelt6s88mpKcplP3pT3968V1uynAMfvu737VetfnGZXO5nK9sUt0WgMkr&#10;nngLrG/HP4cwyb2e9RlTV4mD2j14i0O/r/I65Tf5kGfB4bWEfbViG/HcxMNPNlA8AavP1a7FozYd&#10;R9d34g3Qh9yf2ECmuByxxy7tf/qzLqCD44/8mVeNDfWBccBrosQQPnQKnjejkLHyWpzz9pGRVo7h&#10;O78dazJtw2r6VX2CMcHcjd3klA5/jA44YhFadr6KzS9fivHIZ1/8MQu0SAuP7Uvp6U0KxpcF5fMZ&#10;2+5yFudfk3YyHkK871BZieGOpSdetpzs1edmbos3X5tRd+9Dq6+vD+r38dHitQpsmqAOM5voVPkm&#10;b8r4i7/4bX3OVy7c44POOd+Kik7rsgiW/xzouRd/tcXGWpCglk82R77Y10jjRz7eSfuXVP+m3un/&#10;Qjd1qtf42JhmQBjql+CUtnyCmLLlR55yqY9x12d4DFPjWPUiP5/KfK5X8uGATR2vXHn3DztAcpvC&#10;W9jjxXdOXx955Gvfe7z2Ke8GbNKF/m4b+/yFtvpE9voc3srrcfWycTIcVoeXL/2m1D2+5nh9sbqg&#10;svG68+/ypr8+NDEkf33/OnWvDqdO11cjV/+x4DgsMu/J09npc/Hs/DDpXXe6rL5ikR5kTXAcg5bp&#10;SdH7LN2pwp4v6urrfOU98B/1uuVqsuNbZJd26/r4H95zwBdufwYoeDs+rH6bRoHnpMd/yc//xhN/&#10;r64IWj9p89J8MeSqh/Kun9AXubRLf09LHxS6tu4PryEbH1dW6qJ8I+deLy60KH/bt+yMP3fugIex&#10;V92u/fIoheb+IX+KJr8n54vt+Ix+ybSQeAbt66Pb8lRs7dD4jPyeR0bXE0nZAjdf9ZGx1ca3caI3&#10;dYXgp4xpHT+D21qCnr/1X5nmC5+LH7ojr/xzvrbBcazvbbyHa8er+PaCyKh/08+h12pmzv+YH8Bd&#10;HYobf7SvDn/nzaPraT+LWyuEFXs++riJxVNwUw/0svbYi7Zu0Breoxd6T3bL62/Vxm/rBxc59+Iv&#10;Hp469kkX95Fc9con+pJr3Anv6nJbX6x9teXUA9k7z7IG7A1r4SVfvdFHffqML6b++G/rpvXqnA+n&#10;lhUXKuscw89/caJe7VC0fjxoTfCZ/Edu6/1JG56YWVz9vIsnexPYg3KO8Psp9dObuE5sGPvF7Pv8&#10;FIoLEOqM3e+zLvZE82xWRll+v2wbi7WDkCt4AuTUzlu+PHFR9NPem9e6s44Wm/YPhtX4avYT8ALy&#10;+gDInPZ864BAb1gx1udHMIvRukwem958kbf3RdaCIx99shXY/o7ubs6zzVjROg+e+VHnX1Jt4jCi&#10;j5a3FxY71p6ysWEw6/sztjGSnJXZi983GYc8OJczBMlmVw8ntT3y/1wQ57VbfWsvp22EUea7mTvl&#10;5k9tZC+sVmbK5gJr5tOx23rPRd5dX5DOL0BstY5ysR3PQvRWD2x5nfZ7BxgPq0KSOdUFN3uvvPtB&#10;yq8L0ZFVX8e+9Ub76DOvQMbeN8qDEOym9j5WTZqsv4MaeGjGbFR/LnBH10KHgC4X/XSNl6zWIbyb&#10;6U7vrzF2Duj9STi03uZSfkf+xRtR8u6veF5bFe3xnf+2dX5beMJvM2+pcrzYe//t4bap5Pk5tZ8D&#10;Y74KWTmbaqH0WZ1+joeyy55H5bYPsJ7/kFfXX7F7ysnR37sB0XH/pFXnOLd1OJIdau+PCEl+kMnd&#10;3Oqw1VXEl7lR9usyKN6NX2WG3iuYfw7avwdPfwbaH/HZ4cXPDtf+57zafp9n3s7Rrc9b7znH0/jq&#10;z4MidQqa4hq39dvD5LncPacT2POVgUfzwkAeGRceomXcXG3K2DYnjamTv/3PxTf5jvd8ysc3eNrH&#10;255odbp0ObSHdZMHn6njq4z+OfEtZuwXr85dUxvbcnOQ2OqYcewh85J7mK2M5/mKt0yqfNMtG5px&#10;zB1X+R3f+pWdm38OjH6MeAKrx/KrXXxarIcs5bsXsvO1J4xuJ69eWadNf3LxTbnjrUPoMzaZk8x8&#10;tXsSwZH/TM3qw79LN/oYn80r+Ssl7RfzZog8oTvjeNFrEt7tr7JH9UvwUR1Gm7aN6GVuY95EHt9d&#10;c43aZu0W32tHyq6PeWb2/NBH36D+PGAe2Fq4I+PZ/jOZ9sucw8tR/+CO3PH/YXWxaF8SBRbnUQ5/&#10;xhXzAvAo6+ml976in8SZy0kHR72n3Z3OdHOnLEgPy0eBsFDZp7b7usCjHIeDNdYxmk0bACZ1nZk+&#10;yibIxsAiD8F16GA7vVbq4YkP7dDvHfzD69EwGYxWx7xylp9Jlzz2PIeLTwJ4gxgOex4emXM69UkI&#10;ZeHnE7FPoL47uqxP4JV3gmJ9sjKaHiYjc/he/IOwPFupT7R6IroncEB50e/AeHD8pcyFkvp6EZLW&#10;f/HVHTrQHT7oAN32eHE3D8pN7IWvHAyL8d+dh2Nl0uUFf+kcgx2A157J/Rhv81fGpne6zYO7x9KV&#10;6bj5aTImQOpwLzgsTXGOz9HBkfb4WSwetOH/3ElHVuP3xCIeq8PwSwd8NiXWvsWR+qhDcc5Pu4Eh&#10;/vsas/DtBnrwNtbLN+WePvV+fgv2y7bTXuhQOQ33+CTNaGNnLhxn0UpGPm/f/ksXsy6GuhhgMajd&#10;fJ/f1qTT119/U14Gqp0U4IU/mv29X6//tPjV4em45vcds6GQ3wCGW32i170v0pG78FwfpAzAC4Mu&#10;ot+/f1f72c4mg1sQwvtpzJXwfJV/cE0mRsd5pRUe5Gx7Ztu7XNAGwSzf1F7TkZH4STy8+dqFqVwM&#10;Ob7dAU29vo2c/obB0VdbvnxPh/B+2Iv1x+3QIBjUxsD7XCjogv/goW1ZvhpXOd9X8rLHb4xNn//o&#10;J+FdNrENL3blwuPImTqoL+mnrsR9+BWWvi6ZCyTo73xdwxR1r9AmhiLikI7s6jqHiY/ZaC7bw3ts&#10;iT75a38V6ublvHWRc3r7qKdLtrx6deT16Wlt/eDCfw4ucIw8dkdmL8YMb/jdwKLXw4XDonwfY0xM&#10;bWzgAfi/sbB+S564ZzZ5eGtf8MBO4rrI9fTC0XV/A3gmVMdp8NV1uT1sepj3wDOBsuG0cVZh8RF5&#10;YfEZGJ74uShzhv3qvXdcxtheVDDx944ON3e4MNiNF4uKTP6yLnzxT//8zy/+7u/+S19n++rVv3vx&#10;F7/5NqQ2CP122pcziYsWbXvyz4RaO+QnT+DykSdh9D3rO6nY0s+h2adsa+cJ1e3DWq/qMLAxMP6Y&#10;Caa89d3WH/4RdslDK2/L0dDrvqGpf/ZEsDGl5YwMdL6zApozX0R8992fytfxp2LZBdbdLK2PIlOb&#10;EB8uqLb/PzyrW+LPRfs7wKODC26A3tvPPexRLYlZiuS/cRk+Ysfx/fWQ8/q2kYEnuvrr8C4f+uU8&#10;rC5fuJv5lY2sQH2VnWfx8rhLe9qdcvyWtgFIL/3QsW3aUnC0Wbj5qNNpYTj8eTB1//AXfzQv/nKB&#10;Xj+2OCtHunrcpWzeXvyl6jyJ9ND7KX7ecnDeYMAPHRvzFPNXielff/vti9+krcwTYPFleNGn7SPH&#10;OxfQP+vn/ImLe59yxUvoAP3ovnEgDz6Au/bNmDM+1ebUP9ryT9/U4+QtPu+FPOfDIwdP+OE/MRc+&#10;R5dezEl70UY3hjO7uH5i4KqHozMelcdS/s8f6G9wRzh8PqF7AydlcO7jB3x+ahoeYG9quHzTepiY&#10;d/HBDXXVPXouL+2U/uJN/dKnNh9+qyedvrz9RlIFPvvCY/25OqBH6zMQO04d7KK+MmOLNyag81lw&#10;vHGAx5RvCkt/zY9zEcY8a/H5zJjMLm3fBfC1r/xPfazM1fEhf/072mz+6Dt1OCUTj44XZ1O4d3z5&#10;7P85UK9o4Pozji+Pe96dR9ePJ/5X5vYnjaObbku3PMkD17kYCKwNOajO8wRO2orCY1dxTvneIKgY&#10;KGtdn/renyA4hbWt9rDTJ3/+Qc+S9ymoTDiHbiY08/q0YTH8ntOyr7RxvzXHvW+Yske9rE/wWDna&#10;SSFyRfPWi/y+vvbou34Uh70xiv3HB+kgejMUnuJNHW1cN03nuPGxfCo/htGJX+jtZhjQOU14awPa&#10;f+0/ftl21vaQuc/VV6pArj54UlX+PuNfx/fwA3TTbhboAw+sXPrQq3O4G377r9P/wGdbb+iNDHw6&#10;lmTONG2T/PT5R+605/il48GsFSdvxnz8gA3nufCbm9aynpsbch99//pv5ixvqoNj/qBf543Ra/1U&#10;O46B6xtl+krjIDp2xNxC6dgfGv2+8Qyd9UeoirZ8EOwbPKAAZdsPOz6iy0/5+sNx64Jsx0HsJ+d7&#10;3ILz1Z+cyfHy3jI+uvKo6YJHWLLpQ37L1w248zMUqdVsivYVucrjK/G923Pq3lzRmnx1pqtXpIor&#10;MvxeYB/Mj692fUpXCOx3OOk403HpjnOv8RdF+IHx5djfjJPneLhs7qfTeLvtcOvRutDF7R3H71RR&#10;ZxSkGLrsSS2MFXs2KR2NpW2D/Fm6lJ26UjZvoInMdVqKcZ/10NatsW02nde5Snhg/WButdAN4siq&#10;DZELxs+T4l/fBGfzi/SZr42na/5+7MCnvHI+F/BGlqc76UX+3oBVecdGx31wIXRf5gZZsHb0JF8f&#10;LLID/OLjZkm/rXsHMl1oXhiKOau8HG65eBU/hUOj/TxpT+Enz+9vzo0gwbe2CL65fTf+9am1Lzbm&#10;74fwBesjnhWT82pUvUfg4Ksva0ahu/2Ki54haB7UafPmunwq/pMOl9IUp16fMucLfhYKPLkQTOgx&#10;e3UkY6HHwSHH8b1scaT3OLkf7zxCnvoga+Wg84Tw4j/hHzx2vT43Xnzq4i/6X4K9QLwyd/z+Jbot&#10;p9Pqd8+Tv+OeC39nlG+dl0ZtpF69gcL5QvvNtEV9iFj6Mhdwy59/5PHRAXT9hGvzH2wW5eMU/U3n&#10;G7uPcZNDhxgSGmTTJiGuFprE6iQmo9ETPlv2JPN24mGMi1cO6v9jp/H5GlvIPMqeVlEuQnZjSEQs&#10;fvuaw6dtdH18M5iu247K7OCsT5/b8lEfE+PpdK8/fB54/GbcPr47fk9NTqxX6Hx9xCe4PHnpkJPW&#10;BfT1Q1IxUX1TRx+MPcpDK+bQG5cA/uu/ZuQLXS+wtzwVeWD1V77jwnP6e7+H7O4DxyurF9B5+Yx1&#10;8um8gM/zvOWHz53v0vz3pPuE9OqztMN79KDP3JD2aF+do+7k5PibX8HqJMVX/H7IXM3rsnXnmw/3&#10;C/Y5KPCDvYmRg/a5Hxdz05VVOaGd1PzeeLRYSXOiHcD3N/NTYwDcEh69x98NDvVw/H/jVF7X+bG5&#10;53eB59iF34XL7qOD/PdeUR0o+tIrF8/R7VUevqDLvVwvoi1HucT8GNm5+vHk2oevxjU10LPra8fq&#10;L0wiOO0J5HzzbAYKABM36earGEruRtLQZwMpC+cWJGNxDezkbGVtgHcC9UTwnCydM3KXbivtzguO&#10;8h1MHPvg4a+TQ3xUZmCd0YZ1cGsXGweleMUNDwvN8oz+YdpFIPyVs+XJKN3mS8F2uD35xFf1PP6+&#10;Hy9q/ZwKt5n0qcaw9iz+8xTP1WWPBcgC/QwGrUe4sXPlaByp0aFvtY5vmRbUdrjwh+9ynHRlXTcY&#10;3IqVbTlGE9BPYxD/ComucJ/D5t3rYn0Fl404L568j87Dt3enKjzwGCwnozzFSf72Ijme/OZH5J/G&#10;/8hYXvcU/QL6/Wye9F5Pq7cU5afKknnFdUfR4F1xTkbt/7gzxbN2pvPw+mebdDaSbKYa8LqpmXpt&#10;u1hdY+vqRJfVhx9SQv3Kk075pC76etXT6afCY/DQfZHfh7WgtYhx17mLwWTonAyyniTBix4Gqk54&#10;bNbkApELRr35I+WaJmgnGNyCjZmAJ+meA9s/nE0R/NUxudlSinJsmU1Zdbv1j0ftpx97z80b3VBP&#10;2YPPxKt+YfqGaU/KwcZrj9kZuyz05XfjKnUA12RmLooPPzI7UJVL+qWUi6nqUr4dq1r6wBufWNzN&#10;4hIO/43DlnZY4m9j2sB5+ozo8eO5wF6cfN3jWB6+T4Cdoa+Pk9LzdWah+3oRMvGwWZMet3js7UfJ&#10;OcaTHS4Qju36Z35XPw9wOpsKLgS56OLmgxkY6SYPtO6kR37zycqfvLVZfYcohgU5Y2/b+eGxvFqe&#10;Ytl+w6p+cxnTYP9UvdhHwYf8kBUsIvs7w/EPG19moZahriDuqk9o2eN4/ZmTCt6xU5mbHLSZU5Qx&#10;+DSIYRc94//YaSkB3wewZ22aPL46de8oeBPfXqOz/TwcZfmkPmw03eE5P68pw3P4r9yZC/Bf6zQp&#10;ut3QjKhxbujefvf2xf/z93+fi1m/6cXfb/Obpqurvmo3uOWpOxd0Hfvbp8/pR19jkT7GRVHAt16N&#10;axFAF3T8vH16dZKXOroWF6Hb/kI+22pzeLxyjpFcAgPK9gO/vFJGJpzewJB8m5n6YRsp8LffcYEK&#10;sFMs2QSczQsXbx43v6DBb2VNOvMzut/L8AtqbXUMNr7g7Uc+/d7oM+LbTvqvcrwzP0g+v64979/P&#10;hu3q3ztw8Y8OfWruHK8fpLthL9aES22svFno06M64aEvy8d4xWe7GBudp49Q9/Vh2sHUgloypuA0&#10;UPvD7563Zf89Kblg/b++0wcttC4YdusH4LWfcvH18Fg+k/Y7/n20Ub7yAfzbSXzGQjd5/JDfStQP&#10;vIncb//iNy/+Kq9//n2ebv/mm2yQhAYfdameGuPxXXlF9j5l1ad1xTGcxKF2AIcsdQLuOrBr633t&#10;5vs9hu8cDVygzQE4O3e+279ldx6bp7Ie88nRh3wXZlYvfbC4QK+Mj/3dZejzWye3yt/yTbffZ/vK&#10;V3b/yFfug5+y6hG/5aRjy4zF0/56YwWZypJi3afx2ndP/7W8tg+6x1EVuX2xQ1CNDmNTWMf+aSf8&#10;sPWGTFuBOzacvih1I6LWH6PX1Cv+c5EN9dDzv/Huhx/8PvosXvH82o1sP82r6ve17z/88H35oq1v&#10;zHfy1xsOKJrPxsbIHV/LS2HK+ES8DB4eYNOenC/091ikE+BHZUC6x804X+OP4b31Xn3jGbrIKz91&#10;lg0rUD45H12PTtGvvKLv5wCvO7QP4IcTA6vjXU88x4JjQ2xjqwt5GQI+C+jusLy1B+B85TrXVpfG&#10;MdvWp8r54Gq/mdOh9UpgdVqIuDuPyRw5Wx/aZ+drnliLfvtGj5WLZvXE991Pb69z497FJ8fwdixc&#10;Wc9T44Rxs7jtD9InxI7KCHLlmrc9A/VU238cH/LFvm3MjWe5lt0+0oWUXTPrP3c+RAYefj7BvKZx&#10;MqHT/kmfhR+cl9nkWQ22yui1tq5vOo4fu+Vt/vTTj3k7ve/gImR1jKzlqR2/epUnMMOHbsaS7e+1&#10;u5lPPmSgw9fcqa+FzzkwFgP+HF5DY7yZvgJf/LevMNd6tIGR9YjTtatz99TLtl/yyVgdpcWN7jEk&#10;xxN7/IgbXECP5xANm4Ve+chEMzEu7jpG1i8PXP6vr0T58T852kR/KzvHLadTyJofn+38Cw3gsx/z&#10;c0eeqLY+Nt7uk27aht9lr26Hn+AQJ8bv8d3E/o8Z77sOzFUva9e0phghyKacbl2TJAe/9YnyAet/&#10;84HEQOtofBCygC/1NLgPWmUD8Namp/wf+W0TQdz6Qmm+F4mxf55wJmP5P/idxnJkSXhPXKbVV9HR&#10;bPLoeufRuVHwKyv14yJn8cc4RPVzn6RtGzx9yZHTfi64aOjUC8hJwczDUxfKxgnNX5nQ1NPq28LP&#10;fO1vVCtuX5a0UsJESlbnb5HzIW12Qftwg/T6a/Ol+hv5Pl/mJ2Kal+Nk9DjKRdbpI84YTk5tHIx+&#10;s2/G30N26NdONMq7/lWWjzpgB/vl06H1Qv+2p+gsxsOyOubYTxW9ri3zVjSb5kHvvAQOqB96nPrP&#10;AnHbtXLraPWojbx4nTaavPI+7XXiQl8cfQ8vPCMy+BGUzA+nn29+6F1kB/eYusaarYbQNy98q2wp&#10;Hl9Tn8fnJ3vt2VT2p45jQSm07ycQ2aJyL0JvOVmaP9vpsjxbfjvHS52VB5pfAr7JGkV/aB8J+5Ll&#10;696Pf44NOf4XVq4bYfhWTPQ3ws2ZQfkOwdqwcdOxIn5pPkUCHWNjcMeF0x7wld8x44xTy+OQlTZo&#10;WYM8fhqOz1fm1nv1L/anv3ZcxWscc3wfQTOulusnidtHpI38HNz1hVd92JSC+X3j8YMykpreiY7v&#10;2bU2rY2b0pu/ntvf+jl0iyuvf9LSiM9tEBUf1aZfQjPHcGecVScudpbP6hYyfQWbwMraY7hPjs+5&#10;vDkc3osjXWgMdA04PLa9KL/zdX6Xu2VS+bW1HQa89EFsr30f64xm5ivTB+IN0IDtP+H1JwjD5xEr&#10;RSier5VfKcc/V+Ht4K677Pqz5cfJN9z7IbnRKDrdcx3LW9tnHLVP2ZJjt75mL+DeyVeXTTH3++/d&#10;PwqD9t1Tce0/y/TZ19DeuT5DeHaqbyDHH9g+rvkHd8ey9ans6wbNg6Nsodxu7VPcP4en+Ck9Oqzt&#10;5z6rB9mN/2aGpHSra5u3VkacLzyDcy+fwuEgv39lhAbu+PnJT1yOa4bo4HYX5XLIyaT8xcvglhOB&#10;cl8sGmTQyQMXDyc3+i3bjQgddZmH9gnNoZMs0KETnTSc3r2aANSwwOhoAZnz8JoG9+C5DeqOu5VC&#10;LpCa6El1w32NypibYy7NBaRsvPYpoci2KWazzMaVC2fyTeLv/LDu+ZHxOhNsjBZn5Qqmg1JbOsDG&#10;x2tXfQQ5gJZ9bHJcHFXOQX8GwLvLv5Pgy8cmjYBnFnc6h2Y3j845mIzwpPNri+fqNNk19vAgdxej&#10;q6t0Pygc4zjfcg7c8FYfJctnjwV/L3DEjpZRpxwn3fhcOul8Rs6bXHi5ym4+3bzrN6SCjtfSd4Ga&#10;hdfyx+2u53A/9vFP/vyD8jiyOnGb7I++4bmIMVudU2wiQ2Ynuym/1xGM1buxkknWnrvQvfrJW1t+&#10;nVcs/0Fcn4sJX7jgkFi3eej1zUuzyjnvJ/62uHKHtXbxOfjVN7/qXeLf52nY779/WzRP7/Yu8i+/&#10;if55UjabNHTytJJB8u3b2VSojZGnz+jrBSPrdV5ZY9EKx2+A2uDePoGD+xdebgX1278uqijvx6B9&#10;/N4FaWLHEzYGBn4VN1tOUYviB++xcMujVv1A71OtPYcvrxeAw9MFHHnLG5fSBEcd9fXYSR3rT7yy&#10;zt2w6uP9W/JjijZ2AK3IXls3X1ZYXLBatX/0ZFT+GhNbf2cy4inoreO1bWSMfdu+MC4eu/1xQID+&#10;zmtjNlOaHaX1C+OHtBlP07gxKFDbaRPf51mNxnHjiV6lH75Fzpe6uSYzx2fKlkb9/pjNaO2xT5jn&#10;QoW7Vt05+ao/+DEyEwG1f/nSgySbLxZTzh3zF3v8fq363w29pVu793xT1YLH9gd42HzpBkRt11eM&#10;D7bN4/VTFp4WpiZXJlPdyMEnlSlGN57IEaOgHgqtRbwn4G3Sm8jgp11tn4uHsvuGQOmDtymdnx4r&#10;e+S5gOs1tFsPTyfCfDi8yuT2RZf6uKkCvhkECxdPbfKtds3vOcnn1Mkpm9b4Ir8f/scX//hP/9hX&#10;N4tHbwMwiX6TDdc/ffdd7eZndptnsNvv27po+m0uHNeHkS+PT9s2k6oP7Q1+Ncz5ltF/fb8Xw+Qt&#10;XhQonX7ShPZ95JJND4vCxZXup8TDoL5Z//QO/OhAnk0+QE9y9R+OxTl8fYS5h76ZfV5tja59Zeiu&#10;+Du67m8Qr2+k+HnS+F0+Oy/bOJDuMT3wRSP1+mWvVjZZSvPq2DSv6I/f02cFoTHKn2xe/+Enb3mL&#10;1Xna2/yAlJFjHcmXI298zTcd8yLQMT94esBvm9lI/bJjyKO9jAyqxO9hrg1PiE6dyL9PmF2AK03i&#10;41/zG8CzmIvigbWxx8aOyLqAPtCiTiz6bLuBf6ejLxje6RO2ESVPWV9R1jlmfJB6/eKrNy9+k6d/&#10;f//73734XT5tv/ETXPUh1R/gpx7I4iNxvLLUgSfw6SnfHEidLPBXYy781map2NvzO+7G5MYpOYvv&#10;t6/xA1N3p5PI+epz5QdPnljsJ/LF3Q+v3EA28YWPsQB4/R6Z0ap9vOOV5Rgv9skrvXo5/Nl7l4/f&#10;0jrOSRM4xduqLi9lxg6bm3Ojx5Co90Boyj9n21+RT6cncqOPdv45INfF1tVBurZMO3k83Yv3Her/&#10;xIu+d+2S1pYgxqr2Y1+E59q6PnM+fZILzPP0775KD701lVcHw0Ezvh3pjquvOD6+olrzyAqgQbvH&#10;S7N6tuB8rc6jt7rY0qmfpV3+m8LS/+c/n8GV13IKJe/l7eaMvcjn6aUFuMaLhdUl1VY+2s9C/XmU&#10;Q7eKbv27mfQa3x9GlPyO75h/zFP42U0z1b+2sCexnHaI3x3QXfqdAjbtjZBX2TGP39pP9kLtpe7o&#10;k9hg2923l6zjz7V9Y2ZTNLvWJFM7TlJ+zkFtjL61+zAem2PvM/8XPzxt7OEtbvz0AVqf3tgaGnHO&#10;1/o7+StrdIjM/BVUTf6q703WzDtmLvVTfmsXkGdOoX98+Wbi3oWD5d16IOv4qrbnWMy4+Gvu/HVe&#10;1R+UysOz65BkjL/GF7zDrut3Vh9dcfuLqafju+jci1d4xZ8zH5w5IfnmW3Pjlj5oKnvy8Z/4YfYH&#10;V7gDjwu8cxPQXqi077E3gHS+c+S5MXf4TP+6PH7MPHdfG62Paz1l3KlPTr3XbzGj/fepDnlb9471&#10;1z7oth7HZ+nHOn8cwvKK8H2Cp3JCo07mgrSgmzXn/EzM6fvTpsDL9E/k6N9ASFVSt7rx2nAhh/3d&#10;n0osdy4e1L4JJfVYHXPOJje+kC9mzMvMv36dt3R8nT583vSQV65/l59BqrB5+qg3+TUej17hWfnh&#10;+fqHly++f/W9KUXGuunHxa54k3auftYe1Sd4UbfxlsMed14XncKh8wDlgN7r38l5+q0MdD64RAdl&#10;fS81R7/HSuVFVudviaEv34jBm1LOQrdrpcPyqeKbGR2mPSfWUgerk3riFCN/X2HssdBnUB0jx+u5&#10;0YJuEJ+5w2V/8vuTSMHdNZaL/aDykp+D0S95qzfZYM978omvrjH15WyhCzli5czRXr7cV2Qmxo4Z&#10;ylXTdTEjtIo6l6OP9mvsyp99BLguum691Lauc+ctSnTswwyH7/ISP3xz0V36H3/xb30dfcIfeBKe&#10;HVuHH9If8M/1pDD9AvvmRE/4vs88zaoHr23X9e2xt5aEbi+cRNkcpzB8yRG+u3fAE6NdbM6fp+ub&#10;V/XCP2vthnv5RZfTB1apn/miD1mXj+FGkHzyotHnqSN7Lz5DakyMu8rz84RTp/VFkKT9S7rQG2yP&#10;wcr5OR5NcJCTOWV+c7k+OvrtvLm/Sx5/2zv5OXCjkvhvPIYf+TP3yFiaut63YvwcDzTq4g61Jbq+&#10;zXqu6+vIiKKNAfgAzcwPzDVmfEInvry63Lgw/WrGfOXpN6/yrsVdL4gf+D90vYm9fetdE8cqIzKp&#10;+HBtDj/WG/Ydxp/B1HYjoxA7xDH/Pwc2rX3K+PXnwFpMO8zXg38I1Clo39QjX2xscpV3HpE8+dQr&#10;L6iqPd0Y34PqDg/S4V1z8NvyOSzu8Jq19PhvChtrod/UejUmBDCasWv9RIy6NGfofGDrJsynP5zA&#10;xmtpRsrPf69vYJlr1IcJhBlXhye/1DeRtboO19FzJSyvjb8950A6+TzyhmryR46cT+m+dOaCdXFs&#10;fDKPC1/gbZTlf8rlzU2TqumUJW90KKccP2LlU7LxWBg6+HhN7oge+fqqL1JH5lHmz/jNHCw39CV2&#10;+HD12LGu50dA7ezxIybo17knXqlzfSqQ+CjTn+86oYU/81W9+WI8GR7qdnwwb+ASAxMH2Iy+2t6j&#10;jdLT30K54Xna8LTBKb3wjt5LU1urDBnGqKQZq7bNKZdZ+me0y+OXUnppJjPvCXb46OPu+0J4sF/Z&#10;3Yfb16yf4L383//Tf9K68g/ZhJzRJt3JC+c+ZRdERPIXaoz85NmEqcCc71V+lWjRhX4a2/BbJ5GF&#10;dpXCd3k6XlBJExCxMvg7ed+81bv4dcY0PHTT4JfTjX/wFuDgwdaV3wHpLE5M7Defvvkv7NMSf/jD&#10;H4ae7Abeo+FD/NX9Drycl8cJVOU0kQf4uGnlzDE7ugEXPaBZkHUzOPV0mUF29O/n6LAXLkxaFwxI&#10;ZLGndZY64v/lsxuzcHScFpIuqsh34RssHV34zm8w1iYZB+rPML37TdHiTdqM8le2uI7B4k79jy7y&#10;1wblaJQvrM6LZ1C5d1DLc/GlNtw7+MTG5dnOhzmRcbfvLmt5mMC7i79356Y21SF+C+SD+uR0MHDI&#10;AsNzbFmcpiolHxN4IO9JenjRUdnWf5HytbZu2dLTbe2QJ+5psuVLh6/jXpz5THmiKRdl3mYT3p3k&#10;eR1pfu9WezcQuGjzT//0z33izoVaF3/F7fQPj/bHPn2Hi8LuBF095iLP+Ojdu+9Lq4yfPTkM7k8B&#10;KxOPJoLAZoM+4p/zClkXUWy0eFqT721cbL/z7be/zmtUo3d020GiG+JpZ/zELvrNRGIWfjI78Uw5&#10;uX1qOu0TvsGR32yUvIlf2Le69aJUyuG54Gfzbp5QnrayF4/oP7boj0fG5uEN1Au9+LV35Oc8qgQ/&#10;fWrqeBeHzluntwm0AWn6u6l35Wze1z8TgRe9+WWBT+ntAjUfGOSUay/6BZNgsE8c46m+4HhSpAuS&#10;yHYBX18J1MfapL9ZvejQ/iX0NlUAe+Hqj9DB3/peHnTun3SMOLqO3/DHZ6G82HL0uPOBwy55m6+d&#10;sbe8W67/mz5o+6blDUf98cPaft0RHxtcBHuXJwFWp93c7GYmmnvdc0hg9ZhjrwD+ru1G3aw8ONMf&#10;vA5/G/GPfr/jJr8U2HUOT6Lt7gUitbPjueK1866DNrO+WE7KZwL0jPkihC/wTc/hl7P8iws+dzHc&#10;IlWmyc7vf/fbF//bv//3L/7jf/wPL/7mb/5t3xyg/X+fVyAbo4C+jS67SXn3XxHypXw/m7f2bHov&#10;1573vHV/fLe46tOFWG1b23BBVipmt+2sjeIZP2AyPU9XzxigzdIXrnztZuNBG54LptMXzDg38yvH&#10;NrnJL9/GgQnhQ5Z8fDt2n9jvRmVo3HTT+Dyxtv3K9iPOxQx6+tnMY8fm7w1w5knmKdqjtr44m2pz&#10;y5Mt6z8XjvSBPnC+jj4ucotD/utvoMXnLvpanBpv/o//8/968Z//839+8c/5Xehvvvl1deoF7Yw9&#10;szhJ/2ejO3pOny92xfW0qYnxR5tNVKSOx0d8VdzGsLMBYx24JtTKc35/QnPbTfuByMLHBbrnwI+l&#10;Fu/xaxcs8bF62DamXfFp7Q4f7QDA7WazOEETXhsr8fCLb3/1zYu//V//5xf/8T/8hxd/+7f/S2PR&#10;4m771Y3l4fbixZ8yTsf6o8ejbWz9qGd+2zkNfX3qsOjlQt8CPgvkLFS/jo+J49QpXuLWjQwbF+Q5&#10;lu9YXFkcw5GiIdc5+4F4Uqa98J35B133oqg561cZg9fm1an+jwxy9B1XvYV2YerlZX4z/I/l1xu5&#10;4m80xgz6lD6yyWFXilon5gP1UXWcOMC3+gd/5+aqtONnfEU3PLUNjNSX8Y0/5GtXbHsKL7O++HVx&#10;5NsMfJsb7fhObPx/tL1Zs2RJdp13MyuzMquqZwhNE/UuiXqRyfhH+cCfJ5pIMxgAAqCARndXZeWo&#10;9a21l58dkTdvFQDTvjfi+HHfs28fzxDojI7YCyCfcQJgQ4M+o+V77Oo4DD4f2lRvwiIeOSef10v+&#10;+te/SV8mPZGDPaxRqJtC2iSyogdxQvwjWxKMRprPPXABC76MQ92EAad1SvrYIDzy8ZnblO1Nnbnv&#10;UTk67Pr/WvNCbOpGGPEOD3BOHn5Q/h47o2/GHOs9fsauAna+1g2K6E4dAvgNCH3m7j1XZnQTD+QD&#10;vLGiUBrOLVNH+GW+N/xnXkW8NA7AQRfsAqhr9MEn7ktEQxk8HWc6cs6HGxCaR1zzxh7GaC5M0Wc3&#10;TukHD390HzcwPsI3fVsyiX904kNbAirfuML3UXxoV9Z/8MGlrH054y3xhS5+2lc08KK+oMOPPlea&#10;8dS8VG4++sI27AGHDwBNbJYspbGNsZO4EpLzaKfUK08DA9ZJRuNX+pP4l1cwv3U7ZLxHT8YpaOHH&#10;RT/qjjZpX1BnxKJkUi/4+/vvv3c7o08zDvWm+kOe5/HUxcytc/Oo+gvJAaBHXsdv8qAD4ofnvhBp&#10;3e/ahZH0RYz0IjL+QTdinHiCx5///CfzJB+Ir685A/NT/Oa1w+m3r/bMehE7xM60ux7g5/hItVg2&#10;/Qv6hqf6nLEndMOjsS59wUtd0Gen7VdPaNxHSvfLp2kH7S+oh6ahw2bGKcSmDkY5ldk3KnBsTh1R&#10;b9SHx7OJtcxr4cYrXDX/wvf0EWoLfvoXfab/fKX+iesT2Jl+lT42N79hzw+q3+9VB6y34eOfTNK4&#10;wRqX2EO+bRM/eKb/IwZGb7m+m4l+SmfaI3YSN5l/EG/Y1z6MPlIchEPdEQ+2ndjAL76gYvNc79iW&#10;11wja8ZuXZhDH36jjnqAoY8iS9smzrnh8Wv3NXDDFsB7BsLn3GnapnQBn3P82Lrx7+gKl/nUjQwr&#10;mnk1POMD2WObiO6A40u48Cu4bzFP/KP1sdIHhNf5LXYzv4bWfuc4iIvikr34bBpI0G+D9VIGttZG&#10;8uxr1UPXmdZ7aOFQO+FVv580eZwIWhfeRxBfoDqRrnz6GBXclHlNiB/Bcyyr7QmHc/DhTR3jp5fu&#10;+2in6g811tPXQp/+Sfq6782YjA8d+6LFDt58U7hqjPiLPpTR/yGPuHPdTryHLjGHXbYnXVhZSriS&#10;zVt08Kt/ujdB/DUPXVrT8Znarl/1nn67AsBnrrXB9bUyzFOyN39wqBe/3lq44PSCbss+Sh460Gbx&#10;J3LAARecvoWFNBdy4Q9P4on9GyGarmOJTgNKuL+eU8qto/XIV8vJRz5tnPoEiIfrqTT1He5Twhxd&#10;gPqONL58CsAFxz5AhvW75Wc+x4CJY8lFHNkZf8IjfQ864oesOUBijkC/X4DWflRMWrbKK4KyPZ6g&#10;H7S9SGw7hUQ843PKq2N51If4K2U+RNeV0fpJ6effnbO0jpC9L+iHFRroT8KRX9vqW2whk/bDvAWk&#10;zjm7vt5zc2RUHu2aMsbgI0v01mN8t7UuXXHv6VxuPdE48bR1h87jHFGEbyfuyL+H6JDc2L7rIfF6&#10;3QCX9nDPo+XkV/ceybvqL/4lL3IT67SLxlz7VLSoPu5/IVpAefpH+plAZZY3R0kSn9iR80Feh/LP&#10;uNCCS9fybclnR8u5bEJqxyBkcv3EAbUJqT+dw/vdzDd28U4zZxaacfW9img/Yq05hNdm6t+IV+ZZ&#10;FCRW2T/R+kFjCHsE9HHoRJ7XpJpHsX5AD9onbbzQ9gsecO+HWOAC8WS+tuZGoyf6EL/RP+OD6chA&#10;ecHVF/r0s69BS/466fwQ/RjruyfCOINczr/iegdtV5D2qcTigWLMvm6Mw0EELVfpefjXAQqR/nEC&#10;zDHiOES2pHOT84R38C0riqAAfD9NJ8A59Hz23QzBC27SDMxqxHoaQdM7sg4dFUzn1gbmwn/FF8FT&#10;XTiip3mLV+0i34Af6FRGd/zABJVzcJWw/T+lBnT4EbBfJn3OkTNgnVTuSS3H8WEmSlnQHtypF3h2&#10;4kJ94KMGtHWdQCeI6MD2Ahh8wHlKs8gA9kSFRlewLJ3At2CbxgY6A/wCcIivIoM0unGEpjw2vTfn&#10;fBdFeNiWRcPCmrzSeLCSrOZZsGVXhxybf/CkQ3RLHZYfR6DH0nEEn1ipz8gDz/nDjzyAOq99ru6l&#10;xskP6s33Lttpx49U68QQHSgvzr3+ML23obiPlZFH+T0N+QVs8t3vg0eMfNAreN5r4Unc0CZ8cVWd&#10;VBavrePwZcCLnujGxYXhrHwWjJRxsbeLBvShU7NeU+csIugHvOhQRw8QA5GnDTgtoJmEQFOe4KAb&#10;PnvnV3Flg5l8efS0Fc7ObyiOf8kjZvyEMa93k44nT2nk8NGXy9DNNhrL2ZZL/TGJgvxMyFj8uD9C&#10;hgYzDVAsMFgYsVH9nNcN2zY2xrShqj8uNhGDiNxAXAAv5okEXs3qmFEe9ea+TUTwR4dO4KK/Sf1F&#10;+ypkEZHzTF5TR7oyY7143QUTDng0HqFFP36rxmnLzkCMX+DpNijtXC47oLXP1oBsJUUL1A7S1G3K&#10;OJRH/I9PnKVEKKEInutI6faLzecYH0CT/gl55U2/ypO9pf+gpyLTV2rAJXYUj+2DbMP0ldXA/SFy&#10;iSEBm2tA+YXGWf7y+dhFRgf0WBp6YqwTvdzJF32pU3zgCw7orZj3ub6OPZeoR1PoVVxkIH/nRZ/E&#10;WhmQFxraQ8rKozg9ks+fCJR19QtsGHCXKneU007Y4Pq7f/j7h9/8La+1/WZ+E5hyT2HcXuABF/NU&#10;OrFNTvxLXDHR5Qg0zmoPx/3BWX6t89BDA+/icM54TB7trXMJ8uHtTV82iARtR+gLvnURTjc0yQM4&#10;EhtM7D6pXhsn5FeucXTO01s8SWIdRIN889VsqXy+la/wA/x+1Os0iRV/0E+T38SO7J6n5dsvyHTL&#10;g082TiVPaX3d5mM/f5IPHgtSLg6gN7wZH0jr37T017UJe9Cfc9JAbs65YgyZ8YyLzxeBQmkRAABA&#10;AElEQVT48KcffKtP6iFtijkl/R1bK8yTHFdqh3kFr/ontQue5LOPNGEG4Md59XDmz/hiXgZAZ500&#10;8fabByTcuuOzKXeiabJlMpP39NVsBuki4NQDedjHAo05ELyArR95+Ftkvjguq4Xx2oua68a12OcK&#10;EE9h3ujVRU91rZx6/cP8jr3jWX0tMcbGMADunhdWtx6LI6WPTGgoh58OhhzjPzIo76f6cE6aC0L0&#10;BwXGSe6SBtCFegWXmOrCurxKAx+X61h47Jwy7AW8ENT8BDz6d/NUBXLxt/q47djHwbOchQsf4pT1&#10;THVio0ln0Vm4BulPveAjeBAHjnXVdW9eow4Y+9CLTVHqtX0RekDHBYDy4JxPAVzrLVlA9bEu48Pi&#10;pjx13oWm40FtG/n4hP4NHsHtui43kFEu4ZYPTmMLXPqDoTLt9RVdq3PiJXZVV3DtT/GkzReHhtV0&#10;6S+aSKs/PI+SftUdnqZZviIPSBZ2BAc86mPLAM/zAXyhjy/MiD801Av94R4n6k/oqkP5kceGRvWx&#10;H8kcAJ+bYjb+LkMeQLlxUWLOS0PsOG6HD+2p+I4j1ZZ9OTGaC0K0n7RB32w18VL9wS9/r1sld9c5&#10;3ZRakXBubYZmVLSe8OGGD/NSQW6yuGwAifqHyPNgjWf4qLIpr07keb1BXU++fcK4oInrV3NhCppC&#10;9MFWtS29Tah8af/2k3jlQnF85rWq8tCh80rWD4D11JF++cWnzPnAqz+JifZXlcuRi8S9+Nw69MY/&#10;4aU/fNIYfKc+4wV2Sl8g878rBuB3lbE+ow9hf4B8fDV2CA/gAE3bWNPloZAxMMdjHtt4Cy08r5tx&#10;yEs/ZRLzNZ1uUinAvzIUMI4Zx54EYTufjlfd1OMCD5gunxjVic/hiw4F059YTWycC0TTVmobNMj+&#10;KcD/GxIbqn+e9lUb8fpG8YJdpH2hRv5CF+WeugP/uvhLSfx/HsDAN867xk/s1O1yqp/XjjfWsvGX&#10;bKPtqE+mf5Vw/kWvL3zIhSArrflGx5xtxE0aqSYT74yFYmHAJngBftU0vkWQZ17OdkwnBQ/qZY56&#10;Ypk3riQvfoaTpRlP4588RLnH9dETmQXSXV90L4Gy8JQsxsjh1fzS+ogyC7yWIVyUXz1ok4WsfdS3&#10;KY+3DDA3a4wgE0CnF8/UZ6msv7NLWdWuRNYh91DbkNOLAfc49+e9+Ov9Dwmx9xXL9Vv12nSXHGEf&#10;xUb/6jX59C0bqneP0MPPvhtE84devLw/Rv6MFySDbw9zKsA/9KWJe+qUdhvfzh7F9GmsYXkijb6W&#10;eX/7A5EoHbvNcexg/6hlB1dl9QGy/OYAbFD/d+/3xrfV1JfLsW2AvhgfazZ15KcWYqfxFUKVV7rW&#10;i+c/6D19F/lunzoCPKHLfNEXatodLX68cQK73e5p1fp33agt4sO2D+TbheguesqOnjwtLtvJN4xs&#10;0it5TnZdZ30Vsn73qVR76YaB/JCWVdTTp8CzPvHT3YNx77dDeJe4E3NKvT6iPbB2UV0jw77gKB9k&#10;fEC2YgrfDCPXw/T/1eswXYnyhMyxNP0U9cl/eHLUCW2AeBscxDUmF0snLxx7UTTwTzuxij6PPfe0&#10;P/e8vgCftPkOMeMYQj2/lJ8MOk9MyRSV24/zhhjStnXo7w9bVnDT3uO/YIMD+LiUaX6wrm980n1O&#10;cjm3TvKz9ywUa8yHgMPjjm917hFc0syFrnT0ap24YH0d3spruu3ualSLYCUrFzqad89BsR6DG23E&#10;X+eVQVHn4SkZZNndJ0L5+b0CdP00T1Ku5ElddTnuOyX3CS44et63/OprU7NHICNM0nnV/RzRe5P3&#10;TNd58KN3s7ePZFD4TzxiXy1ibk45KtAPZMWCX5nb6WGNr9uhxtfqDSriHLevT6YS7cfcfmnbd0A5&#10;erJuBxoP5Vcd78g+O11uFceRI771Y/cVWw/sl1ZWfhpwWIqGOuDPfZOy6d6yElliUdp/HDUw1ICi&#10;QLyDCAUZ5A06ScO5FKUsHW06D/AYrCChzBUmWVC0YveRdDodJoyuT9N4wFPGxq1zrYv5Bb/njx1L&#10;UzngmKdtuWytnoQI6X64MNP0Y5159Tt84a+/gjvanlAmezdULjQetFWO7SwKs5EAzVAoAf35iIZN&#10;Imi7iMsixLuTrpcjC5t0gg3g83dtbGVz27jDn3R1a7rnlk+wjWITDeLoWjabG1zhcV4o3bFD5Rmo&#10;6fA08MBb6JBgD5p3IZ5YuY2L8kXGlkM+fkEOvPAr8Q6/LuTAqT6kC+XDAho6oIMiacrRrfoUv2W1&#10;DbnNQy54B1d6tT6C9eXv6vjYcec1XRk9Nr/HSqLtgkOIFbfncow3KFjYY7s3s4XPRQ06XDqid+9+&#10;kA+u+oM/Hya0vtNQfJPHhCIdMD5zZyU8fj8YPtzZXECnPq1KHn6j3rjL8+NXPHmXC87UbV6xlngo&#10;X2hSb2yw5ykY8vB1OtZ02uRxhzj8C7SLPahT9+QRk+DBIxfakMngyB3o+CeNtItobCaPDTT85YvT&#10;6m9fip/96/JrUmx/aMGMDeeig+SRz0Lar4kWjSc+kgsPJkfum5Xv32aX5sh1PTbwyMPfoqHM/YN0&#10;RnfXqdOh6cDCBJ+FC3qc2BcPFhHP9YnsDC3wYXMOfxdsuy4WcewCArs24Mfl9l10k7YZxKfce9VS&#10;UJynTI5S6oaOE/T0X8uE4jzOKdOBC7bgpN7vWAgBvbmoh43EzjvlfdJrmakHgPLyxN72U5TZT+qf&#10;UZw6sF+E4z8dKa9f2jYSRVALhMNd8OVfWRQ1TZ19xY0K4qV/fRJfQw4Tkk8C/AH0gx5ddt5uD8WD&#10;b/BNanzOK8+26ozWY09ZjYxtlPFhwsZrOFHxh+/fPPz1X/+Nb7j6Tr8DzMbqt9++9oY6vymjFmCb&#10;T3sUDX0QfNDV+XHAOffchA1k5KjsfNRuwOe89QJOefUoBN3swhNKamuKgc6V2tY556kkAH5emCvP&#10;bnCueE7cI6tAHhfAPTYRP6NPdQKP+kUPwHq7jeViovWWZ63PssvI4BNwA+VxncfOxl03l2szOgCc&#10;8yH+6iPmC/QZpbVe2DW4xH7H29pC34eeXAiBH7QfP8qnijPmN9Bw57TlSS704MAbOt6A4AvPk49u&#10;2Ac/Vb8B2i9D2kXLLcf6Nuenj7XTixn8zaaoeKAHF5goLzTNEVmOCeEFGD+oz9QpeV7g+jVQqvPB&#10;r7zQEN+IyzyGjfhf6bWS/LQDXOPn8LNMt0soR77qEz3s96m77S/6eOtMd34Ni8JX/U89wA0w3jqS&#10;Z76qG14pnbpV3FoH4ueKo+D62/o0pioDO6Bn3OH32pDlMUJ2kM85iyHSQGW0zJnkS2jLaue93hsH&#10;ueD3Qm/GW9q7YlZ9d9s3/OHDp/TIRn/6BvgAxC+QmL9dfhEv4GEX5Xy4iItdtR/e8PVcS2MqaT6+&#10;QC2+ph9foeuItV7IBReo7W5f6M2fkLcvKqu4tUHqSLe8pUCkN/xyNpk6aXvNuId+V5wEl2/JHt9x&#10;FnnxY8dRYw1OZd7mRWbLiK0N5KM/b5ZpHeGfD7pZpWui5jf26gv41BdNF6e+aX55lNYXvUYZXkH4&#10;XK8PNs4oWvuCH6XLkyNyXMerbbaOFZanHqk/oHIlye311LeQwSGWLzwuQKk9cdMJ+iCPPx2JQc1e&#10;pW/mNfC1v5jLSid0IAbI88ZmZUcNy+DLF6CmLO01RV7DacymbSAXPpUNBvL48+t5xwfeBD+8VCqc&#10;rDPUbmgv4oXujENeX4gOHPtR+W179R8XqyjDJbaZ4Kxs5GOL8soDXQCT8CWgD7BM6mcuaMHffFVO&#10;mjbMOEr76g2z9CfXxb3IR2BpkVn+zXMc4AvJMmiujU3IOjqoLklDX3w2n6/za/xEH962oYNoggPf&#10;4MY+5jaltQzaDH3wyKSPQr8+JQw95cQVsc1bAtCDGxnYrIQOfOaROap+xBOb2leEVr4Wbt4SIVzh&#10;FxhnTav46PiJjmJqFNI+11nnL44v8Su0nDfk+KYMnlJzzNPe4r+whFepciwbbAEsDyeSVhtXVCrF&#10;XEhP0Gt+2E1a2tKef4NPbMAFVleforSDMvpXV2iB+o3X6OIz9H/PmzLk79z4LOrxafdwpJn/4Syv&#10;iUd8xMbhU3Bj43FE4o2yxp95jD+cbh2o7sHDBvxLO2XNh37P9YGk9kGHq/HHR2JEeta3/S1jcArM&#10;h0yro30oWQAXfuFDv864Q08mrzH4UWyoXZwkhpqPvkn3u37vkfpENmh9AwBE1hU7lc/Nm+eV7Tp3&#10;3UMzbbe8et4jMn3zK7j4aK2bKbsHLobaB+NvZhTw8j6D8nqBBHvto9ETfYH2z6Trh+pGnte/TEoB&#10;8bvmoInFxjb5BfxNfSGTWM3aM/iVe9kbvLzxLTcwgMP8xvTcAKwYRQ68Xsqv9Fvv2beRf5iTtmuw&#10;DksP9PFb5RQN9lEVXEfv1aCr/iTFdbdtKR26OF8hRBrgSLmPzG81Tx8rgwvSwpcWDnCO5YvMGyiD&#10;yYS3P9TeQj08lIdcYvvwHJrytVxOht7jgmLk1AEyZ60E2q7/vtXt4IIAjA/8Njif1icRMsXiJVT+&#10;JsNH0iqgzA7hmxuwBsc0005aDuajYFZXfBan8uj/PTdAPc0P6ouW56jc0Ql65Kunkl/DDZr6NjnB&#10;QTdi0hBjyNFp+hDosB2onPqx8hk/m2dE4zYV38EHgCbxlnLoRmwyHvsehMqrj+9RQXNdSwZtLfNO&#10;9l/HviGoHaXf42r1Q8f6Cx3JP/IPH9lDqKw1JUWmG503n/Ib8kcPljP+LsK9XHty+ST2Xf4t3T6W&#10;R48/R5dN/1QaPwO11TYsf7n/pN4Xk+L+dOVDlPgjVkuXY+qVvsBYklFcku0DuSn9ZwFErbdF0AvR&#10;9R3iaDIeE4T3k/xZHyxwn6/zisMWYtDBpDTnzG1sg+ZDjJ+UY2d1yDyEORB7RJ0/IwQftC56nPgX&#10;w92W22bdfi2Xeff4Ekzw3T5zPUkn5u38Ve7MJ752X9wOfEcDD1axBuIhDzqsvP0Qm3nog7cLXf0q&#10;fiEOqCf9G144AFUjOI5cBxybrgLyYkjOnbm+QiK6bZxQQwOiTmYjnDwAnv1wzgR1ikxH3gYqq3qI&#10;WumUwu82eJWvvMo5TDezR9LmMXTV49gFS32QX9jpI2sKGyCcnrKYXfJzPOUb95TeJsBFLpUpDzjN&#10;JCiBPgKODWhx+aGqlwf1Cx0NkcUCr+eDN5/q5Is7s7BEJjQdCFhkEDP2w9CUvlrjR/zKoo4LaEB5&#10;U+b0NBZvmpZQR/P9wjl00BeKW3srg/x2nI2Rex3LozxFcmTDz/rLBvh8CTbP4sOv8lve42N8KAOo&#10;1y/BLkO3Ddu+nd90/cB5bMWH0bGyi0v+gdELhxsfen2g2Xgsst58/NELBSZaAItCYghcv6ZJHVQX&#10;q+mMsznAJg0dVjib1F/Q4XbUIc0HiI+hTZ9BNk8HE5t9xc9zTeZfvBDhsgU6Tqv3xS8bOh4QtNDg&#10;Zg6eMM7vWM3CCrmzuR75mSCFpy6AK74ZLM1b+rCIqs7g0IF7Q0o6A27DwsEGFld9Uot2Rbvkg0+B&#10;T3qKDZ3wGRcS/ESjOnYmaq94kkC++16/GdUNIWzsRfVeNOnw6UESnnfxYzlqi5TjT+tu58uOGQfA&#10;2YCtDMQsrqu/85TPJhkxR6vBdvTIRttMBEe+N3GE5bqQYPSCB3e7mtj0SvuI3lccUF/xt+ikB1D5&#10;tU/YzmchiU8vHHDRTR/94d+WOaGv1t8+b9pydWIbpYc30GUvfCrno353Bz9QBiAHntCy4UJcQP/V&#10;/KhTdc+mpQM1foEWRQ2diGSS4SwtmlpevcivLPLS/pGffM4Lm6Z598cj3gV3ujgvMX5Ll/YWmZHX&#10;ydEtns6EVI1iC2fEA99sUOQJ+A/vPj78Sa/8/du/+duH3//+Lx/+8n/6ywde306XQ9s5IH780Sbw&#10;s9sb8Yi/+cx4xvhZP0FbP1of8IldfAae/AgvAJ8dXJ0j56tnufhLfjfESCOTPpE0dHBAN6BxaiHk&#10;C6feJUDBP+OsKa6v8uNI/0n/U/1Ic/Nqz7nACtBX9IYQ+OJXJo5s4iOvYD1GX/K6iVa73TdRLh6N&#10;b8oKxcN2NiazkUO/NBcShUjZuYFN/YP7PflbTNMvjq/hCZ1qwP6gfbgf1KK+srGzn+pguukXeCUg&#10;XsdG+jj+3BfqHF3RhdoobFua99SRje8Vff4tNHigE7IMc4is1DX5+Pq9+oN9t3Hzn2lT5yv5g0VK&#10;dNK58FvuhL6o1xca/9jAZzH1S/3m9W9+85sHbpIAu/O2Rhcs0Ld2osOXgDKeQCuufa5w+vCe+aP8&#10;Lv0uvp/rBr39IH8AbZNOi56n62kv4PEBa18ohhZoGyZ95A4NYwz69QNO9e18pOetj4M7elU+x9Jb&#10;b2lkm4e/40fp4lOfrdPy7AWp8iEfH4FnHKJCefw+MRVEGyktNJ6LCDc2px+jDSMTXThyc0Plmkb4&#10;xAF8AI7gKdt8mufCm/LnekUiN7DQHtNPQQfsestCNv1l5XIktjJvSBtEruuH2NDn0ofz6mb254sL&#10;UPcQPrEhG8y3sVW+pUNn1K5u1YPjiX/bddVd7JS+ij/6tPqUseQ9/ivzOcLLcufoc9Wlb4Ahb+wl&#10;xvhr/8Qr7Xfcww7f+Kj2Qz+4gTJovc4SX952ga7Mcyx/kE9MDS+yW3dNKzp9U579MxZBxz++gp9p&#10;xL/nylSxPiqnXy7PyqY/4mOe4mM9sVh0AHzO/Ezn5JOHj7vWI8/2iA7wudKNmfBOnXb8Ao985teW&#10;MfHaGzBaX8aRPOP7m35H9aF6po6AfF/xQh50PV7yebI4N1Bbx7ER1ODED6ZT/0uenyZDR8YzAeNV&#10;69P79LoZz3j4QB8/OcucZPoxl6EnvPSH3r6eCLOhQQ10wBL6CZ2p6OqLOw+FP2t8eJrA51yIjQ78&#10;7ufHuYANLmBcHftmNs6bxzF+yKZ1aUyor55zTF+ZfiCxfPUH4G++nKMTH1/8nYvH8KEP5/hJzoOm&#10;fnWebL4BbMBWAeVA21HbpzP1lbeBBBcZvZHSb5iQw2FDzIZPZJcnPHYa5NrjfMn2vFD0vgCtehSG&#10;RVMuS03PU7+uX5eknGRMoP6VvjJIjRynHNdZvxApegpY/nvzg7h/4KJyqA8v/DExmjydmuPTX5Al&#10;ntLuwE78iF59EvbdgzClpwglyGOwboxAds6ZzSmt5mHeVeaOSVpP7KXN+0k026CYKA3npHVM/SYe&#10;/PuRimvqhKeqc0FVdbpk1HZeQXxTl4PT9YrXsMhYMqOG6lFjxQf9Ri84APIO3vAhb/MvbvHhtYG+&#10;CnvgDd1PXQC+l8m5L6YN0y2brKNP7dnCH0n3YnqLju8nw/q2cB0r1/3uaqeYt31ApYDbD7FFWrMi&#10;9/PP3tIOpv1Y5/iz6zLejmZa4bA+sCiEFCaQwCnAr7iv3H9KB/6EY3tWt+InY0W47awP42sZMDLu&#10;fWN5KusbX3pePcBXz9/TI3s/lV9ZtnH8eI2/mV9zsZ1tE6wA7MOxB/pCeGAjPqZNujJit/ok2qXb&#10;5kXieIG+T8geujJ97CiZ1No9bBsi+x4j5217nC31H0dGY+nbmNr2QoCJzPHoHxgLQXa9me4yFJn0&#10;WymnTljXM0f6sg6WO3ONyLpsps+EljnYY9B6jTyN4SALtu34q+Ndedz7wxdtW/jI8cihTPzgP6Lw&#10;AFHiY/1ntIkd2gjrd/sLv/E3CpBmHsb4+iUAt+0fmeUDPmnmGJ2f3/AYBbH/S0AZtfde8rdO1lHj&#10;Lm0EINY/g/JXQV6TW99f8loP8E7c7jLJHj+0bJ+HJnt/n8m+y7Ad4mV6jtKtfSASyQ+/S/5mUTtN&#10;r4Lqkyd/zeGgUwZE5pU+CCvRvqz8V9FN8vnLWdeKtznq2Iu+N4hzgmyFlca19BDe23kMcfK0xLwB&#10;5gGd01EQu9OnUfftG+2HaHToW6fwyHp0YsO6p/83P+Yqim2hDX/5DFn6at8pEkPlHyErAU7Wr1em&#10;8xjb+dMJ8/+nYNfr1UZvY5p1lXb3UNY86buwNf64dSD8+AOX9AucycKkE41M9mj0Mb6v7ZnqDfHR&#10;WEg2JEFFNkb1CA0dQBeA2XyNcCGC7N+hMoG+rBqCSY+CdYAz1xcdOoNyy2E3pAcLXVp+Mr+QCF50&#10;d3rkM3jgbmwowJdGmvEijtxllG8/tOz+uGVS9piutYHFCHVUPaKD9GCBONA64hReT+qAwwaPI7jG&#10;F50XowoK6q469QjuvwVaR+m+L5uxqzJ6rBzOKY89GcA450M99AN++STIswAXY+WXW471TWTFF+S1&#10;86VdMGHwbwTVN8MCmuoITT+dtDM5tU5zR3glbxryDh/HbuK+uF862q4W0pSa1rE2NavyOK+OxXHZ&#10;2NE8IZUU5azfynHZxiXe3CFqIYi9dFCnXNjIYIEK2/MqOF0YI5++gA/41dO/D6QyoHn9nRc2yunU&#10;kAMwcaCz96RO5+8/aCGWWXB4qg5YCFYf+rUMDugIr6vezBCd+lslej1VNnKY4OQVfxl0iAkuPmPv&#10;rWcqx3EN79Hz/Ufd/U8fYv/Ep9ThFc+xdU+Eyos4KrhfVlOnLBdU8f6tDsXdx+pZ3PIWG/NKf0+7&#10;2ZEUna7BP3WrSnG9cNfnc/mQV9l5AqVFNnGAjfD1UaMlTwP3DtFTPn7zBWDVofXBXxAKODqNOsqq&#10;LPLcLxFz50kLDeTaRCkt9PjWx9H1pJUvDU+9WJxQu8lDfVf/1t0wwuwj23n6cqxI/2e62PtSk2Q/&#10;AUxMKybxOZt+3ATB+a5H27fqzXdbShnGstaV/Tx2NAQuG2/bWG5WqFY50nbaN5LTtsSxaWy1g0Py&#10;xe/iByF1hJcLV4w0hzqcTTvFBPSX7sPF9pKmTmlr4mjWatOjY+qRyZ42mHSzA7/V8cMPH3TDww8P&#10;/+N//L8Pf/zjHx9++9tfh7fkAO37SddWNqBIE9+1xbZP+9y6tRx6YJ837fqT/qWznuIPwJcLQB03&#10;s7HYJ2Dy1Ax48OqnOm/+W7+XusGksnoE13ElscQN8twvYZNtvcZS5BVML3yANB828OBnPVSvWwZx&#10;ywQ1/OemhZmDkPf8Q35jGn2hg0f52j6d98LUB1zEXeaa79KOeVqLiy6MGdUfvTJHTB79Jufo8Ywx&#10;Rnc08puzvLaRp6c+zMVt6JBX3WWZ64K25Tal+MDq6paLD1ChC/lJpzzpn/vNXZbILhwZ08aJD/ti&#10;cHoRBPxe1Ol4FD7DS1X5XjZ//XXit/wrK0ctIOTHtMFPD9/pifhc/P3Wc0X3ufIhULrth/Lk6PpX&#10;Q9wbDtBwgyCb8v6dWx35AxfA1l7AIg1+jy0n7+TLF4nbxNs9Ts/hAZSOdMYn9bOkdacrOrht65yx&#10;2W1GaWj5w+9cXC04n7Lh7Xz01R+0tYn84lCWt1zEho7RxCN2QMOFA+iZh+Qpt/R5lIFf+zkHD72s&#10;n2QDtZEy6qvnLuOpEvLdvlPGfKo+x26Amzi4EY52xBNt6FH5RtAXfM1L/Gqfy8Yf6NR8joyB5AHJ&#10;h+6ajyT/QRccfgjOoqfNQYO8/gZi+eRJQ5MIR7orfkmAG5qki49tkZ/+VciRB7Hg8tfnbZD23zqD&#10;x5CYBv8AXuszbuvT2P+o+EIf89YxiJdc6zljDjiGHoOWPH1j37Npg7UDv9beXtiSMNOgF+WWIdGO&#10;GylefUEiTexz7Ctoq0dlgEdebWq58xWD/INL/2x+yNU5eh1a+NPmZ0wDz7/nLdngEX/04dQ3sYss&#10;1qjIsn3KJ1bp89qvw9u0XNVElGQitx/KAdoJQL43yiWTdocOG2rXXgfbbnBF4xsyREAeGz+F0nke&#10;OjyrA0fANKcuomPzy4qfOzC+SEpv4vnqjbC5UMd4LaMnRhhb98/bmJ62I1rWkl1Pbn3QqbLJxx/4&#10;lhCDEt+SRxlp2ykC6oZyobo8fFS/bIoL93MZ8RV9CmXBTz2S/qABnfx+iJFnek020PZPOq9oji+h&#10;S/1ddQsOegHUueVg0xjpG9QnFlpX4ADVuWnnL1vETPLQM3WfmEw/U9qv9Ru8yMiNyOgu/03bthB9&#10;jTjr1rzKZJ7/TPg8RY98+PqCPzd6Kr83UMGSTc+2R2yuDghgHmSrEGYbYt9zrUkjK3rjJTwG0C54&#10;w9VHbgb2jfxpH2/eMH9isqWjfqKmsq75RnjXj2b2hS/Ucc2gI5MlzvAnKjBpjyrOd5lkQkNbBXwD&#10;7vSnKQ8PdIHJM914DX856/gDvaobPiJmXHfCzHk291t2/Ii8WW+Zh855QhZgjvUYeG7p8ltDVFPW&#10;z8ao/OhTJjc6lvdVh8Uv+v+fx71e3XLJT4u89L+3pxv93Vw+9FSigDeSHXClpw7I87x1CsEur5Zx&#10;5CKSAX8lJULNT3ROXZllQkF1zNwy9QXyc90sQxtiDsA8i9db+uKo8NHXbxcYBo0BLiqlLV0xVLEc&#10;i9e8rAXSV/oir9QtDr5gf+EArtAndh5rTmzUd9CDCj9wn82N3i0//CYBvmmQpwYF3skb/+O9Xtin&#10;D+EtQ366u6G3mKoXCP1qnPAD6AsOoJt4bbCOQmmfsfsr8MCXt3CSyfYFDvsd3cS3cOQKP2MftsJn&#10;MIYPZ22jK8ttv7wePzLGyQbbUqYXJn07cpkfvJ9YfCGfElMZJ+PA44cR3nP3eVuhi7VTraudfWhH&#10;ndq1cUhDe+hxyJGdJGXMYW7gCV1u8NbJkfFEHjrS57lNS0bF4Df7CVqruOKHLPQWtJ59oq/ms4Yv&#10;MKbbJvpozRU+an1T+0w/QkmXX/nA46SrHP6hfSyVijNqaR7BDbapY89LHNli9ogsZBT3Xv6XdAp+&#10;2iv0yAe3epD3FIB3gzvnm091+YxP/fBZwZVR3tU/9XuV71R9Vppd9lNpV4H0wcdA95N7vu1pmSMH&#10;e59gfm8iN5bRJv1GkLt6L6fon0LoOafvdLtUBn/0W6xf2L8G6uNdd817Qr3Q3Ss5BPVn6Y028uHN&#10;nObfCl7fsL7SOs481d7wOT7umuMpGS9YAGgZIufIUXuwHyqc9RjEqddkn06WCojzQ7EdSD5KVYa5&#10;jhPC6wqDnlsnfbnhCrf5cIe3/q139bM8Mqe8+U8dWTwV4L8Be35kg28yKd82kWYSswEcDTfOso6q&#10;5Bu+SwblbQwQbDxkA74QhV9VN3R2GbTY9M2g5kHVmPm64YEuwgNKS7o2gNsLc8WhcRE4z3n6UL/n&#10;aoDPClZ3umNH5cGzaYrAoZHCH/BEe/JdJiT+WECXznjD10T62nq3HHzna+BnsVXdyPenvruL3cpx&#10;vUhfjtS/FxdKcwTH/tE54LRTn3+BywL50BRleJd2yy0KR8rxgf/F6zFo+zOeEMqrR8fvnTz4tLy+&#10;Ia92toyj00MPjnVauhRXiBSDYBzwiI6PbMJPEb5ABjrxaiQm/2zSg1s7mODnE9lv3mQD0bznq3rR&#10;HTEBbR0zeFHG5I3OnDQLXfoHOnTkeHIMoSC46fjxXzbN2DCm/egCgtqG79CGTjR+HbQ07UXlyLlt&#10;81s30iIV58Qj8tEVx1AG2Hbll27HGHn5Dcz4FHzaywffMZ28H7Wx4lcoq4P/Rh/ovSknX/sCifT2&#10;JifykK9z98U67+uf4NtKcl/qdkF8p2/Fl9q3O7ryFDF3FnYzj41f6NCX/gqb+W2d59pcsJ3UxdgY&#10;e5EnXbTQa7073/WUPsUb6KLDBsrMB42wYwA7eHKccsA8rHvS5GWCHppSwoL6BOxv148Wm5IPWB61&#10;JkTSyLFf5FvSlQeu9dEFzb6qJn6gJLH58hUbnLJfH79Oz4tVPfn458QnsYEP0APwbzRwNSzquY24&#10;QF88yQd4IeqUdJ2bGqJH9J8iH6z3+Acc2hb2Z6J3i28e5Ssa7tTbi/bN90rXq/iiuRffzVMYQqCM&#10;D+nYExwWF9diQIWnPkhn0ZQ6Ma3rhgLVG4twLaLbp/zjP/7jw3//u797+EYXvH7xnX7z9KVsnvpO&#10;fUY/+iFvjqiMTUDGZXilPhJX3fhrnaOxnw5RAt8/trlCXfKBTy5iZnwkj7bZhb/tmjdgsJCiHF9k&#10;LIwz2YDfUH/2iYfHn0DCT/iMVwynfzVf2UvcY7fbPkgC+mXrJfkeN4UDPpsq9H/Om/60uqAjbZ2L&#10;SfYN7WRsMA7ntUe8LHfmQrQhNrbZoKE/7l30DlPhIps+iz6AVuE6O/6JXcgAz2944ClJ4om3IOjD&#10;pjIf7v4VlvFsv/AB5MCTj7PcPymPPy0gFApGcpQeGvBNTpQocsMrOV/+zgV0BYvQPfaIn/05sb99&#10;5L5qWLUvym9cIzi22I+rHyg9ZNtG0lZYB8YyfM3Tv7/+9a+Uzm9h0vNwAydHHGEa8UFabYUN+cht&#10;ObLqP+gA9GAuCQ7tyDYumtLeH1MHVx2ZmXgUr3x6A6r7V9fbkivZ1aP4nJfH0dXMoztlbv/i9Vj5&#10;oDqmSX9QW4eGD/gbyOtGBfnCsv1ODw36AJXVMbk88R9gXhMbxAD5rMHSjmMmsmhDyAGYp3AB3hfT&#10;0EV+Rw5zDXikz790p+9HHDpUrvHVxuBFOVbYl+4zoL2tf+RCg75AdYl9XPxLv0KZPHxw0eXFbHgi&#10;O7ombsAF4JHj+AsfMO+RH1pWv/UVsrkQRd2Y1HzDI34lv7ZmTMTOOzk6bx6xgZ+fyR+ka5/rZ/y7&#10;+/7SceSvfnG96RwoD2wWgnHoH9ALv+NKlxk7X2/Uj9HPMg54LSkkb07Sb0pWbTL/qQv6mYJ1keRC&#10;5y/2nzu6lFT/6k0uaeSiN2l4EZpbJq+opQ+h7/fNB+qLy8Pxh46OJ/GTHYD1lr3EtX9CRbzNX7gA&#10;/B37xDhjbLIP36OL9IfecUpfoz90hL5jEWU+h6d4owF5Gb9UJtn2luP88ps35m1zdPa8XbT1k5LW&#10;i7nwzrPt0NkmxZ6Vj33Y740p0daH0HquK51I12fkEXf2hfIp48M5seK1lPzDTSz1N3HimJVs81fb&#10;Bw+r7RelP7F28G0ytE/e8IX/op8KRBc55iWdvv/+e7IPIKvylLAu6EVeaUDWqXmRtl1zoaS04ZNX&#10;2JPGVrezFbvYQB4VZ3zpyV5Ub3ChMu0X1yyCco5MaPlUHnnVk7RBejN/AGjLbRv4wP5TPnN26wDO&#10;yIEnvMB3W5v4hA9gnVQOHF19Fjtc3zwZoz9ugLE815OQcBwH5vUv5VNdHCXPPtJcF6AG+Zkd5qys&#10;CaSu01njghEecpfqJDS89er1a2TlFe1qtq7//oa224tig3ZX/WMCdoQfnO+h44J9giKC+tzznYnr&#10;0lHmDzGnP9rZx9m0Lc4+mm/YOvu+Dhsjlqk6BM5cXz5Fc9/YIWPsC8lDJiyZh3MB6NgL8UAtrmjz&#10;b2Fx0F08ouNgxmnxmOrGNzhPnslEAz78OZ4LoMMzYy9l6Q8m+xzQnRbNfIi6+jng8V46QEsHXn3b&#10;p8GDMtclJ0rXz40fssnPod5RlnPkYx2tzbZ1yix1+E+WD7UVvlz8wZe1iLSuYRLYUz/ULXqp7yOp&#10;+xdYJr/X22bUhNyOXY8q4/hc8Y49vGIdHtiMHC62Zg6i8V3l77QeuwFw+Sg+ufnq9AnKo+HVL6Zh&#10;uEAXQOn4MPVLFrUMvWXP+WUhGKgUfHAL4CAHOK9gn6GpvzmMbQC/AQx0zLcsFXVvhyfYgco13+FF&#10;Gv6VBZ71sKvSb8C35UdX6kptzXqeGost4Fq3Mae/94vvzR97x1b4nZ9NsM3ocudjU5FXR09GD8O3&#10;p/dH1TaK2c/3ZZzT/zGGEwW88QJgDOWCCf30aSNTH0ZYX8wlsNk+useR3KfKXFfwYh5mHrG/JuFH&#10;813yWu/g4JPKL0rbT89/6ogO1R1+2wTrR33oL67RmKM/gLFe315j61f4NEZefoCfacW7/ce2o3bX&#10;FvMzLnsK7E+F7p7GkkdBcFpefvDZQLnHdx2JV9pix3XwoPP+DDHicxo4iXPwGElZZZEGeg5//Ob2&#10;MLoFI/zNbDKqZ4/Fe+rovaAiLP7wmGbc0qMTGegHDjYHqK8C88zU40v1h7UFqxGRNWDKu+7O2FH6&#10;2qbuj/3sJ8ByZk4BGjoRK8QtH/e/x67RUTik7CeVRZMvCaF020ZfKJv4DAmxykMnADzjG2K4eckn&#10;Hh0nGmB4qyd9Y38j2bpAjyzxAFD7+M56Tty7ZuJ3z6ft19ZDeFgP8YmlZgdWdENf+ezj9PEpffz7&#10;yLc+kXHcqTz8yxwHIE6Zb2AjNw6ig9cHmwBE9BqX+hXQH3WnlV9JZuI0JpSN+nfOV6XC2B0EXDxR&#10;bVXgdMoJHOVJX14ROjJ93ItqMjqBPhUgYugBOxHH6xOjaBIqlwxlIsRl9/aZ+Gd+JVhkjyojuieA&#10;yE9Z9HAZwWHRsXfrjDjTTCUfenQduMcn+9gKb5/fHSdY8BuvsqGuACb0DF4MYk9BJyhefEmG9epi&#10;DV9KAXCcrzrjdZbULXfSsUbB7jYay6F+VA7g99qU88sv/h08ZfYCNHbCqz7uhCZ1t+sXThds/ldu&#10;UpQ99qG0gwG6HpmSj50ud+xc+k+26wN8X3g/dobGhPN1r5fPqeq96TJtqDJLY1+PwOZt3juN740j&#10;/8laF3nQwHadoSsVAR4Ab/A338rfcsEtTo/Fa5nz4T/Qco6JGfwcHZh4ezIu3NevXutbFzd5OuTo&#10;k6fJoO3EoPxgT/rDp7mgCDWdtVYAvVjLBiGQAZ04ziYJOpIGSDOgnQW9eJ5XfCjtOBYqi2SeIPPv&#10;+mGAytgzodx6sAJRHunysgB9OZZkG3KQRwfsvkNp/27nugDERBOwXhN72cgcfdWZ/KBXOCOjE/p9&#10;QbR5YuBBDz4A+cGTPtzxqvNM2CRLafqGeyitij05wGT7XwnT299s2rGgkjvoD7UhAV/LUl/Doo0N&#10;NeoGnzNG9JXTlQe++U4GfsYP5LstymbKLR9BAvtH+T4yeYD/lDEB8VgCovo+aF1PKn/GCnGDdUsd&#10;wSN65glHnajWgr/1qxzYIJ8NvPqKPPrY8Aotd6ARA9Q/G6LUBTygeaHNtu++/RYyLTDy+tsff9Tv&#10;ASt2P+pJcHC8OcQrNwTowcV9FbgM/eDFq1Edq3ZScIu/j6SZ5LguhGv9xSuA/fHXZJxD7KfuNO7r&#10;CZ6noL4IDbwjBxrykh/fUZa8ljERQb9IgFfxu7mBvTZTuso7jjGkeONFx1fyKTcJvX2nzRziSLz+&#10;8Id/fvirv/or+fLZw//y73/v3wLuqzJhRvRbb3yxdIwWt9/0YwC+b/u3DapX2gXt1W1+6ij2McFO&#10;/9M3RHRDGl5MUB0jonc9Tt/shadsqB8oaxq6+oY8608e/uYPW3DM5CEffHjQfzCP6uuajINTwR28&#10;6g0+gH7w5ug5BPyHn2VCJ77YVV3wFf4oD/JfcbFRdWc+iiXEQsM55V1g1zZkH13Ej4sLLUNu5M2T&#10;ZlqkewNbx4cfdTOedjXRgdeCckGbxUdfTQbf6km7t33CJc+uwH1q25YtOUKI3PFpkKQ7ZQKOssDp&#10;n/PVOuqCSoJNxujZ+VL5dBOWc79mTKhTXcaFtOfxDTpdMVE7y486efHV64ff/ubXD7/77e9UJ/ld&#10;cJ5+ydh4tdnS9ihJqSv5o2NI5u6Jr8rAn+MaZzkGcKM2ugH0jK+vY/MbC7SncYtiSMSiQXfDFFD/&#10;zauOjTn4WA8RgIcOXMDiSOx0LcFvxjmWlF8e1cX+rHOrTAptg2tf+dDxYf3Sum3sbN7MIQBwfdHX&#10;Z2lfR1f0q8zB5ZwY5oj++IP0WTx7/MrcPHxzIQic+gdRnZ+4PnTOYrBye7z1QReIiX+/gnlshV+B&#10;Bba8jWGyX3U6vrevpQMtBD14M0P0nz5AfQb6gkJ+6o56w06zqwgfva7ROMTFqvqDOmXcYK4HxEf4&#10;J35s+0ZO54VGNG5T6YM5q4+VmsKrf36m3+QFPM4T4wKZbJr79RV8XD79An71E5TOzRd5tG/mDDCq&#10;b0Kb/gec1gmvqG8dMgc1nViBz19vUFwi3Afy8xzt28uvsjiSR/1X59IXl1oFwC0eaTaHOALkUydi&#10;5bkOsUW6PBk3GJsr7xkXtHSzIOX45a3mPh0fiQPbJN/gV2gsRzSF+oRzy1CRX5E+9ZY1B3GQenB8&#10;jy9Nq/zPeIgXeX2iFN7FMRfRWB/HYHQEB97gxf7UF+em1bFAuz1z24mf6le/FJej/S7y6rDLSLsu&#10;ePKNxbcUbJ/sMtqWfA4Iw/6jvrzRJTuQC33bDf6C3n4SDeX95Dc3zcpf1Zlj7dw6hm7jkwa3bQbf&#10;xK5NZ4vHX5GR2ConYtjrCh2rA6EJD/T2b+RKJ+C0E6WtD3nCSSkYXwb3X7MRz5uJPsovBsmhnt6O&#10;/Lap9Md6glfjW/1x9KsY6dWfwGn/TRGcS0N7zkX56Gypkmn7Zs2jE8Wn5rbqzwxq2x/wq+oP32B+&#10;b3AOd/hnLI1O1EPWxlxwzs003PSn8UR22j+KHT90zwRaDP0WKYR9vlSMDvPtn/BQjAO1/9gm32M3&#10;N8d2Pg8e8x3HudL4Fv0p7zwIXZsGH3B92tbIqgzs5ybg4nDshTjqynhk4lPp041s86OcuaOgunOE&#10;ppD55pzDY8ouDHRPbNJPbLjBse7tNzXvghfIo7vXsZMmW57jcKDtiAzNul3aPbSD9FjCOhMr0c36&#10;Y8PIan9RUvtBZeDVJy177Ij/y6vlx0eKWdb/qQ/Fo/x/wPI1j9cYTj6+gFfHM2/gu1pb36WVXxT3&#10;vXDOHsTbt9zE+ObhxcfcrGH54tWLu7UFGdDhed7i4f0CnRvwySOAD2wjZSKBtvFlvrNWL2lt51wt&#10;09nHj3Z7+ljzRPSYVVwIaBN9c9mu48YuOPBEFn04OpEGtziVed1cG7nmL9ricX4Pez/DT1UT3+pz&#10;kMF+UnXP2qH1QhOLHuWHXrgZoKxQW6tj84mjnQdNPAg9nUhjgWTqbfM9fFYCiuL0uGXwhBzntplY&#10;lJp+uGFi1eMtesFz5Fc2Wc/1BGlaY+qEPMP4ovtfQ3r4owsy3WfAn7789KPVmbq9/Fu+I8E+2bac&#10;9NJz9xul+9IRsvJAP/tCX+TZA8MXetqshyNdOc+aZOYd1AttTOX4zm9wEz72lfeW7/0t+OEP4XME&#10;L/t61PFtf4xS4BXoe58C+m/zQ/49rnhR//dA3KKHDqJNqc+V7LE0OUfv2z6TfD5b19L2CA/a+lMQ&#10;/wmHOpgP+OXfvHMcZrQ28rDhKTDOQsBs6rN93uO/wRtdFtm/OGkf4CModRw3+7y2cbwfU+8F5SEV&#10;s7gpyhxD/b3W+o4rcXYUjw/hzdw360PqKuSWrfjS6vLh2UvFDPHHn+dTt86Mzz+vv+if9pB2TQxe&#10;Op5xkEw+A/aGRSi+ueZapYrwyHH3RYfVSYSANQrrK9uh74755BmQIxrPUcde8vEPv5bpQCJQWyFd&#10;rIHEBt8GeNn505jZ/CvEMZTLwWowAK/A8YAn/mw449SDJ2ZdrJTH/RGlGyQJ+DQ60khuoy/fTW98&#10;OeQp8AQQWzTwAdCYtzvs+AR96cwBdXm+OEgah++gIw9bzcNHNbbZxIAHENuXTpJXuCkbfBY97zW5&#10;8wKASbQWhvx1MdyLTBJqNtWfE3RDHxpI9ae8QL4fE9dddn3qET7QAEzav9LTVa0/8nIxJ4t8eKHz&#10;lglO7eC4O0jKAPDPnWHIwla5t7oGK9/wKNzLIX/LsNypE2KYePMriMZ+yu0TRY7Tyxf238hyhzLp&#10;/RtU1QPayu6x/NDx5KHL+Ii8lhlhzmmEpti6FOGOBhn7Qwdin8iH+M7p4fOY3xfbK4ktS/bWF6Ta&#10;Wt0tAy+KhrZJpLx8rjauP9Nyrk1T/MzinY6VzT9ed0ZnTEzRnt9xUcyDN1LCb6mhPC48KCZUh2wm&#10;YZ+fktDgxaQ3FwHe6TfSvtWABn1ijQu+L/SqIMIKGm5keK/fD+Xp3viIfL0qUZtTb3UhgQ0qoHb6&#10;ZClieznXx/ahlD74l40XeNAfcu6LQpJpu9RuXQfFncmg7Z+Omd95ZIICHn0mOtinkmUxynslvwH4&#10;0wt7fKg/JlbQ4IeXQv6kCTQ0hS6gek6fAUDrgQA95QdkMmCwkaJrbA+ftGmAjp8YoGSX9Wkd6AjU&#10;V/hj92/N7xHcN+9+1O/5MOnI04CMF/AEqA90lrXmiTx0IWYY+Ogj3M8JD1niImTpP5PN9oPwQiZ/&#10;+JJYpD9Jj03plG8HOY/eHPkqdwxpocBGyQDoH3+UjtIrEwTqKP0p8ezFrZA8hojLS8Xd69d6VZVs&#10;8NOu6E8/JP0LjYnEYi7eobvzhUR+7s/BT7Ubs+Mz+Ow04wObhXm6lpiM1X518ggFHxk5hp50+Nj6&#10;wfzyofTyFBoYkbzW5cW7/C/d77lO9Tu7EzxiAL7lHt3Ul7x6+fDnP/9Jcf5Wbf21+4BPumni7/Ua&#10;aPqZ3/z2V47Br3XTCZNZfMaanUkuvGS4fcL4h29qRy+OVw7tQh7yRUIrBimxJn7Q8IFX6cmnbuHp&#10;sUZG4Yv0d5I57d+TMPwvPOqqT/T0wsGRf+oDMZHD0fZId2iRBX4nfI0t8mk7HAGeSmNzBNnN4+in&#10;vYYn/QZ9DxfOC8hCL+iQ/VyvN+dpUvtS571zFB0oRyf6cttASOiGDNLMJZ4pf8cJMijrh1dIAlxA&#10;c/+jjbpP6oDe6SYgNmi5czsX9WWbLm5LNdnyRhSSMb6Ov+FpVsdvnKEzd4VmXhO9JmyN3Im1rFT2&#10;MPCRdHQz4t1XS+QBxwsXqOkfAMbjLqw+qa/EVjZ190S/5eBTzrljaeKMV0myT+18LvKIp6pfPkrd&#10;43e3Ex+lvXE1NqoufvmLX/jDmIb9XLB5r3bTmOwYg2yYIt8LZPFq34sv6Es8likOfKe8eBtXr+2y&#10;zrKNGNnxFb3gG19YBLoJF7ndCCBmwiP0xCkyv5IuQOIv/WV1yhggX+riEk+IFY+nwRmD8RXtm/hO&#10;GfMMtU/11ZVn9hJB7BTQlKctkU8dFGgrGYfwS/zkOmJNILsNGiaYi3ODk9um7CJO26+wyURsAejv&#10;AMbP0hMXEbu2W/wztqTNc+MQfQQ88emHN6pbxdhXWqlhk+cPqh986jaN/tiFD5T34gU336kpSk/G&#10;9wCWxsbEAtVEn5IYqUfgATPO4V+e2A5v9GksF7f+tQR8Llrw7X8daceOXaWxu1D6xg3nfCxDvuPJ&#10;X+6+55XW9DtsHGMTkHqOf4iRxwA+mHNB7U+dOrboI4RAH+b6wK9VUsTIy1h+w8g4xWt8VH/bLvSy&#10;8Vsr1G6ICwC66BZ7sREe+BFZJpTsznH6E0yhMwv7KSn6xMQY59Sc49TjEDmfj8GV32P7dLBJ01/C&#10;AygO/qYvQcdCdaa9gsc5b9O4njjM/LHtDf9gk+PSsYlutL9rfIVPwfjSA77xqayrXvhLsmhLzAug&#10;axxCXz7w6LnzxvfkuQydxBM09HJfhAzzo9+Wb0cl9GibK3/4cJMrY/3LT1rz8KiMAJs9Rk/7Yx7b&#10;PYzS4guvT6nzAWSgFzfTgsf4y9F5S3f7UesA9BWmqdOu6QOu37OFljptfX6pfuun+yP07M/U//bB&#10;6FGeCE9butY7Vkh2wG/v75QGvgBHfqOVfM9lqAjnUxZf7HolDvk4JlRfjFFQXFFjcstNSi1AeEBl&#10;Nr/nxBSvlaX9b7Cu6IOut0UbzXTY2bkYhfBurHgcVT3RTrjo09dAg0N7DT6xdW+Fi9weUQMZ/Jk3&#10;tS500i/0ExEfNGeg3uk/iFnw0T9vX7uUh0aSIpUTATf3YiDr588NzQVkYzBewVgQ+9LmuQByXpM7&#10;5Qx3KFhdiVcrJemxP7I/YbNY1hPlzxFan5vZ1UaOfJGOCal/5KmwbUgOcJvrmOEYO+MhtGlbbZeM&#10;a+SJgWUjxyBdGEe5uZs5HeC6Gnm2nzI+E0PPtHZGf3hSL7UL2tbGngd2TIUG8OsqzVNxqeNTYD9t&#10;BPSCD7L5TJ8dX1512LmBbR76SL90JJtxF7h0HP8gYwEyq/+2l3FDxC77wJskhJffZJZf9dfRy3qY&#10;J/E77VG284pw4viN0q8l0m9lY9xmrFK7+lZvgaJus7ek/kD7F++0fuB1v4RX/Yf+W78rn34+8/bi&#10;gOe+X/ZR17WHo/+mTppfN3Buvg73+Pq521UxaAb0FZpbKKZIf/vqGx/L1/s2iz57NBrvuEC6oHLa&#10;v8HLn4kwRaCxa3NJOXceoT52sp/G/UZUhm1XMpGOvhPztI0BcXAK3Oq1ZUeXWzryCkmHR+ZvSReH&#10;oy8Il+BnHG3TI3g/vNGNA4qXPvFLvwwuMvjLDUSqf/05b+yNDuglXfQH7mOAWeBeEO8gozo1ni1x&#10;cMHihmRecw7ctEPRJi/rf58MXevjEtmaMtZnXxohvqj7RvbaQkyrt4/Us5ZUrN38pgMR0N99YpyZ&#10;+ZD1gE7Bw41Oly9kreY9jP/1JTgA1tFmsYV9AMxFXucXtL3q8U4PTtzDJePh4e17bgq//C9K8RFP&#10;6Qcf+q/yQtDFG5mrb14+Bx/giCx0JWvn51xNhk5mcJ0gfXo12tGun0vPgws5b1jUfjey6isEWr5k&#10;Ay5zKl/l5DWDsqpbebzQJhh/IjTBaJm0TvD1BuiKC119ylr0KfDNdKr3jo/w8ZpCRDzIUr3Km/N+&#10;asNT/BlTfS+PowY7g90+W0o7IzeuyN/zxgPqmfUt83Ag5iW+qbNPKueP8uqTOp2+YZSzX0R/7DA3&#10;6jiKMLexi/WVnmI87YPmtzxQVRrJJOaLz5yTG3CeAuMWYZ10vko9Mj5augzIWygzZ2fu0+sbjCP4&#10;LMKPQg/P/vN/+k82FUMvR1yVxASiTqCzZEKOUPJoGIalGOd2loRxPLhSBqUPzeClccVph5bEgBsz&#10;ig8gF3E5slGoHsq6kJ9aix3RgzyfS2d0aQdww2+CqDzLBxyeKqgdVoMv8URU8b0gwz59RgXJEp5w&#10;24ASKLc6wt+VQkIQvcfWsbkTMJedRhAc8vAfdmWiQgedxeaxWzi2gaCXzl3g2yYFJP6jXhgAnKdG&#10;A/TCW5+qgD/lhfqIeGDyhVz0YFMeHzPB8Qbd8Lunje+0AawFPDLQA3rs4VM/vtYdreB2wrTtgicN&#10;GB28UaN69AZDbcEvS2d0r973djQf/H7AIQ1POjXq9MiSTtTp5i9Ks73JW/IrA6QrfcVn6ewDyYQ/&#10;T9XiFwZSbNwTmDoJuv2xEiOD30wE0A0cx8roxHlajFEe/QIHfY6s8Sn6k0//8ObNj36VMbzQkUks&#10;rxb7/vsfHnjFHU9B/qBXPYMHHYuiPF2qDlgdpCfvspV87GQy1Au83qB1pyk65bOhjk7dzOgTBmJr&#10;3rExdiLjlS7I/elPf/IrQylrPGNsfKlYd780Fz2kAwMHuAA8eF2Ef3NSMc2GHRdF6Mjfyja/Ykb2&#10;Yhc0fPALccnnl7/8lXR9b3/wumfK+7t4+AMgpmg33iRXOW2RhXkn9/jY/YlwPbiqHIAXeN4YEQ7n&#10;6EEesrGLi5RvtfDqBUF+u5aLtsSDWr35Qed+dvLsDxb21Il9TtvELuFrQgVdfwN3vwLRSumLdk/c&#10;vtPkjJsAqKNvdaHefbXK0RGovo5JyUaeBzOVo+NLvWaaDeBB3ofkzTcxR+wADHTo13h/8+Mb2+AJ&#10;oWwAkE//hrx3b3mKiYu2MzkVzgtdrI4fmTwK31RMmvATfVV8zVMlX1N32pTiqfdf6vWrv/rVr7xZ&#10;+iddtPzDH/7w8Pf/8A+Ke/0OtOqDuG5sX5uN6WuR90xx54vK0p7+7mz+6nwD9oGv/xuoP8mkDBzq&#10;nXyg5e5fiHnZzw1e4CUvC2l8SF0T48Q6EHkVGPnkg1f+oUs7op3QdrG7YF+OXpkIffJTncTF16pr&#10;j2HoJfkAdcr4R5u9+i1+F/WlFv7fPXyrtv0f/6//8+Hf/8//Tr8H/FvHJpZ+++030unh4Qf1QefJ&#10;YGVIa+sL78QDkyf1ryqrDdiZ/pZ2ot+/Hf3rI8YCCl9H7QAAQABJREFU+NAuaLedH0GfD9zTTjsm&#10;QgvQxutP2g1tgw+bJFwoQOdBdfzTrtuXcIQPMjjiV/rI17oobp2Uhz7eIBUOE3hwOAe/n/LhXJny&#10;1bfmSZvldfz0xehJPNMGEweil3ziBTrbSUxKDn0l4L6BuJF/gC64faIvbMOvfNCBfqwXm8nLuHr1&#10;u+BgA6+a/0Gb7C++fi2vPzz8P//1vz383//lvzz83d//g/r179VOsE2mSDbjTvue9+p7kPEYUH8b&#10;7BvRcoRfQAoLGpMsROwzehYZk75AFwDlN2wzNIFCAvCxwfElG7sZTp75jY1G1hd8gR5Jw4N6YGxo&#10;Pkfil3sWX+lIG/+L3/324T/8H//h4X//3/7Xh7/4i9+ZhruWiQ1xObTwdAyMPfzGNABP60u+9ILO&#10;eNBO/4PfnIdNkksbIAY3WLdlR9sJ8UC2x23FZWPJ/fb4r3JqJ3zxmWmoX2yRbBi57Uk+ed4UHP05&#10;N55o0bHxX73hTX71pK9pXvPxg/mojLEFWsA2i5Zyblwg1qSMZaAPfOLDzAs5j34dmy4+8KOMV5kz&#10;PtIHwB9ZlQc9wDltGXzyTjuXbpVpRNUP8vshj7aDf3Y7hS3y6KN9Awa664/6RQby0AU579Q/GURE&#10;HmAb7efaOb5ZMWpEff04cxzOa0/LONIHeI4h3uhVe6hmAH0A8pEPDsekn9m+2suxeMQVacYK6yub&#10;HEe2b2Jb+Fxwd1tSPwbeiU/h44/tF8qRS0wQz6R/1PwidRa/oyt9A75z7EyfCW3B+nsuwPwt4yO6&#10;AuDx2TFQXi3nCH70Tny237WDhp45BDeoiGF0lC4F08s66l/FLt9rw67JwMcntBPbL70Z84gn7Ogc&#10;pfZV/y3nlMmfFqbC5nVjEfzm9VgeyGk5dlJuf8kHtB/mX/RjxBE2b5y8Yps6m3FKtKWnbim3f2cc&#10;oyz2XuPdN/qd1devc6MU80luHiU2kEf92ZfShfN7gHft4Xg+cNB5bwgrHXmOJ9UVx28klzbgD3Wg&#10;PMZo1s3M819pXMQ/zCtzvPqg6kjdQQ9vcNIfZE1BXtoF64WMgdEB/YiXxCX6UefYA1hHjRWsZQBk&#10;ddxAv8YS/c8rzSX4rVr8xHwOWvjQNzN+kF89Gme1J+tB1ZTsc50jSzrnE/1Ib2h9iMDZxAPzbeZy&#10;4FJuX9lv5TfjIryGP8SsDQDoOhfqOce2uy2zaY7tv8CFbw6jv3zGjUJHe8tQvTM3mrpGb+IKf9Gv&#10;gH/x0CvC1Y/jU8Yi5hXIo0388Y9/8vqb9QQ3W4PTC5QXvfoq5niONdkn2tVDaHsU/0U7VbUhPFJf&#10;k0PNH7/SpjhnHZebrpmXJuboU1jj4IfG471O4Xl9U09A6nvavc7r47iU+EjehUsqa2vimLoj7gBo&#10;PR7qyPwbSKw7qfIr1ti3IE6t++iC/giEDzEf+lOLn/EK18e/K5e6Mx9/yYPj8Gt/46oZUKrju44f&#10;ZAq6n0i5z6e9+mS+rhat+JVc7ADs4/pItsILrcg3VEcdqzf9N2MIHBhr8Ac+ZZ+GNcRZv4fDZ99d&#10;t1OQOo6d9UfWZtQH42r2SVgrEfcvtQ5nDwZwPDglPvxpzwZgnwLlmMfnaTc0lT2YpCRLBGS4P5jY&#10;JU54sox28d1334pX2nnnrPC1POjkZ/Ru2a3eav9zQcK2SSjtA1lcsIAH5U8BdK0f8OKjyhta10e4&#10;2E+sl4lhyaAdInPzOHykD/2t50qjV7hccnr+bznSD6AHQLs7fZj8zBwG/ypwnO4Y6j5J/RHzLNss&#10;XI4F32Cp+iMLm2tfcalD4gCozyUg5O4PUm4/Ka7oW0sLEnMc5hUey+AlPzWfo8c659m7po9Ot75G&#10;j8YWNnUM8vpR9WRetUtH2tV1mrq3fdIRG/lUz41rRo98uf8cuhaHnvnA1DOeqtBBsix5Dv8fhVTW&#10;dl90+hnyGv+QQ2u/qoy9U3i7PtSn8WePCUfcvH9KLeFPcAq11XsYauuc77EWXOaer2Z8Lt39Edne&#10;H5x+EP8T8wCxVz3hL8VQyeW93uB8cFXetP03DmCsbj70G4808xu3d8e5/CB8bjjjzV/0kZkf4tfU&#10;AcfDb+S2TEjKceaRg3/c58i3+2Zz8mhzPKhSgA8wXJwCh/ENWqD6ud+VQTf1hX8EjE3YwJF+OJmp&#10;W5fjw+qaUvkZ/x3Uz8oH7bPDRbf9Lx8SS/owP8Qu5PlGNB35K9Tm+rS+dL7QqOfU2TXml4a45sGl&#10;lIcjZqXtM5dUnr68P0870F/ne6yt6T+6P2Kt0A2/XerZJ5zj9+JYnnzvdSTtz2IWrQiYzzhfVLQn&#10;AHxgl3W+Tj7+t+yhR96LGgtCwc6iwhS0bDzVae7IlB+7USgBDZ1p5kg+m0+1s/TJT0WiTBwbpSkr&#10;JP/i6XwIBIN9UlhU2kuHocWG+VT34piZvrqA6znHjWMrpFpk4Grk5Zy8+47Pauqr8loOrnlArPLw&#10;y0CzZZNv+eAtMH6MP7Q4GI0KyK69PVIWuZKpTrNyS8PCwTYqw68holPUx68FV6dAYKLvPcD/ntex&#10;q+iP0N3z6cQaXmdRILs8QEqPdsSU7499JGa4ifxbPyNl/H0v8F95vk2xHjh/QeuherUIX4IPPOYz&#10;9DarwTGi0q2TLoAzUMWxlj91af4mih/AcPmSSTH6VTe0sS5zpPxLkIH7ihuGCZ5KwvHonlfmZqEF&#10;Lh8/gaaBj8GJDQ708QbmC3XcmtQVwEWPdOKJu04oEIFtbCQADOJcKOKCADSRlbLL3tjIhNaTWuFx&#10;IZpOGBwGOi5udHGETzJBySQF3bgj75N+/1pIo1s2IYlDJoORnUU4etF+yPPga7nZxCWPzpenF4HY&#10;Ohfy6VNlO5tSL9cExhd9lZ8BJj6HD/3w1KBlUX/p5GMTOFz8wEbqhaNv1hEZEzi2MN57gpt2RRn0&#10;B1/l8M83fRcpLdbFJ3d4q4/gyTRiVYDfPOnjyVP9YRuiDdB4kEsGG2dMQriIQR0ikyciwCfN+AK+&#10;73zVeSZluJ/N0duLCyPhHMCBh/9Gt6TF3A0huh698mit9Y2OuoAi/xMXEmi/i9nwvCaj9pOYRGc2&#10;GOUj3blF/lfPdfFO9N988+rhtWLrlT4s2h8+6c5excw///MfhH9tiLEwpZ7hxcQB/3LDoCeEOF75&#10;akWavKUt4TPsvAF01F+y78qsp0rHH50ANOadL0I/yaw7UFN34IupoBNBxm9p5QUb+UywmHCBv4F+&#10;uvXQfHjRlppf/UdE0Xz8WrGR9oodiafqwkTdtBiqDzZT9k6+4XXAABcC2YRkk/FbPc3KIt/8RELs&#10;ZYJNTEJdwG7lyffuX5VdXYvBEVnEY8suO7KRSv0B9FN8igddz5HvPg/5UqAXlNvWHXsq4FWa4JqX&#10;JpNMzP2RDwqUAfaPaPBYF5TkIyf9TOoVgb4BDcSB2tBzNguJMdoDwAIdndxepc97PcEP2BeSaLvG&#10;Vuq+fSLKwDt9VX3izORThwLauRcZY1f6Y3qUlKM/urR/eq4nxKg34vatfg+LG0vYsKaOWXy8001G&#10;+JXahW/a9VXT2AECOOWdeVDOsRfbLM+SooeqQDBpJ5MmLz7sOYWxPSmfmOc5J0sfYlBRkmwUErRO&#10;k3nHR5mu6zm27lIXpdAmteqJV8/zBDAb7ZQzBmMDF/C8+SU7iS94uE1wh7BU2DxdL4oh5sTEEu29&#10;G/dIc577hUs2spibiNHhRSn5+PnNW92Br3jyDX7Ccz117BEeb+goVJceyecNG+VlhZUHhfN0pN7o&#10;y6BxHvpMe7SdOqeMPMo3cH7v//IAj5gsDXqTdgzJLmwj3YvP0dmaHRHVqWU0X3g0H3p8k/LEIz7m&#10;Y/mjN3gAMQ8Uv+nywzyR3AA3eNQm8F7OK01B8sUW8fZ8LgHvhTr9GuMF9Yp/kI+9HbegrV+QB19/&#10;UnD8VFvJ3lBa8jqv3XyCm7qify4gA0Af6ySU2laeHOsvavCDnqK8xfk8BoRwg2N89wWJv+rW9kMs&#10;0O9SS24TiyU64jOO8GHeG50jg7R9pXL4UmfJy5Fv8qAFeJsNcWgYgpbJUL1hJa9gTjtov+vOKzTi&#10;c/CTc/MdOvoEdNZcXTwB+nHoRo3kIV9Afi+SMrfjHJ+TRz+NT1I/3KyVC2jQue8bHpiEha1TeDQN&#10;bsG+FDI+h6flVEchtf1anvqm4pR+91/Y9mk2zMBrPdSeY4fGprRvze8Uf2w0vnv3R9XluzPv8JxD&#10;v7la+dCejy2Ln3Z5deJInSK/5bUdHgZVA/02F1M8pqH7+Chrwld6JaouEOvGSvJjd+Zd+KrQzU7W&#10;AcisPGjee46Z/oZx/MgWMfXIeccT+EF79UHMzdiEvZ7QiR7IvuRT/8QWQPm2mdiLPviiNPFjZG15&#10;4JiNvuI7nlpN+ytty3MEHXngcKGIsZAxGJ2oP9YeXGAF0I1PofWRG7yO4OAMnmlqq0hrH4qak2Vr&#10;fbj8XlmZp/CAweKtwsoFr2lwtWhSHWP3NR80L40JyMVf3JDKpqP7KRXyNAg3P9sPYahv7Jw+VHyf&#10;6ekjlPW6AJwpF6tcDF4+we/5XLpRt273okPfc8Mc62jx5gmX7OVoTGFujgjh8QQOcfpx2VN7QbnA&#10;nrxOT4r8y3cn+7NE6jV1W17pm20Nhhro79L35ZiY9RssbNfEsNth8GgL4RsOpSfGCho9m3z06Kdh&#10;VYIW2ezO2GHk0S0aXvpRhizE8DMfG44Ph3brV7xLu9RjPUC9+CNE+BBTjPkWpLzyqp3mJyVKT7nn&#10;FDqSZq7fdWdl/9wjvsCP3hfAhzr36yrd3aR9uQ+X9KgdLfwtA/t0337CKvpLR/GN7vg8c2LaqH1n&#10;2qQVuWfvqHrbLzMvQjBre/L6JCx49oPrR8wUNv69bxfEr5tXdGrO58dzgaL6DQrzJuZt3j9QHj7g&#10;68bfcpv5q4wjNgK0Ox+VRwyT7344Ie6y6uy+xzmPf5Xn46Wx1w8L6E0Fnuupv6Nu+W3jDxo/AtTv&#10;5xyw6ewZUaxxmTHDtkwd1j+Zq4rAjsAu2jj+EJ2+8IvrV6f0Syomwb8APdqO4hvnSlYgeprX5OBF&#10;bA/P8G/RfZ3uOigOR/J7Ybn50bNnmV/iHL+yH3yUsN5p/92DuChuU+yvU4e+uUftMeNO7HLcep6H&#10;36IP1PWT7Y2DbpmuM7d3Igq8wYW7JFnni5dscHwhq34LiagXx9uk43Ky6ld4WveZV9xSfOHsC3aE&#10;Z3xZSvKqN/NA0mhY+cYTDufeXxhCl09+cdlr9R6SHBw7RSN+7LMR20DaLDpcciu/R/DqJfLOR/m0&#10;J/cz5qU0x8XLGV/44oYsyCuHdpPXAYil0rS3SpbU8UE1UYn8Q+xsgF9/cuW6oX5jXOnHX0F9lcuM&#10;A/XpzqtuQcLDi0CZxE9tK6PyAVUvnDPYnzXk2JMxF3nYDsA/62aOugGS/Rb5gJtcjIft/f1d1hEI&#10;WdC6bpZt0Zf/ODpDpeKD7z7MPifyqQ/mUNxo8pXeEgQwty3gd8DxkOT5btnJmMR1e8Bk2FnC/pLj&#10;GHSBLvK6kEoHjMNihI8yi/sDsKn5rYxurPIIOQ4sjitChtCxoQNySmPBWCLkdIjh6/z5ori8Sxee&#10;uHA8tAg+00sMig8a5ZDVzvJ0/pQ3LcJDi+74JHdY2wHhFaZ839qlc/jAv/zu9Wg+tE23EyEPgMYD&#10;7ehSPHzsgUDH8rV/ZyPWvhFNwXxkgy8AN3P4lyc4hZ0mmDfssubjVuC+A2XTUQrGDsnvHRT3PNwx&#10;DRPqpjqlwwpv8pp/Tx+Mn/4ufTHNk5itASqw74owxy2PdPGbbrnthUY2YHeSsQeaLObSHlsuZuZ3&#10;72dorR+6DQ6xAFQePEifc5d++es+bjIXZ3IeHdU6zYt65DdZ2bAl5n1nkmIrF1ikvwaaXgj0fEsi&#10;qWomY9WJeuT3edvWvMHPRrZsYKFJx8qGcXTHrmyexmZo0xn2KExfoC0/fMkdPUDrQ1zFL3T1HX6F&#10;FoAWQKY7YPtufKr4xE4mWYXYwKKJjjibp/CCnqdRooMuCokAn/lirHzJIpoLPvgVAJ8NiqbbptHN&#10;C+uJQXByUSUXFsEHF960b9Pr6NdEExcC2gg01C31giz0KOxBG3nY9IlXswonegS3k1fYMsEEF6jP&#10;WFxwUQ4ZPFUrQSBGzMQnv9HkVyLpooP1dj1jk3whn5gmFDtpnclGtuvN0qsrZNkUuZkgV6b0YHFH&#10;Fb/kFbfSE50l0by4KSC8Y49PLEsW4gveMYxg8aH+n81mUjbz5X/5iQuSGoj0iuLvdfjnXLTUJhS+&#10;xw20C/zzRvHNIrX9OPWfjXbpT/wQD4iaeMTHjXdUYIPChoxt1ZWjig/fKx/L1VakI2MocVdALyZu&#10;1SX5yhSwT4VXTC0fgIsekU+1XnzIp81yBHIePqSzeUEZ/Rttghi88InH4pCPrOSFFz7Xw/RqL+8e&#10;/vpv/kax9fzhF7/4zk/7Ut+MGdDQNqiL9kW0as7h5Tt7FbMvX7w6/MknDjhuvTl3mTL5PbJtj048&#10;V0EW+X4Vjo7gd/FVXr4RQPlpQ2y6p307n41I6FSfqh3rzEUGYgHefVITGWmPwh1bOALkd6HHee1w&#10;7Mik6s2x5fiG1zxNhmnQDxTP8dofEYH4QbKoL/cFSvsV+C3DttGJ/oS6wIbnauPkww95fKpL3wrA&#10;YKCW5fyUWcOjD2fU6w8/fO+n/vrmAW9Qqaw3J2TDCOy0w6Sub2xgEa1v6XSNy2CQmz4+MUIe7ZVX&#10;ELEBuyF49fGUia9h+VfdUOphyrBxA33jPZw5wRRw7te0qX4B24AM8eQGKZ5S+sV33z38+te/9sY2&#10;fuIJaMZP+lFeQ4f/63OOjiHx5Qkt16t4nbhkgaFP8ZFJup/TRmQutOjRsRHczsHAL4CHDkBNJg/9&#10;ioX/AW4qKxDPhqG3PGWAqyzbQTn5+8OFWeRx0ab59QH4tWXfId121fLScY6SpaFPBheoTZShz7aZ&#10;NHVQXYh/8qAhzZEPcsiHZ/qqeIT8yoms2FgalCotR0BsrIdP9MUYgw+QB07x0g4zP0OG1DhlxeOI&#10;LAB66rX2RXdu3oufXSPCp9+uneDvNoZupe8R/295pFvGkQ95AGl0dZtkfjB14ML1FZzP66djCqjl&#10;advFv7ZxXrng0b7wIU8b0SagA4e4zQXPq652GzAP1Q98Ac71ddLug8au6nIdD6r97/zlA3nF/Ggn&#10;3BBTu2i/9OWuG6X32grB8EGPyiGP+cwz9dPQMLeO76In5dhE3dLn2wZopvg6XnEBzWOgyEOBIxsd&#10;+LS/rm73tGczw5u5iQNrNPTo3XGwPi7vjovwpIy45IKfxw6UFw8uBJKM3Yotz7ewJ5owr+E1hNQj&#10;N2lxw6d9oXZdX3LkA23zsBc94PsUtHzbT555On6U1jnyY5fqRPVl26QjcwjwvX6gLx15wVU/ozzw&#10;mYugNwAuN/l4Lju6kw9NY5g1Bj6AlkTtAm8D/UggdSPkYzP8uNjKkRgljmhL8ALC8xprKW++69Vz&#10;v8Rs/WQEfcETaH55Nt+F+mpfRD4XwZlxwRuAhvFlqtp5/hreTmO7EqWJLcobP1fuqB7bFkOXS1X0&#10;rG5wJH9cQqSEbjTwJh/+14yIeVRl7LVAeeVmWgmUzt4YnCOseArFN/jpJjr6Bo+1QvUGpuWPHp97&#10;wHUOj2sugr8Vg9MfUOZz+hk5lYtqtFVcR9/Gz29Ex9STsRXDeNu2C995Ud3p4te2lKctkCYf2pbH&#10;Lxd/M7n7ah/dPtJ88KzCkTCgXtE9XPB12muP+wl9YoUns4Vkfyt4bqT1wmIsS1HzbhD3yfCCxj5U&#10;nUur2Fg5dmq4ll/7xd3H1S/bI/ftY4t2Gp/qU9821rDRtOhwB1mrxU/474VuHALgQVn3FJrnwp/4&#10;qtwb3vBTf1E4/TwxJN+/V12xNgIsm5Yk4+OHxJnXYKps2k5+9xx7pi9lM/3gm83h01eK3jyhq3jp&#10;hY1ga02iftRrHeyetirJGdeIMcZU9gsUKtFLlOLTdO0uv/sjdqZ+xB9CQWklJjB+J58/AL75XPGE&#10;XoWWPX923YBIGXHlGENH/fGzPE/B0eULSPgdPsydfDOI/OR+bPBDf7W7ezb2n3wHPa8P52fTNnzU&#10;z7vB/0YP4QEcsn9gjEMGbvoo8Zo2XH8UifO2HXhoc7NF5wgfxjOD0tUBWsMczRuZ1OXJE0vLCC60&#10;+g8sXgpa02T8ULHQYWGeOuFncZ4CfO1+S3HqsU7E1lvtxus96W+xym+fF3tHGYQNtHxlXXVp+rFF&#10;+KSIt9ygIj856MPo2EoszDhKCfnYxbEQ3OTbZpXTzppfvKeOoUt/5Taw+HO+dYCPecsryOFV8tYp&#10;BRGzbE1G6sPp4V0bPCdXgeWKDqCM/M6F6uHSGGnwXBceE0J3X4aO1l88rfeS/9jeQul75MGTx+S2&#10;nGPL8UNBVN4X4UlgNaYz9qf8agvu+Er0yDH2PVIwWZ6/OkIv2fRP3hNZ+jzGAb3PtYDxyy1e9JaF&#10;GHnsVIVToc4GXyW3ZM4kPtRfagx5xxpB6wKA9bBjatpb5kuwTztNHa0xjXzJ0qzYcWYm8wVu3xqK&#10;Cp6z2A7mksNj+WAlLzZ3dnOa2Q7fWr+D2QqOcnEEaQaDbka7Eei8uARdOxSCsD6i3A1OYoyjSZ/P&#10;pR1//LdRCFUdehxTnGh+6VB5PVZf8HFcN57NK1/WEfzqEp75Np2S1kb01l3n5d8j2OJw8LAP2r05&#10;BQ62sDlX/Td988DbcHDQ9w6qHzik66t4TzYLinNHek6hzWRJWbRP/MRAsDtbDBIe/I8+Qs9GzyxA&#10;EfeIjtUNgfA2ysIjr/nlfU8DrZD4dx20XFo6L8UqV/wgAPbg8LEdR4b8RIwRWBsgEKBHj9AWdrp5&#10;XzpWLuXwu/Hj4vkY/cYt/T46je78V1esqX1E4SMynDc0WIWVxfMRGvgNTxUi6uD4RF+V2fP741Pl&#10;sPYGv9owE20uoD2bjhAd2Pj05uNMsmhrDBz8xpU0sSh38LQh/f2o31vtnehsHHDBNINkBm+/Ukqv&#10;7K1OHHnFKxP7LvQ4xubpkLXBCMAfnRgQ8qETpRNP/+MJKpMhdPQi9/JNL9pSl1zI5BXANCUPLrPQ&#10;JQbffeC1o9mYtK3ixSvc0DOL7+hghfQFDpv1lHsDUjrSHn1hWJs17ltUhp58wNN/ztGTPP6UmX6a&#10;snJHPy16dFEZuDZ20hewgYE/X7369iISn/oRngiTZPcdnALeZJBuxpPNlAPVgzS6MtnnhgBfiJZN&#10;BjEx35w5jV+Qs/uhs0BYxqyk+Q+Lc4DG/qEvQFn5h2M3vVxG9uiSY7WP/vgLPG/AyCxk+pxEzBwz&#10;WHR0Q5hBnwt0ubgPX2RyzoWZj59+b5of9Lu1vTDJIrJ3pzJJ88Yy+o58CF5+rc0qxSOvT591n/n4&#10;a/p0fM4CmAmRSO3H2Ck7Bptz4EzenVae8o9txuBrGTl5O+5oFlwMYwyELW657uBLHWeig8zELDd0&#10;fBlof5FZPe3qqaPmbXrKkc3GPHPPf/qnf3r4Tq9B/v3v/1Kvwf2d6+JHXrUuD7z2Ezq5yES8pm0r&#10;LuXrZ8SJeKT/ufoB7C3sdPPuj8TMNZ3L+Ek9stmIbfz+OOfg0d7tc7mKJzWkrJ/wQR/zkOzGIHMr&#10;9wkytnpA6w1N8SKPuu+NHkQym7psbgPuf1ROjEDXT/n3HD7lDw0AjZ9wmwWry+WWq7VQBxkHOZa+&#10;vMCrr990g5iJsfT2hSfpiCwuPEQfhBIz4dW+gFiCFzbS72A7G5pMinkV548/qu8UTzSDz+k3yBE+&#10;AdL5obKsZ/lxjrzTL5+NBWHgE/0poYD/fOEf2uu79l85kYVvGt+7zHOanTHpnQ/tPTRvy0N//PON&#10;LgD3dec8NcbbE8inD7n6fr0JYp4s5yYtfJP6o03Iz8ST8RkDlSf78XPl2cei4Ug5N8LwOj4APvwB&#10;sVm+U98GoAfzg/J05sTd2++vJ8gqx343knhJJ+qitOBYFvL0QRfy+BQHUsqIFz4tU60oPW1Q6lH/&#10;lDm1+GHHFYMpB69ywS/PyqSssHl24ZcLrhnrWSQC4UHLv3QtG8pQjX4rMoqfeoG++lR2jvFL85ij&#10;kIbHYzTNqx+N5K9rwxRdcqE3dU8x/IiX2Hr5ED74nDhDNhfYgOrT9D7/Uh75jwG0yOGDDgB6kF++&#10;lAF9gwzplvWIg2lzxTU9fBlYBPBk/sl4Tjz4Ypjy8SQxAj5ihGZcaAD4qcgQ/1zlxW0+SKQta8a9&#10;UOYbGS2nr0Nu9SWfucdHDcrkUSfUU35+gbrRE8zMHwYkRcJ6Fhuus8s/5FXPtltnKN/jEv0qhgu4&#10;AL0Bf/Ep1NfoCvR4X855cXeaC8SbhjrgQ71TJ8adujC95IDfD/oC6NubHisHf+Ar+tDii7PxweHj&#10;nx+Qjz2/0/H9i9ygytjMTyagi3HFn6PHPell/VQfXDTeAM6GT+vGopb5OHjwx9PPJiZLW58wp0SX&#10;fUHXZeODCz8p+0E+6ZwEWdAD0BFDfEhXD2iqm1qUccPHmvl8f1U3jqwBu95KbKRNQV+50ArVch2V&#10;+FEZfCI78YYOfMi/0REG41bjzM2fpNv/d2wkj3GPOmecbDk8rYR1GduV9pPT6LZizWsfZAqaT5q2&#10;eQ+Mp9ZJZdgCIMv5CjVi8HOq4NDTcIOq+3D7K/TwwH70hbdBR+b4H7UxyBG96At+obeC0EbfPs/P&#10;0Nh2bBUQq72gGPs1Tmhur+gIy4kLn/yML3gpcowJv6xxoqN1E79L3W01dX0rwPooC/ykL1owk39L&#10;89hZ+8zjJ2j1x415VAfzHnoRe7bKLUa90OpNZ9qgcBgz8grfXFQv+raohnKh6SmwnwYBHd97TpY1&#10;E+fX+Jm6Rx/Pi3+C773My583Wjq2PCcSAXXUJ5K/wla13V0x5jE+6ga0+7nJQ1/s5YJo5z3b7/c6&#10;fenc+iBfQIwWjg3yEaNOblZWuUxS66JRuD0x/9So4ZZlnVRKm93tz/PdwS//HqF0/2J7xHnsoxx+&#10;3HTROQL9N3svvA3BgQSSkpYLHfrPOUUAT9eyZ/wvBcctVqEXRg/gL9q7+4TJc78pHMrwG3834NP4&#10;Fn4Gde3+LeCFWJ+vrH9R0k8oS74vcfhicuajfmKO/uWq3ug5cZ3ae3h4o30TwNnYsexBt6/0G8qF&#10;+iW+l9MXbH+t7BPfxL4ce4o4322X9aRxhOEjuoBtnS7f2pfUD/Rip+KA0ou988Cpfw8eJdCH6pRP&#10;tnNPfemM8espYJ1nfiOcGMmcNvOotomneFB22R7MrYNz7vwQLMXTjCHbTurwxjGDXJzSImPnbZn0&#10;C9cssxSfH6HHmzP0fobg8QF/j38szz665kEmWvZRN63WvAEScxQPouNIW9RBn8zLvTcpBeiDgK7H&#10;zWQq2j5RR3Gjh3AZ+4Hm+2S+eJug5Uku5dYBwQKnx6ZB/+LBvMdBW055bkLyNtuMj/XGhbn5XLn/&#10;utTuf+HA+PsYf2zewHl13fipm/HT1Nmmo3Zdx/rqRfTygaH3lHXkD2CO++pV/d4+tfVWzrT1lLnn&#10;GF27VwL/rWOpcoNq+hJke8/GctOP1uZ72uYzPt+5xaw9RsqPL/agYSJhc6wrPZCgnaD5xsNxytsT&#10;aJcr00fuChAOgHJuBMNHQ7HvXEHKy5epJHDsUDvicgb5lic+Pe48+GOgy5RAZvEoQ3/O+yEP+h79&#10;ikSfrfyp2A7yxTXaOKYeqo3201wIBq8dK+WWh5Ijt7psPc17fVU2wQXkiefRG0/NBMI84C2AfW3j&#10;3GWqAiYpzUefPVlofida5rF7S/suvLa+pKEtvYTxf52P/Hua+kWIoZ8FcDaYEi/g0Fm2w8SWDZYt&#10;WbE6MqsHZbUFGuxBrw1bp53/WHrzrb0cLUeMXb75p4oOq9LLWuf1/CBMouWcbhzigFjjoktlgtN0&#10;/Vmbmg8O8KUJQmV0gyTYn38TL8honJe/oki9ozb09SoX8uho4OkNKMUsT74w0eAVzAXwqI8NxDf5&#10;bNRxsYhjZPDE8NfaSFTnp1kpvyeLLf8fa3e6JsmRnIca6EZjm4VDivx3Ht3/pYk6okjNDAZ743zv&#10;Z26ZXoUGMBSPVWVGhLvtbr5HRG57YwKtnJ93dQ5XtGHQCwdPGE48zRMbP2aTdgczs1A17YMn0VYu&#10;HSyszG9M5AnR6Lj10FMSfDFP1cxGj0a5r83MZkcnwREMh46ekIS7kwA+MugAcLzKltxOmoIvbSZ5&#10;z/JGY5KhrBzhzgZTFpi62K8zGLNtCuFHhgUvA7AZcKRdDB3ENzrQnEa78qsy+RJn4hA9VCkGIOOX&#10;6JsOTOcHD0/lolN7Y7BrETJ/8uADGwR87w9sei/ONT/zk00CdvIlmA2Jib0mnK/l8Tw+A4oPHvUh&#10;F67xvAGdP2XPH14N9+Zt/BefbJsLf+1AP+awa2xQRn5b613i4stsMv4umy+//53Xr37WV3q7eUH8&#10;4+/z179+lY2STz76NvidVEQl5WiTrRuBx1/kKzPli/7du1k8r/4Hh1F0ql3RpwPsVzaO/qW6fK4f&#10;Gt8uP6XUcjwuWl/dx/VzeSII7qYR2/q5+iR78iAOLO6qz7ORms9zsDuThPXz6jTxQGdy6DS89O+H&#10;eZSxIfjnv/z5o//I7y1/lbbGgvgN9XNiSlzw6/R94Z33iXnVe9tHMX3aV7SVc4Q4fw7oR3Drb9Ll&#10;bduy5+ooXfdJYbHy4NkztpAxctC3ztsgTYaNom0f2OKZFYvAAK48eOq/xXnu3EWq1dtR3OG77T+a&#10;0ue4PI46TS9tEkobpo1Fbc2RvbiU/1C/rL6AcJ/jkTcyp/xk0Inu+Oor2r+VVN8wtGVwvrSdMTl6&#10;GQ9M+4+nDSaL6ymdG73nbIj1IUrMv58NCv4+mecEz9mAPqoHV72KfzchR3QWRZ8LI1Put79YXcTl&#10;jCi2LM4m41+47Nz27oFz5UlreaStfQ1NTyI/7uuftRl0Uaff5c7+eTpidOPbxkDqQt/QkRu1lKOn&#10;hsEjNoLXzYQfRtftb8nb8mm82hRLWXoyXczDe+S3n5i+rD8xElb4P2ScGFGvwAs/nYLatKl7L31O&#10;zmPj/uCzmT7oyNGH08m5dJAmv/GChJv1XWuf/Pqn7U3KLvzw2s8jP/yS2jqJLd5rN1mrN3zQxfvw&#10;1M/pq+Ea16jbzlUvdD6AHfRaPsoI3tq2+twylTmQdn+amK8ZW19tSPQRN+TsK1xX/spdfuTr8zuu&#10;U1+jJxmLt3TSnMNf3/PtLmCvLq+Pe8Pfpt+8pXWyneNT3tjqmk/042huH6B74l99noxfADz2c6N8&#10;ng3s8hI0B7St+6aMLrCd9KXXn7WNTblsWd7xuTGNDA3+K2P13ryf4sPXgGbB/FUbunxmrKpsF2OO&#10;+BYnsRvtmuha3wJ3ynWOMjvOQ3Nwtw7Vrm3HhnW/8Z/YfdYZ9eSlf4Zg9d9YWjabvkfpzve6+Kee&#10;/KTyHRvlt65fvlo/ynNe/XJs35M4dt1NOPb55wvxlFiXDvhV/7Mb6surb+o5sV7nhXbGMIhSFuED&#10;tzyOvknota/Nc74byM5vnF43qcr1MipPv37azXRL5wbPsUXLBLbM6F+bgk+8+czWTXh8MBvI2/Zo&#10;J583pyyO48YHHeaaPfOGA/bMZ23j87H3thWddmdjadvGeCE5hzGkA69p93pkPfmLM8Dux3l0ahkf&#10;eWTK45ONOzFz08D3ucGYcQGucka//U/HYAdh9Vt8R/M/cvi9v1GXNK/vU+7aVONTUJvCd2J8bJNe&#10;6YlH80q6wbt1fM7fo/spB21O2NfPfgbFNV/TAaDXThijfpf4rs+YzdbYlxahftIHPsYspfz5l/GS&#10;Np/e1Y8PQ7egPs24auIlAhqLmz9zkolP4rk/al2A14uEhw9e++Iiepwq778H6lPC4/HRaajY9QLY&#10;lzUAbYQyFAf/VXhYWN+FW0SubY2zJMEBj7WBxvNzfae+57jw4K3a43jiFz+wfB7XiY3FZfvH5+1X&#10;22+V6P6qj54J4nfnH+Lc2BF0NSCu6RPTT/Sfne0TteTdsNddO7kyxv7RmSpCTd12s0HjFpv4T1+k&#10;5LoGEtsbx3XM+GaefHspc31C3NYJ9GBtdP7wdc7d6K5ei5Mdy+vf/UQUGfLw9bfgWhf6Uvrmvjzu&#10;G+vu1HLDM7FtY5I+LcNlGJVXxx1rNP9isjo96kf0KY7jiRLX6H8Nbp99EO/Ei/bn/b5vFSLeqT9k&#10;sWfL+wWP4Hz/XX6CKEe69IPinMP9NDfI1Jbj49f68FGyBvYk9Avktr7XnxX1wLV57TeuyQMzX7zq&#10;e2g3b4g+/E3s6jW6P/H4oHB027Znm63mX3lOV2Z9d/KeHF+eGa/Bx2diIfQ7vhHboX/ho5C7ZvLD&#10;N4flilpbJN+6HLQelCnYo0u4w4PcZj+/CEzm4Bzac/1EOmfBbYmU32tGP8MOW1oMHv6rM8zmyT9s&#10;qHHDtp8kLl257f7L8e/mHc0eLMo/OJ0XwU27tGtDd986ZfC0BR2e2lSw/Jdx+9tc7FjqgXMMeI2/&#10;dB86dkzT1lKb9NIB5gF0AeOrJ4dti58pT7xn2q+fLe9fwtp21/jn9tcv2Xen87UbN8FzDDK+bDnE&#10;V9YvwdKNPuyYfrSZH/oKrT/4HlT75G3e+BjQH+5bcdS37Q/lkdH4cOzH+unzAZlH3d8wCO9P3GDf&#10;t8HoYxIL6TimHOZo/Ckewfpybam0U5zbvq4M+PrIPKGfBugUsMSFsky6BeqbsQF8tI9DnwPp150E&#10;BaZTHiUfPC85NSKK74AazijMOUOxcvdYnM0clBqBYBw6x5PVAz2r74Vz56+zVgZnPs6j79qxNPKW&#10;ZmU+0uK0pZfmMwstEyiv6dh7FwgZ6BfQP4D+5wKfzVueRT0y8cjeXDYbpvNePR3bCRg8HmYGmAaz&#10;LqWVD7wEB3wN1w1PeeOHHSCjlbd6oVncm975bZYBSH+H5kKS34WGnGwDh6/P8iQvF6XqBvfx26OT&#10;O3nn8OCOfj8SV/8HwquTlbly4dPPuFra6oWs19Fj06XJX/jQeRe42Hv0X5yVt/xd9+9sVGz+8qbU&#10;Sloej7zr5HXeYwB44dyn/f2OGNsOhw6NnfhdvaLR8Se+ztuoZLPrs1xPY5gGLHHYSeKZKKIDNNaA&#10;adzHr8OjdoYXnj/mSSbH/PeIrnK6KDmbu81MuljpwlX4d8CTMrLogbZwTvATJ3QFo/cMRr3+V6Ps&#10;KTObSxZq/Y6cBhTeD10YtzD0XRdP3779IvrnOnIc1XdPRZn40+fbPEHlt6dMJNADto6uMyij8wzQ&#10;xp/48Jc6IB2+RSf+9BqZH1Nf95fVpGlDa5OyOeXzo8We0Fhk6JNgkcGvfP3RW/WKLtmgzytV6eXP&#10;YqoJO9/Uj+zNwvXUKT6dxSHl9vBpuJSe761I4TVmFsekqOUXmpHRisMNBfovfwl41z9+myd/N6z/&#10;9ijvbh8WFw8AT7nsOd/gLb2DiYSwDjpbJUE5NKTWhsg+cVO945fhk6c3UyYW8T9LGXv16pdffjGD&#10;gFx3kzG+5V++9DtcX+QJ1S9/92Vk5bdr89SiRbd9wtJmcRfCtgwjmz8Av9HvtnfT5ZlEvligOoWy&#10;sVo7YrOCKL4qq72NjEJfI+L6uejRsjp8OIC/Bj5Q5uHTDcvyHz7sXv7icuvYEZi84eMVcWSBkfmk&#10;H9z5Xn2mn5w6uPy9Dsrf3/I7sP/2b//20f/6X/+W32D+tP72WmhP6t9PxO7YBb246eLcWQDbtFu2&#10;80k/MXH09SqqzaNfb8yoD8ZfaDo+SprxU+tv/Oi4n6V3TRdlntzybV7Squ9JqZxTFtqEjivia/23&#10;caH8LmgGh3wgbY/O+0n+4/ykFfvQzGbRxN/7DCKWlzqw0DFVLvhe/nzIG5ktFQsfkVU9lzS4/KHN&#10;nzbJ62m1z6NbBixtQ7vodXi5waeLn3n9/yxWz5jKq2O/+RbjqcuVSYHjQjrha8EfjIxkVtZcZ3mo&#10;NigD+V3IwcPn2Hu/IriMPvR1fLcLn21bpOFz8kpWvsOAPNBB/ZH18PVFM+3xs06hqb9z1F5/kbcM&#10;/Okf//TRn/70p7Y16rLfbYzwtj/9DWB1DiFfRS46TXnCqLykvZa914M/fUd9nDonT7wq27VjuE9B&#10;N56T56ict33nZ/3gxo/fAOtGaHUbXW4+zjs+4UZ/kUuetLnRgg3TJhwWj4P2Qn140KgkSvvov4j6&#10;Bz7eTZ/ac2SkVh5/TX1YmtVFea+fNoZcr0y89sYxvph22Yasxf8zMWXLiT/49V1xx9blt7Kr3170&#10;GJtCBxzvjzTjCDyUuWN9EDy6rCzyXwM+0i3A9rdhjwxpPsMz/VufUJM2NwAQMbJsGs9rcle/lTF6&#10;zJXyA/oKsLiLY4P4Q7C+XLzVa+nZ9p+GYyO62ifG037guZ/lKb9jrbPgTT6cHYstXhJb9yxQy0cn&#10;pefq456fcX0QmocezuN4nzd1vqpHx13xe/QF7Qfg57M8iqdwAtI2ff1/pw1dUds+nz3B0vTmkVMm&#10;fGzxY2F5ui6/2EbuXu+xeHRIwp2/5yU4X9Lg8++MmSZW2aj9UT7tf9OPdJEouEuz+izf5eNaP+fo&#10;pgy8QfmlnsgrbULvi/yGNkXJ2xtn5PHbjNnTRkDwBFjSwfJzXF1y0ny00Mo/uH7jOWFQHpu2+mpn&#10;zEEAX4u39p2n3YWvHmDo3G/Eij9ytX/StD/LT7upv9Um4Lc/p7N1BS928SnZYGnxGnmbPvI2H678&#10;Jwwey8DIe7bVw2/aknvMWGccmqWbJ0npNjqU4fmq/CN2db7zjdP5Yux+eaOS8t4+gm/XD0tPx/ZX&#10;x3b9Vsdb/NvidsPz2vn01dI7KvbXQE+y6B6Lol8wHjIiswlDNT8pMvEpZf1dXx8a6dU9/OR3DpJ5&#10;h3P2aZu/+y7z0bepI9rZ3ZSKEcMvcZQ/3xmWT//cG3ojzw3P4d95o/yqEh5kE9zlQzaIN/rpNZ+L&#10;xp2fTLMU5LG1awHxoeuoV7jtitrlJUP6uKPSBjnfG2twfw3oBaa/GOTGySvC5be4c8z8xiZQcIc+&#10;ZZb1gbkul57DBeMjVgUO/99QD2bBRigZoG9IO/SvN0CLcH2tfet7zhqfjb8eMR1+a+MesdGGrY4o&#10;thzUB2Vnfr6wea6X5tvchOlGaKB9tOZA5k/69V99+1NJHn5ix9ovZ2XtuOxgP9Jds/n7PIDwNq84&#10;pyv93wrgyLYmiIcRfhGTV55RvON0BsjKwbe/lSlF6fqrPSmX3Cs89SrnNx7cH70eOMsMu0Fh85dP&#10;+PbbH6f9xqsyclzA51E+m/gbR2X3ovyOPtVJqD/qWk43nsTSlU7E/sZvlCps/W1e6NCS81v63boM&#10;p5ff1g8X9D/Wr+LA+HLeCHT3kfU4XQP7ps3P8xv3N9T+jjXj7+hnfe0Gfphx+ZSTTVxxAlbXI4Ia&#10;xZW/48+kNH3wh2bnL0tfhuSEXtrreKiw8yWmt45KGpltNIuxtFXxKOqwsuRv3ut0DF6ur5Tliy9j&#10;98oUC05AGM0Y4ak7ef6AcvA9dbJJSAqrl4sbf+0YrGY2/0P+edhx/FeaUXLI6XIElv4w3Vj8mayT&#10;/4uHi18c9qgXtfjIWT/iXZ8nvbFZX3DdMy745rgq4999A9aUGZ7oHg4Lneu9kaTtfNuq4J0neKnA&#10;zv2sfc/rJ7unjehfVuv6CrPIdP73Qmpl2svpJ98b1x6bpSdSC6PLS47i5Nb1zt2+8E770Plv6RlT&#10;Bl6Z81hreZUOefOmn077HEeN/mNjx5PmY8qUrSvjiHKoXvHhDFOU6giS3lg4RNakwMaPcaa07c9W&#10;/7tvK8Grr4mv8TYZjaEQz7x69K6cls+zMd81mNcxp67gif6WPedKVgxn/LqVqgYfpR7nYWCR1MD3&#10;YXgYg/V76XPxUDp5GxSjQMOrNGPkBM3dqN7pHNaJtZMA2fJXXhPvr+TJX4NLE8PoM5+mFOeWsyzu&#10;Hfql3TzHDRC8FqStzNf0pTm6L/59fOhQHi2DR/YdZJu4i2V77bg8mnbJahl0IB5dtfee0MsiFVh/&#10;d0FRAxR7DMRNKLsAlsEKEEhr68h5ynO94Bwet0i+86QP7fhpaZav66HNAEPHFDBRATaMGsw5XxmE&#10;PL1/9Dl2rRyDr+oQZe5Y2Ake3ou7R2l/L6BZe6vPUWh1xafyr6O0u34tD+l7Lpb8M/CllUP7M58N&#10;4kPW+q94x08daDnP537Cndwb5Ff+nfiB81uH19kWSwCc+oL/U6adUCetmyyJqfXDTQ/vm7yibv1m&#10;UOjJPKDh8vpbPNF6ummfmpHvzkiLJ30CWAJbTizNJX2mAXTdRe80nvjtDQN0zn/oRiYcwCcmHvRZ&#10;3TTou1kBZ+J0fCzGLAzQkz/madY89fPdD13AQYfP3Ezz9NXgR2by8t/y3wUcEw/l+Entij7RHfwI&#10;0TF2RKGe147I78bUGNR0X55s7oLAqfNdxDidvU5rfDB1Rx3y21/vLRZrOyKKXXwxd0Kqp5Fbv21n&#10;+mwvEOC5sY03YAd9926uOxakwWNvB+6h30kf2QtbDo9jKw3XjT/SagR15Cm/BfnF6XFS+fj+PRbo&#10;YoeH4Y6efKHvafEkzQL65Cvjbuxmo8XTv14vZyA4fl7pUx/Q/C6bv//83/5byvCTj/73//73vjoQ&#10;b/GQ7AIftC6fBBsTBhKesAdr55ZXtGv6m/bPOT2+Xtz6mPADQ6cvHtgc6SmhlsHyJmvSbTBOOR+y&#10;HrZPcUEOW7yGEt3oeQa9Fk/ezG/APelJFm/8yy506F2zdQdB0kzubSIs/2c7snI48Jss4v6/2fz9&#10;4x//x/kt4M9Dl8W9xBQ76DibPGRN28IR/P02C4S7mEvH+oDNoWtbkWN5nLZF2vOpi7V/ntxFT6/1&#10;fXHry6v80Ocz/p107YfrB230XWi/eHToooz2RX3kd3/JgzMbYmPrPX5anW5593n9yClHxuoGxzk5&#10;Ihoevstv8Plw6ot8NEu3eMYXSX74bPgMv8Vf3OrC9YmN+i4xoT3xO1w/ZKHJZN9TLHRSl/hBe7R8&#10;9k789Qt+YqgKRAg94ILXR2kdxAv309ZOiyAnoF1rVZg2bhKf33edcL6LQZu+1yv3SRld8hfuTaq/&#10;Q99ATcq2SfXNIXLeTbb4Qb9o8/cPf/xD+51k9bWR6tI3+X3f2hS6Y3bYxnfB2b7tfkVp60Pqzdxg&#10;EOvDfxZAp27TPdF7tJjDd7lDn+6j09A418+YBLoZanVvemxNVNX/dFXOBTTBXxxpzje/PKboHnjS&#10;6FpZrVO5WemMY+luvLCAd+tS6gq6/dhgsYk1P0sx2C0jth7dXOPn2rm/9VW0LN+my8unuobVpM3C&#10;5o6T5NmUWH5zgxpZ6FZb/ey0Cdvvy8Fvj6u/a+ebt9eOC/S2kEwmgK9etG4s0knXbk7+zLtk0331&#10;bVtz6iU8+ACv1aHtaWTJZ98N0uA5Arzneuvx6CcPzvjh2WZK85lN5uGhf4C3PqMrvRxXpz3ie8Pq&#10;8TpN+WrvbDou3DyWTtrExRXLIdg4RMtUutw06HzWf/A2rRF28mtr6ss+3QfvBmMkdMtbnmv9wY5J&#10;1U8Ap7i5XhnSKiP2dpxWP05Z7EbNGzcC5W/y5U1Ms0sbvHoT86gj0QGI6w8CucmYMsrJqFi94OMJ&#10;1q7Vc6/RrY8rv9hPfHrwweLDkWY8Q2/l2rYjYthFGzwb/zkGuRxdT8wPP3yKl7g1t+rYPrQ7Zj1q&#10;9ED2295kNzJqU/j2GAxHOHv9gpZGFA04asd381caGpszLZfw3FeuLy80Ow5AWx5njLb0juwLq4J6&#10;a/O349Ij+0M3YJQ3/umnt/2KRg875CtQR/rs3GtjfRfJHDeNAsiWtgqdr5U3tlF269zxX65vWPyR&#10;P22D+dq2EXCVofwexVI/429y1idoXKhLje2EhaHgvgJY34NPIcc93+P3/Y3u0W9oBnfrCTryJl6j&#10;Y2W/7GOX99veUHPyihf7U/8GnrpPjM/1J5/YAJ96SKfv37px2bwi84uMq6o6gwKmwdWFb1InPKmE&#10;Br0hyaMqk/0o75U/Wuz32l++xy/S2Enm93kdLFl3/za0o/fy2ePoMX7ctP/sMaUzQRbC1a9lfTHa&#10;dEpWphu+zzm0ae+mDhvf3GsOaUHL6V783jnvJeJnp8ujsi9ZPDHjZ756xoS+Vn/w9wAsNhZyrL3h&#10;tTrWxrX1yqf3xKS1i4kPXFbHlf7eHOvEYG/2TlwY89ro6I0MOf4a0GN99OxXnjTbxj9Thlt1Ca02&#10;pOs8bqrLtZuV5HXcm+vqiyQ2rCrG4j80mF/G3/ppbAxJ/tqux/zO7ctjNFnc0YbA4Jy569oTZ6c9&#10;nTFI/X2KUDvQdif8f/Skzq/AbmQXJTKqU3ajpxzTbrmBCIRNdUpzRf/akKyudfFD1nM6mbhxc/7w&#10;T8fk6ua0iw8e8P8LoG81lqLnm/Q/1q+qe0tp5Lt+6vEURpfPcoPrwthsrcgbEYwJzXuf/Sk8OJEU&#10;W/n1+Oaky1tYefz5M6Bj4kP8P+Lv6H3j4gGvsZhz0DTHyo4OSZdFtDzttbJfW/QfrwH+6te8ELcu&#10;xua1YfX2lPmvwepPgVnzemK/kPFMfnF2uewhG8JYnWP0t5HG58uPjsqHzI5BRC3bj6u71oND6+DT&#10;Vjho97g+eo5jxlbxpK1YX7xQ+NUFPymfnV8dFV5gVTd9Hh3zB9i3/Mujjjh5PR+cj/cGh8RiLBma&#10;5K/u639tYiQ0nu4x82HV8l15jnQBc4gGdDtpw1veU85NE+GlbVz27Je/tJM/5af6aL9wxDCwCtBk&#10;dYvXa8fiNH5H1SWvzvtmB5uv/xXQBpDd8ccV6tpYOqz/yNi1Fueb7xyIFzHQvjM815/WQW5Y32Ls&#10;T9kvrA96XfnJS5i3D9IO+Qudujr02RM48+PKu3jhQfedx64/pdOzMR5+HX8mTT5fdCy/fB5EM6ai&#10;LRhc/mHn+P+OnSKdr084aovoNnDPS5jKEa1K0gofzTuYTtq6Z42H5O6ddnAPBUfadnoG/TUkfA1E&#10;pzAoHqWTdtNyUlzVvJ4lAd6t39ArKraMNfI/hNOJ/aXXt989f+MsjB9y8AQ9YplL/F6kJ5kfVv7i&#10;L5701WHT9nr5oLlh8/do4rG47FvYNNdU5Sc090cgdgDDLngGZvE92g2sz/xOYgNrFri+/2l+U2j4&#10;3M3CSv7/9ziN+wS92GIvaDklFjbe2qEc0dVXMxR7bj+c7KZJZ8PmO774XL5cug8dbx7NPz72tBKQ&#10;/2vwKLNTdKsXmtXn5iHthu0s2A9vP0v/Nk+5AekzKNLQmexOI2QC8UuA5rW8X8RVr/LfhagjD65F&#10;VrLEUwe5F8/V9T6Sp35r+By/+ttXiUkLjLlObH7ScjuDu8QCHJPYd7GTL9notQ1Jru7uwO5TYrnj&#10;s78RHNujQoEr90mbkedp2lkorL6nfkBfGh1C1mfbDs3vus7ipw5kFsSiU+oLMHmt3ytzhLKP/02y&#10;LS5vfVMOvZkmgrqYYIOXEQE82HAueu2cHJ2BSYTXeWZtpj7u4l583kHNieP6ePUIv06AosuWb2Uc&#10;vRob4W9S8K4LBBNb9a27drPJstBBWn09KX0C+dTRm7dc/t60YkcP101LOL7P01fx2DDKN53Ed+M2&#10;9rh714Y1u2082MCzmf6C54N6TnRy4GcT4iP3fgIN3vhhYpXcjcPRE0YgdnRgT39/4WUAoq3ym7e5&#10;a6rlYaHsj9l4+SKvidSOwlPeEzexK6ysH3+Zp0jCKuX+/qO//PkvlGj5eD3mvBa0UpM2jla+bn7w&#10;es7f/f53zaQH0L+1rMPjHltJW6i/2J8/G2Zr87alzQ+yjdchG9qf8QiOCdbi438PslzbPGEXPGCj&#10;dQb2BkLju5u+SPkiNyq2fD/KIgvcsWvbuann6jfcGfAPTaSUjcntPOX7w0d/jl9tAv/Lv/zLR//0&#10;T/9Y/36XDcMvsqdnREgAAEAASURBVEmvTHz4l6UdoNWfuUEm+ovBDoQjiC1duBihrcetw8pGvnYu&#10;OOsrG3DS9pqMnbBIU741lMa5HhvH3zWCPqG3IE2ONqL1vu2c3/Sd8uPDibtsfAYPny2bnkcnOGTb&#10;VHE+do4UelXvXN7lMa8NnnGM143C0T6xyeJlbcf3+uBIpp7HsfySn6vR6/hHOvr1l2t6GHPyM9ou&#10;Yidt74xtHSMgYPDqFTjvf/o2i5XfxZd5ej5+QuezfHM1MVjdU+GSB3x/l3YYPPRXK44exciixP6c&#10;Brz2Msnvn3YoG2eFw3MufOPzvPqls0RD2oGX5f0h3Id+aV9m8jJ6rn/lOy/QL5+4rbhuPnneiaxN&#10;zat94ycb5n/44x/HX538qKOjtHYPj+3Dbp+Soa2oTge//m4fOOOz9207Et9ppxq3ibmNu+KGXvko&#10;74WVgTfQuoqzBfIW9nQnUM90/jGxGVxH9dUkDH+LgDYxHv19dCavcR1ZcGpX6Eqrn/nRk4TT1pNT&#10;nOD1L8c25Cddn1E4qi6vSfz5t5/A4JetszBmDJK6HZ3Rr1+2bEbXGVPtAtji3PrPeeL3YdPUC9cL&#10;ngbXdgJ95db3bgL06d7b53wym2Bv0lfTczer0f+UuQHWK5dN2jd9jLqprshT5r1B44yP0AK23kfn&#10;6NBMXT6+TfrgPnVbHDRtQxpX47st23uzim4rb/QdXs5fw+KFoFnxQmml9xWpOTpfvOqS/s4Rux4T&#10;Y+KltLX/zGNP/XlBKyZrsxs0n/WDcOk3lPdZ6Nn05eXIduBc28k3pYku8u76t/T3Ea7+T53Rnr/5&#10;2NhPWaauoD9+rMyjGhvxFdctt8gCr3WXJoYAmij58OPasPot7cP84DqvTw8dXeCz09iLzu0f82So&#10;Wc6Tx6kH0X/H3NXzMHdwTYe+1SYunPP4LzK0nz8c3LZPwRdPGe1EZuiO/ezqa3XDZ8YQ4/+1ST45&#10;wFjb+Y8py1mUmVjTntCbrx3p0ScT6Ja//Wkabd7oMDzduMN2nqXjbgCTpVzYbc5B5o5x8a//5k6m&#10;ypu5wJQfWpv90rZ8OjYPD3y4JK55AH5b550DdHfdo58+ZvoGY5DRVftDb+mg85XS98pXgX9Hl/GX&#10;iKgf25ajm77glg9/P+Zgysu49d0bNw2fN7LUZxlz5Rpu16OCV+jh6RO8+xEnsb9lLU7y8YYNeZUX&#10;YlRb/tJskKORhm7BmE9sN/4O/27+nvqyeDYMZmw0dU46ecZ+KZFEyOjsd0mNu/eNWT9EKJniQNxG&#10;ldhK33f9XWs85gaCaCwTOLDR6UmbI6uSGhpA7/oj18YqE+HNenx1npAMcan81yelD5vaEH23/F3/&#10;vXD3Z38PzSyERv/ounbddJV9yz94/PCApT31wBjZTx+pWwCPnYsmyi+yq8I8Up8n2rJC6PEwv97N&#10;WR753Bs2mpd2PbLJrad6s2zq+hVTD9ui68LaVt7Rt7xkhif4Xv3KsWNycs48znwa75kLudFkAB54&#10;2KpsUw/Kw1w9mwlujGHXx4lx+v4W0Gn5vsb9sWOU8dHat7bApY63STnB4+P4qMpkk1SeuJs569g7&#10;8/qEedvdtHO5Qfk17OZFvNH57cgZu8lG2yejI6r+rR6Tf6amtRuedtv8outmbfsnBjuGjW5vfsM/&#10;P4THLb9+asiNPD6pThMVPa+ftDnJ+z5xEonlce/y1IehqX6xaVCmLYW/PN6fV6QOg//8tzdwdU6r&#10;N8vGtwcM+hvK4jhy7zbxQ9y/+Sbtt3I9Oq3eHVeEvm+giY9c75oNPl2D8GR2adWtl9yT3LxNxRfU&#10;7pOo/O+0O6/p0ak4oYX5s/yUvbRbtGt//snUBy4dnVqvqtzwq72xb46RI74rvMid907Ch78/iQ76&#10;y8Z768aMVTpHSp43GQ5Q6JzRMZfgtd+atojNT2znqDeqXScNIZ3nVevHLsSBWXea/LV9cn7+rf15&#10;m0/9WL3oJo7Gf79FjyM92leeNftbCvr9qAuL/+IYeyvn+Edp4wn04wvS6gNtzklsWmRkOtV+cMeJ&#10;XU9O/7d8Bv0IyMVhn7Onfj+zdfU5yHgtvz0eNX7x0Hb6xAUkbZ82E/1ztDLkfHgDffqKf/t99ePm&#10;js5z9fTP5t7HkP0qPG2O7CP+KQvxS50we+bP+v+b2CfNWGTHmePX0/ceDdZne5T8XB+ZOJJGp44X&#10;c/zss993DjzrD954N2NMeNbnH2OVR0TIefLSbuHXuMlRwftrexbTJG1f+/TF8Bg+p22ILPIA3WZN&#10;67QVTf3AV5h/QvECJa4PhwEN+Dqkk4Ck9ShoAp6EsthkARO9DZe9855C89Te02C8fGx4fJz8kRkj&#10;VZojU6M4E6Kh2/TBVfnH0B7xO3Tt7LfCtLMZ/pUZfTvghZtPcR0NXnL0gadCd2MFWnTKMk1x2dqJ&#10;h4lx8Dh5J6TyFtrY8g29+kmBnAkQnPou6eKBDgBeB3bSA9JN3naxfe036O8Tx0GTPwP6l3f2L24Z&#10;5WuuyTvlecpJ+pRNJgLZ9Pmpi/BTpge1LExy6Acc0VXf+IHO98Kj9IMa5J8H3/Ips3zhRVYnLuHF&#10;N2DSZUSeuHBMI3PTV5YYwiNlkSlvadFsp8qP+wRsNGv+6OiKrmnkLvsgrIzXunTA5tGZgDy8fRqr&#10;wxp19YGzNsxAc2ThvemlT4dj0xKs3OYnOOQH+dnhF+vnX6snewB6NpU+1zsAp/8dr+or3eK9oXOm&#10;MAJ0efA7PragJ7+TkC6a2iSYBRY6zCTl0K6dsQENXcSJgaBXK//tq6/jwxlc++1UIK5N1rthkmv4&#10;NsjGntmEnYVGd3yqk35n2IQ2/osMflxak0o+oNcsRM5TJgY7OgEN6pdffh56rxU9T1pmouEpRk8g&#10;t2w0orlWz5UxfadRPvUlNkZwfQW/9TXugwvW5tF/6tC0pVNGH6dNsPipDtrc5T/2Y+v3Ym36WiTZ&#10;TUJPc9FbnbdApezw+zZPYH355e+zUfj76tKFhVOPdF5wbbZ8n4V67d8++UqvVJxurMyCRnwc4bUx&#10;pW8jXLulHOhhoYNMcQTfeRePQtN4yZHNBoJAnd7YVB6ff/Z59ce/bV3yix/dWreiD53wjLfLQ7za&#10;BHacpxIMTM5g9sS7ct+60zY5euPTvxxtzPIrG+iDVxckPp1BjnSLaTMw27oTnPRjn7/5LPLf55Wq&#10;85u+fKt86W1j8Q9/+EPL4PvEyLtP89pz8Zo8PL/xtGLLwSAhk/icj06Z1OeJYThf5/XbYigKl65G&#10;C4CAjc03n3yeVxpHB23jafvFCdA/24xGH5PijbQXlTd10DlMtLDYF+Prm/XXsOLr49fQ0FO+euKo&#10;jtwyIzbps7DDFz9Wh7ColMhr/Yo9iZNuHiSGtDW7QWPBRN1sGYm/1AH1enxFT3VOfYlP32k7fE7b&#10;TkxADIzuNhDi1+hER6+C9oT1H1Mu//zf/qm+84S2dsEYBa+WM4J8yOkCXtolv5lKJzbPGGBikDy/&#10;073lPjdiTHuyvoID2LULimuzdHwX8O8npcMGsuikHRCbQN3CG8BtPT5tWtvJ1HmLv23bw7qxENqJ&#10;7eGBjlx81D84NkO1v2xRnz5LDEtX/7Rf84rLxGX8SOZujrMJsAmsjcqU3vi2fYgsPuiEP+UI8I+j&#10;x+Zj+9OzQUg+vt+Hlr5T3vDH9m+jr9gyrpTvN7u9tt7CwIxdYyO+6aeAditXsXvqDLsAf/wMwg/u&#10;thX4T9moSmJsbsQgH8ifwfizPL0i8YYuQpR2ypc/TAfTleCgcClTEt+xuNzxBh0LRacF5d3f2T31&#10;yuvk2WtzN/fHty3RDn3hRr5TF5WxDXN0X7ffGL2Vu3aE+MZEytgr02tzEu+Y08b50KvtT2wCTU+8&#10;rK+2j/g0bdz2NfqlxWU/uft6QDLQ4gPaviSt7X7wQH1Gdj7aP/jKuk8bnzQ6u96y0S+C0Ss2Nid0&#10;0YUs+WxW3mDae+OAL9sW28hYeatz26zgt6/THkbPnRvscDMFWplo1o/oJn7YMmMXeo1unprzWuXx&#10;wR5VMTRbBuqVzV83ArnJZjdi8aYrn5I3N7hpr21kp3zFV2DkzXjEpi898P7qq7/Gb1M+dGb/6s6f&#10;2mL+IvPNm88bP/hN2meVN7ZNPKCRR9cty9WBfuqhMqLPh2A2eCYW8OWbkJUX21qPk762LRvXNqnJ&#10;AMrWB9BHPSVz3iox9R//+QydWGD/3qXOD+zG07hwbSvT6wtfuGB5/nSe9NRurq1bRvTp+DDHtrfs&#10;yeJkf9c8/hGLYo/hYg00PiPDTWDV5/wUSjPP18oxx9Emw2u/kzJ0Ti5ozI+bDuXGx7NM2IHffiDS&#10;Rbsq7+1bGzmJybQXK7fyor8j2OPycGydS/adV+SDb0yq3YCrDWDv3uQD749uYKFbW8nxN176nI8T&#10;81sO0rooHxo+puebjLP0r/ixQf/4eeoCWfDHrmkb+MrbCrSh/NW6Hvu/yCsoO85Ov6Mt3reK0A14&#10;+wteIz/9Y8K9Y+TIotv6QjsJtO/POmzM8reMjT9TIO3T8RGDrtUNx9JFJ20ooHcEHv7TtxJM3l3X&#10;+ZJ+8Ke/nI19dar6Zs4/NyfOeE/6119v25R+K77Aj9/4R930qS9zPeO0px5VLnrKN0cD2q2RNdfO&#10;+QRfsWF+odylS2OvsYQ0ADffPf/Ql/JtXY+u6+vFo4d5h/5r22RpgD0tn9NnbnzJWx3xM97rutEP&#10;6cOzcb4yxMf3bYPW/ygH6CRWtCFiwV5d48mT9OHZj4iODuOrtAeJi10sDEJ9K2I+EQvxDZ0en+CO&#10;FcameYAhfLSV7z6dcqJF0IvvFbnlG57alPdel5tFyjdv5s1bb7Mpbg7VuE7ZjW7jG3qQOWPZaTv5&#10;uvGQvEjoWERso1v92LSvcN2437r5nBeSNTrS97cAb0COuJv2/dnWynvKH1+6fjzhU31hNcTmJN+N&#10;s+TxYceqJ+eWZ7xlY5EGK1/ZwJn2bcqm49Dg9YhP8r/83Ret123HkzQL7M8xOjSvqUVDvnmnXows&#10;cWR+L337s+nvUR0IXfvIHJXvtjn42Ty1gaKklofhaufQSSNjNzvxf6cuUO34iq3v8hHLxo3gp1PP&#10;BDV6fY/Ytgbrtcd+YsOm8k+Zl4kDbVn9ET2UPbBeVz+GZud9M/JLnsryCugs5tiBl2NSyqPj4PSl&#10;n2QT+P37jAHEd9ZOPnYjU8RpX3ZsOH3pif/E7Bu/rUgn/+EL6JVRVPuk1l1654/9tSP94eLC72/9&#10;Nnass6Tep77xlPn7zqm0NXiFQ/PRS4NTHjmXxhfaG2M1PjX2W6jMuCb3EQ1MdxIvjE+cxKv9m7Je&#10;Hw/v1Zl9/cSp8LRRC03HIellnIyeL4LrQ0d/0pQ1g/HvhzMPyP88P4+1+sgvfTeB443Ed8dFmet3&#10;zpuyF2Yb6+L5B+OeEzfYhkVh7VH+C9WffY2viY9v/MQZX8enO2+Fr85gJiYAex5Az7igc/2sfxgD&#10;zRxoYtNNO9PHZw0vbzL4mY+qw/Br/xQ7Ps14Hh4xKdrIPjKNWdcoycZ/x0Zmi3ttgkjByxhAbFCQ&#10;DjN+ZvPEGL0Xlm3jT4FeP1cApz6/fPukU5ZzJfaV4w31fRAcP03/CpneaHb8Cp+9/Db+eY7h6ofo&#10;rp5G8dEjtm1bMH6SN+0PVdS9kZOxSh04/jPGhr88bz2d04cPP0uZAfZUx+o88yc+tJ7Cd9O3nToT&#10;Odpbdj7oymW+Ru6c7/qw/mT5iB83cPWmnsvPdDaHU/fM0cHYPDEyfGN/4PvvrQnzby/zNbYWJ2Xe&#10;+CLwwI5vXKp3aIef2Js6IU/6HqV/ms/iSt/+cG4yLGoi6CkHeTzZDX7JvT463jFgXAF8rx6ud29r&#10;517SPgQ7f5PHnoVRf2zbPo9fzW2Ny1oG2g9vOdGvBYxFfroeNFHuyld8K19Ax7jCWW3q+lPSlt+0&#10;TceW4Bi/L8x4WLv21NP4QGx0/Nc6ovIP4PUzICt/5pEU6J/jqV+LXz2KSbd8Urf3jS3bfhq/33Nx&#10;/ODufqnyTrs4CwMCqZUsEgTETwne2+EdqFYRypySDu5OrjDGa59+Kk4nXoN70zACPpDeczxPmvTJ&#10;T0cZPfYa7n4YczJe8BJ8L3DwfNChiLx8d5CavGmg03ieCgCjC2nJkwYeOvbq+fWQ80z62dmaJDhB&#10;G++DNaqNTexdnwiA4j5NrC7ND97y0Nis3nTR2G6DqFLIawCsr47c9LeRNX6/6U/2Bw+3D5wv7ETN&#10;NXvqu56P7+4GZGnWzr1GqDPbivpIz0knwTmuT24/wZsycPaynG68eHgQru+1YRvMvV4+F+rIiL8W&#10;Z3nTiZ83Hc3atjg3n83j87VnaTfvRXr8/CKeD//Sc/YF6G478cObX29YeY6b/1rXpS0O33FfOkOH&#10;pcOTHhs/cU/lv+bVhayjQ+M2eBZ83r2zyPhZBzQWqW3S0fXzz7/oANhm7V//+tcsUNggtripM9Rx&#10;zoDN71eR/XkWvvno22+nYRX/jaVj/3eZIItRDSgfaZ9syJFtkfWrr75q3tYp9oHaEf4b36415rfv&#10;NbQWFjq4PO0UejpoVwxobHC5i99gAOsOJE+nqJHvgCNy+BeO+iqtxftT2ubwIXcX1+ljQYpsA9Ev&#10;vvA64jO4CY/Snw6PLl9nM0Aa+7rw01KMgcorA+4vPv8yNsUzEVje6bwMWAB9LRz1JNfKcmH95Hif&#10;b/wunrJxV/AueLYfaXlcfo7sGbSPHsuT/I1pfETyXR/o3PaNMMgAr73TNuUtrvhc+sOvg9nvR3mq&#10;TsEZ2cqOzyYOTMRmAz6bt4nPP+SmBQuTf/jD7zMAmk3SGWyFIGqETTfYTJ71ib3LP7r86R/+ofFm&#10;c7UbDsEb372syxRjG3u//iY3S7AN67Ux6Z0INmxim+xH+aIeWK71jHJIzIx9U1cm3ff0majIheMI&#10;Nv6d28TaBQPXUAx6wPDFK21WdJk0E3BPtKqrpx9PrLnGFx4eZM1m9vAb2axnV7Xs+f2FDthM10eo&#10;a3/+y58/+tf/+a9pM7Jxng2JT/70D9mIF7+jj9hcu+jbtqL10uLqLJq33qbOyQc7JuoTR8HV3lP6&#10;fuJcDIGJr1Gsk86UPRlg5fbCV9nPQoA88vjj4cdcO98NBfW3TyWddPbzo8WNDtajAz1Wl4oILtjF&#10;TzxKcxZ18Wc3+fsxIfHMSHm1jTGOeBkTeKIFFuKXfxModoH8BTKG78jDQf0Ej7zTFnHQ2GJcwzep&#10;M52oZVEr9afXSfs0bzCIMlnYDLdx9fFt2VZ3Z/sbnPRuG/KIq9BReczBKqfje7jrT+l0fAIc9UHZ&#10;H2Jn0f89f502rpNaiBes7yTh6fp12mMsZB0rvLRh+rWNR7Gmbv1D2hS/Qe5a/FgwUcb44T11bPRW&#10;B6dvtMDrJin928R6Y+/YkdJ5Yeva7Yh+fdLrxBzdTJRcry3OfdoXRq/aGty2Hycvh06ClwZO4yP+&#10;Y4/+pnU0dLXnxPfKiYAuQLrePgyPmx/dqkts2nJ90Ad3aC1GTB+6ddBx+xo4C073evg85ZFbOrT6&#10;j1x3IrfEOa5ujujhrz83T/rzow2cjTFspq5NPLHZAtbIfMYQ2tsf6AbH/GDKQjtGt0mfsQHe0tHD&#10;M5luexd6uj15qH/TVsGVp5y2TScP7+XlGh5YG/kHj13Qlv727YzLRtZsXMABeNnwXRhd9B/jKz7U&#10;vz1h+Lte2YNjzD56LO76f22JKqXZRcPFc6TbDdOPj23V5cQZX2qnxHHtSR/09tzE6no/D57Hn8V1&#10;fja3b91vuXu+5bB+kr40q899vXTxWnVY23Pxokxt5nuyij7lc8pPnbiau7KTD++GlSn5zlt+N+6m&#10;idmth3e+c3X3huW/aa6NkfFam5yXd5Dk+9x5aMV4aQVF4JNsIrjeTY9dYLZ4JB70ofqSvTafqJwT&#10;z1se2+6J201z1B7hoa6gA+qCMeu2N/Jos+lRujq1zI4ftn0xryGrdkbvIAZdjFvXmfYTLnjWx2nr&#10;pPUG0/TRnpIIRjdh4YHaFR0nuqdtnn7jWb/hmUctzdotna/58oaxme3ynvUAXm24kDdN0pPP2Ic3&#10;f76s889yLk00N36+QRkqu/HFm0c+XYAiWbtHV2Pgp3+rR3TtsT67uNf3E4P9LVIDqQPw/YGes9d5&#10;yioJs+mXc5sd0uo78XxkPHQSZ6Eb3RIn5hfpJ80dtTXVC99jx9u+CvWsUaRYxcKnn5p/zMZcN+tS&#10;7j8Fr7+NR0+6hd5Yw3h4ZUv3FJ+x+uIUMfIWVv5esyccerl8on31WJxfOz75kfnElO5a2cTaZ8Y5&#10;S251fJ0xOnD5RRM7pe/PK915O+dt2k1D6oeuU2bzFjM849OrntOl8XroVoOmvdr4pA8wlnsd4814&#10;9TV4y3Hi40N8X5E9LneBeWhOeSVXe9XNzxOHGf2l8h854qPjq9RlnKrrbNq8z6bs+9ZxFBlfyD90&#10;cNeurXeuwdq6vu1NqZHxNr6cjbfgHdx4uOs4idTScdnMlW3szDi1479MXJHgqTUzX2q9S2yOzJWd&#10;I/OSv2tIba/ZeW6EIrM0V3wZ48fa2uRGcCDNuoH6AtBtmTYhclzbMN4b2dq31lEZ5yWujeW9oe0B&#10;1/Bm/bU/EbU4bJxN4ugZ/PXjyt5j30iRMcbGt/R+oqd2dQpMOT2Flpes0HX+O6at6B7Vuxs6Vzu+&#10;Wl2mX0jjmPZo/Sv+okBJo0GOmVekTjQewrL5SW3RB295nbC8Rb441yZOWT6T1weYld/Jepw/TmJr&#10;NpCUXdfOTrwobb710NSu62351of6+DGlPqWrNTWbgX0V91OVtvOrj2Na2OaylxodXx7/iY9pj1Wl&#10;SMxnx89wt+7seINOp1srz+WN8cq8VPnV0/V35XjiPrC2znmTaBpFkjeXEZWLXwA+2mx49dNVtr9E&#10;u7qP/MRKlbLGuFIjcAuA7OTzxQOSV9pzPCjP7IP7S/IfiDlZMcWNHGOvp37JTz3uuG4Dla4h6ts+&#10;otKUMx+N/fhsOZLTm0GC3zop4RWoS78G99gF3lO38Yd2sGfHEPm1JcfLY78m4u/K+yVfbjv2dzH5&#10;INLMPfHnS2O7+tAYqr6suzveHh+uVc/5wlr69M0Iqi861rl8rCzaFwyfR/uoXA+8tlVW3+qjYpz6&#10;DRXejpuP+zvem3mA8ViwT/neMXHEtCxrd0rqqbs2ZCxC/xg/ntJ84mlj3eRyBGhY7iDTSUbDIiFi&#10;bo9XIK/J4/Bzl81pcPtKmhC1MTrCMWsD4Rje2M9EZs7lgzEKrsmFiehUgCrPqgvggupGT/nFn/O9&#10;+2tJJluQBy+05LcxlQEOP473WZ+U7yObviNX/p6X/vpq+uoXPLLgt1BzN6lXwLYBiKU74LjIa0ft&#10;Op3wBkPXOaOvwl3ZgqaTrww4NUKJrLGvA+SwOmXA/6vXbgTfMl+54YVf6bLybppjYpPWT5tPLzIB&#10;2gf9+mWKIXeGbccXRLblw1cWUthtoOLYgdugYAn1gd+EfK0cx7V79doj3D3f48s0VxMO8jcOpFWP&#10;o/9jAHXF+PJzXHv3iP4GMdHySuI2JpUXvzkuLzQPu8RLfJGEDghufitnZbt+8OCs+/riKf2GvaoO&#10;vIj2AJ7bcDmvLuwX3/mTtp8u2lu4Tzl6kq5P/KkDp6Fev3YSm4UEC09oPdlncebzz9IuJeCVYzd6&#10;sqjWtim6iCtPm+Fhc3gB7uo7v4HkabEpC7/lqszkuwOr+kvLq93AJ+6OTt2Rb/L8kBWdAFnqLF12&#10;UMh+H5Pd7zNoZ6uPiZOJgCkBnqX/PnJSP/lP22agT5Y/utjYPqIq2x337mJlp82U7777qguLaG1i&#10;dwMoBNpvvLTnNpwXvo+/ADu2rV/+0sUeuQs9j38WbLi37mXhBLhbuYP22Lo+Xly0y2valvA9YbO4&#10;G0Y3rjo99XsHlomi+HhjI4JG9qkT6swAnz3OeuL65s1/5f9oX6YuL86Uy/geK2XrdcRv0j/wnCdJ&#10;PHVIly9yt+Pv80TpP2Rj0SawJ0Y+zZ1X/PqoDzFYLCsXvLsQF3U95eHVxOrA119/01en4mkz+EOw&#10;fvQE8oK0xkr80UFCBiIGBpvGK+vn0hz80kmIbT045dP6tVY3fb/gd3OAnGsBY9u628eLZ862ekw/&#10;x65McH90h/jEytrEZn2V19XNk20WSUc6nOVvAfpxA1DTZ3C3ejp+840NkLQJkeW4TwD/yz//c8rh&#10;H1sPLVC+a1nMAtntJ7L0o1sPl3drZBDdbDGb+NP/yN9FMefsUPdb/vXXKc8wVv6PGA7u2o8OuOYb&#10;UN9xAoXyUV9bMscxm99yO7T4t+2Ff3+0jIgDfp9LGyz/TdqMfepXnnL6Nu0UnmuDeK1eYsPnFwAO&#10;4B/05X/8gNfmb95e80cHw/QNvQUei7J9cil0IazceYWNviWXiRd85um2iR2y+3opsox5QmfhA94N&#10;FtPJHv3UH2O+6OCveh+aQ1vymi7fMCplGNxq27Ki9cJLWY/UU6auxcprWF9I33O63LpXXvSe9iga&#10;RGf2Lb+2/7nJ4Z8T57/Pa+LF+PRJ4XNsUV97x33LY9sJMqe/0k7pp8gIVeXf+uw5PbdMN06k0ZcM&#10;dee79BOu5U+7l3KhCDz+iy3t21rqTT5fFnkGz/Huj/BrO5cjmD5ixomDO32d8/3Aa/mGhs+8oUje&#10;pstzrd3aMQhfuklJ3nNBqkEw8Rji8jh8VtYek1sfLm8+iBZJe+oFlz216cSHOYi20ALgjgHH1Gdc&#10;bb/S8UToVsZusOKHN5FRv0DN1c0RbBw5nzKM72L3tq8TBzNtgOPa5vJn6fNGZ/ZMn0wHH7p6O4Z8&#10;7SBYfUanZ1k1M1/o1MmJ1dnYXhp9QZ9+DN5337mbe14vvrbcPFYH/mGPmF5fbZ7jlMXTH8vDkZfr&#10;7+OvsYNdJ17jH/XKdfFPsTyvU2763xPf62vtLRsd30U35GjoA8f58lj9yh+nkwdXG7g0Y+OW5ROv&#10;fFMuFhaX9+2v1anHEwu4oFv8yjyy6dG56BkXVo9LL7g30GvTVtbmv75ePEd5K//GN5Z6kzgAVfeV&#10;vMWd/PElPtqcF/KSRs7KFBvjveGwfdB7i8z+4r+O1702MlC7Q+8GZuNpY72NNXk2fqVpL4ANezz8&#10;zqH8flIublDqJljqR7QpLj3FVem+e/pzY6np9ZF6qH3MRt+ZL7FHv925fs5LU1xt2jx1pl4D7Yq3&#10;QdzQMUNilg77kY+nNsiC8jzJb+w2T7DKJzfsHz5W7h3nRi/jIzfIBeUBdDGW2CeslseUyQOt9WTa&#10;le2flNnk0+fuPkdfecqWfTtPSckuUbPZNrpu/UI7WXNUPrH62DMCB8f54MA35hjcaTc7LguvTXNU&#10;ro0hlMnbPkyf8osQPLk2rPRTC+YqrevxL169gSyZYgjWxjOfAT4IZs/5oJY45qS44TeRb1y3Y5HT&#10;rkTG+76FCPncyFDbQ2wsjYmnrfa1wPrLvnI4eh2B5ziH9fHqKPWxXhP9b+CjiYWn7Xf+nn983qxw&#10;l8nmOaqza/54NIn04998bl3Ys1DZ58L51mNJHTcd/+/8X/rat9ZLu/k3/cgmKyU5cXLk3nTVbRj4&#10;7vh153LVP2kjb/rQIvnCi4wL0BVO+mudPrTI3vHy0eti9cIPdzpd+lHfjxwl1yeM04bWZweHfp0T&#10;J39iO21Fo/fJkc74Ld0j5/Ae25WFjcDEYz6sfJu22E/hCCdjYU/lGyPyizrR9iLu6ZNeiTFPg9HH&#10;HCPBWB5E4J/96fBIOV1+eMTQUUj961swwrt1Iunq3PgiJRw+jzl61gIqJzg/vvcmi4yfclPblkc3&#10;p5O3thGxTxA7/zFvGbBh7I/d7/fNV1cIbFnePNCCTSOv5wootLvpuHrs0QKHpzDpVanpv+SdVmTa&#10;Nc76NSDjArTrw+pwqtyUUXTxF57NY1ducJ3rbcsvZtepdmD1npZwMqm36Rf649QGbSGI4uMq6k1+&#10;4EaRk/Z0eN/QGCL948rpvAYjbdOhqd+k5TOHMfxDN7R1fBW6FHHidcrq6fOogMEBMd426CRtf9Z2&#10;X18hrg9Uh7Tbjo86sW1DcaawQrUkj7J+JPzKycpum3503H5wybbMe0zi2rX5Hzry+o7Hlm79uvjS&#10;18d7lMct+sa9kaRpSWyvnPR3GWe9juClf7g5vB9yJZ4yxWtOBZmLHA7R4us3HuUZX7+3r3RAGYj3&#10;D4E+uzeLh5/2FL/5XGUTeuXc9a3kb58/Kg7+6vMhGdJWG+W0Mpp+7GiLeMyLgLJZ3L1u4v/l1/oJ&#10;+X2+7Ma/e/Xz41Hp5xknRT4/i4HOiVOptKlbxmKW/+Z66j+Z0o1n5gaaKaOHLy+h3pZSSJq/yoq8&#10;BfsLYO24bXS+PJtuPWREDY0Y2AJKyuLKbHq+pixOn3OIq0dtCrv0F2sbuo4hoqcw7Eb1pevGz4N/&#10;TvKTWaPBPYHS4HAQpffz0PRYuuk6Y5Pduie8OjHRKafhMoFY/oSCOmJOH9+Dc3nmkTMnY2AknIFy&#10;eRzdbtRbFjVXRxb2/Nh603xIH7auTLh77jj4L0ptbDz63Do4NxlTiPtZXstXeoPRgCgNOv7FuTqc&#10;TiDTW29eEEZmmKAH8vDZ8+oZvN+C1Xf0eoldHklafSLE1QMp2j4WSOC0k4w+Pb8CT9zCfUB9NVcd&#10;wDfWxgb8qa2iPXyT/E5cj39QyuOX3wK6gNfH36Lb/OoSWXzx+gNnfbRuifbjrxCSuWWy/B7HuEP+&#10;fFLBlX/9+0xno4n06r60i7fXe+Rj8sHi8OMCPkpB3q3XpidjUI9eLrbcHnylHF8Unx0ZUHwcOQ2/&#10;jKothjSmUz6OBsU/5BVyK3N0OwvxkfXll7+rndoOT5x69Z663lfnnrsAt/GaCXhkJl/7Uh3CA+zA&#10;XJ0ja/3Gh4BcdnybjeWffsqTxOz0F90tVqDvbw0Hj+8z938B5Rcad+XR1Ydo/L1OyLUNxx+zaJQC&#10;7Sbg55/k1Zzyo8+WJ3w6On6fJ5A92be6Eqg9LZx0eZvf8jj+1+HxA+stwrPPYpVF29aPZNgATnLz&#10;tizxHrtngWjK8znwQDBldOgsMsSeLjyl43FXJ3oxqxPlA19dvEga+DhP5FlucDd00xscyiioJ9bJ&#10;oCffdEAbXqC/HXsGxjMZp/nEJrnsAejlr28m9ehMj+TLGx7Bi+593X30xaMT559mc2xp94iuOEno&#10;4l8GFX/Ia7b/lM1fr9Xjwe8Tp198KnZTn4LMDjR8NZ95bZ5JJPvQeQr43/Oa4r/+9S9d3NlXoNSH&#10;R3h9z6fhtb8BKYtOBpxeez4b8V6xlVfwBNC8fk2+9LkRiy1if6D+Cq8eT1rpKf+A1upOvtlaZR55&#10;U6Z2pGYBa3mthEVMvrFB2/LjzzPJ3Mn06rCLGHN967G8nkdq1kdxkFfgqbu5ky1pnuj45qP/+D//&#10;8dG//7tXQf8+G/Z5xamgSxMw9XV8EeQTGxYZ5+Y3PNVLR2mvxy/S+F89AMrYAvE9yRPPQN32WRh9&#10;Tzkd2bU1I7Ute9fwxBFa9etv+Y30hc1bXmywUUOP9SNc8Q7g7Wsj296oZ0en3pmdcpG+tK3PwXGt&#10;jdubT37KmwgA2x6yD3+68sbUYfU45XDqKprakTSALx53OeC3vnJcnJyUhm+9xmfoZmxRndPnvHs3&#10;19qExmFoSh+7jA30fepK62d4b1vSjeMTh53gH90qsGLXn1OPW69YGT9vPSBHvaDXaFpqRk5aEul1&#10;+yKmPvzHbnTaxn19NQ74ro95bfu0kTc3KsDjg0/ffda3EOgn+V27yfXkLB83DgF6iNuN3fozsXzD&#10;ykVbu44u7Jfno4x2UbQ/zUFYYPEnDiaN/YDsxsUrXPlublq8sbEkw+9MpuUP3xNfh0/LM+erL9/f&#10;PHD6NJvkQLp+dZ50i1/FQz70Vga5Gj7B2U12dFtf6htxHHwO9gdG3vgLr/VDxBXWb3M1+HDA5u1x&#10;cIZwbZLnfHBmkuuc7uOT0Vsbu+3Y0uK3fndEA+RvOhrp2w7gvTY41w7c/G7Zw2fbGu2vGOGiKYfV&#10;Z9KfcYK/PB9vABieM2b74YfhI2rcFCJvgTyfBXlrh7Q7z7X812nSF3Ciy5Zx9Up7Kt70KfzSue2R&#10;+ZB/Xa+MjrPDUFzAW912HODaZ4He8MhZ8LCeWLzxtO/6tbcZT62t9Jy6PBuD+JDfhckwo8OCvIVN&#10;lbbp+rM9v3WsDqtzWOB/0924+Lu++azMzXNs/uoTfPbEkBf2Dt+hrg5LN0n93nQXK7O8jk9vPZ3D&#10;Nz5zdM1/C9uGlP44iP9c+4jR7Rddw8ej9S9jju++Oq/pDG3lZJzYBfdMAbpx0PHPlAE+yveGt3ll&#10;adQqLZ6r78xz5mm6xZcHyFFfgQ3i1t+8UckmbNOT3/WX5NEfPnB0luhprLhWv+fmD34xRppJz+B+&#10;3BsyyFUPfsiYHLieGFSPxeAzHvESm+g1N/BW720XtFXSfBZHPdly2WN1iM9uCElheUYbpcW4Jxr9&#10;Dn+J+NxHtKtXx4aTWZwoNbppBXLeDaTklEf4OEo377rrTuMn6cMKXmhOPA7jfJ/8XuORk77m9fCU&#10;Xv6pk29S3533TUSHjt8Ke50L5aUXN//M98kOXpjT0yt6UxwF7UhUis+n36WkN+TIxppGPa9u46Ny&#10;TJzzZ33FMPgh2M1p1y/iGi88SsNfiQOMjvrBRlIfPWxqys+/NhYm5xgSerwpO+oMv5u65ZWELa87&#10;r3aiD/h+xKO4TRwqV/PWw7x4xT000knEm18+BCt/42w37m5caevDnf/Ir21OjhynYNNrbfIWKgtu&#10;Prc2rlfuzd85m+UZXwK8N6115zDf3xjG10bF4ylcNPn4+STQclS+Aiyw9u/5vYH3Oq8Eg9jTO783&#10;CKcNM1+k79zI66b/3KBGg7blT1/QI6gfua/mTdol8xxxO/Zra7XB0TG8kP+YTVrymq4l+TFtvkCF&#10;0lIe7R6+R+8vc/55Y9v0X/L5zZxx9d/Xj28etpuHq/SWQXj2OvVyYXQ6cR57ls7Tt2AoJr15J2HL&#10;e/m8js+p4SObHTavl76bz0eXlWeDZG1fno6b1vg+UbdpZKB33ZuJ+MYcTtlkPQ/U35mv6BPnOuWx&#10;RjVlvl6/QbJxJis8gWLMt6/CXO9Vctpfx/HBR7I6rn13uzUxsnyGp3nkEfVkmjNpqf0vNpDIxmPH&#10;kwisfZLZ8dPpC7WFja02iuHlLzjVrUf94+iKV3HDi876GfHLb+a1+4BH6RP4pVMeh195Hlp5Ayrq&#10;3wdkk3v79X5D4PLHbX2qL19o9dyLc3zQ8NeVt/SbVLwj+EGTTOf3Nfy1LZ7r3H/t/zg/7VVYAxYx&#10;iZKCfbJPXcvVg/fSFGO+bh35ppuLKYf+Bb9ty2X0rM1EUPrQ5evGzmlLpSXsladyPXWhbVh4qFs7&#10;JpS2a4X7Bg74W58uFV+eEnDZsTpAus+XSBqSD+Utzn/mePvrP0P39+K2DDMupa+2Tv/Al9Pvjg/Z&#10;Q4/R5dk22SA1jnsZhS8lbyy7mZtj9LBuVhg/TT263PsgXrtvPzY2KAPO0QNWyrH6ndrQ+YZ4yZ8b&#10;EEktrKDQlrzHw28wkk6noT1JJ22v5risPtmNg3aSGpvk+NyKI6HC5vUaXv4oonGj6I9v8ttyP/m9&#10;qWnJGWIB+tfg5vkCrxY+F20raBEieyuNCccN+EXRdqzOBcJrGbdtnvSayncKNfjNz9GdZyrgBFMM&#10;PTq1II9QuJWZY4vCsZ9BaF5Ok1RwLagc4ZkUGRnzFX/eIP8RzO2IRlY9H3o8DDjgmJjiUZ4NAmOj&#10;8E2etJt3dSo9vUaxHnwl/Qb5kou3+ReOCaZkX3DuhQLX5P8alG/0DCIm5UVvH7z726HxFz7La8rj&#10;cKVLFXhKKU/cjk5yNu31OZ5bFvIWhu3aLnX8VN8dpOS+4Ct5dW+58odJxXEp2g/JOuwevJYvnVum&#10;5Bz5cNeuW5flcZezNJOZBYOd8mRz4ppiJpAPmsuPlRGZXaC60tGQu36b9mM6MbaLYoPU6bg8IeK3&#10;ducJ1jZ0yVeuEV5d4G25JiH/p1FteQ9OxAUnC4Q2SzJI1un2d4u+nd/93d8IdVe9Dt9dO3S0CPLV&#10;V3/pIMwd+57+1WF6shjA0X6YBFlPQctuTxP77QV5cNVXCyuzGM//cA3A5hWW7Gk9SFnXB9EDvgVM&#10;ttlIsdApj727eIOmeh7/brsynVJVnPzg+Y3MLrZkQm8Stm3stB9jiza8C1ohJaudR32K18Tv+njL&#10;F94CXdsOnbst6dbYCI957UXqeuN5/OFp6Q5WtsyCvRPKTtjiN3SAPLD68ilZBv09RtZBKZ4v8m0w&#10;y8eXrI3V1U05hOuDZuiSRvd8PCUN8O7ENvqDKb95OrJ8g8tHG9e4LszTHnl1eDZb6SKu+NagTv2q&#10;3xKfyoTMKNl4YKtX7HaRzpMV0eXTz/LbwnltuTgAnbCFRjnQseWSk7u+swXUH8kj70ebPYG7/FzD&#10;WV/vteMLwP988Pow8N/0N0Ed2dVj5NL7fT4m2DdUx7C86yRXxSMte+KUpXaFDnf/rRyk4dG2osf7&#10;fPTId3Fw/SI3j9AlVic21fe/ffSv/+NfP/pdNtvVh//+3/8fxYFkyk1/Gd+v/+e1b9M/qpc2zMjP&#10;V3XxSmR8AF8rS/VzJnmDBx3Up6eeOd+08uvVy6+mh7eNNLGCv6NNKjGmPfDUvzLqK/5y7ITwCCTj&#10;MUANjfEKe37I71+ND/MKxLxe31OQfqNVGn9rjzy5S97+hqE8/KqD9ib5PuCTvB1Bvjy6fJyJ68bN&#10;+qtlEBywtvciX0pHFi8bD+Kz4OaK8eUz9sPgwYMfbGJrhy1W74KGV7wpQwuonlLZBQYxhL52XHJW&#10;3vA+sk5ZyaNzoyjHG9hdUDfzt+2XtLgCu8CTZm2HS5dtD5dPj4cnzq9vYls8XHlp3+bw5sezUJf4&#10;aF+T8rS4sptk24b1piD2nzZx+5KQHV23jFxP/KhrzvuplXPOLAsYynpwp32j4+I73/7RuTcf7CaJ&#10;saD2cnCmDqGrbaeuswHAAct3/De4zkFj75K9fSCazj8SK3DJFBurN9qV+zgmNrbl2nLfPPhg9Z74&#10;bQvThWx4q99uEE68TdwN9XyzDx8fdPe5azbQc3XFR/rWkT3itnjLf8cPi+84n6e9omjsmDZv+1F8&#10;0dNfHymOXM+G78StVzIbH+IJ8Jl2ky3aKr8p/FVtkD5ylPPU75Fx2ozTl9x81hdo9QeuVxa/ke8t&#10;LfgYTzhu/lOeekE/9eI5F1zebALjl/XPiSuHyATaWnVFzIKeuz70TTt+WB3EwFtjpfxpV2WrC2Qb&#10;i27Zut56QJ72vvqEjp3oatvRxW85SYSzsbf2VLnrSzo89Ctns+m1upaPRYzAne6NPHQSWxYUN/+e&#10;N6zfl9fGIZ78tTo4Lrw8n1RpxWdVZTrOpifey786KJto+ujf1h9HBnqfm8b1QtNDA0bWy/Zn02aM&#10;86pdI/e0Wxb66WyjQ7vmhiS04mLH9CvTWHWBz/jw+7/N/EF8LU+64enY84Qc1Uf9Y1Py1NXP8hui&#10;bqITX1smd/tmvKMuGLtsHVKH1RtP3943p0VY1Zs4n3M2kLN+Nr5RZ7QH+3rJ2pI0dPVruEgD2oEd&#10;ww3etl/p62P/2Ahvy/dZJvXjg+f6QizPmBp/OGD8NPz22nE2oKdtm7nAzHnpRB9v7+H7+khfljLa&#10;toPD/d5wZRzf4HkD2vsJwdoRvsrv8eRfCaavGz1PfX7YdnMcW6TMmiJ/Tf72w8bVcV70TpzFFw9Y&#10;RLTnnP+B/j3fV3pwkvImGdX54MGa+itmPKCQdtvbL37KdlrekvXADTH/8ZW0NN+BrV9pa8NXXG7M&#10;dx4DJWBfY29q6wY23PAajYqSr6m/e/VLR3QnBC6UKlObxWi0Dv/R/UIqHTcp3/oLo+O3O65umg+e&#10;h6b0ySwvSIeXOvECXimr/GYu82wbqsPBm3HbtD/lc/TDvzrmWNmbHqSWB+SVleP6n2dW1+FxyUVz&#10;YOvK8iBrbyDWDWxcPfBzMna8bHf3aWB4aPZpcdeL7xyoS4XLlo3v6pP0+vfKf2Nccnxs7O+GDPYZ&#10;8/+YdRpt1bqhJ3GAmPnJuGW6trRPszYaDROv+U6s1LdRRttX2xOP6oX1iJ3vjbLsmP67TykePDjx&#10;RFHmNc/mwnntc9pc+MbBbt7WBnbd4ayDVO5xg/TeiJt6qPy62Rodf8wDVGy0xkU/8Li56/ThZ/pf&#10;vObT6+GI+CD0r0E9uWHqzRk35AaS/GIA8wvr8z5kkZQ7HrZc2b830AbhUM5hnui0QRUpNlr8aYPg&#10;XXpurDo+bJR/FHnIPfzPoULQaH9SQ17I/tAFOvgv5EXOluGHaDZt1A3mpfeeLr87D91etw8Uq4lT&#10;fQb70TQ/TKyNFpqu3I+exyZ9/YL4bF+WmOhYLfQ//jA/oVTb6uPji+StDkv/oeNv2a/9X2j9Dvsd&#10;u1C2/WO8uMAvrcsSXCSGfw3K80MIHBGY9v/Jf1Hb6ganT8+mn1zQT3myVvyy/9HmBIGtfbMYvfOp&#10;z44cuuLSssHMNf3n1Hcy/Y9eg93s0pR4Lsfuc77sN2uPHQvSuyKeZcwfYqXHtFOATq1H2q3LVnnT&#10;rzr7L8JR9Jf0/b/l/lrf5bPrHtfoZrNeHO827UXGuRBrQtS4FdRXKXt+mQ3zU17xWzCbD0dJbt9T&#10;wvvrlLskMdCYUFRNd/1ElrfXN+7IoM8T9+YnvjZTWT/fdDL4G2cvqX/56lHnDgqeYNrqZ3yd7GNL&#10;1ncsnHRRMV7kbI3MU/l0QqfDRSi/rqvRVEyHnAH0Pk3SCVL4fJJJHZ7uYvzp28Fbwa+PnMYX8zW5&#10;49TQRVi6kAdJC6D4z8rZzMvL9GtDefDwmoKbAtzztfFDDcywC91DcsoqAQXa4FVh5ffkXf1zPbpP&#10;xZzzpIV25W0jjlfTShN8QZBe/fTvsh/AgzvJQl8e0Q79Q//oZBLXihVV0RSOH4J8XT99YQJV2HzH&#10;Y5/02qBCnYCK9Bd+8Zq29amjv/U/eh2gtBcQGbd3l74qNC/5veDvKWs4m7ZHPGsz055hUlH8Qo8b&#10;d8/3WMTf+Br+9IF4fOgsCWQsPG0Y3bfMm86f9elLerTjq1NeyeYZvFfHPcLdczjle/Bv/64e8IHr&#10;m25S53tx8fP/uCZfQqBp4bF5jns+XAbP+fg7jUrOV+Z0xNmwSjsCdvDAd84tPnol7rfffl2+nmg0&#10;cP7uW5um3zwWwNHOYMOZif8sTOL77l0GAjaIO5j3asMpd3NnOvV1vF6nE7ssjHjCeMtOvolwi+ej&#10;75LntYSzYevpsf6mSwbH32c28SY3uCywL/+PCXLLOz6rvLR9Njb62ubIUkf2x+KlA2XGfgs3ty74&#10;GjLhx963uebD9aeJxy7WSGOb8oAP1LfsAFWm1789NkCj24cmyXuHovKmkzsmt07hT0cT/co48vh6&#10;Nss+6QbMx9XvWRfogR95bDOwR+9cusGPCYzB+w5we1dh0nVc5PoD8jsJEnfanuTlZHQtzwyWDm4J&#10;8gWnMWpwwL+14bmAlsyHXJoWtzye7RSeJGpPpzMVO9/F3nndnVdD21gziOjdYXRN2YR15I3dGiXX&#10;FoId2ahD/iwbwJ7a+9vfvo4f5xXmMS0x/bR9y9sT8X2NaxiMnmPlTAzVq+cdxzsIqA+PM54WTUK9&#10;WmXGbqd16MF3GNnsnjLaLLhsBLOwoW25y32kLU7LPEzgjJ/gWkDllxO3yZtBCl5lnSPdolXlnQnw&#10;sB6E61t9+M4mQfzwPq+U9smM86P/+I//6NPW33zzz/md689bT5W1357rYmninBxtgbHKPEE8Qlof&#10;jzLKGcD16YTI2CbKta5/ehYQcl29TwdeH5y0puecP3xcL8Cbuvusa3f+0vQYXPjqRLQZFlEZfutW&#10;6tduWCwP/lEHHOvQY8vK19Y9ZFjsTnvaNiQIraeJSb/fTW79gnDl5YiWL3ai1XZwVYtuxi0fv8uG&#10;SPzN/7V36cKzi5yRsZvN2h481yZ3+n+XTV4L1d3sjb54hlP7FAN/7UwXIsL3qNejr32CHk+gjm2b&#10;xp5P3k0cyFufOQdIpGHL3+TcdcV166bKG9C6hfm0UeGdzNrSzHytDmWYa9xWprz9wJ8JEv7De/P4&#10;y4IKa2wOS9cHbjnupige8r5JH0pndUybYYw+bYc6DIsWA5WhzTt+lCptjz3PdX0i1vJxLk6UcY/J&#10;Lx90XHDol2dpD3+Htl+Jg/455gMWzwIUOeH6iB3lD29fo8qGlbl4jaP4SuzIc739UfkdPbUFXcxm&#10;T9ui4KZ+HyVq0wudUr6rm355F0jw9ElrX1I05N6yHjoen9zXzoHj8kdrvALIseizeMpcLO/Et0jn&#10;C/1CYzTt7Zbz8Of3oYdH192Inw3gqadP/+q3RrbYodfE3A8f/SW/u86H+jPHxcN3db3Ppe3G6KSP&#10;bc7Zoo8d/eeVu8ctD58sr/Hv+Bg+ndZvZKz/1xeb9zziNDqinaibNm9y1I8G8F4+7JmSOsmRPTw3&#10;ZseerQvlceSEwRDl6Gz9szrutWPTIt8T7K77d9K1OdOHTtmtTZhb4II77ZVyv+CIf4Gv7uQPrB6b&#10;v9fLoXpEh/oW1dEL3kPnIDsHjtueT/5zLihdW+SmpfYZLb+S9Yv+5Zv+Oig/g5VxZ/xM76PH4shX&#10;Hrs4vjz2qM3tfDV07/M4tjqHxlNI2hzx/S5thLJ1U5LNc+UzbzlhRxSN6WRot9DxVRxRW/EbP8y6&#10;ivaGPDLw3LZk7UC753Cnb42MNDHWCvDqTabhuzfqkL007ObjhWf6E0eassDHOTsL4a3+u/HK2E19&#10;l0/mfuZ6as6dj1/tDj4IiW9fgY2JuTI3WoB+y3rpj2d/Q+7A1BM2V54eOHnTto3ObnwD9XtiSln5&#10;rDr7AMTwm2889oNvfRoZScTokQd7f+MTf7B0ymrHUc24vra+SRJTC8vjxfXD1k2d49hDnW25Ij+4&#10;y2OPM+5ubQohycpv2g1PDZsfGjuIr+9tUq28g6MM2K8faVa++ifWA2J+1mh6OV9bPLnam5CHfspH&#10;H0I/eqyeF/WL0/Hn4B0XVw/pBTxq09HvBfXzYuWggr+Qmp5T/UjssPMZaJ1ZYU2Zr5nrBNdl9T/t&#10;dC8Pz9VrSPpd2Yffow6LJ23DwpUvafVdWeMHusp7Sdfx99KTvzocHdG8pl/+8m7Y9L0x54fU/eW3&#10;baObTDe+H+sHiZ9uUlzMPs48jC+X55XVUzptW2zO1vXlqH/b13ZFXQruj2lz6fI9W3OsbuEkjsmI&#10;VuUrXn/UXuajXTVO+v7NGUc1TZs4+L1pJu40PxoepxzLKV/j8tO+TOLWeXUGoBtbtC3GSuGXttM4&#10;sr+xbQM0+i4uOwHbabGyvbKf7qC6RPelC9rAsGk6HD+j1DUb/WSuVxd0/tgPlo8jHDAeGN2i+Ucf&#10;Z93IakrbjNRrumwfBH95zNjj8Dh6HfNqu68tw++yfrFQsflS/+lFDw9aoF3ecNt/uCGQ0cs46Xt6&#10;45ITTUfEIsxVee76BNnjm2edLZ+LZvmU56ZXabSH6YtD5iC9ge9RKM21znNSEgd5A1NiqxGXPrsx&#10;s7xz3Pn6sl3btmykb5yZ9+HjBqHdV5X32g7KPsr4UnxPt2zwfuO1M78GSwTnYWZiJrFB7r4hgLwb&#10;dVmuHiU/dovLwn3YvHNcfDGIx/TvQ3Z/j9xTOHQ49GLo9uXS8OuE1akH8Kv7Ex9d+YrA1sGXPiqP&#10;ZXiOaPp35Ffn0Pam1Is/v8kTE/h4UKK06FOW7F29p52gS9qT0rCTTqe9ueLslTrPS3QXVHau18bV&#10;eXW4UCv3mHMn/6fOt61D9GjrLw6zznElvD49ffLr5L3e+r03ok28ZNxhvHLGKHCNUcw76dAxYP0s&#10;Y8p4+b1yV5PXZ4sjtha67pIyAS23lg22Jy1y6sjkb9pB7uHximlXYiB/z/Y37ffc2XIbAABAAElE&#10;QVRZO75pnGOfyGjy8hVPW54ypuzE23O8sLglzFdfAd1GKNg69kXYIMRlNz3vPIHM2SYMjoBSbdiv&#10;gc1W3Ae/4h3npO7VmZfcMorMGTCanJwJzCscAwNAp7YjoakMtJfOCptebKDL2lA6NOxYPrkensP3&#10;sagJb9qJ0i9tccPztg0ef2iY6x+D6wRiB0+tvBVRmm1EO4imZGA7bOfk4IG/cx8Dqu2Ut2OAOwOP&#10;08FICMD/TaDwgZWz146bvTYKsOW7R3jOt+yJde3z0/dP/sPv0B/GBknwJ2+Ovh/0KnLyVYpJ72Fo&#10;QsgX9REeh2crfmJe+g1rg7S168b5UL5GY2Pt5oVuaVdX+c73ePOTvHh3+jYm0vq3ih1eO4mUv7wb&#10;x42l6Qgq8PpaPEkG6PTEuxA+1Zs8PPMHVrde+Hqgj9zNZ0fIhmd5uB7kxUE+k3fxOwM8DaUNyW+z&#10;2atd1jH8kLr52AALDbsscrYOjMOwCg+D6mnI6OtvniCc8t02YvF+yECWTp72/eLzLw+PbAB20XPa&#10;KwsbcPw2q3S6ayv4acvb76PcE/Qt72Nu+Gqf5skZbU79Se+ABSKLQBY4+prY84RLN2xZIB7yJ/4f&#10;/ov9uUid8YrpLEAFiV4mCG0Pq53yq4h+fdLFwGkDPW1aujyxt09menqV3q77OxmVwcejp1dQkO8z&#10;bUsWfjrp54kUVN7ooJNt/rmDXv74ayY7Jh5FLR+DX5O1LMCk3LY9qww5cPI3sbKTk2kvO3BOPpj8&#10;sb8J5X3wcr51oLjxIyjf+hZdeEevbvZri+NP0IHA6VPEizgt3dm4o1+UPLycPgdoysFr9rroxo/4&#10;Rca4MjSRk5Ta2Mx88Wk3ZYKkDC20/+lPf+qTqmLwr199TancfZ/J7QE62FwA9VfuzI/Brh5pTkZu&#10;k3J+920Wbba9fKaPbeGLMB/X951nO5iqzIgS08q6dJU35bHXR3IP/AAexzNI2kHYDkI2f27ggK9f&#10;3nIevUevKcPVqczzNbL5mjfi09woYhJJ/LvEZypNfe63lm1O/Pn//PmjL7MB/Lu8Ctrr8MSjhU3x&#10;Y+yC335ca6dGxkik7+Y7t+kPpKlXFhj1vc6lwVkbm56YSMowu75XRo+MCaCj17Od+am/QX3zhL+L&#10;/EHP3a6DX5mHfsVI+zK/WW2cARzFcNs8d9ZHb08Cr1w4u+EWYx5xq47AWZ3p51qMOdeG0bu60a+0&#10;ifsTk3A7lkq6m0VeA5/b4FWiXgnsE288+Bnn0LXyci4myJVWmepFeBfIil9sKIJODKrT9FmdMId2&#10;2tPkR8dcFXftc1Gda2PKGf+gvM4vUb6avxfXkUp0Wdhy3euq3Edrpty1TSVIRvuiHFkxC6yJa3HL&#10;vvzp//hpxifTzygDi1P1SZnb6BN/2IbXVR5jiz5Y+Sc/f+jX7tXRNYDf88N3/c810vGGszaKGX2n&#10;sgXLpxf5qi59m4dFuiqwWQ8+a8fOTyAov/anrcOh086Fno8+yWT6loOefbMImRjWzpwyEUNu3Gkd&#10;EFv5oOVXfmYHWRv78pp24rd1KuLfeAIpPOO60sObNm3mG25iG52edXvGfONXm55eybn+dbxhaJ+x&#10;N/yHFq44jsgXAGfZLI5y8KpWMGU39WeeQLXx4+nfaQ/FweDNWGjb4LVL3vCdPmZw8ZsFQ/o0Fk88&#10;DS5/P+NodaYr2aPTcy6pf/jmm2ln0MNTFuD2QRdYmvoyxrZtgPuaxjWePSbunftox/TvoPQp6537&#10;Slu5T57zBhixrAzBzs+2UMK5davyjh1FPF9sF0vsL//12UnbpzA576FzzgEfk2echR4UJyY7Svut&#10;Or0bf2jFUiidVn36bHw5X17y2bX6yNtzeUDaHukILDb2NfU911alnqXeASbh2fat/KJPc37+dfMe&#10;2tGFDq/1kL/6NcbiEziNT23WNgjB0+auH9N7ZaE11yeNbmLi4++nrbnn7GSgI2fbi/JP+XgDknTX&#10;CYTCPulExjf5w7u0aXcc+US5G7u7gWVt2j7Udcs8x5E3be/WXzz8lraPOZfrfDUOR4HRBx9yRjft&#10;lk3faUOVmfz9sC+XwX36U14X1RI39U3oXeNXO0LTfhbhAen5f+BUt1GqssjZMkA25xPLq8vSOO5v&#10;sMkbHUfn1eF3Gf8oQ+OanZMs/xE7sbs8VwZjnddgvNMXgL2ZVZ13p/P6qXkMO7B8HJe3Y/8WL+j8&#10;/fTOg7gnlb8M97i0uV5pi7dyOFiesb1y+RDA5SNvI4IvnvozTekT35uzGEH1xqGhnv6yTJvgJuu4&#10;NW3X1NnBGo0MY551V9rTwtVx+8C9HvoPfZ92MWyeuPhNuU2Z0yPxeeTccwp9Eli3LY89enOMc+sk&#10;i7R56LRHnd+Gf66Kqx5K5797/g7/BYgfABefnPbTWEr8NK5Sh45tW458HYpThmNn+eTLnMyI9Z63&#10;0ZcupV+ZFTsyyfkghM6Ns4DPbsDz9sPmrYy2P3yb371VwnxjE3fOx294zthh/LY8HPHZccWd/vp8&#10;ypc/xnc2VJ3X/6c80Aw/cRedwnvq2fhEjO56yPsE55tsBnvFd3nE+eJ1QQwNL3V+2pSHL46LpGeH&#10;uXjWiHqDvpsnAp0LHV/u2AQ/7cfP/BlVlZs2REzB693/R077oG13Hp5VVk+FkST4G6NbEvRYO+oP&#10;10WUMzD+SXwkrl+XPYz6IFwmvsV+E+fou/ExijZej0p41V9KIDhu6COLnWh2ra78oxO1lLF4mj41&#10;bWrropsHnnWyIlt7xv41Z3xx4uzyy1NR+NHJ2D9/QFnMWpO69cQ8tSVSjr2yFuE176bDe8b2snrU&#10;zUNbf2Ss0zVLJZP0lkeO2z6PHWPbU9Toq88x9+0Gvycnqtb0x7UpSZV95BUhX7V40Jv0KOengPjm&#10;7K8s0a8c3WiQBqPxahOaDbt+/UGyV/p8COdFXxyE+uUcnXf+mjFFHDAxlDy+6ltyLjvEFth6VJ+H&#10;Hg9/61847SuObnc6HvLAPmjSi+trY6g4wScPj0ohq/Up6Yk5dccNtS9khLB+a50Y37vetRTnQD1Z&#10;uudx4nzaxCOr2L/9pf4tnxt7fVE/nQA+riz+6nPT/GfOlxeztLdtOy8G6uV/Bbytk13Lx3wKbNrK&#10;1Lb8oN4f/za/yimrEzt7PO0EPjvuc76wPPb6145t96cmTh2FHB02XhIllG3aZCXnlIPrtpslGRpp&#10;YNrZYyd9X+g+7VK0L6/tZ1fMox0In/SD0/G405yIhQ5wz4U7kwzsBXshGqqYW3k5sJPgDGbhAZMY&#10;heH6Nmid5ziFNPhbCI/gTn5xw7t45yitOKloJhcmSU2Dn+uB8FaRQ6NjoVtCr3xW7kEsDwOqeHqS&#10;jhyO96kOi3yOq2sr+6FbPEeftaOLGyfwtjCxQQtneTkvRI1Y/Ew/tPB6l69yYNdZNHFeeQo79s+E&#10;fSZi5R1dFuCdUL9KenLl/RLI23wT5vKJXPB4hUXOT1LTfd14e30fne9TBsMf77Gfr2pnyu+GlmXz&#10;pnLAmc/Qrkx8nH+og5K3MHIf9e86Wf1nQvzEG2LXjbfKH270kN5j6+Qpx6PjXf4oBncaddfK7glD&#10;a1IPxsanzfVD+JrcLsC5wbUFAoOMHWjUjujY+EwUdPB59Fva6s++fPI1spP54N8B1MTvbP6t3nQe&#10;HfvqqcQyPYNZXjo5E/G+zjl6fZLG3wDRJPT3v/9ddfSU17ff/q2q+C3b3aC849rAsB1sOsnySjyw&#10;pzZV5dGZzRZxdmMHU/7wtIrF8/ULO523fPgs7Zi4Zu9XX/21R+dkzuaRwdy0D3OH/Cym4o8Heeo9&#10;njZcLCh/ltcZ9onXxu6JC61SfKJTpAPatpv0TrkmtQuS0qN2+bljnZ06PL5tBx65fdVwFnkNHMQ8&#10;/dzd3VdjBn/aiwwi8xfpxYtB3aAmu2Wb8XYsbztvY1m6DUAyq1/ksSUXfepS2ViAkUfbZMiqfl1Q&#10;CN3nn4WpnGS8MXjlR/bUponN0p/yK5sTQ/Skr44MTPmSMfGb7D5l7fqGKSvUeQLu6zzt3TY0uI05&#10;r9DO4lb8fj/BVR7h0zYUv9AU8nQ5sHn4ZTYRf5/flbWBFjP6dN3nn/8hNuk7+KuoPTfwKFKuusiD&#10;ZSbIFpj/+Ic/fPR1NoG/yet5/WZtX5cW9PqvPqQHjpGb/q05SejgKW0EXedjg2Lap8ZuKYrdWFq8&#10;lm25+JqY2bQ9wp2xwLO95Ys3+W05eWD92ovzNXKfKTsQ25TZYDDQXedMXLVfbNueUor/8LZA7Ald&#10;rhPDrQ+JC0CF1aMJk5oNGHUjURu/fvnlF/FA7vbOU7021v/n//q3j/70j/+U9C9Tdr9PnZ5FTa+8&#10;Uzfvp0/41mboPrGgnRAnndzXN3lKJjKkga1X9KaXdg2ok6v3xl13ndb8Ys0XutblaM3m3k3rJLDl&#10;sgv08Db+5dMPUX9vXMLRUbr6RQe6aOu+yU0333yTGw0C2gQ83VBDPvxZ9J1+iAxlA5QBmzshT/nJ&#10;A4m+0vKhcePb6/fd8dw40beQhb8P/NKzhe3RUbo+YPWjtzTtWFAqe9q0sSlREf6ja/vfcszXw28T&#10;S2nxginWR9cpizmH+zYLVwtThsOCzNXfUTtWRVJGbAPSeQFYQNxz13Cg9bd5cvL4DaLmwRy6HZS7&#10;ZB9QXqrweDny8td+78id113xQ/Tnp5SdI7DYZHPl7fdjP0n05Et9RBlDpF+uxfXQJC8yd9zO/zup&#10;LXrwtkxdA9eNR/blWjsrja+UMbnLR1r9FTsd++eYTwFu7N5rfMsnfahz9a2y6BEC/eM8FRsdYpt6&#10;V18kzhr74VcewYNLu9aF8HEUc9LhyKsfIst8hg/epb1bPt4RXTuOrqtjfRh7+VjsKqMp9/E5+so8&#10;ZTP+G79Jdw3w++GHtP8/bR18GWPyd4N2eIzfVr9tN+kB4KztzleO44xHJrIWTwyOPnlVatrMHWvy&#10;CxybxtLB6HLqYPQaHd60baUHPmBkTtmicT3y6DbjCOlkDA3d3PA2cWJDCu+hecYTmrV3ZOA7bVX7&#10;itCUb+SND6a95L9C6cd/w2t0nH5o5mH02fkIGq+ZjJB6d3R+sBpZuZQuRmuL8/CQRoeOzUIfU2tP&#10;pM8x+Qvvxbm+Pfjo3iYW8KgN8Zex6PpQvShfPA98bAH+8Bu/TMbQTPxKIfsFXlSovLQ9+Cp7vNn7&#10;6D+qx1WfI8cfj6weyuoJT7s2bf3hWvmlpapcsuszdfTYszq2/YHPh8mbEsDhl6F49F84PtlL+e1z&#10;Dk/yO4Y+bW/x4KQNhYv8/2PtzrYtOY70QCdywEQSrCqVriT1+79Tr159p15SscgCSQAEEpnZ//eb&#10;W+w4B4kk1Wo7Z++IcLfZzc09PIYtL/2cR23gGgdTXLtdM2b3q8x9zav5jg+Nd+bH6nIbU+kdG4PE&#10;9/psdcJXflbe3HMuxvantJLPvshYvU8R0xU+uPNTVttObKgXj8Z5sfztt9+G7owZKa/PIQVG/ulr&#10;p//tWKte39B/kgZC95h/0Fe+1P+M78Y6Ywne296jE7vnphL8gPrMKrOn/Vs0dsW0tvT6ODrj0ba3&#10;5XxUsbefENt6oxLf7oduYHVZPev7cBNbrw8tHOdNC9zrpqDKJS8fdPu5+EY3smNtfb34q9vqPSpr&#10;s2m31utBBOWjtHP6VeBsl98xeUrRfAR2DqQteGhk2Jl+iax8Wjk+rGwq5M95rvHLm/z45W2CO9Yl&#10;wPl8nmBafd55As15b+2fOPvpPIpWa46w1QOd+NEGn52bP9ZH+oi87bW3n4LBP3ZF7oA2rpT2v0ZJ&#10;7AczRhz82JOO2fKpGx+Oj+SxgdXJdoHuoPGafTdabhmsxhdfiLfQbV2J8tXjlLfvdRuqw1ObJ8P3&#10;ZoLF/9SWvNX1U3hbR/baYlvaI3tx6KzOk7XA07rAeSud1x7nJGKrdXJl6rsv3k5OWtye86aybRB/&#10;4W+Bnq3h3HhHCx/Pjf2lU4d2tiPHfnNStkunzDnJtM2Ut/9vLEauuTFd3YjPxD0PcDHt0WeSn5Lj&#10;qp1YObC5wnwFkO9m1jDssddcz1iSG3XefJmbt2fOyl5PhJqP9nXQWR/pekmpHl9tk+P3roflfNS4&#10;ry/MDZnjO/J7EZTk8Aa77UFUepn3Nisz9rj5c3n3te5y12m74p+vYBWvuOn7YZJ2jz9zLq0t3keX&#10;vrY5OnpDEmhbTRgMl+Mu5z9dA5xSnC/eafLqRXUXD1f3zgPPnLlPuKVNnkPbPPp8yOu7QWMsaBuL&#10;dcfx4fAVs3cFHxzVN2e50yLwMu+o97AbPXb9tL6YrnBaeeiPiCdlaqZc/MwFvsYtOeL++EBIfZ81&#10;HrJbri44o294jIjrOFXZD5GdwOK5K2DGzKuq9dp2nsA3RmWsaiS36vra/tSCw9f+g/eF+tGd7dsX&#10;vnYMpqfu+Rv/tSMdqzzu7UDk+vBy4iGY/nxRX/Lv5fqiUPuQXKucHvvB+NIP9XO/5XjOfekQOUeZ&#10;5a9IG5VflDOOAOVgba6Nz2LrUTdtVZ7R1Xb1s+25QXx0RDulbL3xb9Y+5KczNzSWqI9SxlkX5++8&#10;8N75qXNYuduY/SlYfS4cigR8M3PjvyZPVWtrn2OT3f8fYO1/zsrvGX8Kti1+DUfe17fkP8BelvGd&#10;PFz/pe3eytnp76rpIr/UxjX8qDHr6g+dPniY7IqLR7yNHH5cwtmWZzUZOdMXBNkN99TbXOuGq2uU&#10;Exv4Mwk/+/c+hU5M1rYyfuQUdUnIl87bvorNt0JUXnwAEj+Pu3CTpipchYHTIqeLMBIY9eczwj2p&#10;98qCbe4VpPA2gJOGD6HjmCa9SBphmWykEdZxnUjqBGcgf8hMYKehyHQC0w5MaUziCIkOMMbg5AKM&#10;/To+alrQmYUfen7WBdCVaStgngKewU0nLA+VoeskQCOkYXxAF85inz/qAD4CaPG3vfDjndoSenay&#10;+SI8NAKAr9SxEY8G3JhZ3vvVwTzq32WZCLHJiWJla4t8wMdeb8SHHQx17MijH6ADWPndBteFD3zp&#10;fwf1YCb4Eli01jbBzf+0U3DEUfVKe15+SfnK4Wdw2HX/Y3j0k0znAtwMBmidfJPLjg4W8bXf5YIn&#10;JmcC+NSZGy/0GtlTPzbRf8pt+XZtdbyfEubY60XJJb+6HFFYvMpkEH5tjYF4Lb022jreB/Ra3N3u&#10;BQC42sKEkjwXL5y0Tf0sHoVheeJVOdnuE16SIZ5ogWM6WOS7ewfdgn2DFLAv/vUtNF30yL7XHGsv&#10;cbgy+vqd+GMG39jdNnqfvjgXC+UIYmbyMtLxsxC4F3zfvHGR9s2Lb//jh9rsjmNgQuy1zD9n4unJ&#10;P9DJD3kniD74jcr0J3r99a8u4E4u4as3WbQBbzM5B/c+wjfzBNqXrf/h++/7hF8YF9eXvfbDuJFc&#10;8eV11fqspwPJ3BxDBxefti178TZtxpfNmfH/X//6XWlmocXbAtKW+WM7Xp4g8Pro77//LnznldF9&#10;KiSKsOH1m6/b9yX6tl14v5WDo7OLnH4v+E1i5s1XuVEmvPd1uXSzqPXj3zKQJO4c6y9MdVIkzvD7&#10;y1//Uj16IpK08vidKLkx8R0d3UVsIYXe4sXrdKePTcyNrRNHcNcfXl8kbrq4lYU3sbWenijUr7M4&#10;Fhnk0HFvSvdqnVlcy5gi92TyGyuKp528Ohat326j0xfxp5MzOgO59rNMYvlbDsZDPH7xxVfxfXCi&#10;iAmDVwDPWDUX9n/8Ka8lTyy6CGyRra++TDtaqGXzAn3bHilwEu0E6kPsaw6L7N989cWLr/P53Te/&#10;ffGHf//ji+9++K7922/O9rflMh5tjsCzr5mOrpPnTvtGRzFSOdmPGoVOEmMAP38em0M2dJGPHn77&#10;fxZ//EYs/5gHwBe7/OZEUEzyDxk9IcsWKPMJWWBy1o7te0c9GdrV+FysHG+7m8xsXq0uUdzF2Xfp&#10;t+/fuxiABvOhKQNHeB4Xd7wJH3Hfk/3gupiuCcSx63J/+vavL/7P/+v/ju65OPzb3734/Te/S1sE&#10;QZDHP3zweeY3q5fF9JdfftVjMVFfnL4gNmauNHMYLORj+RX91J/4y7Eyv39dnUVmZE2sTduJKTR8&#10;v/6kFfOuNq2W1FUz9tvCB3jTyRYOfV0ccyzXOaH/n//jf9Qf4k5530iQvko2/QHuczI8uhk75XX5&#10;QSwUJ0h7MaKLAZEnxvU8WsuxoHxC4wKz3yLuGBwfubFn9W7flSNC4wKT3yGWJ9cO/Mk1u+QLfUJO&#10;+zZPc/u5AK/mt6BgbvohT1BZmIwGoUmbxTb5eX1GJ3w750nb10/GivCf149GRnwjhtgi9ynPPY+R&#10;Hd/UlnA3301+oVMERGb0qxx9xZwrbZ8PkEvc7CJG8Y7Qo09ob5NzuPuKys5hwpN+PAr4FF8x3j4T&#10;efm1gp4Qf5XfEv+9m1EyPuDPz9fvMUdx9lqEwleO1dbq+efH+JwcZe8yDxx5/EcOu6N3fMVvbNC+&#10;1Ytu0eHSLTh8IMcav4F4bpy5qO8nHBwHjz7y2cLGvO0HsZJpaE9q5cjoL1d/mZ+DIFfbkMPnwNio&#10;nhy6+fCRObAxFtQfieMvk+PwUK9t7YONV3rxy6s4dmjSz8VmPvRlV3WNfDFG5iyah1/iSL0yn7Z1&#10;mfsaX2m/yo+djZf6WN183FSkTVxIVkamOcjk5LlAQS4+mxfGBnZMn99+hcaYBPDT5xZWHh54ye32&#10;J2fMHH34vmifnPw6Ota2tOG8HlqMjFzldDWf2ws9O05oK5+gdDsn3+LKeLW5YuZbdNQs5pXyFxy2&#10;8AV+d6Ave3f75VdiBP3oChf/N301P575GY/YShdvhXBRTex8+x/fvvjv/89/f/Fv//Y/X/y3//Z/&#10;vPgv/+W/1i8/5pWF2rXz2RPL5tl+i50t+sz2aWOEPFqZ0ZnegH58RbZ5AsBzeezvns/8OLHqfOXw&#10;Qdtz7+irP8jXMyd1A6F4nIvlzd98f8YfMq445N9R5fjTOBH98rc4On08VllLK+/fgY9X//o8Nmwf&#10;FEPaqL4fBvVPC3KsfMGrOrd9NgdMzPxQXy2ebfNN8PmarsBcpBk+OXhjdOvmnENKTqzFP6D+j1/k&#10;MzawHZ48YkxbwGvPT/UxueCLxM3C6Pw+PviyN+I5NjfbnPA6+J0np2+8ym+0t+26HjGx0JvTkz/v&#10;OttvHjgOIl9bGlv5Zufi8vb8vvbkoJ+NefHDxN+RmwsH5lfLH71zA3jslgO+/jpPwMY31zgWnZ/H&#10;KXr53pxBDKDXPujFsLYGMxYYH+znN5D1C/O7NBPfdY6eSkNG83H6R+cIfJC2EL909CGzsRS6zidu&#10;ubk5jA2haR/JvvHePh+L3I7P4UOHloUfWTMXJN/FlHlttzdNbSywo/aTH1769pZpAzEN2McH+ABj&#10;AzoyQMeq0HsSiS3bBnD4wpzgZXxpHBEvxqawrI+3rfFxfqaPe1Jb32anWAXhGr7br6fvtjyMlNeH&#10;0eFj8uOaglz4Ojc1DZ28ZDyb/ri6ialvfvdNxwtvrDAn+ynxFodr2vpUH3yZnwJpXLzLWIVH7Yxe&#10;wamt/KOt2kYV2djwlKQLby9dWBIL+Zv2mPFudGOrz9oz9GF3wfp4C8gyx30OfNPYOuOP+vXXxUPB&#10;Vpz6xnH6Ab4NcuX8K6AD2nX7qGMxHlMia+YdFrPdEK0v8fNPaU9zmAs3yMyZN3tF7+jQuNIn4jtx&#10;PNEWJPpFj/YNDNgqBluVHCKYAsrI2nlZC6dGEKd83qoT5V+8zXxgxqxpJxev+takB9Ev9yI3kn9R&#10;Lm4jeoC/1p+/wIwa6s4F5vHkIcumrza906T9wbJzE5aLHHPeLm4SIymD8IEOlIh4Kmy/6fwibaXs&#10;i6wj8av1IrnVzxPyCZ+lurmXPHzhsxa9Ov0Drnigd8sgNZ7TdvGLfq1GbESjzjGTpUrTeKF7fh7l&#10;fdYaUlx+zl/gAu1vnv7zWX9+/WryN5e/yUVZF4XbpyL3evV0znfYtHFZexKDj+Ap64v/xLP4PfEU&#10;PRpriSG5Fr0xYmzhy7FHLnPzMJP3Ai6bCidQr1dQpxw+XuY68iMZe06yGqmnd/WPD77Keovz5Nel&#10;Ecdk8bSQCR677kC3+Iwe9JSvFsZPo+vWy/3NdznPkYNAdThx1lc0p6w+OnWUuPen4at/xiYKBpoP&#10;E3/snHgL79TNBeH4QgLOeoaYvOpDN+3GNyJAPpg5DRm1fVSsPlMm/vAZu8wVwjL9ODFmbArdXOxK&#10;LFWzZ19H39rDt9qvNCOIPtptfwLLuXTPazJ/EhPGBrD5Bjv+A9W/FwjpMLyf+DE41i57vhY++q05&#10;BTDXcP5untI5rf4YJvxm65zIWqX1q/IkILCyHY0WvyyD76/46KJv6XbbGrlz5jzagq3akmnpWd03&#10;htCzfI60ld/DIIvF8UMk7qAbAj5891P4xebN6tUrvhYTjY/gaRe6dt4SerzIaJwkJxhjhk7cy0v6&#10;Zr7jFz8PSN/WK0vb4rf0U1n1q6698crDd52fhQm+xadT/ozPYHNG2GbsGxnKyZFT5ciLuYpnUP1O&#10;WftM9KwPzeVT3huEwmMuBNOObP1IW8wDLsg3J9T2NSI673xtcyEfLX7nGOGz/pGL0IN7P9795iU5&#10;h1+PUXQtfWSJFx5kky9/zlnbp8RNfCae+dLcn24dnwgECCOfz7YtG3dygThp243foePrZ2bgU7ty&#10;Ui5O35qDhV/jM1sxTL/tP+gBHXfO7bi5MGrUX2Ha3wAeB0yDMILBTTRRoIpSOoGufCDCPEGSUUqC&#10;TqhXGQq1cYMEl3Bbigk0g72FMX4AjP5wXgMHF8xCh0AbGjiFY+TqFwnF4TQ/KEnPlX/Yl+yBPzoN&#10;s8e3yfgdHjbeS399/zk+Hchkj+0kbH5sCw6j+mkCZgeqGPMLIXg95/8cKV4oTgO/vp4kAU/Z3X5l&#10;+NEtrBuQkhzRyvtp+M5+XzWp7fJXfAzOzrazE0RtJOGB5TEy7i2B9OlxCT7xtTotHT0XtsxxJ3bn&#10;ws7SKG9s2Pk7gAY/24XdV05tVfy57Wk7dbX0iW1wl15CAMvDvrp++DV/d1i63Wo/HZg8ZRLjtqmF&#10;8TP+Pngub0oE1k9oV98tv9ep/9inCQ1tuQ2/ux96QoQ2GLMIyO+DDS9VtOh2+esLg3G+9eEAfBfU&#10;6BWze0IqkTqZ5if83W3+Nq9hMzjMAM0vktwk/jLKF1nAhYUF/NHzX0/QkrwlUOVksrWvUX7/fU+C&#10;v/vu+zyZ/NvyWn67xQPQwUCjD2Qo6OIiXvSR8+ZCUnDSbuzuyX/Kh/bMomtveNiGH7APXKBz0i3/&#10;Orl8k1hwY0Fxz92fm19dXOh+bK96nRDwJf+Pv+Rr/eKzyPnZb3t2cAldcGeSX7EUaBu1DWNXGCgK&#10;pNxWvTaIIHTSaPNAfEg33m87Z7+Tx+JnX1urL7+5QSPMMS50khD/OMGE42lOftyBdLzzaN+lu7bh&#10;vUAPr/69t9n79zMBXf++zgUC4ElxtoKyyJcTE3Hi7liDr4VjEzWLfuLGwjLdOrYpP5PB5c2BYsoC&#10;LwvRssPFZxPbL3NDBB5vsv08i0Aj30A+/cANBWKwEH3Gr9rKSa8x5ug6GG1zJsBbHRoHqaeba6ru&#10;fo0xPR47ZhFX3wL6M/nie/KMcWr8vbxmEqHtE+fjsvggFh68MsrXTsrW/7Y++ETM+Ble9DWZXJ35&#10;euN4afEMaenhTXmNDT96xGYX3YxXccx8XBT+Ma+C/i5+/CGvgs7F3Uw8nX6bcOqjXUA/4XeNxZFl&#10;/0N4vvlyTgDI3z4vhnvScMa81bu+i5LRpH3WSYxXEPLn2K3fTf/YsuXbfhQ9vMZWHZ4+ePY3f+K0&#10;/X2b44g6xGQQTheSQnenFXtOsjoRjT30NmFF40nIUF0+J4t9K9c+nfhh88va0Dx5+Lig0j6gXY9t&#10;bII7b2rIfuaJfYV/ytHyOV3IEuPySOXnuDANnV3500nu9D0X3jr+5ljeNc50Xpp2SorMWbF+Gp3T&#10;LssKX7pgCbbciS4d5OOpOt9BtLi8wDbgrv+flzjH+HkqwIn4gnjfExVllRkaOtzBaMkmsH0kBYOH&#10;qPijDzxdVxl5XVDIApRc4mIG/71xnH1tD4wh79MB2L3xwO+7X72KOf6zK2YX2hbty8Q+LS/urQwl&#10;m8XgAl7KJnYm9smmz53esVgwBjWGz4I5HHWPtgtd9NEf0wsuHqtbT9hic+WGDu3Q8+rsW7QbwunH&#10;91ifilMd27TJ+GByoP21hR2lJS39Qw5diNjire7w2IWe5uKc+ur1V7qZN+tfe3McXvLr27z2f/mM&#10;zJUybYI3u/cJuL0pD02F5Ft+u+QHF6jHr/0m++JiYWjnSCghcSF0fWW7wKa7ftO+8Mcf1S9+1E/Z&#10;/Zx2+TjB1Q/B0uJln394znaBzLXBtnn42FaFIabcvnrQPppjfNVVl2zdePJf/8t/y2/F/1Pr2KS+&#10;Y2X2xab8oI2a26ILyIjZLfy2n76cfXzb1sdP/O+mJBdRe2EudpRX7HUj3R0q+xTIcW/OGwqc0Ffv&#10;1M1C/4PuTrO2YlEdoo/tcUH30wqpnPptj+V9p7/v32Xgvfzg+GseV3HgCT758flD48X6+FZbL4S0&#10;Y7i+AZ7wXaSzRad+bdJWxg2xPWPfxPyOU+VV32jryQv8cLd7ZL7oDb7aoPxPXxGbMw/MDZT96YLw&#10;19eSC/CQK+qf7GtvtP2kP2yMDP+JUfHWeI+t6KrfsU2bo1G+Y7x9Ob5jaerrq5S1PLhri+MF++ZV&#10;5PApGRaO9QF1q2OfiMUwIPY3PsjypMrMzdxAkgsV2ra2jRR11V1Z2yT5MDhuKDLnHdnTB4OYBs7N&#10;POEjhmY+NXlgaMaP9Bl7qlHx7NHZuULPvcJr5qTjT/4vTgRoHzj0R9OcKPeedk/RjWeo6NXNabNz&#10;3MJ84QHQi+xpz5ClbQfSt8/Y6/h1fiLodfpyc0qO+YdOvYHb2kn+5FjnIXvzDp6TN1N3WzhfGfxh&#10;LjT55YfqdOnFqQH+UKZNxtfaOLp1HBpdU9L5oVjqjQiJ33fv5ieDtIdTgh/f7k8YsN3C/dysGc7l&#10;7xxgwXzXUecf2kS7vj1jBl305ajDc8eNvciDfuMvUk7dg+/y/9i2bR22jbvD52N4v1YmVxTqK/NT&#10;dj5yQc87NwaqdPQ6JvGrNjAi8DVceSGB2cX5ObMc3bQKi6ZNdmzTTunfkWkucQf2GN+dr7cNDy2c&#10;5rH6UB7QL4cWPtAvpizz5DBv7HfdVbQFgjeYw0vRPwLr4zsuvaft0tYrn4OoVH/dsVP09LC0vyx9&#10;IM2Tt45H414o0H+1Uf7EOTnrk4uSjSHZ+Xj94QZjse6J1+gnHKdfyiXY4PmA0rd8pc96j6Nprzs2&#10;Kx7H66vehHn8Uj8dO7YeiZhwk4R+DdTJWdYfPOyw0Fx3zltqd/Csk3wKVo7fjNf7q0Po+te8O7Hz&#10;nMfi7YWqxm2UXX7owcp3/BjrMl7pA3JPYHhFzvGDsJix0g3AbmA6OmjH48LmcyfxvwKrhzEKXDwO&#10;fvU75Nt/Bu/G0+6jyQ7l8w2dxo728UMwY5R4mv6XCOpY0PlQxslXab9tz3Ksz7N3fLBSdn6zF9jX&#10;z1v/U38jeXT2VkWgLcWfcWLbZ/Gfb3/hl/h6dSXLjTz67dubXveL7mTcQfugG0hM1a6Mu8cv2y4r&#10;94u83XEvum3M4CgnuRjMt0tzyYmZ9UPk9A0FkdHefsRSVSyDX9xAcjGZHeNDf+aDnrFlde82/M2v&#10;Uhgdcw795Oa/idtn7B6HlAg477rD5ZpT2Id1sr+2Kza2+pk/AB+r9pFjUytaJy/MWFHc+BheYyy2&#10;VIUwWF/1J/6CWF6tHB19b4vhc/e36zebI7UTfcRHH5QI7qP9l8tsd9i3LvJJiP5LecdTBswnSNx2&#10;se/B0gykaS/z1el7Rc5Xx5glDuet37Fn8e5zJfatbVsvbuqiFKh70GspAkbI+Cr78NPvlI9/x48d&#10;M1LnL24b/yWWOtfNXOCzLkyt1NmSWx6H19Pap0d0MWY5vxD1C/yFRzbBGL22zlb/I6d63St2n84h&#10;e60j2tsG4AiinDi5wGRSd4cyJM9gRYgT2UTDYyI+Sm1iFkCcxMkSYn+zrklzHIl3T4pPormf8DKw&#10;CQBS9sfxkXcH5eGtDjw6w9jUJBm5TcY3O4sfmrV7WS6fPbb9eNk09uI9x9nj3lX9TK46elFZvUam&#10;3zbq8vxHtmE9tgUZvUS2Aw857zIYgfWL/Yf8SKbH4bG+uLbCh4DC+HeCLfxOKSNm0Lu1SyrJ8LnL&#10;ReJ4y2P2BcQEHcLZmaomJwq2csqW9/oQyfoPhvqp+2X7DofH99q320fN7OnIq+/jRH0GLb5z4rT6&#10;oKDL2myr8y5vvlO/8Lxe+dIujgFKGfvYNBcUZ9HfQtHz/kmXO9yPu3+qV+d7/cquL0/b//zBAsNT&#10;nvAMTP2Lf+jVT/AmD9za8q5M9isjtoRpa/BGC9jj4qbjv+XCjbv7eodL6kwIO3AmnnsBLGV4oR+9&#10;9Z/hqz91Apk6T3SOfrOQYl/Oa95L/b2vSJrvks/0mB//5qmmedpi+EfeI+rbZ5W0/4RPhIfX9Bd3&#10;guWwJxc9AcsgoB35zLoefhaoLALIi6B3PGW7vp5XaLvDKHTBeZOFGvF30B8D1rF/JpLDi551cfxB&#10;1k4y+eUOZO0T0RjDBfAsQNQeVq/Q1GkDbdf2IDuX05wEuHM1U7pOiPjWwGwMMUYsz524OMbTZ6q3&#10;DemaBar4T7tYnHsXvvTYdlpd5Dl+0VasGr+RZfQKpBDO57m42jv5Ez/aAB5ePnLLPBESXXqibTJy&#10;YicnWuzwtC+dPGnnSZwuvFTHc9ElMi5+/ESZcSMtOhGwZTt+kRS5eTL8q6/nt4C98jwnQe8yIXQ3&#10;HP2Q4/nK3cB0PUzFbmvrNBPD0x4EHNCVrnYOL3fzj62Ts6D19de2iXUy6GUhgm8tRgGx38W3kRIc&#10;OoVzeLYPJQ7kNv7u2M72XFwF5hB7EaUF5+uaaLLodjduadI+04Yz97gmVmE5bT684RJVV4fHTvTY&#10;7HzRXcO83EldJkzf5wL6H//jTy/++Mc/5qnrL7PgmSey4r/P0xfllp9u85s8oFBZ9xgTw+Jmnyx8&#10;9AkNPe1kS58de2tH3PgkLoLgWJ3PyrC99qO3eZMxpznrxAs6oCzE3d8vZbuwWnmJxx0jnJz2Duy2&#10;IVIOGvlLv7Jbd9PFMd4mnvY9vQ7k98ZLjuWCz/OKd21VnNQtv8Zt+tf6rfxDb9vF+fgUn9/kBp3t&#10;GysjTOIrOSBjb3gb4+TH3pyTfjoLDY/cr3s0j/Kv/BQ6bQz0twsie0E7JuQuED+ro8Ko0GN3RpuD&#10;erK9ue/U8bUnfj3tAvc5rB/aZrfK4ftLvVazuw7IZnyIrc2Bckd8k5FXLnKzVO80VdacGZtiPx57&#10;sguP3/Rv5dWbT47OYgfQc2WX/vhq7ShSvi4cTj/H5RnDSnfko+t4Hv7297M0JT706oxtHS9O2cpZ&#10;usrw6vbctLR169tu6Xv4wAXw9F3H4hgv7QzQiLuND3239aGZfJg4PwECR135iLHg+PC1Gw5WD21g&#10;jIe3/K/5YeSB2pP65amP6vN8VX0T357E+JB4h+v8oPxNbZLbQMdROkT+yy8Sn+HRGyIiw3af4nuu&#10;b4nzhS+wJXOhuj2rW1xog2teYGxy0So/g5B5Gpwd7zd3jU4zOtMf7cpbnuHY1hj68dvqAr9/R7+l&#10;WX2fHMM9eKXPvnqW2fIxMLY5Nh+g7zfffJMLfF+179DRYm0QOuaikUe1TWUpP65aW5Q3558YR6O9&#10;tUGqImPOHchuTKRw9dw83xuQoq82BY2Ly7+ZY0RnelgoNSbTc9sV/l2XPeY3eJuv4ITlhQuP7spX&#10;H8e189TRA2y9/Xu9Y1Aes3Mdb7ntXmBtZb6W38rXZ1I4fBpjiznb8lfuL3gL9vEwHm18qVNm7OnN&#10;dtlvTsmWz1Z/tGjI3fyXyqHN9pKTevRi2ZOixi11aLYN8On6Rvi3LHkEwPMRH3SPll2IhHPxD578&#10;fYfSbQ4/PNCD6p9mgbP9y7Z14fsu+fHly+h48JXveVB1OfOz4sfOevXh0saXcxK47Lb+0zE4sSmW&#10;yJLv5Bf1Y8vm0mG0cbyxt7Lg9ualbJ8Av2ceR51tn7ah+Esh/15+zfHLdMLN2/D23GDsxDl6II0c&#10;Fq49apaPOsDOOaca++jsIrfyxlTb9hYPh+bSMxKaW24+fG89LHoZp7Pp/Dt7lU2mMcVNvealP+Rn&#10;Ob7IecWXyUHXjaiRKT85FxVXvWE3ZavTynbsD29QnxF4oPXBGVPb+ctD+R3kH3FtLs8XX+c8081I&#10;zTdZoF85649uK5mPpi80NqIjHuoL2ob+J6+1THqNXwA1qNv6pyqllu8W7/Ar1S+/vJml+NrO37Fv&#10;t+o+Cof/+v1jOHRY+1vPxrCbuB/7xdv2Mdt0wcYznzje9qEb6HH4tr1y/DZj+ofMzQop97ao6XOh&#10;T97f86BBON9rYw7FyS5erxv3ON6v/m2T2jK+ZFO9dnLVE97PDtZ7eK8/wvTCYiPoOd8ptT+yT0E2&#10;M499HO8eP8mQvwbGh67LNPcYT3JiFVvo4K8+jh2d/yoPVJfUq9NWC+OrHGd+5aZa4Fte4vOkNI17&#10;8eanHb8SCRhPHdl2nWmem7srZ0XFzdtPdg75iEdSH8CnnuzV91ZXtOmRkXEbP/Sr/CvzEReU18c+&#10;BYu/OD3mOQYEtn9Wj8Orfj39dvmrB3d6/rTuowwfx/lq+zRunZeE59RNFR5YqVdnTtPj2P9EBn5i&#10;S+XRFe1z4LfqFLxuV49G1fFTiJY3enruusFY9ZzrR47DP9akIjYGZnzRj8eWFuaLDvkavw5qSs/O&#10;uFz1BY3/kxPp6A9oA7zq/6Ok+PCB40b2v+eb8rlkzs74wXnPzEPIz6iU/+nHaBa27Van9eHE3tEz&#10;7QdYmNEwn4E10RPEjee0pbESD7+/bTu+CuXdIYeebfpeWmpL/j9tV47z4bF13La20K0+Favn/IBe&#10;cxE8FonpA9XX/k3fqFlYft2ewso++q8PB3v6HX7803g87V3eoUfrTxwswO/xTT78/nUOtd5fCscP&#10;eqVrw24X8/n2Xr99RV6dC+4PntZAPpmB6Hr8cedJHn7eooPb1D34drxIjI9fpxwrQJ/l9aoXkJPD&#10;I0M9nnfoekn9qfSpf1wwf4Z+I334bnDwHXzjyiW/49F4QHslI1dnNF2DSQwXdwVli5N0vrC8HOtb&#10;4qF9LMetqyqhOn607Vw68oxbM84FqT7AGI/IyHys65XoPwJkdLV3gm2cR+mc4RRdcv0xv1Glg1Ck&#10;J0snAbVhIvC9AZpJDMuHjuWXHQlk91f+GDQNWx6p0AkpizbCigqvJzd4kqkcT3e/8GDg4pV9OhbC&#10;q/jBxR/v4qVyddnj59tlrHxleOprYfR91MHBH6wttk0oFqeXCX7LxP51EL3TgX4N0C/fX8NRXj8n&#10;gcHdj3L7y6PlJ6HUPj6/fPXQH90CPAuvAP3ZubaKtjySW952UFE7H4YW7/B40DzoR8+SKTw7I2q/&#10;+W39LZnvIqdyrx0+7OtfdXje22/53LcdYFOwOm0dWiCB3AeBxqQTpsizv3i7LU0UwW8/w8hx90rT&#10;uGwCeuYjMtHe/In3LiRWfnCU7Qfb7ocfWvu2wP7C4jvGf+t2W52C37igw/nc6Up7q7sfh6HD8u0k&#10;XNdImeJtt+c852S3ZOk3ITARQXP61UwQ9WN6mdAnN0W+3AS2PhKGSb5H3zn0ZON8xMPEvBp6yGdO&#10;gEEk1ifNMzl24RAOvTuo3AYd+OokV560mCghu6DkRKSLAoPUvikGJxHzufMPr3zMiXc+LizSV/5b&#10;P7cPnf7sCdF92gBLi8MWBPs7NDkmG13b82QZtiz0juToWsEplPSbcVLWtti8eQhmknTo0xT196mb&#10;PjV6in+45FoZncF06OjfnJQ6k6raJdeQmTrbXUSzKMsnTyDHXUzoAAafl/ma/rPlT3RkXXoMxvmO&#10;XzKx9QqleLftiBY+2S58eqUJ0TgO39hmfMnxTCRM0PKUXWLBq97nacrHiQpBfL198qGbeAheZM0C&#10;fvpvXhPuaad3+b1UT026M/Kf8/u03+UC8A95IuDPf/nLi/fZX1+Iu5/yumlPCStsjKTMCWWfXuRP&#10;f7Fp5cJZuO8H4cJrPwxaLwJrv+gI9sKvfbR4iuk7H/v345WLJui+83FC78L8A3f5bRft4lhx6TH9&#10;2qK5/qltGqNnXHS3q+OVNTqQpe3lZicVJFeBlneC6DHO/MsKfgfPqz7/6fe/m9cRnZOnO0+E4tsT&#10;xDul3bbVX/XVxk5vAphFW+0+dk/8bGzT8fWHc0EntOTsh5y7XPnCU8H4TFxmISJlfqOo+pyc1f3o&#10;t75cfrbjE3585MAUNi4fdRMbzVUWb+NTdeJUX8aHfW6mA/ZnO7l34i7j3pHR2I4f5e95ZXDaKDRs&#10;wBfYLv6W4atPsbHys/V7QtXj9cm1odXmWjVXWV989/b7PMX9lxd/+fOf+8rH0TX0xt984pXki5GF&#10;pzjKFxUwmu35vvyWdvaKNcdg9Zv6Q5vyynKYRW9vTbjg0N3j7qo7O2gnn07BqrLblt58NSH8VF95&#10;aFpidEGj7YwpLu6K8TvUnvi4T4sfQcaj5qiMTy5QAvZqGzcI2C9dysXC+gKetxcsbLl+sUB9/ZBO&#10;YkRdTxijtLZevvDRP//Ig9reBYXpP/AGtzsIY8edz7WodvSYvhE/RY8MOMUlZ2PP1psP8Njy6hoc&#10;F9g6Vh0ZcOD7wC1N5Nx5KT9q9QatrZMVvJYQrJyfktPxGF+06sRsfFUd0wdTfOm2bZUyfSkVJarM&#10;7Np2/+hgHuFjbrR6IOCLtWXkPOyBR5/9PSl4d9hjWxfQN4Ydo9t2Hb6zqIP+sycX5+k5eWXqNgcO&#10;vTJ6mDMxxb523HZZO1cX+Au1Pwe2TzVfjKfbe35TQ46Y+01+F75+iM87pwo/saCsvI9f4H7xxUiy&#10;3zYJLp31HzkV/ET/5AjzTfMmzWfe4GIv3I1bPLwWz5Z/cTbmXDLDW38tTfjtK6jV9+JbYkxfAWy7&#10;A5z7Z+siPjqNDduO6txgCMzf7uUtzNf6bo+ftwcdF8gFZ3P225kvnVpYnIe80oVIzloei+e12Qvq&#10;yN+P8p2/2zeWtj8fO+G7uFW7Op7Aik35U1ZZp43vPK+64MJxAxI95FEyyiN2vz+6DU5yrIXUgOPy&#10;zr65Ix/NPGf6IBwygDwOd3GWdun1DzEidnaeiU68KodXXkfmjMePfgcH3HGCWrB1/gRWh8694j+5&#10;pzk9cugmv5Df/pLj7SPhXN7xZnDYPbzwXD/aHnMrB9I+MLA/4wN/4R5T9Ksv4geLgpFw5EzcmUfQ&#10;xfx15yGOAbrOM0IDokV16ngYG9iz8xVl8CsL7aHZ1/2nojx8FSfHPcfNduYqrbjq9GgXJ837vR7Z&#10;KtmOM2LUzVti6ff/9E+Xn1x0lTvwp5enAr//Lk/gag85I6+zXZ9qj5//Nm3H3vHx2j1xpu/KK6Pz&#10;ib3TPvBDlDiKf9NuoDcoR7fNwXz/eX5qYt7Ok3OTYs1X47W8+CoQnTsPiJ74Yq/cz7q0Wmz4M98/&#10;c4zpAdoF7FEPao+9sP0kzDlK+jQxx46LADFFPgHXDRiHdtt946A3BYW+x2GF5cP2HKRA3Yx1FmPF&#10;g2L+ptIjP1aN1IlDsKrxCR57k5r2bGwl95sXgY01Yxfe+2DMcIo8SATahLFyND3O1rE4jYYtI7xy&#10;Evefgs5BPoKw/tmqX7vAOxpYnxsdFt/212juOPb5R77Q1sL53gfY2MtEOU90znQH9pJP1+Ld6qt/&#10;yv1MxqzdJA/HNx3fDw0/v0zeAe0vuB3ftmxmbpN/0lcHJ/KceybtNm+e9t+6MjtfWun63V7SYyPY&#10;mEGjL7btnd8cXnQsv8b8YfYPbkrHKXGVi9f8oGxzEzb1V3xh64+ei/cx+uLUtxpnFCkeMcmBr7yp&#10;Ln/essan+UqbZjzpzUTPboDi4+eAd2gW6FI52VRD/I5vFuf5tjQpXPnqt+w57v0YjnapeaWZ2tVh&#10;n9xVqjmAus6/004zrkz5/Xv9KI+LYLOKK1Mce+QSc0cAf33K5sZK8P4RWDvXV3PD1SXt8mEUJ+iK&#10;heaHE5Ojg+pj5cHFe/WCc9dInY8Y3nlax7WMbe2babON+Y/ZUR9WpYfti7c/vbDHv7ZdHfhSDmFj&#10;b9y2DdHqXj3PXKnjU3Dptv5XX9jtRwS2jYzF/k7A9CGfjN9dG2m/XTYzl3nCJrzJaRc69Oae5es4&#10;n5VBiv99Bf0TPjlY+ZfeKSvv8LDdcuvLYI75KHWxe+v3+pRjdj2BlM0F4SelTw6WD+8t9T1G5Lbm&#10;N3KzD8bGwd4+pXzxFmfwn3I1psBb6HwjTNoqOcd5rgW3Qi8dYadbLG9DDnAMb3Wc0tAllkHH/VgY&#10;rOK0X8eP4z/lATzsldHRexVINbvxv/pYyuZ8NLip23Ik4LNcL9Em7UvJpQub4yor/XXptt4WD/Jy&#10;AT5TxMMRX4oKAMG/Jx0c6n3joObegrwLSmzKn6chxoAwzkTSyWoh/DdhbT3H7WD7CFaOPAMP+ZkA&#10;dVIZerg+OqeJe3XMdh0kWS2sjHWocmVhPguc2e/xEnxiu3jlFbzxPfrhSd/V35Yr6bJ0bABbN/sW&#10;d0bf1Xvxd7s0tp8CeqzMxVseq9eWf2y7elS/Y10TIMYBF4DV0bNbAdX9tamR1LoSFFcg5+jc2dvy&#10;81U5FA7Yb1ycfXqrKu3BGT7TXqji7oL2F5+7gIRIJ1yonFtMbPnz7eqzW/X02M8uDI1u2nd0nxg8&#10;zj9MVW39ytkEuuXLd7cr7y5/aZUZMJ3EuyAG8Nv42pNjGkkEzS36YehiQfFPk87+R773BIM+C3fd&#10;1O/xfQv3TkNm9Ur5Jj/tAWf69ODf7ZRX+FGCUj4nmnMijr+2dUKsjnFstDvHYzP/4L8XkNDVF9Un&#10;v5GVi2t8QU774rGzdwYlPqpbaOTA5qST0PGt/PjexOFtTpRn0UJOSi5KO+gHBhgnEBZyLAaCveAs&#10;H7YOT3o2dyUHpRzsUyDtA3yVMrYZVNdG/qeLY3HgRoBdtONvC1ygvsk3Lvd26T4/P/MRGnVhm+3s&#10;2zF4KF8+7vAsnLrNDfe+5ndP4KPnx8kPp81cQMhFOm1t/NXWjWFbJyBhvrZWbvAaP9kCr7ikZCeD&#10;eFM4wGd0cBGXHybWDIiBg4M/n6HRZoqVdcw7i4QmUC4iEnfxzkHHxPBF1Fc4a+O0w45r2mTkpi2D&#10;0zYkOn9dSMmTkXvxl13wX9SU0Z8s9V7B50KOUncdNrZSLlYt7PciD5sC9fHsznH5msANT4VkgdoS&#10;GV96hTpd42/0Tkje/jxxD8+TgX5faW1hx/Y5saffAPzWP469istCw2OytTrYPnTYE7Np28ODy47/&#10;u83JO3g+UdEGpJO745QFzsHVX9M+p93UNwbgn6kAe80ZPGnx73kC+F//9J/yW2e/ywX4r9seMgq7&#10;N+7K+HytH7uNT/e4fgjN+mNeY3RsF5PH/8tLf+nvnx2axsFNxi48KiKj/md3/N4YP0/kdL99kz/y&#10;8ZcdbaTu7YenC+X4rY4Wr52AyTev3+T3DHPXKRBffFje4XG30b6PvEHWxP7M55i4ecBvrOujfst2&#10;bVs+aPUX7cAeUSEW5Ul+57VH/5yLwKJU7Nd+BJnYemWip2boaeHUvOLH/I7Wz3m9ap0RtJ59tyue&#10;uQcnBXbc5IuFLnaIv/zL3wVGHYA79k+bIHWnqjc7XH7hn9DKS3e4+N3k3euf77OpivwKvv4Doz4n&#10;j2754z/tqQ2z4jRxLLcxK1/Ns/o8PfMhp335LicnEFv/fLt6ri8c7754oMOvwcgfv+AL7ttLVni4&#10;qSaV1S9fxUW/8BhL1i7Sp757wfUbwmEydupvgTGWUgAAQABJREFUySfik817zrBxsHzFADZi9rm+&#10;9FMWr9avPQ+yYGUucvoxPmIZ3ge/73aObevr4OvbYNpqxgvHzcEZd7RH51fR0zxzy+m+48z64vk2&#10;gjuezsVf8YC/z+S00evR9jM+aouxjY7Lc+2l28KjvdbvY8fmS/12LjbpE3ydceXtjHNRrXqk17RN&#10;po+QLY9PjAoL8vGjSxCTaybn0WHrfqnP6L+688NwXsyz5Z98yvsU3e3UdhY/XKDnb9CYyFZbgNKn&#10;jWzNg+hqHx8LM/qA/fUVGrZ+yKsk+tMOyYtogLYdPnPx1m/r+f3SziPDszkp2+Vvjoi/GN9zELzF&#10;Bd1XBzGExgesPvwLxvd1b+Jt7Jya+V7dh4eyiYs7P6WOn/IeXuPfkQ3v78HqRV38+OXOl82A3YCf&#10;F6oTwuPTu05wHL9PTpvl1Dle/0/9+GH5dUshPAPri26PouTPvD9tEbmdj2db3cVtgA/6OXFEj21P&#10;5cYE2+bfUjBhYslNgQ/7J5bQ+4A5v3UhW76gy7Q3v4HhcyY8Oa688zQIFjsmV6dbfoAH2BQFum9c&#10;/vJLN0XhM/1RPx+Yvrt6o+9crGreY+O037GBzWiIk6fX1pVvbNcH5OnqEmF7bi9ex5fj333T29g4&#10;ctpWoYHH1o33nUNsX1kb2SLG6MWfW756qQfbfm5Wa/6PLhdO/DW5Knk3upPto96bQmz3/PKzzx9t&#10;2fLEtTm/nwYJ0YvPcwOUHGSOWn0ie3JkbqgKL3z4xqske7Eo9BZpP0uskQlG/ujRgvSA3tCROLgD&#10;+aD4Z5zw9PE1Nh70d5lbff+dn035vm3SuMu8G33b/8S/444B7BdHB5S3H0ccFYnd+f7Oj6q7iv9N&#10;ICvuSMA+eCmr0BR3/yZjfbZFs4B+wwtt/45uxtTlhWb4bbzPBVo3MIJph3GiOES7v3k59b7TNpFQ&#10;x+RI2wJ8p11mztEOc6sr0u2LlIfFt4pnu71oqiwNoe06Vzm2qXPu/mkY/Z7jPPz4sP2Os37/cPhr&#10;/+orVg7i83OlO/3uz9xi8qeyl+I+bW2+4feB2YDP9h28zZH5XkyuHls229FZXcdZ2/D1ytF8b9NU&#10;hZ7/4JejaZ/JDeP9jDfJC3sRd+cPyVYta1s/64MPv5V9edLj/qpoOOWZ18Wt/oP9ke8x5SMVU7Sv&#10;Ya6vJ+VX5hJ0PEmLVK/Dqzdd0zv//Lzrc1quPoh+C27gcRGU7TvW1J7Qte3yO6joJ4dlrcI4wF71&#10;+bzOE3z9qa3k4vtcYOVMzIboJnNl2+6FxS0rXWIN2Kf/7P8dRxXrl1/mhs4DOIPe/oBTDpxnXkeW&#10;WBsHjw7GosTTGadLdPtiTvU78RHWmF18epwiPhre8pxxcLYRVn3MD/4RWL3hdv8kDzowqWXHx8o2&#10;z+svF1Tm2Fg+j90L5flO+d8K9Un2ADZufMPz6fEReR3f6P9Xd8s3bTfz7JHJpJZHl6NE42R1WRkT&#10;e8dRCrdRujvlMweK7vK9/pGcVN7Hb2dTlsP/EUeO+zrv+vUmZ/kfP1x6kT/KZ+tfnvh0fn4+58dr&#10;+K28I+Rm3gOnal9fxu59QGDHcTf2/N2edfReiWWoLPCpMUDs1b/F3DZ76Du5bfgcdr/gV1sTp24Q&#10;0z5pxMNtZFvH5NKl38qNPePI+mufGHZ+N2WLPbphlF5ffo+ax177WA5Le8zoNemDoj2r4uJkO/NL&#10;/PGFcQjRnH5k99eAbQDdyu8xfvnLG+62M45jdiLXCX4WlwgFlFbmuBTtPGcwpHfK5w6fmci0wwWn&#10;Fzu2sQVQ9o/IoUlSK880RJPbOUndSf79yaTVI0yqky31qqOdLT/6QtpOjN/HwAld6U8l/cbiKegx&#10;3gF4lXyTo2w/PfnY4+Cj/eAk48DiTRI8PFda1R/fQYcL8PgUGEjZ6A9NZR6aJvE7n2E5+qI5uuK/&#10;gSVI7jxWPv/Vl6nfp0vUdWEpddciis42EdL2uE7Anhlx+eLoXB3OPpXvZq8OgzOMeAUPk47RI4LP&#10;YKod1NH3ftI9lE+/lzf8Oyj32RN0dfXz/YTvKclFvjxtd1K0lct34ntKx96Rt3jC4s5n/X+3S3Jv&#10;P3sWIkuH18YAutp409mx+F9Y3XarfOm2bPSeXLB05bsHty2ae519+gB8xNzWl3/KxB+Q8HoSzhGl&#10;s+AwT+Et7tuff8oFsi9TbbLpDv2T5II/A/5M0MvwfIlT9LmEmzjNEyi5+CZG6GFxLZtMTg9Okv+r&#10;/C7E9LEZjAxY+o12lTt7MTbHa8ssLGSxJyfMdPCqIRa3HU58Vlb83jL2HbC3CwqK2ubxQ5YqirG8&#10;HeDhQ9c52Zz8qS4q1g7189q68DLBPrbXr0HyGt6gXNCToJQvHj7u+NlybVPft2LIkCvLd/8xJBco&#10;d4JZfsn9iiu7OHNy1jgwkB069TulQO/C+oI6PlNe++OX6wQ6/IfH5DVu1VbmRyvTSVUhqaInXGn/&#10;x6Qd+cSm9m3bQGdDLpL25KS+9gTjm/52mcm3BbKxf+xFB7bsu+/+2kU8TxL04lXq5BQfF+b8BtoX&#10;icGvuhD0Y2rFVl79nNdpa++5wLO9QtvE9k42yQmum6xSBsj0VJem4B9UV1tkn6/dZMEW+6DxXPdP&#10;uzlhatzFDpMfT1UsLK85Jj/+PS6tUE5PGeiCj5R8Yn7KxU+rI3hwnEDjO3lyKtnRCWaYrx9H9hLb&#10;po3YmI86H66f8Sj0mVlVdlTSFz1h/Yc//Fte+5kLwHkqR95r30mA1BfxR8fl8B1eE2dX/j4yaD+L&#10;82w7cXjqxv9O0nZOMye+aJan8dD+yuwrCo/PlPVVk6devwF8Vp8c562tyJbXnmg6rh3aL/suzq6e&#10;8pWYFaMWlMXuqyxeNd8dncOwPFfed7nAK0d6ks0Wfzr/lFfkbxyLkzd8oU3CW9yuL774cvIrO5SD&#10;6h8+g/t4Ra9jPmCmsQ2Pv2Vh1F36QD/5+Svxmzv3s0ip/Muv8wpXBMIxqcJrcht7pXCBOU/Q5A+v&#10;hfoo8kHDM3Xqlecr2OPvaFCctNijDk50rJJLU6zH113+EfOozN5NlZYPzsTrx/CXeH0Kh65iU4xI&#10;fY25+K82hGCsGEp+Fe+2oHNyO2m3batIn5hUfmD9ZHv3n+r1acfZHK3/jF9gc+6d7r4PBw+8m+cy&#10;Ttg6ltNX9uujM3z0y4MtEy8ZLST5rU/bWBhc3Mvm4/QdQ5YeHVmADyf+JhbgqFMWhiPb/ilX90UW&#10;0EvfoJkY75hQHXLPz7kBpxfuQkevXEa+5PScIbJ7oenEPB3r1+AvoFs91QNx5pWlfqZA3dare4Jf&#10;PmybcvVgfMT+R7myrbOlxwL+fOGk3MK2senrr3+TduM7ff60X2g6P0qzwB05oz9ZYMvkO2OQtseb&#10;DH7vXOz4K8iDnxhd/crk6LP78K792Sv+FYvhHxc0XsjZxRFx2Hg4Y8G781MMbJAn1Ymw+wUoc0L6&#10;8sP7d6llWOSjobuLaW7w8lQfWXKyWK7c5N1v//xt30zxr//6r+HvAo/55CPuq37MqS+S2F69Mu9M&#10;zK+OJ38b25S5EW7h4YaZ39Oz+TRb9jge/7/oG2iWztb4uU8D38vto7nO9zLP8DpgYwebQO1sn579&#10;FoZm23r1Um4fmYvgc3zarkeHF7/ls22+2yhxtcXWi6EP8WttjZ+Xp5tkqh8Vk+yDdelzRFWZJ9Jv&#10;Oo9NGVrkz+iifbVl5wDpr3cY3PG5eZn2FCdxSWF1LV54aVt9iE4LYnHrbUH9F5u1oYsf2yfVN0+c&#10;fABv27Z6pt4NhOvrxvjNN3Av/kFKdLZNtLGfDjHOs3vlGGCXB9qOPRlvla3OVxuF8V1/cjrWHLra&#10;eaPjUzoXL197gbNP+PL53RcMOrA34F050U2lqZdPnfv0CeAc+7t8mz0653UNxb3LXv3Ju6/nVNxN&#10;7vAaJeqTtEH9YUUveNRdeWTXX/GVOq8t1GfNxVz8nZt4xNi8TYBsedP57m+SX9fPe7Gy+SLnRfj3&#10;/GCdcbaj+/gM7tEyOqW9j17NJdG5v49+4pMd7OcPc70v01bVMXHwY3CdB41/YlHq9H31yVIVEStb&#10;zlZ8G194n7YzXk2sTBmqnj8/mrN8fG07XAW/srM5HP58Hojb5o+SX+5VTmgB/G7La/t2/Ji/rSvC&#10;7UtfAcfEowNdxoYtX5KN4z0ef0yOU8dda7t22AvI1wIwnNywu09ezfm12A7dEXaas/mqv9F67JO/&#10;WKVdLpyMVZ8CefUXcOS0PPW16V6WirsdF31wLrkH/xnZhbo7K75+CnXPcxCpMFaZn2TeUUjZ+kCD&#10;1N7VT4ymrD7Odn3cPFniKRPD4hmtJ2TJ0w4pUBoN1oLdUiN65DOzi2m/9Zun+J/D1imnh/OZmU+Y&#10;P5E943xzWsSkV3Zt/bOsb2m7jimIY/Z9fUTRc9g+TYv3zuU3rFetc1x/HDc+4RH9WMYXhUPHP+CD&#10;4TvnIC4CR9HxuSGvPp6bjDv3jU0u2Lx8c3LMz7Elx3zBJn42N9l2obc/wCe7TuN49lMXFeTGhW2b&#10;XlQ5zbMXqvL6prb/hdv6g7SFH9k2tk85T+y5E1f1Qe/kaPHR3Jqy1X9Zjf9Hx5gavLHHDt5vYttz&#10;mL6eUsghGv7aPjRi/XTJxuVz4mfHWIRRaej/HLaer9XzYcumovl6bUKtF8x64HC6+0dJxWVb3PDo&#10;WJW5a4EtKZvxzA1Y8wYOAsuHgwLrY/t900HKd27S+qBlpLF75cEefOSreSOofkrqvpYFlcz9icy1&#10;URmdew0h282/2mFhcR2btwN0tSHbPbZ9c8uv6PRd9hk32PDZmwc+CeVBVj7wzQm0i/2hu8V7bJr+&#10;b91kzrPIBA8dt0Xu5fjN8ZVL5rDfew7voBd9jy7V7YZHr/eZpzw0ulWe3fbj5M4KPL65hMcHK+sz&#10;v414wWN/+vrjmLDOIw4v65kfg12DcUNeIZteBA7dPf+GW6rFpfSVOt0xuPzXNqX7YcFn8EY0ujNm&#10;HF+ai5sv7/yc3B9+yANoCH0Cj3bpYftC5Zyeo//x6wL/gfW9OjgLjuujVa646aOZ68HbeQN8so8a&#10;wy+GdPSXgInEth0mFZBNoGeCh3xAeScQ5RSqEBmoKIhWHVAtYE1khycj1Izy+LQzZFvaTv4lheiy&#10;ZRLrcUAHh/Db+vJM3ZUsQrO6bQOTRP8OMGiPbrSYAX7sdLywjt5jPFefLbPd8iaAGPYxuiBdwdD6&#10;46PaW589+Nx5P+pdwHlcQL7j7H7vkHaSlkCt/RkQV1+dF6/KPjrv8XWyFf6tj7MaML5D0x9OD83S&#10;7pZc/B+dIvFgETK+LZ0AVX/w1k+nqOUWGLTfQukOwu5HhQfATf2eQGyFu2d6UlQbH4tVy2NjcfE/&#10;tuVfuqzP4Ni/23TRPVHqKu3O86qVTZf9QFzddjvxrDwuPT5Ut7i29Hv5+fSxpbMVe9osDi/+x77g&#10;3T/3dl1edzplYLd3O9rnUq9sP+Ko/lLGb9lOW82Ez+tNq78JtEkifZJl06tK50mJXpTKAMYWx/Cn&#10;bHLJ6DILBJ7gVL96td1C14l8eDsGu7WPr0loliMdVj8DDxoXRRaX6Wy47ioMiQWELsxloH71avpW&#10;8YNH1CywiM3DJ4X07W8znsWTmdzOgiHxi9sB/ehM7uakqpg8aPLTfsqlx1898TuyLl8bulLmXKgL&#10;gqdrsc1Ew+vRKzd+aBumHQxS6icn8pk4YoOp7QP2DsqVf/cVGsevMkmp79KXLH5rO7z5uK2RLz5R&#10;ZkLjdzUB3Rz3dyTgn3FkpePdCUKZUA+Ps8CTuLKewh7VrzIbXx/upIKUlzlpQrfxjOf6I7vxg7g4&#10;Auqf+Ci6blvgr7p3wVvMy8EsusVfbKf3+aSyMDpFTtqQP8DE3+hOB/qYLHz11Wcv/jmvgfOEIzku&#10;avHf+At+iKnQNowdZzv9WHvqr9MfuscPLgIHxP1PedIML39y2jzRMm2snK7iiE71tz4aqJ92bGjJ&#10;lClfQL8xQPl7Hf+5OtxxKe2szqe60Ec+yFZb9CQhuUz70Y+t0khpH+IqdvmQB+DOCSK7xcDEugUo&#10;S2Q//ugmgc/i37+9+Lc//OHFb3772/g8r+VMv36dPOQVjQU6UVl/z2fnHeR18Td+sg8297Cl/bO0&#10;8W9isvpFN/4G6peuBflC3wXK2MrmjSH1vRBy5NDn7C5p/afNu0hwdJJHyGh7Rl7jL8dt1+hiMc8F&#10;ifo+ehnzyCkc3RnfHHKjx1MutO1C/4llMc1WvmZf2zrM0sLjm+Avbzc5oN+P8o23z9Kf6ArYIN/t&#10;uAsf9AKRk5v8eRX33/LU77u3wRWbx340xZcnV3appw/YRb/wFGdy2JbxEV8A8ydtg6W+vBBpresx&#10;3JVpe2iTkVv94ejogIwL9egjTqob9UILpzqU2pe2zkZfutWjo5t8uLkKtj5ASHpQ+bnBZBeJxIw5&#10;N1PwcmyRGTy3X/1+1N9l33Hlz8Zz4iGZsPl62/TOd3nYAjjLE/3GxJarW6i82NS+EVygfi78pv/n&#10;wk5tEdc539jYHv7zG2P4wle2nzt/MtDtCbG3PqBR3m0vAUauv/BQ7s/+nPTNjSRbnor6vXOHI7N1&#10;oUPjwhR9VkYckH3zn7mjf2Voy0JogHKAbmQ/9dP6kSxAt91f+bZol1cR8/UUb46NdUO3WNN/0dJh&#10;5E37KZOPPWWkfGQ0HJ/Io5p5BX/7ycyFtenuk+3jfL22LT7+ysDqfg4qr3qHrosoESrWc2m2T93p&#10;zz/+mJ830gfkkoyZb45P1q5tazzJqfzwW4AHVgf7+I0fyGNjbrJJH9kyOslXaLW1sW/rmsfSf1eu&#10;8vIM7tq343cvrEcnuvtNtS5YHfwS0SXx9OA1pavz8ttjtXfyrR+q+VbWPJ22A6N3fF/54ws8yjM7&#10;rT/tMxyCmz86AXGA3+xPTNrX5mh9Ps/PZWx+r/9PO5QoX6t/dVOY+u7TNYd45Kt41Ud5Bc+WLFC8&#10;bFvXkvnatt16x3t+S7an//gZ3cgancSB+l3jeOj0tH3XH2jh2+6HBp6Q3d+Vdtw2pTMbEis2Y6K+&#10;8PCHfiu/7JwELaAHGzY2jeUrT6zqIzNv9ZvTia09h6ksfcBYOOLbdpU/YxH+eG3+XZ8oq/3khth+&#10;9Ut5336T7eLgMX5wMVQLDs/S0z304kEMrd7qolkUK/r1FbYjV9QFp2E3LOvHDKqd3xg/t/90DsnI&#10;ABI2Kiu9wqNrx9zUdV50dGnA0UX/zsVloP1Xz3ArHzeY5IXxbQdzGrznSZSJGXRvcr7p/J4vmJb3&#10;qPq69KDifUF78i71JobmwpM8jNuYfulx+mjjww0Yh2ZjXZtodzdL8vPfkie96cXbtN6enOatSWLI&#10;Ddj85E1C6PljnyheeVw+52B2pu/vnFE/0S58cPl424vifwdWZzqA8jgHdK9yKo5cu2AP698pusk/&#10;BWfDh403323/B1vjmLq58HgpcTFwM++lg9LST7w5pK8cJAuhdj4Av3Jy3Asg2brw07kE3MMjxb2I&#10;lla2O7TZrm83FvhovD7yfq7OJ1ccX5XBR762TeizukNbfj+FF3m7tlMW4ckvbOnrVg/f0Xvis7xS&#10;vvn/oPxiI67FMlvYIbb09kLzbvpa/cGDVExrxEern7q2zfEpnPLJMdkvzY9Sph+S8SrzgK4xJH+G&#10;VCQGT39N3zuL6ptmyND2aaTmtRz+AuqXlK4fd1vEmKEtKqP6jW92HNhyuPV/zu37+t7I7LpMaDLD&#10;K6tPfZHZuIq8lW++06AL4cw7jk8Po42d3kCQsp3XrBwXrcH06zM/iWOwJaP4aZ8XCX8+2H62vrdl&#10;n/k6fHzMzRb4XgOwe3Xeuvu2+eNWUD/lWNwwsPk3/qpPI6+NWuZ2J2Zu5L/YdY61eG4u3liik79r&#10;rhIZjiO4PDpGRYW+Inodnbgtr8gffdKOUaG89JeMM2DG+JkXTn4Rz0Oz/JmAt/HwUzB+5wsN4z86&#10;2z9w1O2R8vF3DhuXI2NxdzuxUXa9IY3W9z5YvPpfXxv99CmgXcSi9gfbXvZrPb/elVLxvwHmIitj&#10;5ml04IWHDkG42mNxqeDnpQo3fVa33Xqw4w4ntK4ibSR/dF4R23c+AUGrNv+FiNyN5Xjowtv8od2r&#10;d/S6y9jXuOM39bzo82jjrbO9Q3PCveC2f904cS+LDmiaU49P1l83tF/ssp3v77Cxbq6p789bLx/9&#10;cfybWP1IH6WbrAk2vtZe+tx12mMyJkaTyYNz1D8q0W34nYJfbFafqRgZeF/rQmEIh3/cpNl9YxVB&#10;6vzZv0G4BF+MTd5vFf2hRSX4ZJTX6Uc38msX2/FxyBJvY3O4dgwj5anvlxDe6zLHgbAkuy5+1rC4&#10;OJ3UCViVz36TdvC282IUVGNjB6ZljKeOZyGgJ6hSu4tV4a+OLLxNbkbZ6YDq1nkCposkoSFPotvf&#10;4cHnzWfzG0oaoDYEp9vw2BMQvD8PrhO2xSG7SqdcB3RCnYIWwU/tMcrm445bO20trC6QsXLYR9Qu&#10;vsFZWzXIJOaHL9EttMnI/gfk843XDgy/CZqWhbaDzDMe5Oxgrspr2/aO7+LXF9Wg6ug4C3cdNwZK&#10;kwW4ta3HS5PydvTjF/T1aQRLckuDv/07/5VZfK2SerzLP/vKPXHuwomY7QWW5I/l07iIX/qE3DL7&#10;yHbjx+924A0ab6Gluwt5jle35W8iqnwWFYfx6DptsM1ZHDFI5+Pb9qdz0XYTCPygVM76aWU6GWOf&#10;Y/1peXZwqKBH7Iwmw8d+5WL8K/t7gWrrn2/1pcvn0b//bDkfdXBMeNiyiV3i7sWBl3n1qMWI4Nma&#10;eOpl73JH3vjb3c7o3A32Jie+n5cuSx+9e4atc5FBYguftPUbr40Jnw8fvCJ6FrDpgx98fpoThemP&#10;HVhTz4eeFh7ceerCSSwa8P7Qz0XRJNDw6Ql+aGexPfyVxV5+s2DyzTe/b27aFiC7r0tNXujrtcLb&#10;U2zu1OafjUcTXzw8jej3fNHjbZqEh9xoMcaToQWL3NHPHPm910eGL/mv4y+5cnwZzCyakKNMnnyd&#10;Cwcv6dvYik0p70Xtc/OA353lj7RAJ7f1TTKj4xRHr7GMTj4fg+GXu5XzAOuP7zw58DZP6yU/V8ZQ&#10;4Os1ip9/7g6pGMHG6PllXgGqjq5rw8qqvJtcbS+GqsYpH32jv5yTCbp8pWxh89cuSig3EWBcIio6&#10;ht9BRkWmCK1OKehiSOQWjkzxwvcms/Tf/NPxLXU9oQouHHXgpzwptBcX0OvTXyRG3gTHsScufo7f&#10;/vDv/94nL2Zi/6ExFFaRNRcn4PokwjVO9ExMZLuxz4b7wlBc/ASYPhclQttJeXwXfmKtvkyZvEJ3&#10;cU5PcG/73be9t5n4XbCgJVnMDQvxhUlRPuA+Gau/g8tPxjHToZnMxEY3itx4ljhfiraJ1fuIJVu+&#10;B2x5l5h6m0UrfYgtf/nrdy/++Mc/vfhP/+lfXvw2F4I/yxxi6ZeGPZ13hB4PC7C29Cv/6HjH5Sc0&#10;o0P6WeTwpzbwurLPX84TuOrB8tjfFd7FNjLV9ZNcKAbJlO8HHjGp/eovNkYeaNsFX7l8tzH4Yy6Y&#10;ugC8TwLPYvLQwJUTvTaTznMc+pRXz/D+/Pe/r8O1SZ9WOnbg6WP8FSPkNy7DZ+yfMc+rBPlnP0G8&#10;7EwDV/c9KVzf8BR5wgVfH/O078Lrj3mVNxVc1JE7x9/BJTf85sQ/DCCFbttGH1mfHKHZxMf83oLH&#10;F3kLduXi/uZ6ZGDb3JoKi1uNaUgqnkHZwEs52xbCLcenY57+W5lwSrSY+io/RmacYYtbcfHNx/zy&#10;dfqPNgOdV6fdVp6nprUxP5Quw2UyyeWbt3mSegF/AK+flTXFH/02/3WTAP9XH7EQWUAOU7a6KFve&#10;9FlQtvFBV3EILrr4pbFlG7/t/LVtG7nyFVz5FZ4+U57xrbyrv7jYRi+5p7jHR5vf0JU+5WBlwMUL&#10;j/Xh0qOxOP5l/tYedQA+3o59jPXT7sOv/LVbdNKHLQR1XCp1vkJzX9yhQxQRfNVn0XZb/cOnFwY3&#10;tlKJ/9RNvwzjkoyaiZ+M0WD1Vr4679bcDI9pp5NjwlcfdBFVHVz11TPxNfMzF3o+zh+NT4w6fB/j&#10;/9bhKW9pc2X1U2mq8siLHtXzWS+e3zmbtl4flG/OGbSNffMUNxzK8XiAzj9TH63qOzccpvKKrbWz&#10;fWptCy/8QHWBn/FU2b5uX7+Ue9Xzye9++7u+BnZ1WRvxWD+KkZ0zKK/+8iJZ4ePPvlziXHt8D3NC&#10;xfHmPPtyREa34E1cKFt9h+rxrfwOgxexl0zt/ZCpHj8fAvjc/s6ln/AKD/4FmyvmaPSavnf2o3Pt&#10;Tmz7jcfm4siq3ejJO7DyG3PKD57yRtrBXZttt8/d+bB8uRpfwNLYhysvyzt8WrkXxfhIu8lDxofq&#10;n3a62jJ9vQvw4aX90ddfyQdP9Ih+P2Ze6FwBDzjkNWb0idMvgha6+eS7+/DE6I/yThDg0AzoR55s&#10;kSuAPmAchDRPo865WV/Pn3qyzXPU0e/Dh5kTzvmMsWViq8zC21uPyAR0Bo5X3xbkCy/5p2N9ZJAD&#10;amf96wnXGZ/qQzEQHLzGZ+ZIybGnDK069OxxozE8eTTcR6fTsNQrz/jwJbk9rzhtFXyANgoWj4wt&#10;G9nJO5Hzc3LHHcjvn8lLUgddrlyRUzm67JxtdV0fKRcz4t9Parh5609/+o/YMjw8JYMGjieH4Xd9&#10;rv1//B0J6VOxPX/Dd2xJOBaufhfb2PHlV1+XZ/menKV8bsT2BoPH/Nf5nLh6/37O4V6/luMmNvWT&#10;vZhTm89FO0Jz6loZ1/lBbHA+APb8rB0U7rFF+wBN8CmYmLk16qeQ/05d2/sjONWBETdlipsy+eua&#10;D8bnbftV/vDi2zugHVnTnrTns8ZjY3nmNHi/Tn5YGJmJUQWH5/AxBobmiX733Ixixkl0ntpC9/71&#10;xNLy/9j2wfPBj77ofVjWdk0c9Fw0x3RRpm4X9qvnoVn6VA+tnV+BkKRrzpzS2s217hbf4E2OfCgu&#10;6cqP/L2f9WuUq4SWZ6/9MDrra3wy7Xbe9vHKeW/4hdfeTC53dclu0sDF6zHHu1WkdsfGeKm4NmSP&#10;r2ZfRdevqjf942PrNTddzc/X132DWXKAJ4H9jYeH/a99r8xevDx2rk7GoF5AoVf6I1xAnvNXFzut&#10;2bTtVEjlMbM+PLjapr7Lt/gt7ZkXsOXL13nVPbL4r+dqWevrmwSOPP41jr56GTl5Xf7aXj+FTk4Z&#10;+RPjZXa+6NFxK8diLl/+B+xH2dp0fL92bJwezE9u9oIKJOfzH7ruuEIydmYOHAXLw4U+aZbMy8ep&#10;K7YysZZjevjz1pZ3WX8vXXy38/33mcu590n89TdkxWPiG7SdwjFe63WNFn7qq7JOw0XmKDME9Kh/&#10;Dv39eP2YGWhrL58d/RVqK/GzflX22Ccz614ZP6ZvamdtGB1CE+PHT+Fx6aSq+e/h38kf47MyPF//&#10;6G8Am7M0P0f26jbnyOLQT0pl/bTxSvdzrqQdE3czvj6u79zl7764fgJR/e5T7Qhn5yjqrvEiOlnX&#10;4Beyldfvhwf9XppDpnDbg7uKf7OH/MER7+Tl6zjVPPU5LI65qTdU3WnN6aYNhteeH995bN9UtueP&#10;9/r7Pn6fAvNK87QEeHIA3BgY3c0P5PrNv7t2OLqyDwQvONp1r2EN/dT6Xvpdj9waflwfbdl9iydZ&#10;vY5w/OkYbByZu7zKjX47Jx3czJPRJYY8nGh9Tya6Q/WtnY9SOFcfexQ/aRuNq//fofYdve7lw+vT&#10;vof/WoKxOGLCqeH3jkS/feL1MxaGt1M6seqTJFFew1nUMCnUUTypwTAJ2YAM0H2ZVweu4u/DCwjg&#10;qxOEBr0OMvSR8dlMujtxTx2j4ajfZIKPMgG4J5E6U3XFqzJedoGyDg/tJlG0gNPd4dTX/GbfhHsm&#10;uJIxfdjghD0dNPwaAHE2fn67gD/oAJSBp0Gi4w5+O+1pdHJ3MWDwBwc9PpMwpqG1jeB38kjWzx8e&#10;EwK4X8S/bFZHhgGpPJRJtB+BJq0TR9sOkiD6EJfCpnHlKweO4dC35eFvn4wOZqfNdQpJozoliQrQ&#10;srgFPP32s/4rT5LPzvhlOvDWoXEypc5vslq4+cO//duL333zzYvfZ6FanZMjyZvCnu5yArnJFz19&#10;amdF8fu0GT3oDFY3A7QYh99FhdQtDj4WXx0vvi1QNn6aBCKWCFKN1+IXOV+HrOXK0G5Hl6D5l37i&#10;Zv0CD5/7sbKF1cVJvD6sn4ujJq3Erfq12T77Vjc87nzt+6RXlD18n8XH+69ZnAcueorJaBe5eYNA&#10;4nFP4ndwGbnj77DNQtjXGYj/uTwtJv8t7dqnSDP5/Oorv3MId2KZb3/6iX/0B3eoZ4Ewdx/Pwuej&#10;H9GFzrM4nPY47dQnTtMO2kT8eKJMztqYxZ8v1sa2O9vzWZ8okx/lhF0Ugd92D/3Kfmvx5sgtbmT9&#10;LU8kvnnj5N5J9Fwcsqi1Psmbf6uzXOWVwTvYXm0QfqfrThumbd908Jy+iZf+nYgNf4vLM9FpDEYx&#10;NT95lVcWEPhQPlf3s984Tns1NwRPzLFJ/Dxe/TUxp3xs5GM3kVhMGn9bsOUbsZFIb50xoE+KkZMT&#10;AHe3fx4fsMlAhZ/cUr+Hzkmv/qV8F2f5lm62hLJtcX7uRX0nirGOXO2XP0A3cswxwqBlc5Il1+Vf&#10;eaB0OdAO8wQ4HfMatFw8hGJBxG93keui2utXXzfv0B//LvblcSY6Vx5982n8VMLGoyd/5rcB9cXf&#10;fvGb6Pjzi9/lN8F+/Od/aj910heWL75+8/WLn9Im3O1YTugTldnKTftkkRz8c58qMK+O5fGBePcU&#10;rAm4PijuP0+7vItv7+PCxkUX0kxU+xk/Nc6jK3v2c++HzDJfAE4G7pOsR4zgWZTysHfdSZt9Ma6P&#10;/O1vs5DGn5/n95OLFzs9rUt28/jRbccssb3+hUPmLBaMPiLggzE9/vBktd9d1M//83/+1xf/8i//&#10;ci7u53cgc9OCPP/ZZ2Or9nfMT2KAP80tvK5SbH/19ddtW6/3Ftt74qYv4S8f6rdiGpBPP9AckX39&#10;u5/gA/zXBuMYW3zc6Pan//jTi2//49vWz1j3TXniJf/QSQ5D7ykN4OKsmxN+DA/lLlS1PcVBbOo4&#10;ecYUfFav0kZfdrw6T1+R8SE5A7AF4Kmv0LX5U5+LLBfd8QKOTYABfJ98tTxf9ev38SG98IAP0IsD&#10;Jy/v3s0FJnmAvK/je+3+448uppBRkjM2Tm4Y3rOg4saukZ3ckCRQW8URsnxpa3L3gyk58ijoKxLt&#10;BEdeqdAclmf6Jj81HqMrHvrd29C7uGRc2j46LMhhH35iInbmD725RF+zlnoynTzQ1aKPi89e89v+&#10;/9Pf+jpu8wLHPTEKPdn4fLCvjaJ//R1R7JE3RodM+jtvmVyybTV1csrhFf3ucbu8Fm/8NbzLOF9w&#10;9Btgv+NQ+IxuEzdb15gKTuNMX2g/HdmLszLrL4UBfap+Jis2WVSS38TQV6++ajw2F6cevHprXsM3&#10;I3/nq6O/NyT8dPGM9PFd6MjmN7x2bLrnGrzxUAZXfILGbviw3cVRIG70EwDXBx2d4OsjxgLx2NiL&#10;XDivs9iH74x1J55Tbj4nH7L96yzg3/nOwuXkPPrJReCuawvyRcaC3dVtyqfuaRn76Db5YnR3c83c&#10;LERGF/OOT9DSfS9KkzH12nB0/OH7H+qfbR9t4PzRBz+/jbkxQp74EjvKfJp74zr099iIl+tbZXza&#10;+Iiv8Pje2zYCcokbVIyN9fHpN9pr85EY6/gaufrb2Bg/xAfWxmzvPpr99arxMf3OJ4AW0MHf7tOd&#10;vTM3nXwtj0wM5QJM/gr1r9z8mJ86RyeTjviCtaW2p5zc1Rvu+HFiDK52AdtP4FZHOtTmWehpzokv&#10;zc/FgRxtnJsx4BHPzYHJjXfQHgvmCqvTDz+k//H7gf5kSvy/5+LOzfmBPnQH9/Yxhiq+7F9jgtc5&#10;d+K/F2tTXtuz5U35xrhZ3xl7D9/aHhuBGBA7q/m00yP/0IkubCNfLl4d8SGoF80s6AZvbVgcx9cb&#10;SCJPOR7KFxcfcySxvjlCHzBvo9vnGePrywjTJvqaOZk+koqUiqfxHX9sv6p+kWkBtPKOzW7o8rMP&#10;bP8m59XvO3Ge2LUWcQfjSJ/QDm3nPNF7+bJl+ua0NTrxGLbVCX8+2fO29ckT+oQznPpFu8WeXdAs&#10;Hh8faBvEJ3HKxLFxIvaaVwF+8A9WFt7a1PGOt+3XN5y2b+wC+PXCqJwSX+sbQB72NhPg9c7+ABx6&#10;aieAvm2Sss6/zpt+ZGjngx0HUqft+rSt2O24Hxn56zy+4yS7Jhd2DhF9nAvNU8QPf5PJ5+YTcjQ7&#10;2bs+dpPKviFI+fT/uSCvPeFrc3NcW3Y4nxIjPb+Ia+HUL9F726Zy41vlbtoDPEVuY9j+aQyxTMeu&#10;pwTf7+vNOsHDv+jH12Jg+BhHakcvzE5OdXGBPmBthK9oy22vPBd5fYNc8Ut24fIr0O/gR8HywEvf&#10;m7yffuWcL/XOO6YNolfaoiAf1PKR3/wRv4Dl0byhf2Z+0HOo1LsANP51g5IboOQFOWHiqLZrrxjX&#10;xeeUm68K784zUl56bR6SvYjSNgjdlzmPrT/wDU3jitzIaL6LPtZF5Ue5pO0WvPUp2tVpX3Gqrclf&#10;nOxWRudXGevMbZePOjBtMf5YfS6/UizAfraIX/o1TtJXxAyZfgaMDzvni7+nLcTT+FNf0of5CjSG&#10;E/f8T+bnWT/CR9+pDsFJcfDylSu+72O/OTy/4g2HHlGq9shjOcD6ARM6Pd61rx7sMCcNnPh/8yrr&#10;C9FNXq6ekSHWO8e73ZzZRYiHhMceWeGn763v6SguTDF+TH99Dm31o7I1H3MA4yEdKgdp6DcX2kcz&#10;F5FTGf58BPyWubrix2e22gN8SI5avzde+DRg3pCTsbmgnmNxHaq5EFSMRxy17vQ3VR2/4qOFPX9z&#10;vPa37rT3jPEHO2X6DuhPosXPb5zj0jntvPZOPjrzmeS8jYs5Jw1xfH0HF3DXH9q1cX7ki91Cjle/&#10;3TbGUolvIqv19TWZoYNnTgjERP+OIGtyhhW6TXxr/wcePZq3VrHKweke54+4HZ0fPlwy66s/62MR&#10;NvyMa5ND1c0NSOLh/hEvA/qWecC7XLdgG9gxyBbU70fg5hEOrS/CqHKPP/GCqmzHZrL97M+CfFfe&#10;2fYBm+DDWRu9DtorwfM/ueXMxevA4A1uYi15w1hE9NDGq6ef8a+yjZmVjfaue6/kn8ryCH3jK/q3&#10;HyxhtkM6etJ/zhhja/RAizf7+UW/wkeeAJV72pxXV9/1ueMHXng6yLm+dQogtzUPyQWZcwzMDXho&#10;5d07DP+Zvykvjn555NSYlGsnsbvj9+i5+s48fPnOTWHx3wEy5emFpQ31FnV8vg7ODjy5CqzefOsi&#10;MbAvHw0klqMztX30xERY9J35R+fdqeBH9UtDhiWxrtuc8bplsZUA/lD3axANRVD7jzGKPHkY7bap&#10;h7uUT5zoU9phdO0cgK6UiKzmWTolPhyvrvqtffiT15yzTb57+955dBL/GingAUO2jCFbPp1zvGB/&#10;T0Tb2UIzisxAhA4fdeO8cco6RN06Shn8Oyx98U69/Y/h4aNu67eTXsfhjTvapW9dyujHvnaU1eHw&#10;CsXgn/LSBh+gMRiZwCrH7w4fPT4m3uuG9UOv1W80vnN8+AgOveH0767fISHDZ/k95fQ4Ur84xb/o&#10;Z8fEqvIMUmTGhoqrfP4b29d8uJd9t/1H/UP26Pg47l6ZP2x14qFt2j5BMLkQ1E5QfLzSs3dZxP1z&#10;UpX64ExypHuIbnqQsfpVvg57ZDq2O9vTWAg+Ads3FqU8w6cDtqRx4gXfJ745BB3csq/OZwGfha0r&#10;7yQxx+wrfkkedEuz20lkk0RL1zb8Jf7qvXQfO946260fnrNgQ2PH2or6kpwTAAnHICZfpLukfU59&#10;kHaC40KVwVbyc5EQGIjImUXpWaxx7K5JE2u27UVLMQHaL6IDPHrshK+V5ytVF2gfNP3Ep7Zoa9dl&#10;yyO/LKGFqihS+WwTB2ja3qGvnpFvgmrfhM5JSReeEtNA4td/F9aXb8LLBRyLR6D+TJzu71UYKDpY&#10;5P06BnD+3AtxnfiXZmKw/hHjHwHtQz9A9scGLD6m/wI8sDr1RKuDy/F5Z1Wsyl9Q52KngXDoZE+x&#10;u/6ygNkB+LRBfXhkkOt10bY9gbCNrfeFNq8Qdo1pB8rtT1RWJnbslwfa/D1gJrJKukgYHaplCCws&#10;yj0dNNPneoJGx+hu0N2FEBfI6eQDfuGfazLV6vmiUIBOng6Phl3k+zon5i446ydzQiKOxPX4Fg09&#10;vf7ZxGZjteWxE2y+IUEb0FdDhOyC1VGBNj/qVB867Uf92qUM6E8WR1a2Ldj63b8fa85Oyj1NFXhM&#10;viYXTIyO/zphNDFfpTIlu+OXwa9+jdUsL2TTyWd4TT+fxbVvv/1zXmn3XW5w+3p+gzD1M9/JGCJB&#10;BfioF5Z6gj95xaK0crmGfurrh9P++njj8xZj8NcW2/uHnE7+4k8gxnointgDeIkPF2z/KTcHkOei&#10;hdwgPlzU64l/2mDlrCw6/vzZjN14qV8cfH3GjuxHr4XNo9okJAULnGsze7ftybp44pFP7T/81Fkg&#10;eW4zPJ+hP/FDp5QZw7VZJ+uJ8/ojCyFdhAmvN31nrH5tmj4Lqc5m+maJxHo0qM5kAzmgcOTZ37qp&#10;ePq9/tvSfV09lYEMMjtnm4PSRH8OYz+YPGRRcNpy7VVHNX0zK4UOqw/bX8XePQmio5MysJJaFhv5&#10;30kBGXCmfHjGq6Xxpby+P2XkygfKE2qjd+rWtiVEY8x2EgX3OZC/0JN78XHGidFl/MAX+4aH0iyv&#10;8N8Ywmf9984TNYtzBFT/8LG91+Ht+IrX0yc7PzwXn7CSSxf0T081kL35vAuH8QFendNn8X735djX&#10;7+Ykrj45elSnm9Pgd3Ewcdu69XfkfJEFJjnFPIh8AH9vTNqn7NKapd3+03ZMU/YG2tBUftpk/D39&#10;F6+7H/FdgA/YtPuOd3+22mnwHE/ZseHQ9wYdC3C39sWHXPIs8NvOnGQWzdQD5S7wXDYdGWmqyiJP&#10;/7bthYDwxBcoK13069NukW++r73xla+rw5GjzCdfk/1Dv7B1Y1+Zb1XzaQ/QHuBjuD5od3tUO3IH&#10;n7SRO8TabWmV2H8O97Llj+7+pir9j/3sZaf8x8frn+W9NxLv8dq6x/r7Xadpi4dG5txRsjgu9u1r&#10;d/f8xfzA/ub/vThDjtjyJMbOuaa9pq82NwVHWf0zrVJ/yHXti6V9atNqtj6k2QXBL6A/hcamxWVH&#10;2z9y1w9u2rMPp7oEf3mwycK+J4vvbQ5v/SzOLtrgtTzbMCNqZK82OW702aZy7D6KpgwtXmDrHrrf&#10;Yp595wN39z3Vfgc8zN/xXX35PWcZRbO/N6ZUn9MG9p13Lc3MxSdO5KPmwfjly9x89+Ptxry1d3SY&#10;NnC+Jj74DOC9fOm9/VU5jM8ypvhbf1evG43jhdIcvsrM4dQuzVXP/jD/LDd7FS88imubDz06nm3Q&#10;FAufYvfIuAA3nKqf/dZmOxd5tN+UGWMmr5mH7IVBbZa2Ovm0xL7Sj9/lrQNdk6j+I6c3TWRoMpdr&#10;DMdOvvLZm934Uf5/mXnB+pKf7dOvOTDtBIJavWurEKdMQN5GQz4aP23wWHievE6OsplTiKUzboQj&#10;PlzB9vT0vCJ3znWNjXJSn0oMmryAbuPAViaPtX0CmOd2PqMMlO+ZjzieuQ+Ro/vgDC7r7lCcFLHp&#10;jn/HebIfnv7A+/6WKrumDyvb9h45ZHKo+H3ENbxCZIqTGJQb7sLHX32YGE97uzFoddKeu99zx/Bj&#10;d/Or2Mj4+CFzFG8/+iCfptJvxe9Ph9CLH72dzBb0XCblrcMs7YDe8fYR+GY+e4MAutXDfg66We/2&#10;4CNf65diH5qhHJ9pZzjlvduyHyzzrPKgp/J+T5woGZ22dNtBLA6i+v7x6wE27at45THjiQt679JP&#10;2GUN5P2H5MUwUVf94o8Fxy/5PAVwxX/7LfL8VTQF0pfnpubRu+sUKa89nScGRXsu49t2cFLwEDu1&#10;DzPm+NSLmz6RG4IdGyFsLh3kQ+Jcf+05/O5te9/n/0+Bn5bbfiFH7LUwNJcNH2HAPXFt5rFzvkxm&#10;Y/+GK5/sjelbjKcclKBtkQcPnsNdbtfvCLpuRKLXOE0c7BoZHlu+9GmptG/OgWPh1is7B9lE57Q/&#10;Q9iz46t9Za3rwZD4fpkbPe4g7sCikb1PDds3zi3c22V9Xl2DZ33E04SF7AN1Fw0fBNg8226Sn9iX&#10;v2PWlM43kubc2jc+g7c87nyUr//UD571EDdYjMx53bC+lbzlZ5hSvuu39ERHy+p89G0+OmPkdS4c&#10;nNpdk9au6ad0utu9Y65y0L5ae46P0g/Mm590syiPhz9jaxTCNDjGNvloePX76Pm08FH/XP7WaD92&#10;at/acphW9yB9rN8ure2InbG85XSKmsv3avdWfuQrDPx1XB4XVp+l2y3Kuz+fc9oxWW4b3MWY4/v5&#10;89YYE8s/OrCzPlr6RTrHVOscQXmNTp9IXq3PFvcTW/Ll8IWdX619e4F36/9Xt2v3iui5ydFTil05&#10;o++tP05LZfxO34ir4O1ndUAj/mt36p/YrO74aPG7Lc34nl91PXgv81As2Pgwr8B319eauG/89OXK&#10;P7kSrr8FdLLN6y9zd2mB4HxMPnScVa5MNPKVdIdJF5J6d+J0AJ0b7hUQw3R4P/sep8ZI1nHQ34Gr&#10;EXg6UJ1uxkrUnWilToPShZbK986o5zSOwZRPh92ye0O2LM574I5v2L/JAf6dtg1eivla/bfozv+e&#10;KPh94eKXzrL0yq5PcNFS7V62vDdQ7vyX99PtQ6bylbXbXZgx0e3wJD5CsrZblO6FVxNlQRZ9OnCG&#10;FzzHhbNj4zz2H2j2kSPuTohcPjm8+Oub383TUATt3eLVHU36iAkCeQ/asXH8FJwrDkbNxXNkX7J6&#10;DmjV2d79OzynvXYStxPIO4/FU4bPk88tBrThHeCJO+VLk507yi/2tZ/2KH4SCn3t0wFcfLK/em3d&#10;buE931/c9rGcDO6T6Pgpw56E3oGdAxNRJ4w9ocoxHMmWPsosJPyUp7pMCJW5u8xJsthy7EIeGhc8&#10;tbOFL5Nv7bs86QngA7pUkR7lOH9rx/rWHYLyxV5IgQpn/fJzFh133/ZuN94mGJNtHnKV177U9SIv&#10;fULbp36j7/hhJo77Co73ObHGu7ZHn174iM88RWSi9c4TP/Xr6NY8bUEwH3R7Jxf9a3a87+5m7b/Q&#10;ydgJl42snniEoPn8yvEzycN3w/HywSlQxUbnF/xKbzgWEWehW8xpBzk4GPmY+HulujHn69w5yvdd&#10;RAzdXIAb5ciVz7uwlCJ8Xx3d7Be6mSe46MJoOclfJ6g5sXZu8jKv4AWrrzp6m0jsojZ5yV71ozpA&#10;DpvwFIcu/rn734Ko5uyJFbrgl1/20ax+aFNTHmX47AsNU1zgo74Lv7/97W/yasjfvvjzn//SBab6&#10;/xld+VdO/B0ZH2Jn5Rp//aVu2zQWVf+Wdagl6QHFD02cm2Z6Vhc+5H9ch+1fD172drFpStFiGx2q&#10;7/i0OkXmTiJHBh+yQyyXU1lM3XDb79pP5wue6n0VZyctUv31mzfaMn3Fk8Z/+MO/9wng3+cJlwRC&#10;+6W4xLsnDKHd2MRvFyvFqrj8/vvvgwtnbuRYP62vxoa197G9412T2oOMH/mNufhBG8LXRi7CuPAr&#10;J3TBOr7Sr+XWVynjtI1B+oLK4gGMb6D86gPZ1w6VK34O7o4Z+vFOYKtL6rvwEn7b39NLS7fy4YGt&#10;1/aK5NvKDs9ipFD511/naYRSiJ+zGKNAX06+yLOV2Q6C7e4fksoWjV3AbVxMbG798xMG5Xxa1Gzu&#10;FzlXdzjpXfNaXp09sHXWmArpM8fUbqdeHold6Uv8lnDruNKyc0cqPH6urxmDSbZp7kxXgpktX7VN&#10;osXqTyb0zjuz04tBabPGS2Rt2w1vPAYs6sxio5Kxe3FhoF/bhiLf0WnyU+KRDvSpw+gQHoGVc6e/&#10;20ZPrxZfaN0Q1pDS53jGimn7xR3edE0bpL8N2fgMn401cQx6fBbJF39pLFDwwc7HaM+WlVF/aqtb&#10;/P+/pN2JkiXHcSbqRmMHQYq8MtPo/R/ujl3ZjCSKC5buBu7//R6emVVoQBwbrzonMiN8D481l9Oy&#10;xJ+yH/K7Bvi/4BG91O8V48bhnLtBq/pFZ+XaqrYLzGOAfPz52G9MrZ8vmyJr7eJyeinbz/p4L0yt&#10;/+X7/J8CvgNDu3yW1/KHtnnrO6l+241SbsLcMXzjbTaaNja1o7NOi55o8TauToyefoh/8nf1f6mH&#10;kBXwJ4tfzfucmxutXk0Pb7FDhjzpRyH5xvR1G9ytB8f+1j90XcDv+VlZK6c8jl5se0J1fGQsH1ml&#10;OzJHj8kjG97Mlaa9rs/4uvOeRzleq4sUr+3z4W/5yCZD+9YXTJ1MfmgOz5/z9IZxwkd9GwP5fsfD&#10;+i3zkNUJfevIvCKwNvMzPdDvDW7qc+RNXT1xt2+Qd+e/rM+uLyplbMaLv7TdHHaDRJ9gXG9Z2hO+&#10;9UnGz//423+Utxv+rGGkpT8+P6yvhB4fiya8gXlu7TlYfFLdH02zuIfJls18d2JZ3GkDxTt08Ip7&#10;NGk88uepz5Pd5KhSejQTPxO/jcfkAX0R3+xNsnxJZi86njL08sTGgHg6uqSsfjzn8KpzEFdf/J99&#10;Zfu/I784qYsQXT4nY2mlC46X/+gz9Tvk0S36hrDoi3fRtk3dbfmmpy8fzjiom9mbMC7a8DTWqg/1&#10;og246N5Yz5iuf080jc4pe+pMTgWEx0+5cQ2ep0P5ci+M8bk1ogvKAD2fGrf6tDG7AuKjT/Jm3QvH&#10;GnJ+/ici8gfox5YZ636pizaxF23HnoxR761n1v+7h6eOp5/pevzo7A0qJLF9nigm1U0+4iE+iQmX&#10;/dHRvPv5G7DFHlUdpo3mJP04C7vxeuJoeSjGv99JNl+qbGp7YjFZV3kJztfm8w2658UPKH52Sj1d&#10;PJcPwkAvhkQHZ63PTQ/N7i/CBfi0TZKVP/3lYZU5atbCuTkDL2V8aE3CQrw3xWdlOb6A0a8AHv+5&#10;eAxmrRW8+H7yZl+BEtufwnvNn953vrZ1fJLMKZk6unHCIydPPsujsshLX+8G8SdNcVrGA4Ezh9uL&#10;T/gtz8Zoyi8fHh31jvI0jZsuOpt/vfLR1EcC88G3cVetxLg52Nox9dV16HG1MlB/pPaqn/MI9yax&#10;D/sEHf7+XslfWdd6L7TrJ6nxpmVujMn7Yv2mPJBXXnN65W397j79O0+AHVi+e/6PpJ/nJ7nMoX7K&#10;hYw+TcbHsaEXymLP8mSb/0RY6k0nM21QXwXoqn+Zk0l8L73j9c2m8hbuejyOT0FlSl20643wTqa8&#10;7fjourR4PXmLMHbQ4XW7R9MhI3G0cI9x9GZjzVyRSdk+8JSz9NWjvpv5B/4/bgDRNYDv8nDe/bnj&#10;O/LL49j19N0qMa193IBX4zD0pcPQpneA7fXfkdvM47t9Gl/efQE7yioPfu1k/wH1ao/U/uWYk4d1&#10;KnPaITQ2Vd/LzmNl+YmNu14XH1XjJzhra+cq0Vw7nnmY9nHr0rmEcn+HN33VxysRxKR7gTswNMPr&#10;qespngSfHA3vl/G0eKur886ds/bsfOwo0Ng4x88+96KnUZWKbnEofDzbdx1f9Dw4G5OVmbInyKvc&#10;ZLa8hfxyYy3v6vQCb3Be18tNiUnq9zCbfmdKzYee+UuzNbyy5K8vi8POHMxNY+1Fmv1bX3i5OWIg&#10;1GkjT/t+i1ZZ97dCA17TdZ+mP6sx/e0+bby+nHYw/TA9zO3RKPcRu3NP5vK/HT9RNE2KF+6SqnLF&#10;Kz7l3ZtipifIfdkAAEAASURBVGz73snHKW3BPCE6iDdjH13Nw8wT5b8e91a++ClN2tDdV9PLWOY6&#10;yy6itewwMiCVYRTjPApGdAOxRue8eSHuArB32ERcaBeCglU/LkLA91l4iZv8U/46f+iWCr+RIXWI&#10;o2N4V0AamJN3Gzu6Dc0cP3XpEzixExh8Vyb8dR7V8Zs83lg+IVJ4dFgZ1atFsfv49SmTrEJo32YC&#10;+lsw+uD4sP/IlxcJ1dlxsqvn0lT2mRi2/Fe+2POE0h++bALydMTd0zOy1fsaTgIxixcbXPXPmcD0&#10;OEG7HSB68ORXnKtxTvlBq18d7x3ucIs/QVt9LKL2DnULTbosjvSWN7ybka/xTw/asDb/Jc3mLv7q&#10;d6fw167hedfFLnSX5+It1z3fcmn/jt7wnHfjMO7OELykTVfei8yPnJhglHf4dnB98Ie+8l/ze60f&#10;3G1Tjrd8+btgog12Qy6d1GVPYmX6j8lDt5sdYTLHaX/9HeBM8tD53TUXfHOScv6eCwNwtNde/CUj&#10;sWOj6W2CcnXTJ/FbdUyM7uRh7SRzQZ6LKh3cTr+xZeuP2hG8qZuGZXmSBydFZdlXFOXO4mmPt3/g&#10;mKzzfWlg6BMC+lr9L7j069nQs9PGFbrt3xbXuacv8Hhn8y24YJ7InX5s6mPuEJRPV3K6QC228XTi&#10;ip4/ZaNv7d4LD9UPXf66URR6r7zBqxC6J9QOOCd7+OYVZ2mrFhu9mJWLv5789fuUP+aVphbR2vEu&#10;psUQc3TLX37x9RFTz44Pw3v978JYdT79EWSDI2/Q8YMfP37A+4xXHTzj1zF92mzruZEq/hIXGVjp&#10;N7+hOReuxXhfTZjX5jnu5n5w1S0d8HDMp2N34nb9+9CvuNGpLgpdJ2HpK/H7/e9//+ZPf/w+Pv45&#10;Fxq9QnTucF7+newee+T5i9TKZS+/33eyptbid6Ad7FoHXSH4jYX4ubzw27IgdIFx9B+C+e7i6GTQ&#10;BzzzTtH4P6+mdjd7N9FOVYjLqT/99dB30pNy5+vPaNe431gUhaB1xdjfhCnXH/QuZIvrtAHt6T/+&#10;/J9v/i0/HfDHP/7Tm3/+f/6YuMuFgPyt7TvpbrtL/7ljm77GU7fffff3buB9+ru0vdwgAm/rnkob&#10;m/JSMJXy0LW1dny9F5r3Bjq03RxPSh/tr3xCL9+rATvmJsblT1vOZsij3uQvzfbPe76yqSOPDLK7&#10;ER//mlR2Q7KbnNmITNny6+JLXSamxkfk6DNO/ETn8tUG2g6i30OvlSkll2uuBbo4Tob6UjB9TX7C&#10;IxfsjReemLRJ+j76uVnIa9J3UoxPX+v+Ie3u/JEB+PNjoD/rP+IH0OuVyi1dX20qEync1FTb60WY&#10;gunLpnwXDXe/G1vrx4wJoQVpnu2XTssM75nHpqTl9B3/JK1/jZFTN1WkWPcX3NGPPfSLgGRkPTy6&#10;kllbV6Li44vSznEoy1S6OgzvlEMJj+s8p+rdees3qyN1t+WvU4zZgsfqIsWjZfkqn/DbvBbkC19l&#10;exOGfO1i8VZX+dXn2KTcBy0ee746y9/2/OHth77uEg/5AH5YjU1xgHy0+vmMwtUBvfqH6ycmnFfm&#10;6rB1mzEG/fKogPO1PN0gVCA00JvVsmgF+n1Q3ofP6infMRvnuEnz5ui2ac5bmbXF+fqD7m136XvW&#10;jom7ke0VgHsBGJ2+g0yLVNAbFY7PPvTJq+nX6KyN74XxOTdTjE/FWuwlh8z+ltznuTiXvtAFDGC+&#10;RZZaYae6X9vLKz4Ok+LK37JmbD1EB7aR5QPqS+cpQ6PfkbfxtHyKjyY4wDm8hfY60b36H94rZ2WV&#10;hp4HlrcUWykf7BwCL2//kL9r8+UJrzelHZ3g8Im5gBTt9j+VmzGPvvJXbedr64TW+LR0FAqMbqND&#10;9aATWalzb6EZfvHd58FxsSNl16c6HF1O/sTSXU/oQXWfw6t+aFDM2Lh2w3Wcr6a1oe1r8ullzDd2&#10;0kO9wifHPNMT7J4y+DQ/XWMsth6AOzE8OKs/up2jTt4qNLKqk0g5utDNeLqwfKQLvUH5nLdc7B8e&#10;rZ/UHVjapStObLFMap0dm9TVtvlIb38hfuhEl168PHMHbdMbetyEikasA3XiXN+FdyREPrta3C/6&#10;tK6Di/eCvJbxeY6d8+/6RNp6TOrY066dS+TpJ3SgtqKN7dveN78I+aJfeT186XxheTkvv+DtuisC&#10;Q5s6yx9gYsQNv5w/+Sgvr6DqK/jIDchA/0VH5T+5gCPNef1NhnllYmrz1Y2fc4jqHSvWDz9mPlNf&#10;Vq/xizhVD/LpU53C33wOP5++vrTr43AKDjt8fPXV3XB6g8voxd62j5RXp/BW/8O/JuVL/KjbGV/X&#10;R/hHnZZ/8VNu+g9d2Ecf4/WOMVN/gxUdc8DPXd/k+DRnxRf0BnmM/Cd9riPoRd+1FxHUgT1As3m/&#10;TNX5aDJl5lVPGY7Rs/PJBg259fthu+fSFbrrFyijZw8umTu/VX7FRXwiFnoRvxV2x9zwUF+jjf6m&#10;8jB4wOu8ieRB2DJ59Of34fusgekTtm5afvivzctHdo+PTjRbHBV8HS8eggP8r/zp29KkHM+n/5C8&#10;kNk6mPpJQX0Gh8v0ko3RxOn6SpmLBZ07B4ncD2mvKwNvH/jszn9u2gsNwkCyAyc+so+p7Xnb3E95&#10;C4y+7J7L2B/IuuyiRHdD/aEtVkZsH8ZtAKvDMyZVEFn5j21RQht+QvKXh/m7Jb1Yat98cJ8+uEhT&#10;5sLub8Nar05je5RZf/0a3eIp91OI4GMxQCc37l+6HTvYuvY/ZT15aI9PUFcLbb/hrQ01FvbicBBe&#10;xFnO+xNxbQETD8uDLLjTvyob+5Vvn9BY2fG7dRnf5M94hZbuq//LPoV19Hso/Yrv2u/ngnqBq2+v&#10;ME5OfTVOwuO1H6pfpTsaqG98xSe1a+MtxWPfwRNYRT6ESVb/K//wWQysGnuHJ3/bU1Lr0rbBRZY+&#10;9HBq/tU+PPnb1zQewm90e7QPBAfWDqk/OjieuQy71PVd28T2RoEc1Hcdv7J7lnFqX/cNXztWTi+v&#10;zfe2xcv2FZ505f+iLDRPqFxfr6A+e+TtOcxyOAfV9dgWxarbg+zW7VVZ6WrL1M/wR39Tj1qT8cyn&#10;gTJ5V9tcskM/dRV/Zb4hRlxgnD281EZo7WkDdbhwiQ5j/vtHYGPi13CXz9g3TlvWH9X/I4zsv3iB&#10;wMpi872nOAT2hNeHcXr1nxhgX86tlwh2009xh27mlL9uKx2Hb/CdgPC57XEa5basxS/7KiTLZ3nZ&#10;+wK7Tr0eTGiugrGhdqW+r/4pjFI7bbfesvfZCwcfJeSp2Gtym0mS11MQ3gmVNI5wvo044uq0VTAa&#10;VBUXMRbwXbzNK0/8jqMyXMzV7Ece3NXzefzMW34fS8lY3NVvU5sIbNBJfeoOx1M5UpstfsfNQPOJ&#10;ib2OX3kct3avPPgro3k5Z1QDhHG/Ai9ogrN6Lfrr882XKtuF0J7L2zp64v7asfoAr/XYvF4AKsZ8&#10;VR8dz6GxGPL7ggLNRRwjw/pTo/nvwCIHoKnufJWPc/Dhxyz08tdBxC+qH+jkJ+L6+tBO4k3qMikK&#10;v9YTP5TV0FTv0PYO32OzPHW7sO+If+ELTA7+4sma6h3/L+8tR6/8Gly34DfS8uCuo060L7ZFZ1/L&#10;ZpzK37ZJMvr0UrEO0Uf46+i6OZ74Hr2m3a7Oa+ueb7r59Xt9MMy3fEWpd51R/X75ajpNOF6B6KJJ&#10;X9mcQbf1nHx8piOdTQfjiadIWq+HucnFTPKjc34DSVu1AEdrMHJBZm4ASF8VPQr1/Ym7xBB/rS3K&#10;+fVpQxdYQ3nlaz+7eXHRtm7oMfTLYyYYu8k0C2Hxt3ReteD31cnxG6Iu4Ngo5i9tywbI2tENvOgy&#10;GzXZhIr9+Ggjz3a4sqXXcfQCK9dx+56TJ/9ZpnwWpAksddF+Thuc2LYxJd56IQZywGBzDi5eo4N6&#10;OrLDQJ1F3A3JY4MLnF7JZ9N+9HnT33h1kalP9sQfCGczcZ7wnte7h2fqUbzYwDKmeKDKQP7Hf/pD&#10;68rGyG6Kkt9XhwRf37S20/Xzn93FGF5pV/zrN9j0oRHcAb6v9AheL1Tn6USpTYp9/S9e6pJ/Jlaj&#10;7/G9c/6qn9k8t4eNH+JXscOnT/AbJdq4iRa+LgCzg06T2vSZzZi37eem/eI2feTUa/3tK3L98aPF&#10;5N7UVNyUyQd0XHrnL2IpcjZv+9I5t0h99NPsMXl5BbX/2MlPfQI8eJMPOf5Ovlex6TukQPn8/ohz&#10;MZmJZ/qvjfGbvugf/RpOd5F20027xPfnXseduvQU8H/++c9v/u3f/i2/oZlXbidPfPqIce0RaK/c&#10;pW+R/1MWZ9pU+7xj9/62qo2+GXvGHzsu0zleb71IFp62tI/IxrOxyBP/y1O7oIM60Fa3DfDHxNps&#10;Eq7NW4frr3fiPHFU3PCSrtyl91pVef0LI7RdHLHTJzQsWtqxh0UTd/qs7StrW3iVN575eIMCJ1ZG&#10;0gvk5cTT1JXZfhrqaUO5qYc/gbbts2MfP80inT1FadvtxU0xHqgv4vm2hUHp90i9M2rPk2bIixDu&#10;p43c+Af1bvO1IuUpWL/jCWp//N+Yic4/nY2K1Frx9RuVQUv0TYeu9Kn31wuV5Wsxws+FlR2x+Nw+&#10;mfhQj/q6peUDskDntqG7dD4xsn5ysR20PIzVgVeVrZytl+lLEifZOBOrAO4eN+P5dZSc/iXSovfC&#10;8D4Vm8yVLd2y5oXEPACp/Hm9ZXgd3lJzBjAxOf5w3vGCT0LXdhud4TfmG4vhk35JHnbt17WFxufg&#10;Lj7ZPlyKvocn7y9/+UsvsJgnCBUXPPtauvDSzwz/l7ZqcfLp7M0eUuPZU8/KY0hgj9Hs+eY14ze+&#10;rhg6OOgOm+bM/DiGBVYnvkA3fpnfX1aurzFWGX8BfPxGl+fxrbN60EfrR8Rkx/bwuWWl36tPh8/a&#10;NbJCm36zsrYd9mz4r3wVsnSK6e4jdn74PhdUoifc1x801UNsBL9wdFk++koAd9tA0yPzbl/jj4vf&#10;kRcBpafj8hk9nHtCed5gooxvwdMWuAvNp0fil3/IZiN9HF/2nPFOLPfNMUe2V9XCxxM+28Rc+R59&#10;9cjDz40B98UoefBqOx0rc+beza8+g0Nfc53VPZ6XxdwC/NIk1c91NXHsrFeOLuiNncBxP4cJk/DQ&#10;75lb0WtiNnjq8vD753/+59Lv2M9vxl/zTDho8AGOwcqSrQ933vzI3uNm5EsbH1tmPGXM8oODZ0q6&#10;v7Ky8HDc1M7Vgcu3Rx/l63coldN6GD8Pn52nLhcyZ76jbs0/+xTB27Sl2IyHC1PS5cfssL1sM/aS&#10;OzE1c1Pct42U7sRg+63Tt8IpX7T8lr+RM2lObhkpB+rlNQzN0S/1xU6ypWBlSBeex4sn3Xykm780&#10;ztseomfnHvR2xSj5fRtQ/OSmh5hKaOk7BqUN8TH6rVN9uvmjqa6LMr0RNW3M2nDXWOv3XnTKTyLZ&#10;uFZWH6qEKhl689EcKxevo2fWNZHhJyucf+bOgIB1VTe9oztbS5fjtovYMhuDM4bC341CuP70EXus&#10;nJ/pZF2WSEoMWF/VfMXl34PWbfoTegfWz1N2fzc/Lr3nOfTeehsbbuxfHlW3Rd/6plBA4ieC5jh1&#10;EVsK0f+CBw3fXMBX0WNjWn5l8WP+ui8hFI59W1768PFXwH/Zys8xOVI3VTxhfbTmKFN3QXyijR5y&#10;MGly89k+Ym25S4r6i6/dfL6eIDo8Idbek74mrK7B3U31LW985WTk5gar9L+Oje/VKTRXyq7jnkZb&#10;zmdeH4K1mT57vEKkcJNM7U4BXdiztsv9jNzUkbzak3hAN7+ZnPg8T0IRc8PEx9LYZ+irukP59hpT&#10;xce0w0gt/8pNiI0ew3Dr9OZ9H21Z9QrvnscgfcWCPb4tl9ebu9kjrp/GP48h3iyc/Sq4kZbePnyR&#10;miru6vaasDY2cwQs7eKh60Wl6FMe52bFLZeWh0oITC2evMnizXM05dsnXZnoQj/rixn/n2UtPBnV&#10;L+2MnOoT1vi/tg+/degcv+D46ycncNISwpPRQU0MZvbFqF/QkXvpktKvsj/asf7EKILiwEvbMce6&#10;4CP87voI1qXLxmMs6rxPEZvFq+Mzp/kIvyAVjw/oYf2nrbx9NzfzGtfwrF8rMrF4FEzNzxFZJ2/X&#10;dU89R5fDYxQ62JOsf7aOGg+n3mDQDejPu9aI79qXWnfUNmPdw4+O/S1haOnQa+7HB6vfa5wK+o0v&#10;cyjwgj5y8PFRt0+Qx181YR2Xcz5dOCqF5/BdXtKFHuc0M4m0g83dvsf5xICbH6c/gvQQeEjucfdk&#10;JMH71GTHeiX3tRx2HZzV5yiArn5NjJQmBrQv6Fm+Fj+Hl71nnrIor9Pb5jFyWSzfj+n/5LE6yVua&#10;LVeG350/MrZ80ttn6mPlL07Pcz2wMbqZW4E53z34SArt8Ifrr7ptuw/N4s54dfsI7T6pTwQfmxfv&#10;2mLFwmt5eAP89ZHFf7y6vnPZ5FvffTYdxDEcQSpzXouRvJw3sJO643qZbjqLDwol8I4hayQc+Xte&#10;Ps0b5YZHvjPBIROvwTFY00HRhuEYrRxP4JjWdWKOBfmey3MMrsq9+E++b3gm0BX2aKh46+g4uAM/&#10;fv08aCOh+gV39LpTuMu/FjzO5cMvbDpnlXEOr+Pbki1hU7geAxs0G0RBWdmVEf57flO/PKLJ6r8l&#10;zpeuE9zLftqMLzaA0ViQVCe8TmBfdXdsvGt9pKwPVtadTnXsefUI8fJrxxF9nK8uOMIXg+pNiu76&#10;HFy6PQHNxvWWyVvY4+Ujv/osQtLq8zhf8u34V+8HSg+X96YyK+dU7MrsRkpUKr9btdEj56v3a/57&#10;jv/zU7+deFycZ/rElf/al69xndcnD5547KkLQNmFbTtrjLDlOGl8wyh1Not99qhX7dITv+oHfzFm&#10;8xQN/rth0zJ9lr/gmTy3aaBJO5FXm07dO/cB8gtww6On+VJMzm7uFSf5i7/0BH0e+94jiL50oH/l&#10;nTZpAV5dMzEBS0sWvL//3RMIX7z56ucvu1jn78rWQWfDr79VQ/bRf3QZ/ZaXmPcqK+DYH10YZJI0&#10;TwVP/voE7j4duhNs+liww/e6F5ObH364f7uwfU1w4JP99IfJaiR2IR+UyiaRXi7quZj1RSa7NjPQ&#10;mrh57bVXwJLpQv4+zfUhT/J5TYg6d4GoNgXHIjK/WfDmqzfzWk022gD+5PTh5A5vdof+09zh/sW3&#10;TG3+lM14szbY/LIZ0lhUjZ8lvoLvNdUuVvtd3vo38mtvdG91Z2L+Qw56A0DHTPk8ENPLIXUUP9F5&#10;YfPLJ/rR97MMzOg8HcU3v/v0m9aZi5TffffDm79/910j2k8ro6MLMRFZuuVZGSlgx6UHv6bAq+PU&#10;3SwAzkI8+cNPXzkaopsPGac9TFG/73K86JD2lk0tdgyw6f7I+/yc7yaXvMEJj+hng8M5mM3n8TM7&#10;Yuqbdyb1gcV5fezcRN44e8yQdUPlszF1XKX57cObv/zlr2/+v1wA/sPvvwlxNimiS5/2Fk+hYetu&#10;gLtIvRsY2oRXJIo7bXtvcEOj7XaynbS1fuyijPLFoazYtf+zPu0c6GpX+kgXKD59819/+a+0xTyJ&#10;nnjUPj7LTVBolqeLJ63zU+/4+OvGUbHmi30ra2kvO0PbvjlsLTgtGlbGhRt6+Btfyv02HSjuQ6fJ&#10;m/zWY2hDXFw8LgiNBWb1Sib/xeTgDgZbdgMRH7GuvbzLZrV60GfsE4TXPC+k5Rdf5mAYPb75ZgG/&#10;haHZs0mp+mSRiG3Bc9Fhf/55PgiJHbhUOPVCbjfbjoj6zLwpsQXqF+xvlX7Jt5j3Fx7dABZIUZab&#10;6Uvv9vvJEKfi2MVMsP5Hy6fve1FabLaw5U+/7EWnpW0M5ImfWaRMP7tl0pXbvOj1vHFJHhja0aV+&#10;kFcFWtz6o9sLiL71PgMDS9ebY1LifGXj5ZxvUC2uReyWiff9iQQ66nvp9Ro69oTf2qv8qVvnR4nT&#10;tJq2nQgbFknhKTdGfJlxix4/f5+LnOpj8R4CW37y6emzm/+Vn+CoXemvOi+M3H0F1IPNi0N9yNqv&#10;YI8nnZh4QfAIQKrMeOMixGDpx/cioRz+bx2wLT5d38Bju5tvPAlBns+WT/q+Y2xqv4Gr72mdBW/t&#10;N2fAw40q6ktfrL6U6xNz0H79E28eCt0FyQcT1r+0UzEezwuI8FfPTXuRPnawhc76GX/ktu6PzOKn&#10;fOmKQ/7RA2+w55tO7nwv7Y03fpj8G2dp8Bg/ituMb25Qij4dS6qLsdX8YuTCp85T9tqFp+PBgRfZ&#10;x2YMHKt3ozGc0Qn/Q5N+Bv2HfMBTRnmiJ/zAtqfyeb2BEpyxI/wf8yd5QLo6lPfhG62n/LT5i0fK&#10;d72wNhYxcaT+xZY3efgsDXzju3MfgLb0x8YUpDOYMrKfNm+cX+1PdyZEu7cxNGV6vlYvsi6bYs7S&#10;rx5NxV+A+Gkv206XVp3cdb60dDQe6Cf7euHY6AZuPMQMIh605qK/drbtsYPZ8a8yPEF/Y/j4d990&#10;1DI3CWUs137XnpFz9xforxsr49PFQ+9Yuhdg4QLtqnOclCn3N1rfMVf5B7c0NS2WnXpbOctvcaTK&#10;nqB/Lb8EvjmH654/5yZS8avOfvp+bqALYfL0CUkdH1+ZHz55tsx8Ms75JOuTviEi/ab5pTVPOBS/&#10;tmfdNG/QmzblRsquJ+JXsuAYxyotY4L2Je8pb3w+N4SsXX5r1xujrHtq29oderGBfufrblaC07Vf&#10;8Ja/eunrYz8Y17QvG9GhPULK1/wnf4XwDOIcn1STcIFr4dZ77JC/7ejGmaPB1f+F/maxaC9SuP1r&#10;jN1FVUNZVCuOgwewofwfeQ7rDzJTXjsn0/dAeQ7fGRtnLiP8PJlNzK7HUgWVXcKly4nYAi8uADXn&#10;8XX8GOTyqC6rE17J73h18J7zz/X1ppcdYb95JHXuSOHDT97KUTfaxHoNnbLuxaIh1/5N840VXRVh&#10;UbjkHP1k9jBfbeOp2J3/K9O2nqDq3Yhwzf1DR/7egCbf+H2BsnwqJDqlBdfPM4ZNrF1+oH/gUzer&#10;s5ANqcb+rEnST2P7+H1i/rLlEjYHlTfVX90u/ilGc+l+zp98XuAeL7c8/NJjdyyplAd/54tjvHnu&#10;PxT31df25WhWNrmOn/LL96ppQoaRt2uVbsI1Dho/6pfsCf2UvnJpO8alj+saOfyB/aWVu3hNT/mL&#10;9p+87Ze8rU5f9dnZ93rqevU5GNErOpmbDtgfFCdz/pS9bX3zpG7KOaokDbNzsjh4PmXP+eFN+BKP&#10;8JzGbn2HRHxmPH4N5SdOwUfkNR6nNP41FgetX+qwRE07d0r//YRhe3xxiYieR97M4euh6qfOvLVC&#10;2+vYZpxK9OGtbe36u1JftW95O55M+dR57Qu9tDfSROkpefgyZcqNUXjoB6g49u5az/69TDdWTcwm&#10;avtHHugDQ2e+wvf6K/xyMPLjv2ddOuYW+ryoB8zAOHiOe7qaX1k9QEvf4vfgZblCxb8G9OgnmtSi&#10;w2/FY5nVSPrnmwt8+xHzFoShtzchTy+1D7g9Ze6F3V/sYRwk68+Bsadv6qw/J+78dBoYe0eXdo2d&#10;ywzl6+9tZ6/zP34+PNeFz/6Szq2jjxNeucVJyD9tXbp9aGjOX9alvK0HzFaHYTztQTyG8SXrYwdb&#10;f1tWWRG1Ua9dyYtHm761n5PSto3ka5OV7atxkfpM/Drefgz9Hnc8Cz3YGJr56sjxGjh15CcpPlsj&#10;w7EEDHKXEaUJaAcQ7O2I24k/cBG1gWZCCOh49OwEpAvo8HkNy69Biz+5lObP4Hdgig7ynAPJHjtZ&#10;rtUp5ya7Nj7RwvORJ73u8g6fCamyrH2O6KlzAP29gUNvw2EmayO7fCOZf/iObFAdjkZwCknkT+UM&#10;vvzyOPwHkc9Gqyt9oeVgPfkMXgSEjrTVA6YyMuSx/7fgOcEKkf/CehefqpZ6KRznrQ0IOjBkQWOj&#10;uk90NWAHcfmNlmy/7cdv9Vu78e24eXz5s1cMpYE1X1mUuXCDY4F8KR1+vRidjqFsYr9z+KVZ205K&#10;p7WTLpXxSOX9GtQnqaNtvD0np3ob2CYGt7Nbu/G7fJfjZ70pW123fchb/GobRolw2aN9bTkGNffl&#10;1yxK7wVC21X0XJ4vsW9Z9CpOpHzsiXd0ym3C07l8y2x0kde2GP+bJPjAn4t8frt1FqBffvlVaL1a&#10;KxsD+QSpdexpKbHBf8od40kvn/LvRsX0FetvsWNiryYAvCc496ELWdtfwCnv5NVnWczCIxsYbEqi&#10;fuEcvOWPthd7j35FDp0NDtBXNIcfnNXf4m4WH8eGY+PqN78XdffL8ldemZ4vbfhFO06+376g79ts&#10;4mz/PIOdwvgkhWK3TzokS2zRy8TO4h6srE4KT5tm9+gx5fVjcA3MxU8aLpFpgmiTYC6o6VttOtkM&#10;dzF4n7D9Iq+Ftq7TjvkdD3r7cLULRMo+Dy83E5iQdLMkuqrZv+c1dWh6ke5MVsSCTSwxYwNK+cYQ&#10;H0wbMNzOBtXEWc5Tx3vDDzqLy8/z8YToyJ3+JqID2fTPhvRuENX25G4cjszZ2NkyVBt3jR/2RU/1&#10;ME86w6j3+opsvwn83bFPCTCQx6Bc9Iy/o++Tt7bSTZ0d/4LbBWxe0/tj8Hds3UUhWvWeGaMKHAFk&#10;XHV8878nF8GNjux/saEbmrFp042h6au2HRFSua1g7eIen9T/fWEktqSuyGkg+D40OfyHoU+4xg+9&#10;Ezz0M7/x28vfv/lzngL+n//v/6w1LvZ3szE47xNrHXNCZ+wXA9qGOFFXXntq45g6X+disHy6Na6S&#10;tk6S7gbqKrv6b/uXD4eMH/PEB1D2+SfTZ+CnfxR7veiRMmBTZmKYj/Zi0EwSWwfqNEAPf82j7Oap&#10;95yTxR4pKM8TO9rolAcnx+QDPOH5cFzPU0/rg27+BGd/D7ULrvCvvIzj9AGlD960z4mRyjn94/T7&#10;o+clL3Q2SdUN3cSxDdaN3LVXrL5uGxV6vuAB6UyW51ieXkELPO6S9Y9BCMbDg95XPSaPHXjxC+CH&#10;Z0rPgWk356S6Dd7ktCaDGtMaL3vTivmNNWD5uggW/o7r7/joGSvLe8ulG/PoNg5GVr7jH3nrr6Xv&#10;eerfnLobGHTK3/CzkX0WjfwbelCah9+jqNzOz4pwvuC1vs94Y17eWHmUF6flMz44J9tdF33l7YlP&#10;PkLfWEzeh9xFAw/+9aH50as8aHXOVy/y1SfQXmYxdfqI8Jvy0xYPLR76dv2Kvl2s6nt6QSevmw+X&#10;+nZtg+8YDuiTHkn3CVD527cP7sTNtju6b/2VQb7grU2b94+m6PJffZ808lf+pNMX0V0Z+yxOV+7g&#10;nP4ijOi4eiozH3KTl1fxmg85780uSZeH1EeMaS9kzTxq2j/9njzxjZLVU3wuH3TKfIan+pj4XBuH&#10;dOq0fGvPtNmQjw6QAlGpfXPHXRevE29kTNnQLP/VobqlCC7QlwH1u7ptKt8YiLZxd9ZB5ZEy6X3x&#10;HfbA4v7sgkx9tyWTohM3/hZXydaN2Fz/dM6YstV/8se25F6+FN/FUU/Hz/oeskqj3uNL53zkqVzH&#10;ewGebOeFpOdoYt55aJ6+7UaQCgisTpWfc3z2o3zHIHk7Xq4sT3CaA+NNBzzoZLzzVo/iH31IK93a&#10;p+9Of/AannXZNhv6yyDIIVmdyS3Pzevmz+GIfeJzYx5e//ArzBxj9R6b+Hzq5SBNXKYuAF9cfX7O&#10;9VE/v9v9khmfPRU+/jj9ePAq+5IbPo/6Yos4kucD0J/quWhnLBrdV+cdH9CM/o7GP3DE9/pqSm5d&#10;LvzKv2XD89QSny/O6qWMXmIcbHlPzjl5T1gcfmOnNiF++3YJvE5+54yhhb/1pG8Qu4X1X3DYbU7q&#10;DS+y3bwBLr8Ep3PM6Lm608t6Y3ASq+Exfh59zbFHV+nwqy5HLrq9gFJh+VrbnOOSVpb5jzpUf9Mm&#10;1RubxfX6rboklr75Rrs3N375gIh19cp+ykim/wu6/jn9mlhf/rtv00oM9pPH1A/MaFw743OVHVj6&#10;njjna3jScVPllx9FmqngodQSy926W+LliaQ877Z26RBWq82DVW3AZm1pHR0fw7u0GKSLdOyFACNw&#10;HLh8ZLUk5dOfqLtpu/Yddo/h2daWB9rC8cUlK5ls0H/p2xs7R77IIkcZfHh40+eyIXmFlB+t5zw4&#10;q3d9dGxRuDHLzrALHMoj9yS36g9esNENBV0m/rUJMU/myqWz+fiOzUgfajit8bpiHOuTILA5Q2Z/&#10;q/c9WSl/m/b4AoKSyB8Gvn/BeLBX0yAXVo639YE++Rs+26e0SbbkfK2c6W5f2AfjqsdT/iR9Hl+v&#10;qM8iorFT3W+7/zv9+xvh4uPMNZ6866AXGXNCt9VvUyXrkxd5nGxFZt6dv7fe4nVwP8lbouDScdMW&#10;fuwrOK2KuZNexfR86FJniZe1tXLaJ0Wn2PaEp27PfLZGO46vLovXmHkg1pxgcjMc7ZNeZPt7Ao7L&#10;R77zpsOkx9YlP5FZftMXtzhfHTfSRy9sm7jP92iC8KnHzuGszz/NjUrmDV+62Be+9mmf/louz3T1&#10;pkNtq79v+5RXP+00vjbu1BGYBLf9C4Uy9qhzD6X0Vc6ZDxhTPdnw6Vs/X3DGHeNNSCs3vFf+zBvD&#10;L6UeFPikXzWjOPZJwfr2dR1sTBQnfJ+p4+f4sDLDuLY9aUsIn02B4uZYunmTP2X6U2XFM4cIGRtS&#10;wxeNeWHLQ7g85M3bHMTz6Cuve3wEvIL+BIO8tK+jWup2dJRtHF8o70eZ/N50lrB/oMX22H903+6n&#10;+rE1NM/fAE7WPwTwiMZ39dMnCJvfAnF0+YgfHkCnaROjxOJBWX/2AbZD0z3uw2NwY2f661cueUgI&#10;n5xN22T7yN9Yi2LFXbkzf2PjtBlzzNqIB9R8keWjDCiv/IcSWeUUF42xX7fRm3HaxNbmkucC8FFq&#10;G6psjRtQjDK5t68NsoqePHTj3CgsWE/AtsPj9JzLf94hQFOO7aTYcf66YfPofOUBKV4mH78Alh3A&#10;r/KTV9n4HvmdlOS43kOTzzSOEAcP2CACJgM2L8oj52z1aR66tSn+qB+GfI7hn4bZspxvAG1l1u7j&#10;1x3Uw7Z4i3ulrD/6hdULkN2Phh5+u7jdDcY4o7RkaIi/eQfhC87rprF7i17rsX6J4f67UH7/fu6S&#10;dTFQXbgwYtMNwMcD7mtQBncL4cjb+nRsITCx9FIvvJT7ADIsFnfBrV73bmuxNDrcSgydDYg7vpbX&#10;pvh6dbFO9wlPXnR1Lm7Uiy9pJ49afjOTlMcdqytDPS3gA61pWd0dfCytX5TNAm2o1o7l8Tp9+hIt&#10;EdrfLNhf2rW0aDZGmxea17D6W6TaJOlmT6wE5HSDKT6ZDZb0IMFhg4uAaL/jt5T7/akff+S/H3o3&#10;urqCVz6n3sr/6Kw9KlfP6tvFkfH9yK5e4U9/elzxL04YH5C/+u8Gj/ynr564jk+YNVZnk3N8tE/L&#10;aX/aog3HuVstNqFL/2Xi0leF5byvgw6eO+ddBP/222/HXiaHx9TR+IAcF4C0c3asnXT3oS8+2/fK&#10;K078CnLai63KF4a/za65MNxFPV7t1wbPRbn3P59Xf0Z/NDYA+GGhfFI/2++oN3pOzQ0/C3oXkpTx&#10;yTwFPL+t+7tc3Px9bP/pJ6+4VKNj04w9wXcxI+L+5X/8S21dm9mnzlwY5l8a76ZWL5K13ue3ovlM&#10;Ht2NlzM5Mh5gPb7+Nr8hbBOCzfj1gmTSr/LE1tdffxXExO1bTzHbEFS//GYS4oaFfX3SeGV1XB9J&#10;+ekliCW2Tv2wBW9PXNOJDp8lz9312oafIOBXH/6ov+NLeImw9o8KiOmkPP7Rvv2GNjnqwJ356rd3&#10;Aibd39e+6rVjyejaej06z/H042wYndXw1LJUfZAz5Zve8Xa3r9Xxjhlk6C8wp8lwzMZuOF1lfLgy&#10;c2TSE50XzOGPyjzxxEwdvUufkwv58S8/9RXf0tD/kI3O//W//nd/C9hT0vymnYqnLz6feHUBeWE3&#10;PFwQ1jbFl/b5o6fcUmc+gN86LrNjiXO8FvAXHOBp4u/Thr36GUYvFiUePI1kc/CP//TH1is/4t9U&#10;LBywCbm89AfaWWUnBT/mDmsVNzE39bV1hk5/Jf7EByiPqGY+tBdPugGUc6B9POtbH1zbTxygx1ff&#10;To7+jl3aOGB2N2fPsQs5je+c05su9BXbYdA4twgZu0OcylbHazN+FkbQLyD/fNbraMBNJ06i01ZK&#10;ysqnWPM1di5d9AsynJ2Utz95xGH1phCQ7nFOrz56/bB0cGIvKN/Y8dR1fV2EfLXdh2bt42M+3zod&#10;/Lu+G5v8mI+yjl2nrvFAS74yf2SXd/Cl1/yIngsH32nHv4O7uqJbyG/MlA/5m19Zh4d8IG/LpXxb&#10;mizYe354jn7x0fGfuAg1ExI/w6e82BHen34xF153Q5qsZ6x/kU2Exn+I8eDfCLz8ZfNwdB/9bay6&#10;iU07tRnvN3rpd/dXo0vVjY6f5BV4+ol7/KatNQQxkZOPaSJo3aKpL6ZcfeHN3raB4y/1Bo9u0m13&#10;jp8w/qlJzSZzwfFzE3TzpcqevBxX38ibNO0+xzaIFp+unpjAEw69R//pBfFYXy+P7/KGi3//j/94&#10;8+///r9r4x/+8IfrAhyc77//a/mjNZatrLn4MnMiZS/mONHLWEi/r4zhAby6IdI0up08upY+PMD6&#10;cfsrecrRAzwXqlP7u7FvZNz+xWvXry07bQuP5eemhaW7UzJHigsrfCoOrWnYCU+fO21h6ml10YYd&#10;LxiznrCyuwaPHssvTDM/EA9r57QB/lmTK/fovvLMP3uh6sw35Ivj9ZP+wbxvxxK60N3YZhPDzVTW&#10;5Lftx3/8jRfhh9/yxONj8f8iBtAfHnTyJybMBzoXxzf53vRCPza4WROJm7Hg+OxcvrbTA0KALj7G&#10;/yesHaO3n5GYG7vg0IHe++n+3OF31VmqbnlI+S1Sm4dH0UcFZ5XfTZ6c3X2MWEdzXgGczX3jdPkl&#10;kx7aJmD/vmbeHMl611NZwPzzhx/wEmOjl/zVlb+N386N3WKlc7fEnL6XDE/gkAfEq294YhnNbmQ9&#10;67b1Fd6g6xv8M27OGuXwik7VC/eWj+wShRY/cre+ynNImw8P/aRzfJ/ffd++oQTe8JhYFb9+zueb&#10;xC/d9iIZPLLbV8fvfiMzPWXjbtui+vcmExHx7be/T5yljZ56QauuwKfxo5vqwfqnN8DxXcZwfPgZ&#10;TH3rc62LUvcZL+oDFReAO6kbtJKXmwzf5g1MNh3HR+NPeuxPVbC35+U1/f36oGVh6BXinTe/s1ZJ&#10;m4jN/lZf9APDa093/Jb+3As50SvyjsgXfQL6pTvm3HXBVVsIcQdTx2r6ECydOu7cVNo2sv2n+Bkf&#10;lfR89ecaki+W/AHpXkhX98S3GsqT9dPGbALhuXuOQzc8jEUZHa5xq3Vw6TZ1SlblRPm1Qx4nTewz&#10;fdZTLc+xNElTkvBNa8j5+Lf0+VIr5XF4NX8Ia+XWWv0VPyUay3Px1ndzAT/6kS0egzA6DAc3OYCn&#10;/stzdGtpcQbvHEYvQCVwTq9j+abSbgCduJlxHOLEuouS85MS9l+0TzoD+PNWNHMrATRzqNFrBDqu&#10;MSldW/uWs+S/7VOtEZ7jts+kT1oyfguetjzx+IhuwOgOmvcYW+W1nZkXp62Jqd+C/+43gL/+Njcw&#10;p7/5Mf1Gn/ZPe6RC/SN2+eEjcNXnsZ0a+pXqm9i251D99DWvYNbgLzN/zY62n/gCXxfHjdXARc8P&#10;7/N5zG+mDk7bOXpbv2iPYGwhSX3NufbljWAHYdLWAZmdnE3e+dZfPuF5gVj81/74TXfr+Icf77Zs&#10;nBZL2CsD9Gh/PQoN65SxG465UiHH7Cjdo0pexN2xmQBtoL5zwXPBhOPgrB5PseVFSjqz5bv9ePmt&#10;77M3aB5FH3NTsPZcoi45fL3jweoy+qHhvz5wt0WHQfXK/MGNFrMlENz4xFijze68na23TSOr7Z8P&#10;+LAxGR+e+Q5c/r4eclyFP5LSzxyGiNf2iSJ5P6ZvUU4mEy68ZCa7ti9rflhwvLiT0n1KnfdTDkvx&#10;kTQEn+bieMeOcyEbVnU+Q9nKYXO80b+bk/X/1N/gjb7TwgbLGwj53Tg3aY7bpgmYemyMiPcN9dVf&#10;IzjzE/ZURqikYWbp8w8ALw7sE8zsuOAj/ctVloON32fe81g8TVud9qas+jV1/dEDbtpo6sdcxUlg&#10;6qyH1/GWPdPire2nfql/0ycO8hfOIyfx9vN5y1/XTp0j8PN4C299wqxhPEAxPx1HEzwAfs46N1Ep&#10;ocFrfUG2eIU3tR/0ZyGE+ZxX/KTcZN0CoR1mKtWiwULpWws4ArJwaJCEMVydiLw+oZFyODYDuogN&#10;f6AhWwBUGQpxVP7osk5UNsG3NLPwQg9fYNtEhW+xwDkWZTp+A5syFxHhlYbZKyd5fgOy8th0Fj42&#10;GshdnwzhOI0N1NfIVkflkVCHhrL8a1PwukEaOctL/tPGWXSyOZU3JoaD1sS+1l0HOXdqsctGsd8v&#10;5N99akln3kVE9Jh6w2h47hOIdF19b5zBl08/neJzk0XA7zkbwZPHnrtjH7363nITrt0srjyztQNs&#10;3cmUrGvxyDdHz033NzrR6AD4H8wCKw009dz6DF2Ipw7Cx2YqXHXvty3uger2EbpdbI2v7065QvLV&#10;RhS+5BGxMPrRYxa4a2NTzA6YoMCVY4IwcZG4jb82JqDC2XSP8XL3EzsaN8HpHdtJnT/bEpq5kHXf&#10;Wa8cV9KFV71DB3yPj6QMQ79ypRvPOomUVLe1bVMB2nqILY6b39hNPSFJnoucfPjVV1+Xh37D03d0&#10;+NMf/9RB2hMgf/3rX7s5qL3iYyPCWu7LnM/TnDu6lE1xdhJQGyb7+iZTX4UXkFh0uWPpbRacfK/v&#10;0ZFeG1T8pF37iw9ew7P+2P0+Fy87KUn7M9kQx/juq+ScO27nG3znn0QejdSpvlPb0Zd0IvuoBxvW&#10;dPEKWKAe9L/o6GYDtDcnkPHDd6X3Kulvvknfl00Zfv8hrxH+JMeF0PBJIqmTZ/3Hu05e4g8TpYev&#10;8G8MxK4dpPka0APQ19jy47vIiE/b3sJDXRg03VlGBjx9kKeBTbR/dsE3ryV0YfXHH00utLHZDML3&#10;rYlMN4hy4Uis5mMTRjulvw0nMcL/bZPtF6bfaJtKPvjaGPCNO9NtqOQJ2OR9EtyfwoO+3bCJnPfZ&#10;oIpi0SkxG9GeSB65bk7JRfqMKX6X95NsmGhfxjPx4sYm/bE8/OhWP4x7Tp4nlH5snel/ZvP7IEQf&#10;Pv797/8QP4iRGQdnoM+rOaLMV199kVcUf/vmL3/N01Gpz09M9uJzvghpNwe//NLNBN+/+f677xvL&#10;rePUg2oyLnz/3f6GZzYDo3cUa13lu3bS2cVQdbX1hTndwL5afM/1DBXeUv2x13y6cqvvnLHPRX3H&#10;LpDsBQIbgV5rTd7nGXPxs9HIJ2JHf5D/su5k68jXPtixr56p2KggLpaueScud6L2PjRk9InzbMJt&#10;u7FeoYPI/jGvmP8h8fG3vGr7z3kldBi++af8pvTvfpebMqLL3/7217ZPdfP+h+lXxcbfv/t77erN&#10;L+RoS6kfbZb/taconPb3fe1rrKYMz258hgcQr/OKc6+f/rJx6mLw4tkcx69rzqs+Ykv+2NY+TJvK&#10;MZv4Un8pPvU5Ysb4vW2lbTNl6wt0xmjBok+cthJ++SMDT5++reE7dTx+bz926ortLojjpa/jh97k&#10;YtWmzws9v/z4vf5qFo1ijw5Th2m7Qio4dKEDEH2Oa2PyP8tGqItu33+X8Tbx/fnn+E6fALm9dnSg&#10;xxPIAPJbVr3HX+jYJ99Faa/c73HwS5cyFwCS9INPvCIZSBvdi9nsBBt/tBh5vMm+8bMrT2QumL+Q&#10;y0etB37Jx+s04YnBbxOPPNKnxGuH307+7s3f0i/84du8oj59Zp8Sj4/oW2XZFP/pdz5JR/32LCro&#10;ZNzi1xy2D3FQXWlwdBPntHSxE642YG6NBkCD6xWiYkzswS1d8pcfHdStc/hsA3iJS+Aix8Zkb6qJ&#10;ZLy0r+UjxWdjXmpOaAFEJfWl3TWuoo8xQh48c0j9oznGz+lzvs7PDnx95iOdnwenY8nqyPbYRyZ+&#10;/OczuqQ9Rq4+T1r76NYPnxizpt2wV7nUJ6VJWTy86faMT+3iuaGEFg7eZKE3PqCpL5OqX/Ojucg8&#10;7WF0hnt+4zUeGt2nzug4c6dpG6vf6Di6jT1DN7Lk67OqfnmPf90Q8jb1YG04dm7d4EEveNouPLyG&#10;99j11zz56yK6uv59Lob86U9/av9BGDz92fAbP26cqC8xORu78U+O4VfXyNkn5eRNPSV2j/JkaS/r&#10;n9EnxgW3EB2V4eVnAfQz4sR8UR7Ay1y29uQYDkC30Lp7XJBYv2DBDrpbl27+k854qT8Uu2NDZHiC&#10;PbLimcsn2olz0Hnc0Y8+9ZGx+eSt7itHvrydR9ODnfygnZpvOn/Ssc+Yuj7T9yvvX+zyxplZd0z9&#10;fVH/R+fwNj60bzMfzAcPa1h9yF50lWf8MoZY83ajI3l0bd+RYzHlxgEX4czN+sq76LW+x4NOq2P9&#10;mxFC/emflX0WvffiLjoffTCaBXI+DZ4cx+irX/Rit7mJfH1eHBC/+T91c9quOn76jy7XDWNp09oE&#10;PvqrnFSGekOjbVuDi19qTdt/jP3tP/2MzN87B0RTXrnpga6dV6rP5Isj8bE+uvvz6eO0XX2auNu5&#10;Pl3NvRaedozBxruM/9ETzdom9tj99b72Psq3/2LD0SEqaUSXP8lAD7RdYLPd2sFcpvOUDB3iAg99&#10;3qyBpg2+b9ylTSUtRGbjICdbv87JiNTwmDnIvIJ4faymuUv7n7bRjPM1MT59gv7jQ24e3XGDP3ds&#10;p1/Hwi/0vz+0DtWlNQO/gM7PehOr8U+bmfbAd/UzHcJHfPGxiyZ78aH6hd/bUzfqqHYdf4pDwO6Z&#10;I59xcWWnnlv/HVNUw01PZvvHtEEXgeivqhrHPSrrtnf8tWnt75ushfD5+7u/T3yHd+WjiT5+i5e6&#10;V/tKNn92fycxyrZ37xKL+uXw+zVguzbD//VTELUNPljez7TzocNM26RMfVIfmQubH93yJkaCySfh&#10;aS1bODiLm/AoGKMXGh98Xh0njrZMind1PbzpXDbBZ/POnVYGfHFS2tAsrH3O+T/B1j65dPFN/hs7&#10;5mWf/6Qtie8ZL9GMfvoscZ4+Ib6Mse1rzcvowX4x0jeQRA9PKr6jfICu7YviuxrU3Hyd8qd+ZFW2&#10;WDvl8sSTt3p1TRDdxK9888jua0UH8O7cQNNXvea87TLOXxztZfhH75R37Ikcunf8POMTXr0I7uAA&#10;Or6h78O9LW1fVJ3SBnMTtrqlG9v1ydqld9wbh/R94oS/tR88Ab7ri5ANXAcThzIbN+cCjnZ+0aTE&#10;BZ6FzTeGpRO7YNs+2X1aMjLguPjrRvKF1nt4Asege+b4BT7P/tEFEcvW3hx05irku8EEujbE5ue+&#10;0byOdmyG6886EjS+j8y+UfDI9OQwWPw56Xd17A1EUZUcdQuqR2zz9PHVPpNfm+r/ol1f+hSfX0Lq&#10;Mu3XXAysDtoAn9q74dNaEn3r3/YXw6l9ROKsfi3e8HADzfRHg6eNBekQwZlTNv0cWY2ZUzxIv/wm&#10;qxBe5E07sA81dSaGwOra9VUu1HZOE1q2ade7RhM/2siOtWjLN3b4yTZzLXrZs1me32UNRfn2W9Fh&#10;/siUbS5zG/E8xlt/uU+kOl+wtweKf+j1LYbxzo3MIVoX41P7f3vTmTm//mnmddkzC52xC6/e6Je5&#10;zKwDzPWnjpURs3H7XeZOjY+0XfLaluKcmWupt1u/2QsYHHrvjVsbP/yFf+f0jaEZz4wR5gnwrIP4&#10;dta/s4akz/hgUj8R9LN5O59Gr154PPXvZiJ59gc+TXs1Py7taa/D4f7+LDdAL9BNPamwpinYvXU+&#10;Fh/m3sB4/SFPevvpovb3sQ3NjOPTd+28m19Q4Q/4cYG+fNq2Evr2XacQX79Brn10/pjy2ppUX3o9&#10;nRyFZ49SpKk7fQ9Z9oDw1n9rH1Muv3OP4Mw1y8RzZNBfn5+kuqoPe1tPwGtiBH/zL345dpF7bBtT&#10;5/oRfvjWzvgN8AE+/AtmvExe/rY90Uefu+di9ec8bb86ti7CA3/xc0HytAHAhk/YZHwN7whtvmsH&#10;5g7WA0DMXX1SGM5+QsZLAxnn1GGI0degx0CU/AkehiY/f/AprBNhiI+8neA6n8F5Kp8SDxNqkEbQ&#10;xhP+l/zgbSDhgb/fS1G+cvCC07zcBeWCUjuB6GZhaXIISp+G1AbZADkL71wQRO/CoLTywj/GlS6E&#10;o9/Z9CGnE47gPitCHv2e4MnX8qwj7xK6gGfq2IZvKzG81YUBWb6O2uR4ZcxC+Psu9LpJlnqCx9/l&#10;OfVeGZXPnoUju3ZunjQyt75L4/wJOZ+F2zawZ+EczwIox0eGXP4qb9nHp4qf7FcXDR2w4elb52g6&#10;wT7ES6NsAnwuyPDfdr7LS/k7vxNx+FfIkTO8pz7u/NFP2RNenbboaYdBrXo9Ml/zWL2ffPdYGfzF&#10;2fMt33Tb3eLJ1774bGngsBvYKLJhxC9P/lPY7/pXG1x48kazdHsMD44PvvkqTj3GUScm4W+bEwsT&#10;o3d/Ii9cGnps0Dl2YDyDNHoDArzpDG//7MLc6+0qR8d35M05+8m6O1t6T+c8dbs2mCygAdsPblkz&#10;80UHOD6vy+BMxzr2hknttvCA/6lP6EF9Fn/htwCnmxupA/XgHERa4x4fg8Dmz8R//LibVXAt1HfR&#10;jkUXjWSnHyRXG+wkJCle1aXtIrpE550MBTXlq92k8Pt36NCC8sX7lJvIL29l7rxrjBzcL750wTS/&#10;dZwByab95yaZEa+f40P1DURjut0CPvryyjiKORbz4kKfH+Xio3lysjopVw9tC3mSNvx70T+8XABd&#10;HckUS3uHP/9PzI4DYln89qFPAXcSoR3lr7a1DmfyYVHYwPcdGYCM1mJS5SYDE7c3ThGLKzanvqUu&#10;1IgRTyD//ve/y8Xfr7uh4uak9xnr8InqpSGtPkoG33raoP3gI8a0sq2/1Yuc2pGyuXi7OmvS7EwF&#10;HFv2aYDVtxaesmAn+1TWQSCj5pOaydBuIMtnl8WFTRcw5Tf90CVfmy5M+zBR7CL7xIh2AKd4yeti&#10;t+1necVqNImdbhyGXcex5ZpzskLSSfx3WeRY6BKrnZgU9vXlj/nN1q2UvB+zAPCEhk1qUHmxT7pt&#10;nM17vsfO94NOuwXrn/3NZPnGtat/eLRd9IAc/ebMs/g7/oru2kcXQNpH4JLN6EA3mnK8+fL4p4sA&#10;+uWv7SPzI/H2Jk8xkrn4K995aSNv2mTmX0dv7c/mFD0AXXfhFmbNC8Okjud8z5zvZLVPR2cTqLxi&#10;j/nWtNVEaXT+MQsIEO2b+tKf+W1qcMdST3/x1YUJ36r8A2uf01V1y34t3ch7XX5cNNl7MegWVblw&#10;KlM/kc/K18e7AYNtFhL8beGnn/ohi3E3B/2Pf/nn+EG/PvWsjP8APvVujRih85388EHUOi32fLVO&#10;0R3DyyPHjengkwU233xbjLTfoARdUo6Pjzp3t/6T5nmMj/ZN58ou5s2/G5wnbxPziXveS1fUo/P4&#10;InqmHePtnO54a08rw8bj9iNwOs+kxaFpewjNZ/lNeDT5L/S3UYMDT564X54Qak/kSX3I2fwenK8n&#10;jazX50/c5Slv+W7q5h96oJ+xQZudTQq6paSs4NdLSVuXzR1+DtFv3Z6iJus75aMjf7D9rq/RZajw&#10;4DupNty5ef0x8zlq0NfvAovBf/3Xf33z+zz1q5+YPm82hXdjyA1EuzFB/s5t4ojEVm7erY1PjW+b&#10;5G49Xhj1w9iLXzceLn3v9kB/drkDfqF+Ow19/d/1TfDo2b7yyDQH0S+DWNrgz9mjAABAAElEQVTU&#10;cNmb4Gr/MLr9Su/pJ+mE/0+f2dSe+qo8Z8mfejgsT11H8/YLqrt+clFFbE5Gkfl94cnDOC6u+Url&#10;9E+aj3lW9Y9c9tORDqzy0UeBO98Z2sFbOUMzeRt/1TP1Tp7x5ovyDU7lnLab/nBf4f6MT7HyVfBb&#10;T+SfdrhyaFGoPbfcztZCO3POT3NjyHfl0Xlw+NFp2/SlexiJ4+VN/+mzTJ+tv17eyEGnjoeJf0+I&#10;4dO8+LJjV/wsz8dbZqx/8Bm6xE1sIUvaTaHW29Q9m2ZsnPpygQ4dnfAbPsMbrvJeuIiMKd/+yHjs&#10;TSYz71aGDyD7/kx5C/IFb+p3+kXrm/HHzI8nds8+S+Z5NvDRhGVh+M7x6+/hPfYpow/8boQd/3ct&#10;0/Xd9OeLM3PE9H2Jyc7j0//vmi7hdUHl56w6R/fdlJK/8h0vTOzPWfOV1QeL8dup/Zufz1NY6MXd&#10;C/rkPeUZR11zXP3YABaHjvPJPC/5YmfL+7MB1Mtf9X7QwVn7NmXldRw97IcBMfqO7yN7y1cf5fL4&#10;Xdr1bfu13Iz1YTbj5Yvd4vY78RD+rvWc7YnqR0/1NvOD2+fG5YGMv5k/dK6fvNVFat3y9AmrfZYU&#10;TljLObwkg+OoZTmdtnbHODrtazdhX+8foX1CX6EbvvyR/4jIcedgg7X1UIGHUP8mUkHHCDROkhaq&#10;w+gxGfQdfDajBzw2N1ZNX7Gbzi50aifv9TdnDCo+WvGVmDFW4dV9hFRK7W6dpt47tidvx4PoU7qz&#10;1nNc/2L63wBdq230aESwLTQ7NmrbbOen0WnqbB8QsfnOLfPU2S2sPhZMxyZPEZoTOgedH6Yd7TqC&#10;zmBjxnG9ffAjRdYLILdjUeYq4hQP3McCR5OH1NhpDB0r1d3Un/57ALPRDYe9qHDt70Q9NHje8b95&#10;SJc2vsixt3V84sZP/nP+IQzy75wvPxGDsX/HZzTDf7RZfpXV4HslK3mVYf0XuGI6fPKfz/T3/Etw&#10;or9xgy85i9+ngJOHVwrKq18he+ojj95NK2OOd33cflG+v6Sf5t2l2T36BY8yeHzNDT6PjBeHc1Mt&#10;Pfp39MPfH5n6n7YhZdVr6uK17i/Yvjrho32aGBu09f+R9wr9xakxemN46aJG6CeerY/KK1Tyl+Uv&#10;bNIO1Zn6qu8zZzg8lqh9XvI+iPe3M+/bdro4qwslK6P1vyqPThRRdsHzOJmj/9Rvx8fwWJQnHVnX&#10;66bbN43v8V0fdD6FPuXawYxgU27M4pvlqY79pzQ+MDee9uGt4DPKzvzMTd1aOhkdr4OHx7Tx6SvL&#10;pW1j8Jzf/EfP002Prp3TH5+RfQx+zr/KI/kzVo5/3OTYaMzp1rN++V37dfvDx+eIDxzWc3ZONt5w&#10;1TZf4CxhUnqxG0g/ZJz9OYb85AZy89b4eSBxkocGMoBeeg1NJVx5+PUzjj+004fhb29V2r4VrnVI&#10;Uv1VcvNBf5FdB/L0t0BfOmPWFLN1+1e8vJ3i0iMk8rJlnPoUN79kvrS4jc3hcfrBkbDfJ799f2Iv&#10;dfH6JofxJzv4Nv6KbvIWzI/HzslR19dNLcHddfDiv07bZiNfbO74WV9GpAcD/BWaiJXYnLyOp9Hj&#10;MwqYEFjg7CKHY0yMpHUmhx7F67QQOreR3w30ExQbGoQKMo2TwXAX0BeOE3aAfOJswMhb/HVaqrLk&#10;l2E5cwesJ7U8ZfjVV+5KSnBmQQV0YLPoum0xOdgJ0LOCkqmWpoKkoaeDjoRv4JZfbJCn89oFRHU+&#10;NlXw+ZoO7lT48k5Z8cPHgq38o5PG5ak9m5zf5O7S3rWboHqbwd2Gwo/x597x0fqykI0e5f6UXZ+P&#10;7l3UPxV6dYxsdX/WwaLxHU/AAcXJ4dbo+nnLlGss9HL87vEKDCySdYFyG4QWOcvHhFu+hreDj7rG&#10;b6WKCWVidBtwX/UQnPrj6Mqf+xsdayPhp3jsHu+NTpn4Trn4nqydyNSuy+opax68IMN3DtZXlSNv&#10;BT7KivjqfOmfsvj+2eaUrY3bRm9ec1T64EnR89/qdONOG7bxScWtr9JE3/XXk275mjh0YhxCv120&#10;NE/e6OitrZnEZWuisQ5n6pNOaT6pe/2PO1V2UqOj1Am6oNXf8CQnvMDDlS+Op2xi9DpWJ/lrXxR6&#10;OtF1+zo2W8D2Ikv0IGMvYGBOlgFpAe1rqJ1nQDUJLo2vA1f8iE1+Cw+lZPmYwMHpBjQ6MpLSSdt1&#10;13htH8bty8j0Aez7In7a+niWdXERGXh3oZfjIZqFAxpsPmJW46Yyqs4ta+vIE7MWHJkeZIAdtvvt&#10;7qxnH8vfNsI85eDzZZ5s3Rt12NfYix1iFTz14bOZJM1CSr+9YBGg/fcOPv7Np75yA1C6f7ZNP88/&#10;4Z84LEQAGRsLHUSD/GxPW9f6YX14JwBxn3Qu6k5M7sXM1WnrZdO5w3w2xLaNwd1y+op3/SyZ9MW/&#10;T3/Gb3/7299bfz/8kAsW34sVNlnklUvHDHXCB/s7PGKCL8nwdLU46gSZnMjroi8Xk8GO/yNbH0s3&#10;cTH0Vx/8qJSZYGw9pJ3Grfiyb+iH9x7j7fPyrv0Ti+RFP6+nfsL4Jz62OVFabWeQOqFL0O1FGzjq&#10;kJ1jR3xkPhNfGr06CTyxLyZmszvjR1T4/ruf8lvA//XmP//zz30a6atcSP/h+9R3UmOTJ76ZXttq&#10;x4y3lRkGJutsXxtf1/HmawPAeRnmeHHVvdgD8uheeTmfMW7qbXltunJbV+mHpx9JHKnjfOQ/J6WV&#10;TcipWzizwTb4y4+uKx86WFpp5R0ZdBVb8tDo68Ufm8xV9O9kzI0ffk9oYkt/xLaRI17GrxVWDuGS&#10;6u4F7cyRdo5AzsLq5Hxj/i4j546xzX+djp8mF7/ylCZ21O0THqIPwbP048cvdDz8nnl8B1b23DgT&#10;/5060h+07boTNfTauX4d8PHoT8+dJ8zx8lOXlXfmNnFUz8c3fCQcfsWnkYf/yJj+oIJJOzTbH6e0&#10;eCt308Xb86V3ru6VL3/xoL+Rt2XwipO6lJZPjFDu07YdHPlgeWkL/GaMa/+dcmMNMKa0rSSurj7l&#10;0EuYNnZPn1yZx29zPDoFqzrhufI3pesz3/kzb/HI+e8ALlulS7e8iKGzep5xaeKeL7UZ/Idu/DXH&#10;L/XFa+wdHVcOvuApc47ZNoVbBm/4LK+Jzen3br3hgdKFDT09Zat/AJ6O3Jsd2Nz54Ylh8W5tRI46&#10;9aYTeQt4+nsCu9ZXYmGhY2JiZMak8VE5cWhg7eoFtMjajSBlE1uJ0eDq7/RpXeelDbiRyHq0a9Jc&#10;fPtD3vBB7vZ72I9O2pZXSN6/Ubz6a0szpoozY8Jd/+Q/QXt5YeOptMvmM2aWUQjx3rKmEYCe7Pbj&#10;KQfKOp7yJ78evi08X8tnfb7niuWR9QIOn9ncoUs2OFJ/eDdOTr+GBi8bccroN33D6Im+N17FSZ3L&#10;HHzzgqeuePiIiNXkaUfLD60ncQC89SdcN4M5D6PhRZ/g2DDs09hkBorTo9F9bW8Mh3dlNRapqD75&#10;dNq0OrSPsnIPm55v3lNv5WvbXIDmv7mZVb/eeVFl5OLATzaYZl5BTp+4i8r2bnbfp749cyhy1MXy&#10;X7nJLtjg2vky3bYcPnA+fRXbRs/NV7b4z3SP4eGzvjTH6nh35hR8Slc4aOi5OpBZ+oPDVrj6xAZA&#10;CtGsrOI7V+g/n+WxeC0N391AhKSMpYtTob/xtTyL8qB3jof49fMjMaooNuY6PsW36wd6ZMofMJc/&#10;sRT89XkJ84Uf5arjWZTVBvkBsYFmP/LMc17ipDz90vqZj/Hrvkww1YFyPPQPcwNkOCSWW0ZG+M4N&#10;lcFhF5kaTXQir/TFGl3xjlkFZWBtFwPk7+fWfXQocr4mf1K4v4ThqwwumONfYk6ZeIrSH+VVkz5O&#10;+CrX092rM7HYkauO85UnvXhtoHipd7E7x/FXfAOuC5yDGtKx0fijrsSFJtC1Ycrex4/erED+Arlb&#10;147Xth6TUZ5hkrR8sumP7/ZTvYh1mNFvZM5cdGW8Tun502lDbKit4iH57Pw8NziKbb/nCsgt79hk&#10;jWB8ftGGgiOOxYfYavtOnv2G2lcbkpHU/H3f0EP2+Czt+fQVa3ewi09u85JO1vDEu+f9nhiLEr3g&#10;1Dfg1O904jf93qmzkw4Zz4c2H21g88h8DfXZye9TtfgHafWVVgK/+XPuOOkTyues86dVHt2fSB85&#10;vnRKm7zq48RB4yIyRa36f4I8tEs//c3M8V2gWf2eOPIWHy/nxWNzy4Yejvp2YXtxXtM+ddljMfZb&#10;YBxOKFUH/LrflDY1b2WY8eWnD7mR/PDhb8DWfwToXXvql3sumtPkz+e3+HRcf/oVIUDcZFNZYjvn&#10;B4f/rQHEe/ub4OuzbY51Tpm+Xbxe9ZGi1hl/vPLbiiVzgV3Dj2z1qG5SeqmIN5uXYtTe/kQu3a79&#10;psoce5bmfZ7C3uOby5iIt3rZNUDtUJmnDT7buTJg7k6/1knO/fQavK3XTOo56ZI5dqW2kxdJxS2j&#10;fKHiR1D+6JxwQj4rg4/bXlNE/tO1bV+oQrtjHrrylb5zbP3g+ly44B1b4DLpWpfkZG1k4DG3eWsD&#10;1Z5AWzaA1bV5Z6/gSbfj8uKJM0/DTv0uj6qGW3l+7Gv64DEDXuOw9SWWxgd8xczXcPebd8n2leYQ&#10;l46nTraMX7av0od0/lEBL32+tuG+ep4RqzTko1d2+ffMV9QRIGs+Uz/NPPnsvetocW9bG4PH8Kcu&#10;y+O30iteOg5GF3u4Yhm/6DS8caBn2kBAbn5ukBMobeFwd5bJKeEQOJxJIRzKGXh30E0ttlx+BZV9&#10;vnIucAH6NapOENT5GOAXglK8Jy56nRda+aVdgpPaJDBZqPzgeUJWx1Bt6JTPa2he8rfzCNKgwM/R&#10;ytkGNg3ulq9c3uqFeGlyMLzy/VMmNvJ1IIWkJj9w5GvUgqe6H3849uSaD2C/SRR8Gw1v8rYoGwc2&#10;Tiop+dVf+gq6qE++vyfsgFzdlKLVdwoQ8QM9X93sQN+MFB1di7A+ezL+tWP0wT9sRt/g8jbeNnbW&#10;BxvMWG0dDu0uTJBPbAlyPlFP1Fn+ymVsva1aLV+kzTzp00dQVje8aj+W+XtCdX6Z1eKV08XNqfr1&#10;4ZN+Y2jzqveeJF15i9dNvuTSFT8XKZavtE++Rt/qdfCWXctfxYG8sSGd8baz4KRXKN+nPntcPyWO&#10;M9+tf+tjfMXM8c/yVAd01ummVb7guXr7TdKf83tEpW58ubEhnEL7Nnez0iWEJxbH2Vuvz44XvfPa&#10;IdVhR+7bx+RzcGbiY/ClX1j3vfto268lnvpqDJOnlD/B+eqNzgW0LlLRapspXxL9475iYvnQG+iz&#10;bH6RKe+6AeLo3LqKgJWFZo/ZVN+k79hNbeXktq/gq8Nz2u+hrW4z6MIHq6vj+kG9pu8c+cmbSlU8&#10;sDycxZTt3/FZXh1kMUss0IeNnYQmhc9P+v25OPrSv8VdRuFAD7ZuP9nFWM47IcvrrfTfY7OL6V5P&#10;1CCceoz/t18hV1+x5dQHRJEpf2VL4ZPb9pa09RZc59svv8srdpbf1u9wLefyxn/L4C7+HMMbfVc2&#10;XMe9szvpH/7wT4mh93l9qVerZUP/3Zlkh6+6NWTPU0XDG1889rPyVi91M81p5C6e/rOTsdB63Zb5&#10;AJt3IrT0mw5f/uE7vpp6lu93BEcPfjTh4OPxA57aTC8A5gKMDb4ndHJ2bBgeseVM6K5zTg2Q7RUt&#10;gPz5/cLx31PvmfCNvZ3A6RcjQ+z8kM+///u/905ET1378L1XmoZpY5U41Hwl73iuPnKRsxvPW54U&#10;74XncekVKD+82g+cvkCRDTV43bg4fJaH9HncmCy71ejYnrq0MeT1m2Dptq7RmcftnMk5HOWNw1SW&#10;c20nXXbb2pavZaUPjy+0k+B7MhXg4aL5vNptbgroU0LB62ZO0mtOEhplXOHrkhEhCb/oMm1SWfsP&#10;c6XcDJfurxdf3JxjI9uQwwabJV0QWmHVV1XpH/qiR7yQqc/03/xA7s4PjyvLC15hnfEbErZ/hLJx&#10;PAbHhuTpsxggfvmHnc7b/jI3J3c39LUlGxNeG/RVXmOsb8B/ZJyY5od8pj+Z/nnqfeq0dc3OyCNT&#10;DAC+X2gctNwFmrngtnX2csGPJnGDML5q/xGryK5OydsnwPEsvJK3sUc+XcgBfd1taLzyUx3YyKDL&#10;3vTh4guWrad6kgrjg90UgOsVVgCe3/sFlRWe+rzd3NvYw4NO7/P7Yj7OyWEPHiOvbMpnygdvcoc/&#10;fj47P8PzCfig3RvcHINN0YLFm/zB2b4ZT/3VgvpEJ5/tfAaGx2AdMcEZ/ZQNDbp7foaXsl0TwpnP&#10;S/vo5XPULY6YAJPvWEzetinDS+B4LfeMPdN/6A+BOYI+7JIbBuzCs3OK1Idj0HREzvHRSdnT74sv&#10;/+LrsbQDWy7dj3pv/vGrGOycMmNS1x75aQjl8U59ZWzrTzLktdbq1o2N5gyeVtF+qbzzHnbs6/Or&#10;5+XjY0yodt4TjVbNHN36eRKuvkxp258YVXd5/ezavra27UYGbQt0SZ+jKsqDckeH1ln60+cFhOEz&#10;PhWDzr1tgWp4vIaVq5AuG2uLy2eV+yBcmu1vFKG955SRFT2N7/yu38Z/6RwvLO+WhYcUn/rlPJmP&#10;HsXyXxo8Vl/HaJTJUxOLN/sXyZEJwmxjZ3HQgOW35fJcKKPy8J41rXXJ0sBRthtYDaDk4VFdVq5a&#10;relzAWXp9kJvdQnCymKPPmJ/+uFq+8efyl1cVs+Me+p8G7u6Td9GRuUQ3rrtwfW1PKQL2kbXYaFl&#10;D7nKl49jeU8Yu0enZ//67KvQbZ/t2Acs36ZHljo7Zhen+A+buXV5LJ8i/gNfK690sZEt/Zhfx/+F&#10;4zeve9Xvwe14F/9PfLUGYk/qPB/znK2v9vExDU3bfQx56rjyNyU7taR6Cl2z5mhp4PWmbnPuGn6X&#10;DQXkHQ9TZ+kfZaDPbKz+7diSM31TN0vre3bHz5mz+RmegREwr3OcNrLz/4PQtYKxaPrOsa2yjs8m&#10;zu64Xro7PYbeGaNr6EHnKY8y2dYz46+Xa5MH2nW4D2Q0A/GpBybTE3/1vE/jbj2oK7jP9c/4Pr5M&#10;Her/zIFoyVv1Y2JmnyQUOfLap1c4vcWFefxkiCdjDajclPcv4/y+UtkYG0Z961bnnsFpnzosGmc9&#10;DNNnjIThwfjtZPtVWNU36do0lMNHHePvrwbDo2+L2T3jGhq2T7+kX549a+WgdvaIe+NHN/Aaq9cp&#10;V1klVebSNK6UB3fznF6yzlzB/BIYb39I/22PyhOTn+dGfP3ZrHNG36UtwfV1Kijns+8z50+ZF2oO&#10;POnrCdrnDalbF7s/y89RdMiubiWxkP6iDkvJ8pf6A+OFHtYXjhbPsTj1Bg68E12JjZnv1AfJ25+I&#10;ggtg1Y8p2zpZXQdjvhfnmXcdpyrFyuJUsrnp+7RLN5Ecm16PCxf9/8GBt+d9wreHxnrAgyfth1O/&#10;5nBPf7xm/cK22PwEITfxz5a7pD6K5z8eGzeeo4215i7/BzO60aG+bhpBSSefVfrgxKI+xZgTfGXp&#10;GZo3/dDUuSdoS7dyQv30cYp/AY275JauNhE/iOTJB6OjdPq9zVv+88R/Ua8vbKY/G37OscOzfw/e&#10;lZNz/PQEy3dpMF2c6zgH5h6rr/ye11fj143/7Wd7I0nKwTFz9KmZY6t+ofYun6TJqc7WsvQYf6yf&#10;pk6OOeGc8tCQbX5DTuc8h09Ytbw6OEGRdhHG85mcnrbsyNtjaGYBC+0ft8/I+LEPY7j5iKXS7XtW&#10;x641Mrbt/vaMT+uT5U23Pd6yS2oP7rmc/v/GJedZdx07jnDH4NLlnK/eW16cteewNr8A01/isfPN&#10;Zrde5ui1vsE1tqZu0a6Mqy6TX4gfG2c5ucrE/DnvweNr5h/T7pod3hPbg3RMe1C8PBSvmSnUF/Xl&#10;iYfF2j7m1mkqen2X8WomOxPgLu7G8ASajlCQmlQjlmpUBlz5P8XbPycwngBvn5jrsRmfBbS/0DBs&#10;YZU1gaxy1SgYrfhSNN8j4gvd/El5eeNGXv48YYKPiyH07FPJKfNaLneYfUgFdHITRmtXeQZn76Dd&#10;RssBcE91diDQCb/L7w2ADVi+6NNT7AvNQm3Jyab1WX03tof1C/xOwIJPBj77W6me/hVsLmYb5JWR&#10;7WNRzg42d8OE0x4yI7zRyzc7QVh9ipgv/PzJ385y626a/XSir+mcLx4xswCo8MtmDcW74tcty+Py&#10;EtnnhN0myItDv7E1CF79fWKscplJaMDE1tzVKV5SfHbA7KAX/8zrsi/J5V0GdHAQOn76GMinyxOK&#10;e+6QodPr8ieu4/o5HRv95jOy1t6xa/gsPzQr+2h5+IwulXlUdjFK/aFV1wvON6aq8xYkVcZ4aTvy&#10;E1flu84MnnPxBkpzUsf76aZttG2nGNyhmf4hIXrJkK+PWV3x3LpyvDp6na/JlzKbIy0jzx+9D1TX&#10;HO/mwcZkiyOLGYMzvn1992rb1Zv5Pdf1W2MmNug09SPa97yC7Zb9Uods4OTJTPA524/9P31Iu902&#10;vzpHIbQ7AdjN7r0ZpEzOlzr52esb1JE+FLBpjhL75yh5ngazCMWXfDeGGJxMXG0O6K93UtM+7nCp&#10;/NCserWLfsF/+rpSL3F0OnqddPwzOm6d4ImH+v788fpYMvaDL3227xkTJ970bQtX3cQ29VM4Slct&#10;Op+4r3/jL3qsnOW1Ni3OVR7/LaCbfsPCeSbIq19ti3j5+t/yiVxjjbKWxyapsgHHjmb8HJycPcrl&#10;kakdq7/6JOXNz/m33/4uG8o/vvmvb/6ap4q+mwtGfVXb+FIsuPM4IjpBwRsfr4bpb3j1FaHjo0uu&#10;MahxkBuNPplxxqJ/9etv2Mwa90X8o9c2+LtyYlnnAceeKVfvp9y7dVh/yvfYmLt+3YnULiTgrB7S&#10;ucCsr+DImXglOzh85Q0B3xffRsr+Lgg8Iodm6qNzB8wDJopzASm+z/nf8sTW/85F4H/Kq0j/+Mc/&#10;NsV/1ZY2fhDneNs5+e/Ob/by51PvPX5te/0WA5Tj45w/+UPe+o5wZdv/Er084fQTOn0lHBehpcbj&#10;xu5pK72ImzJtZenZPPI8cXfmNatTUrJ3vofn2oB+9XHsY/5B3s5jvNHAa5v3Qs63335bnXaj8bmx&#10;j772ixc20bN59BMj4+v2W0ceP9Cvf6mL1acVaVljkyb/1VmcNm5K9dGvsWOKrt934c96LHq4Av6A&#10;cOzZ8jVH+y14+m4XEPQvPGwaPUiNTxTm66KNjK0/c5x3+V0i82KvztX/76YTsu3zf4oftr9c3uoc&#10;lG8YLk/yHE9+ZEUvfpVu35qMxphF2uqF11DmO7hAvUxsDR/xV36Jx8Up4vna+sMTi17cYe/h1/Qc&#10;l0Tdt/5ztvnRCR9/AI1PbYhl9EEjTsHIyuZrcPguRVfe0E0cOtZvSMGmlR8ifPVl4rNt7vhM+dPX&#10;K0+6fJ7H+PqsL+Bs+Z3XGipfbZNeZNggWPt+zk+egJWNdo/DsTxPCPSYjNefMnh8zUWg0Xt0Gpob&#10;RRt+6Z/pmyeP3NewfpRvncMt7W86H1FPcxGEPBewzAPnTQwZr/Imkb0o8uzTl+f68pJ5fO78l5r4&#10;Dbw8IXn8sDQzDk+80kXfNDcf7EJ76srcYvq5Mx9IX5OazEXf/A5742ok4rE/I7EyWq8nruTR+1kX&#10;zsVU7cE15z4L5OCx7RHt4lw0icttv1N3h/rBp+uH9JPT36dcXeZ/Y+p5gWJlS8n3D+4Ym/P9pkf7&#10;9fiP/OId2S1LHhuU8aPyyl0GSfVnY+f4Y4tW5peJf7T05+234bG8jSe9wJuUDOXrh8pJXt+mcMrw&#10;RrupY+0Lf3NstHTBc/SO7caYBx0p6LxOt7K4yfmZ0xoDyF59xw51OX2RWFHv1Tfy0MLZj/P1h3Yw&#10;vMa/1e2sl7VbN7Gao9Bp4nRfuSeWpq/sk5rm/EdWDsrTxTtz2/XFyLz78NXhoivmfNFxg2OOX/pV&#10;2TPfxT189g02eDt38zzYG/r50B7P+EfczU+IdczTH6YujHnG5BkTX/qyzM4Xv63u1SWVuDpB2WMp&#10;vCc4388z/9eOy4tPDh09rY3w+Cz2eJNA6y59xjNe9W/3DUK378mZ+jP+TPuwT8Lue6032rhYTM7M&#10;p8ZHAlbeE57+qC6J340RtNbjr3GULx82aksfYkPf7pTYcXGrPy8Ue6NYxJFverayxckcm7tTaVrx&#10;ara+V1eDu/LQ3ceDv3XmjLufdfcsm3L8fAaW17rlNf5rvD3/79L+1ETq8UN+R7a/4xxf4O3PxfxP&#10;P/v6YiG/fb7YzLG5vHX9E9TFgtYhjvhOvYMtd+4m1r2xXFk8Vp9Zw7Gz8231MtOG9tXFWyc4+b+E&#10;1/pb721csZe+xOUwn9igvL7JvDay9ZPaRDr2lCVNuXle35QTQhfWgS2R1mHydtNb/s7Pt6a3Xve8&#10;OOG59S9fRC7erkvkaadgvsf3xa9Me8nqNp9cDNaGYsbBDUWJjlRtv5yW2XXW3JXtZPVqwa98we/T&#10;zombNLG200XtmiZubV3bJ1g4ImlSj/N7Pgvk+mt/yj9bcFI0rYvcZFCIXDTymx5eeF58D6oL2r8J&#10;bHDzb5DQDr9DjPDI+k0ep3DXQL+Ga4+vOp42RJbXDvsA5x3j9WGB9q9sB8aaOQrelJ/T8Bx9ee64&#10;YovqIyeLcxV85ODSD1V9Gbp6ZpCN8fKt91on5Ts+gzF7Fc08MSj3ht0jloNPISm7QeO4R4+vxUuW&#10;N6cs3cbS1Nfw2rwH9XUIb+cl8AAbLjvjQzeoPeGqjzN+d/8xjV87DeHUlTHPX/iPj6e/Wz7yF7a/&#10;HNzoHB4jf2t2MYWdOcr45rI5vLCzn9qD+obeoTtytl5uToroNvrC69748YErZvJ2T9vDAPrBfOn5&#10;qNh62X2o8ko+m59QVZKxuiqb47GDPT4XRA7oa9vtH4bnhzAZmeuPsbd4wZ/9u9GpxHQPrEx2zXmT&#10;x9fkm1PAnbfyqSe26kMnyvVbu0e46TJRBjZ/02c5PrtXI3/Hg2fe1MVU1+oNF3tlYPN3D2dlb7k+&#10;Ccz5+EifsOPyhTdo//D30v8awfZH+qjVkeIzx3zZdsrj2LP8Mk+eDQQEtTiVYbPOBFrjNwEFnfw9&#10;goVBXcQkrXHSgwd/F35bwfLAOkLHjP8qLT//hc2T7gXGJ5/iPu4W8FrRHah2oooWnoVVpgeXnLmT&#10;cIJ0ZB79hXmy23BzgL7yk9HFfyazhcxKyjuBa5H0RQmmCL/LiMnqBIzu/EtHE9lKxz84fNByHUjA&#10;xQV5cE3ebHwAMjdd3fZikvzLllNHnvDd/B4cHMfL66I5jt/8xXdOl9r1oFcub8rHzzmrPYtL+mEL&#10;vbA0TtD6tGPL+do89XXKU3cmxICPdAzLYzfdLIAKEabuNyaXrlH5Kq4i2P8FNH/qOpE8xXR8DW0r&#10;J1M3GW1f8FOErD6prPGR/PWP44/Bs9yxRS/frB6j6/h+FsITv3R60vKDzvd5A4XyJw75T94tC87y&#10;eo2/5xuvPWcnvuElXXdt/crjH2CwNWHBX13apEAg9GdRYiBMA0uVm0zre9SzTW8ygQ7veioibQSg&#10;XXuHT/BzEZb9zvlsgew7lnKcDZ7RMfrhk3jSubuQ4YnLTiBqQzictrB1sTxrf/Tb9mhT0QVg4LdZ&#10;L1/ES8VtNzFBOedzDL+845MT9fWTTbipJz4cHssTjb72XXyZruOG6LyTG5ltL9EfmKy0LaU+XCR8&#10;Ar50Im9Sm1Hje77Y+l2a2bzh68HZfLTcPpMU/Zk2cn8WTzo+qHubvT7oSepeXwjgvai/yNT+bWJ6&#10;ctKndVv75qkxr1Ie/nV6y/li8zztWb70Vw0nVDYPv20j9FpdakuQxV3zrzZ6xxqdn36pXTIP8KW8&#10;LvrnJLrQw4e+4ufLvA76mze/y6uo//z5n/N797KnnZFU2tjzSZ6MzDZl2wpW204uWdEVXRfTm5n0&#10;k9O/tmIjs36peM6gX3yfsdYFRrZQqwA3BxYofAB20xveTJAG2YVY9c+P1T60jrdvInMW8PHXVHXx&#10;yzR6987AsGo/kEybXZ9mgYgO1Ifht/U0emqP96QILrxOLDkooC25wAzvu/ym6n/kNdB//q//evOn&#10;XAT+5uuvg/++d3jTubSlj2zEtWX4OAVik0rYb79Nl6Wtbx86o6Gz+VY0c9pzaS9ChNH2KfLW3j2m&#10;/6dfTE8hj2Cyav+ZHz2fwHSRtnVQ3YOePtJvzKzfsBjf3b5VtnnKV8bW584Pd56mPeo76Wrz3BNu&#10;Cxsnzuun2KyfnL57NqFtfKHVP4kh/bF5kHGDLfh7eqE3sIgJPm8kOk492VQ7b5PA5915Bebq8Drl&#10;rwuO/67zVwckgS4ewtvZ1lsLPvLFdwuVldOVqUQ9c8bp4hYV44KnOPi6/XVQ+6rQ+MJvguv354L/&#10;bHQ/ZSHWzwEmth+uztOO6eDO98aU/PNJZXfzceimv6ulRx/HpcE3n+0Pl165Or2ejAlf7bU8gn/R&#10;Hl/vPI0+LgBoXD2OX6R+2gXN2lY7yGZTvuRLAbzSmsvnxiMbdh0v9NEb88E1T4SrjaJ3vLSzYVB2&#10;bRdzAfRuFytnaH75Cv0dI6X6chvAdFodX9JPPMm72yBbTpxFrwW8yKTv6qzs+/xkzLSrwdXvd6y3&#10;gM8Tz9qNmlr5eIBJbVqedpf8xXnik3XDXffL5+mvxXvauzxPFRXlznv75oeMH/ox7dw6S19oXIBD&#10;Nxeovs/TtPxY2+JXvmo/E1p1eMl7Comk1ZHQHq8/1ceJB+PXVZ4DvD7NjachKE31SLzszYguSLsI&#10;TYelg/O0gSxjodhmw7bDWZ9M/aFFh1+0GV6PtqVd7QUAeD75Kp7vvcCoTzdG4L1Avr+NE7rN8cRQ&#10;+ZEZfuzYzZD6iIzjJ+d3/I7fFe8F+DBoO8evMg/dpS+FUvaiPDhXTOXYxaLVc/r0ic/RMe1O2w0P&#10;F5eqa2g6fz1xiVYs9EamlKnXxVP2ifn9cQy/qRegbOYoPa2M1XNlT8n93XwOCOy4NXEwc6sb8+XR&#10;8qWItmpN76ImHt98/U31nX5j/Mjn6k899AaEtP3xEb53XPK5caF1n2PwjDX7EzF/bI29dN0LzHCH&#10;/rzhIfTOQceayAR0B1P2/5N2p9uW5Eh2mDOmnKqqu0k1pfd/N2ot6kc3yc4acoiI1P62wdz93oys&#10;IiW79xx3B2yGwQCHD0fZ5OU7z43OYmzp10902bbYOlv1W4duZYj5WJrjyIid49taXL9deGK2+o5u&#10;1e/4xaKp/oR28eHyH3iWKa9+j/IiPb7gLFz7lb0+2dovb8nrmJVt6aOHbRcST1lxsg/EtpiXC52/&#10;2a7O7Lr28c1n5//y5rTtxP+tTdYBTmroXOlVO+k7gE7lHTV+k1PDQP3EoJicOac27JOkjZXRX53X&#10;an78xU3cYpO9ydGUoHP42C6MXEfKbl/TxUeufcKMg2J6dDLHvHkMZu04vvJ2JHDZNyj5Dv/8zdgZ&#10;2drkyFdeODpcJF/Ycc6JrvlEiPHT6TvQd3w0dr35cPoOyY3PyQesJnH0RjVwtNjDsJ4YfuYtsfL2&#10;zZw/rB4Idqz86WNOGGvH6DJ+nRtMjGBykdgBYg28z1stwI7HPXj1tXxeFf/mcHWefHH3SYh41JY4&#10;QFi078Zo5fWX+vMQAHz29bSGPf44KHGwawvaeOd28Mfu8eKcr3RyWf6t/8LXRiBewHbLFn3bhZ7v&#10;3yU+4eQjJpO6+/BL2yV9YfsKXeHQOxucq8e+4pt+C/guuGnAEuOzXt3qt31VGbq9IL7HthfMlKVP&#10;FK+MnTf0+FG//HfbGznCf4/x1EbGZWXJMuVrf3lfcov8OCJnQrmF8NH1D72169Q7F9zzufJ1bpd+&#10;A+QV9+Yq/3vwRV0eBOrzn8/wpcPkueSt5EpzsH06FV7ldUvBMIoPUliOqwq8QnnjH97dzxzGLS5B&#10;L46vJTokrzd7YTPObuy8rpfzwdMOfW58Orlc/dpg3zhLJ7aYd1NjdVRfWL2q6BY+tqf+6V+xDb5c&#10;9lJG/Rgez1w5xME7fBxbn7xwjSWcvrqpzxjUn6WY5hvc4/8XesQOf1rqVFOovqBDy3KsP+28g/w7&#10;f0VW4pK8J184YC40znZK8h099ZGN6+LRIx82ibPXvLTyApyudRc3+NWezcb4Oc9rP1iCx3b57rZV&#10;kUungegWe/Ak07qbC7/1dRBo0fH99FPlSCuPPqFyfs2nRZ6vF/asbGIPkp3A8Jr9aBA94NYnlRNB&#10;5FoUDBgjJsf3sHrsGKiPvl4zfNbxX3pcea8+eKF5rg8OZ+4Z2Wj2YrE65UvfuVviAFxl6ALjp9nX&#10;pyaWxl4oTz5ozT+Wx/jS9/gDvzl/t/dl4NvmydBU91Er+/LT6LGU5tqv4b0gBCucwqtQ1M4EbJ6q&#10;reI6QDrk1jtRmAsAt4OvugjHaw2WdPCrrGhtYHRhQ/1+Wnm+ls/q97ygXB7RGOD7Pne6kbV3iu6i&#10;o469Jyb4CehdqBx+M5ld+bbhmL/45PhhJ0Vo8SIDwMXTQP+EsngUaGB6lHeCDneAlrTlwx/K2g4p&#10;XxrlcHwqKzi70G7yTa/yxvQLwD/A5GrxXsjRlWMrsPW5Al97i6P8OTEDaC+osY/jq+K3OytbzfKw&#10;xcJk+EM6avVK2QzAEyv2Vy+09Xblju/aiekfOskbkFU7lMV/fw9uXYauuLH7NfABwHs/jvkKtlTY&#10;78h88tx9uADts+ypn7onVE44d8A+7bxlpLJx44uf8FUGRsbRudrdNq0O3R78ORH6rX3Ld3Wu/KPn&#10;8OH7W+upHz5oN+kod7JpQUwci2/H5L71OzC5+/PjZ68O/ant/ylP3M8FzCzSth+fwfL4D36MjD9P&#10;36LCQy86OVngJ21HPn1me/x82uppm0UZeGAvKKIBIqnJNnSFbE2ALXajW6Avniar6p+wg5P6t2fx&#10;Tj0dJ5IGW72/TgCWT8ss9t02W/iSh1MVvWfxHYcpC/1Z8FLWXBg5XeDJyQo935+4Iq93WSf2k5mh&#10;FybvhTkfEPKAFuV4/bNV0GYiFQtyYEFXTnaxtXfwRyfl9PHEspOQ9Xl9sHIioF7IsRwB5O3rRPH4&#10;hY/n4lbwjOxnUkuvyY+jvmbd/E9+SptLyR59xq8TI3eZPvXsp/VjePPf9rcqhyOnPLbkL6gjZz/K&#10;0e+xehdL1xfaPlcy+tu03+ciMP/BZ0f9EdbLc5/U+ZSLlsrad3KBrxdfcpz/6wRt9YlzWw6/42Hp&#10;ggj5gLh0DAf0RCF2R5GWi6XsqFF9bEl1j8fWt7kregEbfdY8Ym4+m4WcaYOMx9v2Wj7707+HurbE&#10;P0Af8Jm2ERu33+g6emnvzDtCs/qjvUQEz++viVVs//v/+B9f/bf/9v/kdxv/1HlPXzGd/qUdnGiJ&#10;Y3FwxWLoxVOlZ79+zHZ9QTdl28b2t23ZtvVsxlfd8uBNZXsBjN5PPhsz8ufygrPzpOWjb8WTpfV0&#10;lPxVvKOvvrN88eoEPwhyn3nG9hd1qzv85bFzEXX2xagcR76+vQuM8FfPbq9GKKsXX2iB7eTWGTea&#10;99LOWw9n23nxn1v7/wiWF53C+OI9GvyWWiw98X6L8bIE3/I+xbu/c6yejDzsPStcxR7aM8bL8Yk0&#10;MUm+hbu/5cLYV1/9y4WrXXxiRcad+0LaUwftZPwVw8p7AnX6B18sbl8DmXo57ktw+e3kt/IK/S7A&#10;dYyPrM2by3fp8FyaLVscdcrouk+oax4gn/pbKP+tPIX47LzXb7jK1+8yGYCrbhe9oNcffJIPWBz7&#10;cO+LXaMTvfJf/ew7EUczfejuF73RrXzhTN/dfnPLnChTP3z5n+T7eMufW3rtW0B6sYhCgTnhnFwC&#10;B83z/GzHrcElyBi88xZxOjGx9XSpf1OA18Jzf23aMlsf8sHZLOmjnDxvUMkNKMd/bgDAb3yp/nN/&#10;S9dND5vnej6Wa7baUN/fOf8KIHdlt4yQo9POyyKhEQRPP6nOJ69c9OgCdKlt4UFPb5Vy0bax+XxD&#10;TWPV659n/ioXAv7HEw/6blyow9trxtfeiYvxM/IvPSlT245uNNz27e/Rxgag/9emY/fq323q46Gr&#10;//PnzsnRtc53ZPjQyXae0LvHsuoRXua4EfPF88ujZs/Z9IyVn927TU6/w89YBMd++WdrXr3zO2XN&#10;XSFvPTb6WGiUA/rUn9n3s0n22QBanuOLNjTGlD2Gs/sb7fqX2KMXevkajXFZW/8xcwXwtG15tCKi&#10;xd207Vysdc66dpZncggaseGiLXnKt21v3IkVx/htPIU4uNZA7jjjF/TbftZxgP5+93k+mQVK/msc&#10;pH7k+RmSiWHHXVAqh/ERWaP7jE8vzsMOnnzT+WLWDobH6E2vsc8T9LmRKba2/sTvIa9P+AUu/e3D&#10;Y/fK73gcAjjq98NuuKDzv43tLCrCBXBCkGgfQAuWbkrP9/I69dUX/T8AMsQM0CbNW3m6rONqit+4&#10;6SmgzSfWJkfgT58rP+W4f9nu2Ma33jZgLPfGnx27qhv8g2sst8+9W7e2bl6t/7TprhcFXzzCK210&#10;tL90dKn/yGFAturYSo/3uXA7/SRXxDL2ztgSPVIPd6E5vDmyTbHFybWxJ/qkZYsOj7yRP2P5sFmd&#10;lucdA+ZYY9+wZcfQT3tcwrJzrLiLjq3UBQ+Vf6dgil9/P+cP6u5oywH9crNklCrZ+tkBaxw/5yob&#10;R7uF9y7nJMATxgtlF9quSdSO6ecvZEfkUx7a5ctHNDK2iq3FE78FAso3sbFlU/Obb/nlS4CnPCRv&#10;2c48dNrXk8DTTonrY9/mF+1Eu8krt450Nw68Ta7d3/0ldy9ur4/XttXpsu0U7PHWP/H3vC9nRq3e&#10;/tbxJ36IRW2vd79mTmHOGbvevEn/rK+HY29mzi6+ZK13qjvEB8DxlDiwv1DfhdaSrJ/JESzLTx8R&#10;C+1v/JQ1gBcg3UzKabE5Rnmn7Lq4Gsa9CEtE/MnfV87MMfkte+QKuoxeEyPqF4qfdaW1wbEPwHf3&#10;p/zE2CH2hjKAtmN7ZLavBk3f2Hx10P+3N9YgFjYHkNWn0eMT/DuziCyw6xGN1/ji/e/E9/Ks37Tj&#10;2lmfxaehU9Ycushf2Oof9Fk+Tx9Gmd5At2V8zob9TV0tUBkZWzr3Tx0cYyfQd598l8+2D1vfvj0X&#10;YEuA97TPab7yK7N8Lb3jqHxgdtpft7DtL46m/0LcGFiqKTN27vUP87yJPczpXXsnjGaffalbGzdH&#10;2NJbuf9VznFvQMw413kgjEc9BemIZ/1EKfzzqb6prLzQ0Gb7lTJ4gz5z1h27nEOQ2zlh1sIPWvgn&#10;vhsbI2NpycHP+Z51osqrnsP/H+XfFVCdhilnm/y0SlwA+ovwZztUbvy88ZLa4hbHeGyMXgNaN35Z&#10;WaM7ktHb3vKfOXvat+P8qLT8a2P8gXWfRj7xiv4J15jhOlX44Lmwc2zrJeYB+ICZUwQ/+5upWnG+&#10;6Dd6D83qS6cth0o2vn0LD5ocT1++Y4Ld4mZ4kEaHsQsPPGfMnbZUFuSzyTb1/yg/sHP6xbHG2FkZ&#10;kWvd9eGTux0rol/vTTqrSB0+yhK6hnu6FihjTDveUczk6ttMQBe/DZc6QAm/YVGaBLYtWD4Gdk9u&#10;/ZQFGkrSc2UWMV9Y7StM1En4tuSA3eID/CajhG2hFl5fRRgdweq9NOPmlCdwdKL8l4Z+uoPfKqnM&#10;0NeGnpzOq6DgdJKb5Gxi+hpWhvLV2T5+C4tjS+f1T2UeO+FaREVmwU+S6kHK0ZXf+iJljvn9CU++&#10;sahVaFd+B+5jKz0ENdvw8kmrN1lEw+zftlZ2uG0CCfLIP/pEgP+r4z11sr/y4dBxZfJteYYf6AQ4&#10;8y31F046cwe03N05NquP7rmh4H0mX8822YWY1df2ub96VFi+yo/ep6l0muInyfDf0hevRMpij/1j&#10;+5On/TkOUhGLWUpffL7wvEg/egwuej5SZsHGdn0mLhyD4mlDMv35DZnUjfyVMttnuf3x++n3x/Zi&#10;RoXyOzooc7z01St+2eSrnDozqRevJSg+GdpT23U/fUv++SYXgP3uholrb+I4fQovMDynzXN1r2Wf&#10;3xnAnOBNn9i2UVmfVt/xPZzn76RqU3qj7x3ER8bqVB6JN79r+WMeuVxbyVhYH4RJizbmTFJ3wWoX&#10;XSDUhtjfKAqb6pC26hPHZxBe3s+tkw48rwu58cnmATznKeWxGc/lZ1Bwka13KB8adHLdTGInV+Dd&#10;vlTbJlbY9gSH04yP8vAkf/rh7KOD27549FbG1/KYp1ktoFqs0GHQ16773LVtsrLrs0gWy9teYZ6b&#10;UtI276NR6FcjuLOANXFhTND3n3ENZ3SU46b9lYHd2l8cW4bbOhlujOXbYhl8vOWkJyh/fr50Ajz8&#10;8T19lZxAdcU7+9qyv6+XSSLffZsnyY1rJgzyRF2YxaOPuVHiTSbpjacUeh20dk5P68nw+/xeqLs/&#10;O+Gsz8P86Ehm+2Ntid6hA/RfH0y8jI/U1ScZC6oxXfLaUWTah63q134nL/zjKSu2qevET7zHrl+/&#10;Nqdw4dNEGF2lk9JjZb/4zeP4YiZuqcq+twPgJ449YY/OhfPXuuLGX+NRR3M8e5o2TxjmZoHvEpd4&#10;/OUvf/3q3//t37767//6r33iuk9nxdA3uQj/IXfvO1noXKN2TF9KJwuXafOddNK7n/ikr5q2TRkh&#10;m+31az7zVGsXFtCk3pyqeqYOtK93L3pQMoAO8LMneMWy+NzyxhH/5O/F+BL8+i118q4Fou8yv6Mb&#10;Xi62zh3B0YWtWcQTNwAdXTzJsTzRfJ8n7PcpY7nkQ56c1qfVyYM//PkHrdk46Ph9fIMnuXCyid2R&#10;EZotn4WS6BWZ09anrrz4qqixMPWhu151GH0b7+Ih5euTwf7tN95rf9soKOiOKtXtt1T/6yX6LFje&#10;r/e3zylnx75mbvHE7y8p188/fPg2nyyE5xg/c2O6Lq7t2uvEZBY3BrdI+YIvZ3c2Fx4Ts9O+6y85&#10;5E3u/LM4tG371H/9c8lOm6xcsdHfWj8LS+hef1YOmp/PE5j0EycrZ05qTiOrwyd/QFx3G1v8HvLq&#10;sdunPHghTTed14eq0+bmUbM/fULZ4E6sLg864uuzcTi4oys/i+vNfeWdOZknRi2g7007izMypt3M&#10;SWbeID9MHKpfec/tyqYXnfYzOMfGlBvz1kZ14gXt6GzuRcL409YFp7X13qoZkFsW8HuC4/bpyzej&#10;O5yRZ+8l/S1DXL796tvvvu2cQLmL9cZwfPllY08c82N9aMxkZ/A7Jj90Wt6kLijDr3+2+RhPgLp9&#10;BfX6d8v5N9WV+cvPuTkxr3XU1nMT0Pv47cdL351L0BlPbbBzHfKA7bvw+Hhk40//jcPFMbfoWJ2G&#10;ev8+n4yhr+Fp51683f5SvU8/8vTMtEPaP+3gjn9Q2WlXfLS/8XfHHT7WLv7MMy5+9cfx5bEpHqx/&#10;xnf65fp1fKudoMoHwu710390QUuPLoxlW9sOH/Wf3ucnBuLPjTNlYPCyPXr1+Pi+OTL7bWs849Pd&#10;pxCZvbEo413tW7m24a3F4C8NHHnY+G/fGy5+Sr3xk9xokc8Nq4sSb8gQe/XR6Xzmau+St7owGRxy&#10;tJ+cMTes5NXuiXfxtv2zY3xigfzO2dJP3BiBdm5KmIXyLeOXD8GXg/QfvMTKPk1PNznrT3/6Y3SL&#10;htFNHOx6kIu/+kYEVHfxsec4aNlIl/UT+9Bv3W5nfje+hINm68b+4a9seZG5x+TseVR9mLq5MDkx&#10;8fOneYIf3/U7vL41JPooW7rmj8S1sonzxEgljT1nt/V0WR3os8cTH3Oc76C8bPvlsVv9+13oq0fa&#10;+OPPeVrdRe8j+Pvv84ai6MP/2rVv+Aiefs9udtWe5BZ2A7z41cUh81HH2rvnBqmHn69L5xKdr8vH&#10;j0Iy5Czz9TBrm5NVPgevMiJv/WArZjve15jjjfASq86dPzaXjH/M58oj27Ud6+X3UKe7bBEfdDAv&#10;uvGm7SbnGr92DrRy0PFHfMSWAHlnt8fPr80r9+/+rn+Hz9MHT7rdl0cuOIL4hDx63HpvfGdbm7RP&#10;2jlzbHhPQLN05mcdr4LT+WG2/DK+jC/iZ33zl3MzUt8gmHqt8TFzK3P4J/s5XxdL6c+RL374AIgh&#10;sBddL/3DgM6rE22bd7M9YYzsi7A8VZY+tskTbAEfEsegvzObbW2PrFVaTLYsY9fml5lTdERp/xC/&#10;PjGq40wZnq+nfEUvPf1S/7UvAm8WsX1jcbbOJ4ePm67nTTzxJf8kj05cGjcFnXbgN/h8S+fZmoHT&#10;RfuuE++HC0IwTdH2DdoLqO+QhbFXFcsD2srTwh6cmDw969behAM2xnpT2eG9TNWtbcrsZ/p+/H7m&#10;AJFBfTaK23dZczC/oMP2z52DlO+IbX1lx6TLv0EQn47NM8Ac16iUt6hf8ifoOWeqofO1cueqbxPf&#10;fw+eMr+EJ246njbfjeBZS7HWYt0tAqPC/j4uHrt+9o9yQ+XFl+z3579tHCO2Pb6k07PMnGPpl4af&#10;AdvaL8P/AmWp18/Be9dnErFLw96uK6XOefKHD98kVu/4wNODZX2q0pr3Nsbh67Byt/3iI7C6PVXp&#10;+B5dWvasIPvwYR+Y/DJ9pcej/sgP8uStKdQuuz5mvAT179nSxdonvHvMHKyoXVh9a2/iSSyB5hE/&#10;XVaZfmLnxNfRv3EYPPEKyufULc/VZeqxik/zkenU0d1P/MVakXDxQP+kJcPbJOWwrgFnXCV14w/f&#10;lUnWE7b82obzAr5bvmW7DcvUnaPs9O2Tp43FkLORT3sOk/r64ZxX7M0teNxw7LsLuDb2h/IlYjDk&#10;ofS1hJT1PvHTpKOmOo1ilXPJwGf47XndzRsSmgs5+zc8ffBalzle+pvmuUfO21y3eBO/dExofxkM&#10;vH2MB/LxPOWsbnRpfXTb+O885+RW41xdk6/tx0+5z/154Afb8B0nddu8Gve9zlGLsjz6BHCDPsoI&#10;rB9/9NuRv+Spo+9zcvCnnhDsRNTJDIZOxk0Yda51XJN/DKjRGdQ96fXtu2+/+vMPPyQLZXKZxhTI&#10;gh+ga3K3zYkJ+j2hV67eJNiJC9sc63wGnf7FkuJkgc1FMEjj8Ll4af+7LEaWeK3NVkdfftUhJ8Aa&#10;CRgIyoOc0DsZ13gfs8jdQSK2lzh1JlB8wXf0xqP8Ysvyoe+3WVx+AaHFG4zf00ixvXc6bHno2rGC&#10;IwCuRjz1lZ0FI/QdBLPthDfpZAfM6mSCkjajhxPs4/p2PjzJ3YRWe+nxMZIFduxRprMJWd/Lhxpw&#10;2Plr7C1eWqX2pLLJubQW67PAdOrwhDN8xwf0BGuvuvWl8p2grw9a35iYjrRPvqlXNzTTnvZN0Fpe&#10;fcbnq8PgJo5jx8RFtAhb+q+uYmD5al+J2BYs7iYcbbh+m/pcoMvEHD9xXP+kor6PvviQLc67aJ4y&#10;C6Lq9S/l9osn3tI+e7y0dJv6U/cuOhwdle/kHm3bQWxvIEQX+s2i1rQDvdGT0wXmtLNJ18pZX9j6&#10;wAvjq96xSe3qya59CsyimNj92ydPLuX1tskjc5K3d5872bnbzsKFXCRG6NRYisxtG/bRwQmLfXfk&#10;g7fu+kk5fHq4ieVN7iT829/+2v7At5vT0Jl8dFJ5Loos3/UjXPx60pTc9O5dJk3xo9gA7BIXdIcH&#10;bH0sFu1+B3LOfED75e36ix6KuoWNT4tOLpLrL/R0kYqenbTn2IlgL9REjdXpp7wm8mMWHd570rq5&#10;bvTsxRe0R8ye5JHRgSf8XJRnaydzUSZF/TJWLJC/dscJzQ2tO74Qg+JAW7DjXZ/4nn7U49R98/6b&#10;8iCXn9sG4ftdLhjPADr26kfiVSzDMb7U/tPHXKxTTlYX37I/F/I2Z0/dD6H7cy5OOcH8p/yWprEC&#10;DRAfeNLDOGafvwHeTlb5RFzsKySvNo7Na8AyxAAAQABJREFUezGgBI+vy0flg9f0yas8vO3PTb1j&#10;b3NH7PUq6//8n/9z5H2MzX9OLP+tF/+++z6/sRr99G+Lh+g9FfA5cdqnkZxgnnaoKsc38k679tal&#10;fAE/7e2uw94AcSrY3HyCZvnER6u/icvQ3YvWeJlEX30nx++z6L80+jefDux2NdEW21+mP419w9++&#10;VzfbymnGjTUHh2Wrzh/oIoqjjGsS1zeJL08BS4ny0Y/5Te//+l//7+r0f/2f/+Wr//Kv/0f9IDb4&#10;/OOH3PSWfCIn8V9ckj730xVrJnRuumibxDe9QBub+U0ZW+nbnBMNGk/JO/grhwPkLvHLb8rZpm7r&#10;0fnTh20tRC0PuBZ2rvwBl9zQ11ehcdq1+uzFYDirP33Nq37IK7HpAPfr5Dl8y+voap9c+rpg04Xr&#10;9CkXD+jEv/p+fRKeIR7c8Fx9O18I/1+DTz/jXriFPu0SGn4A5qSdn9InbTdjK57GnBkfndSCGSPm&#10;5oIWnHRFXx962NDNDl12st3xX8xEp/5GaBnkC8EBejqSd8GVDXMsJjbezG3H52m74NmvLPITQOKg&#10;ECKsokWDqncDRzXxKn99kxxArxmTzVeGztjzzTcW+OdCn3baWCPnl+T9zz+bK4r5ifev0x93EU5/&#10;HQtGDd/8Iy9npElbze8s0g3IxeLhCXIytWNN63fOVD0Si83p9FhbQ1yfhCle8HqiGd03Jj2BUPzI&#10;XdyVebXh0cmcl0y0co38jVZM0ld/AOaCgEz4xkq5knxAzvjORbBh3liJcWj4wrG6iZGRV+J81aeR&#10;u3aOLSNv+EyuWznabMfRlbd6rI3L61mvjj4+2b1AOZu/hLt8tJX6+iDx931+WmBl3duLZW1hB5rh&#10;r99OTM84N3F4tVviSXsPLzlt32wwePN0z3SliUHnnHlNZYCOPmIP6H///M//VL/LLfKRczGyOidM&#10;u+1NMZUXf9T26Lo++OmnH6dNo5ec0Hlw6rWzG6vwnLac80bxsoDHjxlfgDmH8U/OMQbTUb2+STa9&#10;h8/Ox+bcbPV48oS/5WtHmNTOzv+jgzltc77YPPz1LyC38EGYVP7n4LyN7VcOPHgr03b6/z1+1M+R&#10;M+00+tCpF5aSK7Rhe0XKRv7d55vbUg5f/uwYFB35pHPH8G0bsemcy1cH7YVfAC4dtIEt3dmj3keZ&#10;3Gg8Uve3MxbSF28ybcVOby7MHE5dL87mPMDcFy058Hbsw7O8gwvM+7ZM+QJejmvjkVU/0DNgLMQf&#10;HhwyNpHK62h95CIxRoaxTO6V63r+HF7U0K61NeXv339/+UBulnPA6BL8g0suMH/Vtk9onNA/81Tj&#10;196MkF+87pzVGC3u6q/0K7lgbgQ47dZ2isyUr/yRF874xr6VqT+Mj+TCmZctzmwnd+pXcVPHqfal&#10;+Evum1xx55PaUd3H93Rn+9Cf+A8j/vu4N4Cv/0M8eqYp4pOMKt3iiceCflzI/JbtXwI2AfFFX7ka&#10;NMbTJo3XHOPF37Hk8k20lfRrr2aaGwVKnnPTd1998/bbtjeNWIRn83HWDyonst0kK6aU04UObnZ8&#10;Dexq7PEZfrahQeemSBcB15ZnjCqjuy0an9fnMnIkPo2nw3tje2msBcoH+pcOIL+i+/b73KwWfavH&#10;0cfPO5nPaMuff3YDjRuk7rk8ejdaigu6f0qeBSNr/Ot4xxe6G0PA2Di2OLYW42ILXaZO6c0LD7R9&#10;k1jkBqn1cO2ufSNLnI6cjnnwA2z9Y87LfokdeyEY/fYNPNCDpw4EpHWj3/hfG/JLhFZucatH5ms5&#10;18BHXfm032jj5E/45+TdeeoCvTbeR4fR30W7WdDP/PzDtIO2tV6wsvFww+FeEOS/yj9yux8c2vRD&#10;h8h7QueUnJiPmMKrfguP+jfbvo0otB4AmvpTt33zMOwcIb4PKnbD58TZZ0+6Og87fXt8n3EhOXFh&#10;9V37mnMwC/j2BFv92IIRonWdgxBoHHmbV2JP3NLjjN0pd/HV2gqfFj8XW+fmU/1vYoROxgDjJP3b&#10;n7zpJHbiXf9UhrjXFieec4EIjtyxcNlyCrTdxndjxhAUfxi3+UCO70kH/JdNVJ+XTWTDQY+/D1v5&#10;FP/apWsHXGj+Oms36gvh6Sc8QOVnu/mwhfnq2py+WL6jBNzmnuTotYmu1fcQbvnqpViffvazzg0S&#10;e3DQXhfC6X5kuiDOJ+Q1/4XP9LfgxNef5kp39BjBtUNDBeiwvwWMftJE6tYfKfDTa0g7rw2++MJr&#10;+0R1jD77hH7zJF+37OTuSpuvpduij8F76r71tSl9c2+SXPzd1o4cmH+JuSq1lWernzZX3CF2YaD3&#10;6ZpS7LTPf9kcG2ND/uaGsWn/yjx0oQjutHd9e+KagB4fSfTfuanyvabET+Z415gUfvxAJpxffkmM&#10;Zv9DcKpU9CIT1KbEpfajU2Mp+7bdP7Jr08ldz7WSIBVvaceW4X1Iq0uCrvqov22Qa/Uf50kTC3xG&#10;TzbR35xKXbzZsuVZ/VJPbnnG3p1TwUHzGuBeYP/ovrLdiAX4pJB6sH74NWNxkkj+9Y9IzYNVLQvO&#10;Nf+jT+qqb0TsU7/DyVqVvDj85flZs6MXDP5/qTc1B0fOS5t3jFxucgja0fFe/2tRv8RtUm4UgWNH&#10;e7Ex2/Ba2yDP2tHwc3zfMObIPBa93BZdzljddrh01h7xTer36WH15jB8bP77hGd7wNM/wPCc7c4l&#10;lM/58LR3DqbdoxOcSM64wX9lED+NH2HRh5uspReCNOO+tjA/HdzewDLki9Yt2vrRkcZvMohQBrij&#10;1OI2hhYUnhNH+2PMBPK7ryfAqjoDzgdfeHMH2hhhQocn3F2I0CmaKDRgDNRBJMcUYlF+GupybPBe&#10;y+ChmajxFEDLfXiiVTbAmau/7dUxUu0Y2Mwk2gmcxli+N+3gkTv2rH62CZfqyFebWFbm0u22viUz&#10;f/4XVpflu8db/9yW9xnwtlxZ7x5c43M8HhmMp54j+iE8KGyWO7ZDVX7d+pKPgXd15OhbXPAiU9JW&#10;30X4rQz/8stWXW0ftV58wxF/CzkcuHZC30nEFg+Cxf31awfcVK/olXs4tf1bRscirZDRsUk78sQk&#10;vGvyswwaZQeXLSFfGbZY1v7yvoi6A9fg3PpMGCdpj9/QLh/Ie7xlu31ODvBht/7Fp4vjeGFsHJ2U&#10;TeKfNnotX9/A/+9BTxAOgkX/aBq5O0dy/Mr+6Pj0x0546Tr6b/3YQT8nLuDTh110m7tm3anmoi5a&#10;ui+QT49+n7ryyaT4Q058+EjfmAXimcAZpNA1F8Zf+m3xwtfFixlcTOSyqJ7FKMc/52LRN9/OYooJ&#10;voFLuTaVP+gF38C6OWFt37aRZ4+ixVfu75lzmjPdXeQv9fjFq8df0z7kuDDcE4bg+G0ZtjyhA8+J&#10;w75C8uxfOI7RZtvdVNT3PZ4yuPuqaGrsCYjynSQ4aeAzufNPf/qnr/74xz/2opkLZyY0bKYbnzde&#10;wz9icb76gCMwk4vRCQ18wCf8TIay5cMvO+GQBzr5LQW98ZkDdPSwgNGLZeGhXhy1/bK1zz4Q67vd&#10;NkhtTmJPblumxRg5Z/fS1zH+T8BR2ZZX74Mz8kYfJ4rf5aLp999/14/4A+4eTzREhgtDLRobTPpN&#10;QOOjZ36urGfcJMf3Ygm7c9ejC6Gb5+aJefnkLACEvbhYB47eI9P32pCWyT60aScnEOo2tywuXkvz&#10;3OfpJ+wEbeTx1fB/4vz/2WdzjO5ikYXav/3tTW4M+PNXbhD4Pj73+8uevhYnjbEI2/hwIvLpXEDo&#10;QtixqYvepz2mL41N6wO2bPnGMxu2fPfFmsXt35SHfvwxFyYa457YzMUWOejqkxri8C3+5qRsTUx9&#10;xIn4nwu3E+trHz6eAurPXuB7+lmZHjmLS9fap99El92fvDixsLGFfvtrdU+bOxaL/JJE0qfX9QH2&#10;66f6q1ywJwfVIV/sKkSE/uju0e3/tTkxvji7Jcu+VpGnwbKxP3PG1D8K5bbXsTmtKuIPHPw9kdji&#10;blPnLvIwfzGn2vZv7tRngqPv1A8Ig89mVk7MZFE48QrW58+4YjuTantkPsfvJ57cQF03BeGz+Ao3&#10;NslIk7RtUvjIDaVQHZ9nzDN3MfaHduMBj7bx8fX6Hs0L/mlboF4s+myuVb5tpXx5lF7MxE9uIOnT&#10;XjHaUxdv3k7HYyuantRGF6AM0B489Vg5ZPTkK1v7KxO+GNxj27F1LhCqB2LnSbc3H5GlfHWob1Lm&#10;RPIJT1r7Oz+wD571jo9pdq+6p11OgFcn5dGwuMrY+S436YLlSz+fOZ4TaLpGUspmzqQeL+V7YQSP&#10;4T/boUl/LK/hqd5xWhV6Zdgq80GzCx78shcJ13b19m1XFnpwHT8coswFt1S2Hm0yZPHJ6wVlOSX8&#10;gLLNUfv6YLStj9r4tb7Y5kaTLyWS5aFK/ML1EYMdgyND/vRKRn0P0MdY4bWVcM1v3JAA+KE3CESn&#10;BXwB3AUX7uhE92cfeY23+F/aLr/dPnFaxpZn4dlXJ746Lpgv5/MhZexS59zJfNRxvq427vHh0fyf&#10;utKkbKLczinDJx8ywPLuQb7W7+xHs9B5eM4djWsA3X6WH1oxtuAYDj724b08/xz+5tobK++Mz8vg&#10;2pmC+iA85CnxBPDfG2T5pvmZjeQNWcuW1gXQaN42VkY3IK+5+DuLoZN3VG8+WVvFkXHz06e/Fhft&#10;xm3nL6d91l4y8Hbs8+mTmwrHFzOnm3iUP/hm9HwZk/UhQQEx/SYXUOi6vJXPuH+fPwyfaWv0Xge/&#10;Nsx2fF6/px4+KC7fVe/x8e47H92FsMV3/POvM39Gv+sz9r8EnpDmv50nmM/4GHc6H4lsTXIyQduH&#10;TgtyzG/gqr/z6SwoWgsYW9CsHbarv+3yf25/TTtu3eSC6BA5cPppDM0+3tnrTXp7fqNMez9h+Svb&#10;dSD7nV+KEXGt3x3QJFoFn9Km7b0hkA9mHNLXtF14xIffZGfoUeFj+1sYu/hg657+uHVeHy3W2r7H&#10;tlt22Vamw3jpr+YJvvNYeXVif/rd4olRF4CazxGFF3b8wr9gXYpm6ZSvfLkEqEOxeOZ83Y8PI6D4&#10;pe88NEUfT/9IXcvLZb5w2qczjdkzn8Em44wJcufnh6d2DJmL5RFyfeRPsPr1IF+vZSnnm51zL14K&#10;u7vz9dobWyvnIOG1T3rZf8b+8nH+V99voxQvOnNbFO/63pGFZqTeer7WHw6d2AcX/9p/+Ne+I0O9&#10;C1Dri6WtYO0WPBfoR/f4l31xGz9/+pwck3D/9NmbS/wWu3X0yNJ++beGgq++JF60F9hXNjs25u0F&#10;yJERHMoG1q+by7fM2oubAuC7IFrdJ8RK168cf3aX+QP4af2iK24fbrvlfAK/iyb1G7/V/fiLbsvj&#10;ugCb/rG4xNWOOMAW7Fyor5xuyXxt/3mWb9mTH+xwe1AeHV4Wvah/Huy52gueaRd95nVcNw7Jc9E4&#10;kN7UcbkH56sxfPqoIv7hl82Ta3efBA6b3/SbJ7Pss62u8nVi9InyOmc/636zf3xePrv/G6SXBdO+&#10;2m0Cj74b43zm5gewdo2+4x8izBMG7rI1Bc36ffgu7vAjZ+s1cXn7Tr/wkz7X27KCWMoRcdOkvHqn&#10;XL3q1fModW2euijcY3GQg+Ip87f1tm1X/NOfRcQFcPNxoS6VLTZPX2i7HZzaeHBan3Jg8yxu4Ze+&#10;Dn6r8LxwJsf3cHV4tXV+uvatMGvHLlibs338lAcsOkawZ/yCH50rKYVJN5kfjVDzvWDNwfX9+nj8&#10;oZqPpD5qyVX6YzJGKWfNZZhMvtOeI3tlbHw8czSeA9MGs7ayZVOzskbfg35y8NRNbF78M2/01DaY&#10;vry+nX5xOPxmg55tYPbnXM/+refUL+LKPKVjc3y6czWx07wSOxuf5X3HFrrGXbbi/8oxkbnj4crI&#10;mpuF8DlJ+tvf5m5Oi5mEuWPeRLcMI3SV5gAfJxC/5pW7W88gvl/D4PQOoGxNlvFStkkLnonv3iWs&#10;XFD14ksU72IAnhGQqsi6E8bKmBP2DYqqcn3Rl7zFtVW2n0VU7vOudxPQHz8BGdq3uaO7HXvsj+Wl&#10;X9rySsDa4rG2zUBvEM+i0alfubstvgbKH9jy3d/t1jt+QmWm4Hniv7ag4VfHYP2wx3vCyX8tO0EK&#10;d/l6reLyVvasG5zYdwaAVn7ha+5UGP+u7Be80umex/b3+MnuiJ+GScXiTHTkOHZsmTa4Xl825l+s&#10;Fue5XdPpd+mIX6j2Di5JQefhR7C4tnL/0h13F8dXY/pRSO5+1Dsh9ar0hRd6HaPFofKV/cTp4lL4&#10;96RM76HPKxliYf30Ws5Tv6WDc+2n361tW748bMld/41edD3t03502/taB/QSO/rV+ylLPZtnTNG3&#10;ZrIxTZD2OPE9csfXaBbIw88k5G3OGCT7t2/nlbFykQsgz4FjfOHCqYn65qJss++O1faZGCcOLN7o&#10;G4XImAFq9O2F5SyOwDOJ95scVgjmVOPh20ebvrZ7/dELyQaeyODYXeDpwgq92IdP9KGTO4OH1wxM&#10;6xtlTxlb/pyUrN+e23sgqTdbpW9FZMCTuFHNBIF+AQPTvYCUsSUn0HMSJ9db8Eq+6gRZW84d76vX&#10;LEqnfw3z+nsXXt6kTRaPHH6w8N82uWwbHdTDZaN2XFuX3taY9/33LrDN7xLDm8XI6ZM17PBZft2m&#10;Aj9xuTlG+cqw5YpjQnha9Bjfk8s3tvPJyBI7dIDt4w74c+3Spi4CuPj7p1xI/8uf/9In19S/j/1/&#10;yxs7+I3c+dAmcXDK2PUSIoz8JC0XyKtHEGYbxSm/QN/4nTFj16MuOMrMH9j3GnbSsQt96lcXshbs&#10;L+/12dbZjk0NNkc55qtsYx+o3vGX+HuwLV4R/t5XCHqCk7zCTSZLXgn9lzzp+0OesnbR3e8Bywff&#10;fTc3NGh3i8ak081ThO6+f58nF4CcIDbppe9fuSTH8PmjJ73HpHBtLHWuET8+czxb8Va2HzzAHS89&#10;rL3s52OyF19tfZQyW8B/cpTfV/XUs6eZ+qaS1LsjFy29jX3wyNQPf0n9yldfXilXVrUsuIY2RnY8&#10;7n6QZMmffz4GZ3/1yA4nYnPp2BhJubaoLcceaPxqMXEWdWfxMRJrz8Wj/TNHITA5Xh3Ug3CeLdn5&#10;/zl3iNtptr/V6Sub9k7YEpyvxVsb3KG9sDG5Ptpy26mbflR/mlsq1w9bnzY7izKdER6/dB6Z+m3D&#10;UORo4kzb+HzOa4jmBNqcXOzxSeIxPFxUr7z4ou3UPnT73DjSvPtqXlsh8ZGF2rV1x8pYUV70bn7g&#10;y8DavTFou/OyrSvifuEPJ39X7k/d5shZfJiYGxtG75A0NsTgL7kJSxv70JM886nKi/0bT473NYMV&#10;H9z17a3OyMJLP+VLfjV+ORe5Yj719XtykBupnrZxBZnyIn127BsZ8u3YsDL33AuPacPx7RxPfl7c&#10;lfPc0snx+GDbVbwM7dhw8nz02bacOJoxGX/lo+/kMfzwvfFHi21bR7v/1Gewbn76IF8ujrShrYF4&#10;Mo5VVuSFYZ84IfPX/JzPL/G9C5xA2S52vtAp5Qtbvlvl84pnPh0s6PbpJHeTv7rZ7sfNH/bLK0TG&#10;l8ZW7AGd55wcuPJslz47xWMbXHGuvrj6bGxrzk/ZAvs+fJu3zTxwf0q+K50clfIXEBnO8abt73n3&#10;yBnMlbm2VH6qZrvtK6tF39Xv1M8iJZ1vXvbGxinjx2BE5+lr5mmXD4Ky8pTxSXPIYaiu89vjK8ds&#10;hLs2PZ9w4UMAbz+XrPhZmf6wfQLunn/Tk/zqoTx48D1RxLyNZWUrPwiXHLyW1n7xKs/NoZN/GscP&#10;W+CQq55s/JaHusYUXvlsrts2Vg8c73mKNRSgatgNzoxzMxeeWMtN6+G6uUv9juN9+jc5X7/avrU8&#10;VzYdR9b0XWG+TyrMQqf2MbbOk6lV6ne++Pl9nmIQ05SuP5pb8BxDEoWhvtuGbTUwG68whefvgoYS&#10;pJkHCd3neQofhFvrM0LmdcTOQV7mNZWVf/y87VKix5dc5SlgT/q5oPJ93kLCh3Mu6iKBmH2po/Zm&#10;g3jYnEWfkTGaFSdlcOYJGG1dR+ecaWJ480CEVCOy8Ki3bM+xsutTnkGnQIDdW+d4aexv+dggP62P&#10;zlwBX3/xAT0B3GnTuYnXW3Ge0HaKgnS3QP/Nt3kD3k/6gfnm+AQvsf82r0FHT+zMq0Znqqt3rXIh&#10;3KqvYzrs4nD79xlPFpdd/wjwIHXj4jXJxUPb9lxpONZXz/hyAw5iOuWz/NYPMx9ri7Uel61bLXdb&#10;u9Q/+IhlN1SimXq8Asm39eNZtFYHpk2zH51alO3E6sg9aFPXSBp5o2HaZ5iEt7y1mk17ND4wOEyq&#10;T/bJ3NhBvrpM/TTizG3UzTiIRzU+x1t+WGNTGB5jl4LlPbX/+Bv+1T5FF0cTyw5H9+hy8sPyrx9T&#10;zweN1dM37S9OtOm+dvDhrvJJPKL/bM37jTcsuJFo3ibmhlY3drETzvKzBecaw1WurPL0kSN7xwp1&#10;4Bp/KBA8bw+it/Xb10BmYYaS4d3hKbk5fR2svPJZHke+eucpexF0+e3Tt+rrCJv8Gb/x6xpRfJi9&#10;Hi/dtT2yS//42v6kCC18/PAGjvvHXkXHvpbbP35dXNsLUmf+Uf3oOE3QajmPR66y7Nxxc2I6GPpJ&#10;NQvt9o/6T2lohNWvaf+rLDaAHmunk1db+OqLbHhX31IwZhezvlP2D2BkDd74RT45Nhx//R6Lp/+3&#10;D3fsarzv+t3vUVP3KHzpPX5etYlfFRZ3fYXrjp8roTbvwW6X2R7bHqblRfZL1xXzKacFvpZX6NVv&#10;+xRXY4ZPLDj06QuJHz4yVu3NCk87PMU857b3ORBecrJ5Q8+F6BZ5l23Zx3Ny4qXZ/6ed5/ruxT+c&#10;jnuqB33h0UXcd54dHbninnNzjbK7D/LE3kAnN8k5aAbYg+Zq+K042/UhfopG9gs/JC9t/MlNHfOD&#10;O7ly+D7HqKeAttez4Hf2jc9g5xP22/ejFF3WXvrVP6/M+X37cEp8NCnNvu/ty5efXDx6QKQ+jtyA&#10;NOe/Wyj3c9iv5gTyh/Oaw2x5rs/Q3DkrB0HY9ly98oS4hb7c5ZYBagaxuSuJ8SZncwfpJHEMdvDZ&#10;YFondRKsgywcBzokzMLo8kcjiRgUyXBsIcr76vcuewOpxSsnLuRyEwOD+htQntrflCsgh09x+FJQ&#10;sGcvpuADh2wdok+UxMFkrr3qOXiPn0LXB+WBD4avYOu2eOzlo0wg/KXD4A3PtvoH+UvylgfaDYQ9&#10;sYXvZMvTPQvLY3QYW0/8L0q38BYX7yfQZybEX7YN7u/ZrW5573ZxV97r7fp6XRnVBp4d5/iJruUX&#10;lbdDL/+VbbvBP4yGpngPIaPfaRf+JSNb5XDpJRFNZ0v9GVC3bu1wXN4RNjzXgJHu+1m++MN3cNSv&#10;bCVwlkbMgGe/1EbFT7+zBatDtOlxy7Lv5HP5rYyn7KWDT+Zr2Ppn3XOfr9ffq+vy6GCT+MS2A1Av&#10;XI2PXTZQboL1JpNoOq0t6JV7Mq19NYhwN7mqd5yC9O25QUWu0T+XDx31jy6QFx/BwNatHfukJ9q1&#10;Vz/rk8Hx79ssuFtIYkOfrLPAd/yalurdavRRT6fyz77tjxYW6CUPnUXjlbHb6kHf0KwvabqvL+IX&#10;dWBp4Ll4uO29r38yACgH9Fm6FpwvtCszHC+ez/YjZ+xIG7hbP8dwXej+HFuWfmJRW2UMSVz2hqGg&#10;eW4Cj401+I2/6GR/y1ev2piJ9EJxg8e/Ws7xAvr9LB/HgEyfWdCX+++FfeVMwHDxbNu34jfgzmM5&#10;ekHM4Y10ZapzjBm9yjf5wTgjbnw6AQySV4i4oIUlrs3fFh3yAeJzJ5HfZjGlrxyLLy2odGwMTn3c&#10;C80rt6SdPGt/Hlrd9Ln6rtJmIXzrYkqwj53Rjd7io3e+HZtf8EvW21eQLI+RfH/3qbzyeswN7uro&#10;cmLxtM+jqjqbAK0v5gRY3IcXXcP39QQJ/bKSs2ey+OT6aj88cvv1yAg+33jN8F8zL3Gx3dZrUhsH&#10;JweZNGrLLjqeV6+5mNoYJDPt2ydXs1Doae31jXp5oheQj5Jvv01ea76eGNJaQHX5dX/mT8qqboN0&#10;7Iez+b46pp2UmW/Jeau3GNqLefoEndT987/8S7eO9dEuiBMSePYduRJcOSx6okcHnnrBedqMVs5R&#10;hqccZLu6Nd/47arQKdMnd+LqJkSvMvck+Wznhoc0WNt+en9VuGQ+Y1zfBatn94+PdxNNos/E++rd&#10;uujruHZK3adPluH5ImvhhYzjl+cNcnAv/iGC0r5f58W/ndMkZ/TVWdMGvQmyAtBGh+x37MuFIU/V&#10;yAOfPt03CfA1dnt3NHkbIyu7fo9fNnddOG2jsaYq5csFnSeg7R+EgDgH5Z0+YQt2PkJHgG7huS92&#10;geryfvB3vPzsJ2QKy9vBxujURzOxpc3D7+XvdkWvo9twIW/mFNU9dXgAx/o4P4/8yeMbs3AG9+4D&#10;T9bYjD78wb6b79oz23nC137bqK6YvrO6kKV+P4MHR43xYnjbXxy081E6Ptq5DxvgATgubvBD89np&#10;k8sHzi4eD76LZqcRFASer0DWj+n3pL/1vWWubc3P8U39Kj8lfsCeK9q/Fui060M/dU871mblT7CA&#10;hF+wa28vGGQfrZwkF60+6K4FheNDeMtbfto8uE/oPOvhOV4f2IIt6/7xj334bgDYfGncMP6D5szk&#10;Y7SA7SEoTctSvnwXB97oOvirz5bbPiHsAjdP+E+ozFPwuo5MH+MKMjas71Yfmo8+szikvG344MnO&#10;sTA6p3z58h1/73iE7jluVOgDn5zOrTJfgnvx6ZxzJYw+W2cL0K6tytp+rZknANeGUyQB58Lk3Lil&#10;jgFye205PPHzccNSx0xy8ml54hydG6xcWEwLXDoov3QIL/tuVpVHzffU7/xx9ukxayv4bz9206kc&#10;hn4/ZJNlXjA3wP48r8A+ONN/h9fGMBqwPGYR+O4T6tUt2KdXnRJZlZmcocxrMDevyiPq3saP4OZv&#10;/9b7m7fnJ7Sg1Td3Hbo5B1w5/EgWhr6mbfV5a1yA7fxFH7g7/rTyfD3t+etf/9rXwPsphQ+/5qcT&#10;jm7j+3tsnDEnMtmfv/b97G9/Xvvkor6dKbL2hqR9tSDxbdv0Kf2KfzbfHNV6nlX9+Pz4enmnpYVm&#10;y8cJ4ef8WmHmCX6LewHu2rm+MHYuT/rX1sf8pniPOdDMZ9IeYTprQokFR3Q7oC2MUcYR23T3yi1e&#10;KQdxx4Kls33O3bvAHr8uPOtyQtBiPOhEz7WNDxeUqZNpZuF24lK94vHjbJdm3kLBV5vLEzPnXKh+&#10;Lb+JM2MsYNvwkhOsnSbO8+GWg57trePKGtqjB0cFph3Gn9X82NPytJE1iIWxzRH84f+cf6r3F2VK&#10;wlduIAKtSz1vjaUtftEGSurDqZrWK89TsBtlp9wWDZg2xn38ru5ySDHwPztnY/yfPufcIH5EjudI&#10;n352cCvLPr6HUfV46HBQaxd9PuqPKZQjll67am/1F4THnH8e36WuOkQffbT9On71u+vGcTw+oslx&#10;55HFnvjTz6qiPpYPBebGmvFvOSd/f87PudVHdwhXncp9qOYp4ZnjjB0u0HoCV9natXbURrof257H&#10;+DZCjq3Td+acDH11sUXbVDGvZNa3PbmcTX22svfneIb2NoLsbVO0q8v2Me08NBnr8hNQz3Z4feH5&#10;Y34DvmtPIXnzceIOP39fktvC80WOm2XZ5dxu57rVJ76rmWm//xWA255je/S3K7p2zICxa0fV8Ywl&#10;ysH6d/ZblLJWtA4NnesnAls5eL/7XRpd/uTmIK6u5SX+/g5sm0BBV9844LNsNr8+8VSDkXP2T3vM&#10;RjthoZ3nHKsthuBhE1nmSJWZfX2l7Zp9ZT762mgycvqtP9lZPFTZdzz1NP8tbF9ozdHj2Sbll0o6&#10;VOZhSS+W7A2TF+fwIHLiKxhHfo8fddUNfepfyEvZ8w1LF9/HTh8wedDhMZ9BWt4Pkhe7pU9J537j&#10;teT/6JGc9rF8j/6PdqHjk+8e32Oy3JP2yvxzb8xboU8cZa/tXbzX2y+tvcAxd4qahc0TT90618td&#10;NZPlB2++T0ycoskr4mKYrQ9n/ib2fGZMlidmrL/xn5yf+0/7Hi5cqUf3Ox7FVUe3g7xrvAjq5+in&#10;yzbeWHXG8ulLw/Yp8+MvaYPgbH6Dt/VEvCfAndCC2IAhUejU60TGwhEoCF2wVGa/C3WCJX8vIC3C&#10;YXjs073221lDtwpIjE6Qli/eFik76Q3+i8kvbQMrafVbXqf60jvk3WdXcRCezlg+h2D5KAM9DrEt&#10;/T6f31pbG20vfsG37zNOngV+PlSGx06wyvx8LQ1eq+fKs/UBy+N5fFh00/LYNTR88wze4bM8lg7u&#10;lCm5ZW39blOzu8V3gA607vhSOwNV6n3ED9sAH76G0ZdsiedlfW16ECzuFh3XMHqKjk53PcXm6Lb1&#10;4Ka4ZIdWwvA3Mf+w79Sr6wlAjsXi8pMU9gTN/vhlk8O0vbK1Zbero+3QpC1cSOiEcHy3Ml73Q+U+&#10;izvHM/lsf42uoDEbn27/W/+OvJVb1Opggr2D9/Y3uD6vJ49kLiy/0hxb682jZ3G7bzLdmsZE6YJ/&#10;QXEmpui6eoeoKOPreU2FyRpdxVZzUM4G5CX8V2dEd0x6nX1eYXpO+i2K6KdbL9fwXS9yHXnkrp09&#10;ERAh0Uvu8nodqhfVuX/2LaDWPgNmPj+fO4LFR5/eS1lPrOkV3XUHdvaGGweVF0ZcgvH6skKSoM/C&#10;RavCK6dDNErunbiZ9htfse3X8xu4ePWia3I1cCHx6/xWJGB/FzOPHi2MXD5c20cvfTMT8NPHi/f4&#10;4gu29GTaoKjgFWwc8zMfWsRz0uqpVvhDP3SX7AcPbQRHGzz7IF35AM3kvfEdvVeNxoQBkvMCjoEY&#10;MjHhkzmeNh+ec0JCX7HXXE53vg2b5ySv/MOz7Z/K1/oPv/vVd/VBeO1g3XpjaRvfJN1iybSrEwX5&#10;6evUs9/kw/j4XZ4E9ruyXlPsZgN6GeTFBP4LFlvwWqiOacfyEofhrVnfOVlk2AO2HZXbT4Z41M5u&#10;aQ6d/fkM30Vmn34K7C88cZ/l6st3EbPtxOXQzmbiFAraZ/2DrL6zwLGLQ8+6577++iZ55ENyg875&#10;OQs2fP1D/Pt1+t6/5gLwXGhz0Zf/xhfNS4mfXxMjXUw9i7OTJ8bmn3Phchew6W7xU58Uxzsu9hWP&#10;x71sX3+Mj9KHw1de2dzcuEybi8sTNo0f5cdNNU9MbTwoX75b5sKdMnLo5AL2XphWTt6P0d+Twc+L&#10;t73AFlnGBrbKP5WdBVd0+6GEfThkeM2pRQ79X79TB8RjKupDcpS/e28sjQ5pB7/hyf/mqHJ9c0H8&#10;hRrftBg23devtfkV4+H9/pv08eCRXfwT+/aFtZsJqvPpO9UrdNZKP0WXjgHBbXl4KGvM0WFMqPzf&#10;+9q+tCcn5VOF86VdvkBIt8Wz709sanPHHzMn5RMXxN0A8fmbmZuULfzqNjz4sDwUBvDFR26w3/Gq&#10;+WX8BnfxbPtK14ehaHbOI/fYf/J/0r7ed1ynHRkU9ft5zbPyscWz0w5Qa6vzjvxNHp74Uge0c1+T&#10;Gz76U3UTl4dHRpu5AHPkrZ7wfBzvmILfltvHo3ONEx/6/fNkbHD0k5NLowt8MHzGvy7gt38cH64M&#10;eVF5c8Gh3f32iXLaBQBtOe2ztq0t9/YQZLNla6PtwvSfbWOlU8e+1X/pbQd2O7jLT/3yG3p4+Cz+&#10;6IKHst/Txxxnf1tcvpSP8NXuYt8W7foRr/0ov+tG25E3+51zFX9CD67uJHZnIRb9Tfd6T/8P8iXv&#10;advIGV3otnW29Qvdw5wNza3ZKgfwxbTtJ75p6eiYw+Yd545r36l+IYMceRj/5Quv/ji89/xzdWv9&#10;Je3hk1O2eHyCj/jO3m/kpqBy3QBmLrnz0MqOTa8vrCu/4OwracQw+LHPls5PEwtRYuqC0/O1jBGL&#10;a/vk8eb4tr6An2P2rE54FT9l1Tn1e1G5cpSHv3FoYW9wcby+sY/PtrlyssSaLXkuiK3svYlGe4Mt&#10;t19c+Pkov3idvI2fsdlcT1s0buLfpYW/+93JF15b9uOP84Tm0hlDjRnmLGyVP+k9Y//EJlr4+Oz8&#10;bXQb+6beBb3Bcbx62F+b7OegcYK/mx3JBW58QN8bIE68G6vqx6hhHDcH3pyLP7N27ozH087n+HDp&#10;EpqlL3FoOke4fHbzwA9ctHPYY0+xfvf2u57zW5DmG2Ae0/YWDVGOPm2NaZLiyDGje3DSlvT81Rsq&#10;gptekrLYOezCZdoNIZqLrpzmC8a20kPMyD52ra1HzcT6bde2Db0joXRbVgmc/AB4jZ20VX3Mxsj5&#10;+ZefMK390Nsu+e05MLpn2yPnNLkhMj8rRx7I1CV9LH07cTc3ML2Uechqxpq086it+1/dmqsB8bTx&#10;MrTTXmmIKD86Kx/zx0bH5IuZe/FXaRosFf7GJ+hGTv1amn5B/oeAkmf4rXzxJjPb5vfsAz5WRpZx&#10;iQ9njabVQ5/dYXPLb/s+YkvMAb759PPMuTsWtnRs6fpKGJm/g+o2Oz3ubnRAd5x2lY+84aNuPJP4&#10;SeSyofXK89l5caO6bdHGKC/+5Xf2gKD3a87FZ94pZ/w9WN+Shc3qwr9iinxb9SPARvvH5uB7C9Cv&#10;8dPnvJFkYxBNYzx+9DNMnWNf8TVzVTcseLuT+BAuwBO5M0acfhLdJx+kTY9mbH4Bh7b0VeplvXUm&#10;QJ/akP3aVXOOXRAefHJCX3jK2n3baevpA32KOCdDeF4xEOq2W8Ky81g2bln37i/rLNq8fkjx8t/5&#10;gp+gYTq/eMvEwuI/n2Je+buFyyW+Pv96zxWWh+3GG7lPH08bi+9bv/Uf3L594PS7J7/X+xdN9Jjm&#10;oVBiNn+g+V+uPbzqN77sWDc4xRN/8GdTvVvQsrsdn7a3vg5YzN/fVk860iv/t947mnyZdtc71F42&#10;8SRFtVtse8Jr/fgc3VXOvod8tK1fPuF76ZYabzQsDrWPrc9cJU7WZ0XMV1lFTkiuvL20xQkfMtSv&#10;rJZ/6fjRv5YWL7SgbngooA7P5du4jg+q5+mDzBged0wOL855CcvnZel9pH2If9qHf0d3dWf8W4p4&#10;a3e73fbF40POJUxJ8FL+i/nhTiJeUM3B4E1sN65TjL9969tifvVaO3qzRvBWr3koKPpS+sDTf4u3&#10;uffhalyOn9Fy6jAYmRNz2Dp2/nzpkOOHuPrvUJbnMrpl8Rn6aUDjj7zn94n9pvDfA28eveGl7/WN&#10;BEar6XjpFMGL+e23393kB0H0rV93fn4T0/Q44qbs3s11KrB7b4Ht2YlN9jC3tThp8taTjyQsk40F&#10;9bPAPMr0DqbTiTEeg3Tg46AYhdfyIFPn8ApCYGLdZBlidw7siWtPwO6WmB5HQMBmA2QLlM0kLHy+&#10;EIAbBMXPl8G7J7mRuZMJnZX+TpA2GG3ZPMdDTZZgKGg0OE1IM1iuD2zB8urB+eorDeMLEzqdDu7K&#10;sM3Bhd7j62h2LvyjB9sX7/V2SatP5NCKjwDc1wGy5S9s2uCjWv7ojTZaX7qX4eHZRfhTQO71Obb+&#10;ejrV0tged7Vo46c6H6TRfA7e7QWvHNYGdtAnxr2gqezD4NUGv8qMLQurg4WC5YOvGJCMOgiJh/wB&#10;da9h6V6XO15etkuLF/5bj/5F/cG9yx7+TIKD33517HjefbO8dkvG4u+gsHXLX9+ij3KfJyyuPhIl&#10;85na13hrk35PH9su+PJdjj9mEXv5L+30qWFYfxzf7oBiYWD3neA3xoLjAhmgE3Xlp7eZVP6aySG/&#10;uFuIa9Cy0YVIuOp6J3nK3uYi6S5e/Roda9+xnT/QiUk0EwuRYZIQHAtQqW75N/ntTPnTIj2IxtWp&#10;tlLiwLd5zSyejSnEgY05fctvjJVpyunz9t3E49LgdA/i9Ksq0XHy35tsO0nXlievkTE+R3tyXIbu&#10;q4UfbW237fIoQ786VQ9tqz0jg8/ddezCrZOjhcEzZgyuOIDPl+1LURzO8t3tnOzJL4HoQJfiOQ5+&#10;WKT80CpqgarxZfvDWTJhf8cE/g8f8dj60x4dn6KfNmdPb3A6dZubtQloTjyyWpCv+ilbsvfEo7+x&#10;sQhnu4sJXg3l9XSMc3c+3Z3Q2X7M0xJk7QU0pC6Q/OEPf6jOf/3rX776S55O+OWjxcz4JWcsO0FZ&#10;/r37+NUEesfEmXDFf2kHsckfYRzbs2hm+njs1JZXfXRwjl5cCgU+0zOk0+eyg1dg7Z85wsSZ8om7&#10;wXE8E5i7Pyh7wt7hftPJcUPPhi9PDJ8c/sH+FScWW6bNTRZNYH/Mxd//+I//+OoPeQL4T3kV9Jie&#10;Ph68W5/p7+YpzQdpPzH9N68NzNzqj3/4Y8vFhDcFwGlOiVrKxJy8oV0SNS2jsVdqqrcYLUbrZDwS&#10;G+1r2QeVGZ7gGX/4fn1wVldt6mLDM+Y94VI6vgwNfupdhDEHMz9bvmTQCSyNfTSgdeoFxDnmi4kN&#10;9bMYWP+xmV2ATvmsX1BjwXYXhLacHHZpfvG1+XxYiNmxTbxWvwiEl9JLp8ENgwggQ556AQoPNJd8&#10;YX5fOUymxzMHXOY8clTQTvHodHivz55jdLi1NtTjS7TRpxZU36N356y52ShPR/MNP2677Bb/3bdt&#10;bqBv90cOYdp55S6+8m3z5a1OWTZpg4xD4a/vXgvsuKRy5aIrbfXA8YY2+7Fn21ZMgNXhlk9m+qan&#10;9Ak/oN7HIrzt/mak6tV5cV9vl7Y+Kf60eeXoj7WDrLnhC31ExNf32Lu6zPhEb/OMyQvwQfWqn9g2&#10;ujMB7Yw1csG0Hf63XredcH2Gl+3ij86v/b9yw+3yA3+kl0bW3CwHB09tZZ6ycuVVuDu3Uu4CzdAv&#10;zdAtzTxBPDriyc5usgdn9X+9rQ7FGb7NCYll9jgnAsa79rEwvOnVbCy+LGfPwtgxbaZs9DW3uju0&#10;NtjyxSldhJo3pbL48vPmlNUDvtyGHpizqdvjFuZrj5cef3jA1oWx9a+x7LDrGFP7D14JTuXoPHLZ&#10;7FgeIgPEK23bCOhxy7Jf3VO3x7vdPovP+O1lu1XewwdlkK/qn3Jtxg4gn87cbnL13tRT2XQ4bYQn&#10;qDZHTziVlXJ5wcdvLC7QrfrtNjz2NxjhaAPjxdqgTBtvXKyvlg/+u4DO8Y5Lny09F3916nb1Pjq/&#10;KON5Nj4+37jwFZrVae2iG7yZ/xy7gzf8jp2lO34KbufWtefMt+O86/w9+kZy5OAxYwJe2mb1IbM2&#10;+l3L+ErurG+kh5P30Ixe6UuRue0qT+G9vNBt/8F3QT1YPPv6iYu//T3NyB2/mmvqC9Ne0yZ0H9vR&#10;AedPy2u2xrXhrx4vdot/9eM//W5y9dX+sQth5w0Zv5ZH55IThKXF8wnOKV0k7w1zkcV/fGoupWX4&#10;MIwvEvKfsPPo0UsPfVn/i/n5tUQW/vHxu8j4xK4oufMT+wvLKwq/0JkfvHEnqjV3SXVw92I/HvXX&#10;8ooqc3zy5kN3uMMvesS37dOHTsyZH/PFnnOPv0fDywdHHhmV40ndlZ2LwNo8YceM6nnRraHZznlK&#10;9KTPcQH8LYf6XGPq8cMOxwtP/rUvdvUC02kSZXDIsQ9mO+sK/KFyz0kpvrjwnjG8uG6QUQePD8oz&#10;fBoHCuPDJ5DfC4rZsmvGgEMX/D3fsZCuTUBQC9jZr53o86eP0ZcOyre+ZT2ZG9rSYHBA/nN0yTvl&#10;5C7/seumUd6y4G5d5e5x5iBgcXrw+uvorRg//hNbYPtu1zFYt7hPvYs5MuxWJ9tTvhu88DW/uS2Y&#10;2t6cEZ7eovP5/DzbzhVXlyiT86VpjzeZp/Tp+uMb/aK6uSEizO0DedAb3967wTXlvPFdxreuJegb&#10;MTM9ZXTGP59nnO+JxPIr04QAPbqOgD77/Psur85/m/bt+UOOlQG0XjO9PHYbjNbv11x43flP+KTi&#10;yQOe+Hq9vlH+0SkrQJRZdt2urMuHKd0nfN9+uufOjY/j233D129oj09XQA/zdcykbKtWZwf0fYK6&#10;d/mJxwXHK6c6dE5/0zz1DmLI+HViWuOtSisHr/ncdfDSMsWFx++rI5XL76E7+uoSPP+3Nqv1P96O&#10;jqND9SE3P3cprz8vsH+J09MW9beu9J4515fo2AXkmY5HdDdm8gnCrlfl2N8ph3/Zmn11rj0ttM5Y&#10;Ep93PMn+XiBenKsNzg55YLf214Ytfx6v3urA5PrRpboqZMPhuzfIKP4SdPxvLuWviRVxVF7sPm3N&#10;mauHLf7Gk+f5ypf4L7m6pfsSnrLJ6FO7dJfM6Gg84dfKzbxEvlqgz/K3X/M18e4v4mMLxzk1mP2J&#10;iQdKdtltjSNxEvc8/f+b/PeSsEfTDkefUz96ku0zMm13f/S/e9LW6Q8LO6eYPjJjaG0uQng9cJfm&#10;S9u7zW95Tzz2ioUvAdVvmcFIQWMnhdpI5Zw/3NTLa/wy8VtHBKVrv+1r2TefTxy+Z7wBS8O7C9vW&#10;Cbhg2MWVMoswk+nfeySdQl9y8J7wUZGxOxlxzMnuDKSIug04C4/40YXsNgtvHJgGjBHFmfJnWenP&#10;IPzsoNvQ2Cy7faUEXvxQj3dSP8JMwNBV7+hjv/7AQwPEJ2jRKa8tHXiH38oc/QZny0hgc+nii/LB&#10;t/LI4qPjVwcHnjqgdbwnY3go4ztl6grZ2k1VedITrg9cAPfCh5e/TvxrN7p7cgpf/fp3xYwtR+fw&#10;WJvgA/XVodvZn5ovf8NfIA88y8osZQaFCZSxY/Ee5IpeAFtHn/g+NXLV2tGtCbL/LQyOpHTR8XUm&#10;Knisnequ+pQ/aQnf+t12MvsFJddG/vV6lQVtFQkZOMYXy6dlWuTIFK/af/Va2c8td5q8WlhYP6yc&#10;1Xu3v1e/fbeOOsSjU/TMyWhYmyX0RPZ9Yt0TMb989MTHLLz3AunDv6IKrNwe8G8m050MZt9FUCAZ&#10;svFj6sbe+8ky+uq7Xju2E7fNRU6KgOTJP3B3Aa8LAupOPKnbvITGsUkJOheMNia103u42QLt1D4Y&#10;O9Hox/6y2z5jbszGXmw+uI7h5oy9PEze3f1fXg8fFScYrNhXPFm4QrpobI1GKSPTRGIWx+jRJxyC&#10;7OL45ecQ2h96emjROy/UhvABBrWhm/hGY0CcC+czkejFtJSJj9W3xPlyrDxXo8aPmYxa6CjP6F3h&#10;B5keoCekEcQXoDwST83L+kMQ1xY41WmM6euQ1DVH5oKptutv/MntD1ptvjGy/KJ92m4mQuhKG147&#10;LjiONi1fGrJ86GZMWb1sF4cNxYv83R/5c6ydxPvb0EepjsXffhsbtt/kRJLof/8f/xHpd37Afy8A&#10;4+siMP2doAr71eW0bPSh//izO3NQPatrZmV0Wb1vSYuN0+R7OJFwbN8YwXv8thR0eE5c7hOU09iL&#10;mC2ew1eh/UhTlrGo0BPe2fX9rL/p7vrXex/yO2Trr4nr+Cz2yBE/5gLbv/3bv/ck/Z/+yW8Bz5j6&#10;NrK1zbStfjRx2faNrywQUmQn1B2HE5OZbL3wZRxVXzU3hK7xkDJAd7FlLiOeuyjRPjY30CwOvPaJ&#10;w5tOyvxO3V6Ulhtc6Ns6tGTpo6t7ZYQOjoioznimbPH1je1vK7OV+dp+4xjN0vHFLmLUH8mPZCuj&#10;19zw4OnPx2JB6vnXU798ky8Kj74GFNO0yBECcxNP4jPjYbQnvkAWaOwH76lT2yl1vxnLq7doHpsT&#10;wX3Cu4x+5wuP6UF8cJC2IIc71mjL9Qn5oG3Q/dPmKUMqJy1oo/bRqFS9T3v0JsnM08Xuk2/bJfpr&#10;j/HB5sWxaf0w+oxfqkf8Wr3oExlbT4+Wr0LneGLBHbBe8SyOsxh+fmuRjInducDypO98oSJGn63T&#10;zjvv3zIiR1/b5NHYqq5/9Rv/ntycGCmueFmAe/AU7f7Nc54g5vW5cJK90FdGaeecZ+05rg/OyFTu&#10;Jq/FX7HDf/rAyrzrpoX9fiZ40n5p/9m++ILlb//5mvelZ8N+LHAuPPOw/Ms1kxN2+zJGJ5aGmkz8&#10;lfk4JgNMubw0HYAvp+7kpmFx0e9J8dv02cGVT8+r3Y8cJGR0/tu2mBg7rF5s1u5uEx0ygf1wKP+t&#10;J2ufQBw75Df6k/Voi7Ov4nXOLF06OhnNzWe/Ck3zXPEpTt3IhaZ9MXJGr1H/2Y4tjxLkrb471sOj&#10;4OLXvvB+grLipdC+RLJ84G3dk2brbc09EjXP6tLL95pZTtyYgm98iIQLf3mxlT/pu30TknxROY/Y&#10;oRP81U29/X4i1JwVbFlj6tQrh29c46fmyZTBga9udIR5l5fXFFV2x6Yjx7zYBU84+HVsqjG3Doe0&#10;/LUvX69d6tyIsse2C/bp1gW9Y4N+8M03exMCTtPO5RP5wA125Kwt60c6imcwP2Myco03bSdjZnCs&#10;4UwZX4+/5QR99Zv85BaYNiOjh7V/9iI/eq89blgkk2xxsVCfpgws7sylHu158vP6RGzQc9+gVNN9&#10;4ZG//kc23miWb92S83Kn5gCP1pmnrkqhWZ2+++678cfxVecv4QeWN79P0TK423vtFSdvI6u+pTv/&#10;0rQ6nvhq+wbn2Ib/4FXc0Sm8+RAvvSo4Cx3jwtfwsjnSOfPab7uwdL/kQiyf1Gd3ZfQc/2pbOix+&#10;fXXmRsqdHxQun924csLbPOXyWi5ew2fymmPzL75Zc/jUP3+z0LmmC9udc6WsMRfdan2+6tfSt2Qt&#10;iS+mfV+/yac+PDov8lPPLUM/tkejo9zgRXb8vGXwlT957L4F6vo39Xf80FN8ohzeYmXnBsYtfYxd&#10;YHnZ55un3LW4OPGJbtg8IQXQCVFg51w94CsNf+ARGls0OtdH7JpicmceEDk5d5JXyJ/y7B0fLUHr&#10;Lo6zUz0Pw9UNnnLH3dpfnGy1O9gy+2QOzeGyONTInzo+9HAR3y7txrOy/x1AXz0v2eIX/2kPdfZB&#10;ZQXfE3AvpVhVWTsy/rT/nXON0NKtMRCT0nuaC9qXcyyH+F1gMdmHIRof4Z6nxFwABegBPZjndcpg&#10;bb/2T9OLL3V+Dqx9EL48n2N9LMpMXztRNOuG+oTYHbvR72fLVg8tunVV5OhSP0WUec3oesbrUX/0&#10;peM5bm7QqpHZsSEuu/im7EvQ+qP3bni1EH+K46hu5yavLYOz9GIJVOdslYO1zb661xfbtn7pV3bP&#10;x8rj6IJXcuVhW73wBJWVutV18zrc/SnF7gcHg+p8GJFvjHgB6p7mPnLAC7xz0PNnfOM3b1AsbWxd&#10;X9y2fYk6Flf3CCQWnbxTfuEphnJMb7D+3v1uEx+5rSm+vdsANrtoBfCd/l0xLdtyPC9dgyeeXSjk&#10;lm5e5QD2VMdjoz6Avu0Qsm7pf2zYOL+ELs4pIHKh+lI5PKt5Kjf+f8+PcjYgZ/vy4qozV6gu5Tn+&#10;gF87nsIVfgHax5VvG4Sm9kbvvrngBMvReNEqs2T0I+fQbZxCbE45OtAR3/lwf/aTa95nDFno2F46&#10;stnNeeNrOHjsOWJ2W7fXGJvH+CgknZOn1nbX+bLKkfEvRKnfscTBrq/gBuC0nebwole+dE++GxvP&#10;+pIeu+hp7jJzX32RD5LrPHhz4veI+gcbvgh1fTio9q83mDXZh3f+Js742/n93AAx/jp0wXVuVN3f&#10;3jdIqN38Mphf/jb+yHV8+74XYMNMIPVpn+x7ssDEwOtTR+FoovF6N+Rc0GhCj4Y9EUh1VafxwokL&#10;F5UFP3z+WgwGNSCSILxmucl3rntUpo7lYtEM8pwSQHRk0As8JwFk4KNT9bWvkfvNntUUe75WtiNy&#10;aoMEmUUZXBtCkDJIucNxT7roC9YnxT1lW95ATpkTScH59bnDfuvpX3oFILiHa/2hSFuYILTTxZa/&#10;B3jBQ1PZ4Ta+EfCTfNRvIpqW4jdtMrrY3xPMlVVbYyC6nfRK2v6fML67S9Y3W7LtExUKbbbTdnfB&#10;Yme7iB3pnwYAAEAASURBVKfIRJrPFmpbeI2N97b6Pmiv3QftxftUVqXD+ua77X9UySC3vCqjKlaB&#10;Jihl/Ld2BT34/BpEX9MEVf9Jr232eG2zpYdyW38uGiwo759tP2Tt/rb7lGlPF6my9L/kpXWApkDX&#10;xJnYMWiOHSP/Bd5g/93vcjx8bXzk65kYGWRmsZ9eJt2dAGckdwc/uV5rabHDvpixBRYp6OtNCm+8&#10;Ouv4Rxn34kd/ctxtnx3/rdN35/XPJ7/1ZGIafPlYPOpFtsjak2ay10f1C5n0CWlbJce7UOdO6Paz&#10;6jBtod/LQxaU6Feb8EhwBK3tUJ1z4GLy/l4j3NqaLWDHn3/4c/LuPJU8J0MzWVKv743/Jt7cDffm&#10;5DN1nq6PGvFF9ImebJb8P+Y1t169g9/HjxQavbcv56gnE2Q0DrkMzgYzxVok9uHkQHMptq+gH0/x&#10;iMP7MyfGsZOM/NGHze+C3zg8LLIp8D+26q6cGNxPjZcjJ3zwmM90OPjgLt/6PZmcHDgL4ccek4R8&#10;NuXy28YhP2hz2+p5fp9n/MPol0AuPAtctuKTv5/xKm7w5weO41Z0eOoDntiiizHaxTz9GT2f/PM/&#10;/6n+/vNf/po2dLcee+eJUZqY5Igr/rbf37qJbb2ZZMyF1hsM0PlboKs7ibUhWb9nI/zq00VPfUwQ&#10;sGFyClumn7B/fDR+STyk35l09SJf5Pwe/JS5CBpguxO1N7nDGfwd0tb/o69fk3P2xpJPWez6EJ3a&#10;InnyhP/F7p//5a95oven/Bawxbb401/iT3x8SI75VV6JoH16KIq2zTyt7TeE38WHz8Xk6hQcE1Ll&#10;n8VHcGofG/NpDjq+bwzCD15zRLZtmxiv7b1OfWnmiav0u9TB39/Q6UXp44zlgab7aXtzNE88i1dt&#10;hqe5y9J/ip4utsqX6Mo7ZZ4gBlf0RO4zXvBvHEaXvSgN/6fwuPoTPdx8GFztKV57gT32zxxlJUyM&#10;uxlIuQsw37qBUN854zTd+mcbpX5zgqA2FbMQgm/g6PwxuagKKAuOE01j1Wsgb4GswUgZgYGeoB6E&#10;zbsO+eU1eCI7NfmceI5d3cc06uy8bU5exu/VLWhQlyWbQO2XaxKnbdspLsu2S3zK73y8uU3OazuF&#10;pr5pHR9vfz66HWG1I/u3PfLL9PlpwxxLXAF8F+AHK74P7xQ63vrqRF7sEFt0mjlS7Iyh5vTw6UeG&#10;fgMPHVC3PNp3ggfXOQzQTnjztX47n1s/i+9hUT4lQFP82ZKlQag4uXn1kdtundHSZeL29hFW9PJR&#10;//atXDK0yuguVtUBPNEo37JWnK+DFn6Tk4bmiTF69PwljFYuG1ZfvvdTAqMv2TOnkJv3otK8/n50&#10;gP/58zw1iIYPXQBnhzpb5XuDnH1xMbZMe+z+ampc0LZOqOED49zwnwtxyvhi67NzesvLNtLG+I/c&#10;2S6tbdvNBb78se9tbliof0KnbELpvNY1fNjT2NPoken8V0wq73lmys1JwOq79nWL/idtPfOXnkuF&#10;T2M58uRcesB98jDmMlj5+Dxxc+IATSEk7CV3z6+fOshvq8sQ3N+VN64enOO3XZDEB6x8b9BZWepK&#10;n/ptd9rvE4u7yNKLqdGZ/quHrXrcWbG8lK/MFF++FLPzhoIpU1ceJ9bsG3+86ULMVPa5niWGv86F&#10;zr3AqH3xW6A7m4wheyGl+ePYrl6eWf+nwWPwUKNTH2Xqe6XmJd5SsDYFpbpaSwHKtdPMp0ra8v2i&#10;X5DmMHw3zjw5C9hK3raDfk9fc0PrJHtj/ps3nrRNG82JaH7j9/u+iURuwQNehvbQfejv//6Q8wus&#10;64/s1OfWYzr3nBw1dfFXbKY/uWDbbLfKLj3DC90zf60MeMp95IcnFEfu5/98zFvwvD7j2ItEPby+&#10;Qefg0Wc/6PThXUgr38jcPtO5U3jW/xfXewcfvsBnY3nnRCujeYW/co5Vu9I2mrKLl9umN8vmDvLQ&#10;6/9g0eTUOZ7tL/l5Fz7ythN/CYzWxwARk7zgZsPkpXuYLV/tKEdp77eeYhSuoXXsPOTTmaT0N/TC&#10;Kaihezn+EES/sfMeu9oWOT/gy85PKB95ygH86nr2W0bf4Ijb5rcU6oFdQFd38lWIaxeaaDybfPd8&#10;5hzb37rx1+SkFqs5ethWXiq00YJq5yqxoLridUiKctGnfOKETqEvH3HZ3dKylR/A+sk5gvmLHOSJ&#10;TzD8R4fBy370qK9SecnMvnzkuHX4lkPRzx5+p/64aOkHWzwP78Z72tt2Lprru44jM+Xv85kF4clN&#10;/NU+Gbvw3BvjKzjHyu5WudRp2ep5l84e/NJF1oJXK4Pt/7f+LaR87Q9C9+GK6fwXrBX1afnk6AU8&#10;qsODZi/w0uFL+vGxeNrYbJyxMX1u+U17jWBtG+d1rFHvAYPMWNqn6MF/JKXHdr7wS3KpNTx9r3xS&#10;n1lD/sS++YWOlzg758eNZzqJITk8cHk8h9f5b3V8k9yetXq46Y+e5tTn58KM+c3xOw4Hnw93v2NE&#10;JQxelJo18ON7N8/uGzbQPGF8Mm2kj1iPqezQgs7de0527I5P0Fx19InOW1Z+20JBY7Oy9x+mfafP&#10;lzxOPttsnjK3tPYdm5f/1r3e6gfGxu3nW19zY/I+qKJcDhl+M85P2VHm+FdZH6yIfBCKNO/kyhYs&#10;Xsjm94dt736xusOtz48v7H/JluKU8Ze/xuNlNginDb6M/dvSns+J2ehbW9D70GfRz/Ee8inYPpSg&#10;1ZrFXxtgoP+S/k9b9w1EbZ/MF8QvZfQyQL8XEF069mUr332d+sqgIzj+F5+Fy4hUnTabiqKG1wMB&#10;ub/wKGTTvNpxc9pnrFwO0w/YPPE1Wvc84OSXT15dHsARX6ypikZOar4pxpe/dh1jde9xaPs73SFx&#10;3sD74FK7crbMGJn5UdrYDW7suf0/rYY3nYBNRoozluQIrxy7WMyK8Yd5zdhQm048mJ+Pjbfs2neY&#10;a9qeh1/9bHiQW52S32yT4RQ1F+7cjBadi6T8misF9+esdaMBL3JIjuvjtl14eXvXwWuuPu1untz5&#10;SsautmOUnDwgb8tP9xsEKuR3vkbWU+bY8Pnz5BKxal0LtN80dzoam5XtuZVh4U3WD/Ds2mVpZjz5&#10;tb9pfnjwVfTtGlb2x/fpDx/CK/M/437WUZy8j3E7MbPwx6Fj8Dy19/UbE8npNL0Q3KfLKDdXqXeB&#10;kUMsVpssq/Q7eCZaZEgMO4nuJCfK7QUUgeuP3D65EnrBlOzMCzcQGMO3UVXQc6E6ZuLVxJXyfYXR&#10;BnY7nyD3F17KXSQi20mk36Pakz7+qA/OxZNLRuzAB31lP+R7lawnqOkxF7DPpDo4Tz2r/7FF+fKy&#10;76RUhqPjdKjDIwo4ri/jHwP/p/OKkklUwef3QPllK+jNLdLcLZ8vfCXGdNS8AmN1Ya9EBeivnUFP&#10;bJIgnNwA/ukJd9pUENHZh24WRGyBRKzN6bYXembBJIEZn5LVE+TQRolOmPHVAcFMWMc3yuj59BMy&#10;Oq/+x50t+9SOzb4zAJS2oTP1sYfOTohMusQv+0za96kOceHEsXaZZB29ak8HRa+QmQRQ2WmvMPNf&#10;3jWCO49sx2uD/autz77jra/MtMGff/ihPqWXeJiBcHwOt09ARZef+ySO+JiTKnUml5s0yFM2uox/&#10;lW2936n6Ou1Ghw6gJ/YNJHMcf52k2EkobdglG8XeMD7b2FC+7HOH5NxRb6LMl598TJrZGl3ZJTaS&#10;RbLYk3hL6AifnRR9SgKfi7gTe+KWjvvBXxv2Ym9wLT5qR/4bnHuRTd80YQRiuDixyV3i32ehBIRz&#10;5cHlazzcxMJvP57X5Yspi0vtK3yQDx9Z9AJyiLb6+eefukDj6RaTTG018RYp69+6bY7nYsD0G3bh&#10;98c//TG8T72+lj+8tTO5FmijZHjPhST1AI76H3/5sboayOSsX/P09N5tiv+ccCDIokDaqzEendAX&#10;6Mff4v34A1/5QRvtzUJfxUUGmk/x28/h66TnQy7u/yGvuP46F9acaPYiZif094LM/gQAG0xW8K7k&#10;bAspT+Hs8sPah3/6Hr1mkdrTXO96w4B2FTP8vn0Zg8lfb756/q4CnMoMP/HZwTf7eCgXJ5Mfpm1r&#10;+/E9no3f5qCZnPKVWPg1vxnkrjF8ePMJw2Py5C+fI7N9Vh6ett8YFWONv9jJ33BdTPs2bfkpvwWs&#10;Tg73Gk/9eGJ/4j3CowedU97clqcpc8RH1GHrL/n9J7riTfj8HteMGWnqwr6OE38L5s8JqaZZaF+S&#10;CwLs+xLQF9i2j2bSRUc+1y/QbR396MY2W/0H0AN7rIxt3+YGEe0zPsc/OT0+f5tJDn747O+8lsH5&#10;Isenr1ruHdNzA0l5Z/ytpn5eIIu6f/3bT1/9z//5Q24wSTz/weQ2uSM6wP366z9UJnxW74Vuurmp&#10;Ba6IngXY8U39w6Z81mb5wPGCcp+vc4GFbfrG+CG5LbxdiJVP1l+/po2bj8Ig1V34tvj9fV5fbQ4k&#10;n4DqIyaDpA0ssPc3BuWRgPkbGtvVjQ5rBxx9kC5+ixqOfXHCzvqG/xv3E88tix8AGjLhk9+nt3CM&#10;PvTmN9usDoTXh/Tt5JMsgsqB8hU7+FK8fJ/csn2F7N78sqeGGifADvGxc4n1USvztRdWHHeinO0h&#10;rW1yJhwXhwcXpjFqAmBOwEbW1Pz2e3MKX72GiWvaj9yOrfAUtJksVGqr2LB5J/2Fn+Q9/nOTlHpz&#10;bRfZ+VubbPtpsSfow/IW+Phu4oL/a9+RhV5DzDx64tK8s2Nh6LSfixPGFW2xMv3mpNzLP2RsjNOl&#10;c+bQ2s7NIm3oK1aczDmh0cbwKy85sLTo86GXnAHncy50WKA2DpC/fUEetD88zhUhxgamXH42L/mc&#10;C0i5QSO0c34ycwZ4m//JuecfbHJj6jw5h9d9gUb7bb4fOcNH3E9/oTsaH7E/n5kj08H5wtbbAj7E&#10;F7S/mjdrm8D6Y3DHl8oa74d+TxAX/5ln6b52bv3IGnn6nPFTbM1YAmtg8Phr+vjqpBad+udYoZwv&#10;AZmVm219kfLePBO7lPfcIvHTGIpfngA/XrxtjCvMm375eXwLl+zGGl/w+aN99RdlgJ6h7hZfsrcN&#10;+M38Tbk23/jac7PiGrNCI27FyPCI7OvmJK/QdmHSHOCOid3ns73AEuLi+Frdx8c3neO+6jE4aOWy&#10;+Q3t8Zl6ZeroAtihvPkKHe/V7lYX71MWHnoh9KGDWnyMId9mHhcLv/r3f//3r/7yl7989cc//vGr&#10;//Sf/lP6/txcwTf8QaaPOBXzUuQvHSOmzWNYnyjFu+N4/Gr+uJa7qUO+dkZlbPs6fPAzP2cD2cYy&#10;dcANS3RoLkv9jCXzsy5ygIsvbGhMRZZcltapj2a8zTw18oxH+P8hP9cgD2xbsqt+jr923NBeygHd&#10;vEGEjd5kBJcuPQc+bW58mrlynBFDQ1L/TJton+mDUaD0k/9m7oM/3ckbuRNHMxZOHRwfsvH06Rwv&#10;FyDsqzM+qGcbe7tuEL1cPBcXQ6/dklNTvnlJHnEBGdQPxsHTh40z2w7yw9DaZj4XWRFWvnMB/o5J&#10;fADdLO6u/srY2bfQRU82bs6pD5z35c+4M+eL+sl9gw96oH3xzqbQ86PsbZspxAcOnxpHa9vxH1lA&#10;GZv4Ek/x8jG4TyBi1zGcL+pDk1PEe6hiB/v78wXhS199TxuoJ+vnn+YCf3olqdFrJYwedJBDPnw9&#10;T3L7WRHxSS8X//2GK13f/WocND9PbvWkV2Dadc6F2SuG+9u9j4dG8FK37bDzKTHCP8U/Kq1vxbPc&#10;ftPFV8GxzuTC3pYj01871zMXjs5/Su7wkyr6srG3b2iRj6KbnBCh9aG29/t6b0MjL9CF+/nDInHX&#10;CU4ji1OtOp98Z3d1YBdoe9zObZmvrRcw9p8o4mTKxNTLcWj4pY1Om+LV87j0OzTmPZ+SE/AAt5we&#10;Ele4xobgw2n/o3N84vj/Ze1Olyw5kiwxZwKZ6CrU+m/YM3z/RxtyREjKdC1AYckEz3fU1N0jMlDV&#10;HKFG3GvmZrqb2uLmy3Wu2v6sjcRgxgvrYJvcfbsT3KM0m/s5Iobf9MkZk2/ZjfvErH4Bbz8HI7aI&#10;o1GSBerzVWvIEGdS8dhYOPjKVi66F6CdA8/6I6Lr+MpI/ZN/y4LU4fQwVGatn22FAfU+ePvET+vH&#10;r4wxp+wF/9h9miAxOh3CeIQP/7LdGGeOAdbwoDwiv+vacHhxDpbyeK267jgy6+VRvDomjoE++49/&#10;pE98G/+n48R9kTFxLo76l3THOsru+JFZMXqIl7Kq79LthibfZNPT2mDnLZjjIXLGcim84oTX9YSi&#10;/nSYu7DrQi1/LF+29wbo6PHpMdZURvD6d2RYQ005BVITPzaK6J5unOsfhfXXthH+erULwMaij8cm&#10;49PsWx2fRpp/dDMOYDexufZ1/j02bJn4D1b6VubzNIlxynrYWCV+4NVeMXvyfKB8IL7L3+63K3va&#10;rT1BQqk09XP55jgC55yJ7lU+eNMOV3sMedvhk4E1QHb1yrqzxyQefdZvdLrysdFPzLFH2Sd9JnPP&#10;1uNBj0LqLzhy8G7/TpsZJz6c12XjZzwRN/VVjJ05IfpExvJre9gTCp9dm0V4/vXPkaePzfl1YhVP&#10;DguOMUXf2XGLb80Br6FrhPBvGycFUbVryMVlb6OJjeSnwjGe5pYpPv0A0dGN3js+Kx7/y8nv4DPH&#10;ZAznOd7v7X+lrazRwUM45O68tDruTRl0S+WbPJe39PvMoXibJ12ElV/A863f8FX+s5iInZ2z4mt7&#10;jYC/tWkYNbZ3T0B/eYK1JB2NBWD6RnyY/gm1/Ss4u6cSx19+lgeuD9C3vjux1H2OwxOO/T/o/Kgu&#10;yhW/9Hlg07nia5inzUcGvfD/lLWE9qGzfj0389ofTLwFqsORu69Fb3tmXeUmG/Z87F5Hzlmy3o+Z&#10;7ccdz45O6yJN0PY21p068b75tld8LuUvqVfhf8h+Y5COrdY51ez4ePTcMWh4jO30rX+iv7WCvoPv&#10;z9k3ux/i1ecOj9Tr9199E/9BXsB0P1uG8R1S4ygNwjntyNGSngZCjtWhQDdoolAd25La1mOH0+gW&#10;XMNdwwDHDO8gg3d4LE4RHl9bvulWmYTbwfGmz8OuHSh2whmU0Vke0K2Qgt04vMpaH0TBgkAnPfj0&#10;aFEaHn+LqCe80BNiYPyA3fqKX8cvPLt5/AwWBJR30h1cVsbyb71QD87Sh/Bx3KPWOWlZ/JVXnTLp&#10;SJ8THDxQH1qA5rgD+dF39ZCiBQ38Y9seSyvj4LBpdVf3BJ0ObjehDE7J+wtF0UzY9OgnfsfHRwxA&#10;ufiWLgVHZgd2h9HNYDALYfhDQ56LQyah8oy9axMem7/4V5vYHAZEbPnyKw96RVe6SwvTJyf/6pud&#10;+JX22Lsoy7/+qE3j7xAsyhdpdaY7pQ7M8L1HSY9tZPuz4LpsjQ8uO06Md4ODr0OnjhbDfmQYsMiY&#10;IwNV+MXnc2E3fdv4E5zaIw0v4wpwNP3C4PXUNDT0rDRZEw+cO03khedsZmx8LJ50PxYVaxM96PYh&#10;G3ifkndH1LXYLI3unsg6Y5zfiavelD064LuDtBhbvdvup83hkCXm6jO8q3/GgPy1T4WlydMGgbLR&#10;lyCkoc8dPNjtCcLiTP3dvr/PU4jrW5sVtaeTjv7B7ycOm5/YjTGcX0CjPbTz6lX5IUNpYcfOrz1N&#10;E19+/TF+C6+5CSjzQZRkhwVDP8mPz0TKPOHNdwv1TQ7YA0y8VOnnoKlzPD45F+TC994sZxfz1h6c&#10;3gZtAEanwbl0iGztlqYp7y3ns7ZnZNjAW1AGVi/plGk/i6uJYeVf50I8meZJqbdPLD0ew58d+eTY&#10;xkdvYOgYGD7hR1p/ozULlB/SPt2AOmMkgXznou5r28hvf7GRwqd8FWYXXupB9Y98sCf5e5E4Ld/y&#10;jW+4C/J4vU63XqrOZxf1eywF2oUPHNcH5hu+oGtjNrTJz4bQrW+J87V85nj8v3VbJh1+mA4Nb4vz&#10;HMafn9/9/W/fv/v49V96g4iLIeaK3+Xiu7iH8/f8FrMT1GmvxGtogU0qvx81J1hTdskajIM3fnCw&#10;/m9aWxMfia8Z22ZsoN/6Fs3MW8OjbzA5fk2J6m5Oo9+FujXDvvFAPfou0nMihu9uwq8u2wb0ePp0&#10;dcRjgcyNh9XR8dLteghP8yq/0Ue9ddaMMXw345r+4oR1F/l8a8GuvAvvyKuVz6nhUmbsj0ZlWBkY&#10;B1afRf1nqQtTXQMaBALasG1tPEscegVjOLbu7S9R8uvAjrZp4huf5wlTfXx0npFlJMEHpHqC3hgC&#10;TRt/Vd88+t7RbU8+0OG7Pyth3lngzfWNvoZ/dThp130cEOADrxSFr43hbVuPr43dc/EF39W5xPmC&#10;j78YaJ4BKVt5w3fHz4MfnJUnFsgzV6/c5dMLQkcGeTfNrBGmDE82GHdH7vIZ/Ue2PGg7Rb+x+17z&#10;98aqU766D//R1fj0PL75jR97gSH0r3FGh5zgfz9vkNh6J3H0JIsu+u/qtvL3xHr8MX3F3Av4jU49&#10;0Y9tS6Nu8sNX/qjV8pWxvhr9Ml5kPJy89pg2GRvH/qXDb8eqS6b2jC3sCZNGtTghd+RP25wmuOTA&#10;0U+0DJnlt8oeOy4ZKb/yqVtdyXPh2DrvCerp042P5F1UaYxGHprP2fCM1l3zXONZ4sh6hxxrQ+nK&#10;Wdn1SehbXs3Hxm54HZ3p8Zq2x+ujp6Inv/FDp+rNl4HGafT6JW8qAU++jqtPUmPr0o7Oard+eLoo&#10;KV7caPHnP/25NyW6Sch4YM0xMHLka3MO8e1GkTbwx4cBcsbr4mduemhFvmzEqu8mc2xx8dnFov/x&#10;P/7Pd//Hf//vHfv//d///d2//9f/+u6Pf/pTN2MaBxlrnAsukGVD7NMP0188Fdu+0v6eunNeR9au&#10;5/mPPftWEnN9N8aibNAKna+y7gfwzVl8s+OCDbXWnXltblDT56JHPt0XMS527DlrYXGTY0sqb+5Y&#10;+qboIscNhXHN+LYYk1//Kpr2mxg7KE3mwuDEpQL8AJ33Bha0QNspB3MDb3yasidAbTvxF6UCylZ+&#10;ctMuKWT31NOrueK1MFcAuq4UDUfE+nd50afxFAIxtLqhb13KxNnqj/5Js7aOvDe+w786Rrk9L176&#10;tsnKiU+UV6/YTY6xhz7Slb+uWt1cVHqOmTxvPdE0a8R9wm3o73MR9CBnUk2nPuNRbopzE8jWW//H&#10;4sgo2qXHHPGRitPePWOYmqXfPukY5tqhXfoWoLtLLct/muKDx6Y9J9MnYoZxVB/UT3/8wQ2MiclI&#10;1UbbL6aVT9uGV5/mqS/4Y2IUzpfwrL9r2bE2Lf0ezxM3d3zdVHfOOj+NfbU3Wu0HfBsjmp/gvmSt&#10;pnFE69/6UtN1VpGtA+M352sZU869tJcfw9h/xwki2345Lt6R3bIjaG18S+6zTOxX/MUjeiSY6DWx&#10;PbHzpIGvzchzEVq6Vj7lboss/msee1z5Dx5hWJ1KX7tje5DL+xyjtaY1joOVPwd0T2zBTcHq9IV/&#10;6O8TXADPObObhldnNEtfpEHUAMEJVlIgOdfpzsGUf0Fb7PnCwZulrGWM0UItM0AU8R9dur+UougU&#10;plfcFQFqcGaMWh0mfXTzd794G8TREU8tRactw2Vbb8t2HKwEsjOE90Jtx71wiV7VL3G6sp52rpzy&#10;Pipx0IxFSgfQ/JI3vzwBLVh+pvTPbtBOv9A2vTCcdgf03b9kAmcQTA4fc3P7Z9DRifS1HR0uM4Y7&#10;hwi/tEOvX1jDJSY2/i+/RDX56n14rZ6kF+/gcA1w3vwarHndTDSnjnQaexaPyxee893qvnVsfMp/&#10;K+/iVcv5jpGvoGuf1M354e13vEF9LH7aftOY4qPlnK7uAW7oAWvD56wP6peUDRvzqPMWOGmTs2bT&#10;B3qev7yl+Xuu6cr4V76q7/E9lPWFefpSRsXhf8/t9BEHWZPlD5+H+1N32/fIVvdnPBcvhEtNd2As&#10;qa8Q5zN5550z5lS/qjX2lihfy2fPD7b8ddr4CF+zx1PXtd+F3qkjfnSSVnrOCcnZ8uXNfmMTHuOL&#10;odt5b9a4MAaMoWDbXF6Z/lpLDuIc66V0hWX/NDeIBI//oc8FaXPK1EuqY1J1mnP1daxfL7T8sSdv&#10;3XXXwjpMZSNs9W9NBKJn8/JX7jykfkhcf/a2zMTpRUjhwtozx0M/srRzYytvHPnct66MRtPnZ7wa&#10;W/l7taWDddG5OFwE9fhvOrryqT8QLUon7fyXh2Cqe/heqgYPX2Z8zgNKOd8Ygy3MBNMaP8I05HaK&#10;NZbvJr/M0ejA6H0Y7EKDkwQLqMU3wG4eTk/eKR76lcsQ8Nws3/px1NTv95ZR6cnjeh1TNoj6d2QM&#10;r5e4AoneY4+JN4NY8JW5APIa4OFTWzZw096Vf+gEH5/2BOnhL7xWz8XXqOs3bfmsl/fZJ2vhgdW1&#10;B/lavKYNgGnLPQF74lXvQ+POIxd08OWntMrFW95vGoGLP94nVkaX+w7SIj6+quN2IIYJmxyDDVo8&#10;4C3/ZKYe7oHGStrEyfniohObfQrGZJ3BzMnGbtbgVwjvtTeZFlUWe4OiqBsDOZi7rzNh5W/18zRn&#10;7SifkCelD7h07tH9NXxHFt5gcem8+ZticsoXVmdx1LY5dRvL8ODfut0OW1rpkyearZMH7MQTLO7i&#10;OBY/0usT3Lb70Yc/yuPo0kH6knvatdyNnSZ+C928mjq/AxxPZoC99T5oV4KvC5z02Y9KefpItfee&#10;YLNmYfH1P4Ph12cjbOhnfOmFBHFgSnrwRFuIDBOZ4w60R542bUz2OP0jOEE6JDMWunAB+K9t/hhj&#10;jC/bpmsHGd30Sp1xEbBrJ6DlTxaaJ7QFjvxneWMnuuLND3P38GzY1G9pi+p+iC6745HNmyzwByuW&#10;7hPHaU/5fD64gyl9xR2xNt7cecRPxoqmwbFZVbtj1/LaNiPPH7/Kbx8TKwurh+PiH5uXfzQsak9q&#10;U6f8X4F4XFs3pdPmZ3yk74wXT99rp32Cg6x7Qchf5jfjBJ0cD8+fc8Lj1T/PO+9TmbLxSX17fFpf&#10;Ra42sFFnMbmgjky/Tfv+b9/1aZd5rdb0DTHv9cZjR8rowcf9RLf67ugW2eJ8bZvF27TDXqBVt2PR&#10;6JD69pvBW72e6diUOaV+MI+csb8LnVknaF86wdk2x4MvG/8Z8/GxEbTlyxedC3Sj+9AMznNcLFm+&#10;Job3SHosCP8ptQDT9bqJKI3s3Ov37q9//+u7/+v//pDN6G/69MLvf/ftxHQIv//+uz7x1bnHgrr+&#10;3fgxr2J+/Dxijp9HH/hPYNsTnABBWbw0++SPHGuqcs8xWnj8uPi7QT9tqi6fbrxq89F34kz7Tkwt&#10;nzDJnaXzSlRxbk0H2OQCrr5tnDOeuaBIJlp8Fjqm8Wt0uvopnND6uMkKdCM9ay368Yg+bP2I17w1&#10;ZNql5VmzvHs/Fz3dkLC2llG+osYNOahPugjedpnq9okb81/mrrahf71+t8uvEV80DwRz5MLk8o1n&#10;PhsrS0f3+jM09S+M4o2Pts8YW3/J63ml/CyWjQHRsHT4P/20PH46/Wv1karjwmpT1eRuufJix5y6&#10;vn3efKC+bXB8X37Jr0zp5vWbrR86eK/asPxuWRvflZ24MpYqw4f9ePLZyKD7xJ/5vj4M3o5lcFb+&#10;8Bs5+yQ/nbYPNxYfsQ1/xv3xD1zwWr/6Yqpq2+g1/kQP/0kDH29gzL9tuXmvzsOWzieXTMex8MRD&#10;fzE34zH2ebJqnr5H85vf5GczHrD+0AZo9jxs5276Avrivfp3A78yx5ZliY9IWvmO1jbp5uGQve2y&#10;No+vzrgV/qHGIjD9xSuv8DAOJjM1I7T8hn6q6AzH+L5ypWRZDxnH2haPeuWF4MHtHx7584sHlU3v&#10;+IUv2g9T35gMvx1jV+bKXT8bn8fu0aEBQiAZ0Zddq5PitGTx5UuXfgguvTJ+Mr919FFD7/Mpbtx0&#10;XFQ8LoU/dYPbg3zpS3QBv83TaP+WeJknZd0JP0/3rE1wLj7ybdO7TN0Tl9bX/BVbxVOfBE9aCP73&#10;eQJrn8S2l2DJ2vng2NN1Tvg4T1gfN3YyXmoPeUCuGFVGjz3n5/+NNfRusjPn0l15fd+4Gx7XDZdH&#10;vreytN1dzArf4j/OWdzA3KdEw2PmtsRb2mw2/OemK8dk+QNPP9FEf+ab9d3E2XOM48n40l90UH8Y&#10;dQ61liJPM07fn5ir74MP0A3MeESWP+cM6x9la+OsX6evV/f4mxz203XGg4mbw/gk8O4S/IZ+4poM&#10;PMDqVF2yR8G+1WXrO5cGXduhWx0Xz/ETXh933AhCy8lOfmn16eW3uuClzLhI3pajeUKPj22L0zbM&#10;TYHoexEl9R+ySQcWR148OPYRnz/n6ZW9kch6XPzbjNUG4ssT186jo1F0Nzb7zHnb8MWP3vR9yEvh&#10;rqu19edcTVw7Kj/+fgIc/+rwMhpJ67sH4sgcPPn1p7hc/j1PjC3Wbx0r+cTPAOBDbHTxVAx76Tz6&#10;H57FqUHVBcHo8FJfaOur+rzMI4MZvtQ/2o0MoG5tmJJf/95YXYzhOkf4OD/+V0Du+FSEy980a3dv&#10;1MuBeI0Xq+PasPz/v+h90STz5EOP52fxrjQ2we9FoBRas7K555MpT+WgUjwwdg3NVJzvI+fprxf1&#10;OVC3ujU9suFN/I38OY4MmQCZ+epoqs/1eCpaXx3Dq/13Sq7v2qYu/fvHfOxjrA0XUjLwlPfc58gj&#10;s3B4y1+yp+bFN329OWJvcIU7e7H4HJ/tucKRh0GyB468PXwjfcqf6Hqp07Me+etj52V1bJLco167&#10;10cUmbyxILCKxQ7Z9ttdPw3G9b2thX5h2/TikwrXTHrDTH+eUZvRJ74P311boWcb3fHFs6/GT7l5&#10;z9sguzZAC9DqRxlH+7M/vflexczh6PE2Nv1ElnZpzzz2Hxm1fXmGmiVsvi3SLzLm5s+69sXTsaEL&#10;60LYt65y6rux4UIYtOv7hc8M9q8BwzeAzXzc8WVxVomDXx+yOX98uWuTpw/kO26aZ9I+cIeO/W2e&#10;tgGWbS8ZNPFNX71vfCuPDz3/r6+t7douzmvTftqMj96yD78D5D5hfUN3YO0FpfoeHZ74mx82lE/J&#10;g+Ur9i+ahC+tEWak0Q71xLK85SoJo/XhU+fnmm8JLxtetc3WP1NzKh2XpxT9pu07cbfXya8ti1tD&#10;TwyuTA6YsdzYqt8Mwl78JXt5ys+ehdyXoM5b8J7w3PtQPutp8T5Ymekve+i5559ZZVQurOUBd9+a&#10;ufY+U+vthdq8Qk7hXbtYrgXFWQ+YB6AGs7448bh9CN+VOcEzbVF54YMffV1sTTTGzllTip3GzzU+&#10;PoLuyMej5zfRG268lXR02RRqNKgO1jrVJ/0cNzhX/4N40UYTD/8EPkBYIQpuY3Te2bTDyEcnqoAo&#10;dilAyeMEdWhs+tm86+QbmgUO3N+6g+d4X8/YTZbQU1Kjm3gq/3JQtYv84XZQL32fx/QodpINgmfZ&#10;5svs2MW26pQFAxr67J0uw+vm+TyuoDe+yPBnAIuIAp+NbAPsNFBPQJS3zgA9uMeEOfCdCvotj/In&#10;I59ti00xh/ufgYtP2zbtn8mwep8BdHm2lLzg7SbNlF1xdYlDs3SbGuTB6ouWzxe3etQrN446CyTp&#10;2r488EOjXGqAW14pbFkFni91S5vKywZl9HBi/I9s5nsdps1tT3v5bFyU/thVecee5Vvm+Xp9vOWb&#10;PuvxWXjmtwyu8td1eyyNpy+ZW44erT9+XpmOr7rjD8foSpvqZ/5Zt/5WX37lDyOyDl+yXkP1OHbY&#10;wNlX/uLj6Sm/YQqWZyf94p+OcBhWv8U7ZRJ3+G2dY/mOJQ4Wjq0bbxbZE0/zBBWa8kgaRapL9Y5d&#10;3RhMPLU/qUusAP3akwK/zdOAaFuvgvxMynvi1/g8J77GSRtcLqR4jau+JL4X8OwTusd081fHoaTu&#10;xqfT6qpc3kny6mzcXdAmNgVcODR57AaJen4w5qN/a4H1nDRmbgjfR9NayKLFp08CdHKaxQC7P6be&#10;xPd6Mt1YOOFSHp1Unz5PftpmnLA2b0p/+QU69ESDLdHDxpP63SR74tL5CfVf9ISDpXTbccomFlaG&#10;FCzeTOAzDi1fPEcOH097La9QhvaeDwZ3eK7P2cJvexHDpM+mPZHVHuDjx/z+26dv3v35z39O277P&#10;bzn+vZsdEdmF9s9ZvLmb2G8lzRx0+xO9WDS/fRZH/vjGhyMesPOTIs28v7XWdkvZ2nvbeJehUc9v&#10;49c5AVEObj+On6f0/l6ek456avFUBnYxuuuI2tGa+Vo9nwtYNRZlOKzflfVkLYX1h/rIEOs/5Cn8&#10;v/zlL+/+n29/0wvu37bP60fT1yc+jv/wLuf7GO+F1/pt+aZr8x6/lcLZOH3W472f5WOBbQzTH9DY&#10;UOQ647kYWz7o0DTOHuOIcQrB8pN6VRm62vLoE08cejlePBdq+JfcayPwxEZtOLjaJNniGs+8ItQY&#10;NnfDx9+h6dZmxrb5/a15Q0g0DN1j/MOkvFpz6V/mKsLnPwMf4zcx7+5N+rQvJXVn7cA/57N+hTu+&#10;G3x2gI3PzWfPIcAW6UtAT++LthvtczEP5qzNdjyaWNDehQfDjdeNldImapuGf3+OJaLMOdbCgzf6&#10;b3vC1ZZp1dLtF9ydm5RVZ5mwX/vhLDzz9LIZ5jexG5fRefWHh/7JA75jF0mt34ANOzAnxvOaUU3l&#10;GCz9+kAKKq85LmbDxOkpOj4YveHqJ3yD3xP2eIvv4xsP//mMLPy6CZ506/BEq4/e89s9nyijo1du&#10;L410Ae39mfULfY13a+vM0XMDzlPPyc+aRh5fsmZOOheX8kpgfNRLxxcjhw6r0+ozNmw8DN2TN7z1&#10;+bTdc64dvfkcrD7JXcfNnK+nHzZP1n5G35fzMFL1e96Jjh59AmyZp/7rsw7bom6Q5uDrnNiDlWFd&#10;JHb3ZxyUr7/w9tF/+ttbMTUlDGv58jkMTzLxo2/CrV0npDZfnpmTln7n/dVpyium9PBb1/Hmjs8y&#10;OF/9mY3oDuBPPNqYcSOBi6e3zqkuv+rDnsAhvfwyukz7tz4xGcatt/b1OuVrnkjsO/YK4//23/73&#10;d//lv/xv5UknY2Bv/s14gWd5Jb1sTRF/01fZ+r75zIk/5Yla8aZcO3cs69psNj3RGUv6BMrhtTKe&#10;KVutJdBHeje0dg1aP+T+JjLYNP3NjZHDW2w5h7Cm40dm+G0uc+XKsIGtb8Hp+iR+pW+f/I7+iMYm&#10;FwlnfndRQhnw+mzzYs8Dqt/0f7rpYfi8hs8228vXBuqsp+d4ZNXmad5usM/xtrfxYsamWJ763CDW&#10;8WHafHH5Hh6+/ME38uLKRz2fyqMHaDfVBwA8G/ygeDG7fUS7HPxW5gv/hc2Lo8aBilOvbvVc/OF9&#10;fB156tGBykneuc/QDZV83Df1KbKW0oYpKIK4cXF3wXGrjAcZZ9D/cH5Dli/6msf4ie2f3X2yU7vI&#10;i4+0c4b3C+Cx5bkuUolvn+5NPrUX/uA+jlNXHg8cyOs77fsa8H7Ctv2Ws1+ZtUpj22Z/4n3r1/f7&#10;pqHx8YNnsvy857pxS9SY+luvW4PX6341VCTvNHeRX6l92Tjxf/NDN+1UJo3PuzZ8HwfFfc34Ud/s&#10;Q4lFXV+ol+cv7ZShf87x9Is0tAslr+Hpg/Xla5wXx+RHBk5PuWgb88oRHJzLaakv/7SFVPzRqXyC&#10;rl91zn+suzYOZy1wewp9ITQL5f043vob4+57jTE8HnxGvjYWo+kzp2/iQ9r2lx+9Zjxy9ryaD6xB&#10;fz4/rcfuiy/iB9CRzZetR19rrF6YSL29xH8GaPUjNtgbAsbCeeX4tHm9c/S42yh09rEiY31y+Sxj&#10;wOIZNxa2rMeneJ+ge6uObuaChaudtuDYO+P4y7FAGXjB99B9weeUv5Wg9weWzjm5c1pvTzCvFePo&#10;onH7lkFpfPqPvEEHnXFHit9X1u15A9vnrNmeetqvSdMVzwWSTKeVU9mNmqlbPYJYvZ5fG+Nbtk+1&#10;Or58QVfje8rmBoKZL7etotkVn9dF48Pwkn2OzY9geWMdC09t8on7QirG/tm7W7/ujUXd0zt8njJm&#10;LRFHWPcagALq187d52zF+aIDLV5DqNIm6Y37++vFih+Ciqe+9LP5oGsAe15uaHrJZ+18zdsx/gtP&#10;G1oWIetfx2RFaFLyR8bGkfRJv81cux9xgI+93oXDpocbV/MzF2Lv+I2WOVj+4hgs7VNWy7f9ivXl&#10;19enTb6smZJtn+Wv9Cl/junHB/zB/9NXRNa+4WLwxr/rL2ULz30MZTOujazFaZr2d9PA/Gaw+KzX&#10;L53GTy5QBjHgoZb1lWOyVaEDX2d9LMKtkcHi7txl/fCmvl1TzxiBDo7PrLXD+zgMn6GPlChXrQ4u&#10;DehhjbH0eC2o45ddg4gJ1x7Gxrvdh/9STXrJfFFMxy0Yfdv8VxcPf7Grk0EkKDCxGD/qk6ds074C&#10;mpP2A6dMgkgJ5evMPa5yFEnnmU41Ae0EDm4VSLUTlcIR+gy8qkZGlK9R+cJ3G7C4HS3uDjbM3v5e&#10;u9TiNzqG5wmkLZeujHXC6kV3ATD2aqzHAFQlD19MDgyvl8G3/OKVDmJQVya95nPs5q8ov/ovXmor&#10;wVN11SsdwcICbU8kc/K4gwc5PbEIxU4IJc6XE9lUv4BLv8p9VRlM/FYPeTLFQTIdkB0DdYUct+SU&#10;TyGbtzr16A/AXR6NlzOIKXvFohc/pvzocHh0Qk9bmWBXN1WX7kf2+uiQNSFjea6/Vtf2gyzAehEv&#10;8Xv7ajhU7zAwMcG1cffPYP0IR75y9bAOuDdl+Z7DlenwrfInn22f8q3/+PBVPzrttLr8Gv+VtSn5&#10;/Pc8bnvx8omdtmVHjEYAksLKcrC48uKA3y6e2im8dHULt/JP2fUEDl9bwGdnfOqmYdH7LO/pt7N5&#10;sG0Zjh2D4LVdjy1odiPUmNXF2EN99Ku/E9HVtXSpFDPoOt4lVd/jLOBNuF3AJIW/Y+DFHn1iJtuD&#10;rf/b3/7aGPYkXSSlLLI5g1vC99tv/QZo/H3GiZ2gqlPqZ+NkJjIjZS9SYHLgp5/v37j1e2VzIjSV&#10;lfUYH5Wu3Yc8tmmLu+8qIFt5/ZExycmT/BznRLDGzisRg5VyY9dsmsfE3qyBgTn8l/Rf6MOzhJfP&#10;6GAz7Vm3ebI2LyXDRQD9kW67Sfbsn/DAnd55euaodfxyUGsTmomfqdcGO27sb6jQZ8HYQD458MYv&#10;4x8x+QTt1/a1wG5b8NVNB3ds2o2/Mx98dpPKuzyR+rv8NvWPfZLLxQCvCuyCo+0xFxaeuq3t7dd5&#10;+sDvRFzNWxpzyThgcW96J/mjfVU9+Erg3HiD45vfwPJKSY/3BGLvEHzGmLrlt2l1ilpf5yTtKcci&#10;a18TN+PKzR9eT2LZE1i61UUb67eO5XfhpO0am+1z5tSfcqPKp3d/ye8A/8//+T/TJ38rVLp5+tvz&#10;BJ123jGFrIvnZb/S0WHlO5ZfvRzrJzvOxdKOv+r7yXE0hdZjePrH2D1j3MgdnObTGbesMWyDGR8G&#10;B3qBI/xH/5Gtrj44YxnZaPdZ/KUlPwqUtmNhjrcOb/X4oC+ussz1xijtUjnZgF770NS+qKaMTn/7&#10;+9/6O3ou9lpr0vdTnroCThDf2wgNwF9YfuwEe5zMovwvpT3pOPP2yuOXfwaliYqL/8Rl//zuFr3S&#10;JmE1d7RO3C7u+rS4wTEXAj73elS/M2gdtO3K1z4fP/7SOrzBxMlJozd/8vfyrz7xkTK8nPB3g1qs&#10;iIX8tX3Crml4oln6ykh7p0C25Zfvc1z6+A/++u15A1SJHl9o/aY8wPIpx7iZkn7GrulHI29iD74+&#10;qUx+Y3F12nL8weg16cS/GfW2Dz5+4tKY7DjZC1a/ZyoPD7xOBy8rgfDCF4wt9znPXnCDO+066cpQ&#10;Jr/+lH8eb782N46+M97h68KLC0DDd/vo2Dgnq9OO9Fq+0rVDufHH/DU8Zty+cX+9b+Dhs20n9dmL&#10;QXhz2/h51g5kAPwng0cL5nDLp7b8V9+Vp2r1U4bk4veoqz7GG/EceNI/j70hiV42lJyTPM838CCg&#10;/KMnHmDlS/c84llWPIrBlx5YeoflmdRF5vrN2vb0rW1z+MbIBazIG7nT9+kNbz6Dubo4Wpldt2dM&#10;wM/vwq385S190m05/OWfTH20PCe97UPffhefGuc9JeiG0f6ueezj340BtH3yMR2wXq1tE2/qdhNr&#10;9cC77bEFIZqnD6J3xxHzyfRtKB23k84TJKcNlzbp8rJBthuL+kI/aZPKy1rHMRAXX+ViAPuWBs6n&#10;xv3wZ1t1TzprQucP+gW/zOyLpmv4My4ZU51vuHHZzVJuhiFzY+CPf/xT8nmqOW/awHvXplXqja9b&#10;h4kJ69sd8+gU8R0z2G+MCFbjtH0geozeM+/DcRF9/Uov+vOB8cdH/65PTvtSqe0RPLr+8uPogT9+&#10;6/fTZG9Y8LKIvCfwwRPqz+BI1W29dOvI5gO2ASyd56nvBQgF+Th+QnnhWZqph+Pi6/LeG5zQdX7v&#10;+cDYilDceMr3m/wWnrw+wGfv4+v3+bmdo1LFXmP20ePryN4N/iKQkXPs3kxgugmeNS9d6Np2PvPQ&#10;4O+Kb6lD3/a+j+XWZy2tK24/sKl7NUmNNfoKHtrc692///6H9jUU1O6oJOMzR8WfuKyE1I3/5xwi&#10;PtDtzzD3QhfFse8l3O1kDfoyGm7MuKNQNe7iL3Kv2/z18RcErwpWzha/lrdxYo+CT8rfGH7G+tqL&#10;6DBa+a/9sPxfp9oB7vUJQvMQT5+T1RrkX/46NO2P+kf6g5lSm7yOQ6S/Bk89X+uubi8kqKtstoJj&#10;7+53zP7ItHX3Ix4+GYK3v/H3Gus9H8HX3t/HlF99M3lSV1fp+kOfrN5w8mmddXX6WR8gil9+DTz0&#10;8yG/473nu94+YU5yY0S2g9JP51x/+OMy/JcfrSKy5cXZiofI0Xwqnr5c1Mx4uBy9j2+5MTycc+P7&#10;5L0+aD8e4YeVfj3+v9o/NU/5MxIKoyPnUa/ORe/yT/X0bSFovToGtSw6jZw7biMkBKPGysDH34tX&#10;CKfMePmTm+L95djvkX9OG/bJvJR1nDlj4CU35aA8Q3MOmizOFH75bd7u+Jc+Yh4EzHfBVd9xg8mO&#10;UW6EiZDizXzzOW9cyV7DE1b+KWNH4SQ8Hq+1iG57AfdJVvl8moy1BNg2qf+DzNc735VnfNI9mOBO&#10;vI4/9J0LHkLuJj43mK4Pk7rImCGsYI4Ho2dbpXMSn4yeB/EwXD03rvhW2R7jdfkk+Z4nqj/0lWC8&#10;0h7sTH97nznXBUn9PiuM4Xfw90aj8mXfsbF+mkLfb8PhEc7jM5od+tVnCU9x6y/9t3CR/km6fJ8o&#10;ZKx/t7zxHTNqV/j3Am/mEn4Ee7GSF7X/x/wu7bb7a51nzLxcctHu2pn5S/NaP6bNiO57gndw+Whm&#10;/qyGMbh40A9vawR2wf9wxgZ2zR6h/nNseeW/1aV2pi4kV3vQT73PvvURHtg15/KHs2W9+LvBPOjX&#10;tzr9mKVg5JPRw0v2HO336MH/6Ib+1lOfns/oOiZeDOtLtsy6bvo2zkODj3OMFAxh5p8s0Gs4h/qL&#10;dhpkXrN0C8akcGRN/jQegSnoSccZ5DhIh9Kx/xWMY96SNfpUv+i1jsPv6J90AmbSuxEh06Gbuq8U&#10;WFrFeMLZO7ZWljodoH5IHq/VUx15oGUPhmj2pPr9+9l0KeKvfD1PkMeLmn3sRlIbamOCyWCXzrqd&#10;enXtYBkaKcesT9C7UxSegW11xmcGguCy/TQRuVuHFvQ3SVLe/KPtK0t9eC/fIp2vLWNTNxoP7eWq&#10;0PH9VyZ9egfm4tRDSMr2Drr6Ocf48m8n0+RdIK994u0MBmSufVsGpzwIPVBeTqZyImXR9f79t+F/&#10;Jo3gkMH/AFmiq3n+33ig++p2ITYzX/RQT9YzfaC8pD8V8H2uBXqk9++UP2XK+9BpfH1sjC1L85Qn&#10;/6TfuqeOyhw/4295bdurt/EsbpafQVJ5/vvZcmXGArQ2Amz8/sPdzUdVbjZIxetVBz2fozfoOwa7&#10;iJKHb8EsZmfsmbw64K6mfSJoSvQnAkdfvxG8fAe/FlYunEIQ6MAPl20brynfBcL8Puts4HytPhsy&#10;6n6bk9zSkRr8+iatMv3+x24w4Q3oJsY+Re89bnu6MzG0/Ld3RlNyfVvkfN0LtvG9chd94VoI+X0T&#10;fYwO2gC/8flyKOp9kNxOQFtYG/bgpO0P4Q/gny25xm5PkGrfNGDjgJU5ZNP+Rgq+zw9ejrf/yPOT&#10;FGy/fsYk3uDJZ/GnbOoWR7qxLA823uXxQ+eEkv/0RTBP9qJVNv7k+8UfmvTF6Lv8uWCe4r7HguHF&#10;b8Y/uEpGbv10CpbvXgxwjHffUpDxy0bKb3/7m3ffffdNN4d+Srva6DHZcxd9fumr/HlroDom1j5m&#10;7Dtuq66N1eiR1mDowb51agGmIWLby5g7BjzmGnoC8hbGHn6beWjq6PqlPLjg1xZauxE3NsJdHUZm&#10;xa7R5XR/WcDqh+Y4ebb0RCA6i6/Pv8zmOt+Zp37M5qpXUvpdzm/z29o2p+GxceyceCGh/k1/NgZU&#10;Bz49bTH1o8fap5KH0K0tTH95PIYoA2i1VxQ/8lt8fV31jYehVebPHKr92FEd8HycjFZu7HKCCm4b&#10;L/bN9AJycnjMCcHopvJ6W0KKImr0lQno+ymJgb4nllqhnF3BM6Z/9913veBg01M/NNY4adkngqt7&#10;CeeLO9ZGPDb+HijTEAqOCi/qXh38uBcgO2+EJP3dCUghSf2/x69oHTauThevXlFQS08THj6HLt0h&#10;kPrgD99TMcgt46ttfxdHPQVnLFf+Fizu1vU4/Nq++B7eT7z136XvwVnfDtnOidOecAHb+HyPV+6T&#10;Fxwbw2TSX528tt0NiVkrmCfNUbe+xXEcGfiQaFzspl/4kG1M3navb45uq9Om1ffBe32wKTx8HMsb&#10;r+iza3b0b9k65dO2R7SiwMs2Ujfzxj0OGgPJE7szPvLLxDRc8+voounmqVz4z09b4ZSRun1Jfvyj&#10;H01fQgfWPumUja7rx6nffjqpstEf7uAvv+W5/oELZ2hmnQRn9ZbfeVbZynMBY/PDA+bYFOLkRn9l&#10;K3vxpOPHyK78wbEmGTg3CIbH0nQ8T/xUrzje+qQ8jn3XugPvxIMLZBnlm8cTH+e9tEokjk6nLdaX&#10;5R0MqTWFOJZfHZoefUfP4cvXXR9HfeeB+jzdnrTw0SOf+Jk1HtnwNi3eoV9RKx8ekOg/9FvA05TQ&#10;9WTGYU8B3/gbO3dbLB2F+GtlKEe3T7gYRfpa2NUzfuGbtQ8+WuOCPsgTYMaH2Nax4/gwleh2jmOz&#10;dsOv9sM9NsIrn/Sr/p564k18WG/s5jHcfb3a6l/dU+78VJmLBXsuUobnq+2Lng6Jq4296taNqvEt&#10;HvOZNRW7FnbMm7g6+Fo/NNYj6xP4znc89Vv7ItfYyO97XjX2Z3zmn8gQU+uL1aH4Rx/xrc1B2NWH&#10;yva3p9Hi4+k19HPj7oy/ZCFSbszs8XC6ZFYfOKdF69cz16JT3zY6bdp6igTUT91EA9zR4W5f+Mqe&#10;sMfSvuJ64yK4+G39ykjBRa4Oz4W+LjzH2rXyty54cH1aHoLSnr6Oh5i0nngC8if/r/oa5Hnirb40&#10;Bxx/i7dvcgMifGMQIGuBLcKI3CeYQ1bGs662d4xJ/+k6etZ+S3vhMv/BUrk/POWXN616zpKbED+d&#10;V1/jpbw3QUTXn3IDKpoPH2cN0/bMyLmAL33ZKp+OPnLkHfJjkF0E3jXFpWeZUPRur0s3jgaqJQ8f&#10;PbLRMxc4+Dx9YOc6Y0Np8rX7g8tX+TP/5KvuX8FTNhX5Sv//JXYv7H6ZchdTnvCUJ//U5Ym3+cYf&#10;PDY+Yn9lPL1nLRuG9ZWLm8k0fnvORPH0o6dMsjuOJX3furFhddIC1VcGeYtkAABAAElEQVQ9fgfk&#10;W47ns/zUV6dTTs/ipu71+SPavUD1mn+cyrPptxmrMo+pt55ee6Vry/I/4u8k+onvJ5QutnYdyz/P&#10;ytf5yLTv2AcC0lHXls4TaY99WiyadL/EtlDt4JcDvYBz8l/YmHI3if4z2PXMFzgz5I+8U/naD2Kz&#10;ffIL4rvgWQ//NazO5cVf8QmaeQLaG/p+TFM5bridNold7+ytj++rV+uPXw6ftOy732QuBHDahzt2&#10;zoMCneOzvvvK08AZn1aG1Lqk6wDahLYykl4QpNV9+V91Dzwytav1wbav2Ogv0gXP+IJP7SYnTHos&#10;Li+GJ/Pge83Jb/h00eCUfzi9pT+uTxtm/L8fbPF67N94yiAwPCcoln8rTuXq47D98Nikf9X38Xt9&#10;cYjNL9rcmn/HHfX0mfOAebDruQaDX988wygD/9OG6lQnTpvv+aRy/Bky8orZdUlvXEmfrZFP3kGp&#10;3wb1xffKZPdrf8SEC9yQ98L37MtY3jVdbHdj3vJi30TARV797qMvc/gAMuixssdP4Xj8f5CamEkh&#10;m8/s3s9N563KEG7fK3UZNuyP42ek7E1Wg9Lv2euR1Sb4PSqVVi3nNxPFeO68CdMx1e2bQ559vJfr&#10;l7ZL+v4T6qvg177IriC8YmcM6qpF3et2e102/nrJm5ylk1ZGeO1bcvoWnUf5xSNh1QvTwQVrq/pZ&#10;Xw+vYLV+dZGCldmDx9epbsni7v5A4yctoy23Luan3YwzY5c3CS2PnRsnLVVjINcEMmmf1pNWmYdf&#10;TOBrKCdXmDaFEwMFuCBbJS79I7llNAjea2B6FxGr4cHZRRZa8gTQa95PhyFzrFPfMI51/BwA6AH3&#10;qZKTqg7Mh55jLRpmsA4DAkIwdDdfvJXVf4cvXHr0rp5j12vdx4ejlzob9QvxWLNL80yfflh/r07w&#10;9o7AOK0d4Yivjph2wK288QFaNj55GSDXj3i2U13KnfbMcWlrsw6rfNy0qOoLxx/ssoH+LCvvEKKt&#10;zkszWAfVBGlRmcPDK1qHxsAy/OrP8K8Pyoz5M5EsK3UETTI+XhvWfrh4+Zj494R+T+AXf3mujPJW&#10;eGSfpPos7qZ4wN90y6UXn+RXFrsXdyfPbZ/iZODlW1DdnRxF//I68az/Pnkvbony1QX6HoQVvmBT&#10;cbVxsbLV47n+6nH0WBos4B5WLZ+J8o49cvn4w0cLjAzgnfz191kQ4AmW5xzN9+syx1tGr/VJlKye&#10;o8vY1fpxWZg5ET13qB1/GdfE2IIFtMnJB4RlebqY6vfzelKU8l8Sp0A/XVw6mQzmNVJpq9M2aG2I&#10;GOtcxPP0r1elPaEyo5sLSPU7PqEBM/gnE2V+zOtp6Ts+aHW/6Fk4ep+jKyHbifXX2cxZWNvWf+T8&#10;8MPI3AlkF3rrb/Rzx2peyxd8uhLtJMZmlBs0vAbRRpn6OYkcidrCk0ltsQof304bjQFO/DHccRbl&#10;ddKScpshC3B8xCV9Z9Np+CzPZ4rOhSWgfNJbB8c2O5emCOdryu74ZBtFF5cfnnG3tOoH9ylTmeOJ&#10;oboiX8trf7+az23I1mexz5Mx/5YnAzyR+vvf/743VbD5l8//iGxjGZ4Tt41Fs0D1uvtLF+DitP0x&#10;vk4+RNXRa5XdDXf3hrXiTrdd8F/91a7uGydLoRwMvv7uBMFYQae7LfaJF+uLYKfvWCTSa8bo5bH8&#10;h340XdlwoknixfbnSytmATv8bDw35h/yUbIcX7poM7HilfV/+etfrwvAc4F32spaYl6ZPH2GxMZn&#10;5NMpUYlt8yczczCf5GN8oBcb1x7t/aRZ29aPxgl57bBlr2PPGEQPYrrpGD3ovRvk6MgMk8pFT64n&#10;SNa/qwPcysEs0GN6H52X1+qPF9++9+R2/blzw/Amh58Gv24oX4tYbd/NETfTWNimxriVQTWIMw7G&#10;gS0v0eOrekf/F/DU+eSf9r3AfeNg2+9ZFfGBV3IeCO8/TLu/jj8GUGGe5h1flk9ZfcmPX/kP7Pjn&#10;9bFiko+3XJy2TYIv9ZudY+P4u3WVPfViQ9nyIKNr8PC8fFNeFZGySdGIuU95hR688k3ZEy56hcFx&#10;jBxuvprS9+L5iKMhGWFPPkwVqlEyPObigNjzO7flizCw+rDLx3qjsXPqyN2YLcH5ImtpvvrK7+fu&#10;mywmbtXBwR89U+bGnmPfMabqpfJeXx3HVc7dRvSYG4noPOMh3uhH571wwrejGxZrK/1uWBl0oRc9&#10;66yi0NcryYy5oHNFxryx946j9d1t39hOH5txt48mX2aJKfjrH7jwvL5XSvctG71exsrag5d6unXj&#10;nyMO4P8Cgrfxa+wcOYOxm20aiE6AjI7RSf1muYsS1vq13/rz2ICmQI/0sdW7OmaKhrdr4vWVMjA+&#10;m/ylD7lph97IGD/AXXu3Lxf32INPPCvpK6fJmnmdT9ijXVt98dnzA7o+4xxfuOKsc0Rk473tRF84&#10;SyNfXcKejus7eNYKq3fQ6pd9wrB+4IPQNN90dNzvpXV85VdG9cxmS9bBz3be9Z2fOvkmdT8Fn419&#10;VXTaFX5BvPNZ/tc25doXsGnbMavEbPqbayde25aJN21NL+vWOe8Ms+wxu8mV78DGivy2nTK8Qd/E&#10;cDatyHxrg77tmXHbxfO5gHDHAx5RoT5Af/lJxQFl/lovl2M+oyPd9bm5oXl+YoaeniLdPrEXuvlW&#10;fwDlSPDJ78WGXSMox994g/fVRqHBofFjPz46M4Df6WUOh4vGOLdA9117T7tMDRWwsCbk16ffYdR2&#10;SAesE/wph7s+cwy2XZTvZ8Kk0fLuJ7/BmRjSDivrsG7CZ4APhRIe2m/feKLu0iky5VeOdPWAB0bq&#10;8JGf+S8Gq6vdzfU4jVJ6m+DOlemw/CEY+xaecsi1ed/9nVc6wV/9ltem9FFXHE460Fh7HBeHe2+U&#10;Ra1+z1hqnAS3rzYP75W9ffQ3v8lNlMag/El/sp5Im3rjC/uoow2tV0FQIuPMu21iPg9S/tcOeOQ4&#10;NmbtcTPni3x6BqklS0vewvpij99KF2flvcbZ+tfle3zE72HT1WHT7aNxSGNvx386g8qQPzZfZcks&#10;jrK3wBNwC3A9lVqfcPQqEITWqc+HvH5S/jnj2Nbhc93QEF17jEZ50ie85ZfFeDTBixhffm/x2b2V&#10;Z52886PV9Vm353/q1qbGWI67Rgjd7uNs/ZN+6bbOcftj0ie8PHrWxCepbD8NDfoFN7d+zkXJ9+/d&#10;XLXxy4eLIQM/c2F+Y/P2bcrOENt9FljhBeD0TEn9Q1Z/QqwYL8eTU3TR08/fa2h5xsPC4RvtK2L3&#10;HtTdOk5+j592D5Mvv9m9ryj+JXN0xeTLGEHG7B+E7sjHoTeExT+/zc82GU86Rztf+sk4nnkyP6EF&#10;fccVeux4as/zLJGDc9qmKV93AKo9bPhCf0wDu08WVzTfXnD61NIZ18zVC/VwgqLj4cXnpc8vvpVh&#10;PJygOOjL6tLLPFwbwvey5cKK/Zlb1ibF8l8JzKxhTOfLf+ukiZR+s8MaonxPbLBz3pxqTJ/1V2by&#10;lIV3FxUlPXPZ5NWlNqF7gtdRyp62Dub9XZ1z6HXSYI+HBrHCVlW/fI2ex1H4Z4WSNxBmLsmHnc8x&#10;5IVNo+AwS97fwrVuftg/gmNz7MHnKbs+E0JeP5662Zfhs+jylHP0XDm/lpLffr0IEeeGHPw4cdcv&#10;Wy2NxTn3MTcGxTiX/kscGrHX9VzOfX/+mZ144Vkzysax8tdQW1tz1+EHvImXfdvHlDWfsvbVkFRn&#10;FYH6P0q92RdG2fLb8W3aq4Slf9K1IF/Lf/WU7ppvyxa3/FIvRSec5H/O2wA/vv+m48mzTpfY5W3X&#10;pId2+T1TY1G4ld/uc+KlbGF1nTXtyN46afH1abzOGieF/qMbv027WWMnV5RptyeXnK+EpHIx3EXZ&#10;olBiFucvFduOioYAG9QGVfjr+DVgeUmV7WcM/rJRFp/S/T8BtOVNWRlYHtLa0ULlJb30WVxU1av0&#10;w4O+JoHSROTasU/czWIruMFbeRe/EFmUe3XD1vVksg1cYXlKaO6gQQM6oB4/VZeMsktbJSC98hO8&#10;6pVBef0HrXZHh6UvP+Rpi4Vt020X5S2rzXnEPydm9XXK9x3/cOCbPJwAvobKPZPq11/PHdCvcfaY&#10;LLzWtso+wR+B44+2nthYqldpbKTH2kkvF5jwdTJbn5BxoPLSL9iDZnw2NkGp/vXbu97hpM3c3eFk&#10;FW+vWwLoyusFzfYTGALt1vvy/zHEMXu3HAV4fTylv/69NqzeMDe/+o0qdJnP3qG5uCuz9TrWAXwW&#10;Nv9M4bNhNgu3z4xfVtbQh+fhtbo5bM88sQbfwtSgJu5+/tnmavpV4ron2I2TxO7dlJF7P2FAzs0b&#10;c+POjdxXqARn9ZLCp38nytMWu1igXbCxLRQ3+CvjFPZEoBNlCtTpi/y+F49rVxZCn7+eJ8ZtKCwP&#10;snezoBeaQoeXcYBO7lB0QRg/uAb0vfjrorBXfA6v0TEmdabxJLByd5A9gW34A3r97NVv+UtUvPuU&#10;jSyyntDxCG7+ZtKIgNCtD7+OXU/wNCS5Fi8WW3S1eeICL92mn6bP5+Abry6LDTbB+ol8OBEVmH75&#10;Ia8YWSATPNP+VtsupBYRTm2ctoXPf2zf/kBH/ty7t9ae1ymcp7zX9S627m8t4Qmksm2vZMjku9Fh&#10;2mXmzbqyuCU8X08Zy0MV85918rMAmJiESx9PzYkNdZ5C9ZT573737bvv87Skp+r71GZ4/fxzfPDQ&#10;ORXx+sSYmIi04b9tXLvESrWpPV7LHstyIvgyDooR/bqxh6409xceYsC4Ctau9WEL88WGeeX1/Sok&#10;ZWv7PAG2J2Qblxvf2uCcgBzdRxZ54mHwG2tpn10sXgvO2j8xQ9+494A2tPGU113+8mNiPH0V/fe/&#10;vPuf//Ef55V8nrwIzadv2wZu5Mg2Yum107YrHEBmHNrF+RRMxfqDrs/4gaPuh7Q1aP1lz+3Py8ZT&#10;twv+6hB6/XPWN/cYiwZvd37+aAPUBfDg1aDIWnzjlviCux+02mdiPhvMef2wzcmdH9YGOqMx5gF0&#10;gF780DRRsxeA1bXNZALq8Vxw/EueyLbhJKY7/2dzZH4HOFiH/+KTvbCy93jT+uGLyN3aST+eG3sc&#10;jQ+Of6pPCl/JHarn9z0/PUvlyd+Nmqm743XUv/vva1rH9PE6VuOBcYHvC3H1+rc3FuV4dE878v8D&#10;6oPjKzjmJDjj7zlBGj2H95zMn1iNPDSg/GMP3Os4fMyVl+zgQrdhS1fl32R9PLoKi+mLN8+5+eE+&#10;HllMIMZGw4yFuYlKDFtLZE5afo5d8JwxhG0zVrgAyi82h1+/znbXCWSyRaxHUnU1pqsHvdHr2Da+&#10;4oM5D4Czfijy+Zqy8d3OtcPfWDPljsn2WTvkt18tX7Ztey/+0kgXxr/TLngbr6Uzr83aCv6e560c&#10;KRtvHSamlvf6aXWgF9xN5X0yNRX2eOkVwn0ex4M53li9L6otLvylWbpNEaoDyvbT4/JNLGe8gLM6&#10;F/nQrO5uVFWPXtlcMJ850xgpzrQd+xsPYiLtDqJd0+p06PcJjxCdNdO0zeq69uDx1LmM8tXzy+ih&#10;T1pblS68kymKG8AAXY2X3ZCLvWJ7Y2xtxgusbfDRV9+sC3adkwIekyQG3CA59okHFzjp4bxLygf4&#10;f/Hhi5Sj4RnnI/YVW3zq0Jhr6IxPYy5+Ao2XlO0FXmN+8XLDEJq2ReJ42vLEUfg/fag9nMvZkDHP&#10;0Hf9TAU7Xd0cru2zvrGO9UYV7QyXnfqL+YY/wK4j5Om5Nws73gu+blxkEyADxMqe68iPz/V7OBOT&#10;LYtPxiY+3/EnuZSD9TMceePYj1nj07M+i6wff/wh9s6TJ/jzIbvk581L39cf8L0BhJ/wGp63LPI8&#10;YUyv1scP1tPGdCAmV+6Ou4urDg3QVh8TN0C9cZgu5HNqY+Dg8zVQr81+k1dgovEBePqbg5DnD6ys&#10;jfEW5utJ2425xvXNj33/lnbe9fvSSfEUA/oSvRxX71x08eSwva9dh/PJXjCik/GcDwp0zueET+w+&#10;uWxej37RU9mxsbVoMs5YP3VvIhuPH7LX8pu86ee3WWu2D+YGgvUdPVccub15Lj5c/yVSq8r6cRS7&#10;/Vb/RXDTrfwXKTuvtngDd3llpmpfa9+LndpV/7C+/Pa334Zy/Ly6/fjjPe+Pf4wRo//0jRG2Ojuy&#10;jkrvmorH94w/sV4MRfbyaxq514MJDxrZ1WVu3r4ryZzzh8Rg8rt+VY7mROZN8C9y+sbSrMxIL9UJ&#10;h9rWOScDaG+409DonJNAiuz/VWgfDPG2Ve3LMQ2M2bUpacvJicz+HV9aR7Qu+mgDF3nQ9BMeLVOe&#10;8XNlVOe05+JVe7yfcHi8Ki3NhXZoVreVtXzZIF4cs3O8KtqmHJ3134Knp7quyhi3PMsLAll8/QB1&#10;+l/5OwdSvzjBJyc7Lg+Kl1ncfskT8AUHaDJHoyvv+Ojr3ECaSaPia4BKH1+h2Z/4UgLQT1qk5nvs&#10;4huIuG0Hh19/c8blMOvF/5SRDdpnku+fNGPMF3BwJUvHVeOuzG3HJnXr08ofNd/9kj2KBXLA8pHX&#10;fz2QZV8WfI59xpHXsH17ZIwf5LvOTRv5reOeK9Kj4/ncaLbtF6Gdx42dtHCD4AWpW9ulLspXTtrg&#10;hS4v8IZ6fGGvUNuevpH5L6iltXboQdCHdxxTn9345YTgAXu47d2GTb3yp/+Wf+M/lS/0hR97d+7y&#10;MIf5001eePjb8eEhuvbvsf1FQlem8czf+mnxnikZ9UvagU9cB+jFUO0U/878pV9N+0PGv7hPRsnX&#10;fjwOZERPTnzgOz7GaOwfpGtdHF1B1z0dv0avntuIMTJTHu2K1zY/otbv9W9r54vP/K+u9lvZYb62&#10;h4a318Mr9PvDxgz3C1KlrB+24EjXfwY/ZQ1SIASgd7W22VmvbP5OZ19IpLM9bg9Mfi9Ijv7nfENt&#10;bToyeOSh57Y9Lk+AY900MXTa5bDQXw1Vc/0pVIeftt9zK3y7Do9uz/UR3O6nEfZqKJh13PpsztOg&#10;df6MzIXV+bp+cPxH9jPWjIELvSHZzTm5OE4HeG2eoDz9AX/4i9mtG522vDGWmFh/r4yX6fgZD/2J&#10;KujnA3PW0DwrHht7yyBE1q2fPnmDQjCi8mUrnPChwwe/G7NMlTMEQTtF8hY4FAAEwO0JUXDgOi5O&#10;gntplJlYPb3hdUQYbN0OuJWZxs6PEE8nC44T0u1QTlg8PdZXHInQ8DRQzd24TKZLYj2TNTk5bEd9&#10;nqBYrBep2ssOzTns8Q9eQxsYW4LjkfQeNyl/dD2hixz58dE0jrsz1xYnBILdCVd9mEZx3LyJ7PgM&#10;5/JMHV/2pOIMDsoXnxwXUNoh9qSJTSlX57MDenWofY2S8icHDphO2OzQRi4Il0mDZ2DeiXb5ofP3&#10;PoNV8ck9NI49wl8Zl5z4GE0DNk8A9DcuohMIjjYFc4LsVcBDv/7SxjprNxvStuIT9MTuxCF5BgSD&#10;6gXH9vUHO7pAPngWAGTocHjXvugpvjppRaa7p+klJshY38FtGxkcQrOwdqeaaResr5UDF+u0M1i/&#10;omUTncTQ9sPGeOz21CRYe9CVJvjLg04GBrbuxUgnfisfbzT9nDaLBbNhwZbw3BMk+deATt9eGF4G&#10;0+G7+jdGxO9pc1HFXvjY+nylreIj9sXh1fF9fuPEHZCf/pFXIaeeDi442dRlG3q2GRccSzEzkCkX&#10;S9/mNzx+yFOwP/00beYkGRh/bHaIgRmvXBBz131OpG3iXTocPUNjbBLPjb/gwHOBRLnWG/1ssLgo&#10;ZFGXp1sT3+6iE4nj2zMox05PaHYDJfRs4Z8PWTy6WISeb/ejT2mLxiLc0Li4MguIOdF49juvJnXC&#10;srALkgiqnpxNXzoAtPSjQyef0Fbf+GNhF1OdRBubE6Pq4b6IkcixEFbOzy5E09XmxJ//9Md3f/jj&#10;H+q/7VsbO9qj/KWhn409OpngZm7ZvkLu73/3+ys28JhxIP5JPJgr3EGZ4vq3eoYHPvm/+KFbULex&#10;9MKegzC00xfwMIkqox//rG4z1s8EPraNjKVf+XxdvWPv6gFHLEvNV6/LHXceS4yQq7/ReXjNq5+p&#10;+/3332XtPHPhb7LR+cc//jFt8eO7v//t79mYS4ymL7St07fWv/xn00rcievvvvs+nKJb2OhXexJd&#10;neiRNnWDRjKNTeX0Rm+s9BQL/cSuFJBlYctHW6Yc3dq66b4CZzasZ4wcHvp7dOw4oH3H91ecQwpM&#10;vZi6x7qpmW/4cwEouhxfXzac+UMsfch4+01OhvWpntSEHE93HH+V16g7efwlfcVv7f3HX/7aGzf+&#10;8IfEZnzQfhu/8H2SPnX58b0N15/ffZf5hQ+tW6QbP7OgE1e5CJY+40IrvRpX6aPy8Ld8/cWH/Gsc&#10;0/dyWJntFw/D6e5OUPjGGingL4Af3vRR97MxN7bS05rNPLcXn/+R/u3Yxjh8PIyBZMDBq746MnLY&#10;DWfjI9/OnD6x3Fe+X2V5oou/E0ujhzHahnt8lbFdbNjc/rfI/SGbguR6kul9fM5PPTnLyWNjPHX8&#10;YZxb+9pfzvEm6wepNURPoJKf/lHS8Wdsk7lONKYqp5fmJJ1FvTf92wSeuUIM9yQhvtK+h1vYzDy7&#10;m5DXWjIIbpJ5G6a96GhtIMa8jmtsnNjcvrPtsTEyvpwxddpbnPhMXFWeNsuHH8WZecG6RwxYe8Pn&#10;+28//q7o6sVY11UaONAbTZKuT5XO/HXWKPGR9vjUp0xHBzqunuj4Xez40NW8TScAT3tHQPFmLJtx&#10;c/n8NhvI+Iih5cN+fMXSboR3vErZ8vV0Lx47DqPZD9r9bGyuvNF51l2Nr+ML9W+dzBkDADqf5MLb&#10;R+n4Ai3dyfzhh1lJqHPxUZvN2Dg+3YvYpa7+Y8fwcHHylgMH/uJKO77UPmPxjJnBqu3Dgx/ucdzv&#10;S69f/U4aHMCWwT/9Lzx3TOPHfXJ6/YsH/PXr+PGWu7pM+VwgIgcvgPYpW1n7U/yL97Td+MicJI7Z&#10;ip/1hrUcELM/dMwxJ84FnFacr44/6ceN48heuVpu5qPI47fIJBf0+PglBC2TGvfIz9fYffqfPrH0&#10;9LGO4SdzvvUkvsr1P2PvrEejS24x3/bURmzSH+Htq9T0F/T8zH6y4MKji3ONnbNc/IU3Pp/xpsrz&#10;df4Am9F23Z7jPo1It4z7xjEXpNDz066V0NBhb/5ZH7CTvBvSLlmL+LCb67jLWAPwNNZqZ/OG8QEv&#10;49VXoeFDcbO6wbEWhdMYNIecG9AmPu71xbxZYs493RhgTf47F0PDE+j3y2d8OTGlrraevtM4S7xV&#10;r8gDZMJx8Vm7kL3nosZy/Gpb+9n0CXz4vLGU80Wv39v4xXs+xv0ZK/gaXz41NytPbeVvm5KhraNR&#10;40m/0J/FODBeiTPzdNs4PMgZmqKcdplYIMsNqVvfNj42wybP59bX+jZr0LSnmNhy9I7ZJ4aVg7ZZ&#10;jvHA24eujtWB6mcD9UDP1+JHuK07MbL02+/rk4yNG0OOff705z+VE9/zBVn5aqqerjNeZx2TNh8b&#10;VvrMw47K/9ihPfb4GctkAG2Fp6f3PIFHZJhX5uJUjxSLiw8fjQvTr9Fbg0YR2dpTf0W3nGQ33mbO&#10;t7k6a1B49C5e/ao/kzQXSNovGydhwZfhRe+d++TRZ+oaGDOKRz9rFPVorR/F5rTvxD4iPLruSftc&#10;Y1h0+S5v1NE37ANmoRees9/zQ377ORUnVhMP4U2OsSAMJk3eGDM/b5M+xYf5m3MYUik6SnctHEej&#10;j8oBNk27DZ6yG9b/HTc7Z08cwEBH3eOGEtU/chozCOIPDxe5L9/n2DkI8OStGOGTBaRgZTuu3xIn&#10;W7Z88UTbseUQLs7KkzpP+Gew493KpQI+/cgz9JTFsc33i6+juvavvyNrf/LlRhr66pqxZ/mqr+2x&#10;/wmdz1N2rXnS59EuXDod/ZT/mHGkF+SS5xs6ep01uso9MpZ2eW2989TPmT8nZmZe75hyfHpLv9sl&#10;AmsLXvZ+qjd54vPIy1Fj0TxT2Q/fbX+hwz4gRFy4lsfPOdcUN2LXfG4OnBv3nCtog5GF3viqv+rP&#10;wJiiHPAHfSo/9WPjrXuR8kXXicXkDu3Wfcw5sbI+lRxeHQvS5sYv5fuGly1HXlsyBpC7fb06qAiQ&#10;tT5wfqjffp29wF2jRErHYni7fyUP6Np15vH1rlW37xcndZ8S93QC/ArIaH+KzJ8+z/rF3PcE8d45&#10;uG5eY+K70C6wBdClPg4/Y65ya5HanbjsfmJvzNr2sA5Ne8HhKOolZQ+wlpl02ojefNIxNjiz1pn5&#10;cdqL7w7NmfvbfocnEea0BXp9CL+RcehCvzTaIp4f9OCunU8d8WT+S12fei95yoJsHnCeam+EHHOS&#10;jzlC/cbHUOm+0Sfx0PoUzrrmljfnGMadWU90fyE2bLvhQ07/kgK8rAP6cyMp01bk6ucewLHHo79Z&#10;RycyG5viKVzffQwtP7B5oeuBX7L/Io6PjMtXQZI/4Xq3T8rE2uXr0mZbje6Y57M8luemW77ylc/n&#10;7B9cx8rr1tiYeImMro1PPb2fYDxofBzb+ORle8wDHObe7nmE2E8O8PkCPejn3OXrrAXlVz9x+zym&#10;G5mFjleU9e9rbFq+u977+9//Vr9ZVzz9wG9dv0aXZznZM8fP/No54TDdWIqzLxrjszEED7gfP04s&#10;3zbMw4HimDx7Y3TTt9EaT9DhQa4yFukfYu6ef1/aRxdjiv0O8YmnfgGWj1gnky50nnTiC70I/THj&#10;2IKS1+CaFv22HdrH04borT3jx13U3grWiTGwTolhGmehA33u2lHnM42chs1fB/Y2AOffNGhX+eWD&#10;J3qL2dahi0wgaDvAnWN4L7ldXNoJ1c/CMzrFHsBQnWAniKUI6mUOuq1/rd+a/OzkywPu3i1tw4Wu&#10;M0iPlnX4aQwyQE8Kku5xC/PVE0300RXfrZf67ER76Xf4bf3iLz8pLb4IBQYdnk8ane+twIGz+iz+&#10;4u0xWc0fnRy/BgOpO3zW6XhShb920hT8JjoX85c3PH7dY3yv/EOespYrw/hA/XXueuuErsMcOnyh&#10;Oi7eg6b6xSdSdzPSUb7xrOzwSMZ/j6+yFZ609C9VetROlu9Hl5vv8nwi4/WvoDhv4LEdXDqGlfi0&#10;+oA++aK8+cV+sGbD7yd8pa1/Qy59FLNv6E2nsynlpN7A2A2bTMI2k+b9+oPbeBAT+di08OQAWdte&#10;8hTC+4dcPO5Tijkm0x2R5PLt3mwgtsAv/eGN8OKT4C+/0XXavIj5Yq/6WdAZlEc39eoAur5zP/ni&#10;hq/FK9kmjJ0oTfy7+Gb79mmM/MH3ZxHitatdzNTe9JOMCzWoEvlhhAcrxbOIuhQapYq5E/nXX2UT&#10;OX8mLPour11glVb5K0Bzmu6qYWMY1NYt1P5s01YzqY1+xjVt7Ldp2/9SPPQTE0R+TsPW/hzQTX0/&#10;SpNXtuNqdY/QtkNo8Sd7J82hHfPgTtzNb6RN3cQrE1L9nwa8Vja6jWfplmP2a/mRPT55ClW+sPnl&#10;gbd1u1SsK9/P0jjuiScfhpWJnq+9DtrGrk3IafMZv4Z+YlceVLd0hV2UPXUtTvB+dkKZP+B1OzZf&#10;CexFo8R7+39iki4bMJMfGnQr75l/lk35nOBsXgq0L1wfsjz1t3ruSchg3t9P3p9zotCFLf0CNoIG&#10;cqwsx+Wf+Si3qbfoIEz5QYPaE9O0id+7+yH+dVLz9Z/F/TxZt31TvHdszE1TNqiU03ntwH91dII7&#10;a5dpZ/HdcePgr61Lg05c8LH0ucmunei5wNS9mLf0Ujw3Nb7pux9COP6dhbBR36KfPDKKc9qCXMDG&#10;P/zhD837mjXXxJtjtCurOqf9VncqqG88BRevzrHBUW4h3Q1wttbeSY0YXYMGB14Gy8iYkwBjycpL&#10;Y8WA6HTG7eKOUr4LyBeGbgouHqk0awG9YFObFzfoI7PWJGPksDsxYO186G788f/KGF+OjMU9Q3xJ&#10;5sRi/I332KOtjH9zUsR35jhrrcZS5NoU7Ulv/TzSycSjsumaYu3gONoW/+vMKde8qa8HD5KYFgNP&#10;vfHqPLLqh58yG1gA7uiQ+eHMwXQF7Da2d4P/6E+j1W/1Il9Z/puWOF/KQNfPk40uLqJNrJKzusIb&#10;9Dk5c0w+WieueFWfxB54yqLutNGkeO64szqgmXK5yU9O/m4jZWjEizFJG/788/jjyStUMMti+JLp&#10;0Nfk17bZPJoG8CpqdHjtZ/09+DftPoWtPK4onW/HQzu6TpvPeLbjG7zRZfptX8GZkuEz8+K+zn/W&#10;GWfMCsL6kgyyVi8cR65zoTk3gGv8H5yp3zx8UPuOzsYPNM8LMPrP0uw5x65N5uRf+4zd8KYfjb2O&#10;O78JiAfQk7HmV/0xVlR3+G0JDA/Qj05TN3iQOsaHD50A38Lz9Ob4gS3bjsZkH5jpkwH8wK6PepAv&#10;PMCMSbNJ9i6vclteYq7658kk/WVllejxtfwVsdENtMoWX1ywTfsqm/zI8UYPoNwFx803k6/6gq/y&#10;caMakMdj174dxz7aXzgxc+oXF97y6fyqDdL3v4lM+qK37t4baekC+Kf2JFW2NxhPw514Cp66q21P&#10;nyqDrTMjnPa5ys/xtun7n8ZfYsiTTsq1O97dmAvh9I/hkNaOYP8njoPn/Gd1H3vHR+v/3HrUG/Tw&#10;/io2VVbDc+zD+fbTbFTtbyfqG3jrL+lx8c1p38gXydqjfDvHTpvitdrypb40bT96hWF50kPMqYO3&#10;eqF92uMYz7a9Ngz9Qs8bslFYHR/lW49u56q2a86Vqm9k4tfN9vYrejiXmr52ySM3tj1lljcbjpAd&#10;89jy40//aHuockHmt1lrA6rVh7FzYX2y++mNubMWgcONXkO+UJ2sGaLo9IHpH+JTnU+Bbvmwl5bF&#10;37qI3/44NGzTb6evrCz0P+WGuqfdxY+vjH94+Ekmb9Sid/HYyNCA2CA7taPbufikHMycFLzwW73V&#10;0RWMLHwzms1wVnvSQPmPbJ+s6X7Jh/87r8X/fbKJ344/Vp8yzZfynntsQVLnL93MPz7quY64b6zf&#10;4+WD5EXWGg7P0Xx0XgTy1yb58U7sD4L2Ab2BJXk8XGz85ae5OYUP0O4FmvFpSV58iQVgjl1fLgKT&#10;8CX7WVddUjZ0J26W6FX6pNsq9Atb3zI/B3TkLYY+BuA9JW39E19+I/6pd8fyw+Oz+LeOOfwqVz6f&#10;PU9Vhh7MU4vjyz5lLDbt86TeheDt80V+4+uFzvqnZousGSn0p8TK0qX8CS+O6Jh+4G1R6IHvS//k&#10;V39OoH8sTX3iE56jkvar9jo273qI+H0vLGT8vjwYInT8gMEr2HZru6w+Sbd80TsP0SVjxOezHtg6&#10;6fq6cno8cb041iug42T4d17a8SZ2ivfq8JaSoaPaNT4FXxR99Sk+77lGWf/qF772zOjeblL74seM&#10;Kfp8zmw7ntF97NB/jVnuZ8+65ZyTkArgjL9GJ4hX/yzvUWXX/2VUuhkHyyPzsHgxX4CO5Q2qyZP9&#10;Asr3nGelomNnXLwxt+uEFzTnAK/X7akKbW+KqN13e1XvhwJot11LJ/5LO720fmNPGDZ/tNI/7cOA&#10;vTDYg3xdvrkL0jZzAxMe7Ol6LQ2m3VwcBqtHWurFsVclD9x2OBYn/jv+Hpte84CnnRtfxpW1PelX&#10;Gf977cY6hd2MDOiTUWx0fME35Q8or/D8GP7gkL/w06KvXk/EnTd2nsB9NBhmaHy2jVb3LScv0ZwJ&#10;bkaq5o9ANlAdTdc3NtBDkB5+ME6S+pd7GS+raeT8GC9y7UWvvvT3s0svgc5Ton4fQJiSU/Eg0Ib6&#10;6Rp+2zryoP7xT39qH6aDPtW9vMynxQ1h1+g9772luDGq66NV5iHzdXb3xfHzJmPHhdCS1+sUefuK&#10;G2C+zmv52QUXNK1rZz4aX067Map798X89S99Y/ktPl+vU7a9cSB2cVue9mxsi9kDcNq/TtHS8HX7&#10;VgpiwjBL8mEZLgPps0wA4T8Ca20Z7QDXQEgn2LsbDJgc8SELJ3Xo6PJsfmUL8Blu4U6uDrtOtqhe&#10;ULd6Lb3j1aMn+qdxnGS5sIy3V+AsBL2wqYNdYF2RG92Wv/rND80waHDxQnAF4NhgsZqgtwF1Jhb1&#10;t87hFTvxqS0PXblj8fCw6Cyv8HnKqr5hUPqk7dxHD3UvgKCHLct/cZbHLta3vApSKABnbdn6F3zI&#10;KN7UluzQTklUSCxcPjzIXSxkVSMogUlB+7EZrs0LG4MWb3uHXBFfyRtiHbI5Ckcgs4V6fE+XlE2H&#10;mMmOPmKmdqQO6UV/2Eiqcyrnjo5zXNwUomsyC54Lf+kWTwWFHlDdHj4S9x1Uw5Ces+F2OivqB+7m&#10;6b55rOXZumXPNtr8k0Z+fb31DxVfZJ/18v1oueRB+20X7NxC78C2QXTaAZW8Dsxp0w6qaV93Hmtj&#10;T1Fpb7Ay4H/w5F3qnQB+9RjkF49r3EHTE4ioo11NEPwgbm0ekqk/wf0qm+KlDe8nD5W7CGispF7f&#10;oovxaNpo/EuviZrIi24/Hz8s3/deEYFfxi7jl/Ggi5DQFT8bOrtodcMDeb2rKroDG6cfwxNbNuyk&#10;sDLX77vw2vGvxOiHSQ/5wR8cuvAN6KTDxsguTny7saN++oe2YLOSiTHptM+kc5xJxJ1ENttyMYvP&#10;9WXAB9rvU06MPnQht+Oh2MF7bZ50bSvx+Vqc+p1f8scmoG5s4q+Jx8G/edNhdJ6yxTvsT93QHxaH&#10;92JMig5vKs9nbFn94pHWL9XgZtEVP/8aPHWRh7vxOxd48pRmLuaCsX9kdrywmDv28/fieQX0H/P0&#10;tY2j777PyRlXVWEaDvAhfuajbxKD6UBXu65t2x+8vSBNGBbiJ22ahf/axF87fxKzsbq2k3b75+38&#10;0wev5yJ1NhjEEL+0T0UPix7j5MJTxlPm6OGkL/4Lr/Xx4FD+xEycNDE/YwdbToglI960Lf3ZmI3A&#10;XPz9Lq/b/mt+C/gff/5jnsx0kdoTTLcMPjKG6Bccr45PbQQPHiFZv2edgvE8hWEczAVrNuZvN3mf&#10;9vGB+voieU8Pd/NRP9NQp88e0y6dRtqX33jzjTmYXjPe1gOVT04vqsUONtmwN37BBd5QAvDZsVB+&#10;bOS7qbt0pH8+jb/UGi8K4rELWmu6GTfMCWS1/aUp50xj+twBnKPQLVSmE4qA36/21pLG8SIkHcum&#10;AGZ/mzh4za/TVCffk5NBvb67yI99gJ21P8Qdw3thT5/nz7R9fPp8BTqa5bmbQfsKp/UnPfa3ZNou&#10;dDrjs3mofSxyP37gx5lLrT/Lm87n43j66dGV5cd4ei9cckO3N+C5aUD558hwAYdOeG2fa+yFB31m&#10;k33GD+VO6OnIB/mqj8hCvx94PuLeBQ58f8nm0+qCtnk6pN2p+9R5dVe28Sq/J1Pk9MQo9Iwe3cfm&#10;5UNHfd6TVXSZC2bmx/XNjJH1Q+qXzljr0zk1MuXhPD/0W3zp9OPpXzuOWfOIDf5DOzqjRDtzJ9op&#10;P/44tsAZeZM6Tm6SN77hgk03r3g+N+3oHb/XZu04em+b4AFn8MbOzfMduvbX0r+btwkEX9m0VVUJ&#10;35GJlg5JLiCD3aBxknT90MJ8rcy1CV5xw2j7vDq+j/dKFq0rB+3Sj/zxb9d8J06X7ypWXnYWA5WV&#10;MRiwSV31PTbc3izK9bVyVzY9xcDYNj6YGwonlsWWtfJc2N8YGSGr39h9BNeu++KvuaR9q/MF/sdH&#10;R6Nbn9ufqpZ3bU7789vl39TXpxlft42GZukGd3l7yqL86qMv+4m6xSVDq/sJI7abk37IPDv8Q5vj&#10;zW+qH5rzhEv1DY51/q67fwrPBfxnLR8/tP/P8fLKyvw6R1idjPfVv0jLKf4iN3DhPWJKHD2hvuP7&#10;xMqsMxLPD//xbxiV5Pb1+PEZ9/To8aOvr/zGuNgNn2mrifH179BaT80NKYRpR7hrX/sNPY4cfdRF&#10;4a0ng3wbZUfd6qzePOx8hT5g+vroUL/H3zEyH71jcEJWfDyNM6DtGV/RoXMlstOhlnflqadPzj2e&#10;bQlHOdtm8xKxsWdkHdG1Y7QglUaj69avzeYJaxdPvntbjgseeLvxzZtJQOeOzIU/Z0wHnqzwxyfb&#10;HvSyiQjYxbcbJyurKbv2w77wWCiP6KKdOv8kBvepm8WRLr/Jjx4uTClHS8996rfr0yBOG2hb69Xg&#10;Zs1hDv2UN2v9GtBn41j77fiivcHaJx9uKfA/8+V1Lh4Z+OiX5LJr4jc8ujSO/zEIBK02dM2XgxMW&#10;U0mCceBF6WnTsLKm2jVX05zXzEXE27+H0YtEbIkNMO1y0tpD37G1aXSCyR4pfE/8uggWxJb3Amfy&#10;yqvrdYGDhBvYCqwXxnf0fIxFrb2/yFzYfHV4xM/WP9OXPiThS6g9T9tqy9jtLSUbb9LFbWOFleP6&#10;mX7ql32Od/1Ih4sHmnPcstBIn3qq1ycvO1PfC6opA69ltvBXvvYC9gt9xeKBZ//bsmfac9Eot+eu&#10;/a3a6MNWYD6/1qLsOOUd7fj0zCNbPjahTV0MFVdmYDA4cx42IhaPj4tSnPXLRXNif/w4eqkTpfi0&#10;J0VYvXxXl+E+UYynv9IdWZO/Y9IYoM9Xz9OtruMgr43DZI4/nRu6W3a+4KHb8yDFt+xbePHOeMKQ&#10;y8/BdwEUeDJacxr32kbsfOhpngLqVj98hp+4mnL2z9hV9NbLmdOnLfBwHjhxiVf/kv4SHdArg1OF&#10;kjzbCS86qJ/02IkmBpSuez7D6xRMm6E9bbM24FfFzr7ps/yZrw5hXt+UaOSnBS4bh1UDpRjo8z/5&#10;M2/3YJScivM9/pl9nLV3bIx94cG/C1u/timv/yGydGU2zRcWRz77n7xGx3nDBT5Pmy9Gw/UaS27+&#10;kZVx80nzgnd0aVzrV+bLAN21Ez2bf/pC3fmsXuV/cMvgja+VvymUO594PG2rfOc9NlTG0f/S++iz&#10;Pi4fIbZGY3LBib0cG/+GZubl7SfWMO0nwVHfuD+D0POceO2+WJ9MxUaMes05Mu4UGpX3+pM8W6zH&#10;ps+ePajoZ+dooesiyP9JaCgdXLz55amz+Rf7LTMeW+8BeXEHoeuEF3KnzYv4T774aoB/Z//R8bK6&#10;+yV/11NHl2LFd08LNKegZMfwlRYntPVUxlsex8p4nQc/xlkNmgp4BtmdvxxTk+uR0Tvfu3jEi2uk&#10;yvYEo4jkHP4X4SNT/NDY0HT3LtgGGcNDfow9KhdHI6iHmyis7F5YysmvzcP7J9aLfn0tTwuJJ9z+&#10;uEuLGxl1f/Hnzli4vUiTutXJsUYViBY4NiLVwfXBK2ZeLewktzJf1N+Dj6BfWhqhLw8Nm/xOYOqe&#10;eDlQ9AKW9kpjURdnE1flV4LwLdC3yr5gE7yXx28d1VvB0xYLvSs79l6dOrFEf/rQXd4F132lGf95&#10;xcjCUy6agfFpfbglfNmNcHF4b6Tj3xOf+FRn6CZU+Ii91aEn/AbW/o+M5X3L3OZ7KXv9v/irt/RZ&#10;9sw3blPPnNVj6Z54z7z6F7oYgF7FMRw0/jbf9By3MF+v+W75pk85W4ZnT9hSYOCDY0IE8pUb2WKL&#10;XZw55bNAmj7rdQtecZh++tGFj/Sp03+7uM8mg7uAP57Xr24dPnhKwU/kp6+Jt7W1fkybSvXDwf2y&#10;P5SBLzz9iYMcigv5oT8nFce/K5uN7Ttn8339uDpUJh4hqD/EdnjQ54LwMEaBY07z479mR/dWPuhy&#10;TM+5u3gXoLWgRDNmnBPr+CcKtHw3WWrnuO/hm9GzuKtzyGbxecuu/zPGxbTS2kB3ocOFHJ9/+01+&#10;C9XrdPNxPBvedLnH2bGVAqMzf+84jj8f1r+Xz9OHI3P0HlzX1bTPwvp/j6fN3ak/F1C3fNPX+Fsu&#10;Pe6qDk8Zo/dgTmxM/i1eW4ZmdRnsOVYOxwcvH/nZXFO+2Df98OFHfWXGNuEjxt7baPj88TwF/LuM&#10;m3/rXf55gV4Y8JM7/pMcfWaDJ/02c21PWhtR0clfxl2/YSaOvomjxajNZE1IrifugePOdRgnrun/&#10;a+NQCdA8DcvxLlSe8QF3y5/8xv7Y+myI4saoA8t/U8WDPuP8i/bMOP9zbM1UUb2nrx5GWNL1yOI6&#10;YPH3Pq+p8yrE//jLX9795S9/6F2gNs6sd/hjZdNz5nf9fuZxPLDcE+Ofc3ch/yqrG4OHbm+g2/kR&#10;3UJ7TXD2N7rw7tz56C+v3FyeSy9dHV2AbvyFwMVdfDYen75ykdFmOl3JUycmvKKUvuUXHttez/HT&#10;SeDMvXsRf2Llcf7SkaDj7uE1i33rgcwP+ZRv+Juf5eeTGw2P3562iZ1g1ade77mwNm8q5D/lN7jm&#10;omwO/gmYGbp0zliVFixmc9tv08XmjvIZ59onY8vrWF0RnTtycOmCK/zwr4jK2D4l+tLfU9Z+ksOl&#10;cyOC13DboPbacX7LoyZJraeyBneDB9gAnqMpCo52XF6VXxkzZzYOEtNRqzjaEMBfGik6sf8s46PG&#10;yPXE4dgn7kPdjZNd+wy/sr79RWhg/Ef58eXKaGW+9oRv4+7nPO1IbtQpLZ2XZuaZW/8tJ0NdRrML&#10;t75I0fqHHDjsVIbvkzd9lh9d4pbG6N6Ys/Ubt4trvBj5kyof+ulT2yfQw3NDDhz5KbvnQMfknqoX&#10;9WMPWmP4y3OKe+y9fUzGyBm5ZVb+9Nu4nH4YqcXlD7rjf5/Mjj1Pu0f3WxbeT3vYvH53QxN70Ctb&#10;O9CICjrWKAWB6pxYmbH43kBQ1zkvT5VOO+bJyfIcPZY3XmRdPCN8ZUorL7ysf9emfQL6Oq+hUwDu&#10;fvRL+EuvfviNvyJFQfq/G0fm3Flf6c+YpO5z6rQ9PReWd/mkHmzZpnODxtjwOTuq5ESr4u5adHWS&#10;4gWksp6wVN4255cU0mHbqDe4qM/olFZK22e8zkVftn7KHfN7U8n6d2weH4cs6xSvtb/1Jpu8iaH4&#10;K3yqU/X50kZr6q8PTvU0/uGRiy5ofzhPKKnbuaNxGjz17OEP+pLT8fPogI8L8GPvrNE0E4Wn7e9+&#10;tO2Cx15klUcPOt+n/T5kwoIrPrU1XwH8FqorffO3PxGgDOC5+ipzQVLZ6w8Z6sWpG6E2RvccYHi5&#10;Qc34fuI6IszJdDUuuYiOz9g6+qCr7kem4zAoTfPn+AuclI8NY4c8k4w96zukO24ooyupYGjHfvrt&#10;TfKrO3wyoc+NtdNeq7s1xLWOCD/467PlP/qMPIy23ly6m35k7E1PY0ONuPRj1JaLL/LZgFfMuQBO&#10;arvXtfg9p84UW7l6amhWt6bhU35EnjEY7Wu4y+LbrEtjaqFjUNYGW7/8I+mytXW1YWJ7cTbuMbrK&#10;hu3QEpIQ/pzz+WtPIGX4+bsgJqE3FgP5zq2NOTfU7SsPz9zb689zk2THqyF7Uweu2DhfeZVlPjm+&#10;lMDb9Zf4D9Wif5F6yw/AZ+di/da5N14/al8MH1CZj+Nmg0xK65J38y0qxwuv+SjXH6xns6fLIfm6&#10;43Lxl8em6Ar1/R68nT5plt+mKOT7Ofk6L/k9P0P/5IFmofblQP1rW1N4tcnirazKOH6xt7Dl2qxj&#10;dngqA8YP2T4AcWjU6Usw9rfHi/zGlz2KJ/84PFizvwu9cULukXexYFM+YgGI5y9wUt7xFp5PMedr&#10;tD8x/uA98tg080HIqtJ7b/Hoxr54EIszfplvXzCmCyJw+v2ei0zhfG+fNCa+tP9gHdqtg7/2DfuR&#10;sa+ALl5wOn8ybtS/9nqfsuUbE7Gbf3imOh8aY9z1e73nWgCalT/0vu3v/FvTrVs967/w/5S+s3WN&#10;2ah9+QclYx7+L7Pzha7zdnCgDf3oioc/56e1Ie0Bv09sY5s/c4W1BliZ/NNYaXRGdOL0CU912LI3&#10;98Khpt+PhbPHa+8cb1Td8pSvbHmw/jgHOZ4+1OPrK3o642z7lOiqoUDtT6qtCseHT17kiE97IPPA&#10;SvzF3lvNm+cz93CC/q6fZQQMBrk34uigf5zYjDwya28Q/e1PPK3NW0efjufRrfbcbIc+x8vr6WNo&#10;K5dvtM/yvvCOHsU94wOc/AeiH9nG9KS73lRzAd2fhqbixfHxOZTn9aPX9Oznf3Ljxa4Z4HS/I4XG&#10;hY5Ph3DtCEZKppG2rLLoe5obibq98Dv23Q1rHPNGmhd6HzlXEqZdx1yypoauC9+fNwj1ODxfykkf&#10;O/5d/Gf6T2UfxP7E1JNIPnKAuLJ/LMa/+uq+jsVmOOZm/uer9dOm6GcMfwSswlfQGAg/uBPH42Bj&#10;Df3xWzsmxQ/+kd9X098y4OzNL0Qt7YqdeVu7zAD/gXFDNEG3+SU2QWwZZQnu5wysP/zgNwTjqJQb&#10;7Jzw9AQrJ3/wDIJSIF2FlmcKgjPG+i0grxtUZ8HtYl0nOl05ZQvLZ4tmYRsHng2ILhSDrJOBxevB&#10;+VqddmG/+uwir2gI6Z70kh8fpBukeiauPUGGT1efETh+Gjr5cuxXWR6+d+nk6LV2XDIP0ur4LIe/&#10;tlzMH0wv3DecEMoH5hvZ0PAHeCHjDVTmLKyejl/od/zYNk1+eYrBfrIo3gvGTuK+Pk9sLt//P9PR&#10;S5vdcY9/N2A72RxpR+cXso+x4uzziXP6v/TBC4rr4IU/lCKqn0/stOh25vroYnAy267D79GHDd4N&#10;24kLF8LB8tn0sKnfN/9W2ng+FWjHzjue98RK3eq0fOLZltFA/co2Jvg9yVBkrPj7i0UWdwCpC01+&#10;x/T/5e1ceOzIkSutKlVJrVb3GPYuDCzs///XFlgYnm63Rm9V7fnOiUPyXpWkaQ/gqLo3M8l4Mxhk&#10;Mh/XEyb863jNiX5l0cfp/0ws0v9YoE3MZqGT2EqsVYdbXl8y8ddE2Jg032kP8NMXozsD97Jp7PEA&#10;OPtWemgvnvolLzk3kQ+lPxclRIN+nkBqkns/C/WOKcUVv9/AkIMtX44rJegU6+ymnBCRdyQX3til&#10;nmP+4L57/87+ZSGgkx7LwGeSj55huNvUdsBevDpgwKuAjzyBYUGLBQbJje9TTt9lYOU30LKYeflW&#10;BHiVHxP4CVHJimXUNScgs2NI7bZ8Tb6weWtV7dgGE7zyvKh1derwwVM41TELBLhix5Cc62MmTx1r&#10;ak/llOd1/7F2Yyc42NmyyuDidvn1BAIcmqC+8YRBbdhY94mj9OKE1q+C1u/ZsTh7owVGbNQo7v7U&#10;eIfev+s+uqRvwT/jduV78o6TdUMGT/8C1fO8Q9cV/42v8qpeJwvqfII7Mtfd2gcSOHyAbqs7W14B&#10;l/nFZUwV36+pgRa7e5KhY0zm05jTrkFd0xfcbt891xPAb3wh+LVevf369c8jPyc9tGtOzombjG9d&#10;vPAEnK6qv/MVlbQB/iZmiHn28xu7mcvU1uYqfnOrv1HeE0VowMN2PsRP6U7/tN44muNxGsqNV8SK&#10;X/k8i79Mb+HNQrqf5pJM+gT9H1ouGl/zrTwuWnQRlPzcsePEZ37pRXzxvQb4l8btgfPbIuzKX6cd&#10;lJBLRKWv1FUWdU8BGd0tcdXQIjcQFQVn/8ELX373mQV45T/msMwlvBDEk7AsOPOKejxoddT/pJNs&#10;qM6Irn5s+SOn6X+ACwjceEGOUtHMZ1vLlp9P4ElpeALmbZsiBz/449r9VbmU+IRGW2SIar3ulTbu&#10;ApzHWNlTgJ56Yty667g69Jh6XgfN2EdcAa1jH/xegGhdDHWl60/80uwtTomd4Nl29TX8Xl2S36EI&#10;YGNwoY0ObPskFPsFeNDXwjf79MszV/kCmAhO+fQ5nwOp3X7SDVHQN4+1P5LLwov2ji7IBTdzgPB4&#10;6gJQ8atX9c326DP2b54wRoQOhz9tEb+hTyHj7LU+5LGMd5dyM05Ae61H5tSJ+/I+t/DpZ4+P0Se2&#10;7zEo8dW58THPHZ8huwBP8xv+lJ/thwO8kC7VWt6LtuDWDvpA930zMrIaB+R15TLnrZk71BZ4FEwv&#10;Pr0ASHlVHdWNyltTiFcWE9CFNwpw0NF01AAAQABJREFU4Q16+o3pxIc8CB1t5DLVgxObiT/i1FWr&#10;HFzaAlvzURyKBzfZIg/fEofwOSE8hTjAMRefpaBLrJvyWC5OtN+hz6YBEX2Zj6i1lbqUH8dw6JmD&#10;288jg1xB2qIMWz/pxqiOl4NiPaGl3P1L+/ClPeAdvcRXunGM7yk7IbaoD3NOgM/0h37XUH7W8eQh&#10;dujXD3T4FnzKCtZlxn3LVNvii86Vo9fIxab5VC580Kvl5eutcPn5FAmVH9onOAy/9qGsi+z+3XrH&#10;ii2P7ZXRuR/zuvyuamzDLr+NQ2M1rmA+5XkKbSaAnljIdvvA8qRTY6/uqRzwl73wkL9oV8oB9KQs&#10;+/KGePGHDxPbuRGHcvrO7YvoAx1l8CLWWVOgvzYeqAOwgTUn7ON8SxT2iuUhCXlq28+M69p/pXNW&#10;03gMUNsIkZ9aqR08+VvwfMf2ZI5OfHveJ4TYqRhyPySe+cj2ubGS80PLnv5WnuAVPNeQjh63xp6b&#10;+k43ggFSHStsE3GS9kk8OO9tdS2P+i/0O/6mDc78WP1bhwxs8bHwz3Z1GW7eKoP+Fbgfy3bQsNmv&#10;9Mbv+tDOX8Q/r1LXTzt5lrqZoufJHxosjn4R3PO3CEZHdFasMR/R/u385t9Xik1BeKJb4pziR/m5&#10;udlzuvEVddYA3XG+gDZGH9szeYL95o8zx+G/PwvNPaZTnALcEA8gtzeYu+CpL/vsqYqUwQNu9unY&#10;2VyONNdPebksn6i8Yxk8sLv+xG7On22//ILl5qVyg7Y8Lc2r1vEhc1SepoU3c2RfuICfztnKM4Rm&#10;lN+UvtJr1R87tMOyERmMi9Dp436pCQPtgtwTMk9PHrJ/qITG/WFj+gbr8bHxytu40JB3piOm+cZP&#10;KYttqtA/PuCYV9fCJmwT73jiBOMJ4VrvtGZ8DX7n/jllgm9ila4Gj/hm256xA52D5zfoyIa+VcAX&#10;NK2jchg6NcdMs8IP6Nbj/nFMPnE7K4bZfzEXgIu/+kiMXzqap3QqXvX8rJ+Ew1HES2UVl7Z3cFMg&#10;GNW0xc+QJba6TyE+4VPwXFdxCm/WWr0V05Y/KmZPQL/Thtz8Lf0sqzLRhbib9Y9Dpu2j7flTeWwI&#10;z+pv9WSvwfJ2+1WXpYMKoKvfWo8EZS99pwGLj09O6AXsyrZ949TyjK7QJX7p87Fj/DXEjrfSVsjU&#10;yUIpSeH2PUeVyz7gtpn2Yd/nT0KyXoPcuQttRBG8vU7ug+AuxldjcKTs7/PNlbt09KBgyT5rqdex&#10;vhqT6HACPjvBdk0Bv5FM3wAab+o1WxZxPTAm+6jjt6I6x9qWL/5hv21WevJD3h7Cuo/ikXmz5yvx&#10;2brZS34iJwLO/8L5LB3J3/bwYV7QRgfmVqNPZXc9GF6acbKxbfgLHd1u4g+HDHnaG0Opw/zidX3W&#10;PJ74ihapWCqOHbw9gDkINjLO1kf1E9tRffnNZSOn+E+IXUWex3nNaHSYdlgIP9iJvGk3/LMVclz/&#10;gDyvgIYJn4vJhCgxoEYUh23L2dKZEOpEJBomB6QetkBxfaCvyukxW+S2U9KO8PLEkpZUXWlOXl/p&#10;I1wmuT0Z3IuYu4lDvyVzvDrSSnT4QjjjkxUUQ4ZcdHpOslewoXsXsaLnlmdcswIPBruOI+uDjd6/&#10;9FVp+xs3PTYy+PzhrGuw8ruwdN22prTdnvVXLEzS+uJTeCH+PBADfANwoub2HDvZ1+mY69iHL9uS&#10;s+Byo0l5fds7pCFIl3fTLNtDd+kHePqPrT7o3BMN181CBQORurY4p4NbKb5Ec2zMwwXzhcyejEV3&#10;2kKVUWbFTm27pI2uy4+SVVvBo7x1TTqUw6tw7lNWmvZfbOe/5ScO+6VnW1mU/xkwnXTlycPyKz3H&#10;6GIl9N1JJuVeBFFdTvRVx8lUB7N0Ei1uTE7Q3S1MyL1AtnDSpsiy749+AP/qQtImF9Q+tuCfAK4H&#10;K9ptdK7PzVv4XcBzXtNgUP70P6AngpVDvU8OZAuxz8IDMYwPaGf4sPUJ+egukpUvxZBSL1zw2y++&#10;kAyCwOUe+PaxJ2ZdeBsbjItNfARM2rj426cx+P2O3qlYOwbV+EPkDTQsBnkgXX7SggsXgbBD+jbW&#10;IKAMWSxMkINZAMeGyCYWsviIv9BL6y9uI/xW31qwvupTt53a/1EL0QVhy2d8B4pbHugBcIEECP+0&#10;CW3cz8ND64321Rd45YkM4hUIP/rPjqlTh9I0nqhr2UnffbalZ79ycwd6Yre5hnoAbzyfC0wKZJfh&#10;axaq+C3g9+/eC0e/wacn6QGdR7utfKC8J9N0gYbcSz+JfOLBelAgYAGt/cg24zu1G3j8XnVfYctM&#10;jOvDxDz0tYVt7b7eh3/xT9vAr/28Ujb7HkDNa/Peebsy4HkCuPQ1gP3SwtOv6iNOWq4t5YAnoarK&#10;iZl2pg8ScPQF2uXtu3e+AMhFOmTw9DZ15Cv6GLkjC1B2bvhOnNtG+uX4q/bj1/QRjY3KHZRbJ6sg&#10;Hw997bBNopGg1e+YSzG2dcyrTVZAX/UDvJEPz8hP3FEGgMcC4JfarjJ48bMM5LFedDayvpLLY+uj&#10;bOfJLCB6JJ4iz8Xmv54oth9Szjf64MtQpZz+rmjy4r07/uQ99N/+IMRp5+jfsWXXHxy1Cy1Qv7If&#10;3ME70FPHN5CKtDs5j7ZRv8Av0r3zA7QB/GRKWaKcdczYL8rgJPRGPmWKJ8du4tKvM/NdF4ljXimJ&#10;rsSo862SaW6SIA7TVs7b6Mq/cGuvdkQXv/WEvHN2xjTwiKOf9IQebdG2LQ/cBg52Oj/wxB1CBM69&#10;IHhfRkmux7uRP1VLBvXx+fCcY3T3hachcBuJp3UwDhKwiRwd2S5RHX1ww/h3dDafgyd4uyy48AVq&#10;b/tJyhLX9AVOcDdt4hbZ3DGMz6iDBx/8CPgmsFlYSK6ozMhL7JOX016lP+VQBlyPP5UDD/b7Bgxo&#10;gfDevqlO1znCyPqqDdTvC3yxB/4srOH7ygOvelYm2+YU+HJcPOhDy0Wm3DTBnC96Jj/RFrE3+W/p&#10;Cp9pJzG9kLtlY3P86vk+8wjpHX66QKkLsJYvJG9HFvXwILbZcoEI4JhY5uIpvuEJVtcf8q37kmMy&#10;4WB3bE9Jvl8ol97e6i0QesIHH3FBCn68mYGfMeoFWsoK3UdHfGG9tQ/ULi94ziJg66lDd3IiunN8&#10;XuCxguJRPZHj3yCVDPp05dIv20bYz40+QOgyz+QmRF4lTyF0+dR+4Sv+UZk3aWCD40FbAL3IQejd&#10;GzNql9uQthIOZXdjownrX21rs8v1tXWIrvjacsSLuhVTEATF5fin+rk8bjatNHDuLS0+xbfRX+M/&#10;b2WQD/AdF5vNGicJ0I/cDm4/rtBX9GH7PG/YkODqCK/KA78XuGJL+mHbBhkAtLLSdOwDlqn6z3PR&#10;kbL6DP6SSJFpyVGZ4/RmH+V49JdJ4JGDekMEfJGRjxioT1NWXt6Zc27KaV/rN37btJJfXuhintEH&#10;HGjtb/RQPIZ/4pR96vEvbcC2tgVvfKED5HuuJD7Mc6qrfaBj+qFYeb6Dr9Nf1S904Ze65gfPE2ln&#10;5MoWt6/08pOejE9Hu7ndVQftZ71iGf4F2pfYZF4PT/y+EPCB6rVZbVn/QY/+Pk9VHAL4yfZP/iMu&#10;0I/y2EfuCO7Se2LS7WBZOw4YZwHau34i/bJPPmxZ28cLxadxpo5esxs/iZ9KrVPzlnVk8VV+ur2Z&#10;GzlwhfNzqSMb3Gs4dWkdqpzzMMov5wnF3Ntc4BIhbak/z2OIFd3Yhoy7qzdM2W/oM757oP0EaOg6&#10;xn3xIn8RI6fm2B7cKRUffK1WdbvCtrZe2CdZphs/9LkJzsd+BOVz4lXGWbb2JYN65o7E0Cf17+Kj&#10;xRHKJqHulNHj4to+5vHCK7hMuQ+6k9Y5X0hsE4mSJx8iszqUx9+7JW8hr7x1sPIyPKgr1LZqGj19&#10;t/aF3fAqeN5w2EZ57KJT8oYJbs1O+3qtR23JmNN+fmG/5vvchE1fk8X6MIaKCfxRs07R7rl/+ouq&#10;8qSctRqOH3RROW+KEK/hQxvLvdaP2K+PzyfM8kbFiWXh3/BAAPlOF08W7/GHc/DhKewuoIP/Brfl&#10;bF13tANlmfMrPzvvpI2anywfXW7ulKfzBpnQRJ7tJe/hOvrckzKhYG7AFpS0lwi2Bao8L/CDxzlT&#10;+UXvybfQjY3gwRg9e36aIjl+BKpWRbHLdYevOM58TDjwJH4nP8Wn+lY5Y0HzOzQ1Ez0K7Y/4/gJ8&#10;yPx353XqWdeIf9lPfi7dVzxUwfy1PgTfqUo5sGWl/eb2CvHU/at4qe+0jR8k3/M8bDe2xSz91fbc&#10;zAMYX22N2TS58cdPrQOv4CrFUM+ZW776yLRX+iq+CkbrS186trWtOK27PqacsuroOac6KjHgtfbR&#10;GzwewhGir8lxbMA/8zlQza98i+p1jBnLoodkqJJy8kducM9YwHiATp77KE6SB6/iqoy1hR/tA9T2&#10;M4Yo4+cQL+zSsecVspef3XrBeDoAHkDfMAhXnLP/jW/Gc6Dy2UevxUPH2Y8c76sezuB9VP7uGBH/&#10;xLfht3MmfL8H0OpfsmYOwIEgPENZntU1c6XLPlh8Wy3/gdsyuKCrigTkNt5mMxNwihL5qmJQHWKK&#10;u19GHBfnpU6gC5TTYGxP3PI48VpP0PgzCZJJPUAnvdPrf0nw4MYfl5MJ8KjzE3XcaMCxyJlAs/Bx&#10;Pt6NTmP5soeyJIM02pYTXv6GToC9BesuuejdxbKeiIHDpAQ4T66vEwW6ePIS9saP/Noa2yxLtd2C&#10;aFtMQcDsDjBF391Ae9JjHr6l41F+yrlmVDpoCrW1x9hJJ2m7yprcXSME6LwA4fhKARMdAB1uPDCk&#10;LaBHl8o0jjHRNTQcWr6JNy50toNygTv5oTS84evBlxMenck+avEe6ElL6UMWv9TX0PbJWhOZcJwi&#10;mdhPDMLjjJvaslVhgTPxX9wszDTpLO6rbazXFLNvXYah+ePHo5wYvG5b6v052mZLutxDH3DbHvUd&#10;EwHk0d59pYl1EXn4p/04wTKeeHBBkHzDpJsnpz7oJLoToFslozbrzVywgg+/Qdhcw2SiTxT41ani&#10;w0UWfJ2Jhvyh2PqknHH6HT4F79se2kb9VwsEgO1QOfXoy8D98cMn8f/oRTlehev+TP30b3AzyG16&#10;2t4yzEMLJ7IR4AnfzVv8xy9+RZdyHQDfXDzQwqfwAfxdGQxwEjntqa1k2LfQ6g9oWXnxO8qJx7SH&#10;kfRF3uNxGPAvAAEC2zAVRrEs5TWhs+CH/lp9s/+ZY9zqi7bhiZb8FrD8hc/oB+7j0bW881RmLiLB&#10;H3ngWi+QJq1hf8uwseOD+TZglp6xpbrX31MtGZc6bLxi4L/DhzY8deWFv2gHqWWd8W18eBljuBGa&#10;yoBLfd1ytrYDZAEx2/6Pru1zlO+65KLQQZVjeIHPDUOvXr3SReBXulD31gtVnNxx4ggOOvjPE4HQ&#10;2iaOJ67h6v4g/7p/jh/aR0xvnbQHjeRiAXfLAcTrmUdPu7tvRH1BAy7QutpC3NCvTzhPaCjvhOnE&#10;kQbr8HwCk5Nt/Ii7OfEjrmg/yohrwHVefNABE3zh+MSFPKrF0viQi+nKD7q54Lfffnv2iy62//LL&#10;L6Z1DOOP8bV5D1/f5Ka6LJ4kNrIAYY+K//YBCuGPxH9w4cmn0HqOcT25lQsI8GdhprLBO2k55gOc&#10;/DhhLx4Xd7kAQRk2eRzRHAveQlp4pT9lmbfoFMyW4XgYWyoDHEW148f41qe5VzUal8nBtdaLEWor&#10;2ox4+SL+TGbJn8SEvBp7hGMY+2pnt3ZyMLxbe23H+LYyoUlkE1GS6TiJ76jDg5n8k6u3T8xefQ6o&#10;3OZwymhTypecBp/ufNIlBFAE2cbdagPZnT4vvyj34m/GQPMRkvu+fEFepa52JV9Gl/DV9+BLY9Fn&#10;fIaP23YhoWdsgjdQvWsTZcjxWMMFWPFoGfv0kdKiV+tMo3ryKLQ9cXPOw+AB5Ni+ELb4YhtddnzT&#10;V4HS9gnaEiEbneKf4ArbPuvYkrrYXl/WdvorUBzGPNqe+uLAh9iFNvl8x8xJyz4QG7LPd3khA4gt&#10;3vMx5bWv+Y9j0HsyWjruUCdu+kRf66M/Nw6Ype3pCWVKIhf90QfIdrdPy+h/tbVlOa+ELjmM8tpz&#10;7tf2bmNyfJ94T1sRPxzXN/gcfrwWUcnctpd/fBP9HWPEkdqiMsghWWBlfOECNG+cEpuJN48LxCt+&#10;Fh1gnrIlvHecV5/wbDxVNhcwM+8zk/k6efQmGvzlHCsdOKek7+BTXiHOlk/aLDmQ5FF7o58yhnBo&#10;X3nGC5H0XyDnXLlgzTF08a3s05/LYHgF4DH+42J9y/dBiB5qj8kPyMQm66MtPsEWFp+iE35DP7bx&#10;Z0VBV5xeZA//6Fg8M5gD6hlHZMmFD7Cbdu2bSsp38XhiJzH9RMUUnTdgo+sJyMM/d1pors6UYfsX&#10;ncPQd8gP9TH63PAItiA5Im168mS/OiGPn+KAd+Is+xwXKAfv/FBnH6m/IPOERStTwj9zmlUuZMrp&#10;08g2f1mQsSCvhCZ2DPgDXWiPKYseu5rzPAD+yS/ymVSqPOKe8bzngY5L+bCQPBK7W1bfOdbVl9na&#10;t/YL/U02MEeQDegDYEd5sY8c2yZlGNfhSb8Dn3mut2KE/vVhedHG0FQmx7WHLefDOZZs5RH2oS0f&#10;9CFOn+v3X7F78RXenW56vnvBzbM8LX5ZbzrhOD9JRxtK4UB16DFbfA1Qx8+URI/ka3p1aVzuOVfm&#10;bMQ9N+NTXpxw2t/UrZw1gnzMDUHYpTY4acEHumWfNmCqQx8Bt+toYFLGTwoRe+5DaldyWejxf3Dg&#10;87UcYoh+gQN2PIHreY7aBf20kHNdDcoFBF9xK9nowhu5mGcwd7L+wj5tMrF48+ffABYdbe94GX+i&#10;EbTiZHT0Tx+jRGWSg9z9hpFLG02kL+Tq1M74Fzogf2QV96ltWmTXRJt9TD+x7ioyf/FM2xBbNECO&#10;6/9FL93BAwc6y9HWNPAafp6/CNd02sqxqklsw/N8AMTngvAyn8Spn9YVRcHU8POcoPxa+/W2F2hW&#10;jWh7HktZ51eZG+BoVEyfZn/ZxoGAOl6WUWAcxyaK6BvYlE9yKDdRs/ZlvYkHtXtx4OHYH5uJt8+f&#10;7cnI1ZV+YkQRUHHeQg94OzfNswYgIpf7y02nY4ZRAXyMM/vl4Up9xYLh2UJt+wYkbMNvGZeD4HgZ&#10;3PgpbbfIpeaJQ7nlihfTr1v33YW99R8fHjWuwz9ioC6NtvHBuX5wylrt6n6Mb0RhP6eNowvtEQed&#10;tMuPwu9YsdYlJBsdwOm1geZr5yLWmlnbkVxfLNbE0/3+iI30GfqNWEm+z5lVb6BQkHI9YEJ8gWeZ&#10;rrJ46s82HLLl7+mRpg0VKg9veAk4PufN8ANDmYzZoPfKJx4PHbSWrUNyHPb4ld6U8wcfMfK4fbRx&#10;5bsSJgLs8Hbak31kGldMGA9W3sTm4W8iffXcsnpCx5s2rN/kJu8PQfRO+21r6B/RAzR4dHzr+Dfk&#10;3lg/e2qXwre82Xq+E3cvW5b9+GfwKcOmE4yncm9nfiHm+s8NHYqchY6sfZRibIk+apv1Vo3ULR2G&#10;w53fakJ7RR4XXRk3s36rnKY5QqE4HMOft+u5ta4VmHrw8FUV9D5lklVg33Mtzc0A2+MyzdXUfg+P&#10;Ov/uGDN03Kjs9YaDT/ldbzs+UY5UNM6Yrj30Hx7EGLHEh5CkfaiLPlBFZ4/p4Couw02b74DnIK5n&#10;/F/iFkXmGfCO/1th1zoy0u41lXJ0kkusOn3MsSQWmWvCCk+D84UL8JNYXE5FBHlCDBcBDIE2ME7r&#10;Sf/t7X0mz9ORCdYoEF4Em+nMAZfAK/zAY1LezmW+4sOxXyGqi7h/vPnDlNEhTj4DhHLU424f6J7f&#10;XdJzByQADbi1ITrpgnVXQIQTGUb318bdtoNDQ7mhtf/5SEAQhSY8CBqD8EI3vqABpsVUFbmDA976&#10;yE+9wxQ+lAPVi30S0FMwqMJNbduVo8rOFl0276d4nWXlV8blBU71Y4t/aA/87wWI6cCUE3yGKjm0&#10;0MEPfCZ+17x7PNRm8VQZFfAq+ySKvTBCOU8TJo77lEFoKFugROIFIHjNrA79C9E1ianC4F3b2eoS&#10;YtGf3IJjXccn9q++lp+fpNq+TnXjWkenc3QAbwA5y1cqo22o80BkjKe/VsKTQp3AIuN64IO3+R/y&#10;8Am/8QsgiwlP9Xmnp+d4fSh8vDCgV2kD5jEn4uQYnkAAuCCaRcA5idUTR1z83ReAWeTUk3mKmz71&#10;6b4x+piJvqyH+iX+kLTVv56rrQvEAIvsLPZyISUXaaM/ddbRvHRCqmPuYoJfJmrJ4o4t6cMTbvyu&#10;UReSiGvKVCUa5T8mzXOx1wsRk69k7ehYrbLthMZHMDlBx+hG/4EXsXvxG4Q6LuDLW9lcXWpT69ni&#10;Onj5N2HVFpX9nEGFp7N1AkKdLu3bBzwtxhMhfvWzFjDwBz70qzS0yGqfiyeTcr+hQX578+YtUaqJ&#10;XuppH09ehc8+F5PZtk20LLVUpBy9+6E9cQnlBe7Ybz3lrWtZ8b61Ba9y3KZMgCwzsk9+J49T1ll+&#10;vd8TEU+G1T72t/ybgR9f8TsykYV8+DrWJuZ4xaoK+Vf/oH9pUqc2u+MJAn4gVZNC6qS19GbClBig&#10;LfnzK9a1WIlND6IFExldIKP9KGdyaQBPeuSJEBZAJIcTgtHHONjBCedKjWmP05f1W048UTM40Nt3&#10;xIP0uNciMk9RoAcn6+URP+yxr/xST67LJJ9XjNe3vghnd8k+xWZODhXLso2/QnhNCWrpkzJO1PGR&#10;2mPa6q9//e3Zr7/8+uyXv7x1nuB+OG58uBN/2in6iMLHkcuJsvuCOH3+kvyGbOcP2Vw6aGsvZaeN&#10;lDseaVO15QIaW0BuJQ/6hhmVQVv67pdHaU8ZvHr67du8nv9nvd6aV1UbH3mM5aMb80T4tY5tP6pQ&#10;vEVPZOjQtoGP7rgcL1M+3g4ffKu8kqcjsTu2Z7FDjBQbtAOvQvOYpCMW/SXKvJClLEgzeZzzMZWU&#10;z5b9hrT9IiW8BYc6EATWDRr+rVfyIfqDl/7KHnYQGxvKb5eIn3QHsADIiUJkylPZcQ08wR/bfSGJ&#10;/ZST3/EPTc/MRoie6FtVfbk90NH2Dq8xCr38GR3qE2ylnFfvsfUC8OhAbALmqzaP/ZwM5QTf8yRw&#10;YSJwvcQ+cvVIYHnDNzzIdeSd0IMDL9pUyBwaiG1fGFZdrFDx2IdpjqPBFaF5QC7TrasvwAjxxLMu&#10;8lfjHT349GY1yjPXIPfyMxR73hKd0TU5kj6Wc6jMP2p/ZJwLuNsm8hGAH0Ibk0sT+eQ2Lkxenr+Y&#10;cL6wP6/YSoH9Kn/F92l7Fugo5zwLfgVitfa3jGPsAh+43hYPPvgYfSMzbUmO5pgxga3P7eb8JOPc&#10;asHFm35uWfoi1smb5z0/fcW8dUU/xhnpbj9LvlrK+z4WD8Y37F8fxxjZRXGkP/JFbkxjvhZadC29&#10;eUsO7UIM0L8B+5SgGgCfmyC9hbNo2IcXwJbdcwHS5fRJ/UlD47x999Y4vPpZDCbHZDxm7OdGZi4S&#10;8wdgA7IAulYvciGP+TLbtGvmAxxjQ+Ob9qVP0DZ8uMGy0OhovqW8fgkONtPH9oUa56CRC070yCIJ&#10;uPkNrfQtdMiNEfgmfnqh+aJppp0iJ7kAf6iyRd7Cs/ZT4HmMcE497aOJT19Qgo+AcnwPT2TCGp2+&#10;AkSOM9o/q2+3lUfbPN5J/uSDe62H4FfikPzpi+Azf7GdE0OWL12sE4oM2D70xU6V/6SflwDAK9QG&#10;DEhfZxubwKGvlU9/I5hyymi7I4wpnvLMVdDLtBNj1NMncmNZ8iJlxBTxZp6qV8d0HKffZXxgn/wI&#10;Dn7M+ChLsG0+xCLncB6urV/ykn0lGfgS28G33Ik18iJtx9tIkEPuiZzEv/07tjBlu/XFEu2ITfp2&#10;9OEmN+Yz9KP29eZB7K4/kM0Y5xt6pQtxxblJz0/BO6H2tYw2q07hqRrll5/u9VNItGPf5qF1BucS&#10;+Z+26kVbt/kwc/+cfIMPtm/Uz+UH/AG4HL2kL7kMYAGXnzvBXp8nyL/AqZ/tl+3PlYg/fnzPTMs4&#10;6m3BFU/rLD73z5WfmJfrD391Qdjto0atbsNgbaAHfAMoOzpeMaI2Yq6HneRFFknvkYFdwtOh9oND&#10;NnWj8i2a+DZbRDD/lBvtg+gCX+JBlQ4HKr8NfUKTuPE5qogih9jIDXf2nfTpPBz/1+4X8mHesoTP&#10;ZryQXdTzob2Mq/MfnUWpzaULsvRn3a086m896ztMoOUMip/i7Hps33RBvPxurFBa+m5dJvm+oUHC&#10;0KdzF/r7wkORkXOWsY8uaGidwAGXY/kIXrdaRwDPdMOnx2z56RmP2Yz7cg580Jk3TxG/5I/CSdf9&#10;J/N7CbSFNwB+4al92zHnqOUNfu3DrkU39sDx/Yf3bkvWeNz+sjexTS1z7K1/ZOBnBZOHJc2h9FNa&#10;umI1dsf/eJC3TYGfN7wwrsGNbfzLPgAO4J97IrboPAKKqeM8wjAb9t2nNA/fegaF72XjFLFOdqc3&#10;NvI2rb7xg3zq9QHlGM9Pxbu2rfgxPe1Jn5j+gAX4bmKe/Mf6W8DKH/uxl5xBPOAz1qLIFf4dcjDF&#10;yz81h536KSj7lWL9JVdx7oHH6HuTSXgQ5QDW7gD0zxir/fFxfUsskwPRvU8E+/oItonW+VR65iZM&#10;7MFGzS+JPR48go58rr/Nm6bKtYyFK8ra4D4hn/NKXjGjxnz1Zd7WReVZ06GU/oao9MkLWUilcsD7&#10;sNUfukEDsPWftuhLnZwSvNYHVVXoFGCsaTveMw+YfozfPJe7li2y6nPxhhfKq6towEn8Mu5EN2Km&#10;ANse9+1FphcPAPpepPeYO/ZRV5u7j6kF+EJr/WWPsHN8pVttsN9gAP9h5DoYCawHcTt6EQnWW7jG&#10;GxojDz7lkN/fg6MPeZo2GcAbQM8JptjyifV4K/Lx6lcwRb5JwXwyZ6AfJQ7IQcnd6EKetR3ab94A&#10;r2PiJf/oRr0fJDraAzzsuoApAJ8bqoDbLzk38xtWVG9/LP+lDvzCkd5atLbgQQ82++dHB8Zrv8PO&#10;z8rHAD7kOiW0HLlE7YD9XHQdtUH9JoQ2csOjxo+MkW/7VGQ9VUZ86DvqGbX4ySPOB4NfGVZCOYU2&#10;SXxpXu/k6QSWRRAScoVAwMlET9rQpScXyzFiZsOlDnQ4yg5UMPLHCYgToI7r6HRaGlKPcCvBQleZ&#10;PM0LPh3zw8N7XyjAkUzOwQGcfKDWMRNIJgLYAX8WKqmnjskDJ7iciDFhp6yDBe4jicLXdzvORNiL&#10;GE5qkqPOja6xe3cu+PQCJTJxKDhAcHUwBegCLoHDYMUJoeUqKeb1QqJVY3owED3+gz+Ni23SArYu&#10;a9tQr/8pBz/7fCPW/teOQ2R8gXroEn11wqQBCx/3FWbQ4psvOrECJwNMBlfqKKtfKx98LvBSjo8v&#10;FrY1cBePYONCg08aJRMb4e/Jv3yHLn3VEmVMJJgwITMJIvLRQ4XedNe+1CSE3y8E8HFP3KDFBwBb&#10;ec0Lao4B6Y7jftKTckB0pR03fxJ8gXroilfbDnTzoy14rRZ3gJfXkjfMThomSgBl8XESB3yo4wn7&#10;xkTl42/AdmpBGJsLSbgJCPA68FaX4vHbOgXLZRI2fCnHdmzsiSNlDOQLVwrD37aJF1uOO2DQj7i4&#10;iI6cxFEOP064qQP3pZ7w54LtDU8CC5f2sRxihP6ui+eNKeSymEB/hg/0LA7Ag+NeDO5CQBa5Mrn2&#10;XejCealX4wY/CxPkNQCfPehCGti2QbxpEPrbv/zzPxsnMvQ7RFKRfYAtOrAQQBtwMgcCC4w8zfBF&#10;+r7W04HkEJ4mZgsNtrCgjm95Cto5Z9qDCSQXlBP/EiLc9+/1+5v6LZOXL35yuRdMVMXk/70upLt/&#10;iR/9Cxn8hoonYKLF79hP/yJ3c0HYeU26cncxd+Y5U9heWoDcA536s3g+zG9CYa8HHeHxZ5Atr1/9&#10;7Ek+T6gx8IHDlgGIv07gHDfYpQ98sUvqira/URiexFh/N8U+l47Qgo/eL/UB0gaJ/fYvqXMB0HVi&#10;zn4+yXPQAOh7AqIkbBWxwHmrldbGxQv9zhi0+Jo6LzAKO3xCZ32HA23FMfTY3jr0rw1stz6MXeGT&#10;ckzPhXDae+Pm5gJeQUK7MhFhsdkLWvIhLv7119fPfv+v3xQzijedKPh1zeL1nKfC5atPev0cpko7&#10;xxx3AEen+Jcxi9dIA8SFt9IVffgjTpFL/3HsySc9eeNEjP7TE/ReCCSvpL0yPuATZNauyp/1bvk4&#10;TznGf1m0Rj660bb4hP7DQhXApBR/rIWz6VfUuV/hmAF4M/YkbhOX8ObiMXpwDqND6btzOfmUV6ew&#10;OIY/33788uz//r//8A0R//5vd8/+9V//t3RiURseLGAm5nkSGRvwYuzlDD92uBF0xO/69SIwOcT4&#10;xIZtjQ6OIfGhDKAdmEOhN34lP+IbjuFBzgM3Plccy9986mdyNKe45DGMrSxy9k///C+6CPzWcsDn&#10;dakF+ONPch78LF+8iPfOmSjjzQnI9oKjYuLjw36qmNj4/F7+VB+sPs5pH/4muXrzg5zFhWh8xkmw&#10;eSvGjDsXX9DHuU76KXGoLhpaPy3GrxMg6eLxHLRBAsd6o5/KuGMVnwHEM/JoA/RffOXvTO6ZS+jm&#10;HvkE3QDzm3yS+GeBpvlK7SsmLa8OJjRt9tp/xM1+ITbhq6/Qq/yO8YY4lqzf9TvUv//Xm2f/x791&#10;fRffC6e/vZNXOMsvtjG+y9gefekrP73aJ3Lo9eLFztPIxgcA/Yw3YhBfAOX44Gtb0Dk5kZzkthcN&#10;r9tqrHR8e6+xqfPz+p4YhC9yfv31V/dR4ow2ARg3uSAB3c0NYzL5I+0KjRdf3GZ6Af57bEnuxdZA&#10;chPzq3P+BZ7bEOUF8CVG2SYGMt6Ex46jHiMXH4FLP+Xz8mVimzLyJLzcniJiy3HH1cxD4k98Szk2&#10;pw0mDkYvysgtbOFd36BL+GLDo34K4LVlIId8BMAbnO5TVwgeR9EVvjxFTTuiT3UM/s2zd7qACTk6&#10;AJGd8YCfV3BemfLKBG/JHB/EP+FBfWPuhfIXAqLXLDSoGZlvyCOWV77EGe1J/IBPeT/aMU/aGMAu&#10;5j/8XAI4yHtUewGLBjy1Z3Xtlnb1jQq6+Gy9lLeRCfT8l/NQ5tOeE6pcFri+PHygr4xVmTcjFz+A&#10;wz7w/v07b3sM//58hyvmi/rOpaAnDrnJEl25aMU4x7nSnS6YMTZybsS8khvxyJ8+71Ks99yJ8zrm&#10;jPKGP/i6UB1tO2bRFlPNht8KQx/6sDyY+CT+3S5H/Aln+Uc6A9DZ1tnaF/IjdgCVXbwvmhf7Qonw&#10;yQnktg/SO7qTK17aVuho48ytc14A78a0mfM1dnghWTRA+wu+UVZSHuOnLzTOyb5ffv3FFwEf9WQW&#10;FyPJa/ganxOP739/Lx3SvtA7P6gNPRZJ2C2LuIpF5iI4kfO9Lp42lqDDXmzoeIZOxA5l+Ab3kPua&#10;j5FJ38O+llH/6VNyFPTcHPlcN96S0/skl88PxJe51Tutn9D3iWN0qB/qe3nXevk8QviJO/hnzkvO&#10;IP8A1AHkD4AY5MMY2zZ1fEpn8jqA/chl67Ff/mY/7ZaYoF+h15mnsRMdKY/Phka80ndbrvNr3YDw&#10;Ad3UVpmrRTbnmm8/vPX6QOdkyI38xCljc/VBX/RmDFOx25R4JybZJl7S7tZN7U4bsTbEG6uICwA7&#10;GCOJaW4A6PoKehMX8Maufhg/UR+AL3jYjP7wJAYoV3JzfAVPstXG+Lbg9tWFHOQHh77JK8wz52Ps&#10;sP1Hn+Bp5ZbTX7rmkZyW2OAVyZ57yEb6Q+c/lYHu1k8F6Muntr3SzQ+sHz4+EI+JSc6NPn3cvGib&#10;mJ9v4t0L4jrkSS+fM4EhQcjyE0w6djxKZ/DJzkDOW727dOLmZcB6e/zmIPjkCucZ/CuoHWvOpjLq&#10;wZZWIsOHHKhtpTf49bdKrVN8LCTlBIB8RYynj7hIdJOTxJX4O+cV2IM28KmvkeNyCPlQ5w964S9k&#10;MfdVm+kvOYY+Kp8rXwCUt1+6wF/SE//bKLFVGXqWPyiOP3Yk1zK1a3wd0/+BjAvkZ8ZV4sYsrP9L&#10;nUuRiz4rR2EH64jE6j3riVofoq/zJgouJBM3lkH8K46IO/oYdM2p7C99J6bRA7mmxReyB3xoAcon&#10;bQ2v+FMHlm9+2ofO+JLLHn7N+l38zdzkRjmMNx1yrhGZJpGu8TNHzrcTH4wj0QseiYlb9WXGDGzh&#10;5gIeIuBNb873yisAuJ/mYo3zGvzcNzI3yLkU537p7yY6vyQKaV4fki+cH8SjUJ24ObjwgTVY6KRT&#10;8qLGYp3foSt93/ld+YU4ik9pc2JAvvO3e4npaTtscLvJTtx7Y1xCqfgmu/gKXnIb8ZCf0Io/iug8&#10;SpzLP30A7IbfMxDUruL6/NONmfxHfQE9yNWo33MXcTAP2pCbGR3bImifgtY85A+3OAoTX4rj1KWN&#10;2W9+po6PbZuc/Vk0TK/QwblEazjmO7yYV9EG+Lw6OwfoGHmMK6xl/Kz1O47xtTbTbjp2G3K+k/ED&#10;2SckHwVPjXgRH9T51dHaFlhPIIdUB+stps6P6Cz5KOC2Vbnn99RLT59zyK/uM/I3OLQCKv08N8hV&#10;zmmD+Um3bwF8iBH0ZdyBf89z4EPMci0i9sg/Yw/+9vipOuZ6QH1sJ45A2zL71Jce3oXmZW6gUMvE&#10;70o2Po+RvOda21HPnbZnm/buWAUv8564Q37aJhKc/6Sv6ewx4dt76aeM745NdVznF/GTiMSUdliH&#10;B/A1a7l3WhsoOC7VbuRGxhqAHIOszFeyb/1WfFlhxYvqhO/zf81ReEMmttAOAPNO5qc+b1F+cxtJ&#10;Fy74GpAhGsZ/6ogR+gtyaVMgcuUP2xv9rOzUgYP/fY1E+tH26J55MmujtLNiGznkQLHt3AIZyGIN&#10;0L6dG0fwA799jGwA33ossa5YHOiT1LWXUmjCS6KlB14nT7cMXSkDL2O+YlZ/vUbWOfCHT7pGQux4&#10;rFSMi8zrSqjEjZCyA93p23coUEep2oDAZcAYk+Mk6PgTbnuycM3DjvbFKSbFChwJAxKcNbTGdMBQ&#10;aI4TcHBCxGQraCmLcyRdetY5LRODbY/2zQdngitWDg7FUGnj1OiFJPMBX0CAi0X2p/PXLylNo3W/&#10;ndkJuTxER3kGugQ4E2XzQSd9lo5iFC2jpzsTd3dgE3+nbeCKtn499aptQogNbjDx1N8lhCdl1YMB&#10;nH1oW96ty10qu1WN3u5w6hy1uTinPud+eQ0by7FsBSRwdmCOy6/6pIzvAPWmJ6oF5z72olfKvfGX&#10;23R82dIlpwWzvdb9qtryvkULLh31RxB3x9/ghh9tE0oSG0+pVQ7bxknLfiTj76ofgdjsz8TN92jr&#10;H/Rgn+QpC0zShEyfp5zJKvmGBQm2XChgIKXNeWLxy9xZc3s7/U78cgIRfsoSy9+JEw0a4gHgD8oK&#10;9YsXwrFHfwyGDHJMKjipcBJV+9gG6V894cGJF3cPwscDjHiwBRz35Cd9uk9T2WfC4+5i6LLYpAnU&#10;5NiHT7JAfuDkPtM9nfBrwSd0O06bR5DFiTzHPZFlscUXeJnYSR8u1AJcyGGw7qtWGLCwF3qJW3gM&#10;drcMpPpj0e/mlgUnszAevH1SycRGJxoeoIQAL9rzvNghBOvuXC8Z6MPH/prtcxaQxL75QSSQWRY7&#10;F7mvioCC0oJMDL2rNmvfSHuD3ldA4W94FWjbTLppMzSQ7sI5P+C2Tdmn7gSOwyO6VFe3+dyBm3jf&#10;VI2BlpSmvGtXt8VjCw4mjOlnlcue4v2TboCwbz05kJXiwUTgNSdm2mcRhUkWfvQkQBMG+OAfLmSy&#10;wGJQ2alT9WVB0Pii9w0MvRuZgUKA/+i3/AH1oPOT5BOXC8YwFUdn67H5VL4nokPUfeRwIZ5t2iWT&#10;LMencPeJSmIAXtAy+SqP8I+esM9xYmLEfbVhcbS5ppXI90mkGouJ+lstpP/t7btnf+M3gdU/+d3r&#10;nqzk5pBMJP2ksfuF+qq2eIsTo+215Jb6PjaMXy2z3hWFjs94B5cTFsej9p2bhMNvLNpOlXGy6gmt&#10;9DZvtRl6+JXu004cU1cdiCUvLIiWMvo3MopDGTkNcI7XftuIM5rPukBuWeIJnP2BfW6+y0kDOjGG&#10;xC++WCqSkCXXph2iO28fcNwJYbdo8fEP+4kV+xc8FeLB2oY+sdfZgUPbgr65iE2gxs+UAdDy5oTs&#10;o/9eQLHdqgMHm8jBwJDO/oW2LisOdPWry8hhWoDseHL6ES4cexFJdHjNT/csb8TW8wTbtgrP9ms+&#10;gf+x0+ON9gvkeQA8TkAaZ9DTLq4TPjF25zuQ5duJm9rKFv0yztJvJ6aoEF8Avn51+soaotEfcXqv&#10;uns9YQOPQu1nC7/P+p1d90Pxg2VQ0T001ld6AdDw1IRtn2PKRxWXU3d+qIcHUNmtR/fwii1GQvcp&#10;T118WBqZtfiUZy7ORH90AbeyEF0+4R/6s4z8hy+gASqf7df012NgFmjptyzS1Vb4wA85vSDEPnIY&#10;D5HZevpk9vFVdUifgab6nDpXV2Kp9BLmeEI2AD6f4rp+yqgnTvj2/tiO/sU3/bQFZS0HVWwW+KLE&#10;UV9+4E/TW48SSKvszga86uqKhEvRnZN7sHWI3pR7XiU9paB1ZJx2Dh8iFRv65H/92T7q+ZEwTpsg&#10;QE9w+ZBjeyNlF9ghQDaY6OWFC7Vr26NtiS7YB3A+xT9Qm7nh7DwOLjwbQ2ml2m7kEJgH+hlGRmV1&#10;6/wkBMao6HnZxqZXQ3kroehLLsIOxi1u+GQx1P1knEl9AZ6ZF6XEejpGcj7hxWrFmXPJ9BH2kXdD&#10;7qPv8Sc+lPOklW9IVztSRm7F1wBtRZll6Jgt84PWr3L4iRe28BuitFPbxWWS6d/i03kSepQOn4HL&#10;1v6ozyxz5zF0AYcP/RvebWcuFhRQ7QShG9LPkhvhwRyy44QXu8TP/lKukKTRJ1sYJI/gC3Sa2JId&#10;xCjQPhkewiPvCLc6g5O8p7Khpw0AfGE8lS/6KQMVv9AHhGg88CnjPLRQHrT9Bz3Bx1O+jXMu6HDR&#10;mHHfF2HEFNnQoDc3LiIff3K8F4hVrljg/Ak/ggPwhN+tLnD2QiBtAQJ0vO6VBca7eUqMp5xYeGFO&#10;/Tg5WMgq23GFHgA3ZnKTIhfHTvAcQfwrHznd9/nd1NGOQOfO5VFc5FSWfS8x0Du/yJ95DbZiU3Fc&#10;HqZF3dGR9mEO0WPq87ELbBftSx+ifTifFvKzh3v6mvqGeIF/6mIZUpZtF8ltB34iRrzhC5j+qWKf&#10;k68xcNuWm0ri09LY3pBLTkr9PXZRWJu6TdxNrpt4oR/YpuFRW+BZOhkhlWW/FT9ktV2P06ujdu2e&#10;6lHI8WkN+ULhZHCdYik5hjzK3Lw6B+fymws0O36wGxvONlh2HISrXmXYxnSauTkQfJUpNujzjUn3&#10;2SCM/rSdvAIO20ULksZV+UcYGgNY30CnlPe7TcX5HXDqyT7UbIsHjlm4TH19zgEoJM7sU7bQIsxb&#10;6SX/+ffSyQ1TDi8AXOd19g/9TCNc+FycPwuv/dK8YCIcazsxrEW2KDp6cmHJ5+3ooypkNm8hu20B&#10;q6dgz6+3gvELvUC8kCcwnwkVYp3+zxOvrOvxdoPmdHDJOeQE8rpvlo733N7Uwx+7zt8aphy41Dc6&#10;uYwGEE3hxGv+aV23xB6+KNiu0YUy6+FKcNzCPuKr/L/FeyF6B3qcc/KBn5XeetNGk3eDS5Xoxq7K&#10;7BbWPvc+7KaMQ1xI3+mcg3K92klacD6ufX9prFX/PQGfmP925Vn91T6xCg1tXj3Z5yY5Fboftxxi&#10;i3VfUJ0UrY8j81IodVyUsw3KB/DBJoNtzM0MJ3/Xic5tqe1gh+apb/FENqO/49bHUCX3OE6H31Pk&#10;/2gZ9gESa3hULsNe8nJtSH3bJVt8DoB7DYkPGnkA/dmtDB0btO3PSNEwVINp3kPD+jno6GJZlLOv&#10;vguBb54BYU+f7E/4g/cUnOMyc3RuYEFnQsg/mSDe0JIniE/YKFsol6JhjHDUaTdtpmLVUZa1jOBo&#10;iUM3113651oj6JO/M+/imHmJhMUPy4BLSo7wVW1Ef/Q7bfOcgrs0hIcdGWan/abBsR8exBli2bf8&#10;kZv8K3WMP3Z5Aw2s+WJuTMySP3CF5r762Bfz8zSwQ58dz8jT3JIBHLABFqLAg5HKbJwFVAEXZsCe&#10;chYwAHCj5IHrGhRiIJ67fmRljUVpBgZP1JkwT2PZCDWE+VmnrV9lnCdW0T3CrDOeFGSCxd1dcTre&#10;UfNqk7RgOsmx05kFqb4yfRInPgSE67V/drZOTCL16e/oJZkaaMHHr0yumNx4kDdv7fM3dpKiDXOM&#10;TlLARfipfk7gi048Wm/bhdkt5ei8joUK/3Us3nQyJgL+HWUdwxeI2Mitbouu9dKbiXnsTBsVh+2o&#10;PVvxaoElzKHKsN8nPio3v2kv80IRwWwsywUumzrpzO/pANZVyMbXJOSki56hqZ6NudCaxeXX5A9U&#10;h1fpis9x+Vq2KihrW13bfMlcPGVr4aSnrLqz73gbXPhXj9KA898B7JLG/is9MbP0V2FlsO1+5ZNE&#10;kqQymGfxg8m5Im1iiQkoCwSJxdjl+FWiP+VYk7Gt/BsX6Hkj/OrApJ/Fivfve4dMdOuktv0TPplQ&#10;Z7BK7gkf6NEDnMqjbwL02Rf6AMh0uZVQH9Exd/xxMaX+II/6xBwcAfTumz7KF1XIOfMIJ4AuY9DT&#10;XyE68RtUPPmbu/C5mMtd2dhOTiO/sYDDJJAnQT/xNIRyqHXSdWHuajS+FjI6oYBGp3imR3bvYMqd&#10;VMjXSd/4AF3QA374k4vN4LkcXeWqtDMXlsgD8Ud9Al7K4kMT6os2V4l55wJ9axKJ+ygXlThGjwL8&#10;+0luT6x5TBCSbZSMtHVyOJwLpeW4fCmrrZRznG1s7HHxXXn1RR1qFoct414h9VsPjiu3NOC235Su&#10;fSR+gx7ddhwSNz3Jg4YF359//tmLVH/5p788+/gf/6lxJxdLaEfGbIVBZE9bn/JrqxAcJ9jEwia0&#10;/OYismh7aDypwLdGis88AeFpYlZojnL4wdsXR3VyaPon5GND9YEcYAEc+1n4BDqRwS4mob0AHF8F&#10;B7z0b+QSm5lrhHcYnxO2yoSusNtn8xyVY5ty5e3tez2F+fuzX3//Ra+Dfv3sJ/XXF/odN554pP2d&#10;J9xfOfliDoAPcyL2wgsUO8aW74VXfbqtTt0uXBV4XoFJddggNb9xSP9If00f5rWIXrHU97UMePNh&#10;YdK5TPv4FjnMGehjAE+YQus62zT5QnmCeHmcJ3XBCc/EXXXHP9mfhQrxXHJ8l7LaTPKwa8112Jd8&#10;sVd+o5+LSF9sawf78E1fCg7H0RrNA+AlhyR2LVuFjMvP545zUUuplCmKTAivL+oLXMDnJhTybmNS&#10;HH3x1ziN7/EXxNExmtQvLbeOyBd/l4nvAwvjw8dRSL2OPXcYPN9YpLYRd/WF0ELf+V/9Qhm88SXb&#10;jFnar57jIMYL2p0LyMYXLjzKh6eTAF8g0T55wTqID1XFywXO4NYm6NinlHEDn+emrMw7qEucssDY&#10;JyBCAy28oeHDXcLVj7rwYi94tAk3CvA7r8SsWJt3dTm35XOWbT6RyXFiKlvitwumyAZKT3mPy5vj&#10;6u/K+Wo9+rJf/5VX3B0/UtdycknjjhxHXcbB9F/YF5dtPiljnxtY0JM8GtqMpfAiBkqPbfFlcpgr&#10;9IX9tVvedzH+YR6WNjzmUDFCOOMn7VU3cJHPB2g5x9G5fZk62hm83n0df9kXbQPyj/VQXqEPWf+0&#10;IfzK9zx/RW7lt+0oK1gnhB/A/KrnThQjE/Ccc/Zd8I0v5z/lFPSjryaWdvuWrK5Dv/hVcrBDsV1f&#10;Fddb1WUuzFN9mS8Wr7bT9+Arrzun32q+2LzOfJfyc4GRY830LBc3wI+FDdssWxd/KJfC7YdHu0I8&#10;0AsI8IC+dJ3P2IYrPxYHFsyFC5S7Tnyg4/XS9qtsgR+20COXnsJnHu9xkb6jP+6mh8Y+VvzTJuR2&#10;9GTMBvAb4zYXLHmC07GFDF2QBcBNLswbBCiD9wVIR7xQ3NpkG8Srx+fYhN7pV9uX2E+/RAeAeJKB&#10;3ueL9mx9/UvTsA9abIVvFiKRG5odV2ja9oEn9IlT9T+1DfvkEebyeeMFbYIOkc1CfnW3ffN2lOSu&#10;zJHtb/FCH/sTEyWoPo++9Gn1Fee8LP5CV1+JwnqyLTAHsSpSJ/1BO9g4PuO8lLaJXvIHx6p3/GvL&#10;+KbLvz5mXv3q1StfAAaHi8LoRdPqcOUZysoPPUAhl+LHVTcyOW8D8hTj9Gn5gPKcu6l9Zx4NT2zB&#10;3/Q7fn6MGzxpL5eNX5CBvHtd/Kk8fJqnTvZ4YcHorj/wALbuU94qPnXTcoG68ot99pyr8TOL2Vxw&#10;wk6xVTuh677A4PK5kT1tHD+X7xnrlZl+uC+QcwzkZ2Hm5hMuNlki7YBkbBmbxmcpcXG/FCyxWQXf&#10;BC5SFcI7Ptr70efEaV3K0IO5lD7yH+dLid/kCv+02HZxVC8zbYlD/GaovuhEvx6bD/SvdyUTsBu0&#10;e+o2VauSun5Mgw9N/e0v2s7Q7aC2fHtv0Ka+G/dn1jxlZ8E6SDYxQhWx1bm/rcYnkpfcv/O/jRwm&#10;rhPtOYc5+aNufZFt5Md+9REhdCwsnYTaV9WBvMqaSPmAd+5z7KdA2YGW8yb2BcSBsp2szPoPZdAu&#10;v3Vf20LOYcUHXgPQuG/f6PxeIeVXwY6eoPQGpSz+w0sf/SNnxdXwemrj/DkVtY0tfwAXkBzfxLgb&#10;i/ZCv+hI/mTK8MDDBM5bcz4HhsYuo6r/9jwFnsDq54f9qXn6O35LX6wPwWSsRoHyp83yCZ/EUPZr&#10;H0fgANh2wsk7uscPJ86f2b8Yv8SwOii6w8ZCsksd8heO96Wn21P4g+v20PkYrmNdxDuqg7b0oNKn&#10;WL+FznVEhPfHbu0zznwP3DcnHKEF0I9+zQ3dX7gKN+CY0SF6rXWciSNJLpq3jS+3n0zkAW34tpy8&#10;SNx3bQL6yi8j8Dl//B74yW35gfNZ55gDGX6eC42OrsI/lhXEtsVBNmjbF9d15/GP9KtN3iJ75JcH&#10;frgG4wgPqH4cdb/lHPeJWtArq3jw/qKKHmvHPtfGmQu3eKaHToc88J27JYjyRa/jrrcZXfTMGUvL&#10;9h78eRMhsce80vUqz3r71hM7TiCbEm5dmzjlgrfGcgwYQI/Ip/2xI8dbT+nD/OoyDZianCquuMU8&#10;oIFeR65nnZPX60FPP4s+0GQ+wJzPczJulnBMldcW1jnRyv3CDB/OUSxdMjPPs1C4q8/zhqrmlvqh&#10;21HPfO6c6FBcf2fSdQPiTVm3HBTrLIcyDvuj9DmmrJ84xSqKRyaoulDBRQwNBD7xvcnrcdDBJwPT&#10;0RhIUBZeK8BlLfrlIxl0Wurjfe3HeRwuQ+2M7cxR3HTe1xcnBT4JY1Il+b0LFR6cfDCBgCdQvsgF&#10;Kr/HwaNT7bumzydEpLVPKNxrTM8AStimw5RPt8hDvqeKwqtMfEBidAKXrNJXP7blAU3LzeDKHX18&#10;HN3O9memovwtPlf0ZkLZ7BzH7fSu09epB2XVA1nV77osnXASrxP8Vrg03SK69Oh+LS+6V88oDE5p&#10;0Gma0kgn3+77BHSQSkdd669PlquTy6/0rybntnxOnmc9ExfXyWcn0OanvWfdn9mvTTydJpaOJcr6&#10;+Z5+mVTFh+BhM30b3ThmIZp+TVknGlnAYOJBzOs17Xo6kbswSfQAeMQkfg+PvTBRuyjXvz6JDXRt&#10;7KVOscwJl2KC1+BRxslpJn6JA/JP7j5MDHGyzdOxnfAwsUBXdLcexBcDBP1E5ZQBvjNc8pncdtGH&#10;cvbDi70AAEAASURBVE3rjZvcIh/IJkh8EVU7Q27nwUnsZQOUbHNy4Ek7frjVE4UgCKDnoi/yWbyo&#10;Hq6cr/oDm6gvDtths8p8cYWLvtKXwUYStp06xmceYERIfQcki9LozwSfC+nc6YlPmXByzMQqF7dJ&#10;JPpHDxGxliGj9Uk7cFRoTNOWjT+20Tv2s9868PgNeiA2Z8v+yT88GiPkiZx8Q4evAbGd7WXuJAYA&#10;eDi2tUUudJTlDrn2ly0/OsA3+tamyoNnZRa329Sl3VqWbeRAR5sQ3/TB6MM4EqC8C4Gv9Qq+vz7/&#10;3fpCR/u1H9zdvZT+esKX6ZxsqazKZ+sYc3vFFkl133rkqQQB45dBzPnLJE174nernJJJkuSOsYlp&#10;DJCfhUN+APATgA7p1ymn3hfjVE9dLmTvGDDRfOEH6tniA18Y1gSTSS5lhUtb67XURn50oaR3aLKf&#10;eQoTuUxK8SW/8cVNGm/e/O3Zb7/99uyf/vKLXkv0Usi8PYD5kS6skIu8SJV4k6fFjfaVf9VHOQl9&#10;Ltsaa5EVvU5dz/1v4fQkBlwWvXnF6TUdtAA+p//W9ynNN/5DQXIaczDfoS+e8AKuaSKD+GJukvgj&#10;T5p2aEoLPfsshCkwOEwc65h4Y474QU9Vk7vJYXTR9DfiNLifdeHXC2kQq4y2OQEfW56KrVuPRxds&#10;A9igJyey1mnipE9wY7+ba5iDH9uVF3SAv2k74pvf6i4Q52SsddLBfmUbCdz40off+IKGfsIdnWJg&#10;fvQH28QETeATNfmOC/PoccYR7Zv+jjTJEwk6E3P0V+wL6/RFj9XyZU7syffJu5aDLkLORzrJV/Xb&#10;pW1Wy18bf/yGsAOIf3TgQhz6w8cxpAWj/j4wPFymfsQ+EHmbV+VQ199Hy2t6jW18LgTDh3OF4n9L&#10;b6gA8MBJbkmezNN3+BBfcEON5g6av4DXm8qghYa4BQ+5kd22C0/4tx4aeLBwcg0pR598rutznJiH&#10;HtnVu7jIOoH6N2/ejMyca+RJtOgLfsa88AIfIL5iS/pM/Vne0OVDDj7jp7ZTLztEAH8g9u3+UFmu&#10;1Ff45Qg1ah96wAn8llU+sqnvmHvNE27u3+wcvmnOor9IU2ot39sc8O0y3+CgsVCznYUDL+TSrlmA&#10;nL4nmlOH7ndxMvqHr/0zfMArLrYVut8t5cWL3eHl+ZnyAEAf87m2eJpueCObv1vP9yKjvKCjvkCf&#10;x0bCtOWdn4IDXWzZ7alCl5+6gts8yT48gfqfOn4zzr5UHcdEy46o5O7Oy8Bj3sO2fN7xG8cju/ZU&#10;N7evcMmnNDPlna97Lqt5LOMQ5yK2U3w8Voimb8bg6dDoiy3qJ3pqkzlI5zXwcU6d/mjFjq83f1P/&#10;m7kk/epGayL+PTvJWHZIbnWGFB92zIIGndsHPVe3rzjnSE6q3d2Om82HvOX5uvi03Wyr5DBGUGb/&#10;Tw4LD9qS3MYbnMinvE5aN4oJH1zK2SLH87cRCG0+cQDF0IZ/cgn4nAN6/KH/6I9zuY5p9oP6JTS+&#10;OU1b82SSIH6Rm/xDeY/tNyHQ5ukDaVPmSMFJ++Mz2hH5lPMTGpzLvBYeT2v3rVDMTdBTLRFj9O12&#10;1FZusG/p/74AUocv++MHbOmrbR/VP1/YZ9JdbXEvXIBXIxbAv+4/5/zC587Kp9h4+xmf5VyMRUa/&#10;2Un0+ASAD5/EXPYdO9JB/7IrZY2B0ojI/amywMNP4HHxt/MBnvoD59TZcSt/PaybOE9dJHPsR5b1&#10;dPtJR27u11O/zqcznsQOxjmwmaNmDKh/Ios6gW2W3obKTDH6FRgvOl61yZhnAvVbcStnrRdOH6Y8&#10;uJGDJ02velqmUHraDx/SZoVTFuOLbVEs+XdchUR95sMZs0v3re2SddX24PuGF3K+9UzMEzfIIC+c&#10;/nmKP/mt+rLFCvL0NAyBtsiqR7dUmMZ0e6wtQUJN/ndewa/MV8lp9ANyjbQef68xXhrYFpVTt/PP&#10;lX8rc9TbNuz2Zp2AuAaqs7mIFr94PHrkBpInAB8I6F+lObF6Ppzzm2n9oUEW84bT95UvRZYu8OMV&#10;3Q/yA6TYwJqL5/eDRxkmLj/LdzpyriI2aevvgcf6A6F+Ooq+u8sb63iNOjmiwIVf7GPNiPh3F8RJ&#10;tZ88YN24QTXtUdpzi9fc1ir0dtqyZeDecyO2+H75rFhQPnKOHl9Rfnu80hYf1z5y4bdAaAHwpf8/&#10;Cm1bZC8dRsianx5ClnyV4bJ13APzQf8ZL4QA3+UX6c86IucxnxS/J8DLti+mZ+3T+0vskUspA2pb&#10;jhx53m1sM3cyzrQ5lbRr54CsCrNf/MYRx9x4zduxLAq9+WvbiO5aNryvoe1dQo4rC1zmAoYalKMJ&#10;1W/H5qD9cNN174VIO6k/0wMAchzg2GDrT+KE8upaW7td9ox/l53Q4zMx0mxA+SM3cPq19KqD/qz/&#10;qDfbAZSb96mfVPP6lfrKqhdu6OVHCcl5QYJBpF8B7VndwkPH/NG+6vvUudy5frdpdcQjnV+D90gc&#10;YZyAdT/s8n77aevWtvoaTfL28anv2c+RA2JDw/x1jL1pt8in3PbrYiy/1Q0Pt63ow1v5bd5AER5p&#10;b/N3LNMWxFh87/MUEFXEWAgPxj3j66C+6rkYcxl+Eu6E9h+Pa6IhC8DeTCI46CASXJzkAZ7YydkL&#10;hm4zJAimgabOdDIe4CSlH46RRXB/1O95lC0y4OFJqeTD208gzD71HvR1DD2fswMkKLaOxXmqHB1W&#10;OY2pj8uuOgwnWk/drYJu6CL0BeEXvi3k5MEnFWooJov8ThBbgqELXpVtn3TgQScxwRfIedQtMNwZ&#10;AdhPkk8D7yckYkN5ddv24RhfIeMElyk4eYKDwAKQnFf4SG6Kvvoun8qRA43bY47YzwJk9suktKYx&#10;XaQQhzoUCF+6+kTsOMEq/bn1IvLYBF/LFxPvix++O4F6fO+t9nk9+QnVrVsxWtXoxiG0racN2Hc8&#10;qO0sXzmHrU4jXb4YfGcHHuV5opHc4M0FWtod8EID/OUjJuD/CFhfMfB2m/oVS+snfxbkQdOUnnJ8&#10;Uxso13/4um76rHigP4skLPbTB9qHT97hR/9KbJxyytsn4BIKPR/kuT3c7vg+iyPJG9ypPvElROq4&#10;eMdFX+iAUwbHtYUJNRPrloFnmSr46N9gSjwELz5Cb5HtBUbhWg+xOXNYJzrLTvciTexFT3/wHWqi&#10;ZaECfV6+vPcd6EwMufDE77iFR16n7QUH4XcCS3zHX4kf7mIHPMCaZ3Lu2U+QWx1f6UlS6DlRpM3R&#10;gwGGvOg7nMxtfy2fTTxncSr9A9PwiRcaCBbB2fbVM20ZHyfP4n8t7EmmcaRD48YnWNMeGSyjC3pE&#10;zu6rtmMWnOWBIMpW4FJvSlLPSXCh+nFc/NZ9bxu5jVGSbPo6PNCZ+hNwTRf0zvK9v+k7hlDHSSUX&#10;6rgg9SBfMSFh0YrX1vFbN+e5FLI5MeM3gGyXfOoFm9GnOnmLPoefzjqfyJLvZBbpCb70AzGlcbOV&#10;bugCDjHk3K46UOpH06E/eFRM3u+ECQ2A1he/9JQzFnIjBrDKZbT7au2zXPjzAU+6DkRujzaPllR2&#10;8WyeKsnR5LJ3+r3kt5owsyj8sxYO8bl/h1Ex5N9alF9iM2M3Fsmm8cH1OO0+oMr6vTrgx6dArpMt&#10;3JDBggN9J/0H3ap3xo34MP5jgTE3UMCzPi1/2qkT/FO/zD+kmQR28k1eAMgb4HoRQtvmLerAry7e&#10;ointoTrGZL/FQAsGvFKSVy9ycxC8+pSbOIs+/QX83CTEhUx4047oEBnasSx+B84gv1U2euhg9EG2&#10;YoSQ1ZaTSs8PmDecvna5OM3TtbBgrIEGBeCZXIEcYkK+YyFb+hdqv+W7UITSeR+HD1Wd7GM7+hxh&#10;akq+VOPxhTZoPvR81R4JWngjJ7HEfJ4y/8lGxgeO8Q1PyAM8GW4cbOIGCvwjHcBp+wrBOMjF4PoW&#10;21XlOvPCfhWcflg5f5CR1YsQ0EBvfO3whJ1lKq4pQ2+AWCZwYAEg/9yyD199s2uoTT1m23EX1Obc&#10;0IU+uUOx5rwSO8lNyKPpuXmNRVpyZ2Vd2jrxdwo99rEb/NJsP269WwYZ++jXsIIOPRL7bLFp+oj7&#10;SuxAt9IGK9+9oYb+w1jqm2ZITgL4hD8C4l+OM66m/Tvmwruw93dZ677aiq5Y9Tv05XGWxc74IO2C&#10;XugRrsZNQ9pHlJaX+R2yWgcf06mO7cKXVt7XtuWNPVWsMnKAb8YdJaDxOKp4Md+o9s3v2rHjkLZl&#10;YZa8pn3awjzJk/EU5bZn2hnmyIJX9I84dIOv24yAEZ/Ui4/2Cy0zTxWCD3DssVz79YFlHDdQUH5t&#10;5+JX3w6vxZPjKfNvw0keMs/zG/obr878EeB2dGKc4QIaN1xz/ImbiPhoHMliM789mLGCMdR2CI+t&#10;n3zWYijnkr3Ym6ehc4wOthFb9Qd43kWLXPtRZfjcfKUP899eELY/x1/U5zNt6nL8IP7aR2fA+sgX&#10;LBQmxzDuMGsTCOV+/fbl9hVyelNN9Ws7IbPtRV1jCpnGwR9uj8QgcpvzqS+/4iOHHHajV80B5EJy&#10;Ijz8emuX0kb4JHMRipJvaHPJFa51Fg6+MsgPvbjUub/nd/Incy3483pvdGu7QUc5bYRdtdVtJjkS&#10;4jLKVW0/J/9mDLxd4x8X1nJDK/ogg1fJUtY1rDzIgK+sLe6QcHwYHZwT0EUFtk1+6nl7KILH66QB&#10;8OjrjlHtJ2YnRkR7PikMbmn4jXB+GxM9OKdNTDGPiTz9mp7kh0/bzj5CnvD7G7fmN7Fd3mzJIZyL&#10;4juMyyulIx9+8KD9KK+tzH3wW+Wd/NhHjO0VXZoBXeIrt9XguE777hNeqgwO1fAmhjzP+oQ+6meM&#10;wSZKfgbPbS29M28UL+3bHCFqN/ggfgNOG06UtkHLPF8jrPCTIT7CLsrO2Kfa9kt/6toHNy18wsU7&#10;1n/btPAW0uA+sTn1BB2boW+55+mkDlU4/6oduaiiguR++soPAF5Lp+JGUI++uaX9aATTSzefW1hH&#10;cjVtFfmVka21M0/wFd3mcQoBzyqosa91w9/NpcQQ0HlMj1vWvAYveNods/gO5be8Ay7AOFbeHPt8&#10;WdvK+eyYlUaHnqwPE8vg0r8M2i/PFNhryn3Kl6wNSzFlLdvMU8fEHX2b37mlED9hN/N/+iY5E99e&#10;8yzvbtcNDlexRtsAvCUJHicfbv6oz3lC+LleJX57pzKVA8bnorB04p0cxXXlfJVn5bQOG06A9in6&#10;ljkfnjjWVTqYTWw4+aHTCf1JNcpEGpgd2lAj1hT+z22umuK7gjmXti/pTdK7filR5xk9Zut4vXTz&#10;WX2xX37Os0dNy2m/p9qsqMWTUDk4pZT1w/wi+9v/zlm0o2KeNdDEk8YgyuZT/vSD70KdOb6xrqii&#10;469gyopjhUtf5Gu66/rizTZzp+jtItFXtvY816EctvUV9W2ezT45HZzSj4iLTX3pswnnnIyR5Bqe&#10;cp1LTMo/yhviRR4izukvuDJe6bdoWBdWOfME4PQ3SyXR50KFiwPHTY3ASAnBbtYxGfevfwMZYuaS&#10;1a8XeCm3LPHykMEWvsJdMHJcPoX2g1BoUz8oIjuof9D8SRpkFXJ4Lb+iJ7yGX/k7p85BZHR+NPMm&#10;2QNA5id/5ePyBB+2X8OOh44d8njobJq+RAhp7SKmzEw8GT8o7xjktkTQCLsLaYjPThyFNICoA9Lh&#10;FpjZKCAmNLj5TcPVIPDh0bvJcDANyklBJtT8ttxzLZC+NQ8uKjDBZhJMEi4fd3bVURZZdSJG6UOg&#10;CopPGQBuJo46UBlBk/LdeSjPAJ06aMNucCXTYDuRm8EYWbZ5tpUZ5MtvLmD7yUL5kcVWTmqgR24u&#10;juyGi6xNb/ukE1toOjhVPuWU+bcFB6/U4BSeatfqfOFTOoH4GIgROiJ89XdCYwYZri2NkBb9QUBZ&#10;Jxtn21JuPcW+fNC67Cy76qii+GwByx8eTMApDn3rSUwzgTJfSRGSJ4wzcxtW4mWWS0aOkLH1QYA0&#10;XrjI7wI6+9XHs0L3wZxMl9dT29MW6K+BtuNDXSa6wYDOtkz8X9P9vceVz9Y24EH9ExeVcfKyHsqw&#10;Z11poeF6tE8YRUSMA9CUHwsnnDz7KS9t8R93s7T+00ct+upEXKxExwJWBiDzse/jI/o93K3z+N4D&#10;hnPIzh/nBXLaGl2JRRYqeHqXBSJyQxa54+fmHHAtV/zJT8gCuoBEu+QVmnpSQYb7Io9wvGjTfCN9&#10;4OOLpdqWp3a8nxMgs/VX+5Zq/QdPT+6Fz+IAAy3H5BQm/2xRi4kcv/nEHePO18KHt0/gfZKVQRo/&#10;Awyg2M3TxGYw+JSjI08s3qqe3zN1mW4Q8dsK3MdU7/jWBEUX3ZD/WXei0t584Ju4xWfxoYU+8QV+&#10;/Up1/dMt+vLBprZ1L4L1OLiRyT7lppltxKbtsh/fg9snPCuPbffBJYQrhy35pMeq8cUq8CiT9uxx&#10;6OPyKU8GYfySNtj54sQrbWTAJxMeM534j6z4KrxSywSBEzzTWBaLZC+e/azfA+ZCfp5mkX/wKXpO&#10;DoTauplGNowP0MsLWbYtMtCf+ObVu/Qjj+eqetDMsRMU2zM8mCAWKKc/034rptdvNMUf2Ba8xGEW&#10;ltL28DFvbeMf2jn9KwssMQg96iMWI8vPMWnZu41fvsz4AA6fyj/pK6t24HPPVSY/SSufULMwyQ0Z&#10;73VSQp9hLkN+udM+4Jsz3D708ujIE9iA5Qsv/QbfJp7pv+AClNFf8B1gvaQLtID10jjoeYL6K3fJ&#10;+wKdaxNH8IeOXAme+Y3djW3QKedDnpQZX/kGWXw+6ASTPFOdmCP5CQ/nJ92kohxfWeDXr8hAbecW&#10;7XsRV3zQF5nkVeZH9o/GAyzsm1XQm7czayZlf4kp7HQEf+xM7CCrcZb2NZq+djsLEyX8sS7jW7/W&#10;WXUspljRIY2r42+KyIluo2nX1qdN6GvRbcjdliz2FBjjgIU3tlBGTVoaBPEJc6oMxIX9JF/lRHli&#10;Qri1vb6w/bKHvzxRTI6f3IpWzJ88hkQiPm48OA7ULvBwu+N//CJgARqoaqiJbLfz6AxuFxrIHYtg&#10;6o0//EwXDH9zAboyqUMH8g7tyjjT/m/7VJdtGUSP8rScaY72A/A3UHke6wYvxW8h9Inh8iJW4YEe&#10;xIHzwthSHwV3fCJmPbZfZjxBBjqlvSKRfoONQPSsbrnoSz0uhB9zKIB9oHZ1O8Uup6zlvQARXXiD&#10;RxYR6dPkVJ6yg/eFm+Qj9ASib/rTae8un/i2jtW/7UT/IL9d6l39qmOPkbf2sYE/6cETc/Wp31QA&#10;ogBc7HCOG31P/5j28Jd5H+1f3HATP+rGBHABXkGO3eA6Z87T4PaPcPgtzkJpuqUc2mFlNNrUMTR5&#10;wYXiXd9aRxHQB6zOQUxd46X+IBRNQ2zRb8A/aIp3bpFZOdFvjJ5y6zRfnl9LP+iBtntlWN7gdlN9&#10;OC5/02muWLnN210APH8D2L4VLTKxF+0WPnYydmnLjdefdEPRo5oAObXRso54qM6Ok/ENejAmMWYv&#10;naaOcam/9Wqe8D7owAeoy4VCxlLR6LjzKcY5+L9+/cvSq7w8fpuD4kvzAzKQx1jaXDyWLeo5XKCt&#10;PEg6xwz+1mPLJgby1A++w0cqMH/oHVfa5ol25qo7n9RPp//xGXqjk+kfuCEmT5XkAq6LrSN6ggss&#10;G3RMucd/5Rv2qavc4tOmzK/4IL84rT99AH9w0K244FnOtDsXNhjbOQd07EDT/qH9UdM3IPl8igsV&#10;8BwdaUdyZ29Sq/3IVm9YPmH+h1z9iz7tsZ6IkxDeIOMxERzx/wSigH10R290ZB0JwKeeR4IjXG46&#10;JEffKw8x/uiWAL0KNj6OzTOeT/t0AbAXfs9Yg/81kIt0a6XP76D1EzZkbOnFmIdvmKNjP/ok33Kz&#10;QuRCX6AesEzPKeNnt+E4PL25FNqqnHqq4+P0x+RdLshzoeyz5tz4OB9pEwYiikzk4pO9HQ+Jp/ZE&#10;l7l1fA5edV3zMxQYsL49mG3bNrpWrqTCn1Qt0fmkD5jdwbPywClQ1gcUzNc2xA/Gl/9/BIgoz8iI&#10;L6GDJz9VQz8B6BM579i+dMV3vpwzVR/9aFsJ1IdjgDx8DbU15ZWV85XiQu6LANOWa1yTD/zTLEKw&#10;P4+2Ki3b2nrqsspF6FhWf8/8ER0TM9Ub+votdOFZ3Tvv7DkvOMjKJlv2Of8sFLcxRTnrQvaQrpZ4&#10;DNEx1B4n6LOjRP1bXmxXqMiOB83RbnSB9YvOw58zx2ZONPECrunxqeb89GHilXrs2dqCeQn2w5Zk&#10;mvASFS5r806XS6xPm4quP6PjG1nt08Q/xxoVlSdihf2OvQLyw+xab8rqd+t86NPxCpyCpHsXmi8f&#10;9/oDhbQb/CNP8an8Ubj2V8uf2tKG9elT9S2b5uvhk9vaRuXaH0LfAFiqg1kv6LTKW+JvcKg/0Lcf&#10;xzfYSu7jaewilmfpli4XQp4++B7u6Vfaxr4fNmtfQnc875jw2OtxMDHs9pPe6PhIG+hnN8ix9COP&#10;D/jggMX/KDt3mVekHSdnowfM6YcNQggOvtRb26XwyfHP7Vc2shKXaY4lY9ihUuFbvqZ82TsEPWbb&#10;+pO+8ywcqpBhlhMxQ9/1qbU+oVp53Tj4oG/9gD/+77a6ev2HrGGSs20iJ+Nm9p0LNCcG17zEj1dC&#10;A+icT8YUz9lU9lLrA5rBTvbWjvC9liFbTmnYB5y2m5/yj/8wXmtX6DOoxodfZVFQf7JvfUfIyVdS&#10;lq5+WyAPWJLTNL7Cn7lR5ulZX/eYK7vTZ6lH1+hL+6APcsErRN7goKPq/CmCtvB5ofVfcpzH4TDC&#10;CWOTzm/A16ELvK/KZaQYM6HjroAoEuUQRAPdapHRASS8lVThhwA+w5d9eHIxmAmsO6rxMnpAy0SR&#10;xfjW2UmidyCItjqdzqmc0Fw7RwJEBw40neQwADboKS9ftuB2gYoBmAk1ZfoynkxekOI05smj/gCR&#10;cpxv33DHkxhgl6bT5ks9+AmIyKDMiUcCrI/o2VqPkc4+J0zGFb7c5H0uBIvaWK0Dl/3aT+XJqwts&#10;0NFeBessfb3oOnXlBQ489VX0C56WPXqA4DiQHgZIrHOOz05hnsEyf9pAjF2CZUB08O7sExvMd3oh&#10;QDFF55df8XdttU6jr8u72ODOho7wj6+2nMi0tOrP9rA7mtDZ1IH5U30/5VOcb21P3cCpH+BTG+B/&#10;AjitO8v/7H78s+20Lm1v+Yi4aVn1QkZtbJl1pR/Tv6U3CxP0pdZDw2QNftiC7pxA+1UGaucvX3Iy&#10;x2sajWuc+NUnmD65lZ5+1VN8LUbWAxlcSOZk6Y7fstIxyZRFF7/i1sndbGML7Scd8zoh7YqPdXIO&#10;kv6q9wLS2A6ltRINsqj3xEz4uv96tbvxhOPFF/FkQDntpx44cxjHzUcnbtqFWg145GDFM3mB/bd/&#10;01OGnFhI1gvdBQ9A2ydz2ffCmTTjAoHvKhctQDll0UF000eQ5wUQ6w0/cvKtLzDjH/whFIPjnDLx&#10;V4jYf10YAQH5fNCZfqld8yOn0O46Mp9+IRt8oNvgZcGDcl84nMWX+gacM69xTJ1tsR1cnOEkOfqU&#10;d+ThPk1gHFfZRw42lsd5zIXs8mfbEwBwCuG/bbmWC15w8EvGPBYwKEPmNVDWdtq05RE9uYkKHE8o&#10;iPPRH3z0pI/901/+4jsl//qfv/nipG9m0JTJEw6367T9lQ7oFX3F7GifVYYQwVo08H7uXKYftw+e&#10;J7zgmx4fSl5ex53cTR1Q/0OfOCSGom/zIDw4GaB9m6NyvGPLi64HPzOfr9rA9vQ9+60LKu2yeVKX&#10;j/SXDR7fFedcCOTi7++//+7fZXuh11uh60stsOS3jqR/2RwsbY/bObmMY3lFMhjTJEN/tCPwyIn9&#10;4HKMHtwgwiIuPuBU9pHFQJX1xiTwAOwC47QVvixEIwNeHJPXjEOOEA1l6FIe6Jb6lHmM1m5Po+FD&#10;vRe4HZfgiwH/qms9OOeCK9wiJjjBlc8eWKBOzkycw0d9Ry65vWeBHWeGN4rCF315gwm6FuBnRoOb&#10;Yy2Xyl587leNQYu9as8Cx0ySOcnIyUpk2QcqkyrxE/W2aevj19RZripP4NZYA7jK1XOUVg7/KbK/&#10;lj7ihTwMrP5+KkoXKWl/5J85t9ZHr8SXJZInlM+w+/oOZEWARdOvaHvTEpP6FNI2saE4p5muFy1A&#10;fkNfcv8F1AZtkaEvb6tz7bN8EXpuO0LcR6ChfOgSGxObrvnajx1nY1NwK6fbIV3+JdZsz+hbeRl3&#10;woO8gx/xBZC6yG9Z6boFj314t4wLJ547qDx0jROwgz97QzdH44utJ7Lpx4yPeV19ME9/JR5oZ+QD&#10;jLFAdEp9dMqcjfLTHtqhcF1HOXwrn/pC7bVceBx1pSsO8ti3LLbHXK782DpXig94HTPZcuHEvJQL&#10;GoOWO7w4JxVCZBy80dd/V7pVv8pGP8/NhIe/Q9PaH2/jN/SOG9zvFHO2GX1mDu3zMXSynNFXRODV&#10;t9pd/bQXxdtenZ+Bs/wNP/3ZLwrd2ozW8qJ523cmii3GEZ3zvrbEvrS5wP3Wgkl5dQvHc9/HEeNy&#10;dsm99CrsKdRetl7AUwXnHbQ9rzzzRc0pSx5LHyMWHB/yK7TYze8EowN9lrqWs6W8W/Ybe5TxB7j9&#10;WVRXPfzw2ypnXqAb5fCPGBnXF8yFAC/O4bmBjhxTgE8/lPFq5Ts9QfXsBX0g5xPIB+ivvgAmOW3n&#10;M/6xHbs8XmqfHBU7M1Z0rcMXtGdNQuLFS7bLF5yTQUOZ55fEG7ZQMFC56IxeyKyNoO3+n7n/qG5q&#10;2ymemT8efsOP6rsPGvt5SxPnOvgKn8GfC574Hxzm5dgRO+MHt88hqP6Mb9TG+rvlt2rVd10mbapL&#10;7Qhv+U448KO8wDHzJHQBbLf6AQA/fMQWKJ1zxMznXD5+xK/403rIRoCnAj2nEw/ig318lPM73aTj&#10;Ob/sELp1kY534k1bIPtRr0yOjoo/nYcDHcd8oC9u4AR48wkgUoMje3wHDz6Ygn+5EPz4qPNjcqbA&#10;83POI/SH/tz4TXuzX72Ma/s6Qxx/aXwC8K99b723j10n2fVfj7GRvq43Qtv/t7ex714+41wCXaWZ&#10;Plgy4MPy7pa64BXte1v0qD+Kl4Xmk19qKD+kuxD/75+kGA7mKccvRSnf/E55yL/IP9NGp3+G65Ob&#10;4tWOIhFXrWNfQnLMPlaMnOI/tb3G6bH1vyLY1sXs5D4aLQEYXdLuxJfHF3SkYaVL+iOxp4/KtBzk&#10;/YpZfocGpEN/H1MmgDe79MsH3gynP+u7crEDKTzgdbTLkiVcx4AK2oSn7ZYzfaU0Ljt0wL6cB8sW&#10;VbK25L6qOGffbTI2lPfJ45Y7YasbeuITdermw9rv2LHpuSj7XOelwFMX6F0xX425VSZDGee4gQR9&#10;fkRPf3VuI88JTDt93nPdxTh1HNZO2kuo7tNn2UGiOowi30wCm0rnVe3jXwBe5eGC+eqcl0P7fXxt&#10;/NWqB4Xqi+dYG/wD43J32vqycB/hmwUHbvVnHn8NrQPd4++VDtTHL/W3NMUPEIw4j18q6xwAGdgF&#10;LexAxV/uM9cKHMeeK9AEguLWz/CpHsHYbdxjfgO9fWvRq9HpT/avth6jopDJ2AWX2PQDLColrpB3&#10;xgG2/Cg+0ZWcAj168OSngXK0QJEDrKNks+Wzbb1EbPm45uBwuetXpGs85zZRfmJQLG1XL9oxrv8Z&#10;sH4HgfXAMQK+ozM7lMhvzO/oQ9hzxGL1D9b+pmWGnQr1ZpSZA8G34z60/fiCp0zwA1BQqC46Whsz&#10;bhk5i5wA3Ck/+YEqcsXohW/cntopfyPrq3abV+0BrwgHDkULv2M1+QO9ORaRZnhYuqiRjdPgXyBe&#10;+E9RbE4dOOByZELJUyzOnAvZ4Rfsv+fb+k7fre6lq06Za2fu7Lc/yG/M31ksc56RQsbVNmN9zq+k&#10;I42XBixTEosn12qUQCZqngjaAAzToscxqQUvxuEa/UkBLwCBqUC506Tbk3cpAJ9PemoMhfS/JtTs&#10;owt/4DjBwVhQw9nS+dmanrufIBycxVM2cIJ4DkBeGGRxcGygLrZuejPSlyenE3zhuXFKzxaAhyf5&#10;2mJrEtLNsw8PegXVcWEb/Mr0033QK/Yos4zhQzG6spAK1D4f6MtyI9pFHIOD3+SN4OvYPLUY7zqY&#10;XgF3k5Y3Oph+6JzcmWEBkGr35E19w6M8QC1Oy9DN+lJ5AGX4ioVpeW/hrEGFdqr/S4eNY4Z2ccz4&#10;PvSW476cci5EgldduoUd+53gwArPxdCND95TAC2fLqzgOw92Y2vl9A7Op3hQdsY3fgNoA6A82I8P&#10;2aM8ddQj9x8CnAlDQeXDlw8yaZtvAfVMUgv0F9oTnXiK14szMwEDx22j7b4RRHfvfPkt1ooXTxGC&#10;04UNXkkJP6A6qaeoXg0sPMA6IFeJ7sWLn3THvBaClBt4NQiDSWMUPFSFD3mLDZPDF/oNEH6HhYGF&#10;E+y7eSLvwYsOuniqxQYAm6CV5MSb+k37/OdPuuCticPt8yysMKgj7055DPmFczJ0llNvvcQ/+tEW&#10;0+aSiz2y0Lzevfv47I8//nBeYPLzv3557Rj0wCmZ9h+5VQvv2IWNDNK+UKST5Pd65b5f0aYBjxPp&#10;LhAgg0UWBipO2lnEgYbfNrWzRke7T/uevKt/3jNBUSELgvEHMSA/qj2YZMKnNNjG3zSddXUZ5YPE&#10;FhsAtuTRLvAwHgDgEBdsiZXQpr/bfhZQJu9fxw9izkki+kFzfuTyrwCViIHwz5jxFdLoFn1SiyxO&#10;/GnvB+VS6vATevEpT2llAvif9D2mrOXVFYKU0Sc6ztWWtCWvWHytp3/5LeA//njzTB3D7cOJwCe3&#10;N/iKbf4sI10LvwM8wcK+8xT19JHRpXqsvEfmko0eRYhbfbC/ukfXfUIDvfnrRjJ8bhmSSTnAlrLy&#10;EIb2Uxe/nrwn5oQPcGGMCVF++7s+kW/hHZSlF/iV2f3omlwV/ZlEpX9jF5cEWfCfZlOdfs9cT8P+&#10;8V9vnIOYuLOw+u///m/qG2pztTW24GtwI09542OfoIxd4BAr7U/Iql8id+uKXuQsegXzhNpAf+8C&#10;ZcvIxfQJxlP3Db3v58vzh0yy4UM8qi/ADxc5dysk0aO+QH51x3R4+zfyxPeznsIAwKWc/MDCJb+Z&#10;F5vwlRiqDj70adtDflR5fJz2Jmdx5zg6vfvy3rkMX3LjinUxib4GQruPFaTCUxvJDp4iOGpCD93I&#10;ZP4T30V/X0iyD6Sn5GE//uVtCAw7mABYD/HnxIanhZnn1tfUkf+KG4qnvpML5fHwGxTzPtHFSKIN&#10;/i3g2Yc/vwH2Wf6UCuYRXwyCNhx7rJHyar2lYzHqHXRvu8AMnzTuaMfMo2SX6m703qAC+YCj2t5y&#10;tsjmia3uk0eKFz1z4xZy3QbEJ/wxTADvD3rCKTZkXHGd6qlDcuKxuTn2hXc8VnnneAsNMumLfQME&#10;IkOXWKzOr17lBiuO4eU4VFtjF/2IGL2/b+swLhLXagwBPDu+IK99x5Xzdcer8cQXOveZY74fXyAX&#10;5PBMWWjQt3aEXdqadgOPD2OONEk1e9oNTXxARXWGX8buzm14Q9O7xctjOu3t/hV9oIUOmWyByE1b&#10;IAugrvUcgwP44tPUUV+9aRv2b295halw9elcG7rwirzy9pilpigtdMTVwt9uME/ql0zGLuQIzE8+&#10;s02yC2iddnzcMvrGI/l27PecR7y4ORogfwDinu0VfevVKktu8fFdLvBlbNu40Qedwu7SDtOPHHzi&#10;uZ3jPTqg6wIVYa9709FGvdml7Qf+6Wf3P3K3AD2YP0ef7UdXPvFlvKF7MfOvxmTRe17RNqjOfRK4&#10;uvBzC61Dhw//n7Y727IlN9IDnWfMiWRJN+r3f7LuvlUtrWKRzOlM2f/3G8y3R2Qwk2pJFrG3uwM2&#10;w2CAw4edC8D6phvfvjV3/9OfyrI6pq34gmuMc/qu9QuLbQs718EfiM/SHPvqq4wZ1jHQmjN7XbT2&#10;Lc24eHxVGcfnaQf953qioux3rvvIeeObwyTyeyNt+pjytdm+uBDbHaOqz5zHb46R7/jl0T8dz80e&#10;+NTfscmTlPbNleAuXfN68PhK/ZwfPB3j8GGPuVb1i7x3vaA9eZkL+a9zi/hKbqFT+R1/Tu7Zvp56&#10;uSW6j06fo19e6R0fuwiM1nxix2znLqsf+aA+YnvaBP4+Lbu5g7wFuOZK0z9SGnzNUj2b4xxNfoNX&#10;vyV+5Gl+93QvMIaqW6h96c/esOFGPL7svCI49BRv3pxkQfDd1+mLKaerT+1IyvrirSdsOnbpD85N&#10;+YM/2fFrzuXEuYvEPU+FG/PkPxcO6EWX0U0+wt84NO2pjxufgLd/wJOu1p7LpvAtDV7+4pvSpNx8&#10;MpZG99m/t4PzSHPfuKs0c7OnfTzir/ARbzMes3dyZpmrfwbLW4zoS37SyY2m7cdtL2MQPgh90Xb2&#10;hnZ4RmTavEi1CzbQRj5gxfcn6lry9EuMgtXJfu065Zu/9FPl9/lgL5SnfHLGaAlnc8idp/3t0+uf&#10;PR+6z2nI/5+B6hrv9A0J4sVfdPA3fOccRN/4PbjiRyycz/rWsTy7sHbtVnn7X+You86nbPiIU6+X&#10;94RyfBA9Ei3NDfpJ1x/iMb65QKNFJuDL2ck26xRAGd5iGR5aNuerdhcpX22Li3zHtRk34CCRSwfv&#10;SFIIjvw5EFNn/D/lfAOz5+v282mftFWebe8PdRye9J12GY4r8+KfflB/Bg/gwld4yhHk861jn+aZ&#10;xPi79E156eeffllWL27vr0CGsBck6aEffsxNOtWv88wgSGdnn1frb7LTlv3t39wYrc2BvG6dauwL&#10;Np4nXDQRcOyzx8rKt97KQXgfq1U94PhDvqwOYihM+Mbr8flCP9p5juaTn3q+mHIwLfJged+jA9hc&#10;eK+77yfb3w9f3j+6qqTXbLvhpJTNfts5u/TafefsC1u2+O27OchstA/x1Q+HPxr+7k3ly6BlYzt/&#10;gPt4OSVPvycXjd74LTz8MvZv3Q3l8h2b248POd/KQXis/NoWW76c9R9t6by7FwnZUaNt13/HaavQ&#10;P9uGdud81SO5ghoTi8amB+HGQ/2Y3JGo7lrYA+N/fm/0rsDKLIfD2xzjddazwYXXo8fXS+X3Mn38&#10;gtjKtnu99QsXnvfCqrptq+zk58zm/Lt9F6/kGzMLeUR9vtqv0G3eN/a1qtIu6dcO/quD/cEdvT59&#10;mjf2KXNz/laKj9WxjNBFb2sfX5JD1Pt7lS1a4eB4c80lPDsrWxn79zfU8Rt/JC8kN+GzUN7sOXL3&#10;dfbLa+wYndDwAX/s1pxPfNELX/5DY35P04WLDzn5zEVdtTdlihyNMLuB4+aw3KRHkGP9pGtTwcNh&#10;8796Y2jWc2ZCa6JOYCdTcUTq69ROwDk/wdiBc5nUgEzwY8AsDMwJyChxOnRw5w7XUV6dO3Rtga0T&#10;kIjtvklx6TVqP/MIs9/ZBE4ugN/3AY43QaQpW8aG8qB/dN4J2P2JmPJuY5igzAC6Ou0FUTqFUXk+&#10;/xo/BSFI07DjaJOCdowQ7MmZBQH4m2SW1+hooSAdKUlG8MGr3IO0dBeNkL75bstt4XZ7AoWNwc5R&#10;/JG/1WtxRtb6auxU9ubccUQO25w43WHl8E1EdIJmIIenjp22jtFrA0aRv+UzqI0trz+eRFKcsaGD&#10;QfjToRM/A3Lq839Bqjp489vEig47CGurclC9jnzHE8vhn/pNkEiXvnIT82Amwzz4EE423su38uOD&#10;bZuWn5Nd8QeW/9KsnzpIpx5t/2wJOLB+Q1ec1DUZRl4KeuFTHRg/cEy0jV/QLi9beIu7WyfUYI/t&#10;r5xafeRev6UIIQB/J7f7tNX8RlPusq8KGZxzwgoPP8l7XyvmAqlXZ334+EPbgD1eZTyvY55JPzrt&#10;JL/88mV+C7KLLscm/nPR99MvjwsfkuXff/mpC0Bsl3teJ55//XUGlXfvvs4J8/xGGB1MwntRIW0L&#10;n44ff/yhZY2d6C2Jr+86mDghia4f8+r6D798zIn326++rq5JtNFVvHgNM154fxOZMwGfNuVTkOrZ&#10;Jg/hK08AcrvoFJ+QC9SLU35y0fe//V//bRawostPP/7YOv6CU5rsN26z+EAXZfwN4GkXvLqw8nl+&#10;I2TiMRNFJwYJJ4toPt9kARwNaD6NTWgTJflP20amHPp1XhUtlrxyYk+Olm7tiCLR0YVPJ/57AjX9&#10;Bo5P/R7uS0sZ+9pHvPWJndRra36yADIX+/ZE22v2s+gSGvqH08WLGfiA5S8OlDveBXh6wKOj/VkY&#10;eLTP9LNpwFQH7yFjbRj6XMDoK+CmT3maYW+A2nYmc2F1wsOHj02C8aIjGN+fgTxye+Jc3LbIocto&#10;yM/5sN/TjX/KjQL/9tO/Bd9rWxMLuYjz7lVe710/yvM5OcxnJsHJ5yf360PipPpEDh1HNzYZ5+S3&#10;Ua56lwfdB/BzlzK62hx5wDhr0err2Fe6MFu+6uFvW69f+EEM7PHgDD3ebJmL7PzlZrP9fTV+m/kL&#10;O4E+JU7QgOXZg3z9Vqe16WErmXRsWyemteXf/vG3UH/Oqx2/++q//Ntf6rt3ec21WJpxZ8fTyW9u&#10;WDGfEav4eCJp5yB0qF3GUm1wfHv5gE/jXyeB74Pbxdbsb54kT64aHjOnkiMsupuYkmeBRRn7PSH1&#10;YxZad86k/mP8Y7sL5vBXr22v5unIctxchm/8q1+Qrdzn7mP5xkoH/Xn062+/zYXzr/Mbyj/nRoUf&#10;Eo/6cxYoxOqJLzo0Hyf/TNxNu5V/5ZCVtg5PZYDM7h0dtnzrPjR+d5yfdo/SpWX3z7moD3ah4FN4&#10;97j8stdwWF+KzekXPRmKYDqTuScD6oEnwxo/uSly4bE3eiuXM2ofHjmGw6baFf5zB6+FlHlN5Ofg&#10;i5XevJk+7IKI+LgWwsVDPCJuxUlapu0+NOGnf/Fz/PJLcqOc3pjJQootPvxC9+qfuF5/K996OosL&#10;5w87Byar+YoNwZWf8GCLV526DdrxzB1zQaInR9pGDhzHtR+E9/rAWEaWenX6ef19tts/x190EhvT&#10;huLrJUAPhu/g0GvL8fQBxgZ1Pcn6dXLJ6mu7cyQ4y2O2w9+NavgubzTA8fbDqdtx8Om2b1Cx2N+Y&#10;GDp+ZwI6bbzgeMePLaMLWmLROJZHxobRxfmdfi+HAT5ubmn7zjnZ8rPFDz5YP9kf+Q//O+af9pXU&#10;o3vuL/mr8ZB2I3Nxdg7hIhygtz/wkGOBaBYAt9xNcer38zY3wYTpFYtOyMUHvdn95ePGyum4F/+J&#10;ETdYoQf6jH64Pl1bVn9o/MqG8d/wRquMTkN/4iHH+gm62nTitrY2nqYfaNPGNPzE9Pjo+OWK9dUf&#10;LonDE+69zfXJYPR37N3QpJ7OFtqM19p17apO0QMYw3744Yfy8nMTG3fGNZLx8QH41f/ZF2tbTi3l&#10;K7Nz4hz3Inu22pJ+e27NN+a1S7N0ZMt56tHi03h2PiDe2j9mbPWzGG5ysC4hpr41DmVNggwXl23J&#10;7UU2PI+/tg22PeVAbcq5fatW2kHdZ3a7GSDlYMa1+DR6mPsswAX4T2zM2wC+nJtKN4e7efPn2MwP&#10;f8rro81f6svwHz8MD7zo2PyLd/WeOdDmLznTDXjrt/rpxI8ygKcxqLaI7/SP+5xJm6s3lypOx+3J&#10;J3hsHOAz58Iz/3G8/HdOIRbEnGO0cLxRZc/1xB0ek2snH6MBZKNhM5j537vOq/hz5S1vOGjNB5mq&#10;7dNSigv6AF7i3r75Bh7Lp77KmtO33+R8Mm2vD4orsLqj99M4ztleH5vMp/Awbn3zzeuvfjrrYWh8&#10;XBD5dC52/zk3L8B1ztScRNFA4yO6f8rFF32tpcEjj6+cwxln+/rxtEfH5JT1J4PSH9E7d9Y22/7x&#10;RnnfXFB9zP3lWL7nY7Z++Jg2Cr+JI+fN+ujk9bUDs8rLK1iHdsYO8Q/M9fjlx/S9iyb27RxXWQS2&#10;39h/40mx4/+YFhpz1+SRyP7q18wBvp45gHYytxKj7Ow6SOjhX/Tho7fh29ho/gwfdp444u/5KStx&#10;Om3DD+bNTyBlYMuv+Wno23bBt52YnZiPwofFsSnHtfeU2qBZIHLqx4dbvjida0cPsme+P/zENECP&#10;XWM0/uc/Y7n+j2/Pl2M332+cX/OtxGPbXwzqBznGTG5V3lhKbPgtRovvpQ8f9XxpzEBnQZ2+YvRu&#10;K52qh5ilf/DKP+31LhcLr/6dY7A22N/z89W1NrYvzrkDOeYq2h449hHH7U/mjLGHflMvZ0/7BjO4&#10;Lb6+xPHyQu9ihb5Ze/A+mLjtGCPe+Zcv5Br5m0xjhBywr4je+MHiir24Wp7nj86Rjv5wyCKRTh17&#10;5OXwz6Q5r4HOuea7yIjM+Z10cUtPbRh2uRj6c/pwuKYfmx+u5tkNbFydg+YTenjd6x3IXf3r2/hO&#10;m8B9m7ZTJv/NeDhrMsrwr4zs8wv5W/Yput3le6hD+/i914nPiSEXLpeGTmHVjy9tpN+Di1fExAt9&#10;qKp0CALaALSs3jn7sQ1c7X3mlkFsTCU7tL7jefSf8adFUBrn9J7xhv+jQD7K5MX2k7TZt99+3/ZT&#10;JrYBH5VffOOcfI/VbWzwRfvCm8yf4u/GdMrMV9SFqO3AzOoTe1qOSaBjVmLx6/hXrjTvJMeN6/ou&#10;f4hhZXgAfJq/s9P+H3umPx8/HWHVMbRkXDCm1Q/t7/VH4iNyO5ZkPYo88WS9yrql8WV5kFegRIC9&#10;SsRadSWL/6rvxBW/VOlSTJvs+IMOD8B2PhC77GXTvvlUvTLQGFEXHeTW/QmJeCw48tjw09brN32U&#10;Det7F63v4Ddu8YFf/mIw++Ydzi2UgdMEg3PKbPT5GbPuXEdnPpNrjvqVsVh74XePp79Ej2f64dG+&#10;Hz3RLDRP51BeGnvTFtr0CYzuxujpLXAf8UQxbzvBl/3mAz5sFtsf0j8mP0RO/ELHK6SCI4/Jfwmg&#10;vP5+2oX40ZlPrWOf84sjo/W+0OdjPJu2wjt6xgRj2Xt8A8Yf9e3H8tu2hLEgeGB+83zmHAyFH66N&#10;h4/NU3RTPnFbotjDhzvebDvDi3LVzZ56dS7s4vuA8M9xahqvyo0zQPz6gB9zfWDOZR9zajd9LeQC&#10;8AjDvJ2KkTpOAHOak7v1yu3vxyQSneMRbIIxDY/uj2CSFVnDN4xKMjyXz5StruMkjo9TIlu5xFed&#10;juObZKrXTDhWF7TFc1dY/tE6XtsJV8YGiUwdWHrbLQtCEwH84hw/6PQLW7e/03sv51+kcPz1v6we&#10;5ZcshKlzDPdJearIfKkMmbrVA07x1qCjO7yXYBOsOnKbkKvjYAu65X3ZcWd05D3XbWmiTLFXHQf2&#10;Y2H+su+OnAvn4dfRZmkf5c9xe2IX+sYTP+TPvpSS7kfcE3jQR0J8s8fk3UG5z92OS4ujrzrybX2m&#10;X5z9PKFEj4s+zHd/t+T1BCW0oJvDqwW/83VILv3Xjudb/uBpMrfuzvauy9bb7r7+S7uX8Bp5we3k&#10;9Yajb0rcb5Oj3GErbzhxMVmcCfsk3E5us0B3H7Tp5tgF6Z0cKOPbx92/E/Mmb17psYvCJuxAv7Yw&#10;RecucvHAaTP1TqiSTVtmglJ7gwPourY6iWbL58So7ea9IuYLnYvCgJ+XzvH6xEQH3edzU4s6gB8r&#10;5uQuco5+SwcHPwsR5Gy9tCau3zQAbhOw4N/1Q6Pd5gRAnQl18qmc18kRnrkAdPyEXSepqVduQYr9&#10;LhB8+41Fs9ydnrFgFgbo+xgTWF8ftt/RnLyneXlK5xvuHfDSVfWFz7lgrd/ISy7+3n16p6lPgle5&#10;/BN/3vkuHVHNDdnZ+odus0CA7+Lz4e7Dt8C2dPRTPzEyNpo4jN4z4LsZgTw4i4s/HsqA+CTDRygq&#10;RjN1kwtmf+hqQ77cySfmS3viVR8yiRJHs1BnsU5bhzblnz49+IU4VJET+c9lbV+Tj+9wn6SS21c/&#10;i/Uo7Xgv/i6NdgPs2YtqjqszpQ7wh89L5coWTKLG73NCuG2xtB9zotsTwsPPEwkLYn59vnRbZ3uX&#10;oy8CeHTvyULKXOB3bIEKax8nUZ62/s+//a2LtN999236yVyM7qijjfLXE4PYoh3Eib6snchozBwf&#10;3n2gDj6Z2W0/GL2yHx6bL2pPeOND1p1H/YVP+LcdGrfT5iLAyYc8g2blVC6BzwBOJ+Ep7+JbeEVo&#10;ys5Jb8qryzO68kuZeDAJ/zkLgT/++NNX//nXv3/13//7v3/17//+71/9j//xH6Vta+fLlrx5vXit&#10;ynELsxVv6Sun7ziAGwMuyWxZaN0ePNve63qiFDa8ePEMfvVPY+vDu49N9Tn8xLd53z1niyP4cXHs&#10;Fi90Gh6HrPW7T5e7PsrRL1hYa75JW1aPU7c03yQ3zw2aswAVK4rfBez1R2iQscUYiZ8xVh92Y89l&#10;d3RRt/Jt2/bO7o5r1d/p+bwxFLu1WAWt8tmat4PlWfrEj5iwj//drsWVzy10W8Dm84efxr8zfhrG&#10;hx4d+8QJvstHLGmT0bPF5WUPXyeQ6nrCr48en608W/r1CSgEATrX5rSt+cMd966r8uVXQv4JKM/3&#10;2e/m4jFHD3896Mduugz98GHr3X9TN/YqB4tP5pZt+eYtOBZJbPcDd+Vv2W6X3pZ/V4fhL1iiV747&#10;fzkxg3bbxlb8Xf0Zl8ibTw4OuECRSUt0evTtpcUPfnWKbXfdllfj/Ni0vjJmbf4yxwHLxz6d7u09&#10;ej76xhOfHLnH1ZcOEVmeay++yi4d6aQ9npf3mC0oHm1HvzBs2RNd48OF5e+4vsnWAlLHiFSuLqsD&#10;O+Rnv2PsBo1ZgMnCjIXvyDIOhVNjwEK/uaBcZ/xA2/PzYhw9V+mULazPV+eVPZYMFpzqG5m25qR0&#10;JsO80zGc6ks2m4PXi1vBQQO/kP0ed+x3Y2ReGV1eFqC+iQ3fdl776mNye+ZJw3NvgNh52+ijfdwg&#10;UN+HOdx4ZXzDP/ns3HXtnHwfZAbmw1+RZIAp0M28xLwGjfzVOY6L0a/ZOQ2/+a0L1Il/C3frp+xe&#10;UP2TJ/EB1823udAqx/7lL39uObnzmbbCC/BP7YhtAI7j2pytC+aT76ZtdEc4dL7j9+DQB+PICl4G&#10;QfhgfbSye/ExOfS+mB8pxd0v8yb0aHy2nVdP9iPRLv57fGTtHId448Idap+CXLxXv8e7veP+3v51&#10;ISQxJk94ktlbOwrx35tcKFldI6Rzxy9ZhVRmIdxc8uv0P3UUaa5hZ+LAHHRvXNi4Ml5pMzdGuCnj&#10;z25C5Ju0N9+sf1Zn/gP1IR/UF4/2cfGmvoPj78Tf5zxpC968eZ8cEYzEGMCHbvS8+1R5P0ufseRT&#10;7GTDp1y0cp5MT/6tLqcP6N9A+dbtcRBzTpPzr/ztXD5FfUqs8zXGaPTA6DK80U3Z2ENuj+l23kJW&#10;PvH/roVuDO5cbv2w5eg1UeeL2Vm8jk/lfv+i0+jA7tqWON1z1LblqN152J3y+f7yjyXHb7YTs8bE&#10;zpPkJcrJM+dBmS3XT/nbxVtQNB6dnZPj5amDl/LBDHLo0IopT31O++qH1hGClXmQMQC0jpzDV5n9&#10;9aPjl6D57VQ8pZ1CYv4VQOuPgVXhNl9AXx/Uh6c+SNpebiOj9S2bhtk3q7gIXt6YOvkD4j8+L02e&#10;Ut+1GVVwXfQxrsLeC5CHEkrhn5mFJ9hvvp++xrdqku+yw6+fs8YIX3w3tioxKKkfX05OR7Xzd7v7&#10;BK/9t7l5eXAzRPUmj2nzfKvO/O3BY9uq/cm0XuqNfPyiSY6Ts0bJi+eYs9bMtozzhdYNIndYX2++&#10;cbPM6nfH2311+JDrDYOXbRHFBnVg7bE//MaupWdbcwjfseWA8+3Cscu+3b0YJoZQrI72M8Hok6Pa&#10;aJ54HFtXh+KED93EXxlWiN3EJBn5e/1G28a2TB7kG35H4yMU9NkVDLKWAABAAElEQVTVo+QUS92d&#10;34eMC2DtvC7oy0exuXOa7IONM+e06rBzzj+2mc/zzMhf3F4fOP6qbtmXbvuGLjyrL9rpL+TIqXiW&#10;b+y7QNnRhawFeG/5OTo9geX9vDxI5IL7GNWCZ19yWRhXl6WpXimrf1gdVVp2aNuOZW8cmLFl67Ud&#10;0fpDc18O6jl9tXXTps95rlr4LC9li7dlT3Rcot/ZDl3aM+t63nB21L3mXPvgZGP1tKP2mYu2s77+&#10;O+wvPtvv4bKf3nbEZ/dvTOikmXfsVZWQK1jjvEPzWuq8hak3wJzK+/4d//n+E39Fn7WfL0D9E33Y&#10;HE0vXdnAJjebDTzqQtUivK25XmNs8J1XZlMfKG98HQ7/pzZsoMtuyeFOWr7dibqOPp9ZvIAEnCDv&#10;3Q13ZzGCJXuH5yYfCWkGHIY+DdalL+OSUyyd4UzAlKPpJP1s74qXvoaMAx1rBNvF692OEkjsGV7T&#10;GPYHxvTKSAHZi7fJxd0f+LG9k7GjF7yLz+GHD1ywdU0AU9ByX3DS3E+OHfQkRDLAIypKnI3+HCtb&#10;Pe0v/9MPL152tm63raTj4fOkvPjFeInVVJzvTWBPCm8HJnjsXf12v/YErwNYtnf5W9dt9EvljeNt&#10;N+UbC4uCz8qKcZd/UN1l7L5tP+282efkq3ObvGr/ob1wj7DV86bRb3Y3dkty6CCh9dE/4PTE65R9&#10;SbK9nzgs/jK/y+WeJxAZa1sEjG1HbsuTwdDbt+W/Cz+M7vv4rqzFv9fXWzebnuiBV/72Ltk7HbyJ&#10;29NWhxCOlu7Wfg74xcKihWCvm+ErtDtx+vnzvIIQC7EF4Ixf5u5iZfqNN8+0/ygo/zNpy+G0gf5n&#10;gVuOOifhKdmYpR3Zvbh5/GYBt5OdHIPGO//mz0LX2u1VFK2/TVhq3ym3D+hdn48BmcTlFWqfPQE4&#10;TwK5IGvRce98mjx2aGkauv28TlvvxH714CKy0J2paYnZvHYe0S0nS50Lv831fBBTfn2VE3rtk0Ui&#10;kyR5YPuKST/bxbanJSwQGug259KvvOLi6te2GN9uPiVcmxgQ77B27LZ16E1Qgt872pLf337ztguO&#10;P+aJ7YmHp7mA8hNHT/mv79YHjo1vK4++nqqqDR0HDNLiRQPO2Eanie9H39r4aj+HGb4rXx2wnV2x&#10;N+2onOyHXiNjj9UJvcOieGglMTZ0ot1jJfFR1CxtCFYHbWUhxYX6n7/9pXpYKMKluIe+etBHwx9Y&#10;v8AzqTLeju30HqQdNx2a2HdSdGyaCRBbp18jWv7iEY/akS84o/Mjch2Du4/uOqnXl9fHRb590cUa&#10;l0V9elsUWZ7Q1ib76u+8lT1OEKJ1lJ02nYtKTjh6ASN4qaktoUg/sbD8IU/n//zVX/MEi77Dzi6m&#10;aUwHhYlpu3vxdsdLNL37F/7CJT8TyZzwjD1P40wZEIfuXuTj48LqX9vrs/G12HASBx+tY9vSp2zu&#10;Lh3bVw08+sE7MbF+CdG1oPvq1fvkBbllYn9p71txYAFS/5qFy495GuvHLmrq56AndQmBeaWztubh&#10;bBnlw5f58L+2sudf1PCyfF2f8N05EURfWvSBezy04A++GiNkJlfMDQV4kzbQOZ18G/67r8ark9GW&#10;PvqKy9l/0K5vD6u+5mr3tezSdxs7PAW07QdP/ipENl5y88YE562ak4smBpJ9jh78O+MA/5DhbtHF&#10;ddwLEvktyuV5LfwFHyTDHfEjX/+of6MWPjs+b1TssVevkVn5PTGaMeetcSgwfulubcBXbFpnohe4&#10;b09R40udeMZj+M+ixcb5ZUsWVyKJGheuY5lVv7SYAXf5yDu1jYAA+ernMzmC3IXlu7jPt3QbeUOx&#10;cu4yXqIhd+ydcWSo5/u6ge3oNqWPOERLrg85K2u35mH6FTvWFjT8wc5ZGOOjoX3K6+6TzZknPqen&#10;tg3ptHR4P4eRN7Fnn0zbtkX6GaDvS7S1KbqtfXCHx+QD85SRPfTmI7Xt5ApxtkAz/MyPNs7VydVd&#10;zMl+9Qpty4LrItvVJ1NvDrW6wg1KQRnoNvv+ruOWj4+2DN7SrD3PXTfzlu1phwkGgZVA7LTjw+/4&#10;Gas6D439c3Nf3gQSOz0x2/PitH0i4NLfuPEqFwP5Er/1t7d0VddbjD30zQ1UJz83f9Yfa/n4Qlus&#10;nXIFvsY1ed3roL/3FGzKgDGUHvDb39l5k0uv5g2JN4nj1zyxrz2UfZ157Hd5mtJNhUB7mte8NxdP&#10;fRe64yvy2b95i487x8X7xOW067QPmU2JZxhXV/4cH1ivXzZqma0Lbu24HXvq8VUuKuDTdhCnYZUp&#10;68Re5I3v2Tcyxh/ru3naZdvn3lZ8sXOpkVsVq0MdFm31D2P2zvl+c4NN/HOXa39trr3Ruz7UfsZI&#10;yh/Y8Rm+D9q9QLm0izs5gI0PeVitXavDLmAu/fKtz6LrXbeleciwwPcYK9rORy+uhT/9/OHruxz7&#10;1qPgfXbTQuLGxd95BenY/e68kYrexrPGcPBd/EWnffZ8VJx7G54bHqJ4Fr0Tx7nx0F9lxJ97Xtu5&#10;SdqpT4lHbsfx+Mrlg5m3yMfy6NN4w2eBb7ZN2Oli444Bi0MXY4TfnFvcKBM85/OzfjY8H+3kGD9z&#10;cxerXYQwh2G/mzB6TppjbwWDVwujC3h6vhi7YzN4n5uXd65eX+T3q6Nx27dRdtpr7cPN/h7jMcf2&#10;HnnaU6iAW3Yud6frPDy6HfWCad/C9uT2zmtKP/3gIW97Pu5PZYfF/xTQ7a4Tfy1snbaZc4axWdv2&#10;76Dy0cLaokzM7zhSmuCLSfKUg37neDns+Axn42X72W7R2X9QjQ3KF+j+FH9q7mVH+pL8Zru61Nbo&#10;fcExsu1Bd/GdShdC8B8ZM88YGcpGH7x+zQ0Qi/dUn5GwZcYOQI4yc8itUy7mfw+qXxBs1785KImy&#10;fUJ6eWhn/IsfW6YP0j3jqLjwX5HBK182LfXZqj/ThuU1eW78tPJhu0AMRj/1Gi39J31/L7a2LDhd&#10;wyEr/OcCkvHkIXzWWCAOP9tfPjx9zf60wfFZDtaXtaHHpy5swMru+WJs2mN12pFd3S+D7vZrcxmv&#10;r4wqXmR8hs5PFW3LLO/Fb5y09vjlwb45kx/kT3hg2u6GVF/WGS1cmQ42rowbYhwwobJPTC3f1pGB&#10;VTEfX3Q3RhnPzWk8DRvjqoub+syzSo95cKw5zluHwi55Px28PiUXr/qA3geqTw7VAfXdz+HUTR7Z&#10;n0xR1h6TLZF3n6rr36ljN335revFx+7KSPzJT5XRceBpXIwuJ8ir2VMdh27GAXrsMd67j2zn9vey&#10;6nx033miej7eG/WOO+bNCcFdQBsPU6Z+4ErywSWj9k+h/FF5gzI4iMBu5+jF74tnBMp9ceaFR+7r&#10;rB+IMfORB7+D80C90Uzh6JS2vLn9rs7sT5zV2HBAU30i2Bijra/+ScJhcLdXcX0bseIBinkSv1/8&#10;IP2rgEHk77ziJbKjxswHTh4IUeUvPtnTXyf/Kzfv4tPpr27uMFd/rA8s7f/O7aN9x7/V6yagTwBD&#10;4vAN5nVwtzFEvf07s+6nbBIQw+Yzk+QZhBi6tGQu3+XTbTvFTtwXZ04iG8aRAegHdKIdPNCb1GyQ&#10;SAQ9IQkOWZLXyiox+up5xVKOTYSndu09IptYntKNjQhWH9u1qzITeGDL7vv3siL5imzlW9fkeILX&#10;Pv++BMUr+Sh/0YfX2Pgo37onfLCNHS/W3RD3EXh2rr/vPt0nOJDcedmHt37aOtvdR7PxQ5d+FILg&#10;FVI+VWOPspX/fPtS3V3W7u+2/G9f+C3PLd4JbNW56RQFn9hxp8V/ZYTjE57lHzn84rPtu3LR7T4d&#10;tk+uPrtdHFuflbf1/Lfq3ut2f+lnkIzM/Ok/z+v3BPYxATztQlCaZPF7GD12u/zpYF+y66JBLyjO&#10;xNXkZz4WYsZn8NcnePV3S1Pm9TMWoroYE78BugG6NQfk6le4tGy/5sLPY6GWvffBwYJPFz7ORCfK&#10;lvS5Xevj8UP00X5ncu9JurF3ZGuzdtuwuuL7KDTs6RnQRkHsifW54PFrVhdzmlDsXdgyRqz8w6b0&#10;fm+VDmw+HNvmZJbvOUGrKFjk3dwzOuPt4wTx0Z7oPxV/8o/42LsdLUh0IY39x/e7eCRfTPNM7vom&#10;r/QAG+8marU7etx9DGdttF3dlMNv+8KJbzv5DQ47N1ae4MNLPZkPGdNHxgfjizBuvd+U3gn11M9C&#10;B96P8plQKFv9tLMnKsDoMnE2to6e/IHn0ix/+Pbxt12Y+m2rx5auA7udo9HnUetOOTwu/vG3xVyL&#10;my6yzRMgH7r1NMKexON218NxddbJ48vWJRR6F+3NHjxnQek200N8QJx8yUJr1mfKp68YCr9O0jx9&#10;l/2Fh+18/Jg4qV/d6LT7S2er/A7Da56g4ePGXRFOPAd/JmLTfui125SRN+0zTwg+OC/fRHQK8Z8T&#10;+l4Yjwpvzs0E8prXr/zwQ16Lnkm03xJ1QjUnKnpTdM7H+NK+G9lOUrUbEBJ02vhrYb7IGXsmn+4c&#10;h15ol354nAl2BFXvxvvEqpvcwOKP7TQa3MqOTs/lj/2Jy8Nr5bJjx8qN/zK7fcF9DuKgOfnU8Y+n&#10;yr//3quxXvU3yDtGxd9zI2L6vXwYRrIeWWPb5BjtVhdCiK/21XN3nZzABiv0mEzfnN2n+uG7r2y6&#10;L9QcyqQ+J8+J03Fb2wyfO7hAvIuA9/LyjqKbU2vD8UEj4OzPhYgIiC1Au/g4VmLs6CvEd7H04OEH&#10;XEjPrQDVzVxNXH6Oj/h5Y8fY3HxeCk/QTbsrl9dXpu1hG9mjxy4YVJ8jW515eZg2b9OFrG7PmPQ6&#10;ZcYYY8mC+nsW8RuKCxsjcDYm6WNOMHynv9rP/6Un+il79A/Hd5vsb3yMjRYuB8dNTlM3cSbGxZi8&#10;ru/gtYBW2fDQig/94cxcbtpxaWyXRRfpcjB98ilfeKunHEUnx3uBN7VQjuyhXX3u5cp8FobXHG0u&#10;2Dpb/JX7sJVcF2X29Z87vq2P1x9selr2sGfL8VxdShciWKvjK31LmkofUrY2Lw399MWtc7zA+xZb&#10;LESuPNvlPYtGadP8rd3cYk4pJktzbF6etp1XnbGhOocGvX6ifbuYxsf5Uz4n+C4imutPzJvL6H8T&#10;D4/2Lz9CDr1dUF2Ss676U9bK80X39Qu8R3+Z8eSOe9/XT7swFfqQXcoY0/kbL9veoHn6sONt/16k&#10;Oe3Yi7iHhu1LWz/QKR9lEXX1jPIKjfxDf/V8DNquYuAAPfUo/b91OfYGH0+RLozP4/fwAR2XziIL&#10;WS4Qo/+Uz+tP2iWLn5Erps2TyNc+O5apK4Qd3uJpctkU7xNQ8NCC2niOL/pBf4IDj06xtLVLP2XD&#10;xwVIN9F5Ukz59Ld5q0Dtvvvn6AoPL+rM/HT6sItybKCTGzfrh85PxzZ2r//Q4uEJXzmAHmD7/tpr&#10;PAnDxs3IHJuYBefDBz7Zvlu0lpdZ+c1rxdtfIh9sfmfHzsdqTGvzFb5E4v9LfgII1HcpW1p1wJZN&#10;Esvq13LxnT/1xT34JYrdfFF8tNUjvI1pgXi2Y6j66w1PHBbAS27ZfTH75YzNUDzx++71vKoPTueD&#10;uZhkgdVbm/QD88Q3+W34BXLMk66YPHrIfV/nVcriwNPu+ihcPvjz13/pOXPH17joc84r+xMveWoM&#10;iGMffjnh1/IuUp4CbQIaF9GPfPvKxzfRK3/d/zVjvZMP+OGrjC/4yv7C8uej1qdOO5sFNKfkhou+&#10;lao3QnsrmCdk+akBdfkWP9p9/OICgPiKXzMXB+S1/YwO9jW/2Mp+dR+s4PB3+oq8fPbJAtXTgvgN&#10;Fk9RYyZbspdG+cgOv8Nz8dbW3cKli4vdi3PRn3HCsfrfA/qj3w830cEHTMy4QJ8D42jcUMepDDyX&#10;7Xhpbac+vPAMvtiid9/AFsf+Jv+lfumX18rY7dbbzqeqXF8kNZRuugwv+o59F/If7LQvIrpB5dce&#10;sUffmhcMMSJ38uf4ZsdRSDOPn/w55fJlSA7v81D8day4Y0r6Dpm0qP+OXcrkpqWvXsFZP8Efuwej&#10;VqBNOaCj8aA3oZoTVump8923A6XPxsgWvnKzCJzApKi0Y/J637JYm1MHtV1l2gZ+51Dt0+jS14yZ&#10;teapfuW7/E+9Mu3Zbextzr3VdU2wtfHNqHmOZvP5S/o03zcfyy369pyzK998fyei8+o3r2d9yId3&#10;16d5ocTTj+yW+tixbdLyUzb70y/lpWnD0XHr8FDnDWQgqhbKgn4n/+15Zce5G/+1mevQTq4eJnzG&#10;V2ju50+RmDId/AEd+85hfTLNfyFU/srN1vkoec23wfJgys5Vr7E45Q/9H/mpMR4enhAmxnE/PL4O&#10;sA3OxiFFtMf0o803UE6c2h58+rdtbzZ0Ph55/vbGuLvMHePJAegf9fil8Og5u+PjxdE7ZTygzHpA&#10;HiSPp9P36XX6VhEGqbtwgXglA15tyoEw1zczSnY+qlyeMma1C8QZY+cjF+O19PbxL050Yzsb7qCe&#10;7H8FyreID/yVX73JSr83hLb/k0lk9HyMf9M2Kw/96DhzUeVzs9lgzPw8fGlPVzYE4qX06Qb32PtQ&#10;aQiffV/+5cP4eHjF4c/Ol56RXYe/ab+r5rYT/djep4KPPsZ3TtC/Ll9FB0CHhT5ogzjQHJbxJl2s&#10;c499e8fi/p/YPtp29KpmRz/jWVdfIPVkNFvB1E51gmdPUo9tv9FxE0RPoHISZTG9CTFCVrjtPRFx&#10;0CYYF2znd/sy0PQEczrNvvMa7Xae7ufYRJxe6+c+Rp7Gx3Nlca4JscXEl2AbXgKsvmnIe4MMr9EF&#10;PXl3XVb/e2Pb7/EqRvd8wB2vBedL/UWnbNBbq1xSaPHh04P718G/84/UdCRdSaDN5OMpSTB2wL9X&#10;vLC/PpWg1uZFu+v93M49pouYWjvR7r4t/eCsPku39mz87fHS7/Zeruw53HXcunsZt5K5cu849tuU&#10;266PSkT9vES/vContgO+S4RVjv1+4tPn+i/tQ9QjmSj7o/rqRelj0/Lf7fLdrXI20Gfb6S7DBKN9&#10;NxPNvXN5aETXHwNa/DpZSV63UObjFVU//ZS7f3sRamJ08Gbg+pzXQqG1+FB4tRda4jsnPdFX7pBg&#10;j4tPYx2dYteXPB0FdkFJY9L9fqKslyibfpJJaPAtdRjclef/AbcDdU8g+B24TmHUi/zJG4pqW2QB&#10;E6SUdN/vHHjyGezkWszPCb8TjIcc5fJV20ejBXZhvQeOg+9v6eC35NhC7/HzUGgLMCdy4nH85SS+&#10;fTNy2vfPQllxT9x2QYCR5f3QswzPl3an98Y8rZUZ8JU9h9Ht0R8dm/yKBfhdgHI2G5n335OvT8pM&#10;m60uj3FH/ZRPvX2f0YG/Jk6X1lbZnmAsf9v5TDvMCTZ1ZoFk+c4EeX4zjQw0tsN39Zu4uPtg8che&#10;WJmO1zS8Jjdue/Ls6Cy00EwMzB2e33wzTzP4TVW/2/aPf/zw1YefP3z1Nhcn+8o2jJd5ODUWczKM&#10;D5jtTe8KQZKy3IiQFmpswnVX75fS3tqX3/wdfoa1u39Xhnq+W1j8Pa68PchW+ygzuVzQFngr31ds&#10;NZ5Ttn5Fp79eT3C2je5y2X7sC2O89oPH6KVNM4Xy9EHow2xyTX4b/B//+Efp3WDiNbp/yu+5vX8f&#10;PUP7xsXt44fqwxkW1/L5XL0sCs3igUWtlWs7/nn4cRfOY1h8fmI6+/rJxhu/oAXkyW1+m3DLnPQt&#10;budg+mbagI/IWzzb/ZTZ4efpDRch1Rkv5GVztKVbuUtju+3aJ1qMLbngRvbcEOTGoJR18Y+Po0P0&#10;zl7o4oNs8xWIPikfnWzHTnmrB1D+CDgahHhtfaK3BRJ9zZNX2jhgIbVvfCBw6aML2AsP+o+/WWDi&#10;t+nPq6unX8SkE6ipCXH47cJhmeVr/eT4vu8YL/IskpqHa9vhP7poU+Nr7YEnvizkIObA1LtIBo9s&#10;/CdXWzC0EOv04Iy/c1927dW2YgOdsZRfVjc2l3t4tSzGxdLKjIiWcZk6n42T6phyJyXKNx7v9qx9&#10;+NPzc2J0/TV145PyqhazQGZ3c6F9vEd/8S2PTi5dnQZH/pwLHo7bbzJO432XpQ7dbLu5tcHE5JSO&#10;bgf14A8d+Qv440dGKJK/th9Nq93x7K9/Rgd99VGmfnWzPzwfZer01ZSofgLrQwuMy2PzAcRZ5J8L&#10;4Y4X3z78/c1Gti39yt+x0vFe2Gg/jr3i507jopUyPPbzXN4eq7/rcd9f2vs2DBt/zoLlnomD0fdO&#10;i/8d6JOe2iJbuPPRYhrg0QaPugf+nReZcNrct4rRM3qdC2/ruwtFQx+wZ9G6grs/8lNY31Wnxb3R&#10;teg0PXnNs6d+feF3cM3V90KXCxJeBw13QRuyAdBzc7Jjv0HeHJU4Uq5+ZMnhc+EV3u/B8u4Cd/zV&#10;RcpsxaN5jHr69kJY2vFDLkqS4WJvb7o6r9Q1NrXfh87FNnp7bbUcxr6fcz6ysDKbL+GGr3HFGC2X&#10;bPsUP/XKQc9LkjdHTvJv/Fe6yGp99EKLvw8d2nLnuEj4HLyo3DmMfvpLxlg66ntuPHv/Pm/vOP0T&#10;Ph/YLtj/5ZfHKzTJU0Y3/PjGE90Lnec/+53H3riQi3vzkzJyp9z/6CPNA3fb6FCLhuvr127Cf9gz&#10;7T9tl2gZP4WG7knoxaUfiLq1dfYf8c6GfiLnvmZDrPKNXftA2+lH7Ccf/8Xr+HXmOuwis23d8Xna&#10;CJfyOnLDpHx9oQfq/bUNjj3Eb6wMjinijJ07l6Dzp08TD3RzYxQctPT0e8/eBOMCsVHCeVp/Nsh5&#10;dHCN+zP+u0g/ufrVu/EPPv/4+98bf2y/4Ngott1AtbD+YsdC4z/xvvF/2UjBgNwCx2fp8Nk25J+V&#10;Xd+cdaeJo1e9MZVqcPoGsLTVh8+PfqhNOGN121wGnwb0MgegjphOU1Yn38DPSnnSf+kQoRt3jK/n&#10;fLxiwoeX42ev5AxTeJ1XO68eourS86PqVfQnePqEdof//twAPTpOO7NleelzVShstmw4rh179M+3&#10;S7c+2q3y6xMPuDbED4u/cnHevGxfO104Cv4AVsbKvdPbB2vz4naeHP1q/+Ff9/brFGRjriCuVp+5&#10;CDv8Hlj/fO/qZ+XVQDv9YeZm4hB/8QP45+xG5pT93je/LfwL6IPq3OCQNbYIymdtrDIUyufeLojp&#10;tj51nJGrdMZjPt42YIf//sZmDUn/CnGyDw5IA/r15Ax+SBaOXuPrtlPq5Rs3YqaHV63inT4CR7+/&#10;QzQYPc6TvV+SR4HyO6yt+sVzWBuUOweBawzd+QO71l+Dm4LavnY9OK5+K0/Nnos9sP7/7+HbPz72&#10;CVRWzG3dFP1GQNvq+GRzziGufs0f4Tz2jw/xu/umDXI4V6Z9cQOOLnOgeMunpPFx0D5njZVv0e7Y&#10;I68aW9xA9iY/w2fe9/rZGosTV2yfiVqRlSkXPoEQdJ5x5o8eMgGXD7O/uqoSb3d46tPM2TNGtiz6&#10;60ulvWRknVHcdG48Piyv4JE638cvjleXVLIL7O/z2h85iflSi7VZG1D3zyDS0+OOk8LUnxw28+eT&#10;G5Vdsscf5Ve8R0wX5+Cp73zBXCll1nHpzH4f8WNu2Qv8/0y5Z+Xrd8Xrx9WrD13uGkjkfUx8fMnY&#10;6gaXOywPdLtvO3zoFq9rVzrSu/06BQoD1qXy3ww1F1ynfPV4bEeqOPVbvL0of1xF18/Ksm1cD+qL&#10;38bx34NH/oqKHlg5QA8q+9D3Dg97lQ7e1M/8s6Wlv8XkIPxv/25u4QeKgsqdfXq+bRBlkIa4ik+n&#10;obgBYBpY3UtgAv7Ku/VTb2BavBW4PCu7HScOyx/AshOANBxX6Or0WVpB3N/WC1949EK7d83NgEDH&#10;M6lOnQmnyX4HziOHrOVpf3W03Y9xCI4PO3RQfDOrRjI0N/wW5gv+8mvZ4bF88VrZy3/xd7u8Xjpm&#10;B1ged5zdX762V1l8bX/rVsa11QRsPm1ylT/b2QX0LebzTvg78c5JSXx0b3d4q8e285YpX0Cz5bar&#10;dwtfOH6QPoJ3cZfv2rvltlv3fLs4z+Xe/b00i/vSdu14Xofv6oOP/T3xbN0tNu+06hbsO6lbeEmf&#10;u/ytL/+wsd0yPJ7ut2RZt27u3HrIVzm8xpYL+eyoWzO6f8ofciJ/gqxo+pgJgYu67lju7/elcH2+&#10;spK1e2JnUHMHOuA7sdgFidMnlOunBvjKjD7mKPY78cvveOWgOaH1HStTZzHAX3A9weDY4njjNRfE&#10;5CFRtnkQLyfmoDgGsfxZcKKz/fHFw09scpkzSx2xb2iLFw73i7g/5SlBuplo7+QLvs+vJk8mQGTz&#10;NenpN12AyT5+H3KxCdjHB2ptbWEOTv5p+eaS1K2vv+RC+0yyZmImBvym8fJb3pXu60BlhZ9FJItR&#10;nlKYrX2f5OTIrl9CA78+6YRu/FHfpa3vsHrVz/eK7Iv1fWJDDLlYVF/UN2PT2L48KTyy2H+H9RF+&#10;u69+9CVHFAxMmbZ9+I0ujrf/ca27L9nYRYnaOzzUPfAGB2dlK3tkPMocqxs5xqPHRBAtu5VZ5HzY&#10;GB9nsu4C1Wvxk5p5hV10DW4vRuaCpPaxiKoMDxPFCMv2kWvIn5sC2DV2ewpf+b1ttPtzwLPaxvze&#10;oMA3+QNkafIuHEbBbRc0M1F/ym39opQ/9vjut+qauOpiQeYJe4IHx76tNuGLOSEZXfDcEww46pb/&#10;npQ5Xlnw+Tqo3bJqw0oZPJzdKOMV0K9e5XeAs8D8dRaBvIrPAvT73NH8a+5JM26uT9CN/Gk73PdJ&#10;pfHL9J07HpzaHT7Fif+0E50c65f4X09opqb6BUn92omi4xL/p23Mn+SendOtzCfbywfa0+KqC7iP&#10;CyiTx2bxAv/SXp5SEi2dlJ05ltxqIUL7WPD84R8/fvX3v/39q3/kRoW3yfnr25gzYHscv+OjaKc/&#10;Wc2fB2HfFrPlGBR3mHLi8Hz2rXphTxIun/FhlHGysnDH74WKVKh+KX7ccCFPTK5IZwjQ7w57vDL1&#10;J/vLj+Q54XUyllyYE/WJ7+SM5HD1csTY/ZhTaxt+bxulzTmXnnQBHXdSZmtcfLQrjkXPDQT6UnQR&#10;Z8mfqyNZ4mF1F2duYNBGvyY3ElcbstNttITbT1qFDjunv8qr38he29XNjUvzRoN7efle7TI3vWw9&#10;/dtXDk/lfLSAb3U4fdmxMWZ0+W0boQc2K3fLhoaezxZAVtjZzpxw8vzw0sbaZHjLr3RqTMe3o9/4&#10;bPFtydvtHUeuX13uOPhP+cTGc5yVv7nC8dJoz/XT3X+Ls7T02f2VtTpu3era48TDXd7qG0Uvu+GB&#10;rYtWI+Om3+L3fPGU70Lz6niYdIPH3OzQw8rCg4z+lmF4LIh5ZfKX+s4zUzkLOo9+pC7/l/3aD/Q8&#10;O7FOD/Uvweg4sWqBt/BPkOkO+PECsvMH6p98t0T57aPWxRGLvrMoF9uSG4Bc8muervspv8HnKVsX&#10;mVxgMR//NU8nOu/n3xjSGNdv+WbGkIn5uflw2qpxENxrXpV9ZfS+34xU/ao31qOLPlSf3GxsnESe&#10;C7hAPdq7H+B8k/mOMp9LXviZ97uwJn7dSOjCqrYUB/pcz/3DF91eIGLb3jBJtbU3Yisbf+mk2/hK&#10;jv3py/yETf1TorEJjqabG6eGXhtpL3p3/SHbb7/9rva5CP+f//m36PpTL9qZa5u7fPEE5JHJfnBv&#10;Y/s7P+d79rBhPr/kHOyX8W30oVPjmxbn2DlafRA+9Jo4qpTi4K0eLM22w8ynprwUR7/BczPnjE/3&#10;Oij4dfwxJ0jcFbiLzwK73fJub19rvyJxDd9cVvn4dnL+6MnnkXd4tyzxwT/mrru+sezvvLfsj7aV&#10;b/0qf3sTFj3kgn3Cc+cp9XXyf8fpMJ7+lPbK+c6X0LyPHZ07Rt8v6aPrn3kye28WypPfefLMR9zg&#10;RU7H/NCtH3LG1nhfm7pNC297r117fPlSHMSXyj+d88/i8jObzEnpyfe3WIKzdtufm/68MepxrjV8&#10;Jz/u/CXCNDqSyh19z350UI2vk45XXTWGWPR+idnJ08NHe9DdPO0RSwjmGP8j7sEke1M+egytskHp&#10;hbzk+NFtt4+cLK8+vwhMHr3ocP+U44nXh35PVLkOmo9WifCRN9DoP2JHG+zYxA/TluPOlUlnYFs/&#10;Hu5b3sOjI/rVCe7wG3vLL2XGRxzRO89cUK+sdeHD9vd5hXCKYC9aceKay7lD0daZssPnIvj/sVOZ&#10;+QqrSr7O9ypYDmLT3EgL17kp3MZvcH7NmreHnZb+ia+iT32RrT4K1vb6r3LDTx/JPstFykRWka/Y&#10;dJMH3suvW0KLZrzJfvvZyGiFunKLji7A5qn/6p6vDPV5UnL4we24pM38FSn15yKw+vfJ7/mBsug4&#10;5/mbA9jhIY2+BhhiYHXzpPGu/XyI/KXRP/UbfcUnJ8rNh0tbJofPtR+9eGh0k1NmfNzz+sXbbXWo&#10;7aMPPX8PrnZn+4G2yAnHWS/Aa8YMKNXl4E5eER+Rc3h0P8ZaB9Dvl/a5bli0P5w1isOy9u5+5yHh&#10;i/WXo0P5aPMUfjnn6/XRacPiit/88T1QNjB90D7ZHRfTDszFb8eW3jSjjV4A2Ny6TxvXBtKe4eNX&#10;wcqPApuPxE3lRU8wGmTnoWjnl+LyDou3snozYFh0LjpK1eaeVyWuP2d+g4assr6Z1HLxFf18KunY&#10;YNMyREen8jh5PKNO8lyq7sr9wX51Lrt8RTdvi+v6WM6N8W6fokt8ov+oNzaWDu+QVX04l57aQi41&#10;/85Nj6Gjb1U+OL+n1p3P4tHlJTA3NIdA89ocsvbDJW8+S+cY3vLf8sGtFVkZdwP57fz4yKU2mzqO&#10;3GzYXb5fKH+6hDYUW9ztjLlPiv7w4PkNKZcvjm4x6GbX8XO5TjusH4ZOf0o/jX7rh44fYojzqu/D&#10;lj9U7n8RgaRpE/GWOIktb9txqBID9wQhJqZpJE6JfDrqS7JrVMYFOECjjYDtcNMgazyBheNMMlc+&#10;x/Tuf9s7nxN0xeVIjX8awUkq2FfFWey0ECYp90QuF3PwAkTTYxpmtyah4XH0ogOoejcdW3i+7vYN&#10;7iPw8WahrUS6ftHOlw8On9GDhx/0z/ndaS78Z3pJqHzi5GKh8tnyDHftV79y7zKW/sn2+AYvvtRe&#10;FoB6kT37X8fOyqNHcP0tfz6wsAvuchbfFj+61Pf0iq+U32mqAt52Ute142mqSRQ3/KUtg2dfq8Nh&#10;09o7fvU/ciQCx06cih8dbcERVz0bt6nY2J/6sQdvPGyfyxGjq8/S2C4s7fLf8qVZXZoon/GnIDof&#10;9c9hdFIa/4v/4C3fCzc8APp+0k5gbSn/tHlOQZX+hn7kHh5RthcJYrM7yrogzICj9/qGDtUt+qT3&#10;VNbrvC5LmYHQYiZw0tNYNFBKsPnrf/idJmq/XpvoQt+VUyb5Ui/+yi/7ePXEjj9q9+jDhV3APn5F&#10;Z+Ay+eoE7TDcSa9DOHQxaMqlBmgnFX1SMScOb3OBdE/MdoIsKffE49weupPrTijD7NcMHAu4w92T&#10;ZDryQbBqZ8TXv6PF0edqw8nX/LY+gS+HlC6k1Sny2t63McCxPuEClY8FuLmwmFfdpn3m4u88AbG6&#10;0Uqe1Q5vzs1CbF3Z6u/7joEyfuyk8SwWaRd3jeGlful2iw4NSPWB2Rkc+/x2eMdGCxFzQgH9Iipt&#10;25EOJ35eukgJUX1Gwotm9dnJvxOJ5k39DWZyI5rpJ2Mrmgfd7It7eHtiX+Kljw/XDnzGhmn/ia3Y&#10;GJXo4JUzeJPrrvRZWMwr+jJmRlL0mEUv/NHyOVesL3fit/op13csPPWELnbtxV08kOtL84ro0V/4&#10;ddw4ugaj/PEc/6F8Oo+gLyAP3rbH6rH+g7MxdX99NJ/D9bHg+NkZcHEf29oSncTFwPhpZZzCqy6s&#10;Dk/5IjakBi5do2HZiHcXj/7x97999f2fvusi8zd5DXTbMnh9GgmtuAm/ab8jv75NzGWLz+q3fbkX&#10;T49M9mkDoB2dlaze9AxxeS9/vIqbSniOOwc6cYnHPBU9fXZx4PXvqFgm+bIAqY4Och3Yk2L7+C3d&#10;XXbPnsKr8ZM8llGhdBblP376kP15asP8QZ8LysnV4UaX81n9yIpBPJAN39lLhJ34CUHop+8pX120&#10;R/c5KzjPYW9wgLM3/MCR2+RBObgNnu8uamSLVS3PztV+h7c+MTCyVo9T2Daxf7WhnB+aPV68xn06&#10;lEUkF2N6I1MXA5IHkttmocRTvIn5tG1vcGJrGLC5C/3hS74bjcaO5X7ytTwbWjfJbIyR21gKJ97+&#10;7vvv0osnl5dX+U2ucQxXPNzHWB7YuJgWO+2BNp+Ftbn6hmirli+8xVma1WHK8WLj+m+3I49uc4K9&#10;/W9sW162s5gzdHdZq4Oy+dBldL/j3XmF29PDHM38WO7QLhsbD7SxZ/RV+py3thkY37EJTtso4tYf&#10;u10eo/PiPfoTvOcylIHhqU2nXdmjH9zxl28J8nWXu3yaA+WK6AlKIyaPL5WJWfLWvqXdLRywx2h3&#10;39bfwsxljEGTn1of3rb9DbGUd7wLweautGr1cUNM9TrHy/MuSz3e9N04hzfls2Bi3pKC4mUT2Q/f&#10;VB86wwHHF3PwsHGPd4s/npj1zxbjQOvOduvoN58KL678qBXkA33c74pi0RvsMld3wdGxi79+zxe+&#10;cV/O0UZ+sxOQZ/wznjXntTSmpLw5WIAHVr9THX9PO3T0vel/n0uvLVWEvQeUf535p7zMLm3giUby&#10;7PcmN/KzD+DIg/NE5ZzD8s1PuQDsQpkYcMPKxhw7F7aN9phsfOcpwfG5OuWVk3Hx8/VO0FOPJjLg&#10;tE3ikg/5jcM7bzzV71xG/zKHouNerO1YG5x5+9rE6eqFlxhsG0R/N80aw+aC8byxwbqJvDM4T2Pm&#10;8XM2w3H9evkw/vsYP951rP6xyDgARgdvpXBxb/qlnKEcoF07zV+eQHDCPp+ZL/PT4qNZPSrz8Fv6&#10;0enwFtWRg4/y8Rn60YftbBNnwDg3cw16Dseeu7U9wgq/U0Gnhb1xZG3rNnx3LkDG6t+bJvg+8xD9&#10;zFtFRs3olzYiTw74Jf0OvE8Zfp2PJS6BY7riqf7TGTNCVv3YSyY8H/rN+do86bv+EONu6DR/w2t5&#10;d4fr8od+dVe++9UhMvjLG4Uscjo/6FgQfS5+8dNL/vFmruqX+tF1brIa/nwx5/5ken32HUoX99vm&#10;64oHtD47j5lzupnbflJXR7PhjFdx/fPF3pSMXuE77If/q/Sjzhzj45E/7W+BWZuuvfQcG+gPZ2Jr&#10;9Z8F6fFp9Ydx4m/HnySIGD38qfyvwMZjrTx+IB+XxhVG4XuNLymvv44AmOwNaQGfLaOncnqO7frm&#10;xjSek+/Mk/pzeoc3huT3wkS26CuTfuXpPGPGxrv/hqpq9KvtZm+V6+7DMevHIr/wddlMLh75ZHSI&#10;PtGO0SBlzV0HB8/tRx3Tigp3+sTdN20/fEK7uoxvFc0DHB2Psg/4DqDTX+5wp9/yx/nClkwMOoL/&#10;Jq9Kz95VqWz9adsxzBswEg+fr3UlBiGJT7TLWWPYG7xd3Lac7CJF1ym7PpK+kL6zOF8+yDHC6tEW&#10;V1td2owP9oIw+rav3OENC7fxdUku3W+xqe6JbyJTiynrQxI3HX7D51lddYwez+F53F26MTLgjaTa&#10;eGDo6TpxL7ZPXinu0kxbo9lx3z698V+blC3gqV+IGbrSqz4p/we/rvUk91APjjg3F+nbxQ6z8l+V&#10;U0bHNiy+xy6oYtx6BDlj0+Q9cwbx0dx+1hjImfldZIaH/E6XhnVkKSsf2odfNoWV1zIlweOlGY+H&#10;rojnq/gHJ4zuVcP/lG2+h+BcDowN8Uf8Q87q0Mr9OrxHi1MI9xnUnltZWrmvAnbDVue1z2me6Qof&#10;LB8S6Nd8nypztdRCqaq2xgl+4fsrDlUshH79uFtVlbW8rbOen3tYspe22y5rxjP12/ZuQun8rTE2&#10;cS53fd6brV5inLJth6m+t+EtNsxl2Js/QD5dfKzz8vPvwWvXZ4yXdDxvGxg+v0+3PBsj5+Dhi2kP&#10;xW8yx9o2dJyoyld8G3nTpiOn+0d3eHMD3NgpR047T9uqH3jI2ZL/3dt7fPBR8wbnxhLj9dsmjhRA&#10;3EGaEr+eJCk5APXLjLHrLPXKHRvcZkI3CQS/xSuTF744JuSV3QHCxCUFnWSE5w6U2S0v/NaZTt47&#10;wWyZE7tPOZGb18c4kfOqKsdLSzz6tcOxBemxbWysMioCa8uFH9q1h46g9qeTFycxvPWj99xxK2bU&#10;P5ddmrAJdXmtnAt3+ab2Xrf4iMipr248JrlMEqlPT4K5eBy+Pf6DGPQKQXjkALJegjvvtfO46PLJ&#10;0sHdj47ffQnvJmdxe5H/+H19y1vadOEqD/3Kfl62uLarF3l3QNNPOnjbPn7b3+vZuqEfXXd/eaxO&#10;2K59lx6nfSKhA2hPBuPLDvTBh4dmt8tzBlhUR7fV8QjD5+TOJal99aU+PM128V19LuTsTNnpq8cl&#10;6xn5wWQYzoicWOgkJTGxE3z81GuWwX00EF9aSNM/XRRpvMZWfUfutuiAeGOL/5yw4zMD/JxwjIyk&#10;4MOPjW/efK1YRNd/PcgXWhMVfLYvOuktz7dsOrmlF5otos/d3vA5kF104gfy6tST6yojdR+TO95T&#10;Nh8y6vPgwLcPbC+fpFzeOPOU6txJy8Elz4QWvjcvGGQtVl2TxZwLl6+regF58J2bXOiZAX/a6vh9&#10;xIua4uL9EuxF5sv3B2knU5v/yQAWTCys9aJvfkfM68hcWDNh6YnO8QM9fUb3ENIxfwZrvnICtjml&#10;jG9fV1vyS+i2j8jVcr52Rdu2OvbVz8GlZ/1xfLoT89WHmAeOfCbGLP5MjG878sfGKVqw2/VFRIXO&#10;Agp7tL+TOrj68pZNO1nompsfPLExsWKC3btow1/ZS0BmfXtoFkdeV7768zMb6KylyBe82o+ewOBP&#10;N+337bfvO/H6mCctIUJ5xO3oF4TGIx1cT+OG9UHzTmjo/atFrcjVPvwBxA9cx2/z+vYqk+/x61yI&#10;w++CqjsFkR66bUd6j9x7u6JzjN8d7n7kgy9fPOGiXeZCSU+X44f6pzwec5brhrJzYn7nRQZ7nn4s&#10;qHp9UnSNH95kQpwm6aKQE+5ff/ny1c/pI/KeheeZt2jPLKZHH/3GE/icS597XNlvDqqO44utr16p&#10;FzGeXnqfp5y06fq4tGKh/hcT8VNsbmygi658zP/s6c0s8aN9N3XYopGzu0iT6FjZu4UDxJyTx+mL&#10;LhxkMT5t1xNHsReciLxko0FLBxxmTJhxoU+x0jv4fgfu3fsvfcMBHsoeN2o8/EF2dYqQmdyGf37v&#10;7q7n7j+PlbXBdnHot6AnuQNev/DKo54sBNdFVfGkHT98docx/Xwn7o9f1kavI9VX8K+8E1vaauWX&#10;MF+OezJ0eGz54i4+XtWXTPGm7/FbtlvXcSY+9iR4GJeVV8DRsos+ZOWDhSnE6tcTz8Ti5yD/+skC&#10;kyfi8sYAC9TBn6e9J5Yw9YpTOaYnwwrqBnZkUSHyxUPjP9toHTmJlSi9T9W9+/o8QWYh0Riibu0L&#10;OzY1Vqrr2L3tSHdPJDr20b+M4xvr1Jl5Sgw/9vY3waIH/FmknTm6PNXYTTloW4SG7fbbZ6If3ciB&#10;39iP7YsbqtLOVx1x5R10YLe770Ib3gMzrm8dXBdRHrB6xEs1adtw/EIEnV7lwhOd2IjHfvBZXden&#10;67vFhQMfHsDvJdjFy4fuD6w7vf077+Wr76Dt/CCy9kJMBFOgfU5bfpPX5+ewOuHTgxUV3J78Z7t2&#10;1VbHZ2EaqjqyVtfqk3KyxaYLJK/ejr2ra2M6/cCYPfQPGSvelrzylr+T82euPOPL0slbZMm6O5aT&#10;s2OcXNu5W8el6KHdcnJeWxh/5HTnfOGtPpt2OfujO3sHqTjtc1M3c4XVceJCv5VbOwcPGRoc8ZL/&#10;jUEuqprv+d3YkfuIK5KUySnGDnrIEb3hJOU7huEKj68edmn36T/4pPfaHDw5RZ6dPoHmkWMoPLyu&#10;V1RHZvNUdHAj4srq66DLVXtnTOsNRsaome8Z83ff4rab49grFzhXwRO0bUPPN3iT7++qT922Ab/1&#10;7UYp21fk1Udojt7lWX72HrD1jb/4hn5yhPgwX/Q2ke+++6798se8Pej7778ffQ6LiauZh9n/85/z&#10;BqXIbKwnluUTuav+TFv0nKgRFAZHn0f7zHnY1VfDz0VnPEbPzdUV0TmAOMCH3uS4gbfxfeYf1BQD&#10;vVjEF8cf+FlkP9Feax46urg4n3v8qOdntNUnfdD4eeHm+D//9p/XsbYyb25cp/3lNjc1jM/4ZeJ6&#10;bXutD2rvW15f39gCucMuHj7ws9M6Xx0jEpON89i9NajFszgjzzhNt49fvNLZ7/nmXOeDJ8C/Hf2T&#10;nzoPiV/FoPMuc594vvaUJrye+Cz1H1/lZ14yhpOxb02ip7hMry5tmBTY6Y+PF8QNk+ZnS7Rz9Eg+&#10;c2FIG5v38TffzscNGCcBhQlX0Dt74584C89d//jzX/7cmy/kWWAejHrmhR+ad6Y8mkU2WN93y5GB&#10;rXMejH/PnXPh6+lcZ/JlY8gcNezw8JEbZu42LbSxwDY/USc252ehpl6e7+OUhNMhzNi98z/FCzs3&#10;3OPZji1zg+HDLrj+Gkv8fs0Xn1LvkfrRzzhEh+TN6OIP7Ly8Np4ydvOX/Lp2qh8fpjJ8xrbRg4ye&#10;Lxnf0uYXLjn5rI/41b4+2HH59DHl7Nm4quyU4fOHcGQsXg4Lo6v+9fs8xALc/h27l1aZOHY8Tcge&#10;MeEzc2r9l56O5cFf8zpkMPXy29xYIcYve8g79uHP7j0WN9r4fei00z7hix4uMOL1xmD78efyHT1u&#10;9obP5J+JYbS1c7eMoVeO+6ldOZgQbmkv/qbPzQUL7cwXQZTG8+dNVsZHYI7Elq4pZ1hUT95vIPx3&#10;fq+OnbNesb4bffmiv/eNy2Ez5x8PnhOfE6/kXT7QSCC6d/Mg6fF+kXuHbfstW9+Gde1RPjLGSStG&#10;eaOEfxpTT+OXnOVNz+bN0FgT6c0GaVTzv7WBT+G8zRPwYXjx1H9nTc0bPl599ff8xIX6yQelzuGx&#10;Pfz7E1HpAz3f045pH85Mz047P2zf9Y5ZZ7gCoNdHzCv2PLrrjeIwPIxZbvBzvrvjujXPS5fosfMH&#10;88dejOeowK4rzlG+j42ren0YLYtH3sOkISk+uydP8239my1onGd/xv/4Vt45dfzqXJ2flPEait8A&#10;ZV4o1mOiWdFHvtz6iLNIqjz+MaaCld2D2/FR6Wqzck0hfHVXvOfA7CAptnX8qu+bbxUgB0p3dLO/&#10;cTZ1+tpjzvw29tH/94AL7jDHOxaMX3uu2/z00E08iNPn9OuHjdG2QfWtYdWfvMXrfG37zphYH0wb&#10;Ro/IeMAo+4jq8MmfG1bk6c4zTyBtfBy3HY895yQ9PhxA14mV4CWGwNev5/pCD/JFtvMUMRLn97yp&#10;dDmsrWnAfQBlZaNV1+0ZrzoOhP6PxvcS/S98kdq8db5H12lfdW//9Kc/N4g0smDWsALbxEHQm6C6&#10;yMCh+zqgucs2KSbJQENyvkk1nE4AUkbQTm7pPx1oJgI6/8f+NodOmqdIMwnvXQbhA68nmhls9gKv&#10;QUBAbNB0UE3QuMBrAKSX35IDJtKSIlwnSOv4Vp6vxHJgBjV31ZLnxK+2xF7y6GFQ3MR3p1cG10fC&#10;7KQrZQtkSpLxaDsk31jchM+XJuTs4TdloBPf7GsUk//V+77AQSc+Bg1VAXsCq4XKyc6f13y4Ow8s&#10;jX107VwJPrgrv3XPeCmbdrM3fMSGsp1YsnM/ePnsoGuS34HRhJKd4b/67sk9/Hbe08Zf0pmhLjQm&#10;D8/VBQ+xZysWn8PKUK4tl9/aunqqdxKz9XwtttCvHUsDd+FOz779bVz1m9D5BODlZAZf7e73IL9O&#10;vIltMRGExtjatr5ES44Yeg53+TtBJMdHQsGLXrZs2rpOpqJX6dMm6p0AgwdPbbiD3Zxchm3LTGSG&#10;18SoQZ9tdxC/dwhF4wOPMKkPPvV3oUYG+g8f+GcvHE3fGj+EqDZNzHUgSnuCx+ugMzhnoATVLfZG&#10;UP8sPslBJu4S/efP8zozPPVh9pMzJ6iSu5Nk/d/Te3Myrd7FFf0WDP7EhzuwxV91DU9PYYWweGwd&#10;GenT6Yf8Ozl19i0u/ZzY60kYmYkPOO7o1IZs0V54On73LjnK3UjRZU8ynf97MoB+9UHoPeW2g5pY&#10;DBuqNE9Gg9g88lsYTU3oenIbO0d+YjQ2yavk+J1mOfptfMgHdAmH1IVn+2no0sYufPrgn8P69FPo&#10;AL7KJyZHvrjo4mLyNfyFtmEKbJW37U4+lLe0GX4LG6uQx2eT12cckqcek5TyDt/yLgMTu7mQ43Db&#10;3v7oPPHR/BT/LE86rB9NnpcvOnDl8sjSFiZxPZGSA4L/3hiQxmOFXHC3B6+Jp4lL+ZYfFqcniomL&#10;D1koUvG+C+QTK+Oy7btONmaC07EnfL4N7sfvvm17afO//vWvbWMt+iZ+ePP1XCQVQ2jnBNUYfdNJ&#10;m8b/9NEMfoOvr0wMfp8MyVasxkV5Bd2nxKwF/Pj8THz4cHNWUGPrGQPLdtp1fJ94Sb5EW0HBHdvn&#10;aR+0g/c2/eTxBNCUTf/hd+T86aKIWBq9H/lCm/Ojk3J1wBMX08bDp30+dvvdVtBJa3C0c/tdbMpR&#10;f28Jh1BHbsbFXED7FLv/9vcfv/rTX//+1Xd5neP3WbzF3yv9onZOrnkaPPj1aSvxESdaTPcKTvli&#10;XsH5Xf0tP3XukoX55qszv2g+SXx4hROo/XQ58WsMYhu/ojM3cWzOZLs+8Honx9qq8g9/8yS4+KF1&#10;8bn70YdfdkF8y5pHwmcXIUcn/qbjXMCeMTqy8E2ZnPchvJ0cfnll3hQ/1xoyxcH4TB/kn8YIWxu1&#10;9WTtYIv5IF1mEWPixFyzkO1E/Bzu98TIGQ9iVzS9ZMJBPidF/JfYih6bk4d24oheyt2luouAq/vg&#10;PRZ3HNN8YY7Joqv+94jPwQtu/MI33gyBf3+X+LQBdnzs83NugvRTA9j3Qo6bprIv9snhozd5rev4&#10;MlWp41ttLwYsFsvdnpL78ccfqouFaRcixCFm/uC+ThuObWFC86iv783BjkcTV4OnZeXkzIfTuGKS&#10;zWs/Ov1WXCnXD1Zv8pqzly586CnWFrR9+aUATzRp0M6R1Tl3UG8f1IbgrA2ecHIR0kkdPPLgOkHn&#10;g73QoQxNF1Nu47c4gbtPkrfPRV95Dz+wtuLBDwPHn2mH1fuOp8/A105iw/6cVE453j7s2XO51Z/O&#10;O+8VHxEwfmsczMWC8mt+cIOHucD0QPMUMDewJPeeGFq/qSNnbBkd7NN3dDl84pePH8dn44USIh8I&#10;DxeFnUPU/sbX5O3GNXuPfjOvmLFaTiK/40zixnwbkC1Go1Hkysvy58c8wf79yDvf3lAC8PAxVpO/&#10;Nk2uGn57LoQvne6xMOdHnt48F5DjPzheqQwe/nqaA/DSHoDMx5ilnSc+bIG+jyecZsjkbD5BR2f5&#10;U/uM/xNzwVUuHhsT6d/Om3vOkH1y5d7Sx19yxbfp4+WVuvJJfxfDC+KBLQDt6Dg+9Ju1zo/HDhdX&#10;3TA44w+94Gs7ei04Xnlpqu53DpXx8k1iwVs0zJn0Q74lzxjcV9+Fya5RyGnf5unguTHqxGT0bgyy&#10;NR9yyP7663+rP+jANjyAuX3Hv+RPbdt5eOKBPT5sf5eb29wkzR5AV7EFOqbGHm9kgA/I+5S4kzcn&#10;141u6rTJLPyNP/VnOdc5MFyxqL45L76gmxvA5JzNL/iwSxlbp+3nwq14l1/EDXy8Nj/hBXdlbXwq&#10;g798p63n4q7+e7XBiRcxoz2iQm0W73txsP4Ov81djYsjVx0Y3z7WRnZux/6ee9zjI/j0QUvHkZlx&#10;Lb7dONh64y6/ATmlvu9RZB6dV7qS0gAAQABJREFUHJIB6OinFcx3ABl0a/vJ39HH+UvzU2gmx845&#10;Ex/vOEE+OjExMs0mokPMdcx/2goff+SaB/mQqf6EztEjuqRfK2On+NBG9DIP6d/Rle8A2a8iCz8x&#10;bXsH+gG5Ud3ysL9rfOqqY2QBa2/ffvPt1feXZ3206YGc8BbHdFh6uPziooP4IN6xHfIKwbEuJx+I&#10;zf0pOm/dKq+0J1narufZEYWv/seaztGb5yYfan9rLnThFzKnXeIXunScnbbiiQU5bMH8OxGyh93e&#10;L0CmCbKqGB+Gl3kffR4XtsevKSzdXiSf+dMTlj1Ae1DbHouhnaf/mEPMzTnw4AN5yMVD0vi3N+DU&#10;J+Ov9ofaO/3F6Ue0jf3jD/zd+Ad40tyveSE+A2Pb5BUxboyurolJ0P4QPyhT1/nucad9alaHSDWp&#10;3/be+bG2GEvKbuTrG2K8H+PYMpwcyx8LtTtrKOs/8aCxp08euiCvv+QJ7er8l3KNUQ0ZUG5sXTgu&#10;PoezRj45ZeZP7X9H+VVRHwFtfWsksY++4vbnzMmXf88TEq8XVOf0h6Py2tN+EkX6lzhrex9c8Vy8&#10;yEgANq6/yk0QpKf7DxRnpfz61Z9yTmpsE4eelO/Fvmzp2NiJfH2PXDr6TW1Rrg3qw4dLR3ZwQNso&#10;OG6QfvUq42jU0H4f9b0YhfZd+ve8IhuTodub4qYXi6fIO7m9c4NgqqvYtBOe1SP8jAHlFNsvfunv&#10;hehyQXFHHpuas8T94kI8/NwU1rdRiaNA52PRtf0EfvBA8++xQdtU1xM7YouOlRP7xaR5u4vf/Krc&#10;OYkY9WS0Y36wnrZ0ZNTu1CnDv21irNXe6uMLPPJfHvCN8TmYcmLUk9eyOT+Ax8/4ybU++Cz0om9u&#10;dJ7cOn6ojcG/LlAGmSt2rrC0eFqnIFM+N2eWv8mnG30SYHlIgB+0Z62cdgzDV1mLwmOBjSmY8TZ6&#10;yuWd/8afzHK8+YCPKUX2jv3LRzk/Gg9sfZQBc9SFPfdVhf/6r/hwM89cm5ufjn/HP5EdHRHSoX7H&#10;WDudGF0+iu+5j14+bjxvNq964g4fds645hw8zogLT38MH3WrZ8+bRU6IaueJ3c5fgrfnR5duwZt+&#10;Gv5pi/a/8HSxF8DbeUX58cvU9ButAnj+ngDe2lidds5Wji0eVHT5m3qU03bLY+t6E3dow6BzYt1O&#10;G+gvlx2HiI7VBX5gdE7rJCEFvf1IfdeEolMhbdPQCWO50cH+RMfyoGvIO8YO0W+/+1Nf2qJtefpt&#10;YvfSgfzEfn0Whso31kfnObdbzmOb9uG76evNR7VfxMVW/tNukck/rpMoG9roHHn0Jgtk3nqeimvy&#10;eCixSkIyKNZJMUZ5maWdBdpMpgiIMXGqumW+QvGw76+IOSa/HWcfLVqc4HHIOkLyKIRgdWpyzbEO&#10;bhK8+DrQLjRKMgZHDlh9djsM59skScK7140cjTMTnVQ+qV96Nn2TAd5WYLdT6gCB2pvyXhw89vSi&#10;Zxrgqlce+XfZ6kb++LlJ4Zn8ejK8yXASurJs7/QCYoLr0eDqn+OX6J98waVPeU/MzP7hs7rvdvG6&#10;DQ4dxh4HYaC9j55w6Ce+dmEpD+9wfL4CqdfWC8vT8fK9ly3efUvkwh139zugQDqI+Gp3ft+TwaV/&#10;aYuPz9o42/EX21JVKM/I2PZYGpWXLocXmtV764bLb79Xnu0TnulrZLGn/6nXXzzZD5c+Psu/fGAf&#10;wdf20D+XvPX38mOqXn7AHdoWO/JJX9xBq4N04nZPkpu4v+gHM1mj0+qlz4DrWGaOTnxkoMebLltf&#10;WgkSVm2ZAJjymTDyS397JXhQTEINtJ9zYbqTXDHJd6nsxdVsHeNxt1veeA6rRxVM5YfwNpHeOLNU&#10;ByTpBRPs5sLI6aTlVJDlRFsstu0iX077KMF3ABi/7Kt9ZmAIMeeEFpxNdeeVMy60br7gzqSPPHJ6&#10;ghL+YAYaus4HVzj8ZHLshEYbOfbJ/8g8+899hstCWm13u20bpazb2HDfLiIdTSLbDtouvl2447c+&#10;Fb+ep6UXx1Yd3Oy9KOOOu2MDmuWpHjke1/h0iBZvcPlz+plcYn+3ZMNZne+8sWrrpb6xGjoCi3+T&#10;U7zgAHpOjPawfENQX/V3gVOv3SwifvrsiZ7383TVzznxe5dYz3i5utiS1U9ki92e3DZ3T/y2Llpa&#10;SDTmiq23OWnxt6+JyoP2o8eo1O9wLQ568KQPkTmWDy6z3TyRrdjK7GPK+4Tb5DExf+m6Op/tPb+x&#10;qZOicJh9cTMnIWNvGvR0Z3TDk60zFxFmGapvMLp03HKxlObpR2vXq1dBzt2Af//7P1rWxfQsXns6&#10;CdfecJatG3Ci2sRxdkyMTTrZpb0s8HnK57/81/+auU5eKf2Pf4Tnx7bd9/ld4Z8toNVP4jmAl9wQ&#10;erDzob7WqyVjP5uBxXT7PpufteHCLty1H8QvxmO4Yo2O7GnchWZPStEm60X45BPHqxOx4qk8cqAv&#10;KzNZ7nxSgoprO1GNHfxZ3dCcri4W8ch/PpbcBtpmIea3zac/5YIlICMc2k47mZdXm5eH/He/yaTY&#10;tPMD1YIJfUFty9fapkzc/h484kWch39jdynS/zENKLc77NZiftUWFlrGp3BbS4/s//U//toSJ1ou&#10;imgv+vap74x55r+g7XrGs40Zbc+W8f8sAO4rX/V7sun/6C/TVsZ1bUkvF0nfvRu8jelt08lXE0uL&#10;H5Ztu7ZlbR5blVN85VXntF+dEr2Xp/KJTecmLhqMfeoX2HO81P7BjjdPXpf1sGkv6KLHF9hfeWQM&#10;v1Zdfeghb+Qu7Y6tSzO+m7FhOEz/WhlyweYxW7B+w2Nu0Jo2uvPcNtkydLuvfwA4b5Knth1jVMvX&#10;N7zUCwbBW3vv5yPqXezZGMd/P6ujvLFy1yeOH+29MTQ+hz8LOiMTXrz9xOdegV+Z0SszJw1y9H5s&#10;Vg/b9o/48S6/Mf71ox0flE/3lma3yy9sL1tR7DG85srotTqUY1S8H+9+81eI93ilb1srn7actncM&#10;Zpt4POdH5C4N3287LT/1weih9tZHXwdv5TYn3/x4l7M4FoPkDcD/5PUGaPFxixH4dPAB8o5FNX6J&#10;wGvRWht0MVAbHognirNyFNPdxVR8f8kNGf5WP/XVK/ZM7ExfopvY8QQwmQU6Rwf6VKKvY3P1dR56&#10;7LMuYvHPbwMD8zY2mn/rw3RSD19ZF4qC13WAHMMtz2sePXYZ5+he+ubeiRO4baPwtc1XdJy6KpAv&#10;dPPZkinbNZjm+PB89y45xN9pX9h46vfmw2yRF+G74LufwRn/PWSRqS2njeDMHBav4bu8+B8dfwBr&#10;L1++/Dz2HB3Q+8ADtjm8jqduYssbGur3QxNpFw2dhn5pb7Ecnl1gjA9mgTYyYzveoONs2ufN0YEC&#10;fKNd3eTXuUVtzs0B+eNLddqoelfn+CH+u+I+fOGNPeoS7ynbdt3yEChtT6SP8VSd/iiGtKVyN9uK&#10;eTeOlnP0gUdlrfvJwnhWMOfijP424901zzq6hLhQ22O+cd6+j5tAQetsn/h32sf6mr7Uczx9IHRL&#10;w96FtW/OF6fUHMzvEBfojU8+cMFwIv/Irk5TN7bGrmJuG5snZl6Rtlig18OeR95ZGRuTX/I2GTD0&#10;8VVs16Zgxq/VhqwW/+ZL3tyxbit3XpiOj1GL4ayfzG9fhIjmv8V7ESeF9cMLfu4YedpybV0ejsuX&#10;Ti+BHORRs7TAnie8hIZH5YffNUfI/uh0dDsiqkPqIrj+y8Zu2/vOG0qCdSyKD9b+0qfqsLti48kF&#10;8jCs3fDKaOkj6BzfZXX/n5Qv/VzAntwuB+iZ8/Mx027WfzbO0SwdtrtP6+5nXlL9GR5gm1jt4SlT&#10;Xjl5OrOvdr+Vq/sNEBSckYVv2haSr/jP3IYcn3StC7RrY73jyuQc/ft1xoZXvek9doZmnuhMHoic&#10;V8ZnkHJ5l+j0tinL96iyuhQx2kw93g9/hMUZL3phPajaUX0/oZKH6rfxmN3aUK6Rv8XsdLhxctUH&#10;wdncE5uTI2Nh5wPwCoifAz1Shufq8wQl5XLXU5lPMK6DnmdeR0937v6419z57gW2HVvUuckFrZ+r&#10;kj/6+/R0iqunDaL7roGF8dqRndqfTfC0S3cu0crfxC48FowXMyackiHuATx6PSE4aDxIRxIfwJ8n&#10;3o+MzpHSSOIUkMfmbsPbeAB2PK9voB62rWcXvQB9AjtPq37q0p+mVad/zXnJY6yR7+7tsfyM36B1&#10;scd2PmGJY/TuGueZPyyP7SvT/8bm0h39YmWWf5wbRYfIXi/xF9lrzrXD2Xc4CD1fP+X476uHLVbR&#10;r+M9nclFE3tWDyxTM7aFR+kr++iQPr7xt/4gyn4zgSukfwT4HZoH6rGFfLsda07tqXKEzrhi7wyd&#10;OQ5NQ+7onTXmgZEzr4Rm79TPDVoPHca3o/fO6Q6DJ5vhmr5WJ0Xo4Yd+65bAcdWurrOvbCJxsX5/&#10;e/fvHXPm7vyUto3ar3MB7KWcov6PIB65UPCQm5U1Hh5VbV+I5L1dxXa7HIaIUibGZ3KZydcuqLTM&#10;4lsVTwOkBSWr7dCT0CgQKcFZJWw1zMiLsxNk9pUDdAauVdzAAd9ETmcloycFp+N+zAIp/j2xy0mN&#10;Op2Sfmj7NHH4M3Y7+9po++7XLMieSeTqQJ9/9kEztkXD6PomdxmbJJO3nYku1Te2u+sQsIFv1j9k&#10;0TMN0PqXvugA3xZEq8sv6JfHTLofLby6o6HrHi8f5cDx2jwl/9r30tguzy37Dc9jnnKf+o4dUbf7&#10;8cH6k3TtnoIqgif7l/dul9fI+n2dj+sOv8FdPpToAJguXzWDrO3QaL8OvslGF/5NlLLaI1sF7INt&#10;37Ep9hz/750aayt6cTcTxKFdu+7y7vsV8MLXyt4tGnLA3X/qN572RNBABcTWym/B+WpZ22vsfT6Q&#10;ctZoPwQRHZjYtM/uTP96gjuDZfBPP6huwSXj3XuLKXNHl9fiol19e/Kd/oXOogV45KToX5kTO2PH&#10;2BPh7nApHzT1SfjM5BN/Tyl+zEVadydn0pX8se2n/cmy5c/94AOnJ3nZtj2PvVW6co5C2Xdiv/2T&#10;PU65bbdd7c9dl7NQzVZ9oLanzjzaPuiF5OjCj/QVu562vIM8k8Bqe8qF94W0iYtwT35tjo2afVIg&#10;/CcuhhO+n3N3PziiZ6Cc6tFNHiYnCKvfqZ4Nn2Vv+MIZO57jkmVBF/b6eLcYrZ+G6XzD1c57ZLs0&#10;i7/HB+ni81z+1ttu3fJQtuPdP6sXhwvofdZm5Xg5thAFpu6R01uYr5W52y23Vbbl2X0Kp4DcidUT&#10;5+jyB1an1eN9YtLCvouSH73m9eOM25ubSnTk8PPa1d+ePW5ve6auY7GD4HulMT0X340dn87d5OV5&#10;vrb/OSQmc5ULni+wJMqvtob3Olc7l38nOXnS9WHfIx63bPOgY3D35R4v7n3iNX12+gA8vtvff962&#10;UK5/oXdjTVB4xFfsmgiF6y7ZH374IU8C/+2rP+U3Uz1R6MTIicXml7owzhj/TZvh/5e//OWr//jr&#10;f3z1//y//3cX211Q+3PKIjQ3H+zrDwd/9ZIf6tnI3jxfHenSpyC2jWacQycfdEEs+3jvHM2COx27&#10;oMnAQOc6Z9y75z9jibu7/TWPZQx6+8YFbvznxK+02a+u/BY/Wfj0lPGPP/2YJ1V/Ok89eTJT7Mmx&#10;j0W/jUcLE3JgdeXwA2OngxkXXBhdmEXg0wdjC174/B7IxsWMCLwXqj9XhU/3gwc6VnXsnT6rn/0e&#10;LM8uSof/iLjJaVvGmu0jEfPoI/FB1O8Jdd6g8cS3cnh08hueXUw++efn88RQNG9Mo10ddv76+djp&#10;2CL+PBU280h3DMv7jZfkkZnXbM7ji2lbfnBy8/r19zPGXH6aGBc32zcbQ7Fr/PjY8tssbPPL+GRx&#10;HcI3f1o6fXShMRPfvfXqzOANjjYaXuIKtn649frN8sLHvn4wbTrnQFM2477XZAerPoB/B/rpN542&#10;BR2zYzOfrN1s6oKmWDz24T/lyl6IubuQ7Os7aHwA2rlw8sjpysdvg8NPPj0fosOhv/tv+blYdteX&#10;TWS0PnSOc3DxX9ylhwvnzhvO+lR9Iprm5QsP/o4r9/GVHWMfmuDnu6/Rj1m1L22xcuHmKOXJPYnT&#10;me9YzIku9Dmf6nt8V5qzv3xGyvDaejE+d6HzI19wgTig+7Sl48MK2b8EK3Nop622DN/14fYxTLfP&#10;WhBsXtCu9enotPRod/EIZ/nYxxi0sLjdVv86ttXaoTQnX9R/od0nhsUQuWj3wwHkmoO70Un9XECd&#10;mxqc/3iCFtx11iYWZvAxP7cIZvxhqwUfPBzvkxrw6Hbn48I0PHVt41T2om7obMHKEUj1bcwVe2ha&#10;f3KY/faVbPU3+ZD9LgC6gL1l8ND6NEJv7SBPNT8ndsQUHUbWjBlLBwdZz3KyI76+uFgQeXxkO2Nz&#10;sxeRPQ8wj/Z6UvkEDj69SBj/V5/kOzLtb9uhdawv2s75zujV9ja+HhgeUSw61H/Z9i9FLmK6oRCN&#10;Jzrnptx5yvjjx4kv9Pv5Dc8tONuJBXGsHSIlssBuh4+SXzuHdawtLQqOHyLrPMmPxt/C0irX5vO0&#10;N93GF2Ks5ySp7/lNcMK8stAWMUd8iMfHzD+3XAxWXmjw7jlicAD91FnA/JIbBQE61dWpuevpXKR8&#10;B2Fwgl/c0omL2JBzVjDj8JkrRVZtiN3lUYzxX/ULz9l6ui3xlr/G/8GrL+lzxsPqLb/EppUPVfkd&#10;7nVTnphPf0E3c69pi3AevaabDZ9lxcXaMTas7rbsCdlVXv3DV17ExjpLx5T2g2EMx/ktWF5f5Xp6&#10;9Wxsz/j1zIzi+3pun7JZsLY3QK2q7rw7sHMzMtDLEWDll55f/z/O7mxZtiNJDzOGg6GmZjfNRMmM&#10;F9K99P7PwgfgLUl1d1WhUDgA9H+/h2fGzrMBVMv3zoy1InwOj3ENWa3RruFF++Rr8arzmBW+p786&#10;2OQs/2WA7pX3bQ89nj3/Un2aVu7JrozIovHoMwo1P/wKJ3XmUF8FnsXR7IGaPufMv96zAZ03JZmr&#10;6X/bnpKCykwqD7+yfDLu+eQfYaVC92xjRWdPP1Pf2MufPO0rbUpG6myr6p4n8gZf08ebs6orz9M5&#10;pnd++uD/5LtPq1WHo9t7ydr5Wtb8qQhM6+etX22HXG1GvwDI0dbzQ8AZc80ZQxy6GSP1TXCuiEgG&#10;HdMdHvpjf5IbJhrunDmmH338nrenWj0JXCXw9bR1wFrRPH18xZjxz6Z4rP7krH2t3FE/edO+0cCv&#10;X+bE9xvYuiePLkyZb6ca8uqg7irxUV5Gp3xp3jD/hROyih9hTcuXL8ee1Xf61is24xf63XslRBwV&#10;HtKWfsrGKfL2NbT3U821G4/TJtnoJsDCK+PJfc4vyzpfx47KjZxU0MFMQmFJ0q2reaJ7bLdeN09F&#10;65MI7fgwVO9/T7uftgRDOOrr+6bD1FnlHF4VnHJjs5sL7d19/Dhvgatu1KfcL4E6SRme8CI1zPhL&#10;3zN2qkNljY4Ut28IS2y1N2WlDY2043D5Tn2vaPjlc2TJdw7Wd6tHCs64Fxnk64vgnXpUjtZna8Nx&#10;cZNuOTuCNbSR27lIeOXwkeeA3JW9Og3Gp9+ra+n4K/8kHJZHLzyHVuoGG/sZmpwPit3f2DnHyB1d&#10;h9L3MEmXnP22Of77381fhOHMBR6C2L9+Cu7asamwD0nnDDjLX5tXjvwdvxx/Auv/TwqeGStPzvrg&#10;zlM9+sCVP+122uRU3fpg0pt22zPeS/9a7hyfG8cxXdj7wWR9C6fAxHLuzNgUzi5MtsLLOHj7hO0u&#10;UOS76MEoCyOLit38WOX6pEycp1GphMJqmZM28JP9SKKsCXkX2A8iyGMdvW7d5G+w47Hl0tVDei/Y&#10;Z9I5zgxF8ZZuN1LxchFscOc3aNi7rzIx4esiLbYt7cpDi25BcN1le4xugc2bX4vYdX/C77Zz6eDc&#10;fDZ/8zal+8Lm3ecrW9keK18d2KNsP8p6fBqrScd2nsoKq/+etst4v47ayblAdPkNmc6Mm0x0fg08&#10;6g8icuDIPmfR8uh+NWb661B8tl5fbYezeZvCf5MfnQ0ABiJxBviLzuwSJ2hXnmM8gjU+jIw7Xsrg&#10;5Wtl47Egr3LSAX711fBYvNp1YhM++5te9M04XzffZvFjSPDz2XIpTsmqzTtJnvZlYWqjYe6ML07O&#10;pSYI8xuyFtQ2+kef5W1RNxvQNqO9bmNeuTH2+Q2N5wbu2kiX2hlfrp7HnNF3+5xkuklkLyS429OC&#10;BGh3jsmZCccE0C5C1m79YksYc+AeNCwg3kysF0lan0XXyLURt+24F5XiTb77+P1c5Kh/xzWxTczm&#10;xpXI9GqO1cWTl8OW/erjGaPyOyDmDqOfehHtbbsZPwUpPMf3VS98EqPxwS5s8Vk/0/f27x6PK/iD&#10;nvOp33IMVl9n275acH0tjolc+UZW6yLMpdmOPHzexuC0n9nIq+6jzIPz8t0Ub8dL53xhcZzv8Wu6&#10;F3aXTvngTLqLDm2dPxZq0yXr03z0I5duKxceWj4AnrBvXR8ckwL4LWdKcFfWpujUB7zGb/oomk1c&#10;JQ49BZE+aP0NH22+m659kzftfY+Lq808aOQ8/ec4Yh9wR+EdY4vQDe7Eqwusd7ytP3beQdf1k+PV&#10;nV6LK90F5fL/IU8orM/4G6iz5bE85S+fwak2n+TNJoCKG5/+7utvg56N8mxc/yWvy/5zLgT/Pq/h&#10;1m95GntfCYp3/+Kclak+HP9rXtX93//7f++G9//5f/1fn/3LP/9L68HTwF7X3qp50Y+OAN/1kbrW&#10;t3QsJS/9iwuCDwZDUpr6Kj7v+H0qjMW7WTx8bY5MDdKBrxvvSdd/8HZhtHl3rByR7Qc8beXTPtn4&#10;0CgSX+ROe++mbHiSR7dvzhtY8LHY7VwzOrGRHD5+AKIDLS+fZ96WvZeywydf478g/Rg5X9pIoSl9&#10;MlaNbc4n7z1ed97OC+RhfwN5D1+dhmLe0EVnEHPYY3XKZ+bb3QSN7XOxZ37jsK9BjT5+EsUrQ/H0&#10;6qjf/35+P3Ll7Jjt9eFwzA3N7ylGN7G4/qen+tz5f5AeusKbV4xO/wJ3/YfvxgF5usUpm3a69kp9&#10;1Pvwhkfm5KPh93v+Su5+bPxq1zvHWr50qR0RjIfjpxwx/Gz78tk3a5m50US7NZ/TNlOcdNYkTz7m&#10;bnOxaTYgZgdtbBafEyOr5/oFDX43KNsb3sZeOBNXk9Jv5ijDd3z05Dkxu7hS8LQ/84u0mbsc7eoh&#10;v3qnDrRhtqIdnKkb5wgWV6p88dCvTOmWr478ucc3X3Rzjl5dX4MGRgfoujpOrExBeYauFxxj45Y1&#10;31119A7sBdRY0HP6LTiuHdMz99jPoDCpfGJnX4d/Ygau+QrQN4nNpQ9BRS5/+dZF1otrg9dPb1+5&#10;eLf/dnzWJFJL/TOnBvQJx2qar0ecrR9bHpn4+shnqQv8Sy+t3AvnLuv43HnMyFO2Y/bqWf7yI4vM&#10;xVm5zchX5UeB+gHuha9O1BecR1+XctA38uR45upfdVzFwzl56Pge6Ku8dloMVL/WQfgkJcPF6+/z&#10;emft1E0ybdupDzd0e61zYyO4HS/jk7UHb2Xw9N9bZ8pns3DiYl+36yKjG5zw6eZkYl5dLmx90NET&#10;AK3Z+Cbs6p9nHymGnuvG9fH4cvQTD/OZ/Rc3jPk5h+pGPx/RE3vmNZPX+iGChufIjbeDh3b6VTRo&#10;k1E8unz8+KxnffOs1+ZpbDfIrM+UxWvh97C6B3jgCyStJx7ISeVxAqnRweHwkwfSP6bu+F9+aj5r&#10;orngsbjb7mHP2PiMLXmt/8SJegP4+L1bNxiIKeNHn8BqGf1GryLnSwycobk9lPF5b6hBx5+1RXt7&#10;Gl9yp+R7Is/TgOIFTt+G4qLJD56eRj+0Nz09lblApl+mvws2qcHoGPbHfz9kA1ydDT59Bpe58n/6&#10;SZ2fGOC06jg3zFCyP/uT8l5IPeX0wC9flQ9vdZP62zz9W2UfHeST6x9u6+4qQ6set8wNn4XYtHFe&#10;HpE96kx9qJfGztFNvbGR/8WYPZePn5+9rtU/cvXBo+2Ief3Wv20ftGW7Ae88rGqLp/PAbmT3JIV7&#10;gw0fsKn8ju/DuBcYi/tLX+aXwfPEMsCjHqz78/XI6+GbL77k662PN4V4Kim/NyVTt1eWuWSdnTwS&#10;pz57UN8qdkHxlRe8afcXs+twfYLO5+Fn5yo3IC9hXZnb362cTYuI5rKnMdaCt1+P9hT7Af2I2vzF&#10;PuLTZzz9PnpuHQQzMttvkH3qBz3ZYo6+w39sUfZGZxm/Ac9+aRD5DDzSyJC1fKW3z80fN0/+T9kv&#10;MHZ98WUe5oqOynFk/9RX2szp0dqPrCOCUxlPU6hRG3vwK1+li17Axd/tE7X9ME2tpX+LnNc6o09v&#10;On+H9+Luq2mhVE7S6n1ozAU2/2TlfBpraugcX/F9/PDEFR/6iKF5w4t+l38eNMFe2HJWArzq8INg&#10;PtD8k7kxPOvX7HOZy7RO344fXo1culMf5XtlPOUW7d0vtqz8tUs6482QbP9Maabiy7+rZ6LmDe+V&#10;u5nekGf9BHyztn1z183myeNX5Vuny4O8qNN40Q7o9rkYro7jz9UfYsv19+qw7eKp2+pbhpF121vZ&#10;ETY0M15MPY0C2wbVSd9YE1lzAfrwT7K6L686KyfaGnvKu1jGEw4cfc09ufAe2/BoX5eCvTgY9Iev&#10;jCl8szjbV6IrkJfPRNbT1tquLH9tb5ikJqtfjw+93KPfM+f9o/WjUj4uHFplidq0MmOD2Jni+1tz&#10;4IDHOsL5IyQyv0h9K5ubAQe33+GFZ+fYyagvgkfm3Kg66/hd/7Px1hUPMPPNOfYN7xM4ece6KZZH&#10;gd+E8S/vDGw6/hh5rpGKkzqjemItj131bDJuce/pedv3XvmqSvUt/9BgTEnDIiXryE0RYeyzeXuO&#10;iQGSkxeUcarBZvHudAUvvvMNfvyX3qRjG/HSVFe9yNloa8CF/lEeuTsRQesOYfwGpmJXlxS0DO3m&#10;Tac7+KsHnX4NbOwSgU/+C12EtrubwBTPeOsM8F0/WmQ8ZGPiA45Na5cstq5O0sKmORn5o8BNt/kr&#10;Uz2D+q5Hn34tvfQh61O05nQy7E7d+OkhSwfMGfncrxFEAL/xcQZhCziD/IM2C+qVC7d8NB78Dgzu&#10;2Lx5/39TA4jJ2kNmfLp+Xp7rg00Xd3RbrF9PF1eVlc8ZANVLB0SNPyY+2mPsXZpf48yX8Pazurf9&#10;tR1OR0juunD5khXKN+zRK19b93xpIMubz7MOtvxZNvVMrhiwKdHXsYXeQtyrTb3eCn5h0zk79rjj&#10;fja2tzM0ObFgRcfGb/K7pY2p5G8/clgUh5yHjBSsnnBWV3dRf5222Neypj60X+2jqXg9sboTC7Ta&#10;soHGJhIfbgztZAEOWd+EL1hZLnjivebOBfJT18cVD376nlNpEvy2rEzP1/qiOmw7PPVae9HlE7dV&#10;jx+9Qjcr1aWjT5zYjzwyXNi0uZzM+DWya4P4DG4yZpPJZrgnwmaDSBzbdOtFjcp8TlJyWluaHr0l&#10;+wrv2laa5xh0oVVX5/RbmOM5X3o6ODaxsrhxYQRs+RzPuWO2DczEj703iDe0xEoBP4OV41jsoaVT&#10;fRgU6bN9Pvs1eIMfXmn3Y8fg4/WEpy9Gh+GNVmyqFL9PY+JQ37O9ITN0o8twm+PVLf6xqRP82RzN&#10;RnV4id22paQuKv10fpfb2MUtdX3T8EmfT/e2xbQRf4199h+njn+e1rx3dJpWi7SM34KtgxgdeSI1&#10;fznWj66N/KPepPIXxs/q85nHiUP/nMPAH9zYUqOXw6Qjx9R2NqSr9XHOJDZXcM4FqkziPuY3zm0Q&#10;qCMXbHtRJzr/7qdvgxM8+vNlxj6b0D/blMuxOPM7zS7W/T//9//dJ20cs0m/6OJmF7jx/4I6CLuC&#10;amh7aF5kRLnnhtTE3t+zyYhf/RTC9a8+OhHQOJGnTn/IpqS4c+7CgcU8Hy8NofpK/bJJO57KF+BV&#10;TjKWpk+uBe+776dO1Jv+o3O3eMfvtosR+dE4Ho2t/nuerK2fTQnLMR3U0LwySGbJzsGp15tmSn77&#10;+9BItJVuVh4Tn7EyfnwuWn6bbVzzCTz5fVL0zIgi6ko/6kLD3Cz1dfw/furvUMafePGJ9h7n1/82&#10;Z+VtXYg382f+nxifV4SKqb1QJN5mHjt1aJyor5Pf8fL4h4Lq2gYA/j7Dc3y/aEMz5sARryCHha3n&#10;oZ281dcZfDzEmY9zcuFoS++BsvnMDWBwVjfHW+549fn66+nrtLmNa22Q7WhvcDp5T9/e5fjjoe8c&#10;XZ+lr7yUA7YpU9d8svYuPp4ifHnP+TOobrwpg503AiRmdELxSOVs2coz73K8oJyoSV0ASjxFr+UP&#10;T9nYlxtMcsPB2Pi27c+8Z2JkZaIl6243+A4/YtaeGT/NRRp78cfG3kN2+lPHjdfynDrXz4KOe6Fb&#10;vV9TOGFfHlzT/jn9j1eFd55VP8Qm8ZrOvq95S97ymfqBey6AhMe+RhdvY9D6JWQ9Z4ufwEntQimv&#10;Psnjpr3EuBsJ8d/6Xxy29zi6sBlO5Zdm/DfjQvQ95fv6571gLRaG98TyHncDPjForVre8eXGAxz9&#10;grGBDruZB2/nhNWDPumf1N7GhfnFj7k4NefmjU9/oKn84Hv6F7+VufLYqw7xUQffGjeTJ57VObu+&#10;zdu5gN9hw2P9LQ+/jZnqmHalHPQiXuonGB3//IwLHH3BbqiT4W0aX3wxP6FQmyNz+h/z56+7nugF&#10;wtBK+fjb3Jii3wXajnnq0/fN7hf7o0nbO9lzfmIi5+QBZWuXY/NdugFt2ttH3BikHQPxSEfkFZGL&#10;vPo2eWTgIQ7xN/9HO/zhP/dq8EIPj7y//Q2duUHmRL35ZvQbn25MDj5aQN7TjpEttlcPOHuDEb5w&#10;F3/98d3f/lo91keLU51j/8owVs/T2taT15ogOJSGX7mEBvRP4mrbFr7JSTuf+Nce2//YiHfB2Fz0&#10;6CfVJqYlxc4cT/vYnJFBpwTbnJzvysmNIAnH6mPeuLZCUS5mtOeGq+E8B7d8Yz8afx8/PvXavgid&#10;2AB49S18cuiNLhfR64v0O199eP6EWt86FVuWrk8I5mT1W5nKN++bb/IbqOFpvaiOwNiof/YGgedv&#10;7K58qc86sMeHbvlunvis3Oo9/Kd/3n73OQftWH2Y6s+9HSSCjidW56kjfcDphttndt0bHdTZ6sCL&#10;bFp9O7aoU3j+olOCxODRvN3k3jl4wuniVZRPvrwd7CdzuYB2hiW+XGmcnLY5/FevTelFj1fYvMV7&#10;Lb/P3SQqQhd32nMyokB/azh+pIfy0W2oVR+of9bDfN3PxEDLS3c02uP0AaDrWuNnAha7rXOy1Id2&#10;1fbj+Pj7OV8si/gn9Ef++iPoBfHQvrLdwTxpPCWxN/sj5FbGZr6TzpxZgTZDUv5C13pJuj8tsv5b&#10;2ctq8/f8NdUP3bA+2Dzl0/fF1+mT+GHtZXt9FTv1zQ9Z/OWTuph52OiMTv7HPJQBHvgvx8pWD+vU&#10;YMp6wLYVGX1TCp2MOz55SAGt3xLugxcPqvcPWmfHabc+sJWZD+eoxHF3Qb+00OI9SXpYnZyJsy1+&#10;uy/AKn7Svuk8zDe+7ryl/0fSnX/Cxf83QT1VB5hTP474ovbrf2r/rMvjkupaX+Vk9R6asfc0L1md&#10;Jw3utNUXBxXHF74L5FZmUvH/a9A5IeLawZbhRS9j4s4/CSjf5X2YeoJ3y17rHy97WNqxC7IL8LTb&#10;j0nJL52884FHFpi5Tg+dmCCdJMfhj/7zcyObvkIb6+/FhkSv1Buc6v/D8/DteuGaE5DAZ9GiwlYX&#10;545Xn+KFR3WOil1fJNN5Wk/xOlc2BwieG8B611HmDEMzfmRHr6HRJ58de4NEkZGXfH3VG0j5oz+J&#10;bvf+yRu8c8Ift+6y6UGMGZDx0k1RfHWDc/leST5FU05eH7DEIGD904vV8eWMnyf/lBtf5yGrya8P&#10;Kj+yQy8+VWvzy3G+nDf/5OHNjtuWckzeA1bmyUNz93UPvOuAnJvv6rF51lXpcINzEeUQ3vQ1a9db&#10;G4Z+aFat5fDKy/mNM8ejV+YXO1F6OuAxyIdwL1iU+eFsAj2GZeMur/yxCaQxPxYRp8PCZwWvwauk&#10;An8qQRABwc4PzgWhYNgOpg0a8oFx0CxAH3mqfPzVwWbtIPsNRLaBg4xuxq6SQVp5paHjKQt2dBs+&#10;Y3uOD18BCB8/AbuLBjK/ze/+KaNWecHJcRdh4fcxm+y1JfmrRjdATsNsWf00+j6QMA+UZ1V51t+U&#10;zHcnIpFPh9X/LndcW09avOBuPv53ufy3eclY/kdGeZyBYeUv3dqzPOXv8Wx6jy/hjadgBAe/swF0&#10;1JuCf/AbTf17dC1ZMtR39U1+dTvxoy5vULbgeHXetPqGZmMObieumUytvjcP5WQsvfOFO+8+3vL3&#10;0uW9ugmf/b3f4tP/2I5nYzXytX+w9K/HcJdnEQ+uvC6oLl8QsRcALLZncD0D8JlAWbDpP3y0lYcu&#10;ajsu1yeMzZtW7XT+ExfVL4iVnVS/oGbos58cpE/9tP7w7SctgRxgAqEj/2Bjt5OJTByim/6h/Y9N&#10;8uisozfY57Ji6WYzweK/p/O1/I/PZOLP72D7OX3q2Jii9pH0fS5kG5On/X/di7Al/+SrPogd3RTu&#10;5ksWHumLOik6MrfuxnZ+ii5MyKKHTZ6AbMxqH8evuygw0diL3xUefDZY+HViFR/thlLvmM84YINO&#10;n7oDqr5wZfPDUat1hSf9FtYn9/m+Qv+tHc967KuFDsHSm1xuu166J0/V8WzzNiYW5D/VGb1WP3or&#10;W5zbjsHRHk4fvQxPqq9/gvq6JqsnDpfHE2903PPVQ3ofR6ugkDv4afYGseo5fe9czBWB6BrrmTx6&#10;/bOLier6y1xwLM8aNfywwVo7WZmbKoq0lnlKvk9xp7mRxwdrnb5F/JR3+eE9evTgfG1b7OmzAnqq&#10;TapLepPqqZXMbJtn0+tj5KWwv4+DgPxbT/E5+TOnGF1GD/ndALvmQIPLFnaTObA2bFoPpLgLrOg8&#10;cfHWPhO4uUGETj9+9uf8Hu03//bNZ7/LE8B87+7F32WTmml8149+7oxJJNuEhfu7fOB5JfOf//zv&#10;VepxgSsF1TRp4/7UTfHPBTgE22fyEX2zlJl5CPrGjLrJRx0mRn3oCBy3X0w/o16fFwT1AernbKBm&#10;Ql4fYRS+6tY5eVOXjdDy5K32XSmH7uKl9t680Em7cZHjXchWd9QIAv0Nbvr7jBcqt31Y7OAveujL&#10;kgzewUfPJ78GoWoxG+ajteX40NngeAX1+B+FY84hY+8csgt0/jNZpy2ck+jChr0A7I0AP32bPtec&#10;NCjqTf3og/6QGOoNBhFmk55MTwX3JrzI4duJw4kHm1fG6w95i8i2ZW0dT/zwMveHox/ddOqbv/Wn&#10;T/9oD3s+7W5ewdm6a59tw+y0g9bX3R+vva3Ox4n+B33nE9F/2//KloKV6/zGMY4PjrZD9qcXjbdc&#10;yvZpC2OzPHaxfYC9I/OWszExvLT3LOfVUeiHx4wfi9c2FX2Whzp2rD1MOr7URgAeW894aC8336mT&#10;kXXnt38KrTFbvs/y76tu65Pwyt/qpkqXX28oqAajw/KQAno/N4inDcnf+FFvy0v+K/3eIKbsKf8Z&#10;U7MpPnzR4rubbPiyBSi755DGJXXGZwDupE2u8+m75JZH/LH68gkfkSFPXTAbq8rNQTeIji9CmrLp&#10;G4aXeBr9Rnbs8Be65UnP4Zs4zRgvf8qevkJbeXQ8+s1cbvp5soB0PzZVyPEHbpmOAX/jI+VXtOZ+&#10;Uaj5cOR70rH0+B3alVOa8Jh+aGISXfFPPzLayR0gD13fcJMLqa3j8FhA62ZSr3nuvDM6eMX0Alrj&#10;1h/+8IfP/j1vyQD8snNS52RM/+WnZ8anxoqVrV9TLj4BmWHbMazPTNt3S92AxlvaMvytb3x8bn+Q&#10;//DjwyczPxm54sWTpy4kjw/2jQ3k1JfRw9zEMX3EsLaLb33KT8WZi9X2ZzbGFq83doZ4xvksB+gd&#10;md3gDL1YGn1GB3KetszGLZzWUWzc/Zr6IucPG+szMTvxhA+afAuhwPBwFKUnOd/kgX2DB9v2w54d&#10;S5797hCOX8hYWZMvzum8/Tc8enpCvCoFLSICI3d0nnXg8Bw+eLCXXP4yD2p59F2dW+eY0fnI3PVo&#10;5Z4+hx9+nwukbg7ohfuMRR0XcpFEHXnLk/F8bd06cRFFzDn/Yh89HfVqY23NvKR6nHzHc4FeW736&#10;oFws8Qfq3/iJjrXlNLmlnXZ411NuXhinPdLldVgmlq0/rraLvz/jU/R/4F/y6bK+pAvonPjMx6tn&#10;/Su20hdBOHqE8ZN/jlc/sswBf8y4+/OX0Qff1E3TUDx44vULcF/8hU+zpmTiB9TtiXen6sI5rboR&#10;fnR64EP6DShu+Ka2gyn2T10ltQaqjHd4PGynX7UdfW5b67tDuzptKlucZXmYPv/U4Ynd/mxTFNFP&#10;2Ufok3nRjYSFm0/rJXoYb+VXH7pPR/Cop6WVins35y8fbQ+Qp13VjsqbWIe/sPOfXTcsD3UuL6P1&#10;otZ/rVttiXOjH1f3ZqyLJ4Lls/5cJpP/7C/v/K0HrB0vj8X5j6TLa2mWF3/seKSq2cjX5k+3X7oe&#10;5v/zQZdKXHbjC/6l7A3nXO7KfPUBdHXzgLDWZwDrh8/1NZH7uCjHz4HW1YnPZpyvW4fXGF/ZOz6H&#10;SYSNbqvfzcsx1W6e8opbX0zdyQPw6jdE9efoWvOUJdb5cvUoTXKXtgf50n5g40fWfoZ/uJz4H7pn&#10;/C799JHTXz90rxKD0QtkR+4k+jIxnnKqR/4vwepQa8RB+G4bW5rObfbkpHjri37WluMDdAt3rMmz&#10;F0mHjr3WLnQLuvHV3JnsBb7cuqv+W5C0th8560NGjn0TY0uLzDhfu67+ZdVc3vAzJDyAjj+ffi5H&#10;zZ9rUGesgh97zEtnPmkfdOTQvbDMc0I386pbL3j0+jltof7ndxC6G49Pt36mOPwPb3a0/0PD/+dB&#10;jfI5X3ixoPJu3oiVSZXneGHznLO/exzXzRSLd6fDZnhtvrwH/WZeKZFwuqd35N96QN1qsU5ZuPuW&#10;HYutPz//0TxIXU6fJ7Yc980VS3yl7Kx/pMl37GMsewAFA8VzcM4d9hhNT379C1lQA4utXp3TYeSN&#10;LvKOvIesodk42Lb1lm70RLt2LR/pyIXj86z3Pc7c/7nhMYpMJ7DBoCHpZBZ2Au0crQnYj6kAztPW&#10;Yt4ZnFOJBvjIxXc+y2WUFSbGBxN6uCbkoBcZQkcHC6LqkuM20IdzhhfcNso4s5U+3h6aoKzcdqQp&#10;w2s/OiO/rwOnExNBc9E/Jhmh2fyRevhGXzrRW0f5w8+zgUknenuKhb+qA95LnLQ2JUNZj6+yPVTW&#10;DobOOqfqPqXUXFp8lTm/4TVP3YDhM35As3R73PRou3noFs/xwm4EL83itPMI0twNfOlKXibyxY9P&#10;okxZLV3zg0NHsOnkN+uR/2rfs/T9o3XPyopWD/4oKushd3is/Ed5DpZemYmN1/MsnnhYG/YOTbTy&#10;QXVgd2A6qlN2+p47xsXz8i3BO19i78Z5yn7GgnKvq2wHedrJytmYwPrms6IM9DfA8UFP/94hpU6P&#10;c7XlXhztnegTs/JWL3Q2HaVYaxUfvXI2+m0Ht3aTo4/ZSVQnr1HGU4/dCA0N+QtkjH6xxV/obQR1&#10;MmARps1ohzkY/dN2s3kCYsGwCU1mKZOXPs0E5ofk/WzBnw/aTmaTomif5fh8EI4O4RE6ctjzCu1v&#10;Do3+gk+Ilj+TpsMTrYIAvnx+gzzl+gmvekuLc223+ijjuy/PHbqsrG7RqZPwpLsp0Mls1Rx/0nsm&#10;6vpodRPqXAhQX/fAOn1oaIKAd/0Ah218HT6OOUuy0Lzgv44/yqsjgee4B9dxaU8m3+45Onprd/P7&#10;jIMkH8B7/bD/FW75y3twlv/TkInbyb/p4N+y7piGt2XwRr/x303n+LHA6d1/csTIM57EywPCt7zZ&#10;e5zNH8YOtbqxYyPwm1x4dGHxj3/8Y357Na/ezZNa3YxPfJVH5czm3eiecTaViM/6JN7Mnz7q5SJ6&#10;5BXSN3YBERXDtXUT5BZBqd3qJH/KbxifPGUp68IfXniMiNRz7iRefeDcdNqmss1TTpMblnZxpNsP&#10;wTOBd14/Ht3R7Af+1kBTfq9NqM0rLBK1Qf3cj73g5jXQf4rP+3u+f/pTfJQ6TTvtoiIny5uuf/zj&#10;nxLLHz/7f//X/xr/Vaf4NXh0slmsDVaPyh1txo4ssjx5VJvG7m0vaH1243xwwvzg0qHzGhs8af/F&#10;rxxaxf/psz5Gh1mIzCKXxQV+Cv3G5tijZOqicXjkzJPmqcf0f3MR0+/F+8wmq7EBPNpP2qsukL7y&#10;/H77LtKSUVw20JcafUIsuoD+1vrVXzQztv0j4K7fzmkwXeDvw3uz/qPpvah5Q3vE7IXfLpaC8Fbc&#10;yO9vusdf/KcN67d7ASH4HZ8OY/Pkb7Phzf/Y/z1v4HDR48cP86paaDs+zqtup97V47Zw8vHszVAZ&#10;m8fPo+zoxtfOtSMcgcX+3PRlLkC3b76ZBdcz1gezumU+he/CHb+bJyWp0o6gjW08G6/hseOLsoXl&#10;d8tYPda/q/s+uYRmAe7y4IvOL1Iuf3XA280qy5cPLdxsvpPRthWdVi/8Zq0wdtfH4T2/UTmSb/7K&#10;gXI89gPneOWh4+q6uqAjq/bT++g2uitVnje25OKD3/bUN4kd9DNGpG35SxxV2mX3UA9/xytTSo/1&#10;+a2vMjDyt01Nnvzl4ZhtB72y98aE8jt6wtI/bb/ovPBkWZ5TJ1dmkTaW6btkp52djLWBXvqpta19&#10;YfwC9Ptuxvst6PyrlrzF3DqbGyVGx81bvVBYf9XWxBu9KnEdlPLGyTlfenSOwd/9BMAFd12so/UJ&#10;AM3GjHO4zuXDsZOw5/ogfe/Nz7H8BTH1tVfMH1hcp459pqdajKcOndOE19cnLp2X5tDqV2dOPePE&#10;bhDV7pRV57i1N8J8Nj9xZQ5dH172yhMnbgyxpl8Qbx/OzSKr630jeHq73K01Nygp36eR0VtHkI+H&#10;G560o5Xbttb2+Iw59IVNc+Jw2ot6Z8/MY9W3n9iasqGDG3HjH1kng0ywfQGdFs9xLz6mBj7/fOzG&#10;kxzpo55Tx3A7podXio4cPnNhWkyMX9mBFnjV9fab6Kk0fpx+Zs+LfH3BBVKf7QeHduy9y9d3+t71&#10;CRrjwtJOvW+7ffJYm0ZWxfarccsHiXg2ooSz/oRUuTFC21S/5pB0cMGuchkYmqnvOm3sD9/OBVOO&#10;h7l6WnHazeoX3u0Dn/ER7pFdJarHyqLH2uh4Yee3ER9m6jYHPRk7tpx844DUR1/r6RywvmT3ApyF&#10;1dEbuMDibX5lPLuC0Tt6FC9s8PeZMfHYWk8PL762tly+UbB+Wfl8ksL2z3D4wV6AuvPa8rmwHpzq&#10;PGPT0m66c68933RkVsJDT/3f3mToid3O6077ollBOz82LK9U9uPwvYP7BkN8+IR8rNd2+aPNk4Oy&#10;uz6eJXOU4tL/ko2LX76N36lnF3rByn6Dd07wBnDu+Ns4mtKUh5d5pPWFPQXhwG9vXvubc+zKMscP&#10;SL3p0+vbZOPdJ8X4Wn4+Cw733AhZG1ruJ7Rygab97fRL24aLH5xE4bJ542Na1ceu6h9AU7Y5V+bi&#10;9vqJ6nsMZ3C1r6sRLKMr3T5I1tJfxTIfp/qNwlFii/RRoN5K/KyO5kc/9IbqtDevzn+67KHf+gN9&#10;+5X4g8T1J/mvOt56Ol69/Obv3413yUPvDVJTu7gPLO2mctfXz34pdtL1afrDD6/7Ofsb6cP97Xf1&#10;iG+2PrZUvjVVkpbJ57vqKvOAvN8CdvLh6G6NHxrqu2E/++Br/+CMX6pP9XrLH683fkn9rW9vPdAv&#10;3D57XDi6+pydI6+9y5+s6nFiavngi09l+Dr+2PJ1z/LpHDsxJzKNs6WPbenZe2x/onmXzs3IFx3c&#10;iEcGfvWRSk8+u/Hu3KX7Euu7YcSvHXtXofIbnvjiURuTv7q2U1Ujzypuf6tvJw/ZlnV8MpZ8lzsB&#10;Uy4U8Nl5qHGST+gI0LWc/gfw9AALPfDbeKruZ2y7nzYetRNP8d3q/M035y03ZBNiYKDPyoj8nxNr&#10;pConi47gge8E8wPVB8EVJ1v2mq5Ob/PT5hPbukYX1OOGufmp130GE109QWc6SR8wx8aC7mM8VQve&#10;jBGLv+MLnYG+qD4/5/K445j8kLO+qN+DuzS4VHoE4XW/TWD7ua1TvP9RqN/Dk/4L8tzEiq9YmTkq&#10;d0zb234bjfK1mWk+N2zZ2jVlE1dT9qQfXoPxYR0HSQN7fNQayZEkb0EHaxOA44BX9JikUhYvE8ZR&#10;eIINzih8tFYYWHns0All+tQGsPoUKV9eYQe3nQdGhx5TuByogToWLBUWnFX5UbEHf/mOU/YsacrZ&#10;1Eku+ujE6uLl/MYnD7zquotSuDZmv83v07kD18JQoC7++hiPDUDyVwa8/cDFV9kG4MqePJ1M9Dk6&#10;rgxlyw/+wuZvnW49rrymauLowA9g8+dk/CLPAprshdVpz/2GDDxQW3JYm9O5SHeDWnmkSh6wbJGv&#10;PgrXhpYf3g+ilwM4i7J63Lwqv/w/bZzwVtYL2+YvnyfedDaLy76Joqe/4OZsXBblJk7v9nU31Kdf&#10;l+dr2vbRwWbqG/8ZHA2Qz4U6O5z7cMjoMXrdPOHd0FfbXfUSKccnwaJ/JrlpgA9+2qkNDps/Jrf7&#10;G5fiyKLLb0569bN+IoTtP/Cx6Q+0ky+ygUEunK++yivWPuiXnptJ4ujetEDHLjb5/JQLoW2LCg7Q&#10;W/vJzfOFLvqj5w5ya5fCL9KffZX+rK+EPrYbyLo4ISOxa/NnFsQo0tcdPDiNGTqq3OC7Y8xipWXJ&#10;I4vtyvJfP7kAgu5zEx6lKXDOl2BoUGk36Ib+iwzuP4SdCWWhPM/xoeumu2M8I/+H8PTqEPops9kv&#10;ZtRjLpm0nfL9xx+Cn5ztK/w+c39T+8hwrP380EV1Ljy4+NB+LkTp0fcVJKMrm+QPbJx1Uy12gvot&#10;xyvP+Tdfp/7z174j5/WJmDtgI2d9ZWC7ab3KbOASnAz4+9kNhoPYZHWTtn97FNLzqZ/sxXW8PKV7&#10;PunE5isun995Jbq+8Nl24XhjfFNi2H/7Br/yTArEjwtD0a75cLUxNxl4vaKLwNqFVycmAjshNWMj&#10;bydXaMhs+wkOUO7j1TvakriKNh03xVdxQrPjNzL4a2/1TOZjMnXiN3NETi0uHm3HJpOhlU+X6Qvi&#10;u/D/sRPoGVvxX3hOnvjjGsMem6NTJ+PfsfeNbvXf/gYo3ceva3frIPJt4MYTFdsyZ21HPM5vdDt1&#10;kbb211xo91TSn3IR2KbwH/+Yp46iN378rU+ZDQl8PKH5l/Iwx9ond4obPCn/7JNhlFgfU1/ZfYEA&#10;vicmxZ3+uJsPQWxdnBR9+ZvTic9T30+/sjaWhbfYskCr3tEdaE/4LR+/pViK8K1/66qtR37X5+/8&#10;aMan+Z2o2Xhv3UUPc67ZUNEfnfgK5w/JJwuj8o9sdu340Jtpwh9eL2LRBn6g+D365S+oYdmFDJsX&#10;+AjMAkE7mDq2qQX+Ed5FfPla+s3unPacHLVzNvo3++g34+2MuY95YggsEPlCfz/6D23Hv9gjpvTB&#10;fKKcXa/+4U/mkd/y4GjX6t1agDw0+iLlbF/7lakv5/SA337i+PLuXxdnFijD474B47jhkcD/3Csu&#10;T51uHNKFLCDPOd2laEanGSu2n1AGxtZn/KAH6CoveGykt7rx5Jb2zXcjZ2J58UucL2XoFhyTvXnw&#10;byB3+o6J1+1DYlHRVt+9w3z7UXzYQB+fm+/otz44Ty1Hr9WNPY77dFvbkLr1yuvRbeovN7memzYG&#10;NBkAAEAASURBVEr0W24oWL5SQObKxpONyjZvccRxN3hK9fo1Mm/e26+ii5T0T3Ci/3mijRzyWr+n&#10;H8KVPj7lZRMCnn42fyl5lC3upsxZ+fLA+HXsa0b4xsDi7fwKDT1c3OxvrJ8+FGqEDVkP57gZx3dM&#10;Qs8WOjcOznhCVyAWVq87Plt4vrZcn7f2zxg9/ljc/VmWlblj0a6p4SnDo7afdiUvBWf+f2KbHxJz&#10;1uRixdoAH/2Cfhi9fkpK750bPPSLjMsjVfGr5NWW8CmE1nn7rOSZw+hTpl+ZG356I1HGHRe3vemk&#10;Pow8QKfqRlY/+a3f02eLCaBvdHOMsX3jWzvDZ99spH7ErvlD9YtO0vpJ28nY+FN+Z/H7zKvmZx/y&#10;+675+yFrIHyNrfj97a/fhWZ8TPbtC3562wdM+9LW0c6GUebg5t2RSX6fHI1u6pqdX2f+3L7+1EV1&#10;PGUukLsAMu0Z/ejENnb26Yrw/Kn5E+MTlyOLvtP/jV61vWPBPMGqDZi39LeAPU4XYDcd8thGz9mI&#10;rmVnXUPGjtV9w0cKS1OsOd5+m43K9rP+k++4/UvLZ+ziN/VsHqTsr9/9Nf4789fg8V95h5bfxl6x&#10;MnVT3aJn7YiefGgdJa6shVi5F3nF/g10fNiWY/qJVT5wc9oXX31buwmbm7l+zE2C3xbPK9vhgfUF&#10;ejcArc1bRgbZI/6tDofFox8ia+inHhwvH3L4wFp3543FTRzrO0GXFj2ar9VtUxeAHZvTts91fGzf&#10;mxZQahuVTbzwCD746YeZkzhenvDMX3sBMfU5JMMXXnWMofJ37tG5SWLvi9QT8ApawI6xuKf/oS9y&#10;alMc7eKvD/g8b05xkXEkHJanj1k7a2uKEo0H4f1kY5CeCbrq2wuYaU+tKn5qm5t4urmQsT7b/LH3&#10;afF7OItLXvc9+LLCxrfKnft03hv5PT7pgz4H9kEX2L6wfvjSDQipQ/VZ75GV+Fjo/lJlbexPbDem&#10;glS/nHiqdxpf09ad819xD8+Onai4M/Z1HMl5M9h4msv0rfB2Phthymszf4w+XYse+tvXO6bUb+gO&#10;7LiqfzPWtnwL30mNI7ffXlH0c+1T9KuJP3aNmqGKL9+bX+38Nwj5jw8QfWiNlP34lu3p+9uj4Tn2&#10;St1gtDDz5bFv9VybBnccKq8PbmScAvz+5Vep93OD7+07uMtLHfac/OPHRF04sNU4OPFVCuVFUz/Q&#10;M0d8qlq5vpa3Y6avvVtG76W/9VIOlKEDysl5D8Znnyqg3iOhJDs/46XBj2XmGlHc2tKN+a+wurHj&#10;Tfs6dXTj37pSumND499xblDLmMWgmyefL4gp9gX7oZ+yjeO+gjjnS69s/Ysuza83BiqH1DlGbLN3&#10;82Xi87egdI8YpOf0adN2M//623cdF+HxV/9OnbzWS+s5ZXSfeYjx4eojMwa/Qvepw1w7MN5oU/jy&#10;Y35UvvRZcTQg5O+ndXx4y9txyPHq0fVC9I5KhY01OEBy729srI0O5qm5ATJ1ru9sm47nLdXos7if&#10;Zw1ivNjzlS/1Gfsnjle+lC8Xp8r8whfcpXuLQpf0v28zPzmLFgLm4QMI7NavgC/SR7wF40R0i1z6&#10;eZsegp1Hyrvh7dldMsfmqISrAnbc9I5rW9JXPotfZT9l+6s5D77Bsn5wnipKm1dvrpfF7oxNnzYP&#10;WtCRb/iFFk/N5GtfA1MvnUcFfd5mOLi3jR8gNLAZeQyWdgGURZSLmCZ/KewEl0Msqgj7SzYnPcUC&#10;BLhKsxhBr4G42x1uK+coanI9ZaPMx8iwCNERCmRV4akUPG59yLWgboVFnoWHRcrvfvf7yuewQugA&#10;JxZygJZMjR44h2bwuV/ZNPkqe3igMcBipmxp79SCgp5e5cwGG+pA3vd5/eI+YbgBegqb+NKIx9ah&#10;cazi52m+dADxvQ6Lwhp2kuLvwEvHQgqGdhq/vNWfjmyvZRicMjbtpFyeyZKFh3wTZhuxyl9BHTX2&#10;TgG5aKWA3JkYj8924bLl/CnmdnK2F8jXFj7vAjqO4D9s8RidRh+LaDh4FYK0/FtXmz+ltWnrUBbc&#10;4l94Dndgg6t86u0wSVKcfNGVT3sBIOcmWvBX91Ik328w4QV37VvZ6oNNS/eUMkfyAfr9TMno7xjP&#10;Ltbjs8rJuZTe8m0AL+1ulCzexu5MNnaDZi4AKjO5sIG/+m4cSfFPNJa/TZ0uhNP2R242UGx0nNWh&#10;GMfHuXrXVud3hkZ/9xB89rl+4tCbNQTI/fgxr6iMjz58mScdcrHJBgpewM0n6yPnxQszOnz//d8+&#10;+zGLY5sYwIAcR/RY+lX4fe7pYDEUUBfbdzkXmy5e9wYBGQGbGbvIU890+SpPyNQ/wdcmZzMgdqQv&#10;k//VV57wG7l02d8k/jIXf7p5JdajL/9Z7KADX4VG3dJrB2kxtP0JX+K3dzh+GXsiMP4NvxM37CRa&#10;X62ObMLpT74OXx78KX7853/+58iMjOhOX3w+ZAELnGsP6Mny26S///C7bmjZvPNq7F6YSv1szKkb&#10;/nfjB3l4jE2p96M/uxo/0el3337duNhY0Y62nI/1qcCrzrQ1dKOnCbKyqTd1B+T50AeUR+SFw+gS&#10;95rU4VHdwm/bx50qc26Apo9xaxcbdMBDOjpMHJO3PMl1zJ6d/A3/1GHUbvzk4qWYDSLSyHv2EWhs&#10;TLnQ0DgIzvKEOzo9L3QMfXvmsptXa0X/Yyt96f+HP/yxen38+JeOs8arblLHXdqlu+RtKnVhH7XI&#10;jGb1xVzsIumhcvPVq1faiM0vM+azmxL6D327NrY+5wN1+mV+fwuem0EWlIVhP2NJSuyIB28n3nB3&#10;88+xtvHVVzMGbl+7F5Wm7majdNia2J7xOvUq5rZO8QLVfQ7z/flnf8mFWjFON/WNz74m1ka3uYrX&#10;qGdG2v4o4Zg+49k/ofn7378r/e/T5vH/t3//98++/h//o/Me889/ylPAXldJhvr6Ij5Uv2Ha+ZcU&#10;3ciPHnt89K1PUwcAXi8G6k8i+5vovpt38JTr2/apXnUhP2YhnvLUefvqnDc+UwTHOLH906CfNhKd&#10;bXRXj8TQzhnEzt/ypLM24MP3dPKEBLk+6Tn6BLqYQ8/X7J2YyWS/NPqnZwwFsYsAqc11Nun3ZhE0&#10;c4adJ6rf+i59GB6Oa29ogZh1Lj9f1U+740M8v8oGeoHM6AJ2c7In+eoGcvvtaQPy3e0+bTjxkkru&#10;gpCe5ATIpCPaPW+689icoMn/gcdBzvGRzS+p75x8l43sf09cGV/ETjcGopM+5a9/+be2aW39m/S3&#10;O6ZpJ/QQcxtbbbPRQb5FhjnsbsKbS/i9SH78m7En8XDMedhFq7FtfJUeJGX6vHkCR//ieNudDXd9&#10;gDFm2rU+4fvWpVgYHSfVP7GNrvymT2nfEyXI9IEjJXNt4nN6fsirM1cuWjzUjXJjN3w+BfBUtz5l&#10;+dCbPupNrO2YBXf7nOE1m3ITy/qLac+jxzMGyHkdX/CatZQ51N/Dd8ZW9Th2oR9d6YUnOdrX8JuL&#10;QY6nD2l28eAaJ8dPuXj2Td5uog+MDLjmO3/LE+F0ooe1XeMoLNp24ht4ngrGC3iTBJfRCS8fes14&#10;+UXXZ3DZtH6Q4q+uyKQP2LQn52vmeGOvCware8fK+MQNQMNv+8zRxbwltdL+av2EZfU+ftOXsU/e&#10;2qMjlI9GHasDvrX2xPPLc1OZGKDLtP3pN8Kkdq8d5itjex0UN42clWfKIm7GL8bymbOTjYe6114W&#10;lLMbrC/1UwA+On2uOKXrV0nlFVoHx65zTA8yevEiKTDO4rF85waaWbPf5eT3qa3gO25Z+KGv7nQI&#10;z9qffOODY6DcB7S/0q7yoTdoOV+f8aZ2cdYFQ/1Z5y5kwln++FS/oxd71g9waNE0x94wYZO1a/XI&#10;85NNjYmvp660Dbj6i12vmtvip524gA5/1qn649Gj/VDk/9Of/qn+3P4Gr+KLn8jzBhZz/wiJ3ePH&#10;9ivxj32Rb7/NBdzoj45N026mb5s2NX5bf7beG1Pj465Jan/iJDz5dPw7/QC+4/f1fVUZvMzRanfH&#10;h6F/VEHoFvAA+K7vjZXO1S+dt53x4b5mEY4L1J2jipvYF60r0w2J2No/osPjphM4qXxl+hzxS35j&#10;JHYutP6DOOPDtGV48Bf0hdOmIvXEnjbvjTbofPQFcNZP4nTmJNNOtr9Tbl6QJypaXj/k+Md8Gntn&#10;PmBM5ZfVufpHoY3hrrPwCo6xkbFifdtY444+jffpZ/kNyOMrvGVZo3V+HR4HpXhBKF9542/2kWFe&#10;Prx+TLvAC+jHfMSOuhz9+TQ3OJz5Bv2MpffTm1oafeF/mYtGfLnlyuqD41vHN6ApXfytzHxwcdoO&#10;zkUoesHLV8nhzPgonXGcnfLUBSn15eG/bU5//rM3+Plt0ugMx3xB/6Beu4Z3geHEHmHm4XwC10Ux&#10;etjD+OHv+TS23EAy+6NVLl8T43uW/r9y6RdfUVj8Hd/Aqh9SS3yrfONEGbl7Lm4nb/zmeGJZLE3f&#10;oa5BeVpXOa89IxuvloWvMcELxXYcKGG+7FUsjL2hORn6vDLM99aVfnH2RMzXhpavtSEXN/hpcaV4&#10;7n6JYy2apgm19r/pPOaSOf1S7jdCdy7waAch6LyaP0svFnwmznNQ3yj7yR7O2atYe/jNMbj3h5px&#10;vjZu9M1gYoDvzUO0t6mH6hFeyw8u/uYtBXqd+t45k/zpt+dNSK2L8kyMHW+jAdTUT1njTT9uzjo3&#10;YJnnf519tcE7a5ycjB/GHx/ygAXQB+sZG59hqq3aqzPGkUl/NlZg8NqnJb33ePDduoDrt8Wt/9Ly&#10;gjnQGKF0YH3ruHV/5FRWbAL0cv7lF7NWgTfzs5mjfMi8bAGefrw/h3XqW14h6VePvuuM5/rKxHOW&#10;7uF/5tnRoU9vdt2SOEh+x4LY077M+BmG2v2HXJyyz/kKK1OfsL9hq275kf4/fuT71nreYGb+mrE3&#10;+tlXQKuM33/IzS8bi42vE/OlDU4QEyfP+R5Ddo3bGIy97MMbLG/+Q6u+FqCM3oO7+X/PPqqY4IPD&#10;pn7w+814G7+2j5hYUK9nDDJWho6qAB9jynffTZ06Z8sN67vN2zFDvvjuDSOnUH1Yn7N5xz34xprW&#10;2bU/XG8fWWTGs/GB+D3z3tApXn1WD3N/+fVZ5MrfMmrw86M+XsrJNL/nq59aN6SmLw6/mF4++kfA&#10;lxl5HvLxvP1dnNAB+T5fnb5VXvtUigZWP/5Vfwubf9u4x5s+6NfO6KXsLi8OAwJ3tCzOpnRUZ6Pv&#10;02/qjarGBXq/B8/rkoMLZ8a/Sxd6XfqtntrMo386cyh90XtgDx+81uva8LfsTaBU3j4t9Q2U66Mr&#10;Z33VkvlaXWYONXsJ7T9LO+1u2t/hm/wdU6bNO5+xAkdlW+4cTjyYdNfE5iGzHzPrHXu4MPVVfG9c&#10;gqMdzV4BHT9wwFTIGXxTsRT12ytSg8k6A94aQTudoAvFr4EFR8dg0mLCD3R+C/jB6WDw2VzxroNr&#10;5DQo5336MGTFzZYfYHidewZAx8WtsXMMb3XaY/Lhasjs0PC6MRo9QMuSD9A+6EMDji97/N4XerBp&#10;DgZNLd75k/sPf2+AD4/h/5CRTAOkzk5DWr2V96O+0gAX+OBhVzIdt4Nd3xz7l54Nt6zlc6f7Gx7L&#10;V0qfMC//e5BfuptnFw3BldfGFKSWH/rhO75U7vxhR45/E9gQiq1B9G/knwaNz8h6y7HyQr40c/6p&#10;H99QXXo1dk9c78Yx/aMWpm/I3jsZlCcefq96Op+Odnz/KA/ZDsZ4o92UDs7XrscFtLRp7RroSB68&#10;mjNfS0OrWehkAD6Lae3dYl2/YXOEjFlA8290z/kX3g2RDllb7gS59RP9LOqqojY6NqtzMXS3+7WD&#10;bnh7StSTbjZrbYKTb5PS5oEFKoDbv9Rlj53nA0QIW3djIoq0rP4pRmjgpTIMWugci10T3GftDLKN&#10;HX9Aub7GJH5o1d8MfnxngW6CIA/eTpjY/HPuCOqk6jyBoy1PnxnGP8/EpfgsiBLu8kmtVq4vPG0g&#10;dnJxFl8mS/T328I+358BkD1tKeEz/uGXQHQDJto2FHvHbGxRj37TZTbEk9+BnpfQjT/JX1+VW87J&#10;UadSYPIoVnwWTLr4Hi19F5y3TkK75co23/Ezf3QR13T7kM0ssPINzNufbP7qVMTz9eRn7LkH7kFA&#10;87Rx+N98lPkszPHY4djG8gzYp287+OTuZsvqsH7D36cLnamlqewKIevodMqMxbtxGMLGA5/4/dk/&#10;/SkbkGk333//XSbms3isutpfWJE99iTmy+9t/3nbWt6qNTJA9dy6ZpfMMn/6qfxlT2niCpK+YHym&#10;+i3Q5mzolK9PtYfn8RA/z59j30y2ZhFXvarjW1uWr/LlYROOr27YsrFvNqbo13hKKp/GUuNzJ7rx&#10;Y3+v+PsszuOTv+S3V70K+l/++T8d/JHAH3Phb+0X/+NPGNyyTwM+9eCjaSf6yV0Ekr+/a9gYCm80&#10;o9/U7fYno3KYR7fiHjybI/CX72gZ2tPe9a93/PLVG/q0ZX1FxwVjRD7bjuCpcGUmsj7d+Eg6sbbS&#10;NlXXOa57HZufPi8swGJf/xoXZ76IoAZO+XLDrPOrk8HO9cP0u/q5qYcHzctBN+1OHtlbd1JPPq2v&#10;X8j+odPyjurTFsTkp2R82E83IJ/124jJ1//8H//zs3/5l//Ufvovf/lzx6Pfn5sNxCA766/qPvQb&#10;V+Ttxj3J8tVdYyGpmxRnUfKq2CyO1vbdaGjdkHN0dm6sVu+DO3zEUP67htiLjcrhL630p9yQtDcy&#10;KPcRP2D0dCPYc/xXnnAMPOtl6Za38xv0nXjJh7PgmO3GkbsPUn7jLf7mL5+hx2N48tHOccjrfOTI&#10;HJy1z41B88TjE2/WNOOTGUd27LCR9AorM8JrF4vdzDIXMy3K54KysX1xq7dIWRccP9Fl4nPs7mZW&#10;8Lae1C3AZ2Jljqd+1LEKGdvg3f5Hw7/S4VsMX8FLnUTOHE//1Lzo1foSp93UecaNea2+qPOh9jUT&#10;d3SNdtW5DBNCP3fOJZZmU675+YILnhtCzo4eDsknN/KBNebaxGXP44mzXbfBFUfq7csz3+NstqPx&#10;yWGBT92UIV5cvOzTNBpMgO3mldr1rMHnIvDm63/Vmb5FHnvciGieCP+Gyjz++l58ZDAWl1FGJZbW&#10;DTj4udkSmOfWnylfmbX52FCklLlpZer1bZ+j/IGfGu789lzAaH4ZzBf6vgHs6NI5aY7lL9CtcOXR&#10;Hy+foXnWa/OC25vNEy9sYcdE8cTu8ibHRTawF34dq1P1uH0HvM6/UifLH564EStstJboBb/ktn5S&#10;t7UjtNLVN1r3+OHj0L+B2DTj8fjgf/2v/9mLrC4kr67GTBvX2pa5dtgXbjls1p7u/YOV0zHz+I/O&#10;6OjzYKQs9B/dsJv+nT4tDwN8gXNPnpGd71gVQJfzWefMvHPtVQz4AcX6Y/v3YdCi8qZT9Ypfixt/&#10;+qmmsWt8uPzo0j6cJqGDP33H6Dsy5zhDesvhUd78INYrxK7QNUt4uOBYPLk9nlif0ynbdc/as2Wb&#10;rhz814cR1ieo4qmK5XriO386/e3P30d+H3CYvu3Br31LdA/g3X4saTcHs56b9Sf/TP9ZxPM1OoqL&#10;8QFf4rGfG3ePx7diw//I3bI7rZ13xjl2gRfQ65az/tpx4aZ3vPNaY87gmudEj8DHj8Y3/eL8RFsq&#10;sfm+Wp8JwtmYjsYv87+G3wN7DvCPJx9+KZ/o0DfZJP7AY56YOPQH0LV3Onlr08pwzg77oO1fQsfn&#10;+n02On7GRFl+8rV+qLxHI5m6D4uuReg2bVoMR9+c/yO8b2G3/+U792etE+OL+gYneWmN9YHCtb2I&#10;+YIrrzRS/cUpdLzzbPX7hu8yuNJqgt/hKbZtioOwrp4X+smnswvMZ/4UWr4mSyzmoMc//WT/+6IO&#10;w33aiv6/BZ6KLVrp+GOs1Gf60P09kC+OtPGfvwyP/M1eGpvw0XfrH2a/h4zl1TRs2x5SkHtTsieX&#10;uMp8XrQ+nsBO2V4ge2PkQ9dIjU/IXqjsOITtqn1voJKfTP9H84m117rbOl/fmbMNL/RYjKzWe1z1&#10;PH/6CU9Y7Fs/lUfibX1AX3g7Z3jqPzGn3SfKOs/ig13v1r4Y1gctsv541X/5bGovsHJIPn7hL/rU&#10;F8m7Ye258/Z4yzaV3/bNjsNHjNJx20W9NYLK5qaVAe/XwLwFoMNmoW0g8YXem3jI34dR1iTn5mdA&#10;npt/Vk8Z/qafxX85v007Pp2siaFnORr18moTGrwBXzeFvEIiG83ofOgbnmJyYHmuvviVF0OWT1CV&#10;L87S1rZj38NvF80DLwfvXR+5y4nDf/R9lnwiM0Vv8o5ej3HnSfrmaP1PZ7A81n/mcOCt+vHdlbG+&#10;Grz1d8na/2tLj747ciZG+T++P/Uz2J9+r5i1o+PxVlN47c0HD0r8zWOMu4iXwQPh0wM2r913Kbus&#10;Z8CW7xr9tvmmeT12AzPa9sXZmxDD+nWwbfTT41veGvvMK/H52jXbmhpRaVOz9oOy+yE3zRyPzR8o&#10;00oIh2EyDYNy1oMWmj/kjhUBcTvKOUG7wFoHYb7HcPBn/E5UTCyAc/QTds160rHiQGUmgKQmKY8N&#10;wii7gQR1ZZbslR5t/uiyDY5OOvbyDS+dxq2b/J0Ml38Zi6cEFX7SV7jyHuVXXh0cmkdZjt/o/cov&#10;5+9V4JMmeieoXIihk3wf/NdXvWBz8rFXJ03l5e9xB2UyV6/lU8Tf+GrsBAcv9VHaM7lCujcAOF7Z&#10;PY58sHVYnel9+cvgvCB762dtNPhpkCFatGcq7/iCJBHs++YPZRfdb/OfeGQt7PGm8lfvO++Jb0Mk&#10;XR9fhw2cxRt5z/OleU17IfDovrT8uMd8sufrfzzkk7F30Mmjy+KUPvp0oe4ihXYaf/fJ2KS9oJvJ&#10;o7wb1PfYLFcHbAPXgiHtK/gW/J6a+C4bUxa33QSJHnyNltxOuh79wPp3Nlo6zY9IFznI8UqEieVz&#10;V1n00W+MDvOEJU30UzbDvsumNugNLOnD6h/OD6zPenK+6FRfpR3tk7OfZ0bsYiwZAHU3OWPjD544&#10;YYP+Ix1k7wC8+DusjaWazRxtmH+U6Xewde5pG3eCWih+/bUntcVTRbY/8noeMlbv5UtnyPqnHcDJ&#10;sFB8BTRy9W8mY2jJs7HuovnfckEKr/J8Jc65BRB/u/gLv7Yn/8uODzPQ6GN206byYoQ66wVKvI9R&#10;0q2PrT+v6bsvAIs38pomXj1R7Li2s/nEo5QuOzFY1Zdvil7g2WZEIj0smMTJ6iUFK0u68jrxT/Hy&#10;v5kvnbz72DkeA/HJo3qMnanXFOBPF7C8a9uxU96Tx+DMprr6x+FZPnhj54qyBNrFC19p5+R9iG+/&#10;/DZPmKStes3ct3m6r78HmvY8G5AzHtITL7pXv6NnM89x5bZ8cKJwSmhGXvgk9gpv/MkficW0hxtu&#10;Wx3TNxYltoN1+WLx9q5ZPH5tMUNWWkFshzmAx+Tf9fSsf1g2mO7+Bj45XYyknH58wVY3coTaaeDM&#10;N5SzQD3HD9/nrt7P06b+/Oe/fPav3/7bZ//Hf/nfOidRJ+QUotfaNxmP7FM8/nUiVujEvNpSO8eG&#10;W2/837ySHfEbOaN1GGIUjQNJjRmNz76eZi5m0C3/1dGrubeNyG/srh3o29/xjfaW2IqP1Cfd+KQ3&#10;ECXfuLGbxfrGrRdqgJXZQKjsiZvXG0RqhfKxILrvAubYd3it7X5bLz1nZexX77hf+1L+S4DOE7ij&#10;69TZ+mX0/bzjgzvp3fC0AF/53XdtHtx707Ebf5gGuimxx7J2QZ08fscTHzzmJoCJKfGqDvWz+rxv&#10;vsmbBbrxP+0rFOUvbZwcGTLv+dHWs5g31pP31YdZ4CxJxJfH9Jdj5/gnLlDnQaQPfMfukG8biqwt&#10;mzHP+Dq/rzvj516sm7GBbviqKym9q1fb25Tl+9TNytr80RFN28iRjScd6kOG9NzaZdo5/IyIKRd7&#10;z/okB6BdMDd1Tvedy2zZ2Lnx8pS3doz8wXaDGLbLGz9jsjmWY+MXvdSrC/JoweKPr0evZ96emxfY&#10;OJx2KYWvzj2ZJ9Um3/J72uioc4o4qO0+qTXjjvvk4Tllb+tNfNB7N/Adv/X7+If99HChis/hqOfa&#10;Ev5SFjeGUrY8NqaV+2v7OHqa55HXufXZRBQHC2g21tW9c333l9obHjl3RXDbwNT/+IV8vPdjHrmA&#10;jA39npPKWZ3l3+1NfvvfyF6bpz8d3fepWrq6iAv0p2TX7uRLweoj5Ru8lXnSEor+ALCPxvv7mvoR&#10;PPsTEadtsZ9Mc7wESsvNv/nZE+HrO7G1x2X+zlf1TD59wKZaWEfOyJr5/94kMjguLNCND/jExU16&#10;7YbN8tq3BTUKUk7eyuCH3chSDvD88Yv5aQMX7/W/zU8doPPBg1186SkgT1pZRzufNZaYnDhwsZWD&#10;a2fS8goem5hsrBMT+ou5GWLs87S7MrPE+vrILdGwGVuiX+sUs8AeS9H/9bxium8jiHz2WbPsuIgG&#10;f/qBoafbxJwNrIXaH7vA+sJxaUPfTeGcR/KjzsiZtzEM3QPfQUBsbf061w71CeKQjKF/0j7lPutC&#10;3qm+hx14gfoXn9izvil+yqRs53syHZcmPgr64MePYVq+8PWzXonvBgu69gapnIv18m+9jm4R0CfS&#10;pu7TrvgYr6MsefM2juCdPLijUzuepz10Cz88lNPF56s8pSpN1OZiTPzG36l3fRObP+8TgPyjbdS8&#10;8lx65hVSDsor9GPLab8pkr/lUuX402Vjp+XaVP7EPzCWL8CrXKX45R/9b8HyL23o+nf02beAbdnw&#10;igbG38unxjU48t3o3TEvF8/EB013Pu/CoBvRtx6q528oSJUfBUz54MauyOk8Z/zKSjGyuj/4Rv4r&#10;qAo8x1/j6/XdxvNQDe9X+vv81XfK5JVfjqsHvR76WyfQPX3FIzhuji/HtWnyypfPY/uC/maBTxbE&#10;jg5+/SB9eILxB1b/Up5Y0c+vDQ+ZnPYKL3m2R8ov9bJAqr5moaKP/NUtRP6f0PPJeI3fWqEPWOw3&#10;hJv5TD9k/txxdLPgR375rh8q76njokrdoAsa6/CDu2tW+eaJWDb+2YqXPz6IQ9RxWnCqgj3mthP7&#10;aMHSzvHY3ExzoWSqx9Zd+puFqcvokizzmb6lKOu++5Xvb/gdwtZFuK7fq6t1U/hMf3RkHBuNN533&#10;UTLQur3S6tmSuFS/qEwfOUY1NV6D6hz/tf7gabsp+jnjtwvjs/ayF8dvMzbnFXiPeVOZvPO1YyKZ&#10;a9fISvy3uvA7fj30i+e0PriKH2UnNqrnTZ/jRMCDp3ZdnWvbOwretO8U9wK+vt7n9BFsar9/2o25&#10;4nswuou1KV2/OxseE4ejozqYelC+9VB70au8Rpz0ied4+V5uKv3DV0NQ/xeXoKNU+zi+ObY9+DkI&#10;1HfmMyU5dbgGKY8P3sgpjTpgW/DFHeID2hry6lHcLZl08zf3Pl8+8u784mK6cq7yzVp+76ZoX2D9&#10;L/s9HnT5RIcXHj0NHtf+nL7/IeboR2rn1xW/Ojx9hd4ad0EbBPee4V7Po0vHF+kRpG52/bo8XtPb&#10;Bsfr48W7y+Up9+lYnvRebyzNnaIvX/OMOKLzjdBtfvv/nA8Mb6ft74I/8ffkyLS3OtH59MEHn39m&#10;DBCb8yYd8+jOHcIKfefY4ZX52dzhvgJnwn3Uoeg1OGr09yDueF8BXadEiApbJ23D1snecnbQGEXS&#10;WQXQLKyBjKW0K/ry9g4ueDoQE3AbijoH9Eu3fIp3GqiBQrC1wadAKnjuO7ThL4/ak4a/cOsXYZv9&#10;2+mFe/PYbDb+GizN6iV90mRzNpW+gww+iw/pbigP+gzc+tFwqa2bj9ZxO3ZpB7o5V/ZLwI+jE6ZP&#10;3dhHF59XGXht3qaNv50MHz5btrLxvOW1PPaDh93neMpGvnJujiZULOAF1nd97cfRV/7NzzlYW6R7&#10;PI1qYh5OG/gOiIStQIWB9/hOyfvfXchcPNAnint3Ggr1z1Z2rL/4SL60E8ngzcbEEwftLrzh9Ty8&#10;u9GU81vP5QsHbiddwQUTRw6m89QebcqYeHbDOe1u6ZGMbuTQ7+fsH32bVL9hoJQ3k7za1H5DJ57X&#10;Eua1SnSaPigXZ+mRTRIblV5/+Z2Njqjh6aa5qz2b75m86SNuHZ+6TB3WFoakL4O5QJaPHBdtgf6j&#10;G0+x9avk4eU3CNZXTQ/dxIVXJOYVZuln0KVoBowwbR8Y+w0AXuWxd0raEOhds5HXze3QAbLqu55N&#10;3Z0CQdV+GWq0PhiTfJcnkJW709TbHmwM8CFf5+WNXUDYMHi+MnPJD5+bXfjMIpZP4gObhkL8/IkB&#10;et6fjS151Y2sHNMJzA0Ezz4EL35Ep01aqKtDn+2b0DXeU2c/n423uw4c78eTLQbRbQeDN/3a7k0s&#10;rnR1X3k1MJpXn8OX/MUbfnKYNDZtCmftH4ylm9hRro0MztPR6Fceulv34S0qA5cfJ2P58/V1nJPG&#10;LZ82SJ59stcMelLeEyJ/+Qu9hu34esZYZs2EZ9qvCdZOgNSXeUCfPq9aNprmzj5ljXMM8jGXkAfk&#10;b14z3vliq2EIKuCv9e3kPPOKS/nA7fObRv4+PQuPjYu79PB9bliZd76Y2vMx+0mz+Xjo52y+eu2K&#10;mP3hZ6+Lno1ET6/4GY1vskjWT4DG3cPO6e8e6kTEzZtEPOk3/X1Yy0tbWTAHaHnaHbmvsLZt0Z5X&#10;zkPwkG4ZHvD5rjcXxI9fJkP96rPueHWH5sifSuzd1PASd2z1BgJ9sM9MUqXbH0SOeD2wi7HnOX+5&#10;QWHaO6Xgs/LnLNrB1q/j23fOb9AH1ig2J57hNl7PHbBw10eOR4q8p08du6DsdfXYXEXTXsg4AFdb&#10;WHrymicN3i525D1wzsbczuuGJnaFJxw+1F8a97xakA7/Ka/4d5MN3/7xj/k5gvgezl9zo9T4pt5b&#10;tR7+Wl9588OH6sDXE0vKdr6xY608HzxHDyzVgfzb97RVL+yaOUoz8jX2x/bE9Pa/XhGMp0/l5uIM&#10;G9YvntRT9soLLnBRZf3nnO1wJ94y/qbtDV9j/NgwvPGc9rfypYD8pRk50wfuMbotf28BuvrAGRr9&#10;xMR9SB/ABP3HyBsfTh24QDs01l9o8Hz1A957B//oMz5ZmWuLFA8+n4utmZPUL56AOK/YDM7SSfcY&#10;Ldi8TddneNJt6mfw5nwMdTF7cXfOZDzBh933E9by1B88ftD3SDUr7b58zmABFzz6R/FDj6S9OCL+&#10;8nfQqqOLeFs3ZPuA8Wtw87ebz2jlL8wYmDqxMbpMU0jfBfSvUP2jC15Tz9O29OdiouvvxMDqxZ+g&#10;ryEOjp9o4ofaqeeLbDauDtUxdju3Bl9657Rx06SLv/szTPLNzyr3lLvIv3fa98JX+BQvfNcH2x/Q&#10;U57avW16tVz52rS4yWo/KfVE0u3/mT/DDEQG36hHx+Jh/fxzfFHbYgNQ1sOcsnhlKnMuvgDfKMt/&#10;+X7xY+o+NGzYj8KOCQoC5jmdX55zeDPWj3+cE04fUP7Jk9JLOXngx8jbm6O2L5gSLNxYMbEor3On&#10;0OMzuHM8dTL8G+Px0R/+8Pv60VxDXZPJr8bfvQG+/hLr4VfdElej25Pv6iK9/YsvfrvhtHWGj2O6&#10;T/m055sPGfrH9Y8yF1f3fOYDY488PKNkWax+/N+KShm/wKkN4Q2mvz9Ohhk+o9fUCz7JLK6vpZdV&#10;mRd+ZQa/NNocPyZF8wW5OW+9XnrgiU9/47d+mnFZfhraoz06hddP/TZ9za4FybhhcdUjfZwPGA+f&#10;m877BKPyXiCuDvHVeSV1n9o6PvuYfgbUTvLCko31Sfy+MuFUXlCUn/CXXYgn9vBh3/pVQW0JipT/&#10;VvdNW37wrE3Mh+gkprcMn8V3LN8YI5V//05pcaPkzqm+MB+P3trqD1mbhwjK4Tf1gwfb+BJAseZ5&#10;hdWnZdFzQX/opr+tvxBv0Ru9H3sL9IZx8NaHb+s25ZcOjyp/cH7/YOozpGI90D4sa+vt45tH34WL&#10;8UbVFr2m5idgfH7avKyM4UD5+HJiWx6faSf13RHAO+vLELyxc/PxeYVZE7zmXueXv5r7wmPGrcFf&#10;Oc7437lXzN75Oalu8vy9p9PS4tO32jn4Bei8Ib5fNW9ZG683aWWeBhePcvxDh9u05bfj/c1jj+k+&#10;berpV/LvuKhiwev+4enz+KzNPvlekeq13CuPDp3rRQj90kuuuGcaJOMFPh3LniX1qVO01SUPQfQc&#10;Y/sKaeNb59Pf5zwyxM9dF/dx66rVlvh0NTl8yjPpzr+c37q0/SbP+kEdzQWT2OOpxej9eX+De2If&#10;7S+B+gJv6pUt/FLTxr43OMeZ7Lxj4I1NCEBwx76R43zzt93HsofPpnC+y7+63Llvj1fvuv/U5ZJs&#10;WeWzs2srbXv6zJl7jX1kTd3tubjVv54xW83T/cWejj9UCpmYIHt5NTsZ7acTFwr9LdT3xx+3rrcf&#10;e4PeEiRV1r9Lzrr0QuvhzacZK8sJNWLO7pOt/OJdX3sDk6xPYgU/Bh++n8hL2YPvO0revrhEvjnk&#10;/1+DkRk9LqiP6OUTKM6lI51O0blSEU0G9eJyDn+xYMrXvrV91l/KxrqJtMPrnWTp3ylq1vK905vm&#10;Pr551JxfsulC7Bru4M2YZ/49/Y60N2am5u0b9Ybk+G7mvdkPiNszRTl63v3oMKTzzPWEyNSjNNP+&#10;xoUbsTsfTXvs/q+xWj2F7sOHuS6TvZ2pXMwczueZ5/WqGyQ6y91Q0FmiMUEDcEy2P/98LtQoYyCw&#10;uNqJTjMipA0/NMsbPtjUMV2Uz+L6qVOGn3bcJr/jYAH2Tm2EAfv29bRw6vCkLuZYcH3827xCWX4X&#10;0ka2yh4de3J90enX4FWN9e/SLP0z/x29FzlpJ9hJl2/tzMna6/c846naeftyJ9abR97SaDqOfdrB&#10;HqV6nk65Mp8CL20+PVz9wsx/oezyReZMsK66PUiLuxzRrE+KfRAE8APKM3hB2AmIsqXblB2Opb8F&#10;i/seHh70AjerlSPtHY55ImQHapPsLS9dqemYT/5uP/0j+j03Jp51jK53pR07W4fhra6rUzuBWSzB&#10;3Q9VlBcHbv5s8GnXGwePVy7FwXsh55hQ/mT0RorIiIcnVsLTwt15L5KmXdlY2c2J0tPVX1wwF0R3&#10;wzO/AZU7cV3k3YthdJnNKgsIT4bNK4LZ8ZjQHrvwlqcf0sfMb7XNhTXy8UF3Q/1kAZI/uqAj0wfw&#10;D1o9sLJX+uUl3+/YPHwaOrxH2gQO35IxTweq/jzNEp06kfwyuEcuFfcCczfwQrfwRn5kkAfw5tCp&#10;z8hWJ1O0pLHj/IZLtOrTKNnvwg/u37P50jtIc74LtY3fvVtz7Lc5lXrPbyR9FTpPm7SOcvHlGQsR&#10;XOGJt/xtXzp3zF99Q3wOD85C60hOJtpbv8YSvhz0F6OWMKnJYKr/UUf0Yt/WSS8QRd4MlE/fbX23&#10;ng8/dPLpgI5/xd749/2xauVg4fgVGmsnH/+RYVxLH8bvGZx5YuyYTSU8xn6D9MQXOkA/MHxi571A&#10;av6zHB6djHM22hyzDa1+1aauWPx9bmL44x//0N9jhNfFT+XZcE8/Ym4RfC1+Fm36VtxHj+qYst1g&#10;WB0fth/76yu3YV+wPntvcwUa2eHMkDf+Rbc+2Tp0XhlVeHy6/M1FTI4aU+FLR3rvOdrlR64yMBvE&#10;8xTD2rPzGuX4ayOhiK5j29ifekvdrnzl0z7HdyZkf8/T9//2b//Wp+u/ttEVXvOkW/SrffQYR7/q&#10;B7e8U8w/j/PkFw7d5E/Wm+9jb8fX5XUQyMJlZS9/xY+86L++qx4pM9trOIoXx/H39ifoNvbCpPqK&#10;8YWtm/I8NlSP1uXgF1e9nPp9mMr31Xi5Tb04e+Bc8VqsY7O5pZC033/YNs7zlfzn8mL5aAPle+q6&#10;J/lav3RsO5mbxz+R0tzxVb0becNLQXGOX2r3KRsfPPEO6yThV3z1kPEq9cGffpLFjT4fcwHP00Iu&#10;3ujH+mRhzt2YZdO+G5+xRf+vH9p5GnnPz9OP3QRJ30HPLyNPjKvPaUfPtuNcHY7eU+do9hOO53gs&#10;WfptW9JtX5uH18wHyJs1xc4vOl85/HeuGPRjw3NMJ235OcbTb5qvrfz5PC6Gr8KdH1EdK/mUTfTf&#10;DzxAjmPla+/qJm/wppHw4QL0LV8bvJ1h8Ic3fh8+WOTNxr8LIPo/n4gtrOzx5crDuyFTGSsLDuj6&#10;J771RPHjScSU0Wd1KuLL11x8fPpudB0fsHl/emF8wh/jeym/icfVRd7C8qGLY/T0wJNv0IqJ1Q/d&#10;9gHw+ycNnp+pMQbCXahNwVr/42+sM09Aj7enSpfn6B9+6eBwcT66JO9UDbrOyVK+OsO7Qf4N5l3W&#10;EPpKjvjJxnn6ouUvzs3RXchhM6CzGx+dSz1FOa+EPk/8Hzx8dzMXLmry5eGRo178VSafT6yVCzmX&#10;35sQ44udp7oALJ9++hwfvPgL4LEXi53rfziocpMCOD75ythpfj4+av7xlwu5C2Ts3GLppfSfC4CD&#10;ub5+2hdfHdvWxvV/5YeM3x8X0OnlL6n21DTx0Po5cUfniH0D9WVsqx/S784cSb2a349fZ10UXsHD&#10;93NPkeZP/bOv/ozv6bdxtbFEdx/Qdi6eE6uOty7ova9YxJ+/8PzTP/1Tx4Tv81twZM1mdvideWW9&#10;GJn+xvYIQU/H6mrEm3LyHaUgPksanNWLLB/nKT7pxBCZ4mP7bj4XF7U98b2b7Ctzbdo6qNzDk4zd&#10;7NqYihrVqbrlEB8wfpjjZvgKnyZszsfND6u72OcDwD+GGq9x7hyB5aHdGcH4an4HfvUonfabnziK&#10;N8qnZfHJxqHzG+ZNUyfn0lsODrXlyr9tg9Mn9Y/vnfsN38/9xFJo4H667uECMbj1NTh80ItBjfNg&#10;xA7r/10/wTcn3v4kLZu40U96/Lb6rZ3qfPKm/y5eXLx4YoE+/haU9S+pmxSyS5c+PDnREeBpnixO&#10;+hYE2McHIWm9pnk1Ze0QjYyVqzLpuLG2dKv3M51xnoVg52z8Y94E9uIvnRfWT2LqyWvwqwlasRJ4&#10;b+2z/kC79NUdXZSVR/ffgont6BWajjEhyLWr3uQjSguXjJVFs1v2IH76rR2X5tycOHES2r0RKnJ5&#10;Zf2LQ+tXfj4r71POk6NvvOHGf6Wvfw7y4q3N688qsgxj987jRqctWB2nv6T7wrzeec74aGNSzl3/&#10;g/Hb39YLAO1u5tPRGKDfscf9a7DzlVmvnrEmY5YHCdj+hzwQwTb88H3o2GOCT091OrZYPDfznphY&#10;H9e3oblh8rTrO3eOp4/2hoOMo/4iB7TdpP12vWEMeS4Bh/B8b7092lvasXj3oAJ+7E7yHwIx0T4s&#10;6T8KvUBX/SMzf+IIH/t3Vryr5y/x677fkbey8TBXAJ9cIHxx5use7NbHxvePblq8mshtmvzWUeQZ&#10;TeJBjbpy/9GvziFDMn3/oRU7Yb78zVHJ2Tnb6ih+dy6z9b9yq0a+Rr/NnXTzuEL/1X4uuGg8wT39&#10;3sxfxYIwEE+gODkuXez96VrDT3mNCV5rMgTHR8fvZGeWNoxyBG/1yUFlELL0rf/kP3BgwEM32C3b&#10;8mSX9hQdW8ZOBPjpUxZ/Yn44bd7qFFaFzV+eyhfUwa/BKy3cNdPxe/Tlf/mgNXBk4tfyw8SbI8HK&#10;aXpwWHXrOnj9jg9efCo7MGLG/z3POvwxCh4dHuPpbUipP/1a+Wtn+8kLzRyUUF6Ee3/Wpgv9Nw+H&#10;RoMdrWdt87SVCdqaoR0G/NXxybyeaxkT0Wx/4lzf6JqKi8r7sy+lTaG/7nd5y2mq5sPcwRnDIrGC&#10;v8R8GpTg68QwDRzMRP28diHn8DmIghSdhjkDFoV8dpFSBvkannNmwqnzkNe/6jBlDFmeddppFCpq&#10;OiP6PidB47gT7AzFIGACtpVaR140X+eH5b2qtq9QDm710HlohKGfzm94Lj9yDuvyv7+ULWylobvx&#10;l8+mi/9L6fJcfjG6dsOXZ2FB35nozUggny3B7FOSygy8C4LAf/Fi7z792kVP6MgAOqKdyC7tL6Yv&#10;dsLDf+kPywe5MjD+mbp6FDa/pa0DtlQnNJyZT1SLjU+K25+Ol391QJfPEVmiJyveUEeffopIXiAc&#10;Sz94zaoeS9ur0if7Tt7V6+hTrrdSN+HLMT5vJnGhQ1rfHFw42pT6vuUqbgyEoHxOvPS4mwh43fUx&#10;vsXbxtkCHt3gjgy0bf9xD716M0UmIzajetEo+XjC8xeSHk+bp+PUo6d34dvAsoEN36KzE8TQe4WZ&#10;TcLtR/QpFoB4w/FqOovB3//uD20Hnnb6Pk+9GgSWx9q2fjC4bJupbXS5YkledU/e+pdeFnzu8p7f&#10;rspx6Pq7Uil7A8HbV/+ZiNsQIw9YmIZ5FrbpffPphb6Uw7Eh4qIRMNE1OMCbvnl9GXII7I8uuzk1&#10;cTg+DjGMgtc9o9dPgOnbelgb+xsywVe3P/X3aMIJfXn8nN9X/rbnnUi5SuKWpMhen5aOfVfMpbjl&#10;/L8A3x89F+T1ztLoxpb1tbqei+HzKr7NbyxFr8qecO3GEtm7iXjjwhu95uKIYwBn4mgX96MvfGXl&#10;HzwuoAu5b+2728r4qz4r9/laHitzz5UObtpS+G+MkjubZDNphod2n1ilLx77qQ2hMX4+XDqBgfSR&#10;xYZOKNkeeoBHJ/CNSZv08xRwXwue+vXbWOiCOZPhBK1JQ6/dhgV6o0tfOR5Ek/IISWwlybkxunKP&#10;FuM/fo+vLhsc72TtNA9CQ1XhPZ6M932sjC6vsD7fDdT12S7e77rixxuW3y5Ypg5mjrN8t6x8jj/w&#10;WK31i3w351IbyvP6dTy0xR8SV3/923ef/eu//utnX8fn316vzpwY5EuxYOP/xGWrkG/5Y3xtS5IH&#10;1qbXVL+s3Q3PSddmuPqP4Xe0PfVjUxysP3rS8zmCvf6Q84r3qEP8Uk7G4pCp39O/iR224KWtyZs+&#10;ioRpv/UlJHAC5VkH6TObP+WVcWwgmf+EyMoe1MGl0/pCv9x90wRx+/Vw7SZoiFc0Sco2A/0AC8fG&#10;aVfkyZn86o/ugqc/5D/p6fksS5txoZFOD1nRM8d9nWQoZSurTzPW9M0bxtHQfJ7N4D//+c+f/ef/&#10;/J/zdP+fP/tv/+2/5TeB/8dn/+V//z8++6//9b/2qXOxpW/RVm4fMYBvXEzG38XSBbYpsx7YGFi9&#10;4RrHJl+do5p6nA2u8QN8nx3L4bjIhV4ewAcMnvFh9Ky9qax95bFxWZvTv9z6oNt5w/Iow/ReLkyy&#10;Yfsf5Tf094miy+oD1wc/sOc3jWPyZ72x9T12Yh92hdFRHzH2jT1zPBhjs+PpS9g1Y+zyl6L78su5&#10;EETm2Pi8EKc8Uit37ZO1tPccyJzLOCCFK57M1W4YfpPjmMf4Qdrz+nDtlT6plT9xbvvUwxNx9VzK&#10;fcU1WuBC9c4BjZ1/PzEzPl2qt2kkt07YRKmHjKOg881bOTjIW77sVLZ9020L1eZ86nhw8UwdH73x&#10;o8crPDbP8M6fufDGNVpPbbZfjO7j6/EV1bU/oNy8G9gwdoMesb3onTgJw9qyNt527auj2++GT+fg&#10;+MRe4Makr8LszUY35hfAVSd8QBfj+vpn13/Q5S1UF0bgfTLJ4G9lcOX35pTw39bBB6AxHFwxqw0X&#10;//BvfxY8uMpXVtNS5+vg7p7G8qU/3uq5ayn2HFz0i0c7eG7gIs+bBD7k5k44/aRVGD8cL/2KlsrP&#10;d8f9rgGO3cp2vO/Ft4d3lMRuekWn+jllK29lOKdj8/kgMahvd6FTuOx8k20f07e7QBDk8sZj7V8+&#10;p6DL21hz9E6uygndt95AwF/nc1z1xmZ8lcP3x/f6q9370abJ4wdAnYefI4c/lA+fohy8uaFJGXhN&#10;5X1xXpGMdj/y2Qn/q/gI1Ib4lv7YKeu6KWXLN95MwxB7o7+bQ+kMj757QbD8jryub+L/G8j4BF70&#10;W5mbru53isdP1sbRZxVnjo+nP+T1TQEWGoHGQdoDHqVJd9j1Q8rkqdOmOW9NHb+i1ZfRBe/WYW5e&#10;cPVm9SltgwL28Fnd97x9Z3R90KTgx1wggje8x09i5YETnRrvHf9mbdH2FjvY9tfsHwzuU3fneNB5&#10;+iVlZyxLmXLypp+YfHnxGlVLJzWXgzdlOT+6y1uY+cPzfPPTUHs44zKeU/KgTUyLl435B93LAXx/&#10;+ptC9Rx+b/Jf6PaU/IWH7JOxZXf+WrJ5a/vyeC8tTgitDx3PGg8mrc0T+FBMjn+PCS2f+Y3DIBwn&#10;0WHlhyhnzZj05VvfUJlPM99gvOH/piQnkbk+JB6fyl2fJ6/tO1h0U7Z9ETrwA8IDXR/v8bFly341&#10;PfK0LbEO3MjRufGR86j/lK1P6aRPmv5n9Ju2M7qtPVLQ2shx6clcm1OWUSU3jqTvyPGP6a9mBq7P&#10;2DENh6nDvag2a53h/TD3HKzfvXnuAWSaEy2cqt1T6eo6x9Mf7xqB/32ecXTWCif/PT6tzxTseFJf&#10;HR34YdcY9VV8LQ/oq4DxsuuW0472AnY0aflvfXE9riC9UvSfsa5DSSr85/wk1LIyBu26Fj5fVf+Q&#10;t9bU3anLKX/Ws/LRiY/48WnDiIcb+a1h1AM3v827U35ojIV8fYlm+TvefgQdf2Xy2L7V3Opv33uD&#10;09DestDTaHnSvTYmKB/jaOWM75Q//IGu1LEo7WViftpu46vxQJsqXWesHM7ZORA/fZ79UcZ03hNb&#10;8aNbaqL9/c6Dy+34AK/RJxmjnuLQXSfNmbx3shleDHJrd5Cm/qNLj8Mr6Vdffdq/kXPI3/gew+Zz&#10;+AzUR4tfTnafp0YftNuOPd704cfgNm/MKOXi3Ly0N/nQHuV7zI9ryOaV0/Nry9vuLtzF2H0Q5/V+&#10;ZIGNyaVv5jtf+vMC3of2RnvoTte7IMd43za9FPd0+x0nX+TOK1WjjZs7zvnOf3Z+ZV6i75+1nRs3&#10;R0YI0xKpSNXdFx79n36E67N9Fh19+tMW+bmanQ44Bx9ceNFQv/qa0NPhpMDkyOZTXxt65k4YwdHg&#10;3OHl2OvmuEYZIHz5LH6ViuQt23L4NvqBCybkKRv8cVZ/hyfyFq8DcHAAPbYCV7780rf9TDBwKPB0&#10;09+y6Qrc2WMC6Qnn5YmHxgjwKM9j11b+5Csv2uProD38kIOWdcPw8JOBfuE+3rzfTENfOrridSZA&#10;6G4fPAbJ+KgLcnb1f+hra+g3Rb+29zh0Fok7EZD3HrxuEulc1eHW5eqB9rb3veNb/yD7rw5oxYfy&#10;qNWOknd7DOnA6i8eARnlGTrV4dhnZcvrouTwkL9lh+Ukpbv9O7opJGsnYM4Nl4/flVI3J+6Xr7Q6&#10;QQ7c/pmcT7/h4LO4awfM+vpMFNaWlaHspoGvbD/O9xWI8PDdDRN2wdv80kYH9b1PCRjrv8vv2CY7&#10;E+Uf+huiNqB3o21eT7V6Tzx1oLVB3AnW533qkAz2dWDORrMLuurb5LM66hviS/ZUj9BGternFTv0&#10;/CG/JaiP0B/tEwjwXbBWz75a92TlrzKDL04Z8FPwPv7s6ccgH1nrW7rCl//hxDc91t+OwdZL5U1W&#10;7/j3kjKTarATCgtHeDbuDFZ74dcFEf0V/wO2Mba6J53NFhu/ww8O33RBPwS+Q7L96tkQjs19fZ87&#10;F8PnccGZL4ufTp6swNrh2ELEReJ4v/7f1wVSXiy4UF2g2/mwjb/6NEsK8evEMMdHREnWvy0/ddt6&#10;OUjyNx4R3PFYmiO7PirH5xf7W2eHTgmaO72Pt0xedY/+8l4X6Dce3LV5Ujn/H3F3tmRJkpyJObP2&#10;XjEACJkRykCE8wDkPCyFwvebywHQwPRalZWVxf/71dTdIzKruu9oEeeYu5nupqa2+HLwuW2oHE51&#10;jY6OnzjucN/UvuEJo2M/OTw4+xn66A3N3HZZeOWle/I91yecMjsTAABAAElEQVQsoL76eiL58kb3&#10;i/y+9vu04Veh7wn6tTWY2RAef4g2XL+bgErQC0j56Xd+E2dwJveUu3NxoBPAI1NOo4d+NDqRobEi&#10;9WLJcVmi3yl0VubJx69N9Mng1YjoSuhVjnOujB/4neDZCBp9wGwaXYbmlr2s5/dju2279av+7ldo&#10;aQs2Yks9lxyRpjb88qssoPNXn7IJhXeqP6RP5VaVN3/6wx/f/CoXf7/9zbfdDNYGQx9PuvNj9Ogh&#10;VzY+WnscP336h3I05G5A0QZpscSe8RV+tgme9NR5y1SBtUi+n2Q48SNxy9OX3rgglT8+4dF21f8r&#10;M1nLoHABbH1hIl9lrY7xudD8oZuqw9MOBf4rTwls0x3cbRt0+pd8k/NnWjqFZUMY0U2ia2YY/a0a&#10;560Tl9O2e8zwgzt0fTsnw9LmB9qIfxrDdqxEE6w6+Q3fmnzd7aBuYOPffC8XNsX3nUteC+Rg8T3w&#10;xhAx3af9LmXGX2MpWi4E//u//y6vHJ8N0xlf+cPRP2138T3y8dv1FXzQmc/Yi+TbF7Z8YdRJQSmM&#10;BQla6rU9XvsZ2rfOyp8JzvCx4XzbGp1rvpljcOOvu6gaHoU79UtXPLCojGGLd/MAoZ22PYwD5LWp&#10;MdirszPHbxP/fvgBL+dknU0J9Z5QXH1HvpexxprkUwms5BVl7X/a9dBdu8ldMCSDdiTj+sPyQuZp&#10;T+U+bY/iFeCCGR5ojs3J/kyL/7psz/UFn7heaW7/XRuQZfiP3bd8+aibNpz6vQDMBuY84iP64MSf&#10;fWONc2npn26oQQrbuuiytig8GrH/PP08T8lv/coFT0xbujsXdO6miLH99G02CzMoBJns2A+/3SBO&#10;C1wywcfLB8xekEGfb3cDOsc7NiPKFisnHL7cC7kv4KafvetGQ/Q+ul96hC9ZPxz5RtiJzZX1yH+1&#10;S+Aan/lh8KTenBg48DtPQr83N6Z+6ch96CqtbcHWZi2dtlOmnk7mymPfu23FvsLATb0a5/08j1Mm&#10;0bv5OXdMlnw1X7uTv+WnfmW2QbblXZ+EjnMxVjtY9+C9dI23eyxfnVfGtLTWn7+IIT5Hyq4lokXL&#10;4YEnG39AY+ywNzJOm+vrAxP4zBvh6CNkXlrkk+amADrPmG4d8UwkWh70q/0zN33Kv/C1TeBLLDw7&#10;vyjvsVXrj33Jg4Y45bXejbtHzreZf5KH3Pq8hxHq79Gb/Osbawt03eSz/q88QlQsx3M+7bsyrMzy&#10;rV9YufES7F3/GJtTXv9JvjB8wM9L6Atw2br+GpnlUu1o/qf+jM/KVyb9Z+mtLM9zsJesoamumiaX&#10;SqftpS+1YGCiz/porJeNZBt/fCExMH/kW7rodP2ai8OVX3/LZ3zgtoHxYGUTdyMZ1KYZF8mz/jny&#10;bX3lrK53/ZYtDBnsJeK9fNSNDecJazCpvGRn173RbX0Bzuq2dMiOrtTN9R6N/Wacip9njpZlf/nF&#10;mgdiMnRet4+alj/sUGjtTMz8SbXthd+i6wsMWK3y1xJe/UveMbnjvBh08/prNGqX+sZAwpVKu4RS&#10;cPrPSqTuryWeUB94AoaOtPj6MWFRe0GyJ3efPUjN1uY98XVkG36vcNQVMDxeiUyU7ZOj61CsbA/g&#10;1m08PLz4gk321mmv6qEnTfn62lA8vofhq1Rer8qepzMuT4l1HneFwz8ndo4M5g6sqO7J2/7dpuWl&#10;Tcw7wYu70z+Tm59IkfMZC0ozxd2TYhdw54bPJ6+uFcjRT6VJvNEeQxPf1wlP9fa1lhZ+73NjLkJ9&#10;Bf1BWvnL55R5gEFS1090ksor7H5qfC8tONEDX1h09ip+SXODsYelvn8EpZu/9DOy/+hVz3Kydryd&#10;sbX9O7hP+Uv41VfXGI+y1aFvkmEXtkv8w/NTaeNI8cJPAkn/udGCP0bGyCehN+3QYDTl5aHcwat0&#10;8F6VXqfsgrZ4XKOdGmXq+Kgkvi59MtNvZQ9Yhabjyjllc/5a96VTZfCJ3D71i1GrPH3tG6Acty/F&#10;DPFup+VVvJ6N/tvOjQsPe5QHzA6o8RV2CRlv35FaH113BOx59Jr5QGDJmc+l38F5v3El52kppEqr&#10;B/na+dmeD9sS7viwcyBjxfbfXgzlMwG2T/dM6jriKa/Nxi+eMM/jkeguWfk3dzF6U/uyPhA9mI4N&#10;enAAFmdzxd2r+IRdJu7RYalP/sRVsv3nueehHFz5O0m6yJApdfrq35TAb8qx5v/h3DCn+IovB2bl&#10;k/vT/j+X+Oz4Cjj0zbGsEfSprCHSTkQ11qhjj9VrdUd/+E5bg9lkXdhYlTLllevwNJbsehJvdD/f&#10;ReghcL8CusJ9rAyC64TLdHOdpQ4cwsIBCdYwb7MhImEqePg4hrOdjOAtjwW2zoRV4OB4jLKvgNkL&#10;wCksLLxn0FmZxgBi1QRFE8B9jYanff+QDVcy+63Q37z9zf0bxtFAGn1Ppzq8Wj6V5Q0mVdRtcizR&#10;4RzcxykA/zp9quw1zPP8I/hDM2tQbVt+a1e6+xAQGNziV+ajZ1ts5L3qQ6pwge+Fvky0L52ewjyO&#10;TcaLQwz6x+lclKvd05bf57WxWw+NPE3nIHHsTmu/lTc19NgNmJHlyB+YRX3SX2LKCh+ayDoe/CNn&#10;AMHUTgdp6WyuWCdc3MUfHN1//XnyIcPvbn4uEjzlXBor05PXEeNF5gJm5QwdeWUJRfja+2mbviYJ&#10;8yRw6t1pIp3iHsPd5BUB2ppO4G3oy51r21DqB+/KkcmQzejSDysXgNEWaPyeow21XowME5ODuVPF&#10;An/wO5mK5UaeWeAJoi7ECmb85sv8Lq6FtQ02T8bp59dkItKQbeR58+ab/MaVp5s8KUymb3Ihy8Us&#10;GzE2FCzw1haxWtVefBNeG+wu3NCVDmCfTwU4z82RTY7JJ8cfzmzgTP2nvr/8+jGBZdPySp4NBElc&#10;6yI7NvE7oZ7C3EmVxW3vFDoTUXHYgFHdA1/KkWVaiE/EruSNbDsZR38GiOBmQ2c35/iVyRNdtXHh&#10;g2pw300LdOsLmWBapNso9crgwYlZQuNt5OVx43XTNrWPNrMphToZyeX4TFye/Ur5tOfYVPtA5Bf8&#10;u/XhsO0GllzSbpApm3aZ2D3tOa8AB6fdpFuWI8+Rq5X5Qgef4XXrM3hP/MX4+RweWeczMrDW3pGu&#10;Hi9+ceuQ+sqQNu6dwPrRw4Y5vmyu/MjtYBcraElo9+mPtJtjN0jwI/Lo+326J3A2s/QbG4U2jcHs&#10;XxsjMJUh+bZ1Diu3yb5kU7T2szjJn9eQuPAML1YtDJ/eJ+iVPyd2H7K5lzAXNarR0IweaM6HL7cY&#10;t3xil+iBjsRv57eIp3/ScWLYaPA2MabykfPgw9u+op9sAie5CYXvsF31OOXOXTyk5495a0olznl6&#10;RODhTkz55uu8giu8XMhhU7qb6JHIa9W/ja2/S6xi/17k64CI2rQ3W7Q/Rjf6UHVk4zfTFrWjunxq&#10;J7JV/LRzZIenH+2kmBziKR2+7m/ohd0joVeaaUcbsv0kNkpf5OlwqTfaRO7pn0fG0OumfPmHx/Ez&#10;tpCIJP60X8cfvwzcn/x2e4QlC3tYMO1xVB/7BrEyVaejf3D89SdKji5iakvRUF+8g3t8ZNu1Ldf2&#10;ilCpc7Fh4t7SJzEvC53osan2XTnU9XgKyLj+Z9yha2UKkLqfT2h8DKPt8PS7wrz2dar/n8K1o1Pl&#10;5s6//bvfvPlzxkcbQv/n//Xf295+N5R9+OSKNb41/Qadt3SOm2oLsrct+U3O9Sk3/nz+xcbckWts&#10;M8dtr/gP+C50+Hc+El7z2U3fT+k9/u1GTfjoLH24xiIXg7WZ/smntP3b74cWWMn4vGPNjIXabOoi&#10;xZFvZFwe8Eb+uTAxFx1P3wouuG1PtAZ27TRPUS4tv9G7tt2yoAdneOwCbehNv8P/iJh8+sOO4eDE&#10;JK/0prcNitVn5Za3j8duYs3Ih/bSPTY4TFjMh3xkw3xpkr3pwLLc1il3bKxqIls+F06O36V/m880&#10;DkVe8azzzeMPdBjdhwQZbFpao+3m/o7xb9/OzSYg1ff1nxGITHRbOvLKpcZ/ZJy+PWOFc7ThoaPO&#10;WNhYn9+YJl/jWuig1faLHTomB09SDmbXN2h2Hpdc3f7lZOyV8v7Jzwcdx9Ju2k0bzIUyjYKWfiye&#10;kGPqx+Yw9ePOn9NP0K/9MqYsD+OK32f3pGP1KNGhu7A7RvDzxu8jE/jts+gZB9ywSCbzBPMKqa+U&#10;z42fdDWeKAdvPuANPeyGjjFHavzX7kemFuYrlju2Th5afMMc9Yq/Z3xfeBhuUEenMSA52SS6rb2V&#10;rZ2bRza5D2hPSpvLwqEzf5DUf975cU9b54gd9C94v/zVrzsn/jJ64zMXhifO9Txw/L8x5Ph/9zcO&#10;jaEc0x3d8RTpycIPpY0B+oUysPuqdvBSb6xLri358vj72974Qydp1hPmIeNfXh++9lI/MWPibCoq&#10;t/LX9qtd2Te8rffwol/b88RhdpC69xJdK3vWgGhZP3yVG+Pg7xMO1jl+733s7wYSb4/L/CK+D+cp&#10;5y3P/RNkeNV2sbe59RxPH1enReGtn0xc9BvY36UcxPjl7kcsvjG8ITH1laOQ5r2ZS+fhid/89u8O&#10;zRmLVLfPROc4YPVZ2dFsXcqxdD5zwRxro5w3HX1XT6U+e16Y6KlVv8iaMV5RX9evtAOF3h77g9Ve&#10;fvM33ll5tL9Xk/J58nyVNZwLGS6OjG/OeEi+/Qxv5eaSlaBfo5uCMwYcFaog3unzpUGKts3QHLyx&#10;+bT5zF8R3fGk/hj8iY1jBbT4itjPn62PmA2Ntc/KrPwqw//Ipkx84bc+nobp7PbiJa6OD62c0wL0&#10;GR9uTDoXybauDRIzLP/tZ3TapE6KNM212ZUix+u0+wTQNg5E9Jg3rZl8+/ZrvD0nP/ja5zQK3mRD&#10;xc8jpOOemsWafGV9WXqf0WBuaL/l/ggnzFu2xr/R2zbbPredp82AjezT918cv7JTh5VP0EdDPNRW&#10;bLC+WL1VnlTbnvagycAe/g/LsNvLn/Vh13v+Ak966vK8mDC1L7/f5wZq/g3H/MH6R9taZT3psPUL&#10;2wZefecxUWDmHvrayF+5Qsf8RuHuG8HZhxBeSjJnxccrH3IY65KN/wTX3m6yfq4+D/b48QuZQ6zn&#10;Rz/0asMQ73wgun6duPNM+IdbBJh4MuNA4k7OxYOWh1777i3Ik8TYKYSmvad/NcYE3hjV1LFVe8Zm&#10;0WcvNJNX3+Az7b9Hr8aJxFpvlJA+5MndXrzZLZ2WfvyF7uhMnjZF+G3/+xh+9F/7gh8ZK5Pj/LHj&#10;jvfG17fiVpQg+3WhPeartVPHpM92eXJlo59L9CYT+29c3nGe+e0Zvc0czFxIMmb7eaG3n+Xn5U4Z&#10;/hGmupRYENeXd/0D5JlWXuP/JnJsHyaPNHtOA6Ep9J55snJspWZpjd3Upw3ZKp/nbwCrNw4+6+1v&#10;Sx0vku9rrpVNv53+Gu8cO6uQGCep44TTE7NWFnWO6TTHc87ecBfOXpxUOgeY6n0moBXR85SXXurc&#10;9FBh4IH5mTTX1QYKmdHi8IO3PE+us/hZjOqTsn0Cd6uhLA3H/YmKRyUZ13/EqPUbsBKrPWV+7g8G&#10;telklU0rf5QugI9qPlEw/UkFWq97w5N/YaJL/+iE9V/p//yLnrvObfvOzn1dZNt546cYp2/P+Izj&#10;nbadnxaa+D/wjiVtM/tZrv94AETcfmmU7o+F1xd/93f/6WLG8QkqCfzf5lWqUif3h8AKZsD585/f&#10;nYl6OkHq4VqYOIZvcm+zqRdhckHYxK0TTosljh4D/urXv+5E2oYi4xQ3cBYMjhsAY2x4Fj9fZxPA&#10;okydjVMyk0m+d0O5+AOvHTny+100T/7+/g9/6ILURSUXiizMNpDQc3k53iTocVj88GHkxYm0eQXS&#10;Ny0H1wGqiHhHPzJmkQDXx4bB8+IOfdpApx7MOMhw52PPtOe3nBaXH3sgOmCkwpL7HCurLPCOT8wm&#10;LsehJ4iDd16pV7l2ED+0lz7+2ob+BiMbjRagbET3bYORI13nIRe6PilseY+d48GeobG/Qc13yNkn&#10;NpPvBaylh89TTjSQevLXfmV/+I2moze7Lyy4uTA3HYpf2YRBvwvw0h7Zq1foDe2xefU4xG3UdcMg&#10;F0OkfTIa3kxognNkhbcfsGB6ATnl0bz6KN+Ep34jLU/5Uw/tszKCc7xJUGDnUA5O4FLhN112EQwO&#10;j/GxwJIjbezD/gan2YAcOPOzOFFslPL8vqXg/pvf/AaZpmhX2TJ9y+spR1d2fSbi0Sk/JV6dyEdx&#10;OF63PHHBHe3zBL8Au4Ns7ZU+9ZlFajYQvnn7dV4R9W2Dn/PtK+Davsn5vNds6Jc//jhtzH77mVfk&#10;oxc54ZEnqRst2eiSuxvZRoJ6sdKbBSJy21d/MFE0UbEZtxsjaGgrF3wbxA0rwWdPuN3Ui092gE5X&#10;9Vuv6n3w2dQJek5afmgigIaEzk7+nTtuXb70U6/4s/Fio82g8TaT3DF5YkvObdaweTgMrejgtd3S&#10;L3/5Te1sEmijm66SPmKAeZtYufJe/aM6TJuCZefVa3VQzhmdr3+3LF/bP9TNImIW6kvjCYf20/8X&#10;RjkbGHQdk60xLDSnbvxUufONDfC3/dH1WfuPXKPP0njKSi5jprKVQ+4VZuzWi+o51w5kQYNd63dw&#10;UxfEqle66aR8iQzTD/MkfuQduebiALivv5mNtt1E1+ffBkcymQaj/fX7/hZw+qs+88OHd+Wtb/GZ&#10;9+E941vkP7iz6LQhMzGo0oVeF52ByWH7XpSJftEh/sCWLa9dZ4OZDPRN79MLqr+Lx/QRH4wDbMKl&#10;9dd0hso0ryxXjmZodeExvwuoTPreK5be2EQO7/RxvPRRfKQx6x5v29w+9SF2+PDB5t4s9LVZ+3rx&#10;EzfyWhX92ulOtLadbXL+4Y//q33EjRM2x9v2AWZTG26ff5kY9e27N//6b/8efG8+GF+oXIH5h3/4&#10;+86PaGP8Izd74+Hi1vjtxJofE2/V090m/NM/8W1Kzv5+w2jG07lIydZwd0PKuSWdWPblZ5EpF363&#10;j6BjXPYxFwPLrj7fJQ7yR/zYeeeOs1iaDYv3noROIpIxw2uYXPz9wx//1AvCBBSv//IXiy++IQA6&#10;HJ/Qlhc/r8jxF2ITY6NH6vmqv198cza5KY2EPPWZ2rz5YP4ntgW3Gy/qFo6f5tMnhFPWtjVuGSfM&#10;AUOD/F99nYsdMyTc9HPUzdXQ1n/1IfCjBBYTd9D8Ku1NdjF2F7eBKAxZ99WuiO/c0TFapRsZPout&#10;ULchzTeMu22/5P/rP/6j0L25I/EETf1J3viSWGBuZR66bdX5SuQNSOiIiRb2OEz8signs7YmqznO&#10;xH5zZGP0zL/LK/hyOn/5ZRux5xtX0e0FpMgwMe+b0Jr5PcEn5miiiQt8UH/sxbq0BZnp+r1XrCOf&#10;tDHTcePmuaMXjU1s9ON7PupilYuO95qBvMtvdFh/w2/GlJFjGn584X4ScPQdf5t2nc2R5a1eqg1z&#10;k1pjX/uKPnt84wXM2BScizazKfbDFYf0D2VS1yf1Nf6i/838TzmZtw+vLcyjyIM2lkxk/K496gPa&#10;NHqmonl4XPoFAb3Fx994jfZ+dt4lbot5NrTRwc9FM3OQGWNGtvE3Y983yGWd9k3HRDji3cY0N/L+&#10;4Q+/D80fezPvb3/7m9SnLwVO25JJfNtj5ysTuuzs881nw2d1EzPAjn98n3nNLyeunHEZjaXFThfN&#10;lIud4oM05YkTkUX7mCeGbMqnbsbBWROndxSncGLdSWhIZGr7JUbou1LbNjS9ItrFI/aE740tH5Lr&#10;h9qGDfRPfo5n46L+r9+mbMYSco4u7FDZ8Q3/52YxvfeGIcfblqTXlnDFq71ITE4w+uNXp5+iCVfS&#10;Vm4apT55+OrYSdzLRZ7E9l5kHpNWl+uNReTNngL49d361/FHtDZObQyZedyMoeIzH//Tn/4UOHZj&#10;p4k7bDz2mL5Qexy5O2bG1mIn+L2IyofpMX3OTbRinv7xx2hKXxpSNJ80oU1Scy7xaeb6Mw/duQNf&#10;Hh1mfT3rnszRs7YhT219+trMz+3TzFhuv0PaWKLe/A8eW5FRWjrGQPTovfXygTefG3z6jN8l/p+9&#10;gYUDGyImwNVTOZorC1yq8+P37/e1dnzhs4zzf+wYxJbWEdeaOfj7CkRtRQ72kcih3fCQ9JTVRz6y&#10;jj8V4NSrWz9Rvn2r66yc7/ocvtQ3MiWvfsGV080eEh+QGzv99BBZ1pfMW9Mclbe4pRa5g/vZ9RTG&#10;ia3qQvdKh48S7XbJkvO4VX1ID7Y3UB9J31r52o6RY3x4LpaS8UPmTvu65LFx1nWHthuuv4ywaNg7&#10;U84nv4gPfn/2cMQWMTz/bUPtsHrJ8et55CNvY2FyZT718cQmda0PvRyYUV3tQVdtbDymR/EwbJr2&#10;GHqRYdcH0W3o4cXefHjm6tpJ3Y95xFcMcKx93Dim5b2e1sVfMdsburwB7P177Ujm0QPrbRn9yZxt&#10;k76LnuasH4V3oSGnRAz4/nv7fzNnkEeE0t65XumxWf5ixJJG67JbdNhj+OYfq69cm0SClLHZyI33&#10;6DrzI/gd+9NmGwvVS/qcstq78q/e04bmV5sqV2D04ZE/eWSqAQJUeUIXv009HlYtWr7aZpPqkf3g&#10;peCId40/i9e5fafsAwtuuZFPAltZc/pD9mYu3Mi1tmy7QU4bJZJkzBy51xYbZ8Rh+EujDPK1dPT7&#10;VG7xdaitNlWeyNI2hnvkHNskTtbfR3Zxg232I+41lcXwAbny6VdrgfWvQZhvoolhxsnXaecvGyuy&#10;+xe42EPsytzADZ5uHFH2eXykY/Pn5sLTv2K8jOHiE58cv8RjfGniQ+1Gv0ebgWELY6lx9plqtwj9&#10;WfahJOvCSdrAkf5w0+u+SUq3feQzJxhb7QU0HD/YM3kXn33Y3zjivK+qXr8NDXMW+xF+uql88wXm&#10;w/ejJz4z39Sw4x/TFtO+l3+8m2soN0z8zE9FnDhi/rVs6w/RhTydT3TXfnRDm88uHZaQRl/7lhMz&#10;94aRlvPp2Gvh1rYtOF8isPZq/E5OBrjLZ3WS+0mh0hiCpTB7IbrRmS9ERm+UQwddNtq4Ln5+ac8g&#10;7T5rjH0AJToHvn+3MYZ+xh+/I7txyNi9c1Vyvm5/SI0lqIUWXq+TWEjfAFRP9dWP3kn13yOHGz7w&#10;mAdzJha2v9QHxzf5cvFjamjV/dDfcdUDjZ13BEXb70MQ1s3gy/fgiHF9iCqFsXgvqMJJVOiYArY3&#10;ymestPYfWuOX6mrL0MJv9Wer5dP+E558rPFUnr/qgU9o4jdz2rGJG+GOebAIrWbdr9bf6DnlDDBy&#10;g8e3/lSco2fs/4PXbrBbcBFj8z5tHFnE5I61gfgy+2OpPXLy05G16/rUf5W1Te111rd0vHiiE7/8&#10;uQSeL0pi7pfx0RitP9Hm5ymqTGvnqzpF7jUGuZ1K7Pc6tYyvBKzzksAY+raN+LXx1F6mNo/I0TGf&#10;M8aKQ8o2vsp37oAXmkLozO9zro+5USU5O8wbUmmRv8iBb2lrpKR6tMCyA7IBRwcBKCGywUG+SiqH&#10;p4M/0w5Y6nWcOq5G8B/NR/E0kmAcq3TzO0FY6ubuIQaWE9jUah1lih9lTWQ4UXJ8lubm7cBVeBrX&#10;3cp+68ZiEh6ZXbg10O0roVffo/alv3LBtXaIvN0YeNjGIu6ZIs6LtHaF77NpZf2EzxRk5bj1G6dZ&#10;/KU18t10t37zXdDs+fJloycN9e4kegZCZQLIwjU/eixH00842mJxOVvbgCOHT3XJ1/JWL6nT4VZX&#10;ZUzkvLySw2n5MdSet7DwY1fw/UOgMg6NlX3hpyuAPOnAOrvkGwHqbyP/HST2/DXdp1yOtx685Lz0&#10;07vT3U/Z6NqTn/iywNv05PFzZVsnf+I8j7duysbGkXIu/rJ7iZjkZIMuxz9kYdhN7bSzcwvFb7PR&#10;wFSCcZ/euhbpKYxPmFz95c+zQb8LxmuiDzFJn68M53za7m5TviLAgxGXisOW+RM4bV6LS1+EjoFr&#10;40nxguOC19798tR/y1yY0UbiFHoU6iCTMnk3nI63aLWl0Ty0+yoqMSCwXYxFhl5ITZ2huxOW0tpB&#10;bPS2OJSWXk/yFbTLd5TtZvjaiS0kAyc+8O8JT6uur/rcsZ/JK1h9dBfzZRbo2UzJhDcXs0w45oLW&#10;yGmCJwaPtNmUij+48GOTRmxrG6Td3ZGNn3gjrf9vHjFKA9W7LK0UmfazeBPnAwmHQT6R4EjGoD1e&#10;sMEZH0Jr+qxB9gyAycH0ienDH+6U7TgTWwX3Wb74K6/zhVEGf+uK+Opr5HpZCN/HWCfxuZUjB/5D&#10;c3BWz+UF7gd3X8b+yobWTJYveok3K9PmQ218z2Ku43guurhZ65e//GVuyprfhYskneBpgbqrJ3Qr&#10;ixg2ySaYhlranVQGqHOFs0mY2uphIXklMA/7KQeHzvCLJ54+oq6Y5hEMYiI8WWl0jEoB/fU6dDqp&#10;C62ZuKKVT3HZePwgYCM3BknXBOn4CYl24qV+28VmsUSGoRmuR9blUYDgf55+YoJOr20nMF98aeH/&#10;Njel/bExxCL9m1/8qRccXJSZOVku7ifGwiP68A/l0LpSK9YuYszY/kNi0sRLhrrht50W37lUuXMo&#10;Z8dNLQ++m3+Ut33wlJLvAnZ9L4ao7PDM/4Y+eDYo1jk+J4Erj4NnTsa3MuXKInyeSje2GH/SbBPz&#10;+srdbNa9y+IsfvvUSUy0mdMnWJfdJ/KqcPS9qlsY3qctW37K2HVGvoGunei0HeEictc/i8Cv/tX3&#10;VBofts8oUrc+pw+LBz+X9CGvH+58OOPj+yxaxGQ+8z74n+UCtea/qLTp8nVyGyTPOexunvI/crgB&#10;AvBT/tve+iv++tZ9M+bUc9Pp9/D5B1lJopyMhnP8xtdnXDLeOQeL58wbJnYP/m0NTyHT0yLKB103&#10;UBmvZg3z5s2vc4OpcnTgj0yjz/o5Pniq27LlP3YY+OUMHtzYhI53vWNp6Zm/oXt/xi4pSvqxFxDY&#10;GT3tvfgLvxviylc2dc9zY/Ha7IYfei5OgN+ExtJ+lk/ZyBaAxLb4a2BtKC08Gitf88Dgm8KWtwyv&#10;fMxTWCJHbQt+3pS6xXXei4XJP2VvcD4r88LAM+58+PHXjTG9SSUxEyxNSz/5Uz840pZt/qQ5eg5M&#10;55yh9ufzyvQ9R2Pba+dw5Xf8YS/8ods3oEQm7bo6tH1S9z7xRKocuuMI3rLqcewkHobhwEYedFf2&#10;HHS+i/bSnwubif1pt51rwwEbQoFDa9b7cNzMt/bCRJm0ZZ13VpfTB0Nn585g18/JpLxz5xyvjOaL&#10;q8+WOS+f+I55rHKf5xh9hHipr8Lvx278SR9HZ/DHh0qHvfIpH/RFbuNiP7OhLm6YI5CfTdDxKY7N&#10;itgdrdo7FFp++unyVDYwI1NlPjfJqPMxBpLTOqFJub/W2WKePuRccvOc2Dj+k6esbcJX19mXoYM0&#10;8C/jwNJQTyebRxvbxdnRcXiPzQbfm5Z2nbnl4zs24Mde2omsUm1S28x6TJn6WVtMe8zbTNxgM3Ol&#10;lW3pb+4ClP6hX8jd+AHHHo2bCmLgrvG0lzRrlcMjdhVf+PWmbZs9d/FzeenD13osx2hrn46dmXCA&#10;2/67+Oo24TW0tmTWf9pL4kuN4REprRY7DfxCw73SOXajg8Q+u3/y7Ac/nkd9LvvRN68lrc4Zd8cf&#10;brqlEz82iXqbN9G8ywXId507JeacseD7z+dmJRuB7O2mEYl8YlsvAGVMaewhZ2Tb34wr4DH3wM9J&#10;feOUr58UNl8ru/Ox3/g0Haw/PLE98wFtsHYD/ZwzTWxCa+LvxA0yLv1gQrpssvKxEZn4xsarD7mh&#10;8Ysvxia63he5If3H3FjmbT4u0LNoP2xSqnwubRxTobtpxoXwPGU7d1wb4LfjRX0jxIByq9Kr7YdD&#10;Y2f8cvp+gAJA5r810eOIURRyGg9oM332prS2mXzaSFtcBBAbKk+kHo+91Ue2AzbtsjjIjI1W/j1f&#10;YuSRdg+j9QdnMNGaI3CL/1q/9pWtv2QefeCJvZU3ddP/7/6sbbxBYnVmJ3z4oIQXfKntufTBHNm0&#10;t/at/ozxgClikccuY7cUXEoMr/pHfHfp0Lq+EN429jdtvfPVG63bNiM3uJZVnO3bU/eSFrlDq2Ye&#10;W+vn11ghFuSnIcmtHa9yPknv9Kvzos/yWzlGPuPB2Hx5NijlhPpri17gOfZYmxb/ONZT/6VDv8JE&#10;djja5slb3XGvi0/br1jzBb6x5lFWY+R86V9V26ZXweMgdW17uh6fGNpRMjz2wuVRcViUd2yX/PkK&#10;6UuHBQ4bMlaew2c5L+zaUTkx9/zCEfuKOwB3fYCTftjxh73TrlMaOudo+2+Jl8RALJ0SeZRX9661&#10;EnMi+y0nXcSjrCfylp2OjWmkH+J8T1rXMWWSvkl879wispV2Lhy6+UztBZvj5fNsA/hbvrClcdpJ&#10;fQCadeyYw4suG8wF6/E3vrhxi130wRmzyXL7JJjUZM9kfKA/CZkyPyclUa12zcHKUzkjy8o78/TA&#10;4gH34RMlUjoZl/Edsg8Yikyh9Z9E/x2bnE+Iwz/H+XOjqvQha+p5ajfxIpW9vhfcSJCb5vl6wa6c&#10;HrvfPTWJ6edgbb7lmz91qR1WN3pmLopF5Q0zb0gAf5pmSXRPzYkn7ONFLSfbktp53LbXhfiJg9IO&#10;Ih3pvnKjx/4/l16/Uvk17IwlIRS6O0cAc9mgy+dq3LmFdrNNylXs68hvedbH5GeMCl1JnOGD9cfI&#10;XJu94lnA0GfzmTc+LgBj0oVK7kgxaWBAAb+Cxjg7ya1hQ6DM+qrDNEInOYPfjd8wIdDe3YAhOqsI&#10;QSrgaS0Toy2zYLEYKGxkcoGnE9IsCua38NhyOgQYdPBkDwP80ulBvryCCr7X3PQCcGDIw1AWN2uI&#10;13jVO4Vg6wj5mk4+C0O8fVZWx+t0y5s8NqeX1vCYWi6tHN7rdMwyeJETBNils7zlW7Y0ll7rUrht&#10;o37tFqTiOQcn32PwbCPR3Wb3ytPCfBEZng+YH/hKFiOtSP3So7+7K8EL2ZempzdXxlc9e3n9lF4r&#10;g3xl6HGokwUz/LZOvmn4je7Lh75rW3JvedHyNa88OYE6lSsXWtX9TBDxeIHb8/hmBmBp5ehNC3ma&#10;cwa10M3fz6XFw/cpP5wt+zn8lffOn9C44/+QIYfaahL5bbTMnf0Wz12Ap29/nld8eLDm8zzpm46U&#10;vjdPEX2XCxbumhNL2KN9srYaf6ldQ588/m5OOSuC4Gfw5Dd8xqYSGSbIixX1aeWRxwf85+nfvWsv&#10;fR3R3uWSun0rAH3WBqUbv+blO5F+607H+A96T9jKQtLoYvLSi6MBcOFYsqjeNm5BvhqPAq/8bXBG&#10;/rHj6Dy2iIKEWrTLR+i8qfKxwxhOp2zVxppOEBL8Muc69gu9A4/ObHhkIaGNwstrdr9Ub4oSWuKX&#10;3Ktt+pRG2vrH6KQNxf9o0Tbkr+iCnQtuE9MJY3PGnbBkyvOCibevbhqpxB9/1Qci07NdFmr1xW/r&#10;t27P5ffEa2zWcYk+kWVpMB33eV7wXRpgnse1RfAl5fxhYeZ85O3igX/FDxb/U/LxVWllAbvwyurL&#10;6+vnfOkszp4vnnPHNN6ypTP52CIglR/M87P05NqNj/CIPqWajfVfZNNMPzZ51N/Q8VrjeXAz+XSR&#10;ktH25cbIUnJHaYH270Cf4mmPqR256Hf3L3TvvqcJtKUngVfH0sYHHqoBj+c7rV/u7/u8T1925ya9&#10;bDBuumxwFihko9um5TP5XeEcD4l/bKr88bNLrlNRPuEtd/dqz3Pcvpj+1Zuy4pAimqd2LZQ9yfWX&#10;vC5V/n1ea/+LN/ObzC6QdBwNjM3ITuJzzG4Se5LDx+uH8dpYqX4XoI4l9Zt6/DgffSYuVOHUPWPb&#10;8il++EnQN2ZuX1Q+tMwJ2Xh4KpOc9xP7P/u3scUNR8YVNN24922eAnaRmS9q324YZ9NWItvqurJh&#10;0UXRdLuLdw7aTs2LzUcj35HpuTiaGdcA2X918WDxnrpAfZ7DWB0Pi8Hdk1f5XJSYca0tuXGAT/2N&#10;afQe1Z4oa4/KN+Z/JdvwePbHjXVLR9ssnS1ru7X9xr+37ZWLucyszDnc3fSkH3rqnhdj08SBmydb&#10;lp82XRoLu+fo7ys+wUu7ToHHV1wEDlTL1ZNl+E58GZ1mHqGcbBunHcPdBFYauC2dfG2zNtnaLV+6&#10;T/4LK8dnnzpcnBt2+ogLQupcqBj7jD54sa0+sDhjN5uGLqaAEz8Hf2y1seL0vyPDyLTST762dTb1&#10;H9tEHdny5bBwz7yF+TLnRQOsuYO5xK3vQJVODrd84xvaZFkZ6AamN/pl7LWmI1n94/jdhXvo4QB/&#10;c4d7vheo1KGrvC7BtxyHX6xV3IHhN+M7+LiAE7TiknNlHX3G79QrH92GVOUNfeVNAXrWD35qun4c&#10;/eDQ/5m+jv58lyzs7Cm28YOReemYg+5PNcD39GDphWb5pmxlTMGRZezBJsau5f0h9TZ9No3cg7Ol&#10;cHzULe7C4WOO2DlliPQCXOgvPLoLK5eWHlrStvfn5wmKxujWnLaIPdDveguNITN5TFObRY7OZQ+P&#10;1zydd35zxlVyr43UbXuwtDGajJ9Kc3Fr2g0eGhJ4F3jJMn15x283XcQ+gfMGk+Ez9ueLsfQlB1w0&#10;l7f5vI1KYynaRFJ/+Wz8aWU3h9Wmo9fwG17WNGLwxhJ1Nx/l2x7gSz881sbqrJU6ZmedJYGRFo9c&#10;jtFSpx9WrsgU1B63HwfNTUh9A1h0deOHWCiueVrzuUG3POSH3fhs+JQXuaIvmVPQXt3f+qt84/94&#10;Ls3qEVsG9CeT9R9mtS8bpc2qY+03fBa55Q9izi+Zj/H2fHFenyvX/srdUFldlFXnKQfDL9D/Kk/Q&#10;eDon086uhZV5a8te0HXzkNjgifSdZ1pHb7/Y+LhyLD88Nm3dhsmVRf36xwWjLPxm7mMvbvaXwI3P&#10;TVvBJau09CbXB5We9nNyNfb0QXQKkX678hb39ONWnq+ish37J9cXxEaJxy5+C/JFJNPBSZGBYU/a&#10;OSRfkNC2Z1nePzGne24KF2fbNiR2Pr+0RqKhq6z+Y/xfw6es+mxdTsQ/idxrT+djS0eTVmYwT9ht&#10;v4WTw01vyeduH+XPBAYt9qyc57z0A9iy5LuvjOnq0esmJYbPneA0bZ6TkeXAnPLRbXA3PlaeyPJZ&#10;n/6O9JGHbPaJ1mgwqtohJ9v6F3wA4ZXPxEU+eWJy2o8e489sGfqB419H+p6vrssKnYt54OnKN3a8&#10;U/c2C/Dtl/CqU2CkudDQwx7vWmxhCnZgSysqjM+Pr36efSGJHN07iT7UHPuND7PXCzsEnjztz6Ft&#10;zS31iWO2NidpCfnEuk5KS1cxmd18RJLqu2+5qwWPDcRqEOQNPQdkWDk6Fh3Lrq70Wl9x/Dqp23bp&#10;T3GV3umnBz4Q/cNv09p0dJnypyzghnZwYwvmdgGtlGof8el84nfo7RzoSfPyk9CLVy370u5JaG1c&#10;Wj4XEJxb5KuYLHHmVI4Nl1/LUzX7ZTNWL9LTp6pMCN94R0oEaj+WTn0678S0bfnxqWtMjTXup7rD&#10;KfhoPmls29Kjb3tF1198obBHwPJLuXSVH4X23Pp9/eKgDezhu7yeN3rVz+O/kr0wtPjZcx5n+/e+&#10;eQWP8VOw/SNHPtU7iog3zpuOvRwv7FO3+tTpa3jYo+g6ZPGD56ECb60ojZDdMXX1bkW+yD06Blao&#10;E6fQK2rkI3bwLxuFx66v+Zg55PH0JXnondPqch+vjtUhdZtWrs2V11Z0Kk+W+DjtBWw1aI6fyl/F&#10;osqBnzgTzzi8Hyb7mPijpLKYA6F7xmptt8cP0FeHt46vKnpqLtV0dHzCkJGNZ111az+yR4e0kf0z&#10;uZvSZi9u+YGPD2RMEEdcCN+HPeniDSl78+aTZ4/Ddx/G+WKFUNG7LIO8xlPGgXaTQXk/xyXU23B5&#10;n4t/naznXK5xDBwSx+R40tJVv+cWCqetepHCglpnYLjtFDMgBaedcAKLMhvWOuXSLdHlE/tUjsAU&#10;PzKThcEZyI/QWyw9LxAt/jqxc7qXPt1zjiZ8ZehuIH7KoH5tZmK1x0tf/TPBfeKrew3zhHfMZl1s&#10;2KA48jxpPI8X9+JT2aedLj6hQaqeo02mRzunYskM8/tsjgiUtPQWfNt6gJ71Ak3OT3vgvr9jUDo5&#10;Z9v1q+pz8Rhqyl7XA7n0XKbJla2dFL8+r1+czTR1AWhb9zjw6zeLW9/K5EfnXZ3VbVpeAnc3vOIr&#10;fqP36S9vXaz8Kwmdl58gnDKo+zTaT5F5LRvV2jZolNSjXVPyPEOT71pEVM/UsgcdvN7bq2P//Xe/&#10;64D/fZ48creOPqVN2++DP3emjH+vLdGN5P0e+41frG0650k3J6egtrTgiyudLAcbn73Aoa6y6eOJ&#10;CeKKybMJKq3WhpguLP/egXVhxjgVrTjfp/2k2cRCW7waX3cZovHDBdMc4yGG7l3bbCeRU5x66qEc&#10;nX3Vx7OviSub2j/2JDma6vH7cO4wU9ZPZJNqB/bNneLkffIVj0zQjwqN38554rv8Xvf7d/PqfpM/&#10;i3/29iowr9qA4waddznwtPDbvMqG/o2JsfG2n/Pp9/GXSjS2yXdlO0WVOVrsafNtm2fh0Foak69f&#10;d8wK8OIZdmLuJDIMLNvQh3wr49Jf/1l66IRaPtN227/VDx3l6I1mXlFXe4f20pD7KJeP/JclLjj1&#10;qxv/ANsFTXHXhiOpuuE7cil1JP49+1jLA6s/Do4SNrnlm5L53gXmtHOeAs4GWzfZYsh5vc/oN9Cj&#10;F7przz/8/vfRIXoklulrJharExx8q2fklEvFj/Tq+hs5oacf9mJhyvWFLgwDD8efJ1B7fM5NYM0i&#10;dAH+Ky3+6Nqi8ujRkTnZ2Dn+MGnayPHTXnwAP2WvbUe/1UUrjIzBiI7ssjju8HUBeFMXAfpU6Er6&#10;dl8pHDgbnH/Oz1T86c+eAs7rBbOxD34vaoPnf+tFey7fdNnnyL3lz3x1UrbH5F3ctl3wWxcYcfRT&#10;Sb20FwJuWtPH0Nw4vfjKJHk/sZ28vl8/SZvGjyxqPR0t9n+fMWXj1+Cm3VKH386tSjRflenItfLF&#10;aFuNcfltAdAuiF5YdWsnT0sn1o7c/EBaPnCN6a/Tc9Fgo3P1vmQKgrL7/OHbJ/bDex9fYoOfS7Vj&#10;bZj+E/nee5WQvtR5O1u9xA8nClwkvdoqQB23yLP0HLd/1n9v+S7EY7O1ifK9QRO9Ob/n5reurSof&#10;uGSdmE0mm/8Tt9Zmm8PfNYVjH766F1AtFF0UQNOmtpjoQsHig61vh0s3XnqetrXAKr3p07f+U04+&#10;acsdL3/HaL6uU7Ywr/Fv2I/jijrydyxP+zkfHp6Imyedtj4il/dsTMzFmoXH2/FzbIzUhVeHBlsv&#10;vHyP8VvZ4fQO8JQNzCscVELriQu/5w/ZndOJX1izzHgFziwwioyayW45ts972I3PavvRfeILG6Oj&#10;zEKXnck9Y1BibnnG//KH7jONLimrjBOf12bg2LZVBwmNplTg28+L8Wyq1xbosz2ZPGFkjrRPOta2&#10;odExYJlcdMevwWxCS3wkkGO8JTm4faqPLdRv3dav/63twOwHLN2Wm3JwLT8y9Aakg9OK82WTz/gF&#10;nhzGgfI8cq0sYDaR0ZgGHqxP0+G7rUSelR/8s3xpFTf00GqsjL274RFa9iPwbwyM7RrjE0frG+G5&#10;+vMx9tkYve2HB7o+2m7rt1y+9tx529huJQUxycXYjTfm0+SGK16pI+PwyqvuInPT4a2vmG9PPEg/&#10;O5YA3zlX6sU4OmwcQNMNMJ5uND7iufou/cFnh3nDy5bv3HMvIqMLNl/NwVXmlNNjPyuzfGmp2/EZ&#10;iS0fmDlX5oa38jheyC5P/XYDTdnAlVuPu0GH+MHt4VRf3+h/MqEX/vOGOTQSi2Iv8zE2S23tvTH0&#10;SePJx9q+bZF48NzMf+oL93nueNvyGV/LQ138gyc8cVp3yuC+tsXWb7643qjR/Yc8TeJisGQtt23X&#10;tX02C8dPxdn0qfzx0fpmjqWlV7kjI592Q+0zPWXa8vqQ9cGLeHmPc7PZDDqUQ1daOvKnrVt5fU0d&#10;OcGRa/ukfBNfpo8YAE57YuOJfLLtnMJvn7OJPgCALD67PkJvlgzDa+nX+86cTVnn+FvZHJ3EC+u7&#10;o8zSJld/w5zvHBuFQNY195rBukgam7y0TyvO19Tf7aR4+NxQYIiwsPK1X+u0df7FRSasHyZGoLN4&#10;gzv+1wvUj3ZbTuAl32z8TMqu+sIN7BOmx6kr37TJwueg7XzDTpsWjoAnPfXTpnuuuk/jyQO/c+sb&#10;8xB4ZF1zBfZB/tTyg7GRuol30269aHygun76BD7VjaH8jyxi2Sb6NJ4DepWsL8NNMxVfPvrd+FCe&#10;OjuXZg4W7F50nbKf+u6YF7lmDHCjxrTDa7pi5raPmMBQ1acS3nIoK9zmYeyCsBtPXidwhU2Ob9PS&#10;lV+041810fb3hb0p3rCH/13VIzYpixiylEO/KXR526bqtifJV+fdX1S1cn/qouzCD5xv8DN/mrNP&#10;f+/8QO3q0l6wvrH5kXv2w+sdFKgOF++c89q2Tx3nbtO9aL9SFCd9/1Pr/6cPkA9PT7eujfgM/xVb&#10;vviKf49fsMsznvJ5fJ70lr+camgs3s431dUfz/gzso7PXLoCStLfW7btOsXXd2U448WasjLBDc74&#10;Pf+aedQPuUmh88nIrj2Mm8+0/JeWN1NuWQheoOWRc/nEWXJONbC2UehL2+4tm8rqRf337JxOML50&#10;dIUTOKAdzzu2zHkJ5mveSpeDzHX81peVUrA7fsElV+f4K5T1W+h8KgGpjnC6zgO1Y8RRSsnS6jGY&#10;lMX2beMcb9w0Fm4iy6aWV6+77H0eVArhoXFYDR/8F/Nvy+H9GN/9zJ4JPg85forCROK7dmZucy6G&#10;dn535Bt7TqzaBwvtb+G75l3bL8VrDK4y0emFTBk/zt6ntttUPZyX75RfNj1GWdv0ClQXq3Ekyaad&#10;zdcRajZkpnwm9OoJqeN3UlOjzaTdxShP2+o0NjRNvi36fCQ04e5nO1UHP3TOh/ElzqTMIsvrJlx0&#10;EpDmNaT5nZ0MnqnuJhyaTcl30DDA/+qrX9VIpRPcBvyUw83V78oyiI/vpZWiH3KB25306KMxzho9&#10;dJiUzwA+HQ6FgTmLTwHwy28yXM+Eauvlmy65U4AtfTahpaB560fH234LeedPekrJyx5bvrbZjZJO&#10;MOPveIBRX/g4GvbbKdFamKhjDzbwj44HuDDNqksIvZB9ZVh9QJpsOl/a7NryDQx9Jc/pkGufhdcK&#10;21bJ97AEztfy2lzx6+MZZEYX9Wjux3kHNBP48FXOr+BIS+uof8q2LR+N2Zr//75Wn5GXvW/ZV6qP&#10;pY0d4gdpxer9IQvFv3z/l77u9z/y24K/+92/v/n3//h96vSn6QuND2n3LItL1iteMPuQO1XWVmCu&#10;OPLDX5Z9czC1rSZPn0e77XPkfdpdXNgFHDztNAFzSNqU2knG4qlpG6p7OEztkTZFcxZAY42xW1Xo&#10;15wf3OBfT7tm0yVWbVzAs5sJOZuNwKGJh9RXg8xhcRzG0rHJ3b9PdeVBd22HP9cTU5ATz8jLxguH&#10;liea/W6wOC21fcT2bsJp0bFz7W3jvBOZ2bi0KCW/+MxuBrHdTPd7jWODeQrH62qjbuP+brBNDJn4&#10;MRoRj20mwV99NlcmFe4cD/T9vTCbgx2bHsMGlLzkYSML1N3UUu6z9NHw4YfS1vWEdUJYGX+QnEuN&#10;jRF1ZZAvzYV5nm/ZwjnfevT4t8nbbAhOHwHrwoa0Y+Dibd5KX5FlY7Zc/eri+OOkbGy9fEa2ofND&#10;fvPw17/6Lq++zNOoaeteSI4PtV/UhuNvO2nle29zV/WT1x5vjv5+yKN8PtFP/K+dD93U0WNldNjf&#10;+mtZZLSYSErE6V2Mn+cmhFA7erPftFdY5rXwfn/d04CTVp49X5m6kfHKVltngr+ykkn5yPegCRfD&#10;8DbJq98k93SA3rc44oJjic50dwNIpkqd2/w5v4H7+zzR9HX6lA/Ib3KBbhYc8WWbWYkRaIzOXrt7&#10;256cywsPx8tvc+VXIver9MRRZR4nfRI/Eq4thve0g2PlcNhCrkya/LRXitTbuJ8LDQUJDPsMTH9D&#10;PucWjuYi5n9zk+DOV8WyjxP7NoV3CebkpQxTHSnn4BPfE2GnYnGdrS16cSLoLyflLwl9Cm/L5Pr/&#10;0kNn9R4Ymo2/v6R6n80bKSzc3MCZt3AkdrOPCwffJ4Z3M5uM6wvs8UizWBfnxp7bVgu/8hmbVs6O&#10;OTXv9tW1rbYeecnvsxvLW47G+sx9PP4xT/tv/33YJTjWEMN/8FcWN6vwUX4keTIUr+W9/jf+eNNU&#10;7uJvJK97LD004K5sjl8ndQuv/vlZfGWf5amK774bWk/4paeMLZPlM3Bbl5KW6997QRvNba8bbm7C&#10;ddHHmO2Vp2yFLn/oBkAYdD6SHA3pKfMeP2k6Jte239bd7Qhg231rJ19dnbE7+srgkm3mFnADUP1H&#10;rkCUJryVyR3OaDTux7W0234Kly9zHPCF6wWZ3DWfOKHcnGTpgpFWPmcuEDzT8J15wtLcehsueEty&#10;dJAszimPN7TOeG5tpS9KZMvzIBfvFtYm7MKnJx87xQ4ndU4bJv7QaD2NzrH6t7m4k8uflQPaE46c&#10;5Ctc+DyTcr5V+fEAF/jF6XnsiJ55Y5/arR6jv/pNjmuT5GTcVBontsBHB1yYXXzr0+d89S+F0DGe&#10;Ol6am9eeqZ+fYHHRM0+Jxtb4gXFhnE1n7po9ibM+SWU3eTr2Rq69gN55yMHlayuH/YwPvZHy9onV&#10;ia0mXt/+unov/t6gUhuGlvUKfOfv388+CXvsJ1VXusaw1T916Oo/3Xc4PrAI6iZeuLAw+y7O9WHz&#10;t8n9pp1YOjrumkM/IAPZdg61MqM78rnJdy6g2SMaHrNG2HkyWeC9feuNBcNbGRqb8EBPepefcZCm&#10;fn1CiX2mzI3Oq7NnPmzDdfp6IfTtQ7dyn1g+Oowhtx78Rym4tXfmYQs3ssEdWR5iX+gLq2BvaHAs&#10;3i6+XNJPm5yfsjkvh84Dna/MzQ9v5d1cz7m0NHvSr4kZe/6CRng51y6ffW7fS58dW7/7Pm2XvtGb&#10;jwOz5dpr5gu5MBl/eJ+9L20pbdxfXlM2fvEs2+OVlb90jR4yN62dA/C3xRgfeNr7aedbt/GbxWp8&#10;OEgzL9GXhuiOeejwczT4XeNN8/dvvskbgt6nfy8v8hT/+Nle0C0fNMI+Vi/7WLj20pLS6gJ2CsZu&#10;S3sKR885vvvE1v1cvvZb24Ilw6bls/XEWHuq6+fI3gkjxNMPq1P0Mx5fKThoLd0tdz7lYysYhTl6&#10;O18ZZv4wsYYwleHgo7e+t/FI2TMFNInd4ytPXZU9AX/i2Nzw2QeXH1/nC53DB5folTkHTz7gPyUb&#10;2I2Ts8/AgtOexhI+tPU/IVqLa7dRstir0/rQ3mALWFnLMyfa9FV+v7vCv3KlyhK65P+UHC3LGMCh&#10;n/Vrn/KLfb76yvxg2tt8dtrvxLTsQf3wXllaSMz3yR/7sYEGesYvuOM3k+PhFcSNLalb/65NVCoj&#10;488lfDAq7Vl/rO+VX+oqkwY+aeTISXlOrmw/iw/8U3FP+djslm38ITwefMDxfwn8qyrsO98qwE98&#10;mUOuXDFQdaGPMsm+qlSYU65q5c5UoQnvtf1Vf2gMxF//3n7xtE/3MTJOZ0bTkKJu51J46gefuYvz&#10;mKa4a4jwNyfcUxIs/krzY/yLT3b+En+0RnZRNQrWFoWLvvDms5gFadna6q6Zo7XZPlxQIVO15cyz&#10;8+aZn/tJ0/AOr/r6w35P3iLVpm2/PX/mOwd64j5IFnTmmHxn+l71DtBwiM7c/1Ui/8zrZq6oeumy&#10;tRiy+wxbDkYs1AfdBNdzdvZHVgAAQABJREFUMYzNU/6pPY7KnfrxwNmRRlcSt9Rvenm8pZOjr74y&#10;45XiypHjTFWbnvhTcrf5ttuWb/5gv0Uf5dtWKwMAvGrDSML+P5fmSeqBqO6H6crrZym1UW3IHCee&#10;RbW2SbXNsXty9Fnjkjp+97l+4wL9Ixmi0ZIKn5toOi40zseGh375By69p7DUqH3Jd/BVfNEJUZBt&#10;ru0iifE7SUqZVOGDNAKeiJJyTPqK4FDvpOkoD9fAa1HmNwUXfw2LpuM9r0Klnwum5wKyMvVdRIMP&#10;D78zuZ3Gwt4bqB+6IHsl5etEAlKfXItM0lef54JG+GSNkQ2a+w7RygHgQbQLrWN06hkM9b6F3Scw&#10;yZpK/5V7yExDOZZWX8cannw9fvBzDq70csyuquejDR40MTvpWf48XjrAtlyO9zhEZNDMsYXybpjw&#10;spNsziovzsO5tIek/MrP8erp1AK7+OF3qq/g00lCsT/+Wrmbh87ixjCXbZb3YjPHwi3++ssTZo/l&#10;LnyB3UHrNc3n3dDgt8109gxLDYxXM+xBhFhZrruCT2CsT2r92GNlRPenUm1XetPWcBZv85/C3XI0&#10;Vm7HbNIL+AFYfeNl+XudspFS+0w5CQTEsUkmlvn79W9+HRoG/zpQAfuD5okBjQkpAdd4wgaR/20C&#10;2+ef29jLHYCnT64ur/VFq21I7/x5JRpJe5Yyk4MNehMIZ8CyYfBl7o6/NuDY8GiYw+q9vNBXJvGD&#10;3Twkvw1V9OeuSYuGGai0nwXm+nCfBA6+PmVjRNwwoK5+Jf6JL3pvGzRfQcCmDr19SlgR3e8N1PVb&#10;FWnjyDlWOt/BL86ps/m2r66eDZu5A9Uivf382McmAPm/yOLCU91DQ18xEZl+z6/Xp/BFe2LlxG2S&#10;1tcjwtqohB5fY/ePvW59Aejy2Lbasvpw9CPrM60tlwa/c7zn6tGsbDke+FuGhVv6bD34Iwsdfegn&#10;PRdMLcjXyuB86b0uc75lYKZ/zEQPfWUrQ3vQOV+ai+sNHHtxZMvk2xb8b2WAu3LfsCPvtCt/yFN1&#10;eWpA/6k/5anwlWPp0Hzxf/3r39TPa8/4asTsWL3xtOXHVrgvDceS82cZuv42tZ9lgPJ7ilKarinN&#10;2gS+NNKHV059Zp5yT13ixUcpOHQrr8SgkeHGbzk58hl7pX30+5xO2dps+lfHQnIE+tKHIZJw39cM&#10;zgR7+CU6ps1Tm0CMpuPvE2v7m6yNnWLSZz3XlvSunSIDn9fDvdb962/44thQPRtI0/4fjzErf4Es&#10;3E5/7nm+yqONePwvtLWHcritB1ee+vbAPelqc/zJ+e7d+PSNe8taNsaT+KiF8sYJc769cYYVn7Qr&#10;75GFfVp/hF/ZV0bFxdWOwfmoPPXPskh6KKXcWCUR8iS0nrLQ3RPaC+FcunAdp+w1nnPlPi7APPG2&#10;PJil9de+xHP2vm7wiTxzPnFq+aNT2bn0aU9H3uLhYtX6gVgijZ6j78o/ZdMHa/tLxNFl4dDn+bcu&#10;KPLLpTdjpw0lfiLdcp5+WTmV6/Absxd/KuGsn+DtYo/4ZX7it1t9fvGLX7SMXruBpY/sZ8o3xtNj&#10;5CYTmmsP56OX/FL8k+M7uTaeo9H2aOB66T+lFFhpbTf5jPuqgt46NEdm+WwKve/m29gC3vS58xr1&#10;E0MmDpRFbWz+sjqi6bP85Vu25fOE3rQXWi90Oe1ZAudr9WgMjkzofPZZXoOXfGRM++YvnIuh/S4c&#10;MTl/kjKHewNby9QqT+rNIGkrNwBs2c5J8BJLxFTrvNUFHPmd5z+f5VWSLQMjhFbCxMdZkN9wy2tz&#10;viD+k3Njr1wZGepf8Unw5XvKVyY+e1SqECPb3S5tr+BIxqzRceShg/WaNHOzwRsdznhGlsCVR74q&#10;DzvnuLH7+Ht1iM8s/+pSO6XdYjMbdX6TFb9wGf8O/G1PNh9bkGftQ1Lzaec+xQ8c+ltXvJSp300o&#10;NMgCF4/RuIU9LmzK2U9rsXXQL13VtwChpJVZO1mT8rv6SGKFNOCR8fh4+40BP2lt8szREefFQdTJ&#10;8EzlnwJ0xCPztNwOUv37NP8l+8DUZ6KDpA/gBU8/Cuj4ZIRcvfklu0jbn/EyD9eW2sz6p3rm3Pze&#10;uMp/Qrpjc9s18HjrK6Mf5592Gl5kyToefuAcb9/GG5467dQ2De7KNfUTqxxvGj63Xad8+N8wZKI3&#10;G+yce/iJrexO39fp2UaON7Wc/PmbGDh19w0QA8l27/O54ser9cXSv+hqe//5sG/XGyloX00bGJdX&#10;jHLckxDQzvOWnRwfX+OHm9ifvNJrvurAPnVcuLbnmb+w3z7A8Py9yb3427a2F5Zk7Nz+vEKPrQl1&#10;fPMIiL/EThJdtqyyHrmrQ3RWNn30KJgML20hMcvqs3RKNYWj48t2K1K+SjO8D3KL+aeEjvHhSkeG&#10;Pcdff/ns89GBDMRem+ofe3zekJvfKBzsLSfjKblEEMN2Tse/7jS6Oi+v5PzjppHD2INO6IN56sLG&#10;TcmWv/y21+gMZusdq+eP+XL6IqnzqZ+dtgCQIt8v6CiRljb5lveT8qBOibcgZdckcHOzxgU3DGqn&#10;m8apVYd40tRFukfZqehYccsyPta6g1fbpA3RQFkrT7zuwZQfOcJQ4XznsPZIScd/2BdcCpNqsZS1&#10;v0dW4++mip4v/PmXVAmWhrr81ZVShjPY0XiO14cueQPjEsum9a/RfzDnmKiVLjdmR+fEsk3ja3MW&#10;duFp7IM7+GqIaDwRe0snVfOkPws6njGnx5HIE3jGdPJOWxWs+uSrv+k5JegOn823XK4vTswkM4kG&#10;9klz4Re/5CrP6PhCNookgfWHznhBdMifdlV3xd2UXfAHx/nyX54Dc9u01MH7JNZuOuwv+z/xK0vY&#10;kXdaf7FufkrQ8EpaB2MbNp7zxXCBdPTJd3Raebd+b5CvH0RGSVwDh6YxSyL7+lQLlMUPNv4U5syX&#10;53homU9IZFgdq1/K3yZoGn8eLjhKHeOArw3o2ZhXUtfX1E+7KJy3zFjnzM3Ah8zxlwvtJw9e2CbI&#10;6PuTtq75JZ/5Ruaf0cXPSvFRafWUz3wqeqCVj7SzVbTMjz6+uXdoHPDirC5wfMxDUKuMpT2mS0HL&#10;OsbnmDvkVZDB0fa3LuvX+D/T0NvxZeYpM95ETpITaseB0h+d6bQyDo0H1cD1QmnytcGHjDXEqS5o&#10;nrSHo13moXxR4dF39Wfr0elek9y2GD5gNw3ent25udzPpc7hOy7qD2P3n4P/VN2133P0XxtQy88p&#10;Sj3mbfFzPq+vkX7HBzDK18foo+2Oy6m+cFdX8Oj63WJqtg/nnd43jaJdX+Za25/hSV/sxv9uhCjk&#10;XJQQILrZiIlOWgUGM83bCWMX2Ono2zg7AQZvE3nL0ZWcoz8KJvhEw8/O5m555nxeu+SC72xeP2lQ&#10;bif+eDlfueb3NkaWSFx+7iDFy2Jq+arYSRajqJ+0up3TZGTZenJkKRQ6gwNN3ZSPbjCVfe6C2CMt&#10;jCL1/bRTDW+0Xic4ZKajhhO4NzVAVJ4tOXSP3psNbrvvZSd09wObLOFQPhs4ODXeF//4wsWfXHFk&#10;dc8NDHTQlS9dcPWVDB7j8q26+O+Gwj4VyeckP/Te/JWOP1UWghRpxlM32STftHLtuZz/k1lS/4Rp&#10;+YO/OvItTHVdQz/gVhY0LarGjmNz+l42fuIA/kRa2VTt8fKXb9knUFtUmeM38sUbWuxSBx641aNn&#10;vqYN9ZvBu9tUv+6FnzxhlxEw+tkQmlePeRLFkzUmxOMj98YBu7TfhaYfOJdsMI6PWuSPD64PhHHp&#10;6u/8gR31+d0UJFcH2OCx6Rn/SlddJ7yJv5WfDVozX6NTnp7JxgV/oYOE94+dYCTPhWrnbvIgY0gW&#10;Tt+T4LjJZZ9s6BPHgKJnLyIHpnLEpT2Nu22lP2ziAlAamHOwchXW+QF8DVdbrsxnAPMaFnD72mc0&#10;vvhcDB551c2gMlSHlw3PxPt8TCDZ+m0WLXSZu/OmXejqT72xAo4Ndk8CfJ2NQW9lkNpGyenTdsQq&#10;fFf3taPzLYO3x5sr2zQ4bHGskWzsaizYDd6h96QLpr4TXuTaNPSmT/CnmaRO/dp/c/i1T2jA24v7&#10;2mzsOfHjtdyLvzydr2wLu2VyfHwk51M3MVbZ4jp+JjJs3erofGmAHVoBPMebt1zj5NN2iy3opX97&#10;Nayn6b69bpBCE6akn7KX3JMep61TgnenPGfiebVZ6i75yjMFSWQIgW4SxAJ32bEBH/Kbg/Hcqw6P&#10;TY0nzgOjfXaCpR5cF3rh98RBc+wz8Wbadyg+4ZTw9c4zMrEiBjw0J5mczhG8/SgxmXRb3/YVdeWT&#10;Osf1u/TLL/IEc22QcvX91CcnfiZgThyLrUe3WDR66vJ4f4SrHx9baJfp++x3wy6OMjSeiWwR4pKl&#10;N8oFYHFWR3LqjmPzIVLcwC7MnqP/+nhg1ITdscecLf7EevF13aV6RbftJ6UROcr9tSKHGJzhtTLS&#10;ZSrVRdNlmxg4ME+j0BOcz4V4MLp4+FJwh5d2ikF2Ef3kuQyucX/5POgM/MoyPrbwi/+pfBbzmuIo&#10;dYAqc8qGLtGnXv4pU1lMbAyCI4G99Z95WekeWnT2ikljyg03fOoeGZDRfSa0l8bE4WO+ABn/9Rf1&#10;+sfMPaaPYqlcwqvjUWj9mN88lZaWOk9i+YjrcPBEb/WSg9scvsXznsvZYmVHY+mDTfWFvzJtP4C7&#10;HzzoswnswoOR9M+5EMlO42uDrw7MrF3oOTK/tPWM5581XpMZios+cG+ZhtbQHb2H9pQ/5SITPmuf&#10;gWMv7Tb+qQwO6fC60rETvuQuTGBnXjcx0zyjF89G/QfqtK2CWLDy47M6eBJYQnPL/KZtz8+4qZ7c&#10;jDC40/bF0z8Oi5Wr5aH3TIu3/iWGgn/xWUJBLL/k8Hwk8vl8nqsF8LTLjhmrG7iVA9qIcdPYOeYL&#10;+NIdWbQ7GBtQ1jg7J+76IvKRxRx81aOP35Eq39BR/lnWZHCfcqvvRkh9aeQhp1SaZy7p/JY/vPCL&#10;PMqq+7GBsn6Cx1e6YaaNksBJqNdmwWUrqbwOPTTBkH7tXZlSrn+t/B9ywbOwKZeeNOCxERnG/8aH&#10;tS9jLN7ODRYf/OqwfEr8fNEnjA7M8AS3sG6AsjYSf0rzXGzSJ/CkL/r7u2tE35saVyZ4R6XmW745&#10;XhsHtH9aIfS8VcZv5w5vG70rU+UIThhXhmc5BmygPfCUox3kwvbitYp86nPlbT03cUXVXHRkg2ln&#10;/KaV5WOb5Ym+42e7KivkC/yKUHywQGrS8Fva6CzdlpIx7ZdSp+Fx8y5c4D/LE6B0232KwoUvfeBu&#10;WwztkimPi09wZwwem7RNYn9+MXtnw3swX36T6znGs93rxPNX/q3DQxtpg/f2yBzm75nYJ2aKnRJ7&#10;PK1tbXfG1utCNXvlrzdX5rg6a+skbSjdbRFI8PlsIkfnTFj7nKpSBZf/5/jnvPhHVPgX0hJVcni0&#10;+pVeC7a48dTydk7fKZ/c8cyByY3T+Bk91Znbdp0ev+gbygiYpK6fZXbKyLXtoR742mnw4A6SCwbS&#10;+rfjUWt5KIl8sqOjGLq246sQfgydkSWExSrQ0XPh1FUuMudPuYTXlrfg+aUf+AtQ9Sj8nMOT6DG6&#10;sMWUPb8v+pGpa53iDCC6kvzL2BiBa2/klC9MAfNVOQJ3yXMq+HlGkJGhe4jTBuDItXTkR/RR/uDb&#10;wyjNyPm5duYkSdrF/pC3KknDd+3xUuHh9bKs/MJzYl1iX4R5cRE40hRP2xL04hHxHGur4IOpDuTP&#10;Z1P7bU6eZS/mowfQAxJSURc/NA/L9OnMgfNH1+3LbEDWSH/Fn+NahxY52GlivxjlN4JfynLrpLzj&#10;S+fb+uOx1epWqi91GYFPxaNeTNeSbSf6HFrTPk5pQz88bns9bYMcGKn2Kez0I2XFLenY5YvIqz+F&#10;Vz+453j5gZecD8z4TwszTri5puXRnbgSdpUnB724lbKZ57e69XN0fy+/ipriS5/4KV1mHjrR4mIU&#10;uJW1pqLDknQc+T7LQxxg4FzjcZv27leqOzbOzk0prP06PyqfIVxazg8n/bP635wrL32EQG+oMk8F&#10;w//0x/7MU85nTqJuaPsu3mk7GXv056COgxpX11YuOorhXZes4Q4pp6U1B3NMsgNHHsfmZh8lstUp&#10;pqb61YQp1eYnhoTAGYenHZ50yufw2vIn7y2jw8bGF9dXUt6bZw6NJUUWbTX77Ln54prznnHi2ZHD&#10;ZOPd8h6+7DD26Vw/e/HbBOgHqWCO7QVKy99xQXhA5Fg9xYiYppXKeK32Xv6LJ48FZU07Ly3flMhX&#10;1l2TA1TeT7Eiz6NM0VO+A1I59/incm1p37uv6s766Ad6nDkQnOf87KdojO63TuDYSNr9IP2p4+S5&#10;Lrj1A/Xye3U1tthvlpQ9Exv5m/9pT0YQN9QtfGEeiHwnzXKlLwwEGnkbejZe7jt2+xszglsM5WO4&#10;NJnUuPerIYYp3O1Q8GwgP18ZiiuH2AaeRcPtbBYUu+FIUE+G4FNl0/F7r2/O3dmqHD+KLs1R+lb+&#10;MkJgv8hvNQ4tG01z94/J3wY4slWu40krIwdNherRP/bqwifngt91BT9ybBtNsG4PG7yXbdcy9Dt5&#10;zdkh3/LXX12YuPMmvMgv0QvJ1a+FP/HVDYEwwI+dYMIr3edFKUI8BAG7C2WkK+8JLqlqQmcXslMy&#10;7bvH8uIZCUJ7bc1O1T10uniiTz5gwUl9aipoq2PrUl75882xt6wIvhAOvmwTPTe97gzK+QActJ70&#10;Vp4+4Z0A2b/A7MVA9Wz015I2q92PUIKFssF/CPoThGyCbgr7j9JT5o8qU7D18h2sHfvgPvUvCY91&#10;2XoWcPIP2YA0mL/7Lr+dwzdyrO08la8f23B99102XnNHoL4bwuE3mxtBd5pGTV9OHXvQy4REfBDk&#10;EirqS2Q0WR25gmMTDV7wp7+jNolvkwX8bqR8yBN/bNtY9MJ2d/uq3zRPuNwLFO3rosymfYK38qdw&#10;aM9EAIxNlrxTIDLMxlV1Y6cszF2I/SZPIK11lwa8vzWxLXuiJbj/ECI4tSz2a1uGg34ogU+rvfkx&#10;7aGvdJETFzKYoNG68ebi0scHvZg58Xc30UbXPkEVO4PRByzoxfbv09Z/fv9d2i0XiyPTj7nTurT4&#10;RrhYbH2RjQdlf0tauM3rfEF0Y8hVlvP6Rd1rrTrUwbC9j7Q433zzix7D27IdJJUZrxavtIMrX/jF&#10;kc/x5NTasoUp4we+89d1C3OXsw+7zoVUfLXF+Pr48sJu/pSTv+o/OzbAow8YZasHvk88xz7zG7Vj&#10;S7ESzi9/8ebNr375qzd//tVf3vw+v/EbsMLaP+5kJzkz8xdv0Ng+u3FtdZRv2coe6102WbrgPHnz&#10;TJUvdil+7NHJ8StfQnP7BSEbJzKySJ2vRJ8Z69nxtNdxrOW9dihO6W/7jn2mXW6ZyQMHb/lTv9UR&#10;LeVSJ3BvMy/KOGMzGY5kcu+3Wz7kNSb6rFfuuRlFPPVbwH/+y58zJ/uivweMVukFVT93wwV9vdrv&#10;rblBEt6NeaFlnAW/F2xSe2CmHVf2Fn7iS/32iesJiiM3Q959bMaHtQdSI8OMWbuIvVncdsQj/9Xj&#10;rr/lm/of64diqfGFCN3EjF94M8Edm8cGS2dtvOd/S/68+Iv3JhN4LYlmx+7w7iwqPkmBlqdu+pyy&#10;aYuhMXSQey3T1mv70XXypbfzKuPbz6XvvvVKfu0wi2vj2X5sPvxSZ47Mz3TJErm+/vqb+NS8GWdj&#10;0Mh0ywXfJvFx6Sepjgdv+feZpiztfbpy59qr4yBP3yL36g+Pz5JB0le0uXNwS7fjXmyycRt9deOv&#10;2we85vTL6D6vT0Zv+I//La+lOW0xvru+3f5WPPafvvyEX30W7lm3MVi7q/fRFxZ25PE9PAeXbCd2&#10;QTxxEp550ug3vrC84OsbLsKPnfSLeWMDXmLP6DN9dm0Ab5Oypbe5urXn9v+n7CsL3O+34YMDn9/O&#10;xU4X5oYLHfZCXZ+uS99Bg1cqjzcMYL6tOTaGoP/L/CSBi7/gnY9eM1bg94ypiMSKpaVu15ItyBc+&#10;ysHIJfjPRGa8CO/Pa8nBGuOML7u2W/zFJZu08lWn4E3cGl7FSbwGU1mSG6ekY6ryRGv13f7z5Lf1&#10;aH8VueYJTPPx0ZmcmbFlzJk5ug0NOGIc227Co7qmAH0f/HKwIF2Dw20cynr8tRzXbwTT4+Db5Otv&#10;Hmdu8m3eMFD8yGD98EU+ZGCD2vTwxbB2YZPKGplT1g3DlEmVt0eaZyzmAmf1P3pVPuIfg6Ipre67&#10;dreH4Obu3bRfevK1i2P0ev6YaytbPjbvdoxwEXfn5RFw+B4abpR2QbAXxNCMvOiiIwbuMRhjHNvg&#10;v/spAVuSpbtfO07Ab9se2l2Xxbfprw4tbdu52lnHK5t1WHwjxxK/dLzyMF/rQtcaZ9us/TT0+wR2&#10;6s4+1eDX91x4vv2I/BI26A2/2WBc/dVP/BjdJ9bvHo/aSdsm8YgIPO2rpm1yYLbdeXv7WuUvUCEW&#10;tvPEdZZWR8/8NRRH35HzldxHfnXoUI0f+PyY9pPEQPa2vr30feDtvoQ3TJVH6rad1C2O9ZvjeMil&#10;H47VL7y9NeZt3kNIDhd6R5rR2ZKwN2PHTNZi+pK0MacnLcB7+uXKVXqxrTFkZBkf7fGx18qIp1hZ&#10;Q6AfeZ3KN+6X7ik76IUvbBHHJ+Z8JHPMH56p9o7B5doezJRFil4ZHVstDh8KUPe7+DobS7VTSLjB&#10;FQ19uOOOdXI+ylp+4GGkKNn6bsm0/5S/OTeq/OHxmXgLJ96KJnlO6lpqHHTkSTm5tO1z83vhP5Wv&#10;/lsHP1z2dGRWErnP/VutH1/jF7Fh/tgJrSI85G9DhhqdpLHL5mmf+HmCwlUPBmTlOrrWVw9MeSTe&#10;4dNjCCeN3a6zqYeXuWcQWkG/MPNfntueai96KulyykrXxeOUtQ1OnXrr19XNPKWwh4f60ik/Mtyp&#10;vEIHjuTc30WrVtDm5jkHd9dqRxc4iZw3fmCl0jw8vYZdcvGg8tU3Lopv3pm/HDvjL22tuQr7zB7w&#10;2Kv1Rxxt/mX718FjN9jNQYofE1+ypXTSjCmRqFrtONWYFXr6oDjoIp+6jSe1FwoP28+81pwusaX9&#10;IPxTT+buPSfvBb8j0/jRtBFSMxfrka9L7tVfGXbTIxJToxeZpNJKLiZ+iMxeZe1P35908zkFL7Pq&#10;MT6FSU+fEG0vfdlMDN1IVbhp4wVd+5DZHzrszzaaQZmkXNkcj6xs2gtokd+cb32ttYMQGmIke0b/&#10;fKTOYztm4DX1xQETvPI/8u/bB5/tdx2HlgvoT9yLPv8Ijb6FxB5b5jvGEusJaxWyfv/Ofse8gbXa&#10;lycKI5f8qfOcR+f80cW84bk+HLuNL4N9pqW/ZWAl6xGe7HTLql/sIF8/IS+e9U3lwWn/4k4533I0&#10;h94dC5SV9uGJ82XD4G79k7/9IfP2t483SKjHZ9bG77r2+zJw2nDmGxGmsbIkccmHbueTeLA36wxE&#10;cPOX35Dx3/SUgWhH5KnMt7JYorLVPpnv0Ffq65DFuPJLwQMZ3qeS9Ss6z2oysnuvAwSpdU8CqVeG&#10;667fKveDXwUF82r+kKIXadthbdSfbXvQsbf9c2nForvuCRpNaFu3+pCFrWo/MTsA3vi3KSqnKLWp&#10;+iHXUfz83qTxxTlOW6W9Zz/GddiMH2H2uYfxpEveoTOFL787JzpFb//f//v/qX0vAxyp2yg5HmVm&#10;YXh1hna+mSQp45TbQdBtgKlTmkDOALf0n6K0c4fHt9nwtJD0OjuvmZLQ3KTjkQMvHf6+KzMOkOAi&#10;qD9lAysp8zpLacuan/rSjHwrm/NZmE0DKreQpZuJnDqTyB2cwIMhU1/1kmMLSrBcWufCfwLHyARe&#10;WpuRfZ8ybjAfsNJwcckGHT79HJpo0E0Aqgw6ds4l51LrQ3vP4Sxv9c/y22laUdnID4Z8jiX6LB2T&#10;178lLc/lB+eIWHS2Kcyxi6z1T6DD6CWNY6jUVffqN4DaQJuxMdqL57gT1oBtfW8CiA8YqPbiLipw&#10;4X1CjGGy3w+A5bNV8lnA5eAB1/oj77UgOOev7eXGjAb88yoBurJ9/SyTFTdZbILrU5jTVvSUVraX&#10;udcmGoyjZ/QtXPDAzAar392eHynXP/2+oAXtX7LJPL+59T6vkPQ7QdPH2Uzg2k1d9GxSiQF8hyx0&#10;oTMdyHkF8NRHeP/VYe1gg4E8vYBZ+tpl20ZMmIU2eDYRDxybaOg7biKR8N7fR8zJmy+6afpFLnD9&#10;oe3OjiaDYhdb2KzSHwnUTYn0A5MoNOQmufqtmAWWHwms3ZBB49hUnT6knF06EUudvoufeilFxXGw&#10;+ilnHz7kdcxfhd/zDrjl0faKTF3EJW9cLc3IE79WL+E5sTKbTgdeO5qYaaPPM5nrABU90Jj+g9Dg&#10;TnyeG3vITpZ/+PvfvvllNjFcKLbY14fYEqwIsbZr8+YcTQTXT5+DUfWhf/hrL+faEezC97iUUfFK&#10;8PmdqsaAQx/e4qz/DO3RKWBXesLCkZRtvsftU6d+6zYf2jfO0pHv+AeG7j4LL9f/wPBj8FO/Y9/0&#10;kcGbDRo8yVKc+JW6laMH+UJnP8revfuuv+fLn41Vnu5lF+3nFen1+co3Yyyf/Ld/+92bf/mXf33z&#10;u//4X2/+I58//vGP3CC856KCuLCb2/Upk5vIJY2ugWbHtVmOV+/CaL2Utf9G92ujq31k+kR1SFtr&#10;58JGXzwc9+kWG9xL//Bd/nLpGe/hPRPc2WBduT+2JfjFw5u8K4Ny8U6+H/BP23+XG2aeqXXth+Nr&#10;3QBMHDdJ/Oabr9/8In3p73772zf/9L/945t/+E9//+a//Jf/nN8BzqLpS5uR8Z386cfsqj3FvPbd&#10;9GG0dyNvZe4G7bGfspXNJDLg039ygMbWVd6UlV548I+mo6dy7WXS+Yf4hdT5kX4bf9TnG0/ja3xE&#10;umkbXxJHE5f5Gf/6/R/+GF/7lzf/83/+S+j9qRfD3+fieDeGw/NKwYsqSXfZt/HtL/Sd9b3wf772&#10;RzwjT5UNLResdvzp64eC50LJjkN+swVO42NgJe29C4kdr7vJkfIZX2P3I+fWr/3ZaZM23k3A9Zfb&#10;lyYujJ3E+2mPpfOkv2Xs8PXXmd8yR2xjfPjP//RPb/7bf/s/3vzX//q/x49+E38SP/ntjOsj77SH&#10;G7S2fch403V2J+ODi4wr63Mjlc8q1/4WcxLZt8wFGjptGr3vOLjzW/XayRiyfPgSuhIaEydvXmIA&#10;2cYAt/w3P3xvXxnec766mt9vefvX8fGt1z+nTUYH5fXLyAY+kl36krd+bY5z/IEu5BZ3tYHxjs3N&#10;o+i2bTPjwIzD6ID5lO5hWNpgfJaP3GftpN/vOmnlVz9td29wP/GX3tAaPsYKaeuGL15iUfpG2ux/&#10;/I//8eZf//Vf+laYf/7nf37zj//4j21DvOi1/OWDbyyL/Ef/EDvltz5gJf7ADstfOfmGzmx8zbxj&#10;LlSI51dfju1/kQvI5oDP34eF37lYYM0vtAWcxtHEkp17rAz4w9GWLiobN2sjbRA7zPjH5ydmjnzT&#10;Hq/7F5rXJ75zpaNvz8Orf+U5cZ+++D/nCWK9GzLJwwa94H3odM0Z2Wq7yL/zTOPhc50TYUaX8Frb&#10;wjXfX5sovzYxDv1tD+v16ntsRP6OJZV1+uquLcipDrw3c+FhHrnwyrXVxjo8vVmmcrE1Gxxd6aXd&#10;du4ydsv3MSkcaZ9wXnmVsaP66nXis7hNX+2lj/Jr9iQb3K75tceZg6BDXv3aHHr7M/jt62AkZWEG&#10;4fJb5fh7i84eg3vdvniIcfYXyC0pYweyOJ4ysSdrtMREeoyvRE/tcGRe/6RP1wqlbQ45cvG5WKXy&#10;gkUD/e55pK9IO/9xjA57rS2rowopeCub0+E5fMGPPn4iwgVSEJOY6dk+w0P/n7ke/pLzxrL4OJml&#10;ac8Ze4zPzsk0fUGfnzhS4AM/7Rv9UzdropkDLox1XekceOV77lhfeia60BvP1X/nJngYI2fOGdzo&#10;8uvf/nrgD17ndNpHfA0dNwlal/FF5/xQe0nsNBuIo2dOm9ijtkgBPwniZf+VaSCHBppei84+Uv0w&#10;/Fwc5FNs3faLTJvQX7vzm2d68kAXPR/9gi7w4ETNN3/+059KGw59+DrafJg8ys0LlJFB3JaUzdgf&#10;X4hcz3FNfX0ofNRtQkPa2IGH+IMHm7KDOhuv66/v0p/gbb9M65fm1tdmUb8wkUnMcrwf9TtfIJMb&#10;9SoDfhkfSzc0g9jyxXdCXPZve5y5A3p4j62MVcf2ode/c46/BFZR2yQHfPGeZ+UGglyEWbzadvH5&#10;zpEJHfilE3psiu4PyX/1q18F/6Tjlwsv33lzIU59ZWmB+DxzJfOJzoUSq6o4fvlTds/LbhjxeWN/&#10;26/yXZJc7aCubRN9pNFDW8cv4KTNly96zLa2Ay8+WedsXVBK446l7NLCygun/eL4gL7e+Un6Ov8S&#10;n401MxamTx+spQF/ZBy/1b4z9s4YsrItvNjeRIakbRvrQrTNAVU539R2rXxrariDvzDVIjBkl8ov&#10;+cxXx48dr73IMcdHnmKN/7U8+vPZ6saH1o/iz2w7Y9T6rP44fm4d6WLylyfOuqFF8uY5eMbe2vvw&#10;ozNcNt5+MnuNiUHGjhWvzT++Mfae4+6BHTn5iPglzVx/mIzeI+sfs3ZtfIt8Ysm+hnnbh/+0zWIE&#10;OrYvi4Unpr276EevNBQ+G9/pUhxrouBq2/Efa+zE58yNrp+wPO2vEfDrH8M/0rahIrQldPml8Qre&#10;xF/tNnb0EwXf/OKb7o+zp+QGNf3W2vuryCCuS2RDw5oKfzdp77xTPV58j6h4Guvexy+N1cbRtR/Y&#10;tQV87bbjmP3dzifJmnI6tS86Dk1tNjGlVLpHO0enX+ak7XEKa8/I094SnfmKi34dPyIXWn9Lqs2D&#10;t2lt7cb+pQlGeW/+Tzkb03v2EqbdFp+tH016ybz4LlTC/0uunenjHVvjE2K7mNH+f2Lq0vxU/hC5&#10;Nl+Ylf+y1QGky6b0+Np+zz+VL51P1WmR+iH7R5dn2hil/61tt6xwdJyDq70CWB3Ybi+g62+fStpb&#10;8gaI6vjCEKkIfbKLf+sbnUceObf/eBhj6xenhM/XZb+XhddZZW1bZr4T2uJWY1v7irXHzMkuhB6s&#10;rcSUyJcbTyNq1d/5hFgx42YQ2Arto3PnxmlHsP0N4DUw2hx/EwMIYCgTdJVRXmLJGbj47rA6iDVU&#10;yPx4gnU7U2gsn6WTUJIFkAlg6BBGMIkT47WB2oW5TnrqzEMjbKNTJMA/eBMARu7jA0QuPzAfJZVJ&#10;5FB/yzOQi2uA2d8QXTqrQztZ5LSBdQ9s6dwJWGzTwJ3OuE7zxB8u892Gom9lGb1WHrlA+UzK8OsE&#10;iKCRv/oXf2yCVz95bUfl1dEedmgdKeHG0Z78nnDLVzCXSgtPn3P+KfhWfuLrEuHI9wmQv6noNU/n&#10;q8PF41BSt/BgnrBAerd17Ll1C3sJ8prgVfHxwdL4uOanSy55yFk7v/TXbqqmrn2onXZkde4Vc/qO&#10;9q9P0ENb52/8avB+mrvAO5MxMPhrWjKhW1/O8WyWzaaQ/tBNNn4eGClsGwf05x9+uBeN6DzHT/Yh&#10;Z+9GPcc7iSyhfIF5ppFnSsh6LwaGd8HDpzI36E25gfvd2+8mlgS9uNEQf7GldgqefiQgbtJfd3JC&#10;76+ywV5bnFdNuqHjC/wCZ7NXbpKyi6cPuXV8/SBgtWdpR1CDs7aZ8tFzJxjk/1TqZt3po+Rwh+Xz&#10;93DK9yCyxSy4Roalt6Q3JhFqhsVjjxox7R76vYvrQc8gUZMFZm3VBYkJaCbhOzlj1/KvD41udOqn&#10;nsW/xrccbTs/9VZW2+Vu5US4SrH1a9MWHhdRNxvMJpYDvz7SFj56wakcxxDP49I7X8vrCa8Mb3SX&#10;h/PX6TVNME+4J+0nLroDtzbj4+MLyrX5k/ZNN/TpHHzpyeuGGb93bhz1avO5ODMTZ75XWPihNYuP&#10;+H/8Wbnx2IV8k3wbdhZffIBtTda1Y8f/nG8a/4780YHcakwa0a8uoS02ob++I7fwAJ8tzOYzgZlX&#10;3aDJd60z+IV4Z8JbmY/++O/h2u8p0x6Tqyn8Rz59covGBmST1PP/tYtzH/aZ+snBK9+0cM7HXluT&#10;PLAsOP1lnhADr0+9y2bMZ2/f5ampb9989202lbO4/bd/+7dssvzy3GARO2Wy38VQpMZRG80ciOzj&#10;q+unD67X4cLIJQvs1TcESuOCSX19DGDqpm8dHvWD0UP1JPa4+6HJK1nQ2w84dHZMMcHvBRob/8eu&#10;9Y24V6ySNxmkP1TT4eB7RI/8OTDiSc822LJW5OvSZxC3uOWcBofXic9+dl7vNW2WvrhwoeN4X+/1&#10;Gvd5vmMkeuaMzm9bhEbKQyxl4sWNCTbh9WqbuRM1coJPGlUiR8aonOXcOJRFeBbIFsnXRnL4ucN+&#10;ny7Vj2jbjYj2yYkfaE665SPnJsfabT/4SW5w6KIzfHZjW1sM3L0Btfgj60136a8PgtO/lo9N2lhh&#10;4oy+E5nJ/uWXQ2Nk/Hhet/TMLyRw7Dvwo6NyfJ5lc3zb3cby0to6ujv22U1otCSwC+984WYuNX1B&#10;OR02f+KAd74LehfeN6kTQ8m8OOyjXFrbwJ2ngiemgsdfn9uNtbXv9s/lsTlbsfvSvsu1hfLxQ/Hn&#10;7//+H7rp4yYwPw0iHknGmm7QhdiuUZSvDkM7+qaMHHRS9vyAV76pOMd9HHcDPx79/7F2J1qS3EiW&#10;YBnBNbP2+v8/nD59Tk8nM5lcgvPuE4ga3BlkZVePuJupKiA7BAIodDFjWSgf3yy/2z94sHtBXwA9&#10;Ec465yx+pf3OHE5c0399ZBtlRj8+PedmMog776cPv+p3nCODrrcdkaL4uUF5bVdGR02KZi6QDe3S&#10;c4d9Hxe4u5+8YItGTqBb29xC04nXxVvfkCW/NzZrz/gGD7B4s0A3F0OVj36vdqJseVMMHN2qT20Z&#10;3MbcyfHQZg5h7/TLI3dK5lu76iu16/BSI78pI3H1XJ9uHHQ+e2jWB2j4hm7gu4/fRd/xJz5iQNck&#10;01hrfKre4QOcuzjufr7sozOOAvszZ57YkhOfHHTic+fs9c+xeX1eJnRLubJ+Smd/FnqUfTxyl5ey&#10;npfFX/pXNCurb3MjCHbrI4X21TMjZC8gL7h3rnrojk71Y+aBcuDgveJ6ffroXZ34euZsK0u9fjnj&#10;0mn7R4sZO/DyYZ/tzsNmwXaVtticBTg58cTDziGab9KwdNz261rMGbdG3NbHnjijeFf9xhObgXiq&#10;XuG7+u0FAscpHLbnW1kfUIi99tltvHfeDtcTu5sLO15HDh2Wt/zkfM+x8mhZHtjLTXzyzeGrbOns&#10;r83s/z3AzwVGMDE7/QwfgWHs+ymL+Asth1u91gcT573oEprbV+gsoHYulZgbO5SOv8WQec7yjQXV&#10;GwYcbeico37jr/AI+uODlcXWVgzhxW/sUte4zRav7TPat7SHzmbb3D7/0I1cuuTkOvRpj87Vpr2d&#10;H4Gd23X1j5IHjIE3qOJecMsKg5bNU1Qv+sW5WD72kflfgfPjXgyILWvr9j+82bjAxh3XHx2zA/+G&#10;xydnrn/X2X+Df+zast0ujflD+17nsac08n7Jq431N+c6fL4g9roOEb8bl/YBha23fcXTa57V+tiX&#10;7tR6OHTZV2wPXbGm/Jjc3B3c9cdgbLiJj1LWixkaBoo/NI3x5o0Z0yHo8x86Jw/BxgJGR4iiZIny&#10;cgPCe7h96CIb7M3T659DXtKJ46Oztqx+w3V4BSPlp6l6ikGVW857HRyXRr7Kvp9pMpfoU/gXsvG7&#10;usXeXnhI+217hqLjbXO1NYB8tu3w9ucGxM03yj588DYoY0/2M47Xl4/j6RQ/xxCxvnZTh6zPgvR1&#10;pcj2qdC2P5MRu/7ID3sDrAu/tTNyqjk/B/S/GxoPkfejnBX4NvP75a9o7e42PIx33szst4Dl8s5z&#10;sc4jmx+z1rpzKOKWD521H9jXLacy/xODi7ey1C3Ik/Lb5sueR6QPtm3f0ae1h+yix5Pvtx1v/41f&#10;Xu2grjcW69P6Znz4OaieaetHzDHOPM76uIvp+2Yw9HIG3uJm5u94z/hTOSlfGD1zHscWJ9yBKYs/&#10;Txst7ue2i6uuekZJejb6EoflEX/+Gp2CMXppq+jzZeLWTdvvobF7eJi/LYz/UiEOjP+RIr6M3fJU&#10;1xKC/GV82bdv5jxGvPwRpEkDo5e92hPf3Xa1PDwXnnZPAZv/CFyI/X1Ifj9t+Xs49HivS3G1b/Tu&#10;hPUmXnxys98bfU595yEnZvfJXu2wflu7tF2IDepY9KdyZl182uwWtzcSKVtfPD6Mz/YnBpamdZdP&#10;nrlI2s9UYX/6FP7nLv6OL15tQT+eEHHv4RETJHPNhdKcPpBrGdNAtuvoeyu43oN6f/7BjT8JOYbo&#10;PMHbd+QP5nxvcobjDlKB3afLsnBhYlsoOcXTLJGzrxOagW5k7qJZ9amssQV9y9K4v+nEmF2gnuvw&#10;LaR++SnzxN+ScNXWSSgoLIzzHbslpPUjOyQlr+hjH5CQ3sPSEs8vQJKqnSncZFq5mprcra/Nk2y1&#10;xyYIPH1A7wrv3gTob3Aid1pz/EIOWH7PsfKt6+74id1/BEhWF3j8Xf2OT3axSN3g2huAt/KXx25h&#10;sIWeC8fkaaMzSb9PUkt7dG/rxfZHfoSj3zZ48fyv7HvJR7P6Lv2zvY2zf+A9Ph2u6sR9FkAk+LQ5&#10;XDbcMRGHVm916ws4c+LrAtlL1sq0Hbm5A/ScAJY+MtD6I8OFTfqYDDlh1xcMuH6b28Ai+aGbmJw8&#10;sf6zdeLRONZGR7+Og5WvX4+81avtk4PqQHBg9Bx9nondVcdmh3QG5AG6fdrFu8TonizOJLMoo18H&#10;zskxL93nJBGNPvvLJ0+QzBsKTLj0fROLX7L43ePooE9G2+JvDmOHO/w+5DWvVTIYJsE7KNnKGQtj&#10;6xxtW3ryF8RVMykzKc0fIHPt7nF0VXZPdryW+6CPjtoBM1vxnwWvhfr9THrhfMgJ79d58nB5s6t5&#10;Lza4I3MuJk47Lo+1oW0Z+8vTBD39USsttPzUL426xgv9AsrF3Xso71M4CxcTg8NTPAw9lH0CZ+Up&#10;w3fj5Pf4rwwxsfj20W3d8mqsi7eTC/nptuM9/h7ju/zxAstL3X6Uo9ljvFd/dcoXFmePbfnom29M&#10;El88KyfxbaHzZVP6Sfr8PjXv7jZPwP0tr3GcC+3xhfhKe/766zy5jA/YE4bHNnj5i9rjC0HopNer&#10;kPYvdoxO02dXP/x2nNh+K87xfu+H7UtoFvBZPW66KrNIFOM3PknZ4u9iLTTVfDMmat8Zu9b3w2Jk&#10;kQmWj31l5jXK3pevrWIFX9Ren//9924q8aR22gXPtJFN3zaQ161rB4ue7OqiW/orGN3eLsqOniN7&#10;5dtum+Hrie7OgaLDqzw+SWVtGuOrv3qf+qQLs6NbTz4O/o635Nj3JOKzOBjalb+8NldKDT1xExPy&#10;dT5tGXxTx15g2/34BdCl+Y4H889Z4hPQf/tkBLfs/lJEH+MKqL0HIVzzeu7EJT0a85GVvOKpBzTK&#10;f0k8/x7cvH4PR7k2dnLhpLt8U1YfdUEs/ZxNgaBdwMaWNlZ4hT5s7UL4aTM6aINIKW3jIWVk2tf3&#10;f/k4F0PwW39oGxcbKkFFoH4KghMW7Tk4FmkdzxgB573dZMCdO/cnJtZOuLtfIe/kmPugheeVR84l&#10;HIPd9iBf7+Vu+YzL9H/JYucxK3r9dnxZWtux+7T5OV5Z9WfLBg9+OE//uPTcPtHXwB3BvcAU39w+&#10;6+KQeOs4PmM5jmxt22Y7iziJWUYELLDvPr3k+h2X6RLNGgMzz0Mz+i3N5/y49uG/oOx9ebkljv7j&#10;P/7ji//8z/+cxbrIb+6O3Le5dOjz3flQ5y65ENLXFB+f4E+v9zqtDvcWno82MIfqkwFRCF9lu2i4&#10;7ats/Th09Ji5D7n8Zgtn59yj4/i5PINjS91kwfxNXW1K4epf3bYO8juAVyYp/9z5GfSxz3nv5NiV&#10;/5pbTD/oBZYjGx39hcaH5Ck0Xt3oRhaF8iR8vlkd6b50O5bSzwd9L/4mTtHZB3qMBV/Wa+vFZ9P4&#10;Z+jhkrPQ84jc6PPwDc+9YEe/xa1/QmSLRnaZCwETG81xKceH/Ow87U1W2zl+m9z30qE2ww+sVnBW&#10;nvLVf+dFa5vy1sd3yqprmNiKnZ1Hkw2Uw9u4quziRz9jV+qD0PF82mzw0bZN0GbRxlyMjbmtp+X6&#10;P2haD86ev1Yfx2mr/Ndf2tn6BDn9y3b0mHzGJHmlZccj9WfwmDHrKxMfjZng+NM/+E1sPuN3dBre&#10;+E0bpKRtoR/NHGHMVr841fvQssvx+LxHnb+vD/nJRUk+EI/mRPrPL26KDd2v0enWga7m9y0L7cxR&#10;RwbuYG6gmjaB9wZ00/wpr5/iK6Bd5jxyLvBW3+Bt7CwPdOt3ONrGVp8sTRrAeXTtiu67WOgtJM6v&#10;GnPn9JAtqx+fs9v6UgwsfWWFtz4exOLK+XzFfxEYnact6ddXewbPBYbGOn6nXp2fVtlYhr922AeN&#10;2ej0dX9jcmJSObz+x0d0EjfsqA4QUmb+sGOiY7ptPRo61z989cDss72yNUXbFH7Y5g8s3cYb2V1k&#10;TTW6jfci50vOe3Q+8vCgA122zZTRM62f7dA0H1aszsK08fvyvrelT4F8Zm5ZOPJuvCA8tiivbm8Q&#10;/s8ONr7x4Qs6gupK0jmmn/qVVy1St765bZv5SWqOGWV4+sbyWxmtO/Lelzke/vk+uo3vJ6f66Qfx&#10;k8qXT1YoP/U8dOzBC6yf5+hdm5wwhbMfzclq9gL6T19P++eP/Ac39e0Twak/6rPLCatbOV1fi58t&#10;kA8Xdoyq3qvXqVRmrn7Pox7/Hl7cvuzWl8t7t06H9K/qnLhewHd/e/40X6vKM7aTv/KOuJQd28Mz&#10;1cc/mmhiZ3zFjyNlLrDMPGJfC11bU7289zgsCnM8PrrX68qz/hi9HN++HGoNemZnEN75b3A+/00f&#10;rxtvy2ffeDE+hc9XL98VN7y/+WbeELQc0TTPyOfZv+d3cCavTL5w/ONPY2d9EZlTr+bA0UM/NlYY&#10;/wC7xY78dOt1qFL2ap8YUV26Bpfcq26h7cXxKew+i/kMUcr9RJh2ewOHgVwM75bftks9EbecHoTv&#10;ArxVoz5jVux5Dzvv8KTwo1fYmKd0HMjW77Z+CG3HvsOgFrzElXbnIfRtHz8xXp0v3eiqPebzXqO3&#10;x2/J0MyYQr+2adDxF1MZ/Uv80mPWX+HxwdLgAe68VHvQ5795mn7pv/pq/XIUmU2wg+cNZ38M3sST&#10;61vVa9ofofWOtmx47AVcx+CIOfvmiduKLfrN166t/KYiBeV4LkzyyfKyv3DPL2/hR5syuXVqA4SY&#10;von02rK8bLUD2IdT3TzwHradXjcEpJ3C79dLr6XZ9WNt+LRDFDI3oNcrYwxFx48lDk84Q/e6UeSJ&#10;TzGxwRCawcP3WJ/t+nfRzK2AcnMb+QE0Zg5dC/KF99OzG4QhWOaQlK0C2VMwtGE0QaPPnkn3cezT&#10;eAdnlB6F8YK/H8p2gE0bzJOYkokBePSwkLGvcBrBK75e6+A4j4jHOefu2JeDnaDPCQOqtWv0efFh&#10;0ryb/9h2cDlsBv/Bhbf+YLvE/qsLO5yqEl3+/KMDdGnHTj259WFrXl+Pf4/49Ze+a/BbGrynEUNL&#10;5oGlJxdUzpG3vKbmfLPDX3Ae2kMHH+9tQ2b1hBBpyqd6BBX3sPxHNnitn1b+Q4fxDZdut45v9mPD&#10;GyDgHR/t4PcdwPqiPtSRsyBo/dZd3vi+Jn2Du/beMt/Iuw5+44t3ejis/Vf57kq2rTv8lK+uihpL&#10;B1lfmIUuTz44AUxaCj382iC9hdl+LhV/d7d9rYmt0Tu8zE/izvokO/qrROd1U32FVfZ/yV14kukm&#10;GIsC7szrbzO6QJy+jbcLAGPP8avUHH3nc05I6HzF5K2/fcrYbl+i18ZoTxzOINT+quvxV/HhGSST&#10;FBsekXv81QmV/MN2uOXZ3cpS7mLVyqwD8fU5sBMOuJni1ib1a1/RehI++m+5wUFyZpPf3L3hnkwp&#10;P6ZQsYBGbpjWou9U4H3D++O77t6fCeTotzKwYtPyqF9r+kvG2DKLr42PtP+HD3M349RNTOJJx+W1&#10;shdH+9yw9mx5++vl0+WzeMaQuTCwNrwW/uB6SntpbPEbnrPd8WJx3uuyctaG3d549pW3L0XG4swJ&#10;1vspgDYdPy7e0i8PW5+1XT2a/TgmqxcIHQS2bnlPafLbmQBs+fLe+imf9sHvp/DVnvZd/P02r3vv&#10;ReBsLf3qJ9SfV5l9zMXhH04fSXV0Vil2euKW8ctCUqx5+pEbuvyZoBhbvK7XXW/7pGwnwcF3wUjf&#10;21eQ0peu9Hcy0HbL/lxYUhvx+euWHgfW7j3e/tWT6qr7imk4+N8w/jryyn9yFr78cPtzyk47nbju&#10;GB6ezSNszf6bT3jSQFm3wfE6Sa9e8vtkv3z6pydXwKlQPj6++OmXvGIq9PwxeXomgCbO2l4MgdJe&#10;2xbma+jmbntlvbs+7bZxs0/A3X4kBz/byZsTP0uD542P78q/fUS3+a3IeUpEPhU71clCL0KZro4O&#10;j+Xz+HBi4r2sUoVmZL38rRwYA4DxqxNovicj0OPmvvSdyM5N1kas1r35okO69vJ6U3cdqL/7qZMK&#10;i4CN/2wXyL9vXOEvY9SdPWpPdU9/qb7Rm8+iXoaq+u7mx7/49BNb+ZUpYn98sz5Sxkb62E57wbfQ&#10;DrQzPrv4bx9sjhr6OTZvdyw+NkZ+j275LH2Z5qs6R4aFK3XDT4xPnC+/efJudF4ey5M9UaEwZccX&#10;R3dlG6srA7L95TH7Sod28daH8OZD57EfbimeuukraPnLR1/BwxOe68OlEZmaKtyi//ymLz3bfinF&#10;Z+jnAhKfvPLayZGZo81vM/PXXLBBsxeH5+LA6E4SWNt2v4V/8MVKi1JeA2yMwF97/3TmfjHzDU+s&#10;IvENR7Zz3Np3+50+peHY7pzNHucQ/tBOH65vnTelfOeg9Oo8OqLGh9MO5tDm0ytHnfYwZ4D/9S+v&#10;11eLQzl12+pjxiwX9MHS9yD9Z/pK2mEacYu7TSQjePxiXFiYOHrZ43helStezts73vTdxEfyZHPM&#10;iauXfhMHjtnFZdxJ1/rsjKHbHso3Ty0Or6NHODymHbQxHmC3k7vHP604X9UHj4ALtz+F7qEhM21T&#10;OPwqb0qqawR3bWAvPv+atgHlGxX6hq7kpp/PG3qEF133o+19yNSm9x32+MBbgLNtueU9x8pv2fYi&#10;ehAr9/hw7BBLY4NzJBfU9Ed8xEtfh5j9G+4Y+Do3dcEnrzrGV/ei117sDkJ7zsh8ccNr21Apf7Jz&#10;Y9XbAG6onNCww/4uGC2OdsST/j6b99cvlHj2Q8S3N9APXzia1CvW6zMxkII7dgbnrf/xum0cfpPE&#10;h682mDZlpzJAxsLwjR5bkK2yRKfM+uimWjlQF7MLW+aAfP7IXvUvwuWfxd3te921zeo4tK9vF6wn&#10;RwUrMQDwec69+DB/bY+V2blJ9FF3fL0+5QNPtrQ8eUXe3xsTXNxdHXcu2nMnEjSUT+2sGs+XHNm5&#10;ckpmYTJ85feN2fS9QlUaTbULWT7y69q/8umrzIfsbU/7dK4+YTr96nWDBvvU7UWo9rPOh7hD3EaX&#10;yp14WB1WTtcs4pe1g9761/CtFb/5qs7hCcjecXYRy0v58cPK1P+QpWrmiCcY4e1btvZGAjjAvDBf&#10;bW/tXjj2ka2eh/0XyDz1p+Q3G2PZ+OSKqwtL/z7mlfeeh2nf6oB/cFZHyOKTz+SKbVsst93e7zvm&#10;l2m7UX5xxSAdxlGro3Y2lmS+4gGbEyebi2w/5QnhD+c3xo+nKqOyfB3oK2ij/MpTPHPmscVDeQEA&#10;AEAASURBVEGstuw4lc1tt3y5cDrj2sTy8oBTW0LzaRsTk3XSsdVhYxjDAB843jfgOdaXwGvsfZvH&#10;dp5ZpOXfg/n65npCkPzxZ4It+9aY3j+Bun2Z7IZYdYtePXgxbv36pM3DL9OGCMWizO+Nc8qnz7Px&#10;+HNMDob8EfuSR+DM6023MluVdM35/n1ev5p4hS66hFrl8Lv9mXtlfhS+HRm3f6XemduO83Id/WpP&#10;6Pi5/WwFnG3bPfZuG6Pjy67PYVmVx7abdGNBWfNMaPh9x239deSPb94/5bo32+MDVj6fgMmBuuAx&#10;kL8Ca9O+oXTxU0Fi/yi9dOUbnoft1IeVfuzvfV5TFqSwm5yLEC0+7KSGscV2cKxHTSzgJaKaV9Ou&#10;t2322xbHhhpzlFrbW3/sVK//kzk5x1l5M30vTu78WD+tbsnn2H3yu7bhIX/A7zwlx/uaaNeNjEN9&#10;w1LK68/yZed+qt0fft06j13pF9FFr45rCp2f0+KySYXDyuKh2hjfnjiIJ1v/esMI/MPj0TcPICbW&#10;pU9gbCE3XTK40xY7by7CZ74+nRvAW4Wv3H5kK7O/QF9w27H6Ts1vv/H7LwHj+Ny48sBL2FPUhnW0&#10;da+a2XsfR+H3POkbH+mXeNzte/tnbbltRnP75LYdn/v4VgcvDwyAjZGtP2rGDtdPnkuwW52tPKlR&#10;vU113vAwbT9tyvyRO7lM3zBe3zD5Sz9Me8YP7ZN5oMtxPNDcRo9H+sspqlNzHDWLCy+nETLKTDBa&#10;UHggmo3AVZTgF+3uP/jZ+SaveJiEYjAdXMp/GWU19Hvnwd07U++AYczNf+heA+w2VDX8TQAlWRnt&#10;Dzx84mgXpitzJ7zxzQxksVFHzwC1cJ8M1ZZrMgtn/LbYo2+TGr89jVrE4jq3WvuXdu2gE1AfNQ5v&#10;fCbZNbFLAioXOCmwbYS2fJXQIYHSLWUO+M08ZeCuW72iwMH8/Eb1exTy/Rce3r+lX/3UPPLsi893&#10;UNyr7NZZseMOUMdGXDhOeXlHSVt/9yt+Lpa/u1vZx44w9P/A8le2fth6dVuPYPlsua0Jua142gWt&#10;lkd3i7PVOYznJLBMGNtOPx3/ra/QvgBeBs4UKZ+6qa8nwncTSRcpTIp8oosExx7lJm8GMK+Luk9G&#10;LT6sDsvfhGYnifSY+nWOvv3S1277kbYKrO5odn/KU9eYesX++oV94GJbGexwNx1eUy8pvvzwIZ1P&#10;3/EELZx5AnKeSC3vILtL25PBtS3yKyqCaFv94lOv+Nj96esVl5sP+C+YZ33mmQBEL8Wtyw77b1i7&#10;1weO11aS+4QlmnNzSsswDODltSOOxgYDkAlE5DjhO3hw8V3eafHQzckeb/0SQzf/mMD+GFwDqTaY&#10;CdfL/uE5PsYXLG9bJ8qP/rXX5FK8z3Z8NrqULjJYYB+dRTc2OAa7uGBf2bb/HtuOThO3W7/0Uwdr&#10;QPnWbdmNc9ft/tLYbvvdNMtH/W3f4tje5ct36dR34eEUmKzfOPaX147P9OBTn62byU+iof+NlBVR&#10;+Z4a9hSwMXpftRcPP5MNcuYVXninPLELXPTsCV/6zcePX8+iqIVq+MlZcoBcMZPb0dVr8bYvdnz1&#10;W1l51MgC1AK9Nx/pL+C2VfzdsbF09/bOPUH/L8GC1MT69CHy9qQM8S+/zCu6lPeTfkD/tt/pE9Up&#10;46iZwv2UCvqf/j5PIMol+oIPm71ZAI9EeuW7YON1ZxFSX8tNPcnkB37JVj7TDmD0ebV1C6+vjYG1&#10;BT0aYKvexwKSRXCvEB+ekZ92duKZatjtf9sH4dyxu/G2tMu/21xAMaaZ5LrQ7AkYcWrRxgJPIqn2&#10;VhdBemB0mwN8F1bnPY7C3R09k//CQ5ayBV2020q4Z794bhAzNmx9KX77NSH/0u39Cc8+VcNPA0cH&#10;w9KE8MOULWxYsH/bt+VvtvBDt3iNg/yGnbwoF348cwR2sGsWKvlX/pvFlcOisqe9gqkwcPOVcza/&#10;rm6LN31X3K/PxaT8/NsLmBsrje8jh9y7b5LrQybf7cVx8T22TS7bC9Q3L3rjN9vpX/ZX1/f7jtfO&#10;ewt/aGZ704cbsoenOdDS0nd0f+HwBVtcOEyTtM+sznCdCDoe/7/kTf88uSV4gP+Uv/X19F8oXEpX&#10;vuo4cfo2mvWXem25x6u77eyPLPsvu1960WN5fBn+2mR1D4faMjpMO0TUA8p9SDCvmjgJvTlI/po/&#10;kwff+CP+W6h+ObSdCwzj++bP2KhcXrnnd2hvvWaMCm7w+DHqRA/z0cnf8uvtZ+Xri7WzPCPrBnYt&#10;7LnX2PrCw2c+rzhdmvHNHmnr3OjZcSHtnXGFf8gfHYZ+3h4wNPgC+oKVdet1l+MDeuHwzKPgurDP&#10;KbUhW/O8xS0BmseOjZmJidUBH3zr6/j4l8NfrNTOyHZ+bR9vmpf28qmbs5ffyr23+A+v4WEfPvs3&#10;z2C8PN5vPQFR+ndy6OOjf9w0T35PM68sW7hynfMBc5Ptn8t7t0wbvU6sRf8FOGJx5Tm2v7Twtm5p&#10;+ga14C1u292wmbFV31/85WGbiuLjIZ4WdtEQzXw8YDrzti2Da3/6hnPQ1wXmygg/r6deeX4iC/CP&#10;17raUoGdG6ODO/2vyNeXG4j3BhZ4K9e+OQNd8lVem8vUjRz+3PO/sfNj6tRXicj5MXmlcXf1l0t8&#10;29I47YJCWrVVePaTtntmp/QAhz8Z+zFfIrLVm8dO/eYIF1LikuGbfj7IcrRYir/l+8hbe8z9dozf&#10;effKQ5sWjK/mppG77eCkCfKZi89yCpixYpSEP/Hr7R1X4i7m2y9+BtMOMT/nl2TvGoo5Pp3puLLe&#10;xNz6MjYa473pb/UdPY5fj9iti6T6F891fa3OweLYNg7ic3Hc1wofv2uQ/tUfYwMRWzZ9YRtNqaad&#10;iwuLw5ds87YFP8ukrbpYfHRQJx8swAeePrKuI382p5+1x+bxs78Xqd5csBI78dN5pqG65mjZf3ZL&#10;VyxHfzaMDoscFbgikK/s89lCcTdetzDb+jfI1e2U33zv/ec3gMNneavffcLtU+EpOzxXFTbWjqom&#10;ToKdT31E/0enIXzP57D77EaOXHoIS5umc3R8Y290UHrbhx68aYfo5q/lic9XThcvk+/ZRtb781s0&#10;y9OT+M2v7P0dwHvcMTLRmkeZ/9TP0QzMOiKZM4+pvo21k2uOviuGbnAf3rUTrvLoGN28yZ6sHnsq&#10;Xl/4DB88jYm/RF7Q34D1MSmk+man7XGZ61gG2lcs6y8uIptH0+X3YNuRnf2LkuL1/xSWT81i97u2&#10;aP47ZfU9v+T4obsF3vKDA7/rJ+94puKm6r7xHE9vXAKTn/cCkXad+uI05tJWKdsLzCXK1+I55hc6&#10;LBBLd39A/Y6jd9naZzzCb9dijM3g4bk6VU6Zd3x4QiT11jluc1PUtl49f7Lm8Qdg/khPUM0j5rlo&#10;l33dDa9BGLvor9fb/t+CJ2RFPenk7Phszg5WRv105Clb0XvDU3+zNrEDupYalstreajr/hJHnr+k&#10;gI495ZuxJZThoS9Zr/7j8XtuEPnv+2HWE2j2efjcE7YvzGmXStdGl11wppZnA6lzngjkZuPtU3/o&#10;1k8OJ6tn/roJZ3mXw8QEkY0DfFP/0KvAX26VnMxLcvysl4bHshPzlXXzwKtko+HGX9tnTGisjmF4&#10;Oddg3+RsfXtiaS08Sn9m0/nGmZe+qdbs8VPnhrlJSe6rfJIjr/rnq/PXx3AapXCUgTRBTZk14o2Q&#10;HMBNdZO/5CxofZbmOdk7vDjMZwOPiV5vJNFo0qWrnNDoSMro0otNcVJxj05+n3B101a730FXpBxY&#10;G0XNs586Mh1r6JWDRFp0/Pqc40tHdXsH+dge/MjsYJfAU7edeH2zMirz+IS87D529eDYPPKPXSl7&#10;A4e+OAwL3PL25D1GDFm29tJCsY+Fn4fbP/FMlIt8Ch4Zq3uLPs/iKX2PQ1cwmrDrQX2zUxkRDO83&#10;+gRzy9afu8Wk/lg577b0UWSrndxJJoZX3m7J3ZOYN4r90UEYH3HVYVFv3e6y3betXC5mc/ngNZ/a&#10;GoU7+ckreU3mvv3m204efsiPwJe2CWTadPrf9MPSYvs7sAsoquuHxMVc1I1vItMAor9JJDMZCOL6&#10;L/WbtIpzkq0TT3cm+v3cv/71r5WM99Ud2wCNrdbmK7zGB3WCw5Ytf2gmpH53Ft3aZctPUz8TFvt8&#10;4KR5T46hsKcT1yNLjoBH1PJYPsNyniD9Mj+0Do+NvVARW0xcXOx0IdcFEvXgtgHPTvCq78QdnSIs&#10;ea3I41P1of8Q/i56xdOpZGf4Jd+xG83EQwoD/Jna7u9XfYaXPwvSGuq/gqB0AsOvJyXcdJ7q9rQn&#10;eXvndQe9HLO1dztGR3leXG570PX2aw4DYwO91fPZ/FaFmJvBb/1X+vBfv64ZtW0MfXy9Mivh8LVf&#10;/vH38JzxzD5ZC7toRLf3/oSDx/h9dR9KfG4YPWcMWZqtf4+rHM/d7r7jz+Eu3ugI52WLOqqvjj0+&#10;X3gpX57id20f38zCjLKhd3LlMzcFmIi4+Ptdcs13eZJj38bxq0UN7Z+w/Kc//7l9TJ3FjsZl5JIp&#10;nIH91WVKlM1HP3rhJCYi381YX+dpcpPYjqGJ/7WDDYiNbfXzS8jDZ2UM6vhAn7pbDD8w/Wh0XLp7&#10;S974b+JVblvafU3ujW9/fKkX6QNj6PrgPS7/ak/aLJ3fcf3+b3/94uP/+vDFv/3bv04+jh6Tl7OQ&#10;9UvyTXzQdkN3mE4MspKuckx+wzBtsnx3C31smid0fvk5F+Q/zpNVs1g//fhl+xFwNrXl9P80RHmt&#10;fcsXKnm7gPiSLR5nLIFjfPj+L99/8bds/56n7+aitnjR90J/kpLjFh6+OdhDbN75mewWVwc69e5P&#10;RXJ+/NPjMg1uYg5UVMrkTq9/hme8cJN/puTFeb4iYE4QnpL/1o42vYGfFui9N3BcxaleHOPTj70R&#10;Sf3a+eNPf+9T5J4k3/mxOuPftCnfTm51YR+0X8WL2+a3Hry7OHe9eMN3PiN/+tzMGfbir3qwMWA7&#10;sTrb5cEX2x/J8THeiuP29dCt/Bm7LVC/5u2r8/KzFf83LM5ub71WJ/auzvf8Y/kOzbTbjIWzb5xe&#10;PZkMn5ylm7jn67HD76XBl2e18wt3+KHbckNWUB8Ynk7w87aVVPLDyJYryR7U0WniBX+4/Cxu+GbO&#10;w6Ztxi64g/86Hl544g3IB+MzF4rGz5N3LMpYlHg9Xbv4uy1xvrAZW+Lz4/dnm8q29+aa4Lfdwtxc&#10;uG82Th2YeHjF4ytOZnzZPIJ+P+SW3+Hr5y6Mfy462ZrD3voai2Y+/Jo/GA9uHLrcx694GD1H9thx&#10;y0YHpn7iDx/+UWb/515AG5+oUD4Lu2PT4I+cpYW35W/wjQ+Z1+4TJK07AQbfK54XHMuXYgewyWJI&#10;bbto1MHFa2HjY/u1cVufqYzw/Cq408bbh962T2WL7+D1dbnhrxugoZMnbLWt14WSuzY2ZyRG3p6f&#10;zzzi1o+ed4ypW90q4/QteOUt6ALq2GRuzC87JzN+erW4fqtfd/wLzyCUbzYFfnHuxabJe+Yn2pYN&#10;O7975YH1a+nCd6G/JVldJg+Kx8mX0wb0BLWRhBzjtZ+HT3rse7/Qlf6da9XrJ7ZjTxd/Q7Pte0wc&#10;Wav/9ucwwkeOGF+RP/nuljk8RrfVq0/oHP3r//iN7m5M8/H2gZ5T8ScGAYup0z5ekflty1bPtXu3&#10;rQzd6mGrDnR76uSb/pRPyvccDk7XWGwPHUpaLA8XwOv74/dUta4xm3Mrc4iQlr4yHByc5dGCfI39&#10;+sv4iD+V9WGJg7Ttzd5vv51+tvT4kbsxoBxeyxsnEyvK5gZOryidvB4tKwtN54jyb/4WqmsOO18i&#10;4/hw9aHjXhxeGrq78bHntylk+oynLx+88uu0KRoetpn95TbHdxkd5sLvnFu2HehVPww/1PD6l6q+&#10;USjH+PQCJxOJRNfN4s7xV8aIE9szHwxf88XQrO3lkzLzyvULXtr7hrWJqH1yqfUKzjjX48SMY7yo&#10;9kew43ttDH7zcLb+gDHOxbfJz8nvyT9yezGCMlv+gD3SysvFvDN3vW3a/d3yY/fpDKL3U5ZD+skJ&#10;0zbTFo3vxKNYdYHxCC8dFsb6jRlvpWubj4IPDjwwF5jG1il5Gyf7AM/wnBgvv4O8dqy/FN/695hf&#10;jvxDdi66m2O/+g06aMufVrv+QE4/KfP0M3COV1kOTr1dsDx2TJ5S5Rlfs6q/P/tgjIzUrX7oak8U&#10;ELPBzmf6/iLiU9mVO3XGuMEdXYXk9F99Zead2y7LxzgBHj+G3ynoxhsFI6j7cmk4PToqpPv6ngwX&#10;f4sfPn3wRK7JH1gZ9un+/OH/tqtBKf765tkeXZIBhyYbF18Xvzvvv9BEH7a7QBstHRY67tDl8G0b&#10;p79pF/vfpLG27mF7cPcYHj5zvf6tIetfuDt+FFcOjz4//fq6Qb38old9MyZVj/opMnds0BcHxxqC&#10;C/Qz77NPtRl/yBu7Sle+o7H6ntuctp/St99karc7Ph8/xF7u2/bs/OPIwmXbu2+74EdKtYJcfV47&#10;xF/5dM6YQn7iD2Dr1dbWXAsrr1KnaHSJfqn7I7jXB0pz6YmOZo8d1746oI4IkR/FWsaG9cXXmd9C&#10;0CavmySGRkDw4w34NWeGI3bTv2+Me5+/XvSrJ30W9C5AP+XQFw/tH/NfLn+8pcElssgvrYZ2Yo7d&#10;PhN3DNzeULsPF22y8FPWlCjdvpmtuPATG+xhi/lBaUPjD6QmeAyduZZ1b/HDF57qta2M6NJ5vgvE&#10;hxY9fnzTrRjjuAfoPzLI07dm/DM/Tn5Fm6eyZ82ddeMJvCZHT9nImPnS2HbyN6MCv37p/ATPc64a&#10;+p2PFOF8fbVG34V4cBQhToTrwDqFcAmgLngMowCD69zQNTByvFs0Y8DQziLvdFINpJNW1lkI2Vd6&#10;mmC85FNjnMpJ3DHH5a6oeklGGtAxntvpYS3cNtuHJ6hmi7OAT4ezg1GArOpyijr5uSZAcXcHCk/Y&#10;gU2mX54FtvFFKvilGKMfmdswaBjm1SbwdXj6j+y3/sSi9ukEcE6gLa8j4uGNxwI6oKz7qUKXFuGN&#10;Reu25XgHls62LLp9i1/E6+slNYVHh3auC+f97spR/mb/6HaXLe2WPXYeWcr3E/PaRp/asWeC6YIb&#10;eHDe7e8CaZE+87Vy7yo6PHocfuqPSg/q+r+yJSC6Fn9QXvVz7EKjCePGtLu72sGvdqjcCFp7Vr9b&#10;H9zmWOxo+5z46NOJP+0tIe3HSaYT7X2lyc13Fz2W38Zg2/fosJN5lnk6dXHx2aSubCxvdXWfvVlY&#10;pKuPyd9L/qFqf58cNYl0EqETC21H9xClP5owxq6TEPnSyaZPedLgCmX7ETm+Prag3Vz1KY5DN3wy&#10;5Uvuqk3RZ58GWp+zc+6EDo2nf06OHHxyz0dDvAO5lSL3iQR87UVhuRRk94H6q/mav+WR4bvtUr3C&#10;E+sCQ4P3If7tjZU5IgOsbpJWi06M8Cc+E4voqfmKe3RiaRew2VC52iuCO0Fr3gqPnDG7wx7N8ihu&#10;eOKxZRWSr1s3vk30tmppHLyneV9XgnytzOx137EPubZ7gnbTKwe7ta9eLNmyrf7M/o2z+3DuffRA&#10;2Xxe+2IWv+U9mOPL4tIz4oyZjpf38pIftmxoV4bJzYzjxhn6fpMFcPZ+lXGNX7WTBYKvv5nfnXWy&#10;7enMSM/EODEVstqa3U8uKAX/1138C8/ecBG/ko8HnfpKruQU4PdxTaxMpmYRYuI06IVomn5jES8x&#10;EB+g9xo3ELK3gOiyX2WbIbrGzBnbMjbjAehUiB1Tcg7ZdQAuvP1Y0J22nbg0B3j4hKa8I+zn0H3s&#10;Qu5cYG95ymyX5/Jxh3efpj1tEJTmKBdFf85vjP/nv/97ZHhTStogN5yAkUn/xBG6o+PYKwZnYrgy&#10;4Nv3WVvwkb/3uHOI4Gn/PXGiq3aT2+Dd+st74mN9sHViCqzstVdZc1m2zYeJS/FkMdJvH8vTcN9A&#10;7JjFSpa2eZ9q+qTkRRNasveEzTQMBmgL412aKfNd3fglmKq87vlT4ku5k9v+xljtkZ9m4g8RXyc+&#10;3orwk58XcPyON3pgUj8nSS/bxDsZt73bDiW6vt7yXR5oIe02/o4u0/7r34zbv3P39K0q/qPLjP32&#10;lW2srCqf0xfO4i/etr+LfxZ3vKLrtu3ep7/xQY6aE6GJHTzxaXuePrayyFndbOG8eI7P2ads+Gwf&#10;nrKlVQ/gKJvyGRBfvl3ayQFwwermeOUo53/nEUDd1q+sKWfXXDRyvHX6BJ/tBV366Is//jgnqEM7&#10;8uzzHT26d2StftQcHY0duwDnou/w2nmS/rg0ZYQr4sCtVwuuL3X9nDLnRY6nHV+0nZsenOW3tIrt&#10;e+qfzHt8c+xDz5g551I5Lm37anwcX1vkhLdzo9IkH9qCPV/DZ8u2/TvmHVx6yoX8vXrAi8D4cfo3&#10;f3oLgzayr37nfGQt/7XPFpyNvef4xsEL7V1mf/mpX14bI+qar+nwbiBUN5+K65fjPbdU8LpoPG1Q&#10;/MjpPPHROznAfmhLk31vxel+5NaPZ1v+oXeOAKov/Hzor7xteeqUr02P7ENbe44NeK196yc6kY1f&#10;P9veQuLMhdHseIY/aC4/+3i1bOuOvNF79HfzL1i59ldn+7X5jJ85UtT4CZII7XFaovQOxkcT02P/&#10;8NvfaV090U87s2/mz6ND7JOeUr/9rUKy2AxvbZJP2U8Gno3zbNcOZflvHXp+WlgdJlYmju662nPa&#10;adsf3/HL2Az/8VPkeKX6Arlg69Fu+45eZE5/GMwv8lMYfnqE7aNnbYoOq2vnJqduzmHHxzuevPRb&#10;jrMtfRSa3CF/vfSipzYA5h+Azv2zhRyozupzbL849lNHX2XOQxv/D5+Sts2+zEJf9cBLrMT2EqM/&#10;7bI5bGVNDzuyj8z1jf6w8eTmZOe/T7vjfy5Abk5jT/ky+MDY8IqJLaff6kq3tv+xuzzwtwZ2eKJT&#10;Dq+4mS+tTWzUH21dVLCzvMWvc5mNafHBrqmHtxpNm3Qh9hV6D5/F6niaOZi8XR5hYFu/nDZx3N89&#10;dly18sVGFzyKr3hz23Kerfn34+Mzr+MDsHFiX96aSHpjwPRPXkv9De8OeajV5pzAnHZ80sPf/TL/&#10;Est9KvTcJIPTtoWcOXEnT2uv+Cr1eHfunXYDo99Ldzafitnme/XZrYp9tfkibd1unSMW77A+h7VX&#10;LqiU1NEXyvpp6eccZsYlde/r77IwMZk48sZ/+MAZuW99qky97fIt8dGj7Xxkaq/FGZoUDNPyuOl2&#10;//22uirE7EDtrH6rt3w7uWX0fs2L0MlnpTn0H3JuBX94D99YVBy+mznUicyj7/BVRs7bfNzIy9hI&#10;RenKb4ALdzTayPYGqXm6VaX+pt4a5uSHmU+dVD400WdusBp9W3fxH47jl81pZO955uy/YmLsGvxb&#10;x92v7tG3fTVoH3NC2H2LYukU094TE2j4edsiO23vlb1qNj5NVk9BZfDTRHif0H3vs9XHdvm0Dc9c&#10;PoKbc7zRwPgH7jYnU8dJZmqbqP89GWzaMbA0yctw+5G7k3/lB3ietgWfPr3O1cndcZeuOWyuHR5H&#10;/5Q9+tVnEyNwjI22+YqXxFtwsyg/5/3RhQ7xl3FQHV3KC350g1f6ajZ2Onbe07HjrDXB8wT64u5a&#10;9co55N3A2Y+x5x8FerHMdu2tHAwof0C8v4HIA2SW7uDa559u2R0blq82C8Vz3DWGtPna1zW1eFL/&#10;+V1IP/75nN/cOKJzoeNrDtzUVIgZW7+6nJrPbi6zP1M/84OHz/HDIt7+qA/Yn0pjcnOGMI9eq2Oc&#10;8fhjecQh+afx2FRZmS97ondBWf/0GxB8eq8vd7t2F+fIep7cvmQ/7Uv2tlPGnUviw39tp+PpXmXv&#10;a+u2YI7FwJbQka6jPxtXV60kzNJFBhD51B9Dp+KrpwMdh2DYOwsqJQu9cVYTxCaf5ZfGMLEwwSW0&#10;DVLmLyVMEnRC2/0gt+A/5blC3UWPWRD+5ptJMgz6lMWjdvafNXZc9+iX/ViG3oWU7aBcQAZ74DrO&#10;UnbxyFxndns5EN5dj8eAdJTFySwOsG0vGKHvhaB0HLLXPuX8MK9eWgEvX7QuPrTthOtEA7p+6H+S&#10;jeD0V13SHJMYJ4DKJ/ULvZikpQPVYfnRJx8ngKUpxxfd4q98Nr5sD6/LL4tDJ/uFI2cO/oHvo7PN&#10;bQOZjsHD+zPsVp/PVP1uEbarO6S1jzz72u/D1299ssweXY5uW/6b7frjNxVj5/Ih895fdH1IzO7A&#10;Bi9z8E7CxX3Z+0q5WNuJ+495gqMXN8Oo0YIu9dk8/rx9u/LebsWs2JkY5A80vVP7nNh00Yt+1XPa&#10;PofRawYj+k4S0m/49PSPX36IftE/yHtxp4kxXd2guOX3BOZuq9WzyV1KYt+Jczr6cEs/QY6ktmfv&#10;KDzE8Plofa8vt83xykmmeot+5NZ2fmDcAT3OCSlwAXf947hygzu/MRMeQcOneCnfdnAHqicj91Us&#10;bgjpa6GPLfDL77TBw5uAAF/hte2uH8wJXRYi0wZff5w73It72l48dOEAYfjIEcuLzYqT1b/w6saw&#10;CwQnNIWz2bY4h61SBu2o1jIx17gsX7wnHlTS9Tii5cqmPkyKB9f+q3z0m3L7z2veDi0eq5ttJ0jR&#10;AZTXqUer3m8oLqgf/tP2ji1Q1a6DVJ7xy8TXTDSmKkqy6Bi/W3X4rOzyj0FOHII8pJ/5Xnx87NvO&#10;Z+2b7eoB57XwR/9hKv6WdsXssa2+rH3QV+aR1TEo43AO40PxOgz1R7rPBHMWYF2otaDkYuWXX25/&#10;Im1ew0dHJwFPLkvuIBvof14fLe5/8YrE/Gati7oWJlxc1Ph+o7t2hod458M9JgNObaqc8CYrHe6r&#10;IyOHD6zcxl5K3aH8/F7jsCpuvNFtIijbsb0nTjlaHhDoAvjH/urmhNOHb0H1iz705mdcu83xUTPH&#10;U6a8fLP9y/e50Bu/yF9/+u5PX3wZn3yVNvgqsiy4/z//43/Ut3zoaU4+k7P4pU+AZE9uwG/ljL9G&#10;J+Urby5gj90hQ5lX3Oe1/dores4dvqObu2Phb/5jX/NOhcyrm9ieUSj8zyS0ONMY60Oy63bGH+Cj&#10;nfe5w/WrL79JfH2TssgIMhrge/OxXMxmMM048Vx/t5S98A+OOWN1PZUlnLotoWPntpFXmedibrFS&#10;Z4uFeVRaccko2D6yer4qfrtX/c7FhK0d30x/f/EYm+E4aWCHuvXjs1BmHKbUgc5LEw9yvNdNt6+z&#10;vW2C537ESew5vmX32P5y0/Ild+N9F1bU7YfowZlYkZcazyln7+LZ3/4xdtJlYfiph/dz5vniuTmk&#10;soaPmMR7+RuDwcrfLTsXpz6vDdOuTIa3fGw331kYXt1myx8v/+oDLxlT57d1yfCBa7s63bT2R9bo&#10;sWyHdnyBt/7n44L93hThKVQAt/KPDzreRqcdC37+efJTcwFDDw275F7nZ6uj+c/y06898br67rYM&#10;rq/b9tf+8WvwovnYGP//mt9h3fbBwpyn40z20YKNK8d8A99WHHSBKU5S1lg4DtscEGLNfPhEh/TJ&#10;mR9NYenOfOo+X5v5khW8jYed/49vPQ3tPBf9/UrGLz78GJuCU0mj10vfjF9dXJ+2X8XWR7uFz7fH&#10;/FH++tYm44uXblf103+Ute1oE2bsMw6w7YaVu2X8ypfOWe823n1jh4XEl56vfqRdQOWFj22+njI7&#10;pZc3YyOeY+vwoJlj898f8zYCoI2NY+UdXtMXjOcXbfDIQusNOvbX7zs/wOtD+HqFs/p+mtNmLArH&#10;CA9SPuFcOb3opIisk0eX9623MsdiVzxsnfL1SXmEt+Oghv/oPMeeUPWzBnMDDF21Exs2n2bpRXFo&#10;X/kS/ymjrw98PlrfvNpj9RiectHEkVfoLtDLb4mNrsPT/g2r75bT58UzTyh1jnZ8GP3VLXTcHwe3&#10;j6z+6pefHDSLsfq4PD72MPXxc22l5yunrozvv/9rdTD/gT9+0Z884fpd56VrEt1mbsiGV25Gt5/1&#10;BbxIbPuqC0JxWi/nxm9i8yc3cKkP7LYejFC4u4DdusSCrQ8c27mhJ3ZFt9adPuVYzvcEO737JLj8&#10;HJ49X/tqYs18fOIg8pLTP54np+leOWt85Mklzme2T+mbfQUiPSNrbWcL0PZ0iMaj29G9lbVtLvCM&#10;/NiQ9gHP0/aho8cCfVLUnLBltsrZ0foc02/J5DD5qQWVD0/8eLPFzM+gP32Aj4++KQ0eCcROn50j&#10;3KZixrwZ96ZodG7bhZiP4p3wYV9osv3g5+cCrctFg+J+yliZP2M/PmuLn2WRS2pT63ceZt6S3Ju2&#10;vQGvpbUVp3SPsKI591JOFX74vwV8mlspHcBTTnPhV19c2LZlhyzTWAmNLaDT6r1toc44BBavB9fX&#10;Xb77uyXd+sf2RX543ZwkDqLJO0egbe6+dFP2suQSnl19i97NlyePwu/NTtlq44UcPlA5p2AfDnoq&#10;V1r5jl/oOov9UblyJjaxwAuMD3Ps4JTd87b1726hAbZdqoVUjI7er/np8Id/WHf7VS7QavMFbadC&#10;nxZ7X38t/hW9JNivDqe/Y/CUlZE+NHqZO7TdEuu/nN9dXVm25vUAPb3B6k4v7dIxPfac1Nh+Ly/1&#10;5uYv8hORoSt9IvNrRI9BcuWZwzZURm/61NceGEkOAV2PqezQX7aaJtwwax/RKTjJGnfVZ/fpVTj2&#10;7fG2YdcfY5h1wN5QEt17I122X5KR+FyaW8DSi9Oxx3WYaXN+5B9jyJcZF1eF9mHte0GfIHV8kLYN&#10;lsZ8bHLz5IkPScWuP4wfXGOJf/s7sfLazHXCbGJGYsY62445aUM1PzeH6HOTv4v0O1/3mkPbdX2C&#10;b/aFbtsyevQ8PDFbW/gvZd4M4w9Ei9ah61/8ZM1qtB1+zTVrfGiKG5clwtpv9WEZbWTG3+/yNzk3&#10;wDciDcvwIPvil1OEN9B2rX+nLSunIT3H9WP01rZ4/e1v84ZPTIqbvN21obSFeJA/Wd+noaN4c/0J&#10;W/Ru+v0jIAdEpYmv7LioyqYCYwJRqcBevgJwHryW/PZrcX9bMyVjdeTncNtp2xOGMqLrV0f0iY7d&#10;QpjKqT+6Kgb89U3eXCgfB6E4nT/mPNUxcJ5dv0JpCV3yxyGBWSMRa7H0uGQR6eAG5hvKC+KJi63j&#10;0+q6BdmyDf6s5y1zCDOfoOLkwJsI1Wqa8MzcafMjXjM/DF1QrKu2/5Zf9Dw2s7D5kOy5A2+chUEd&#10;HcT9qwNq/ChYo5N8TKwkLwsMVRnN9alSEkETdFqpwmbRtx03dRYpeuKf10iO07/Iq+v8rkvQ48Cv&#10;8ooqHYK5nWQlCleGcjQmvHX66RB+80w5oN93f/quncgJKFkSAnxg2wlzaE2K5gTFhNsEwSst84qp&#10;BAiZnahku2Di8DF3V0jq7CALncfF8WV3DKjucA1yyHW4JuroSJdY1gmwch36lZDxmO5R+47Oa//q&#10;YftJENTXM9CwcxKJNnlh8unC+MgEKH6KrfQnR9sA9ILLCXiP+T6DORywOsFbEDOAjgvq+ba/DRra&#10;LrR0wj88egfi6aBLu7wjZBJh+N484RUnPryDv7pFdBeXkxht98RxedriZavj9SmZ7Nf3BmltleMF&#10;8bH6K9uL/8uD39D2E9rsULsy4IibuXgysWzBgl4jz0mChJp2l0pDt/qRI3k3LjPJVo7X9z9+n76Q&#10;hdXo7g5fbbr67nZ9tToq3zpb5fORJCSQSTgpbN9ZW77MAM4TdNYvtZ188e03H3N8+k5ip7xO25vc&#10;zeKbJ3+C9+mH5gg8G5PhsYuueO0JsokJPu1XGeR2gXPuaNaX0Zn4TsuwY3iOLeoc/yn9HZBl8FS2&#10;uHy59HAi7nlFNRwfcO+Tv9BFdq/kOEDmd9/Nq3FdqATFiZzqGx1++OmHxz9sA16rNZOmJOi0oRjo&#10;ABNdwcSYScDPX3yX3GgSOSfJFtD8LqtF3cgIf3JqSHVnQ1m0XH/Eq5AKckxE2bf6QZeriHbCvQsF&#10;/GaigSE/7QkTXr/kiUx3TCvThrqvebYc9+WXs7iH3kc7LqxfGy8n53SAioDGRviBG88xfGXvQdnc&#10;9DA6ql+Zi/+3vEpXPtwbldiysfZbjiNhdXdEL0CH3d771VXF0W/zqJwKXGAbfmkb/jywE1ELQNoJ&#10;T3ir9+LJUUOvjTa3JGdErcZN3uFB5s/JU+rZuWP6+k39ysCXPzbPyUXu4iXXGPtzFl4aJ13cRpUx&#10;MDH+px//9MUPsYWdHROylZ/4Rx/5ub//rQ+KwWl7stbvYpk+2vvLvJpOXHz5Mfk3C6Wg8W/sPn7U&#10;NrTuRYTMntgGOnGJ/s0Pyuo3PqiFzV94uMBh+9OPrwlS6Q+fmZ+Iqxnv6ObDHnR8yE/KbqgvU7Y4&#10;6u2P3a+IWjpzgq2DB9Tpf0vLv/yi9qf0VzeTGDPE9g/R/3uvSc7nX/7lX9pu+uXHnNx+E3+xe+S/&#10;HT/YsTrwnbnG+oQNcoo8/Oc//9PJRdv3+FSMiLu8ArwLlJ7m1E6x8/hL//fk7s9pv0dO9N3F/drY&#10;2MgNAJmE77xLeXrjF19mDvBrbPshv7GeiVTkmWeY+/l5Axe/xLg7WLMAHz5yTW1iV2pBIq35sPLD&#10;l5/pXD/H17b63yDrf8bayE95X10WH/89OvySmMfNBbGPKWtcR4gTzi9TtjCxN21INrlzh234Zh/0&#10;ZCPbn88Z05xwv9od2uqpPap7Kd99pX3B6waYsadtnb5TXfSPzFF/yO9Qiwc3anz4/ocv/uf//F9f&#10;/PM//UvGwj9/8f/+7790vNAP6SIEd9HOmFK188W3C6PT9Af7YkG7TOyLjVd/fC3wT580nnfRI4L+&#10;/Oc/lY7O+JC//UdM+hijQdssWzFJF31P23+XmyJecOKhSk/pzKFnf2x49WMyjc+29Zvcc8aj6X8j&#10;x1NmWH6b17GLn/HThxyL26+qI185WaQzG8yHdJR/+qd/Du+ZP69ta+/InHmPfbzYtXmFXuLGTz+o&#10;9zrTryOTDMf5/+KHv0U3kg5O4yx+lNc6hpxyPNE8i/Upx59Ow0tOu8Yfsg/O1tsuoAV0sV9dgw8W&#10;fzDmnE05XP5Wj/fH3JwmFqpnrODbGZ+Gp/4t97Hxp7SBcwF5kM7iXo7e+QGeT0+Mmm5aImPfLLH6&#10;Ol799FEL9BtTymNIx2E64W8cNI9Ot4+G2mNsXH7OHwB36AdbbnvPDfHWn2eOmbl64lh9F1jIvYE/&#10;/WXbOeGpr34Hb9qGXGNg2jp/zW1Pewyi+v3wf8fFww+PWhUciwHw9nWx9tWLF/lo7YSvfMcnx3sR&#10;RY4UZxsT2unb775rG5lXik3jtfKNOxdA7N9ANmBv3wISvT+mf914e6MDPy70HDq69acm2BKZw2v8&#10;2zWCZHh8ffj2pzytIt+pc9Ms3fXrnG6dMU27vuYAY3t0dl4TWX6iwBrA5kx8tfH6TnyRrm30b77k&#10;O3gAPR3lD/bJIX/OnH5vHpBXt83Ui1Vb5NrEeZ44pjfey3d9xRdg55bi11ssFrxqeQHtylI2epnD&#10;zQ0X2nlzn7Ymk52/Rh+4Qz/8lP+UcxsxDy9f1RPe8uOHyZvn3C9tgAc75AW+4Qt5oPaEtobjUT6x&#10;JbI/fdLvJr8QNb4f3uxn087X6BFm1dfcyM8grO8656UnHU6b4y9G8QQbC47ptPnFMdvExAviz7QP&#10;5Wr3kauvFjflLlL/8NdZxLUWBZrTw+frvNXFDT9400kuRMdn/IC3mGLDj/G1Mf+bzJ1rT/iYg5k3&#10;o++8MbTma3gB+Uf7aEs+openPO8xoojvvsSANgHNOeFHpqfixdf4QRt9qn1+ckKOgkPfntNEF7Fs&#10;fIbfuNansk+/znczZ/n7jz9Eu4X0nfAspPDrb+bch+71PwvwCEJ1CK/6X+Qdm9Fu3ey3efLlP7IP&#10;rn6HZOaVOI6N+/pdtG/HAjh0e7UtfvIXf/6SGzW0Dz18tOHPP89NL/29wsR8L7rGFiAfmUOsPzwU&#10;sxc/lXWc1wah61j1Ju62D8SexNznAA+w5/9rd33DD9HxY+bdzYnxhZ8UA2wC6rXl50D/5S8gZ6zN&#10;Iel+vlp3f9XOFFCLLkCZebi3qe18jN+G3/TTtaMEQ9R2EQ9i5c+Z48KZvjI32/+QvMJ//Zk0ayXX&#10;uZafe/mUWHXeaV3rn//5n8v6iWsKXtAxJj7R11aX9VGP8yBBjRIbpymU7we98472n/ot6OFFP9uh&#10;JXB8UtsdHR/ShkpyV+U2bvGbOCufysN3+s7Slmv4DI+XTsr7ivczNOw53ehM3hn/Q6mfDpjDR6/0&#10;cb2osW4f86x5m1988EaWEwOrg3NEppCxF0DXN7aTn9iLz9iln8ldPY+IDDp82QnazLn4gT/EJzp9&#10;+MPP44/6L4V4i/36LfvtShVh/I5NNSvxknn0ghj49FN4XW3xd324ygULz8SSG7vmpsGfGz98Qk59&#10;Ot17/BJ+zl9WJ3OKvSnyhc/wATmJ7yMmH1be+WraZXH5BI/eYMK++AAdoK54s/Pj3394jY2pa747&#10;OYNevfm+ug8/85NelTjMrOsAOe7vfx9fVbPU/5Q6a0ezVsDHib+U9wIl3s3V45A5h3zZyj5AB2PD&#10;jz9O7HZ+cnRX5/xdHzL/Wpv7W9Jp2x8zt+t5/PG/+n1LDfbGMP3EDRyr2+SNka3/6TPk8FX7qdZ3&#10;HNj+NPvHua0J+vblxEO7/aFZHslegr46qNr2KHmU0y/o6JzT1o0UM9cRYzNO8pG4/zW2sqWvIg6z&#10;3sgYvbWlPrKwduyxNYG9QEkG0HYLjTFtBlIMp3mFH4/Oiao3eao3VKTSvGN8O2MJ2foGfeQk+aFz&#10;rOzLudZcHr+mrE/OBl9vI2OB3/iwn9DUuXR0re28QZRf4fFp21Ps1x+vsXByWvzsPPnw17cKDD2A&#10;nl6dQzopCGxsqtvjLRufXX5kH1v1IXF74gJdqdNu2nN5CQv45XN0Ft+9lmNsSlv3moi6+Oe7nF8N&#10;7sTA2lLF8vVL+oD809gPb7i9nndi5rvv+EjecV4x/Ve7OP+w/pqHaMYA21XyEZKy/OtJ8wj48Zuy&#10;Gs3gC5QtxB19bZ5jiY1z6qDQkkNGHaG+REdW9iuzW0klePbPcTaly1cHG3q3rN94TaCtLr3glqDU&#10;WcgnF83ajU/1SBmH218/YHnvL098amrsItEkea3QGHTQ+aYsembvMarygpNCASlwDEZ96jd1jlef&#10;1dE26odmJluEry5rC/6zT2f7+I+PiQeOF9CXx4VTuaPtG9yl2e3KpsfnoHyOrPHVBHz1Om1fuuqY&#10;vYN76zc2Dnf+9L/1+Lcs1fx1v94LhfouJp27ZYuvrO01yXh56QzFF5/H97ddS7v4o9HIsN8J3qUP&#10;W/ZVS+p3AQM9M235xIBo8tMTX4gXrD6hqG577Kbxrz/ltU4nbjZJro7LwvHqK3633vYtTDzAFaWO&#10;Rs/sh057TZ+Yvmty3qdUklQlFfVOTrXN2NRZVXlsslmZ9Cg/kwLyoosnlp4TlPi+v+9xFJxBkD70&#10;V3dyyGlDPhgbx4a3dr2Otv/+rg9iA2D9zUneAQay97B1aug/CwiDz4/s6ODIq2IwvGrHGVjp8is7&#10;6oOxrXljZbn7nN3BZ+NcHBs98AV8+UDoOnBnu/1i/OOC0kzgtE+iJ3fMhV8GU/4E4+ckF6+sje7r&#10;p15kcnKWgaMNnO+VSKcOKhnYfvjh7x1MLFb1ZoX0pyiOdSDtGz2ZtSXTZtOu6h1vGR13H/X7/ftY&#10;/cKW168XP/UG0MZmc/Rp5+AA+BsfLfgHv9CBZ3vo9phdC/q48q2zpa/2ttVOnwN1Pl2sDL/1jXYX&#10;S9Nu2yLT/5b3YxNZmFPnhTpyTb0yMe7YnPbCXwz53SGvhfE7vyac//qv/5oLIJ7m//mLv2b79df5&#10;yYaMk0HjgOS6GVe7UETQsXVPZvBdWJsQz1TN5CU6xgXyjYXG9ZWtfNwPHtjAC23/+mYQ/hs/rYy1&#10;1auikTWn5FVOpporv1v5K7SdKJIV5Mr0uqeAvK7sc/n5kZWd1XfKxlbtE9aVt/W7vWm7H/vvuo0c&#10;i5c/53XaFji//eGbnAj91AtR3//FKwVzY5MJHB174XRiSkOzbQHfHZ/ExJu7seNF9pkY3rBzoPHH&#10;TB6VbdwNrlwxgP/GW8QFyD865Nj4itfUTLzjhaY6Rf5MTnPctizq8UniJPbXpLUrQogRX/8I+D2g&#10;97D+pqV52i9ZPBjYraPEVeJNfL7g2j+764negYuhk67oqtwJpn7Rhb/orVx/AZt/lf0R/J6dD134&#10;4kDXaaNsy5KCH7oA4YYh8ozJ8vbAyBUvxrhZTLnswzNM11doZn+22hTtxNW+Esx8YfnTRz+YG+TQ&#10;tt+FZumWp231CE/jCNzpf5M7t363cHe/O/n6HH94+Czu5M2RxQ90nQuSgzMLGfw0dqA354GHP+BD&#10;uTBcynv6+oybRcgXXB8+4oMFat/H3Q8ea7qgdujgkw3fzTZLA085fXzkzPYtiKeuO/la+a92pf/L&#10;rq3Hb/X9XKz9PQtIr/qxa49JrR6XfDFo3Ng+Tj79X3LWtomD2skDx1+Nqxyze2lsQee7pz+2X1rY&#10;Ke9Wny/yZ5eext/ta6u3Wk9Wult6eSurh44sxwvvi26a7Qd4K++Fw2znBumziJk69XB95Aa+TlH1&#10;I0f9ws2/OpdmcobjydH0nQsNERyP8af+klgK/oLFSvzI6/he/43v4awsdPj5Xnp1238SbgW+pEOq&#10;Aqdvab+nLaat1MLTn2dha/qBeLjHBONbF28i4Mlp+kzKP3kdabb1QXjttrmhNtM/n/w1DhJ75uP0&#10;3o/+XV1id+mO/q/zh1Y/X2SwH08XbnqxNhexlK+v9twSEfuqw5HphhznfPxuIQfgV7szFuyCt/hQ&#10;PzfmTDuQSQ4911bM49oHlC/QZ9psS367Nf8Fq3vtin/5q300OX77J08u7tq7F3gmdqbt4bDnq7w9&#10;y5wf7+HnnPDV19kqzw4vOqij/4wdymfMGrvvcyA3xfAbHDLaJsfHbLbgxZaGbDiKIU8eATSdN+Y8&#10;Z+fXynxu2GPFu78+ePGJjscv4lj/3ouocNzctrj0wofsLWt/Scz5qbO/51yJr/72w9+q1ze/5MbK&#10;XAAH68PeOJLYMW/gS+fXY8OcS7kJ8+re1Qd9y/JF9suWuaFQfaHtNG208T9v/4ne6R9Le9PvfGHj&#10;B87td+ODOjE7MTE3zLgxcG+KXvH1S3xdW8XCTFSOd4MVPrdsdI2ZYPT81sW2liXeQu9IXGwQrA/x&#10;Xfve8puxNmIqC76bseEUj+8ii983jwfzwYW/n0ZajsUh+WdYKrqvO6Z2DrlrCfJcy2r/kX0oa0Pq&#10;Y0D9nNqH5/8fO1gbP5Jgpx1OYicXnM3Z167j8xZ85mv66PSf29cvfsMX6fLeOmXaSQ7YymmLGavK&#10;L/5tWVtm/O/tbWi+DO3OhazB5PaHYLmR01OjI/fn9KUb+obGFFhTyUlU21pjaZvNMWh7Pkq35wLv&#10;cFndxSWQs7rtd8zI9mXxOQ4/49gNY+ddwgeLP/GjVhwtXLvHXROrtzy4dKzvsi+WC8cfGI4/p80e&#10;eyDVpsOtguHK1fww5datG7/iU3nWqmiNJ1fk+5E/Za+xbGLljRWNLzEAiNR++sbe2Lk5iQx5uP09&#10;cr42JiTn7DpjGZwvNq1d+nF5uHg005X6pPZE7OJVfmR3e3wkweR2luLQkSznA254Mb57o9m///t/&#10;HBob41sPMe6OC8VyFxCzm1f2J8/qy/q6GMWrTseGxldYTZsNn1j36O3CUXPkyi2H48u0nQeY4G8c&#10;rL3llwYzvvRiXvq5cbbjgD53fOHnqeACZfy/eSxX9hr/6PHl3t6gc3RRhnZlPtvoszB9LpTH513r&#10;jN709XTvN4LqAN+FWY9mPnLm73Abe9Hzkg234X9482W5pdCbMfTxp/8a/47NqydBW9YnOI8ed/m+&#10;SnhzvLrG6eHV/cx5ds6u/phQPBdMyVMGtxele3zsDJ/eQJSON22WVog9C9/mprGxM/GJrms14RRy&#10;7e4GtoUdb1u5hXnIErTdj87Lvnqd3Hz7hHy6ygXVCUE+Np3bR/jnLvrePPpwUdoDfbslYhDatn3S&#10;JRnWVRbGIxF1CsS963raUT+anD1YfoquvMX0UpyHF5bfb7ZHFjp62M5YCfPwzYZfyS7OGf+nDUNz&#10;0u1veJ+C0eVolDh3A8POEbd9rPuzu+cBpXvFwFHj4cY0/rDOEpXzodt8aNrrM6lnkvkZm6x5TR/O&#10;w5k4DYGgGSOV3VDGZ+FKObxx7mTUPd4tHPWOfXridRp7y9RPchtHlq+vA4tnW1wWXHVh3KO7bvd3&#10;C+HvSYA9yTz4ym7ekl7L2qht3R77muT0krNlnYzWHotF0T+qdWCyTaMWQuZEcRs1nmixpvfnoqWt&#10;DsM0v/sL6P4e6LsJXH2TcBIW/5kA8QUc2w54KQfru90vTg5WxvqJHjfAm8+ULv6NU6VT8KZuTOTJ&#10;p3wHcH5gQ5P4oUOr04JbV7y5YfV7r3cJ8rX19c1lQtugY8r4qnh8zS+H9/KwXT53ElfOpereg7LV&#10;l+9uHLqw/24v9E600Kz9nq4F/LL2RUHqjT4GJJPPI391dCeUu0XpqkOTs/J3u7rhX7nleSZPKVu8&#10;bqMTG07TIYlS/X9smHibQd5dq3PX0di9svDqX7YzoZeUvWJmFvI6+ekEalaSdlLEH06iJEF5oj5K&#10;TLNLbOOrjg6bwOqvsImE0fd8ry4Oq8/x3Y1U2lOv3FM3QJup248LYaA+Un+OY1TL90tuGXtTznYD&#10;Q3RrjohH6D48p23FprJOCDJ5Xj/gt7LVVVy++Hpp1PcOvksH+uExE6eJyw6K2lAsHnUbJznp64Ql&#10;gyt76V0/rTHXtr+l6S6iMPhIXgaNBWVzM0DuJIotfZ1vJqIWbfHr4jrB+bA1bnB9+VxwHDtpANav&#10;7ZvneP1gi1+Po8PiVmf5Tx3djmpbv31Cfe+syhbMJH4WCCsvMbU0Rfgvvir38IJa+XRcBU7Z1s12&#10;4n/tfVPX/j663fbT3wfQj8g9xse+8v2sXraL1wtPx76glsfy260Y2EV/8mcS6DwpBMkt7X/pmz8l&#10;51jMM1lx4fHHH/l+xjrjWC9+ZRx1UkOHh3/Y0AN0IbB7ry/6q/81T9DRpbbGl6bpt005fADeLCrO&#10;2Don1pPbdzK/vJwv0Pn2PRkRFB75mEDmM/OTOVF9BP2DO6PnS8E5GXu10foDu8p+x7f18Zntc2IV&#10;HHnx19yN7GLv33OX6F/zJPv3f/1T2oEsvvq2i8/fuADMnpgVL/s6vtvttsdeAOadATWeAJB/tT/9&#10;xA9dupgX381CtRy3uXZ0DfdQ6998n3jMn36A1ocMx+JGu6g3FtXv4WUrT3kCxkKhfNKxKmW3n3b+&#10;NBrfNo0cOvwRmF89oO0D+I+M5E0nm3tyFZMGZerhsOGPYfwAJ2aX/mnH+EYud8wnk0IjL2XN/8lh&#10;7+17Lwvd8H7pcdPos45rT/TdJ/2W5p5737ynnRIx5o9pH3jTprAmDrT5PLk9dtWG4MFdvcSNPLFx&#10;o3zHaZx2EXj1KPdx8vhE3kgfRL84csLyf8UdyhdM+9Hr1aZqHd+fpVA2Ok79XNidiwzqNv7ts2dO&#10;zCfvGsNmHnPucJZYGtvz+srVdeWjHx/pq9tvRhNxf5+sNefGhwAfY3lU+I0N9Fo59sG93X3lw2d4&#10;svNuL3j3pzm+cifn8sPnAM9bPh7mAQvLc9vLdvx9xW3wxT0ofXB0340fI091T5/M8FNwvLy3bmpe&#10;30F5gEqrFjptd19A2jkAAnTaY/aHydq425tXEd99vdpreBmb2N27uBMHQz8ybjvw96FbWuTlj/CH&#10;B3ZuOLgZks+5qrryCp1FycVX/vYVwOaPnqBws9DMoaddnaUMAABAAElEQVRdRh781aN57jjSvpsz&#10;Qc9Pc7z9Y/HJ7BMJJ16MV/eFXvjy/sae+TTaHoff2jw3+Iw+VzOOffEfGFl37eh924132BZWF/Xf&#10;9Kn+E9OJqY3vpbXACXrO2L2048lHEdw38NAZ7MVlsui/PtkxrTa17cXAxIG3MPA9mu0P6PRLOuT/&#10;xP/MS+GtjpUZH1RO1xXGwKEb2tpd7T7/xZYHIowO+mBvTCb8yFt/KFpIVfCnD60P0MP1xJ15gwVG&#10;bTh8x2b08OmNfvmMDDqMhNoVXsrX7pWzOWH5qF8d5czFJ7eyj15TLs7mBjl80D2Lg9mPYqVfO23p&#10;uCD+xTZe/fT47Bfx5SRxAwcsfnaeMhd9f8gF3443eXOSPg3Pecnc3DlS6UhXN8PN+bUbCMy7c/NW&#10;5nzOscDE9rSbm9ssZOurfOmzuqyvPub1naA+r17wFKRf+bvtTP3weI0B8tjy3C2cBTq/Ab7OR9yt&#10;TfqlWFl65eYs2s0a2Q2r95bREaCtXK5OEbmJtvZbGJV5YmHHdmXo5mab0efBi376gX7a+Qbf5c/9&#10;CXDEC/3sL+z+9qhnnheEiHlg8cTpwswB54gkY2frw4zcGPIaT+Ob/sFZBv/NLT7L38XPtnr4ju2v&#10;taPfY79t9nv1e9N+ZRwkMsH64RR/dtP5QPRZGnymzdLe6Vs9D0r9gl189zwrO/M7lhkH0clH4mRu&#10;1kgbprznoNtAaVPgac2v8oZGbYyucX9i8UPWPXoxhdg3steujQBt94L6Cn74way3HdPROH1QlXcs&#10;D15pTjkfpDsWHt/Flu4fPRYHmiLjl9h6xXDKWzeMdn0VU7Jqa/HT7058PheNSje26a9LE8T8xZcR&#10;qD3U6PXkzrk4XSY/e+3v2DR6r31s0GcrX1+jS/6cC4HWR4Z8BLTHnHsM31/Oq6TVlbI2OL9S8gJ8&#10;8OYn+42THC8omxt42DP5Q93qudtdc9g8Bkeu+vZjfopp1wzDi463rAjEbD6h6fnYWdtfPLwW1g97&#10;3G3I14435Z85EFfrj7vauJuoaxFeXttPN/uF6Mgrm6Pql/SFtrRX5B5Y/McvW4E+DFwErw2dn0xl&#10;eZl3RJabMeb8bsYEZQjXbnX2yX3PB7fSJ+b6kE0aG7kxtBcaI9P8FjTOw2f1tYWbiOr61OKHOH0s&#10;MRIeVLRu+h7QoWefD8joNTvvvt/Tkwd2a986R5VxsBDGdNib1rbY1rx5pVWHxF21zIG1Nn4CdJQj&#10;9ZnWR87Pp379sJzoMzZHP/SMDJhDjN9fPMXOrfPyGp8MLd/luYq85Hbo8MJn/dF5DjtShs7DHV1T&#10;Dl5tOHXy9MqPZTMfCb51ub654cy98X8Px4ShDy0+4Nb3Pc3ibDlbQ9HDUq89y+vUdWJQTHE17Vl/&#10;lDRfx87l+7vb4JEzP8U1c+vS6q9pv1m71yfS5nCrR9pOC+df7L6F418+zp/cBtan22Z7/vfc0BNZ&#10;clvaz8QjzsYgtOu8ddSUq3sJlpx3IosWeDR8hbbgfCkrvsE1LAwCeCmbyX4MoPjhv3J38gVvyyon&#10;eB204eNzFqMqWwAdPqt3F7hCqKPANbCh94eGDnArj4IHNFN5tgG29LUdOdE8vApp1WnaF449+rNv&#10;WXeAq+pkJvgP+m3jclDGz0TUHpyiqye3SAM7gM4Bq94CHqPr8NjalVd+eB1FKicyWq742L/+WPrd&#10;bv3gL5OtDX3sD7NOHOr3GINm6TZ+ShG/bPlyeI5fTdOq5SGpSY8mJuApj4+aHOMzujeOgrv1RfaV&#10;86qVsdv1AdPxUB4TCqXn/2OqQvgL2nqPbb0+LAwaJ2zdE6aVdU9w56KjEyU81pbh3wXJJInGfviJ&#10;Y5/lt/Jtb/mLHwe0fOUufu2JPO3USD39efnwAX7kdLKeisZ09XMH9Nx1ycaHd/D9AWWSrFh3McF2&#10;wDTyxII2FCcBsjp5yRZt2+3o0FhP2UwoEuuSN1n53KC9V/4umu0xPPXdXm0owZO3E9DludsS5Ms1&#10;eb/RvPmK6NIdBMd64a892ZoJRgfT4w/9GUjIeE9deGQirM5x/ZWJ3fSNBGhcJb/yv9+01aba3kkM&#10;Pl5pM3lQfo1P+YW82OMVVeTsX1/FmxsItAP+335zXpldHO4MZj+ZTISLEwu2zulACk4MigeLAx8/&#10;uihF/rSfE5L8Vz6/fPjgovD4qE1MtQPkgME7/k/Z5gn19W229jdXiNQx7zRg2LDvPSy9KvsTwybC&#10;sSv6bszddOTd8PA4hVv/bK9E8JRdPJSxB5/9KOuiRCMx+/pePsiCVj33taL6PXz1q+/gjp4usDi+&#10;xzF2Lg7alcvwyS2jC5MivZah2TE82lYXPOcGh4m3P/3pT5lwzxNw+iJe6MqnNg03LbEyV/7izJhP&#10;buDR7eiRQvkWNAYSn/g427z5FCFfpInNsWBw1h7xgNbTfP1LGxQik1z8/O0T7B4U0iYL7KIDvD+C&#10;mwbe2l29I5mWW/Y5Pn1C9ejDkOp/YkA7yF8WtLwu8fu/5ImRP71eabv88KcrqLqNpbHxlW/VvdVF&#10;mvBKqg85od26xZ9Ym/HltkX51LF1ctZ7+/CS5pKZRqfjA7mpusa3LlyYm7HNyZ3ttPnYYl7V3z+p&#10;QWXDPW/gpdepv3CVqL/bT2uk0HdkRU7+Jo9uu5Mw9XCGv73fh/c4Oy4sRWMoztj7Z/QbfhOX1O3i&#10;1CJ/Zrt5VdV94XdR5+LC7+s6i8nJ38YWiwWR2fZpO+YCbZ4sp+P66hUHU+YEHCyN/S421ddzg1dz&#10;x/G1BRHjAeBj8idm5oJAUkrlFSFfFrbnidqRR4+OTdEJXxeT3wNdfG7YY/Rry+7bvofhMbm2cXf5&#10;YI5Hj+WlbIH9e/5DR/bht/LgOU5xy+bY/hx33pI4EyudX57IHp1efKpH+MtfYGNFDoXrZHv12u3g&#10;7Xgyr1rdMtvyPLbg8XrCT18efsoXvMKUXdsmtxw45h31b3AGb/w0clxIn2N1+Mac5ri1KcXhXcc8&#10;9MZ59PTpAlv2HaO/dSP//bEysqpT9mtfnlR0zqSs+Sa5BqT0mVMsH2Vh+tBveQnytXz3eNryJfM1&#10;NxXPeQNJnhBcW9GU/8WHrXiyDz7gfnJ9Vt4eq1e2NHy0x1uHF6Cb+v3Ak4O15fBT97ows/QlPl/V&#10;BY+w3LmxqtVHpIjj0X8MaN2Rq39EweEWZovXBfrULR862l+gKxBfD6RsbS2fVBRv6UK+feNT7FI3&#10;T8joa684lPfVrbxtE8ct10pnvxeqclu/bc/BQvdVfn4F0MFrXtH43DBvE5gLpHsO0osAbWf4o3uf&#10;0Dn0ZK5OeM9n+JoPjk4vOz4n99bBvguQ0/5jm5joufKRSbfanLlPtHq11WGkv+zFXnRzDjf+867I&#10;aceJqbZJWGxujMLN71P+di7FFn0brN1r+xF99HrbB7Tv+vo9/tJtey5vW17cGOj5W475pba3z8OK&#10;LvZto18vbmWb6O85mHOZj/kt2K/ysysL/YmC48vJWxML/II3n5VX4tFY/bUb9hI+npBxU1EXtk9s&#10;4olmP2sfnei6kF7UtiLPuM4n2gj+9itypYFd4HV6Vr7BT1YI3sjZftfzkUvGyrrlKludZn/e2CGu&#10;XbjeG/msycDr67MTb/Sv74/b6LG84O1xC3293Dux+lSMfHGKrrQ8EfzGWGS1zzTHTUxujK1PKysE&#10;+gFc/RSfERtenAZSxvbmryl52uDVEuPTqcZjFZ9tL5BFlu172Dq+irCpjk7+wOo7Ff/9bza2jbVC&#10;7LHGtCbi2vwauavCLV+hvz+CB/+d3tqEDWJ+gRuUTZtPadsjFTmVfAPKJ0+/iovrEPPAxsBXzfWT&#10;kzzxq7b9IH2gvsc/n/Jsf5w1E69Xhb98yvTwrc/ir7Uez2ffItAF6Be6Tz/ytjBb5xnmBuA+Z7z3&#10;W3ls636+eh50+VZ5fX6Yr//IY+vaqbrnxpducN6D+WdSmg70VDUX4LX5IDp1zTm+u6H+TB0vWQvg&#10;IWW3P6pfasw5dl/9zmWNFW6IBB882KIuOg3Oa24jf+z54JcZf3/2Y7WB5dn9eCaavCnzmlO84LmI&#10;vPu2fg7D9gHNetzQV906PDbzSV+Zmp8EMmbuK4n/d35iR/NsPwjD/KefHRvuczY6OJ8js2KP/Dc6&#10;RCa82lr5o/Ot5vh58HpO1zgdv4WkuXZ4nDEXv/NRL7bpx/d/yvy+BqgIBC02a8vhv3OXFpwyOEOT&#10;HpqD4UXW1S9SLvfU0OOfxnLKay+dY5TxD7Sssqcfz3gR3sGbON75/+BqZ6B+4baRjkbJBbL3KV6y&#10;XIT0c6F8sDD0e5RzwzC5L7hWx1TDA7bv6T/mPOOWGysrVzwtHT5z3UI/GPlb9ywUVMJ84dE3xAa3&#10;OoReQ6GxBnuD8f7Xyye7vgwfPHLOfk+F+KPtMTa78KpdxKDx8T3gQWvpzDnBzZNqY9+077Y5HuxY&#10;UB7E5wL4lzle/8LxhLCLpHvReOl2uz6uvUwL7vOK6IOEX2Mwx8yPpt3ZPNzC4IQyfwMvDfd4SoI2&#10;0Gs/0S2tfI/r9e7x8cGsXzY+b9u6DzdMnY9tDOh3fF5/xq/OYfqkdBjSzyr8m3OwaL55FQ1eYNaE&#10;xJY2mHYgq3Dw5jzwPAHcziRoNEqYYnY3KsI9XkO6DdM2pHqUKyTb/mW7DlgeN+82yKHVUEtvWzxl&#10;mdyu75fHNqrt3o1TG8prEs+trwTFKU3cm4BzgYZunM/sym4rzv44b/ZHZ9IHNFQX0qNY78BKQ8F/&#10;OsPhA9tAYRLZASx+XdtaFsGvk/GXz8iD9/q81e+o0Q0+8B4/h5ZfRv/x4+KvbMfr75AWSH/aY/Wc&#10;qjffeESg/8KkghQdrNV9ieA1sI9eyteuxdkt+fRI41dGy8lahGu7eih62ho1gWh8jsw3ZeovKN4p&#10;s7+8oFCjE2Q7Pgf4lv/ouyd45VPtR/YTC3iHFl80oPpk67h8Tr0n6MC2JRqxa9G4J1ln4cqi6Jd5&#10;3RvYWLS/fNeGkP+XsLISoEk4kYeoKg+xAcQihd/q89oTCcWarATS5JVj8mbh68RtGMzC0rSNHCFO&#10;4cAdP8f23Bnn5JUOytsnwpdf2f0hq+Zrk7rhEZPIyx/Y+uXbwlOu7ri/xXAKQoSRAReA7kSeg4en&#10;+tVt5SjrReBDz28toxG9cjhiXvqRtfoWmVKB+X7poi0XOonMwU4YyzuDw8YQ//bCb/QVowbwxz68&#10;2ZivnOImSF6T78EZH9vfO+jGVzNYjK1i/DXhL50YYdwVt+sfbWMBgB5yqhOevTt4bdrt7cuR+9bn&#10;i/cPbY8Tb57o6KvMApat4/ru5eJTPn5CszzuLbvuunv/btebpgT5Uvamf/PdO2hcpF/EpY+e05em&#10;ryz66r9yttzx+zJ18H20hfq9Q1dZavN55SJl8kt1TZ02FVO27e+ZBPpt7Xmyz12XLgJ7ahOP8CKj&#10;F1qH88qO0E5Q9X9xo5wue6Kag7aPcrIc5z9zitHnZ78xHN+8pmdByZ/Y3zH957y+t7mGrv4wAEzM&#10;rvxMPp/uZAhO9YicDx/87izR4nZzGeL/cyADsGfhtf8qmzpC5Rd5fOtScACd9vj6a/7+5Yv//Ze/&#10;5HW+337xbz/+W7GjeVNPb4rBIfj+nKh/7KR8yizYioFpSzJnnieuZ1w+tOjPhwqzf5TJZn23+Xpw&#10;4sfwhpuvN/T1b2wbvZZfcLRF/thmQb0x1/aRW/QDOK94bFzE1vJJQ9mW5sjsYiNltt3tA/U2/X59&#10;Db1xO20VnA/vTnCGjXZ4T/nice/x7w1P/J3C+qFMh6fjo9qzven/aH8WC6NZ/LOgH8zZgVjWA8Qw&#10;P86Ya0sQma0XAsWLHvmzcKwSXnHDePAmZshBy29Ae0ybzNxD/KoTT+ju+l3YQbeyd3+3ZNIX/bat&#10;On61uLF4q9Nuw7E8i5Av5WD13L4o/4Olm34+tMrIn62x0NMiY8MuXOKzePiI/70ojXZy4kv2yocL&#10;HKNHBz//tffG+7390mulw2Px3mxTdx+T9V7utgm8bTs4cL/5ZsZ85Y6HfnjA4Ye96MOX+mfH99hj&#10;gbCy6ZC/HCAZOHqZI1IJX7jdBreyRGt4fMqTcb8evyNee+wX/+i19MqBum2/8iPoAvg+i2PrKc57&#10;TL/p9J4F5eDWZevuLZ4PHHmr515AsjZa/wTR9pYj5iojtIXInfaaLZ+PDelviUWgDchFIv4mZ6Yu&#10;tPRWPvUTn9vmM2efcV6ZtnUDBv4jg6I0nGOyLMoW8Mb36DD+efmrQoOI7+uGtuhSPUMY6JMX1U9+&#10;n5t+3KDYupSfndnk+41fpvbYN/ETNSNw6O52zMyz2Oi9laa/u5c4hM82oA6NNYGbdvwQXOg5/+B/&#10;b1xSbi4Bts13TqNsfWz/4cfW2J/LY916e9Ke75dffLD4M67OgrQ6Cthyi21lugjsb31V6j/+otdr&#10;Dnj4lD+dszYRm/AE3dL5+CiCh/mR76LKxtUnPoltzgvpN7rSbewvYcp3fCh/53T4l6/zSP33FWvL&#10;x3bkvMaVnXfI3/SauUL682kTNo4F45/6PXiVFz13bkEPrweM9uXjGHQczXZ0ex3znzILu9G2vixB&#10;v/RR9kR2ZAzL6CxPpp+gcwONcyF6box0Xps89Ld8rA8h3ad483PHX3wZXLS7+N6xMH6y2IkHm/zE&#10;icXfr3KDVlLxA+jIUt8x8Mt5hemDsDvhwWNf5iJ8WD5AlxBGp9Fh2k/hAP4Lxne6+Fs/qd+bbeA5&#10;f1U2N75Ne6AhfP3RNlq+bZaXjI2D8hLLnd9MfKirvipD37/loyxANj/gOPsTb427lPoJGHTajN/E&#10;DaiOh2aP0e9+d/I18wyeHKitB2/XFeSJ3V+8nkfvga1+4O/QKlod7P934WI3OqT/JBwL2uY3erwT&#10;RKc/Am1wA3m1ITv+Pp5XjMJxvG0tBFp22O/5acvCc5+Q2vFh9bj9A/dveQW5i/wu5rFl5pFzrtfc&#10;LmbEaD6NpZODHLu486sn608O+pTzLOWtS7ntG3nBq36XU9XD+w3AOfTGw/tCEpr6PdvJWy/q5pLX&#10;4TMH3qLGMjXwyIZsfZSN7U/JR7RxEUfn2DnacXPZkN2fW8oa+IfcHMf+hT3P6xgenusDNI3hbNml&#10;vHJCa4rAPnD7YvfZW5u1K/rimZdn/sn/iQswFsnM41OvKqWPXLbnubU7/dnP9nz6dZ5+7sU1VOFd&#10;vegSlvh8lQu2+8SvY/9dO8hbFfhrL0CyrW0SPZpXmr9z/u0nHrK2IZ/7ndZf8ju4P34gd/Lw5vnJ&#10;A+wXb8Ob/p9ysXrsT1swk98OLZvnt0pffiuu8/fg1VeR+UfQdZryC4/Tsb2Glpu9Qrk8jv/xaZuk&#10;HKhDv7qXqDXz9fjy4F5VwzdsZr1vzgWmvbMv7rK2+6F3DWqXkXXTD24Z1ydbt/7scfT0hDGov+NP&#10;oB37F8bitGX2uzdfTEwLTX3q2qYZb5WTvX7bNU6+GJ1G3xkxXgxbhzjgu361f8qUD8Sn5gMHVDvu&#10;BdyrsLql7j09vvkv0OHpV+nXQxOi4rzV8+bXnHL0+nSenE/4Fl6azbH4j5fSkBF6aNY2GHRZE+n6&#10;Rt9U7gXaXZMQD1pI7kH4U/ivbpvr8O85TDIY+/DYc8zKkC/z6dxKHjvwufUP542g60An/lee8p89&#10;fR/+I5Nm0e0cK+u8JXrsKuN721fn2+6OI3uO8f+RdqdbltzIlaiZzCSTQ1Wpu/Wj3//1emm1rmrg&#10;mEne/W2DuXsEkyxJjYhz4A7YDINh8OGgxy6YPdKTzqO4cBctZsrT9n66hz++bYCwnps136/2P56T&#10;uxBaTmHZs8oSPdizJWTJx5i48yuyqDW3WX/va6BDu08Ar0B+l7LA8ZadmG9dDRVCzresHM9Xqoo7&#10;QuQkcLqkgRnNfX3SGqZ86iQTcDvxQvsojIeATMFV5AW/UB9ZR/FtgS0rnyOvRuyAdoLFyGjAjPMd&#10;Byv8YTA6UuFlsz5h6PsmkZbjErk4EWL5Lw+5sl3I0wWssk6y49/k4ADKBUAp7t8cH+mTsmjQwLPx&#10;JnRX6tJj46TFl6+Ma/PaJ+X+lj+4ynqoLf7y2TxgTct1eSscPpvfvmNBdNGLfuOeh84q3CAKRz3J&#10;XiXypnAXFmpLM4X0Wd7KltfqDXbZoKEcjHzq+FYPywP/FwuDQ/NJD/STVyUO7b1DZ3nsQrYDWnzh&#10;OeCVXrR9ppW9Hf0xAQXbtkpOvkkr/55OgKMEPZfWk/4nj0MGP/5p88TvaNuo6iI2vvam/ja+N/3a&#10;xA59vnzfaGFi2k3+E0/wevZlkrODVH2iHx6SjS13SG+Am/qZQNZOp4HAOX8mcow82jTH+Rt97r7w&#10;bKtrcitOQE7a+t/SvmHANaQEpzLFZjuhhG8Qa9yJEPtEMBypfAIz218taHm/wOcjBtuk2+MYJXHC&#10;wsSd3TNo7J3mhQlONzgjx8L8lCeGK1vq8NQmlQmjlHk9mcQvxbG3uUPdoMwmv6YAblNkadmclRZ6&#10;Flz7FKqJpBty3udDbpsbYPIfvuG9E1UFaRNJeazR45VTXvu0dG0V2BMTh+bgLNwf5er4nQ8/kLYf&#10;7oB4WF16OV8+S3thNudXm1bmzZU7ftJfevTdYxdeh/4sPgcni43YleldeFW29LZ+z7c/KfdZuupH&#10;1+lfziX1C7d52zW4a5v0bIAXLW30ZfqiuwFtYloskU/fFsvD6V6glcuxXezdp2bEkh3X9Pf4VVuv&#10;cYGvTluOL5z+mkWXBZfFkrQwPWa/LAZsYNjAqs7HpgVe+Jht+bY8fMYHYwN/mfS+zxsM6NULOfpa&#10;5gNrh6X1R/m279r1NezvlYOLFvVDNDqB036xWYpP90g/bL+LHX769bN//OO7z/7+j3989s2331Re&#10;NMb+g3DZqL4Ad/xIz9k6PC0unTN7X9GcA74gTfm0B/xn+fahbSe/o7njIjjwPmiYz0jKZ3/00Dq8&#10;+I9YuZvKz3Fw/RHtmQ+S//jziIZy/3pn+ilbHVfm5uHfcgSSRr/R1fnCOp40ttEI27e25lP5LJ4v&#10;oX4D8kU2IHbBj9cxS8pexrjfIP5BgcVONyw+AZNWmJicfur3X6bNXLQ0joh9w5f1tNX1hNxpOzJu&#10;O7OV8/1gN/a7y8d3J6aCQzN7qc13Y2HLn5t8aOFz3QQQXAmspLlm8/luqym/29E5+Lavk6SVWfu9&#10;PJ86PBdm26KAec2AG1rICEYauRNjEheePMjFjnxY3JCv3xtXFnZ1WZ5TLq6jT25cbpmXxpROudiE&#10;zuoJRpLrO7PgHljlq5v6xSvsOd/1jj4MlvyD91LHlV370G90HFvTBx47/OA3IPPXpO1CszKcnJ+D&#10;v+Z59PanrHaODKfNGzNyvDEbzuq5ZTYa4G/y5NnQGr6r/+g+T5hvGVrk00YSOhunll7Lb/KZT429&#10;r/rgbyrdQ7PHKmqC8SFl5v9rS9XKxh7jJ7s+UN4/+WGxeKPL+BsanfOxeny141bWoddmHwDp+Axd&#10;4Wt3fdVxeWGSY7JM/dRpy+U3sGeDaIUa6iNr2w+Zu92r2ykHitemHh++WyfWg7AhPf5w46A7G1QT&#10;Kyp3aL9ss6Fff2f8k9q2R46OLfwmvEszAWp0m/ZhcHX87dL/9Jc3O79Qfy6GLx2sth9sWX0s5c59&#10;bIBVv+giHupHjRGRbX8eRx93IR58/f3IahNn5xfk3fX6jufg/1nafo6ut7n8dC5C67vimnJ0nu2G&#10;l/LJZ+9iZcNvceUuAA/+0HDsI6Fho2nj48ZRb7+Q4NtD4ZvV7/BVt3SUa9bmKk5yjq5q7BpfDl+F&#10;2+Z3my7m5PDTI3ryxN22QpRNtBU9fJTBmw/U/IZsbnolQ8uOzfjQpr7iPOf0ASP3Sufe24Rm2lpq&#10;+Y4d+XkPydysdOHnb9tIPjJkszCEPpoPKAvtkXXtNz/hUWKPr8Edm5s/EyMES3PH88bbiPaFC0Qn&#10;wZOeOX7mI3x5dbSGF5etbb7+6utI/xIPHJvLN64P4Ze0W3b4ofF8iqoyVGbCx7b+jnzw0DbvIp9+&#10;o+7COfKAg8eP3GzWG5zQCK418Mg3sge55XB6nMwoLn6NLlO8vlzcANif2uMH28hEniFZnyNJCnzA&#10;S5v35L/5dUgVm6ybunZK//+QeCDVNs172i9l+uwfpV6YO7b6Izh2lpbPHt86qp8+MnXalX237Xp6&#10;2Wf1st+xm93aGXxf73z60pMfCsaO9WgXHrSd35p38ZcE1fno4+mr5yta98FffTGMRqB83zpcRXPA&#10;3qFlrv752QtRUZki903hxtu11ZZYY71M9brgpjz0zd/xeCHDkU1M8KYBsrYfBH51lJfyuQGtshw6&#10;aC3XpevmrScMndRVlzTVXrB3vjjk3mNjnLdYqN9P9WocOPG7BYNj3Lj2iTNFdZHEHKd/h7fw7VWx&#10;2nzHyQSji2dmCul/w++QHnx7B7GNtneRhYwefpEqWzQ1VuujXWcxhurIPtdF7hu3rvYKDQmt1Xnm&#10;NhOb4D7T2CAlLpIm0Uu6bFM7jW54l+7CVL6hV9kjq3Xwm/Mk9eqAXv07hqKvZK68vMj3IQ/3PBN6&#10;cKpXjsVECc7qVZjEfKVupJ6bCcS5glbV7bcdoylw9Ie7dEDPHOCV7sqPDJ3/PWVKnXnv0m8btnFQ&#10;Gzudg/KxPpo2W7/Dc3Scsf1uS3YbGoEJD2mKXvr0lKNXkOtr9Vo7LJzzXact8MLseixWbFUvpD4I&#10;24PdupuecT7jVmzvprBnuvznFO4TpAar1W/oDMAvfajrpjAXWTPvSdHchDB1V7ut4E8Zz54ZGNak&#10;6/CKjVLn4jc51z7q9gb8d199lS6QPWQ0Ut6LnoH39OuuByvB8h1xtmE6dr+uF1lHD/vkYx+x3psx&#10;O0bEb3MUGfns9Icneaqpl3b/MQc996Uviaf8X/K9urXgD74WbvPP84YCY/HKiU/CZG3xe2SIsviF&#10;yfnEoelbE2snxu11x87r6Ju/xr7EY7Gtq38FCPpQbCbWFkkYYTF1K5AyjahKB66xBIKx2cmnHg56&#10;6KJf5odfy9IZ2yipVyeVZY+Ca7EGPp/yDI3KeqAoCL6BbYQtJhji7OSPUCPHBI8xRBZo5w4T8FID&#10;SmAFGW6go0nj0D0c/keO2eSaDYUKcmwwkC4Azm+6dKF/cCp/j/XK2CW64VuZy3sWJ3Mn5dMaQ7Ud&#10;6Cyilg/xF1+ZYzR//pgnnNBnQ0BJbd/Ym/2Vu/D/wuiLn7pnKn7lntKlN+0yZVerR4/W08ffOd+7&#10;8ojSYAdt/WYg5zyyhUBk196KfB3Ahwx7wRAvHx1Bjp/PlXo+Z1tHrsvuY5rhBe3gCkLPST2A/I9s&#10;Bt2ej633+OL5ONi6YFw4fJM9PqbHb/9QPwweTRIe3TQ4vGbTf9rxgi3aUYId6VB42c3T8aaxw/hB&#10;VY48dG0/SZ/lu73oGz/4Mr+t8vZDAl8I6xP8xkVIgWU3uJcPvvTx2b6N5+pGBG0/Eze0RsaVq7CV&#10;WaCdCdr6b2U+uCP/E+vwOLy0b3k93CBM+wTv2sFFyk1btufrJ863bnWsLilnH2X8zgR1L+jqc93w&#10;0J6P9Lr8ucBYHoSGldDahTR09N9+7iLc9MlOamJfEyQ8yWox5MlMxxb2UvVzN17kbEL7iKRPDT3+&#10;S4fZFKo+8QOyrUxt9zrVkNEeBi7xL26SmwT81pzfiB2+bfuf/QbIvAJ66M/Ecvmj1Dsg0z47oSP7&#10;Jrz3vHHglS3VkeOZVl5le1xZxbgki72l6Ry7mQi8aqfD+zV9uE98NOJm5fWb8lRd/frEd/RWLqh+&#10;53vxarNDH8zYafKFgbP4cvTg6bODM2Xg9M0Zn+A87TQ60F0ambzWyMWGsY+qoXnLNz44bYhaJ7Xs&#10;727cPMW1k9mVQ26zup4Xf2qqXmNr/PGmm8+LsTZkydxFYBeDA7dujBYcv/Eb9Qc/sm+K1XoIP9QD&#10;w47zIXLEavKK28bW9K9jjtJSCf6fpW1fsiz85il6oR8YaeUgovEnlqNAYyu5O3mtrKMXmGD193L/&#10;469/7UXrd9kw1l/fxe7oddyDe2TGy4d9JXJK4Jqnr+Y/KeereM52QYbO0x9BrvxzPOduDFoC4PVj&#10;NPuWRE/4OM84CXdlk+e0vmFT2kbhNRcI9sQKcmpb+uUwSb4X6Oorj/YeiN/5DiKe/ryZg0Xc8BpP&#10;R/DmPaY6ck78Fvf+OB3hAvTUD84sQqZ+2oN9hl434NIWHzMe/VF62gU9tmEHibi1XWiOfmvTn3th&#10;zua8C3gWF27sKUxw0dAnRib8J2as/Hf52Hx8Z+BnrK/ZLp+qLPGziUXmMnvB0CsWs5A7PohuMIFH&#10;lnu+q96FFPXrczvfGZyi9Gtlm1fOkWPpTRsD2jI52nu+VFYfuQ+Yp+7KxLIf+3SJn1mYm0RsEouJ&#10;0tjyTS+y70VSOvhdRxuSMy7O3AXsax5srnz9gYz4Lt3lobzyyw9fdSlstl9PvKUlX/1Xpx0PsjRO&#10;3R0X1p5D+vYNeJv2ZpGlae5T+a42HZ1Wlsat8Ogce9shMokJ9r1KOWpMzIhF3FCi/sFzbb5jg/iF&#10;/8q5tH7tjYl3uwwN848vG2emn0SWtvXgr16v86dpx+oDEe1eg3aTQn9sW5pbRjc6jA30u7Fx7ZTy&#10;zXNw6bmwI9vQWjhlnesV/uA/7L1w8hcpQvnbO+u33ftUIYHJkj92gjvx9CFfiOGtbtuz/leqaYOO&#10;Hy4wvfRxcwLwpQk35yHe89IKXfW7IbYWXZzlFaBa2/zW8cqxOoKbNOMUP2ibR0hxctdIbmCdm1TN&#10;iWc8AeumVumnzJfpCb7zdfJKh3/j15lze+sSOSS87E28yRs6bI6jsWl8IGdHbuXlkbWesuWlXJxx&#10;8demDbk+ZjxFW1/ju/y/vAInrkq1X2P6vF2shb/zNf1m9j7M0Xd94OlbPHaOt3TldPSBe12EPHrT&#10;Y/sg/9n1yN0etyDK2IiPoFf7XjYZHvXSlLXtgjq63Wsy1NSNPGL1yLdl60fs2kTu0wer+26wpxrt&#10;T8kJb8vxWTj58lFeOP6PF3bJzX8O56lPWSw09SnZGNnfZguNz3PxV/t/Hr95m3O+SSd27T5N8N+9&#10;G335nvbZPZMyCA6Z1Blvfowfd6wM/trIRWHJXG7X5y04XxujwFufb9oYsefyHe8cr432uPaJrcX3&#10;nTfOmuPYKrqQdeHJyVhLZ21agMdX5YpsErvsuXadQSM+kD/299dkjunv4A3O8Ztjs1QWFA4f7pqg&#10;x4mxWYfVji/skfYKj023pbYk9nGDUPpSWi80pm3Y0fzG3yVP9ut+o3fFCZ6Z6JFtKYNt7NyC/2Ze&#10;v2IjY1P+tj2QW3n+iPTEjz+CSF1kp0plrrnyxW7soc0KMrZfNW99b7uAQ6O0yBzgxm6S43Fo7dwx&#10;0DPfil8VLzAu/vapYe2bviVpF/hgZm0xsVr94snx2wTe3LxP0qZw5d0cnOP6tJPw2zRPYJ44cgrR&#10;ualPIZ5r3/Jv8W0PZdOvlvKI2D01PlY/u/m2bV856daitbLfvGZ/+joPjGM4W4YmvM5T2Sf1z6Re&#10;ERhrmk1iWoxy8exZ4tGmGcti34xpfcvn4f3kV/0izbzNIHbJH38O2cYBsI31nYdGtG2D1IM1n/T2&#10;QvLxi85DXfxNQXHT7z58yA0QOd9XRZOvuNbc2Zf1toZNnrB9qBi00Dmx9vbJscXGqu6/JRyfXZDg&#10;zPyocbJ9EsO7bcqLvR9xaPn/UT78joeF3rZf1/ve1uGG4/w5J4O4Xj+KX24KWuAYKyJlrqMndg6/&#10;ACfX1lwh0J1bv6p+cZrV4HVemY5sZNlUeoeW/lARMk6y96+Zvylw710vcqtMgo9eJBkfG4GGZMrb&#10;1snH3sbL3IBwzQUO7oknkMggrd3oJvUmkV4L6un1BVyPnp9tvPEu/CPnxqBz+gLfyTW+HoDnnkHH&#10;FPrFJk3Hv8d3lafvZQ4nrfwrVwvz9cV0xD1tDnbl2fnbqUi8u+1AF7zkxqLuP8Tu9K7pQoeMdw+5&#10;2QzMIz6m6unTO28LpSK5UeVz/fkRI3Zuctn0Jt8jerix5rJPSuEo9zPWaP+aOdKVqnf6emLA2CvS&#10;M8QaA2BgKudjPlGYlG8a3LF541EqaqPQ2Tqwz+PiHj5Pfa65dMiPzcifLhhYcGjMpxR+8zVvcMNr&#10;9F7apOVbOx97ytI+kXqw1xPAOznbCdfceTRKk3sJk2CJyTmQvDfH1vhjzyd8HVagD6FOSBBcOnHu&#10;qR9HUw5uPxZoJswmuylUPYPAgevTZyZbkaG0OeoDzh24qZqOdujalO5kO7D9DbyUL65AySfJhI4J&#10;/KZIdclVFv2a2sqbev/ssfJb/Nh8sBCvbXOnkboeB45sjtm/dn3wBkeWi/YRpI5d3KGluLCBHwvd&#10;MqG/ZYJieaRa+Uw+omcCC5qLvfI94Yfi/V1+59Tx0r0gKvs6b5glgWP39RlxdWV74pOl/xHS4ueq&#10;Q/OR0Nt2qjzoHxj6wXP+zB33Tw7oMbAM7M1g8bak53ty8voNyz14Lwj4F/KfCuX8iuxf5Q6YTexf&#10;euxSuadmBu0JZMsHjdF9YEGq2+QQzNC77TJ0pz3AorET5Dm2+TkbuDYnyOS3fAQaG51eA23R686V&#10;biq3v928SyN9eoLP9CFyRBhAwRtZ3LmnjQUoTxQ/9V4dRj46uBvaHYQ5CB22m42t6Zul/0R6HPcu&#10;oui4qRcAKnNkiTw2XKTaIPnS2tzmzKa1PZvU1PkyYLK6MnJ6ugecAW4uqK2/pTKJnjs5cT5POEy7&#10;rW0Q37a0YUNvE8n3kWU2l9k3T3idTaxsS2eya0MqdkmsYWoLBxdQPOGo/GcX6c5Eos0ReIPGV+/d&#10;oT16u1ts/UPc9PqVL7+cu9HJujYBQw+TZrI+6/a4vx0bWb7907cFgdMJRHmgxWZjjw7gOUd/P6v/&#10;k+ez7FleAR5fC7dF5X3k3LgCf3yVjw5vcPR6prEjC936vz7W9k95HK8Me+xcjB8/v+HTorO4imDk&#10;WTplmC8bgJtWj5FxfGQXxYs39MX5oaUfjl63TOgNrxzETfij30NZO/ycp8Z34/jLL10oWP+MPyUW&#10;fJUnvP+UdrUw+y53kP+a2VZf+XME1a+akr/JK/DGhw8NZWzM/tHZMb/sU02RVdJjpI77fYKShU08&#10;048zfrbPuVhw8HsJNahssHZYW/UVl/pGva1kw29zG4pnAp2i3q0YGWZxOjAWDn+Unvwc4yttvvR3&#10;IrZ1LQd6TFU6l/yjr/FRO76Lvfu0UMB/yFOdngL+01/+/FmaoO24/jC0fa8t6PfSF3oBNX7YTci2&#10;w9DgDxL4wRlbkmt13GOgjuHMjW2jr/Gik/bYAA0xSVw9Jin9tUsIFN8CyVME649tt/hbY4tlc+q9&#10;srHlfKf2Qj/tn5NdJJT4J76WH4sWJ0Y1V9XqvSOUF1XGaYjlz9XKa1zxE5Sn6KI/gjXGqdk+sDZT&#10;pk9tf030BHTBqf9U+mCcTFo+N8zg7g2MaeW+RtdNSGxm3mzz4x/xlRgpaC4qGLMnvtXDAmv82cXG&#10;8iDzjt/e6EC1px5kcL5pfGY34Wb+MO3pAsKrVxEdPHKIhx8/GtMmLo4/Tf9rOxjvT/vgtTIs7z1X&#10;N/DThgsr12+eCQ806de5eebnXVsobczMzUy5cWl/9uLbb7+tL7sB7scfXRT+KbhzgYbe89MYXof/&#10;oW+/MFYrR99cyfj71MUTb+olsc/d802xC9muuhgd3j5B6jiULz17rn8Ff+i/1F1MZR+vjV993+R3&#10;0z7mZjD9gF20zXN8IQecbbu1L5l27AKztgPXWK5QOjJXtuDUc2MraWiJFzPvRdOnfgYmuHvhg/8u&#10;LXhXXCklfnb7Hl5g6VQZ6zO6VntEy3oTUnigtXxXpntOdMe5AJZTSopTHi3Jlzo8T+LHW/985fnW&#10;uyGAneiwF/OqU+e95J5+Q36ySWMr7fBrb7zkM1u2dDeeoYt+5VIZGuSpTIl1/Kf1qbIWceOQOu1g&#10;fqeuvpKcvtLi49H1b018dO6ibe2dG4zP9ARO5xHp047Z/JIpNMn/OqG4fe+qQ+f4Bv4b39FsCh20&#10;Zs2SkpR3LXXsAG7fiMUffvjhh+hqvWK+ujEqr3uP7mj3QnbKxSBjPXnaDofdPsGHrp/oqb8GD8+5&#10;8WPiavUIDL3ZFLyP/YkvIi+aTxvsMf9ZH7AWuS/QugA8sbNt8Nl5k0/aqDpGN3hL57LfqwP+ETGK&#10;UxtER/jWnWID+Zyrk+erF7SHzC+9wILG+hEQiY5iV+clp03IsvKg5cPP2F/atUu8ofh8/hk/4A6e&#10;eDPyaEN29inPwDyT9lu+2pMPz/noDJzMzzXX4hcu8NX5KPakXvltQG8KzMZBdWhmRtba5bmyRIiW&#10;s7P28+S1jxsPfnH3WZKnYKzrmHTomePOsXpl3uJhDO6rSAM/44/fZf5i5uJ9g82Mn8ZyF62sASUb&#10;qmzedPRzPA8WsNPEZnxannU4+SvLuTFV27U+IGmty47KjHXv0Q+O2Lb9EA12EmvE8tLj54F3rL4X&#10;bg6vMv/EF7i5yTjw8UFJ+5JDGrnQI1u+xqzN4PbDJwCc8+IUe/D7JqH8CGo3ynPXIh+jR30pOAuP&#10;hjljaR38OQ4f65e4gnznEOZb+xAJ9s/0pEFo5wuzzTS2jj9sxZPAf+FYO5RGZNOPN56WRNZQsz8S&#10;AcekpGnVyJjYeuz+hyzrC/zh2PTQQvQ3+Eef5YOuIr7E1ktj+A0h9ZUnPtkUoMaO5Due9UbUAIpj&#10;dHLjyQ+Z//YNN6dNeyOFdW580VpPW2/C+4qBCrVp1h+9AWmBkl9td/Rg3zj2A2IO0QO7eZ+UPPzE&#10;vJ1z/3Ke2sxihhGC7HP7XePgNk5rIhcQ69/goC+tnyzPKW1F5bjkLvRwcfjBPCT5rgcdL031M862&#10;AUaflPEQH3BsKP88F9dCqnqtXc3TjJfq2Ukbb5qxa+xrhQ1GXJq4ED/9kFgUfOddO6c97B/5HfZ8&#10;V5bC6qvHPx7TwsqhwxrfxNgvMla+zU032pgt7F3o5/apGscjxF4Erj6Za/sJCMdNVTj2wK/9fPqt&#10;9gnQyH/a6SnXV5n/ZTcl9pp9BLKXZtDa9of+xSfMxrbDdmPmijGl9A9cvjouJJ94tfE8femM57M+&#10;SBuVb9on4z88f9pJ/+m5snwk+barm9AGdvRWPvqJb7O+grW48OniT/rRDXY51l9f20k9Wgih2zlp&#10;+uX27eIEprRTb72/fwNj/pnxOfhgfMr7YSzx2KnyzCqwBF7Yy7db+vJr26M3gET2pT34x07xgxBt&#10;uuoP78XX7/mtUX7LwEab+lGRg9O90WMncDsv+ukx/4CzPr4++HyAiJ2lzR2zq0RnCY1NaDQW8mf2&#10;DdDCHTUue658yj0dPeNdjqPbxwakoTp9NMfYhFj9K7TJ8aTduBYffeonbt8RYuiN/45eU3J/k/eL&#10;4JiXO3axXhy1ntG36PTzNcdhFW1w/PMoaN6/CTr7kKF2C62xyfjVDYf+2HHb9JnD2fPF+d289gvX&#10;yMpX9oYS11bYdtvviT+sh4e4LbmBjYHxltqeySfmTozeutmLDL/E63fTMNMBHT83KgXOvYA1cOqH&#10;ASZs2AuwEbQBJw0aAFVlbFFk8iro/pjB2CRuLlCsgWy0+F3RaRQCGrhtYpVG8PDbBTA6b7MoAlfD&#10;JP/Tt3/qeSdtR3nGFzjB55JVL2DRwzk8j6Tj8/3332VwOIE5ZZ9qNPLv62zIhEa8pDwz1e6CcTZT&#10;JpDOonAu9hr0LOgkHUHCH8zy8rrU6q01kjhp5exk/mwIrT1ODm4bcx3ARKtBMfJVxsCwSRcYB6/B&#10;NuXq/faDOvI84dmFGU28O3k6AaP8TtPvoKThtoOCpxNWbZ/II1/ajvsJP/ECD7iVIYNxajsJoRu5&#10;pZ3cLQ1l5B0/ujeStr3VXxPOMFBuA8AFzC6m4xNw0VfHdjbw2I0f1EeOHmTVFvhJo9v4pcCJxk5u&#10;yl/YpbxP4fOVADLHYxfH9O5vYaWuE4+UsZ3P64ReN8NS0UFEgOR/SRZmDeCRfdNlY+0URtXhyAMG&#10;PWV0GtiApVybmwgNzL7eb/jow34n97vYyQDtwqag+fNPcLLxmYUfP/dRb+OUXcgJt3KGifZtkDt3&#10;wtZmJoR0DLw+IcFjF2UfPnzXY0Fs5J4bKXbhWt8Pfu8meugZ4KF18HqSr6f+jrXsT9Ebz7kLf55o&#10;EJOU2fTV96VtH3LELeobjid+VLuy3Ql7ecXO7Dp6j4+jRd4uApJ/nQ0CMOz0Ib7pqWqEDOza/pts&#10;QIuxblTx8Ztm7IrmDBBeY/u+bfjvf/33z77/4bvQ/KZ3wXbyERr6BLH3B+bJ5u46F/Erz7FFL/rm&#10;qaeWZWH/VS7eSSZx+LkY/GU2HNiGD2lrt1rZ5O6F8jDBi9zj07FnZK5Nopex+MP1RLc+ceJx2lp7&#10;s2fb/9BXJv7K12e3nlxtCwev0tLaejmb6c+b2EDqBP4U1i4px4Nszp8b5EvvgDcDwzbkm7Eq/qg/&#10;W3BEZzZTJ8Ef2uKYWGXDZmLdp2gr23J84O4FSTTJxm/o9lVetSYp201E5/jDlYzt5Rm+Eh13E1EM&#10;cFPGbGCIfWSd+Mcnf8oNBz98/2N1/Zd/+Uv5/tv//b/VjYzuuhY/TchtWikj68rfPjpMGaITKL6i&#10;r+lnYj37dZ6Q8YCuX+TiM3wfY1cn7IkfS1MvBNeJU+rp6Ylg+c/83ibvwa/CPZ6+4FyvZZO+huVs&#10;eIFnFzbl0+QrLBli87XPTVes4ctkuSeT6ErKwarbMuWO8e9rZ3PO1vlOvJtc5oP6T4m1Yuu7n8XB&#10;2ZT9+9/+3vHrf/7lX/Ka8K87Vq974zl9ZmWYuDoyTr8L2cqlT4xPjpzKt/843tjuePTgg/Q0d5tX&#10;vo9d0t65WK9uF59RuxN0sf3DsaP4tXMWvqu9jSFo9I78M56x/fu37+tzeGv7HXOdj1wzSdb/SqNx&#10;gsXu5Degpj5PghEoKT27ttXOfGdju+NNxlubqX6bDxpfdTGWDSdmrN3cXTyxgn20kzb6Rd9K+S7U&#10;li4/6GJK4yah+0zqnglNttBGEtp9MuHIijcYcvkUJnI3PkQWfqY9xIG58xU+nmD0UT438wp06pfJ&#10;2Vcf4AvjN3fs0W7ojy1u2cQdG9To6NN+/9DYIFWe6Lr0q0fOZ358xrTYubYL7fHJ2WBgU3hoSE9d&#10;nSvHU1o7KfMha30y7UFnFzJsFq4cdJTQNNbA0SZwvvnmm8/+9V//tfHsb3/7W2nTB82NC/iB2/GC&#10;HOZL+jMbrAzEU6ccDr7aRRm/7o1gab6Zg04cYfvOhbKYRcfdznuxnE3gKDe3Ja9jcsm164yd5+JX&#10;YrHNHAlP+rOFRJ4dB5Rv2naf+hkT2VC5RCdjw/ZLdjP+bP8G07VC6Ev8jWwbX8gxbWOcmb6DtrFg&#10;7YCeOq3LXu0L7bfkn/kBOj7aRUJjZdRuW0YP6Td9LuoM/PT10ouc0jOmU9ifdQs9wH3+eW6gi3DO&#10;HfADN01p352fij+ff26cGT3hSXg+28B4SV/zPUm7/vDDjNno128Cs+Mq/cGvvnhX9kM/FblIdF+A&#10;RpPua5udS5DLE9SLu/Xg3XSovG2AbmiSA4xynkAb8rGLGw1HzokfP53X0JsnL15hjz7rC3jxhfUH&#10;88b6f3iB39hcXfGrTHw/Ph0ByIL+rnf5grWf+LJzIDfDsDcavfEWTnjyUXzF69Vd3MbX+PTlry7A&#10;zRxFfLYm0LZff/0NsZvwjxCXrfx8hXNtMn4fnzEu8J18XJjjy9pjYuD0j6c89FdX/QPH96Rpj/FP&#10;sUxMQI/PrY+NzVygFa/Y0sVGfjkXldH43to4PrY6w1na00em3cUEstCj9k+jg8t/4z2Z8J26jQ1j&#10;i7W/eMRfxUZ8yLoXJzdeaDNzBZ+2ZdoETbyefqJsfQUdm4h0JA85lt7udxT/6EbW1UFOJ+PiHB8b&#10;hS+a//j738c/Ds3X/rty8QcxUD1709UayJzkh7+eV2xGuMqdflZB2Sz84aBj3tzN7JaPH7KTC73a&#10;4sN386pttN+9e3/hfPvNt8HLPOrMub3t4/OsKXfPCm1x0zwG/5GZPRNX449fvDPmTfvyL/USWH+D&#10;PzYd3LNOCx929pTeEx7eFIRG/oxBS1Pez/FjcFunyPH64JbTS0KrfTS6SHwFrDVz+1dyiU29vtlb&#10;AyVxYl/nzIfo7ak+/ROetxfpo9u2baPo5a146z9de6c99X3rGHKMrNO/He+TUzterB1ccJHEk+aB&#10;3UQnqbZesx27R5HWWZdVzoWDc+RwgX/tVOBPfPEX82r+KXVPrf5w2/E12uom79hw2ibMBpSM/YhZ&#10;U1QbqD7+wJck8o/dZr7TOXHoVKfk2mFtxg99sNn+jcbQ1s6jA3i/Qa6JjQv29PhC51OB117mSvaG&#10;uz+d9hInpMJn3aK93yWmb8IjDV465ZeKlimXjs574XbbtzDnqbniHfiDFb7p75GPtX8h8COBJ9fg&#10;3RVDYikQSzu/kifg13h/UCtLjs03buyp3PPChJhzx//y5z9HvOgdHvxEmT5z3LFraHyk1dkxGDcA&#10;iVndz+pvPT/mcLmZQjttv4IjLQ18PPjx5z8bQ1e6grz4cnEps4IXZU7cuGGO+MN3s78kThrHpV+y&#10;f/Bz/EqfMx8Qk83bwXeunf7vyV8+aG4gzbpq5o/O6Tw+bh2Y/nPijbKOdactxc/atDTGjmgFOTb8&#10;9TPzT32wF3TyVCv/mbdB4DLz553LmBdIAYkvz9j38ZdZT7k4vmltKG97iWkXLri05U/a5uNn32Zt&#10;og2aDrxjNvFpvG2/C053RIWXEw/PmAHGeNYYot30HfaOPXGbNdvonpPKtC36Pjx429NGzmvb9bLI&#10;Zd7zZT6rGxn1VfMb8yRzVXZp/628AaCPfp+8Y1zlHjtdPhtZXVTT1uDwAdH2jM3oUd/P8V5MTcu3&#10;zUqzeFgNXXKVTky6PqKs7RBZpMIe+N33ilm6v4a2KhcuvTkCrHZf3iWQr84pUm7+NA9bxYeOT4Jp&#10;nzMOHD6v5Vs69nTB8FmJHXYsEpe9sZEtPrQ/Rh6+GvjKSx8HzoOX6BA7Dx16dBxKu7CpdqifBN6Y&#10;3BQ8+wFNKV8fGPuI15Hr2ANMemzHdf5kbtG5MDslLd/KHlr124gm34TWL+RPgYvULgzrW1I0a75f&#10;K8uPP97XH1/bMOLXXs/+XnuEiHWvNjCnfZ2WjtycQ/8TA5yTptegUs7v/KyMMXD9eN7UFpjIbX/d&#10;+ab2m2MvtHw6ji6Asj1OTscPeZin8SbnXqv/rheWRxag7ypEhyendyqDkBtDYz0NiOh+QFepGLu/&#10;EdC6mwY4AzAjSDuBYxB1hFcWUVvvS/mVcszQO4jgJckb1B6wW3fhnoPfLNIOvo1IafnB75/8wQdM&#10;GzCvRNhj9ZU/DSjvcRxx87VZEZZWG27kLq/y0dA3jcLnS73FWi0T+iuPejJqi03Pui0jx382maCQ&#10;d2VugDwyC/jbVk96BooMEYxXWSpTWQ7fZb9ydmCOMmStvdLuknOLPf7huH+Ht/o/0mNhuwiB88Cr&#10;XGTLZzcEyFQwQeds9tf3nT987MkXzsh7t9HqcNkrvqxs8bYDwm16ynWKnplg8IcJfogJfL94t8wz&#10;pa794FF2yzf2fVRVlz2vXpFxL/yyI3sYDH50wTGDpvTsu4KdhfG2C14G5h1cwCvzR3+4tcNlDBAv&#10;E/X4R19RAleBnP1y6Im3L36ZDbXVdWSPPfJnEtPERsHhc9s24Ly2rTSRC1006u/RRZC9aGqH4wdi&#10;Ulg3ff2NDT7CJCWH49zFhNIPLEHxreg5rg1Wj+TuXGMjE22pcS8Kwu+GSGNAqzrBMbB0gPcK1RM7&#10;TbaUffl+LqDom/j8/R9/b4yEbZLr96X87tLX3ZSe/jaRi/4WG8NnxJsB5BRdFWsnkwHHb2N/vmfy&#10;Smb2G0IZYH62oZNJtJZjggAAQABJREFURuzQzdlcpEL7y9ypaRHWSWNs05ZJO8sl9mB7iwQ0X3+G&#10;B1vdPr92lbcNT51zSf6k8yzbzWH1Et479mxZK64vMlFz4J+8L35p62mHGeDrCsHf+pV9aciVqX/K&#10;f7F8dbBwT3wgW46GC7/LT39bnmPbsfdRodSX1tKZTSd2E+PyOe2jnYbu9BETRW317m0mKyHo6RE3&#10;L3z2JhOoTNK9XlD8EM9MZkzU5e/SP9F58k0Bw7bcRZLdeHXHMB/f6UhttMLX5cZPqki+OvmxwRB6&#10;X3Yz1caWPnrmGyb3kWGTCX28bk+b70JhC9eW5BXvVu7NwXvSa+EsYh3v+dJhK2nx2HbPF7Z4hWML&#10;skGYPjcePfg8EB3ta1EnBn8vLuamnK+ygO0ENQhtc3TStzZ1AyInl4x3VWmK84+iRbtyfNeGm5vM&#10;Kl89LuDHAdiAtH/MZvJUKp+64HfsFetmjscP6j8BtdjYuPUg+5vDtS+/6TiCadLKtpvrp7jj6LWQ&#10;STuKaYEuzqe+fj6vAEOPfFIXFSHIx/9ZWvmeeZ/A4TOPdlo6xvlnuTYtv8NrbdkFRfBfyBCZ7BPM&#10;jRxpN30x5tAPZ8NU3NE3ppeTyU1+dHO8MpJl20i+9W7EXLuuvBYpZFyc2km7nrKdP6C98cmxeqZ3&#10;kXhwbz+zKWZeQcftg0/ZipAvvLb/fkreoTsyiy1ogJs0fXbk2LFo+t4BKLwNaDgj04xVcN6/n01F&#10;dl0ay08+ZeSfC054+4x97hhkDNo1wCzmckEn+I1V0c/T/2/Cw8Z1CHRDBH3nniazPnomNh27jE/P&#10;GHe3B9i15cI19gTxt+WDB27S2G9trey6aBGb7IYfOuRbX12ZnI/9b1+zwbNyTBybdjGu+uzFeng2&#10;An/J01rP/rE8joAnu2OAdiBPP9o+wijb+Qf/YvfqHrhti56H2pp3z0sncJtsjKEpbZs5Xl+36fjE&#10;oevqCe5tbnIZH8+YqU0T23fNzPe+tIEWflcbnOZGgzp7EfeqRzRp5V391W9Z5Qny6Lr9YfBi/c4A&#10;wC8OdYvr4NApjZyvJQo7JPrdmJXxyjp7aQ3tuy206coH6eZ3/Ay/wNjctC7Bs5tyaRR47TviWcxv&#10;nSdNzBt7qX/79uvWjd9NG+14s2VF9EXP1Sg08ehvLKaqT25WlrNZUx/ypNnMBcCSX+7z7rwuunZD&#10;munyp44NwS7/xeNrbz1acdLWOwXTcYOEIcZnnm8TIPf43LTzXEjJ/kvsNnEltDPOLt/pnzO/Ke3Q&#10;37Ty4NN+2HklvsaTkX1hlW0MftKB6zMXnAeH7i4402vWjdn8EtdYJvzFWHXwJPrsBZIWPL7AwNnx&#10;b9evoXThA3e+exq1fcqWh3HRmgWteZNDNtxiIzcH8NuvcmOd9Rc++SocWHjNjzytz7Ey8N4CRXax&#10;yQ1o+P3yYWwJpRvs8VdzDzLBa9sml9BTLndD4zOV78JFt0v/OM/WodW5ehD5AY9yQRTflfWzN4kr&#10;kcs5cnJycv/SOf1g5VAmrQ3B+8z8cXyHD0akwoh7Ljb+mAv+m1qfk6WlnL0lscj1B/S3fVpxvuCu&#10;fisfuOoUEqOHPjA3VFiP/JSxRRIrn6kx5PwEwvc/nN+wFitO/1jdYrHE4/lpI3Itf23rnO/UYJT+&#10;ndQ4+KpuZVVcXsFf27wCLR+GmTbCLb7SZpoYue3xGm/PrRf45MYANrNXu/sKy3/h5eVRleIT5pD5&#10;e5GCX3ki98bdbdN56hmRg1M/2Zh3U6kNcspPd/5h8jqxJAomlUfkAKtu11T6dMsCI/6OP4CfmNBz&#10;c40z51vYlh+ie+xCi/RsQfCjfvpXbBdmhSncq2N0pM178vhC/1m3fd7eCt/9JfH5v5Uecjzph1nJ&#10;bVnl/wSD6hga9p9gFP7gFjz+Le0NDEu3hYEDD4//oTWo2o2tBnftDmfHCMfS1k38Gpmn5uX33ljx&#10;svQ+2/UDee65mw4yNHvja2PtHVdcPP7izVz4bcwLub76OPn6VuWLGutfy7E8+had6J24snYee/xW&#10;j73OAO+Xn8evl5Y4tDeylG76Jjp4e10xWfiIdPGJ1Vdm5Z93nnHb83hu50nv8qaJnZ+D3bS2d27d&#10;/Fp2LVs5Huo8cYwbVpFkFjOZerwhhQ+/hDPrzZF/dSgtPgP8+FkOP5nsX4BBlg8J5X369NjpVCSL&#10;5miGKNi1kYu/5Xsqaucc00FMNL+BBNcbEGuL0Oi6IjFkU+2Rk6lnn0ZljBakZXMy9nO84zNfiRYX&#10;7MqHr4u/ffscwUElbjXqhomb+6tbbTD4ZIg3zx75oVj5in+x6MFc/I0PqQue8485JcsL8FP/Ejtn&#10;L4B+U9t2X5ts7XN91gu2KkKHHpeRIou+7YLt/t6yuvrvY57ytFvRY0e2mX2bmxwWtdnZYyeTVHo9&#10;+rQq9hieCV7XgzQzJ5Gy5mTvHh76zu+WH7+ofoW6v8wR0Jvxd/xiZWv8D4+dT5a+vcVw24e1glFi&#10;K4uzrHzyjVa/c/ywq5qjew4nfuRn4vamk+2P6tB81wAn2JyO+EQGNBN0RxA2p1AET4FFlnz7gWOG&#10;QNxrpHfjvYve8NgJC3ydb378eBx7eIyRhlOuUGdRUMOW5gjgnANMYEieyYHWYCx/nRSmXnLnbifj&#10;mSjgRz715CCThZSE5v1p0XxVnwTK6IlkZUlN9Y04h80MPmlo9H0kOm4Ar8xH/4tPYFyhf6bCPeT7&#10;9AbHYCyfpddS/B8E1f1eUieAk7MTwpyz9zqmtgOzfORLj/tv52p5+R5ejvOR0C6fc4d5B8IEVmX4&#10;7MK6m8pszJnhxX/cHaFpBcTl28rgFj9dYTdlW56vw7b8WWIX8Ft/+Z8JYmTbO9PbTqG7qXSOHnS5&#10;rPow7tMeN94ArP4Wn/8viUhkIWvlyKC+tniIe5UtL915ZdhcXWlUrzmeBc5suArI+krvHjaxDs+d&#10;oMATPGxQKd+7yefuKrINPf1kbTyy6F/jQ2BWZjr4VJ628ZzPYiC0eAJ4f4HrZk581XrYonP6RQBe&#10;paeuSx+IiY54oV65O57oK47YYPo5558n0HdBmntD1t5gpcp5dHSsXiLXM9VPqudpuFRWDnn+xpNm&#10;oeq19SYIWIhFQ3fs7NzmLpnznv6y6F1H6Z9NJ5Y5RpN+73Mx0LT266+zgWEzxcIv5/2NlaN7mFx8&#10;4O6EaPWcBVnsHZ7K1g5gXyT1+dunkNDVJnzH5II8NgDGbnhGTg3qIKnn+bLAfPIAP/Uj5+KTZWL2&#10;PWAXFsn8hWXlLXK+avNDa9tq4U0q6qf0y2fT8gK/9tAfHO9nYbe+Vgg9sil70li+JJScb0x13BgX&#10;PGlxN29hvtAF+6S7vOT7lJmNcmP1jrfbD+E9VFyy5ecE7WtxFsCdWC0O/cUw9GYCbnPrl8++zlPn&#10;cwE4T3l//C66TOwYTYeNMvrAa9unePVjdcftP3cTTP+Li+sXJi2rN4raufYuzUFyt6FNsomzLo7a&#10;8IgP2oDK5E6/lvBqjkKOx+yzgdaFQPR8psbBXLzZTQdybLpoVY5pP/Mdn7Xlwuz86YmPTusjErFK&#10;ul/ig4mMOEXfmT90LhUc8eqn3LH4XZ4G+dvf/8Hl+wo+WJLNVf3+XZ7sR58szjfVloHtXxjojmLE&#10;yjo4qI6N4MGpr9YHJ+b1IgzBT33pVv7jT3DQjj26wVLYgcfPolTd8uPHxv++SijNIKaMPRM/jm6F&#10;PXJdtgyf3YBUj04Tfkeek7VYXIqDx6qhSsBUvmGfEW1wX31vm5IPj0nidnSM7z3LbtSFm3a+5C1A&#10;eJc1+0+8uPEcMdxdwv/IGou0HdRrV6LM4jvlN3hoj15XfAlgbXdkXzvtIs35yEeu+SB3tzkdpnzp&#10;bA7O/Nnr39jep/PH5GR0vvNrsNOmke+RZg4+TzDph8758efntU5AR2bxZ+w6/F+2B3mll7ZuUXUh&#10;y+qHjI0FZZvUoaFsZcfHW4IkdTbL/v73v81rtVPm6ab//b//d+k+ZStCvpSJb0tbPrLf/Uvc8iSP&#10;J0S9DUBsfZPfHuusorLcsF2/8I8k8WnpOXcsjU53e7yOXwu3csw53W0S43/THfmfY/g9Vqur+ZLr&#10;y+T20X7qlk/HjwI+fWhsT1ZvaTA/gdcxJp0xkJVj/CFtRLdkoVy6+JF1eWxeA+RrZVMeUYruy5+Y&#10;J+Gt/3gTElr8FF04T3rkf6ZnXe1jg6q2iL+3X46PoiXtmnPxyLPw8h238XFOZ/J0XhR7rk3U+Uho&#10;gdOf9gJwK86X+oVlsz1e3OasEbidjyz9+n9sdMwUmOHnwF+ncCGAPyg0lh8ae06fzvyPzHhuKi/2&#10;V5ePCxJNBx+v2iB24GTTPrmQmfLO4wNHzq4f4z+9Wdo6Nvbo2BI8dntenKg92Stw+q34p2znS+TG&#10;B92YrDYDk9G0voiutarxBl8bO28yzo5/8wGxS8y7/YFOlYct2jfEFvWjrm/HL/HYc2PZ7eNsBo6M&#10;2sEaTHKxUl1tls2jtf/mbvBdH9DHNpF7dadw2yR0DqkFS/+ctZb4gGZ56Yyn7ef8Ar8Olr8465j+&#10;cvZZG1WXNv3QZdfVUd3UH9+4KN8HpZv1KKE7/8t+UzfTIptEbz7xNuPs+Ai50ycD7ynB1uWmWHOS&#10;PgXjYk0Cr3J6aeOfInMEH/uu7XOuSJr4nnwLUrYyGLf95u/OfbWbhLa2qB3SpmsrdY7Vr13rG/Fl&#10;5507RW5zD27Kl13oBLPwbKZ+6Jirz/7Sm+ylfH58lMzG1/mZt/hfLoh4JSoa4lXFPPqhTW5/7Dm4&#10;s+bFwxPIcvHTXkLbLfZT1vaDmeMrPQ6VlX7qI1029uPT+SeHDzw88ZYumilnYzHI09vS0tGnA1g9&#10;+vueqet8CaXQzFfh92ufAHSu34XkoX33ve51ZD3BNu0PlRdP8+z7Al6K/2m69Koc9tv0Dz7Xrxf4&#10;XT/F/ryWLSv/gWALKOzzzxK87ftLo+NHaHaNftp26SxMLNG58sVjbYdxknbRZ3t8Bta7raf91jfR&#10;XLqTo3H6wKGb6NufZYllL70Oq+6DvNZUnb460lSMkSXf7CXteIFnZTvlK9fKW2mOHMqW1+6L7zma&#10;T10WX/nz2Ln0qbKpae2L+oVdO+35DX+OjpzV6Tfav4Tms/ea/sSJ4C8PPxWzqXvq5jDiSQrBjBW1&#10;ddK2e/IdoxaHrFOtTwKdGAFtecn3WLkkpv0TFQbwd757g03WxfzAur8pfObp1Gm1rps9CQcm9hAP&#10;OvcTO1bB36EPXpwWA96EfsexCBwWoTFr699tp9Dcp44bN0JL0md2zuIGWv28Y8axYecSgXNR+l14&#10;j12Z6Qk3Xv/r2xmX0dVPx8Y5jv0do/tMbadHwfrGo+g6XL7o2Gc3FxobTmw0vtGvKeKQ7xI2hX9k&#10;l2Wy8cP5yBYqyzg5O4HxRLTE7tbNlx/FV1t+9dgRYWmpa1uPK3TMIGf3VdP+4MbfB0Adm2lnkaW/&#10;Jx4aFz/w+Ygvfcp0mgGbK6X6SmgNLpmnWD3a3YNI0bY9uM6ZMzdQ53z2tQCd8TR5Hz4yUCVNfOvh&#10;6BKc6nSYiXMYowVDzpLylj39I2XSym/+uzIq3z2DiQ5KwIbqQZA969THO2WVU75607njd8rMx6SR&#10;28ExVA7RU73ygiP/i9c+O+/AHZuu8MqGdfFz2oTOM+0rsJWtTB4gEZfQYr/ek5lrA9I+XPKra1MX&#10;/af8n7J/2i7+ZM59UOqt1Ykvi7eIRbadq6Thozsd0n+XUSVgw8SkvQgciriv3huXgY49QzM8uEHX&#10;bLl7TDzc+nf7up3XA6JzGzsmdmv8zV/Dvp6cDHHGGqXH6NSZRTaFOgFJ/byqZZwd3sDeOaM0BYdC&#10;8zRdDFZjUSx0U85wya4EDUwXotHBwq2dlrEPLuDVxTGcyc9BTsipvBOoA7AdFmz5O/hEWgd6rdPV&#10;WBqPLPnbC5nbaMtvJ250W7xlhffrsuIHgCkcr3xPuOfxTpQ4oaTOnzSLmzlu+TGw46cNeeDTB5bG&#10;5qaw4NHtopNcZgnTp8qLkRvowcXmcGfyErmUbRsEOqdXYx2RhsZ+o3X0sQlAtqE57VW9Dg8DWNsn&#10;OKUbGqWZLzI8U1sqQMqf+it/ptVbPh31WfvyeNv9ZenLM3bzt20FZ/mv3VcmmOVf+S8zvSjLyZxH&#10;bLKDr43CYxMft3mhvWzIe7Wg4+VXmwW4gfLg6YOzeTsNKxjt6+zQfWGnY+x9Qmv5vs498aott43U&#10;b9s2oCk4urYuMjybg906yTn80HHOBxy7AcYkD41fUvYuT/aYMNSGCdrf/cNrqB/t+9hEwa+Tt+A+&#10;E3B38Dz1HXvdfYmMFup9Ze3Rjy3dtTx3/0S+/LnQ1oFJrMyfiSSesxn1sU9Q7VNAvUgBC+3Eu16M&#10;1c+S8PehVxROCWrjxwU4XwuHB7g+ARW5Jj5MX1n72ey3RPCaQb9Fgj//0G+L/+Arjvnrf+Rwrh2v&#10;11Oc/koMMtZeaUr0pPWB1aHtE/tJhX3kLTznBl4Tl4V56kzF2iOw9X8Fn0jldWRaOps/bzBZuKWJ&#10;1A7IA799OFKEHp58jU2cg3nm8PuKmtjTOCaB0c/m2AWYWZR40myP2Radlzin7S8aYxMT7KEVIeIP&#10;/QRXIvuTRvtb6rxOzqvA3WjwUyYTZGq7x9ZS7xrORQxp9O4hguWw5ZGoFWP7HKYefG2S07k5YuRu&#10;u8VQ/MCGVRP0YXm1X+1zFgueBn7yr/8NZuAdsBEd58J5eTcu8OOx+Rf53aDXae2vHA5bS/L76eAz&#10;5rVs6sE85RmcTIThFw4R9GbTlv37yjaASWzwc2QVU7///odOEL/NTR8udFuoWAzEYcZG7V+3r6yM&#10;pYIfevL60/hCTl70M7L2hp/Kxk6Mxt/m6Uw0+IR5Hlq177ZHzsF7m4S3NIgNYGYTbWzb88bfg4Rg&#10;Er3pWvmm6MX32DxFcQM+Lx6JT5XhtMcTP0W1+7aVvSp3wZoI+3suOF4wysls0rLP1CzvqBO+eQIs&#10;Ok773fVgNjUmst+Zb+TwReL7m576btzQPfkbmsv7BXzKLw89xGXD77YjPjuXZKu9uah9TxseOZ6y&#10;a1vyb3rKt2XzFMzMFV2Mcn6Pz9O32lCLkHx0sb4YvfBmR/TnybAzNqcM7MptU2ll2PHDBTRl+1ma&#10;8oUdftNPV78Z/6efg+s64RFj4fusXdT/9a9//ez//J//89l//H//3rqv8grY//W//rU2Qm/T8nO+&#10;/FaelWlz5Z2P/jrzHOVw6pexy8T0mXctfT7p80Ves2dusAneyi13vvLHI17YQ5uo/zlv8Ci/Y4Od&#10;U63NlzZ/XFpoN+EXvX/Mz0ags2tJ/d2NSb1Idvre6KsN2GTsgs7H+BcfY4Od/+Mz8s8NnI0Zj7ZR&#10;336XGL0XQEs/xPtX/58+uOsaTPtH5sRGadtgj4fuLPzZxOd12vKtWzs7H94vOzia+NB7+THf6mjs&#10;2WNj/fv3c1PXxN3hTgz2WR/bsWnwdq49fFeuzcd2I0OFuPTi3yMHLuAXp1wr860L3SS5+EkX/H0W&#10;V77lu0Z23vowY6vnR50LcdIL3ue8sKEpp7vflK+f5Hxb5uK5Y9CB3/J9gocdpNrRRfv8iZHLlyzS&#10;tgUGrTuMOgcPf0k5v+dHjveTgx6PjHOs/24CP3Xi2NiObvAkMqydF2f7I5Cx3fSh2j40+H/xDj3H&#10;i1Od0KQLfU9zGq9H5jtGFrYyDOc9336GnwSPF2yiD7o+YKVb1omfSwNux9Pk6LOBPo9az/lWYU58&#10;2fIVHPGTLvlODGAbuH2aJvCOe54bAvdahPWdZJ1lTSumv8kbbNAyD/4mHxfk9EOJ3Pon9iMvmUm7&#10;dshNd4F929/0zUB96i6YtLd9p1PcG/PCMLziz2J45OncgayhCY/MywsfMn6h/sg+N57xqciaebD1&#10;Yobc+hV4N0TuT5+UFo8iQD7afefLYKVpv/DN26a6W5G53fA/MSMw+s7Kpv3Ea3KgyW7b1z/kdcor&#10;e+cfCRTyZ6osjwL6SYG8cJ1v+xU+JCr7cT2wfPzCgR9ZfHqhwvjjOL61T2ChWZz4Mbj+RmDovvMK&#10;18Nbe7cuMO1fwfFUWAprAzm5dqRHY+gTLGAPXdGRPrW/g8am+r+Aqmm4/YNGYeh5aDmvp8SvPByR&#10;L5PQgv3elzUBC4t4TeDRzPqMhM9+XX85vPB0OP31bg80pm7qSzNf5ErJ5b/K0aNfDhbsyscG8Z/4&#10;k9T2Td65biUbPmsrJPZ4ZYO3tjHOv+ZCP/t/8Pzh0ZuO8DHnSPnunaxOuxaTi09eLbx0l//ydb78&#10;lX0qdU2WioUjU30mPoautQs7bz0acxyJD+PX9WCespSGQunItPV91ezUfFIPuIM28RP+4ip/zi8L&#10;mC/1bmRK7UVTXffRTv3Yb/xB3TO9oE+5095PmD3Wbn+U9qdYtJXUnzaLz7nxhu37CloskuyriQH7&#10;QNHbc1GH37J5aVSeAB+7wOPDYrZV+S95JXPFTT0eXjcNX3q2YQvy1ThSvo/5c3xPGjuGTuj6veHF&#10;b/nR+xrLj4xFfHw949vQQ1dbRm4rwzTT2ubpRyvztgXYZ9nS2n45cSBQdAl95eS11yM3pmqrHp+5&#10;AjGNpaUbmGdLro5rZrK9SCko/cV6AMBV5w/P1WHxK8PxB2UR95IzDVYwbTrzt2kLNiqLyOEakzHO&#10;Azov9/cGpnIlbuFvP3bTyqF+U8vQy6dzvVQ05gKhw4EFt/hw52LrlO34yhee7Q1OQiLo53j63JPu&#10;wFBsxs0DWX5kKf4ZR34bRQf69cXf5QcZr+U30Lc86udNksqiT8TIjGhwTl6Yh/5ory0i3XlCmMHu&#10;8rVXHzBQ8Qk5LhkfeECfqb/xfAqqR/ihtWn4jI9sWesjI3j1m6vfY7m044nj6kTOHPcTn+vaV987&#10;tMBdKXM+12CCOEVo5nj3H8vbWF5qeE8MXN6QJhaMvevvp78UJmTfWaAQwm8qrDIQZ2KYyUMnyeO8&#10;uwBZRwZnA0biSPD3o4zj7gRTfX/v7hhmJuwzwaUfvCkLDYP5oVUHrZOOEsqpaUJMiZXFcZU69PGX&#10;+oRpO7fNJU8Q2qAag85gcIw74P1GBx+J/njkn4X9V9fyi+F3QaMNFu/S4+hQQkU/Mm5BkPpUn8mI&#10;nb4k/OZugbEnWatX6jYv4PlaOZ2SjdiFc6Ls6OGYLaUnjnfE47HthL+/PkkUW9UBizVfn5JBTTRr&#10;MO7x8k7e9svdpmyCtknyU45O0PzOQ9rm2qxBL7g+GTY7kJH5U7wNPNLqNL6T84cPHYBmzy84y3Ps&#10;dmoPb2dLV/sufO/WiCndhRIKRbrgDokXuI+y/+ph6T7acOxClpHHBsfCmNhIEX9SD85gqezotXaU&#10;u3CnXe7fUIovxh/ViQ0GepOsH3/8PnC5IBE/tekgsJjwlTfaEYgf7USBAA0++RXupocOU5Dvynfn&#10;eEbaUe4A8QuJLC6MXAlubOAuXOzR2knJ6kc2CwygM8AX8iKBdjeIxJeUzmudpxoN5/MKxzseueur&#10;k+YTQ3YCsBM1Ntj2QMnxyjOUb/qtj5+yt+TVYfATNZtvOb26GZG21s+k5bd3qLnTXxn83fSyyWHz&#10;QGocYIgktMZWNjBiXxOL1FXuQiiKPfF7xoyjszqbcfTaWAeteg672qiL28AoH9kKNHCn36SqfPFe&#10;Wz3jw6dsd0Rsthd3F/+pA1wffXRi+Pj1lu/GhvPGqcI/qXvCYn5vSym4zVdGdB03tp1xZmTRlvME&#10;3EuZxm7oPMsdV9ZHvjBD7xhWYX3AuVeC5s7W8PcBtxdklh6a5CjWkb8n+Vq68k21RfRAT58Zfx7d&#10;xVrtCNxv1/8pd///mFfbff+DV5F+P3LEt266j4lTbastynjZnX49dr3xxhdc6K1s6farn7L2aT0h&#10;NI2f5PIEg9SJvflM+4y5zYyr+k3/2MD/sUVPzzF8MYu9VhZlf5TQ2dhCRgnumHz0rw4PIkN76vaO&#10;wq1eucgv7Q0Mkah01VsEiMkW916R7/XXngT64vAnv9iBz9Ab+x7FKX/pv3w3X/57XhxyhLZP41Ny&#10;tJ33AsaxX8ef0+SNV2dDDa21AfrmFOZlPm4wMYnfeHbzHZwZY9aOU7Yypte2by+O9m0bhEdloyd/&#10;TdzqdsWRs3H+yGZO+kdpN/D2VdBgle1v6qH93PjbhRK48rYREacXf7spEnk2FffINHae9lI0Gyzs&#10;rv/mE57ziqqU0Ssw6yNL71P5tEP6R/pIcTJmf8zV74/dGKtXXb5w+0ukCbDzHX9f09426E1AgdNv&#10;9qna9Y2hMX4IP+7SfqF+fRQ+Gd+/H34uHophcGdeMj8vEJQm5UN35gX8D5z2Xro7Jwd392U6kWHh&#10;RrcPH8689NCt/4QT3Pt4ztHqb4f+j//ZV3P95S9/ye//+u310WdkW3+a/ko3Sd0zDSzfnHjj5xu0&#10;NZ47lmjfN14Jf+jTj507V+5xLuCm/zzTre/Y3fxl0+Az5Mjr/JnmfNph6YwNxuZgwUzdyO3pNjF2&#10;L0SpJ99ssLjRwPxs8OmM5fJ1rv3ldPa3PMAsHP0dr83khaseyse32EvdthuYXK4I7sgqdpF9YRLR&#10;Skcb3RdVt50mX/kKmK+VC03HcIfe+CA45fSfthUnV//jC1nvBCj/1sczlxav3Ugn/XhshO6sz+em&#10;xF2rhODl17vpChbfBJprTUPfuUFiZKzsx5aFfWw8sDGZmkJr22zgpvj5jd8zLe0hkzY5lRdcZKb9&#10;dX7qzVHNp1/HGe0k6i//Z36kzDiY2BD/0d7GEDDipLxr6MxfpdIKPcl6U9u4MOdGqtftW6B8kRPd&#10;a70amnNDAx7THmR2wyt+K9/ihWvKxo5oBqRyaO/xQfXTjvjsjQADO37qWB346nZyPKwVts55L8gF&#10;3vGmwZk4qaxxRcsEBk2vsZeGHpr3JxK3bsfl1XH9HiydJn5bP/L/WQ+Kv8zdC5yRf3n0IF8zh6Bb&#10;5Eh7tO93fJo9mm0vPCcW3jotjdWTui/lXojkp13YyZtg3oSHtPDoO64cEdhcksySfpfKvHFlnpDT&#10;kpJ+Aq/KJ58HC1IbHrdMt+/8nCfP3uZiCT318Y2LxQ+9J87KdeXh6RXKYgzfo8f1SstKM+u3xtvI&#10;bR7M7rTc9mocWj1Tcf2MVHQrn6unDkHza08GxwNb4GLy61Rb1G4fc4P0P1qNlvir/+FpHDcf+Ht+&#10;R/mPkvZ9JnSk2vhUbFnzmH7Pty3qP/zv4KqfMUj7mPfUSfqEcZu1ZUPnh+xrLL/G69jqXeLw2s/N&#10;TeuDytY361Oevk4Zr+ia+NVcEN2dGz7nhcr/s2nWqCNrn3YODzd8pvtnY9w6Z+z1e/TWVq/ra5K0&#10;/d2/2fymNSZjx/GDZ3vsMdVfz0GX3yVWgMaWo8PiLhx/Eas3qb+l2NLfz0sPj4As7Qs6QnSDH01t&#10;03F+eLm4E0P24kSUuFDQcTb0Un/V3PKv7PIb8wF48JUs7MvauzxR6a5ao0VeaU8vAAWnTplD8RiP&#10;pdJj+h6kvcC7cih3vOfwX6RTt/ji29Jo7E+AWTuX565TE/tDuaSMA798TDzKDQpg9Zl4So7vsegF&#10;zz84WV6/B+J3iEM4/5ErbTyeEElyc+/0/cyx+qR+pO1e4MhYuvoQ2eISja1h4gZuZn7ue1WPvPZZ&#10;a7Nb45wnAMPjt/5/+zK5Zl+1mOVVCStv6GGUVFlyuLre+RmHCnV/iVNXextf2fh1Ox4es/85/K92&#10;bxuf8YrdMmLgua9vz+GkHLhBT91Vlpqez11l2XcxPoh/9/hXmz4RDrlPZccEtcXaNydzLl+bnxhx&#10;te8pH9+qCaA1wZmDjN+ZF/76Lj5gDp6/3cP6Nb75S+LnFy7ix4aNs48xHN1rvh1is8czZMdW+hy7&#10;zIeBHEtt16PD3mhiXrH1ekNjkdhKL7jxXWlbFqnSDo84DqKZR5x4fPio3wugdD/F5b+86HYfzzoL&#10;H3JF8e77Pvk63kSW3pR0Cp6yLcx/Na9O+qk5xsPnSycKbH3HTTZMH/OE8NxIc9o1wNt3indsPf49&#10;dlidN38B/xB61+dru0jQONGYF7pzQ8nIhYZ5Ubwo+ZQtqdYdIs/jXZeQw3zIeGs+0Xhj/ZJ9VA23&#10;cq4+yiQPGUj1aT5RvlCmvpX/ma8DXr8+sYJPvyMsYepjIc7RJHFVWkZgJllM88lxaE8Jq0NHGgaD&#10;p8wAL5j29WYdGOaC6hhkNgei3cWH4uo0gNxmnTJyrSz4VG4HSct7zu7zI1Lxyi+LL6+ELl0KRp4n&#10;7sKjg6XUsJGKVb8Ndwa9lQeN/cAZG4z8t91uucBMmoWY4CCAN4iG0U6K0YkHQrzok2ecYAS85Bzz&#10;A21avd5k83DxD1PmHluyrxlxHHMXwjvwFT/1dFxai7+58mf978Gtf6wtRq+ha6KORssOYecti+70&#10;baJYyiWHePlcA3CrQ4ebxm5A0VieRczXdZ66vftQHZq+njo4RuM3KWWVT/skOX7COX7S+Q3+o+A5&#10;+X0UX4c2LKRw8PWifynHx4f9khFG8VFoDve87cCiBZw69LuASn9QfH8mLsw5nOGtvbrZZ0BN4dy4&#10;gPGkuWN6ztnBBPJpG1DwKkvAeqEiA0LvaE1dJ3G1Z8enPEnyPvLNJm8wy2TosfHcqIKWAbz5WQiu&#10;jnsBT12cJf8Tk9DwaZzhL3TJuRTNCuv4fRayn0xopQLs8gIXMUpXe9no0B7PejD4bpn+9oxxvSM1&#10;Td6YEHybVI2fHTRu/Q2I6BvAXBACI6C7eGziqx4tfHaRt7Kym3LaVpbo4Bj1scAcs5nfcAXLv3yU&#10;7SdaBN4kK0/5/ehCW24o6Os7BxZ8L0bnDvmhUS8unBuOXNhQ0sV6YKXKddrB+dpK+X62/PaVaUuw&#10;m8BuUk6WrVdXfwjAwC3tPR++8HsH4wveg7v0lxbbP+M2UVZ2+b3QmnG0srScBe92RW/x8N+NwZVX&#10;mQRuYZ2vfnKtWF9IWz1lAr9pZEp81O+1Qk2H5uDMRlNe9Zyn3MCWf2ULr8RlF4BD/rOvf8pT6996&#10;/VsuROQ3afmrC3z1x05Y+aDJ9pGXdA859NvKEhmklbF+ceYYv9Z/po1XTyZrX9bHkowD6OyFOTd6&#10;4iutfddmqTh18YnYazYsJ86ivzw8cbj2W7lK79At8ccX/pvYy4bKtMet19ZvPn7xaJcZ7rVIQZjK&#10;Mdr0kOvvbPzTT7nD+YcfPvspfc6rAD+0TaZ/ig1k5j/SLf/NC+Wt2/qnDurmfPhv3dCdTd/infac&#10;hektJ3gbl70weDZ6BteTwT/mlbqRPRewfkz8YGeTfrFwN7XA+lxmjd91U/3wU+cJab6wadvaeaBD&#10;L3HRZoAChA7N0lb0RAbzKhmfpy+NLKrf2niLLOa20i1n/K8ylk2W1SsY+8UXws2C6t5QCa3MR1cB&#10;arWfxA5LdzfVxfOxPzqTbPp3jMlpWzL6UVFcJJuNDzcI+R0q8zt89JPyMO9LssBYn3euHXa8wG/s&#10;/+n4qW4TWHi/nDus1ybTlxbK+KEZZmwcnOmj2+fID5ccLiqs/6qf8nlictokY130WDlWD/mmbrof&#10;24GzuS1f3byBZOjO/AGeupHx88Y/bfDhAzvN62PBf/vtt5+5APyk1bE4/tKLB4fOyrH5UzZl4sRc&#10;ODevmng/8oxdjI0qlD15wd3zPUZ7ZN+8XqH60qkbZYycBH/n32sP8igfW07sdi6tXdAYvFyszAYL&#10;2G++mXFi6bCBzS9jBfyOH4dGieXrkG29ecLO5dlZu+HxfWLEM6EvVZbUL7+FWVk3X9jLD/RBf9Fz&#10;L6xMH8qFObLmL62PwU07gvrbRP+xz8DsJgKePuqmQ2rflLFp/p42KI/0ZLxHh9gyMXHe7uBmy1kn&#10;e13x6nLpHr1dVHJug2FlQ1+ZNdDeID395G5T5pvP9AM6K4C39CvnNs4qnXxkdnD7zxMPKJjqn2N0&#10;9gbFpSn3WZ0cPzfa0JAqy+Gz9K7yHJRecvLzm6XnfGUC8z438O1bnthUAtsLxOnXX7yZ/YBWnK/S&#10;SnOzKxznZOhmUPKVR3n7Z3RuG6DrLzHgTTaMq0PK5NvPlo8ydHzI6cOPpvzW7wlfesGTa4HFHXnv&#10;PkryTcXJyfC4Y5x1m/XvbEqx34Ext3Fy0jxhdftp12vhj6fP0q+1rrITf089GLJOPvLnNGneKIQO&#10;+YjtAiXYTdXtnNy8pkDdjqXwF3Z9ABT/0zbth4GX0KkevDW8Pn7M/CPxavvc0gHTN+Adccqf4dc8&#10;odf12aG7eOd0eOFR/c1N02dXtwB1HH7gwvfxFO+1noteexFh9Z/5asl3bN9yJd3TOEtWXkK+ra98&#10;5XHb6uOPsz4HM3PRobtz57ZLitSzI1n4tqRu/JqB0m76Yv4WbvUBuzK8Pl76yp+psj4LHsdo7bxH&#10;MVhz4n3yuWWn/EmHPVxEdfOE2X7nmdULxiRNO3OuO46Uftpkfb9tiF/KxGfJBcXyst+WlNOmHRvm&#10;bL7XZ51N7DqynHnfExadpw7dr2hbDY/Xvyv6xHWcHt92es7pgn7TxEDBJ9K2Gf6Lv2BQ6hOraCr2&#10;8CnvTWMwn3VK2gfiMds/t23R0gdWtp4vgyHV78qQo5r71C9PccReiHMvpCqv0OTb+pCb2DetBeTP&#10;+FMfWaDk5F9YxU99lu8DvHsj2qz8Is/V9mvzbd+nbjmmz9J78kC7+hwhnnV7XFscIfSLJjT7iT8c&#10;+sqr75ElxXcdmPijtYRRE5wbWSXZyJC6zNtalr4//IfPzJn3osfE9JVv4IdYWbuY+N9Mb9/O2xqg&#10;s1r7U8b19SdlWbBlPTTzO3BgxII3eWNBb7w0YWKmLIl6wUv9MSL/mfLktdvoZ98ii+7aB83fS6uz&#10;2Cht2yn/eN4gsO3c+si1ONrjSusvKXjCd8zKfHATvXtj2Zkbb7kc3Xm74DmObd4a7096sJiSwIv3&#10;IXjkftlO6HkAQVp/EBvp2j4UvJ8zp5XK+yhU+VNHPfCrbw6u4y2bcXDKyyPwl/6H3tD3/dvkZhnw&#10;odBK/FxITWHLd6/Kb6UvL7IzqTFGPbmklWnlb+H5qmztGSmImRbWTduXvA+EsO+TrX4D177zwsDD&#10;rvRSzr5gpYXZViCV0VYKl4PX0/IHbz/FkNRROePVjkc85tco6UL0PqELE2+w6JXvkO+5+pVljiNJ&#10;Ci55IJ/0OGwccQNOqLcW7d58E1+1r/HUYenvG9qWXmVKnFi7Lo74VBc+DOGv7S5hU7e2W/yLbvpg&#10;5z1unC1u8Mn3uFllfdm+5dxQtH05tirfsQHaTz61f+LH+NP0UT7VG+yOotrjXgPe46xqeHIsbiuv&#10;5KNnRc3X8NaXZg0BauWpPR4x1vnaIT8vSfGj+U27R4BM8EzSfHoxJ5M/ZfaTdKbiHrylpTwcLmrK&#10;KdOLPLEDZWxIuZA0k62jzIVxXOVh0H0FDpDl41gAjPSXQtiS9VKwF7gMelOmDr6N7+pTbJQ+nZ6G&#10;h9s7RcKk+pjwltfwRGFlk0vkk57le1wtA0dWgcZg6mKKQGTTjmPgI0S/eQTqEnz1hR3dV+8rP/I5&#10;37LhT6ZxWPw2kKewsoK1+bay0vN1Urc0N18YdVLlD+7i94nfU7c4cvWfZ/H3xHMRTDs1XTg5O7ps&#10;UFe/tMKpGyD5TlkmAgJccAUKqRPZ4Kewm6R7hyb8pVHA81XZ1vbQDu7Cr7wFx2fY1MeVAf9/TWhW&#10;B1SPTzxpXjI8+KdlLxAyVN4E4G2Hraw9coLGbNrlzvgMOvxc232Wp279DsVuRLmLDw2BpjTTPjab&#10;TXD5Cxq7kFb2tNMes7n+iM77L7/NHT5pp7S9hOfq4wJhy0wuXSyMjJ1IMUiU2r6IrtR6spxjZatv&#10;dUmFuk3wDH77yq+3uZiAdG0SO2eJMDYIwvJoHvk3bblzYsB/pi5AHm2RFkwrnH6Hf/TV/yaOia2R&#10;METQ9Qpb9oRD7zd91diTeuJLcCV0dpIJlw76GtoSuD1uwRG0sODJkrK9qBGE6+0ByneSwp76lOTY&#10;04do9KJzfKFPRBx9x/Z0HH0CdieTsCffR7tvm+HrI5Xv0WXLnvVgyLG5Yx/6gHO8NOSLizy0oTk2&#10;QGPrN34H6qK99WhqH7l0++7IvOVLSz4qnPFD2xcX/NAAo0wuvbZF/Rh0YNTpl6tXEfo1uisHt5+7&#10;/j66fuIhbTS2GDkWghx8snxT9TH91FNfnbQExwYiGb7++uv6Rf04vqqj9UaRB3/yoLefVDXZtNJO&#10;1Sm+tQs08T+FhVEnVZfYCozxcu3Uja/U6zOXLUMXnLT4PakMMyFT/tqm5FTms/SfNJbW4ppAst3A&#10;3DZHx5MQU77ys8EdhRpHB+CIfQgpy6G+Xxls+NM7cflDXmv409ssPiO7CyRfxf5etfxl4rYLwX0q&#10;OrzBdvy8bL5+jfgcm8uN691+smMC/a6nnmILaW1FN/SbSj910av0UshPSK8NWxYYdOmy8w2/r+qV&#10;1saD/oUfnurla/scNoakcPg9vl3AjFUK37Y+MCtn2BUtEOUToqW7Vv4EyQd1uOM//J0+kybfDZIp&#10;I9uzftt78tcbSeSqfa4Y4Dy+KPMUDsHC2jxwb2pQdRqLGvlt+HvxpKbzxeQuQj/7lDq2HH8enUjF&#10;xtLM599dY7e5IFj996efZuNzf9qh7Rc8OR/Q3+fi8sZomy/bf+KzkXPbcWVvG4e1HOycT9vPHMRF&#10;F/51xwu65bRp8fQjx9LIOxdpV7bxz+nnKwN4i67FK/LBH/uMfzjWPm4g8xo58GjoD45349cTlsqV&#10;kZntViflaxvH+0G3KdnTL0bnsUOgH/Av+x1etQ0ioftMbDJ6TKk2XL5yaWQdeZ0vzhwz8tgUfFgV&#10;f+rgj1xoOAYAzhjRGJzjmQeOP2xcX/zxy3teuLJ0LXnmVSsvnM5ZQvMp+9SrFe9v/3H+xHXO/k/c&#10;aH3aZ2B3QwSMp/Se+I6Nj9WVnx67oLup+rSvzFpwY+fyZIvVEU75pI2qL1uFvrilPV3M/T43Uf2Q&#10;p870N2OqtqwvBnbplEZ5jm/jOT53bHF0XBlW1s3bdLRJE+LN1+Jhl52KZ8NAcdLUO7jbQTl5wL7m&#10;A55d6g/gjt3IWKaQk3jQ6sceLQtM4XKytGubxBn8Ch+ekvGmG7E53XHnOZYoey2jNf8mF4alyn90&#10;JRR++6ntA/Oajnpzaq8IZEf1/aRsYdHujZynTy7MysBOeLOPfC8wwds27XpAQRL8fI28UxT/nA3Y&#10;1p2yzYCzDz54gCG35HfHf41czsFNngNJmx7ZPv+c/7awtnfh+KIX3J3/iiHze6wj3/bLzWvjkKGX&#10;OKcJlRk/lje67C3nl+qeei2NZ9k+Aa6fjZTBPr7knP3B+/3bzg+URdbqSIiT1PU6QGC1D5zeOFDQ&#10;yBWcJ3/w7DKyhOfRB7k9fpNx3HgxZcNr12Dw/AX6ZT2iSTv+1R4hODbLvps1av7u8ugVO7UdQq9z&#10;sPS9lVWubZ7JORmXx103vrHtUQkjT2mEp/Ntk9IPja++mN+gpk9v2MqNoI1px892/MNjZToql636&#10;5ZODyxdqn9Dc/rcy0h2dbiinTRu/d9zQ7uyXDx3mM3PUoTfjRefF9fuM43lzTvsaG2r3gwdequ7h&#10;t/NgZduG4ktlCezqNmiDC/Z12guA7K/tu/46tl1YOkpzsdfRnDuSVja8xoem/Pe+Cxd/ncQXxob7&#10;RCZZVk+8nzT1Jfq2HyeXlNX/ku8b0FrxO18rb9umBG59XtOOIJdN57jNWRlWLjKSgdyj27T5Wr3y&#10;jYF/IxGfl8hEipUN7t2GU7dw8mdaPi0jgBR+pfmK7wvYgby+y/sB8NQP0MpWhOVzYY+87aun7IJ/&#10;wNbXH+eLfrfAlqCXds2iw5x0xVqbrN+Cbh2YfBo3T3wBu6z0qTdeM56bLWBwnaH1MhYN9+U2Z8/v&#10;S6dn4eNYv/QzYsY5vjj2uOk1Ngbe1pkXr6x8mskNXfCqb/cNRsbtF9jAa5MexM73jr547RznIdKL&#10;Q+v/jhX4dOxjt9DshacRiLRs4+91soe66W6VLTn6lKBjEOjH9rG3t06dktoF48Y6fQBsPjn4JF8c&#10;1Fs/bELrmSpz18V36S2DeeWn2vqGdfRH8YN46FXm8LYdnGVGx7jKLjZVh7HfUq4dmTYF5geVKXAd&#10;G0OAn3dsiB06Vh29Rp/UP3RSL2W0b57axL7TXrEv3xm/bvWLL3yvPawcrxwLxK/6RskhSNlLV9uj&#10;6M4F4Il3LpZK6aGJhwHAm0FaFl6RLUXBa1H5bV3nxWQ4egzEjLcdZ/IktLT2dIz/2YJ3etGd42EC&#10;ppYhS4r6MFOhX36ZK/faBW8LXEbO/OyEtsBjbONY7KbEzjOsySS6bdIWq78xeG7aoHslKU12sWft&#10;ZroyhFwZbzhFnQsdmcqfcElLqyf/iS+cYcJDR1oa6maeS/epk9++SY4pLx6Lngu2VHrdZlOH6uKF&#10;bs+cz3x36qaejrxGItNzTZobFMbonRQXbAALna9dgDRQZpIkrUCxfRguk1Us5/mr/GFmgKccPiZ7&#10;Ol6VD7LN4w95heTqvkYg5Bpyy668EtxfezGicsHzl7wDQXJP/CbKnwYwaU9HiSwuWOhcFtqvE5hN&#10;AvzyZuWtU2YS5BUJDVCXnpwa3Og5m1ADqxxOJ09pFOf5r41MBP0gvItv2qIXgM8EE6/C+opoc65s&#10;PivTyrzncqpMHpucyY9hfpMA1btf8+TG8HVhfpzIoqIL3DDFS1rae/4se9Y5BkPX8o99UlDa+Cgj&#10;TwOxuqTa5Tg+GL63/lOA81V6p51L6xy3nM4uUBz+/HYH7ZVDTm96ekWTtDQPi/qw4w7eaMI5uuQE&#10;x5a1AQ8SE22bLJ0uUPbkE/l1we0Tdc+i2vvYc22/fYldfZY/PMdk3rTyPsvQEZgC3cALmv95LSe5&#10;BWPwLox+lb5qMPwpGw76HNLwvYLUXdZv83t0+gF6xU2dejZ7nVYW8HgI8auT9qzwKdOHyFJmOe/T&#10;0GdwnglfNjeMUEdP7byv8ZrF+5vP/pFXVJFhP2ShEx22P4hD+Pcpq8C6sLKyf8ym3G/SkYFmv5pV&#10;yoszekTz8Bv9lftDz58k3zK28/rmGK/ymBDQx4DJ3u5QZKO1jzbvpCW2sedRPqHXzaPAmfC6m80k&#10;4XOv2QjfECxf9hw5lU/w7sKOjJV/4JcXLE9IVfY8KbF9KgVjz/Sf9/mN4vavynjkTH3IdUFto3xt&#10;T9ZNnXQER/xUj7+0cXvh9NHx0bHxwpEJ3vaBLZf3OOTk776cCWztFtvIJX5mg2YHR/SOCNSrzuD+&#10;2W9Us/PKwg7PtDIhODa887XJ6sYrtp2eNJ62cUzepTs5uaffwVv9puzlWK5e+VOWHadwHz30Bcex&#10;26F76Ze2YKMPuSkEH74245uF0PigOy5noprfMozv/pBX2HE/fH3u5Dx9OjbTr93J66nj9svQHl0r&#10;QlECfdOx8aMfJLZ/9rN5hfFyxoqf/OZb6vQZMWA3SKvU0bH6197i3Y/hNRcJ3DA0G/74k2nGwpV5&#10;dDhzoKPP+M/YDl2vUQLHLvJn+zlf+KW5CwznqY5Uwd9K9okML3ACRG99PN4w8ToXfZ27GCV/m/yt&#10;9jkyrD9vn9vYxKB9QoZpQ7dtmhjRTYDgV6Z8jW+IywR0NuMi3+0NFqEz47UL+acPDNPKz5Ybaw+1&#10;Tsz7eqaQnItgozeZ2yewCf221bCc43L3Nf4TL7hk76IgNXAILbcA5zulGRWmDaZe2/z444z/F9lX&#10;B9oTXONr6E0b4x17abB/kja+Lhj8PgUcAd2AN/2HXGOHa6F2aH91XguLn766r/p0kZetf7VpGeLV&#10;GRMypg9abOkDf/vH39u/vOrfOMdu0/54xg5BFmO1kQ0bdjLv43NoOv/113ltKV9cf+YeI//4ydql&#10;PpRKNNdmxHqdRp95BfDKfvsr29w2t8mD3tJGa9pkxm34zldm9bVVZO8cI3ZefjNXHz2V/elPfwLe&#10;+h48vtBlCzHkvig+c2N28QS7erzXLiPHGR9TDm7li8UK92ARH9p4krY96xTxK0iFfdJHx+dF4hen&#10;YP0AyMJdG9cHF+3yST9jz51f84XFYZdJxjaznDuBWVu2j0VH5938PzfxLT5bhED1YHfjwv00+tjc&#10;K1aNw/MmqeGFR20a3vvGJhKgW5kjHhED1jGodccKcP2pdNwLDAG+cR2PPuq/++670sGPjz3xQfHh&#10;ELttHGRn6KHjogEcqfqaeUVXY2MgjrzDsLTJVV7jMz8FTkJrdJu3qPz5z3/57H/8y7/Ux3b+N/VD&#10;3w+bwvEmDuMBPxlSM8cLtRBlA3yG9jJa2eXaTTyI6qE3di8cpNR3zpiClb1152v1flk2ZwtvnY3P&#10;JuXsvEn/aFuHHzgxlZ7Sk8ass09cyZzZPJ9dPOFoI8U4BK9z4+Rtz8Q7/oUuni6w4+cY/Pt37zvf&#10;GHcZf1necmOWJ60lNDyxs0mducpcAB6bwwHns7bBS9wlD96dmydXr2w2yNd3RufyMhdKu+q/0tJd&#10;/ptrv7XTccNWRYTiWNvjs/Iol8g68X7WNyv70qpsMYx8k2PzNTDkCYXeHOP8Cdc69jvrweU9dPAd&#10;W/PN2pndUskPu+Gderadm2fHJivDM8eHfYfG2L1+cegrvxIZT1teZTkQ/0onevk5JMezN5Q3qsRf&#10;vsz6ZudNq3cYNoaS0dyV7tHoskH1S9nOszYeVM74DR5rk94cG1xpvh3d/WVlUro/f3LNscia9dPM&#10;+xJH82e+sz4D55mWZ5i3OBJPnnbYupFNPzy+bI3edVLapHrPuFFfiO2tzx233UKt+zHnZu1P837Z&#10;nt4wFYMM7fi7tffYadrzSBhS6zOPPGb64Yf5TU5t5Ck/epDd67670al9/QV2x1dPCls/4OMiUHU9&#10;52RGo22aXFw1hlifsI03nOyYzs7636ThIX7tHG5pHYArC9krTXy9C7Sh/astIQe+kjq+cU6rw9YV&#10;4BNfZJcKF0S6dV52ONRWKStt/e8hHF3MG72ty2OQqyl8dPm3cW7pQyXb05cu+VLhT7KMaAqCep9b&#10;jquqtJwVJrg7V66vBad80IJvPpNcyuiQGwTGczYeKPfEb2YEDq82Xv5DJrIERptctOJT/6mE98N2&#10;i7O/Ibp2HV0De2R+d55gHckHy/G2vxI4m16Up5APS08Y8m9aPZb/NUc+slpztyz2mnZLPMMvnyfN&#10;bdMtd3HRPKjnGQmm/7P5yqN/WT8Ys8XHkXFNNCqtXpuv1P/5POGpNhAHe2NVCHdvN/1a/svnxsfY&#10;M+fsUplTwO5+19cbLi57EYpeJx7ScC/grkTtJzmZmBHfH0W2+jc+8OX7Lzqe9D4tsUOMC49EzOJ0&#10;bhc+yvJf3kus8kYWybH5Wfni+ZrvQdo2GxD6TAX6W3dAmxmbtNnVvqdyYb/+6puL546V6ha+vwEc&#10;nfAbm2RsbIwcQtaM7fdwDm1Z9U2Jn6DcNF6yZ3feCE7OxJvi1U70GXsUkqoMeFLbKaezRzX7Rd2b&#10;ErdSrh3MFY0D1iV+z7n4DxqUssal28o2bSROzvj+UxW3Z5J0Yg47daxM3bTe+P7YeiUk73yU4M2u&#10;1TV95qM+Az8+XPnofui7eQ8c2T+ViLRqrNxWI5tqm3MCdtPY71GwFa/yT9kZw/WZ3Ye50A4TYclQ&#10;khlkx1c47MhvYrDaoHY4iOiRf3VR/JTXeWU5hSuXfPDyvVew+c9DRrgS/hIei9+CfC2v5V/9Aqd9&#10;Qzj1OWlam805uKXV+Z2+C64isP7ob171MfuV4qNxvlDxyVmHBSrlvzZwkGV4oOvGTWs7CS1pRVkZ&#10;p/DodMTUD1sfWh6U4aPv3r//qrC/99W730keJEJKmCJkIrQDEMEqXEANxj0P/PdZYOekhjZZN2ky&#10;WOzExh2NaGxwUb588DCAV+iHgMtL7oJVzxmCDP4chs7KqMDGg3NG1hHVm9wvD53J614S7uYAAEAA&#10;SURBVAjRclGDDL0wk3OvEQxgYekAx4aQzW3n6tgYjs1oMnBqk8Nd/O3FAeUmppfMwatcKdfZv8qn&#10;m+L4RKbt5GFRmmtvm9udiEWvtsNpC7TQHjtmgZYF8p//9Ofi/tu//dtnf/2P/6jef87Gl9frBrnw&#10;NoLZZG2PBt0ESgldH0ndpoXfum1LNlb24Y0FaCzyoN2B4tAqnuMHTWUW217RAa8pZUtz8cF1cRJ7&#10;s9nYduTdV0mt3S3mNq38bZ/4HzqldewGjh4WeMo1Ljk6kQkMvF9CD83P3+uMhzI3YRr+IiPf0YuH&#10;OOxndSqUstNegkr+tKeJk/bvBnvqdxEGZX2g9GNbkzxlBgqbIejNRf10cP6UQMIPLWb6W7GnzQkj&#10;WJsceRWaoPB5niyjcv0u+ZcnPlDxQ+4GF0d//Pjj0AlPfYUBtM1O0MnINvqIhQJfpQe6YLzS9f2b&#10;9LHItk/f0sUkp/4DMB8TMTdotA1wSRnbTEqbhzYem+hdVO1z4Nb+6NJ/afFtH+V8WC6WPJOLv4Kw&#10;9u6FQDLVD0wipjH1m9I+/NibXurx/jETTLnz+k/wVya8wLoFRdlOVvQXdnPxFD0bEtqTjafPx2cj&#10;Lx9RByYEpizlOWwZ2vWh0ON/lkbOa+fEoCYLnCAYqICgJ62dxGqy8cu1lU1Z+jj/7rvvG9O/fvP1&#10;Z7/2Xhq0EkfC2+L+q6/8RiLuPAjd6VMfghvD1jfw0jb4+DxjinLnu5DFE7wyn/WH2k8dB02iDxzl&#10;284mfOsDyvyG0vjvtP/qzBAry45laOK35c1Txge1Wzdhj03BiTtsgM/SlRfv0MlJ6/5/yu5k2ZIk&#10;SQ9zRkbkUFXdwm4Iu0kIsACfAXxWCoWPRiyIRW8IUHqqqhwjI/h/v5q6+70RmdXQe89xdzOdTU3N&#10;3Hw41xMH4SXe4Yg5Fx7wWvpbB2l7dNw+d9PwlwvzfD9vkUAX0eUz/jsT1Og7T05o407LYnl8rb/m&#10;girZFngsMPEzPdDLi3Ltu6/eZmzJk7+Z8P/wZ76P7MTQtznp+T4LM3/64x/jn9gTffKqkcaQOAI5&#10;LHz91YzBYhtYUGMLOdrKGEsf9pDvt371BfnQ03lyBNyff5qTqxpaTjNent3oduL6FKAjsSco2alf&#10;ciwf6X9sp+T2yfltoGk//t2+vHOGREf1o3vbP+1u33zHSaa2pL+6PcFsu47Z1WpzijxePtokPNo3&#10;g0EX7fjGIOPGk9jwPjn7h7TPD5HxdWLmXfzw5s1PjevJvRaw+W3844l9T5Zp9++/z++bfeWkeOJw&#10;26YqkRsRdPzpfX7rLDrtzWDf//B99ercsTgz3un3pQm/Af7SDnxv/LSY8j450dhgjEsdxCAZw+Zu&#10;zeRDY87JE3Lchw/Jy8sSp+CPLHMDuo9fPva2Zw6aNtCO9OczbTb+dpyCxJs+O08t3czpIYeIB34b&#10;/jlOeUKuvFJYu2Jtt161/BLQBSfy9ZWFZ1sqo8aMX/hE54w1jaujjvrNb8ujMVLaWfx1x+1PeWIQ&#10;iRsuvk4OMY79MTc+Of7DX/0+xz998V2etu48LIhyjAtH2pSm+vjHjz/G5unj06fy+37f/dw4qt7R&#10;D4w/+XDysBhzESa3UkwfCkOvR9ZfPc04/Wt8jrZ2Ru7o4hWVM+ay2wfsPK/tlGMxMHFA5p4oDo/G&#10;5Vn0xnv72vpN/2t+ODlMm7Lv69wYRAf4O0cfvOmn9N4FXnzl8YXdf9oDB6zO9BJz4mdlkjP53bg1&#10;OfX98Tla+vCnkVk93YyfeM9H3InpyY9k7RhPdzbLmcak2hQ7d/609eZ1zQUnnxv/Nt7ZZc5BhrjE&#10;i1lrk3LgWB15Hev1+3zabuFvbAB9Oj+4fMA2W/NCnyevREd5rhy09LUQDpTfnxad48Ry5iLqyEYD&#10;+J6qtvK5uZvxFN7GmX0xBY8uq0/2Tm5RNn0Dz8Xpwk/8tPGLx/aF7EAdCDFc/t94xuNJtxci6AKc&#10;o/718T/dv0v/+X1+ggGYI8z8ZcYxvsVPW3/8eWxxA3HzTcq1f+P08N7zIL5+/o5on2QPvtahhfkf&#10;fWaeOHppW6+ye8a9OOJvn/Vd7SAPv3zY0HYMztpY3NQt4KNu+VR2KsWW8c6bsXquK6ZDB6912eLP&#10;fsA3QNl1zhT83gCecjGH96UTPeGfnNM+cHIaPLaaH14X+HIu2kXD9NfKNadJjjCu6wv0QtNxKazt&#10;T9un3Jwmf+KQ7wHp8i06wC+1/egl98jf6J7+FWtolo4u4485j5dz4KvfXDnzlclfb9+Sedo4svb8&#10;a3UY3ntDwYfkn29rr3r6sRcOGT6/N5fI8bYJvCB2I+7l0eF52iv+ZhMavPDQhi46yEs//vRD+82w&#10;cQP/5COy1Tc+Q9u5dWx3A4ccRs/eQH9uCGhZynd9qAo9vvADPX86MbRlaPWLg3JRRdWxW9umvvSJ&#10;K4B2/dICPjmrcvqS/jv5ceS6mNt2Soyb05oryA30eZ84Ac6fxAt9zLXUdyw87YfmYx6gECu9UZiC&#10;gdXF1qv5tc2u44zvzR3mZzfwHfzpP+jp9dW7sc9+CqZNY+q+iUtMN/7ZZY5z4rr00cvf8mrOT70c&#10;VN+euJ6b2cRqYjK61t/JmXwTprU1whNDyaNvJw7wrL6xKXu1u2NlbuRjo7r9aA83GWKM96wbndhx&#10;QTcc+Aao7zmBnXO87Tlzj70Rmj6Tc7Qn/4w8vKYvo5dXOk/lu8LqkO152hCddqODt/qAN++Suztv&#10;GH3Z2CaIT4cfrLExRX1rRdSArFTl+P7gaxttYZ3ic0B/OatrR9nmYNDOGO4Gf3OSr884S09+ND9o&#10;bLxiKkZnjDT/kfMm77L1CZV7fGOsSsasH+EsLnpk5fllziO/OG9Tip3aZlmKK5919VOvbZPlib/6&#10;nUeLYz7qOFSe04ZiG0N4ZIlReVS+RT/nCZPz8d5jVqp3gRRt12aOTWTozz2XoLPxIw+giLvhO77H&#10;b2I559iZvzyhrczw484dk9fmoY1vIqs86PNkkH22AHqsnfQyR7Le5TxPTMgR5OPlTU34LH5zWs73&#10;f/9t3uCXOsfsgC/exIgxuWvMkeNPf7FW0NwQ3+S/cdfzHrF3dGIDe1ywc8MUUHbBY9+YMG2TGM8a&#10;JsB3vrJJDIHnq4857+cPuWnaaWWqscN/4ixtfPpA57FHrHrj6RN688jJH1d58Cr/FIgd0Pj8KjGR&#10;K2DiDT/8lUeLFzQlUCouMtbU9rBhZ/eryygmf8xF2LRRxtMgtL+i5Zs+whxeM0fNNn8LfNz5SmXR&#10;wWfm8htPo5u1jdv2K1aP89BEu5zhxza70aEfpaETG+O/FDwgpXdeQhMYvFtHZXKXNhn9lKyIzC/0&#10;x/b90R+9WJ6+NrFj/HCdCW59FZzKySs/dr4U5uXf8ujbWH3qN2Kvb3bpRl+lfRbYiY+PduOK+vH4&#10;Kd65+PZVwgjVydHyZuLAx2uhzUd/jgB9AFSvR6whU3e30/oOu+hxbJwxavSAu/kIT+POPiCz/Uw5&#10;0I5o92cRlWkibVbeqQPWcel8TKzeyuvrk//lFDgAfZ8SRtf2iL2Zw+DDZjYp59e+Pjv7XV9lT+o7&#10;58mWr9mJ9wdrgvqG48QJPcMkMsHITQBdR6ckx+nzFA9M/maa2JhYz9411sMRZx2pzviPvuX9Hlq7&#10;eGyd/XjnaifHv2Q966efxY/5tfVTefGev5fd0fera300+PQK6/anImXNp/NUOk97neLZxLTOYSJ/&#10;xxE2yYXeruon7j6ZFWxA8Yv9N29m4XUG3DEY96kzGZoOsMerwBhusemeSC7v6TxprPx9dZ7Qal3k&#10;NbmESV1YZ01jVOZD7lMeWf4+B+0MqYADlm4bXuDNAJ8APDgNhnSOHrsbL3opa7LkmOz3ZC/7trNI&#10;LIBnUbPJPrZJPK8bv7ri5e80Mr0arpfPU5d94ASmE6oENL47OPETpLkzWgCdAAnNyLRj4pcFkAwM&#10;FuOcLLFDQu0TxpEvAYagwM7Vb31Bzu4P1nwrq18iF9jfbV/XfZ4GUO7Tdj04RcwXHvR7f3BmMEy5&#10;jk6pltfdl30rd+LkloknHzpBgaN+feX4E1B29FE/KEO7tlT+EgahnenQ1K5H+62M48qj+3VUI0ZG&#10;dsXq4WPSAdDvHeYXr9r/0ka4ZMOx3fhencUioCtYXjxQnR881Y1n5rsE8PguH4npR0/wBWA4ZsOc&#10;AI0OK6cVwSFD3C+sXo5T1XaVrHuB/0wcV3r1ISCwer+k/zQ+i5yv2ob7w+Xqnm1WXWMDGC/dftr+&#10;rI5sg6O+khl69zfp9u6rxLYJPpDLxFlPsLZMX2zt0SuoPO1kRLbsyUH8CzqBjZwd0JRpOi6kx5/7&#10;hMoM3F9/YxIzF6399t4s9k7+5X/402/wYOcs0Kq7IDp2mrFxlwqWQEHv42AmjMlz6Z9i1MRh8x+c&#10;WSg0gTUJyYWMtOU3ITUA03EWod/NIE1GcPqBf2RmkwkGeu12f5RXj2zvE/TRrceR47XhYrSBGYaL&#10;j3ZB2c9ZRP8li15wnex9nfEMjTpt5wkR0DgLn+aN4O72yfe5f4gmNs6EoTwOr4ionY2hIh8ZZx+v&#10;8qtfJq5Vpdh36xZHf9txVgxrm+13q1Pty40Vc/fY6E+f4YfnwOg4vlbSMao60Pdug9sW+X97y8M/&#10;CdB30UVM/JQLsd/lROTdd9mv7vpEJqjxt/aKVtOXIq/j6JFH/tiYbXLCzgvWJvW7sEU3fAA8i94W&#10;lhSNP9ROPdwvg7MnM/iJ+RcQ35gD8NvogHZw2D60kRXTcxi4lXZcnuE7+fsl7+WHTy+ypm/sSbc6&#10;UybtYn/nR/YXRv7I/TkXXyGrV94TlvQv6BZX/vTn71pnsRCvb3JTF90bD7kw+WMuDl6T/hB1EdXi&#10;TRrI4jhf1rcYBsjYWHM8v3Gn3VtZ3LmIlZyQkyo5qL45vselucM2n7mphgPNoZJOgy8mLHrKIcpL&#10;k73ycdFn/lvSVqUbpAD9CpIk3BxPrpvisKs/pp/c/Urt7WN0B/8s0mJ7XHAqZsOPPTlbuVEE3i4s&#10;wXrO4xybv5Dlg/4JexLzzAvPevuf0+M1zh5/2xu0IsvYYi4XML6a87nwy86O5wk6/ZHZ3UYvuln0&#10;AcwTW++yANk5bfzLhxML48fpZ7Bv+4Z2Fvr0hd/9bl4JKe7BLPKfeDzzgvXf+qiI/ZpGvttpYrxt&#10;cPxPp/UpPBebgfK5yHdOLLVb+oGLqCNnR2TYo//8xMJ9Y4Y+amFz9bLlKyFuf2IqeScFe8w/9q+4&#10;DHf7ynzouvU3zthJk2+zuK8/uDFv+Sp3wqY/K0OHz9MPy3cu8I7t9NsPnf0WWG9iDb/V57klRxxb&#10;cLZgQY7j4iSGN57MZpYOjf2F+msPsj3NFJwp3LlgfRK/2z7zDbmQW3qIF8e2uV599lfu6DL8twzp&#10;U1Z5pFD8wXnWOZ65rPybBUvEATqA4X+36fIq3tEjLAqdb6esOI25af/lefnzENiQ3UWNxJsYfQ2X&#10;vOjjBt5CCP1t3caCp9A7tqTeQv2HLGotTv0cml+D+u7YznpjdohHnDEmfxt/6ouf2vWPLT1qS2KY&#10;XPM+W3Ho5wjA4q9eaFaOefPybeyGpy2Qt5wf4jnzzPAlL/V4mXevddeFXH6KfzvvyP7eIGBod+MU&#10;WWjLn76n/zpePTFdnfAC8LbPbd3oO32jtsWBWMvtnctET/7rAvfpXztWTNtww8yHyyv4IS3IpZ4A&#10;kQN6vhQ+G0urP8Tm8si0mEN2fZvyefoql0zOBVS48qNY4RsA10XTJz/ljq0PfP115szJ2eTu/EWb&#10;aAvzCPMPN/7sKzP5ZXnzV28uCEYvsPR1oHMOxFZ4G1u9QB6Z5IA5h09uioz3/OCPcYFuI7/+SRle&#10;HWOC07l+7MvJQWnVLbTNop9t/7INt1bbXf6tz/GO4c1PsNAlFsqnVPMlNksTWW3DzKeuoAzKnq8N&#10;Dsbk8kn8n9TXWAnBl+IsBd6k81HMx7avMqf+8MvkZeM5XtxA1/pQbMUXeM8F5rJOWVglrhoLwYXv&#10;zwXX/qxS8FsWWWW4OrGB/oG10w2aqzMa7Qrw/lzuUgdvgR7a18fFIzGBVkxbqO8T8dFLfK1M24n1&#10;0QW/6+1TYVw/R1d46DruV+Ddt1dnN/g13IPLzG3DUJZCPAMy8Nvtlj1jqIj5euo5+9Om+jb+O1/k&#10;hvUXvPKnxHkqye7ETOryt36jm7rtDyt3tiNryzqPbMgN/5Zr1pT1Yswi/sqWDE/GemI2GVzgDKZ4&#10;DNBZ/13dpvLl9/jgZZkjNoDP0W7Z07+L/4JfCq2XmHvOudbNk387fzWHdyDKj/ord+Vsvtjyw+WO&#10;hxWOS2IWI7RPb9Orx7bns/nu4nvoqk32neOsDhyCt/sbxIXP8l9+o1fE618ZtLTvRU+3g7BlvQhC&#10;5gOvdaHvTdeP8jAq9Y6D4V476EUOHfBxvLbOulSSlfJDjwkZ+rb5XyqHNntXzBZ/zh93zOgYLuld&#10;sNYrWMuGl5LOz8t/5BHfi318kwN/8t7oi+KAuug2PpIfp69v9YstptF1cO8a9oOVYw6czvEJryfe&#10;4JfIbsHrqevL8Cvu4bv1vUAeO9TtXDcH+Z8coH+U/ooUPkhuv/x1OMWOHR/e5eadyXtuzp3125Wn&#10;zZ6k1amVdLAjccQl/LJw9Hlxnh2kxmf0W1he9WXoHZMnD308cw64WBsDenFxhC6LT9qh5yUkJS9t&#10;vxxFJye1LNT1EV7VddhN3GW9tL40RuaG76CQT0e8e30l/Lds+HBB2uDkwEu5z+z0+gn5p33qg4dN&#10;P2WMBu3NscF8it1vcjOAP3MX8Iy/LoEEtzpMGBbn818vEWpHaIW8FvyQt/VRrf2hJS+57AXml6W/&#10;fnTF3dHvs5gP+7eeXsAbLtm10JhKpYu9cdLlB0+Gf8h81TmNHCcPDQQp0PYTW1lHAo3r+FZ5fWlO&#10;kb/BLsonXyJYjmmbpXa2o9uW7bz3E+JTMD6+7VnTNx6sMSrDb8vksN7klauvLTvkK3P0HwEd39Hm&#10;85wjqYXnYYziHH3Yuz6wvfrx4YHPXIAfnn0FdMpeQAfaEAMnGFX+dKInLhSd7IIjxDE8dDNRHIwa&#10;FiJ/C1fDphzuXpjdxHdjLkWCOsFQXqdo9KvAKSHjfPaCWApa1/Lsbb3JD2hCOpNb/LZe3fO4+h3e&#10;LgZJurr46mALxu6Veftj64uUr+X99NPW7SIFd1EfThcPInf9c8k9narePbbi445LCRCtJ38smHki&#10;2N3FJi8P1MuG8k4HwvvLnASCp96rs/JnW/AZOcB28ZQDugl45c+Puj2+9oP3xits06nFCBvWZhMn&#10;HV7sqSt/MrK/ctXbR7NANh1+DU7TVZfF2Uk9/ZJP0qFSk/2nrfgWzoZe1IEzdr20T3m1sIUYeKFn&#10;+afwUV+kx9fS4T+2Dh8TML4CcMRL1LnkXD4JXeMreAbnHF5x0pP+9/FtziLmAiX9WJm/4M1kfCZy&#10;P/yQJ/zX/iOTjBdwbFwZbN227CtwRvWSrF27nRi9EerP0HdQqA3T/pUJzSJP9aRrPvHH/AB96mLD&#10;/kbB25RbBnGXopNT9Jus67/a6w6bXADNa2Z/jg319cGDy8vu6v8yizQGKjrTi886MU8ry6Xo+I+f&#10;/JkIoyXTIoh6+HC4am23VRa0wsaucjrTUxmePdE48sKh/H7O4GgRB9QXkZMdAqqXuMHngtTdukz/&#10;pat46EQsupVFdJ0nyd9nAXvyiH7YharE0rU1iOfDBz54xcnZn2kE3dny/Fy6nJ1L7xw3ZuIP/Mc3&#10;09+hOob7BGX1U3Tj57ipwG/iCj+5BF4srF5LvzFK16cOK8MW3cU0e7WrZcMFjrtjy5/tsRfgje7m&#10;ceuv7sl3aflPLOC3C2erG5zmxMoYXnMC9Dghi8ThS4NpA/KfOqwtDxOqJwpA3tqILurECuPKL3nS&#10;4He9yahPDAdXW5scf8idtvy+PJ38zsH6L9WxeRaEZkuW2Gheyxs1TMTVk7kgrpz8GX+LHQH65J4k&#10;sHXttV1b0T/r0J7/F/x7Ana9Qh3N9JPVwfY62V2lst16Rfb75oC29Wu5Q6Tvwivd2a7eMDzBwNZU&#10;9W7Nb7OI1nYP3U+e9uXcfCzYGus9CfO7XJD/8MFvQ4dOI0X1iZUZDy0muvBhQW7u5L8nzrdv1n+e&#10;/p34EmMD0w6vbR0bJsYPYvvZODiaJuzFrs/r9lz819vLN6fCcXWM5f5iYuGpC38MnTa4OSYMHjAH&#10;XvG0oF5mitcqoz5P/D1BmXZfverX+HgX9hd39dny58mk/a1ffFvlTpY7thzF7f8W6Gcu8P8SPO0E&#10;nrz5qDgW9HPBHjv4cvrC3ebP+f745TkmTd6Su0YGOZ7Q9wQSHmLvb/7mb7/4Y578/+Mf/7XHyoWN&#10;/rPxI/fyoVymDF+8hv9otTpZ4PN64M07yu3vB72bFHxmMerOU0HLDRD3kzvL03YXhci1z86nHjvv&#10;8PrDwRl/2H/a/3p/eH+KA2/iZk74m8uNY2mz8YW+Gt/WX3Oxno3NH+Y01fnEftqQHP0KDrJMP8Jn&#10;+yxpAx33zn51Z2/+AFOaW+pPPplj42Nzb3yL5s3DN4dVy+23LWOHLV3kFHOF+oxiB6j79H/3oz+h&#10;xT19dvFVUbM6XzwUDoz9M5baJ3v5L46ti1RddIlO+kLHmWMP2ded0UcPZT79yy6+4NK3R0WpbvDw&#10;HdmDR2ftazv5f2NS/rxtWL6HZTdrA55kX+c3qdUmvYPwEIhXc81DmH5ubCB35tfvvZHj+IWen4PS&#10;r//GktjCDpquXaPztoUFh/aVyP8ygWff/JOsWhhier9Y/I5w9F1gzn79GjwLoDsfa/zjqa0oEMAb&#10;7uL3t2uPTZTsXEg938D3F/t3jHEBeHltWxVx2Hf3t77IRz/ygxk3Tv7K/DFyAFV3sXFlKUdbnIbU&#10;6bvHp/jxh5v7NlbQgGP6HORbHzWv2j7GP2vvpVvppr22nTAQ3+IBbfWJTurJR6tsYcc1az5fh84a&#10;QedZycH8iWZu/h3bZu6QxbvcNGTehRe8tnN4m2OUf/bJUt7P6X/qGpep00fXd09cNzhsLtp6+vJZ&#10;f7Q3PHsBMFt9GxgTyHGB8XX/1h6puuxeP6C79RsfDQ9zrxCof/ShWNQyetNlF+HYZNGfEHRvvond&#10;/rDYstgL1DcOordWsBblIq32enPmecZq/Ug//WgcPH1DX7F4/bs8QdJ4dEPdWUxm877Bp4LIonvk&#10;HRdF7vSxecWvMWjax8WhjVm0fbqvyk+fvf0543dtPPasrNfbuTAxNxzW3vBz82bfHKLf5nh9rI23&#10;nWPiBVtvWx9r//ip8RUsKvRNLNkqcz690Hhif6D05KVe5v4qfr7hptmypz7lc3RdfcKR+lf7G8/n&#10;PAQHfp38vDjPuR8ezk+VrRy0cPVFdvDXb4GnifsXInTAnLb8nL+cOJ2aT7/HjskDaCyKrG34zX4K&#10;zzAz/Wf4f8ptSuijP9AcPb6br5ZmdW4/vgrHAHUL05eHj8X6heqag+qnO1XZ+C6ymOEDnAPVCye/&#10;rD8qn57x8fZd+HPejMdgrsSeV6aevJbZyqtpO23WC0G26PL5t4K5Ofn47sWG7Zt4vdCt+g3vS8bq&#10;Q2b2AQz1fPG56GmuKebciKF/rp0tzlftPGtkW2erHH9b4O1Q/Tma2DE2zPx2bJgLxPa/zDicQbJ5&#10;Hh3y5rkx5+K3fMvrjOW1teLi2xCO5NDbSxsA5i9cbRhNb+ypvfyWw6WxPeYsi27poD93+xle9G/d&#10;YdRNvp7y9zwXLiErZ/WYY1oeq4ozYxQl8O/fEp4yjSBCjQ2bwVYXvDsfOf67hNaq+YILNp9P6fih&#10;up6Cxbv0U15SDh/7D+onG3o0X8i1oemaqPzYRfSZz+5P4FzE9d/dmPJGiupTO3gS3/WY9cnZTnuM&#10;z/CDa13EQ3JeS62vy/s7f8L7OueuTuMT8qpjdP1L4Jy74kO6PmqbrU7pQ/TueX0bzfm4sXds2j7/&#10;lLM+VxaNn1Wf7K8v8VuIxzi3tLmNeIurh4Ndk7grfn1vXTz63nh8S07f5HiKq+shsK/e9Zte8D4K&#10;sq36Lc3pF/jVKSk353Txtzd35Hj8OdXMbJ+sW40zac+0o3Fy1zR2Pv0+cyJz2d+Cv+h/84xfhTMO&#10;vmj7yUclYWuuDewYIz7lho4XmcfJ/eZwLySE5tn+Y/vNs34Kc1u8jP/WVJ80L9Q97fEs65jQ+Ej/&#10;MKFfIbMdZhy9DTK7aTaC8hfRFz8XPoZuBtNnUtjyBsvpTNtYY8AsCOK6E53ShDunmfR+nQ4MlO/W&#10;niABnGigMwlenJE3YfahSmuhfLIPp+4M/+KlrLrgdU5mq0PKdwB+8h29Y3/o3Y0M2JRIK++tn23q&#10;zskI/PLdBgkLyUOQLq6kDSSpDWL2q89XbHZSPU/QFDFffSVHttqkePbhA7Y26GZxzt2X2qtPDSSw&#10;e/K8uEFHR8eRx8tzjBV4+mGPt93Q7Gfrlt/yfCZIOOo9pcKu0nxF5rR9d9whEX36d/R6yoCzvLNT&#10;khdfD9tW9ot6vPspo1Zd/HKEvDZk2xOGhw5t81e5pTKEWWnHH/g9dav+aWdtv74juHh2Amuj7cKz&#10;fnF225Nn/UCMnUEZ7R2/wUxd8U+c4NdPCqmov9kRRx2g8rpnJ4PtE0nGktcsnuGTuLBMHvwOqhgo&#10;jbpr0/J3Bz++u7gw/RSHIOd/fVYG5XHbrGzuPm2Fww7Y1SM67cXcUiRW1l+VnZjayXMHoihXWXjQ&#10;O1t3FdPcRWJ5QtmTFt/mlwwishB+7ua/2qd2JZGnXj8HLqbvwpc2rtvZSVbxx1d7d2b9QrPULaBb&#10;8Jrb1qW+Cy5pZ/K1+du333QBvidRqe+TBn67NfUWbdtm8ZMcwI872PVkJc7/bAyGD90sSfAO28gb&#10;/W87lHViH32cpAE5mY4WbVhgQaKvkMuJ6LxqNTrmtXphVp4lkjsD69Me5Gv9YSvGLh3aYoMlhsSb&#10;OmA/Vl77ysXfD3kKUq4DYrtjUF5xrF484mNSsXyKm+bgN69Qa98I7W7ptLjo149Tdrcd/6Oh19iz&#10;baw/TP/ZGwfUz8c4MbJGjgUmfp1XtokX8IwR/OeE687Xqx8ddDTHo8P4mgxlnhJb2WUc3HBPuaMZ&#10;I5Zu5Jwx6ugLy1M8bi7iKxeEZkFOjcXB9JzwwmP7o+Phv3HFT7OAt209uqkfX+hToK+HyzJzf9sn&#10;cUWnnnB1G3swf8Da3e252Lc4yrTx2rd+GJ8NE/Oj1UXJ4mgTrTmLN9Mm9ADwF0Y/fva5Y3VkzoUT&#10;Rq4O6OyvTDndvr7dV+IcX84cwY0QXt3/oX73ho/v0wYuAIvzX3758otv+wTQaDOL1KPLyCOXvJ2D&#10;jD9hMwGOuQIb+EHMbR7XThvbw33wyzAFcgeQG8YfWWyI/zeG6Cf2/xIM7eH9Cpl+Gy9TNX5nk1hr&#10;25xcaixcnPWt482Jp7KbnmCcxSa8Fq74PQX4dOxd1qe8i1CRS/7CnLRMO4/vt+bT7eremt4x8SnO&#10;lriY3/EmBWuXMcu8cV4bmZjLsT46c8nJk1Smx9LYbqwub/VPXXd/t/DYr+9//Phdc/+/5CdG/st/&#10;+b+/+K//9f/54n/Kb5j+5//8v0fG5pPhTBaY7R2Py3d1mribk7uNG7ye5fKomNx8ujY4NhZpP3Er&#10;1tRFamU3QlM5+Xf6reqN1+Uj726sP320OtLZ/uq+ds3x6KV+yxcXTzg/pf3Ikr/NtUZHcWmMcINH&#10;aA89/OGL38TWXmCsgHxNPN7y2B6y2rA+gju87nJyVk/jo5hZXeGipfMF4emncfhLDl0wX+BTuC4q&#10;LA1edf8i2kZN8Qtnz3eqbHDhz+dJMPvKX0N9GL0Xap8sxPgA+3IUnSLLWEKfnbOtX20PzdI1Dih6&#10;ZK7s8g8+vgtEjZ/mgtnOy9C+zaMH9Su5aRPs3sQ/NCMzWqVseHV+wlmlm3Ygg5/cFFvfGn+c/F/5&#10;dbSYceFciEsMuYhH1+W9eq999FWHjjz7PWZM4KKLjjnRHl2Du3x6YSq44//oFn6rAxy56OKR46Wz&#10;Ze0u8qws9jxh22h5CKK9iBzGRcWL/4B9AJ9OK6+FU9Xd/WL/1i3u8thjvOzvtvFq3hA/9GLbyUne&#10;iAHnTW4YbVtl3/m53A/Icu7S86uj3+g4upc2qI251ANzaDcxoKWDuqV3vHKKnK/qFr0a52feyCXK&#10;d5zfmCEPP5+FHd9r++EjPuECPPCij603GMgVZJQmO7bq5V84C2PfibH4hB4Whc0x7C8uPHH1S/j+&#10;9H1+ZktulGuyjSLLLjJyuLpHZjhfN8Lhsesb9Kn+wc011ISx49G55Yej/cW1BfsGBftEr//F5eTW&#10;R0zrHfwQmzqv1GcOVO2Mlam44kHZNQdyPpu6vr6SYWFE1j7BTTf+WR/15zLCm56r69OWLXc+2rZK&#10;rjDX6VgcvvP6yDxZb8wJ395klbmGi9ed2x77K/Pkd+sB6yM8+de89HPyma09qof4CW2f0E4DGNfE&#10;Bt96wj0WlC/e9ANyoLcZ2BbqwOxFr8ETz3Fgyuf34ycnuUgIldz11eo3jKYdQ1ReW7Zz/ieu/ZEV&#10;hp+FxHnaDOz8ctQcfLTaaeeB+A3/3SYn5LR0ZcgTO/ej++h07P+sfOG0ee9GiJjAyHj27Rvj3vvc&#10;Ajl9xnb6iTn4J09mT/3C2DNHz3JxHgsWbbYnD6pbWFk9xpfPxc2h1efZSIdnXMJHe8XHMjw+Xgli&#10;rudOj9/+hXrNNyoy2OSuXbsN3tp31Y1zr/IVG+LGwOKho4MbOIBjN2nOm65GO23d8VE9evkNZH89&#10;vFvFqFaf7Cgq7uxM/bV/6l+3/57DVL/4deO2T2OmL1f/I1887hoinYDx6wWkLS05bTv05xKDoB+b&#10;i/qpH7KsP33Mm9jMCVcnsg7bq70v3qFBt/5TzqSXfdr61H0OefdhfWc4Nd9FF9HYqLrK7/rnG85G&#10;jrY7iJU7x+VfvYb2c9/k8cXY5s1I9xO4t06nf0UjP3kAtsU3fpa3cZFc8dq+Xvm3dr0Al7KOwekk&#10;H+TorN3+knmicajrr2G2eXznZtZO5aXnBeCNreW+x9XvNBQ9nzruPtwXdDkGbmBvHIVOrMsJPvvg&#10;HbrlIRh2nxyw8dEDMg7fHp8v/lH81GHph/8Te/DiqRbua5RX7lMHCJ+T9+TWPMLyUeAFvqLX+ZX/&#10;d90an41n8lfWtk0KXjngKXn2rwvLOVwb+AwvF4ff5HwMPFnBW9znbzAX8dWXtko0X/RLt1sxVB2M&#10;xa9g7VEM/3m8qPxxASUDo6t4ydqRcbo4EycbS2Q6H6Eb3qsPevOyJ1tl/yOwc5Cheej3CZPIFafm&#10;k/kbvd1MM3aoAvJdb1w5Ptr8p670dgKHavaPL8Y2OYD9p43ZGyx14kvd5IeZN66fbb3yfOGoU5nL&#10;KzdIzF2aJnR7txpmEKjU31XL3ihyJ7eLKWXyEci2XFFPHIQanyJ1+WrpKuiA3Mo5BnsVSQ2ijxOY&#10;TBJH9u0qXMovW/xXdg5ScnQ9dU009MI/H1uDrc8Td/fh0IkevfglktAuj1IdGSmWlOnyVX5TZGHt&#10;G7KRg37tWFmOBcvgBw9BwGYTtpNKBQZQJ8vuZoHP7jkJmcFmeJa8X3jAe+83FMPDQLK+cjexE3UT&#10;eHfIBPPSbXWsjzBRm+3o2MNrHy6ewD5Y3MXvYouKU780i+8JzPXh1Y7kBh+OC8S1lb1nYMWug2F8&#10;0v0Te8pWbitW/9i3wN97uDqE6Iohse9i1VWHkP2H6I7CqJi/LYfmuHTwj8id/CvvJ8lp24I9YpzO&#10;T3mLO6Ifuh+mT9xOIPkmH954E5+oVy4+Psa/yNYv9FW/XO3zu5i3ra9PrMzTN9o4JzKG7cso9k0/&#10;6WtED23lhhbgVXyy0i5ibenx28mu8teAz0LbOcpW58gsX30h/O17QlfdfpbOU79O9hM0tan0+Iq3&#10;RcpWAt0Yxk88mvTqMyaf82TuyEPmYvFqx4eefjLRBe1TmfAA/scDP4sq7sq93Tf+2wJx0/9ulvu0&#10;WX0WwvqbT+NrIHbaLvKBNvUXmRFUX6izWNgLZ/Xb3c9mQqlN5VeLAuPfMj5f5NG3cXX80rZIPb/0&#10;whA/pa+IM7KfbSRX+Q3vxufhT0ewcdCD29yrfOurQ/pjRvlBjbzmALb5OD5yISydfeX6WS+QnNiz&#10;mKJMzGnr1Qc+eNI/98lp3J12cLxQHQXCgfVBuJXfXGCg5y4Y3XLwBGiWbsbDwcFbuQvqzdnB53ef&#10;xbddHtrcosjopK8MHyjacnEXf/nTYz+P86mg3TcJ3X6e/mwBR2yJ7TDu06d/+P0f+sRdLwD3N0Fd&#10;QBwdLJSEcnQL56N26KNn8gMF6bNQXYNkAXQWIU5uyoV7r8lzIdgd/05on3ZdY0D5zW+Uex1i4bBf&#10;fN3ll/z+yBOmzhwkfS0V66PVzXb30fEbmqGzP8G6ZfvEzPoPLZo9aSkd+pSHeHjFU+2/4eUEypOb&#10;cwF29LI4CsRUT/y0U8ZJMfKjWMnvL3uCJ73zi49547knLchr7CRf6gPVI2Wjd9m1TPw9y9TMSfRc&#10;/KX7lE2cwa1PTtvO2+3umOzToV3YSFtmMcCcinwXiujzlyAeqT4WbZ9+Xx20v5OAOYZjbpBt4g2+&#10;u9Onrt/NC3ReG+cC8ImPtnjRr3qxvLA0cs/yVUdmWBZey6c/WH16MCX37mNv5wuvbX2gvNg1Z3ch&#10;yG9ig7EtHonPe/IZxTYXNk8HjUe2zdYXa1uZnHr78ldx+fR8FsfWxYk5X5gcyZ9oPAn87//9v08b&#10;z0/AwJ2416vmQiu9xLmnbN/kFaELdGlsZ/vu3eCPftNufI3X8Bsqcr75ZvnNk5dyE/4jhwz15/yi&#10;cWyuNydIY9vgrk9wVg6eZY7XF8o/h6Psae+TZvGVXXPa4PeiB+P4efuTvoPXGfdvL6EOffrS6sY2&#10;sPx3+yyzLybRCM3OQZvHp916QevwGR/L8Zk7xJc7/i8/9Suf7PZrfVteyt/4APZAzAiMP9XRQRuN&#10;n2a+uOW1CY+Dj18hNNU9B8U5xej8Kdt9270gTvexY+ZB87SsBbo5nxrm841uYXPfylROX21y6Rb0&#10;i0b5+cDp+Vto+Kfzs8M4VcVbvqv3Hh+0+n33bcs7kqdtXIB89s/bh42FhAP85f3kM7xelRy9Wb/2&#10;aN+Ftbd1DAiYS2l3c0LlYngXmTtP7A1I00j8rx4e/dH5aaLGzomflTUx4RXOcwF7F4pWL3hXrpTr&#10;/YUvW32clyzO0uy2OOLpxE4Rf+Or7Z36a25RxmO/MUy9iwy72Lp6rS7keuLR+Ox8Fh59XRwW//wy&#10;N81NvK6etl4Bzna+khPnfGPaBN3KWPXpMotBM06L7yfwNZyZA48N+gj+eMmXwLjy44/aaWSorx1p&#10;P7qS3XZL/I0N067LBy84aIav/Hs7vPwq55faJA/xL92BG3Lh9/wuDWV/zzFaHxvCPF4cIIc+jbno&#10;BKrvK/tviskfQ22/7CpndVa3/tiyaFGcjivRefMHn8IB9Hx7Fvtqc4rpBrzeGqwvrvxiTpFyc9Wx&#10;deZ21/pX6J379YmRyCJDPNTH8YLjd+c3MMOg8aWuFyij133xLLRmTMFpGzz1VhMlnouGM/c+55yp&#10;NO9OSJR/4/7YFdKrrflogRx+gUufzBh6PPvsTT4+c7XRKb7Jn3aqz8+59fJjm4Vt8bJtaW6753Th&#10;WFm8rN9sPKEP6dgW/IFZfzkHlWd/29E+nf4S7EW0QR38pROPGnZ4sika5mtzBL/A7cJ2tq2DFOv+&#10;R+DfoOZn2Ymbwul361P+Bb94l3Rg/bj9QdnTT44XlC+fqywlh9WLOvxq7kHsRX37p3DWx3L4jFP+&#10;EmPZyl2VF3fNdsfAbePVYFjy0+BFw8bBad/POHBbYH2ELkSlx1XfNe1u+x368qb+0df6x29Bn4pk&#10;R/A2ZvAQB+1fyxfPI1+fAXD85M8l89QXrxihedjFnuJWt/SN4O9Flnnyf47Fc+mylWPWArS7XnnY&#10;1/+dS20/lYPwzbG5ibihgtz+c95Y9Tbz+dqKb9v++BTDh64Op33s/TrQH9Queke2i+zZdP/dVzNu&#10;LYcXIvYgWxnnc/LXXrros/g/Ydu+rPB5fOC9Qr9It623/4fz1L1kf+HbQUP+0ipL1Fx6V7fU7/qA&#10;OPn2299DS37JHCXt/iGd0Fti/EQW5ap36l/r+bRz5bXXHYKlM65tP0LTz4l9PJ23fJXf7+5DMukv&#10;nUOlfqG8L56V0KqVicfoMjG/dLvd/FG5MksI0PInbjMfjbyUWXtQBvhmzw+X13O7eFe7PCsf+/vW&#10;jUdRd+lwzOoxvTaHphUaS6fiar/lsbmD7fz2W9D2/xUE8vdGsTjmxuKL5pu76Lf2om3jbFgc/+Zg&#10;22hpX/QP40mS4+f0K7+zTnn7JJ5GQwj9Mm6a6wLrA9fT41pQEx5z4HQ3dMsLTccpY9goreizoJ0P&#10;q0/sQfBl1hh/C84webcn5Ncyo7DzA75ge/2UPvBz5v6dgx38ieEjrUaG1aOvPPWY+LJ2Eo6hb5w+&#10;5G7bjH1joX1sndNt++dhr+kQmAAMF9SZ7Ovk+U/DTKd61i/dbgnZFkK/Cyxo4EgA9XiVtkvuPbBw&#10;CFg9fspJE/nKdWCDE77PQQn+JKJjaOoBeXBXty1LwdXpDILAIA+X3L4XPoNTl64OryKdr+XZKpNR&#10;/kkDtzz060L1+CnPV/GwoA8aUH917/566tvfOUwVv+2kWQM6ibTAJ4mBCfixm314XHKyLxH2xO1M&#10;Hpx8uvjbADtk9Kyu4bfblVkh4VNgT2BlwF2dt+zeFhXy7LRPTrugs0BicQlLbcwv6zOD+095hejc&#10;sfvSf/jDqx+pc9gfabOh16lY/dauxdvy4oXH3Klx60fG5+BpszZ0XN4MiW46eWM9xFuujejb45ST&#10;vf7dst2uXmTbp0c2BRcTl0/tT+nUK4+MnHHgMx+xM/RDfb5bn/1s8d8PmuU9ckOb9rGvTn/ugF99&#10;coElE1CDIBy8TPyAuNxFXbQL28Ymz6C/SbSV2T5xH8W1r21Rv64u53emHvy7K5bOxLAXItkUeb2I&#10;4EkMuh64frv38PiYenaavH6dRWVPj/LHu0ya+LEne/FxDnonl5wELJjszQyO6/uTC9s3e5vUyFVn&#10;sEqk119j85SJw4Zc+im6P3/35y4U6auStoHQTSA/WvgPj5cXQuM/xOEPD7ijHOBLbvfZagIENX5y&#10;GNZXPZzBnbjBEz/bzZNObOWf5d+FDH5KmdxiQd7iDT8SO3m7jHs8moyc1YvchddxAKdlIbTvs7GP&#10;5qpfBmerf6mTLy3WWbD553/+576iVIz+h//wH4ZXWkOM9EQ8duwFFWzIfX6UrQ67VQb2pGXx+SHi&#10;X+iqDp3Y35O5oU6z8LMGOWBfrKwd+g87lFv0AHgBZIOv7el81xXh8bUylpYMeYX8u2xiCNmWDd/b&#10;H+r0eU8Xfpvf//zdD7/L7yp75c7otxeJxZ8YWnsv+ekju799NK17yXPSCMi3+NQ2qu+S5fTx7KPv&#10;p/x1zZOvzixBbKfqBSgDtev4L63efsJxHz2pHni2x7ZtK/IVbfL96YnJ2gOPvU6iZ3/06kU7jRNo&#10;f41UcOkS5WYhxB28mfecsRrO+5/1xfA8+dNvnFKf5j/kd1e/++77PIn9Q58CduH4h8yffu7v/OVi&#10;Xo43//bENj559qHLj8ef5N3xcHJB6vDQ39cf2nZttr1jBf/BrZLxVXNJ+qR4Wxpyfg3w+jU85c3H&#10;h3ifxuiJRMrQnqZ19EIvJDMGTd9xPDg60Rz5fsq2X57hBfB2h/vsTxmcodltq6+vm9/KvYUt/5vH&#10;RfarO/rAB4sqlMmn/s3uPkk0PlhZYRP9eodx+kjH7GPLCrj1e2n71ts+9RMDfmdq5zHa+z/+x//4&#10;xX/6T/9bt//tv/2/jaFp79Mvo6e467gYfqOjOT49+WPaSrn4W5i5gjgUE8NLPV76CH5ohse0zzxB&#10;RdYtb/nbAvZMPx+eT/tcECXrqYd99ho/egJ62nz6xfCE40Pu2DdxvLyrZ3T9Jn3SRXQ+nN8rln9n&#10;8axzKbzzN/wmpvBY8NaFBTjq6LY69/zr8FBXXWK3c4jpO2eR5Nhk7AZ4yVMjd/iuHNu1w3gq346N&#10;coI8r3+jv8eS2lu6Uvsqrubio6AHDh/tkgo0v2RuCYZ/yhoe4+Mtt63cx2/Vr37aBKw+fLm6KN+4&#10;tf8sdwym/WZfvTgG2yb2lbvZsHOj2OJNDet3OZcuSzfbHIuf+Gl/gwsOsH3qYf6ZQkJODE88wYVn&#10;7r22KgON9c5l/MTI1D95whl5wxNvsDjVoSWLd28VD+3g03rOR+dmLHbJQWKL7+Wn7eelbVycm4wu&#10;nPgr88T2n7T9+labPWmq19HV/p67H9cV11cXW2I/P7jouvo+6ReZzGd992PUlokPfqHL0z981uOG&#10;6vgPzer+pP8yc3/nIS7+eiJNHVp6zw2icsmss2SUbjkc8eG8nW+cp8w5wMTz8Eh/y180GbnhIb6q&#10;6+lD6stwDc52+sLcAK7Ym0I6x+hc49lfhp88dPcj/OUXLX9u0Es/x5O/Z74/c6fN0Z2rXO1251I+&#10;ePpUvsBnbRdL3iA0sibedt6jTN7p+siTT+w1zyQOr+cTvGx9DSP/pR6Lo85bNKpTeNmCbr3dIMmo&#10;uZb3o48Puc4dZm5xx5E2AmuvfdeI15fKfcyjP6TPyBv2//Tn75oj+LYyjh7Ge+eD+rfXYZobpzdj&#10;e2KBPnSe+B19xrfmBh+ysOkGYTcAB7G8S5yvS8fI6E1kvTR9l7uIoF9/9MY2YfAZWB70TlrPzG/G&#10;hPHR5Ia+BStaz83R5nLJbcGXLwZvbP4Me8rUo/SbNcppn4n/iU+qxbTzdXO52gYHJhRp6nd/tzfV&#10;bf9dFo9r7zbttN/WDT3hrcyWj+MKvt4xJPv8o3/hoV7dyl49l+fntutn2/FIJV08PkfzLJOryVuZ&#10;6sqTXfmjG5/CO4Ze5EM3xavHVi6/K24Z94DqO44beadu6RbdzasHLdvEhk90wpd+0Wwps+XEKh57&#10;pnh+AmDGzB2HRrb6xGbQF1a2492Hu+cYWO6YA6d8xPeBS5MVnvK+nWcNSDkbTHM7Nmbs6Q0ewSuv&#10;2FUwbwoufi94KsunMTSYpbNbfU+9fr9w3fz80KF54fAfX/DjrJlN/zsXXDAJHZzCyX/KgO+3efAJ&#10;zcL4eOrn/IJuo99HvwOfG64/mhdEonNc/Wd9jba/8Rv+W7b+09b0aD7J9tLpCO4xI/CjH6GPusfh&#10;lMIJoPukLuUr37b+PEhPuYdF+fCJtqXnE6wnFV4J2UM/gVFZR47yXb9A5+beJ8z5NFl0j7w87btz&#10;9mR6Xk35+A/fH378vuSr9+o3Y/LNeWwZuuJcao98ZcsD1cxj6TCxtv56OhPPtxnHjGX7pPGbjOnO&#10;mPHyR19gf+Epp/6HxTE+T2Dn3tx/ypf2ottzkOA2dyRWO56Hl3kCfxY3x9jTubrZAbudo0++l2Yr&#10;Vv5uf+0J242LX7J+8EJeRY7s6rLxswJebVdfxSuzvsox3Zxf2LJ1wbyhfS3Ez/Ofrf/cNqNEi918&#10;tfwj4bRJ5kKn/klLrvKsAJUGXfWwrV8nz5QmZdsOze1xgfMK4475AZ1BybLV09wkCLft2YqjI5/l&#10;mBenBOXnoedsp+q268bddrpLnnvWXc4c5bTT+EFcjuTRP3pGGyryRVbuj63Da9vN9rUO3hD2Goqf&#10;uGVgb3Y5CHKnsYpPei6V+h/yE1ibv6pRZYTg/Bj2OwHQSWwni6M0AZOMx7mO+6lLtfkx7mxXwS2v&#10;80MD0F3lCk5Dz+5MgPY98PA05spLmELrMZ4ATj89unU5h91c9fjFPsdPwH/5DdeRIcgE1chIWY5X&#10;f9t1bvdP4Jnsc/gViEfW5b/IJ6sD6w7wUYYKvrahqtNR0n5lxH662O+JdIKtiy1pB/LQO7FsMk9o&#10;KVL2BId3smbD7VM8LAbCWfm2r/31+hj/1WsTSPVJOfoXvNJ5S/9oA8fLsxcQYwMwkLWuqzwj47qw&#10;HpqeeAUv1Bd95cUflamZj/n00Qbcv7LI6D6cExKhHJn0O7TwFnZCDq+y6uTUPuzZcvKqf1jtIljv&#10;Co9PZpI/POBMn8v23GAh0dSGsh77iJgJeNLK48QgiEms9+Iiv6xvVhdbciTRD1lEaD2GKR/fiAOD&#10;whitHv4z5pdnkBI3STgh6Ymf6VsW/gzkr6Hyj+xexMAzx+LcYMsesCdqzyeExnfRMf8Lv2SCQ+1f&#10;Hot71wnAsQWdyaa+AapD22u4OG75aUPsTaIt2plgson/9Q0nt4XU+9u49gYhk/Llxf9FTZmFiy5e&#10;RH4Oubi+xBuM/eHv5CSw/dFg2AWTlNX2yFO3CRuu+Cj9x7mbcuqPg45d9J+bY2ZALU54AzaIXbaZ&#10;MOJdf53t171AO3qVAA3bjwgD2DV5iLyK7HZoXISUFw1EiMb+iWXl4hxNn8hGl/6D8rA/sm6/juzU&#10;+g+zZ7+ofqcck7YBnueztKVLmfjlX8faER5954na+W3Iq32P3eQuP3VPnvYXFmfjWfmzv9x47Eg7&#10;JkbA8tv6SKt/8EPvA8cxsIBDhtes6kNOGOhlcX51gLd8te/mZOVdiM52+SkbO8aWOaGYOF3z4C4/&#10;F1B2n27Tj+fVdO/oy7bqLH/PDRleO/m1CwNi+cO8Aqm2WXiKfmsjXehXfSLz2RZ1Surp8ja/w6pu&#10;xy74ynsRI+VhUP+y4q3JYv4K7KBjXF8ZU9p9J8ZI6YKXuATZ2zWEHre/ZK/0x0Ebw/L9LJBNv0LQ&#10;vtuto09jYi/+Vv/Qu5HjgsP/LZ3pdGwk200fYG3Xr/HyBLX40Ku+f/dDFgz/lFj59ovfZ+HUDRhf&#10;q0u7WECeVwJnPKhPJh7Hlmlv8lZGd/K1cYtmniT2u+jabU6cFm/p6qczfiubBUq+nd87+T5PKOt/&#10;P3z/XRfn4fwW4Nc/W/7xiZ7dj81zAidHpb65c2Jj8vnYM/zR35KGfnyglO1TZqxL3pIIAu7AXb7q&#10;fbqwYRyrOiNvaUv0+Jp4eOoxshblNd3L44fCS/CZLX2fbbc5W/97lu9cuDrFDnmC/7bfwd3Pitmb&#10;TPZ4Y2fHIQv0ysSJtta2YuOrr3754h/+4R/aP+DC2b6hl82rGl/6ZWQoGz9rr50nqcMX0HFkztjY&#10;NulFicmdjuH4Tex9ytwxUDefzbMTUq189bV8ulB18sOikL9w42mv0V8dHHL59ylfXctS7gKGizz8&#10;h8/WySubu7c8HMPzZfysDDg+xgsL4r0wm/0//OEPl81lnq/Vxdac4MtzQxF65xNR6NJl/V9cth3z&#10;9qZMbx6QQ3ZcoI9P80b4vb6DPUXhvZrwwzAcnfSpVFavk/+O33NUOfBH79nedpM7jJUBeEJmdDp5&#10;4fFb7ny/sQ9/6ewvhMUlT5nFCAB3fe840jMfjIz6aHQLcvmvD9lmcbK20i19r/qfXGNfXbBazjP0&#10;IwetbeMmMra8dRQ4sL5x+Dl7Ki+8tn5tWJ3oXNgtnQ/+VQfh1BtXqlOOZXkXKWvDyqhtY3NllPn4&#10;FJ0+ujrXd6/qHZLfRe9sj3anTc/YbW574mL981rWYXvJmmZablv76XZtM48E1eXEeOcynfuf+VNu&#10;xFHvQm8XfrRdcqzFT/p0odbY2Zw7ste3lw+OX43t+nBz6Rm77Wsv8QTfsf7aeEm5fi8Hb5x0bhdD&#10;1Ssjiz3zcQOn+Ho5jjsG8PEjR192PDoOjeONa/zmwu/aNLlRe5INmBXx5YN2yk4eTyXd9mkdcuCO&#10;jZkfkpVcdoiqf+lTrs+b/6DfMcmYhZbvbcH6uVvMT9nsxabEEHiNP/lpzqvWFibRKYrUvuW9tLb9&#10;o0PmuwvP+C6v8HGOaD6x8Qu3azIpn7rcOJC5qjxsLi8HAABAAElEQVQNPJ3raS7HrY/9vZGUe8bU&#10;Onr8Mfa3TfkhqnzIbyH2xoLw124La8Me14bQfPR2juB56w6cmWdNLFjbmAt0Gvchf5lkq62fPtgq&#10;sjv3jB1wpr25VHyKc7qLidPuCNkQ2DGgB/kaWyce0Q2/yRVIunfaPAZNLjnEl51bv0zPFm+fZ9uq&#10;cqx8DX/y2fJhCSd+wCdttfxaGM1mfjJ24TV9gzzz9sRXaH4LKpfPos/qSAZ5+cr/HX+f4zO68uHU&#10;Hhc3fsM0T5W/Sx5IzJy1C1hr+9Is37ucnXimb4qb2qVsdGFb37J3BSzLX9q5vOhTX4QmO5eN46eV&#10;fG/FFOF7Xj79d+x7PT9YqvU+/vVH6NcvXVfBkx3y4BhWPchaPDILx4Hq9K7ir6DPbPfChir8F9jv&#10;Jg859gnK94Kf8sZ6tvSYz+QGdevD7vs6UH9KBgH9Rew8YW2ydbNIc05w2PT2o/FiLpw1f2hnfTzt&#10;F4ziDN/0x6zZdX2aL7Rftq3jKzmP2ObuExfhfcVxcPnjmZeLT4/9RB7+yls2GoRl1srOOh6dxBab&#10;Y80EQrW4v1r3WF+8YpGe5T20lR8y+Ctv+5fjJ6wPdzzdtilO+ELHfvGUvz5WQNYTyKnfs60Ofkbk&#10;7Huqd89VtJE1DmMgKG7wzD+fPn3Je/DowW/Ab+fmUEEUtCOmx490f2F3eK8uQ50mD37lBVcsm5/g&#10;77xg1uYm95fx+Xr65CoP0fhwZFZuysR/bUu8rM5tv4OvzxtH6rPDbNQMdvq0mN6HvhhItzX0hW2X&#10;Ii93Xp/ftHaYdJdWr0FfWVi9/FZuLXiF/mC1JC+2S8/vR/njp7RT5PiN+85Fxf8RKydaE6q/XuWX&#10;F8xfHRiLdl2kVYehcr5cAY2LQ9sxT110Ma+Bs/VdN9R+2iD2J7AkpNbPk8uz9s+OlVGt2cqH4bvj&#10;gLzxpbUa/MnO1lxl87+i3wJ0YLbP/d+iSt3byV30Kxw+9i+esam2V+9BG//fOEobx0+c2LcxuLyG&#10;+qbb+Nf+/sSD84KOfykzvsgJ5nziYHK1OVL8nfp3BnfJ4uUkH6NZGPoYA0exNNJDuU18q9BuRw0N&#10;NKDDg4uWoj75m/J8x3n4naY78mYwNgDD30GKmyUSiY3xTjiHz/C1z1nrsOcAWrlsODps54Fr8Zrj&#10;8I9T6si+vuXwwxd+eWQrUO2jWeBcfhyceRLuhy4yRGSQlAtI8uwDk7wX0LqRpRyuxtRJwNg9iU+d&#10;hWHBBNwJWr61jyV5fWjugAb0dEepO+L2aWCvR/Ubo2D1wRPY7v4p6ObaP/rvBaogT0deu46++OKj&#10;rZ48l/cm0B6jfYW7/lX/vAiIbz+xse3oODjLV0La9r0V/+09tEsPc3V/WTY8erI5qaYFTaqxGe5e&#10;/BV7TpKYtfq2PuX8tie1kToXLU4owHFSaLsJzL7Pgv6zx2IOLzLErG0h+E2uoi/72uDpE/sPlsv6&#10;3qZyTq4ziOS+FfEkXve1reTKHz1BiE34rR/4Z+XRtRchEn/yin7y4y/zW6H7isfaEvNqZ6R1G/no&#10;8NnfH3L7JDkSG9vg8ZWJ4J4s7mAw9g2vtuXh25OxWGP7c+6Q8RTPXii8JvmpT3Xz0uQb+YkHBtCO&#10;fSahctG0zbZzBzftLz+JTW2CYSCnvMWne/U65bU5tvYk1iQr4ALcnBBH3kcX8mdC52KOxbfvciHF&#10;BN0+8MrY9+/d9TO8+b46xe/dRnrzlIldcHoxo5TUm5hrLk4dtd68+ba11L/8noO2ScrYzT9dfCL7&#10;XRauklfevSdv8k63bS/5kvVHp3D2Bt605NEgOjzann5fv2X/dIz6h858gy5Pae7CCdvopLx2nROA&#10;xoBYNB0KrXb225R/+7d/+8Vf/dVflQZdeQfPQA4XLH7rOCP/4CnzjojBH4z7e8bXicGLDx6cEthF&#10;/h7ka3AcTfvxLZ3dKCFO0SnzWzptz8MHHZrG6rFH/bt3t29xfQIa7cFHh83RC+/RkVyLkU876Ewn&#10;Jyfi3BsztP/0fTLvmz06vqV/bptz7frB1h2kY0c0i9Ca8VDSxV8nvDtO6uPa30kFvffYuNjf2yrP&#10;5IjWpy2nKctRbIFY1606tpHrKZ3xw+TV8SePHn2PTxE2v5z+tK+IWTn6J9rGYqW8/No206c73zgG&#10;V95r46OXPzxnXpF4id/ZxgfaurGYmH0fHAvGngL21oC/yoUfF4D/+q//mnndd2FYH7dAvXFVfUiB&#10;9Bl4924u+rOHDnSB6thnx+dPGu7w+jH5tTk/x/OK6h/72s/ehBFd/xK8yAexs3D5KeND4qM3GqWl&#10;ts3gaCM2PcucCDoe/GHl+9dsV94FrGzZPryGh1eHtz6xDnZ+2rFFHqmOtuK7KPm6di6Zr3WBubRL&#10;9Vtb474+uPPDSAz62K4/rm14zphs/AjWaT99+NmO8J+LDu/f/1ger/mwC92f//znbo1TLgbLCy46&#10;6kt/+tOfkhdof9rNXv1/H4+82y/Frq53Dq4rVQRWP21p3w0xtmOffuKGmXMjSur075U524ndLaNn&#10;SvLhB/xHt61ferInP8wcJ2ZWrnIA/4axRxkfAbSO6QfobA7zL//6L93XR8wV9sIvG+Bow2m387rP&#10;I0cdoJ99f4A8MiZnmH/MDTzKdnwXI/BQeMPAvvITLwv6cqq8cvXt4D3HvLV17HPuBNcTnGtjbI6e&#10;/sa/n7b7zaOo9Q39gCZYb/IL2FjGT/6rzbG7F8Dq5xPTy4N/cuLLTv4jb8an0dHFX/OU3oB4fPp8&#10;zfzqt3KqxONr67ddydkyaE+6bQtlvfjXMXfaV35Et5+ldQy/N1ic+a26tX0dtP6FC9CtLva3fvkV&#10;6fFlzIig4s24NuPgojRODu9K2P2zNR4BPla05x+NwcahOMN/Od6+odvEanzXdkpbRecF8r5JTgH0&#10;91m4j6eP4GWewA/q6L3nREtTH4Wp7X7IL4i5I2Pl2Haek77QOUhkKBNzffI0pD33SQ5ORcfk1ie2&#10;yNd/HJPlPFDboaXrXvx/kz4/F1oHf/sQnULafkWHudFs+rd40i/w+fDT6G988nvg3iagH5HdHBUc&#10;NqoHdHFO9U18FY/2N3y9eWDzyPb5yXv4eMXzrLXMvG/iVn1pcmfs29ggd7FVPNU3YiEKoMXTH3lw&#10;1if05w8/06XMODY6Tn//kPo5V9n5z8lzKR88fo18hgb681hk4JdjcyT1lZmSzQPaJoWHJvLDb16N&#10;mbzyuNBFX22zOuAD6M2H8onxjU+3zv4TKisFLX9ULb7zr17wpVLadeZxacf0mfbN0Jrbfsy5Hz/y&#10;s3Uec915O8LMD1/LXf7G8nk6OHOY2KZ8z5PRGLfB4u92y375ZW5C+Che4k/tyS9iWTws3mv5ypUZ&#10;Tz4H5LSdwrP7OYY/eWTLzJ3utsZnc/iUz29sbn59n9+rpV8YViR+8NvctE6x9miOyYHppFfMg6DW&#10;PjT0sQViPLXd36+tc2z+5njLbMce8Zfz19MvjGJrZ/ayP9zYcdOcwlQpM/d8T8nfAOPy5O1bh/JO&#10;PFnj/exd+g9+qzedgGOx3fWVY7a29rQ7/V/DlJE9NWvLp3jG4clV032nXcP1Ql3+u1VhfgdWz7af&#10;2Ld+Ed+8y/zmWU8P/XPxr3l7dJcPdo4xNNOPyyBfTFht4Gm/ZN4wPL4N89o3xIMfnNUXjbwsn9R/&#10;xvmTd+F87jeA+1MFseOKy/DecZjcH/NmGMcbJ3jTkx4+1p4EE/5rW21PHTrr79uHskPzod1ckDaR&#10;f2tX9Jf/yitl/JvMn7p8EhOlrfyxz9rt+7yhi1/lKPzrr2y1tTJrA/JW17Einv70ah+Mb/RPeQB8&#10;3L4eC8UFvd/lJ59aF/sWNr87lp/Ep5hlg7YHm8e3bVq4X8FbiBcra49fb+vLFMq5AL6y6w1xPb9p&#10;1We/4Be6MX8YWxf5p7zhZWUM3q1bKnp9ozac9uWGe0yRY+JD/Spxd7mIfcdd3/7ufkPQynxu9w1+&#10;yjZOHu5J/KQdUld22NJDDhWzR4iIRFPfZ0d71Ecp6zpoaMy1zTPMUcj59k3OS9pmcPE9MXA3c9sF&#10;L2JeP9VdG0Jo/NTkYVGZyrfNbfHeMr7qqZ6CVLjBwnyV35obThyWIHVsWF4t+8xXH/BKOf0vPvAc&#10;BPYNQI7x4jfQC4Y53gu/+kH7Nrm1pmjtv7P3K9/Bv8D+katt2n8zf2kb6M/k4R+HvY0eZP5bofpC&#10;Do/1ie32t+WzdauHLV324Sf1+0HLH0mTfWtSTsETJ2mL5I0PZ941Isdn1nsnZqat0+PT/81R0//D&#10;i13kmQN0fpTtrs+tfp/brs7ThvTDZmT+xQE0+XJhaS7SVDS/pWDbXRPJVZ7MpvOPeVviEzYXbNuY&#10;Y1WTJ1MEbXfrfnc+yWw6to8fPLAH5Zs8jFOciDHP7DgT8v0pyTf/1//xf2bfAv4s4jKCYpx6J4QE&#10;Tbgh3o6qDt51B+DRaQ0YBSMoNJP08ZwkTf9x1pwwdDCPlQZNJw0chI5eO0GD30/KawRd8udECl80&#10;y3dtoMsP+Y0h2/3QmW57jJeyHZQ6kIWRkwr6qF/c0lbK/WWSvglv5cO3YE2vH/MbvOhSVBAI9Fue&#10;bKz+pzOOndO+/MYfP2cSva8ymhNRA7sgz4JNFhC8etNCATk9IdV5TjvCGR+N3Zu8R5vRxUBOBzBt&#10;PDFQvXWyDDD0XKD78pE4d1FDvXKgPfAce07bnTZM4Qlgv6GaE5pHwtOmTxqy2LwXinfBHw394NJv&#10;7dVhttNJWsuryb+aRbcTu1ejnPJrQ78D/PcE+oDVeRP8yupAcuwke56QiR7xy9aV/vDRXl41vL9Z&#10;pV3FIDlsbuJ48FMuttpPYv8PiS+wfuv+wW9FvtCs3s/68d3EYkjSxnMxpwv1uXHAibwbCJTPQD44&#10;6Cb+cjdXfF9fHHvi8Nq5fbT25SRrFyLnDjB3vuY3+87TjCa5+lHtjk3brnj8Pr8rOosNE4NkP+0R&#10;D2wnh9626p049BXEjcHxz/oDXwsldNE+AI3JwL2YMAuEnWCsbc8BM7El0rWpNhJzezLdBZDUadPN&#10;J2TshWLsyNJHJlan321sN0ecmGbHyuhTtuHTVz1Enjhmuzy1/N3cAeai8PbpRkfbaQcW7dmTo8gB&#10;m+vtb47nazfYZNN+pA59/R9u4Pe/ywJ8dID3+29/lwW7+D37v/v979J2vxs7Q2Mhhj/Ebd0ZpvqM&#10;tqb/tvn6gIxO/sg8g6UctJ+h8xvNc4FUrlGn/YG8oj1caIp6MZDu02/wZps4KP7p7sqAevi1M/vV&#10;JbQtTz28pRdje7zbi4edADnqnnyWXtnu2y7QdevYMr/NaAwevRd3T6rXFm2KrrGfRcdnDsZbHUCv&#10;ndmPFqx/7K+ftRdcdHORYi7+wgF//NOfi+tET5+Sj/7lX//4xT/94z9/8a9//GNuUPg+J7H62k8j&#10;p/aeGzaa58Tu+KAM87Xj6eoa4a06m+6vq+AYH934ALz22Ljp92b1b3FY/zfepx+M7WOTupWz2/Wt&#10;7Y/nBE1dP6ddaLQ3XOHhxEag7byILmB5ztHLb/zpiBffB3kQUl6dEw7bX19S3kfTvjMJ/jY3hfw+&#10;c4G/yQ0O/8vf/d0X/+7f/W339UMTQezlkvbhyCO/drgF48huWfbN//CW5+Vf+VlMAOViks7N5y29&#10;Y7eH+VLS8StS5L4//+m7L/7xH//pi//+3/+/L/7xn/4pF6pzsTrxoa6/NRfdFsS1/ECtqFl/XOOn&#10;gkLaxILLQ3d+s7hg8Uy87rwJujneE14dPquufa94Xv4KLbgt7JzRMV27jWw+XNh5yx6/3uKxeiCj&#10;uzFneEw8kb8LferJmvj40DcD4NkbJDCID7Xd3/xNbnLJ53/9+7//4u//7n/+4u///u/SZlmQT3/X&#10;niN3fIT/5punrfh6pbiyOR8Y2+nWsYOuaSdzrrmJ6s43XQBqv8jNQMkhcPBRLo7waMxHxuS2uVAx&#10;UTMXViwYPF9xvHXrX1t8n0CGjxjHH86zL9EFyHtie/rtk8On+zePaVd89YHVn7xERj4ja3mz1fxC&#10;vf6jXEzqi3xgbuUJSGPYziGqu/lp+NN1+5xybQBcNPwuN3m42cPbFsyl5PuO4ezVx8NDHlSONz78&#10;EIe0vPxSf9Gkjp37qaB8sXH8d58TwKmN4Qn24jA8cQE2f9jfHKIev+dcw4Ut8yVzwM4HYiO7O/bH&#10;ZvmFfd/GT3xiHj03sJw+El0WZHeAP/kja+Ih363jG74wz+B3ULxTvzy008517jF3+2XJIod+5wJ8&#10;9h37LPDTno/wS3NlynpTaPzAFvlp9USHBsw51czfWpBydav/tsmzX8J7ynfMDnGIVp3jHETujNfy&#10;ibnZ1/wbv5V/dFo9+Ip+1bFt99JOeohh+Obf8ou54F54M898Arz90AP902/qlDUPZkvub4HYqn5p&#10;b3xKX1/PwrRXLtNPP1HnuHNGOSt9A8i32nHj4elDPmk8Hv7iZsbC8ZHzE6/pVi5exArfomvfzByM&#10;HLKtBaxsMox7jfljI1s2RsR628X8v/nBecb4sv1Zm+ZYLgB8IBY2zrSzvi+HyjfP8y985Fz13333&#10;Xem3DegJVpZ9ZYqVmTPazv7MBZ7+GtxpY93R+Le8u00/S+3haS83rbrpJL6QU3Uf9gH2WN9YX3RN&#10;Rg6oPhMn2mLP2/jg1i08gieewdpgC0edfbnCOb5XMYK3+c3I540E2ktbbhyigf8hFxvf5yLU2yy0&#10;odk+jYd2Gd65gBP93cSoPwP6rO/Y6hXM7GQ7Gh/AZmX8ksLJWfHL8p1e4aKu/oP/I+/Eqx/yZhi4&#10;xuXKzPHmgZVBzuvxU9kTlmbLti2bR1K4Nybg6YkbFxTqz9hFd227/ZMf0cOlUzbjt5RH2+LzDRz+&#10;tLZibFC3Om8MdU0xNvsNcfMZC6kuBuHJ/7vorbxzpsbBySXagL5iLrnvOR6xc2Pc/rb7lN96rD6r&#10;7/rliQdH+V8GfG+sm+TT8eTGQmBtbrYxqH5SH6oo/kruqd/Yg0e/HeNKdwSvbbb64th2jy13/fB4&#10;2ri6b9n25S0n5zWwHc+Vo15Oti6sbXY9QszpE1svzvTVINWO9jE5OO0qnzf3Z/61MTz8JwaUyb9/&#10;+Ks/VBa/TJxUmcrwRa/GAyUfMPPne2xaex8o1asyU/isL8+UrR+3rsfkxJ6uD1n/Sz8aHfSZ6NLY&#10;ThlBOd4LUGheANx8yjt1K2NxnrJadvDtX7ih6xPA8Xv724PP6kSfxtvKxyd/m7fMK1J0qac/4WXN&#10;B4kxLq1dFUb21NPB387P4T5jAU/tYq4hr4D36f/afdcRxcO+wl8siakdD6pzqcbeyuPCCNrcBsdv&#10;CAP51FiwPiVTXlcO6s/uvfxaeYuzsVynhD+6t8l1trt2t2uQz7XDl1xvf/LDwvqoxw4Cy9P+2jjr&#10;h/Hzw7+Tjx/MEASc/4l149FetFJO39E960OJgT3e9u0Ymjb+8Yd5BTWayk/ZjAOO95wv/CaioZVX&#10;d+agu2Jm+7p1UOO+sZNO+NJv2xQvvrv046Sjr7KF1afHp3ztUKbIOkfbMAdyBOiYQGb0N1/7LbAm&#10;tvHeXBs7Vhd06grhT7Z8GW/Gp6OnG3SV9wnSweyF69Wh5w8sb/+YeAp6xz9ydnxGX54qH7AXoBXt&#10;mGnf07R+ymYvMIoWcOmGXz6X/q39ja+DD4Pfq7CD1UfZwgOXHmQ/x6mnn/oKZnTLZ3mEH45wG5M5&#10;1n49F822MR37rJuYMzf/nzjGorERBuZHeHQMOG0y9YODbtdSalcqlVHHm4375lQEB9jBpq/Ea+R3&#10;feX4dulfb8deng+snfVX5qLpB10fzzw0Wibu7/X/5ljxVf2nvZDD2zzU1ZAx1iRUxWkbDsxHR5t6&#10;hr3sBCauDPosrKJHaUINCnjVoE4AE0Cp17E1kk5sW4cfpvvqw2FDv/OpEWcRqc6YBlG/uLY6cIS2&#10;zBf5z20TZOTG+Jb7wkO5O1Bta3/2xw/jlwv5N3bwWXupZX/89ak+ywbe2JhOmO7WE9ME6PKivsDp&#10;uEnXr9PJj//KIwyGftrKvoBcaKDH97Ul3teGC0v33D5tVu64kG11edwBsXyeWzSfwPJIRWWlLZfv&#10;U/bSSsBvzqsutkw82TcJXBpyvszdau4kI/ZZvvylhd2H9EMGqPGnC/6JgaNbO3FkrO/QXHSRswP7&#10;TnDJfsLKtiiy+1uPzyal5bu8id8y+B3IogfAh/7u6vw5dwQ/+17Lr6aZneIfe8rgfClfMNE0seyE&#10;OX3dCZvfo9Pv9ok6CVIe4OtoF/2mL7zL73/8nMG4gGdkbbvUfyny6lpgoJR8TbxN4sWdE7w/5wJS&#10;2ze0z8kcPusj9OWXOKYrWBs60UxeMlDRy2KNpG1xg20Gtc+1YX8zMROvJ2C9E9eexMbu4iXHbZts&#10;O33M77fqOT/8kHaILTORnbbbmwJ2AkdXevBjL5hHT3eDiruffpyETQ82g8qoj01qj3+Vi88DM1GY&#10;OvuaeWORH8QG/mK8nLPt3/nNjPXft2kfE7i5CJOcd/LyUw4eO2B86FO32j98R91F7Xb5bqE2NRB5&#10;5ZOB8iBVV3KvfF8Zt/3RPgYfX4Ro27CTx/AaH33RBXYyJ97SJrGdnSb7Lv7Ccwy6H1yAxueqT3F5&#10;qnzIFU8twufQOt59/eZzsPW2l27xg+NLTgh3f7dPOnzFzJs3I0O7zkRkxoOpPwug4d2FSu81Dww/&#10;Y+5cdDARFB+O6cPvTnQ+fnw5gX2t30yAnvL0p/kdO7j68WzDK6LfvZ23Hlj0nNf7z5j/U3yqD/Bt&#10;ZZgIRQcX/hTSd33Q7YmVzXFogEms/Y1TC5vmDV8pC6viZWfxN26GPwb+7xhQT9T4dsorRz/Ijvhd&#10;WP32mAw2AHVUXJw51tb3+Apv+9HQ1PLgOHoJw+fW52XtfTTzg1lEpI9ol/d+lxNvbe5mjLFvdYvO&#10;xny/xxRfWhyn+PppOLuwYUyYXM2GXXhRP/vbZqbnYHTl29X6WQ5jfVPsyrxzm7LPAZ+y6+YarOOw&#10;175d+skzI13uuSFcjnIdR7L/XDi98V7u1a+PRto81qI19kGybf8o+tXd1WMRNr75k9xkvmzj63z0&#10;FCCG6pNU/9T5aezoayKd5PCpC/cu9J78mpLJU9P/xcibvCZtxuG5MDt8R+bIVTJttqZv+40/Wtv5&#10;9eSS8bM42hw1+xNbXyYvTf7ZC8Dof+n8AD3cXaij1+bdZ39BAV7rN764G8Jx2AVv5u5D5fvLzmPs&#10;0WX96BisfbtVtjasTHXPevlxysjDQz6Z3Pbhw7SDPvZtbo6Se4GLLz69oJHxxdxKHRnLm1zl6wd0&#10;2tP8xBxNe+68aXBfzgdNTryS+Jdf5P2ZA629fVWxvBR57R7Zjs82rmLIcecumq1uz7a2v+VrMx+A&#10;8clcICUfwNdnbQFaC/x74U1e0vbGpfWDc5sdY8yn4E7b0TFPWJ0Le3jNp6wveheQcnBkT53vnmtG&#10;1nMBJxzKYxaotg2314WNTDdpZfbDh761tXWn8ojRb4xfa6/XbtGRPrUvW28h0ZbXTZfZN25+9Yev&#10;v/hDft/ZU/QLpc3B+lb5+mnLRsfRQ9nkg+XAZXdb7E08XTyDm7ptK3NHtpFZGUfntaVywtY5U/U6&#10;/l9J7etpK/irty3+5n3d5vhZj3ZxWaBuc61yobV0PT70pdOf86d+cp95jhsTZwFnb8pki/aFJzbG&#10;Ry42JG+GX3kdW9X56HPto2Kv87GJn3exXd29ANqmrU96fvM4L29erwVjI187x5IHxqZpSzctkrng&#10;AtfC+sYxv78Jf2XoP4WJ5b415rTB+sxWvvnxp5f+Xz4rx9YNqPVr7OwrJfumlPETmUvzqfyUxAy2&#10;4DM2Dt36tXXRvfKC8znQv8WaeISnHRo/jdWZ6yjny/rttNm170Kov7BfXbdObJVf6pRZDG2+SU52&#10;jO8v5wnrp254iRdtvxe49SFtTteRN/1mL9DXxjDZbc/PIsOaW3NI7NPqu3BNYfru+lP7QtJmyxLX&#10;zk/tN19u3owOAI+f+oRk2qx+uuUWIV/1AVxx/xuweKu37X7GR2mX/LkQghef6COL7zxAfxv9DUoR&#10;dtoCTs9R6zV5MhUL8c3noHzrqPgm6PrL+/eD+/PP+jW/RI75TxhYB+g6RnzGF6P7+EM7zvF9k98c&#10;v7Rx9ajsHDy3fPD8LO5u1397/Ho7vPAgc2ptx3wxNHE/eINjziifgPov+/4W7GcakiQl141vuETZ&#10;5lv8Vm903W/jOBgbp17d1MMDyoe+R6esm7M/Mh3s+dtd++ne2HbLXIzOFdh/yTN/GN4dnzLPNWfg&#10;r85T5Ob0I6Afbu5ffp/b9jfZHxXlf2TUxtYlfq/Z9yDTrf458h4srl30HRvCj9b92Mf/+F+rKd92&#10;ea5v9W10J7ffratZjdUpydbNRrblYdt4uccDv9ELnvSOGxf4LH/8nlBew2/5q962mvOWm6a+iBIb&#10;r7ZsXLZH3ZEgXq0fBeqLrqT1oGXPL34hfyERHZ63fXLdh5zLrjye6Nwu8sUG+/QHQJaWBGtH+bfk&#10;/mq7BxedG8lB7ePl/Kv3NkpjQ9eMU7/80Ox+CVt365tK/weMw5N76D9jgu3RMfn0uea3VN0eJi/z&#10;t3456xnH5Nj/Kr9r1/hk5rjpN5sT+enoxmPAiPRN8utr0MfU1Z/Z9/aMWVfK+Bx7ctB5vWab9j3+&#10;Q1c7Q519dY3fyh2/MastJr85oG/y2Lvsf2ibunBmrB0dnX+B+n2NzvGWk9G6rlcm5+G5QMHnccrh&#10;V2d1AbQL2y57/Kzbstfb8kohmxryp79deEf+xgyxfVo2NtcPqYfC30D9U79ph1PW+pObQ6+boN32&#10;LH36BFg69cfU+lnNXZ8bsc6cooVBfEufjNMbK0vb+s98uQERkHODsec+qs9z2NdAtzhtcFd3b/3j&#10;4MV+22ewzffBjjmOrGGZV5ibAdvO09gS26x79+b6Y3eRfuWLzk9/lV/ieHyRvqwPpb91jgYx+mR5&#10;stD8lD3F8jqv7NshBmPs2nhRtny3vlYex42lYyveYvGZF3kQL+PPzSs8F+80yHkF9LAb4bPfSXYi&#10;ljFtIMxCtM7f/Q64h9kqujiOyzO0w3uMatLhLHSp0xBz8WcGtp7op2HIhvtbsLot/+IePfvaAAVH&#10;zuIqWvy1jx6ATsps4Zjoc6bO77OJCy6K5eMYTW2ag5tHbOF4g8V1sp2yXhA6NNkUVj6+USNBFD/E&#10;B3TiJ1CZ0cW1iQa0E5b8bTJfnynrieKxbf25OnbAYVMDe3RvXZSBC7pYfGSSu/a2PvFRn4zrit94&#10;OPh4rSyVS1vE86Ve+RPvdb068p70bAPKl7Z44uWMeXuMrn8P/ZdGG/CqYx9c9+ROHEZo5ZZH9heW&#10;Hs5rvbR1+UW3XvRA9ODDZ9su5fPgWzmnTVbm2npMrgr6p2snT9k72R9xt64lyFd1ape769pejUUL&#10;iz/3LnULjLPgYWDPJMgCVS4Kz2RF3HnSx5P6WVDtydfNj6z1TXainztsclfwY6EPjjvmXaDzCmMn&#10;3U4UN77jvrYXP86FaE/rzAkvWjaPLdNpdtLMr++ysN27hrK/5Ytv24lPLiBGWOvZtKDfvPG7Gdot&#10;+tXe4PWa2rnouLzQjA55zdhX37QfopFzXHTBw+9dwgcdnE6M5Si0GZByzK4gpR/dcZYKmb389xU3&#10;c9fezasDTfTdCT4ZZFkUwsvCsdygrSwi9EJy5JF12ZBjF4u6LH38wKbySQvsnZBDc198JgsMn+l/&#10;9VloDUKbh+qf+ME9Ih/9dkz+2qeGvN9wwqn+UoAn8/epImW7oNC6VC+Ok+BZEMI5uSix5qRPHOFL&#10;JzAyunsdq/PBy6e6Vpcb71knFpbnkx8RVJ48ePPCe3nuxES7v5aFDp7yJw0tlLuIx56dQNzajR/w&#10;3tehNq8E9wn0vhfU54TjafcT1/7qbAtG3xjIw9p2XHr250mSuXEsg1FI9GNPa/nIrXPTSCxno7FU&#10;85b3MBr/zRhE1hPgyZO2kTwn+SGQn/cJh7d7wTt+9Pu/cEuX/qpvyJPL100IRH/MzUTFO/qszMVT&#10;B2izJxJbtpOswWDD+PvZjle/ic6v4WU7vqo/cl/T/NZxx+coynX055c+iZ0bj77PE4IWkC1SWij7&#10;6msLmzOHwfNjTtyaVxMjGxMuCoyO038m9iYXsHHA8U6oO3rWn+om5453HPMbvV5/1P1boO308Mu2&#10;0fJTtWUji8ybszy4PGz1wa3vIlpy5W/B8Jx4IccYm//A0j2EKU3l0vwW3627F/JCd05gts62NzBm&#10;OzLHNjfhwCVnL2CPP04e0heSB+R/hPC0856ctDyvhteG/COHWCgQAz4LtfeMS3Adg217fCdepnzy&#10;w8SNOp/JT+YR9zwJvbrhNznJHGFPFq056Hej263P6rVb9CNjcjO+k+usQbDlLhfTk8MnL+Ox9M/9&#10;tXFl7HbLbZ+frR8et2/g8CW/02nvxPZEg5sO1z9v4xf5zImqssn3cwECz/XT8puFlrmwr0/vBaSR&#10;M+coxv/xC9/NK4bpEvbRfeyOq9JX5chZQCGL/7b903oRPnPh1ZUOxljH9XVovLJU+cLKVuavcUdw&#10;4Fr8Cbq4kJvZjl/nKxZ2kqvwBnT5MvMXvJrz4adda0jq91xs9VuedI9by7eMIl4srE7odr5Fpzrl&#10;6Fh8vKMjPSqvx/Gp7en3a7PFmvJl7+2GVXH8dOyp7zJGLS1ZFqARutDmaR52Ar75c57OfJ7LtSJf&#10;6J8+esqlXkSU5/pl9UOvDBhX3+UJFnWK6l+xePrpPBn3tG320WbPptD2bjtOu9ALT3qb6+3x6kKY&#10;djVO2D7zs+PRbrnPFu3i41n6g7sxQKexBe7kDH7xOvr2+8Rb/bB9w9wkfXPnqpV0HElnbQXffJJS&#10;dPgyr1f7kPmGcnlPrH6fJ2TWtqgUe829+XaeYMTX/LWygoB2yuYJNDewiTH+J7MXbIOzbyjafo2O&#10;HZNPyZcfPcX7TXjP7/6uHhVwvowDfC5vqMfnip3w0/8nb0/uD0rhqBl50z9XNh4An/04fpZvvS1Q&#10;xwcb2/VvfEw3dUtrO/Fy89snly88+CdKyBene37j2PnMPkGFZu1eGfRZvcniX/PCdIj2iV2fWXlu&#10;UPyYxWY06zfj58fcWEOPfWKYXLSV09gcu5zHgGp9bC2vtDX8MG4eax4qpniZGI/zhzZ0C2gN6xm5&#10;ozP75waU6nb46x+gY15vsOTPe9wbH098889vwdNvz300jvc3gfGZGJk4Uk/XJ033jyn2fV4syCM6&#10;QN/+zE3aKIjcNJD9BfRsue3Rv4wdidl8l38I9Ul60qc6FWfshgMW13Y/KW2uKcL5Wvw5xHP8iO/C&#10;c3/Lfm1bfR42zfw52FHruZ6z9M2D6Uurx8sbHBfr3i5/vPYicMeIHOOxusYzBJawF4+POdwP4PkT&#10;xwtDv0eD42h53jV/aS88jw+EbukjLy3roONZ5WcfzP743jjWm9d7w0PKYsPMAeXwyX0vpB854gt4&#10;mwiwBtWxpEfnK/JuH5n33P1qbaTReqRtcvGf0snro1MUq51PW5a/ix94vWmenPHRazqveKDS1V7O&#10;dRUompivPnxVHzknUyf/yd/Dr4Xna85jTuM+K+wfPtUnOq+ti0Yn85Ox11x0/Lx4tmPq3f+Vcc3a&#10;u7xafg6W3iG8xtrRZfF5VWQkS3aPfxuZnfSc2IARf9LLk7+g/bRqhg7vzNuqy4n5Ip0v/qIrwMNT&#10;dT2fuNo//OXv0H6oXYO88XERD4vre3kqqO+umuyws3ZNoXpj/VeZo4H6A4PDZGXVR0OSutmBsr4U&#10;05V16NBDcwEbjvyhykNTnTflYKJnmY7szq2DZ2wRO8bAvTidw+k7Oi9e0Xsy8LyRrbYFaXyGbmKK&#10;xU+gRzzfC2Rr71vzr0D9IdYjYnL82NixPoQde077kNN5T2Q65w1m9ao4yrZktvOWgaNH6vikfwev&#10;46P9U4e2/rSNvetn5Z+D+6Imn2e8io3ipnThicdrOKLTDhm30GT7pHnKVA62jG7onZfI9/y5MBc6&#10;X/Iy11ha7Z4pbqE65MuaNlid7EdE+tXo/ZfGH/Pktmli4gmri/XbwhHQB64eiM8nn9fvj+rZjULi&#10;c8G+/ENpNPvZ+t0q3/wqnrsuksrJb8Pvtcz1w/rM+UHxk7ejRHyeeWCQjht7TkePtXdl2z7b5ln+&#10;lNm5HH545LOgnIbbB5sPjq0zH1J5x1eq9Kz4Ino6OPDuaoBTsM7arRM0cglXhjkQeJJjlVVXdVLx&#10;YG53lBnl14B5mmEb5+4Agmov+FTWmVxV4OMr3KpP+UW2Ldcwa/WGrswEv/XBqe7R35ZDAfvADmhP&#10;+qcOpTHJf9DiOwPsOHRpbdV92ZP9sm/ipOVbi3cpMqBYDJIMByYp2l99bdvQh586PlWmDlwnLOE6&#10;uOw+PglOgxouwoDkPLpNwA+f6STo4UHVopKDd66zZ2Hl3sfZO7rcZaPb+kM5uv04Xp7PMnq3Ln57&#10;0rbw0BT/2Ke8bboIByfdsCUrw0HpLl8XsTK8PvvpLz7ox+QrvvKaj7Z5233aCl9l9bfW5K9XPqgC&#10;+dqFFMc7AAY59OMPvJC+1PX2VxcgQrv84d0fXKdttr7bhy5bXjmhpTN7V542fhHD4WdSJT7nqVCL&#10;k+66HrnbbyiNN5vA2ECdKVeX3T7ZIOmQZ7K+NxT0dc15jaGQyzlsgYwuHNER7/jYxWj6daEsWL3A&#10;d9oxLJtY1fssDWbvs7DmbjS/cb3+qu1mznfKaR26hcV13HZXdwbZrZv4mASsffd1d73bO/j7NLCF&#10;Cfa8dVHahDSG+h2D8j5+s0++zw6m4k4Ms+8Jr4/VWXgAaZ3wCK/86fOj+2w/xl/7O1tleuRh7zWU&#10;7CLTYOKphub26GcrJ+O5MuCCmWRN/nP8Jra+Tz57X9kmzLMg0AtQ0fHrXHz6+OH4IfpsX2B3eWpL&#10;BuB19NtjPuxEP+XolDuW2//lX/6lPvBbcV63+e6NC+CmTOEV17gAue1W5vnaY/FmAWdt2vrn1vjY&#10;fn5ic+uqo4Oj65bjNfGo/QQam8Zn7kx3N9rKs+3JE4zg4qms8o6fTWRrz6lTv/RkblvbX3/ZX1CG&#10;X1zVbfU+vOi5sLTL2zG5e2FI+dCunPi4oTy2BT26eBXeuQicthA7Fkg/5Hdkpx0mD6xMW/r35EyL&#10;YRKojcdnu98+EX7ND8cH6uSm0qHNpxyypbt84yKoLrI46jeeyfq1BZw9QYTzBPhtqxZu7rt13/Z8&#10;0vzafrQcvfTe41+49gGdd78Fn/nyFoY+dRge8szQWDzz1NJPvYggZ8qD/T3lzufGz9g1v8pT8a25&#10;kA/fAbI3Ruq/8e7ReepXx92W8Hy91h0O3m2bNIpFFxeofgvw8LcwekwbasfXdcd1i35tly6ZK2Xx&#10;FRecvH4h/cYOepP4J9w8n6XTbltyjZdb8GrrJA0UL0o5mYiHTrtPnxuM+Xazh5Okvblxdah+VS/0&#10;qTeWiH/z2slHLjDMWLE0fKfdfRan40D4bAzYDu/bdsfKtY19WzzaVtm3XVhZju3vBW0tCLxtRLkL&#10;oPs0pnFn4Umv7PXxMz+NrqM7FTyxZowAc/PHuRCeSribW9WvzmuDMkCez9bbR+vDBuPc6HTrLL7W&#10;H+ro+PPPyizGjX8eLkq70EX9+HN4O0cY3vQMm8qB6+KPJ5vsa8O9WEQm2tGHTfO66BrysKUXPM6x&#10;OcoC3fAIy+ZZx3j1E1t7Elu7h2J98nq78uXqrWsZIwL04ovNLXSeC/4z1sGhBxp19sXHtvXiGzvU&#10;zSee+P9Zu9MlS5IjO9C5VdaCKpDo5g+OSDc5Mnz/x6HMS5BooIHaMyvnfEdN/XpEZhZ6ZEYj7jV3&#10;M91NbfXl0v3A5u8rAHcOyl/uGYqnwnvmk0g6vqTP7PiS0pdpmHgs1AdHf3l7aJzY87W7GWomdj4B&#10;RLdMsvx8wdjjouHcCMkv5sf65r6hIUzgpAbmL3z2CRq4T3x8E0ififG5SMSeD2fjz7pRHP2Y1xLX&#10;V2xXTlY+fGlzc4GMlcOHF8RPXS+cONr16Pruogk9ffRbbImwxFPqPTbDFYe4bkws/9WhusHbOkpb&#10;Ae9zYyl+XU81Dc/0e26EBN3Yj9dcuF1dWpCv1lfY1Lc3W+s3c/XwswHmIlt5Bqe6aseR3xs+ozX8&#10;2lYfTTsp78iAZw6pLZP/KvYCx/VxbHKsZsXDz6lz+W6GQbM32MBhu5jIYY5d/D0/ARD5ygE/uNlS&#10;26hvt15Tzh4XjcVE5SePnhEXoMfo5Uzfhpe+BSz/nsTmrd+ZD43sO85lf5hu/uYtv63Luy6N8G7m&#10;b18x9OVBwejb9VRsWX5mscrpy2ZrIufdT0r9wXt8xoLVQb/zKBuZuyYW1+riQ+KpED4bKy/f5jix&#10;L756ITcIcLsuic923RGSwtp4TCgfdRTh/qsDnLWpF8xz7vXd5Rs7bIYa+7sG/nLs1G9d+2anjyTQ&#10;PLSb/1O54ctfI8eBG8fI0qf+Hmx7vLd5dQSqa3TavtxYK4Zb1vgxk3nUUwvO12Vn8Sd+10dQGhvR&#10;Xfzz+R3YDDdfbQ/aifYyeqTfSsxXF/WRC+DdoIUfwMvc6FV+g/JVZLsAuLoovx+PCHRDq/xTsHov&#10;bXU7iJv3KTp5d1x6Ni/2GWs7Fzx5LcjXzBMz7tcHc24O2TpJXiG0AC7+yzcHzb9/bV0GeXinsPx2&#10;6BMzp77ROb7HwvJaOzd9jnu38368dbs8VxY+l7Y5XkC79IOT89QzN4mL+meRk158D489h8JNng53&#10;kQZPUspzfYZpYOX15HwVPzy3H3RujtFYG6JTR8k3T0n56/TL2uRGc2Vpn+mvwNqM1/Uqz+17ijFf&#10;8Ba8yQfc8y59w8fY03VLaJaKVfoMF8d2Pj77D6tZWfYL3/WLjLFz2nzjM3nanSbaJ+/VGl/4S7rr&#10;Yce1T1n69wetQDPXmzogY2HmbGzzEeTRZU4iY/T6sOv/Q1R9F19e5JVBDjtfDn39035Pfz6+b17R&#10;T+CjCxj3zU2My92vjzfclGT+zfc7f6ZW4ehXfZMxFyAfRXPkewj2DWbk6/NWj8Xb+GLH+mP7WLhs&#10;ukP9c8sw3i+t9nGHqY9HTnkdO9aPO99ItBQxEVx+4mfeJHT8mVLj4Ct+y83FpQ8uXfcYAzakug+3&#10;rZPQhM4N/OjNEbEB5l6j/8QTuRjwu/HQm9/KM7nkLMhL7V58Nv95qj0u3UTUcz4Tt3DW12nl4Tv6&#10;POf3/NwTtIvLpgmPSCI3f+8yHweXDseGPe+ba9JROV+alRENLrrNe/CKP0kI3fOYKu6R0zlFMlbe&#10;8qGrfnXrfX/D17mxZx2784Ole552ncpXndM9SmtPdPCbtRHePopHnsPm0ec5KGtI5+u5jcJEn7R2&#10;uZ5x1cNhRNpV/9l7GZdkbpSCzimf8N3y1WJ0bX9/wzO36E/Dpc+vfvGX1Nx0YedsfBium930Yzv0&#10;rWkDUa7zxWCh33ptn8a/yUdbe/lzjLl499Ratf0oXO0oTXU7GAT7uStRxZX5C30Jc0CwhcR2WspH&#10;jXH6KDMTOTx0iNfkGX0ctQqrBHrsxFu+jteCeHWRXvj0oYzPP4DZPBnctQ/J8vXk8cpeXygv/5M6&#10;bucWPU0wdtIi30RzcdGtD6pvOyu5A8qmE87AnIHL7ybuxaI7j8rjs+OXexkd1w9SC4LVe/LNJ9L0&#10;a/Lxz/Hd6iHFcz4TUDuJWpyQFFYe3mv3HWc3RZWD1dV5P3xwZN3L4ZVn4mJpNoV357fHpY9Pmh7T&#10;rt/ASGZ1VQOrfDEjvrE7BPyieGV5igJ+adOwADtfeQwloEysw1cfoJxO/g7GLbh9lX/wqx+hAcnK&#10;dY73nt91rqxDQ5fFWZrVNxxwlf3Aoeeh3fyVU2zlN/u74TBmt4OxoNX28sLm6uc3BnRy6vnNq1mM&#10;iS+gvY6ssYPYbqxVr2IcvNM3BGFjyAJXaHzZidTEcH/D40yCyNi2S/+1tPLWvuO/DsztI1vTIqA6&#10;m5i2XiPLQMdT6+fKT17bM37psNdv0m76BH8u7vL0xBV+Rh364NXf1kwdze+QWkxaVOS1qgGxYQB/&#10;+cX5TVZXxwIhq16O54LL0zojDVSP8wof56t7y1JH/vStncyHKb59NfNZ09OVDjaq/EaqNk5BfOkJ&#10;32+z8p/fDMZrBrCPJw3KxvTxw8u+gmXqzSstgBsGTJINVLOAjyLhvQMX/eu/4IqnDr6lZPHwbV2q&#10;qANi4Kndt8LgeEWipzy+ikGdrEcHstuGT9u50y9feZvPH3u85VJ54mR1cw63/QH9OTEg2eP6PPGx&#10;myL3MaxW3uTiR8+RbXykx0yY8ZE/fhz/7nmyKxOtJ0DwhQ+XHvuhmw0uGyR7oRQNneDvxRd5C2Qs&#10;vfwZt8cXizPptCcbXsa0xlb0YoM2Y+PapKs32EQnT4qBuz3O68vEyB3qy/DSYMXv8t96gPsys7RE&#10;/8TQqYfxY3SNbTwWT7TuXAg6XRbS2teDfM1E6Kl8ZXgpO0NC+46l2cVdFTy4yqr3Il35U3dT/kxO&#10;AwfiEK3+czb8nudt2abdXI6e152T4ifXVH/Kk7+7uFeP20+9jV3ZOgy52E68LKNbOraz32f7eJjP&#10;sQdnDfg9Xe88+Um9d3F3k/u5w63H9a9zxz0/8Yp25Mt/xLA4v8NFdzK109+D5/gTag8/dDEUBjsP&#10;+j1enyrbJ3jXt63H3iQi9ufiHrqHb0+wyMun/aU07SFND2L78C5MgtFN7OMjm+OoukmWPGPTPkmv&#10;ra6vxAt5z20P8RNQbv4LF22SC/hJ+T75ugXLlx6OXdgzPsCffmjqdXluDC/959LhNbrA0c/4LCy/&#10;TekG7raODRv3Y8zODxdf6oMPFmi2bGVJlW86PwPiaW4XbvNbq+1Xh4d1wLYDm9jD18LYJvYs/kbn&#10;B0/0FoXGRjfMLuivntus7x/9Zu61smNFycz/7pumI2vGHsfGCuOqG9jW7l6cOHMrd+gPzdh73Fre&#10;8tUfV8hf2auj8js4V7b8pGjEJjvW1/pfMWOuanyAV/7noh2eG8/ya38Wv6nZOU5m5zrx37af916J&#10;j8/hp19IaBdvdfy9el4cPIDEMZ3nvBk93nPlfiLFm3C+//776mbctGZg24ssQdbm8mXL6ftiSoEf&#10;HjK3P37EysTbxGwJjn7rF/PWpWdf53/xOZC/8tXDHrfwfNnYEYPK7vP1FoeffLC+w8cG366l+B8P&#10;5eT1E5rVyfrccelDq3/sa+iOHT/99vQGIv4hgy5CXNuT8hdd9Ff6RPwunaIDGnDJyrHyq387F5Db&#10;LhOLq195BG/nx2Vy+Oxbj9y8ik5bAuKQ+nzgApQbc9a/5mkuumrL8tDUVyEQ06Pz+MPxzo22btDI&#10;Z78Y2ts7yJevfOfj+AH58+nZyZv80WP4oWU3XtO+8Cx685/45PBdueZrbvwHxYv9fr/2ZFzy2eoG&#10;DTEhNsxR4PsDeLyMbWPLy77Ge9c/LY9C1VFdi0t2h2ffrJB+rAqz4fRfQW6e+gP1503el7lxjt1z&#10;Y0NRovf4S/5e6O38N8XO3/0yMUZn4weg78Cj7iZ/ciu3cTF28gzfL9/eQDyojeMPsY19fgcx3IsH&#10;H1zz09jxkNuC2JI+7cT7+HDW8iX8xFdf0XnLRzt0Un3CrLHFX/vipCmoz+Dt+H3XY+OEpd3gDt7z&#10;cjh4TvyMTC5UXZ3fx1blP/ld7dTxvPpZv5E6LBJ67Ww+4mDhhGHL1CFYn60PF5eMKd+cp+nYMnVG&#10;7FPYOn+aez9b+qXd+eTiPPTBi5+ypvMVtXNWX6ep1JYULFn9CW1v4NiCkbdn/zitDGinfcS5nyTC&#10;Vx1uCkn8r/96vnruiTSwOpGFB73XH9fB4b35i2eORA6a+a3t9LGHgXgs3vHTEXbwxVTdGNMiM3GQ&#10;0+rSubPYS2yb+wD10LjKcaI+tNMX4v97wLbWaeoGj/tPubBNf0GR/Yk7/uoTp0nRffHFxCcZl6yb&#10;zL1QvDrY58K3+xZJ3SzSPT1znRPrZGgzZOM5dfaQg55On6rp5uEPJ2Aeevn4KDH1rt8WNg++Q3Hk&#10;xTY3GvSmT/Vw5gCHRXXCZ+NJ+E0fHF+1PgfzZa9vwks7PTpV95z3lG9Pn4ViaXsDbRB6PgVHlnqd&#10;Ni97Y9O8yPtcpebrbNandC6BS86NIStr7X5344XfwtYFjciYp4xntDZ219bIWvlL9zzdcet5/p63&#10;fnMS7aIbn0wtbLkLvCDqF+g1843mdt9Uy/B7sG0jQcRjPg8/lThl047GH3h+yN7LwtAkz96y+Ob/&#10;8L0gBA+/TO5DVmTG38/L7TdSvmPaiTU088bDaVvldLc7+OEWstgVX9+LLnkpB3CaxgcLse6ih/97&#10;oH2QddmLXz7+Jl4efPFZecvzc/sK5Uk2fkeH1WVTPMRRz4Mj3U865oqwd/s+awi9HDbtq3LgJwpD&#10;3b28IuarsVSkBx/97++Bh7CuMQ0tKO8kaS8f7w9k/K6/KJO9jOgP5N1BTBZuY/y93DET9XPg3qab&#10;0Tz9o/XF8Jp58fRt238urnTnCI7Xx+/zivj6lM5p623/6ja6e/BKH+Em1q1XuOYl5iuO37yZ+SGe&#10;4KmVk+d76XOQuBnbGkVb/eFVvBTujf4RcLUXssbt034ziS5+4n8a4CUg2Q3aEOBZwuTtpKlUCo7/&#10;lT+BrVxpymxQarR98inmjdKPTuTtl7PAWz5duOQpLptVOlv5JBi0PmpEkbF57dCDVzuODizeRdfq&#10;WH6Hp7zrCbrwv3cuF15w5ZPTJuP4BNU6YXVfGnzp606A6h0L6oPTQcnjm/UFnfeDFuz58pZXXmZ7&#10;gdqZ9FU62Gc1kLJHuYvMK+e5flEic8bZwLkvBndQiYoj00EAPbnLR6rjnTogM0i3cjYiXQ3R7sA4&#10;tTp61paUlb6SCJsAE5+1+zR0xYuHtxPny0ODw9u5v8Gf1HFpJrOlD1tkin0D3WPB298Qm6IhPsLh&#10;9I//D9NNyd6Oq8qF/pAV99LBQQokjYkjB/3ykrVlm/dI6fuwbYVs+WH3JKlfTLaOb+COGsmJ3NoV&#10;H+zgpFx+47f5s4lBp/umXJxzyalf8MrHAtgmionGbqrp9L0q1uSUbDLg+Oh4QXWJjjbE2vYy0Oyk&#10;04Bict+7/90hdgANIB9vi2aTX6/worV8ID4i7cVvh+dugI4vxo61+Yvo3wVm4qqTawzEB27k5UNv&#10;/RyQJwZLb+LJZ9HBQOxiHGiMBo9d0/+ND5xrh9s24HaCcnxLP1C50vzZACjdedWN9uU1FHOnXC6w&#10;5w7yq22L7ajcNhuejvHY10tvXwi/myrRx6BGfxHT/Pfn91/z+4ae6P0id/vxy6vgdrBLntiYQe7D&#10;i6++yatn05f7iC381o6wbDtR51eMV68UBOCJO334/QkO+RZmLqz/0z/9Uy8AuwjcDa8satTF8kP/&#10;OVg/rj6b1t2jQn3NR/6bxGnbFtCre35cWukej+xQf6Yc3uq5OuK59PLw2Dz5jvHTv/go166ULd0d&#10;X1uTT0+4aExSXNhTn72TtTxH7p2HeQB6d/bOREr8jc5tE6ln/cTWNcXIFuvqTNv/wx++6bleWRk9&#10;LDzT+qMDv+1H1E98s5vP/WnnkO72dZOarPyZJ2x/oB3AS9Ix2k0scIB8R8uHLlEsMZuJmAX9Q/Tg&#10;Lw28G+wksPTJf15/i7pxTh6AvxdTl0cybmVP62/5H5TiffQV1badqlubpi5kvHtnY3l+z/2L1t/U&#10;9eqi/desiNcuxYRYkAdHvz6pi3MTP/TZz/BZv6zjNp26o+uMo3gO3/aT6j8fC+e9ceQju24ZtasM&#10;JnNjZG1ZP91Inhxu/SzeppDux0+IbifdeK2zbpknTleHe4njHU+e53/6fPxIF5+Hb83N8EqMxn4x&#10;rowrQPGlnb9PyoYxEwAAQABJREFUP1lOiYFt5/enm7RJF5bGFPyMNRMX4XLkHr5h9Nw3n7MVj9Wp&#10;ilW3Bz1d1AE89b58p8+YOff0STNnUu4cPJe555vCWVrH+HsLx/aH8lxggz96jg8fOsxcA96dp3Ow&#10;dsHfcunGFJzV1TFYvJVhA9wmNZ1MEdDuE7t0+j4/gfHtt9+9+IaeV//n6cz57baNf3xrg94qPJyr&#10;w/aPlaz2lakPdjUaot/TJ9x2vlhZiSXnmaEUfXWuDSnDu3LIOnZvPa4OewG4NEcPPIfOK+Cyvjt2&#10;XX1xbnDQB7Jt66V6s+uOe/y+vOln3DcmoQXqXCzxRedaTAle/luB+rUoU76TPxeDzBXWt/jga57o&#10;6Um6gPI8/nN+98/YdxqjwsDqGXHHfnX2FIcPlo+UDm/3h6LCY+NZmRt1nl+AqaB8KSfv2qA+frvr&#10;1fKzvkdXn/gKHb/8lounqzM9dtymo7q/xzm8ibCjASMDvhsLSVcn80CgPkpXwVPe/KO7Y3MBOKuH&#10;vIWlxfcO93NatXaPPou3tHSDv7rBdWwM5OveBHfqBE3HpaSv/Xb267mojYcLtS7k7qa5+LHG6Fw/&#10;dnYj88QNHcondPx8r0My2m5TZpxQ7s1A1Ukd5CO+X7/OE4rmJ8szuPJfvswbqxynXRm73aC7bcAr&#10;vbc/0r6CVpzOgpwEyG99nRhtZr7wRKt8Qd7gK1866fQzdB95T+unsRT5FHiZ+QhY+x7yq8CJ2iI0&#10;ltG294oejZ/4CaCjmr7N24x6Y0vqzUYvexTSy0XR9+HBx8rI3U8Oyuv+pT77ZF7K9FvFVQf5gB0/&#10;yFAXbTfhu3EiJn5LvzHnUSM+oWvnWIdHeZ4YC5fyHT+Ixulnuyasjex81IEbd83h1Ld5r/me8cTP&#10;CMzbA5Rlrp2fIbJW5r/po+nq9daz5qzQT319wid3NLo/h3te6+XUYrxnQGHpw+eH+I63/JjZ+fsx&#10;lyi84e640N/pTr2IM7YBZa2HbRvJQzfl1aJvrmO5py/9juf8/EX4pr2A+j2+JP+ajyd/jqeOini+&#10;6Ppwxd0no7zy3Z/oBcWiTMze+Tw/ZuvS7Ua5efPOIR9yyXnqVzbzg3ywfO60+P8eTASGQ9i4IFcw&#10;nt7rVGbyQEvoDOfw3nhwzkeT3n0kb/IdLG/88JHXWmsdDl15H9ypUcKHdnHJtZEOZj4hRo4vMu7q&#10;K15lf3PmBY++rPIoGqlvTLJzfNlQbo+vzU9g52/iYvrWkSPmeMaZn/XqE5A9Tm6msf2JjJxPTBwH&#10;x46FHuVc/1J7HLPz+PchfymS3uiNEfTfPK9U1xdZt2w88WX9eVg8OV/bbzjFjT7rl9XxpsF1OPNL&#10;qOMPtPOmM3WbdlfvDLo1Nl5B6VpVzFmj702v6mnrGh1e+Prj5z3eN9jg+jpXgO0fbX9810Obv/9E&#10;2mjx+NbO7oC2tss89nhAAthHw+tVxtgP/ZmlX7qnWT9HV9HRC0nGp6zZVvcSn6+n/czINl6xbdtT&#10;fZBzfT4enlAH1St74up3ZJ1YVP8cemDm/nuWvjL9HdrdR3mUzNG2F2f1b2Qbu9qXxgd74dc8s3nB&#10;I6P6pkKNswuOV5Pquzz5NZ/178x/ohO/nX6Fu1t3DsBJPbzSvUw2Jk+f3r3U9NvamnI26Lv4BXTd&#10;El3ouPatPsprZ3itrkRhD8cfWHz1sbB5zi9db/Yv3j1dfnQvzaGVj3Tz7jR7TJ62sTj1L2UBhcE5&#10;r+70f5o97an2nYKQDM7NTnVwu3mofPM19TP9kry1/y7LnPT3oLLUD8+eUOn4Fs0+BYMHN0chNu7L&#10;A9ufoZent3jo8rDvztdDZYe8ftRfXXGcgni3xfjcL2Y7vwhzdO/z7/zf5A2S219z7F2fT92wsLT2&#10;3N1sfIcnFlS+WM/4dZAmnmfMvGKCTBacOJmbSYfCmLK2Lj5W9+M395O7MvI5WkWUeR01gpYJnAq/&#10;EXLoBSmnQHndsrcz4qy5aDCOgLcXfh2Dbv6fYGiVoMn5ljflhHw2r/qG3vkv7gAOOO7n0mf4WyS0&#10;slNONqCThYG7E23EkAd0vuuPnssL3QJflFcybMaiw4cPZsE5nYnzTjylp2PdC/E7EBD50ib9meRe&#10;fFeXYwf81YEqjuHKJ98A0A4zg5Ky7SQdL66G1TqJ3q+DV1Aeex4X5GLT8XN1uR3nsLKG/8RLeUb+&#10;ysHzfixmhcraxYttjg93Iqnvak8ai7R1MISVuTin779srC7PJkFh0PJ8+afQTKAZAE7+NppmtQ1M&#10;va6uLQ+udOp54kL9lyb6LQ6ZI0yyxuFX1PnKyXVenNFz5alH5Y29UJTP0dXxxepi8uC9PB45c6R2&#10;/beDTf3PJkLk5Hhp6kOdbfLWBmU+XYQlNrsBghV9MAwE4+IBj/7K5DPEOf/42AxtnEpTZkJFJ4td&#10;MmtreLaTxZv8bVvh8+KXvLoUrzNhOiq0XfXiaUR2QRRe+OK3Or3KDBTfhdrlgmoyDLw2BIsbG2aj&#10;ZfoK/HqBOXL5zUVYF5Js5PWVF5GDVxft6VN6kSW46k8766KNHfmsX5TNZsboExHxz/izF7xCv76o&#10;D/BSV0n9jkV9HKJd7MAt/6Pr6+Dxp35mZU4fIdbGA/RSR82PPehB5TnMOTmy3U0YK5Pq24r25AvP&#10;1bcFK+RgKdsYwPM5VHbk/JzNDuPQ8lpceV73/Kc//aljRDdwj77qGawPRv9pU5vfMiuSA5etYh2c&#10;ZGWvvoqe813akkUH9fYyui1M3Tz1x+hkA/tx48Adf/w8T1AtXynZPiYyJl/zip6JpfVnsFJH4kOs&#10;TT2iAeJZ3a1OaKYM36lfeOp1br7ZOlfv45TRfXHnAk9jInLx0+523Pz6t29wqx6jC9mR5S8qmcYl&#10;iNsudqxRsHFKN/cCVcdHdVFxIIJnrJ6Nxm6CuinBq99iP33AhNj4ybnxWD9iwx/gP34Q5gcvcpce&#10;ztr/OJ42xtdbxqYtJ3/hzj/aRFbkN+WETxkWymW2TD6R6vs+JN66wdC4y3nYWTSZv6xNK799q34Q&#10;jbrK/GPazviLiLVfObo9lzrffOp1bAjN8meJfOf5Dm700KemXbkx4+ef53eJPZnld+X/EbT9hSlX&#10;ro9TO40fKRlgJujOwdTl6jR587223PN+77jjUBGW9+erC1rHmqQ1v3T/6Gv4fi4E1NfcTXpi8rAb&#10;/o+YHZ+PN/rbkBmLvF7MsTk0O6ZfwmAWUH7vfuVOndL7wfOu+fp+86Z+F39y5T3H21czTn+D9z2m&#10;9jfEpw2ivctfGVtnm+K1chaf/uJMf6q8Nls8RSfns1FK32nT6PWFn4LlqQwtWNnSjrtJHbvxKKVP&#10;ykvw7Auuu9X/+tcfXvz5z3/Omyv+1vbw5blArb/c8Z58fbvztp3KHD1s+PmMPjO/9mSx/pKNbFKG&#10;B5/4WQQgL1807fHgnXg9Ptn50fB+4JU+7Vc/qw0vfz7efpQPAJ3JhVO/myO2vsb3Ux9Hl+DgUX8n&#10;Jlc39rHJDQtk1pbEjabu6Yvl73fMZg4zMtqjGltiu40hF960AZDcKoAWkEUv/Gt3yqX1UxGi4/Hh&#10;6rd0i8OlQak8ZWDL5qwZPSyPI1tdAWOPftDFRK+qFrs/5ScLrPnY/jabjqUj5AZ3GbtugwfUB1Or&#10;WJOJ/43ZCO1Y26dTEy9rc3mmrGnopeaWK7/873o4Pg5QNuNPaiA0bj4CLv6vHnedyxttPubVC/jQ&#10;Z39X78JbhJPeeanPttEx/8Lc8Q3PbhCfts6vGwOQ+eVlxig/zdJ4jT5tR6+yeZxYUzeN39jVNDrX&#10;3o612V+Irezsxi2fBJTTcZ7kHZ+Sqbj+cdEwcwbj7tzoMfhoxP5sqmtHL1/88MO8Ih9PH/gzN5u1&#10;DH4hq7yRrRXMH9ueQ+Ml3R598H/0iznfTUAMD2yswtt5zlM/aDNBzpc/MPpNP+8Vf1uPS3fQas8h&#10;qD582LZ4/MdevR6vzlg1sYtmbLNBOHasrdZQXu2rHUzfAnv8Y/4J1pf6WOu39YX8YI4uOcTDuLkb&#10;0GTshdqrnaV7QXePSecuFKhfbVnfc8WceUz++ILPxOk+ycu/9V31wHcuBNi/GRljh95De+Orr7/5&#10;Q31A1upx1+W6gaB2J8ZNpnNjA8fCp8PvwRfnCZVezFHH+dC9tK2doWbfXa5zONs/qfMt3xSljdBV&#10;YXiOSmS0HcZ/aRGZ457Y4s3jH/RfZAM2ooKrDuQMXudM9XGy4OcTzSEUZp9jdXrkK6TffpzfxDl7&#10;In91X7nwByKzMPqck4+SaVcPHLa1Ly25r0eZ49FreIurxmbSOFpp+ad2BEiP7776SDjua0DQXZAD&#10;5XTLn9z5hq8dlO7gPHhMHZC5efqYQ5lEHeQ7X5eu2kfw/bUtJ+anLHK04xPX6qAX2NQpHjlvu7iN&#10;H5M/8roP4gpsEDsnwbfrvdDPgrL5T/Z/ynm+0GdzPDhnrE62C7xg9O1h7Zmjya9icPLhgy/TRp9D&#10;ZaZM+Wg7GPXZ8en+JnD5nbznfODXBym4jz9vPszeg3JzCv2K4e8+35UnznzUSSPnyFEW7zKAUdfn&#10;ris6dmxfwE0ba03j452nXnpjpe5TVlsV5GJq7rXqvi7+9W0OihOt7KGNv8XH07aHXP2IE+PD0E5K&#10;LxcFrws0vSFgYgod0L9uHE7OyK/tJ8NN24Ar7rj01w4SnpWrrL5gW/K5bekex+GVk8rF8IA+0JSw&#10;fjt5bvzZvfvFa3qYxbuTffhMnY2eCta/9377JvLSb99Q8VHZkTPxNcZMXY9YbUod8fHKguXYZx+W&#10;cUPUrj1TWWNj0tTaiYW6pEyXtn64K7T24C3QpKNGWJ6YSN5vp64U4TGog7nsjlmHeucRc/rg+qgL&#10;43z1uiQObqRWRlYeF69PHcz+eDxzEzxzttGLfwEZ5+A6ltfypOubQZrvxnsOt2x9rtQrm4m81798&#10;YlaVjbfusSRz8s98B3Jg5lVP4zkzwcY4Zva7fw/Wrrb7a0x6+Pfd6c+f8KDkM9CmqnzydU90Bsu/&#10;x81J2UmVzd7W+G/2TGetDMXY29f/n/FseD2VLW/9hIbcad/Th4kPby94NEeywvvY5UYO0LmjGIqs&#10;s/yrnnR4AjfbyXbtADj22RuKHT/yh4eLv52vpyLFXeeeW9nF/vjrzTB+6sgGlpgNfgfSGLlOgO/Y&#10;5NPnxS+jyImeSlhcqQsl21g2X0cSc4q7T2sV9yzODBxwTNj7Dvvg0oUTO2E6tBjoXHoHUY6rm8wA&#10;fj42WujWO3ZthEXnLqJ0QrHLHcBA/nZ272KjRWMXd33FJowNqxymvH47dEqdL7TMeUi2A3Bhiy+B&#10;i5hf3C4Q7OA9PA7v4NAffWlyvDLkO5Z+Cog22HfyHRx4BsrptB96lk8Y8PV07kfGqW+YOquByArj&#10;1YGMrUN5PS7r0eme14nb4fI8KWXoDQkop6YdjJ5r6/K76ynA5Vsg+FuovfG3Ou079g8vuKAaHp/s&#10;Jvl2KMrbKIMLX70BvlzZ+nwdC5gJYmL1uAkN+fgpsxEFqtOpf+fwfKaDnfPi9etR13jUB1c9BKG6&#10;D3/o+NxheW8eelA+R79QyWm7yFSjZb1okDbHTixHZ3bO5t/Yf/QOAjm7gCZifEHS6ITH3/72fdqw&#10;i0JeRTODhZj6dZ8kDc7e5aUtW7R3YzHH+NvE68XXxPPq30lryqXtaONrZT47yVX3Jlp+g1a+xT79&#10;l8bGtN+s/SLtW9WxUr3jZ9Dsj7lH/qtX80o2dr53N1HAaxs88aqfcvH3l19+qow/fPNVn3qsX6Iv&#10;O3TI0ax0eJvUVefkyN9JtI2Ljbswqy9384Ed+BjAgH7RYJ/oUUnlw0b9WTetIldd0EP/IQWNpaNL&#10;M/IVsoI43EmkjN6h5KA+ECexNWzwGD+KS20j8pO3/n+k07+6gPvirTaxbSbH2kYytKHqdJSonkcf&#10;4en8p1wwGj+mPvPXPi1S1a+PC6DzdHkG8/BZXGXo98OUO6yeWy5tkwgSzy6QCeAvzOa5tnsa/RYc&#10;vLFpaGzgO7/3oxV1RNgkxHr9sPrgDW/j2fnkiUl9uXqY38gmnr3yNkbenQugqxq/4L38lmbsipVR&#10;gjywvsFP+1m58lfO4u2mGq+xg5eMM15tO/qMrsNzXMy//Yu8tsfQmFRVTko66T70oQ5S2k1wR8dQ&#10;RlHHoPXv5pHEufH7TSZBNnlfo+mm0Bhl4uQPbJ128uaOXnnEHJ7aZNfAybfofJwfHY+jGjNpg1tn&#10;o98uGMN1HRo+IzkHFwyeU2VQLxwHx5cn/KB9Fug3bSN6J948Lf/rr29e/JS5jX5FDLYPjZ/evckF&#10;j9Sr/rALkbZhdTYbiOoAqGftW18IxtYe5mviRT3Db73nS6rOp64TTzCzaWJspCNdPDGzbdbrZ+v4&#10;Txqpb9Hnn/o5TxKtHq3Ls8hZraQbI5tHH7B1tCl9wOMVzD396GvjjDEbP5CW/iOCZJww+lTRR3lH&#10;jdCE+6h0cOZ89DUu5bx99MT+9KHx0CFKVdSLZKsT/aT+3Lg7m8P8MPXGEn51IwjY+lpfNTNf9TWG&#10;R0bPD/6W7QJ2/dT84LctJzW/3j5HTNmwFXvwJ3bC/8haPOfLDw5YftIZqzhr5h8Tq4/4Y4cLn199&#10;9XVvOBiaiWO4gJ7LZ+wfmff4lW/cX/yl6fwgevT8dBSrH1/VB6XKDUx988mMTXB++OGHF//2b39+&#10;8Zf8dj3e/9f/+B+9iPzdd99WH+shALdrHXoaw/Onb+/F3rRV9dv5in7vtDn8XGRmF93NGfz29+rN&#10;vzP/mLnGzMPMY2be1Rtwpjq4tnRegUoX8+TaGN4CzRqqF68iZ/z38L9zIHWBs3SxwzlZYOx7n/nS&#10;l8lvVvKmAbDRBdEv8waJv2X9NuuW6Vfu9PDhvntH9sOO4Z9xJH1XF8TJiPjawxfGgs61mj8yG0Mx&#10;7BEfo5MxAqxN/AK2jvWbTwHCQbrw6GccHMy1QSjyg4/XQP+v//2/Ehv/1v75v/7X/+PFt4kJ4+/n&#10;QEzoTzkQT36U0vnStzpETuoeoCFPfVrfuoGhPkme1Md8TmzAW39gjqfP2s5K58VJSnbHm/CV/z6+&#10;sf5fWP4dd0Ls3FiwPMaG4be42/6CvGwu+ZFu9J1z5XSJTHza78XBbjLy9C57xZG4sqYT69oa2TZO&#10;pPhhw27gtZzf//T9+BRP8+rMuehmTBVD+JL55hYn89aGx7w7XuufWGkb1J7Dw/le+O+F8JNHF+Xm&#10;hhun9NlYdqHWjQtZ3MournRscBQIvfWx9n6HhmDs7xwt9rx791OLxw9jmxjxh8c333xTHfQrWNkQ&#10;b1tpPJtvzjy7PjvjMf/LF4fvXlnv8FXmJSfGVhY8a6HVW9paaF1MLF+6B5dPtDYp3YAb6Z1vv3ay&#10;m2/z7Odf4svImPXVYwywnhHnNsA7PuYYTzeVlL9YyJisXrQd9O2Hg0Pv7hVFz/wUcFVRZq36Phci&#10;QG0MHtv3PJnd+8F//esVmZ7yet8LNcP7pX2wyMdKfExfH72O/6zxvn37XfX44x//U+NY/+HmOv0B&#10;/saK1+GD78K+gSZeC2/95fHlInwi1b/Wv2kLxj31SPdtI/Xd8RW/LLROo792CPDYtdviaG/V92Tw&#10;xfY92r01ur0Dc53u86kzsTEujS5lnEAZBn7OYsf0kRdN+ZrfzthS+sjtT2awQ3k+kz96liZ5OVNl&#10;N4h+J+OewoerzgAU5T789Xuwfhy6u7ChH97DoWJy2LndsSdi/RcWt7pFbDj4egJ8eYffsk6Ev7TK&#10;1G9TfrkxkA+v+wRNg3XYFe8ouPrgoS9cfqNpZCE7SNqHuNk9hO2bV44bqfVVdGz/kbR8QyMm9KGt&#10;X1yr09QltB2b0ZZvyr09YJ9GlD8PlJRl6cv7yKAT3dY3m6IDUuPXHvfg9qXcm+4W0HeORYeTac25&#10;/BZv16Gdo8s88lb+por0y9t/La/lJzW/4rf5TCzyS59mXdv4JbhuvNr13vZb075JCqSc5ZfuOdbn&#10;kdsxQWmO/+Mg7hJ/pUsM4B/dADbqRv/8nGXtT9n6QbubEfuMkSEQM8ar6m+uzAdJQ3bg0Vdtzqbr&#10;P+evs9dnDfNT5rHk6Q/1aY5dXH4SH/HMvT2XXnwembUvmW0/Z76gj34bnmLNmwr43cMk5iY//fRL&#10;3g7kBtOP4WOf4DuCtr0537w7h/r2xgDZ+CYHq2yezAZtX+zS75+ytouO/6mkkIxdKmykkN8n4YP/&#10;06/Z/0va30VNsbqG/yFzmOVXqsN78zbt9aNUJG208907HUmzDpn+UN2O/dUn/lT3jwcshqJl44Dq&#10;sfGekyJctuRscGWPrk/4B/+QlO5zXy5wis/tw+DhY5xiy1dnfAzKpf/iMIcOrKrtyejFx8Q2nsmd&#10;cvlB2jEOvQvzLgLv/FGPMzRrV+jZwE+1Zc4zMw71tA32fWp9359g6c9UfRzvZN+hT7BTLnD3XzPY&#10;Fh8AdtLnnNS65k3O737j62+hR/lC7yfoPAwCx7mfCTAvFTOgD1BkMKJn+Ry84UWfB99psuET9xzy&#10;Fz/kDV7GOPXrIbTpix40eHavPvzvfUP7jbW3UobmsuOwME8x1NuqudPTjz2LP+vL1Gfm9oUzN9o1&#10;9U3UlJ/vx+rsZGAKWcN3DBgBOqnXUaVBWphaWHnqzcLIZgCj7hN9NOHW/A4Q4bdOnkX4LNCxl29w&#10;FMQGax8N2LlPN3CTll9qoPzidE/41pkJJA6isw1gYJH09dffzEZFzi0SlONr0DJ4mdhrTnN3kYWh&#10;CzoWhq+yOP42C6AskPMnv5NflRG39CJycH7Oq3h0UmSbzCp761U8KSN/NjjGbotFHTxb6QGHHV5F&#10;C9edoKCNLjhdAAbfgGPTDKyN+LpDHE8gACu8vJ0nFNMB9C7sYjzqUaPfuh2ybJjnla5RrDzQ9hP9&#10;fvkwF8gVqQd6bjxgK09johcaUNswTi9ksbLQuo8vpzy48QF/3UHZ/bP28kkHodD7r37JozOcu14b&#10;N6mx4BHw4Lmy1gZx1qcFUnd7sZbOvYhw8zkZoLFzGpnOdXXa8tV95eC1sjZ+WsahgU7IOSF1VWBP&#10;+C409hMD4n592QumWexooyYk64PdlBbb/DOTig6dy666wFtdxLpJiE6sro1a4u197oD/ORMQr5rS&#10;FnahZPVVe07F6QvYbHNCZ1O5Oe/kNSZ9883XrR/+ed/N0LG7HWbjMHWJV461o+0n5q7ouTub8v0N&#10;y+Dhv7q0n6is8V19lJhgm1dH7WSBvr/kSWEvnAFbR9oQHgDOxMpcWGxmvrxuSx110pMnNsTZr14L&#10;c+SarDXe4jyvn9SfdKOotp06DR+6WCxETPqEtLfjr8ZNMul+j1WLm+qZfICOrxeffH3Qm9zN/ep1&#10;NrVWn7bF6a/YZINEv4SW/ezFtwtlMZ3jqYtMFjJQ6tMNyp0YBPfrbKJX9/QzbAXsbUwkLl/ld6Hf&#10;WXhH1g42YdoYZq9NGLq/fuWVwLmb01+rOwurxMvPmSDSqa/6DqLYpuvEp42MtPvoU1ty7HxjRB5+&#10;4vVlnvrMYW1jnzJQnJwvzeZJ4XUTsDqNn7d8ZdIL7HlPzlfrJzxaJ8m768aGtUO+MWH8Pn2lvMZy&#10;fLjwXEZYP5GLHrBpFp75/bjEiQ9+HLB26xvevp0LuOp3yktefDHqY4MefRrgxQsPE+Mff5zNJOVk&#10;4+lYuY86uvNV/26SaKxlUuViz/uMK199HdsjQv9lk/uHH34svbHZIqe65reO3nez8EzEUucJq/CP&#10;7PyhdQ2wPkmM9zeFU66do3ensPFU7FqwJakMG0jrk7F+vsceOs3YvWX1ZU7Y1vaQ33ODu76HV/vF&#10;ZP7o1v4rOM63nJ501pfv+Pg6+nllajdFtNN8tAFj2yvxG9gxRSzgvdDjo8fqQgZdjPNJ+qn+senX&#10;8P2Qvuvf/vq31EFw1GGYGQ7jkQSWhWzaUjK0b/aidcMd/uSLAXXpXJmPGAPKbLgB39UlZfyPFs/a&#10;cPoKfPURP+QJt79//8OLX9LO3Xzzc+dMx7/sCF0XyOGpXsnjWQKcfxGd2ezmHTq/TNt3vq+CC8FN&#10;/5kPtr7g5APU16N/bVa/4C08jnez38Xo6JA6bX0H0d3N5mDLX1oZhw08PmOPOthxXX/H7/rQeDKf&#10;Y/8Kx7smTzuTjZdFHW/cQcyrAeX5P59HPWmf6h7l1POMc+JA7PcCRPxoHgPk8Q3Y+O7meeKAfXzA&#10;vNrcuhpj4T76/5L369vvvkud/9jfpMYH9stXX84Yeepy4mv6lqEUfzPf1kepZ7HEJzNWTTsRmzaI&#10;1v/bp+35Dz98X3Z8oAy+/h4/eRNfYwsd+G/v+HcORrdZ17RfS55xFz05mwd35XYTJ/WdjL5CdJ5i&#10;mLdZ+N3Lr/LUL3qbg//6r/+tOs2F27ngRubYalMoa4rUx8ar/sG6QH3tIrYxEBo+A/pM7a3jbeJj&#10;n7p3s077ysRwbwDJfOand+mLz4Uk2yx/zYXpv/71Lx2P//Snf0rMDE+20au/iRmeO4+o0y7bSZ92&#10;0n4stOStn5UW8MrCVts4bm52+/rano2jzDt9tj8UX8tn/J4LLukDXr36Op/pG6Z/mjFz4kX7mTYB&#10;Z9rblMvHhx8aC7Fp64+ddOm8LjjlS6/EoPnfxvm0bXFvsIkJbX/qbtq6+rnHCiPH5llDi0V1R95f&#10;/vJvL/7v//k/X/z73/724r//n/+9sbH61Dnna8eSjiuRa4MD3ug8ce7curBrIn1/+FPOuXhSLia/&#10;zsW93cDe+KrMxBYoz7QbeeJt2yEbjFn8Zr62fjXPFC/6EFBdE6/liUf80XqJTps38TFtbfhP/0Q/&#10;azCxKwaAOkFnzdKN49TpF+emUuX0rX+TL17w6/gaHxuLZ946Y5t2q9wT4qqODLx74cx8sj4z59ZX&#10;jD3w2Spm+M3vNrvRRDzsjX78rF7x2nhFTy9l2qXPA8RPtBVDAXLxl37wJBebInPiRuyya/ux3zp/&#10;swYUZ0AfQPYCf7vphL0u5trPAPT/kLmfNcvQz9PmS9u4jB/Ja1vIGqM3knXcnXF12p113/TN6gS+&#10;c/5ULubYsvrhr1z88ifoPEQ8ta/IU685rr9CZ39neM4YhR6/8Ye5f+YIOZe6WKtPmHiZ15vXHuWJ&#10;yeJW4umro4f6xw/ANePQh+HRjcMvpg9ZuVKf+4V1sWrtqk3kDd0TL8GhjycAR9+R8VviQFvafsSG&#10;pDUSX5EJt/5InjY5+0UiR0xP39JxtL99/arrU6UF+p/5kHMxZW1v3SYW3QxkLPHqaBeM21aTv2nn&#10;aIkf+2LWVOJFXfG1T8K6ZdPm9aep3/MK3lFAVUSX/HdMSia5v2SNt/tU6sF6uus8seHv5n8XJLVd&#10;WV++nbjevkCm17qKs/xnDElt8XN03Nc8J7P8WkfxpwsA2qw+qU8Fi1H1Fxo4xtIdd/Rnd13Y9Pbt&#10;9K+d7x4a+Yu3Yy6ja/qxBQ5g78aMNAo3f7/0Szt3kwdFHIw89TkROWVLu+ngalt8ygeArfo9baF9&#10;TeWSnL+ds588+yr80Yvnuflh2rIYn/5oYuL0v6lLa7pIiF+1X75b+/hkxjd2bputQr/ztU8gtj3H&#10;h50/xxZtwufHzAHA+DZxmLp00vb5Xlvf9dmMo8waG6Z+v8waA+zcW70llKuf9m0ew/8VADEM6N/6&#10;le9YfmDrfM7ynbLd3yCzHl5a8ZA/vwcORoQc/UPirEf2l35IWxCjI6WxGj8vLJ7zxVGPK2vHNLrQ&#10;oFxuOhfzSdyO//BafuyvzZFLXus+seDCBX7Dk7njF3UgboG8haGbce9N5rZvU3/fZ60HRufFHFv0&#10;ReI0FPkYa+BNDMOs7OhW31bOyFf3syb5teuX4oqLwF7I6Um+tG+k5h5k6ThW54fm9EnsJpb5M+q0&#10;negXf87DHWLTPubOc/RBrkcA/uLH5YXP6r3+XboKiTLTf+nHpq162vcOLoK//dJn3t7Tstofvaq/&#10;dCjYYuxo/xYf8ObO1eDiYay6+ikKBjoGZW4DZn2RfihtAaBr+5Xm01iJD2YHIeVkKMu6Yd+ws3rV&#10;z5Q7CpqfHqZxffqMRGn9cvSYwkWZfsO8YNpw8n/2iuy02cSb+SBdC4c/eY3HxBsduu8Q+pUlhund&#10;esnXyt66EUs7N+RLfsKj/VFtnjnnCM13cSLnw8RV+09znsiuzTf/3mVvzOHjGJrxfcan6JXj+vnU&#10;4c4Hl44+LPcmjM3Di/4Lb079rW3y1WPj47QPtCN/fEF/sDzRuha2570xMeXrQ7ij5/HloYXfC53a&#10;2A3olKLUuq9HXCyK8VHZtM2nto0cow1nTdwu3aTi4sTDFjyTbzzha/o1pnMdwHnrNzy7vy8jIFnb&#10;eiLzvPUhB4n38TV7WpSDzh/FZ1v9yY8O6o9MD5OuL6d0ZMgjVd0MTLq4KR6dHQSmTRpzvT0odRpl&#10;xUyv24iZxJ/5eRp7VJ8xzdjNnhkr08fkuP1b+M2Ynwdsd3GzgivtfFVJXgk49pmBbhTHbBe4cLbh&#10;OlaxBrrdIFna5dOBN8ZPgM4kqJPDKL9BHYlt3J0UHEfgvZUkRdMLADluftzKqdB1DMlt/g6UcFT+&#10;6JOF8FlAdiEafK1sFmwz+dpFCn7TkY8fDCxcMxO4yCHzzQRI5d7krM5ScNffeTu47O7RC1P2sJ2O&#10;b/NbQKt7FwOZhfPZ486WsQ8uvuhro2Z1NobJeAJG2oMrH22+/DdN1z7o2hY8SfRpmvPnT/TW3tjf&#10;RhUbyJ+77Epy0T3OHkdt+Of0smGLw4d4OB0Qbjoo4LfdhH6QjL57zlfAEzYLa2fPCQjUZ+G3x9Li&#10;NWfK4fhcZTeE2nw7P2RXe9nzK73JHbuPPDIupBz0fOSu7KYx5y7zLnqPl+/SLVsS1NX4Rn1Gdn27&#10;tk3swf/yy3mK5ucsGOFM25hFrMHhySsGj4DG0zk28Ua3eeqMPo2VY1t/3zUTqv4mrwkYSJn+Q/sr&#10;rU711I9ieXjrRxzD81cIrg7SghzoPx61byyJnUcP/YdSvsDn9cYJnICy+iuDxfvQdHFV38/gu+do&#10;2WZQByZY8gA9ZkDoaSu68tIO9R9Fo2/ugN54nTR6pWNP71h76rfgmfwi0iYu/OQ3HpKn/5yJmAX7&#10;8UlEm9z0NxFyPLz0ORZw40/adZPt+Ea77oRKGzq28AVa9SNQTV5tMNi0YO1YPCkS9awepy/WN5Ss&#10;PsWzvEI3E76pA3ld1AZr7BiueGzc0BXsQmTOHt98jw++E+tn4hkUZT7KHvaMTxiwvwnWcgofwG/1&#10;/VQeOT5AujqIsc1fOrwXb/Oe85a/G7QrG5/F2xQeWfFi637tkz+bd/H/Ta/hNXqqGzUi70E3vhme&#10;w/sua+inDV8T2OMnSeskB22baU96ABteLni4qcqTRy48G8/q/2o+9cXb2hxzXIzpmGdyLV+9tYyt&#10;+USGCVgvph37DmLsZUPaytlQan6+yOvNXseP205VBxadawTP5oDYMxYvbCx2cRHdpdf8iT6B9dk5&#10;oWIu0IZ3fbw2zOQQrgvZ00vNd+lD1D/Ex3aaP+fPR/ocMHWSA0Z0HqN+vaLSkztnwzhpF4Pv0+ZD&#10;x6vqQiySO7GA18Ruiq/2g7850sYB/C761CF5F4wfqJ6C8lX3P2b8MF50IZdFR1+bHx7VO6gdy81X&#10;QhNJpcWS/8UAZbvAUy/pj/T3eHx5qx/4/39A6+Aw2uPxbzSLfvr4bibmmE07hzEHBPNUcew49h9W&#10;HyXLW4Hju28/Qv5Mxqn9Rp9jfMq3/hqiwXE8Oo2cqb99QrNtMfqK//6GYtLto7ooPgtN9bR9Gznm&#10;ptqk//vCcSQ3O21UG5rf4nVxo+NyZEXRRXuS0o8MHxd7Vg992fZjQ6AtT7u5+45eSyN/zx3vjUby&#10;iIc3ssY3+E7ZlLNpdVnZezHDOKz/uAMZHe/OKyu1Pz41BpgrfJv+z1OX+i2bn99///foMPGMz8qg&#10;Fz1sfoO7fSfDrKC+53990dAonXNrlN6Ulg3GWcc8bOwcQRvqxbTMXfK74eS5sdem3Vw0ev/iX/7l&#10;X6pTbbq1c/zYpa+nmzqW+qPP54CMILZPDGr7Jv3HbsJX++Dwydijl2rkNi19jvjJhlAXvS3JVzZl&#10;9NHrO7iD35axWB+lxavWT/WW3z4/urBLG+E3vmYDmPoSYxqcDPnBPr5woWP7B3p58q5p+OiXXRgR&#10;D5749Xuj+pPv8pvQPU7f/Dy+yxfvfHLJrO2v9tL/xFFx4p+sjKfvjF6VGfl8naKjtzY77Yct46tH&#10;unnP83veOsqTyxnHyZO3MYgO33Tnk3+rh44V2kbyxoPxVhRaPWrLqXttp2Uw/UeONULjK8ddJ4fP&#10;HdBrF/Fy8fXJ26ak5iT1Hf3oFWJ6LJf6LrylwCaK2ByQP7Zpv19++b7rH3x3XVQd1XPigT+0PzY/&#10;51s7I78XDY+86kOn2ycSj+y6rPXpArN5ofghG++QtI1L8X5YNOT8a/wG+vO5SD1lzRO/Qriyo3vk&#10;urEM751D7VxpxwA8y/fY1z4hdbegDe9ehjy8AZ6th+5PzLwD3tYN/fVdNYpvQrN1uPTSMKqtuC5v&#10;45Hq2g1Vtq4PyUVT+Y7RRdY+Eeh84k0zTgzFJ6WJN8gnw/j/BI5N7cPNBXL+3iuWk7qQ6gYrJPKh&#10;Tjr9SVi2P2Fv55t0DfK5HydztHmIgLxWqQNMCicmezoxcwqCov4H3MD7a56CdgPaxgu7xKuPfluf&#10;r2+z1/TVV98UT3wZA6zv6bzxiuvG3M53lBdWtaTaH9g3gFRm6gatmFEnjukE2D2+7mltd/RNxkt+&#10;gq/v/TVzSXPYzglTrq0D9eIJxqAVd+Qoc2Eg+uSrdhxb1FecGV20n4dNeK0eW1ebt/nOL5tJw+DA&#10;Hm+6PAZ/HQR5aGauuNRkH530W9GRfnRf2LFk5ceVlw1uLgB4imlviNob2lbe6rWp8XN1k64vwqV2&#10;zU288V39tVqw/xFjcpeu7Yfs1NVvxsJ8+hf6eQWzeihFU3r0wx9sxijgZkfQC9hz2O/Ve7N2/YVs&#10;y/Dfn/YRd2DLNuWqvsL2xMHyo5Q/OoPP7S8s/vA7/UMa6fLPweM4yGPzqUcnx87F77gYvOv8yN9z&#10;8lpPZcSHPva/7F89YOoyuI+sHg2f49TktD1kDqdeayl9Dm8E8LVSMLIe89yOIwb3i4a8mcPOnhy+&#10;qf/wFw/o60/8j93asqexlcur3rGF3INS2XOzF2vEpvgYG+Bo47v+hayPJIcuC3ujB9s2ZkfG8MHj&#10;jt9+Lj7ZPqb7VpWVvuuMcwmKtDljZP4aP3yU84fYywZvC7wDmv4E1k2fe/lHx4fp6r4ytp7hy+Pv&#10;9zYaDt/aFCfZn3mM2/HXsUHaddjFPxTP2jScBT5bWB9fr1TfgqSlCerqVz2SzzUXh/BafntjEBb1&#10;6PGnc/Ddd3PDWtsHHS59p113/DiM4ehyErgFeuofAT2qE/+IzcPnZtbodNMN3Y4zjhcmfkYoNrXx&#10;4kdqyiJXfC/U3iOsbx0IvtMdhyZ4xS4TxUg+Odsb3pfP8/Qj/YOwvh1cHAOLWLkRnHN/2z8+/Hrw&#10;Q0KPfbtueZwv+fVlzjt/Pflcfd+jP9mfTo4+Ek8q6++F31Pd6fBp8slVl08Rdk5yp4IxfAfXcfOa&#10;/3DNnWYF7xO120+O3ew/2HwRvXe8au4pXJzK25NDtnZer6AWkzdbdo7tIYOr7kKLTvw0Pe2z8ZZj&#10;EdO1hpqFx7lNk2TuBa95+ER/x93ddKAjBAycyd4oZOOi+dhHyWVgEHib99/YDEFj8t/GkuPdKJxJ&#10;2DzBhXb4PjpyvOYu6Nk0ca6zSldWOc51ahoscH7/yHPnpYsPxc1rasDgaFz4ZsJpURCctREOXfEV&#10;wFG5+qNjy+KxbTZOlueUs0M+3Le5S/GC0AP51yd+S7d0Qzk63ipDIZm7GKQrwMMmRwc5tudVZ2RH&#10;25Z3Uu3JzcD6pSe+wk+gGGgX4IBk+56DU+9yLgjCva6af2iXx+J2kFem82XD4Uf3RlkQ7zTxTAOx&#10;9CuHLgtV63G+gxA6PJfXUad5SB/5Y+PF7sQOjq2Tw0e5cwtPsHrfjzfumhf7KuMhuD5qHuZckLL+&#10;HZzK06iXBqPAs9Ph25JjdxC4D8At3xxUVvPGRmWVscilmC/5sO408u5Qvh0xJ3fl3Hl6iubvf//+&#10;xfc//D1t6M2LP/7xu7T5b1Ld0z+IVbFy/6ycT/HbPGkn+9LEjDjtHVNdBB99eJORAfW/II+MXSxk&#10;FJsJ7UHoKy26sBveqxs8oNPtIjR89G/Ktam+ZYDfjkx6tf87fnO8sm3smVx6fQtddN7aaWlzXntO&#10;7N3v9ye//k3/YQO5/M+izwLWqwzRatvEFvfI72T58Fwc8npB+PDFny5zp/TY2x+S1y7j225Ihp+F&#10;jQ1p0AlRyoAndaNEjylAjvQ+OewgU13Jmv5ln+hBSIZ+3d1fL3PX+QKb9EmqEr/2zW1/07YNsv5m&#10;cjp11Ane8YPBfesGz8bA6W/2fGVdfgstHe+4e06P8ou56trx0nnVH3lrH7532c+P0YHFv/jc9FOO&#10;7k4L737+tJz84YvNlq2uzleOdMckchbE+cT6Y3xXBh9vdTk8xkd3fo5XtwfOiY0jwEIJzo5dYlRU&#10;0TEat8+QhtXwqtz3L/767//eu6Onj1UujrSh+P1sDIoF/IHjgroy1lQNckfO5QuYhKXOXQT+5dwV&#10;r/z6REblRK+fwx9vNH4fzR8Qq9fT/fgFyvccO6/M1WvLFdxxyFJP0Qf+FFdi+XkqeHzVopFxeGKj&#10;fhYqPyeTppBaJnaHb+1bZGnEWUB7DbsnabyO1gWGbgTSKQL2iTC05m29QBedla288k354KwN9DiL&#10;55aRt/VMNPz0BbHbU9qeOJmLTfoYq6PM7dJPdCMiONv3hmn+46vbnIkp2pU6AauX/mOPW3D7oiuY&#10;cnEcV3FIYIqO/57gLX7R6t7tLy850Y8u65NO0Ac9dRw5CcygHBmn4CSr09NcZypydHuUyfvHsHqh&#10;1lUwh0+78cGv9a3x2Xw3saS8Xf2J+Yx7F48Qi1M0jf+kbGEvnLF54nFt0d7JXh4luKkttl0s8VmA&#10;e+GfTPz2xsI9nnT6BGPr9mVI8H2Vt5R0M2oZJ93fMVdOBt2NYY7Fdm8siixtwEUGMUQOfClYex2v&#10;nsrB4NTii3+sadmWl592e/jJv/rm5PnD1xj5Y14htXRtFzlBX93ND84F4NVJfnVKClxgwNtnNl/G&#10;lhbmiwxleI7/xk7xgKeLj8r4xeePf/zjiz/96U8lt/nPbnPkzhe6VpoLCZ4a1jfTRRkcsTBziWmn&#10;6oya1XcVuqX84CLJjE/0nkL41hXWaOSr462nJe+rQc/cC37nQ6FxvLZu3znyp86W/nmqDuEN7uj8&#10;2LCe/MrQjoIXrS7cHFx908vcyLixBEc7Wr6OW/tZl26eJ6rLL779p3/+59aBOGC7fpN/nsPa1/zU&#10;HcBjX1/bWE1+6yMXTNSzjVmgf1r95MO5IDzC6Iq/K/8clO85rv7xt3oJ1+bO/HWOzQfcKNO4vdE4&#10;rHwHQZ1588QYu8RqRqgZG6Jf/WO3AnrK++raM2b2zVunbRfh4DimX+EkaMHmX2lkHJSWw5vPtBMb&#10;vfRlxx3Etj5txShbWsftR2PL5m3ashB1jo74MFh9tlz2+C71cfyrrPFz6Tg6qAM64sF/27bha1vW&#10;GNZu+xalnVPC33Z1lxGlkRbg4IevY3Jaf0mXhm0r3wUn4+COH/OE9MTftgX4bfPhIO/evsmYvnn6&#10;LX0SWP9JATy+61MnSZ0r019KnTfv5juynlQ2+dpA46meLS3+eGi/ewOmvIXKPicz79W/Gzcf/U/p&#10;D1/4W9/iAihXm3HWnPNrjnadVV1PyNFMM0MzdEvvibeZH+O1IWr+vGB+t+Of4f/dr96Qs3OxecU3&#10;nm+y7kP/Y97Q4g1X+gt9BaB/32AS+0D7kNimDjdG4+3+FUHVmIwE9F+th8iA79P1aOg9vbljU22L&#10;vLWvxPl6rK93DvOo1+JGjFR7tOtOamuuedsmKBS6GLh11xgOztT/xO+OF2SnOoq79TF5w682h18w&#10;IlutjQ73dI/ZNwB/Yey820qv0U1Z9jUpkGmyvMcmfHjEzoo+rPzMzfIxvxkYHtqVtssjAF4/4bF7&#10;J2ThtxdEXDzWV0ybnBvwX9/a/8zXx5aVe/GOnK75w1R9uAANp3blRjq0LxMXxlUgv/rQ76aTMvrB&#10;f9g0+EsnBTtnCteRk7zW7bHZ3ggbwepbmUevrT+6VM9Dl9OL31B/+nt5Bpvgi+aR/6Dbfrc5p93z&#10;8x1SQ/fT67i60fHYuXF5lzP6XySPg9ham09ObU1baJ1Hj/og6i+vScX19M0ji20HF5/DU1o4nQ/9&#10;NuYds6+yizaxu7YYeUnpnlBi96W+zFiWwF+2+i59ZHUKMnfRV3y9T9r5i8oKpGt5Uofy3vfNf/JP&#10;P6u9rj+kkNS1rwP1T3hq535XlozXiVv7ZbsfDRV1L+A0WHKsfo6c5fW5FB6y2v45pJP/KZ5bV0tK&#10;V3CPATh7XvzLbi6gb/qHm77ic/lOfzrzs+J+FJa1Pr6p048aY9PK5FNYhSTr4fI7+eZwoNyi08Ly&#10;6A0O6sK8hs9ip7KrXD8Z4KNty8sLO3nj6/gif6lRyCvmsnf5KagPji5Px+sWlnb9dNdp7ZKKYuPt&#10;JSt5S0P6WnrUf5SxNfUQKzuGxuojr8n1dfG62XIV/r84WPuQrA/uLGd+P2X3cvqBvuo76epz3NYy&#10;X0/6vM09SOYRQ5d+4FwEXhSpGebKuec/Ob4re/iiW7CX8TkwRzFW3IGNa6f89EQtVpeaynIm6sJD&#10;8wkxVWcQy2N91BNfKTO2vw/vfQOHbE/1wtW3vM8exRO65Hd8S7vbMZwLxHwaY9OgXDDtZU4b/0dP&#10;x+BNNwNbETrVcYbCWezmCZhzkQCyYBfYFKoSUZQTdD57QRXeOvExUZLL3qnwTeX1aYoj18DRixnh&#10;aaLYyT/nsjAwMg+P0DCUrTro8kyFLlSv6Pt8QVDdYt+jw7RJOZsNyvBRtr6gR2luesBRDq82ukhN&#10;x6PnNSl3zuZMfvyBK5WfT+m2DN9Uos73rotOrHam3EbLB5Po4k19JbtyKiBfq8vykA+HPDAye9iv&#10;6pEyXeRzWBr5jvd8U/Y7vtfNyr3fWXvnu/LR8ZV0+e3x4qDbYF0eyjTeXeeUlups9Bd++Sq64+KH&#10;pp01WvVyQB6oP62yDpC5eMtz4myquTyDsxMCOPIqe5kkLY97/tELynPc+/mijf7DcGPyfS4Syt8Y&#10;XD0Ha743754ye+2S7xwPKdChsKc4zuMPCwi48EzG3ZHpruFO5oNPj9V7eI7fNm9T/Pd40/I4srvI&#10;OQNCJ6bB33bYNnbK0PrU9uCsfe0MgwO23PHkszF6nepFK7+Tx+AoM1DNBYnxbTevUmYAlK8/1C69&#10;dmr1X9nkXBC+YXj5uTSRB17ngpS/DvCJO4vzd2fDYnmGeXHD4rKtuqWdoaXH6gkHuvL7QI5B7Q3+&#10;feO9i7r7WwrUffi+z2u81j6T7+l/jl/OBgPZsf6ynYye1+fTL+1mkk2Zvqbu3W18OAux8Vn690w+&#10;QdxZnuzvwlBzPDGhfOIzGTtwMTrQmDjHzThf68dNyaPn+G4X40EOm62/yoYXHS669OnodjGz+bWZ&#10;06eair986HTB4c+m57pevMJnaIZu8y8eOdi8Te9l92N8Vg7c+2d9PvjxRGz10bbhzXHi6+TDW3nr&#10;f2V8sTgrb3WQ33GKbwIubOqfPexjHP9S3IbeIsqTb17NZaPql7ziZzYpxv+NvdCvHPX2gDn2HXFT&#10;Bae4+Gr5mQ1rR/0RitMUi4cB/neardfJcwFlfgJhFxd0af9xGG18VMcTE0elkzV14TdvFjrmMCAw&#10;vxE185fxw9imD9S0zD8AfR4pnXt24udRX6mE4lowvcuFBogu/HoC19OeXv/3Lk9iL19C2MO+9lWH&#10;vsLype42Rtjau5eDU3+qa/hFHllLp3YUg60DNszPXeBjcZ1PeLr4O8cuVhxufvQkYH7gZhbl6PEy&#10;Rr20YZD0mmsV+1Nfw0/J6rNY6v4o36z1sZOlktdPM21OPzb1+c5rdgeHfumX2OjAJ9CnMZZZc+ZL&#10;8f7u7+p1lw9rcG5EnzjcsdIIw93lcXzFxx1j4sOOG7lgyrLKC3N/3ezLGJfauubReOT+rgT68ONn&#10;uogPG273cXPrVgwtrB3l0/gKTf7Iqx6pc1DaKIO/Yx8085n+zFxj29tulinnu6V5Ltf58iFv8CcY&#10;HfPLxPJvedLy8YSTfOVg7bnjWittGbyuVW5hv3L4qW0qrKw/8Lg2MEIHz4VZ+fVBmKqT/iZz2iza&#10;6hJ/qT/Ad+hWhjy0ffNG8uFjUrlJV6Y5m3EZ3ZS1UpMX5fKKWfNofPQHfhLDfGGfku4rePM6fXS9&#10;+e3UIV4uEHRtRJEDbLThz+cAHVzQ9Bw343ytvk7XH0Wjk0Vu9BID4tRcpf1BEJTxLb59fba+KXEv&#10;3wVpfMH9CWF8w7Yg3fjBY/WUt8f0WRvq31CK49KF/8qAr1xaezKu7Zo0mlQm2e7bRdublpL62R1j&#10;Yd+G8XNuRsjY2BtOTl3DvY8vlZu8e2qeRe7qvPONsXLqYHW7063OW4dbVmVr53C484azxuCpr+YP&#10;Nt/9tH1SacPm0i16Vk7ylubnvMZTOTuV3eXRQH3Oz5LEt4ljn7cv52YS+M7Lf8IMiUoaOSkXE+Di&#10;mybsWByJ4RwG1qejV+2UG3oftm6/FU9fY4DjrZ+X5zfqcTOOu7nEvgL/jOyJ7ymfeKHb++z+bF9E&#10;1uJe+obAMR2U81t//iltdfIj48T6bPaMI7av1P7RaD+t6/DCx7GphWOfhZ5z4CdgaKY/nvqfcZwe&#10;QJ7DsWvK0EzZ4OC/da9s7YKzftDPDq/5qZPFl66uW67NrK+UWbdJ58anmW/CpZi040FSx+K0N654&#10;Kp8PfAIrw3FpT97mS9fmzYMLzE1savN3ZXYszuElM/WYv7VF3eH1+pQPl1u9TPhWp5Ul3WNP+S94&#10;PeTC6tf4D74Lc2T+8vOPL/79L3/Nb9D/pf3Ov/63//biD3ktuAv13+dm7z//7z/3ovd3+ekGPwGA&#10;Dx6rf2Vf+mecylsXAJv8A+2i5zleW7cOjfX1y5nTbXx0M3gZlMvwceNgaZLXuoiMy3exyxNkdJKH&#10;Yudem+dnrORpk9svzc0pE8fGjuW/PmXz5E2c1ObIeApp++n/rOk/B1MHz8un7u482XXHJXv13/5l&#10;yulAt5EYNdP2J6+efqJi8MxDXEUODJ74fCDNIX3Stx7fk919grRNb+uh2/qF/7rvVv+gQxV+/jGr&#10;Lg/d4M8orE947odDM+gQnj5FlfPnsHpIxx8Rmbgu7+f4bA/ey9T7c1haqXlNb45aGw7ytPtk/gOY&#10;uhuk5Su+9/jqm9kv31/Lp2H3hvtPyZjKabtDcwf2v8pvI8utngd3cdZPzlngfD9k9wbP1Kvx6U3G&#10;15YVczkcws5d0MK5ld0Op91Fj5Tri+AxVbsWH/qNIdZG8aIznLFp064L36Q9Jf+3jKW7r2r9qTd5&#10;AkeZzmsx+wxUdPuFIJzN4vXN8neBd3XoujK8X7uukRu/2LNv2oTTdWgCenkQm9ZSJy+PY9al0bvc&#10;TMMPheOcvfh7If2Dg4s+eMf0B8XhOXHY6Iq3xIc+ZOriw8oPVe044QQb3uqOqeOJldE5s51kKpm6&#10;c3QHuC3mnxzsWDFyZv+xPNXhqUb6AbTmdxTt+BBdVNfdv25IwnPWFqmrVOpd3+sV0+HHB5XPhvyp&#10;G3ubC0vXufnJbHwGP5SL1rRycnTX5Y6wvDZvz8kn+65nefDPA7lHaIxFoPQ5B+oNsj471jbPBVKg&#10;bHWS+o1hoCfGQ/mkg48+3XtvNJBfOQj4Kr6+zpN1xF8yoe0FXsd32PGCz1efe8kFr14AAEAASURB&#10;VPmdLx2MG3fY8Wh0ijo3nC2Df7/B/k6/xyv/uQ7rpy5FL7+OT0orL0gusoLqlzx8RqfR934BefTa&#10;6C3ZR3Y1F1+fdWgyl6/yu6772mx5fZ1zGZx6ifI7hpafuj/9jbFNm9m1dvmKPDi+DtC/N5AcXbYW&#10;tn7ezATjsRhA184xGwQYLeKavefTwc/iSN7Q6HTGeHl47wSmDfx0xsujdCcPnk0Rk//yOPn0WZ7S&#10;nMx5jI2bLuPw2k4ww890BjHebxTjvRsHTxqmzgeEtvRZCNBz5SlyXHqLkjTu6VjHwdUnOOQW925f&#10;eNJ1eVN38e/2G4S3E27+sEZWnaJZ+E/Dxu6aMOMXeey561se9cX4o3fQHZ9VSV/DvPyPirV79aot&#10;Cm6wut/LNiZWvhSPrYfNv9PcWI59dAnAXd8un83H06f56jx//AYad0krqzFx9zMfxY5Uz+/a1oYz&#10;cYVncfk/f6C8GxfHdW1UU5bCI/XIvfntid5Hf/yYDG1tkveP4Mb20A7FE7suTR5lZNVjOVh9HjTT&#10;ifQVX8xhSz6Lh8sf/vBdfkfiy2xMfVdvmDC3/MS8C8IWV+i0neW97aibppWdarCQvOmB/3bg/W1F&#10;Ps4ffdHp3HqxObK2o3vt4vd22u3do/ZZ3Fr8g7V54nD83IJ80RPAma+e/u4XnbvZm6deXr3OpPkM&#10;2ia0ynaQ4JK+QjoyVhf+2jcUEKK9guw/1R/6PDrtxsX6j5p0JAN0ApS7t6+LvUHohLp1rs2d9mBC&#10;Hz8YIExYTaD50kYy3n3l/WHuCUd59VP0Su/WyXcUqvBZNJ++Td7COW5cha4LreRNnXdK3HbZyR2a&#10;yOgfgwITK494Qbf9mr7Wx4Ds96Vs5q5PBKDjflIunugO2g9ExY07MvZTBKLXhFGj5e1/zYTOZAgN&#10;kNJ5j5teDHJ2eFy6FXP0O4flwS44q+eFH3oDswuA3LI40j3HZy+qO65ON17ywNA8dOWD9cPK7e5z&#10;cJfH0kiXh1T5/WMzQBy0ToK76cShJ4DOGHr81vhe37nAmwsIIyJ2pa4mDqdd8zT5NnF6k0XKaSM/&#10;Lb5l8xtLp86Dq86LlGO4tW9MyNnH8EXi5znQY2jJirSp8qL1/BAwaXSXGmenoAuyc7LtU8k+wTia&#10;Le4Q4cvW0f+hcFoBpxcZX/XGJk8AbD1sHQ3H0Wk2VDImdmIdfuHhhis9oBbRp3PDFmd9lyeB/d6J&#10;39z9Mv628Qm+ziv/jJHqcRaaD1+T64KQOhcDFrPy4A5+5EVmW8pxFNvPYbjbeMwTPF/mN77zW1jd&#10;bImqG0P3sVuFjP3GiJpz9Jl8Xb6YA/zS+I6P9vdLW3DK9lj60OWe+/Hx3ccjZXD2DmWMyFc3i+sa&#10;NV2Aur9vpA31U/n3hc3QDNbYS+rwCtV/WO+Vc0/pF0259IKNpdF3StjCj1H80Y5DUfv4OH/G1mkv&#10;iTV/Jy7HD3zB7tF7ZVT+cbw859NXT/+xcpWR37pc02v7+NmYv+1r+Exfv3Vwz1tDt2x1oFrH4IzD&#10;QOwZD6lHro367d/IQ0fmxjhcctDtRduNfe2qv2EXF6Lb+oMP1MK2HXrJv1+IWR07zqZ8ce4/a7Lz&#10;XLjLV+ovGX2F+17kJ3N8Ofqy59tvvx0dtOH0YY9XQgZXm0/3qJ7xtxnO3n29LDn7hDA7AB1Xz26k&#10;t98Ye+m6FzBnE9krPs8GW/i37ysXqo8Ne4Ma+dpXsvuxbll7d12gzyu/6ADIdwHUK0x7oSA+sSH0&#10;JpujdKTLbrDAx3vSpzFL9kL1OojyzWHwcnFF+07GxSMcK2Nie3RaPptipU7wAMu/fUXy6a3MxWwX&#10;3h2zp3EX/sb/0gX3QTv686CLx9t/kwPUA919rH/lf+gdHSMfDjnd+M5x/Xwc/1xGf/rl+AeftaVv&#10;ksic0k8IuFHAGsEclky822fkmF1g9enxVsTJN/77u8smp3oFh55uLMhL0zufTbjeLuBO3eG/MPZE&#10;pgsb8d/yrc3RbeN0YpovHzjqBa9VsWvsE/vlnzL05Rkd5+YEF1nnQmvtTLvXh3QMDn79cesn4bQt&#10;4NU+Z/qd1XOqQrBOfV74bR8zVyaX3vs753fbd87Y+jJWVzd9grZ71gnJB9YVY+/pXyLcH9B/De2u&#10;KchWx+rzvKY5ePV3KebLuT6S/PoDQWDxKuE4GB7/aKu9KC92gg9Xv60vuujolo/yzwGd+x8ceNtX&#10;k2Ez8zf1e4jx6niW8/I8fLccmviFpz79ARxWByTlE5yPIHl9siOya+Npl8VPPBTQlf8j3pe38qvP&#10;PEqF1RPwhOzvgTdEaItAvPv8nH6eX41n+hxjGP30JT7km/d4Ytx8EX1vNDmeoz8QA9pmzxOq9VDK&#10;6uGgSK1vam9Kp++YGwNWl7kBcmjLExWn+k/687vcgJSY27VkeV3yj1OO/1K7mQ+Kn0dfi+dBHz2d&#10;n3Y1ZdPGHN/97nxB/tr8yJujB83oQnUS/qPA73j4dLO3ytJ/xoxP8xcXx/Zg2r/pGJAYBd301Vfk&#10;vPt/nHlgyUqf7G3/d5+5eWVvHEF26Xjmv/L441VuauXqbRdRqu1L5YmLjkPpAxYetkyOc3zESf0b&#10;erB40vucn2vgVXb6PlA7Qgd36eRbF1nWb9zII2fxyjc0717OPhP7G79H38Z89h/cbPN7sGPo4pAB&#10;Vpf0gnNMv0u+Oi+SDaPiT8Yc9rsI6nLmqvLG/ozBxqvo6ebSn7O+3vELQv1T3OG7/jKPZ191+DXf&#10;oX8Vm/WxdyB2+wv5xosd28hsXvuRp+2scuiUi6ag+kXmzz/PDRx44N26i94uSjrXtgsndtWnh0Ho&#10;WX2Pn/SDpl9uh+yNksErzomDYfL4Rgt2/a8LbN2H6g7FO1WwvlI+Pv2QN5D47V9YD3/e6asFQ+gT&#10;HbfeF4c9rJnxI7a2jjKeQjg0i/uptE/YngJ6PAexQAegnVbToPWVr8G3Nli61a1+G8zSKd+y2rpi&#10;5OufgtVx8sxhFhexNQO48mrT6LNyi/CZL/M6eOzonC8xdKfrU9fRobfSpWxjszihA+xp/Uqv+Ux0&#10;d3NO9HkOl65on+mL7+YhNc8CZJTu4C+PvQGtOAiOv/QvxriZf5z+TfmBkSEcZqxyjoa3r4ulyeve&#10;9kRLcOGPzZsubmZxqaOURYSWvvq5gPpeG+OggAuOwOxvL1De1Lp2DZbv1H5JKt+RWF6gM1mr29q1&#10;dlSnRSbo6C+Lnn6zu3BTor9THzz99/9nuPG9ZG9e0+NPfRJVTtn6Vzw59lHecfac0y1XBT+pIttA&#10;rw0EH9/l2QJ5yjPWlr++89grxutXtaFPSW1Bhwdl1UcvLsG2e8dX3ZPpzyKfCv5q5PCCm2sTJuph&#10;HAXaAAnJ8bxaZIyrgsmfyh2Bjhcfoyp3eDhXrkPqYqlKjMF3Xku3k0H4oHyTriFLwwuOwUyMyUgF&#10;nVc/yytN1jg1doM+OPu6Ms6Dp8N5k8HXguZ9bl/CldxdkFxywsNi3GQZb/i9uzP4zg0Uk9rsnFfE&#10;duIDN4PednBrQ/U7+t9fdZmsgvL98IeJ+OpyxxEgUbw6s7YNnG9u9MU/Plv58vC99MAn9Fu+sjbd&#10;OoEvb3XDZ2kcy4db/BynsOWLJ73DyufzfuLHDjJTvWE4tiyfeb1G+PafziOzFXcYr85oFqpzTqvr&#10;Qd5jaScWq+uhW+rafGJXEbM6IDoIdCIG+dA189kXGU/g0DZJ2frhjvYRzRMGT08Ou6eZOdv8afRT&#10;N5WVgtpFNjyf1Js2iIg/ejEmMW/xOk/ApZ30QtzEjo0EOrK/d8jxS2jlPfkc35FBWmo6XdrEHnwf&#10;E+h9YkMcVAcDYfI7gIanu5z2SYf3NjMyMpCDfjcKbT7tZl/ju3E9bT3in+oVWtBBTt+Yc31g9dAX&#10;KG+eRRjfsYBq4jsbKRm0yXudjUZ4fa1R7PMH6oP0qzsJXr3Y1wVLcNrnxn+AHXsRuRnn646jvLqc&#10;i7bzGq3tvwwSI5s+dAN+g2fqdp6cOWwj+1zUS7+oj6q+S6MPzQ/NA3p9EpLfkqTqf24CePQpJvU2&#10;Tlx8XoiXKmdtMrGy+NhX/NbnQd5UHIJsXzXdLzotjrztn4yM4gvUHvXiEx98BLcskw0bhfRbWP7S&#10;xmQKPueLxlDDZeJx+fABWhuwe/ORmMaHbdtX2rCW1/ztP9Xmcf1d/uLR0/GkTWLrM7vX/qRktX0H&#10;FT92La+NbfRbVr/d6EfOox2MxCP3xM3yk7sxHo26obTxr/2o/7fiIuq/z8bxV2+/6u8I/vjTjx1j&#10;r01KPoner4OLd9u0vNDVd+Ijx8ZfsP5wvPXHKeu/CycM9olTNPqwhYvu8ODhS/e0FbLR7KQd3Z1/&#10;NJMVeMTS4IvFk49pD/Wf6UvMX+prfc1uxo7e204PxZXgZYLJz+/59JTgQ0d1+ip9lEWBOYkLVS7+&#10;+k23P3zzzYuvsumn7aW0caHdjB2PuORjsBsgG0Prg/pOLKWfA6mZqw70RqBt4di2vk1NTlnyxcIs&#10;kOSlT6r+jzZcxOsr/VTsEMfaj3Z7/42dC+3ZAX3D9sAejH5bxpaF6+jk8dP4dWKw/b8xK+0bY3PD&#10;jXf1CaY+1blN97Ph/lBiRTVFu3QN6Fupssfr/24Ft8OlLfu7HedY/PJx561sCW2iJHU19aBe1f3q&#10;OWPcjO+1g6wwt/my0PaXWJW2jk+fsuVSPvURi3j7rEw0LQ8eHvPk0qNPQt/80PsNzVmjzDpFGb3o&#10;fNdbHli5juXZ3DY+sb/j54nrjkPhAZaGzIGpO/S7QVZbjwz5+h2hP8eRnVje4+VX3ofnljXv1I08&#10;tllrdSkZ3JWzPJQDPouAyuj50WXrbdpvUcvjjoOXfua6GJvC9Z83MTimC7yVT64855tvrPNHF2Vi&#10;j387N9k4P/qal5lb6M8BHndYe+CRwU2Ls36BY+yku4+N6T7tCzkAb8aLx7k80LgLjfXT8pVfvY+9&#10;1QHumZMq6ydya2l0Xtqr7PCXvzImto0LI5ucEE4SXnTsPCz64JsJZMvXt3ytny7P4OJj7iT2eiE4&#10;53BmvTEy4Prwy5s+ocOap3orB40N/f3qdNIIqu+f2Ja8fXOTfGPH0u1Wsfr2JgkXf/uK3IhpvERn&#10;MdELwfExOudqh63JaN7U1tT31H3GqtgBxAy7zZ/Ib91Hh/UV//F3bxoLDZ+sfujvtjgWn714n3m7&#10;dcP6M0X1izp8DugW6tWcT3+hPsYfcNycZgMQDqDH2ul8+TT/zFeaH/zWZcc/+rMZvift9XNjk/5S&#10;v9UYT1yMD6YfdayMPQsjf+Lw3r/Ro7GatoSu7T1EjtcePHY8brzkvH5Nfez58kG3/Q66O+BhLAfw&#10;7ZssXHOto4+bUcQN+9rO+TZ/6OT76HO66eY8uqSwcbQ+EovV8/h+X4kr7673Hn8Rem9QIycoxVm/&#10;LZ+mq/QnUuVotw7mfOpe/stcNPU7wNr8+GziWx2MPZi6sKL+nvZdy6tpdGTzlZfzQuXPMb8tRNwA&#10;JS7ITT2n/5HFl//5P/3nfvSN/+Wf/0v2qN69+Pvf/tY1t58A8DTw13kqmH2zfjTHOXqeWG9Zffjo&#10;99i6HzpTVx0uyOvaR3133pQHNPL3KVibl59088he+Z7W08fos0BxWq6OXIA2x40iaVtueDanEnfi&#10;d2Jl5wDrvBP3N6XuslcHxe3b2AmSOAe9UahHPTtHB68+uwqrY4lPVueD8bG2f9i1ZMUoX+jaMyd8&#10;oZN9lfoE9m+Aeb23Dz5IhrY+eNbvzTpK+YwJv+YiIaj/26Z7er4G70kOITF/L4jqt6dvffgV/kOX&#10;pZ744deF8fHUQ/3AHy3k30e8yRKf9zppXngZ01/ay0kbK+hHymfabvGe8ZLXfjOxMlvKO+KVwye/&#10;xDMf3WH0oRd+D7vuONfxzW550e4q6vmeBq+obuSKfity1793opIcvp/SbfPQ7vGDPnLCvPN99XnG&#10;ZeW73urenAvT+rPIab9OIToe/VtTR4fyVtabXqb+yEWy62s4wkyeOpvXoEZ+/Nsnb9NeW5b6bns/&#10;snqDcQXkC0IT8TKOczMgHT8HxtvOzw4O3Omj5oakr7J2WKh15N748eGe37KjyuhC19ZR0h2DNg7x&#10;9dvvvwuYHl7kLN+lcV75h//0Gyfmg2R/jtzurZ/4RyvOXSR2gQtsfczxoY88fUtlVo+UPnOl9Vlp&#10;ws9adWXtWH/5Ro3gUeTIo4vzfORqr/5fnnFmEMVH5lfRH29PhxdyDOj1c/aNcjD9P179HPuSv+2D&#10;FH1Fx42wSVQ1ft0gsDSHbfnKg1PbCaOqL4dHhmN2+plSePLB0j7Om3vxutN3bodz5wYTC8pX7hfb&#10;f5Xz2HwO/2NJ9ErtX7iO2XUHdh/Vi1u7T5+/uHceaFc/XkH/OD++PfNVbzjYcWplmoNc/G4+u8ox&#10;/A/Ctqnn6NiOn48v7zyPwfXzIbx0TFltOXp1zpbjvWE3lh5fPerookWD/vgOa8ctPzIrzvEp+81D&#10;ZY7z2X37PhWslvS91Ufy8Am9Qe07OBGUDLrLb3G/pp3f2/PoDw/PvAFCZ5vqOALWaZeQVLByjpY3&#10;DSgBezvePKkJH17KTbKiUhXZBYMyvPbjDhV0AK0LBxwBb/kuLk743j/Jycbh0C8fG/qLUx7h73xt&#10;eB+n63DklebGs4rki77Klmb0tiE0r09EOzjhEVx4L9+c4An92intn3RcEY2PfklbfgoWjw7456up&#10;Y3iypFtuoLIAqH9SRxaEyy/qBD+4eIRg6Uqcr7V9eQvUpV2cewrPZ2GP0WzZTAweC/lXbx5xhW51&#10;oBFbgbvHUxAbjnOSp9HxKfv2SSW4d/0q/0EyvI9v4H4OyiOyW19kto0lvdPmGOtE6VO+sb8TkqRt&#10;M5wcWLt6cr7u/vlUfvPCZ2nr2kuH8bOy8kkhjy3P4spr/sE9/lxZKABL9njLVqbUBkBf25cF2W7k&#10;OffaUOCO4PUNuWi0094VmHj7Ka/oWH7P+TvfBcG9DH51ryEP/+ko+Ve7on35qqNp3sviSpXvBi1W&#10;O5lx/PDV+Lj1zRsqNlCcSLEQ5Z9ZrDx0gaP99ymS6PDWb+Pmggm8LhLiA/0Uvu/y2QuZBLRchxzo&#10;BsXp39rXJM+EBrcP6ev2CccONDQ5PkG70E48/NIikmVAHYesD3diAz9qtR+gx+u88/qXbJoylp61&#10;x8LsTLL4rz58lYtsftO5vg/vpNsfrA4fpeGpjsavU4q/RbYtn7en/dok5PPXeR20NEeZ1M3ESRxt&#10;/7/jw/qofI9+dNSnA/lzkGO3iOVfjNeWWx8ySDf8ZKxv4S6UbumTf/E/+JV96uTy9+3cQldf0FH8&#10;xF15hhf7lmbtUjabFiaOs5n4RJej25q59HBW/yO+ZG6M2IUcmtV3/ekJqw8f9oL+SFrfOtsNUXmb&#10;vzLv6VDif/cp+2YcvXRrDEfXEqR9xgcWeXz0TS4+emWuSa8nn374wZNO8UHixpPCtrK8Ovr1F/FN&#10;cFoXfBu4/NGzfGVxb5X62hOmEbb98urBDwv349HrfHNk0NZO+PVfbdAWWwyhx8tbeh+v+GABDbhw&#10;w0t8PgdyOobEvkNSmrbR2D5j+cwr7vyWT+thlK/O+D0+XELupPqwn+LfH/g8Cyavve2TGWkvP6V/&#10;dzPG2DR9RPuiGIKfBaQyxxvPq48Y20lrN5WOJWsP6T9FnqdI/pYNRvU9m1P6/8ccay/It40oYNwB&#10;/YmF6sTC5NNn7JtxBCr97rDnu6HmfPOIwEPZnerSG8IBNlZ2zktjoYY26etsrv16Ntugi4LKiV/n&#10;1c+ZwwZ3Nwbh3EHZgsM14Za9xZ9N16bLkEO8+XxK3wty3L8r1d9Hdv7g7gWBGeP5LO1v6Y+CtfEc&#10;a3f2pNh+9xOZPi4AiCHtGZ0NF+OfMheX+H83SbYvwWc+W2dTz+IEnbLVYfu5lb358MA+YdqFduwb&#10;HR6bQi4oLq42B/CSh/fK4w83fpr3sAG4GYB9veHpbFSs/Po98iKwm2nyZ3zVnqau5eG5djsHdCXb&#10;5tsf/vBt85YvfXzMddRj+/7o6yJgyyLT3/COfpnHkbttml7Klo+bQnrjamKWTPYo3wuQV/ycEOpY&#10;FzWnfuYCFJy9gNcLWIkZPACfkmVVcB5CrfFTh9Om4EFHsx80G9P4039vkGldB7c4od1X4g7tgyff&#10;3vntsbR9b/wWJg3e9dn0ycc/GV+sr1ZOdY5S/M5X+rLOH/GoDdunj+3o5igiWgdaiXifVLkL8Iw3&#10;BnryV+qionWROdjWB732omjr8vjcBSLjK5sAX4GtH/WirBeSovfWp3L9F/0BXdbOZpwveLUDjzOW&#10;uxHnV74LeH2sObh1+7TjRx2irbzg02Hbk41kF+H62t3w4Bt2rw1lfOLN78bL3yeZ/S6yuYKbAfB3&#10;gfcOcH2USdWf9Ll9s6nI9QQtzdI95kJijt54sB/ghT+bey4i2JT89e+2N/HvuO0j5aDz//Qh+HU/&#10;4U0uTEUG2Jgld+syohuvfk9DHn123oY3WPv0JfqE9mUIb/W6NvTGsuDp65c2iEGdONr55PJcHLyv&#10;Ogzvx+Z5FRheEVl94x8+sn6UTnsbP9N57eOS7f80FjfF03NlbsxvXgvyFSz7XccPc85Wm2fj31yc&#10;j9y9gYEtz+E5z+e+gt96jT77pov65NSBfuBDXuNOXvcrXGiMnN9c/LXHFH+VR/KI39cZylbCB+YP&#10;jcW09dWnMtpWPaExvlAm/2VigCXGHrBvi7jbx58LP/2UsTdygD5AX//2D1/2TQnffP1N2xLl1JGn&#10;gbVl83TgrTHWF22fZEeH1XHjsG0iqmy/iY4uF41K+n9Yu7NtOZIkS6wYIhAROVcXqzk8k4tfy9Uk&#10;Fz+R/dQsZlblEBOA4NlHVMztOpDIeqDc625mqjKrqKia2uD3srb9GZ+MWfnTlqD8tau/vIEQHzpf&#10;MmOX9YT6IbqQGdQXejmubrF5fWKu7mn8JNa0weTz6Z/m2aMv3MWvMueLfcrxnHreJ3MQkmVm51Ym&#10;Ghf4dXgrGVrbsHzil/xyyLxa2loIuq+/npxDHho5dueNxodCcMlcnaZQrMycbo4f352PHmHLa3L3&#10;4Nzls1sbdD4bAWPL6DY6rh1D64k1kB6fbz7r4d/9usfUHYmcaffHXGLtqw7xoXr62fLzHeCoe1m6&#10;sTL+oqXYEx8fc8V384bj3iyUp4P/EYyO9T7m00hnc9E+OaFzahlgDQpiPFp0eoPtw/f440zVzSvp&#10;0s0bOyaV6rQFvHNMv/ry8FXML0CduebuX+qjUZ+vfUW1XPWsm/hq7g4+XFIvnMjg/Tk/H202l5Iz&#10;n5mf0sPnY2Knb76K7LZB+rfcdfGMDSfii0/J9VN9ysbwqb0EBOTXpW9BvsgCNm5+UY/Pjntrq/JH&#10;Do+f8A+cTfffZo17Ab+x5ZSl4Dku4TY3nja481o+9+3ap6xqy3kLKdg8+yg69WF8t1uct32OXCOC&#10;zIJeHX/fnzZm5Phk2qZ2wYzM6hFauouB9qJj++pB1h2qyzG2NdMEZ77Dtptd5T25Y58wjtTKfubp&#10;4SAXhx9tGn0SR81ZGcusL14QvM3HnfYlB5o779wND3OjAiMzz3q0/8Oe5bF8K3t1wMNH/OMRuOv2&#10;oOG/4en1zonSB15y2fq1+h28pa3jz8GuvxxRF48LN60zbRv/hg+ZbGeD/LFPAaeyJERpz3i/x5+7&#10;AR2P1f2aZ65A8XXq8erFT3UOnqA6+0rd+ig7l+2q3hfpifAfHK7uz2h8Ci6dnvZbma/BG9z7K7Br&#10;s3NziEevjR1FTFTsxiNvWFh5tneZJT+6zLg7slwrGD7yXMpOLG58ncrbZsa41us+nQ+dfr5zwMxP&#10;962kw1ufz5pWej9dXbIsQ4PCNuwmKAbpTIAQn8XZrROC/ajvAk8UkQA4Z58Om6Q6DnIRw8AmeH76&#10;8dFcyiw8CM7lSfYOWMr3WJlPB4qjYyvzVZtiFn3YAs/+Pq7fxaCU08+c3TF73mSFYuVu4vUKHXqN&#10;bTkxj3724cGRYAxSbzIJ+yq/r0nH1XdeGzZ+C8kF6zsFPbE/dvWpliDiv7B3eOK7k2z1/cRS8gWb&#10;E2plTuqzc+oFuwQvOKcDVnbKZgI8J6alMxw0R0xnhKd86ejT/YvPaOgOw9bxZfywJ6adnA/KZ7/F&#10;B3g+watfDy/7y6dtX7uGXSzsjkUYei7YPSq2aHW+21H88nrp6+Wx2wfelOCxbUs8WSt7tzDvsoo0&#10;hcPkVs8HM1GeqloRpvQfO8ZHrU3hxfcY6NjnLvsScuS0f0TK3hTReswD6JxQWQgQZ7PwmHbMsQua&#10;BuXf/e73mST9nIXELOSmPQCZPXEIrXbBZz9FODiDd5tgxmnbbvD75OWhRSd++JdONDS47QXe4kdu&#10;B9f0d8eA/J6IxJfbj7fOdvt+E+3RtW0YXsAC2x12QWXL5A9P+tKj/OSNkI4eyVcpT0V90r7GHn9H&#10;1p2/elBd0l+/CiN8+dKi2ixWjORjniwa9omS4Pu8Dd5MWuXFtENGc3moA8wShQVdWVid+PFNXvOV&#10;Ni5t9NDvvvpqFs/ESLSKDvLfWRDPpET5xldtOvw3N6qz+CrnzInKTKjfRMcfyXR3ndwY9urZPfxm&#10;4rl9ie7v/ZZUFF55nsYenhPf7PFpHmBXZCdSkrX2BHnqU3UBnDs++oXdv+dUuD7q0ILJ89PPlPUT&#10;ff0B+a50WWDY+vLIJIB9XmPd/lQ/ZNg9dpHR+vS1Gl5uY5fd1U9MfwnwiMrBHz+sDrN9lbv5LWDM&#10;uEYOvjOePewcu28LLeH5eFXo2Dk6TX9rWxIamFfG0dsnutbF42futqiEf1zWi78m2HT781/+Mts/&#10;/6V8lAGvFeOjd++mDdzA0DgPa3cFG6PZ3DkKnl97baZxzCLqlo+d+MF9Bqr/4oRfO/sb5duiV55M&#10;mfK9AIoHfH+1v/Gc+UsWoxfWho0N5cr8jd0PXcop/dp8guXiCK6F7ZVJnlewLiz/cXJs5Gz/9Lo+&#10;c1xv9itzlfhHv+8TdF79l/3N9fyMCZt8+Gvl4OkJr4mPRy6u/7XB8W3xj52Xrt15/eqvf/3bq7/l&#10;wsaf8rtzf0mby4f6uwVT+07Q5b/e5Z1yf2D8M/LFQ28UU87O88en8tX/HzBSP+Xk4rVxiNzaHV3j&#10;oCLKoT4df9jQT/yXSeWH4ANzTvY1509RyTt+FkMunPpz2M29/l7+yf6RU9b5alScMrgWcMWWMf7t&#10;G2O60vg/+Uhu+/pcQKH79LOJUce7ILK+2TjAYQEP80YnsY2DVIwfxk/mFWTDmzF0cqxj473mfhP9&#10;xN7IpODkefK+++67FVU7erNAY2/kLY0tfO0EHtvpW9u/1obKjw5shmuso4N9vDa29ZNe1Axv5yvq&#10;V1d4bmQRnx+/zlhIbvCAcbfnHqGvzPT1kbNbF3++Sv/4a/FXh9KGrxygv+r+6ny2btp05kp0oVcX&#10;LtDF32uT8vq4lPHzzT/rB3RyENh+vXX000crP/5ZPS4+0ckF5H0Kjzz9dBdVyLYQM7k6PhUoAXw6&#10;L40+bLwfq7/7nyzHAkW/Z+/o7Kc1vupFUzez9Ean+NzvxV46mzdd9DgPdMw/vtjYVtO8csrjjOpF&#10;P/LpWJyMT47Fxfh65qpBKM7iwSld+JUO9+VxtnQzt+5T6rFBLgHK5d3v//p9dXK3IB++PnMMubOy&#10;9ancvAOf7s2e9ZW5c+Iicemisna8Yrbzxekr/KjNV1dbeed+3P6HZ3TWttrYPHU/+4rw0obXniPI&#10;mcqq27GXbcvb/t0f3Q/e4q9e7CR3XxX7Q14pKebEuLLv3j7yAx6lT6yuT9iv3IfsPcfIAQ3ql9Wl&#10;eNEb7erhIhjf158nPyy+suU7+j7ORcPixl9fnfYJQXkbF8RvL7p9yJvCEmfL15ZMIHeSsfp4+8jm&#10;bjGYqgNjX204hRsT+ppy6y6b52pX2mteJa1dzNHlOOc6D7tWLzLty0t0kTOs7Xz4kPnP8Sv/AvV2&#10;Hcu77bNZKFc+MPnVvHhwNwdvXx9aPgX41L+J3bFjytRZ/+i5UWwssCM7xlsX6DceyyNx25ucw1cf&#10;0l8mb0zMrzx86FW/t83xG93RmLH3ddLho/+KA+UW+tA0LkJvEdgNsD03O77Bm3P65qHu6td0H1r0&#10;a6+nB7WT44U999pjT0iB+uXCWz+bf6eN0lcWPkRfr2X96ecfe/P2jz/98MqFYP0cL/VkhmHjbHN3&#10;zKNi5fCTj77Z/HPGttWdvp3jBeeC0K9dysTE4pfvsV/dxsTsz/lL29/8MLzRofexLlH/pAwYZeSG&#10;0SE6/qydwfh3cp6b92549D0fHO7w+rU3EGlxAG/2Rhyei3/iL9Vti0F7sT+0i7/b0Qu6+RY7hfL7&#10;9P/axTkHVpZsf4fVjo130AfkiAXxeZ+Hwn+fcYZca4j6P5i2s74pf895+8wF6UivYg1eD0Yunwz/&#10;xHAO/G3/QzE+s/eA7Vc1WrFYDZ+1VRuD8UV3r/17GVl3HmmpIm+O1CbbLo/4Gv16k0PygTziN9ll&#10;kJkfJu8fn4zkT78rN8U776uRaUP+ijEUf0G0OkTZlq+eDtiz/XvJ2C+egZyFX3NXzoPNB959m9+C&#10;T337JCL1ydUdx0Nz6bUMU1a/5dj2w0fzu8l1uyWresZn+nfnG8njZOAvjlzYNZbw00VXGY94w4f/&#10;yKkN2dY++a5jQd7w4/w5cvr0aGz9JePiO0/txj3OxRsfkRNrK8e8ok+FYh7Qds/w8PGMD1sv/tou&#10;4bE4ciH9xARZxmU4cu/b3BAll4PeQGKbv6vNw5Cf8dJCuwbjePmjXZgcNucczavxpzH0S2C+srxm&#10;nLgdx57PnSfycdQqsIddbNd8xj9vhNCGvdh+fLFtSFb1PDwqmz35m3nExC3meH57XpHeNjZnieDG&#10;5yV//KccTunydaqjR4tSN3EDBV7/ssWLDl1PrRZ8nb/YUbzY4hXHpCyeNjP2e7q3TwifOgrjI38W&#10;N/qT11cNZ0fZZeMM8pUzGp5vRgfgvgC80R9fe8X5a2tVR/9UXuilJTjQc6Xse1jn8g9e2uXoyV6w&#10;PimvpU87gkufI+c6zmylNkcf/YnBKFbXeO+iJx851qQD/QLU10emTbzf8q6NrJ6p6DM58hGag1OG&#10;xf70SxxGm+YwtR2jcqwd9rg7/8GvzrVuuHef3oovex4XwFNbvx+7j/3GxUJsWx/M9sFt2mViH4+u&#10;Uzb3pwX/wfih/flnrw089OWV+CVu1lbjp8jsXHF8r+7CL+L4fHLs6Jtsk1ZITsMrf+Z3aPo765H9&#10;+v/43/7LL048O2mNoBlIpjOu4YxSfw8GiZ+gJlR6Zd9g20Eix7NoMpM8ya6Ls+m0jNkTDYNbJ/CC&#10;fWUHp0k1PMhTDiYpMeEBagxQNTtGLT4DXcBy8rQnM2F08eriTBMISrq37UO/yf7YT9eU0dNn7X/Y&#10;I5lPqLeRjgzO3mMnCHviTPP1UfnF715ltTbuFh6oHRkAdr87+SrvyGj58cjKXJwNDMd8MAPbDNja&#10;Qvtt3Uuvtvj6oufC8tytcvV4lefRtT4j8zO0dG+SbNs6wXWCaIFiJr/XxZLUwyOr7XoSgrbSfvVV&#10;eLGND/kZLpnkB2HURnCD1X232nL9WZ5PuOILrsSyNFCaoCMCTetPIL3AuerS4SJn6yovdf6cRF3H&#10;KZsBpIxrQhOa8ti/8X1Tsf67Hz/vm4CT2zhlx80fhoK/5QlekzPt4O767zMh2ou9ZFsAN0kyEXGy&#10;7KLhx1xscREBT4sYthas3gf3qyzK9LVrkWMhDl+xAeQZfQHgZ0FBu9/tb2W+6Lm6qq/tPBbXMGH9&#10;6QlDx8G+8PFYm9E9x6N43ThjB9hF/g6WJ9aU66+VEf4//TgXi/02Ep3Wt/bBbntwvvhm8k01bJvv&#10;4Mbv7GdU+Vlg0V7xjbvx1PGlScT4m6ECjf/G/+/yCt1/BOTLz/Vp7BB3zXWRS8b4KvpFrn26NK9n&#10;qwwoB+pMwNnAZ2z4Kos79vHS/76Jzl4j5vepvvM6sSwufJcTlVn0ysW9TM7g8o0L6PXb6Uvdf5I3&#10;+oyPakN0qV+PrlXsfG0f2a3ixd1YwE/8iQOLo4BPFrTU0ojviVUL8o94hgP2AoV+iwXed9lw1ib7&#10;4+sZJ7WLCUBIPsFZO9Hs7wS6GUm+E5Pq7YPB7W7bZRd8Z7Fjxic4YHzpBMfHeJ+xMjlI/2VzfRSd&#10;1gZl+5ofT47iaRFQv4Yzi+0zVjsWXas7kZWXcmBc/ylPhFiU/T55x1sG/tt/+38SC2mDOAEvFwkt&#10;8uqf6QTNESXulxMuMbptOheg9zV677LYpa9rL3qTbQGIePv0SvHUx2a2s0lZdY726yfilmb7D3zA&#10;b/qn+h++/1v9wC8t75ilfR59pkSf+RJDTqTxoS+/8rW+ip+7/23BXS/HaMBXp//aH+3gLn4WOJNv&#10;9c13eRXer2LrH/KKv3/+53969U9/+EMuLv3q1e9++5v2WW23PvOUtn7suIuB4T22PWKbfB992Vbe&#10;MpYBMV3atOe///tfXn2fi2T/9qd/f/Wv//rHV3/8059e/SUXheX++jNmiAvtpN0mB5VNvz7XLipW&#10;vv21t7gOAup3e/fdY/94i6+Kefs6PJToa1+EyJHLVh9t91N+79idy062f/fb33YrnvkE8KVcOE8J&#10;01Xp6Esb4neeqF1aGxqLa91f1NDoO10EqM4sSV6IPr9PO//hD79/9b/+L/9z2j5jsnZKHV2/TS6e&#10;hf/XWSAW/+bcFh6TE5qPznlA2kMep0vneDke+Uen6LMXBMTpzvfKL/GAp1ePs0GuWlvUm5vrV7+6&#10;XeAt86evpdFuaMgDLkAYG+Wt0W/mUfzBXjlwFzWWZfU6NuBL5y6GZ96CrzbE08c+meY8a7vjjSv7&#10;+DXWz76GY/Md6ANXnT80oGXZbtzM+JGGveHBQcp3+MBdXUrXFoUzn+W7OtryPxh7Z4y2v+Pdzt92&#10;PlTcxIGLh/DIG/3167kJRDk71Inx6hJZAC4fjJ78N/NDbdeFyWN/dTg+HvoZkw6bw8vY9331EFvb&#10;nmPvjIH8Rtd77KnHv+cB5fTyq/JSD2pjxjK5i03qlAF8XGyUQ50HqFMG7JP54w/zG6XK2b3tS7bY&#10;CEFptn7plwc/4e9iZnXRb4wz5FSGNghf5Yf/6qgNn+Nt+doC/OHfgQ6rB33r29hcHSv/UbZ+Rd/6&#10;4NNlL6TNT1zMXAoOfHmqMnJsfmeuYGzfc7S2Gbx83EC1C1Tsv/sePxf0yehCdGT33OTkAHTid9vC&#10;Ion9yuY/kI0c4UY14wufTX4Yf4sp/pa362/tdtqfb/7y1780L8qbFhU3puYmjPn9aTl04xwv7qaH&#10;drsD+RFUOfTWr42v3yQf+1kG4JhP0OKxczx14//kwcSq9Y3Ne5Pr5GL52bwQ78k75qfsGJ/MvEk/&#10;1CaNKz6JD8haGeznIznWmzvQAjmIPmMbHmJ15oz3/FX9ThwZP0bvs+aAVURtW6vDz2fxyNp68XuH&#10;hy0Tw+JKHLV9zHXElTggJGDuPOfq4S9+2O2jLRoLcv30d3G9c5jt8+yCOzEyfsB3+6Px4U4nPthC&#10;T30TvW1f9Xn82N/1M57Hz9dv4GEa4INesM3WvifM0GqzjrE5ZhscN/T2AnDw1AO2oKEHX9Q/kbM6&#10;bR5ev/Pv+HoutK6/0epze4G1uUceil0AzfY3x/iBtmX0Q08XF5q3v6+fjbX4kDXtFX2DD9ZvPThf&#10;5R32dxkRUf5/y1ySLkC7umHU3GvPzcmgmnOEaceJ2aNu4nx+d739PzxWR/z4VD9XVntvMYq/dQ39&#10;ZPTSXuhRPubJ2oy98M33XPDBb/sgu9Hvp9THtvryxBL9ps3H/60LP+fa9Vn8iUfngpgE5OH7sTI6&#10;kI+eTeIDLN4uoI9N4ZG8t/POxbvWwmpvfD9drXyev7Zdx5ZH7fp/zy33/GIxVn7pIiAear56/975&#10;0Rln4lsxGuXzLzZTEdAGI8/5X85JUrDybe+w/XPzNp+QPbk1a7fp32D1rV57kHK5Wxy0j2erneBs&#10;PImvzbPbdybmJ2dNzq6Ih5BzaONcmM5dn0rbeSK3bdKYzw2yiXXjm7zste1B6ZuW3id2v4nuPNK1&#10;mYwHoOvi+kTjxfqL+HmM3+znE8Dnm0dbcPNjj/NV2RkXzMHA2jr+Dh++OnTquX/dV186Tnn3s9dc&#10;kfNeFyflMP2PTtbg9mImPtYBps1etqe6FxBhcoD2Ke/4Ab/2mfbtWHhsVg42BzkXbX49DPli42e3&#10;cwP4Qwc88Jv8aw5wYjM6NBcdn45/9K/H+cFD7saQOBqfLd+7DtRSPjG3Phxll79xvsDxgZbfOuza&#10;capTrz8/7BEvcOqbbIfv1E+cx77aNvMJMozF5gqlyTG7tKPtsz14lH9z0sTGjDXTvvi1/UILz7ym&#10;8/3ERuvSRgvqn8E8i386fsf3E/cibkA+ntgTh1PeY4oG9vyNTlVe4fohfuy4ezvGo36prcPj8lnw&#10;xOAcYyP/zgM3q8OwP3HGnuhRftnu7/eGAxUOn5k3LZ3xBtCXrXdYGce0VmkrsHU9uH2J5S+Btt/Y&#10;ZBs+2ro39qfO+GiOAw90rqaPjGkZ09Ku8loKtv3Kg92d4+iDyQfRk/0fM+dUb27anKMsPO6+IQdf&#10;9uO5tu125dzr0HwOnscUOPjkv2DcukN5R2bzdapWrx1XEa4etmx7hutibyq+Tr1rNC7cGov4euY2&#10;c+1l56t4dFw/fZt/wduMj948s30v0qci3/G4e4sDRykKPQe6lvKnTkcEG1yTgOeEpxW3r6C3Q/14&#10;FiDQc85+8rhZeVbmraFMRJSR22142u7+unv5aADodxz76q9JxZF7qXc7nuQy+M8DitjnuIXle5e1&#10;dc9bOECD2d9AUka3aZCbXSlbGPwE8L2x6Ozv6D7bNt3Fa05qhv8mmtUD7/s++pS8sG/l37cfPJl3&#10;ZLajl+6BUf8lwATiZdN5fY/jpbFdnVA3EWerDKyf4S3Qt/Rp4y0vXnCowYa7TUt3bdEnccDJ/4uE&#10;ePHrpE28+X/ZBvgs7cUzO+O7KbnqK2PaXM0d57PHpy1XDzh4fbjuNlVi8pYTqWwnDCehteI/+GXi&#10;JPbKO/1XYtwBlcXl3zuDkqzyBPtX77Ngk1ffaJ+ZBE+78ruPu2Hx4iu6j/0mbuFlkSx/8Ew8XOSR&#10;wIB6Pml+yTG63vV32vvur+WJTvL65SRZOPvXuOGYlk37Fv+0Q5Ne9mdxZNoDLSif7NJfmUHwWiQI&#10;zb2vyl/vM7mlk8F6eaCRiD0Boc4AJ3fZToIenQyA5DEzbmmfdiKHBnz4WR8Zq9Y3Erkyg4gTcOWb&#10;m5w8zKDt1b6e7HtMgMrw6SuiGRrhKhI//vQ5fstHG4dR/rXtI363Po5pHdytFxvROseRHRp2zYA3&#10;F/h3Ed0F4PF1ZB1f8/l+aKS+ENHRojK2bLeDQNRNv1OI18Il69i25c/bOx/+AGR3e2QsL77fHDfx&#10;n9iXj9pGj4WLv6er9rrX3WW/+N2qyF28lU2ffQKDWrNoUC191R8P+x++IcNn+uGc4JcgX/DdXT31&#10;2nT6qjgY3SbH0GGO0Zw2Cj0ddkFV/R//+P/2KZZf5eTTYqMnCtHymU95JEDa5qEXu7NYql+8evWf&#10;/tM/NQYtRNDFBSHy2I1en4sGreMDVuJZvjkwEXz9ZuRMLgsCHEFJQMAuytKdrZLRM+VbVwHHj8f+&#10;toUYy513fZUKwgP43e/gHXL+Gz/b2Rsolubldk5w1x6y5JMuECTnyI8uiNfWl4QtWz+3qqZqszvi&#10;HKdlTyxYIMtNPnkVsyeP0H+T/CRH7YIxX4sbYNvcFLz6IduJn3OcvjN5KciRO7KPn88xuvJKpb60&#10;tijH25ylbRWk4qZfHZKhowubwmZpVTx8NmOQspW19Vu25WjsD5/p+dp+NBwxaL4Ey2txZt6DQ+JD&#10;m8UmNwi5yAp3T8DtP/qRuIjku6E49BivefKgJ0a3/PY5DR/8hx6L3qBjnAjtX//218j9TS/+z28/&#10;zw06fhsPcK1PGmLG5qT0PekzTsyFx8cY07Y6QcaPTkq2Lfo2muGG4/H1jF3WIdxVz8bxf1FefH2u&#10;XAzKDS5kzmLsXKRFuPh4Tp51gfKxAG98mnj9dIxgl1z05z/PE6PkbK5eGvx34UK9443/Kh65TuDc&#10;Ray89dm/A7pUnDEcj0ettpKz4pT65fJNaCYW4A7B8pl4mzI4a28xD/P1i61Y3DrVs+A4FwXpbPFy&#10;eoLcPL5bG/G/9IiuL47D1PHavX17ZSvP/wWOGT+/SThxoHJvoLKPlp0Wbfd84tKFlpG3QGd9N4XN&#10;QTsvved9tPXbEmVbnZPjUtH9rR99Zz4IfS4WiN2M/8lRr/Nk0Mqn5/Tlo1P9kP3zWtb1AXt3H62f&#10;fniGjpGxY+baiY/I40vAxgI+/g4/29Vbm4F7XQvO1+rs0P7q43j4aAuzuQePrSPdDVvo2n7Zgm2T&#10;3DlePcozOoHq0b2XX+WRfBLrym/1kj/s76cmD6vysoC38hanfS6IG6/Kq0OHioefaKAO4AHnbofy&#10;4VmM1uG5edr293kDUm069sHk+8rLPn6NlbzJzNwIv8mZg3fvnxdt2rJxlbSKphfZDk8XgPcmF7wr&#10;K/gROPvZrj5MM//ZsdtYDL82p7Ln2+FhHBBX6NBsvacg378/MRzlei5wdHuMKyJjaFdn9HOO5Gaj&#10;nBsFo/H55Bd4q+vInj7Lrv1c+nJOAN5ul7YFp671dcfg7Y3tlRX5RqpMGwtwXfCV53edofv5yZt3&#10;r+fCL/nxyPHN+AwxWrnSdRO2Nq+U6+OrupzD+vRRVR/rv5sXjeW6dc8dst+2SX/oOaW2ypsF/PFL&#10;3+J2eMmDeD/zV93zuIO3C7/nsPpvbrnrGaKiDE/toE9M3uf6lbO80S493dsfo7d57+qs7b2KWiwv&#10;/mwz/gYXjJ8ntxlz6MY3+o4xsPVRrYu+bZPRZS8slclnvrQnGvx6DqOtjs6zOD3n7r3+lbhgX1x8&#10;2fQZli16nA+Pv0b/ocdD3KehLn+N74abNhw5n+b78aVcwRfx/eXf6ZvDYWQ+69YLscdebQHwGZ7x&#10;P16xf+vUOwaNu9P2Y5s+rB2SLw6vxbP1UzxAH9h5Krzl18p8zRsAP68vHO0CxHaCoftRtFtxQ3e+&#10;Ghumer+VVb/UU93xxrk8re9vXmsfTX2Qqu+YOnKW327vsvaNT1M2enQfrwDdBu7H8KZ0b5BdGnaW&#10;5vSp5lQ6nTEdlX4C7mN9C25fK9d5Gqj/Tv3k+eGxud+cfS7un3Exxx7G8FAG0BfoaP2P8sXPfGTG&#10;0Bv/2Gvcq339OkJvm3vxumf8N0ir+0USAu5SjnZxbRf3sX3JY/KhPHXmOXKNmI8PbdV/Cd4mT0XI&#10;9fuxo8OtLU+c47F6XfxCt22lrDkxpNV1WBR16YY3/04cndC/sRPEc8hvm2MXoWVosyPqKkfh2d/Y&#10;Wnm8uvN3uDtvgc/P4mT9Vl7lo/ZT2ZMTJjbxXRk7Pxuq8VHjVhtEyMRKndJ9csRWc2C2blKqPGWf&#10;sSVZsPXGgQLFAxPPc37U+dVxJr47phTv8CzRZ77cdFg4fO3jXT3j5Z1rr711XHD2uBfo0Ea9efgg&#10;vtGHnqD8ogs6Hxf+7rlyc2zPMKZJLw5LexVkp/LDY+U7x+yHvflc+sdvI1PxtIO6BbYW0B/9VJd/&#10;KvShxe/20G7Z8vl7287FQ+NvAW0v2G4eSYUyn1knXkztO/pt/dZkWtLxYsecvVHmTc7v14dyGrqY&#10;dkEOC/V3+lKfwDXeHPvviHD2N5bXh4nqabfD9JqL0f+MX23Xqz5zl0Oz/YIMuoG2X/fydWjovMBP&#10;/wj0m75SGl0+7UfJ3Y3jPr6e4uP/QXnwd26h7pB2f+YJc73iqwmAdNQzQDHi6BmiSSBxSYP+ctLp&#10;/BRX1k55OpV9PH22vjsH134npqHLlK0NyKBpyMhJeTsYPsEV9Nu+zNpAIQeYPG7yQHsBR9Hp4N2d&#10;XpzjEcOKudwFdMnfAulswXtl37fwPuG9xOryx7f3RK16y2pH1F4e5JDHJn64dzC4Eu6VwKIrXKZ0&#10;osZX+ZRnyvAc3aejk3sP0h4H/0swg0j86AQl/ObEZfxDlle32i4v+zvpa3kuBtcGntAeIdWB1PGB&#10;E1jk7VSp1Mm0qWM+cDx2PzrK2Dz6jH0PG8qX30672xYnZdUnitbXZNElv9Vz9/3ur09qWr6WdsvH&#10;3nzf6uC8oK+Ah25bF8kX3g5m4mx1t115b/J7mIDHU9xyfLZ+t0X6zBf79WM0K780R8abTKKnNYe3&#10;Oh9PhBg8lwbrLlZkPO2FzvgTaKv6Gp9Tht4CwnsXTF/nFbBkn0TX2JCQxXHKtp3KLF/V7RzYN4m9&#10;ly0e194h3Hiwba2v0RGYAJPj+EMuFAHxQA+Tc/1JfO5A5OLtJu/G64kjdBP70wfRGDycCO7dRuhK&#10;L76PL6I80gvYskXdbz9PG98MIreysuVDBD2BOJNguG3PcP3FHa5fgKv9SjOJrrTHf3SuHif+hu9U&#10;Uuml9ts+afsmZ2pPG87TQYmF+HoW0bbcScbs77Y+N/E2ylcI++ajHfufdllQd4fFvZfZ3/LL5pRt&#10;fG3ZjnObNyJ1YibtdacfH42f8Xb8wi5tlI+yhaV3bH+3u/+540cZGdNP8d0PPecmhhkryzQOWtn0&#10;Wrm2a+fInIu7ypaf/cEZf68f8H3GU6Yfb7m2Xlts9aFf5TcqPV3YVxlmyx94LvB3MlDojg9jG3zQ&#10;izA5QfNEsFwvLiyYfv1xfidY/vEkBk/+konO3jjhpMGJDR3eZYH4dfqIcSqmFch3563jiDtl4XGi&#10;mS+uiql+fB8m46Mptr/HZNYH3aZtjF+R9+xHwsmRD/4+aNuvuwgIb+dB8C0C829llQG5w2lUPO1+&#10;bJo6eh6DB7XjJ92Rync/5C0Gfgv4XS4CA68I5Bk49UuO1hb4+6To+mBwxh/cvTm0NPGD3JWWfuJp&#10;HiJe+CmaXHZM+S1cBEnqD0K4gOq/ZbsdJ1TX1W3xto0evhs+n/tGA+CO1i+xlsfiqRWnhdD+5rvf&#10;RgdjSca7PGXyszElcx7jCV+xGYyOj1yhTJ23J9xh5Mw8ydxXf1odbGd//DP78SG8Y0d5mcsfXL+7&#10;/Ov8pp+n1H6VJ76dcOhjPYkIcrIe1Ngwc0U3oFXL8KPL3Jgxfb1xjvcB9eKDHS7+7sVJ/qG3WPQE&#10;2Ngefjy8ehL6BGP7y0I2Tj+YE1Xzxb0TVvnwxtY8ZHQWi/OZ3K4dtg53x+NLF8EfeV0+mlzL/9PG&#10;8t/yU4ZuZNaa2r2WTHu81J8s9BvzarFWjs/O7+9UXXA9TC24lyAIcum01SOm3uSnHUYnTf4Yw1aX&#10;1RV/5wh0gSd/0sHcxWJv591ts7Eb/fJAu3zuZVuubH20ZW3/+HbPzWrzGRtkI3/AE7b02Avy5Fj0&#10;l0f0K7yVrQ+6HzrUbQGyY8/Kh082v4Dtf/aHTaT3vDY2Z4FgAS96QNq523Xug/AJIqYyQxa6ibtd&#10;TI42tY/t3qqDXDtvm2NFz9XV8c45p43HN/BXl5kPjpy1NQxevbYIfngpV5b/C/bJ5avgMztLr2rb&#10;ef18R986+JWd7fNv7JVXDOYxH31UfrrLsE9XmY9fwCWvrKdeeeMo/r3T4658ngAYX+K3OLYL8MSa&#10;Npi4mHaGIzagLvadbum1rby+Ty0ujtiwvzeA6ltskA899aVuae5+axPl633y7If8DEXxMnZsjpNv&#10;6YXmbcYRsO29MsUFvWY7fQcfeGun8zLgCR6gHt/GV/DggsvvZ99v3YLlR87HLjJN3jCvmpYd+zXy&#10;4m4boL/brN4HrM62M1cZPVp5vhZ/t4qXXmNpzwXnFOKhdjD+Ce72qYJbHcRPPnuDbdXj8/QnoN9d&#10;vsv+yl9+e7zbEqE7djpevfrqRQW34Z8NLmKfov4wAABAAElEQVS4aJPB+MJdv609fhpomjLEN/uk&#10;qo+bv1LuGBeAd3PimXr63eDVW/1eFMBPH7xkGQeSGxeECF+xyWfWYiY3m0eoaxwhieg5Pxih6we8&#10;7U/cTYw21mmJZ+pH/tEjCl03ynzanKvatf3u2++uOYo8Y27zKmsOeTfQK5F/rTWZdwYqK7Kz1+PV&#10;swef+brbv9XK5iYPN7qeCxyxY+GyKQU9bz8VUe/0UT5JH5R/NFz1uagvn+DzOf20w8KMkWJBPI2N&#10;W2e7Pn5ZNnl5ee9Pz8FpG7dNhgL/8VnaaeMtVeV7fDiY/4Hvm35idOV/iXJkk/fA2jiP0c1pavRX&#10;PAuQb7oinhp+I3fR7Ojbj2MxT68Zh+XPxPOtbWGuTvYvGypjpTzFVug9uUuLxefXO+x5G96178iU&#10;f8HquDTLx3qLm9OA82P2AfN75wR+igauz8TI5NvWJ//pLx8y93+dB7LAyqfr5PMWX18rdwtW70u/&#10;s1MbyM3fY/9QnXK8ouXlk2NykapzaDtmO6c9IV+d4jtzK/v64pcAn8Wx74JkNm1Sum9fqqYqDtQP&#10;OafYMaDFx0fFqrIP2RsTlz+iu/8tJ3Dsm23x7gbbP/jJrJ2jkrnrw4u6Kq6+4tMY2Hx0xnwGii8x&#10;vPMAvJaH/YVp41oU8fm7BEwZvKtsDnI84yF8/QXUX4knbb0219+nz9eO04aDX7LaPO1irj9l19wm&#10;7dMbvBKajeMIm/WF0Yn8L0H1DtMX+oeAGqV8oc/JtcdJW2WMptfKwmv1JPvu00/kpO96kh1sXXmF&#10;n2wFzF5wr/8OM7jmesU5DpbbN1b16zs+Pr2xI1uzl433O85IG9vhq1s5K1856LnG0UUMfQmWT/0T&#10;HfFcW8e2yGoOS1vGF9oWjbhj34t1i5ugIz5r7JmjuVKYN8Sh+yof5wzyvXMPPPHxwNdeY4BnquXV&#10;4HQwfX02o+OcWN38EX6rd3aqH3Xqy1Xmpl+U0agjW4zf7M5uq6HTkz4v4Bwr3wvbl+wXiG7wnIeo&#10;3mT8gF+9vR8/YH+vWyzZsyx91dpIaUO/+fNn52XxX36GcoKNG8GeZAwjBNMBNlGsoivIlpMMRKAD&#10;cQbfNnCMn1ekpDEIzLEPfHzQVn7oUDdIeQ8cL56jKTvf6OZzKw5+dVMX/uojaLY3tGsXXv5MhufE&#10;8ExmDwI954mDsasdIcroHPTHv8ExWpeqHMkNVH73+HTsVtYFnZSXv5OznHCsP6DXH2k0CwJO2Brw&#10;Rx76588RcXQJ3xPptiZ2tv1R6uNXcuOpkt0XnJfP87Y+fSrcMnzGB6O33zxWtzqW7PgDrthI5bRT&#10;KhdPOb3w2gWBD8eOu2i856N0bNgJPl4thZOTGPzuZfV3YhmQ89YE8dC08HytbQ4vne8Iu8+fob/7&#10;s1UtHl0cLz+xsbB61f7oEqSxKxL3CYm1dXHvui7P5fel7XXSHxl4uWApaQyPJCAxklhzscWCRRdx&#10;b77fhcLGU3jox/1oLwP0uxn0N4ZXt23LtmtkLuzF2UR9Fq/yufmFv8HanuBt33RcP59t/VZK1NMO&#10;3SIPzS444eVOrLcWPm5tXV5OvlJnItZ+wCexSdkOprT2OxJAXmxfhX98SA93mKNzAafxHdwOcknY&#10;QDktZ1ITLf0WWGQAZZmidX/bmZr21S3sZO61Pp0Yfp/fDCvgc7Nr8e/b6n0vOPt/j7S+jlb5+Yr4&#10;0QLxOcGNDaC+jw9GrifAJp42L8Lh3144zL6ngRsL8e9s443s+/jddPzI9IcOFC+y1yfK1mfFPf7T&#10;9HOCBuMG497SvDtPQG3t0u92x6Xdwmt7ObGKbvuEhTFidVi9bDcul/9uFwffpVN37UdHg/Pmu6l7&#10;NOf4ym/hjv9WjnK8Z8xysXX4rz0rA/7qYIsOzZ6gLJ664Td8ny+AfPw4r7hcuXBd1MGLjO/y+2Ft&#10;vbSJY+0O4OH1Ia+wSotedosi/U0esg+P7tU3JT+9yStx8mch1MnL2zypqDnVtx8H1yJk7T30YZK9&#10;afSGRr/G133FUmjVa1dAZtzRbRc0kU7VVb+4TjTJYv8FOaZPx9beqogXeYPRbejkITmVvBdwO+7T&#10;mtom/b2vqTu/aatd5W6vaZ62JeMIYEl4VGZtG1vGhslprYzQ4pldBZk+8rzX+nui0sm/VyRazJvX&#10;3m4ffczPnnWnS+WurfGrRWNttjC60e/EXBSTG/XV6yJU87Rxf9vybOvvabs7T3ILtVvrxKf53wn0&#10;yNRGk8O1N3s9YQEu+pueauSthQvnbuBWZkvGlZfhBDzpq528CuyXX+Z3W3sx9OBTcv3hRB10fFq7&#10;L7PY3+rrC5388SmQPbnTiUFaiysCbJ+5tnbWh6ipr7npYm68mDH8fYVlbDwL3h0Hjyvqd/VpV79R&#10;S48FPpqxTL4wZ370hbIMYu2NRvrMu3cTv+jXv7vFdRdY1ke7hW9fPpFvPCk6OW9iU7m274Jv7NYG&#10;+vKOd2TIr5N/0cxJEL4r377+1b6c+CSPjDvt9ntld92WDz8rB7vtQb7Q6Ff4u9hjkU2ZmOv4F/84&#10;voPjXWBhi/F1yra98TnjfwhXp+Fzj3/yX/Xmmrmwzf7Vcfol2+KxII4G9ASXTsofTV87inBw4DWW&#10;D4O137Y8Qqtd7rB16n1cAHZOtL/jqz3pJdeJs47vYbB2vuAV5eTnjt2RQ3+0Q0/1R38deWMb3tUv&#10;zMjOUY+7yBIax3jBcTFv453s5bN5iwxla/virC+9cYE+X/FlpoT2Fwdd5Wd7l6l+/RSrjh2xK/nj&#10;TeJYLjX2kGGMxOfiiTbcCmmHz/lt8QdpbFp973aEcW9weuZR+tRtX6uutz4gZJZm58f1JyvpGoQe&#10;Z/9oetQ9cbOKna1zBqCdtfcd2vY3f9C5cGz/mIu3/FWxo1h16PlM+pfzGzrV7vT9uSj7aCNPaMoz&#10;zoswgS9GLcyEqK9uFuNv8vvqrPGWBTGzF389IbbxSAd9W+6afhF8N8j4C69oUdy7ffbVTdzww8s2&#10;Zf+eo8nlbyNkL06xa9uIv+cmJTe0jI8qk1JHhi05G+/2217Nr9pmYq6+ghzQvgBecY/7e8widh0Z&#10;8IZ/+nf+UqHogjuP3b/LWj4Pf/HY8Uf1ljemz5d/OC99+fFBPkG59NVm7cspV7FjdJ/gSV37Wuo6&#10;18PbXCqADlw30B5blK9s9dcbYo5/6DEXL/DOGxrS/jhNjKYs9dsX0dO/f+dmAGULnsCltpTSMYVh&#10;gWlrbTWxIWYW4LrZC9j3hQcY3708H935M14XRMe+ujr9Yt7Qc9V8snP5P7aK1W3DzruOWpVrTIz+&#10;/LcXzNnN7wvLa4/Fz9u8QUB/Wpuvuuzw6U9+Azh441dz8lRE7vFAZaJZvY4LFRXIfJa7x8Pz8/oN&#10;vxlD7DvnAfbn08PuP8ucmvlev4csuk/MiZuF97f9Ldttx+ZD05u8ooJDuQdfca8/smf0Tb051DLI&#10;Fg795txjYv9W3Rgey+6lj33zHLD226dXXjox7RDmw3/8rM2BOKjv0UeHGe9UTIx0Ham6Hen4PNxS&#10;HtcXAQeOOy57NxfWMcFp25Au7oIsjxcOj9F1bKKfc1w07UPZdt+b0Q587gnK5pvY8eifXBEdw0/u&#10;3fiyfXl+M0zrl/QX5pofifMdF9XJSfyOlq+7voV38Pc3LZuHu8YxbXM95U0Pa0/xLQjZBWE1cO2o&#10;H4SNHwjbhgd72hLfQ6dt6+f4OKo+gO5Be534NOR/9PBQdMlR1oqSl04D32X1Cd8Hh0/2fs7rsXve&#10;cOb19X3ky+O9eB4K+oDluzY921Gk/aotc87ABde6Sg7ap9gbWJ72BwfNxM/fqw/mCx8eF0MPbb8p&#10;Da1ARsen+Gx5s4GNL/JnYu4B4/gXN7CgOXl4ZXb9gjYpUIa/zxsLhCnveFptB4cuPp0vBaOxOIQX&#10;bzpsv3uMn0rx95l81DhJbLfN2sGOP4NTOSkz19n2Gw4vfd76458dY1c2fOt7C9vuPT6ucg59h4cf&#10;DkJ0XX0Xb5/Wdbz5T4KgM+j68u6H3no8u/uVcnhwVl801U37BdH9HvPszORvrOACs7H7ReCV2coj&#10;815WuancMmp40nkUKtUXv1bHzpfSafGprmE8F36HnI3NbfJ5YOxh64hCtzoMBZ1mL96ZvBWeylYm&#10;/pE4bwlVIWedBxVRmsm8eBJ7GeJjTIkqH3f+enSnw4yb48/RYPWdNr/r6sLzHfizc8hj/4fbA1rr&#10;F/jrm/c/PRJgLLlYdfyBV5tnDK5/bvJ6vkrgwn3/lHX8iZ86Z4htdZPYCh+5Ya5SBFlFjT+BuhOD&#10;xysoRzkK+Ww9ORLp3mnC4eDupJmcmYitsyxADM1PXaS6GRHaddTL0rKdutnt97UAcDpAaU/96urw&#10;ro/jxaPuLHq/7Mh0NoB+++3X6bvRe8xCWljemzDv5btvO5P96cxxWvW419uvbgI5yvgjz34hW8eP&#10;C4MluOpNAOgyJ21OZmdhvn65T9pXDr75SEx+xxDdJ8ZV8HxdwRwZdErYdFtd8Uk5WH8M1ePb4AvY&#10;4K+6nkGG75ZPLQ8/x8sTXTtq6LpPvsDVHgF49wHuwkm9+NRmXSA4wb5+JQPk8kLl9cBXTEkU9JA+&#10;oAPrKfvERvr6O/xKcHOn3dWvtIdP8fKFjv9j8fhvK+5bvGMnN9/9AgX9XfSdbPd3IN4BQjk+/ENu&#10;pggdNZwUdLIZhnzQ31YJXn+PsycLx6ehv8usTzMx42cnYkAuwN9vkPy0CRaRpJstvTsxxSt/C2PP&#10;8efB9dtdF10Q+bQLYeFfG0I+Q8pwWf7bVm5AaR+Nn9d/pYuOb08+ooOJSGkTO/RYXL8ptAbrM2LY&#10;Kwr508U77cK0pZnBvI1VhfzGjT50Tcx4N/6qfvVzYji2rh/4fvpkeJ44x+jyDdro7Rid30f7EuwJ&#10;5PhjPLUep7dFo5lgxX5/x34n4V4N6Li+iEnjx1lIZ7fWcNFK/ZvgiR/666O/ZMVzbRrMErR+dHn4&#10;SP3at/vCguxp49EYjvI7KCPT/x3Kjwbqo59Py3K82zu+fXzuOitb+t64M0a3XXbcEfd4L9z3t2y3&#10;eF1Q88UF2tFt6+487BvEjZ1kgbkQMu2gfe/4y8N2df9c/eqyW36Gt587PXnKJ5bE59uMizN1kF/w&#10;2LhBh5cY9qe96tO0ZZhceIYdJ6PfxrZ3WTT9VZ5S1Nc9sei1tRbOLJ56jbx+aZzL7SkG1KwBxBcp&#10;w39iVz4J/8zo1h56VGf9WlXq6bjlv/QGgxmfS3Nrm76CKbqCOYFBH0OUZast8Kvdp01U8VPr0i9n&#10;kj/5cHWiT3mEb/ez/TG/cSmvOFExVK6Ob9+68DDjE79X1tF/28qJffWKh+UX0dUTjtsFIgt1b50t&#10;vE/u6qrLL69+iKA+sf1DfoPwu1zAzEVMsO1mO8B307/Jp/N+1I8N46ccKelnSs730Ys/Zi40seJ4&#10;F/bxqo8iQ3vWt6lXRpeVDS9C2+6Nr9iZpfQW/72vx5yzTVe08dlQvP1q9Lzote85oMu2025bpR0P&#10;PF7RPVTzysKZ80BxgTMsZ7GhZDnhy7ZaNy6PtG5ib32McmSYf9fn6TD3uhlPHnqUIrT1o4Pw41+5&#10;o3dRHz9OfEaw/hIkuvHpzNNm7mjc0VZ4yTmTb0YW/NKQEbDAsh6bcW7ap3GY+s0Lu135eOPzLuNP&#10;7YsOE39ib/bxV6dvuOiChj/8DtzmQjT29ZGN1Uf8OsGP/Rl/leG1/tljvPsK3C5osI1ekyvw6wlU&#10;+s3S2oLyCe41/0/51m19RxNGHqhn0B9c+GvH8g/j2jGLtMbUlwsQd9vo8FxP56VVL4fmGvTVhuPH&#10;UahtkhhvLExqrA10YZcQrE/t5H9vrNwOot3TSx80V4yNDe3LJz+yucC+kzvp95vf/CasIy85SZ9e&#10;/S1M2ef/hfo8B7tV3rZPnIvXQuRMvE579w0SR2btzX7+HzxOzjV3wZftV1uEIX89Q+lPH+lv8nUW&#10;LV/FX7fYQWfeIP70QfvtF0Eky2fx2dGT9NDUVTc9tHmo0yYz34TgaazGsIE0bae99gZccteOtqOC&#10;gPYCd/suv7VmxoCz243f8IVP5oL8wJfy6MR0qjv2DX/fctUVq9nXJne55Rk8fMDW2d4/zinWT+S2&#10;jeIPY9nr3FThBoz6snVlVVWXfxfIj6+VmcHTr7EZmq+a/9k2ug+HiY+HbuNfizbOJ8SkuJCDzVkm&#10;ruSIiTnH5v1/+/5vfUNAbY/OUTT9dZ72bXvnGFSv1LtIo73E/tbX3uMTfOqL8B+Z7HCRT36LTokv&#10;9foR1nD2FfC6oRs6F+DgN3wetjemIg+ou7eF/ZW/5XDQbPsuHf25dGnudogZsfgsu0KfvjaG4BZO&#10;GK781XzlwIHKBB/0ZLf8JrOvPk65uq4xHDvglTefnvkkXZeH/QVle36t7Iix1zaoTkdv+wvtkxlv&#10;zDO3TWWvX+SA1enI6XnHIbzqgsOHA9sHp79deh4+dcLBrF29CDA2bDuovp9rXrqGh/jSlvLUltuS&#10;o03Ubfml0pFnEy/yXvEXb2NFf9J/3iQuy19c0NuYFFj8Oej34yso+P700w/5+B3U+Y1xCHhYuHej&#10;Y/2EZz+tReg/IKbEx4mtHNnvXPrQ0GE+07dR4bXj03DatlD7gJG5tmz5HDt6Yd9x3pYtrfPrZ1AH&#10;bFc/x7uobP8Z5OpY0OLlbXvvH2yfuuH9zOPZVv4PQb4fNj3TJDO06D7nTmO3vVXMPF4rRbfEw0KP&#10;g2c9JdHXCTPdYvDgHsQcFsZva99L/deni4tN4drJkcpjy5xvTdmeo0SNIakPt00mt5QN2n74cHB9&#10;z/6jnWpDy+GPnqvfM/7ibj38UfMhoH0wfVSJueCeE/J682v6qPNsr041vrS1Ml8aWfJX6uEcpSsr&#10;fndsjNQ+X4Keh4whD7Sbo9uOj5ru4b2x1tfqppSUnt9wtKEj56zmOB86ps6xvLmsux/dPsf/Lo69&#10;Cx1LMp/h+Dmn8Ar+OUdfnOft3qB/zxEPnNOjohS/9VNLBsPx8/yq/loG/PYZWBtVOU/mh+E/yOod&#10;u/F6X5HPp8WNvdqstpJ/1l8/I6ZF+ITZpfv0x7TBKfuQBwDusH6g+sbM1rddRVjHhcxRju95iZhe&#10;tVzks30fXPWVu51MXe2ZtjE2LNBX22vXX5xIB8K925atT3fbmr//def9OaxZAxh/q6+/bojPx/S+&#10;45l/8kPHtNTxEZ7+gGtP6rPcms/Ul8XZ7xqz9lwfcWSdWfL6af2M93ji0TaO7+20+5WRujurzonl&#10;WjTREfxHXlGMF3y8q8NhSufVrcw+89X6EXXJvI9j1t88JeyGS/qZb+S/T/t6uvrv/QTitssv8T9Y&#10;3eyr8+nNTok/sP7oQb7u/XTxH3Un3kJ0TN2q8r0O/gM7239XgUvPs4bnXJ6M6vvkX/2s/XzlPBuR&#10;8s7xxVrqOh5kH827d8aunFViDFaw7YIqROuAT7eDqQOugg/aKXMiJGngA+ZE3wlLBqQE/5u05ixs&#10;4RJ5JwncTyBXp/t29dqJmLr7YHXXR91+qsT5giOw9gLw3u3hmOMAZ8Fb/Q/p4TcNs2XwnmFOhATK&#10;8dHp+I7buQ/NJqK1ceROW5T2dG3N4+r92mML1ydCiqXsrsule8rXb6spvEeLP2s/9q+sO5/FRFud&#10;fB1Y2fF69Vj6re/FpWOPBAlGc/FWjmWqjEwnER1OUuV4fbX1K2/5r54uRJrAwafDgv3F2bLd0nlh&#10;9ca/J21b8Xe2lwzODRvHe4I07TN2XnjQ2Hti4GyutiP3ngDuYu887uWf24frw+bu35DevJ3fqCWr&#10;n8RRk0bwnSR7QqxtsvUG39S9zkmb+J07xLzqNL8vmRMudRZJepJn4dVJdOSxo7LRHkNXn5s6sxuf&#10;OGFAZ4Ed/k4OTdzsJyTKr+0YPTaH2JrwGjRMekHjUHv0SIGScxS86hbfmEAB8px4FII7iyzJVymT&#10;Y+B5stclsL7CPLy8fiKol42VoSBQupNP+GDXKvHq4jzZpx/cc1j1OTzWZ2J6B6dfzqJ1hfydL7Ff&#10;2qgSs65YK3p4W1RMI8XfyXM5hktHYOvYZybcs4hXPsXwG7UWwAzOFi9msHr3Sy66x1eePNs2p8eb&#10;TFjr+fC9TjrsH3nV88it3vDNjJQlJhbP8eJWv/ixOp42g7exZX9xy+dWV1q2LV3iffG3zpig/pfe&#10;jToxoU93YTI6maysXnc5u1/aY9/irf5w+GwuRj5kw1v9yRFjy0/57sN75on3gro77uSiifHFUbY8&#10;9NnZTzxEjg/9ZyzUT/ZkyWL9XpAZ/8BbW/H8+ScL+I/JV1owvMVU2m6iIPgWwPRVr6XNb9llLCYL&#10;n6+Sl9wc5rfFnEQ5DZGHdmJK/xxdutPb3wK7wyY8orO6+tnuS5w7nX10/bNNf9k4dJHoDotz0cSG&#10;hWpS/3mCai6Uwwfln93pw3niOTZ+nT7In3dwvL/hZJ/vty3hKWuui2+mfPjfedj3hMYv2jW+5rEP&#10;fvMvf55M9NTxjz9+k7ztiSVPU4qtjLWn3fGtf45fHrauLO336OPqQ5z/9BdbcRD7XCT0VOwsxouJ&#10;4buvLEs3v6C2nCa6NdVV/7wDf+zXtvdxXs6CPXZ3L7t48tu1IIX+MK3+Z3834vMTOIqJiP7EQHjA&#10;y6bjjuod79Cufnc+1SGs77qI7biuJ3vzxMXaFB05qX1ltR2+LoAAbak/0WH7Yse/KKMdjNPvP8zY&#10;OTZNG1gAMY7vHBivHQftu4Ag1rSzuMCn/ZCR+eib7JvxYebK6JTxJ5q7X+378A/6N36L+uDf/QTH&#10;sXi03wXexLLzCX3hflE41cUhq7qk46Mb+tFl9h/xvHo9b+kOFp9PLbQ4/hzQjQHBaHWPUyZvdD9x&#10;n50XuclxfzMx7bL+W/5o1r/22Qu0aXNl2oEs/PlQrgUv6fXBuSDuRg+01Idjn81k9OaEbAFZ6n2a&#10;7w8+3NKzL6hrV+VhGli6+iBFaHZOxfJC+NcfOdgtuvvYBm/1mHnO6KNsabJTdi++6JwYNRaLY/EK&#10;+HYvoNCtOrcGv+60XRoDfBKfji2PPt+6J5HK1v/myNUt4dzy1K0NJDjBH/9P7AVpNDgKyI/OUegK&#10;Kv/oujbvhV03LKpX7kNeF8Oyj37xyVNuu2UjVBO+NKZ5+qZz35SjXQ9/8w8yy1MchREOq8O2E3zl&#10;dBobKjHt8vDlSr7rhP/Cyil981kusHqzwtEvIgq7UEbW8irNhOOy63Zx4MGRXYHyXhQ5+k0bjc/g&#10;XXxTL5qUjQ9mDqze707vnKj4mauKe29N8UaIH/OWDWOSvrY3Egzf08eqSXTRrh0EHwbAmzzgAu/I&#10;hj5yt25iSXlNs9MW6k5lz5zPeXT0ZfPp72yRQ7/OTwyNjx6+HNnTh2dcm/EN15Vvyyc7X5sxYnzL&#10;B/iTLT7gLpR3zubV+YzfH/28eHED3utz+tlfPltenMhpW4oFH+1yi/GX/X61mG1xj27Lv+dhnHns&#10;g7kL8PaXd+3I3BR4Enfhmp+mzfztBeLqqiS86/vM+VDzQXm1baY97z7BF02+TvuNjeWn7HYDHD4L&#10;bjTRGtlcPr7Xw2PL/bd7lTV3kgfCr/np6KattSecndt3rBjsIcE1dOsH502Oa0Mw2CZEO1+IHPn5&#10;/gBJIrT1ZRY8fJZ2t2vHJSd8xGkffogs8cBfc5OGuOHn8HGe2xi5KXx27zrqswtbfvmbbe3Tj/4y&#10;c7XjsxDe9Rs+2y4PHC6enKBu4mJl2g6Pl767Fsaj3urFd8A8cqFrJ6efr97qrjlv9pW3KU6czoVO&#10;PEbmzqXlCKzH9w8Z8Oi9tubgs2DueQf42qN9NTyM12vLHW/39UdjW/NWCPfm/62/0+pv4V5+lRE5&#10;65bR/6LKDlx+lFtmrui4ytkG0O7525Qou/vgnF+VcDBUi3HxjcGOD+hWv66VpH02Fz94Ixldtmz7&#10;19gT20K3NsLRzyfHPmJWn1I+vh7lyE9TJwZid3a6hix/hfHyrm3pI7Zop+6lvdUr9QvGpuaQ02dq&#10;91ba3nBbHL7DX1Vo075dQ3nCq/wQaHt6R+lMpuJbZ0dw+SnFxs4vweQX58rG9mD2PC2+SC7TZ5x/&#10;L5TvHmTLz+hs9607q9eFdmv7q+zs0E2cL9zzyqNs9z51lZrKq/2O5AnbNk232h584ocgssf64gvQ&#10;rgfo8/bt4wbLLe82eGTv/FkZfDG7dtnXP/hn6idmmn9bEnevwjne8mc/Q+l4FV+XT/hNnh6+8O1p&#10;C/1hY1t8Ls9P2qWc5P25gfAc1idiliPx3fafaBos+iyYv6++lXH8Uj9Eq/6A1inL5gXg4xMOZ/0l&#10;PggNK3d83JyOdmwW8zO2PPPDfHV4ISgHdOynnWVqn32yx3e+aJRXfnRrfjnycflw4zdcX35/nfZA&#10;L28tLl/ycf1mPhy+s6ag997yy2FVX9yUcmE2xJMXQm/9qm0WPnxkHGtUt0O/1Od+9LB3Ynnrtpx+&#10;nY9sxee2R497fEBjE71dIKf6rtWPL1OQQqmpbRIeF0DO8bZ/8ZQFhjbb/M3x5I6vXaOJHE8Ts/0s&#10;iWd/1/6KXvrZq/jumosDPHes6zWU9qPMkdpIQbBdxyC4l3dAi7OnEdSOAJ1gaR5KT4JHg4cELjhM&#10;du584FuAkIS3HC8ndwBtO/vRqw1/C8yV6xVbpQve69cJi27H4cpffEK/UHsTqPiapJsA+S3CkOe1&#10;cL+5FiZMgAEd77xGHwEwCRiO+meojXzH4ccWOPbdnd5ketNz6Schjh0zeI0/1U8nmMnsJmhtsYuG&#10;eKPx1PD4fzv5w7fsmUmzsk/1Xj122wupx3/4zye19kOPnxMlPrjXO8EBrT90jteXfF9ddiC7TRjx&#10;WZ/WtfzkrwfDgy/Q+wDHyxuuf4AXHHX2wZ1PC/L19+ruF60Xt7xivf87rxcy6HPkVccRXRaleYTk&#10;JXt1uOQQsIbYa5PVOt5YtM9uyeSTMC9/Mh+64jUn4srgel04fHfmurMW1HdJQBIHvA5+Jjc30XCe&#10;9S5dyiWt6hBeZOzJypx0VMRV5gj+sl4e+gP5XVDK4LJ29KlTsk/8SJTzGrRZ1GYHHha2Vr+ltfUb&#10;nhah9kmmr77KE4ku2gQfdAKQVXlyve4TD365Emt4jI5n8pJjg4ETH36SH+bpjxko6RGU6m8YafZI&#10;wc3i8sOffuz2xG+0nz/9OmUF/S359T8Ctf3mAzTr49Ife+H1Q5r9+HXKJg7gXnmfIYFODPNekvd5&#10;xeXbvApPzgHo7r4WA6XN1knIfdIKdwHNFS8dYCdmHz4KZkQvf/uN3aM7enCXvfzx3cEXv81PJcjX&#10;8lweyktzeN7x5NfHCdrIVL9y7dML3PmRsfou2zuN/V0YEt9k7KL24tEJzvIhY220v9AbFMJv5dsu&#10;nu1+4N/34a3dLs7SYU4AJKxpV+38bX5bdEF7rl7GPfXGocKRq5U7tmUqWI9FBzdTrL0WBL77bniy&#10;7Ve//i516Se5EPL6dd4GEHzyX4e3CdbHLMB/SP90own9104yHafAbvbpMbrvmJsAvPw6OI8YrBh0&#10;+QPLd3ykXdNzF6kYwaHTCQN4202Xx9JWl9Q79gS/7R3I6gW7XGybnDu5gP8HjGMp25Ph7KG5IjA5&#10;/a7H0nzM69zTqsl1eToiefFdXi/7Q55A/jF5zYK1+cDHvGqrE8Rzc8no/Kl+q2/7Uqq33eHTQz8X&#10;u+ZUHUtcuIt/AHN7Mpcm+ckFzBxXThy288GNPfgsW/87bvv1NYYz9td29p8PHIDnp/1vvLRrtnDW&#10;WdV9HTcsSr+yS5l6tgHlxoo5aklZsXv6yoyprQnNPFk+2MTOa/kSB5WZOIb4Aug/80snijtu3lH4&#10;vyeRGB6oH/gsOcIFRDdxzau+55Xy4g9OfXy0L82trHnlxL6+78M/XbzaE48cdwEiW3X1ZXS4b/Fd&#10;WuUrt/09+rUuNMrBtvseo9nYmjFx2nx5bd5wPBexzRMmF+CnLe6A75338lG27RpW1YtuZO7FVDjw&#10;fQq7vQvIfiRU5+F3nuBGd/wJfcc+ONcbQYKzusEhxwLG6DhyJ49FRujWV6vT4D2i0bEnbPFYP+l3&#10;8jmb/K6WOdg9rsYPM7bY3/5T1Q/r1RH/Pf+ozSf/s2lxxK84vHIuwwIbXzs/qw08JAeI9eiozIX/&#10;gna7xaoy9cY3fgBicRds2m4ZV15/Oz6lz+pUWWlC26XNQfwwMY7X6hyiSy5bxJat65bW1rZNyx9m&#10;8Ie/vnvGPgwDOF3ypiiFL/ViQ1RRXFhd8dWGoHaULm+Q+CVjYvY3dvccvRcG7oxKOTaX/hyLBXl5&#10;9VqdnxfuVy610O+n+ClUjge61qXv7CIr2tphJ1Dc8AD62PJybL+QzerEIXoccxofieHV0zn0HdBv&#10;rNkn9+J5Q6w+p36LlYHyYMvxy/JZXnNRbOYsXvcMZkzK2Jr1AnjiD6xsWzrLUX7bt/JzvPGzY2MI&#10;StP6xoF2n/Y96pV22nnOcTyRjLdcx2frmyD2Fc0rY+1Ai+YbP1+QQB59o2xWluB2bhE9Vn/1y9NF&#10;trVJvXL19Gbz6tj1hzxd3XEri/ebf9DS0TmX8yjzR+fW+CzfsX1kKluae32VO1+Vn/3imRedEFIt&#10;tyZaGjfWJ8ghf3mNXZMHxK71CHW1OXHWG3Qd5+8OpVd+xhr2NgYOWuc3+kBsrzx93/wtui1vzupP&#10;B4UPfv7IoVP7Dl3lsGzRNKKi+4Kyu15rU/lnXpxISE4bWmUXRBbwKuiOA/rsJdu5xmCqH//Mcdsy&#10;+YneoBofXpecaKT8o/njaQeyy/+mw/pCvpbzdp6TgMy4lDx3a8OR/vlvvvGWAmOY825x9lNuPqUj&#10;v4vJaU/78dYpP2pfcVB7Urh+anucY/v8tGMvXH6Zcu0xfO++UgfoMGYPjjIyVo76LbNdueV95PN7&#10;fys6cgq96UjO8YTstutuxXt8weOp3wvEe86LfmSLC/Pw+OnIOcybn/qzLjFh8szwRjd2DW/4d5uH&#10;/uU3/LXVfv7HxqPfjlu/pM1f3GgBMaAfNPDPsbJ4z6Yx1Z18bVm3qR49H/ptvTgcsGXP+IOdmmLF&#10;8I32FtcPmkO5SDm8+1VtezD59sL70b5DW5yjwvj2ZfnjHI98GuYrgN/atDj1ber41wXKrS9haaYO&#10;vQutzj/os3jo7uP8XuSEX0j94j6KRp/n49Upyar6LN3oNtjcxnR+mXOQ9A3xGzl9YKNzHzmHPcdu&#10;89zko2aQ6G5ffEfzFI6s1eVz277CPlKbm9P/v/Kzc6fvevp05t/heeNF9+InX3vDC2mfxoB+m9ho&#10;Xoiu8mJg8Wp/+MhHa4t6Zt3Cp3JaTkb9wnYlA/Vf6hY6tyblMNnrD1+dn5xbPMzgsBUs/tZf7bUF&#10;/2ALn8jad3inZPiquEFzgjZNmdxO9uT7g5e6tctNOcAx3qtn65/Kipiv4uCpw34Ojj7wduwM0QPz&#10;Jl+heAIpPtuHv+kBxEB1FLzhlZF58hJeqV+9+WT5obvy4+HjJz3BULmBZM5v6svrhozxQ1Ejy7Sh&#10;feCYwJTip29cT+jSI/3GU7HVE13wnnNMhUfHBXrDu0N9dgrvttxxdn/tdrwX+9dnF47zwbTVvB3Y&#10;+c0IXN5sY+OlyLFF/UdrUtG3r1JenVJPbt+Olnq0jxYbqZddeKVofaL20i916z+syQHN6UdW81NL&#10;0c3Oqaq/h9d5U0VsfKHHEhz6y77DYHR8+D97QYkxqd86r7jfa6d9bXPzybiq56jHl2jB1a9XSYV8&#10;kPx2vUEKXnQlqhfSL4dAvoFyAezjxHc9UOII0AFnYm8Cl84WfIqDoXv96pvX8xtKs6g4kyY0PQHI&#10;9ps8iYJuP0vvmLwmsPBsI2a7jjnmZr44J8XVL3KnuavCbT/UpT3leJ+m8htnTkJ/zMnI37LfCUfq&#10;f/2rX2uOh0NLuk7e5JPObgB7grVBsUnp+tDx1hlw6PzL+0qZ8uM7NpcmOIAvVs5BKb52eJM7eC+f&#10;jHoHXyKIvPBfMAHAt/wFROz2ZM6X4LXJZuS0rTPYATy+MlgfPdem3W5b2lps1onsGwwAPAMCniYg&#10;+C3MwMuvAnZsU1dbHqYUHc+VufSf24qJ4m5nOU5E66Pu78E/qkeHv1YEq8/SEdXaJ1nqfeKB0g3x&#10;7C4PR11gK5OXOpaezC/oPtyghJY/U2A/TXrBX/OK1fbhtMXq5CTYgvH3+X22b/3GZ+Rra/1Ev3Uy&#10;5PVK4Nd5dWvbKie6pc8JF7y2Xfy9J2Yfw5Ou065J7GzPp7xTTqWXFpZ9f2NU7KPbdkLT2DE5PLHZ&#10;hTMtEV61MfgWW9gGtNElIMK2vdSZVO1A3AkfHqHfPBclI390gA/0azwqj2/y0Z9e2HB02YvAq8vw&#10;5W9PqFt0sJjkRJGWFswfXMiF99rkINCJ2DmpJZ+fvwTDkz1ydLaRAdbv099aMHURMzYZqN2kMn22&#10;RPmq3dotMcD3X8vfKoNLH23KzvmIBf182omuaILS/m+7Pix/PBQGbHe/xxFS/HzVhuOiXmRsZJes&#10;dUt7p0ezx7tV5nXe5YccTzqR7S9bT1BtjJkYyGXiW2zdfb95q7To8wFj7xxv2cqz1SbA/tKuv4of&#10;PoOX+BKT5xgNvJ1M3XmqW7xZIB//M27LGYtm5c7+QwY8uptkffPNxL8x3JOwc+f68VPw5Iv+7mna&#10;HZ0+z0feBPCDGzC4ImWgcvSVfCo7MfH+/Q+hz80mwbEg7Xfx8PH5VX7702tedvEFF599PZ+nSHvB&#10;LYuqgM74shVYWJpjRxOfry0yid+g0PMTCH31i6Q+QRs97jB9KTZEd2M4+fhBEweg84hst8/X7vAL&#10;VeshZz0ycmax2I04eFmYhcuODx/k2Ede5o9DPP45dcrU9MOo7C1mYzXt1r6fVOhiEA3bT7Pzw48/&#10;9ylpPn6btn4buV+H+DqxPE8wh+Tmxx6IoNqtbarv8X35a5fEgws45lY/k5v6MMm/OUhiN38f8xso&#10;fD3l8U/qwJvz5Ejj4ObbzcljX+Ks+enRd9ZH2+blHX5bvtsK2a/GS5G25BqV226prx7xP9vAdXza&#10;hD8X+pRCFmTA/QIknFjO1IDt9BN+8THFvrGBlP5w4iX4C2sbHfYJBX1OLpATjCXymrubf8wrEl1k&#10;8zSap7713TRLxh31PzXe8L3sqa/198lxfqN17xFfHPiru+2W2y4o99n4nwsfY4uF5dLFZnFGZ56t&#10;H87YMWUnRtKn4NP9q6/zm5n4Zh4yr29DGzw5pTjn5q3oQh9xLwY6Nqd+dcXDBygzDhtb6dD4VJdP&#10;Lwic9oG7saoOtfHB/j3OOqc9fQJvmLPIPfYr62vubJ9g9KL39KnNX/qx/MuP1fe0U8chNupTdA7U&#10;j7Ul41fa/Mcf52Q5lnY+aUzIu0vqw13ARIuufTbx4uKMud7vfve78i3vsE+aqr21P8fkD93cRLvt&#10;TZM9P9Bn3NXtD/DH6rtPsNdPfJoPW9m9Y2MMLm39hhefBs/WeLHnnvLn+m3je/JDxfYL3f3DRs2A&#10;rjky9exJF+p2f3pnaapbfG2rn+0FtNUNHmh7N5/PBWr1+B4XFCduaP8QFX2jTtpxbJ+2h+8YoN+P&#10;40nzybHp5/dy+BaZ9sk77QTgdN/2Bu/yhL94vdrt4H+IP5T5TdsFPOqbs20uph95+OaDZtsZ3d54&#10;uX5RVn1jm+2Ok8tb/fr62k5h5YgbbbX87PPjgnimw4zHEydwq99BWlrbsVv/FRdzrjC6jE/uuPLC&#10;FV/RX27/2mAZ6Dw+x8n41c0NXPIJ+vyPzvQW+9neY7VxtONjuW08TnyMa7W/8qHnN77wBjP72qJt&#10;Ez45g2iderZsDNEFrnNKv6lunvXHP/7xarPVrRcCqrf5jxu0p03G77Oege/6hlzHPqByhqi2OmdQ&#10;tjijZ/wbf318l7r8Le0x//BW/uBt/NTU6CubY5/luonj6BCk+uXKQ45T1xgND4HzdX7iC2DVfpDf&#10;jBU7XatIlb7E7s1f1VWEj6nTHhuTmdChBfVV6DwhY06on8p1npa7iMP77Zlfrf36Tv0U/Wi4wKZn&#10;WP8rX/rFaX7NHGvaLFoz8AbwlfBl56zsmeHphvWqMeLcmM/wKJ/Qto+l/dhEVvOW/Jt9OG/P/OfS&#10;64jvuM5568BI6+te34zf+sTnLYc83+DxQrkcbP5tG8V3bpbId9FG3xFVvePR+rbyl9OU7VGwH7tn&#10;Dw0/RdrlA/2Xw5wf4P3wsz73aDkxuwvj2I1O40f5ZP0z+tGV/MgjM+OLOY+mu+Ykag/OLBMsr+lD&#10;rTo2wDMnwgvcZc0c9VHXNbpExM4HSvBEg56ey6fHoui07dLct+LhguBpncZcVv31xl5Ytxe+Y+fq&#10;OlTffvNV3/70yy8zzikVr42jtMle4F7/qacXky/9FCZvgr7IiR61heor13ZkFxFuffdoy8lFqcD8&#10;gBtERp44mjp5pBD6xuUtHqYdt/rhyyl5fG8MeQMGoCdbx0fTx5S2/3XsesSdC+nAuZ45I+Bzek4c&#10;n/zEvpOvrlhse/HF+GXx8Vgf0+EOD2/ENfB88I48bl+6rVU+ZckbfB7czvfITM7ceR+b72thOPNx&#10;zSMofvWWrC/B3DyVeEmbaItk9PB0bjpleERoWaye/FQ4WzELtrxt07rJnb2xCMLhM3EiBofSdn1y&#10;WB5et/bnp9pH1vgey3v/GX7hKWe3Pc88k88yzqAH7R+dT5gJDFyxm8PLjtj1S24Kr/+je+dAnXfr&#10;m3R4/er7H/7W7fLuljxtxr7osVD/KQ+vzjmybxy968MjeKwsD+uwBU7nk3wVOjrZbll1di3i0C/+&#10;POCwGjy2a+P8BAx/DW358d1BNT4Xjjz7l60pcx40urJ5PkFIDLKRmuI8eejoynPlkWM2/JzzC6C8&#10;cX3KoZHjUEw07/Ln+SwP8zsy9Av4tSI4fnLPjXNoi5uOZpxZ320FuvVF60Jgu2VuggDVL/xjSI/3&#10;i35fgjv94i3vWFX7lF92haG18uVbn0SF6yJwcI1F6y9bc1DnpaDrUvSP3nLft2+/7c1O6tCBlaWV&#10;pwx+9lubr9Av7uRnTtQI+U9eWHq+FeP8Vemr9HE6vJ+7jjWMyz85+rqxPwU/71jghI3eofEBNtf8&#10;T33rpr3Uaev2swSa2Hv9NvOP6AcuVar0lD34PuLCPMV8vn4+Mj0Iwp/mF6//r//9/wzddJDnZM/w&#10;H3/8IYE+Cw8Em/hZFNlB7tfuMM9EcE6knZB7rZCr1hYdJZU5kbTYtCerksN+7g7B/xl2grBB247P&#10;cYe3ILiDTgJ3P+TQbSf1X3s9bZKSY5NHnvyv//X/fvWv//qvvZj1P/yP/9Or3//h96VXb4EBaIxu&#10;20jbWEmwm+B0yHwmMT8a4L5YXgb5ohu5tmR0YMo++l0wnMWur/tkoruMnagDF1TX5vo3gQFWP/t8&#10;UJ7Ko+/6Qt0GSZNaZE6bj23qn0EgkodH77SMP7W9hFq+6XRt6+ihbVwIQGPhRfLV7tVTe62ufOgv&#10;W22jXjs53hic+MjkKj4B6vwB9pG9sHXr+y23hace2C5ddT88xPQ+jWqSRe8OqBFBN3Tqy/9JB3zE&#10;0uoNn35rnwVUJ9wWalt3ZG4brW/bwY+uS4vn6lsD8uV4cXNwBqjI5MN8AHqLClG8xz1Z24ne8d32&#10;ox+yMGwyZIHYZNMTQ0742OuOHSc4f/3r38rz2289jffh1Z///Of655/+8E8P+dFFW/q427C/OZK+&#10;YfHZAsAOtHh6wk/7/tu//XufqmXnXlikMPsmceVGjF//Or+l9X3liL8Z8M8JaHQBzTcWNcO78rOV&#10;OMXl+ki/KW76v0FEm5L5U+zdtqPTvPLy5KzQwFtdNg7w1D8nRpNcQ4fH+C06pX4GqA99QmzvckZv&#10;QlAd239MzCcm9ccZGCc3VNl87RMwaAtn20loCib28DA4mizkglQvHM3kcIioNLHheCeo9t1hBNBj&#10;XTnZkXfF0XdpczqKF9siBR8PPOF5itqTcGKTryyK/zbjgot371L3q19919w6+SMX5uMvfQHtDkxV&#10;onwjtfJnIJb3nvuA+tFzYmXt0R4ucsDXFj7yc/lF36VrHzr91ETgzn/5Tv/Q9juF5qPJq3RXrg9/&#10;yGC69GJA/t54Uo6fWEFjv/0ydvKT+DS+wDdB6YVU/SdxLTaVe4ILXXGy/RSOL8pzLto4mRp8i3UW&#10;ENK4ASeEfIIf/cnfJ7DWpll4N2kYe7e+DPKF9v6ZBULtPv2hhMGRJxYPrX1Al/3Efb04aDu+io7x&#10;nwtX4t6+O3jlqM0B5P34Q3LS3/6Sp0s9EZy+mkU7eXRiNrLy14Wkk/PIVQbqV7k88aCIWuuf+1bb&#10;Fj8+KxwfzsHjexdM0kIvbcwUFlgg6PjiRCvwJnfqTuzDTzufHMY/K1/9yhcTYOtsd1/50t/LlB93&#10;B3d9u/6f30W1sK/P/ss//9OrP/z+t6/k8l//+lfNzfqtvromi6WezEcvua6xfGSYc5PV9k6ZHGQx&#10;5y9/+eurf/v3f3/1pz/9Kds/N9e7EPxjLjiLKTkQuPB8xUkYbV678lV4mSNpW3qs/UMTuWnHGQ9x&#10;mzaz18bN9/LZ+GtVywcXv9ZF9i6UGTsYr45dPTy8G1vy4Rlfv35nQWE++OzTlrP4Mf2icRkf1W/B&#10;eczxEruH1+ZTuWJ1kivkJzE29p6xIrmjT340p08DoEnzBFzke/vqd7/9bS7e/fbVf5f2/c//8i+v&#10;/vv//J9zMedd9VucvXi+J4nyTi94Rlf5SS7Qrzf3XG0jOsVoZG6bVHLax3gERh+592NycmItedmY&#10;qG9re3yd3G4+VNc4223zdTTNMVk7TnQsesotI2vmQDOOjg+Vd4EuPMjcsXL0m9ggs/OzxLv2AfdY&#10;2QVGbSAW4GwZf6Ft7lHHJnPH4CjzVpFvcpFl7WJLIXqtzuJEvbgRF2RP3Yw19rdcmwDHyhsraSv7&#10;+9k44Vex6iIP/mHcmK7+0W/xLHBsH+EfeRM+ftrIVujbohH3tvgokyf0Z31budhDV9zw8fvuYOmV&#10;p3J8kq2/yz85hof3yHZzzczblLcuMb/xAG99MTLGzOE3vrRvnNuF0MoPcsfftN1f/jo/MbK88Vmo&#10;dnQ8n9FLnPDFxAk6oG357+Jv3I1++n40r+7bZy6aMBHPpePz4D/mRjMnFkN8Ibbwnlz4aB9xvfx2&#10;u/raukGPsncf5zA0YyWatmVk2wK42x8dL9+tE7PN93yb+d2M2ebR4iJxc/IGOr5femMv/enFHvFr&#10;/t24k+uik/6kDg08sLrQT50tHengJjNo1Tk7aKZu+hMZ+sLkNecFE1uTT8T49Ht9gEzzAjqiwcf5&#10;B/30dUA2GeJObMpr9rUzA+i//RSe+QpYHyiTE1df23s9/nAXf+ZrE2tFPF9br38PTZt52iV9Ssyt&#10;n+DaZ/Nsp48qd366cwztBuQievKNG4HRwVWmjW2BMp9ZTNr8N+2nzXquk3y/uEGukvVn+LC9N9BA&#10;ODyX9279jrKc6hxP2xeCOzkg/T/+Xd2G7/gTjfFNbEbjymqbph0dN0ZTzx+APCrMtjvdJ5MtfNSc&#10;Gr2NyR0fEzPr4z1fQL9+wVe8AeVw+A+g51/jobr+HAYF4qP5OYeJA/4H4vNtbgYTX2sv/+lf1lj0&#10;I3zkiq41nHhGq3xlTF+aPKUMr8ZE+O7TMGhGV3uhj5wd+x3rd8YNsWks3HkCXfDCV3/gL02+/qgO&#10;p1+t3JOGsC1fsQf4pje3jbvCJIVtltOW+mTj53GzKDpynet/H7/RD+GcC8gXM3bBG12sPcmrStj8&#10;8Iv6O9D3c4AewL/TLL434JiDyOt8+HPOVeC9y7zRud+Mb9MGaJYP2+jrrWPKHA//idPVZWngAnFF&#10;Vep3bpHymVMOhd8UHj7TLpurpvbz38tn6WCNfTMHEdITI/R86Td2pxPkf+bSciU/NJ7PfAZf+i7Q&#10;f/2nTPvx0/0iAN/p39u/Shs5dyCz85XT/6sbQSnHf+U8y8dj64yvze0p83AAmWg351d+eT1kt4+d&#10;HH/XZ/ney8yNJz5P3EeG3AbwATNvGJ/QtWtzOZ/8kLY0vndBP7ix6Jy3bR/081GZd2uffPlkrzx9&#10;2WNbbUmfJkc+3pzI5+J7fPWwr7SHH57NH6GdPDK6L87mZ8di2LwYDZ5yGeXsx7rQT7vAXeBv62L9&#10;pM3H3+MLFgyvybPchpeyuRFk+s2z/up9QEVn+zgWq5Nr0Zmz9LdC055Dt+P1mS8cv8EVX248DPfD&#10;I22ZP8fq9m1918MYqZOjRr+q06/yibwIfKFXK1fhHKAD1f3glpe2aP6HM3OlHZ+WxnyGHPMXdYCu&#10;My/SVtGZzeKKnCOr/GGe4+VL14WOzUe+9UWyOl+MH8hY2vozZV+CiZ/HvKt6hWaeGG+Dl3x5PvPi&#10;B3Jq4+oY3e921H8h1E67v/b4CbGO94fmmb88tPw3B5Y3//icdoFDfDwan2bn6GK8/hLIP97U8k3e&#10;lMIWP7knZvgB+x1vl/+WNWfE1zO+jISV72jXrfaawV0HOi7wszX7Pn2aWDAWdC5w9LeetTK7gzB1&#10;M17NeLS8PrfdnC4uAF73tmQXG3sOdPK7NSM5U97Tl0oX+o1dx+hm28311RwTftum0PTx5vkz9+C7&#10;zrOy3Xn/YVc+dx2VxyMjj0htknaic38W8sw52j7Hr2xtfXBn3B5d1+7dEsaP5qD7qml6Nielb+45&#10;y6xNmLNPP+bE6f/rU/3k4dfqEr62XyFqwbHwvk8BAb7KOqZcmZ+n1AxGlAQaaSa2M7GGq+P7REhx&#10;fMHnRI7TkF+CNirc0PsIfKBDz51OY+TyWClw93XS3U+jdHKc92l3kpRXltbRIf/973+fgfTrDn4u&#10;Vpg41M6cdKxcfO2DoYsf4tXL6a15OJl9YE9a1kchmIp8L28FdHvdSe92njnJNnmsH+Mn+D2Rrf/O&#10;ZPHprrVlDhedSbQ2mhOY0w7HPvUu0Dw0WurHlv/fvd6T7Pwm2U/fd4Jd2iwoZho77Z8YY6P2qWyv&#10;F2qQjiOUpfbBOHt4+IivZ4C/E6lP6kRO6sEmjj1e3D1eGXtsq2xBLO9vbClbXZrMczwnEY+2h1N6&#10;LKJC+etdByonh7b8MReTT6wFR9nqECsysblNsPiD3T758/TBFTcr4GzJ5YHqi+4cq94+Yr+8wo+n&#10;7FfVyli80X3t6NZELO0n+f8U3J30koXHPvVCN317JsljVxqd2J6YZwmmAwae7nSB/z4nZj/9MMdO&#10;9n5+H/vz1xOF0OFPf4lR7PkN4P7uX5L92mIrCQInnaB+QpuPekk8Tkl+MYGPbvxZ448MeS/lFqFL&#10;e3jtSSye7u5X18GHf2PaxzzRCjbBjr5ju33A3iif7TkJbnzrv5EdfttHip4vVCn2fenoCMDv9uTp&#10;nXAdUc1lwSqOAQGQv7q0D+IaX3bwa512LCoXFfZ4jqg/A2t1vfhPzDVG9gJX7XzEqXxo8NxxQd4x&#10;yOtHdPoqr5gFb449BvDVYWUL0rZf8NeO+vQgXPvR3QJ0J5eJmbVbm81JYy40fDP9622eor4gdMvD&#10;4NnYOEq0XPP5zZkDyvajD9inlz+yt47c/SgDNltWmvhdmVdslTZ+LKfTAMu/d1emDO3QBesz/lCm&#10;/Ven+uLwUucEb+scr1724ZLn0xhPW3S8xTFs77zY8gx4PWJqdIWD9/2jbHDHd2sju/liPtPmW2fr&#10;BNcTxBZBPLHCUjeq/Dk5we+uuTj8Uy4ohvL4SZ9+KZtddAG7rS78buxM91qfFOl80e0FHB4vyiIX&#10;wJzqc6xgdk9unMUqctxlzq9g80D9f+sHeNV/4awfAT6a7ezgVTFbMdX9Xjtt7zmh9PEr5dCa2Lv5&#10;56c8hft9/NyJpv6Up3Le9tVM6a+bX6Ozvvz2vCJ6J97uAB27ju3hu/I7p0lOogN57BWPYnov3Mq/&#10;clzv1E5OZ33X2QAAQABJREFUSKPUmTuvmgvm5hJnnlAfDo6xZp802TYc2cYHEi3azLYH1cLe9N8p&#10;W30feG37czjj/8jexTLzQzc4GWtGzmMOyz5jFz20nLbNbnF3Pkru+mh1uALmUfDJ3tr4oiLM12ZP&#10;1vKbltBWTl7Q8LcLSQ2V4LurfnmhvcaYyz9Hv9T1gs0pX53553X8235Hnjbh04OnnfdpCuMk+U5E&#10;w6779MeLnza/dUEivOb4YWFPZNvc0yDVF/35VHZ8DE/7dFzO/uaRGXdmnrL9DXd0nhwt4J+dfviD&#10;ogE4FnCrp1yZXOLGib2ZzyuU4fZ8IXUrEy092ndOfc8DLHgVhr/40S7G6PWF6tqUu3b5wv76aHPz&#10;hdOWHn1XZ3VH/Rq0b/ipvWymc/vbWfjTfp0qiZrI5jt4mS/ov+aneK+OLrIU0h9dqOjFH3qiDd1+&#10;0PSTOsBidZRbXY/EKYeTuCHnYx7TkSOrc/QBS5Pa3P2eOJK/g7uANbAtnbjLn/m3QvSVX5zRM5q0&#10;bMs7Vwquv/LKFs7C2jOyUx6eP+biS8uh5ZisbSczDvGHf3WKLStrec7re7Xx2O6imZjojRKh3RvA&#10;dsxYOjKViTmwfJXfYY/V71g4+g7e0qFZ3KVXt/y3rjEeGY2jIIrzPCaZN32dvpCY2YvY6NnBm+jl&#10;kp4riLnkpw+Z+7uA/DqvZnyTNq+8049WnvhV7qMf3OOCLnNBYWIKDrp7rH78KblYO+dPf9R395wL&#10;bv5P/3rk8JXND2RCwhtsXdcQcl7MpyCmXbA42rTjG520b3g1nsJLPqCTG2zvsH2dXsB48oBpD/HV&#10;dqhPZl1g9XhsJwfyN1zymhuPHeTwk3WP17lORr/18fhlfErW6E6Pja1pj4deU7M8vXVsF9XkC3yv&#10;17uyvfPMoV6/BqkF8/3grJ5UfpO36Fz/Rh3zCjY1B8kXsdNPalgzAdtn+HnbXM5ue/JJP+e8IA7f&#10;dqus0wDdBM86x84l6NT2CysL1F8CMthWO6L/rMNk60njjH+zAHqsDt5e/N32nfWb0c3Tw6FqHG89&#10;3mxzwVQ+3PM2tvBVRD4gZfTwAY/tI8dWz2M7P835cc5VPKJzYOZzszB7RURYilW+W2icnjhXRp/O&#10;G478+ps+S2B71y2s4KyeEO2b81VPT99cxNP3SW8vC93Q4onx6LXoLvYu4DHzplO7SItguz45ZdU9&#10;jH/+oP8Owegy/qXf6J1YuZTcssMkm2m30763xkLrwu0jHxycJz3o5Rxh/WROMU+CJTfT61wQbpup&#10;y7G4A9YE/hF0PeXkhvr8Jv8yC6/8aft72Z03PgtwxzfTvqrqz+z4u4MbPzq306cPczlOGR5ufsAP&#10;TBm04a+F4fJP+2Eio5qeenRi8ksAZ/vUyp+2f0lFtcum5KR5o0cNK+Ldrjt9F/STuzZXWaaw9iAe&#10;+aX9PP5fQNs8q83z13EouSmZqPMnY+zC5PS5MIBX4drRT2b97LWfJEj53tgIT3v57DnLkpeHr9TR&#10;hZ7CVn3bOLa0PIXqXADUOvd8pZ6v9Iuf89DJtFdsTo5x+jfHhIRvbO9aX+YYBtmPPU/GEZiH5Lsf&#10;+m55yiJjUB6eL99oY9tz/yD0zWM4HXx1H415aYiOLe/N76a+dkWmmPAmNLjG7x1bybtsO+PtPoyh&#10;/71O2cKM6+YvZ35z4hlvUB3Pdo+7PfX3MkWN47VZZcChNvUTchoIz4t/5Jkhr93d8uPxYb0WBvcn&#10;PEM+POwA/HY/h2u7rT91jVWx4C/ld/yyOPaov0P1SYExZPt6GFTnWFQ+yhcWf4+v7f9H2r0tW3Ic&#10;6YEuFKoAAiCbLVE21MhMF6P3fyddSKa5GGnYzSNOVTX/93t4Zu6NIltm43uvlZkRfg4Pj8jIwzqq&#10;Oq5e4QHqi4fuLczXaz7zUM4Df2kOn/Kke46HP05HxmF62xz949/n064H5e9urHuh7xv2Eit7Q6EH&#10;Y5w7fJ/z03o3/WTP4ysvNHuR88mc7+D/o9wPZ+GY2UN86/Hzdg+Ft205eCArz/+/Cc8L0BevQ/jU&#10;kc7y2UJvDMnz7Xv9sHHyEIiX9lD0uk2XB3XduAyibXJpclXwR/dR/tLptOnSlibIWz9tf+vX41yz&#10;2/qhux0yOt3Hi7fb4r/gL19PjI3s9oLqLQnOT40cKaEzZuE1N9QlV03LDcKtZtbjBc6j4ezPpCPi&#10;su/OA4ygKDdQKVcmqb8+nsn9PaHsAsxpPHTLHy88bP8RGMBn8J6GvPHJeO3gwSED+N4r+AYbvAyY&#10;nUDk+E1OVCTO3/7zP/ezF6EMOAY+J4wWoBm/utdufCTQOP5nr3A+8shU71PIthdD8DsX85YPnqAn&#10;K9nvwB18tvrAWx85aeirosPnog/tFzl+6w7vwOpwyW7pTIB0EosKJn503hMkNE2unwnuQz66HH3w&#10;oae7uHqHbYJs9YRP3+qH30P/rbNd/3TbTjeBqgP2Pz4oDz7JCcX6gE+KEx7x+CVLW/5bsPxsF+zT&#10;oQPk8XuPIweQDadPwEVy5etopx4OPZzY2j55t+7I6hOMDAvg2Yke2YfPLlCpjxr9YmfJDw91C+ro&#10;CWyfbbn+b2Vo6fTUa+l4YeuWZvHg9BNb92LK137nKiJnQpnFHk91BG8nz2yyEAOctNRHYq4T23kN&#10;jcnU3i0sYelbFrf+lldQ2zeJAvprWnf2O2/JV2T5bd7tn06auaaDR3Z24tlJa+rKJzL0Dwtqz0FC&#10;HVvZQmf9YS+y+N2izWfKNvb4nA7576tn2d2FDYN5ZBiM6NNF7PB1AtYCslhTfRNXQZJb6msEDxid&#10;FEz5hYPXXTz7PR48ulUv8ZSdtl0uBFTl9M+PWaCwQMDOPtV34m4WgaML/XYMiE49ETZZDV7NgHF0&#10;dbzx8Ry4qbNxRDD/OPbRHCYvPzmBC6DDg04vF7eGN5zKjXkmoxNzp68e2sG584TjBbre+k4MqzOZ&#10;WN0X15b9C+3jhD9APKDbOvv4r70bQ8q37EGeSVqekAkPuRdd829iHT54yle25bYrBx7ehaPua7rN&#10;SyPr1hmP/eC5+XLaZvqtPqucbnD4HJ8u6Bz61WuUmBM6+/ru5wC+z/qHfutD+OsrusW7jbfWx74v&#10;vhp/f3z3qXfy0++rr+Z3gcO1J/3zFoF3b/74yRNcbvKIj5uz7xtFIr4yydh8LqcBupGXKHXUMl/r&#10;q6vg1Y7+cUPGadOybZOzg/f2o/UhGuVPcKjMX22PPsBdxJvLniSv6eFuGb3B620LyTiMVgP+/5iF&#10;d/MzT9k0b6fy6ywIf/DUYOZJ44v0XSceeari5/iXnr0pMAuO4gUMbXJg9ht/8fEVr5G7PhULXazl&#10;Q250Ae7S7cRpZDQfnX6ZNFGo/nC3rYiW8vY4h7ft2T85rU/KDovH92mwVzQdR1KWaIxaz34zvPXh&#10;50kJhh1b2gWGpycsnm3+6dP9lGvtfSUTj6ttThtFmuJLVmU+wy51mjue7ZbejZxsP2RhUzm93L0s&#10;zwLxr03cSWpO2jlw2k+bFEK7/nNsXx5XT79Vzf6055LdOW1Khjbkwct8M78zvTkpBYtSXcpHHAaP&#10;b+EpG3lkrqybTln7ylFoLsSIggREypZ242+fZrvGuGgw9LZy3aXSsSt+SOHK9tYTi+DmLy5m/S19&#10;xTmBVyv/Km8y+SEn4GDx9wmmtWO3FoCAY7pNfs02+8rA6j7b0ZP/4Q/djJ1wHZeu2znOt6oHaF8L&#10;gvL+0K5sCwl9wiOxEC9cPt1X7vHRxs7KmvnNOGxPMH9OXsBz/L++vduBnewB66Plp4zGz2NlT1ja&#10;LYMrZ7sIjHbn0eOziRdpNBhdbGEHvcU/WL3p7MPGeLL76vFvfLAotHOx+REkcLTHoRFXIbro6UF2&#10;elzLJtbGH2IoTiCmQBb/wBGLnzJvc57mqb++JSHjwG/yJD894a6N8NGJHU9wPKE4wYXvQzcyZz43&#10;slt3eKJFA4rfvbtsy1cHx/CbP7LFHji/ppfzkdbFfwAdqExzDHLPGKwMry6gnjnRXizZ3ytEW5uC&#10;tzZntzL0SzeHPqH84ufOZc5vfvK7+DduzQUFvp420y/1Ef2MPtsWe5OMdo4CtUY9eyojtu7TH24k&#10;8VEPbM9ucYwHEw+tbi5ZOVM3Ni7/ezsximrwx66eLyVulT3jZ7gfGalj2+T5zfnG9GiS2CHX1hNo&#10;H/P6XXmLbcp3kREn8S1PzI00Ljjkon3nfDNP5IMFesvjoG1l3aIu4cMUZrN2NB+lUE59At8+YW+Q&#10;0ALjV21QprHv45tvcsO+vkJ354cWTMWgftRF0/avxJiYyMc7MdGTgx8Fu30IJWv1+D5vwAN7vNuN&#10;g9Vpybd+j12gkmPYDYpvrIufPVn2LouOUaz1aJ/0cCcHZ97UJ0fDIDj60LYrfLx7oTbjKN3BPlGs&#10;PXvxAV7WoApfzE13O0cdHlNV/ZrbDurRSXxH7JCnzByCP43daMDYtvOFsWV/Uqk4of94XrNegs98&#10;vbZfHCl7fpAVL+UbC1vGfn+AzCe/Fp7y3X9uwy6QL+YcV61ti1cbj73FFlMluDCyc2Ire9oG39VD&#10;3M88c3CMR9qBnfhgDXfo2Df+JRfd5s6VZjs6Du3kz/FX9aquYwy+cHcOC3fnvE9+z33rIOiWxust&#10;l4Yu1TUELmp4aOAJ6i4IbmXT4Soc/9S2xMbYcW+hsR9oUzG/+7bqdt2UqGS76DP+Pt2tfsV3PiUP&#10;zvDT7178RF59Nf6Hiabzi0f56jic8h1ma2f9JHCO2ZF66Y/F0vKAP9D8f/j3WP48x2JbPxs+s+a1&#10;dXPu9TL+4d/znMn95j5PePYX97jTuetVZ37InmoWHWxr28PG5dW6HFiXe8LEaM4bmt/ETsac9oFx&#10;ipgby4fKTch+velTcrmP/uCK7rwSPNvU08FWrum8r30OfXx1fP3UIehpt4mVloeWXZ+DwYueNejo&#10;GFrxBuYGnbvtWqhqjTi68VbbP8faRm7smn9uQGtbhabjT0jZoR09wbjrnqX9jDFLQ27bwk5gzeHf&#10;HvPh6vSo5zflnbNmpzwOsX16qwPIHXe/dIm/05GWzrZ/h0dtKcV8bXsNj/BL/HWMODJem1i+RT70&#10;NKDwAf4hjw8V+0kR9fUvXaaZxsZDV5t2P9vadB0fOT2+5aw82+Vpf/pZyp5+SPlS3m2ZXHRkuMi7&#10;GJs/LjtD2frYk4i/+JP1OUDH3p2Xicfm+CPLeOJhEbzcuPC58WH5sgtZIrNFpaHD60ZZgmzhLM+2&#10;PSb57HjQuqPLttsTrwIf/F7vupF+4akHMcA4KM97UGHjFE1/6zh138cfT3lPvZQD1/JWtxY4djNd&#10;6s3P8HLx9523uaWMObXb2Lft/uBx8S3/kdFx/YxxbS9MAtM7u3t9tebUb+EL/VJYGYuTrflBx7vk&#10;VQpuflu85s1ltvTRr+NnVHybBAf3yhfNG5kzo3katIrUiBhUBsGxFYRdBAtDd66BxR/m4wy4yn1m&#10;AWLwtmw6TYnTwHcArB747j4a/ByPDpOsBseF2JHpGHBuP6HjKPQaUSCFyeAcnk1MwXZhZC+kzYXS&#10;e9A0wajcTnQFZC6khEvtPfzXruXfuiNr9+GAC/fsewKXTCdC6gz4JvPLy0mMQVsdXuTbOtYW9+lX&#10;2f/iqydiaTc80Lnjuhcdg8mu/11A60KXBTG+wsOrCeiubsG+vxS2yDFdga3PTm7VpWVu+qAtr8Wl&#10;Y9su9P+oDv9nvWOAvvIre8qiRXAnTnpHcIqrizgxcNP5xP5r+Svj6Tv7PuqeH3J3Ee3CT9kvQBmF&#10;HtDDfCXCH6VnN+UzMEVe7UosnG2MHXsv1KMTGYHadvYdmzCKIz7xR8/anjI84Tvh11d+zO8JiiOL&#10;BuS7uKpt1MMDPTFN+7/9Kr7M02Lvvvymk6hNzC/a/vh6bJn4oAsZyrpIUP4TMwY++WQv2H46OrQP&#10;nJOD+jF6D595jWz10rbB6eCZgsZX7VV7Q23PInpzQ/j0NwEyQ3WHDRvb1lkscmfctumXH6aNyHzC&#10;uDm6iI3YtNA2cADh+G39d8fqxK3+WtSctAOD/bTxLWtpX2yPOP72pGSfyjj2d5JebvpHbKwtOcHI&#10;X2Xkqz0z7bNlyvH3p23kVMdOMGzlBkDOLFDNBST4hXFGceHIIXx63QGpPwYHr/pgqOrj6f/R5NQv&#10;T7gdX46tR/3GJH3UG+DRtx89RuOVIS7h+YycIzgbOIunFA5QtgPy4LT4+rr55e0J6SvuEv30aZ6A&#10;4xsfgLYnRJrU35G3fdDx+hVPx+vOlYEPtbZ+ebCl+KnfOFVmvIWbU5va4CcePn505xsfqJ8JlwVB&#10;Ng7u6Lr7z+0sAI7uK+dZvzy2jE7w1n9RMid7HDA8GEg7+OLs2/zGuDL6WKTtHd+p8+rDd+8+5hWG&#10;39fOn71JILrXk+HFRDGMz/qkOSF5jITyLxKag5M2eOKn4gVYqFmIiECOKRtYX+8+PsB2PqPLHg8+&#10;2VkArfnp7/Jw9+OL+Ag8F1hbkK/l7TiYyClw2enwNYxPxcTkFRNq1H3FY3T8/v33ubHH66DKrVsX&#10;oq2YNh5JOTJ60crbDcJC///0yW/Ltjq4ad/g9UIvG5amE1i5G93owHkWmxsTkTW0Nw0bPuWNC0el&#10;4r2wPRXPY/t4cX3Hm2GFTcu6c76W57Psub/1fLL76meB46WvjUcu3oBpV/vjR9spU1eUfm2Z/t/F&#10;sw2k8rjxWh/CHT/VPMew9tmii4P8yefpT/VxxnY3D87dw36OIA45Cz1t0/5eHuLQRMbqxH8Ajvw6&#10;eWPid3CnbvF3Dn/1q/Tbjiv0DrPtu3ga03vRLXG4OLYd16MvnuSxy1xicufoptx5h/nxzjN23o43&#10;oLMYM37bB2FZPTpuRZ/lP/Fynpg49pOP9npiLfReR9/y8G0OylML9OrNgfGVOSO75LSRN3bjL9ej&#10;9bp3Wzjy0F5w8YrobXr1AF23qXCRY2H4TP5UVnsslpX/bS96NoLhSS4d8KYHP805wTmNK+7SbDui&#10;7Q2wh084XHir4/pYfGoT9qIH6Bdvj5WhsfUnZ194UXkvlmhn+mjL0p4Y7UG+Slv/8NH4jCwf/Jm/&#10;TzNoz84TQneG3rKRCxu7V5yMfZc+weoCXfr2lfsJA9EfeCIcf+2KDtCh9uX48sfRbf2xMrxKVQyz&#10;e31JpvGtvPjn8K59DAu4udEY4VOeD/7lXay0c2jV8+UuJrZvqD92F/Xofsi6QddxOnVrnzLtXC2y&#10;zw/KrvLI0f7aZ+1ZX2Dafht8ZcD5denR4Xdg673isvTHzs5jg9v5Y/qdC7rk+MBj58qAQxeA98a3&#10;fN1+GJpvv/m2uRIOeioMffyeP1AeqbBgq+9W3xzbbj+ujqEfHlNXWnjRybw9brvgzkU7H5sqF9rw&#10;BPNGhzumVi4l2ZJN5pfzhrYeRMa2ky1ehZQ/28I53/hsZO3NIMo2N5EFVk/HZLog64YvOZue7AWL&#10;34PzJd72SatneXmlrn0/F2+Xx/r7Og7rXVj7yfzg9AN6dGH46GT/Szk75WjFlNxsboOnNRUrXeRS&#10;F87Orz488isdX9vRBVfnCPm7+s+JNbyVL7ymVf4xN4TNKttixad5lbO/jnESUvRa2rZL7OyWTfnr&#10;7wbf5NVfPVi6+iQ8a1vsmwu2+I6frZMtrqso87QcHaK/zwE2lTUf5eMmsuykbHRavOeW3/FZv64O&#10;ytCtXLzBHoutHJU/GuX8sqBsL2gtDX+8gKO7+v3UF9Gpa5Th8TlQjP/noLJO1eoM74lf0syzfvV1&#10;3kyUA5/10R6jmXnb7Xu818InP+XGq2POC1nlE7Pj5c4VHQPzQPgfMj5dF2pzPLwYEL3OfLAE+dr5&#10;q2Pzzn8LVsdIqjz4Oyd9TQtnm6f7i0CH0/aK6Ld2NnZSLyb9ruZrkMcWVhcy9nW6HZ+DUJ4rPMeL&#10;K5/loPKVjW/ST5Ib5w2Srb7wyRra0VGMhqyfqTv1h9fTFnT+lC0M7QmmLWT/0TVh2hz5nN8vGj97&#10;aEKunRtSz1xQeQjlox+T56YfaVvzgciKeGOYc8cP5+fA5AFguX3nMuuPa/5+cJSLZUa3fY5Ca9fS&#10;uUj7hNrPB9EDrWPnH70x4PAqjnEGfxB9M3OqP9jhBla21T/pD2/PDTKDHLbFnfaONRhUjvLVq7k1&#10;NdPW43t1gI8K1e/sh3bLQnTxm1YaG6edU3Js7iZfX7+beRr69StfV5/MuRdf3SXt6KDumzxgRzX4&#10;crq43vMiFS/Gz6MmumNOpC5X9vrEJ3YC8OZm8pkf9WJ7ypQPD4KHaX0XGvLYXdmp23G2/NSU9shJ&#10;4T5cs/6F94SJyWkjtE9g857LhmNEji6Xbgd56ZC3zx42jq1tgtKGnp/lUbyvvwdf/e3Cz451kO17&#10;jbqL99kZ9PFTBK6O2bn2lXX9Xd8LyKsu8l7m2gnO2pGD4mXm1+0/+vJTBm7a1g4eJnuXfNi3tmVc&#10;9oBVb94Ig/oiMuPQf8Tu0olLOp5El3isNI6fUP2n6llcW4Rwz/niUPTWrp7g9cf4PfP3s373X8tU&#10;fvkt+/oE366/bx/CmzyIgC54oYW+frAOsqCdWhd9V4ZwGD5LzwfktSLnZcc+9l7Mpy7ftU/5jN3T&#10;PzZGen52Ag67wihQ9s1F4jUVm58thQ7cOsoH/XkK+SH01UP+TDKvTYeieSf8Zhu8lKOVV2UffYc6&#10;l6zkilz8ftnoGToO0xAiinFNTBFs6yNBA9utczwOdrINL50iAbrOuOuPheH3rKtRQXq9feLg8Ro+&#10;h49Gs1dS9i/IvgWcNFv0sxCTDpTJeG3IhVbB0oA9NLtoQIY/HGc7er6WvXKKf2jWP3R62rL7Tlbs&#10;76DnhAc42TF5CVUH+i6cnYUC9T2JC87qU/VSXk3JPp8uTpb/dJbeuZk274lefOCVrGT8PTCR4BP8&#10;enE6k4qvPs5dX2Q9B4jaEDyw8m3B2rvHq/cew7EvbQhW+Hz3bwE8dMvHVtl+yqPHG59j6+LHuIpY&#10;/8/JjF4wZ+sudDe5JNbXPryB7RXjyugfvL3ouzhF3q/gAPLhLq/stBUuvVIP1QQQXHiHFp6PhT2w&#10;x4u3WzJ8FuDxia3Bkv67IKJcUjKom7jpw8M3i5uJU4tVkdSLWsoBObU5cSLhOcHAw+TU4sx33/36&#10;zZ//9McuwOFv4fTnn6N3ZPjN4X3DwMb7Juw+KRq9dwGLHNEwFxYmHhORE7vRBb5YLF5s6gJ4dRs/&#10;aVe5rvZHvyBWf4sZoH4KH3hAKVxPGHwRXd2d2EFFXgvtLPzQI8NORvzjjtKsHC1Kn35OH8OzCZkK&#10;RwZ5r2FptAFYfw9vOpo+uIDy8gmIIj++3Nkkd2xct33iHxfvtbs8SM/2k5WTpr3siQz/T1hdlPEz&#10;31vo9HEzjadS9sKlSUsX6cNQfMhb2nBo5T6tSh4fap8e9osPgO1TprLXx8rAxrZ9/XZ4vtyqA/h2&#10;gfYhtH7fNiO//9OG6yPbnlhH99Vb/Iyeg9t4OmVkrb67hVs++D/kTdnY/aSzD5b+tmvK8dj6u26c&#10;+aShl+NPufg+J4kupsxiOx7NB2kjT3wYI+YC2Inh1D95Hckv9J+yU3N0Wr3IfkL1PBPlSy/B1rLJ&#10;456Akncs6GkMN0yJ5x9/mN9PswAar1RvffJDftpBPGe5taKevk1hcW14Rl9YqF05RAnWzhsDjTae&#10;eF26wWXXjFlzLN7GVvL3ovvy3DiC+9arXnPSq090wnh8XN/EX9roCa/l14Rjx8YA/JW1W2WdcGa7&#10;J98fEgPfJ78Z1ys/dfUXXH217T+/CaWf8EXj/cQ13O+TR8DKaVdKefmEQDx1jDz8Wt6LUeI/H3bH&#10;p/bX92F28Ws88jkbxe1pn/qqNMklD/zRw3gQ/DQBedUprbc6ThkdJwb2JHS3NShf4uNdb5gYPvkO&#10;y4yf4Rtui9ZcsAfG68kNE79kjLwbHy5d6KWe3N1XR66y1We36p5Q/cwPMOGXbL9wi/wDvML421xM&#10;2nkm1HmjzIz9xl9AR6Af2t9jZXu8/lP2ev/Kg8Tzz30mU/qNeeOXNsRTfI3dc7xyRvaU0afx89CJ&#10;qi/yJF8F73NABhh9Z+zVduP/sz1tSa4+gnfrT/lf/vKX5KAfOu/pb2cn55gXeDLeBSnjzMyV2gS1&#10;jV180PgNv8a6sZbyRx/zle1Xytb+7FQPfho+d+wMzthk/B67x1d4gLV1t2hWj8Efu+XRnb+vvbbw&#10;1w9/yev2jeX0RNu5bXDotYCmdbFnL5KMnJfxtPbtlp87zzvMqsPhhV6s7Pkon4icCy6asRftwtpA&#10;zvLc+j1W94SlUda6w65zp+y7GAeWT1SPfvnIz6YzJ03XfrqEf8/RnrGUcW2laltA1vYN+/L9N/mY&#10;M4mtzpWOrqt7deUfMpI/HXecyNb++j5Hb35M/b8F5O4H7gs5jzo4CyvnaUcIW93YOXm/F+Fe0S0f&#10;W69gEwP096TQ8lg5nrSHo6+BfcUvSeaw2kdb8DV+ZBvPxCvQN+Vjfto+AK/4p3zHXbZQtfrtQige&#10;sUtZ+UfY2qx8n0BuGeLii92J372YC5euNx/8zBnw01LjO3yu9uvFyfvm2pn7Hx9Hj8Wr0L/zxeaB&#10;udD+RMNvb7yBd9kepGnfnGFlvmWfP7WRC8COrxtzaJ/j1WW3yi5/DeNLdMtj9xfOXYNXXI0YmDz5&#10;nEt5zZ9zT/PRzDWCLyb0D3FjfOOz5SHetK1XM9uuPis85C/A/OM14LWwNxy0bMujqzhjx2m2om8b&#10;Omg8ZNtXbB86+PjIEXwpd/QV6SmbyJlxbWL19sHO+cwjdRHQ8/P4rzk8hfjup3k180pPfcRJVzm6&#10;6pA8RG9Wol+gc5sheta2VHw4/c7xZXPKKyscjK/GB0/6gg95G4/20o71Qm58bRvwAX8FRs/n2NDi&#10;F3oqIXPHk/UnHZ6wPsd659zi2toDcHPD+oU+LyBE61vlR70XKM8DfOo/tpSX7T+GnbutP/EY2sn7&#10;bgxe/ZrDU6v96u9st2zsS3uXfmVOv/xC35Xnat7oSIbjHVu2nWc9kA/juXOetdw+t13d5NDnBWPH&#10;YOx66YdtkzReFNBydJkP9ccHI23m/3e7rLzyCP2dvxIve05V3w99L16O4VNw5Nwc64kjn91m8HSZ&#10;dniSpnB4HB/P4ZQpcmysWKCjWBvbxhfjj8Xg/8kva/Plm0c7zpwhY8Plp5GxMgnWjtoObA6wj0Zb&#10;gpXRgyq7up8ccPBcuB09Z647tINDlrq9oLXrb+W5OuMdgPejnBxY2Wr290Lp5vwWVN6Ja3nZ+h+b&#10;5NfWB9dbC+qf8J21m4zt+ntc2DeC5Hy150U5txufkVvyfjV2cEhZ99n5QJhx/szF8Y0cevkDa0MP&#10;zteu5Q6/Il3Ve85THoffUyG6y/HNMZFzx8LweT02jT4X+xr39H+1ZE92Vlf9sLrFbrFI/uj6cEzF&#10;JVdsXQKIzsvjIfEXuzs+Lm635TOxWILwAhdPPjX2+D91RaB7wGbGhx4yu1DeJbt1q2/bPqefZb88&#10;w6MXek9/7DzqyGuLYupzZNriv15ZvTx9Dm60wdvCtb84+Vq66nXYV5R8+JC3/FpWZjft+nJ5nerP&#10;bvYC+1fG+Hx6vhY5H9N/PuTts7k1uX2GvNo3O+0/GP69i8yNldT7mTXQc9jwkh0v3VPuWN5veJ/+&#10;WwJf6ZdfugExudSDdOtbDC4+T2YX4S93MuLdhY9ddi5c84gUeADrLZ+Tm7hfeePbB4P4atoqPtM+&#10;gemPSP3m+bnRNnx6/S/uwA9MDhofZlmx5xEvnBOcvkXLGpG2ObZuu9LloUl5+tr6idnxf7QL64N/&#10;+CCm49wUcs8HL0bJo5+81SV4Y+PhpbEqx1hxtcopoxFZ8VjkJCfMBFCnCZcibWJyRxak6zgJGDg2&#10;MdkTGmUU2MmGY/vPwVvZQkMlfNm5E7qdjOBD5sJT/uqhzn7pI2fxba/98GHNs4w+q6OtT39jJbgm&#10;rT7w96k7x714gdf5qG8nPAquvHPYTWWe7lC6ajIYvRDzQHai4iKUQOyTv6kzaXUiI7jmYso8cUtX&#10;vA1kfovP75H2OLrVp4evsmfDG8Q+5XWagL/dldqTjNjnZOofwfLddukCZ+T1BCSBdE9Qp90Wb30w&#10;rTDttXLULaz+S9c2TvxGy8ZjfX3w4SyMjROf3T+xql67GoBs8Std9hMNS/7Z7epanYJqkrGvcFa2&#10;AG/vzOLH8k89nPqr+4Mtga8PV5e1FcbG//LefvCUt3W3+euHMyiew9E7et6IJX36TYHj+oifDq6N&#10;fbHlLrwuDOSYzh965/vcqEDGTmSKG/s7iUs5HqU7J4Xv89TqH/7w/7754x//WJ16N3/4+y2MtaCv&#10;rkqZhS6TgrAZP5YfPXk7cUaX0JH1KSd3vdCYpy/6BEVOYtVtLHYwwi+xbvigs/7gr/GPJ1vzcUPI&#10;1VfklOhO4tb3xCn4XZQXQvjkxHvypvhyUj683cUqZjZmTbhcSOtkh3Oqx9qnJab97F1QvQga+Omn&#10;/Y2U2CDGDTb1Uerb1KNr2z60u2UDcAymXQf3p04e3PByD65w6qdLxvFZ6PliJ2z47qI6u5VbQ+CB&#10;LuR1sXgm9WLMxUV8TaR2MZJGP8XXfh9FfqNiDgMzvqzOtmR/Dra8C+gHZ/SUN4bCcV/5Fz7iGL/l&#10;DUP9s2x5bl25RLfP6qE8+uLLD9u32bw8bS2Uta8dHXcMIkvRx/yG1I7B2hPNU9enTurAk7/4bC6P&#10;f8HoMzlv7VMG0K1+jvUXF1hZsrz17dGRfvfYOvrebbF67U1S+G3Zc391VQbYSueITjPNk1nMWh/U&#10;J5cPUKSN8k1XdzTj15sX4meLZ34fWBtPH544dWPJ2inG0dQH1qgsOl6A8xyv7u3JwRfnYP1S+x2f&#10;GDVCbbzC3HyQ3bNvb8ai4TFtgM/mT/UmjWTpH73TMWV6z0woLW7fuWB1XN3Qg+rWeLrjufaG94L8&#10;JQfAXZvYnqlGF9flX4usfGr7xdfv64HlvX5ZvqvVLgyvj4WaHPr27Tw1Kf+Jkb0hZ/XZLTszmGZh&#10;K/ol3qJe9NtaC52J67VN8bPyRuvebRe0yR3js4nvZz057F94zXbqiR6dnnhzUXh4dvw31zgEfSNN&#10;8oHDLVu5K2OPo2V12ONeMDQ2GW/iFrzwWbrFX967CLe62SbL1fZeWOvYlJtz0j+8rUWuNdckVVh5&#10;CgKMj8Znu7DSsdM4rqMGtDs96Dr6TCOhnbqRa8ElGXFUzf4z5oZ26Mo0X8uvcZX2wG/9YX8uOFhQ&#10;fvTj0Bm3m/cyB558Yhw2NkYPOueCHVt++OEvR8bkanLZnQzJUy9kkbe5eu3yhgSvFZ2fq/jrm//2&#10;3//bm//1v/5Xn9D8D7/7D2/+XX4+Zvxx28J44+J8Zt4kjgD96Nl2iE/ZcDGAEB3krKEd2xQvjG+O&#10;D1dwKsd/F1blwN2Fzq2hW32UhbnNMSn6BfCDcZ4ub8/KL3/RdfhG1dgIHG8M8NtC5Rx55stbt34m&#10;38W6ibWZR6urT8LkY+R2/nUUvDmPzJW78myXN/819uibP3nKduZm8NY3Q11dg7sQ6naSLzKHnbqp&#10;mXHG/lx4NL43B0RvMryejM708AacawHp+A2lOrrY9vzylLU8PuFL81u6Guv4vO179Nsxwdghx9Aa&#10;bb6wL+AP6A4a12kDAHf7pWN1+Fx86XBkVq5kEV3QOZZbOt9OHOtLxC5ttylo38QXbWDbaufGq0PH&#10;cvOMPmV9608OGvTOw50nd6zIdR0WGU+8fSpJrbL4WZv3ialcOJ02k39Wl4mvF34Jo7/+9a/Vv/4L&#10;394cE/214a0DG/GZcwME8Ni4eYmNtSl1UT37tHSBVd662wHO9m054Tl/wgNsm9m6wW11u+rwyF9f&#10;Yxcd2ibRdwGdvG1OYix/wvpldQqr8lc+81gXXeKlw8PbI1a+sp4zhGifGm5+PvbiuQB3WmpK1jeO&#10;tOny1GeAY+V+C9qNAHICeL4B5WP6k/hxE6BzSesaf/7Ln/s2su1H298cWy9x/r2xqiEa99V3Ym29&#10;tvpU6ONLHqDX2HP0jG6TX8Tb+Grrl1ScoQW1LTQWW/eGAOdFLpyabyWwGzNwlw7fPgEe2S0PDv07&#10;PqdAMb79y3bl03Vhx+7iwd1PqMQo/kunbmH3Z+4zvNsXLPRmPFg+aPWB6SsTPx9/vINAPbbw79Ka&#10;UblTf8slX5nPxsjGxx6/YBT8tX90mjkCmdMn8nY9eSP8nrA0yrTjP4T1y+GxvJaj+QEtnqDfrR3b&#10;v+uDSw9+SVwlJuRZuJtrlo/6XlxPvP8S7nYja94asO0+ulB7ztOn3XcuOn7Sptpl/P1L/neJeUrH&#10;huS+Ps1+V4WHfhomx4f8Cmyj4WCaw6I9OHIMe1ePvag5yNEngSk2kfee+/Tx17C+V64/L2y77lyL&#10;aua8ts+5AOPZ/9SjSBejsUT96l3cyNq8NGsxe57Nl6FJe9ouDP/VbzJNfUP4wdN/tu3RivNepL98&#10;mLeHGcOUH1s9vS9rfoyDOo9MO5Cd7JgLAsPDuIoGxIqOi+SA0VOzcUze8FN/bB1Z9zmX9TV27EWR&#10;MsAjOm0bqjfu2vYGhcSMm4uBG7bqk2Ov9tWi9FTe+V3U2PND/vE2pdoS+5w/gurQWE9dYiLpM2Wp&#10;SDyF2xVvja9nzBy5eIBXh7VLrPavDOFMG1aX7JN9wdYF5WN8B1dM2Nb+yCb+oKVtzZvmeNtv2nts&#10;kj9G2i0Xn83zP2kL9h0VVpcnjTJ+/cIPSMMXD4eg+SG0Xkddvo8Y6BjG30d3QvwV7J/PHtu2DNbh&#10;b60YXD5bXi0dfLour3v+PDR0WF5Ilv8hT1zEx+atx+DKiQyHvvfGQE5Wd+sxHIyxy39tG+qpX30W&#10;p6XHtsG4v2/e5MTVkR/uN8IrOjyXZpFeH2/539t+bR0msuRyc5vrnCvt+C6/i+2nuUBjKn1Q/3va&#10;8lres+65/1r+1r2mf423x84J+AMkErf4F3njqjg7S7Pla1+PY7j4mD4dru3rafeUccrP+fScYInP&#10;lu7/SG99YmHn173hxfyes83d+fExVi1+G+McsBa+cwAcvZ4c3QX28XuWlWbk3DpOH9jjB4fQXtza&#10;rmx7tg2ajWt27diHSp24WL43JyoN486+2yFqyHQglZ+bPD4ZrAC4K8DWR9nyMMA9YesmCc4rOj9X&#10;Dw8YIHY/rAPTeILCQGACvSery7uTRagIDh96KV9e5VTnTAiaIBj48ISz+L3gFGTaLC3cBp/JbxM8&#10;OTiO02dvvuvbU7A+1WBrP56eMnWyoszJLhr2OflBM3c0z0TICQ2fohseZB7hRw6Tq2t2bLufuh2o&#10;oOHr04HjdNxD/ovN6qqi8gV8dKUfX+ykSP3KYyO44iHHq0crzpd6nwuOXf1Ra/59TICfviR/gazK&#10;PQmiT1WFdnEqI/iNi6esMHCC8UJ+4yQVB2/q72Mya0f9qtkzvfL6muCv7XBKfnhs+egxcbi6rH2X&#10;DtoufwBdJ6Dhs/VPOeEU34/cxWezad++Nk6sVO7RBd5M6BNHpx0/OBE5yS5CBz8xsSfTvdsofLQ3&#10;/vi5OcGgRMdO3lLPppm8ngXaxOof/uVf8rTe92++/e7bN7/ye1OhNVkU83vDQwe3TgRyx3TaQ0yS&#10;7eTJsYsAPu74ab8QuxnY+W70cdNE9Ak+fcD6S/0pGrv1c30o2yDlAjG909eykKUdC5FDT1Fpgm1v&#10;j7PefOUb7/aayXRiMWJD0snKym7fCK/ewRMfT7vq5weXLpngPNub/LYXqXRo15j+Ee+ei8+hMIhp&#10;q+KlTcPLU28vaNO+ZqNM3YtOo9O0fQfS8OAffjLp9EqVLvCJB2X54OlVlNrJPl+AHKZ+YlQs/ZQn&#10;u+H/lLvAzdni1rRLFkiVRwhcn6/y9/dg+spdO8d0nI8aNhdsTjm9tmz0HfxdQFC2n+Vly2+24Lld&#10;u7d/FuF81VexE2j/5efY/qVLjsUl/OWjP07fhz3w1Bfu8rPVB578luaWM4sws9BgwXDajAxl7IcL&#10;8NlXQq0NFqJGn0RXaGZ/F0Bvn6+81WW38NUtv8VTDpQvzFzg9QlDYir096tOR9el6SJveohFPzHf&#10;fhg7HH/61bSpN460nUNqLJpYnIVL+jD/C0/aNr5Dc3QTMnPR9cTOEVoaHfoBYm4vYrA9Fqe2jDm2&#10;vn1OLEfu+E/5+gHt+qbs0x/KL0rOCD8+Qw/U+dv9szObfMN78rRfWSnX51CWR2xu7KWeQ+a5afE5&#10;F1l/yInEX/M0zdd/Su/MSfvbt99duRfdtJ3cPXk3yaE6kLXywzZ0sSI7bOxvBycG58nsiYf1S3WK&#10;Lj1xYCO9iiLHlPWLr9JF1p4Yf0iCIW++xg9LsLwdw0FLT1uw+mavJytTfMe6ehdjQ3HpsjlPGbrl&#10;NdsofOm8fNBf6h38ke/EYhZdpu3oRL+Ji4uR4tB1Y688+KZP1x60+q0Ou+lWN5R+Y9ANEhbq5aDi&#10;h6f95qSHT9DtCZWfLFBl/HtC/XjiHr55AMB3dRGvG/Pq4c1C1fpmOOI/8205xBg1Piifw1M5mYC+&#10;5gx470L6tms4Vw5Z9WP0ec53Hw1UXusH/RgNoLfyWZQYm1wg+s2vf9P88uc//+XNf/2v//XN//0/&#10;/seb3//H//jmn3/729rVfnX81QUtvOShXCRa3elMjo8xsPIiy0LdjIsiS3+ddqSHz8yN9hxqePAD&#10;PuZGZN+8y/bV1/BDo2/u+RQfsbN/2YKrbbM/fshvbPpNzcqbNkhF/Qr/+cpG/NCsL9UXxtTaVvuz&#10;EEXOE18bWMRGD6ZNdxy7y8kunPayv/Js0Y/e2bIvbWCBhP7OocT21g+jfB+efE/u6lC80NvuZ2Ws&#10;TDza9iZCAXhUWz5e+331p1Ss2nPxeXw187HQHz0WSVx8OnPa+mN1T3uTA+gxOWbiSllj387CEUoO&#10;qrXlycP+xPDDjvhscbEiq5+zr45/lTWWjl6OW3fiYc6fRt9elGscTvubg8+4PrxXj3icyPqx8/Ts&#10;m+839+OfY7hkmV/RIwfBcXH65LXgVK+jRyScuDr6hobNnuCVH82DgLmDfvspi6npXuEhH0wsFeF8&#10;8Sfd2IT3wMQLfH0SjC9ODNE8eitb0Laj513OrisnpL7cX9EtvTwTcfXFltmaT4X0KscP3wU67Gfw&#10;xz90AaM3H83x+HrmopPb+MkbYk5eCOvSvNJTGVjZK7PxmLovcxPvgn6ahnjhn6XrOBGDxJM5A8Da&#10;eaQ2kNccj+/ZmvhJG1gT33wLYccEepT38cl6ZvUb/tP2FZYv+GuPMuM4mdGkdatrS6ZiFmhD18XL&#10;lPXPNje/Tvy8HF/xoLftF1ngbb/Uxo8bF9V5LaSnPkFxU8Z28asJ95XP9J3yKHp0CkHr351c/LR5&#10;cbQx4K8v3SzUeE5c52/xvT5b/OKHtbeRjX/H5+aKrUh924Kf2J4PnYEtn+x+/dQjpIO721NcmaUv&#10;jxkj9dk7dhdz+N9HL/cqN/aN9LtudbtLZk+5P7A4H3IDb45OWWvOfjCPjeKDf27YcT2+ze8Oql/d&#10;F9d8ky9el+Nh/rf8xm5rJaefhsbccs+T6EaPLRudRl+8+PYfQWmD4DyJLovffBLebkJh/pZfvFKW&#10;8NAJW6R+/VEfLs3lo4vy5hUcctBSc2Xgg8z2w2Pt05pDZWzujV8dLx0J2hyePoLH6zo41Q9ubZ61&#10;1kx2GtvbHnPBE87g6S/Lq/pxSgTsfBBi/w5PdMqML6C5L1vrZ/owqC3zgO3Fe8vRtetlvBvZJWh+&#10;xLcXgLPORQ191FN626dX9jUnSC7J2XEYyKHTH/ZCzNo052akDyj3oSNfzJpR+junBpqhU9+4yzG/&#10;1S+pd4Pme9t8Zv0hPs5i0foHvdzYdqiyKQju/KSBeez4jCQ2sLF2Nm/u2DD6rc3NX3jISQEPlLSu&#10;NNiTNrqvHuq1x+hdsn5RqX0hGndOctpyNqFO26x/+gPHh7S5ctmEiTXOnldWl2NT9LC3vtIaZgBk&#10;Dtx4W7JbudcDRFmdrXxE1/yTdfVTvsjuvMYaefyR+Ni2JBfUF9lvvePsq1o/FicFH344slJARzh4&#10;OUCzeX/x0W+bwNk1FfIu2SsnRHFRQV35zuGF2/Y/Zc8NPcCOpfbRd3xKzLBfjM0b5FoJZYBe+YCx&#10;+zCb2n6rPzOzHncuEJ62LsLuuCh+nrB6bdn2/z1+vTXvZaOHdmzrozDR3/D6ZP4ZmfubuOtDfOjo&#10;OsDC1u225ewMIzGLz2uYbDCl6C5a+83NW5c+lTZcwNbn5Rsrtvbewll4ytoy9gOy1t/xxFb/Yrvt&#10;pqK86XmwJjPMwQtbUoR3HxwLPlhf1IcrLgyf/OH1YdFTr25l8an9VlHk8F364Tvzp5lb4RZY+WcM&#10;w6U31Wvv9NVdN5r+u9c7grV0ZzwcOfjveVy8W4eMmJU1Zz05GoZ3sK6D9g6cJsPTcYLdieniYIb5&#10;Hs/JxiSVnTTEdSMzBukcXYjI9u3P0yxLa7uJkk2OOaXu7KIcQ1IUWuW9YGo/oKwTzOzrLKtTK5Ud&#10;B1yyElR9AjADWOUEh74m3cD+XgRDu/S7z6bvvvmuuMxzvHy63xCY6k1E6usfumb/2/ffdkvWD9/P&#10;b4vZN1B5KtgiKjwy3QU9d5zPnV8uyM1FtPHtSOKW47Nsux9ZX7rjKq8MoJKTKa8msoDkNxVbuMSv&#10;th1UwmcW6uKvM9Gm23fffZfX+/6pFOubyksJ+5+gvO0T+Zph2wfO4raV1a/fQtMBFg7/H56DF8TA&#10;6hdDx9aWJjnH5vUjgfbpsHoWLV/s6qBAqYB6nG2VO/mh0amGEjsmRmtTeEry+K9+kKtveY1eTSjp&#10;nF+YYKkvvgXaeY3x+m1tC9vq6zccli+6QjaLr+hKEDQ/dOqrE1khumizL6bFuA8/4WG79pCxouQF&#10;bQ7mSbt5asUFWfydgLvQ5E5bMgxEwCsaxO77JPB3775989vf/vObf/qnf8qCyw99apdvAZr1v7aQ&#10;8PmgF4CzuOMGDBdsPS1a/RgY+PJnv28ybQq3A2R46VtoxNrYVPTaQ1+6dlEjuHLa3GSxuBMfJiX9&#10;rd2Q0s/JjxMt8MlCosaxH3qT9S+8H6JxEB/EBsAGEwwXf+ekXG6YdvuUp0rw3Zxa/FT6A1On1WJn&#10;ctPC1jtGq2HhLiibCdajLPL3qHxzNHGxVKOTfrYLdNNPR5edwOMhkoibvjvt9/5dLuqLkbQ/jHiw&#10;2yDV/95kYLLCDvlGm9j2osQnv9/mBGv8te31Mg7ZdOv6eq8L6Py2ONniM7ymkN3bF6rewSFH+cp7&#10;0pCz7Wx//by4u5WPF6/+bbuOx9fP+PYCJUYBMVib43N1r2H5KMejMCwvO1dvPhfPe6H506eJTzyU&#10;y/urq/5ONqCPyQH98VK3Nq6+649Lh9Atzm7h+DiB3ZMFdWLRdiYg0++m703eGZx5Qps+O2ewz0jZ&#10;FNBz+7I4+xT9uezbb7/JxYlvkzv+tbqjlyN++OFviWNPl9P1bkP94oucOOrXLgQ3/+B35JDVHniC&#10;7XWz9BWgVDpxVu0e/NE/YX3eJz345kxkP+WCBH+xH47c1VhIWSd3K+Awa2xVWApeyJ7C9eOJkkxk&#10;B/Di+11MgCcetGXlHx34wau39N/vM//46/u8Mji+9fkqPJoLQlM5fJV9ba0/yxl+I3TGkulHaa50&#10;/chKO/2YxXVb9RqjtlCPkqvwqFv+dNuxAD4g3x5a8ugOak9+z3Ty493P1x+2Tq7nRCl2sCX0A6Pr&#10;3DhX7qf+OLj8YboRwg008VmO+G+z6b5qWS6j6vMEiizyFy67UzB20GX24Yxuo6NjtDlS46jbJ48U&#10;FGprfZa4xi+l+s2OXZD0CW3gQuwPeTrHfIJsehtrexMfefzjT2Vg5M/8yHF7ytFLm/AL3B0XOeHC&#10;WR7Zbrx1HnfKO3aRkeP2bfMi+1kxtEVT28LT/Nwx6BjSC9nmdp7uOXOC0IiLizb4XQBL3OkDytU3&#10;ZrN96lL3lvv4feXygP1//+9/l37xtzf/8i9/gPDmv/xf/+XNf/7P//nN7373uzf/6f/8T2/+8uc/&#10;RRd9ay72RlTBsafvXEAd28ZePDdfmx/QS3RZ1G1fi9wUFdD1Alfw7AN5TtyyRW5s3zrlI2f0XjvU&#10;j2/ga+855ZOLtUPnKNEJLZqIP/qOPHP85aUtdv6PZ3MnmgOL53Bkpi0jo8fpe9WvAiau0PcJf/j6&#10;JtnhS09zQedAf83rtyunXObLAm6YVa/1y1avDuSKG/MPN7R88XV8FqQth786bqzb4rc5CC88Ou5k&#10;3zG/2y60DZKH4C0/dY6bL868sbavj1O/ejJaGzlGz2b7/d3uq+1Ww8OXrPCCrx/yxUJ1C/3yN6fb&#10;fTp1P8g3hb599Ek9cD6xZRsfrchX/X309aSmnEp/7Yj3tkfl1Af3vEKdRRZ1+Br7PMmpvGWJSVDa&#10;4AA6zwW+sZPNoL7OhVuvZkcvXrTFPonUhfTwB+rr20Pbtkks61t0p8PcWJIb0nM63Dn9ofnxx++r&#10;A5ryaN6Tf+Y84quvJr+QM+KOD+NBcQNqW+Jg2pnuow+95F9zYP0xIoqb4ktfLb/xD7+Q7UaE/FZf&#10;pIrLKiMUnuKdctv4h2/O+LfyOh84/WR9bqt+jl3g/fpunxi4PznUOUB46q8APgWGfuJsy1fv3Q5v&#10;4/PMC5U/P/QFbPzr3/7afbp3fpQqdPMEshscz29AR7fhl+3ZJ+er3HRMtURb26N1HI3/kWt/deqW&#10;x48t4gqs7hfNaYv5aZKifPYLH/PR3oDyPq+vzp9YKoRH34oVnPazlMOvrPVJ/Gv81iYMUb+xDA+v&#10;S6cwdaEYTrJ+yuPfzFmcr22bwjUn1W83PuCDVWvH55aFvtEWuh7H92Js5fZ8PXV4kMG/9sWHm8+U&#10;iVHQcwIXb552tublV+0/Rcab1U9Rbb3mC+YEbmX0li06hHX0s2P/SXfY/WLzC5xjyy8QT8H4mh7G&#10;KzdSzq2U+Lzm5dgcNC0R1NFpbRt8bTfjyeTDOy6NM1y+PHuh6Oiw/Bya58h122ZfePLSGHVyT/VN&#10;f8LLYrynK80fxo5pt8P2sxsx0thrPtO2dESfcaUDMUffemJy2ZiKYF42sKV+07+PftYh7fcv9U96&#10;tDv+NHYe9fiwaXPF0ClLYQAt4J8o0Lhov8MjONDw2Ngs8me+xPOs982FVrwAfclqvDt6pRu91Mtb&#10;cMluOzmKvWtX81p8XL+YCYZufp97/Gg8IzMj/Uvtjg3O2/AH0+fOkn7qjW+gPin++Ieu9QVZoZfB&#10;P0aOmehekCxhvnoBBu0WnG0lhg/5+px1ry+y1rAXfPCBY3zgo5+TB/DIexliYyTmY3/aICYmL0hx&#10;YH05QttQwTv+iM4de/gsn59++n7GhY7LQ3+1UfQyBrP/om/crDXeZJEnrEPmBnFAa/Ibb6Gd+cQd&#10;V9WNLRiG0Dq4HCVHq1Nu2zW/9EsWK2s8bB4MfeeU8bcbc6/f/T2yVw/8I9lhgUhQ2bM7vtyKlDUH&#10;J9b6RCPb4y88yE/r5Nxw/Ot80Hz+m29mfohn/1ZGcoR5oPOYSx4c52j+HjKPKr/Y8KXxc/ouvYOC&#10;RzRK5NRP+Rq61A1fKImPylLYUhvE/TsUKcuxWDrwOZ3YvVBR+bI2/aFxa34gf98wbb8S4n/z68Dy&#10;bhvnmFj7T+ga/6MATXrGVaIdXpFcdX9vZ8ZTKT3UcsGBtu+56UdKJucLN5xG5tgwZdsfl27tOA6d&#10;YkqNgxet2/JKDF1Qf6f/2Z6P3yFm1x7DXR/S6Z22/Idw83eTynnZ1IxfkeH6wfqZmpc/j3wOrf0R&#10;8/zd5fXztEliQF942Ln9YufoVOTjhUvOKdjx1OHqIx5dAN5X3m/d5eOD2+NV6JTpGwnDzF8j8+Ej&#10;EQ5i3tnSPTGYjTmB3Afm/B324s+WN30cyWmVjZlUxHsPPZS8kzB0og40KbEdN+IAAEAASURBVBjG&#10;M4HbRYY1CLHJH9jJ43SwcZyyDhipN+mcBPNNB4iZpNyN7eTjUxIQmlWKnJn4TBBrnL93Vy8d4O8n&#10;Ox0IWp6vjxoz+v4td/A7MfwqJzIuDHXwObS8ZLGBTewGGsZJZRN06Keh8h17+EmQrM6Cgu47AKCX&#10;MFaGQcAC0D6mTxY959gTlRYXTehvO8hw1wYcr9/oBTBlK8eEvHq/f/Orb+a33do+Cg/0+Oyj2yTi&#10;JFfAdlKScpMjJyavoQN66rdd4C/PLsxEHwPDn/JqX7hzEc3TRPM6NP4WmOy3AGOxsXLD8wl4btwp&#10;V90T99D1RDa+8TpPF4vwBNqpF60hh748os+XbvV1D0rcUF3T/J4E7sAXVNMbd0ctFCfI2rUneeU1&#10;tWWd3U6JosMCf9Qn6UzRcIu7xc+fenZX/+z/KhOEKhWsORFrT0xcu5M5yS1/paz8W7+ZJGaiILs9&#10;YNtkt/NK4JEdFsPLZCwHG4t0EQOdhB4byBV7v/nNP+U1aH+bC7NZsP/he4v20T9+Fh99csjEJbwN&#10;5D/9NINM75pPufbQNuLUpK8y4tNM8968zeTG0zNygsTlZNlHXqCfvn4tAKYPsPVvf/uhbaafffPt&#10;t+kDmahkEVtciJXeqY9Wm+f4xx/8CsL0oWP95S260I93to/RE+1MwGexkS895bwnWV1oCG86rp9t&#10;+dGkurKz8CDuP/wYX52neHsyERq5bcETtdqoEB5AHAATHXbNvsaLptnIH2JD/U8/+4206BxZdDBZ&#10;tJ32fXf6sDiXS+g3r7+9clDsav8xUEW833Qa/nMBgC0L4qF+aayMrn4DFmHzNfmYPMACjZNwfi3/&#10;2OOkIGa03/OZWPpVfofy27SnrTbRNk7+LHSKDxfItJE4qZ1hBmfLNmeJkelb+vc8Gbr49cmxpzix&#10;B35Psho7ZIy9aweaheWzx7Y74C7+4tDNPr+QhS9e+1m8nWCyeXnA3f2Vv3RP2ctDjLBDHNNHf2vO&#10;CrLYN8b4gOmjs7DpeG/MWHlt+/hi/OC1lbOAhu/a9NRlfD3tvjzUo/dRD9Shv+3hZxd48wR/+7v8&#10;M3zQlcfxvX7NJpEl77XdewJSzu0v4nJAvsw4EX8ocqHyT/mdynkSUR6IXuHrN8nev08sBUk+lmf2&#10;7RVjx2krXq096X6hBWsDvO/zVOyUpe7oO/iDm8LW+4I/vKNfZAL5Spn8snX66pwU5QTEEzClm5NV&#10;dhVSBviFj+uTtFH7AU9FF68iZlv1Ce7qjQ6+D7wdd0x66eMmnV0Q9gpt7fK3jNPGi58yrnurit/W&#10;G73yRHD6KT3c0LO6eM2z1z/JD/qAiyzgr+HjaYTafHyg3pzqx3PSNZPRorf86UMx7r/WHx/Qgy1+&#10;h92TWWBPdDsxj41P23c/D7hc/RcNny+IE74wjwFLs200ZW86/nTfHC2fXYRWBjb+jUVg7J5+sDK+&#10;/DKxFznbF8maec+0XWMzY2/bKzzkPLOP44XybF4+/ScVBXwscGsXedR5RHpW8f+Wi5Zh+OaffvNt&#10;c7px1NP0IXnzXfKw/t62jG/tN5+ksnPFeJ8dys1tq2/8ZZua4MyNiJrnb8n/YkOjaZOhmxt82Kzv&#10;my2hHT6Tw/QBx/rtjnUWSfG422RyDD8CceqVafDF6shtVW1ZeaOD3/f56sgfHN/qLFx27TLy8eZ3&#10;dt756eho/I3PyPv1d79+8/afvsyTv78vM3b9OXnH+QUe7LHlk8Zq/TdzlJWrH6yP6AHMj3deI1fy&#10;uT4gNr3RQyzQS1vNR7yaY2TulP7kJ1zwgrPxErOOThPj5MBxPuFTH+QYhQUsoC1AeTW3GnvH78rn&#10;gss8TWuskYd63hMd6Lx5aW1HgyffVR5p+Vcmx9HD/NLYrwx9z0Mb+/FhcDxd1Jx8fLU68ol9H7yf&#10;sOW7/e0//ba8+A4um4x5Cxtre4yOLvkavdqm0UUuDYyfbac9lLFfLJqviYtrUZSP83GOxZ7v/5aL&#10;idmaj5HDpzvnxOeLyPB7jpNj5gnv3mGeurWzvo5O6+ed46Nvfw49aP+I3MZ1yvgaDftn7jx5VDld&#10;nKO9PbFEFr0slClH51h568gKHTA3MZaY/4EZZ++5TgvP15O+PPE9OkEZOXL8bS99laNdmfTlhyge&#10;X37V80HnhHKJfHitQRx9N475hz/cmDTnIT8XXzwbv/76179MPorfxJibm9wU5Tz7u1+n/6d9xYt2&#10;++KL9xft8hQToD6KLPryjRyyc97qPbciDF5sEzNLq9+zj830bVwdH4zcXES0lpF+A9TL7foTQO+p&#10;6rVZGR/h2TE4uMAxEJPGronfKcNf/DTPxg9utKOLm2DkX69VFcP6gnN+/clx/RufGUP0Wzyv8wvy&#10;0h5+z5mu9MOHrMZF7N0Y2z5GP/tia/uBtrvPGac9tEv7QeaMEdmbDMY7OFSs79gc/8g3WWVcmerr&#10;67QdWeYTHedjNx19jK9ef2sBVr4lq7EaO/UPvlx/tu21XfiJ451TkjP5LTxPXMJtTEfGwsY6fmSj&#10;sd+fgwhSy8g7NHRZEFtwq1vyjIu/QKy8ffsyJooTPUH1iN2jsEXNxH98ipc2HT9Mf/s68fXx3dzM&#10;MLlsnuAWvz61OXSgx/H7nh8rw9fv1pEJ9MNY0/5MnjGCzPoBbfqGvtjx8NhafeFoE785bJ6RYzma&#10;X7YPvc8Fd7HdJ5NT93NzhPntPecjazSZPrF6McR+z/HZFjzgppcZ6+O7XGyd+c1wYNLm885Lg09+&#10;4/pcmF/+bMVH3wU9Dm5/QoRHjg/ljdbHB+D1/NPxtKLmo4f52eRL810y6EL7KV/s9c3iDi0ZN0ws&#10;YYuPvvWyb+I/usoVUa6kPeeiQ3y+bzYUrvRr3KVN69/oKrcEMT4yFhzdUw63fydGja1csn4hyPHo&#10;Fl8mNuoLMtJW4mHicXwgJsQD+tEj3MOb/pVb+do0xgZnZE2/rP9yrmMcf/t+ytDszXmrS3VM2wFs&#10;yPnpww/nmJ9HZ7oaFyKl401jPfKB3JOs2Tk7+s2VzXH8SzGQOnFtffwctqznwUf/ya0jF755CWAz&#10;Ps4DJ6pDmnLnGPob+DI54CtrTikTR43hlLvY0bYJP3/at/5K3cTm5Ky98KQsnSDrs84Xxx42Ls37&#10;+JQf3mfc/irFQalM8UAunwLtNjGQ9gqSem8E7M19oRucwbW/53q1tbXKQpe/9OCWUE1btDx9/Alk&#10;vc0bGJz78otcU50O3py/DU+6ORYneAHjQh5zvljqPxdkn+fdiGH83Lb9wu+oh37ynxie+MTzvpFn&#10;xrHtB84ZgBxd2XTJfi92xUxx35YKD/X7yubO2bRvyvgfwNsxgx5A/uMn/mjf1S75Q0POz3moTF/Y&#10;9Rlt+z7lM3eID+vf0O751ceT70LfnM5PC9Vx5j18TQdzCDBtn634yEd9x9i0TcdV7SWuAu3PHYui&#10;V/Jn/cEn1XmePhf78NaPtfbYDL8Qwz2Uh783bmx520O/CL0LlPXP0WsI6RC9wm/7wZa/3v6Q9Wt6&#10;W/+k0+ozOWFsRcPrLnAC+HwsIfd8nT9S798FfvqY5/gJQn2+bcO2HO98rK2Y+CqkvHOe+Af04rK6&#10;0OxFZ7YuHFap/vTm2199c8Wri8HyQ+HwNGetQilcGam67FxeY3ciKzmtDXx07W/9arnQsLvtn+3T&#10;JvLo5+Lx0tPNp7mWXzPnENvrL/55m9w5eJP7yF262pCvvtb5HNBRLIyXxh43EgDeQWvMgdc3aSb2&#10;5/zytKtyn/CoN9/LyfrD0OAzsTzzOHzEAdDnjGk7940m4TN9O1SVfemFILSAfHq9BmUw3rVOsIbg&#10;NWKRUq4OTFBSJX9nQvP+/a+idE4C3XkWvGviGPzY344axtVnZJTV9fWUqb6yyFuldxuKrR8+0SF1&#10;Tgwcd6AJjrIOEJ0ASA4SzUwOmghWBg0iRh33OPG2w7H4vTsDvZO7oqbRBGB5dX8SYusOz9pC/pEt&#10;wfycyfIOyibi6H3wNXlsMLR9xp7lFxHRYxJo7Y1ytiaUtVcQkXV1zIePq/HnvxpQ4W07wTV8Kze2&#10;a9snwNF5alsq1O8+/9k3iFU3k0QDTsokZ7RdWGBz6mpH6tT76/+l/y21MZTB1+9E2AcmJk362gnE&#10;F3x32zG6bfsNUr6P3I756Uvjd3dsDT8XKPHKf/UbOtrhFD+tvOzTf6EWxI5OfE/hZdcDl37bxp1A&#10;rP3rg2X4altewXkNTx1e133uWIJZXvTgTVbg8/bthzd//NMfG4dEmRR89XWcdMyUjBzU7/yVtmqV&#10;uKR/bJsToJE8PPUTSXKYrJ/4gR5w+jk6WKzoAkgGdOUmNOOv6Uc4l2/i3h3FTcBhrS8CFxFrX/hb&#10;YCXPE21RtvU74OEB4HZCByf7XvGozmRk9C7aNRHupDZFFlGiagGn5pvo8P79/QozlfjjuxPQKFya&#10;55e64qXwVzkBWhqDx8LUz80JJo/Up2dKOrHoQNF8lD4Qfk7uQAf+nELwAzAxXdsddz9V6PnGBF67&#10;NmdVLzjy4mlD/jJwknF89pyYT3tNXtIm/YRWjusJU2PIxYTRg110mM/EHJrVcf2yujbfxodtd4Vc&#10;9JhLw9/P8lhaC/2eUFfetj1yV8bSLb7twvJanN1u/W7hPT/PcvviHqzMv7e/8i5ep/84/pAnjK4z&#10;tcNLfh2Ydl6+Kwcd129fGv2n36wsNDNBufXbuuUzdOPjkTffW84+NI69mmn8fHLAiVntqx3FiidT&#10;FtBN+0yJfjknPyd2Y4AeHbTKgBVW/ZKJlCeFNbY2zhc3Ed0UsAuvG8Nj18s246e1m4zB6U7iLsEW&#10;2wpnW9tbED4hvvAHa2pOv3/6h4xbjv4Q69KnNh9sn73kHX7t66G9xpqo05PG+FS/fA1PfbQHR7Uf&#10;Hf3bRofIAhSd8HmXi7RdoM2Y0Zyc9lCO3+o+7Tu+b9nm+eDwkjwkj2lLvp8FrNBHj+YAuSaLKV2M&#10;iuomyuxtu7OFjsdP5j/ic+c4TCGlc4Lg2NJPSCB7CfyqfCpebwf3nnivjS95RJUG3JR2LCDsAn5Y&#10;/lMYtV6AuRGtOyZl7/JjEe951e1XMaWtMaplL/jtAT6g85mchJjz+m16/YWe797dDvnjv/7Lmx9y&#10;Qf/nn91c9eWbf/fv/vnNv8/n69yMw4fViXMDO29rvAR3/RKtWn/FaI/edAGPKtzsouTG+/TjybtQ&#10;V9/dliCEG9NiZmktOmzOUAY2BmZr0daYFf/lbwHu3c7T9vg8YWKfj8duPlb2Phd00D752We37epx&#10;8dc38qnvYoctWXgZoLyJofzwjIpDf+u6dcZrIAdMX9wniYfn+Pamo+/KzE754r/88FI/YzS5E+PK&#10;AD18pr+xa/q2E2X6D+3ojOdf8gSui2pyt/4LX274lN8/s7jyq1zAWd4JvoJj7dpFsfAI1+o3tfPN&#10;T5V37FE6NrzEVQZWxm5bmC+6HNNCPzw2lthpXpfmK6yP1IPlbX/5Xrml8THl+IuXJ17Pzay2BND6&#10;qwI5lpPWz/oRBWNt52Y5E4ovMyeBn492WCgfuGThmc/qPAux2mXaa3FXdmMv+B+OnuZ22lR+wK8X&#10;aNvGY8fyhbe86AFX3fMtAm2r1F14kbMgj6+NdIxBrcID8MOCfefZ6jo2ZH9vYFic3W6fW3zllZNt&#10;x8OjtxtQqm9id+fwcNf/8lnnSpEJb/OI84auHaQNtLlzc3E+tLnxKzdm9PXvv8nr38VQAD0f6AeA&#10;Xyb/5saoE1PKgtRYqO2HRryg84GDz+itbHzleMG+w/qcjqFBe7VBENXPbxifPpw+tz4SV+q9vYCd&#10;HSuj48icnCNOXdwWi/V3aHbcd24oplwc11azkGTNUR6YccG6Bn+Ss2N9L4qEj3NJsrziuXZl3x/g&#10;aznezaCtSxm7eFW0KNtyFzGA4z1HmViPL+IT86c7l4dPfcW30wzmfQN3zPYYAojcyk775IpCPvex&#10;8kG5aTeebbV580WxxobyerTvj7mB1yUHPy/kZ63YsXyRdSHz9JG1e20noxcSQrN1jZ3D/7VucCYy&#10;UxNTvPGG/VyQvfaJp2z0C2GZ+tvOLbelx8ePc4OB47bk8Z9x5lm2uldfUhM7gNyn7Kmf32jdetsu&#10;5B7fyi1Lw9e179guBtMjqps89xUDIqPjTvbL/zTxl/ndpp9+TAynvuW15x4HVzfoKw+vz3uDluLR&#10;N8dm5yCGZJ6yVefuw4CyRGq8v21ojoKsDNqXyKxe5m9Jn5cO5ZDjxOTfA/yHfrb2b/qjw6EfvFOG&#10;MFDe04TVK5opbZ0vFyBXV8cds9NXjO3mmW72rLzIcGweCrD3BOHTi5Wf+fI8Dc0fb978qzerHAKx&#10;bX7aHKl9y//Ez7AdXTAPoPeTRm72rf/EQMtTcfTo2smxpzgpn5yl/eW74NIzLDcvP3W21vAyxtcH&#10;2cYPbkqV28Hl98g46hZn+LtRZHDgrQw5eGmVtW85p4AcPn0tacrn/Lao/YoXoy+0lX3ruVj67eZq&#10;NvAnGD1mLHEOsHp3rnguWhaXfAH5ABeEyiV14F5fG34P1O42v2XPeV41zVg37RD/h8fqDxnLjbX6&#10;KA/w7HGZFSdIyfkf+SgMjzbls+PA+hbNrm8weniuD2x5MdsWjR/RgG0jv9tefbWMtiqfsRUtvERt&#10;byrN5CY4Q7/jzspMFm5sL+84pGLVg9reMbsR0DHNxUNjnrrJAcl453yzRPlysQ7shTfsVqbyxtfi&#10;ZFt5K3PtR5+/Cw6+Y/6bPhlfC7i4oPPb+GLmfmnXtKkZ0rOtxI2PV33vE84vdFkdMocAbQc8/JF/&#10;dHg+PNNxqHLTbxPbxgoXYOFa65s3eg0PPNtuYYVOPE//FjOJq/hffa/NFJdp4RGeYHMuHBdy6+fw&#10;2fZysXbegHDLKeH52jbY+SbeT9i4bT4NL8fL+4knF44ONbNVY9e0JZt+WR9bEjef4/fkbZ9vipeL&#10;y3JNgT/Ph3zAH+sbx5UZfPPkF34LPt/0fDK5SZvDzVe3/NGbDJQFzAXXV45Hzmypsxe91f0j2Pb6&#10;BU7kbA6iw8g6cs5xlLvkLs7yWR+uP+Y8DMXo77hjTJXVjkyNzSmfkWuO7zcMHM6RvTxey9pj2yv/&#10;ws8H0Kljaw6f/WNqi/K//ZULwMjC8MF8qRWtw051le6JXpSIjQWd99ycUD51ViptPck6PO4AF3TF&#10;SX2Tygp8bFeugLFQuic2UNAKLLnQiS3cuzyOCv8mi2zv34ixIDG46Ms/RLblVxrlSWaZUDRZJJDd&#10;/XnYdzCvvilAp7GdAF78gr+6TCC4Yn/XV8l89QTG753FhoWoVD6OV4atCe3aq86JlYkHOWx0orcy&#10;q1ME1xurNMYHbjsjN+WO5zc07nbAQzmwXZoam7JtO/X08+nvNIbO067qPT3Eb9rMSR4bDM4FPLfz&#10;ZFt+51gcgbV/TXCx1h3ee0Kgs+NN17UdHV4tC5/+pR7t4qj3Kb8sdjvZ9QTsysFjQVmioe2HvjrF&#10;LfbXL7ZP3rXs+K74YaaMTLB0PciXcr5ZUA+Kd3yydX9vu/Lr09MJ179bZ9vPtkGYSYqe4pLAd3HC&#10;Hdlk8/PH+Fck9U7K+Gnudkz8JcG/zcmNftkJXHDAJes6bvGbn3KH08d3Y2cHg/CunQ8/ktGJfJ8k&#10;HR+4c8kd65587Ul2xMwEj98yiGRCtRO+9Vv1OPJHemKpdoxPI7i09W/252laMTOx1Lu1nCyFPy20&#10;jzt+lbtDq3EsLlIJQ/3X+c1V/O4LTOh6utfyM37eiZpihx7dewOr47Td5IzjH2ip6BPEp/2QasLi&#10;6gN0S67qE9LRWV559y6/9Zhy7etp3+l7csjww1Nb7cSj5cFtG+RkvTITk71DKvzmyREx4SLD6Ca2&#10;6Spu5Nr+FmAY3bzdKT+Lxi6ch00XfOjfvoA++NqxCxwP+/BYoKdjf72jcSuybTynrVv/imZjETpd&#10;i3tkLD49qsuDp93F3eIn/u4vzr296ZTBW3gu8CpbmqmPY16B+on302eP3tDwVQ/oPnJG1lMmnB0v&#10;7avbj+Plgc/q97pcHZrF3XymvO1//LrlcFcnXS7qFW8uFoyOm7PhAlsLik/aU9X47OQ3uWfgjtt0&#10;Jo6MDP0jF29ycWJurjIexT7BqX/mQuN1AiiG8kcHezuGri5rZ4+jxJZvfm4UPsqDMDi7PVoun3NY&#10;HLye5fe+OwTnBKgaB68Q2xa2iL74OGFxoYjfv8oTjiafdCukfvXerfLmycHo93Iv7+NL+xZz3LGJ&#10;v35vUffHvDaYD/bu+T2Rqj7hZnGZfDatTH5mgjJjhPI51j4R5KQ2OVL7ffVV3mKS/ULwxFBjKgTo&#10;90TPmG++h5e/AkPO7hT88nt1mu0gh0X1gr1Prj31f3LZRRNlbBi4drbg2uI9C1xTdJ185HAXzdQM&#10;L0+0zlO52nHr1eHz94yjK5iTpeSBHuE55fqANvsyT8BrJ7/t3Budgvd1LnyYn/2YV/v+ypOc/Bo6&#10;H76fPhxep68szyNi/N/OPW3hoktPeKIwXqBtFKVs9wRy22Hrw75JQmwaL42fcPDojUPpp6uT8i+6&#10;uDKx5JieqxsbcxA649rMtdR1fHrMsclmF9yp3+3MwfDtJ7x3vzJii7HPvOjteUeVGBS35uPbAE+9&#10;lr/8On6dGBfb6uCq+zoXYPSD9f36Bx5frF+qe+h2i0frtcWJFTyBTfWuk1uU4ybF0EzOJ3v698zT&#10;3Qg2F94Hr/YfPxCrTZIRok/mCMrPn/jePsIGQHfzBxc6nwvIfMj/eNMPz9F4dPStDht9qDaMMRfN&#10;jTm4QzOl1Rn+gfHB+ML+s37kzHmlun5od9qHzco8ccjWtW15O8bjupiLILB9YesXH999S8LOSS2a&#10;kZGvoq0eDlp+ttX14KhrbKQ9FXlbg0Vqt787nrwsjqPLaQ8V4hRPtPi5MEPHfQUtviXKhq7bpuVx&#10;6Fan9R0S/AA8MaXOB8DnO21u34dMH/NNN6e6AXRxd7s89K95QtlCc3IZvfIp3yND/+gcIOcJO794&#10;ni+KQ7rpY/ii7cVfC9Lh5Ql4PP7wh3/pE65scNHThcdf56lf+S0k9dfaujrQlw103CdN5iK0CyP6&#10;+90fpAlAPvr10ZTe7e147Jce5yaq+ymY8aF6Osubf8xbuPZJ2vWLtzSpQ68sDKPJ6jI34uHhqSb+&#10;7378A2/y58TS8DMviI2ZF8BjHz/zk7K90KsOvXxvTJ3Xaoc336ecLpVzYoSd+L++QChilC++GwT4&#10;141UbFZHxvbTBGr9uT4lY3+/Xtz1QgFhB9RX13OMXxjM+UzOwRz3c+LsWkiFF5DDuFJsujjw/ld7&#10;V/DUw7n3TntnXPIHVv7lF/oemVddfOAflGp1sqUr3VIHhZ8uOLY9+dTWlMd1BbKcv/cv+0AZZvdv&#10;a06uVNf5cujbHkHCrzyaf6adKHPJTD3Q3/oK6vSDtW/nB0U4Xzu/hlMeyfvbln4D+X5C/G638tPu&#10;oaGXnDdrQvGNeUP+8NpxtY5iYz5Dm/Epb5KpH5Uz4N8AdIXd5iAaPahuHk87e9EoWDN/hTN9awn7&#10;hq1zQOeB3Yqze//KySm61YhN8UVf/Rzi9c10d/7I5yCbuuxb8EoTdURSpzRXGN124HWfP+FNd2sM&#10;u/Ym9x/C6HmmRseG0aX95eh1VZwdammvGTPDKbnBJ+kGsf/KLPpRK6WCbTgEQR98k4ds8tViNK1G&#10;f/7KKBhLZqdrNGEjRvSHWcQf+9oOcNLXO79tDrscVNna2LpHMt7o8vr7CBMj9IDPVm2xsUTOzl2X&#10;fHQOTXRqfWjA0tifODEHG6eo85dAUD1zVXkh/KccPT+P325e05Y9Rwu+9o3YyoLbtevwGynJBZzr&#10;+MjpfnLR52BlyXM7n9DfgD77MTfDeONJz/Eji2qluXQc3HjhBXvVjakMr7oGlXwS5mEQay8dj9aP&#10;48tPD47ah9ztp3dVGIbFM++pY7s2qy1knrBQNv1rxt3lG8xLJ3Kaq6r0SPJzVJUv9hNv9UHlyG9Z&#10;W8+NluHQz8TEoaN3HLAXfn++/GZ8lNuia770J6CaWPzro9TZrp7D9SBeB84VYmDwcjY57QjFjSrG&#10;Qfv5w4euGyi1I21LFvm1L3iUuOwr9fi3eoSHbf+y3Yurt/7V9J7Lsb0yNEKArNMYlZdj0PPPo182&#10;nwWoelMvcB66PkkaAk/CA20wVcN3Ga09e0xG7Zgdrivdk3cL5ezU9c2H2jfHhSU4DLUhBtY/G4vj&#10;xtaS/S7n+BUQX2Tn6HhkoqOPXJU2W1CmOVQ2jrOFc0P2418y2c034CXOYDuHXGg/14LRWTx0LI5a&#10;YTPxEh17Xnf0of8LX4WRHPMp9XSk28z5VsK9rU0Tgndh9q7yw7ux0DipudXJ09yvgZ1W7dffVeDi&#10;l/Lsd86dNcWJO/EYYFyg8/4o7c3D+qTxJcHfOl+Od/x0vHHDzmjm67OwuVZ0X1ghusrJPzrsuefy&#10;xnBz7meZp/BcAL6rNQgi29fQOgmrDTR4XRAYHxS9Do9CezLIcIPrJKVJdh0AGrAcdw+glcm4/LmW&#10;JVicSOkcaOiF/yYYA8DegUS4OlprRFzhO0FxQmLbJAURb3/ZOrFwErfJd+2uHU1e9AgvCS5AD7B2&#10;doALwtpnQouHek9h4OsiiHrlfT1YeNj3io0m2MOvjPNV/S+fnZPJ2IrGokmTGpqHLup8nuB4k4by&#10;qHQNGHN896D67hWP2hgZsPByPPym49rvIg7d0h0cW1z0qigLQ7+2yOguX12F8EB5Zr/6lkrSmo/6&#10;2hCBkgeQOE1EnNTj47WXToiLl/qRf2LiyNC2DfzovE8nl9n5UucE9W1ezUivkh37LrzDi24rqzoH&#10;DxjYO0g5fuAufnGjxwLdwfLYrXL6oltQtj6B94TXx1tX+oP65CX2VrbyTrAT1y7aWzzqwkp9TYe5&#10;GNELwGm/pTNJ/jmLCqAXWuI/IP4saq2ujvdkXyyAHzNAfElu7sJN5bxe4thaOZESBtFj2lR/wG8X&#10;zmdgPINw84Dc4lWk+uKzbca3vSFEv89nfVX9IqeT/fD2OzgRmnoLQN900HFnY2NGjYsU0f+a8J66&#10;NsVpbzwBGdtyLTrld318FZxrgA9NJ7/0yJ/cAxbfPp6b4NcGui9QAbQsB23DXTBN+bZbLw6ZqJGV&#10;j1wsHzV2j54WaDuw6WNnwJpcmAW99LVeqAlN+/3RQUYw0NLDK6rf5smvD/GRvrh5UuXmdrjsrw5p&#10;X+p7tYYxYp6gvm2DszazseNI2qN/x47FqSx2ID8+QTP+o9/IeB6rZ0vteSVr5S5/uE9QvgBXvOw4&#10;96SF88R1vDr8cv+ejDx57D58sPS7VUbGqDTt+8Sb8WYurih/DWjXD+zAd+KfI1/ye9qy8sWnfb+B&#10;N3xcxJmTH8fL8yn3yWd0N75P/MNzcrxjW/WPXjvBXHkaOpk3J8iZnMZ1FkgswntV0/ffz6LO9n25&#10;bi4wh3djiM9Go7Xj46tVi9VR+rL/pTPigrF09hbHkYXsJ+D7GrbMdu22raePQurE8+Iuj12Acccf&#10;e7yq2WuJJvYyxv7mu6AO36VZGY47RyjvO6d0oqguk9n3X86rm5nGFj8B4CcBvsmrofvawc5fMoc6&#10;FxO5i57NZ+FrPPjw4ZwcxkG9cSTjiQu3+/qo6qGbNo9kh7DQ5r/5SD27e+LgIMAGeQY0f2wHV24S&#10;ni3XPfPk+u6uK/mLLzSz4DEx7gafBfRon0DHXwKcqVj05UlX+cimO/neBTi84Dffxj/84RWIfOgC&#10;QfVPvIlpY6N6sb28cVyonHMwY4vFmwjIP3kuzKMVJ9rxu+++zc1uv37zrdedpq90m7G7Jzzhox+y&#10;nQ7btvrx3qBBlGPwfLLDmDIXO87cIGNAfXgcEy/PMbqUzThGTlnlNVXzCvqV3THkzP3I2zZ5blE6&#10;9pFzkhBi830egdfwmwUXOrwG9YCP7NNr6ZQvf/7pIkTQi2fsi9z1hbF36F2smbhcWnz24g0c5RrI&#10;dt+WsHKn7M7D2kDZa53w/FxuVb749tHlu7i9ueDwm98GfdwUmRjbJ9NChLRQuaH3sw3kmYPPXGFe&#10;hTgnvJnv5w0qM4dMnKXd6OAP4NE4Dh/+Gp1a1S98xXYBXT5PWB0ytWFcq4bH7ZeJ/aEa+9Xhdfp1&#10;+K9c9eu7Z9nq3Pxz/LR6mBNVj9UzFUu728Ud/eXGKVHfMrTsOxXlV39MLLXuM7bjsn1g9ebbJ6ob&#10;M/fi48g/fj99VZtcekb+7tfW6NU2oEs+20b1B33zuWyILvbJ6s2C6XeOJ74Hr/Th86R3wwQZ1f/Y&#10;76lec8z0PiYWLr1qnzYb29c2b/4/11BVVPbIt7bg5oWplQ/cLOx80b74gLcfx+IVvjUBF0//NRdR&#10;//CHP7z5n//z/6nu+su33865q9dCh03K5ynhyuGX46/mM8oG2G3+YpssX39uu9muDuY02+9L2K/h&#10;MbF79wPjA9xnnO84OnMjMT1P1LoRThvsRSN67FPNZKujBzAGOQf0gbfl4kX6HRtmfYR/Advogs/o&#10;tLYOfp805t/gOy80F/hLXpM/+DN2aPfJk/NEKb3I7qd+q6j5St1e/HUjBlpzCnqgy9csMr6imz4S&#10;H7KrcfbgeXKTOvTlk2r21uaz5W/Hn3KhwsXCT483alw0wXHjjONR546zKcv88cyb1r8Qp43ER/JD&#10;bF9f28JTb9+n+RHzV6CEjD1/hLsy2/6pc3yXj/8Nlp70jQuvumXNbyCUU5TNvCEqbX/4TcVVnbZM&#10;O75Sb/Vgx8LaY/sEMdy6+NK8sn3zxBs+foN+/eVin/lwz0/ju10jWHm29NRX7W+s1p6WR0aC+yu+&#10;8rt6ILjDz00piWu5KXqXZwzbOfkrE6/6CBs+WGV/7dvtj2fdBNJeON14p6f50z+CD+eVqTuHXNyY&#10;U5h8xp7Ro3Pl6NHTmuP+VTGR1rkbwuFH39iY8sVnN1j99wL1ylO3Mfk2tIvf0EmbtL7+O/GZPNy4&#10;evgGztKZX2hHfpezu9b3aAM344CNzSg2x2crPttGzSHjf7wn9M5AXAo2nZ3gfpl5Z5RIYGM+dGrR&#10;Tn41vnlCPef4UI5tcMC2tRgrQH7A9qEZg+46c2cgxkp7KfUgpk9IKiO6gvVXlSoLeWNo+GbyyJi0&#10;ul66DVr5nd1rU1/F336jF1hfBXygznz8CRsXLVsFFqG+e9gaHp2HKQ8um9dvtWoGmoZO7YOXv9rD&#10;B7HPePiEX4jU0EGhvWU761WVeYh2zvVC7wfD+qjnk49Cu244jTDrkq+hWkZXerIJKAP0qyyH2TcG&#10;AmP02uV49Zk+eXwWIxIV19yCT6x/65vO7XYMqa8itn02XF1wKm7ZHF4J7GSX6wlhMqlIXnfqN/uf&#10;h8pIlfyif4GRMfZuXtz19T4Jn1itjfnum71KdX+1LWLTBdnvRUJUsW98J3eTEbuC6rx0fXUQOv7T&#10;y9g87IK49mByZKDbeeHK1N6b7+3v+P029PMU8WLOtu0XfmyHv09cq621DxcSDapvDsYmhYkV+p6L&#10;sPbhVr9DtDRl8PjadtjtyoCCpuXRrfSle/j3wYfAF2sG8W8iPOe/d3wvj/KcJq/N7Ix3ntwuv69/&#10;n/XmxvzU9eRsn9CxjxFH7K5P1ZYgjg6JC3kveNp5YX3guDoFRf942rW45Xf8ot38iVkXf6+bFsVM&#10;4MK9ZN0yl9/gBTeSEwl3MVsCdGMpe1ZPfDfnFeng3fsPPlsIx99x217flAe3jMjx08zjN1ePDiHM&#10;P5vB5owefOarF4CfCr8mmLoJ2GedfXeXuaC5ysCdgU04HAuOErM4MP2UHstraZXVsLi4ZchTMDyH&#10;7/IfJ4/TTR7gawbbnsCc/WxKP7KH79ijZmDvbBUcX+aOQ3rhs7JgVZ+Db4LSgDoNXZlJ7l1gjv2C&#10;/omPTCeT6JzEeCWThnRh1J3I21BofNYvdObfKb8DVYeQSPkA7eIP3tH18CIbjjqwtu9W8RWgROhQ&#10;G2WlcFzClqtrve3WZ693GUYnidVTm347yQng3F09CwUH/QV/ej3lLf8mYnzTJvV3Jihw24GzYOck&#10;ATSRr04rIFva4YUG7h5vmaTvD+wA3oPPfPFvY2LjMjzxdXfMU/clbZ36g+947YKjXZ/QumgI73Ow&#10;OqtbHLz3+JlC1pbFgzMn7YmVo+/2T3FqcU4MmjDtojR//5zftK3cyIFvP0iVzxcSaOWnXRyrL14K&#10;d78Xd1M+vit64ivtEZ57YdWxOHaSoX+UNjz1aYnvq/5WoZOkjTYLErNQfTiWvvvBrwvz1UlL+K3v&#10;9+4p9frOswX2CTA8yKdv4yw2oneCqtxE3iTT/mug38aiOnTv8ptLwARi28uxWKRDx9c0Ht9L4Jeu&#10;lFzIfuVF5kyKDn7KoTl5S0V8l/wSX1aPtN+HvNYIP6+HMEC60EPuxof+BdcJV5/eP3qxHdReeSx6&#10;+X1fr/c3XfjY1x1NP8S7fs4slL920u2EtnzdXJD8ZYLoLn6/9SLG3rlwl7ax8O73a+j5GtbH45PR&#10;R9l+4G87dSyIbaA2H367r93sNw4fdY6Xn3rwUu7NU93yeO4r41Pks31pC37P/g5/P/iA5ifN6G9t&#10;zH6fYtD/0gbtW6lb2t2inwWEW279Etu0h/3nAgO6S8Zn+Y1+qapN+PPfAvobxj9kvIaVodz+0u32&#10;iW8xUJzUD9hHBnvrz9gOiN3PHE+sxz2JJa9h9/rGr7rAIrfrc/TSdy0Y6jtSCJ6g/eTsx+KW+dIG&#10;66Mt3N/EWTz1a4f43wvAW7Z0tsqe7b9+me3k5PKLDni1DzF0Ib7rK8oOr/JLv+tNOOlD7766J+9L&#10;8npbP4anOxOdEGq1yufj8PdqvAiWilW8+d5roDN++3zl5CC+85QQ/7qQ2D/42j1b8dEYa8yc8Tb7&#10;7PaBT54Fni78HvlOiCVBbxbYWK2GyTGN+eBbyDRW1EfZAvaE3XVC4m0tz3o4jtfX9LQPbF4veKX0&#10;quvO//aX/ho98jU5dvjM79JF/tEXuzlRjyR3Tic/isvOO2PL+7QhX/joB8jyfZ1idLHt6MQOti1Y&#10;xFvb7HdemPaCYvzs4k0Ovsk4+rvf/Yc3v//9/9ELv9pUnzBvi0eyyD6v/MZ7YmsWtffke33ZOWdp&#10;N1eNJuwB9F8cvFwIuG5g4Ke4aPW1D/hj7ar9p73QbW4Y+Tct3sIP8KM29oQwuOIx+/B2AfGSq4/n&#10;Lw3UNoIzY6ELWzPW40f34Ts+7k9eZNws7eFN3ujGNovTty34+gDb5TVbpWnvdK+/5hXLTmD1lYmB&#10;Mw9qqjpOgh548jus028j4xyMH9dPSzv6r++n/0wdXcx/jMd74R2rbRsy4bDLxd/Jp5Nf5wLSD62D&#10;Q/9dLIw3Ok/budrl+zDe/fWPLW32mMxjzpRpqxSs7eqbx/HSll/cOXB5D4/x/V7ARU9PPq7M0M85&#10;W/qLv9bdcpZXzzVWIYyP3MoIHf744gHstwcnjwHxLZ/teE7nidHJY/xWng8bye68JtvepBkc/Vk7&#10;re57oQIvka/cB6BvLCa/OM/cub/65QMPv8XjU/PutfvJz0WVwuErDla/t3sD6GDUj4tr27iOnN6Y&#10;efTzmmqy8SAfrLzakCIL0urr2+DTu3XBpevMi+bmL/QtU54PMAfwMRddKK/ogJYNcP3Gr7eU8dPv&#10;f//76uupQzh/+cufi9fYxi8678VQC1x8NfNu8a/t58yi7Sc6j9/obZ+8Oc8yZo6v5Z7Oo/mkNk7/&#10;Q+P4p58Gb+fXgyPGJn7c1OMmXzf1wJk3JYRHVsPx6A125Ff2xKpX9XvLh7UIeuBpPm4xz2f1pbP8&#10;+vXXk8vZ7+ZbeTktVprGQo7w6Kc6zJjS32VO+5KBJ3rbL76Yc7j64PihbXTst18djv58BvRFPJxv&#10;AHF9hoEe198p8+cfj8VtaepS1PIS6L+P+Jiy+Q5q22z01W8mLzsGsbY3IZK5uEM5/Bfvg6ex8+fJ&#10;y5bRKXaicxOjeWllsH0ZnK3y7ee1LeUtIzAwsmd/j1vx+OqYHGf4uYSFiLp8sHy3jp/SJAPpA9Uz&#10;BDM3mTg2L2v/f4zdS7/b0W3bfOJDjt08uXg/5QInm750A1dUnDgyJo2+lZ/6jk/OP8Ojv+WbJ+P4&#10;xnxffOwNbHODk6gY+vo28SIXPPOgG/8u23N+u7nPOF7d44fWH7fhA3bLTxf9o/yJs7hzsRXt0K9O&#10;cOX3zt2OHHpP/WyXFu4Tdl5ofiwczCHMQ5cXTzvr//8Lm+/qkwiy5V3yt19uHVl0ufySg7Z3dFxf&#10;8AEcx/DuOUKIU+Z8zQcszu7P1vfU2b77Mq+I78mLjdwemTpV3gRDjnUofPNffvXtiQ302lEekocR&#10;+AN74Y/+pX3QFOH1FyRAaADdC0h5ZZAQeX4XW3utrSv3NS22h+ULduvPzp8vpJG5OiPo3GN1e8EB&#10;3/imF9Fso3fw6p/0jYkj5wiT9y7SpzKP/YkB4/LYP99Z+xaXKfuUvkpex6iL/+g7tDywVNSxL1fe&#10;OHSofg976odBuWj4BOD3/u3c4NyCU8Y/w78m58sc7PgAYv0wI4t81HHq6Na3BpIvh/5s/nc/ARmm&#10;FTM6j1J+tu5zsPLXYnIK5j5ZrzPu6l/O8Zs112a6BbHnsR1Tcs7jvJGPj3xb+axK5lucLTgXndfq&#10;TtnSbDwt3v/H2p0uW3Ij2aFmJpNDsbpbMtP7P6Ds/miTuqo4JDOp9S2HR8TZTLK6pevn7I0IwOET&#10;HI4hhr0p/8Ra233O+tUfCewBGxOnbPystJgm8Zbf0MlbCIf22OOIOLIma9pzuPGNib/4HV4Y0Fm6&#10;cJjSeWPQFqViDxd/+cnUF0r39PecVVac2GVtuDZRp+Pcg8i0xcp9+1Ewob+V03lsgG6cKD9pOfND&#10;4re9c4D+yrqy4z95kaztOPZY+i1LXenv3qCC+AP4Lpl3LFCsXnmkbw2fqbB6P/P4GfHRYC9Qu+W8&#10;+ad/nq3oKY+/dW86Z3CAPoHuzgF6HFk+Hv3glO/Kn5QfeYPLygXnCZXpdBvHYGV0vPTwJgfe/DJS&#10;5GRb7LatOk946iwfPezepU/zGTDtN3OJfUsm+trXvvzzpzNa4eWrMr7kOR27jR/Qf+34+zL9/C3M&#10;OPPHej2xP9j0WOhiNyeEb9AL1zpq8kbQOddGjAk/2yZjmBp5BIZbB4MYn99NpeFjkyWmZczjPKHW&#10;Inn7kRFqM+E/eDWEXHSTjpzTEEMvRmf4fNbRdhNLo6gvCLCmDTpU4DJu+Z66eJtcjg7BEdBSNvlx&#10;sTjt2sfCSV24OmNlHJFSJxMa5aeujTYbKc57AS504G/nCCceXKiKORoZpjOM3pMnH1TuMV/P+5Wy&#10;LW8ACL/BSyc+Hc75dIwjrIpoYnxon+SQfOA1Z74s4NmmCyRtk2Obbj7/ksWpJwTIsvJsuvL0lTSv&#10;8leU2DMDIXnRtFeJz7WgOzQ/nldovtJ1kcsFrH3CwyDYNouMQOuTobIlr+lR+JItOLuppU55BEc5&#10;aPrQbWW7yuag/nLJd/gqkqf/XfxCd2kvja3nHKzcc/Jsq9vGxTsy0nkm6/Hn0/bsOL+9aXNvJgt8&#10;16YrfmSw0HbsA//bTEQM0N0giBT9T379OQyDxopX/d4UkHx1L/2q++BW/nx9zBPj+xSWPmdjwqTK&#10;psaHbO5J12fb74IzEw+vGb6f3kGv8SSCCIB+o44JtEn1OLLBI89e+J3NjKoT3FTIfqIy+uPTDTJ2&#10;sMiM/dY+xQ3+6kz/QvK6edyYkdaK/qnUehuYsYmw5ecii3xxqeUXoeA4DvJuIqLvrlsbTdgpVtbN&#10;MQ2S3IkrE1M+RIbGu+KOgG0LuKlskugcPJ+gcj4TMRcwJ+55SmjhopGM7/IK19q9Eg2GOPf+58gd&#10;f+oFgLxKb3/rTV2vfXZBiY9c8TlilG7K1+/G92YwfZY5ZmN67x3wK9umS6Mxg63zedLY8saEh803&#10;f+mos4DGAjyw6eYv/uZvnc1/xdO+OCzfrbeydoMtvOS/0locNJf+nXfi3ZFTPhqLt3KsXZxr8+kJ&#10;t14WIoAZ1F18r3eb/Lu9nuWDJ75MfCty6dz4lSd5+hn8Lt75dPr4xq31v60/KduP/fVvviAutc/G&#10;p8Tsrbd+LP7jZ8FQ2o2LucM79X4H1ZP9soGaGxjEvRogiHTsJ60mdpL7CXgsVL+duyTzmKzFynz0&#10;nS62jw2edVFq/EhaPRPv6Pq9p3NP+mM2sENpqzUl38LKYxGyi/P1eZvY7nztRZHocW3Sr45J/UQA&#10;ftpEf3sCPjbP+YjfMSTTAh7dlCNdeYudt3/RR/1ZwBjjZ3MYh948lPYSe21ssz38jWWhlLEsvnxs&#10;uzy/lF76hwaIKCE3F5bNAZ2DXeg8bZfclJC/KP1aG94599Hy2lRJj8+cDq3xv5lbajdPuOCD7/JW&#10;J9PG1D2bltH1CfTu+JPMvUHB1NEr1dg41mxsXznEXhc4rosobB+SHU+Tznh585BPtllcz2/AobV4&#10;S5dMbm5cuZV7IshNP3zKU8aNbid20J+uz/rGX/WnH5yxOjrI1/7rq1tncPnO+GIvCBw/6PiJwylr&#10;DMKvfEn7AtEJXXx649vjYkCG/8g08izPN7XTpp2f8unQABsLypeNo9duUDz7BnRl/fmD1Fv6o4t6&#10;Q3J1Xrplcr4Oyzd9AJ3Nn1SbzWZYVLxsyablGSXdpImhc3yfoO280Ycc6pCvN4Ik/fnnv/f3gf/1&#10;X/41PjBPmyuvLRMPxAX9dddHrzoMv5vh8t98KbBxv8fOR5bows/p0a2NaUfloDRSQiH4PptXPzvt&#10;yl9saomxy2Pwh095hU9mD6UVQlcMWnwygP5m98OA9FVf3No19ubxbX0M35WtRPJV/ilDt+Phgyb+&#10;ytnY3K36Hx33eOVqmrLF23KbUPOU3NhXeXke2iuHVH7rZYx8tp92fme8TR93sbQ8Hn2V3O27yZuN&#10;wrEvmUovtNFb/fFaeUmFr1iGrnWksvJPeuFy6/O6d3Pey8axd3/2iYzBtz5ZcF4+ydhUTHwfHfyc&#10;An+Xr894Nf/HrEPw1XfdpGoz1DkdgthjstrfEKuTdWw5HGunyJNWu/iJz2wDRgb+M7TELXk+5i/V&#10;+avvOwaSAS8gH4n6cvSUb90EyIYfoA89yDe8Vj7yxGdT17wJPfF65lATz9l0Nu3H50pPpQB+6vTG&#10;drLgeWRTbq7gxjhzV3jKlpd48OnXrHnkpWxe8T06I/8gM7aIDuSvDjRKndUFMvyZVySNHJU7eUHr&#10;xivcp2xL/6hC3N8B/KvOOV6e0h4fAr+7gKz8yAjl0z8yvuX8/TcTQ9hD/l5YcbM8Xixb2nBz3Lwg&#10;8pXKw4fy1/6T/OalHru+ghtb6qMpwA/s05rrG1t/z4uUL64d4kmHL3uKYb/F/+ixZfrbjLe3b69t&#10;0AZS7QZqExpQ/gHig6xnXfXCtvCPn//Rso6f9K6AU6bOjKtZZ2YHn79ekDKc2Ae9pa/8Y25yrM+G&#10;1kexOOLSk9/C9af2G1kJGRiqo1vnoCe/hecLDSCdOXMolof82LM67P4EPrCHH57jI9Nu797N+uuQ&#10;hNi+04N8XbzOHFG/ioe94Ay2ssVv/wtfdJuf+lsG2zFZun5v9Vs+p67Pmz/v/EIeWm8g5dtvm2+e&#10;duRkYzz40JMvvGmrSZkqZC7YNtm0r0C9SoObi2Jpydg4/pBJLvqLW7qxjX2HHofuT3njEf5iyOos&#10;Foq/fPbpbwRZWVb2VHoV8CGNvaSsiVrvoUQwxHpPTa4d3lQKaji13vSxlJLx2OzSJzjYa4N28+gO&#10;4KGP9RNK85S/yYcbd+v4E0K7t4Uo38DvtY32fGMvevWjJUywBzQu5/xd9nRFBPMQ0lrrldYDn/xV&#10;LPr058XgHzPDXf2T3TiKzraLvJE3Bw8RVl7lpe8gYA4DXJN4wvLY8bT+cXyXMJ+zv4hp25HvHD9W&#10;jyx9QCJ2HVnCMXX6R5HART8xB41WgvP4eNNVn1Q/glWHq3wyD7n66vX7wBFg1nqxD59Iv6unkTEf&#10;FzvZxhPTC2iTe2Hlk4eH8q6/ndTZxNasYb79oXFTHN3rH0tjaB67htDaouWhw6biMFnGNxN//Q3D&#10;puYLC5M9cuiXrzLPOeMPL/XsQSxUJ2WR388FATotP239fMK35VnLbD1PjzY2t4+MXvwa7MVjx5VD&#10;Oie+W68Hz6/a4Oh78tfuTve48j3rHf3YjE1AsgYeuq89mp418sEa/NStf0tH2i3uGILmyEDGq6gH&#10;8I0z9sSB45VBnafsewyPLP78y69siJ9jOG8ArWTAAwe1x5MxvDeDHPw7zVrk2SPSbon7KIXAvkHu&#10;iq1BpY++sbB7S1fe0akX8xcpqdF52uGuq9gY0n291HvC2qJ66/c4H92eeHvcdU3KX3HQWVqL2/OI&#10;cUJadH3Le/Ge6QdP8C7x3/xW51locAwDiw2Cpw5wySvYwAHKJ4gliMTy16RT4IlRO/kLUjvY2YDd&#10;Sc7yLo98rWKbvxsI8uXNBcPHAokwD6gRSiz687IDjit7ZF7aGtlAT43mhRYZSyP1Vhay7lOPS+9d&#10;vIx5J9CO3GisU+1Gww4wJpdhkkVTFpLZNLNI7d1py6dBZYIwlXyeQWVt2rLYcOGo2tOpN3puuQB3&#10;3X26mUmrW3haaF80HITI0oG+NnjaZO2nnL16UTB1LVY8+fvNv2VDqBfnYp+zwGwnOW2gHkDHn7LV&#10;b0qmzPH785Qg/vA7kXh0VAswYvOx8alpi6Wz7QFJ+courW3KPbTz9wQyAXQZhJ4dAOWhdQZ3+cVL&#10;3trIeXVLvbZhaK9f9cJ0aC9/PvCU/5XWyiv/CbVHMtYuxQs/4Fv+yrNlS6uLEk90RXYT4L7SLX1d&#10;uTruxv3lc16jlvKeZxHnb+iRXWwIl+DvZkYZny94gysQ6ifHlpKWJU1d4uL5S2JQVmKh5XV2Z0D9&#10;agZu/X8n4ezfeBLb2xjkd/WgQ2cnBbsQJMPnzHJe9a985CJL+HXCa4BI3vhIlmkuiOeporZ7235s&#10;Q0X4u4hwjv5sgozdeyGltNhq+oh2HpxkBPAWIzYPXpFber7Ilw+oDg6ODR3C92fTPb2gx7LRBc+7&#10;E6srnvXbmbywV+N2cDvBrRAjm3zxcex98g4PsnSynxTdfFesMj1nHVdCnyzd/Ek7Wgw6X53ERGMM&#10;XmP7kXvosJsNDja8ba8MNzTu9po2Xrrw94O3/P1svnZduso2H/03xx2/hteTxtYnQ2pc9OE84fUc&#10;bbBpKLfd1s+ULR/pUxZlYPPUWXjyWdmUbf6Tpvzlv8fPOvK2Hrw93lT5wtJhh+XRFjp22Dor8+Jv&#10;fW0JVn+xaPVamiF80HlacLd9mztj+GyY5tjiXbw6G2Pj11P9KUPDFx/IH6hPob6swtNGmt8gX1hZ&#10;91zKn0+T/s6myoe6o4G1kQnic/Nky6WVs/7pTQi5qCI2H0r9zd28vq53Msbm9HsC+uqv3Tdduz9t&#10;sBPU9snMg1gXL5vmP/74Uy8I/5ZN8P3ZiqXx5Lf0Vq/lr2+7MOxCkKdgWjeyNa6Y9ObCC2CHBfFo&#10;/VCTey2/ehdtraRdVI3d+UdjPuSAMnDLKQ5sg7bofC2+GJkYdeq9rTuo2pa/tYzTBG76LoBG/sgy&#10;T8VMeZHy1fh55mor28wj87MJh9b33/9QevTeG7CGPv1C19gYePJsRr5ql+MXs9EIcUvv1MUNF9L7&#10;uti0S2WOTnPRJHzSV/ZVUC5Y7oUP/BeOCXpavrGZVBu0HYJARhd/XTR0oTBXb675U9BavrotXRfD&#10;8CmNCL8+gDaZlq96PsNzxhT90XpF3pRbv0wcMs7tJjsiwSjLUOFFjNdzProbvzJkowfQ7PwmaSH5&#10;y2sy7m/5Wy8UWqC+DQgykmvpSSfPq2Z/uGRRSRl2UsAur7BlRTzlN++pHwqlIZ9v7Y1EaMnrnD11&#10;xcrlabwt7cMbrrpkmDn+2Fb+jumOCxEZCGNQAABAAElEQVTX3E38wMtcje2Kl3maOFZZOoebeWUy&#10;2t7y899yvHZuLX/r4UE2dKtLbs5RHomP/GMveYWk1/Hk9JtqdKquSXdtqlrp4ZH8meOODpUpcpV/&#10;y+YC2LbNyuV6ZJ/8D42Va+Nb7RoJ8Civ+EPntrzxIWtpwQsNHxdYwfaLytacoeVQXoQrb+0knokH&#10;LNKypE8eYp78mX9N++76aew/NlTHBTp5yskmj0c+27+0U75v9tHulTP4YOUQR3eTcGmqW0AXH+fB&#10;wxe/juPJu/Ag51z+u/gAffmDmzGA/NbJMRmUo+PzCmj6CRhxd27MiU2Of5LF3gca4tA8CRN7eOV2&#10;8NcW0pXb8dLhtzb/l288LXgz396+ZD5srBULHJN76e6cGN9eRImsY9fxT3MHvN6/T3/LU5TLZ2Wh&#10;69Iy5pBl24Te297oo7Vl9O8eS+rDw1vZbqTOmHDP481HYpS2F7yOQ6kHb+t7KrM8mx8/ip5PHyKn&#10;j/pkyeEFpX/OWh7f+kRGOiTG6xcLYg+bINAN/TO1GNrHBxBv3ZFpj5eGFP4K4WbW8joxXbnzsbOz&#10;QSVbZcE7eXBAXwEdX4L/ts7I09d3pqw8VajsR9aeosc2ofUyFFx1grf8kAB4Kd98qfPKGXrs9CwP&#10;4lQszvgDX4CzNzrFYpVFnvlL6+8cIfVRwGd5Irg82GZi47BJQQ+uecvBlckHlgYZwrRyrw7sUT7V&#10;cWTsmJG1YvOrK0pHxkjWmEC37HF+/hyfp1dk4qdu5ARMQCyaDJ05b2HLj41Oxuq25dLa5uh256s3&#10;POTtfFLW/ga6/OH50sgKAivbVTd5nUPGx5dd5WkrtMrIQrfjONtmSnscouhtvvoj5+jp/JdfZn1O&#10;tplb3fzUrU+HpzZZ3eGCqXPP75uZNtp9T+f2StSdvh/+5MknrVp042dOC2ODczJZmcPe/f9kXYl2&#10;nHg1WdUvolXuZk2fcNh1ScqmDYgRPvGPS64wn7LRzfyBn7buinRwhl6L8jX4e4as2CsCRvXSQHds&#10;N+NDcQ+tvQD/XMemKHpdwa320Ufl0wOMrIPDDgrlFQhRQUZP8sRSzeucQP3kmUc4B1fdObnOxa+F&#10;4qMLDq/aMafGQzqsfOIBykeipPN3+9HQzQwAtcLqEauVv5f+aB+sdo97VWxevpZ/Caxsh55kHz5Z&#10;vvKq61HDnuSYa/xSOZ/HlC70+pw1pr22jVVi0cZqP5GGwNKYdknWqW/uUgUQBkdGvw37jTbIZ3xj&#10;aGy/GOSgr/1DT4zbcXfki/6xT20Qc86FsdA5a0+7CnuhC715MnjEUYesb+SrHuM7/OIjnqG7Ns5p&#10;YGx++w16M68b3Y+vF9P4fda3qdxyfpDj2SdH788B7kKPDx1tAMbLyDB40v4Vb9b/8MbGSdnmtIH8&#10;QnCfF3/l7dh484kfJn9t0TR0xAmsGyf5DZwTV7B5tqdeqB78yjkHXQe03sqVtO5ZvIMb2qvj8l5Z&#10;yjRf6C/dLbtIPvWuwGRBe2tPyj7rM2R/nsNY+ltrZdrztS3+dMBj5XWyci2++tUV4gOW7t7EsHK+&#10;oLV/2EfatcnH+G3nXAdRP/tdmx9i9FtdsS6esicTYmmH2L9vqztjQvGDd8kpXq+QU4X1QsvJg2bq&#10;GP3mN9vxPHFQ/uG7NJ2/zxvwJq5OQ20Z/v8Z+NCnNEJoKzbN+U6m8+DAVYY/pivI3mnYIFVlpkw5&#10;Oj4duKKEYG+DwISaUrtxY1IxVngrbusnsM5iaZQT7BcEOx+dmclWLukTDz4bB6E4ylY+c8vhb6E/&#10;iz8dugFendD2ZJzz3YggiYC2Aw9dik/f8ADOr4Xb6ZhKLMT8Jk/vNg6+V0IvrL2qYWVMcNApDygH&#10;ZH+FzVPkeO3xBn+qX23JscnptziXdvFLfHigVd14+AXwJ5BNYI++7BFjkpeOu9nl9XY2uJZ+bX/u&#10;ynvKubqTyXHLiBD+zycAdiO6F32D2/afBqmc2mjkHWHR+fnnn5pnAdxJTeolO0FgJjbw4YXzreGx&#10;CVkMqJ4SoF83A4NVfdKf4ym1tbrNC34BgwN03g8cn9NCR0+4qZc6lePQeMqztKRLY4/1r1R2+kXo&#10;DRT6HR3LY9A6cEW3XkiILdqmRz7iuBCzmxP1/WMnurSvJF0g9xOe5+Rlu8rNTgd1B1B31tvs6e9w&#10;pw/WL9sHZ+LvFcVLT9rNnmzA8AttJ049ofal67GjDRuwNORbdG5rf5sNNqhoKdu2sjFMz6UDSZ1Z&#10;BE07tiz5aDvetINB6D3la5vXF87iNr6qjtewLTif+JOyyjMl5bNIJy2/HONpQUVu/MRLiwOLE224&#10;C6ClvU/a1R6pS68+qRv8XZi5uK2/GFw+fszvjZ72gAu8Bofd9ffGPwMsfZO+z8Wpd99Mm5tQfpd4&#10;ZxPTU2holl9k9Xo4MiNpIaQ3gdW1tCPftgF5K3Nw+nq7bCq9xq4SeHxd+PQMON/2rc3il7vBuuUX&#10;n1RxTM+MNJ2QlsiDTsex2JvM+1kc58t/85b2na/eHR/kLx0pu7/S2bqrB/vBAYu7ZWy4v+GkbPAW&#10;V42xB5pbJ4fBG1rw19/51vaRJx00BobuHN900V76e3wqjDyhqy3wXRmGb/p3/KlPCG6F9EA0yhK+&#10;4wB8fr7yvcqqvGOTSZhenPPancgl0d458gzJwUnx2q98oad8j4e/CiF0xurVcXF2gUYGeVIfMJsb&#10;s+FZUY4+8NiCVF5F1qctYiNg07tl6T8fP4qRKzCRh+6mrXC+4P0ON/gWuCnIJ374MRvvP0cVm+/x&#10;e7Hpv/+3f0sfSJn6+A+LOc65eKPcGGE8ZgttBvQPsvtJAfk7h1K2F/r3Ih3cbnAbz8KLDqi13TJo&#10;kD2Wa35cpqkY6RV66ZzpK7Ug0lVnfSMu9AU4SsBNu1kYz+Lo96hLp5N/+OyQz8K0oXZK/g5uWyht&#10;bCT39J+98HcvSmaR3TaNLPtbXPTxB4bdLXMzz9fOj/p67tQxrWGKxm9znpx8m7c09EnPtJoNJfYL&#10;1cyN0tiBv/zlh7khMW3w8Zef2mZuUPzmw3ftU/T1+v/VG839aN/Nl2p7Y7QbHbUtgBvS0SZ2e1Ej&#10;o2xxfKkv3gNxZ9cI8ssjKeXQ275u3tCyU19d5b3okTkCeba+dG268u8FKfWuWJe2SqX6L79sPTzP&#10;R+v3FbAp6zwqOg2PwZ2LGCOz/OkXOPDnifczd/aGkzwRl7zecJbGc6zOQi8Q70nSq4x8/Yy+a9iW&#10;nzK8rEMGxJ+Zz/BZ7eviivWYZqFnffDwXvsYv7sIDo7+2bl3xnfjJh/rb3ymjjJ1ql/40EAbAPnX&#10;DXOaN+eTzx49POdsPP0Ejnqdqx18tP1+7G9enZq+0tcqGyPDbfue9t15vvouPi0E67KZNiLzviIQ&#10;Lqj6+cJLOT+bdcb4BDw2njHGE8+jgLxYcGzZ+sPr++/H/smqPniwv/FKHxEH0Zz4dfhfgvDJ8Eh/&#10;uubIx2D1fx0Zr9AQp9iqsnXuNnL+vPRTVl8NbXMa/QZNvGPOvG0nMgTHhnzXBDkfmLZTRg582g6x&#10;u/TZ/1cm6X7QgEeu1WPsp21zkdQFxAA5+pmTHDe79eh4ZSRb/UET2/LkLuSZ5pevMvN+ext8YcaW&#10;8W9lZGtfD/+xAduM/sZx8asbn8HdJ941rDxrol4UjJ8Z+0DlDs0oesmmfZUvHSPM8nWsbPvmHlOD&#10;avRD84pHkbO+m1im7ejTm6syBzA/WXugj6aUzTcOsbOL2KPXxMOVe/Rys5b5uFh1x104c+PQ/GTB&#10;yG+cHxnJ6hWPbNJX2bKBOmlTvuYNB3w8l83Hb/ipT2RrmwX3X/J2oI0r9aWUkWmhNggFfsd/8EGD&#10;LPyU7fR59qmftT4S9B8q7EM3dgN4zwa8NudofI9OLe7X2tTNa8Zq5Xg+RBsd43+V3zwn8yc6iAk7&#10;X/jLD/MEu/rlWz0m9nRPQUyOXPwUcXyfn5XomLY0Nk+KN7prT3lX/dCLlWQVFq9v/Yqc7LU+yApg&#10;6+76XDuyrXz4C6VV241ebNj/oyc8OOxOL/ovsDN6wA0GC9pxYcbH9O/Eshmb1vfvRkLfDYZLqz5x&#10;DIWvj/nO6J02TFlvaGj7DF+vqNVe+sbHj+yoDx89o3s2ilakSY+I275og5Vh0pGRiqu3dDahp61G&#10;phkvn/VLrF+3nnfefbT88dM3Lv70JnbtPviOjeFvZTsypkz+syy1D6Otwx7eOjB2GXx2sj76rnXL&#10;LsVXGx478aMnkEX99lV8zw4+WrVlDMVW7WupaM9vjXjhlODI2PKcq7M2VbxyPNtn9ew+GD7+kooB&#10;rZvzSFQ9Z0y1p/Lwz6MT+uuTs2928yvvI4vj8f/bP0bGW1Z08Jx64sxbufwEQKE2M+8o8cnL99LX&#10;Zso8Vcx2qIRY8Z48ZbBjb4xFM+u/3RPiR8ZNdto9IOMN6Hok/aG0H3R/42wPOA9WXjkz59x6Y8ur&#10;/UN7ZAsN4p4/9iBj9wWO+Q/L8Le3hV5YJFP/F+K+JlvGA3hrQ0LskmxtnIa7ZHMwPj38yAXWXo7N&#10;z8CW7Ryq67nw9AS6KXSW5cUpXuTpb8+n/HX/sTGqdgzR1Jl+kPT4gJbTji7+vvPWCBAfaSwTf4+M&#10;FNWnu8dX3Wf+0j240h/DffxtrjGwC2oZ/W8aOV9zoEWGmYcGueANKrmB9ey1TlZ8LH040fir3/JT&#10;cz//+uPYa33u1Fy/MZ8E7MKuF+T8jrORvTJHp6R0W/gl+/etl7y1fdOMydp0x/TF37ZHAq0d3/D3&#10;B5oeM0w/SWYqeAtY4+TDRbyh0bixdNUVG/rmiLTHX//qBm5NubFydC2jfHV8jqynJTd71o8nnjYz&#10;/LUN/vHi8iNTdY0u4iirVA8Mq0/a9Nj3KZ+y9auJbSperN8cmF/VZyPhqw+iue02OFN1xxNnLowD&#10;uAvLu/5UXaakMh68me9w7YzP7EenA+VJv+28W/CSDs+73ktx25R/kAxu+1D39eemg8a9DpZDY3Ws&#10;neMD2kJ/BGub2p1slRfNzEXTBuLP+snOnepn5T2+WjkOvWxZsQxyzXlqUf58IX87DuJ3yRddbntH&#10;P31mYcTds9/1j6sgB+TL+ussoGTEWAIqhWzY//WHuTgjX6Ni2o2VlK8Az1f00USAHmFjsggNzybM&#10;p08u5LCqhY3FjwsMUwbHx2apoL+Dj8mFTUid2EaJfI5MlgVK6GS70ELn1Wgf8xpD0MVc+ArKOjFd&#10;TCBM2re+XccGo+o4jURe4IItXA2DD4eaRplBl251Bg6Rj2ObbKWXINK7/YJjIWPgoQe8OqaN2MDY&#10;jla3U8qz2dKnalPHa4Pwpw8abAnoIN+CTx3ncJZmB588UQvWZgL+lstX3weuVFm+Yq/RtefBa3oG&#10;xy7Iogd8uHOBNgvA8DZArd7ddMhisXLkN1Lhf/MhOgRn+BzXP3Zd/soca/9v3+WVY19Pe2m7fXVX&#10;2xx/EHx1fPgT+Jy7r9MiI2NsC788j8zFPX5VPWImYXtx2FQ76txszrbKavuwlafNpAD9bQdt57Og&#10;XukmY56Uvrv/5utL/GwBb3Jt4FxVP0Qubck2fAn0JovwgP9zL6AmsyxOW0NKGZpBc9IFcYg3PwXl&#10;w39NCiG9T5toS5sqfBdtg0f1TRlwNw29yb22qNyZFZLRU2XKbVqo7+mmD3kyCT193NPj+M1NKWmv&#10;3HxRG8d29GNzd7z37u6wbBuEb22WelJ9qRPhHOOx5zYjNkDDa0xL+kNewem8mws2Ms6CEr9tb7qh&#10;5e8J6qHLBi5GgplApX8lz+vX6i/t6zPZ9UQhVHLpD/wCndblY+G7cq/vKl+7iq/K5blIQ0ZPyQO8&#10;2CS7pG2b2rMD1MRabHqxN3jLsz46zlG66MDrRlMOdsOX0Pja8MFj/XxkTfvFV/q75rEHmfT57xO/&#10;uRR/9CrZ33L+TWiq831+u+cvubvIHZL1F0wD6rqblQ+It96WQPfqGR58zjn56w+h9ZRHH+imUPId&#10;8zv8fIBU/tVX0gZvYMS47IMXwI/O6jsuvZQtL/JhQQ3tgK823ieY1dnPze++CLPyKcMHLrh49WzK&#10;Fpdsbe+0n7z91F4p2/Plu+nSlcKFt3o+8+Q/6ygz2bjzxx7yI+kk5/vJW9bSRw9sCm/0vecLJl5h&#10;EqzRiY3Vr107l5jxQj/vxRPxKNj/ms1EF0yN1x9/zobOd2nbyPuxT6BmzE1fwF4f/Zy62kx/4H/V&#10;CceU+YtFgzhyjg20a9qQ7OLd0QN+TvIZIOfqJmePt7/s+UGPXnORbnAPPtpLNvS/+SZPgZW3sQev&#10;aRfzqn1yc+qPHEe0ZVFTVr8Uk4OMbKQP7MawfCxNaH/88eeOXWLNN7l4+FNs+b//4+9f/WswfsiG&#10;pgWhuRy7uqHNRSK25YtirDnS3/72t859bA7zGXHGvOtj2op8tWUOvg0tG5Lm4RbNv2UlvTYiszYG&#10;2r7A3qnXOzkzfqyhWj/ybZ3rjs/I1Paa2pFPu592Di3z12kbttOP3vr3qdZ6jvnGl2FsX5zSP/0v&#10;dgGrk5SdPsWmYsTIX5SxSbLo2t/GCa5xcTnyvmTlAn3iy1SpXGwes5YHXLGXNC4SeEX4//yf/1/L&#10;/vt//7fE5JmTWXix7fff/6U0PbUL2M+4wUfE/l4dUoBxPsp7LEt+YOKpuDzjP5/aObMN2I2Fgzu+&#10;0Ir58opXNjEe049MfMWNWfr9xnZt1HaCm48LsGSZOmfNkb5BbmuamZt4giXz7+RpV+nC0iJf+R96&#10;7Rd1EGpmPI3PVp/4qTo/Zxzj62KHsXviL6ojF1pPqB3Tzr1wFFpktq6RmpstsCEZP5z6+tjOH827&#10;zJHVMT9w8Rbghf7ysNZga3bbcZI/zFrjjn3qouniF77q9CMGhIcLiY25xskci7Fd6JZ/5KwrjJ7a&#10;SRt4Ki9JgR8Y99AyfpvH0HX8xJOR4Rkb8i83gskf36kVq1e+Sg4NbbAXVobD6H71xeD0uHXMWWYT&#10;k32sEfSPPkUZrG0f+Pg6xwOIreuvztc27MueRcsF5WvjKnXZaeVAB71YK/rMfIF/0M3mknitHRFy&#10;hzeb/5I2cxH0feikavUsTvibf4uj+qabaV38Yjt9xlzrQ+Qis3ZkY7+tu37u5wvEEb6inA23PepX&#10;ycePjtaI1SNy4WlOW9uRNSB+zk08wdfH46do82l9zXjKRkAfcRML3cT4uel0+ga9rePBZfPgOX4X&#10;vrUd+52858VhdUo7/ZXOGye010/ZJORL+sznbJhrc7jtA6F93BKJ4ZU8IOZYo/Y4fHtTYnX2pq7M&#10;OSKTG1B7IfnUgasNKnPI9A0CkYd/seVcEJlY1TgvMB9Qh53oyT7SsfvkLc1Ieen6c+I3Wa6NzMis&#10;Lt38fIC20783jumnPmj78JX6SMdK/WbWJXih6zeQKyc/jfzinzZSt/HOHLzxZOPExAht9PHXuYEI&#10;LXN5vrdxp/6QfP4N1maO11cc/+//9b8kaSM2Gd3CvH0Wnr5DHzLyOTaurfWplNeOqUsGZXw3Jz0v&#10;3aNHf7IkNluof7YNpi3xSrXWSxU9uDZw8XeBTZ6yk4dceDd+5U6K3qASf+BbQL+rHpENfTbFuzcY&#10;Zwzmm/quV/2iM3Yfj4XfG3SCw7YtD23QOXLSH7M/pk9aV34TH4QDyEaE9Pw5F56Tof3x8FmQx/YL&#10;aNiXkf6SOwLFt9rnXN2hA/pIYKe8spWks22/lrRd/B6euCwWRZC204fEDiDfeJCK1cWYMVTSJ+N/&#10;9cnM077+ZO9ubhxWr3Ztu8U2/kb1xp33LuSmjO/XpuSlf86NTZklxY8S17Lvxr+0OC9cGq2TMn0i&#10;pG6bBYGu8t+uDyiPF9vXEDmPPmm39Zlp97mhnb94E4t2rf3rMyMr+jveeLMM/4BDFyD2Nc7HN9uW&#10;6j7K6dBytjGXOWDuUKHP+c7B53R4r+hojD3YkH/MnqM4NPqgNXLxHXblE2DWwqPDr9Ze+XvC+h4e&#10;cLX7H0FjUe068sGrL0Y3cxN7LKNv2gStAH7jn8OXTsszB4yT/2HKloCOTxBbMtJd9W7/PrFGvM/f&#10;tknph/baIBxKji8P7+nbI8vNDz659yKbepVfH4tN13cQi8tcgKa/7xJ3xX40tK94ZK9FPWMRPwMj&#10;59iDLpfN8hu5I1N4JVMMAaWffrHrqI0/YdmysYebziY+Tx8yn7DPafxK5Dk2bTxA9NgcbX1BS337&#10;hd/IXflmL0xFPKe6urVQrqAgp39op3fexBScvYGy8Thte80FIwt7oW2c6Dw/9tp2n9YaXvs9feqs&#10;l6MnXxHHtBE6gH97A5/5tPWA9bBxFS9573+Z/i9erH9qc+Mn2QAf4cvaSFtOu6cguppf2Zuk96zQ&#10;h2/7mzlPeK492ZRcdHdhjg8DtgOdj9EhvkIHBqSjtmWTxhU+H05kQHfnYNr0ghwqt3diTd/2Cj++&#10;Un89toHPH/HBc/dILzo5ID+dxeHKfuxkPOgcw/w99cn3W9+gMnJfSoUGPatPjqffR/7eFK4VRo8Z&#10;+xxXnJH5ISddAR1+25iQukDdjenVNfz+khs7VecPyq2JtA/+z4uZ3+Rm2dII/X3ozLm5e4xVGztH&#10;d2HaMzzD/xt6q9uPKtE09TqfSjvvBXKSBqskVpepby8gfh/fkK/dYGJHhsWtbz/bGNbhiyj8jFYM&#10;5PSCfQND91VSXjp0SwWRxH66Mnatjgg9gH4LK4vz9svYdeNf7Z66i7OyGSf3OOLWZvpGMkvWNQmw&#10;saj98MkzPF6hPOiuKPV5V+NgdO+N3+l3/FO7f33iV+cvD0IrrxvnSaVpiDRS3YguQhdOoThK90SC&#10;ZouvM9bz8Ea+8NWOZ44fTHMddrKmXKgvRAGx4Lfsp6O5PtzekmbQQplLJ4AHEX8B12R/jT6bd7fR&#10;EX/bfBySgJMrvRqo4tp8mAnoLjBL4+DjaYEiSAhEQEBYOrOhkfxMjkfBoS/Q4bN8a7BTfxR+NXP9&#10;sfR9lf5DVsGpE5vkTSDcwHl4hNxM3lz8stDMIil2Q8fikGzy0Fn9K5M7Qi0AgpslXDhrpDRN6KmL&#10;F9g6mypDC9TRUkFZA1E7cIt+96UeuNLTwZeu9CqDm8+cS39Hrjx3YbA0YNW5DvrImcqUUlZZQ9p5&#10;iLINGjvoaR+THWAx8G1wLto6Y86nA6Q+kkcwdiscPo5P0eT/wbfBFeDRwTUbOPWlMxC2LLZmB51V&#10;2o/yI/vqBnfLn8c65hPGBtNm8Fe/K41iTzrqblnz9Z0jhzLHV3r0l2gHMk57sM/tf0uv6Ply3kE7&#10;gUN7tA+lho25XQjUx9MmuzG5kwu8TWb0U3dEwzdZFKL0a7R9Vnb4DTgCGdz8vgbaT6g8h44gHsTS&#10;RDezjtIykQJH/ea1PDFiB5TeARgcNuikpTzH39Q1gQLkjxAnKolbY1MbPGBt0AVTJ5f6Z+zpFUoB&#10;bdzBN8J0wrFCtXS+Noss+mpl4vuCdf76Hz1Ro68/AwhbgA6e8cWRLfXSnp3AqhiofdPeBfXz0Z/6&#10;+pnwU27B1EElZTspLy+3HB1Yfk5trBpQ5PmUBx2PMtKW8ZvEWBtt3YwNvy4Yat+pa6Gardrmq26j&#10;5pu9wJWM6hf5Szsq8REgNnh9ok1L/mzQs3jpxY8x1SVfF5uRs7EzNNquSbVPJxqPmFofDy6aYFPH&#10;q+8fxeBj8sSxCOA/8q9N1F8wAUZ3P/LRXli/X37SpSN95a/e2qXHsenirxzyN4+Nn+fyt0y6/OGs&#10;XJu24uNr6z2yqhd51pbKdsw34aD3U7dwqfybJz78GeCJBk9IBC7q2lLZkzeaY5vRkf+9+5DGyRTj&#10;U+P19Fn+wy78ZyaoeJzJkTp8CqfQs0GZUwb1PTZKvnLx5I1NWlFJ+kS/D/7We6Q5LGx9Kfn3fI/X&#10;TpuvUmVL348EnV/I2/LV47j5lT/0YIKxozz2Ys+pf/MvVsrMsXoRPPJN/MkFgcRdT4366KJi44wZ&#10;/GD6/Y7Hf8+Ficp07Mc2YrKxQpzAVzttm2qF/nZyW9tFBBdrxMjImrRxM/wWdhG7+tMJRKO5aBza&#10;WzZ1xKK7Xfa3x9fOcBZfuvSm7n/9e/xxeLITIJs2mNdPO5Y/bbG8k3HkUD6+ZyTvHCTn7RP8z9gI&#10;HB+8vTMWVdPEqFF8ig8l+k+7/cd//K2brT///K+1sbmoTZ73uZEOD/F8xrNyab2x1T2G3jYa/ch7&#10;6XH4O/fhQ7v5qN4cs8/DJx/HQRjGj2+9rxsHyRNfwSXDwb/5zTzc3M6m+uLu3EUswOPuAzctNG28&#10;SNmL7OIG3MkbuTf2uYBnA9o5HLFtb8Ls3GMXWuk0S9Mc5snbsTkJPnj2BtHk0cdT3OqBjCjN63ge&#10;G3xKubLNRwfY7APsZL12w8RdduSjdywbe8tDD33QtkvetOEZzw5PgsKtzYkXEnzR+dbtQb7IJR6Y&#10;Ozm+3nKE1v4dWtYB7/LUFUBfbJn+1Cxsv/pW/pmzVv/61/iY8gVlEaiOzzTOfda3HYsvlZsCAceg&#10;ZeOeIWEzbPKUVZ+uD5wNwAduVHNYm+mID4Djszbq+WmHSNI5F12N/2LePkFZWsmz+WXtqB5bmg+5&#10;WdSYJqa5cMm3P/7mFeMEDvPTHtPW6f+JGZ/8PEhodY4VGXsxgajBVU88WBnXz1d2G487P6lqh36V&#10;Tsbi0UOsr0+J4zlXxnZzQXRsL5+cyhboiX/XtsmH0/ZOX3NsLeKinvX1yqmutkOfjn8E2Fiffsrv&#10;9ZHPsX7XTcf4FFt0jAqt+qbx58hG1Vvd4dG2Of4HD++pN8fxiNQZH1ZGfvHipjkyVxcahEH3R7on&#10;wF/GH9XTXsmI/XITfvxAP9c+2kPMEUPEFjRqg6St3RTtsco//vEPZGKraW+yTJybzeqdT0/+xBw1&#10;19aj58QF9mpZNsL0K7KQFa7PxP45Ll74khWgs5/qx3bJY59L2JxX7+BbD3hKd32y9PWxFKi36znx&#10;u7IeGcrsyS/yzQ0sd9vC4XfGa9v5+HfsTvoGUt4LyslcHUfvxLbI4pgPVi9t9mg3dNRZ/4BTSOoP&#10;yLPB3ot88Xfxn28Y8tv/Y+/ejHF8nPWtwTqWnnWpCw7hFDlSVp8WR7NOP/79pv9i+idQPciW/6td&#10;j5/Wxo+6PacTXHE1vittP44dhBi/3zl2Y6ecJ171Bu6WQpj4yIaDFz2ytgcz35yL/glikSe2xC9w&#10;4+Pic2ydcpud1rM7lqzcWlbzOlc/UgePzVjP35QfFlErvLRfMqrXKaAfGj3NF/vWbvBaljyMDuwF&#10;qdVPf8B/9zlnI5f+kae+PRXrjxFh9jvEbXrzgBuqZ+TEF2A7fGLvOBF/4lt/BvAA+hrzIXppKfd7&#10;umOzY3sxsBZzc+3M8bv27pY/OppW3543tT33F/DwYT84h33rfOlr+4qyteHw1nbWNjmL0M3LcfHI&#10;dtppbdOCFt5tc+X9kwP0/wwUr0/evkDH389nls7SbPon9Bdv672m3TsTxSKD+UB+ir43gMrgm+In&#10;GLnWT05/axu2NS6y5m61Zerj3fHplKIBG6xdzZd6nGw+MPN9fSzzk+Dzb3RKNzI6Nl6Jn9p24/3q&#10;uXIOK0TH9mtfsqnXt9AlBupHQapMUvytTdGb/YlKG/3xG4BNrsp28l6T0XXk3TIyWSs/4R95qAUu&#10;ft99O3JUr/ifG3X3AipfEJPRgL96m3+BjuFJR+5QCI4Lhj9/+jExP/EsfUndY47UHxt8nRt1tk3Q&#10;Aera90AZvnqD3+Kum7ff/fyz/avTbidTf532TcWCcrE5cWAFaP7ojUmsfnCTYHiALM4/7/59i49+&#10;5GpbDv4+Taqq61LGC3qMX522WP7SB5/D7r+crB9vxSfJ1ak6LMJJJy/9I3Nk4NwfMC9oGpvs+rUZ&#10;52tVcGq8B63PZ4xdSY0z8lYGbeSzDrDzn5Ej2aUyX6U1ooyfPZUKCv7jZ3etpbNk9nwv8G7+a0rO&#10;QsZ/keaEm0tObbc6vNbd8+XlfI8vkddY7Ht9xm/gdw8wOHvR/T2czqeVXmKk7l3HyfIZrPlmk1do&#10;X0hzioqALual3gzsoYNey7rkQvemgMfEpzvv9Wjx8Tb9N3dY2cSM7q21krgXOPRX1s4jIhPRN2/s&#10;NKizp5C+lKrvT1sVL3ESZA/j3GWfrigod8Mh1Gwc9ALd2SCAPBUnGCyzTZXrTMN808kzEO3CCz68&#10;CcATQGK2TtgMZnAFe5sZZOD0BjZ5PmucoWFDcgKjc+Vu19vfsCET2I6D9/NTWY/MHGl5r4wGTzSl&#10;bNHN0rTY9/gsXQfothFmEtxFy6Gro9piEcyuhqljRJ/oaqIfApftVj4yOzZoVJ44gw2o1V+eY4Gd&#10;7s4XHPto8PI8BVvXacvhRZet+SxfWjtQtc7BXF2XzoN1+G3NO6WDQGlS7oKsO6XQtcGhzdEDo8/6&#10;znTSi9dhsjJqF6HnWfepBzx/y0ubrI+4GC9fe3fTEG4+a7cctN2dXwGuEg6/+tmR95LvnJfvoUdH&#10;T6SRq/6ac1A+JH8Yjqxb1nR9LDJeELpgbeDM8bT/WYge3kVUvj4AL/y1gUU3vQ00/DqalwYb9Sn3&#10;M6nXZ23Qz8anp+ZH/k4EVj5paaNCp54Oe4NZeHplH7BY3wVH7TRY1QFGFz1J2YVfmATMAkrhzTuZ&#10;18Y4XUz6yvhJ79ihbdjjsRWUxoMuavIK5lwAuTYRUjZtMrqQkU7F37LTZi3L8U7q0AXa0SCu38/F&#10;0tnARnc/xbt8wdkd9J0tjI3GdmPb9JXj5G17Lcf+MU1ErR42hgxKJh7uqtsNcPXgPGFtgyiylc+A&#10;HZr8Vr5XcMkvWIhnEar/eOWpfBsU9b/U6cTeq1DDp7LnAK3deLN5Of0/Ph2S/LELgUN+ZRu6wT1+&#10;01gRP0Ufrw7DifN06yIwxLoAjb+srPAM3mDbyrHylQ3OXqCUBzZ9Hi/NIjy+5E+sj1yxC10Xd+ko&#10;f9La6osnBq080pV769M9zVy618XotJFyNJYOunu8daV7/JThmbfyPOu/zaPT2IZseEz8G97yFpSh&#10;venmSzfvmcpHC42n7eD4TBneE7tHH7Xi68aN1j0LsvAFy99G0uUfwTOZ2rvtQvrAmTOcs9oldMQh&#10;cRLJr/t0vXE9J3fFJVB+Tlr3kW7e+pfzhZXRufkLXfn0P4PGuSCtfabe1EJzP086swnBXtM3Fgdf&#10;cU25vPTS9KKZZ3VOEJnQNwezMNPPtJN4Zx/KfEk9oJ06l0l550l56rIXL9L/0optp0tmXNxJGfvi&#10;+UtilJhZWqFXvNADq18k6flktiA8U54Zc+NfslaWdhYdpnlNrq/BwevKCp3H+Hpn/xeOht6OXSo6&#10;Zs3ZiNhxmYzTVy69ziT8ZhZrxdZWUrF2dbwW3LHZ8qg9TmyjLxxtQLG1A/uac33/3V8b4yw028ce&#10;ttx+1/ZLfXKpr82FrSm//eaWc3RePeSrt3ONmUfTf+bU8xpe8/Q7Zt1y8sNp76WzMbP+dvoHWrO5&#10;c/vC8owHnzmKucDYwriSk/rl1J16rRM5Ikz1a/88co0dxh+6kdx87aefzlpj5uATG971TRtrnzvO&#10;D4+xlnmWedQCWQDdOk+IrdmLHNp1ZZ1NjzknVy/c6Sf5UxePt7TGtzzxOU9+zLpFW4Jt440DSwOd&#10;Lb94Hxm7cfvgBw//TrxzDB89Y9QrvaGVN1wkFsDxGZ8aucUeMu1GeGlHFuJUJsf5c32YnToPr1y3&#10;TeDhO3D7hVgaT46Aabe8MWZp8yty4Vv5jr3R8dky9Us3efrjHWNC6eAO35k316bpn1gur9ojcq/9&#10;R1Zjy8hb7fBs22Z8i2yeWOvFwcgIv5s8IdjXdZuHpZyfmHM5Jm9t+6un686TEvr5qR9Fv/rxvEJv&#10;fWskHH9QF9S/YkcxHs+vNVTAMTmegOcTGvejk7lu50J0OnLx4ZkfR+/0HzapXR40XRDBQ/sqg6+9&#10;ATqbbzN5edeWeJIveGznWH04UgCvNI4K9JybL+YtYD/nCdbqd1SCe8312ZcDHTpS9elbHoendaS4&#10;pJ78heoU6f7+dxdgp79qO6/i/zZ0glxfKH+6C9/nol59I3nK9GU+JI7YM6kM5CDf0ZW+bCBdGRv/&#10;Ioz9HPXbh3IhXBxDRwr4QGXIMXqrw503fJzz3c1X1/Ge9zjtFuqKLlrmYPRBd/FHlqFlvvC0HZzK&#10;cGTZtpTXvnF0ta5UNk/C3PbAu34BLziN147zQWP7DTvFuS6Z1FtY2+65dPXMQW1pEvRu2yt59Vs+&#10;4e0csS+IVE37xVb32RxdOqZ9tF/aQnvwse6X5OGCb/1GPFD/+gzdiP/Vd3/xCl6qTH9wA5k5Te0o&#10;JgWq9+F1jaE5B8zglapz48L099W1NA5ekfO1ZT0Pia6xIseOAdteLY9cYsAC2/MHPtI2TsHwmP7z&#10;PvL6c9HS/JQdPYns2I0aoLqcfomXnzB5zovRk8/HR9a7DdTVtm60UMfrh78O7m/5IctP+emiPBCc&#10;G63UFXdue+P7Ru9mjM5psUuXoT31oKRW6YhSXZ+Gd8f5M+9bWWGSbeQyZoy/qv+rxj0wNrvtqf5T&#10;rtpGLMqYde9pjC8ujdd0NoiTmzq7Xoaz7db5Z9rFesv8s/OQ+P3wyBPi8Vtls94aW3et0PHgc24A&#10;yQMC0e2qW3VunaIBNf8Q6Dd6jW9ciGeM2HN00nQFx0+7yBz7DqOhN7j/7Bvuwh6uTHd+/ErfrW8d&#10;G52bw3Yse+LusXT7Y2U6fj35+NL99l/5r/DUs7YMAlmeAGfXHvLnOO2dv16YfbV/FF0bXesjNPI3&#10;9e8K7e8pu6C8js1y/NRraOqDkUH/SzX9FGjdpuHNX54ys0HlPPkqivFS80dysTO6pXLw73FFfCv5&#10;0u34Jz6k74tHfwa9AehUbswQdEF4kx8NxM3xXey1X0AXb8z0YIaxt7oEz43P/pSvbMbn0kk+ECM7&#10;fwu+pxYbh/AItE6NV8P1ptBI0LL1IydjOzYx3/29/+CPp/XpjnX6M767xizRfNXu5uopGzMcQ+Kb&#10;ODo3kEanyPVsa3oC2PgtNP/oQ3Y/E+cNhuqCjoO9kS61QnPiGDk0LhmetFKBIgdKO+f0XzzHwPnk&#10;H+Qkzl1cX9ByT8AKzgMlxaGdjI5hwV/6z3qOd/71zEdv5dpUeWmUzy3LloulbFA4us+cmH+Z/+hH&#10;d72VN55z+c6zfGVY+kP4ts/iPkguyhfTVzpX/dPG3Uf+Ys1k/meYHJzRa9pidUO2/e+F/sh02+Sl&#10;+Iunlx4x0I59EHdMJMYxfw/aF3O3zbZNZcqc+ilnpO2bnb7I8GS6SWSh3ncxkXv2hh1GgLWt0+nv&#10;1obi3wOOvbplm76/eu0F69r8wSM//SMYxcGOHAKrPMzgLQFpF5s6ZQaYxdmAUcXrdCYvI6w8tAd/&#10;00cnzojt9VYN5lUqASiOs4risfxXxc0rv6Ossife1jcpnQt9Fmmjp9QkbBZFkTU0in/S1Y1MnbQc&#10;RzYhX11XlmtwT12T1X6CZ+HcgTGIXSDGBhtoV78VXZAL8mXPlX0mg9FLkPGXCjsJrr6CFZlTd38L&#10;E2363TTUhDb18XIMZz/VJeelKU05WBobyOCDqdfD62uD/9A+7nh4rL7qrQ1UXPoWohZxyhZXOfye&#10;0+AiOXLHmu2kT3pLc+mO5jFtfACd0opffs7EzNMU7z9NUPUbwU9A08dvW7RtHoWXDdgebBJ6hSOn&#10;Y3KsLD0/beh4bBhdwidIb/FO+8gvoH2On/RGFoP8Bh1+MDoVj9leaPOlBWXqkqEXKvntmaygrVzb&#10;uPN8FySCnVdu6yPgGXzRrhnyJdVGuU7YwXLtpt7608pmEMNnnqS/J2PPu2i1Yd3g2MFkpfzJmH73&#10;PtHOK7DIZzEyumnrZywZu7divlqWhR7dXaDmg0/YcrFi7a+cztvM+j9+FB6bQY1MFj8+XvGV8/qU&#10;YJzJJttQQwCnRWNIMkzKP7tLMZkxR/mobwDtYjZcd7JcIiHElujNTQZZiMUGBiYMhkfkCs+dbJIF&#10;kLV/aDxseZVV1qG9vnCqVheCb/3aWvtkcvtrWbuxIv7zeZ4ML6/DT/tPPKb52GHeBjBytd+FUSyR&#10;+pNngo6XMhNW/NAE9YsezVdlSfssGMiXTtsgNJ6wdOStnptu3sq09daGe062hS17pnu8OOg/P8/y&#10;6zgk0XW+/UUdrMYOQwNNffhLsLTYfI9Xt02f9Ur/mXEd3/EJzuLNpuY8eSYPn5mUrN+MrS+fPfRW&#10;liX/er75UmVoJ+nxnutz5Zf29NpGY7UY4rPxUH112c9TB0FJ2fTHHdfpEGmZtX36S7I8x3zl409q&#10;vIWR8/bNlXXzYe/xpvIag2tXceJtDGqMeGygwa8M5GCUAH8Ad/6OB1MOLeQvWN5jp1m4imnyGYIt&#10;0fr5w0+ZXH791Y956kz8uOyass7vuttiAehJJLe45WaabKj/lDuizencWDM/RfC2XSJ56BOHUKsz&#10;mW85J06Or7mQDFbfnrBXD17yp/CUDL3bLmOPq/CicOd86agbYF8qeMn7I7yxN7ve/fRNHybWKlMv&#10;PDHZ/kZn8S+MnJ7Y6LD++DasNW/6hFc8e0V3LjqkjWxSrL+IncjvEzellUZgLzLzPUNiX2d28p9t&#10;UH9JJRvxjvmHV7+uP+ufywvtxV/a6dXV25OP4Ilb/8o8zQVWfsHFt36R81VZUugJQXXxlZKbnntn&#10;9eJL1YEnJnV+HzvOhuz42tSfuAsPTsf31O04nbTjaxZm9PNZPOnabumQuTcYtt7dSIPrJoi5qANP&#10;XfVuX0ilgFfAVu7YeeUnF7jq5BgNFwrNz/THlUu+GGic3TZR5gPM+eCAlQNdn2ee4+UPb+qcNKjK&#10;zHnQVdYNpegjD1S3jOv6Adyxn7nCbRd4hy1helJfYNv8hRuUAhrzeXt+E5j8bSO4K5sS+eUxaMOY&#10;3Il1o9/02WnLQSo/khxaldXxscebzcSDY35K7rFX7JC2WPtUhhK56dsAAyvr+qc881vy7EVIeVGi&#10;NxijSS4WGjknnfFvxkv6jm4Zrw+t9QOU6ldoBA+UTs7HE+a8BY+v7zI/xqM3eZZ5JIoNK2fyjQW1&#10;V/y3vB76IvMubyK4+Jwy7PfNB+aLyp9PUmgjqNbZfrt4juciGpp4u9mQb6nLF799Z3OWv2WekvpS&#10;T1RrM/gALhusr62t1rZwtv3iyUP71N36Q2NizLThxA75PtUtdik+v05eoT4+h4sr1V/I6qcXoNKJ&#10;vNZL82pqN3rMBWL4Xj3eZ0q4d/7YYeiZ+5Tr4Tn9YW/A2DafODe6wRdLlbELfV79peNP2ks+ud6d&#10;t/jgTdlfz6uNR7Pf+9DamF2PdIs65yN0ZZCxbbVrZ6k8dsFz52vGt84HtefSCF7HwItX5q99A4kW&#10;3/Y5/YgukX+fLMF7beS4NKOihwI2X+oipr0D/DvGkir5+WqqCdonc9HRjbR7UzWaGqj+l5Rd1dt4&#10;4Hg/S6t1Tr3V0QW9CNFxG/6OP+pEpdpIFWWbxnRhTWbjaLMriyO+9SWINIiFVz5RanysDvaQ8/c1&#10;Lx1Ui42AMRsM7xKLrDMX9gT8L7/E/36J/6UvaOs+4ZP1Jp8zz7S5uT5QDasbe6E6MjkCGztGeDzp&#10;bGw8suQNcYkkkS3rpsw/yLvzYzqu3Yba6L3Hb1P+FC5pj71oqtyrOGPVxi57is8LLMqfaxN90YMw&#10;1tPw5vPwAxUuuNtzsob/VfxfOCAzMKd1A8XEgOham+tPp+3sjRzgrztfbUzY/If5b9vpW+QbPkvj&#10;Syle2rB1IxeZ2Kj7MEknXj2YwB4BS273N3qSL3TyP/Q28z+RqvOE7W87X4hQadXxoUhXHtrLXLN9&#10;ReUHkT1cm2z65PGfOd49uyE/sWv7lbJeIK090m8efWFlmgsI05dqS7ZNv1QFGHt6TOCTGS7R5fTZ&#10;4m7QiGdnjc0MRfWVeqomQqfNavgh7Dvl9f9j27XBxJK37biVBidxXJz1Fxo+fMJ6xngAZ2ltujbR&#10;Htt2i0e+C96cRJXEnCvrrEfgLt/vsr4C3acKohuAPsYGHkwxPvutWFBe8QQX7Mzfdh5h/SXGo6dN&#10;dt0i753YmzDYstDuWHfsbl5Jtlk/iQ8zBk7f0J7Ga3548x854gfJT9jr3oefQFobKW84z81NxgPj&#10;p77/e4ivh0Yka0zofC/nV1+4DHZqbvtWw5wYiNpekU975Q/0TSfZj3dTmP6E3r/9t/92iIwNr5Mc&#10;kLvzkdA6JO7i5G08wgusntt28p6xam0yuL4r5hw8vtUvTXqurodH6+Qro3/1utY3wVv+9N3jfWtT&#10;LF4OrGFu/kq2PDPejez62XayEWzznS2tHredBmdpztnb79I/WVRZGvtK+LfY99nE3/v8S0f4rr5X&#10;+dpr7XLO4ZFlZeWDX4Ido7Z/Lc7m7/kX0+WZwh3biyffGHOciQyZNV8kLpE7PgYrGW2HxVB/j9XL&#10;+Pb0r6voHNy4d8mrnZzzcVJsDDNfKt4rgRUwuDvPYb/0hKsuw7Z+fTDze8QRE0BcYPz1l9kQsPD0&#10;2246aGpXwgkys5GwDsNZHU9HDFppqTIN2Q5QpqPIKmhg8WpYGxzodpJxZCizo4QJLCUEvA2yeJmY&#10;yu8dNBQ8emwTmHw3L6+IRB/fNdrqK8iSH71OvOiZvMUXDJ8bJNMxQy+yt07qdYOsBo4NUrcGD53S&#10;iJF7wayTt7etxWaVL/zZLP+Vr/nHniFfIO8T/7bD2L0DQzDHScKbHue86TnvIBmiM6gfnJRVMgIA&#10;6dYflMn/g++3mxGnfpOxu1fsGtT8xtW78KaHtpTSyyTYJMRErT6UursY3Nchtt2Wf+o4P9JW1rUZ&#10;FM7+hGvjoPxSkrrwbU6/M9k/T7uWZohe4UazZML75P08Rgdow38G+L3C0lqdyX3hBb3yHC2fOtG8&#10;vtXJcPpPnrAYGtHrPDFZOqFx0Qtz9NTTHz998sRJqCZvfkP4x/q5SYMJ2dcpszDuJCb2Se36jMmC&#10;O/bR6oYAtaLbyke2yn1sM+dFqfraWLl+AhyT0WeD2ubFCYpDt/42+LGhBcBuDpFhFtOe9otumazQ&#10;sbT5eeLLL5FfMNw7xZVpM5MMffVLsBNhZb0ATJ/wb9+OtsrXtnSn5w70cOYGkNFxNphsOtF9uDV1&#10;bqhJHhdyvAhjk+krbCbwz8aA+WA2Tz1Vnvr6VCd5OTZQk2N4RyptuQPFi5LTLvlWnrq1f9theHr6&#10;KY101epmhomENojA10QvGPqX8usCCB/M4vnTh9lk50die+3N5tEnCCGzfmD8OfE/ec2PQdruIfXp&#10;LMK167bt2GdiX/0heodkN5vVdyrG+YjfW49CLU8qD4/pO0oGrnZdfwueOstzy5fOvmJ+62+6+Iu3&#10;+c6fH+36hC37Ut6WSYFUH/0z2DpwyOR802fel2jA2wXm2n9tyW5kbx88NuqF/7TDDfrMW/3usjnC&#10;A2y6x6vjTGT0t9HX+coSZcZPNH5AnSlLf6xvj6761/jT+Axe+lTb/tAtgaFy6IyNJ0QEids+wkXl&#10;C521B5or8+vx0l4dN938/5d0/Xcnh6snmq989LN9svEuZ7ux39iEjfLqqZ+mv80rbN999S9//SH5&#10;E/s8LaIdWi8JnuKOzf6/55WT//jHj+cNLl5jaqGafh+acOYu6Kl622niIJkmTqYdI2vcKn2aHkpw&#10;02452YzwnvFXn4Lxtm/JMZ6tbZyDHWscW6T/v8K2++/pHMFTQO5tj5H1xJXoFKlbdeiok/PY1zV2&#10;c7YLzmKOHYBvNIuTNkCli/vshGjDT7nJTXye37mbBalYPG3KpfM7tPkNNe03foMq+7AbW2ZelkZY&#10;2TcdnJGZEPI77h1builgbew3eCdO7DrDWFk2/Vqa0ifM+Yw1ZGCjtfPUmbFKnYkJc3HHsYsecOm0&#10;sHzGLvHFbMzwnd/cgR+kpe0CCtyV2bi+dcmxF+Q6T0qZBfyW4wWn8oo/kcHxXGTRT4Y2mo5fAR16&#10;Am1Mfje4oGMsW51GtsdGVurAVxcNbU4ur3/1W7E7FpJFufrT3iODPGULzvfzzFe+Nm1+5Fq8K40c&#10;/Y9+bg4wJ2Mz9gpyWcBFJ7PI9vfl+0zp6gM3B93c2/KR/ZYF3f5J89m68Ff+1feSE55aSQtPfpPT&#10;uslGvnj1l8WHs8dJ0ekFn5U5xeRgC+nES1XoNXLJ3/mJp0fQd7593pyW7VbG8uCz4VUdU66dG5fT&#10;pr/DC3MXUNlAXF0oHbIfWvKXJmvwQPQ9kbz82U9vWh45LA55VZh5+PDQFkDMX+hctGPG1Kv89Dd/&#10;RDuf52ZK408Ik91NHtaRjj0R+yHrELayhqt84UcOazm82dK622+ZFyc2+Prb6T/k2QtJ+6R8ZQkv&#10;8jrWPxac4zv2Sd34tH4GlC0oH5PSZeZF8mxg0lF81O/3NwLpy3RSMPXHbnuMnhuU9d951S/8oV2Z&#10;y39j99R9iFRbdBM6dlFPH2Sv/YjTLmDiB8jiwswRqXlk1BYbr9YebOC47R/MV1vURKGr3msZfnhJ&#10;0eYbQWKEytw6sbM2fgW0uvZJm9ztcrfD4q8N7U+sfq37NNBT7phgy9H1gfrh6zyhnr+F1VshfPtX&#10;c2OBOrMu+/R+5jtR59AZXPhAOns44/P9mZz47AJ5GzfztjQ+DWxMPuvjD2yAdn2WvQr1ipMyF0iA&#10;C9Jrxqax6wL85wY/3XphheDHxz0NC+D6gEuO4IgK7CNvbHbkTLXFM/8yjwNPOuNvYvz0N2VDZ9bL&#10;32bsgMN3NcHWJecrHHO0/vKlg7p7/pqioU98Yy/EX9VL2yR/ZVPe/Lho9T+MxkLo3/ZErzih5QKJ&#10;uVjnD6lT2eX14op5rYtE4ld0zpUHsXY3r8ev2dETtLPf0nionwToMXy074m5ob2A77HoZv1h6uZ+&#10;sPR6clRyQeSfgdgEpp2etpg5i3nWK9Bv4bjUnv6X0213dC4dHkQfh5cfYMKG/vSdP4Ol/4qzdPVT&#10;ccrY8fnXaYPSjotqs170VPlB6HF4yVT/4OQHvqTLlj1TY9XS44qOzb2BfjdlkSPnLpDy8/8KvMb3&#10;q+8dps7fZ50A0F65b5nGvs3XbddwrRGZTtbiy55+emJZMFRh4x17+bw9MOmsX+AmDtEbcojVnlWV&#10;TGLI3Py99Gc+gvlVpfWm/PbPX/3OfeiNTCPb6ijdG9R67eQEObJ6da7UPAQvflKZ+0YxXAIxjTUx&#10;YMfO0xNv7KP8esYfY6G/2rljwMhWWxyjkU2ccerBmVJM3J6xfO046cqOd2aMV8ypEPkSO8Z2NV7s&#10;uzeI3jaAu3Q+Zn2HrzF59jojXzI2ln1O/6/tkjfXT8aGy+9z4uDalq+Ji33ddWTrq+fXl3P+z+Ap&#10;94X78Dd84Gx64eTg9cKfsiceHV9BzDP2ry02TUZtcEn8hcqLa/QE7A60CTsB/BtDQo8f1FcO7Zaf&#10;2O9YNlh6jum05/EOWRcs/ysjB/KWDnx1yfDnMIyhwS3+qeN45y8XjWVw+PEZ/p2KRSFDaRy8XUOs&#10;P5FrHw6D99Hc4AFrx8V37eCC4D/bWf71BPjhL4/e+DxEveyofHk43jeQdh8a/fNRhuTeAO38S1Bd&#10;v1Rw8pYeK8/+3dEHn+Q9x1f8wNaRPh9w3PxWHNSvPswAssafgdwA7bOLPxeKgDxEgIbSAfwW0Taa&#10;873wW6R8qaMcLK8VROoOP5OsxZu74jnBKLJ8/M5frugUF62loR6+KYheMwldfti2k57Nk8rprrP8&#10;O+ZcFla9K+8EYvR8FkzS8JLHHlIddORKcHufJ2QSpJanetEmg9NcgPDkBVBOHrT23MXtnUApf5Y9&#10;Jyb0UqYdpFvHoON8na8MDq/lsWXDf4J77XXwGvDRMLhEr/JJ2ZHyniCR/eSiDQ8IgK1T/Ya+fKV4&#10;ClymiItPRvwtwgU0g/O3v+Wp0mJNHZ0UvhsEADoX5PiiRYZ8lpdA8gZX3RNYl+ZTVjQNnKWB39G/&#10;kwN0aHd+9wAAQABJREFU0X/C63nKXvkturrl1T4x8i+9kXgwV2Z0nrQu3NB5ltU3uXvueiVOy6Kj&#10;Y3ZtvdKasqXzpI2G9s62SH1K2frEBxOUvFIul3/TX+OfmbjA7+t7+X98Xb8R2K4NmNQHkeLykPI1&#10;4wysL4frOR9dBXJ4fozeUxR4OSdL9cwx2fobGPGVyt2JzuTzLZs9l46pZxNJPp5HrErV/hg+QChp&#10;HRNktohOzmtLlfLhl8AkDqDZvyXa3NvGY0MxJfjBEdNCtHSTPOjfddoGiRN7YfmQVD3yk2vst/lf&#10;Sl1cmae4ZjGjX+2idwYMNI5ubFO7TEuxhgna6jX6J7P6s8FvXYBKK1QU0V9MZOkGXABVLs7M6/XG&#10;nrvJZAP7619M1H/uU2id0DRmIDmyojE+ObZBt+2f1AXkjUvbTqlVnu3b8eMFetR3TBpr/rG/cjKu&#10;jy8+Hs/Nvup5cBdH3vOz+fzFRyzecmVLw7FyPDbvNYWjvbbTLM1Nla8d5C08j7dc2TP/FRdv5Zsq&#10;X3kcv9bdMjZT5oPXTkLkP2130xt7KUNj6SgHr3yebbJlzzrsC2flGBkmRuxGeaRr7GDIz9/4XcuM&#10;J9/M+Atn6VWH0APvTz/4dJ4AefJ+2+tSn9wNA3cblIhT/tf4O2V4obU8/yhVX9nqs4v20j1f0z9G&#10;GjQXZ46nTfYGgOXzrL94z3ZbvCmbORk+4pU7GpX7eP2UNvwpG5wfYktPWrjAGxdITPgmNp4nSuGy&#10;8bYjXtrM2wjEgF+z8DbO83MXf6c9qvxloxgwxyP5u8hCz978lUXs5muFjcWrQxBLT+xZWJ0n1b9n&#10;51GdLcMvDdfzrff/mqL9hJVR2s3AVeQgtZwPPiu9Hj9iGx/7Ejz5osm+M66Kw+Mjv6sXnM7TM76o&#10;k/+TDg9t2Pkg+8YPBkcbD/7SozJ+q/rIkvH8zBnU9RMSQ6MdqH6GnzqTjt1WDykfA5VDLAfJr83m&#10;LD099fLPF/cpNpsHAF43E8xfcvEHzdZNvnT1mOPb9/zGHp43jrgzdVs/tJXzT/YB+gj6+yHUfUzs&#10;waOrcXnokCEXsDL/RwtOeeoHp53lGe/AtMexQ87VXbo9jiyLO7JH7vQ3/WXx5I9N3l78HX1GxjJ7&#10;+VLvSQM/IF/dxvl4MRzztw/ZDHS8dMdWdBzC3exmjAP6J1oL6s5n9HX8hEV1E6G5jHL1ySVduZbO&#10;rC2fFO42kWsuuxtXWI1vDN3OVdpuaA99ddCmX3LGiZO3vKXFSbn5222HM2aRu/0oc+hzcxvj1Jbk&#10;T2W6OG/dpCxQ+qlrflkdW2fGRizXThd/ypz8rVu55Oej3cyrzYvdMLz2Wt2WDp/Z+M6f5C/uaDr+&#10;2XVC/JUG5N+nwfFc2HpPm/z003lCmN9TBES+kEiSJ+Ayf3Tx11r3G0/xRl5r6soR22ysUQ1v+S7s&#10;uvHB5qw1Sm1pnRfy9IGz81NxhFwAnnEHwAF7gSUZPd+bV51Wlu5/tCgoM0/xVKG4ww6NTxlbn+OQ&#10;TRt+h9byxm8/qB12vUj0jFfWCuqga03GLuQA8qurtccB63NyCI3PmL52aP+N7eH4LKxcytHfc8e7&#10;D6Js89mxEBmOOVsGB9BteYhx9JfXC7RpGLX1Z/qtjdVr+RrDuX4RvK6vcr78oazv7TxBfRfQxF02&#10;BJOeeFF977ZXvmsNOqCNJiBr08oaHT3gkAz2mDVRFxypM/ravN46rbf1H7qgX9vSKZ/a6NirF5WT&#10;J936yi+ah456/SmMRiN6sdEtr7dCbL3Sr4+G4qk/+1szBkX41F07lW2yyHX7xeRuWYw06LVVN1cf&#10;49naru2e149fsh8ifKY/a3POix968D7kN0TZ5x8/5hXqxz+d95Pxzh/f+N7R4akMPPXd8xZ84Ysv&#10;g/fh4WJsulPrs6u3xYW4/6Swhj4+q0vHoMowZbCYdmXuhZmV9xDSD3cOzd9B8ZbHPdS3r60+7Oh4&#10;66wMJfD4Kn7m2uCKX4/y5+Hd509DPnWsTSaW0Knt60dmA3MRLnaInfB79jH6dT0RfcW9bRf2u4+H&#10;Xq9W3aZ7itZjY8BVhx8ch9P+8r0+1viUr8aPscndTtvvl7AmUM9fBuhMALbky+nyftoau1fAhw1A&#10;9ynOPpV4soD3wtJ1/s9ob50vpY2HZ9xFB+/dk5kYf+hro9OP9Wd9BvRpyxeF7v70Vd/oBE+bppL/&#10;qcsfcoJn7Rk9oSAFp3EpefZv/gzWP9oeKj4hxMwr8PDHvhv3639v9gKjU/5qbvjpu53/Zq6gnnGo&#10;853Q3/EMrd4AfHQZ3egw/Z4oezPpJZoDSgZOkvSc7/gZHDfZgnm4yQMq1sRj8+5R5sYLKY3ZCqyv&#10;IFNdMof49Dk3mCaDjxsa1ubW5927K++JCWLIE8bHRrY51n5j49o0dZ/xV93VZenMGG8+g7aYq523&#10;nfB1bo84tKPHXuRVH6+fE/f3eNPKcGjwURFF3sTEsZtz9NCl4srbkyHku/l9S8eht3mncMq3DM1T&#10;Z/DiC+Gxxa2Tr8q3Jz2fvM1/tdGiPvMdL/7K3Di1yCftE/jaMv69e8edM5E1uivf+tKlu3LzneGr&#10;7CY+q4aExRMv75K7jZ/4z/I97s0EZ3zavNd053eMODLd8WBkfWu7rT8yR5aHfJv3VIQNFuikrS67&#10;puD5u9HwXnX6J+EdsSXfdNffiR49X/7NP8RXTmnnmukarnJtjFRxqX4+/l9iL19w3GT/hFcf2R5d&#10;enzV9csDbNe/nZ9FZLH7qhPdVtbLZg99qfOhg8JxHGUmzJ3UnonRMpNW4dTS6CYOHNZvaOzE5J5M&#10;EOQW1PEKsjSWrgCrnoXMtt50egF/nEmdt47G2DPhtpDYetuY+HVSHBF2gMEPHx/6oWcDxgQZdMBK&#10;vQ3G8OD0Aqe6kaF0G5Qy6Ug5cIfDDEaz4Yw2MBCjZZIKpxdrBdBTH215zQ/fexOCk5+NN80bvq2j&#10;WfNfvAThDgqRgf12QFsbw3eMTo+Dt2Wa+jrOCf5wQjkbh9zpLTw3lrZknG4w0drPXHx6u1ioLvzF&#10;J+3ZThJCFuYW/+h/+t5rZrJQjSPXrjMilN1OWnpyhGs7nC7Gvgsrx54Xz8AUO4DXVN7X5wJisMYO&#10;wT3oit9AVP0d1GKP/CcPuj3lX1vCIev2kD1/ElcOlt6e8xu/XQO6iZu2ZbNt88lXfqjjdXBsxNuY&#10;0eZrq5/PBi0+Bly4u+CbiWBCm8lL7AxHf7PRSi882c3/yrd0uwAKDnltAqv73XfjywZ9vqLfLGwf&#10;WvnRodetP7mmjciD/26GlGc8d0PByoKWJ393YrR4W07fiFWQxz+P2ZMf2VK4r5iAR5a2YY7Xj9VZ&#10;+rFC6XlCGZ6J+N4BxU/gumDr+Ouv57WpKqA1r1QZWfYbHluTbW3tYi852qaxAZxff/Wbzqe/h+/G&#10;RnTwW5hNp4kF9ZfcUKMdnlAbhZ8/sBPuXpAJX3JPfJ42d7FNHU8gz8bQGLTyBh+U5vFB5yaQ5Z/2&#10;NMHXnqC+PWzLo7E0uNU3PMi/xxt/OwZF5y5Ok+4A/vQdx2QA6j8/zfyTr6279ZfGVtly508c+j2h&#10;NmDXhxzP8j86Xn233qaLv+eLt7opd0w+sHivKZyFPV4c+dNOIzda1Npy+H2S7rQZ/OUJZ3kv3dcU&#10;/tJy/CV41nHsow5faSxKqhfINxa8z6vcnr63F8Gqh02RS905aAwI46pw2mbo332AXBOt1b8IVNw3&#10;dxjCe9BovXP+etzK+dr+tXr+Ed7kz8Idj1c+ypeGdI8n//bFrae8cecRH+hGPXMdeGLsz9mA/+bn&#10;D1/9/W9/a5yzmP6Xf8nvymbcdJGXQdnQhrebAb9LPJm3Lpgj8QG0bpoje2sRrfyUg+HJ0icjeeSc&#10;OiOTY1D9crix48rLweJYyK8PakFdgX4DY6Onnbbkmd74z9z7mDg2qSYd4sN/8qL5FZPU2gVF5aku&#10;6lxClfDKnwa4x0hP8qzu8FMGOtacOY56ja3GnsynjD/m8y7W7zypFx/a5jFG8D8kntNx7DByYDPt&#10;Nk+toTt5YsnwxZsIxnKvUrXhsRdjjAnAzQny/AZwumnh1d7On3l7bvzc+UgrEgAcfPrAFQekZOSv&#10;2jsjSlHpELSWbV3iLw+0Wq+25B/Gt1u/YLaPDOu3bYTe0MdrxrPyaH5iU/rB+h6a+MyGHJlmUyuZ&#10;7UfkAXTZOvLg+ey8sXOqE89nrJ0LsI5jxcZDdMQ6Tx50TMzx2mfpkwUO2lsmD2zak/O18ikjQ/8O&#10;PhTlK0OrHH0cN+6qd+y+cyW2e+pa2sUb2WLd6tT843N0fIVnvaUnj0z7iRSRY+RUtkAPdcQucinz&#10;pAg7uXj4Lp+x2d0u9PEZm8zYuvTQmvzR2/HvZRnsxf3w3aw/8TGn6+Za2gXA2YuzeAL0bGQ2Fhx+&#10;W7blcHwAGay90K/s/Cm00PZ54uGtljz0zT39xqN+NTTRi27pm6WFzvJJH7cuad34fuf4qbfxefkM&#10;nWkf8qGlHd6dPnLIKQqtr776xStew+f7/HbuxjFzvqXXm6gTYzztW31SZk2vDrrL3zx8eaMNd+fm&#10;+knbKj7JTuYVS796kpE9EjfFT/bgH71IF3uSc2jHODEQWvMmAU9oz2/cr61/e1wIU0/cXF7kAvIX&#10;zA+G9/iaMZtMgKwAv+3Lu3nfNouObrD/NW98ep9jQA4X/bQP3O8yPjzYvZGlNowwjT/h0adKj35k&#10;0odXFjI8Yc/xA686bvlVB92sB5qP1sMIeMhS5g+Yh/js+gP9ken2DfiXfIknYPl+jh1dqO8FUFTR&#10;Lp85hjs0N31a6aZj/aIue/f3f2NXx4Dd6L88pSsn33RsHGubpF7rkCEfZdbrW7eF+/WwzZZrf3Ue&#10;S+pib/lWZWO+aawbS55YVlsNlt+vHDnNpcUi8rzdSkXXZ9dbatKXHIBvdo2fix677lx/1SZtl7gx&#10;Prt244i1I16ZO/gZoV/yhpLFLz+6x7xbZ+XYFL0bnseT+7b80Ik8vfH9t/TFiN836OliVA69kkTK&#10;cZN8+885Ky7vla9tLqbE1uJjX8t9rJ3qBWMO284NnKguOB6acroPYQ55hLji7bH/3PR24y+V/z9S&#10;NsbvOe/QFvLB7lm82lRZbXNkdD4wtlz8vi4+/Ye+fwQT6YYe69fW8I8M4iE7x9tyk+5bOnDbUC/E&#10;J/8l85+cbtu2GQ4uPWa/bORqnLzKJtbufEf26n1Qmmweuj1+MoBRHZ413h6nJzVepHIKYoP68owp&#10;E5/FHLTT79NvxobTR0sphf6ekOXMybE/sy3wxJhj8tbXszappcsn1JL2wn3QzP/hzefo+CA1e43h&#10;EQL4XvoiEqBD7dKiiYvyOr84P+O3ePM75uLbxFlPt6+var962rEnncWjSo538lvU9MTEELY+ekL1&#10;SF1jT7gcXcNTjIwdAJrbT9p3Mm+A/+uRl86dR0dHcUCb8Z3KFDxv7yud5JlnZEYyc48dS6N/99NT&#10;f8YXcpjPjdxrLzTaP0ax6ljC+Xru8T7xxw7R4PSv53nnpofAxgU32kXw2g7uQu1Ev8xvIlXLG/Nr&#10;3xvvmzNeqCcemlPVdmPdjKmPGwhC75I1x6/8NMZVvoJsurJJg7fw7J/yXutDrw3SRgukX7yJv1OC&#10;7IW//B64sOCk9dv+zr8NXbTkKXT8Rq+0+eRlr+Nhq6WF4VoTHluDlaMx4NgfXTj5fyND8dPer3Xl&#10;m4P8KRw9O1ZEB7/pHEXy1s5/Ug8WWY5P4+H8mTpe/3iWrQ7K+Td45j3tuzarfeGl76SHqdB6+zZR&#10;+fKGzpRB6MNODk4Ze/YUjcD0Xev0WM++f2xd/mcONeN3Ub/41T6RkuU71mtG8VeS+qDs81l51I/H&#10;5EN2voK7SDc19wZCxMhy40DJ/oOCKp+Usb71iqWkBLLQWqcpXr4EHKBMAO0rnMqYAGiOA68DYroO&#10;vbQqbOrDl+c1Vi4IcmULFkHRRNAdLu7QwROuxv7mcxYsH0aG5UcedN6fzRvH/cQ4Fnmj+AbLcRgB&#10;2YLOO/RbV/3gO8aP49OtAS70OfSYFLfhp/G94m7vEhKsn8AWAL0GitD+tnc2DhbndweWOyf8kBP+&#10;69A5az12WH20U2UNngCMLsfbzT3tt/bHgaatO+z6rXz1kKIBOgClDP4TngGSOqvTmxTNfKpn7Fqe&#10;Fhi5m5o+NsNcdAQWnMoNYH4v0EaVenSbVFtz6S/zWvk2Xd1L/FFny21MvZE1OMra1uVytyXVt97S&#10;27QypZwNLjh6I3OH4UMvxNCyCCq/Rz/Y+qPndN7lu7LC2XrpCUNLW7HzIWDiu/Jsvdd0ebEtm5s4&#10;dXHmPIU/5RVjvZBqAIiM3fA5ExBtbwNjNzC3Hp692yd+WH4IaTBQm8Sv4rfwPfmpf9PFZzaERwPn&#10;XvdhQ8vrtvcV1i5SM7OLKyYQsxK77doLxxlfVr42yRoiNPlc+UWo+m/yqj/5Avqd9tLtOsHMzLOm&#10;3Z4RfPXREQMaxIOcrNJr0Mcjf89FuoWjV/74sykujrI5mFdCxf7n/H3uFP8tNEZX/KcPFTl0+trO&#10;6P85s3ay2Mjq5EgQz59XzIgdI2NeJ5X+hZ+Nsvp8cLSrxTdgnpk0Tv9CY/InxYOCY7dTIYnfdNn+&#10;WQPkyfDP2exrfA59b1AwqPyqbmQ1PrIvXlK/XUb2vcBPh9nImwnVvI50JiaV98SJTL2jm7uyZ7HC&#10;z3bwreD5MiHVPu9djAoPsrtQLZbA539g6p64Ehx+vjcfVO+D4xjuM4/uBXptWU01tnry2Ho7jjhX&#10;rp4PkzfFL3/FP7SGyf29eMt/z6X7gT35Qws9H/yB463v/EnD+e8hwhQi6AFjCho+dJE++fzyyz/S&#10;J4w78yS+49Vfqg588KV05duyxfsjWVd3G7HGFPEshFE/n9GT7+Fd2VLy6WwO1DeVxWcdewV+Ye2a&#10;duGH1Tl56r8Bplkz5XDlhLPHmz7zHD9BnwEWPU/dn3WVm1vI23zzFsdrt2dbL53GK5UPyH/SkC3v&#10;Xe7c3Qte6JDl0+fZsO7F9dhYTPmU1zj/2CeB/1FTu9D71xjBfGd/g2g9Bl2y+e34v/39bziNFNrI&#10;J4hNjh3F0uatTsnXNy7Y82ODJAfG51f/K/cgrL32YiR7k2vz4a+9tu7/TbpjZ4bK0F4K5s7RIh8L&#10;o+X55Ad3N/NEdKB8cZeS+L5gvAfF6WaDDeQwZlDQdHga9/hOn8QzDhj3+X38x4YkGvlutWn7iRny&#10;9Zvt6x8+zG9cFb/yqXIp2j74IX1/58D6C5/pK/9D5/vv/3LozQUYOu5mB5pLt4Kcr+KEBlqe/nv6&#10;Q7y28UUZ29hARUO/MFcB68sZat608fJiprZF7TVMldHLxji6itAxVimb8ht3fakXPoO8bbexgyxk&#10;sn6YNdD4Kzyyy/v8tdh42x3NvSFrN2Bc2ALKdu6GBrnQAewJyAhPeS9QtT/fY2CR8kUvNwaQfV8B&#10;Wx35bP7YuJBk9du6xQgfOHh1/n30h1M7pZyfOSYjvD2ecX3o65NXfIPjD230yJB0413zVizp4ixP&#10;zB8AH2warUMx9LvLeORMOdkAm6zPS52DjRtrV3nTZrO2yVllJrfPlI+P0sFPtOijlxzkjmjt1zlw&#10;h7++0vlS6uM7d97PXPG9MSw48ivT4TPemvZO37ZzOva5ZVk5zNONc8rV1ze1CR3vWwMr9vUlLrU8&#10;cm2bDL3IHV/jEyPT3AC2ulX/CPZsQ7hrm03RWpx9g1jzjp+sv+BtnvntN9999Ze//KWyi2Fiwrab&#10;OcD37/5ydMtmaebV9GQXOHTVb+wj4MlfzRWVtb1Dv/NTdqI3vz1yVOfg1u45sV9wlcuPLfSfyn7a&#10;xRy18kf2EGyZr8oUui1LtvYXo9/Y7sK+D3b+C09fcY6HfYePH7N+dgE3fJYOX3DOn+jnNfDzmvC5&#10;mEcOuKNTe0SY8cn5qAv2fOOEc3bEu3aLLi6e9g1q8eet18r52vNeZE/50ivfdK19uxd7zHpKZmSL&#10;zGGV+kNp15nacWSem460xXM9MHaN7tqO7QN4ykes/EOfP+5GNqx///d/v+huHSn+dOgTOkn7J/MA&#10;ekAf56P0NBfa8eiDV5SmrdrPU634pzq6+6Gsm7B/zTgGx9Pronr9PPMvG+AXLzzz2TFDvnZ2Xpyc&#10;R8XKVOHytTcwU2h4Tix2DGZ8Gl2cy+9T8Adf3hOUrzzya9+kt1+dCz6JLlumOXrTubY4gEYvkCZv&#10;+1+LMlypx8f0NYC29m8bZJ9AWS/2xVDzBPOJt2uH1vJFr9Fz9ZV7VG9ZomrnaPWtrB0rV2RbUG8/&#10;1eeUyTPH++b04dFfDBn79maa4Jprbfuob91ibLersXN/8pReYpa0MgQHjY8f8xMaYkrLdqwSw6fN&#10;f/xx/INYy+fZPqvHP09vnd/yn3bU3+SLQWw2NiHPbeO3fCcOTvlyZ8vRgc7AG0Pe4jT7+kqLtN1l&#10;DM8ZI/W7jm2ho6/o9+y7dOG7CPkKl4zHvrdHvmL++TlZQH0iaft5xoSRcWXNftFeQE0b4l0fPnWX&#10;htMe58DfE+j4Z9D1x0FYenyBTZ1rr7lYF9tEZ3n4LcB1PvlsuPPFwRCPlu7iPQmkRhG3fseG+Oru&#10;93T+Wh74ltEbHdsH+FAEYZ+RHUmyRq606cK2HRlXTtcKCkFGn66aveuv0xfVm/5dw1Th+ktwzaOv&#10;fhOeI0Pwjtn3JrH6LfrGvzNH8EYrb8dauWqDI29CVMc18/BUqx7zNLv89N/4BZnsB5pH9LXPoTfj&#10;9szMjIt//eGHieH9pa9ZQ7mO3PGTLL2hjN+LB/rG6LgyTfrQK8ZqO5xUv36F2iNrTXXnSebxmd78&#10;Ft1n/Jd+/uqvf/3rXT2Ktg0iV/9ifzfj1aO0bcojZTwmBglYH3vq1xpVH373Pjd08b/gsoM9Tvrf&#10;MWPo3wz/74+0CTm8fXKB7Ky39pHPBvu58BwgECAj2PVavGHwQzdHLRtb8Msjf6rkWn3hY/S0z41n&#10;+eOX2E4u7d/996TadfcsJ9bFV8gf/EpC9rAjlnRlrhTnfDjO9/J0BldYJtPgjw4tO/40tX7//Wq/&#10;xSAHWH+cs/leXZ1t/Fz85h3/cPzN6d/mWPRW1/UCvlNl92bv1Nm8J81vf8iFteDPz48mLpyYoB/7&#10;M34/YWRLFX/8N3/sDFp28of37M9pp85Tp7lVvvB3rjk5r9/T1glabYMZv07lg+psyW6bFi/55BP/&#10;yCUvUbd5ZM9Ct/nPa5LFW5xjyzxBHZfNZtJMYMIqxLqpWga/ZePvpwZJE2fB1YQLIU+AuJjH2z5k&#10;IxF00haHJswIGwc4d/bqDKtADcTBU2cXUAaK3k2ZXDw8HWrh8ve//72Lvx8SaAQTtL33n7wmhXuB&#10;Z+nXOI9GFuANFnTCn0NyJvBdLpaAadjpCBaIGrSTTLpFb7Ap+hMAt+PvZIjDpCFCey4aCZ7f9rWJ&#10;7mJ0gZu8ZNhNHXxMwA0A9NnOEjLVU0PKX3tqzFRvcMRLXfb7Ppm9EzaydTMh9gNw6E/e7Tx4hmjL&#10;g9DydVidYl7BOLYgq1c/4mvh2SCXOs+FF51q8/CAPzJOsCL73sG5vlK5Iifb/4//kQVt5Iuk3ShR&#10;xv4G2P9D2Z1tSXIjaYJmLAzumZXFrKqrnkeeOWcesS+mL2rrzGSSDDIYMf/3C8RU3RlkVYu7GVQB&#10;gWwQCBZdjB3R80HfZ2Ha3aaIssgsOHLsHOPf14bk2OvDeoEqdaeNTxvlfDYRskHVRVpq95W78cnw&#10;W6j9MkBVv7SJIjzl8yd+un6hXgfyxyRwJgpowdc9+eieywNs1DQ+cIpjjenQ8h2jTWe4pRX5TUzY&#10;qO2S8uanDXqBLf2SXQyi6st70/r8b+561rfepm8XZ0SpHHSk6Piq39waH1S47cCfFkwQf8oTqMr0&#10;T/6Fple/IIsPudnJYOGYPu7c/8Fv1GVj59PYbHVb2tsK+r9JLF/XtgBN9W3q9Cm0Y8sWsnUmUoXw&#10;eZMnLDrByCCr7djCAGvyMjFhfmcL/uvXXkfPltPObkaB5448HuZcG2r3n37KZCW0ugGautue5Zuv&#10;2ir82w5pp1nA8U+6mgDmE1t4Wg5DMepJu0cGfs1W89H21wCGTy/OpF5p6Z/4hZfNIeCcXQH5XPDx&#10;arI9JyOcPcdgzyt/aG3/iPqlwR7wlJP357R9+cYeJpPa6LM3aeuk8m0gabsvM5HbV/e13+Rua7TJ&#10;5U7Ntd9Oxp1rY7AyHVGxL75JI/02Hte3tBBEOPlz7MOflwea5H8Ch6a81j8OKH66mMVXHKOjLX94&#10;+0P58v9weNJW+Nzpl++hTyawee0X8aOVDx916SJv+w+Z6OmjrvLBmfZEs3I7OHCXQ9mWS8t/EZMO&#10;7iwwhraxdTaKY63KpJ4yads/ctiYdQ53y+60l0bjdGzqHKjPl/S3rSfPIsPERh9RJm9B2Wz8TZ5Y&#10;w/5d4AapfhR88rjw9IdMgv793/89NszG7Y7/6QPwjRcvs3j7OeObuJ1K/Vg8jp7pTzwouPjoa7i+&#10;56t4yIv/Wj+t/029aZfJS99MP0Bj7DtxE976Od23XAoaC87xMVfz719owN90/WLUGN/BA6C37eV8&#10;7R0v7VO7yhqzM162/NR7G7vpo54C/vyX+Hls9+ZNnsRKPDb+fJfYjMdLN13kzwbobIJmbExsduFY&#10;/O4GVsaj0Y6vsdlsppsLsXP5xhbPwW+Y0PFRfo43b2L46MtnFlbnecJic5+ma3e0xt+G/+bDJuuw&#10;PAGhJLTn0LKAvWy78TP0gi6i70YgbHz2aZBuToXGBxuaXgWbv4W11MgxOpFh5Ciltn1M+sm7jLN8&#10;cWU8N6G3H7395MdPPvnm6/o7Gdnql3fBzfjntwFfnXn76rt+UTnjePKBfmesld8NwPDTn+Xxhc7B&#10;gwd/+wJeqrM/H9l+oF3MURfmgsbz+DJziN2cWPmk/a2vxAd8yGN+5xgz48zGl17wTr55MVnI2rGc&#10;UAH2UGc3YMThjWEr2z1tH0kd1bcdxCe0jQtsRw585NFrL54rYyN4G8O8tQOteVJwZIIHh55oGCfB&#10;yD826xwrbTdzkPTLzKON+ep0zH09cwAXHtWrnqFhnacv73xVfePa3bZ4sUHn05GFffXzPYdLxk0d&#10;N/aGPz707yI89TauT7+aV+0Zy168iM8cHcnw4YP54ayz4Na24UMn4yydclT6+HpEi7+nYuWg4wJ5&#10;AbzNXz9Rdi+HQ2brEHrAR56f8vG2X46/+06Mm76L9rTxjJPJrb1mk9TrEr/v79Wa57SdUpHNl7d0&#10;ebEFntqAPvW9lJOJbOMRkSd+CeBW/kNDnLXOJDOa9Xt2CSw/x2yMpg+82jD5jlHG3zxWHX0BTT5i&#10;XutmcE/gdo4SnazhyIOG/nXvx3xEW5EDL/Gf74xdR5uVq7qKQcaZ0ELHemxlhYeP+fE3X3/zOF6+&#10;LiZ1Hhr55eE1cWhiVtfa8SVvQHCBr/RyTmdrgXfZNK2vNj7POP6Yxx/7a5PaKzjGIPzQMd/Ztg37&#10;bgBa6+yFv7ZD8Gqf6L8Xaib22LBh1+ybkDu2NsedWHFiSOKjNlj8eQX9+ATcuWFy2zGvyM0aqu0T&#10;e23fNpaLM421t/b3euK2rViQtgJ0JIe24nXkq34GsAB87cluyo1TbKMP9+Jw6DxuxAu++uy0ddwI&#10;uz4nv20evPbv0LX+33L80L5vKupbP+anJ+xz4Ln6v8vvbbYv0q/xZ+IBGnTqhlzXeRMfyjshXx0/&#10;N0Q+n9F12loc8gemB6Yd0x4LabIbzAm58DfXWVwXf/0ECTmMSdqCfxgzQdg/gc8/z01W+fCZmT/l&#10;ptbY9bPY7u+ph04vGpyKM/sdEuxFZja0TiXuzi1h3G1rXj1lF/tdY1056gwHNtsxWLlzQF/zFrTF&#10;twX5P+WCJdgysosBYsOnn5sruGnwbduTz/HVP/zDH9tXxSJ+tjTtHbHfXQcy+MibvmMfaHxuYvPE&#10;RH7Id+/zP+2n3tKT7qY6v3yTdeu7zI/Ap5HrmGEaLDrU1jGBeTBAD3jLlnEfkGV4z5OD8tt+R+4i&#10;8a5UZltljvVVMZRdHVtsvEv+2HzGDT6xG8rGXQJMfJkYtu2DHp/rOiob5IODs/ZTxvetpeL/6VMb&#10;o656oWteH9ngNybEF2fuOnqjj54L1DO/G72TWb7d98jN43ODOH0nhikn59qkcTV86HWXv/qlv/Cp&#10;BeVjt9DSp6Lntt+Fs0eTWreFe+s9KUF7mrrZY86x6R2vvyubDOV3ECsAPTbWkXV0E0ONoTMn3Hpk&#10;B5vOcc4ThwrRr+vMyMY3xOXuUZ96/G/5sps2FIMdE3DnTy4a4UGWPX5u/40R+szI8UzBkai0GxeP&#10;7ZfO+PkxYMoG5zYGRQcy/Jh9kjtURhEruqRadBg5n/LQB6YttB1Z2UUfdV57R+6R/Zr/dS2VfLTG&#10;d2d94K0uOw+p36V8nuybMcRbORbE0vHN5BCQHRtftPPE+F3/vzGH2fbXZ4OrjljXN2Slnv0xMD/Z&#10;Nz7DLh6s+CUOKEeM+vHt1GeXHZvhudZRm9cOxq3TTrW5N7ZufBybKYcP2I3ufpteH96+Mg/WxSZs&#10;FQHQEHPFXj5jjF3ejUWlNl/KZ54x8wdtANfYIwXTtvr0xIRUKbRN1M+nf0n1GfO0oTZ46HT+GZkb&#10;vxFIHt7K7hcArWVdzFz/2XkcfJ8vv7T+TV85/uK4NIz/yUtUL1MsgGrA3iJ40weQxPjpJ808X+QB&#10;4rabNqvfKYO/9jhZj0S1jFjVx6u86YBSR/IcrJ3aFmd8RUu7LSwNcwb4bJ7GbptSQnu7qSDaRqn8&#10;ixEgZSuXtHOPZl/5fCjWKbr5f+dI7Jx88yrtBej4JusnY5x5S3lEMK9l3jGcT5FhL862YnDYDMzP&#10;VU38aIa8fMhWnY8vr8xs0hegpj66uy5iQ7KB+oR+EhrinxSIGw5DOeno9zZzy/a59FW+U/8JEtx4&#10;Vddz6vJX4+Q+kdy5RvSv3VO+/aC4GoecoffT7l85T39YPyUjoP+7yDKxbNqeZfifh8D6hjbti2Zg&#10;7dA5RsZk+z930OcBHYHY1TZIHFB3+6a7ZOiYvnzfoGSgMXxr58sEDCJD98mPnAMXBr/LawEFujpg&#10;BFSXIvBBHdijrT2ec8fDw5GLOdfFihc/twukfu7mj0OZ4H377bcRchYb6BkYDXho3Pmwj/KlPekE&#10;jTHe4jMmHUeOKRtZSi96qgs0oGDcoBGd7o1M59lA85qw1FHuqb5TF12fhME2ejukOhytzj8Tk10Q&#10;4TfBe+y/gcqCU0ebAf9axNfOcZxe0Apd+PIEhDB+0iaVhRPRKWk3JSOn3xQ2sDJGO310SG51WD22&#10;bdFEh2XmTqZxSDaDO/rSouybyre4lZZe0oWQOgPJ5vw6Lb/Uqa1jt+HRhs7xtB/bKCeHj2Nsyi8k&#10;lS/U1q0+urgrBM3fgy5S6Jg/9Rd/6W/7Nf/QelA8cjyvs/yWhuDyHNRRvvS1L3jUMeg0VI7fw5/O&#10;ffpA7TETDfXYpWkCz2cvbebXEFmoekWYBapAKfAkqL275NnNutrUwHBsVj8OLXRmQjA82FtQMoG3&#10;kHchBk4n+AefHMs/iOGfQQxOfMVg8yG/xYPGT3w5gKdA/i53iAE2qG1OXyJbUBTU+fQvfs0e+o10&#10;NxXGfieYv/48dDPByhMGzGEyDdgCXhejkdmGgVccb/uXXvCk5AbTOuQgW3xRfzT4OT55RTxfk2fB&#10;Phsvq9Pi7EDhvLIkgGPCV9huJvBi1H3qVOQlMWn4L23mAc5B26BHt+OjD3/ZJ84OSvGTnfrhexbB&#10;dxqLJ0XGZ3m3f5KFX6agfpSnrdy5OPhjx9HtJk9pTdnS2pQgjX+l8Oyr/I0X4zPsdoeH3LKjz9oE&#10;juPip0zc1ge27Y2D3fTRD/bv2GxpXPJpn+kjLUv7SWuL1Hc8m8ezGbhlYwNtPH1LqmxlXjyCm5SA&#10;Ldt088i/x1J1n4M87b0xwrkxbTcvthxtn8HtNK22kAenbZrjBfkdp+r/+A6ecvgL8Mi5dDTZ2Ij9&#10;R787Lrz6Z/r5UEVwbNA+yUmDU7zQ9Xq39++Nt/iGOFnji3HEaedDHH4aeu6qDA4Z3eEJ6zlU34Pz&#10;vMw5WrMA28gQ0mcMe9g6vHYC99weS3M3lvZ88Yb+2POet7wX/79Kx84Tp4xxT3SN2vxdLDVGmPP5&#10;TWBx0sWBN9Gn/SvmFs9shNvE0z+6KUG/1BObK+MZP8kez+UOwXs6gX0ubyflqVf/0K4BtIwzlfc2&#10;Jt/r4sHOa5t72f14fbYyhS4Ym5hPTdtZrOSfSwV8aVvHR69I0g2rnM8F2FOYc3hd7ITULHrU1W51&#10;tWxiZbwtvSCWz9RFz5ExZPPVA3ed+PvKMmWRP3K/y4U2F8t+yFtWPstNUNrEXNs41vlbf8edfCPP&#10;0t4ULcd4SddnjUsTU+Zigvjl08VOxlILRn1rZTSHZ0/nz2mRm/+wBZgx78TLnLsZ406LHA/50AvO&#10;8mEHsHwck5n/Wk/g4Rzg63VpxqLOE45+yrb+prPR2RJfqYvGzB/Isusn85NuENXfZ73E5m58kj82&#10;mDm646XFlstL3voeuX2MO+S2Dlvd4QP5a5/SiMHkbfn61dZrpXwtPyn5lxdZfFYnbbPjFxqtJ5bn&#10;b+L6zHNIg+9nuRjPD+jgoplY8Jf//Ze5aJbF6tJQbv5oc3PaZnxjY93KiyZ6HiHYJ3cbt+Pfa6fF&#10;lX7seHWFv7C46G8dJh2aYRZQz7mb/paG9CnM+MZ+YNdoUhch0Ren/Ha6Dx+1nvtc7EwMta6ljzkk&#10;u68sa1v8XAwUCxxX7vAhxeP81L3PgxafTOoos+lGHnXFcRdcxea5iJwnMSITXGt8faK8U+4cOLcm&#10;f3HkUc+83fpYPeU+1g9NzX1jP2VrZ8dA/uooxzmfsmnkd375H5nZhS69mOc4eAD9BetLvoS2cvZk&#10;c2/Ocd4bj4P8iA9wjg8r342q0gzdmZenH9leCk35N3ajW+iPzpcsdExmZalsufH9MX4kX2z7kHjc&#10;/nWbs4snNlzpC9oekWt9SR9iYzcatf0iDH8jExnQy9FDLjSm7tjfnOMOo494zPJ0G5uyA/ps77Nt&#10;tXVffDo8nN/bk1/Te8F62Tl9bRQ2fo6wkfWM4yknB/tXl1QeucaH0HIO/va3v7U9tZ94jZ72JZ8b&#10;LdreaU+0lIOlZX1/AQ8b+i1P2bY/Wqvv4qwfoNmyg/PAOy7YfuutEW+im/cHBzZmV+ajR9cP8YmN&#10;yZUh8rAVHpU/uHRaHvI+TUydp0jHZjZSR7/oFny4yXrYS1lvLoscyrS/vO5RJRVMtR+fchOY9pox&#10;bfDJ/8Lc4MDPZ39uzzc1l/H3W7A6KC9u/E1b/Zi3wvzHf/zHJ//2b/+WmwO/++R//I//qzGeHOIJ&#10;nV6+nJty2LYX1Z/phyYdwLYTW+04T1/HbhJY/5cX4sfOY8uY59EelTFzgtduoMqrp19/esaBIL2I&#10;z7FR/ct5PkPOum3eQILS2pVc3QOITCPL+JBjH/1z5oJkGii9HBpvr7W1+fflw9reRcuOF7E/eB+5&#10;Lltf9CYvZQevyPX/OfI9MSk0w5w17+NGZSyLq41XRmVrz0+zd7KwsWTK0J+5wJSzm6OLnjPjQJ/O&#10;Ou0pD0x/GBknZ75Hr/H7/gTapfId7XHMnvR6ynVsWCTtmr9hP34hf2266eq0hDd/cfX1ef2pujwt&#10;do2d7qAOOptO3eA2Pz4RXZRrl5cv52YJOL+l4sow/CDy78M/x87FdYd9PfBSSoWtq5/wbef+4oCP&#10;stJN3Za1DtmDGzpklL/zQ/EtjklcjpSLMBunJv5Mwe9/P7dxbVj5RpdfcqNxdTTG6+/sS7nKJpkx&#10;zHyB3uSHt/760ON4w9jlaRspGjlYY/pqLzhR6/Tn4Tf9vXnBQ7sMq37GqcyPfnkxMU3Z7JeeuUpi&#10;zOwbHhrpA97UsOMXK6EL9ClyLmDDz8QBQ3fbrHhkgOVLbyYO+js/ix0SD4GYCeaCmePx1em/46Pt&#10;MyH1vE1a8faFRm0QPv3NdMLmE4oRoLOoystfCDhjI9+JjASeMNvDJduyc2IeDXYstR5ovDjXcEbn&#10;gyw5xlq5v/vuby2MFW9I6EWW7EGo//ALfZhcN9g1iaxt46YHZ65ujXyPavTvR51H7q8O4OhNCyvL&#10;niunN+jvHG/Bpqlgf6C6BrftWr6sn7rxoQf97Zupe7eFJ5ABvJVVW7kBCLxLn+rFVbyemmZ0PPN9&#10;9X8JTsdRhCLHgoucZ2OkWXf7VfbkVld457gHjh/94LIp+XtBOeV9y8pNdvXu/cN5FYs8xmd8Klr0&#10;ks54eubILRhZziHKuJXMx766D3WKF08dQJ3LZ8Z4qyf5YXnr6fM9TnU7r6w/apf5rK32XJO2X6kQ&#10;2D51H/PLByM0FgdyAJ3M9XMBM0beBZ2gegk9SHdhTNhdIDHx7wbHV19GiAm8iE6QTBMdC66wy1C6&#10;ZVIT0TWcMlDBkv/iTe64zQYK0eVtPTjDR9CjFpBOS0zW5g+/xUeDI2y9+7njWVwNnVl4Dln1l4a6&#10;aHQQTCsInAYZ0IlAgtSdh6D1iq6xNVt2UyOD2d73gm9pR34pkLfp3iHtvBfc0zlNjF3s/eIsGNSb&#10;zda5CEpGFjDBQmt0GbmVwRcwHC//Lt6Tv7zx68AVHUvv4DouOD/yOt8gP4WjA12r2+G3eLVTOyR+&#10;0+Zb756qO7ZOm7Xd0E37x97krMw8KMdwwasdsXOsvPVjsw2mfgsjEe+h+0OfZKOzNsnp0L/lLa50&#10;27h5axOVDizu2vN+/shrK00F5Zv/oMFGR6/aMbIAvAcYz/nlc/C0O394Dh3ggt8Luyn8kElKFK7f&#10;F/fQJ8sGF35SPzp2xtsEy8VaGxRA0BEMXSDwWmnwIReX3THThUXOO1jF793BZWAlpzLxh6TuqOsA&#10;cmzi9VevQ4NNeuPHmcD0Tlgy+IR++14a1YJAM9jAsvlAV7GqvpYCfPbibi/q5cJQN5qCT1exKERq&#10;7/a59C92QBPc22bbCs2W0SEfbSUeZGspjZJ04wL/C52Z0KVO/rUk/2z9adbiDE/9NzZFy4QtKf5t&#10;FxspaX52uGR7Kt/wOUTLIV90y+c5oInQJEfZ0wbaqOWptHLdJ0mN3SX5a7oIanM6skPbuzEnuqTt&#10;Vp+xxEV/+ZFzj1fuK2XriWsMyU4tI37Otx6/vdPZfLZtfjfCVLlsUxzq5OM19Wgvvjp8zkUPm7jd&#10;8JIZwL8ypF6PEUg7o9dPNlxcVGc/G5Rw9CUy7kSO/8vb/o3X0r63hbppmgcenNXtfrwbINUwdeBU&#10;RkgHjHkzFsxNOXjDaZ8/dZa2PHKsjCsn/KVbXY/Ou/jask2xDsrY5eAuTXX2wkAkeuBMndn0NNkx&#10;cXL3XF+9HlML+90Qjs3EBvR68TLnXi+0k8bKUHnDPzjHZWqN1bPC0V37pU3Ays5XenHqPLm++UW6&#10;fa2t1x7kKf1D707zVi04Eyvk7RMMK9fzVFuA5bHHZHKx+zn+lkvhdGMw+qyPx4SnZ0z5z3my5dUr&#10;T6r5PdcfOm54qufzL+Y3GW2wG+Nt3r3/3h3fbz/53pNwSW3Wjly8b+2n0ckmQ17Slkp/DeqLzXi4&#10;s5S6GzO3P8BZXVbfX1P6/ZxtQzQdk33zeiOMmMthA3ce8NfHK0d9uUodhvp7woB43bKJBafwSXKV&#10;B/e0wk+5QO51hyKQzZY7lK78ESttKA7iLTYk9iZ1F6n+PX2Z7OJXnsY5c1Fxjdz3Dx6rI/3Y38UL&#10;/ise+bSvJhZ0Thta49sTh6eOzVR+7CLs3MyJZuuFzrTXxJHl91yGGftm/NkyuEAZt4lqD1nRFDfw&#10;B+rsxje9nZvPgrlARK+eVh7l2+aTyz+HlvMt31TexqrlaV7h47xxPTZafHmLJy9mKD88l+/ocPGk&#10;55tX+W3tc4HOOKGvwWNL9J7XX1n5i6fRlA+/iYkPHtF9Zd062ta8Dg9+sxeDlga81SFE65Pcr+2a&#10;uslqzPrLX/7yyd/++rc+7ShefPH6C1Uf8y9x14UvN+awIR9ZH+Vv+HacNN7EBqsjPXwWyPocxOeF&#10;xV2dH3YQYyPDvbzzttNGnpb8JTseI9PGq0O3MozOK5cUoIf/2kj/oJ+4yEYu/nb9F1zz2/oxOcK3&#10;dUPH3LMbiJ0bzhMe6G/fWR1ilNhNfI7dD2/9vz4ReoCOxkA4YNeS5sHaV748MRXd2hM9OpI3Nx5Y&#10;Z5rbrk5kUb4XXp2j5e0yy2ft8ZA5barOzgONa2RvzAsfYznebIPGbJCmf4Rv59Xh0eP4A6h8UVoK&#10;8FueJ6O29QTavdzNh0GtLuqaLzzwE0AvHScWwNGP+GSYtQ2WHlubX83PKMw8BV7n60EKev1nz/kX&#10;8fkUuyxU9mNf7WLs9OTPzoFqm8QUdpmYom21AblOPKvsO2YdH6hNPtZ3xmb47xOgdzvWf449tz23&#10;XJ27rcWJtlf0Mb+yYatcXFFH/AX0nfVZbBi59RFrcHXh6wdcVh3nC2Thh32qPnONlQ0NeyF7Puuu&#10;qw9u3xZX7vTQXX5SPrfl02+v/iOffvVhto6sC486wSEznHhCG31tdU8fdgweePj1iRX6BT9zw0V6&#10;SvujGGDOs4Cet/WlMBf+7KvMGy7IMrIjfNkugrXqPp3FVgJF5zNkvvnP8pgKNxpI+kNXtvqnrnTn&#10;Yk/qF214N37GLyp7KrOD2O7JIzb405/+1Llkx+U8LLfjAFnZ3g0h1Y+O+ZRO+DaNLfVfuNUtfD31&#10;BLbO2t05HOafMmlRR58UhGzL0gRH1byeO23Ar8nK3vTnuLO+vsbCtn/X4+O/w29iFT7OUZ35Qtoh&#10;/9bAu7Yo1erFvjNO0/HDh7kAMvM6WAuj5yN+JXv1gfF8U7mvxI0eYGQZG9YWyZ8LSscgp71dfCbD&#10;Ahlqi6OLuPZpnprmuxPbJl18esgfGvhd4y2cu7wj09b87bTtfpOJPX8PyBZHL8qOKR0jT73139Xz&#10;Of2lLX9lXNx7Gb86zlG8hz+e+BzLLXrTpccGYzvjryI3Axn/4gO56cbYe7fTEqkMu3dxSOPRi8iQ&#10;Uuk5z63bskO07ZlFLv9F08cY1uM4+9pn65bvwQvWo055n6Yo50N/2nzkWRqp1MO7XmyLdv2RPjmf&#10;vPEhr24Fjzo5IOfG5JW3ONGcX4gFxlOdTT1sOy6UDvozNqpzB/IPzP4bG9FVfvVPofZBb3GXv3Ny&#10;v/PARlL8FoqTSvyw9g5NRDY/mUVVXzkfeuwvUiAw/LPvRZ7o5zXU8nbvk0SDU/TSWZuiR+ehM/J7&#10;Qnj2fsx3+SAZZt9zKPz+t4uD9BEf85s2vVFzeUg9teoGh3hYr4F0iMxaMllPgHryhn+KbgirD5sD&#10;etOpx/gGFqd5KdtyZKBGW17Q+NUKp769aPtGNX1oiYPaeuGiU+HKRzl+NxEX/cF3M+5ybd7SdH6n&#10;sbgtP/Jt3tZ9kh6cpUe/hfbr9uOntlG+F3cd7wVgxx8D44iHp8jhCV/yLj/s659Hjsf1shAaX5ty&#10;Y5y9Ez69gMZF56nPwtmyjaNYrH50C0JJxfuWZFPZKxMaj/43glePu03t7y0srz2fds7Zua4g/yHD&#10;4S+JJhHnIkSy+rF6if/o3KG6pSK86Xt8aXDGbmMP67auO05lfd3YBXPsox8oPPYLje4f1z+n3f00&#10;JKg8qbiy6JN45sbgSzjEnCOyr3PyhJy72E1MvTLWK5W+//7vEWxeZTQLoNkQwohgJhtHsp63IZ7w&#10;uRrfJrry/QwNC8LZuNDpuzi4Lfw4JTkZayc6Dz0On9VqNoTOpD58dqAbw7rwNZM0fNHbBjBx9HER&#10;bSZ/afoj58iI5swtOqmLA8QKrfMw8g0f3+Gt9gVolq9geXSMctUPvtfk2jzwOhy62kbpIuHoeb/I&#10;h8603wRlXCzuyzv4w3+CZ3WJ4xggV+cG8YM3dU7AbXPW09qu6q69H8dH5tVMPtgU/vb/e104zu94&#10;zu845AM2+oGuszL3PPn3+qncToLGZRM0Uze+CXc/z3k5X1pod6BPf2jlnC8NHNae8FLpJE9TmatL&#10;Ec7Xcz6/hQOdPPSoHfCJEPCXBjn4BlkVL7729JSFTShgk2mCo4XW3MhhA4CP6OdemT1Pshw/itrt&#10;H6NSg8ddZ3zYYxcGZZKvTggI4tgGC74ZPOTAbX7ih/oWvXIc29xcO3g1xuDNRKi6JkNKhg5KqTs4&#10;hAidzH61CxyB9UOv3kx7okfnudCmL2egCD+bk8uz/fweyIOz/sNuL1I/yI0HtWOY00v9/JcneQTb&#10;Tk7FrvwpXBxPvNJ1F+Xy145k8sm3r3yPTXpy+2r9IPbp4alQ3NbZ85Mu/bvfjywROFD9Yk/yyl/I&#10;Wc/FB3KMDtPv4XXjKek+wXyvWxop82cBsZt+bZPIZVCejYAdN4bu8t509Xx6Pr7yNO/WP1JQ+c4r&#10;3dF4Ds9lpd8dr8cxBfkBG8kzJvI9Y5YNLpuL7975ndMbhB3c2izZ3ezjD/FVOqu/sDw37bibvgoP&#10;4AtfuWPQSfBjH2rGM/mXTrc2PO259OEtnc1DXx/3xBbYC9vyySE+NLbkfDcf1ZXXTfoj313G2j/5&#10;C87nsznR49STgm4Uhe6k11g7E6uLVlsl9Gx8WPy9zwUuix++VZnSRuQaWy/fsUltVFd2PmVpmfZn&#10;8s/4F16OKwtfrXgTt8xrDrSFz1giq7STqnc/J0fLjCEHTKRX3/vE8bH4Cd7S21TVPd5UHn7O75/N&#10;ly7c69yPJ47RFyZa+fZ1AC5Z+YcLNuKBmx48WcqX3rYfZMcsVZR1HMnTkNUvNHqTROrPa+dqtbSZ&#10;OaK4kPhrfDg2W573VA1tG6bBv3xl53Viyfo0+Qcue2x73Gnej6d89af30/aDe7eX8jvNjmuR/563&#10;9PXnqZt+Wn8bWg96YcX/6WDMlH8z/ZKZ9PjPfUHA6A/dU7F7n6EZKqWDXse0tJP22LtV5eM7tEj2&#10;VK6HfCe/MqaO/OlX0w7k9sQv3ZVpf6k4qd3w/P77PMGV9sNLvHzcMJD2fJvXni2vjj+VhDukdmSm&#10;27jG8fEtP21QvCB08zh89SWxTL2NWSsbPmLnbhi548x8gcwWri5wFyfHKxPD1/ccHEAPTL52n1h1&#10;iqvzHrPbts/S3vprU09iarH+R0Z4i7s/FYOeMZQ/3QHtu6zKVl/0tZVYuDyX9sr0y3mjinzjmTrA&#10;ekueugtbl5yLtzKPLuw28yHxobJF3q+//rq/E9YLifGHuyyO+YoNpw82j3I3tHpDj028wnD8i9nR&#10;37LqJtYnJqGjPXb+1tiTPPniD9nVUweIs6vPyrPpPZ8sdAml0iqd1N2xj99Zf3XeHV8yl3zpFesV&#10;fdqxen9tDRYZwt9vptHZjZNuolZnngAaH6+A54vOKxfZ96YmeTMbmHl8ZY5+dLz6+fjpvt4ZSWV9&#10;Q1SOtbex3kW0Pq19bnTzFLd+rZ5PBKgMtSl/O3zaj057s5NP5Uq6bST14ScATmUQ+3fsLE7iSmxZ&#10;3OCR8afIWpqxPUCbPQD7ri06joTuws6PpOyygDYaLn55mrXrjtTbG9Afa+9UaDunvaTjn0Oldk7e&#10;yBJhooNNGk8+8GE6zeeKCbM/suPW+OHKRBHj2M8/e2Lc2mTXZOY0o9M33/yhcx1Piy9cPNh61lFk&#10;ipUqG7yxpf0NtCZf3ug28sj3xOPUHRu3fWL7Bee7nhk68C5774Ve+F3rJIUnrq5PLK1Nlc8F36Fz&#10;0Z0GvsvoiXnl6/9Loxcmsre/T6hvvqZIy9VP0RnaQ3f1l5eCyHvpGQtduMoPtM3RaxtP5qN+/OfJ&#10;BWK+Hmi5NOW1j7iW+kui7JUf3yZXZdM++QMPGkHuhmfy+GxxTxwTM7dzLb66D1D3fOTt+FFdku/t&#10;Np4Cbvd54I7vLj12b7/NzYTNY5qI+OF2k/3yW9nL6yirf2lrOuAr5tFyAMAAAEAASURBVPzzP//z&#10;J3/+pz9XV/GRjfBYgLf8O4fq/P5pORnwY0O46qtHXqz1kfHdi9bSl6ZKQf2FnQ85//Q1fm/6FrLa&#10;zXxBQSuKd6kZntpjZdWXuy6GV9CWQ391Glx5I9f1ZrKp4fuuj/0Sc8Prp0NWH3qHCmULc+5wsia/&#10;tIJ4X/8PzpRf9VPPGGU9VB1HDsdweiE1FaeMvfGLjROzpKo8nQvJY0Nr5pETnfXBoXfaS2OG9xMI&#10;fcB3nkP9jKyhN/I8x7jOjc+zDRTcg3/JS4+Zg5ZmyvnAb9FcWz33Vfkddw5bcXDtc7aoLoGeHc0N&#10;ipeOsVr8Nv0l/as3agQffb7GIuy8ciBFlupz/Ezjjw6xp/YJrYI28ie92XTbA47yEMwDGrFG6OQf&#10;idZRWpxkLH/49NyyIjhTCSTtOIvG5DRvii46VxHZghIZGjMi56tXGfeyl7PncMk1r2Ue/2md+eoa&#10;J01apAxBHTvVmZ+8yU1aLeLjE8/u/Xf1Gt1H/yfziMh2laHEbW/95Wi5OMrNoTt+3uYjXf+m34DZ&#10;O+Uv4tfo1YJ81f6nHzQvGaUdXdk4Z9n2dH1i5GqeSjeY9r5l5HDyZuxzvG/hmvr8aeYVT2t97Cxy&#10;kI8s4auf5zDCzDzbsfGx+vNT41sy3/vJo6NLDp4RFmgRGSBTceD1n9ZzXIytv+mpK9FjxFc+iB/g&#10;W4Wcazvzo4XaJfGi6a3+lpOLZL4rQ04e9B5IczD6TbtsUXXJibI93rKHfDf5lYkloDODUaHn+zVj&#10;FpPNHkOfwg39J/06ZUu/6bGF451Vjs60EwLSRodvx1PtFtx50GJw2IJ9G5dKfyTSn5aGvaXeGJq6&#10;HzIuW+mhg1df453YtOO1Os9tErTgKxlgAzwLt4LmJXt9cWJizvM3nrhVbsQmKz47/Xf0nzpt25Rj&#10;UXsdnpXv1h/hTaxV787pqkuH57B6KvNTUOb2K8fIbl6WcfNWsW2iD/mc/Be/xB4by0PsRWQj84S/&#10;p7oaKwGe48VD5HU3AFUOgsVM0wQtgWs3AOR1Uea1UQJXzj/LHXxfffnVPEGXQRMOxaTgY+dbNqzn&#10;+zGApW6PI94Y9kyKQ68D4XGsNXp/O4sqp0PPQITmGGF5GABNBBnqopujE5D9ptgCw27jyCOvi957&#10;vCmcXnhN+jKNYDEC16LYQlb5DFiRL8f5Ko3mc6BOmmZBrjGqd/SQlk503QXxT79kA6SNfmiFEj36&#10;H7z+jms2ObbjWaDPnRhxjtTTbulln7xIey59aS/EkTPHC+rij7dNDscuAJB7HW/UGRsH/Vegzh3a&#10;PsnrxsEpK71DcyYIl9/c69JTgADq/JJB+w7L6546xqZe1GPn7BX/jO21Vf0hestfHy+P1PIPHjRr&#10;kzkfOwwNdut5JmpSoC33uBn5GnnGJktzyza95/cYOTocGz3oOk9ZNGlZcaODtt+JSuvAyx9QBk++&#10;vmDiTX8Dn74MbzdRXBDdjfWpmw2u4JQ+Ou5INEDGjjZMfooNbOrapBNH+J0nw/zGFTx82Rf+q1dn&#10;IGu/o5vJz/p75ApvdyP9lBseRsnpT+ufTxdW6Tsh4NVM/Gdk5e89bN/8cPqYV6fZxNsbJeC/fDEb&#10;1PjrH7VjqvptsI0jazMUo0ZsTvejg3iXv/Zxs830lzYY5AP0C0r9Xn3tY7BoIA/f9331cWzWV1FM&#10;e41PjfrrR7VRCLUdT5zFYninnniygFHgJJtbcz7xi1Spzjf8J/4Tn1Buku03+goUSl7WBlEmdsi/&#10;NlnbReoR/HBtffipd/9svnbYzbXNU3VxL1uMfhefI7spUfpe/TE8tj8e9qXzPrGd3RaWxqab/3up&#10;ce79D15BPr91/Dq+A+Z33+Y1jyszEyzwD6Cd/PUpvjPW4K8O2JQ9xDo2UW7ivLotfamJ3cqgvnFs&#10;0m37STcPDW3DPmuj0gkPwD5zF/1MBbef6fdzc9Sl1MpKvo0Jm3elq9P27Vji8NoU36UhJRd+07/G&#10;X+7ttvibIqdeP+1k46/xiHbFvTisnFyXbMHzF51fxZHFqzDvBu6H2KmadmFoiE5++nY36NvH0KkE&#10;pZGz/q1M0gX64A2W904znF/tMGMIvMV3fAeTw/uCfektztaT7rEyx89xt23v9C46rdV6bDS2iB55&#10;FRk/eJk3RZgLaCOx1G8P/pAnfbXb119/lU283CCYi4Fzgw0/Hb8a+kMPzcuGxqUTsFeIj6Qjy2xW&#10;5oe/nuikL+y8ZG8sEg/l74T3NMNHKE8W3Wq71pk8dTy9Csh7p+F8Fu3jV3ebT+3/s28X1cHS0WZ4&#10;zIX5GTeizJnTnfPDYuyZ/h0Bq4P0yKutjTfa6ufcPGie6EbCL37+LG3F9hmTc7HqM68Wzh/Ae+kM&#10;C/nXJudVNvxeYhZwEbPjUeqbOwJvAvGKx//5P/9nXw38dX6L+B//8R/nZtJz0e51NlldZNKTFuqz&#10;oTPx72n8Xryx0dhpF8C1Xzeu5ukXcbRPX8Y/1aMjn1yQ91zfpQunctzSrSfVfwcy/4++4rZx3TzI&#10;Rb29EE4mF0CVw3M+86ur369sh+CDb/WpH3qCNK8R/jGvEE59tKTkk78XYIp/iDhufO6c41rgLg/l&#10;+7nP75Ym/ToWpW3ogtbiO4a3PN4aFzMvtF4opMyY+U+f/dPIEL35+NDeMYEO1j9zjlZf2Yf2w7Yr&#10;7fYN7XXZfuVBA20xjdz72XmRMnMbvsBX1JPXedjyQjjAR3bdNTS9Gvm6QRkO/ce3Tru/1YJTX5ld&#10;jrnRgkzx48RMvL86fqCu/NIy5pMrMpkn780JbP+OTwVPG6NrrILDh81Z5WsbsG2ht65d1IHb1+RG&#10;z97kmf5f30y+GzH25ms06FA6kWlpSL32GT/14LBl10x8OuVwWj+y+jMvXNtJtau2eKy70k6bv0+v&#10;zXozPhG5lNFN/7dWwatzqI7B7C+2z95A7R3+1fXIQZbdOHc8G5Ba9vSJ8DDnvsuN32y4e5p67LY2&#10;KL3netI1Hyz5G5/lT+gs6O9v3oyPbN+Y+dRsSqP/Kjetsi/oOFaanox/kyckI2dsbH2F7vUmA77i&#10;SeDpP8uvLZj6wJwQz9onbVIZS3vaas6nr/iJHrqw9cZw9Xzwn1dQ03P6NznUX/u4oCeGzAUdF85m&#10;HokWuenCTujVx2OXMCTuo61JvTKSf/ifNosMpR+eOybibRO9Ty+FTzGTx38esocHuhN7htfIjNfY&#10;BC6/BBXJF0DLJ4fbJ1dftgLS+cxxkVtyvk45mcIw9A7tU7f6Jh+vjQFqGq83fpAP37R++1B551z+&#10;HhtnL1noPHxG+rElutpy1wpi5T6Z7Xdmn8PqKn9+YmjmXZXjoffEi/tGM3x17+kXX+YnoH7Mm7jO&#10;q6TJSv7X3mqRtfnf8opOayugLZTNGv2MJ8kfXR3AuoCuP0X/HQPUZddN54Ls2OqJjY4OJRiafBXc&#10;ZR9fyliW/vf6VWJtaLuJXCwrj7Tnexfpoq72ktc2Pfqhxeb6wNrTjap043LNM68748HWnSd1R57q&#10;TbDUeZ1+gx5A08V7c237G78H97nqg96twsYmWW26yLRPC5OJje71xo4XgZkfzFxzb1KZsZidrr6F&#10;dumE5NDQmPGF6B/OF8E9ihzAuvk5/20n5caC34MPudgELp6O59zBrIWuMQ/u0l++237bp9w4uPTu&#10;OBGGMyHR8tI/Trt4mw5OUdO8M66PjabuxlP+Ul6hI4TwoXxPxXyLZXSAs3Ly/wXzj4XKn+pelVya&#10;qSc+sweobGOcq0+kbcJhEPKNhjOu0Z+SmWYqjUf9B/Z/76D1jg9ULhzpxJbj8td5SEbT8B7a9Md8&#10;xq6xw9qHPbwJqXb1gEjwqklow+ffnY9NbvDgHtpNMxaf/jkPbFx8VzOxW5kYtNA5ZPoq30QPbFoZ&#10;Kgcdyc6WK3foy0ud7UN0OwQuGujl0+pP+tOgzvfwFeevax3y2CHyhicfI1f7QIiJedOdMg+Kfabe&#10;5Ut36nvc+HZO0Hr43tE798WFziBU3/CsR57Mxq/wftiFPWKUtj2ZzGOibdd5qXO/OX1l+L3Um1Re&#10;Zf3RB4ZOv6Cn+fSrzFWex35yaAMpvr9qt7bVxZGsYHCnndWpLckbOgV07+eTm/LLPrLuOGsHY2yq&#10;tuwuD3zzk2vN5IbEaa+ls+y3T5SHr8CRbE5+4xvf34N7u+1aXF7tQudjw+fzhLbvITwyjn1kDc2n&#10;XMkBj50bZ1OMh/y+8vmmzdhoeD/sf+iiujZ0DO78yAt+y94t/D/4Wl5P5bgIxNMO/4+3xq4Z1EBj&#10;x9SlsPKWTmh1zB6DFmVeAf/Ur7a/Q3h9n2x2kridI45FeHfoWeTvb3t98803vetyLxZbWALCCYIC&#10;Qk6at50AnTWEAsdj9CNwsa/8xZkJ1DWA1QAhPROTUynJ0pI+h+XLUOh1gbeBOfgCliZXV3qf8OPz&#10;mMAdvKU/PBMkcyEHjw328i062ymTfwdlJrkGpQ5AJoehO7SmA6BVesnXoSzQyG1yJd+AA9QBlTFt&#10;sK9UpY+S5p+BZekbomax2lFD9ZlUHrOhD6QdWG+d6rB7IuvitlK+VqaVX/4u2si1kzW6109ORfhb&#10;92SlLUaW3TCpDqezLM6mxQ36yl9Z87U0W37O8eXzQW7bk2lpo6cjLW/ncGtT4oTGbExakCX8xG67&#10;4FWPzR88jy3VBWg+5CuXq71bfvC3fivlq7JhFOArmKKztPZ4z9mWbPjx5bUzOvW5m4xs4HUQbNz2&#10;OZNueoD7Qln56jCvpxtd5YsBApXFduMC3skvz9Bau8grkP/YuRv1ye8rGfO6UYt99dB5aYBOf9mF&#10;60PH6jAyfvYqF+hMgv3R8UwIG+TCzF3S9cGU2Yyy6YU2mSy2PfHcC0HBXV/dc/T0wT4JEZktuJxr&#10;B+Psh7ySehbv01fV72LUwifiWVw33tQe489jgHzXBiEiDV7lzenY6oE1cSX88N0Yc7XjhVc6pw+s&#10;nVgZLqhtzvGj/IZvwwq8PxdZ2JPEswBhx+PbkTVL7BSEbv6n3uX3+Czgs5/NU37/zCQUndA8wAZt&#10;0+CurFsm3Tzp+vdzPvDwETv/K2An/yt7aVX7T3LhJK80z9Mx+2o7k3vl08/O+JFzwGb+d7Jzlwnt&#10;9e3i5hx87Amlx2bpWVSwx9KlD1uhvfIuvc2Tbh6/Gnte/XDLJ5278m3kMYI8N4fYlLG51Fe1RVY0&#10;8PVapUnnKVtPD5FDvZVH6nUlQExQNrzWv6fsnqffTF+Hy9/HH5Y2/3ec/ydw5+u4/aRtNGhrK2eD&#10;u/mjRy8chqiUz838YOw3mNOuO2GtzOFDEPLsJvjKwU4j5/jGb/knuebJ5dmgWF4fSzf+acvls3iV&#10;55ysrZzO4o2Y0/+XxpZd+c3x1To98BU719TV06aTi/Re5TuvqJz6H3pBzybW+qWqxc3GgwvC4qsN&#10;JbExpMpDTIHvqct3P78dZip+BCZWjx7tB8Ghs7FN+vN7G+g5z7E21Pe01bmc3/b8CNlHFpsVhDNh&#10;TduefvAoaCwYvN1QG1k8QfVp9YV7bwvn5HBhAQv1jKDLrz4SC8fTsXsA3I5D6uaPndAl1s6foiTi&#10;jzoKa5Ne2CDHxFNpZcoB/mDwJn5AbPkUPWRbvFY4dTZv5Me7xHvDlxsD3j9+C4+ueeVtLjj/9a9/&#10;nViRcddGEz/Bjyg7DzV+sqW+37HqIctw15/BE7uFwFFn6PFU/vWw11xs0JfVa1u1zhBfWujuby7W&#10;DjkfWU6d0NsbfzaOLJ666PisXsp84Go3sX3qOR+bp7iAz/O6w3vyQ6kmRkcM8bn4zQYeteUtz5Vp&#10;OMz33pCx8wC46qBXfunX+iM5l8/qgTccIO+ewp/P6Iym8U18AN4843XH+KLBjrNZ7A0aZ66R/FQp&#10;IN+2TuwOqcqoYJ+C3jGRPuYMaFa+PD25cJf7RZ5sBJU7xNGGDx66x+c6/2fIAJt3zZrj+mcmONqW&#10;QKtH9cz6jjxokxU9wB5j28gXvdHen0hRRu5fcjHBsSeXv/n0m1zYzw3GOV8aIVpaZHXHPT1XLwXb&#10;b6TqfB478zM3AhSO/feCsSd8zdffs3+MjZ4YR04xwY0hvZCQ/mkOYL0/eg1vdHr3fnDVIXvXIWG2&#10;czT5/tD2B0bOeRUwOeeC7thJfesmOrppovihwZh4y68MeXLSbxOrv/sUa4vyDH5/oxk/MiRmKieH&#10;9kGvtJO3bSMdHcZvn2yQb5m+d6DtzC+OzarpkTNU49N+A3T4r2wzB5n+LjbKX6hsuWkcTtcqW5AU&#10;3tSd9b4LvfqMj74FXERd+zxkovvRFc7KId2nK43JkbJ4Yq31mpR/q9u2i90A+vfP2gzOAtrmwq3H&#10;r0MLHr9Wd/TEA8+xz9bHj071+dBZ/lJ0wfbFyq/9D2PFxoz1wSs+x3ZB2qf89D83AuiD45NDd2XZ&#10;/jP8RobD4mE/5/X/Y7etW4VSVn2TojE+dcbV5NEFXvnoF2wn75SRD07rRVtp58DRVX80j5HXfh36&#10;vZF/KpdW6XpFb3DmwtBaiDyXHNq4a7TK2GEyX9LEgsjgRtZL/mlT+OjmP3hL75p7krv6RR4/MfAc&#10;0Bu7pn70Abt/RR5t/yHx6O3baZP21UPEWNS2Dw2AT+U786RwfuSz59gQ7mmDUw/S2BT/q87IPm02&#10;x1MGH6zsTc+YUV9i5xjjKXZ4xNbeNIYWPktz9R/eo4s8T/L6jd8Rk8zGu1v93tiwbYnm1CXb8JjU&#10;WLL8lN2hohxJB29KV6aVUe6aa+o0p3sb79pvyTV1P/ZdG4XAFbN2DyHzi7NXoj4es16Y8XL4D8UX&#10;1WN0Wl7wV1b2ZQL9Z2npz35uoPekxJ6/By6uxtG1zIMGfDIjnNlbePH18f00zpBTR8cqVnQ88zfn&#10;5GdX5eJobZjgsxert53gbsyber6n/hyRY/akd99Zf7F29je4Yzv9BmQmWXkZw9/0/RzFh5Te2/Yu&#10;ByHbXsGSX5nP3rXjydM+EwuP6li2jB7werG6lek2bz1h34lncI/9WnNwDpGTM8m2byqMg2wpvXzQ&#10;7Me8N7bO8e7PiQ9bzxvAHhBXMbeZmMpvRhflaNLhJT8i4uHzkCNZtY+y0hhfNsaJT8YV3uKhCFB7&#10;h4a9U09dfujDIxMjxW71Xn86N1BtPN64Vp5VO+NzXqE+r3bl3xPryLm6lxne5X9sW/WPnY4ekaj1&#10;4Y9O/Gf1J9fIXXpwY086zM0ASfNnb0fd3vwexPkpxY1FU/P5d0RNnfSf1CtsehDtud5h98Y2D7+R&#10;dHMyJqaB9G0uXT/IsTFrbjg4fJK19lLzynUGN/LLtSctdidDTOq8I+1JZmN7bZUyx2LAnjcdUhj1&#10;qH6Zw/rhyVuU/f1b2qrbD/5HsFI47YvOAjmLu7KkoOXB6RtP68ahR77IDB8gsfr/MkGg+Xz/DssL&#10;vrrONw/fx5s2I+jSbiwML+ChrD75m+Otl4OhEx8yLC88yjcj6ev4t9c/r022iL3j8f1Eq2Y/r6+8&#10;bXgqjfxLAeuhG8me+MzYfvB2/nHVusWkZEYTVFq8+qv/gBtT8vUGjUfh0EJj4u9VkCjU2HwndZVe&#10;RzMv0q7Dc9qPL45h7bnt/E0teOTAj/ntj4HJY8+MATpLcIB53l4Edl5ZxcBT/tokvAGzDjYGFYBm&#10;wy7oOZ5OM3fr95UtWXBisBvah1YDLCY61yxUZlK7ym1aQx6FHZf/UcwgCs8iwqDrjnpB1jlcPDsY&#10;BkeHwEe+j0GIXI6Xl42nhW7CHMOiIch2gq8OufPZoFB60X3psMPefSKvAS9BtU8bHZnVsaDdi+K9&#10;iHUaaOmwLbxO4DOJePPZNOCLox88n+Gf+JU7/Mj9+vVMAOhC2qWzjqIdu1hNXRoLGJy/9I7OpZk8&#10;dYG68nSAbQP5w5uDZQMkA9nIpKTmfZzjMXmxXuj0OF+rQyfHWcQvtH3OycpNmztsXXmOySpdfOfo&#10;NM2x9gcrs+OXmZDDYRN+syAPXgi2ns73kHvlb3lqFC2Dxk68jq2WFhodMJIvKKycj/IcVBfWDa7P&#10;gmNyVJaDdy/rMbOcKg38fb/j6Lm4TYOj/cDdBniot1BeN56bT79OcEbh2mblg8O+M0kdO7YNjy5o&#10;2uDqBnDoOP85T4qtLQy8aYW0xbSxV/ztq23gGJBtOmknNPSJbWe8/Ubam2xwAbT304zzVVlxCS2/&#10;dwiHz/YVChnQXeTtgJa2nosGBvDp+0EefJN7vhwZgP42d2ILnvGR1Tc2cjGDXgCv2vlMHB6x5Dwl&#10;qtq2jVjTv/Js9V99wb3r37rP4kd5Hryxx5Ahx4J8sPyqp7MjbwuDv3Waql/Z+HLqZ0Fj4N8bMLJn&#10;1clYaRfPnCw41TX2SN+6A5o+e3OBMm3eJzIyZ98Jo4FM++xC6IlMqbNPichfvdBhWfLKZ7N++Dsz&#10;RHy4/hqDcgzWHktH2g0Wxfksb7g9Dq3v//59L/4un82vj938QB1gggtnP5nBVG8LRnL74Lvle6yu&#10;fqBcSp6PgXp3H9mFIVxl99Tx8sPHZ2H5z/nUczzjophro95rrq/fXVO+/LWbhcJzmrVy2Cifsrno&#10;Q+bn+qMH5IP1ATEbH/WVrayXLqfO0femVm1T/DpCaIYWuvzg+h2hsUPlO3apz0eGtFxjwZs33n4R&#10;GSKauKR85Dh2ziJl5Wp7pN0THCoz3QG14AC8xh6TJ1+9zSvS7Wvz90kNRUtr03ve2lC99Q94K/cd&#10;d2kvrn4R4mMxes1RZTOf0R7vk2+zXH/oHClPdH7++ZtP/vjHP3aMwB8v8zOTVuOC10TjMR+2wWYm&#10;u1ILvXl9Juk+DuKwimis3lLnCzkNJNYce9qYsZk6dRbr4+l9gboxKQyxLL9hc/FaKiMDn6WPph+c&#10;lQWNgfhwiOxCdhcQY5OU5c+OxNSbGuSI9D3BZ8tC5ZCcsdbJlN/bbPTmuCEbv5/fwEQTHf3BBrqb&#10;mtb/1F55hsHQ3ePlc8epj4XgxsHGWQvR5NngNK573e2//Mu/xH9eN5bsJnDn8JEPDZ/t1+vDdOrc&#10;io9sm8aGg3dJRZ+Ze2xbz9Nxnt5emovdeUvE65woFf05Rh8/QL9N9WE01r4tODhrh8W/43llKZrG&#10;FR830TgH8MT2xvfm3NqPTEeOFmmro7t01z9cQP3mZXPFsTla5YxO3pKzunsDhvw9R3d5rA7yOjbp&#10;L+tf8iKrdd/WXR3u9dQVW4E41XVi5mHofPjwY+OAJxitQ5Rpd/7yPmsZP4UxY81Zo2iR6Fk9ovtD&#10;zvgSnriQBYwMPezx1Jl4Ss4rxlzrB3XYSipOPcanafondMojX/ihPfzUOT7Y+nPuFbTmnsCT0OVj&#10;Tn3aSMzUrJ175qL0biSvzKlQPlPv+FupzZcbFMDy3nr6sJ6963ExWazkwXDBrs8c4++CPECDUGRc&#10;v5LyXfr0Bs+UPXiF9ssjx/oB24hr+un+rInNILx3bdu1Reh0vp10xyKxCB11S8c8Mjt++E1+/P34&#10;9M6pQ3hkTz0wY3IHWEzzObzxn5Pol/XhuQGtdVKGHxlfns1vNth1Yfmf8an2FkODK/9xfnzQ+sI6&#10;4eefZ7ztTSBkw//wwcsNcr+8z83b+TMuymNr7bF61M6puxtlU99F2nmTQpULMjw6+QyQbexRWuE7&#10;KRz+q7wiDXq+yyuZ8gH5xGtQy6GR/9zy3/rag7zqkX2h+Yk/fUIhZfq1uS/ZfVqevO/zlpCpq32n&#10;Pjo+bO8GBfiFU3d6kw3cyJELhfaito5Yws/trbg5gB9QBo/1nRwOuSjCBuquXFJxh9xilvi07Pfg&#10;SFOaQ2lsiZf6tWHsgt8Lhl6GQV5dNm1MDE7X2CHctQ4fy9/Ky/9+yc3PW8ecBI8ndKNHYZqqh5Gm&#10;T/JPwXxXttTdvj8/MTBlHQNzuPNTudUB/vnIU+7iuQcVrMHJVdkiEvzn9mxdGj2jwzfNA+Er88RV&#10;/VX7HHW+/OLL+vPwOH4hfsYeI8v4Et8yXrPbymJOtfsTE4cmZi+/GLBtXUJYnoaOKIWOE6FLlrvs&#10;jhujks6ru0c3lUbO+FDH2elf8tlFmRSQwce88JU7EwTHA8N/2p8vrlyKxRQfAO+I/KAnX9wlI5pz&#10;AdJ+qf6ldOrs/Bf90U35QSiOBphGwANN8Wdh5J++snl3Oou6sYEOjQWonriJ7rQL/xmb3H0PXW2g&#10;zJe/5qXdKIOf38GNcM0f249d7E/YK/6vgH8kwvcNc71oGx58KIJVth6HyN02+PljA9CyuKOxG3S+&#10;dHSs3JF9X5tchHypQ2rx5wFVlNWvvNE/vBIj6NfxKG0GzK1G59Q4dOJRRC8oaz8POaTXtpf9g501&#10;+sw5ht7quzLsGy4jcOiOj0y/GCaNr8Nuvot3+iA73mBkuOsGb2LmorFLLy5LU32x6QLIpU7jdtIH&#10;BNlc4AmcOk/ychJNNMC0b9KVgY9rUzLUv3O+fNGYYxaa/Ade2kObV/bgzVrn2CCszCUSiOKPabfQ&#10;ZD+xNqFz2i1Pobt20LnyKozhAWp9yAYb+qCxxNzIAi4gv+uWno2cZO3fzb7JWoxDK3068xS4G2dq&#10;24M37Ry+rl9ECK/bHhkm5pNXvd+CSndkfuAcIdauq1MIP1BE8YXHjU0nAz7U4sQue4Fy8aVLe1g9&#10;lD6yj70W/zP7vmJ862X+lUp7fUa8mzeUZJwrBv/f2NqMB805q1vVD4294K7L4mxa3Ve8iNDDY5/F&#10;aZ+L7bsWPXNCZfPEefTnRJGz5cHTTvTfh4YaX3K+caZlwZfKW91L8xnvrbOyfCz1c2U7Bj6rXnQ6&#10;lhft8p/73Yk7kINPd56byvDmk7h47Lc80d56dz7e9Pl7IL6F6IP24u443Hn2obH88Vmy5jdw5yLp&#10;1QfRgd8bFtIPHT/yQmDPK3PKeyPF0Slnxb3zkVHcW5qctuvGJQizT7PtZ/4wnvlYXwTnEZOPaVaW&#10;8gjNytIgm3V5/SdzgDxsAfhVY1+O0736Wm75qTTKI2aCvU/5ff/3v3eR+UV+B9ikW9lP383vHnLG&#10;Onnqq+eYMU0KDLw2QLwq8PfAJNyTINtg6CytkOvAmJnjk+D/S4JleYRPsC8Zzp1TKxO+O5lyTN4G&#10;7/Dg/DYkXltElKcNqbnzFd9ZaM0CeQaLuGx0r53gRT+dqxMMd6OFnobxSid3VZKviyLOgGAFOOnh&#10;j2/lOY3lHEjT7XKQRnLlJYBe88OjeAe3FzBS3g2WbjaMUy1+nTv8ya3eftZG6sF1fgWLI2foTufI&#10;OR1SX9LPs7YnI9pbUyeAxwbaqDY8E6qhOaFzHXzlQ+cOfpd2bakePIOxjRV12R/91at8MjlsGjx1&#10;nwM6Lky5wOG3lQF5d4F0x0e35Wlrf3eYoGwywSa/Lh+b6mYBxriBs9/S+YZWHOd4Layu9L6LRNQp&#10;G9racy6EXjIopyd/Nen0WkgT99pTMA1Ul8o7MrPhTkbXBqubJ7wcd3M3dcUHQcdi72Xsi9+2QNv9&#10;6FH/Dj4dyl+gyvG1STx3vn/zh7kApT13URPEwPiCPp2C8J3fpmzJG+2bp47C31NojUX8JLLo828j&#10;c05KJcI3LsyGuLY88aQ0Tbbjv+f11Y+NvmN0fqg+uvjVDsffasPIxq6Xf0774G0iVjhioAHqRWRi&#10;p6Ti18aWX3I3D7zSDqZBgd5g65dM6Q+9XbQU6eDtna3ylpYUjX7EmPAnoziHP0jLGrmfgHpBjI6X&#10;f1f2g2Uzo5ufB68bODl+aXeLZcJD+evXKCSm1o78dfR8PGFfHke+iLP241NiDD4bx+iw8cbC6Ylu&#10;q+NJK2ZEZ/e1YXU66vAhn/LRtuHNh+A0Lp32RkfefurrfPMAeZTJ39Tx8pRa/KENt/yi1+Is3tLb&#10;dDYDp33QBZsujjTkA1tuwjNyUGj44n02KMPXqy8//fQrlVI+r/8dP2DbeQXlbqDBGZ7oYzSLWXos&#10;kH8+xvTpN+SRt32OrxvPVuetv/pMetEx3h6VS6floTd5wUu5fumue3e3cuNwrDHYwwUSgP/aXDwR&#10;L8o7hH7+afrcw/5RsSGMmnwr+GZSq3kyW5csNjw/++yLXnh+n9jKzsrx9mlFye/A1Al9fMN46J74&#10;cOptX1gZpYNPqt8HE99of5D4a47Jd6qK75/lWHwU27/PDXn62pe5uPfpp5/lPBvIsa/Y+F3mip5o&#10;83o6ApAVblZxtTE+ZNMu+Q6vWaD+npReI9zXQIVWx8Ag13TaLLEjXEJn+iJ+6K/fTN/4PermJ1vO&#10;r44Zmsz5brB1IZB8E/Q+eVAVR0d3vT/IVJ6LDppiUNuGmc8TwbQw8e+cMpV34j81My88/goPjdVN&#10;eW2YTPU7xrMCNWKP6o5uzu2P/ZTx59PM8d72ApyxOX2z8gwdtqscmKgXMrVIjtF0vuBY24HiBeHd&#10;j3PTFJm0hU2axsz04y/yNKFXIANydSM/PoS+JztffDbxb9ts4wCd6ucjCQtU54k/JddyR25Q0Ee0&#10;9YyVc8OnGAL2Jr+12Qt3uaMb2cVvGxDllXMpmHPrmDOvSf7W19eqS3jKc4MM/vLU27kSOubWKwf5&#10;bKaI7+rBVVb+SdUDw3vWFeao3jyhrOuM8EFzG0WeN1TgvfXRQH/lEU/RXJ6OwfIRu/Rr4zIw/vJF&#10;+DZKpHxb6rO+sm3SCxvjAq33KuPG8kBvN3j4hZav7UK3m0ux5R1cBGSTfjIWSM3PH/IHeeX2qrP7&#10;zWXN17KpMzhDGQ3Adxonq8OJQzle2oM9egaxawttpv7ylDrf8QLeHZQ/IGW13dHDPGbGVHPi8Vvr&#10;RG0IlhIKd359BXD8hh3RA9ra533atk9cHhmVty8Et3inTR2L3/v7286t7/nW519+fd7uNbbApz4a&#10;HG1m/lyIbk98LJnakv/nKlhldk6GUMj5tC3/kA9Gr0mbUX+ITqmT3tEs/mc+V7OEv/W0mMPmjXWR&#10;A51i42V+nRRsmlbqGJ0ZeX1ky6BNDGGnmTv0Rvcjt3FmbV9/CU86yysNTKeBmq9vGR/Mw2fe4iKv&#10;twrlzReRmy0nLqVidFlAb9dzH9K58KAbgG9exWYzH7PGTTtnHJ280z5Rhi/uTxUs7fWBtf/aRDn8&#10;2eMYPR2D4T+xuG0fvZd/2zc46Bg3+FePj82n/sQvdTYWk5fP48F8eOivnS+l7tiUHVIYudR9yJpj&#10;m47gbS4gY7XyeCBAm7vB6Ou8jW7le7RRkKeNj8w573xDesYRNvbktpuHvGFtedeLMCtIEwfro/wv&#10;n+hePpGtc8ojdwUMNpzn0DeGde53+iQb5KLWtL+RyEX9tGlkwc9TY2zFFuhNf7a+nZiJfvdUap+x&#10;0fIkWz/a+Rx/iI/SHx3ivQ8dtOF5Ffrrz2ZdvDSUTRvOeNA5VnlNv2XDiYG/1nVpSO9rwOpi3Pwp&#10;H2n7HhvOE+74TZ2jz2nvypL4MfEgcTLuWvsHWRmQrt7FDy0+DCa/hw+czZ/cS6eYvm1S+rHf0rRH&#10;1Dx8Uul99gJmvJyHW/b3M5mInA08iU77EzJeVa6tedLA6Lj0R/errDHuwR+PeeAFvb2Iw7Zd7ybt&#10;fMAgXhjasUrtMnMV7UVPop3yNN2WMaP+MPYM3eC6aD3lV2wl75hc3LzmKqF6cEe+5V2bRaZXr9zA&#10;r2zlH78Z/Vfukf6//B4Bakm+TK/1g9+qq7zjR3TUhyjBDvH8SBX79gkpsTW2caE+rqhOY0jSLWfz&#10;l+eCc8eGzgNnf6i8g/tYNMVW2754L+g74C7z+7zBaF+v/7O2zvgBXoqf4Rns4Kf/nrqep+EH5JH/&#10;Ijfg49V5WXD4W/mcGM6/XuSnXupX+ckV8eaCD92fx2VuaBKzZw9G3O6YxBdDq/7DBrHd6qZNa9u2&#10;7ch5161yRdY7zIUSXjNQi2gTDDYv566pagt6+lzw1Ia6HGCLhViB2WKLjI+5ASzawYis+XaFqtwn&#10;BjtbmUcGeqQsBfK9Lpm96drxM55T/UMjHs21ex7L1K9SI7h4Zc6Wp4JLszqEEV7++IpjPG7zl9Kn&#10;a/I9aaytzZ+2zZiodSpX+JxU3tAbO875HG+sJpO5Sf0xhMi1cwdj7ax1ji+1zfjW1SbD4dff0z7o&#10;aSexYPSjZ/tQqiCjzJ+L5S5pUNMYZQwGLc96y03hZC7vlHtiu8cHp8j5WhvG3Vk+OKfkHOyp/e1P&#10;05fM0cwtzYG7Ps2xPOMRINvCo42OLpt/yZG4RgGA3+qcdHEUrYyOfwvMh4wPO+/d+u+Tr74b4DI7&#10;mouw2nnErT/W1sef0hPLwqUkNJTJ65ikJOcLd7meX6CFo93q2zkuj1YdespPl3M4+icxNwT2RtqG&#10;sefGrMqScnNtctz5i3Pk1IZ3WH1cgP4VPBrbGjvXbw7Npct/fnFTQ+yqvUHpRYbrYb1WSx+N3Hws&#10;Hb4+bAAMLF9yPY1g6l221G5T4dKrbXhkNBdZ31JN9rZx+ZA9/I3zzU/87c138UvrB/GcSMraL4LP&#10;riuDuchzwG950q9Pkt+QalFtLJb/v//3/5M1SNSM0RhSwLkmBPMEFuYYcgwDimPCzIdgExQH56q/&#10;Qi9vyqfqA+BTEqDLQbpQzeQe7cfGxKkI3wUJOPB7cScT3AXlpVkZ0+Q5d1fzdrKdfKq7snM7xzV+&#10;jmeiEvc/gcGrzLooNnkI6FAm6GiqU9vELhqa7QDj76LKALRy6SQdNCPXpl999WXLW/H2NbTZZTa2&#10;FDWA3zq1CY07xG3UdOEWujYUqk9kiDX6BHUXXxwr8tK9mz1HdsfFP+0JB9DBMTtYuAF15e1FKRsI&#10;0Ps6Lx2Zf5z23HbCG95ePHNBig3Jhl4XhYdnmeSLvdb+8hogIx/YDQU4AP27Tl2Ix5/vNLZN6bmy&#10;VjcdP7zbPts2kQus/mxcnfn4kaGTnthFvV2AqlM6qX4v7wakwhusug/e2yfoHZnqp9J8yAwWd4/b&#10;ZtHTBFWZ4MUOHeCD9DobrGy7d+BisXq6qG5jzSbFT5kU/JgNC31JG83dgp72mgtCnmAZX06gCxH2&#10;uPuPeiPLiRGhYWLSBWjaWnuEsf9pu5R7rYSAR1Z+IH4YjMlnsgVmwE4AP3d5b39RJk7MDSqzOKR7&#10;DKAotHLXUXxdu+zr79o/TLTyZ1OLvfQrduZb8od3hDwybN7nuYDT9jAQpV4nxeHTQTI6+G23ytb2&#10;osv0G/SADfhCzneSumV4eKWOi7jbP7qw42t0CnTRd+RT75BtGZX3FWj1gdNnFS6PHt/qj69Ej9B3&#10;vHiO6TfJ2FLd17krkNzrk+V/E+KzbKCoq73HNmPjfR24nwzwGuGvEodt+k//n6dLxSobHvxn5cET&#10;zvbTXrCI/M2PzHDJ3DgQP9LWjX3pv13YnQFZvcbH+MHYTds+tQua+xt/7XdpwztO9TL6HqiNcryp&#10;bPXwIg/Z6KS/LL3d7EjTtF5pHh9UfxbwORgVg3ThwV3Zt51qK/Y6n9qi/Wn6TW2avkR3P9vgKTz+&#10;z0/IBLRVGzrH+om44dOyQ7cn+aILWP4rTzPzRQ4gny7aApBjNkUvP6utbnzQJtcqz63Q2QvBYsBO&#10;jNgCbR99j6+pX/ulrDHhlOnbLlR+993fP/nLX//W9O+5EW3qu0nLUyX0jR3CzzxDG67f4WXMcvHX&#10;8YL+2jqbIU25P0BWH3ruhJ6sIJGtvOB74mbjxJYXJ7KsnVspX3f9xQR9EQ4eUnqLaWxB1m3jxs/k&#10;O9cWYF5XOTfZzHkuHoUGvbcd4fcCffIBukPf0+AuInyWi79ffuLJDb8f+8c/fkOlAvt66terf//2&#10;t79n7Pkh7etu4onZ3UBm92QM+enH02d2jjH2Q5BMdNw2cLwf5fL3vHOj2Eb7iKEu/Ku/9oD7nA4a&#10;jwVo/Al03LqaPPrf5m8VeuxS5PDCt3GncX98fcrmu/E7VbpYjy+Qd6HyJ29i4PazadfGw8jPDxtb&#10;xeucL5ROaL2LPS1GH7rF0/jjxFlP4n76yVf5Hb4/f/uPn/zzP/35kz//+R8/+UNj8vwUgnla57dp&#10;O9D2Pv4SYevH8tfO8h7Hm89nfODHzu37xt+0AdC/+EbnJinXLiuv/huKxVvbbCqT/Z9swHRsNH7P&#10;xZW//uUvpdX+Fj+Gj7/+hc/H5l/1iaMHX/9f/+v/6/zH08r/8A//UJ918UVs1D8dV/7UGV+lFych&#10;9/DZ/pyMscVp6/XhsdnYyfH45fhky+DnT9vtODbyb7+Yi7/sRgb1xU7tdYe16+ahLc/n4jt9S103&#10;bFR2bZK/SrF1cm7cLyRvgU3a3pHBRf4ep3x58QG0ye/ng+q/OVYuXi1e0FI2sUve33MDyX/+5392&#10;zvplbjj+05/+1JuP0QHGqG0H7c2/vNVheE1MJSZagM7ajk/sMVm3TYwTwDkas4GfjKMqOvpR6SVv&#10;9LzaUL6Ypr3Q50v6Kzzn6PIhx0C+cQYY4/Q98XGPyYBm9XQBMfjsMD+/lLeV8OvgmH/DoeY3f/im&#10;9nIBCR+sdm7rvDdApd6uudiv8T0ykA+OPH1U/7yva8lpnl39F5+tTj3lGBpL8TfnAHi1D0ZH+bv+&#10;I9tczNy5vidk5wZcdpr+Nn5NNnN/srELeuuftWP1nze4VP7g0UU9IE//YD+wOki3Phuiu2X1gfBC&#10;B47PXxJfyGUus/noeVLa5lLjf/CVgfFRN68ax6atlV181+e2j+TJ7MyPlbtZXjpPpc7aXZzbC8BL&#10;H4+FHZ9Wp154PW8924ucaPoAstSe9IytxN+12cieC43pk2xvbmyduPOD2iQ+LkZoC/nqT8ydOITG&#10;bgbqF2gv/7UvOabN8grzL7K/kjrGIPNUvv2IOcHr/kvy/p6HDv71X//1k3//j3+vDt9+m7Hs228/&#10;+fbPf26d+m90vLcD29Gl/COzuLV22JR8I/Pps7GLvNE164u0MR3haGK60uOu087h8BZLnXvylg+8&#10;ytso5NdeobuwMumrU2/K5OPlJjoXEYD+1Bvpcrxyk8G6WVtUMGXxV3bduCYfy2THRjOv2vprJ/SH&#10;//hDGAR/4ot2+OzN5+XZvOTf97DU/SLzQFB6DASOr+H1k5/4GNcL0ugyKOET+tZ5C/Br9+Tj41z/&#10;LP4hsvIvTXPiHY/gkWPo0IE93GTjBgp0jOXiprgx65OlJ4W/82t9g921vfglTouFYhwba9vOzYPX&#10;9uK7odG5WPLWvuhqe5DDSVf4nM1vsD4dUwZrvu9vMNx2MS6AHVen70/eXNSZ9VDXNJGlNk0d9XcP&#10;QmOsjLN/O/LBAezKl9nPTaLGKEAfemjqsb3Na2OVdb+5ydz0MXjG2tmfq61SqXG8fVK9+L6/4OCl&#10;rwJ+0b4amevfza3EwzjnK/uOWerjaWxTZ+W/xx9yr1zSBbTgUwxvNhqbsF3WhWwR/dECExsiI7wj&#10;89IKocehA7ToKH/4PCnuGN/2O3bXpoAv3UH+6HT5Fnrt723XwV+7qEvHe/9aeqsHXPZaG73Luth8&#10;DRjbvGHBDTfkX/2r75ERnrF/eUr3WNkdxu4Tn+HgKdV3wNaDN/HPWLAxOfP4xF2gPdjGuXkIP7lb&#10;XNsPL+2oPWc/qmNUYmYYtZ31IXa3/87/jJtrl86vlKevA1Vqg/hY/SR5oTxluXRVhJ45HGmk/sD6&#10;MH4RKv8jWw67Rwm3Pjbu1Tr7GnA3Ov6cmNV5WCgtkNHTsS4QlVf7D3vSa2KfG/VJjl/phSFcF3v5&#10;93xmvGKr0hnzjJ1DR5wz/2E/fVjqZzfguoExB1SqLUe3oSMfztJtm0RedrP/YTzjU9N/My6kH+08&#10;mo5b9/XrXMCL/ID9rvZli+HRwv0izA28QXLWt4ndqR8uncuZY3n9NmBL8V2cJw9Z6wvkzzmQB8ZG&#10;HGJ420NfQHshxQ941HnkDD007Z+yW3VLuvpBVY/sK8vGGnFn69xI/ubhg/+RGeLqQ292Byv/c9nh&#10;5n8uohZzvuAbF6Z8cEpHP0nfJO+OJ6OfeBH7Hhuj6Qartqq4XT7rh2PjG7snhyvzL/HPBXqCTTf/&#10;91LzRmsk/R/MvGvaHB1yN1aJ/6d9GztSb2N0tA3O6Ly87n6z9neD6b7lpzKG/o8/vD16z7xk8meN&#10;ha/P3T7i3R3wXXi0U25aWRvrP8yyMjjpvPzo0h7gaYEOPCkUgzQeoBiHnGPfc4zROqzJwdXIkw+T&#10;4JdzjMN1UD+NXGo8IJ8VrkYkbaDKxPgmYPfFl0CoDkUsoMmx+D3IF97cGRQ1XwmLNYrBZeXfAZX8&#10;8GbwH3k4L1E8zUjuCdDDc+iPjLUSux2b4bn6ON4Fv2OweCbwC/DJdIfqf7Lu5drEOVg+jzx6csy1&#10;SVKD5PKUP+V0HBu2Q+bw9ZGhNI9zrDxkWZ4r16RXe7OryYCABV7ntVcWMC7CAQF/afMpExcD/C6m&#10;6ACULW2pcu1iI8E5WFmkm5fM5rd9e5fXtM/S2npbd/w3OLHJ4izvxSmzG78gYr7ZTenwPE99d3H8&#10;mg6Z5uPA3/O6d+Lq8x8s9Unn2rL06wejIxuZeBuoO9hpi9h3Bw/4Y6ekxzbln/yff/mxk6kPn6ZN&#10;vL65tp672PW98tM2kVfAW99aWfB+DEzpYzmJ0087lSc96Zy/yi0IysgdmPP7iJnkmYycgaTKplSQ&#10;4rsuYC+UTuuGTSYiPiYjAC+24s82EoDgLq6N7s16fHXBcO7orO9FbBMjuBv/tl51jXx3mLyZQDiO&#10;oSLvwTgyNt6lDywsvT2X/vwuF+ZM2mJ3csDpcdL+HVrP62IJdmI8Z2OHPW753oByGzg6APCj/OEF&#10;lj52eyz/vdfX5G/7SwplP6ALxEzoPkR5LPjCPFU3/l9arZNzNuKrx1/diSe+1i/S3nygx9oMz9hF&#10;TFl5PLHZV/cdO8m3acxH0dXn9H80ehEoum+8D7kHHbTpDkav49c3nLZpyjeFu8ebygPs+dqrsE+b&#10;kGv76W6GwXvoER9dGtLmn7rwnsPiPs9Xzyancvyc0xfIc4GuNz+kPyjzGVq0f8rQ+eIsnnRBvc3f&#10;POnGgy3jj5XntOWdxr2e4y0bmZqTr+GD7ov43qQjK9185PX1dPGPxwSIfs232MkmjYu8HWPgxybt&#10;XzagZlMcT5/GiDjuL14plvOVQrrnzXR+ZNtzfqT7LB59WIyfz3yBPycv+REtN4gf+r2reHz9ZuKH&#10;PR70T998fr52k08f/FeGO+7z32NSNrJMnxef+O7U5z/yz3l0kG+hlJz8TV3+9OOP8bnEbBdf3uQC&#10;I0DXBfMf3/6QcjcU/ZhP5k5o0j/tBmc2EMevkls7jUzjt44XHO/Cc+aY6df6eeRaP+D3wAT+fe4u&#10;no2S1Wkm8MrH9GP/CESk3wRlg5+hrP1p8C2u78B29U8T6Mw3/fTE1oOHzsSB0Isdtv3vNN7FFwZW&#10;oEnZps6UQjQjQdpgcdRwnDij3GnPV79m9Gs2NdUejMWWks9GtU3NbsaFEcy2QZmG/s1Q8h/tc/K1&#10;h3mBNonHpH0mFmO4vDu/1gECJKyUqaPe8GpRacxRZD30jS/ncGxduaZ99f0vcnEbRXaez/ERXIJ7&#10;jx9oly6+R8/v8oQ5nF5cCw36ZBrVuOL47dvvj6/RcaW70tnMIc8Zg4KEx8So2eSEzT58ZOcYaIO5&#10;MHeNQ6u3Mscb3+vv/K9qjf+Pb8qSOTzwuX/M4Zyj1c+ZB1gPgb2w0JPQELcWd+cGZMXDeeftoWWs&#10;Nn4D9E0rLVRT2Xf1R4dPaBc0nMM1rsMyXv+QJ/ySWTp0bQwKHvvN5v31BPnykor1ZnnkYAd6Ln28&#10;2u/CWx7/g7NrCHLPBqKNqMxDYxN4rZ86Kw+pdv1G3gfOkbe6iGEnBsm+jqN3bAlmXjrj1sol9r7P&#10;5ou41fahTz70NoclL34dw5IC5+LotoF65sf6sL60F4jlp2U7DjnmY/pKyJZXKA3tzNP1/dUfLvl2&#10;zVj+4bcxVVr5kyoDvWiHcIC+aPgon1h/ysI/BYf/yIGWtb1NRhtR6qjrIs37D3PRxSuu8dj2xafz&#10;yOhkbFB36m3/XxmcZ4yKbPR34YFtXRQd2xoz3Dw48wNl5LGO2n0L8csFLufKRueJKfWl1FmZyQ2G&#10;h4tELhqO7ooeNjk6Ot86rZiv5+ddo/TtaIO7NBafTHwhrVI5hrd2GVnotv1OmfZI01fG9p3IIh9d&#10;tPrR//NnM3SBjvD4rPn4o07G2znmk8GGlxjxKI9cl93Gf8eGc4z+3mCA5+K+iF/OvsRcSFXHPsK3&#10;f/72kz/kJydcvPvqy68S+7+snduXjh5owl8+zhemicY319Z8Xb6n8MYOsTX7xV+92pyvyIcH0fHS&#10;3mPt5JgcNsXXRn2LR/Km6rTJ1qmM0dk5WJpSea+1gz4T2HWR4w9nbb1vr2lrB3/pSPH197Bn1/zm&#10;5fx1fBItY1bnqlTz95Al7Za+FWRoDyhOZEIXbj+UC5ykx32a8tR1AYo/sMmCfrugn9yBH/hfUPf3&#10;QPuw+1baOW/te2w5x9NX0SK3PP0TfTZBQ96WJ6PxWJ5WmJf0nWPnxQzXUx//WqIFo0Pr1qZol/Lh&#10;MbXTWyLDta914Y+M5DR2ScHINzJOTF68pMdXipgv5X11p/YaydJG46NDZzEnHR5De+TAD319GP/1&#10;j2uOq86Uueg7dVfWScWljYGjA5t37/HGHj+80grNnfO7LGuv2F92+K4O4y9THw3nlb+pJwzHv/ju&#10;Qv3+nNa+Wxa6/krHV+ShB5r1sxPPnYPV1fHyVUTnVi/O2HDpNj31K2c6zuAPzbu3r47ot/dYK/AH&#10;GTdQkyzGuZVpx/UbWu3m3FwBeBrOzUeg+5gnX+ydtQ1/nzYO+Rnf2/eHn3rV20FgqM7xfvPD6pGU&#10;bGRvOgSr2OMcjciw551jemjg1O06g4xdP088cZF28Ccm4TvnM9/Uj7V3cqv32m7r/JSByyvayT6/&#10;eRtbpE5/Iz0p3uoiMea5t5AHCK45cBBH16SpWrjHPTwjTJDGDhC2jfm+10A3j1XDzOd9GC+OFI09&#10;L/L5Mra/q99tXQLMDRfkfuXn91K+/Xn6wLRJpC2VscnIYDx8/97aTl1jB9GH985r6ieVb/QgV3kk&#10;3qDifOLXjBGN5fKyr0M25b9k/7O+Ft/1NOheCCYQfnsRPpSLL7/6a7CPepz8C2b+zJ8z1xwlWiju&#10;vn+rn4Zu5zQlWJ67f4O/JyjhrO7lHQrVL6knaDfvSsnIqtm/ODbbMnQWHP+YGyzAeGD6WChDKb/k&#10;L1+1/OzAAnpbtnkfS8kxuKMfHPU2dYPBc1BenKTGt98DtC/dbpjJ59PrK/TzVO3iV67kNb/j92nX&#10;kHjQy3Gf8K08GYeSmntEuONhsUmOF1Yv5Q/A6Hdge+K+anrG87Ht0qk8kdHTzV0riQ/0jt/Mq6Nv&#10;Ns1YCYcs6rlhNweVwNsdxp+S5c/YuPKRWR2Yye9b9NLcvQEMr3xmnvNUmc6fUm9i3FW2bVifCdH2&#10;9/WtXPfYvaj8BnAWSKmXLlKhkWAUBBjbQOK8e1wpI4i/kfSSX+eehdVM5E0M5i4qkw4B1SJ8FEFj&#10;BUR/FqixbuxRw5Hn0EPTIsZnJntoZcMmCwJ5s2kwBq7sR25lZKBf0GvskWMc+jGJjY4ckxwW1/jb&#10;FFC3d2ifO5SrDzkEqtRBa+yA99iqznlsRBawGzBrz/JN/Vks0xfW0GCXnrHxOa49znELz9eWb7r1&#10;KlfIWIgpcycvqO7Rjz3IPRcoDXozcJbO8o1Mcz7tQYaRk6Qj2/KtnTvAls3jS/kuiDwF3TvRQmQ3&#10;MHZT5NMPZwOZTClX7/5B0CIXPt4uHr1M+wA6qQPYtTwtCLTj0QsOgHdvH510y5SjDarr8f8eH/ot&#10;9BX57rAD/G5+bNnK9cC/0RFktn2eX8BT/853dXyZme/aenUlSv0p8oKx29V3BCn05Q9NWPHr9g0X&#10;4qavap/Sic+74/tdBmV+a3Ol/hPZ8UJnYXgN3c1ryq7Bg2kh/z6v9r0DOUzsgJI0VWFlPyfhNRdn&#10;esNHMteeq0uIROaJU+q0vlYMb+1HjRg9AABAAElEQVTP916+nLvXklmy96/ao/12bMcuH4NOclK2&#10;/KfdyDO2t+B/LoeLSg3WZBHkD4ijd+AznagHr/5zfBaOeh8L+MpurpSNkWlfuPfBuvqxtQmai1A+&#10;4XPP76BwAnvtVlnRGVx5Z046Jsz5A0IbLbaemwosFBMXo2K0KZr6QOJ4z5vZ/Isen+CXAB6/75/0&#10;6IYfPHyAc35qLNh+tH1amQ2+3qVY7PmKFD3Y1JhyMn4l3xTMN3rgeSqP3PLv+pV/+t6DPsQDz22x&#10;NLfc+X7kwV+cTRfXwm1vroEnToqXbOKJa3608qnDdnu+cpRm1OOfd77wn/PbPHUB/fYY7uvcVYnH&#10;5m0Kd4+leywfbJ1tv6WL5uLXD1J3cWw6mICBxWlsrc/MplPH7chjLhIrRqF8x2bpYa3T/hE6r7LZ&#10;t7xSUJq+7vrj8cA5GOY1C1sLTutJT2EnaGkLOP3oazmIR2/1R9qJ4eNsDp7ba4vR3f6weWsLsjnu&#10;5mwK127wZjF45DznW4/sY7eZB1XU0Pkpb4V4mVfRgWmv933iFy3txe+8kvaHPPmrX+7YWIVba75C&#10;viYun/Rncu1GYGMShAB54EjnCYNpj8GZxQU54JRW6kgX1DMWzSJe7rbQYCh7Dot/FQ3O4q5MW+/X&#10;tn9Ke3/zd/GXvnOi7gWgLZcWp56zGxBTurylC/Ww0Bk7be7ii507B77GoZaGBjpL00WO2pA98ykc&#10;28/JtMceb1o/SPuBvfi7vtG5Znho3+Uzcl681Rsdpg2Ll3ba2G8Ogt7aeeOpc3Nx8xM0+2GzPWbc&#10;QMcn9jrnzbx9eUOCpx3Qm9/vnQW9WPPTTz884pvqlxxDGxmbIxtjVo4l/7HzLdtUn3kObLA2c7y6&#10;L17LIt/aAp/FWfzlvbFeXfXqVpf7dNycucbMpcXJwZ3+bPw0x0CHrLveMrbs3BJPf8BxU2N2Yu2O&#10;63f52kxn3uE1roC85NMe+LiZUXvQ0aeyhzQ6cJen9ieTC3JwdixsvA3dte/KTo/Od5OiZV3iYlfr&#10;J44ZD+SX/k2vlRHvHteQsanXRh5Qx2v7OpcLno0t45E5XuexyUNbPwF87M6L/GjgYJ0zOFbmR29y&#10;BUd8gAcH3dmIO32AbciYclBb6U8Rs+0sTh97ouE33QE5+nRWUvFyZemc8tBEd3m3Ur48tVr/Z9f0&#10;hd54J8053uzeuVnUcY7P2hANGxwvX77tWsO5MvbxkwnGhJ9/vsbHrU838vmAld0xneTD9XSBi6Au&#10;GPJrsihzQTnWCs5ZyxvgDqwu9K6N4x/AMSAbHKfdOzlxc3VaGekP1FudlTmXihtokU/e5rfS+YJn&#10;DH/3Tl8fGeEBNB3SQx+bDfvYJHjG3imPP3beM3XE1OW1fWrlrYyh5RW3bASvezP0CGv9m/+oZ30A&#10;fslG7uq5c41tE3TB0NKuPe25o8oRmm2LLUy+euUVGcRu/i3PXsxXX309sXptGxzr1UJw1s6TMd9r&#10;r80bVtMO8mzQ9TcQzyvL2ROsXeiL7qv4EDjm7/HqqL8DNhBL+G6f9tC+fsv2rFN3XD2mKK2lse1S&#10;Qvl6mSeHgXw4Pj1uTIn981/bwo18C/DioQ9bXHTTpsHb180u/t5AuOdSNF7nIjLoRuSRYe2rL00/&#10;yAXy6Lw2g6/t7jBxuA5U+ffnh7rJHrHfvp35M57H9I/qq/Mj49mB8vpj5NMuSPzKFpF18CYmOIYH&#10;ehGg4+jsL+lDc7FDvxNHtP30Y5Wm7tP0ib/f+M/+kj2bYabuyDgp/s0Ln1/bbH3ZE/Zzg+/UHz3V&#10;HTiKxHBxtSd5dOxa2UFkaEzVjokP4xPSqSKejfGvtpv1gfg49lu7zgV2eGMH52gDdOsBiRPa3Viw&#10;62902NOFtfpxyseesW/qeZLxt2DoHnvFWplWPKC0kpdQUDpbUJuG7vCKzfMHIvWF1zZJxSNLEc68&#10;RLsynSeo0GAP8a80UjBrEHY7UN3HtptFLzfK3oEcS0/a/Uy2af202aFdfveKOV611QN8rD9bkOPu&#10;SyeWqa/c66pH2hSWZjVXbXgFR999/yF3O/J1bZb40Kfli5UvdNK22r5zGunGstiRFPtTA1tFuvI5&#10;vsc8+dPmN7tBeg6Rlz6NLUd2KGqpr2zB+cdgZdjxiS58ZNGlq8uT+vKj84sXbmpIbKrM2kU/COYS&#10;OK3hmgYYemIyc54xVPzIOL+wsu54Ib92f9BczEnhdw0dGfyB6pVzoK1fvhYDL58St8D4p5SvytFH&#10;x24rh1xzorWV/I0F/E/++GcJpGzWRnPTysTPl3nwodIVPwQra+w2TDfB6oKjT2PJwaNSSMxeIscN&#10;S3RX1pXxIvLfOyIrIcZ/Rw+0uu+aedXSR63Hwd2eUp49p9bYdbk6R41/S1uexl+8HM08KbFX1T3v&#10;GEOe1CPXT7cHnHLaMbpzh9CE86BX2sMd3l3uyf3t7/Lmp0eHfRJVDXTwWBnl8ZL/Lv3L36bO1qvc&#10;hx/+AF+x5vmeSAuVU+wZTBymcPqvfh87wJtZwzPkj5yu/T5S1Cwsi5NxsfOp08wryv9P2b0oWW4k&#10;Z4Jm3chWd6/U0oxs9m3X1vZ5pbHpG5ssVtX+3+/hADKryNF45jkAIvweHh6BwOVcOvHR6WdsdvEX&#10;3eIt/50bO75osw+3cwoX8bsvyAe0s/6qPwNjwb6xpfP3o1OkDkG+N0a9TVXPJmtjCq8GZcr7G8Ct&#10;H79lF3Ll2X2/E5jIVF4lVUgEnqhwQnH0Gkelrl1kBToOXYVn/8mvA2b4OplyAtOTDr0cTQZaSuPf&#10;zvngN/hOVLP402RsQmYAFqjTadG24cotMjiHEXXH6ESxW5+blq6z8LaTkNHFyYA6d1L3IvBjYoB1&#10;9TpPxJGtDP91vi1QNvXVqnqp6yf82buDj0S7oP6mO/rytqsqgfozW8fwyOkdzJIv/5yB/OJRpYcP&#10;3Abudsbq813uAMsii4lAAolBa08FknXwZsI+9er4KacBXajpyUBsol/bGK8Amr3rnk74z2JIJtyR&#10;uUDGwnNfWW05dtVvaaOdHLDZosQuNlT2wbUQYwLaSVJimb7xZANjVNE2kvjItl3Z3R6dyHzC+nbL&#10;yITfxa5HvGz9+pMU0urj9VP0f05m0JRXFFxdOrk+NsLVH8Ako3k9N797FbM2pE+4lB5+76A5xzsZ&#10;0+fWDj56m7vMs0SVxf1pQ/4B9Vlkjy6ZDMY+dCtnF1TU+7B175gqg5TBX1iZCZRGoWMDdGmFX0u5&#10;KDQ5Vu4VyV5zvX6mQ+MsT5dNLO0TpBkcQrf96dIp/hD3IFp2i7/69sHExSm86qZgvuUteLWdhmFV&#10;/erT7/rEGz/vRN/A0MkFG4NssRGs7NHryGRf/A/w35PNniilTQkbWeOLKO3/BdQfneofG+HEppc6&#10;Dx+6h2npU1JeBounz4oRGcTQ9QUc+etbNsnJdJhBZ/DpLBYsOMyJ8CyCvv/kBGV4W9xzd5IFXJPM&#10;lVW6Y7cyvJrb4g9jBqXdQVz87KNv/8cYnPZpbKbtxMryHoT5Xr/ugM0fC+wqZHPhRY/VZ7dw1JOv&#10;r9gXp7ZwjCd7AvLks/von7wcv4bFhfcE5T6eZtp99exoX4kNdNo+vPti1diGXcgzQZgTgKccuOUF&#10;4QFPHVZv9k3OSb7NfheRI7t9M7zB6vBg1d2nzOVt23Gq9lm8ve2jszh7n5OegZf5pUYFiTy6sNUr&#10;BD/2dfbRJYutvbPXHcTaKUy2z609iZj606I6/fxmaCHdcXEcb7xs/8Fr7Sl+ke7xcstW8/Ws3xgK&#10;563+art+2YqnDHUbX+qfdTvuTN6cMQrO2KBPWKCZuQp/823H03olB+3T85qn5ocojL+84jVzjfPc&#10;IWyBVh/T33z624fpd+Roh9EJnQUgfQWfx5wnOHj5jTOgbddmtD61s/1723vaxtg4vEbWazo+6JM7&#10;x+5nfbTo3bleofwadjFG+dBH/7SRO0Dlhp2o81kTWhk823DwFTeOzlgwvojPSzhtsb/DVBbnC//q&#10;EJ/P2xSmYukXlz2TEtdnGumpR+RnfNU+fOHD17uPjzq+wGv66RmbjpD12Tm8N8EnadtoK6pT2mzi&#10;QdzBmdqTVi6axmYKjVfoVhb9el0tqkxfnjxG1l4IKa8Hzcq3ffpJP62mlKDMK3CR8V0uLJDNV/uE&#10;oPHJ05UvLjCnT9BngRxvILGlswsv9olaHfQXoGxh6xx7Ur6vhE8s68tPP5Rv5x8jt33uMNr8g8fI&#10;HDtLE12Wz7TpbTc9n7Twdox++vqXX+Th6ZO9WTO5s+cJh/fImbkV7o7ByhUc9o0HQD391wZ15D31&#10;ddzXzXU+NfItIJMLj39csN2ch9fa95V88tA9+h6ZN4+JOeNUb5rKFsj31TW0+Hvl/W+BOQl8f7Wp&#10;OWn2HeM95TPPW17mBu8/TO7bstp1/IIGyK98uOem+lX5sSXlxrF5o85wceyi2vrmObcau+5ztGte&#10;HF76IPlPf8pBe84QI8tzYwKuOu0F6LQ61xto6Qgv2wU6LI+hE9vmDXcHoYNzcAs+bHEB2TxH2+tP&#10;coDf2e0NqnmCCb6xAF/nw/oxnmRv/20bHZ3kA+PGxywA4u247ZH9Pe//nDlm0MvzSYtnDGqHVj42&#10;3PaxlY4utEGl0/j05I3H1Yulh9P9B1/HeKnzsb9+xG/Bk7G9wJ4Csf7zl/uNMJUr/6QbL83KXPq5&#10;AD/6GzrgrWzy7G97XrS3uZWt/rIhjNFVNj9Hp8LyOj47m9KtLpW1vjh81K3d9o2nYsJNH2Jg9Z8b&#10;caZPL03bWb88f9kcoNPYNvNAbT167thfXdgeeTGmc0nEkwOnbejlYwwVk3gBF2/Z3/Oi82aZHqcs&#10;6LE59No0uvX8LfSVv65Kmy09eQv1Q5reIvL6hD++BfjBWbuKH/77pObSuLEukdN43jJKRtV6zfZz&#10;c9xVq0FGv1R6PSn64h1VOo88Nm38bgxPrMyiZVx2xTbudKye8ZE2A6v/HNzHyu9Pa4cW5dFf4M+8&#10;k3+rdvXGnc4bs7b88D5+7VpWcsdcrLz5Ds/pG41tuqa65WaHp00ckzVPaKcNOAYc+WTfNomA4Lwo&#10;O+iYRH/tO3PAkT21YwtZYGVu3W7Rsct8Eqqn0RIBidPxBz12foIGnzmfuWNued06TxtgxW9Lx2/6&#10;gNxL9d6cG6S9iA4fbzcfyQnvcqPJ27e5uUZF8PlhZVQP3j11K+PSBcGB9UEPgy+9tsx+Pvf8Y/SW&#10;98l5noOgJQrcnOGzQ4U2OwjFOjLOvg3ceLjbtUPJ6of/4GQbv1m3hCeWQH64pFuKoPH2gb59B+HC&#10;MshxZbycUixW6V14LMfQa/+N2SKlDTbP/fj3v6VoZBjb9BciiSKjY0sK6LSxonzbSznq6mNbAecL&#10;3vls8YWXcuMSfGV7UehJT+++gfOci1ax6pH+tiKytz5uEXlHC23cGDtl/F59Dz/7ZMvEb5NnRXPb&#10;I8zH1vPwDP0e/ftYXFrxTi901xO8wU9l1ZHffwt+rX51o/P2s/I5fO2XNrJdhHf+rCqHhYkrc6WZ&#10;f15rZqndNoHv9e3bJtP3Z76m3/Lfu/4E3NiC8eil70+O2KdSH2pVfpXJ3ru+gnaUkhO234kzof/+&#10;w8yv7xYd13m7mDyxT6iS+xrWR8/y13jyr/bSnmPf+GnGqPQ/87/6cLiww3i+9Vf+fghpvIamfkPw&#10;lfGDLGZAuPUhw8EPnYlhgNztU3u8F2cnDkMf3ui6rh5/FC98cRi9R0Z5t3a+VqW6Ddnh01p8cp6D&#10;3gVEfr7sZVd81htZj/4Ptl/tGp/Ymagpv3xdsujAvmfb5uAF9BwkOHzEkmu+eLD6BOwLijmgL7jP&#10;YYgNjyO/20H9ze/FM3bFC+EhRxhr49/lhydQuJCy6nuK9NHltSi2q6f98cXk+cV1wyB5ww3WgLgz&#10;XsvT22dGqaPLK5ryo9Or8uX3jI/RO/03+O8F2irDmRIG5Cl/efKxTNT5GPQBZZng4pTJBWf4wF9+&#10;26mKH8HGU4P1k+eTpvvRxyug4DjxzU5kZhEgJz2Ut3hND/XFP76Z49iQsFqe5I7OFsBncTgsAhM0&#10;c6dLbMqJp4Xj1oSvCzgm9r1rOkn2bexj9/jMBGfo14clxDW0PvuErfonTqpgFWdpntult93gYAvA&#10;p/U59tqwxX3S22cv/9Oxf3iF9qkTHG2zfuokwERAIAXXCYht/exVGWk4x/nPx0m2OPC7azNwkGfR&#10;o3fCRrfSRa6FFjJcELa/PHcAdAzY0p7VIwPUDDTaRFt48oBweum0vciL5kDpX+1fsmJrBLQWHr/S&#10;r3Bssr+62P9yLr53PzT19aPdXsjrosHw5e8Lsrt4yvmhbXn4wXvKbHufWPYbRK2nbXRdfyorj+CV&#10;3+l3a2sTQWzK+lHg6BK56muDQe74oDrluCebysLTxNk4NXpP3OjjnvZs+2ZhTp9ovzn9AW9Jq4sk&#10;Ev/6lgbHVrSS2pwoDN/11cha3NH7QxbJfsmdN+jwe+OOt+z/9a9/yet///7dv//7v5/FGzkrMdiJ&#10;RRJblOevLpi1ncehO2A8VCOosINA+0t0LGQbtyWTnJOiU65WeW9wyOKVtE7/xmVtHF+3LVO37atd&#10;6uBTJv5H74lDd/48eWw/RKNdls/6Cm73j14TI+zPb5bFyN4BFDo46AEey8fF9Sco37uWn+VDPwxG&#10;p7GjExHtgnllHCEhFpf4//KJHmn3D5O/2o6hwcdvmKd5Ctpqb05o7FTE6NqLv0ehp/4u8HWyevLw&#10;xpy88XOeZN/j0hxBG2+H3W9u6FM4OtbOFOz2N4lTufL5r+10aHf/9fY1X/XKdkue/aWTD/2mLV/v&#10;2MivC/Vp6kysTNS+nIXWygnfLnweZDzpuzqsnD1enrtVTqbt0qqbBbFZQKdLst3lh6Vd3nu822d5&#10;1Gn/Vbb9lqz2oRJMf0tJdTCuGSe8dQB+74zNRRzjxtDow+O7iQETrGlfMl4spqW49oVn5SfvxYyv&#10;gP2esuwJUXQDvssvMbj8ld16Jy4Obk8gEf0KyA07AcRzfW0L8FSvbo6nvDqn3QePzWMPnBlTJ5/u&#10;GGJC1nlAELtgkAXseDH+v08QMcmMpot+H1L+c57O+uCiV3KQscCCvAsWO+nV9r/IL5G9+o2OJz5H&#10;VUW/Ci7ITVz/UB/Tff1gjHLBOcPPC/5sgiOf72+iEfDUYQROn2hd4uVbsE+sdCJ+cFwI3vb7Fs2W&#10;LQ25r2Vv+020PHUTyxyWf/LSZwfo9zIPBLG4eC2/13IqO/4QZy5Qdv6VPPspvhNCXh9rnOBjNyPs&#10;Hf3LxxMBF8QOMH2nO23r8ffYsPM1W31i4nPo7MOl67aRcVrt5kn81Vsgc1axT+8NDZ769on3136N&#10;PVwXBthcQN946Dq20+MU/eUvf5nfpo+f9wLuXEyYmxv3AtL6F219Wl+M39nqFbZ8TDe28GfHdbas&#10;346+21+Vw4HbT/Zre8o9Xad++eFpf23f7fqtdFom/nmeRE/uG9vbd9TzeP7lZW2/+tUv0VcO/ZIV&#10;gM+f3+c3OucpTnGjP7/PK++u8x/6xfalo8N+6LX7dCXbWGSrvBc1g7PnA3jsYm3nNOZ8B7cC8qXN&#10;0HZMSc6z7wnAbbfFQ7fy8OwFxO8mji0oeOIb7V5Ioh9ou8V2oN4nXz2Ok+qn9VV9mBqxEke1XZ50&#10;S+8J4e/PU0RsNVbT17jtN1bJrq/iCzFQmWFEjs8ejxL39/IvXoppaR8//LXLxgaqJ58t19f9hrB+&#10;KZ+1TfRHfEL/Je21v/Hc89++ajp+9xd9XaT1G7valUyfTz9PPJChnZyr02k//FadW9bOOrEfuXC0&#10;G+ALNwO5EaH+OW3PjrWzOe3ne66D3ng1ef/OKcqMTcY3vNy04Ri9i4h4Tl+N4NhuztqxrLzkJ3ry&#10;sbylz05MjB6n7sTJ6tY5KV78mC1f33XTrkic38V9rdtFuKUlc/uEfRrQX/+rT+qLlKaM3uZ3W873&#10;YHMBG/l0dDkxnXq2rF47/46Y8sFr9S+z4k+/RgP4dOn5nxyf3VeHTxd82vYhSll9SufaMPHW+Yf8&#10;tDRszQdOvkrnhhntuzcu0kH92u14dWtuc36UP23HJ62r+RN7z9/wq150y2ehsvfgG1s89en97cx9&#10;eAAPfajrI/J67Ni4YYp59zx5HN8k/ZhnrNzaE75sslayoFxuXp1oaY7h2IfPfdjb/1e2LB/boA0c&#10;nJ1jKuw43Qte4UPZA6ufOE33iS6Rd/T7YlIUeI5t9cERZG2Q7s2XwRPj8vzq3tg9NuOzNtrHp7wS&#10;a/VVjrecX/fiEb03h/Y11GnzOT7zhRA1Fg/PkEYO3uZC2sqah7Usr4Yfu0cUv+sns3grB7x7Zy5i&#10;rNj4v9vhTN96AW/7oT5F60Rh+KzzW1Db1sbdvrQ/eKW2jQ3faBN2Le2NG53j/85XKRDo/KD+zH71&#10;mPGuledr2kS/0078U8rWolGmrvPUlFoT1Ccn/uDLs1OGaHDJd24RnvnqmKMBolf9Ms6BnpIyD87p&#10;sw/bi/D4wmehepc3Wa9h7Bje6l62wwmpSKqx1RnW5nuxW+VbmL59/OBwgZ3Tx6c/KueTBfXA3Hbm&#10;qed4NvHbxNA57PHGa8vQncpnfDhv7bqRi4BiOH6dz+PmrLNGh9yFZVbynPk/gE/+C8ix9dWVtfEF&#10;rWNVuFgvX72XHn73s+0Fomyf8PQJPuApw/H2EfktV88UNe57Pqw+n+Gq3sHxua362jK6258PWazW&#10;Z8V9xmeJLPAp9rv4lgsiM46Gy+g0sf5WX5crVk5oR8boTqp1s6GZmFT/tIup1aMKz7760Y0Rgept&#10;M345h7SpwZdMeoZWfMxbHcxZ8BiZ6ow9O58a1iMDz5FpvKbrlPOt+B2dzcfE787vR17YpuzGv/Sb&#10;xqjeW8YWvNDYKq+uF0IkezIVz3EZNWfOEhw6vjkPyLQiX6PbHo0u+IORcfucYHP/9WXHRnz5KH6j&#10;kD//oycbwyh2f0pbl21wXsPqYGtdc+UvnuNE3h4m4oKn8PBK9M3NHTne+Z0yABfU9u5dZI+d8SWW&#10;T5s3NlZlPP2UhEj/lFhIZ0TQvi5u6oMz3x77R7ax+L8MFfbAz/Hq8S0e67vWRRerg4DdpesNuC3S&#10;S6PrjLlT8vX3p5x3A2roI/Vb1FkdXsj7mrz+a1xEljjRH/BZv3ot+YIuyVKhk1flzJzttFvdkC+0&#10;QNuA5q9sh6fyVOTT+U5KnVeRS98XOhfHfH38k53y63aZp8R8E6zePchX4zrbF+OHygctmqy/xOAU&#10;jgLjOPucgtgkzSTmtSMdbxnj4NaALJReiS58TMB+C5yEw1lFn4MDZdVx4tswNej2JDWy4Elu+xuz&#10;1eXRV4fPnVXUk1F7o+/Y6ORkWqp1caa7jIM6JxlsZxeDAuWJZXLiDvTxaOtqe/Yun2ASWPtbnrKt&#10;X/y1d+0v0W99xRdLOzbcJ11Rde5Ciujam3aTrPkNKDPQk2UfvZMXJ1MmcGzaO6GP+jlBzolzkugb&#10;C+AP6MQ7x/sKK1XoV56THzz3d8K0VW8OiC7ki6m1eX2CR/eJGvdVR53FBEwytx+1Lx+gYcd+bp5q&#10;woZNR96UDD45ldXtyH3qgV/pjyOW//LY7cUnBUvD34uv/XXGPV6c0oc33MqNuJX/PNYencRrw2Mn&#10;2uVnwT2EnYj9cPoR1fUr7TpPmI4z9VO6lP+xi3y4fdLCRbpO7vWT8bM7rWeiP/5a/XnH5OBt7syv&#10;f+Pj6nW2zRnx/S4grL5Dt/7xG5Iu4EWr08fK5PAePx5bjw/1F58uArT/W+DLomQStcXk6hAHND5j&#10;I7nsXd+GW33uwr6/dyZ1wbnitrrMog1fGYBMruu34O8dY6VJ+druwrMTUTpPvM1kij63bLakvTPc&#10;rZ5tfyfbbd4sYIWnhRgDg7L3PyTBR//2zfSZ0h1fRNwLv42d6YfwavORHTw6rS8mnycHKDMBC5SW&#10;R0o3cvC4X3VxYmjruxV3sbN0ZTP2pW559sSwcTU5yAmDRUEfiwJ0AhsDxhvQN0SE7xysXuMHZaUL&#10;7ZfmuIkJNjZHkB+24mRtbmsr9+9il+lF6OUHsE/y9GC/wmP1w49veoz90ZvMlbNli9dF1IO3LF9v&#10;lwZ/IM6eoN4Hz4WlaV1+u3vl0wVeJ/1H9+YfPPIn/7qwAKcLSWG4/eTJf+XYfkv+E7ex1Fwxek/f&#10;PLlen04ovc3sfi+kLe/lu8drQ+Pg2CvmZ3yZtoI7C7Xji/UDfTTjm/4O8+QtfFwA/nsuAMN76lX7&#10;jSWhaz8L3+EhHx//R+/+Hk1wKjdfnzMG7ts3WpivfSPDdaKkzGJBoDbyQXjgD3bbg1dfczL2snDw&#10;T3+UEALL44n/9MXWK3PBw0K3/c0BnXTGP+/ypAqO82TA4ctX+TSGKm3Kl7+YNub8o/3O/MiYLx/P&#10;xS8nRPh/shiRvy7UZhsuHDJb3/yRQzj290nY1Z1o+3jb0h00N0bGhw/yKz97QlCeFiN8HI7hK+/Q&#10;2Z3R28d34Wzb2GLY1uG9sLY6diGgim6lrQv+0empn/3ltYvu9bn5df62DDk8uuT/wOjsWJvSXzxb&#10;uk7JhXPrMbJVVO7N6OAGE5NTzof6kTHefM+Y/iF522vO0MsRvYGPnvmDv7Cx4xhLfPdDs823RCmf&#10;8X722TLxMcf6ZJxXmdUvR+TbJ3PLdpvKju1Be1G/cdyxMzh4AH5G8wT6rI/U+2MjqJzqbP47saUc&#10;vtjSd5xvLD0dV88t8+YVsTZPDrNN/2f3+PTpS/KM/8sjh8XFC+zYR+fxY+KTvqUbHz35Vc/4GLBp&#10;8XqMOXi4Q/3KXlpPogE6ryx+3bLu5O0w+KvvBY3ES3VMTIH1xfJYe9TBI7Njz9mHB+DN/LSH17lS&#10;RM08Svyk/zzx2bA3l+LbG3bPvLc2hTcccoF5xizsm9POBQjb+Y3yuZiEvzjuRZnjr3cZS4yR5qX1&#10;68O/joEt3ra1Mbirw/qgfevguADci6TRDV84LtBn57JxfDXtL0+Z0yqrDtnPTmU3R595ojq8tOXm&#10;tp7HndgtQb723M9x2yV0LkSjL4RH5YTPzkH5b4Ee8jtYOz/mFdCTk3NzSerQs/nNhzgy/2h60Tu5&#10;x371jByxjte0zbSLi6QuxJiTdH4SPPVykP4lb4k/QGV97B/5uYHa8v3opS8+4cf8xhpa5zjmKl4L&#10;PX172o/u+rj8Jw4cd8565qE7ruPJty9uiErZ948nxC8/pnztRLf7047kygHTZm8jz1hSv5922Nh1&#10;+DVPHDcfzv4eo4NPnv66/l4s5T03UJB9UN+d9l6529/UP/VaO9RvOX+NXRNDlV3FQ5u/xkJkEVfz&#10;8iW/rJ5PGTv3UwYfL7jvcqM5sL/jugvn4lnZnM/cPqwdFTb647PQfX7NH3ADSX8z9+DUloTQlokV&#10;sLkZ2+XHBvKds/VGNa8Jbb6x8K4vvtRtxr+yGx7Rn2b48WkopjLf699esOu4GTwXGHxKBTVWRIf9&#10;0L1P9B7bv/M67y6w43+xTntVwBRENvnBILRly6/nqukztsqArf5oHqzHkQmm795+bmG+NpbEgXPn&#10;Xkil98ehU28+VA2yz9/rXzz0P8fkwul5xKjScnPXo1pllV/VuMcY/Xv1fxmrcCzCs2vHbOP9vW5H&#10;vrok4urpwjBeLv7W1+aC8cTctHei6qEfG34LZg5/+3dxV9+ZJ8ZyShW0t50pG/+MrUqrWxB2frlz&#10;0u036l+2Z6ku/o2F87rb0W3yKixANvq0bD6j07ON4MwcdvLP9h/l5oIZkXtBwr5+y5Qxbe2DeUMv&#10;uB05LR3jZzfUM788Dk9p23/10jeTn54ghvpHaGKtT0DSYgzLZnhNHDq3P+2fNJBRqazuPHTnMTzn&#10;4uDaY+v8Zfjd7ffU5uRx+Td9CryNzuM/+WNyeSu2/Xd76Tltv+O+OQA99Lc4OK+jP+0XPYTxgvjw&#10;pJ83eNQfjwSxOmuYa7xAeJpofaTouf9Aqe0s7/xJRYAPih/dbcXR6k2fJ0zsucBx1j/PeLz08rF9&#10;uqPV7tpMPEwMj7HmJGD8fzugfFA/5cZHnzIHec9Rp3zHRPOSO7amTVffN1nfSBpIPpjcxWfXQxSH&#10;z1g3dGP77HdtMbvKxFV2hu2h27Ft4jzVj/LtW5N7M4dNHtPPn+eXjYNyvGVjMXbPz2KE68hvSmbD&#10;5N3NLdqJjL0ZePp/wis+r7yjEzEeCqstxoWUGysaQ3COjeUXH2vST5/zBKQ2lA+y1nq337bjeA5v&#10;rln3OAaJ9vSZxXn0l6m+vt2I0DbHILqwn17mc/YzU8lxq1R3/gn/ef6LGdz67mz3/GkFte7gbZkx&#10;p3MVAgJG/eqScrJa1jXJxEBzkTyglD2t7ldfoXwflsfqU36PuvI5x3DKT04I8PEy7tqPOcURtNsi&#10;puz1unzLn1+Hjlt3LrDVqjyguDCznRq2RVVjZe6W3dvO8lfLw2zOX05cnHy1PzFwMXy1c/N8VbGH&#10;4QvHDTlil87imj/7Ofl70W3hz/URY1zwtNkB++FWnBYdQ5R3vnDw4IDp/6mrA4ePcxw6QPF2sJHw&#10;yA2hax9M/F6vpi+36R/FP7lkfyLvVH+1ySugJ8gYOycD90kE7FWU0c8gWwcNx5l4CpY6JLyaLOuo&#10;kxRPg8EXKJILXFewXcTVuF2YDO04eOgMEBL8Xui99TR4OCG4Jyh1Gp2DD+Duvu3uc56FQZ3fK+DW&#10;ljfh9YlTq8s8zSKB0pcfnJROopqBJOwvOyvwfD1lrcwIf6Jc+wYyiWh1XVrylNFl7XqbpNmy4IPP&#10;qXPRSX0v5kRP9QIN/YhM58+foCCnA0IqtJXk7cOPtU9bZJIO3NFqoVcbvXvviV3tNoPU66fxyNxE&#10;iraJIAT0wm9PntjWOxYwO0Av/0+YAM53+K4/1gcWDeirbjsKeV3MDdsOfpELBieLC04qlIVGGegi&#10;Qzpa2zb6rBz19wdimB4adKubfbAD7E0jKYw+yjZ+tgwNluSzCU5BWf4W6FNIPf+1b2aRO5fOauPq&#10;m4MlGRvCc19dAIf/Lxnhv75rXw1viyoWuW1NQie+59XR18l92330bKzGC7NgPHcYrgJPHyTkeuGH&#10;3U9g1balBXsT0F5UeCxeFN+Pz0YferKhi3EnUCwu/cu//Mt3/1d+P85vtFgks5BGdzGar9Idz7a8&#10;Tg/jaT9NKrZylBPk0XvKcnCpO30i/T9PNegns/gppufVdB+vyZa2JFvbJu4TV/S1OGlh4Pb/sHZR&#10;dYG+JldacfVQR0ZP9sOXv/h9TwyOG5bFbCNXyJDPxg4smZWWp+PTDtVF26A6TYPmK3iUlefxy9gi&#10;X8gp0Vls4JcDeP2oFYc55rOduIx942/xLA93ghgb20eDz06AFoy8wzt4ypVtf8olvOIt/j6xC2f7&#10;HgT1ezLMP3JiMl9xll8wLnll+vha/kG5YMs6BnFG6tZuPHeh+iLIjvIXkMMXZYePhQ78J69lW28P&#10;JfwuDKVMvyW//TLlfoP1L3k6nn+8PePf/vXfxl+b59OvPJVUPY+95Yfn0e31llRla+9T/+oZPurk&#10;qeaMI4sMevD7C/q18fBcefpCJzaHH3oqCd15OnHkRFTL1Wkzsv05D2iez765RC8OGLMTU2RMnpmc&#10;wp1w62PtJu7yv08TOCafTZfdBL6CtsMpD5vEk5uUJoYpufT67vKhCzuX257sLuvFczw+2LY5fA9i&#10;dS+vqXc8H35/5pjp6Mu3J9uZ9OtzSYD1XXUOr3TX+iocG1dsWLrVb9rZk8GJIwTBbduloZxoufhr&#10;i9ZfIftfQXzy2QmY/p+beED79cFde9p24TcnpBnTsiig5R3vwsGQjIxdVCjDfLUPRcYTlH0LNhZ3&#10;y7Z7fyjEH/nKN14bPDGZLZtn5Ndfk3PLxiN252svxD/7DR+sfHhkO17fLJ/i0erUbzleQOzvxV99&#10;1EedcXPn4Hg0lyWnagcwNs5226axGx3UlYex7syTZ8FF+VwALZMskO7vVGG73WP5D1/tmz5xbMNX&#10;nwZXvz1NZqwFcBvDPcqxWDt6bf0uUIy/DuJjM08wzkVKF7vwXD3oYB8tsI8fcAKo3pO/JFff4MGV&#10;A1bHyWlH8VJqo+Fn46LgUwb5Tx12fnlIS4uevC5sy5nsDiztbqcw3yOu/lzZ6OW46puTzOx0n777&#10;O32jx+S/+vnoLUZ63hB/9EauW8CIfNUG245sIW91YHfnnWeR9l1+IgL0psZsXcT83bvfNbbou35B&#10;Zx/g+byIvHmIb5ZmcW3NJ39Kzvnb3/723V//8tfvfp/fHK4vwj9Maxd/akN9Y39jtDbEj6t7hfsK&#10;jTm1GCVbPlx5quGr57PyPeOR81m4ttULH3Y9bOvC5ulXjZHoKE93MSl4LQt/9KvX7rPJ21X0c54S&#10;AnB2bOpTQIllF6TVL112u98+F9qftdmjHt7kCDnrc34C5afio8NfnExOceF92rO5J0/aonVThXL7&#10;XpPa9iMjtNsOythm7mzR0f4u5JLTOeVpCz43h/z48Y4rvKpnxgfzIfV0Vk7nzRlwwI6/cx70U2UZ&#10;Y7rmEBz1dDPueWJqcwo9lsdu8Wt/jKxUlu4a+1O2r+tmE8ALrQ/9wIwp9naM2VifXA53+unM+3Zf&#10;W64fxevyLafl3dYmRCn5s97jePr46VPaJH+1e3GG5OKLlh0+ZMFFAzbmlanLF0e3fG0vHtrs0Ftc&#10;813xU2bbmwoSRptP+RzAr62ZtG1M49ub2bNlrvojtvstRNvPiZHERs62kkPmOAfhN7T8sfr3t3zD&#10;rzZiHqBfb5w+Y4KyXsjJQ3XVJeXvcqPa2t85UXDotbrY1jbh0BQ0ccAP9WvzcXycY7/rCfQbPF3c&#10;9arMt7nQ2/YODoPVrU9KcL62bbyKs0/IBg/E7QfMqcIicU62Nrxppg9AxH8/xYkNi1fbgnNvtf/E&#10;enZoODKO7M6XUONxPmQs7IUx8haeeI/iVofFC0DHv+Yj9WeOZx45a2Fyw/Tvaduxa2wcOfCWpbkn&#10;/xhbvP0sOSr8zPH24YbNJdMUKV/bj4fuV6aOPYm6y5eXlGME+XTemBvd+On2xdg/x+rNI6tP2jRT&#10;lPSp6QMdfYp85NbXfJIcEt8sz/Xf5jzyr/wVBdXv8eLKP3N+JkbodwXUyfUTr+zruHz6sGMxXD8n&#10;CHcuPzYMzR2b2iQEEcpOwA1jUuQ3so5cNgvkwI5VPcjX6lwdQ7+68sPMaweHT+SaTzlfXprliRc7&#10;PUXasoMw8bKSJoYcbbntwNgw9hThGpOKE7zeAB+E7cdrc7cpHw9EBoZlFJ3QxWF4FC++5cs9p3XH&#10;xq3D7Ke285DNc9ZXcV/7R998a1d/aes3eTvMl9o//C+c7Lzgn2NPPipby3Pwlc5PevsbX3DZNDym&#10;bdcfLpSflAmtoP0+Wzf8FXjqNm2d9ei80aY+jF1svCBMK+s+jW4V3yzWtII+GqS2QcaS0Bk3XAzm&#10;0yy1XKBNSr8Kq2lfEesX2uwoOHg2fPLWTc5nDGhOa3zO+ldZBU/ManMfo/G2a2WnbNmOL9aSla1+&#10;dGGTc7bvv3eTxG0EusbWeK34cVz0u3nhUaCHfpimEwHoHMuV/SmCkFgrcC7lyeCux2YR56kbfRfW&#10;f5pqYHaicW3d0ufWGlwEH53tpv3YEKSxBXb0MsfJuFpYW6rvJSz4U21nz506IJxim/HNoyC72gB0&#10;zl1dqlLHbk+cj07qR8DKoZ/cCnZtoAf5Cpt+qpSDwBPfsXFgH7x48lSHuP4MaXO2WE2MjU/ET3xx&#10;+Bb/V756LsJ/PDpqtC3Iw+vJoziHz66LGP9n7fgWcL3uOvLZLy7wmq44cVKPpmzHjMoKi90ut117&#10;3uPX20uPo+/1xG9itOPaGUc2btCvDPlhHyBbX67dzcOx7dPPJ6ZC135xfKp/ghlfkzNC+CYPZODd&#10;h8n0mKMT1JyRxscnGSlIZfmlzXoYfJBWveRsXLXiV77e70kD5On0EoABYIK2C5qUqsANmlG+yl7l&#10;5yQ3tMoFFdpZaJrOr1xgGWTIJc8rPF3sII8z3JUEj4HK+hRjLhJ9MAsL713wLk6MavKFe4J3y9de&#10;x8+ysXOefHUy5wKwhnZy186GV+9OSQKkD+cfmyTXuUtcx0zDhm79tDJ2S3/7z0mD4/5lC2zwN5R1&#10;wL/KVUygsYsvwT5JtTLpiYFgq//wPAELH2+0isgtnyOD/mwu/8hgmwttcNwt/ffc2e3uaf4xiZpB&#10;bU4M8HpHdnh5nVpPBNOu9QkdUr53jtfmHHebRG8CiL5xcE4sBa360fmOsY3D5fGkgdtOhi6Gks0H&#10;7NgFBnop8zloQR1ZjuuzF/4a2dvx4VpcCsU4sxq+/OI/eINydD/xpPz6pGz9Q8e1qbQvWbZuy9tO&#10;saMTs3PhxtMJAA9PrDtJ6olv2k18sotC9jfB3XpMOxnU0Vhs6+vOnAjXjmkHJ976mokg/nsC3DhJ&#10;G3bROPHiCRhQ/ngem2tfyucCweiqzPFbvsi+pKZsYWiUx5+B3VqIkSOqc9v5TV9N5/WM//Ef/1m8&#10;sW/yjP092canfMljX6Bb+/HTtsmp6GYmoN1N3OfGFDoeWsf1cWx9QqvztTIkcT7yijmw5Yu3Zfyh&#10;P8yJiBjmj3MXcnjwwVUfPeLB8HoMBBgpD9nTTnSdAMTX4Gmn13i7CAhf/C44voCiz+NU4FnIZi/I&#10;8cKbkwuE3eiRbcrZ0qeo0nZ484GY45GRNf2Ln978kNyQOwD16Sc8/bXl+LBNXMKWU/R56u1FV32g&#10;ZamvrOOfi0eQ5Vx42zZ8xMPlHxnoRk9MhnKPd6uULs2l4YWfOrx8tv8N9dfflbV+3Wqup8f5U73H&#10;ReF/f9HR+EqO3x2z/9e//TV94j9a9ocsbv/pT39quYs/MxbntYyfPzRn07Wv0D65G78Xdr06Jlv9&#10;E6+y2Uzf4DveccXkTg6m6wKcb8HSDm9yJj9rQzz2lWybO+FhNSdG04Y4j/7TWHh4zWafUo8u5rTD&#10;65zkll4MGIPlpfErHs1TqficCdzqb7Lp6Anq2s5k+4TG79asnz6dixqOt8zErRPAGKANnrB4W7bx&#10;WRkP3y3e+IEvXuqFHs7+VqJ9vpwT+5H7Povx//jH38/8odrHlti4bRaexga+6KuxwmP5didfg5ud&#10;4H5Lh80v59wmOokV/hkOH+OL9xnP6AXWHvurszI3mIH1lzJtCaetdszfiTXcoV9ZR2DKezKVHBgW&#10;0w6QH/C0Y/Ly7Vs8+0k8iQev3XLceGkdRkdWmtYY+hW4MSft3pOf0NC5uRqf8F0Ze3LzFf2joLgr&#10;71G+u/Sv/+Ir/uqY35yRuD39frd4aU9jv3gDXsEM5tiC2Iw9L31E782jEweT++fizbQVfuPz+RmR&#10;sp2+Ez3IXN7bxrbkdv6Renw6f4ye4KnD2tA2DY26/aw/d7u0uGRm0zkMXHPW8dfYTz69jrjoh+8Z&#10;N087yUdg47cH+TKHdG6yftzyxv9jAdcF4KaUKEO/tX3x+UTZfuDwgbk6kO/B0xeO4Snr/CL7e+zJ&#10;LYCffNDIbj0e085sRFt9Ej9vcxHj+++HX3NX/Ksuk6OeF5Th+ULXWG5bz/hE38pLH7cdoSNrcpKc&#10;kD85+sjFH90zJiozcmrX8Yn97W98bUHfdvkY8+xrC/T+xNNf//rX7/78lz/3FcbqfYxbe0f5D5mP&#10;vEnsl4atAP1pp9WlN6RGXs8Z8Em776ILktXFohcZxiPzHU8wsm9wIjtzOvUE8JF6/V+Rc0h81odk&#10;68fwnRevj1Yn5d2n7AE5xrnh4tRXxyeVcWjIgGMc0zbA9n3KRh9jwuTi2pM+8wS0ys033uRpOTdY&#10;KOOfbGqzmz75enWhPxqfuXnCjRU/tY3++Mc/tt/Ry0VZ80mgXp9Xpg6g3639N85H0tZgdEguyQVh&#10;sHl2bfFE3095GvTHH/9efzq3+H0UdhMZGY3TLC5ri3ldrDLnP/8ov9dfR5XKWZ/SSQ4Ri6tr2PV4&#10;dBo7tj3RkQF39nN8YmbbH50+WZqYr7/TtfYbywk4sDId2n8ezxxJnuFPcT7tyMe7vzS2+PoEs7op&#10;Gx0nZvTxvVC58iPwknu1vTjwF1vRVwbekStmjD/PenRs1a4/Jcb2Ff3VKeVu/DOGRenyW93DpHas&#10;7bZBKTgFqowURGrLui4SP8rv5kCNV1jle/pl7HG+oc87d6HDp4/RLR9QW9Je3Z58iN4fW/dcp2X4&#10;5m/lLw0+yRzxRexykK4H34VfPhDx1oU6/qQcjI4pj2HBmrKjew/EybkI3NxicnZoN9eMj2fskZfn&#10;XOm0LY1i62sYOyZ/XHXh+6X9cMZ3OQHUvvBA8wTlypZ/x8cgDO/xf0w5dNmJ78Hir1rL33bOGfQt&#10;evObiw6o5qLwxPz0PTG9vGCMftqLnnCiX2N12vDLlzO+iNfwncXq4VUdwm8gsfVwWfW0sC2ntBUP&#10;Vmwns/HRudvc1DF6HFaPjbzuQm80zSecIoQNYikBEF50WR1uP409+tLoT5+VYevDb84H7MsreOPn&#10;QhRY/MqN/VOWG3+sma0eoevbgMKfzGe+rq/xyV/XVerjHIe2T0vVrrI9X/LHyG0bRa/6OHbrH2mW&#10;HCf+Qg/kj8kp2jQF+folbVSaFnzX/DHHKT90XYCPbHnUp+cUqdt26jlNnG481OYLW7/HthN7LAzD&#10;2Pec05cv38pZJ+6m3ccuZeQDOq6/asqJqy+hFdP4No6z1S7FD83T1jLKl/jlWnjyV1ZpWsUl8i7Q&#10;Vt6W4QbH6q4M76wzLODtQSH6PJtq48K28w71aPOpXhhkPxztVX/bmRun/ODC6Bp8bJV/e0NO6tqm&#10;sYE/tAWe+Wr7mNvJXfVV2uyffv9PWH8TmgvOeQUbklRr6+fE7Ltc5HbzxLYHdWt/+1PEHY6Nj+hh&#10;zFnfqaq94UbvPe6OOn+1Pwf6Vf46N2tbDufx18Rw+zCfxF/xYNm0H0aXj+KS/a9ALCcyWlqfO45v&#10;AN6T8+YNJkO/PHidXPMAfUqOaNGlM7+FXcadzZViZvL+pUt0av+b5FSb8/UVeIMKV0xM0muQLj4s&#10;Pm2rjfHs8bG5+KGJJr2Aum5dQa5lAJ7bOjzgA3NxfPHs3CzlzQOH//MCogu01TVf2z7ePlkoD/6Y&#10;PrT6t51XcCrdjCE29yJnH/LZ+uGkgYZ/dP7lc9bgq/uUQVn72bAjMjkrc22DS87aPjoff6Z8bDav&#10;yPkGHfKvTBybB3h617rPbwEyful6e2jroLTHynrSr37Q0pnKtvMM9p5jheYL7b/B23ho+dGphOdL&#10;/yxQJLB82PxfAfMoUH3Day+0i5p4KHZRdmBP24mEDxofwdGu7Gt56nY8+/nwHw70mxZb7b58+Rgb&#10;jaluQsx4c+zRhtd4FL78of/rewVOjBwPeoGV24P/4ldZ/H//z/+btSgKbDIeIzhep5R0pzEiOAI7&#10;MX7gPifG5HICXjN4nuR8FJqTn5gWHPXwXGDsa5p6sWn0UL986CAYr6RO6wBaRjvaxOZkSdkm3Q4Y&#10;wYPLHh2/F57jxFgXHdg89qLrn21a54h5sQ+/d24n8ZLRC9lJMJKphlubSkTJZWIflPf4kAwyZ+LS&#10;g+JvglO3Otf26Mz3ZIAuiuVEvBf5yMln/Wa7gA/Y7Y0zGPi4iPu73/1T79zW1trjb1kg+Uden/k/&#10;/sf/XcRw73Z0iD9P+7mA2BOEyMEbPdhFKheSgeB2sRKf/d2J1b36htaxhS267kCu7YCytif7g1v/&#10;G3Q7aCoa/eDRZ9uCPo0V3efwunwQXdhT36AbV2H/wp+lS2UXR+Ov5UnG2qxMh32hR/jtCfvKXFsq&#10;89hVWvZHPz7qZDvH+GkLes1F0Hmauv5LYV/fkq2LsH7LyEXSf/qn33eSvRdwO3mIHCfGPwdPfJEt&#10;pkze/uf/+nNblg58/jGv/LbYjp/J7Y8/WuDgm4lH2+eHXXjtonEno6c/sEM5eG1/E114bVzBaeyL&#10;n5S3r2nrAN3lDg0jH+yggCcax72ImDq6gWmP9HNtHjw81VmQt2ijqAtxWVAy4FlQ2QlcYyI24AtX&#10;u3gVNHvUgdVb+5SZMvqREzpbuP8IfctO/KnDb/mQOe1fFVtX/myLzT+kX9Z3yTfdkkz5A3i3/JTZ&#10;pKgyoTR/s8+gGj+C0XH8iLZPWJ+FJf4MwzJp/uF3DA/dJTs4MxjFN+nbLnoNjknlLHJqY69q3WNP&#10;pFgQ/EM+nhJhtxPmP/z+D/mtQa8Czx3VOeHQt+37wP81oJUndPYixdxUNE8l6UdxuYbqls3gtb/m&#10;JgcX7aZ9t55stNocrN27LV/80p5XWTHna+Vt0YVT91JqYP2wuWPpOgnTNmkXcfAiNo8teLoAUP/G&#10;txa755Wkn1r2T2Inf2zEgy1ylo+LHS7+6uurG5vt74eGjf3g2yrX1223HG86r97qtu2WT+M99IUX&#10;9k9/HrkjG46ctSfOw+P2/9STN23ZMTwH4pv9zSFBknfktz/nKa8///kv3/3nf/7P+Opv3/349x+7&#10;cBg164fNT/jy1Wv4+afHAswxwXpKdQ5+84tAwxDwhb/gOmE0hk7xma8cPH0HxYe8wWCBrWC3u7/+&#10;XR9vOTx6LOzk8Ek/c6PJOUuvfj9drAmDi+bosDJ6gpSDdqWHewb/y3c/pN/y3MD0Mf7Z45kn3U9g&#10;zWsAZ9zEw+8tjn3bz6bfj134VnLZUa2LJjnayTG8LhILiOixE3ZjoafHPEW2+n2L3qunP2bB1jwM&#10;9MQ4/WT7owUrMvf48lNw6a1+YfEcL95uF+f1dtvk2iafLMyizvQ7fPCfRYiZ36D5JflS3Ir/kSX2&#10;9B/jz/jkd7mY8S///Mfv/u3f/vTdf/9v/y1vBfjTd3/6l3+emx87NrDd2OUii5tpZnFFX9p+SCcy&#10;5FhxRraxBW/wtFPd2qN/fV03vkP38eSTxUFn3JGj6CO/qHvW06k5JfWbJwdn9HjiW8Ry3LyQLRj9&#10;ZmsOvx5fGbuFS49gloZer0H9E/+5D5fP1hdLC2fwXCCdRXZ8zAmU6zPNZaFt/0yZ+rlAPXM3eZgP&#10;5JdoN6x38/D/D1lg2TmGvjL+Hf/ZN7fildV7fMPe8U/zI31PfKwtPSeLnn5DrTyj+6qB4bYLxbbe&#10;WAkqKzh4Grsc+9Bv64qYrx2z8GDzjvHGaz8v8/FxAgxnfYE36DFjDojdna+y4feZe+gvUPTxnXvs&#10;uUbnQCk3d1JHv9qDJn/KKvfIUN8xMrzFHPo9Z9wxfOdk2nhfIbz6UnP7OL6eVF7+o+edy8l3IZTM&#10;6xP6y4/Z3/hUD8TM6sgmOn6fPmxupty831wYnXMX+5yDjh4AXmVor5acsvh2Y6xzyvBg45xXzDzD&#10;PM9FO/3O3Jlae46CP9794Jz9fQJYmb5szsKnFqZn7ja5go50pb92RWdc0D+WJ1XZAbQRXXueGlz7&#10;f/97ngrPeS89vGHoT3/61+DtBZLRC+36wdYc45rLn347cwqeyQ3SueC/MIuus3bgHE4s8w+g1+Re&#10;+cT8ZW7M/eMf/1A76Wd9Q+5TH9GnbWNLfCkOgdhSuXGuHYFYEWN8sbbb7/wyvO3TAf5lT9pzb/C9&#10;bA4f/wvFDx3bQC9Uht+CenaSCRyTiR8P9Wn/7G98KV9Z8Pf8l10b/1d7RucZ62b9RS6j74s3COQt&#10;OHy3Tlvejf3G6/RnPKc/jO5707GtPrZvAnA84+P4UfvRnc/0b/kemDfBpT99tA8bfvjdD7E/5yaR&#10;xydu9JB3dr3DG6maJ+NjfF1Mpj+95UIL2m5SEPugekaWfiHW9FnNM3ORPKGfGx60ybQv38/83zGd&#10;PIGpn3SdImXaCu+NJ3GzbTLb5IG2d8XXL3gB8bX49Uns3XkVHJ/1//L6+EvOH17JWFw8N/7si50d&#10;Q3pOFL+xe2J9cs/K2Hjiu9Flgla+02Zo7IvFJ6BnCTq75o9uOpFz9Otda+wbBD/Na+1/SnzIM3OO&#10;3oipdAAAQABJREFU5VwpdqdtLYrb4sM3/l90Hm1szM+EeeetMObC09w0PXqUMDWzrYo50sZA/HSb&#10;Y3aNDSlPcX2mT0X/mQ8OHV3hff/92A9X7JJHjjplIT1tNnFQQecLjnYc3PGnKr6S06eNRzabxnb+&#10;hztjz67ZButwnQ1/Dd+x7UXlqwNyNmehGzvwNzZP35zcMYTafdp/2mZsPPrSQ8GBta/OSNnE/sjb&#10;tYGZk8xYz2crV1/bfLD8Xm87J4g8EsXpa9AedFioT3JgSyd5Y+YLZ3x+4Jbm4PCiixvvknvgo8e7&#10;48UyX76P42nD0Y2W/Iuu/S+xJn8tVKdXPDbvL85vbWtbeIKNbfMIczwesK9tjI1s6M1RjVfFtHv4&#10;KXoC8u9ckPY+fUW+0zdgNVcef+Jjzv29nHjyl3xv/U8fMrcQOzlomIiv6t0cW5FXuR08+Ax85R8y&#10;AxObo3v7n/LQ0nvHsiJ+42vjHW/4fALkLflqb1CbdpwYgVefxJ6/ZG2kc+zs7yuYn2LQRZlTpO31&#10;r8mfnhDmw9YfW+iNZPu//Eo3dNmJr8d/Rc/+6jtyRkz9eeLgX/MGu9LU7yf2sj9zp7zB1QX+ceOR&#10;G/mxr/ZGb7Eytlep7pOybUGnPaZjtJsYSTmcHR/qhmK+/DrkLwon/428xlBsmbnFyFLf6yeJnb/+&#10;1fz+9C/ntaI4xwt7Adfxlq+vbH/O+ddcewpl7Ab13/EXOR2Loqj+v3L5VLmb2xbK9wjZcdY1A6A9&#10;uz2xsLrgR/4erz/qg9MO6PQbsc0er3VuDo6vrdMsbJvsVjmdHE8fTb8jIGX76mPnxHuTSGOsNEOH&#10;dvMv/Rw3Nvj/lR3Ytu3PGLjyNj+iFQtyAzAP+yXXSgDes52d1b88s761COtDuM0h2WqDaZPJEy7o&#10;Ni/HLy4Wb/yhaQxhGpD/0O1cpoXf+Or5W8rpD+qDVTjH1+xnyxaBo3ZQLeWvfUUhuDvRgLYO0CAC&#10;YR1wN7WJyfDvxazwQM8g8DnObSLsgYQxHX/5NnlxQORaQP/lFxNNyeTQC/6TFcaesu1Xj3PHAtqF&#10;5duYEAjHyVd5EDtRS7kBxRN06tZXy+faPui3U1512Rm+GmQas8eh4a9OyqM/wN+gVzlRzmDvZGTr&#10;8BYU6OfTqrp7dbM9BLPxffDtvns3Jw32lxff9EQ7/uTT5Q8HzASL7qOvTmIQuWSFf/2Ubds/mFtX&#10;WzEJbNk5eHGszufZTsU7umvvtvkZYJ780IS69L+kA5JZPsbt9UeZ/R98hcfCk8eezK2PxN3aCG/9&#10;gHbLd3/te/JjE7wm6Ox3saSTZa8bmsUZixxo4Ip/+F3wTjJcf4vhSYhz4t3kkfiaxDN6ofeaWPwk&#10;Ek/5WpDHb/yXBHESXjxXmeRW7+PHf+QC3Mii98Tt6B9ZJ5nyvScV9vUK7uoVx5KoupmAzOQuzOtm&#10;PMQZf7Ljem1y+m6qDo6BMzFyBqcpHT/Xp+FtgXETJ56vYRPos64nv/E52Fhim6J8v2aR/DdxymcL&#10;bb/Q0K0+Y+fRtbodxE4sc69eJzmv9OuEU9mr8pVhqw3BonBf5R0/diKWyomL9OWDj8DJ/57ELH3L&#10;j+37upk0QXg6UT0QZP4Yn9la1Bo9+zqX5KT+RmYofv4pCx95xaQFxub46MWncoaJg3hz8uxCpsUS&#10;/cVFhb0h5emrbaPd0kZbvc+rmMozMba2w/FpHOd7acRT6852/Zfo75sftg0Xbwf8NX236l9AzZ8y&#10;OqjvlmMP6lPu6vPxx7kDbCcaW95+Ef/Qb3Uhb1+5vLzEt0mCOPN7fr3wHTx6KzdR3kV2/q9OaSt8&#10;TY7X/vI7PqsOR+fX9dqHPdULvnbPUNp+EruLnyL9Cq4tPeQxOAvTZ2ZsGT/pO+GnzXJTgL4/PMXe&#10;xDRa7gST2yYG0ZM7uTaV/H9s4RcftndROrrkdy9ab74xdpRl7bLH3wt4v4B0t9IEhw5vTs6DZzxu&#10;vPGH43x2LpGWDJt7jJzfyrk51+c53K2atcF29bDd8psa7td5Sf21wBIfPKH9tzbcdJfdMd++Ox75&#10;tLaxx5+2SN9dffaEOgrEVhP78ENf/88CZXNQ5kzryb1bdBaBgt/2nYWOlaXt8QBnU9luKO7xubPY&#10;PJJOA0647d3zhso6tZ00L/KhLzbbTrktPK+112Taj423z+k0ApUdsuqELsmu0rbdL/+09Ne/9oQL&#10;RvkcVP7Ell7Pu2lbHpy1jx8uZZY2MSHHgp1PrE8PSvsF3mOLRZWJ0emr008Wd3HY3zalWED5fC7M&#10;S+fVfWueW3J74UlhG/XUplwdsF39nsetV3faosgC78XxlA7d8NqS5b/HgzMyn3nKYi5VVo/FZy/Q&#10;DvKARZHJP9NXJ3fNSePS2D7NdDw3L40deL5up6eeI2sWP9DK65f9o3r1VLegH9/t83Jfvtq6Cz86&#10;zG/ZhXN4dt5z8mV/qkKOO7mkWjsOMTl1/2G0/tr8AYlPnr4le/HYpu6b+hw8rOHXt5lL2V8eR2w3&#10;dFk+W79yHAPzoS9efQ3YnGJziZkPDo6q17+htPT0BbbLu/YZa3LT28LcbJh2zd/6onPCOAS+c7qF&#10;5YOz3GscdIHnNaxs5ebuYGm1hXMBxwAua9YPuyUbfP/DPE3umH7ji/v8bc9f0VXu2Q5fF48yvyaD&#10;AwPmMauLcj7F28X6WTzNonXm/51jB3/1RLs8lPERQGcR1GLmLFbNDZX2u7iHd2TPhbncJFH9rCck&#10;LlPn/Ixdzwu5yrsAHFxP/ZIL7w9/+GMWFH9f2S6mmbe4gfmpY5V6fpFnoMiWHLzIZrM5R4gvu413&#10;7SehxxvfLmJfc+lpM7GpfNpEfpmPJ48H+Bru3Rcym56q0+76JvnVYWqqW8eyjMUAXzLA+r5tZhx3&#10;7mb8YMOB135wrL/gEXPqt7FJDMgT0+eR4483+fy0cl20hedJw7b56n+2K5sufUNLysmoLtnKnxsr&#10;eFoQvBYVU7/6kx0lRoe0gnhyXihuRq/pz475H//NI/Z3bYo+PR8NL/xAbRMDgTnPmjKLb3RxHtwL&#10;vPJLzrG1zdpfov0Ku1+CY4G07RH+P3yfC9jRpE0WP/Vi7Zs/fvdd7ov11h/60qL6si82sac25dhv&#10;GadXlh8cH7Dtrb76Hzp+cdwcdXDhL539IIT/8Nn4bfn5mvmePgBVTh/fDOn4bFCn/PJzzu1fAz+t&#10;rrZ8B8Z/7GTvaderH815E5zLL0eFxsERoq32gu4pYlrlDZ6+rJ9O2eoB135vHhMrR6ctv/RJO1x+&#10;w5fqx/zqlYPesELoA3ruvK8jPeXP+aGi51zWXPWeZ2rjZWZck5sTb07S0tbqjNjWYmaOeitFhie9&#10;qTM80I+t05bLd7fq6Y6vHDCC109ku0iE1/60Hkr1ixPKZXZtU3vhfLOfXJiTwx6HNKk8+tDZDQRi&#10;+V36yt6kAr+5OKpvflgelS1XBOjfn6apjYMxuqcuY7McGeZT8Svfd1t8GwGPxkIQjY/LjVcveMh/&#10;XeacH/3G2W4XTxx3nscmeKfiBf9F/sZW/+A/KmxuK1p5nfP95fnQc/lv+zXWUs/vLgJhuDHb2D66&#10;7fxBfNcvwVud6V9FIg8/r9R9tqm6nT93P3mBztMHhlTfnDIxlrLtkDlo2zrOlMys6pMnYMks5CJ0&#10;ct7ixPLq1/xaWvzXajTa0vrWjtkpOvX0WVCUMM2ThDPOti0TuI3Z9NfXF4AvdcrAnO2eP2rrz5/z&#10;kxfGWONbjic/s00e8JnY1z/AnH8IjbFzxrbFNS9ygX/tum2MiEL7AEvljny0h0/nXym3rifq5voA&#10;OXIy2ZGhJnJX9nAcXeQs4AbI9Ss8fOkYospZmhfbGFn1tukelcurRcGbPD8IXNDXMD/6NHlfAcQD&#10;xls+fcIlIxVt/YPwIGtf/5Qc8kNeQf4EqD68s/3DrBHsGHCmb3HBIFsDqO6HEfkdg9BFP289oCdd&#10;3ryZeEHjYuO+UeeQjvAwW9nbH9Vf7fQwpGMGv0m2AbJ9tl2Nb3vh2Rzbk8afP8S6yF890U00hD5t&#10;e3n38FKvH2Y0jhL0GF3I2PO1oPIY1PrPl7h70X4I1esfwaX7l9yM9AQ6AbRBuOzwpC/y1ducjrxe&#10;l0hFY/rQom8fp0P6AsDviK9+Xf8LvTexTJ9ABEdcx5d45q9zjFG7OW+vg3zJDSkYfcoabvkf5m2j&#10;a/+cgxQjX6d8D22zpmRgnM9VEcRJQPfEkTvBNuw6astcKGIIp0gK6gfn0KGPnD2dmEThCcEEZOQ5&#10;IdPIjgWNybPB2YnSyljZ9F1DR8/7hI9TvnwZGo2fwwvYf9Gm1DEdy+tgGUAu3VMnQZj8e1R/kmNO&#10;XoM7PtvGvUSU1tHy2EfKK2zL4yP/vnaBrkeR5+RIZwX02gvAgnYvnOHtzvEP358LBOG1eqN5l3ao&#10;nfHTgvKnnXiA3lWVrWOTNaDTezLbHx+hk5DhdJCJjybxCfAJ1EkEIwOX4Td3N6ysxkY7/vj+qQ+5&#10;e7z4jkf26HXRizF84pO3H8bGakHZA3j0A2/5JGHC+ybA37rsL7yWr3z1sv8cgB2TWd2OfLhbnsrZ&#10;z/fy3UUDdNpMOz519Mo4k1gXcobPxN7aNwli+s/2lblAPxMU/CJt9BLb8Uf76dHTBMBd7BZCdrFq&#10;5Ji8Dw+ypmy2ozsbxN2U0T2aFc/X2j3lV/FVbgByF//eIW+S+pyYta+d3zqS9OiwPG9ukdjJxPg9&#10;jm9br3z41fXEC/9Tl07oDH7ulGsCPoM+WYnuK74sKID2rzOZe+pCZ7w82Tb6R5foIQeygfy5wD0T&#10;o07G6XFs6sRIG40bayd+1fsM8FXgfDU24ve7TZ61yh2P3I2j6qBtsoLyJbz1G/TlUR9F/plItrw9&#10;YeJ243Ff+bzSFs8F7AVywOTJMYi9blJwAZAv5fTqc9r7w1sLfHkaIhdCxTmd3/wueS80+3QMnpe+&#10;3VcC7phoHCQda1v5CzR35zgsbzh+3oKNT/zhrw22uw/XPpzndstt0U5fiw75W/qZINP09vnTFrT0&#10;dcEWDT6gdsRXHR/pfLpWY0OspszJOr8+8Te2lZG59uEtP5DtKWt85R5toqz42Xb/+Gj3Y9nolfL2&#10;g8VPHIFnnC2f+iO2kHGdZAfdCRG+XbA8NkW1Ah2X3i4eM684CKkcvtpq+MB/2li/p83lpY01YxMf&#10;62vsbXyWLndoRwZ9mLSvcZnjY1vG/Qt0U7j+SjN93FymcuMJN0AslHf4q+sYdCrWTjbis7D7u1XO&#10;zsEfZ63cxSH75Qnl8Nt6tHy2r41Xrmx1KN5ReWl6ch3Z5XRwtTF95coFZHiHeXDJOPbsNjRyIVh5&#10;mNKl85yOTalMmXrt+C39LlqoxcURsAXNtOHqhw8avtP/lt5C2SwsoD1G45H46GvslepbAXi7sEan&#10;8U2EF2wHb/Uh+wZzsCkwmvxXgDzwmo8FWfPYjjNyWYAu7QdnO/aa7McXfF59XXzJAkDxJ05f5OUI&#10;Isv8c8fdtsG2b+rw7U1YjHxAx0vE+axvbt5PXP3hjhcsti12e7HFj97+ovfELB1GBn9PG1wU3RGX&#10;/p91eC9/fOyz5QlPfOWDP3RLO+U31dLYcomti1BieT9o5Z39kPuSDi0fjZ8uXx5+t7TZmza4+ZMj&#10;d28u33iF/VLvOCWwsntwjpX5eO1ctXj4D49OOw4u/yprP98yLo9dYrz9m+75Wxw6o/NPT8f7WR1X&#10;r6VZnbZ8t/TeOvvVL3IrI3wXpvwcxzZ80c0cdmJ5aW21z/K1Na41JyVfAK+vhacuX7VvZbVsD7Ld&#10;YzLRGP/pl4NiqfeZXBT8yO6cMThkwqs92VZHjivf+/yMfrUpMta28jwy4Zf28Kj88jj6Hx06JqZc&#10;vzcm9gkeuh2+na+deQKe8IF6sLb0IF/ktCwe0ubwt4xt4sPc2Hmmm+ycN/rdzBCVbtrhJd/bjpRX&#10;L/rNeD/j4SPnH0Um3kZ+ZhnlTZbzG83Q+Mxx2yc5zhb88z/P/Knl5gjHHv3a08C9yBxc5dtX194j&#10;urawdc67yND+qT0ytp3gz6J1eAXBa7W9anJp1XMNbWftwgWqaW/+X53v/VhlkGJP8yT6HQt55L4B&#10;ZdtNXNPLxeSxaWxTv7D2kbPnP8+65/7SlUbiCFRy3Iv/5qlpZ60w/WDpuo6ApjrdNh7XUfUCNA75&#10;btor2/y5iDzz5MjHp87ni0hbu862Pgzajksu0PrZSCsuypwT0lWb7BqHvupGpZn7Tl9YvvitHPZe&#10;5x5pBxd9u75Cp4NnvcDFqNc/P8MO/yxygcQ5Gv/jjaZPzuRVre/FaPTk175OPjcBGec9SMEHPpMr&#10;xm0fnFeYm+WvMlJ86U7gOe4F6iyG7noGW2ZuecdFkQ9+mOxhbDt5NyX1r5rUp8ueY/111rSW6PJZ&#10;aO2Pbw9PruCz/LF1fVHaoHTMq6/u9a+xKRShG90nRlZOc9E3dJZPQMhq0uLnqHp5QwyeMw+a+KyN&#10;efWzcxmv/gaeSOqr/9mSm5q1HZqe14VXJGCZzdlnXWU63rLsOmquJ18fChI4r2KubIfH5X1aGG/r&#10;kyHYc/vSlC/eAz0nilBywc5R6eZigthzngLIJmvy7cT4VB3i8k6/iY0zN51zoBLnC505obrJhzM/&#10;Xdl+Pxd8+uWOS8fidNuADv9HwFeVyTn6ztzgG8Oy9KEXyHkjd3K5Pm8ewF5yp79pO4X0f3euttAL&#10;dG6U8244/BOrSu9rL1oVEVP4a3CPvv7a+t2+xqBXmLwobllKqrOayv62vHcZ/94aQw4PcpZ+SIfO&#10;PnitR3NQxoysxMd/+kLFHdzpuw6eXJ78K6/Yo68YrL7xbfXPcXOh84S1M9s9H1Imp2qbhco6NmsX&#10;3rEdfnfbXfghWNbbn6aPZaxOnls9KiN8jZG/9Kd9Jj7evycxcjA5cuUgf9bNUlT5t7yxyQ2TK1cd&#10;vIX10fp7j813Ki1xNzfPDBG85XXl2xTM78ZOMpDjXOxz7WTPx8Q37dywI7fXbvomR4Hn+oq60WN8&#10;mSY6xy/jgi69bhGxLhDXrnzNuKPfG4/L/u4n6TOXAakaG+SO0X2w7+89r8GzDikNH5gzTS759Cu0&#10;y2Xa1dHxoV1OfDTE7ioGGx/bLlP66nuJTvHSOlQ1nyPz1bg3OONf+0859F1eeyF6oiF6NcpRvHBj&#10;D7TFxScMmMI1cpVrV73omoLlVSYuu51Xv/c4XyP/4Z/wes7/Vjf4K89rohfG32wbXna8ISpPpUjB&#10;9W0fHghJR93Sjp+Wx+utOCaXvLbNUwk85Y0DfMRGYyDZ9HlCz1VTcJVHiUVZGU/88WRkR8befE+f&#10;na+r3/ES3eJH8rAJ0/6d2FqfRWrlLv3SlYfxKTG/49Pqp25y1vRRednvZht/kyx7XrH8dztKPL6/&#10;4ZPcQOgE6Q6gNuIx4HLU4fFC0dMQ7jBpktmGeWhMEQ5rPz3OaGuGnzofwUuOfVvONZndhVlPKAL1&#10;+Zqt45bmZp3goxMcvQiQisyNgzeLvfsKhLVl5Q45Og7fo0fAhCeapYPRBMfhAYOS3Mon1S1lT/wO&#10;nKHfuhI9vhZ3f2dK1VPWopZPFHQy0mSYCklTkPXkWsdOMBhEOeXS5/iqdWdfHaATesBvUfPSXZ0E&#10;24ve2d/fYCny+cJzP9+fV1h2kp7uB9ZmW7pqU4Dmsjt16pUttL4T5C25aZQsv90P+dh+eC3VDEQj&#10;ywC/JwSNj0V6bOlUnTniwOu2eOoNpfjZ9gn2h/ziJebrn3TkvUCDZrmjXfr177TD6EFPeouvSTYW&#10;UjIZzcmcpwvIwB8PJ3wGS31Q++pvGyc9yR3X9zcH8fVzrWB1+CkXlr3yST/xVC5fDd9zUl2eITAQ&#10;H5B0Fw9uTyT0v9CC9VUUaUToo//Igsqbj/TcO9/z+si8Duv780q33ikdu7Y/h8nlryM2epF7+jk5&#10;iZXFMvGpTdEXTr567MJ5X2l16unmrk7y+sqs2KIM1Heh9Rsyb7NA4kl/MndipP6GR1vFBwCbsf32&#10;FZ1AdTv+gbgx6jeAnEjuhcKOlCFZW8heULa6btnGzTGhSkSzxgec9Y/98gyP9N5UxE566JvZfspk&#10;Fa+VO7jJLZk0Lt2zQZZvT9CP8JlMVihxoRPDsxiOh8HqHy7y1ifawY0meaVfbmZJYRc0xGhfk5Y4&#10;kd+eE4zhOf60rzW0o7gbv5/2Of7rb6Qf9MsGhIH14zMnsEkfKu7xxTM/PenKJF9s2L6IdvmuvO2L&#10;i7/le9x+W3+MTurx2H5voadwwmD73dq7/GwBXfb3BOEsP3WOW98J+rTrc4IHp/inodlTOG5dmbaA&#10;nJc3EM1YjMcu/HehKotqu5AjX7Gtdp12wm70nK19nyfs8WzTUiHCh/7ynJZLImwubP5sv8Xjb2WD&#10;ju+aP068zGtyQyuP1DdBPbYhUrZ5yXF6ae8CNtY2VipjEqx8ncOCk1y5Qvy2nD1T1e/1H1FPM+/y&#10;4/AXNPLbnYtu3Ds/3GU3/fpN3eYScoG6q54HcwzvOvnO/j5Rrnxt6M0rw6J+iKcuXp6YYy1d8dv5&#10;18iJgzC51SuX9cH2o7VD5XO/yK++8I2bm1uMgxkiKxev5bcnky9JbyVqb2IIXLaf/V+Sf0eHG7+I&#10;52sWNG66teWJ81v7T3k37XpafuHH4bC+2K1iMT0ngMdXQR5fxxeZo9qHLxb5Y2lbFpMG99ZQXIMn&#10;3vMY/vMzPOHfc7ulHbqJAw0/ueulzG2j4ka2Yxe99W08zZ+i/gt97uP0iQYU6pfAZ/Q05tiPmyof&#10;1uo3PpjYVb527TiobF+Rpe6mu22d19iOz+DseCcv7QL6yJncHOnls7zqF30lsVv/mMcH6tfgKjN/&#10;kTfB6mgfDnmvAc7C7j/p1u7iPHCXZrdozDn3qTB0r/nRr7rKdxomULxjz44vSwfXp+37Yj41UsXf&#10;Uz/nWfCXnjywW+X25Zst82YT5fh0DjysX3wvHXmr087Bti2MI26wBGsbuv0oXzns6VxKIVi8o+/K&#10;WHwyonludIvu/k68IiWrecVBoMfxwfbhPTdWfs0PgretvvhoyXsN/LS+Uk93b+NB17rEVHnwX3Dt&#10;G8fo1BuZ2GS//F/6Rrzg4bymc5/wt+1TkMeXXUxJOdk7f3Lz8eaQy0epd1Mg+eBpi77lY85JHm06&#10;Xzy5Y/Dlj3lCShzNvEC8jE+w/cMf/tA+Pq9MnJts5QwXfvX9qFD+dshZ3cY/99j71G0XWvUbr61+&#10;gjhYe5QvTzodM7tdHHyXt7LnR7knRptzYh8f9AJgZOCrfPnsFk2qwlOdHHLmL8pPHlL+9u082bt0&#10;L7bTHJW38zzyAPtA50inf5sLrT5b3wtV4cCvG6ErowxOn9BuQF19cdrAvGz9In7ZDUd5Dcx+z6ti&#10;3/Jl3776c2SMvm9zochvnI9vRpttF7w7hwuBJ8B6fvqqDflrYXVin9c37/H6x/kvPXoc2zUCese5&#10;TWL89CkXoBM7iZSe73/4kptks2AvU7DFa6I9ndZx8nNePZwyuYeu9VPwPpwLl+T7rA9Wz91erx6u&#10;HneeVV9edDxQ2enLYPnt9pYzyIMrP72M/8UfLGt1bsiM3vHXxkYjImLxjKd6QeYp035x9OMTYzsO&#10;lkZuFcv56Mf4VkZsHD2nH+OzdPYHpo9ZXKUr/K4LREfjw+S3k3c+TsyLD+332dPOYsOfNsnWTR7C&#10;4/biY+/EQceb4OU/dDOXpbOLsmz4FvBXobYOnblk7wcRJ6mn+9qwMvAnZ2FxruP6dI/EJb0Q7Hbr&#10;7pjCk38Hb2JDGZCjlc889skj+uUvUTuIj286o7ftAvej7vXu05bW0Tchuv3NW1Ls02Fi4mH8a2Y5&#10;3nMkVc3Jbb1BpC+gF3/YnvTU8q1TTt7gXVXf3Nn4G/2e/I/9jSdt9rXeW/acK0Ro5WydG47AHq9O&#10;uInbh3nFe/21vtvyw24Pry1+I+kq6o6c9ITN570zNRVy9J4DXe0TITuydv5R2x/9IPXNr1mjswbx&#10;qGFo59I7PkxcDgY2277brzbn0HHKTn6LNWw1+vDv3Acw/RouEA87L58SPKademEo9B2PtvKxXbxd&#10;Z1fV+UvW23YeCUf/WaDPYX/tuPFkeXi6k32fkzM6DFoXSR6YeNz+WScsy15n0eVXn+zVD+Tw2l0+&#10;Iud45g6YOMZ/1zO19/pUuQfJwMZdD84Xf3+7nGfHj/TplczyGD50Q8cfbZvqPLpgXZ4qA3LwXCSf&#10;4+W6ctefa+duS4w+/Q8cdt3Hc+G+iWZLRubmZ3kXGLtXVvU+PMyLF+DiRwfrZfXtkV+cZbAE2bq4&#10;C2/mKLNf3zx09HT5hlEwiv9dHuyG5/wVvLa7hanfufKv4bQfChR5Km5xbgIyen33Dr1ADDS2c+w3&#10;b42nGyebp4uDAdyzte9mKheN6+faOf6sf4tnjsCmscG+9qEHzG+NH9EC64Lc803bUwuPOf1N+ZNk&#10;8J2xeeS9OTcytQ0oga527n6LrvKpH976avsAfc6aovorN4VP8we+2Z88r3/xI1rn/0ex0h1b+CU0&#10;zQWnPeh0RVrogbLM3z8EdwgZtgm7J2+hMEC1/ixMLO42khOA2h1m6xx1M3BsA2SClDtdF6qMiST+&#10;oRccYOksGgjs/o5K+UuE0yEWD275vBpgJhGRLyCfMiuitiwPW5PxO8HEaRpdCPGJ+p08CKzo3Ane&#10;g+8maH5ZedVLoNAxF6DWZ4uj/v6kIU1aDv3yX7m1Jzaa7NPVBXG42qonmE5wo6MfZN9kpX6hvoW/&#10;ttSqCV44s0A2+Ntmq8vU78DhaEA9XFBd4pf7QqYFyXRYK7EBOq2taHY/lFd9d/br4dswn9JT1iSX&#10;spVv+7+DnqDGb8Vd/OP/Jy29fg3UtT8EYWXaKhe/9vuJTeJHH3Ky+Daz8fXTbffwWD5kdpKtDY9P&#10;Vw/lvXiZtgf6InskP3fTT5m+pY/G12mHOwZOuZnLsU2yaHcJ7tydlgWW/EaQJ3HRjR3bz5xQShDa&#10;eXxzeUgCOhfqnxd/V//6S7vnz0Xl9gO+0v69qOoC0SyQKgPicGJ9coG2VtcBJfGkpfmjEzs04Yem&#10;9akjc5qX1Aw+mGqjbJxM/5Lf62GfPrRJF6Zc07wVx+j5XFW80667ADi+GQ/cfLS7mI7u7q7zh8EB&#10;+lqMBG3/+AR47XFP8PkovuR7ttNtJ8jLd/mNfL4KDyzjEHVotMX0sylLRVHImqdOoufJMdX9+Bz9&#10;TlCobWCZk07M8TKhxKVflRlOCi7Agwzb/R1g+3zq1L/78W1/QyvljfXwEyu5LtiFR3HZ1xdbNNc+&#10;qTMJFjvPPj8+oEH+0pb7Ybs+ZzKuzEWD9WP74ml3M1r14NrGL4WYiG/hYeIuCk/F19/4sIWd+jvP&#10;L29ld786+pJy2gI3uBOfo/s8MRC/pS16csQXJ07gJ1JKg7dmsTC0eaF+sHB0YmknkeiaM84imePS&#10;ZDEKrL62+O6xOscrS7nXefdYXf72BoCdN6Bh3w/vf7j0XL4fz29mweEzHzoDOPO595WvLPuvAT4e&#10;jZFtO9vDCz5f1FW+AmtPJ1Ppm3jw491jilY8OO/1r/PXBZbsV65g8k8+eflrfWjEDH+QLQ4rY9ge&#10;+dFplAn9ucB/dDto12bnF1swk8Px2dM3u/966yl6Pm4MRbeddOJHL3mRLvRv2WhWPYMw29bMF3ow&#10;7owvTv+pD/Rdf/xx+pDFcO3T32wZFv2u38wpuX+YdTv701a3nAfhY5cM+NqJfV10jj5xfcvloBm/&#10;hoiYtvthr0/QX7v5LMB5Hk+5+tVrbFS++WEujFAoMZHNsiPjN+HxxPi38PRTNs5nfA9PHPDrttz6&#10;YRcN0dHYAghYHrvPX82XUXZ1VTdxYu9hw5E/Zdu+uK8/R787xm6bN//SZ0C/P7vZiIPFPlOK6DO8&#10;YWmz2hZ9F+ZtNGin/5M7i7SDM/E3PMgnI9j53Llz/HH8soyjCVp1q8P0l7sfrB93i5Rt+qmLUbtP&#10;N2COMrh3H2xFvsgwv+v5jpvSMudYaP6IXfF228SNhuZ5ftN3+xy+TxrHvwZk8QNfrY1w184Gi2M7&#10;wVX+/Cxf9Ny585q23zfkon3WrW7o2aZfyI9gdajsFZRt/SY68r96Ly409Wj6V32HuPnmtGXzZ/Bm&#10;HLj9s3yqS+qdJ4VF+5Q2bN6OoeYgT0B3fUjO8TUmV6eDzScJaG329MPXvO6SnthHb7b6xMBW1g90&#10;fPVRWR9Q/AGrn6KtVwaa62LX5I7x/fJVD2vjhPydX7fu8MCrfFN4VFR9+aUH+YLTJ39zEebH/kam&#10;C6L33MyTNmQBts92Y2Li1EXY9qv0jddjKfz6n78y75k+M+er2h3vbd/JFTMW06vnDonD//W//lwe&#10;FZ6v+j5xia+b468F3tCgW9h9+OT0wl7a2tM3PZdJORz1eMHZ48kJU9/XuKd++/Hi2BJnbvz584wB&#10;4hIvoH5s3/ym7R6xefAu/VfxbNGNTnLLY3yQgI3JBD+ALNDtqYp2F4byxmtKbB23XdO0P/+YvBXb&#10;yZvcODmo+GGhbQEaYqhd/Y4tXR9q3cgbX0/8jg3xfdrRhb564NiG/4wJnQxURs+T21aJDYICbjDV&#10;ztqv5xxZrzFncR4C/zWMnhMLNKqu8Rvd1S0s3sef5qYCT4r2lc0uAJ92XHw87K/dOmF9lrKeD+Q8&#10;6V0WGvkPXs+30l/2JoWe14QIjTh69m02jY4jY/VaeUl8q3Lo77YQF58yN/zg5lzwsG0K5hsfctGS&#10;A6pjzktm+4ivVzzg92no3AQN19pAw2rYjID/zffE3RCs/CW556rGnIlL/emoWTS6P4EelJj1w8lL&#10;1e3obt4lZr/kovz3n/Jb5mKF38+N+ax9E1m1LYK2T3b5NLEmRsHquvHv2Ics+n3yxGr4iM2BiTFz&#10;U2Pn6Hmqym+aaOPahWDgJsCBm/7RdZNT75g9iDO/OGHReebRbefK8DqPznZ15rPVaW2ZOn6fOYzj&#10;hdrJF48ydcvjibf739ryfeVEvgu/C/wejeI/NwBN6ehz26tJ5zM71cm8umrduqLGr3CYXXqetiCr&#10;zAarsu3uuHaKv9rsXO7pm9d6viYae6d018+adw8iTeH49Am8c7w688BaV5vRHbvsgj3ccWlK55vP&#10;ANoX/WcrlhjSq/6l6AkbnXQtZFvdn0j/hX1+3jk39OFhzMkq1OqlYvtDyvzt+NfcFxUyEsMqiCB8&#10;tk9d5S2T895+91PeXpe9y1+LszLfPG6AqYn9urDKY2O1F41TRebdVtEhf22nlqNNoLcNnDvpX3cO&#10;m/w0PIwX3uwIakdsh2vtdy/Ar5wiDdNLNpr1z9TPNxlAvZ/IWHAsHuU0OLuWZ279fMjFmlHnAsGZ&#10;/D0Bda9NzFgWdsmvbmry0b5uBjU3P2syKev8KHpH4qrRLfz8z3lG1H1eBIawdr+I30f51pfZ4yve&#10;7tGe138553l0fQGVDzf+Pjgv6nNQHpS0X2WzHnN8GM9M3/mKcZFL44vP8zX0dBh2jRn1V/sdPpOn&#10;hk5c7VwB7gVHp+v47HzLJ2zbi9aEO17fILMmjJ15lovd096vOf/68fhlxpC+oW9zfJiq+5Tf4R0X&#10;xJZjIxkzTmbuc/p7ba2r4CUgDu6VP7ddzzyBn8QjGX17xA6ojAl03Ilt8iu5K1vd7qP11zm1isDy&#10;5ZTapisVr9WXXj1K+fwcxPCXh7w9aqE6bD5LYec7oQG97te93/7KDWrD/LmlWEq/olzDVDz3HUvA&#10;cwI2TlMm+Guk3VUsW7u98yGTj53UFjsd2wXOTmKjl5MjT/AxdIydxNOE0sRggpykELdKNsCkyaIK&#10;/AW6rR7lE9Oqw9Fp8SIywPLxCVcOfhLhCYYYXtvX/vXb8iCnASjg7WOaj8Z74uItGH42gEiWJ0ms&#10;Smjh287+LDQ5IQL9XaRM0Bd05F6M24Js6YG2cPF52a5bz87VAX5PMkLDbv4Au4VrsHIig95JposY&#10;9juhzZjrycZNBvQYmqNLeAV1koGd8AISB1wwfp+yS0ctHdlPP9p/DTPwvCoP3qI2uh1U9O3jJ5+V&#10;QXb/6BmoXvGEMrAXmuxvGdq191v6LW80fuPqybOxEztdQIa3/uBLf9rlo7taxf+hh0e99RO+lRF8&#10;T7nVxedEUN32n3vBZH4LYk6OBp/cD3lXf32ZE1x9iOxOhqILndV9zo0WZIHVtTZIpCnTF8Wsifj3&#10;Yje0+DRBJ7Y8Ibb06z+vFZaY+7thoT+uP7q8bNcmushfHkeV6qtF7hsR9KdIsMjhWb6c4PKXp5Dp&#10;687uiWH2JMaS3J/A92x+wvibLaevx0eADvX/7LSMbfv7ys2VkV8/hXbhoklB9QsNGS2PfDCTr0e/&#10;bun5Oo56xkF9GrU8DVs+p+3WHm2jPVwImjw58bG6vb6De8WhB6X9JTnMYJg718UbP+7A+sGCx+mz&#10;cNzU467A3+XJX7nbgtnbvAYaDr350m99ATltbbG9/E90bGrd8b0c1FgLT2OKebx6Mb5+XT1WdzLI&#10;A3AumGbs4crfuhd4KeSnC8Jiectl/la2rf7CbZceKcN/cfBxTH8/OeCJADfWzJMMI2dpF5fd1fH4&#10;A25l5cYN4yf9HFfPYxc9LEb15of45wlwX8Plg6O7emU+i197z7F2NobLjcY3eDORNz5MPNiS7wmf&#10;hafolSkmr5sSDmLtC2++GPuiTxxrkYd/I64/I2HxvnxSIBvZV6dv7cJ2y06dysE5jlrFslW+ix6K&#10;1255ua2epu1TTOFFp+aEbN9eCzjDAy3u8haebHsNu3ClfBflFmdo9It7Ye1ZZx/Owvr9Wbb82bN2&#10;XHQa4VE+C6tj7+SMfMuPsXtoIyv4PMzu6tUiOvDNwLV3VNsT7p1k0290PAglS9w+8qOi1yfja8va&#10;4YmWt8+VoEuHm++eoFSmG3QSr16lB9CrN7pO247to9vYTNbWLS+09pU3Tm5xqn4VNqY6uQ/N9IEl&#10;njFn/Gr8mPKZSw7L4qeYfjKEEWp4ZOvkILG+UL1Ppb4yP38Ab8YGeGQBuJtr6qdHTKyvt7ztf9pv&#10;/FQW/XK8+NGyeu5PjYga+gWlsHbqn7t/yQjGk7d9qoq3jqfJY1NPHi9YhFBv8Xf65NN+Atvi+OTD&#10;1ihTnvDQob91n/gYHmMHeW42QtsLQPUjzvwIZ/r46Dr9Q91TD3Wj9y1r+M2Tr/URmvCWL/00wuh3&#10;0+G5PL61/6y77YF5QyJa69wFZ89NptseW1mdT1vuAvPTpqeM62cdTr5YPPOwjELD8vh56cqf/44M&#10;uomHjUdEjdMTq9U7+5+y0Lw85Bd8nI9oCw8a7Zsx4KjreBxe9kHPocwfQluc8DT+Ls/NedexAAks&#10;/V4wUr8f9fVtznUnxpQMoCPZtvEeeRv3T5zd321zxZFt/CdrfdP92LDHzhOL39gcvBAsq27hzqLa&#10;FPe8gE6nT9WWQw+jekfXp/6dUwQHsGHtuGw+Pja3MfajpTtYX+m3fhOrfA++J2jNQfskbfTeC6xw&#10;0Ll5VT9bmeRp+72oZ04InNuuHUGuDHEtPvVh5wHku6CDp1fikrFgv2PRFuW4ZeFV/9XnidPMdzvm&#10;atng2F/7Fn/1daxO3PCffXY8b15XJld7VfT4kh1Dp67zrNBvbPpJlddj0kTZWNJYbH+bY3J3fklX&#10;QC8fx3uBerDzfUKnfIKjDduPHiFFLx/l/EtHH/rjC1ovXoLXsiNz63ZMWl5wdh/Onvd9TDvRYS/w&#10;lT7t6tjcReyg5VdgxQQt/kAMiElzhr6pKjcqlC7tyPZd45gcOH6hB57Vu1xqRvf4curGxt6gmZsm&#10;nU+yH20QLvr+9mNcQr+2Q17D3N8BXj4/ph0yxrnxctqf/oc+MWYeG0/3id+eNxy72PjsE0fNS65j&#10;uvgNy6BWJ22BPKILE+8b8FP2+ru+S3+zdrD6jQ9mbr5+f/oKj21LceR/Y8O4sL6NBdf+0qz8YNUP&#10;G7P1axjZet1pL3IEGa/1w9KubOXqh3Zw831oxu7Vu7kp06mVY1yRk376KX1TeyZeck04AaYjcGhy&#10;W/0pVkaymLv2UwdG/mznFcKDLGebl26uXDtErbVoT4EPfTdffaE3r9E+S8u20hgPF5pv52Dnos/8&#10;0ZhN7sTvqFxka41s8YphfH9J3N6+kpdo+qZvURju9/fiKdEG2x6LMT6+22XLv7XdtlPXmFgHH+TV&#10;WTG5T9kMcK5KT+XLS0xqK2OGtYxC7Z82c1w+mL6GR9lX8l7j5nh9vbKhlO5s1+krefGekhvf5Oaz&#10;djR/5rj+1anVLU+4KTsRmNLsKTvOWp+RdclD30/QD2zdHu8WX7KANbwEYmlXzzn3Te8+PMkVT8Zt&#10;PCfWRva+EbDz8Wu+qH10j5mrtU6+FNd4xh75Wp91A83cMDrtG/aFzXmd+yu85E49WxnRHPiJsPTp&#10;GUKCGl6JDcCLQ04nsYTVxNM5uMq6c+p3vzfoaIvQ+FTfrqmmLOXO0ablmHa8ejYUUvTp08xxpn2O&#10;khEwx+N78mZ9n970PPpHhnbhQ7nUFt2miGNmj/l37PYwGjtnjQkNWPV6kC+++5y5lDFqZEwbPK8z&#10;zMXd0dU83fxPvfaZMYFOOK6+iZVeYHY8c5QNC1hg7K53qhT15MznReDXuqJZ2tn28Fo/pgScNP3o&#10;cxzT8Tf7eE8chA4rB8HfddAnT/vtfaE7aPVRZcRwP/fgBqA3iYPnNZ0UX5BW6n75ZA8fIIYW7G+f&#10;Utb2SBv3fCjHUJ/6FWeUt3vlpu4/hD92T7+Nc8PMBVoN1+7iOJ/GUnjuxV9l4prcaeexgz00b4wR&#10;CMKveUxn7+Hg9OB84fG0WXHtztbv5JqXFCr3vlhdmpTpfyCZp37vwfMLTuKy84zsg85zzr78ISYi&#10;jQsK65/tt1P6+A7CxOhtT/N0GFy2HBxrmDPHMn+O/ifnrQ6TS/EL//gpPTc+3P645wwj26Xjxvlx&#10;idL3DOsgH+GtTOGejGw5xIVLwVPQE4A05paPYSbfBvaZwNQxD++sHHpSlg7oa2gmLIBD8O7F3JS5&#10;WKAe3iYTfASITvBavsWyz5/nYim8dfBRu5uWyw5xHvrVa7eQVl49fHQUvCNv5K5s+MNz5JG5Oqtr&#10;o2Vb/NSleXIwCW/r0KuvXZHjuCeIT9tDu/b4PcftBNNZJgrXhuVHfvnifT7Kth6PBQGPv4QhFjaQ&#10;HZc2/h59M/HLCRhQjgddZwElhdHdBQDQ1xttZ2zVdIIQlrZI05MueXjyT9hUz72TsLiHB5y1tfgp&#10;b9yemOgF9vjRHbQtb8II2+iC73wNx7UzGk3B43tlKKocOu1fGPEXnOJhTPcDV/nj2O7qe4pLWz7h&#10;te1P5y/n5J88fWUnpRYDAf54rd3wtOE+HUgdfNE6uVW3r0ampwH13Se87t+uwdfgAcYSzjKIiNrx&#10;uZM1JyigdquPnCd8n8WVPt1pIhhwx8xefLFo+vHjj7F1EtvknXCPzWJpeT75dT86mBiyA4zteGy/&#10;HH3Uyy8mg2HWNoHb9uCjLBL8nDu01198ES8WD20OD398sZg21g9qQ3juRHB1WH0qI/XXAJQKZavT&#10;cJ5cuzRORvgA/P+c3cmSJUeyHugEEnPNFGGveHvBXjX5oKTw+cjeNTfckrxyC4XCmIn+v19N3T0C&#10;CdSV1ohz3N1MTWdTMzcfzgzW4uDRPwYxhIrSL3aobjlae4mDFX4HOPS0c2OBt1a0r9K17Uav0qFo&#10;PqXx0pWxzStZ0pbeC06KN4/Ie73o7zXfWUj5PB+LchbbXAD2m1rs6ffe6d2cIa7yh6YY+DwfiwkL&#10;q19te4ywEyR2E4v4bs4Vi6WFXj5tFx/sFl376tp3st2y9sP6b8Yc5fC6jZwL7Yv3YYvru/BGe1+h&#10;24qDt3ItDfr3t5Az3n3vqecsIrgR6ou8Hn1/+3txn1v06Yre9+/mYic9dtHA+AlMqmrX3oY+FNYG&#10;tv8agPe0k+O10dKofaLj1qEr5+DPJvXRZ/cNATvuNzCDSxRt56Rg/HRPYE9chD439Eajthn5p50c&#10;p79n3Mmdr33qnBABOWuh1ojNkg2bz6bt4X3ianGNb3Kek7/qKz4PrY0HuHhSYGjBiZzxxWtfw1XX&#10;G6hOPClbuE+mRq8tf243D+G1MtgHu118J5ALK1uw0q/gzxsQ2vK0h/ukYX95EDxmS19Jv4pFWydP&#10;90Q0uoemstorRO3PhbGdt4mZ6c9UFw/v5KUD+BDDdj/ybBfDLhw7LDhQHmf80Jb/E3Hhey5qKHxA&#10;F8Ym7YXKXFD4OTkxTIrVWA3P6hzRuk3NbiHJybsgtndtt3G+qvseHNzH4S928QN7g2lEf+jLXmMf&#10;/OdkbfAbA6miL2g+D86OH/VDnsJZ0H5znDoXOtDo3DLHzfdBXn7yCphx+NjmgYfGnnyo7XHKFtZe&#10;LloO7fGpenzxKa/IxWbPmF4atvgfE7QYn6WtYPr7jPEru0UEgK8ybYB298dYO+cSyuBN3dC3DzZH&#10;bbsWni9lcu3ijg22/6yfxodrn6VDNp/2jzPmN1dG1pUFbTncthd/swWb1/lIm4XVc7fK1yYro7Kt&#10;363u9Nw3DSe9svWV9iPz80JEbHucoy8tD/vLZ3XxdgzTjYtPMfCJvU9b9IE25pb7qv3iZOx6th3Z&#10;IqX4OH1A28oYe+78WRlAo3SjE5xL1ujV/dXv+KK/iWmOKT+NKzt3Wlrdhtac64SGnFB/Wko4NCEF&#10;yALeW0QM4HfbNpJFX36cfhD5Vpa04+uVtY1P+91/t/KfgsV92krZzo319wsnfH88N+4qG6+Nj9o+&#10;ZRGUwMeuI3d/j5TMVy4XxxMXmz837mzFuDmfMXJvYHjWE33mjYdG447HzJ9y5ujGh9DQ5qfU2ZJX&#10;GzcobCzU95Fj5qFjc7TV9+asbPu714c+Gl999VXHCmsV5di6zU9u8Mjjl4AtnpDjyhD8rVs5xpbB&#10;3yan7ZyLTDDNuHjHibZibfuTec/O7Yxl8+TO6IQ+fAzGbtExtnXToDaepGQjHzZJZwr+5EE8Kt9D&#10;n7HP2HFlFw3l/+hblz7HDi/oRJy1n+ra4rz1jRzie3NVaTtXiKzqLvxQmIN8Rz/01T/5lC5e+mVg&#10;Xt2dvhP6i6/cMVznGT1HyvFCbXDGXbK075ExfY390clX9WE/N1F4Ev1Zhxb6cGvjHFfPrHtVdvOP&#10;PBXaK87onfrV99YpOkaX2ievjN6bVODDsX6hzfu3o59zhYsGH/EvF0eWlsP1Cc1sUj+8V8baL5rR&#10;Gzg3l2Paj9puyquXPhG6T2g/OTH0sjwUj55bvrz22Bbf1d2289DDw3H51b/TH7R5IUPEWxx6Puuw&#10;R+pZpn3PuSvzjLkXn8bb9iWYA9veFu72PzY6GC2Xk77/yPlr7zc+ddnkLoOPPspP0zxtF/7mimNd&#10;9fLN+DgSV25bOgB8vSqfDPuZcu4OkpyQGH4932zjx9fd9vbjzl+h7U2F9ncuqs0LSBzN8M13U7Mo&#10;u5ajlMwLe36xx7uFM+scEwfffZvz1thC081lTzq/kGUJnS2Lbt5Z3JUNypa9ajaykuXYOJlSoBRt&#10;5g4jH8HIQ76VC83lgfdrkJu8Yh9sm9c41/Ex2eK9lnfLbXf/SbeyKIhAvUkl284fFGkT/eZcZXIp&#10;/F4chSd3wBN3V2S26OI1fWzKnrKtLFv2tMKWtVVi1HE/CrIPXsRtytqzMp/oU36R60l/5xkjbWyK&#10;wLFH8XrxLf3h3PjLV103ODo95YHfYzxzDjRzrZkTDU/2Ia/8mWsjOTdkp3d+KP4oKU6rT34b2BhJ&#10;FuddyvXrhR2j9th29Vp7y/sfixdJJDI1h7eBcQTWxLeilXv1YcodQ7cfjq+L3TGlpPrFahSo9SoH&#10;WeQ2+cAyvgvbQ1sMTcvRJ8dp+34LUWHkgLU9sDeK7k9/VI/KN75kQ7psH++NfGmHDp67fqILLg66&#10;1hDHH5OLyTO0aEOGzck3Le2SbechQwcPYLMFOEmAe9jtUStyvSj+xUHbptQ8w8M17433x7Y0tQZB&#10;tytWwmrb1BKhr96HrfjATT2O83Xm68N2Zd72m6dbe3xiTo4uWw6J3ccDSflNSMlNw6fnJcG/4ynx&#10;XBpH3Ye/T0lwZ29lYUIXd/FQJw7Nk5p7jFEP+zbfHN2mr6QRAr8Bu376lHFtZPtZ1pTVzWdsjCpb&#10;gJVzj5UtLQL76cjfgrmBZPolfstbWz/xsUD/BftsAfTHF2Aujs4p9Ga8zP5Kd+g3Olp2EQnukoGz&#10;+trffn/lmmX8guk5wHcJnaJcALYQdJ/UL4LExkntmBVgRX5JedtbpOBgwazNdNr7DlIJsoavAHfQ&#10;FT9Co67eACApunN07sLN5EqSzUQerHzb7ufgIrkLxer9OdZuf9tonT7bNWICJLIKwnWJ+uI8ZOpE&#10;K3qxiRN+J6RHjch6B9C25Yz5DO3Sj/6VrQ2rSnHcoTqD9AwcJu5gBpTcAeQu1kw0tTUQzpO/0Tl/&#10;Jv+9gJJtL5BLsi/oT0dHb+2yMkArrsSwcHRfPRTzqeOVq7bRNn/q+jubB499dFgTPMC2LpDg4yJm&#10;W1W+6Tghm7q1S/ChyFKBkTN0EoOJqtA6dg6OdpeMtfUdT22XNhO/81tU1SGDtYvQ14LNsdNeTA2F&#10;0hzmo9/Kwf/41V5FuL/4KdKNjgQDoT3yT3JXdMnbatE+ZQbMToiPnWvfg0PuxmXnGPYmbokuBl1M&#10;85uqQBlZDOi1e57onKcX4r/YTqJwIuwjZsWV2CGndvygnYF8TohHF/Kw/buc2G6yMWGZBQpP0H5R&#10;3eB0YIrL1la2v/vdn8tDvT797XffNuV7FZy77n/44bvIPIs84nn64/bLXdypikmc4wc4/SR3mTjV&#10;Hok9/Yg+tWF484wFLjrjz/fVNXiA3elU2yVmRNrGAVeWTiovvycE7yeO5mJ5aYa3XOnJZaDv9+/w&#10;VKb/rFzdpqy2T1sw7enCBhY0+OunXhgcOdqguM8v+XehGrCBPmObP7UdkI8fq0u7X/jmQo4FlC6i&#10;N4/qN4mh2Ang28WT7K8NOpFo7Xy5eeCd17LwYcYA7Q16FqyvxbPTvvGJdujOb07Pb0/T3UKEySxZ&#10;C8HBH81s2sbx2tG+z6dnAkrft+QIvkUf4CSjvzenuc9pg+Du02s/5Fv/aw9n6xyzZ7cCpjuzGL+2&#10;hqtN+8uJOX1UGej2xFX5hJvFF7ojrX98/fXXbf/73//+zc9/SAwfP6INpq/e+2LYTVI+6O84bF+Z&#10;fCyOgLgAPaFiZmJNkeLC8tlj2+a/IK/+ZKIjXNvCgw7ee5HCvg8gq7gALmz7zPHYrf0msd/FMONq&#10;2n3+xYw/bZTJUwxSm4iZ5W9b9kcG/PQhT9w/y0e32/f0n76B1S1n2x+Z5b3WBRlNsGNW98shbWMH&#10;eFNPNn3ZArUF/GmzdVGiucl2xzt12/6QUVQbzM5+H3ke8m7N6y16tQ37ECKgjM888bIXHJZv6xsU&#10;EB250J65R7aLE00TT3w+tjDOXsj45C/r0IHhNxccJt/mbKB0Vq69M9vx0ien+Nr53MfHfiiiuXrs&#10;Vqwo35iEtbSUeZoLbOzLTbsoqt2PGUucEL0E8qSWPqfPdGw7dOYk++iX+uXHDvtkxC5w3Lxectij&#10;H2vLHG03Cr1ti4+Y23ijD178ZytvzyJG7JX828Xg5DBgfIxkzcX0rC70ycex+r3R4vJfW95fL9vc&#10;5fbwr962PVY6NsFi284r+KYcxswt3Nzpgtf8xu9clDm55LSl69AQC6NzqQzxiz5btK833/IlLsM/&#10;VZetlEXU1s/ckNZ3bqHLygzJPpj+e9uvBFozX8U7/lDSubz4jR/U7ZypdS07tql+kw/xpoe5aO1a&#10;i0p1cwFQjuzTaDnueVH6hLpdvEe7vtjtCWeeWZ1WH9snbr23+GuDR7wQpbokLuWCHV/wJPO3+wq4&#10;mCtaK46Cs8Gnc4kcL//qd/S1v/JNi/ne+H7KWZr13xkrEr9uHq39k1EAAEAASURBVDHL0V/EM3Bz&#10;SmXMWGGMmHnizmmnkz35PvmvjOKS331eyBD6l2z1+TzhwheZeXR+qn5BWz4SSnB8yvsY6Ek7qFMX&#10;5J67ZmGD7RZnab7edu7wKCydzSkpx5tD6LZjpv3R482b7/LEoxzdPpHytUHPudNS/Mor6sV2x7nY&#10;RdYlG/u+/eRup0wfF1fNX7GlOYi54OSc1ARn9SIHnj7eHrOwdly59Fb9fOTm43ky2BxiZZYnK2do&#10;zbjg5nb707+4ZnmVT/DMz+RQdniO75/n5ruRaXxWu/o6MHSSH45tySVuehExeOobF8nLQN3Irk6/&#10;15cyN8t5WCoaw52HZ1+7zz6beBk7sMvYBt0b2HFiUlkolq9945X4deF9fMJf9/gLB6C3OXmPzek7&#10;bofnN9/87aK5vLslR5hvnODBv0uLDvZtnzzg6Z/6y5zvzVjGPurynzaRq/u3vVc229o6dhKLeOIx&#10;fEaf4qTs7c9Zk0rc8sARtzxnTnLbs/SMH+Hp/MGMZuOO7MrpQj4yr074gETv7OS7MkUXrz6UN/0O&#10;Tm1zYtAFXuCV0HMT+pxHOt+76hIzYsTTucYE83dyuMDfc7s8XUkGsn777XediqV1qK5/15axX/PP&#10;3eeyJ9yix9iKL+j3s/F457fO0dqXInulffVFrwPvxG/gvYsVFjdrq7GXc0f9L0W1P7zqQRef8PHT&#10;Sa+h+fzYG96C/LOwMbDn/KHWqsUnB6DT7h+E8q5PYgjnrU/QjG2335EfDnyf7aOjR3DDtpzERfzO&#10;559krWluOBn+VDjixACHW7Z28Rr5UPGZvDExNk8Anhanng3TTmvx8cj18Ha+um1GD7LzUSVtXh75&#10;0z7rTwsjxx6RefBbkpjZi8COl5abbGdcmX6uTrt54kusoU9Tus46yUch1Df5xXjo5FttZVz/7XbX&#10;50rgA1/6gOt+4dj2l8xP2bU7cTSyxsZiOPw7RrFh5g3eIPJrsPZSj4fjtU71Lb8tuW2H32/Bvmlu&#10;9S2t5LSlabuwOHtsaxxhQ3byu9ULEz/TH513t21c0X4TfGtjzr9+W7qZry9N27Y4trTpmL4IR9an&#10;zB+6gZ0s1rTB5hw6NKaMUY+csBeAihyctcGeg831B7oEQ33s3TcIGsPi465fpdzfxhhajmPm5nOx&#10;sXZAxzpE1wyTg5T3IulBgCnXoaay693pw3LZyqQKuGmr/S/02YTs3ao89CoZntG5NgjP6bORNnSN&#10;Q6A2pUc+9WElyLrZ28/f/JjfVb3OT83F8ofu5gasHA9EjsMcLThd38k+IOOsXUzMbH7CU35b2HNS&#10;P02jJT8aw+hQHUMHm7kZT78fesZH45kbqlw8tQa8gM4xy5FDLqS/+fvovfrb0qq+aavjk9XNIAcj&#10;eNU/h81f5Ao01rLd87swbOx4kndzRPEiI8Aulho7Hx23fHk4nvicOGSujlmRBc76SN6pnWOT9tul&#10;q336qjVLcxTxO/FN19TNJrnz6JB2m1+2bvyX+qPnd3mgBL3KERn4kS6rI5KVOYW2a9cyfHzddY/C&#10;7P70eAWztl1bxIA98yhwvisK/7cssrOjdbUK8iA3vMdnW+wtG8g5DxE7C50HhbY2nXc+6snaG2PD&#10;a22erPJBftoeU2U7dsWD3DFa8+tcE8GbXyfHsiPf9Pqddo+2lTFyke1Jc/RLmbEuVsCNH34WmBwY&#10;GlcOyVr2+5R1Ptpxc/h2/mEOySgBcjx5tPB81Q4nfhfHdvehffRf/tN/JmkJtSAIJjwSTztXFPaU&#10;qU4rIDkEAUbp0yXwI+AmKhNlQbDOcgICt4vQ4aNDLy5+z/1VnrN7oTMnMAaQTYRO1kxYyz984DCQ&#10;k5BNVBK3k7BCZOsdGtEBHvoA/d6BEtyhl8JTh/YGIrvMpOUkrxyr88Gvzsv+06Bbv1t6s49FnKU9&#10;nXDauSO6x5EJCLB2luwrJwNA77ntQb4EhCS7gbl2d8y2LoYI8g2U7fhLy4U4/mIPfop2DX5t4bpI&#10;uLi2dBAHZGQyPyLOtu7UtgVs3k4TunzTE77U0YHPyKzt0MjFolzE0eHmbt75TUsJEDgxR+NJW7m2&#10;ygxAehK59rO2r82O3dijciS28d4FHrSAtgvP/WfZlqO7PjQBYLMXPB/02JWcXcwJXheV4tf1j76l&#10;LdomarV77LsnxMqnTWIu9fi1LHFl8NDf2E98aTv9bwYchuF7MehisJshyGO7d067+9JgzM5+z8EC&#10;o8Sm3QL5DMARtEUje+SNTcWCUnzr82zJ9ymfJbYtXC5PdLQBfrPrx+CaAKztxAWQdyb+Pn7znRNc&#10;8PDPyoGvCfDVPnYltz6wN2B88+3fI8vI4aI5eXehRtzzSyczkQsLKjopVWdCY6Chjw/gd+V4AvpN&#10;/ejVwnwtfxe8G6vh84SZqOpjFvluentc/tFlJzjKK2CIrHwd3Crb6Us6woGNSRcBTbbFDli5m7MT&#10;S99HvgtCS59no4Xvziu69c+nHZbO559/WbHEhPxqEU8uaD5IDHyZGwT8zpMngL/KWOCJiy+Sx0ee&#10;WQyKVKXNTnjgX3tnPwJXFPy2rDIeXPkEtC5beD7bP/X5lXXx1qfh0vy1bW1XhsVlpzXr4qlbmhvP&#10;yha2zvH4aOTb9ur7EavtPZOP9L0d79jJR79aXHG7sDbSt9Ht5/joKW9zx/LLdmOR/e2jXVtFlmfO&#10;Kf0T+8ufrFccnLrnCfrqAmfBjSb49POIq+U1MphM6bvz0XZtJQ9MPpg5CXyw/qWfMPFla2K/+czY&#10;9c3fv33z9+QQv/X3t799kzz3fXLcXHzuzWHRaW2pz5k/uBNTzPJ9n/w49huZzzh9dJHbyptlIht5&#10;Qf0WfcD6rQvp6XNg5jdZvE4buo4MJ+6LccdYbbEmTXdwYXt9Nr3jjq/GQW1x9+FDLm1mvJj5j7jK&#10;3CH5k00b50Es3YefTXBn4Xio6Htg4sa4wP70nrGgdzKf+lAL7dP/xNnJc42nHIOhP/lvy23DofX/&#10;6MuTBjuv43+geU9EU9cFkvihc47Ibi7BRvSck4rEdMpn7nm3nRw/4wm6XZDlq6P/cJrvJ64SNip+&#10;bTI5ZeKcvTKuRMC9qCJ+n7Anplumf2m7r9RT/sJ/PUEaW709eVP/mziIfZP7zQ9/99UXb/70pz++&#10;+ctf/vLmL3/+05s//vEPHXs/N58Pzebvyn1sEznJthcQ+GRjqzIYA2NDejz9BmfG7rGBG8TQ8RFv&#10;Eyvjg/WDforWzM/uOQy782Xnf/Eb27XP4hud6PYvX/+15RDp4PxETD3tPfJtv+WPOQfhJ3GhD4tN&#10;cyvjOfnJu/OkiUeLRdOO/vKaOZUL3IAuz+32I20m1swnzuJ/5iHOZfyeby/onjHMxTx5WTzJRUBb&#10;8qytyKXstvNcJGYboNyHzPB8wPrIvvrd7n4KH2XBaVRMHmPX9YF9tl765hdk2jkjm/bNH7GjOSm8&#10;znHTn/mXPJ1jpo05/t5AqLvv+EIQ+3D5Eaxer3XTH90ECddFO3MLwJ9T5ic+0Jrcpwzc9J75d2xQ&#10;3U6uWhng26eL13J9H735U//A9/PMY9ls/TY2OPonTrSBz3782QXQ0DTeo+uDx+rLpsYibpk+vAum&#10;g0tGsPj4djEpdJSxvfMCPNdXOw4Za+DgJ47Jvcclmi9tfPiMn9BxfkAudOkg5iY2xUnkIm/oyjeO&#10;nZuRi/3xMkag6TxhZUQPjO5zzul4F2DxeMrGTmisrdCqrqcfuqCqDEy73Y7/1GlP7pWHfOZRe+4s&#10;P9ABzjfffNN4RqsXa6OHuS1Y36EHyORDZnz0iT/84Y+NRbTJvnirk/nF7k+7uelAPyKHutU5gre9&#10;voE+e3csiZx7/rf4G/N0YGOygs2xfC4exLG+vefbaPKZerp0PnT4oi1X1u+xgb7rWFu42sqZtso6&#10;b4sOaGgDx3qE8zDjBqBb67WLPPLltJ15FLm12w9b98OewQcraw/OV3GaQ8TK8U0wAfuNz2b+T6+r&#10;T8TueC2wI9+xybQ540Dio/ZInKsXP+8taoK0N39EE68nVK7146lyjuAJnpv+zDPIIT7Yas9Z0IK3&#10;Msq/wLg62yP70cG5IvzGUGRhKzExN4yR87yy/Niy55khJF96i5/twsrHggv47rgutqj244/WEOSh&#10;5OasK5B1Y1nZyr7l6KIxcT76LX1lAK4+yeZAPOEhzyojh/5mTG784pkysTT9ZOiILzmq5iFr8kXH&#10;WzGb8uExsYf3xG1ZXl90XLnw5L+J8cnZZHAsdhhEH1382iuU6Iu2bbS7aK9t1tZkWvs8n9adGwvn&#10;FfjbZolM24knsqJhHszvi0ue9Zt222b2jZ9pGGCbfwQr3+LRsT6Jr59vYcKb3VeGeOjwGf3rk0Pk&#10;wtHm2Kdjif524pgfN2cv79dbOODJd+QdTDlqYWywtphScmz54o0eZJbr4397T+EXMdttOzzHpotL&#10;r74iOXjOPzZO2Fy/83H+RMbGbPBXd2X6kt945arlg7Y5ZHN66sWgftI4WxnTQFnpx1eFU7eyKVMk&#10;v1Sekx+e4wdtyFPEEjlfob95o+d38E48VdjDi87iZNcQ7IOf8pNiYHXXT4wrPddWnjxgTc91Cm9M&#10;i+Hyf8+JJ8718eTP1Pf8Lv2eDNsP4fiMRybe6yN9PnavXuH1Y+xL57kBc/oPu+/8wA0wjidHD8/q&#10;enh9cuYl9HkN9cnxHfm1q/9O3pK/nOtdcHCqR/1h/mb+NP2neHLOAzqvURTak2u46/Y5P6XqBR/z&#10;Tb7wMW8dmeietil7xsjf//7Ni7zcvJfYGvvMtZrF35xz6XkemFHeHB3ZOz7EnoXItXGPRukQgsAB&#10;+vDT9AV5vcX96rlwZN043Jr2sazvrI9CpWNEb9gKPtA3zDtmHJm+1OteqZdvfkh+nzElD0CdN8Ss&#10;jpeMh6Hjzh9Cc30pHueV58as6E4Lfjt6MTScha1bu7lIrD3aHnBqfCcG2O41mD/Aj9eQLWjXT/Tp&#10;HEVsVIaJwScNPM0RFo89tw81PkKf3PBq0zRWvjIaf9Vr0wcHzv7yMG8FbACqa3fmePry0ESj86TY&#10;7Gmjfb10SBfoSYZVWN9kG/KRYccMNkBz5cX7WUeHhadcq+fofLGpTeGjW7BdoVIw+Owk32RelZ1d&#10;L5sGafvsyyl0A9XeXFJbQky75vTYTP5ZX3Zuc3ivjManmcOY6zkfjQ3NtUPGjQGJ+0mMV1JIxSpg&#10;8Pjh+7yiNX+SQp3BsAFGM/lCvAY8jLUVLMmIpSMAR4hZtOFwCRUIJnTr2Diik44oR/jSIWAmLvjj&#10;oRxu23aClUQTfrdhp+0qzw0zKWWonASl7dIIZvYjZvmNE1fvyxYhoKxt8D488WeLfKeeP2bwUZ6j&#10;x8crdjwRO4ON2gZc9MEb1BmVi03H/Xj2LxdTnET3GKOW3zJpj/ban5ySzPAI7dT7TSLHPVkKT3cl&#10;wQeDPx165VHWvyRJv+OrrbJL4MjgFVMAHTEwNqKLk7xBZZ/WZ0EOoAPIC18AGyyq58dzEtz6cwK4&#10;Ml5P8+m4ZMtHe2AfvQ4E6g4PQsBBg88WlwzhXP2cFJPXQuJvweg2cbc6KNtPJwvhvTxst43t6lub&#10;Htm9AgDoO/iX7pG/PvN0Fl1S5gJ99UjCWJ4Gxb52In74NPvXpOzoHMTaJpmjrzyL0kg1MvHlCXJz&#10;4w+5g4cveoE35WN3E4DbzvLAxx9PnPSkppSGx9/PCR666xs0TNIkXhNI5cBEchdn6OIisQms/MBP&#10;ykyYROcP8Y1W9Rm9sj8XDbNDochEj/sGheFP0Y0HmBZZ9as9sVWGTwe13CHemMkxqI2OrI4NrB0U&#10;Uv18SuyWY+yIXvZKV7vV97KHfHh4lEn2pw3swRcf+gLZwdRP3Nknh3oAt7A056jf6jqpiD13UkwO&#10;fnuNTnc6oi9nP2Uy6Dh+exZgNH7R/twtK4fLl8kUcVDky11fb3M3Lb+x+7e5AP/lF1+++fjzl3nH&#10;uCO38335yBfoiB10AsrpApobjwArZ/WKbnO8NoEdWUMHlZZe7dTd/hFhOwGZmrX7HuX4yHK1C0F8&#10;Lx9gMOJWDrLsR5tYwiby3zm37cVvfK1/kMHiv4+ysV0WHE2uAssPXfvd0iz/9kG4Dt/Iu/wXvzFM&#10;4tP2dX0J5GvsH3r+H7xajw1dX8HGj2JtAD673bHe8eZK+lWn4D3r2WgmfBOP2jzpy5fytvb72fG9&#10;vPmqvBmGPBM3Fkt6Q4KYODKijV9tcnzDhmBx1sd7nMjs61tWP7jylX7UOUCOtw6lXURBt/GbmAdw&#10;Rld5lr8mNirwZTs0N26yMyY9fI6PMz+YfFyyL742j8h7+Omn7IdQT7zT9wD70e+Soe8MGBvcOXPy&#10;0thhZGXGjz5yAWDotH30WP1LPPayaI6OtvcbEiYW52Rixmf4a2f7Y4ajtIJfgV70CG05eV4HP7au&#10;lD33SKyEWOVKV/w5uel68jh98AnDMzhXOVo3xtIQk2wIGn954oMu217V6ixex/4T861rnMnTM3dG&#10;Z+02OtxyvT98+pMqh+/6LxQ1vUCmeTmbER+RK3eYdr6VMbUXJhqvmtWJkVW/u/sGPej96aejY/HK&#10;ZY97MCWRj+z72RqvNuKT73PDhX5PVzidN4f+5tXaOuX6s5sJ4Wx+EA9y48U17fQ1NvX58WO/8bhz&#10;8OlT7E4fZtPe7wEOcCR7zfHIOzfewPvkbS5KhJY+38X8M6cnt3o0D9FLPnFFN/U9+VpJHTtpjr/E&#10;J5r4aY+Oj37r9Z69ITI44KfMgzNrqq3YAKDdtj16+aXcAuvSl7/Z10cdGvj/Ao5J0GZHsFbqlpkO&#10;bD52WJlCc/2Dx14wf5efEFmZN6doYyGFfLVR5HpuN3drRw5btlGOL9+7gGAfiJUf82abxTO31o7t&#10;nYe4+MuHYl3OdW7J7K9h7anOb0XWxrnb2hag76MxnJUFf+Vv89NCXxw/ugCMj/lG51Oh0faJm6he&#10;mRtPaVdZsuWR0s+WrOQhZt9+pT46Wdh0sdmbQN6R8cRhaZdQGgS0JZ9485rYWRCccaN6oZ2PfeMX&#10;2HL7jdvUre5wl4ct2uQxz2brkVTLoSMXaetu9ULa08l83vndn/74x/qwF8xDT4wai7cfpOnonr4i&#10;B+FHBuCti2SA4wPwms/o+PnnE3duKtj66V/OL3Ne2TGJD0d3dWOPoSUfOi5eZFigg89Tzs5zD//h&#10;JVadv01+G1mnj3uC9+ecX/S8O8hkXt74zQVZOk+f2PqOuamXH5+2CAVEKp44cX6Gjp5RGqcHK1tA&#10;k89s9VN1ZBzeg6WPjY7idmgWL7jYbRs0HPeGMfF24v+H0NvzjGDUtz+nXhn7KUND+/ogW8e7TkEK&#10;MokrOGVyytQN3/H5Hts6h248axN6T0Af4L1v4CjtlG2devvtu2hFH7yX39b/HN/SBe57ayLxi2Ov&#10;tCc13uq0+zgXfbMbWtlP3CmbOdeIuGMd2oCUxUkj50G3bLlp64xj4gvAu+tHdmVuJAKVL3LFlGUm&#10;FwHxtO122wpyZ0eZP74nt312C8PhmWNwtaXg43jfiLXzh51Hdl4rRsR3/jbGyOyz0JsqSu/IEvpb&#10;bztPAA3PntPpzytTtsbPLpBGdqDN5mMydH6sakgUx1fV8HX00Yfo0P6X+unTZxy4Ws3O0xYdw2Jr&#10;vH5a3UJWnPDB973Bf+KHWTsvz7YxH97L76IZFnTYz10ull8JEqUW7xc1ZKhJRnFzFW9aAWhO3ntf&#10;+05Zq37x9anXmP8GHPO9wFiZbD84/zjY68cXjXOg3ULXA3JMfv29/PIFp/49Y9riv94uqRc0Wzh2&#10;EZsrBxy22S1at/1fU57jXWf4cO2UlkZov5AhVY53fXI8c2hGfXGxfUnpWCQyRz5/SUuBjJf6d/7k&#10;WvGGVy+SZH/1aB9AozJo96+DkOq8yrxCfwAr0+TESC3PLbnQX9i8c+e/W8MdRxuTbT2+0BaJ7RP6&#10;o/ELyOMfZ6xa0I/kzL0Za/3Gn5MnDmZ1/kXHqZ3Y5Ye92Hzw2MhFa1uA3uYTUvJX/jO3cLOS+QWf&#10;8G3k3q2+n2JjwE+Pn2AqPYj5zCa2M+7Ett6eUMDk2hWLXG4+NePsxuP60oXwLdPeWxKf0FdXL71T&#10;dfvSudK055NdMxjdT6MjzPSRlJkjbFXi7g+5kXjnxeHeuTt52Ba98eUwrh7R1Vpz5zfBm/Xgi2Da&#10;sdvMfcj0LvP9ts7Xxt76RkU4pY324dX8MLxyYSf/0wee9tBmbGpnYq0XfzunObku6xpwfnrnRs2J&#10;nc4Hk8vlbWBc+yx1+loh2+kJ47MpHDz76NEZbI+ZmE1sEyRrOa8B6b1ojMCl90Fs+0MT/deg3idE&#10;ridi8VYm7Bj7XeN38Pisc5pXhJx77DUf+l86Z988EGw79KvrQ6CR4yZKj8r1aHfXnr3Tnv4dS+mQ&#10;/c1xY4vY/3F+u3zV7UXvvgEusSA6xKn29DzkL7bPOhdnxdrHwe288MKanfbZ7DL55u/1TbeviZ/j&#10;yrU+yRO++uquI71icR1aX2u70Fjd5U039m0sQnZO0Hwad0fLtp/+N+tzFC6vrMtYA4NPj8xf7gSy&#10;ThmHTVAwMJy9o6OJnyNCgHF2ImO7HwI8J8CDawIzixMmWyu8E3yDhIUUoN3T6BbFVy71y08b+yaA&#10;8NcpQb4MxnDq4DrpMZgsX+U+jus0xA+0L6XtZfjQJANctJbuyhXUFzIuHVsn5vTGa0EHWh7Kpi9O&#10;YllZ2HB4Tmddnluv3fJns0KIssMsIk5R7WQAWT3LbOpKP/rYLi01cDfYyF08ZYkrky4wCwf3E5hN&#10;HsEBtW2Soy3/ORHfgbz0YrAmVIM7H/0UoRKn+KDf9tFJrLnbvH5LHJJLXSfqiaGxiUm+idTouPy9&#10;LgnudlDCaw9sxbWYS0S27Ne+2NarmbTBY2SMbkc/iyMv4BE35DN5oMfyXj86lnS+zFN+ZNxFoqUF&#10;b7oxEyUWo4vtArnePl6rzf7RrD4SO8V94Gv3bO+YPy3sVLdjGzYrPzzzh5b6iHjKxwYbLyYTBvmr&#10;XeiubdKgF3glHh8Jak/4LNh5Qvj781QBG+grK6Nk7ylldEs//gaO8c59DFF3TgBbka9t63j3XUDf&#10;/d0atHbf3Vyg+qAbX4H2qZjbwFd+rWtV2s7WtzhCa+ltzbZBZ3w3NafnL1r5sfGvQdiObPXpSyxy&#10;LG98lqe+K7YtWMwrgqJTYhcO32gjJsmO/vS5sa+nC0HGiCxoJHc9FiCWe21VmdOP6//0W32QU2Kv&#10;kE1szsLDTmDmBDtlkU1/RjejSp8G4o/3n5wnwMKkr9ghWGBjicx8D/Bv/xnjBP/O+UV49fW009pI&#10;/qG8EwhxDkavbB/+wHfbKO4+jLQtfkQyeS/eabdyKvP5EOChPVt08vHZLOSSRXt5+6efY6eT55SX&#10;VsiVL3nzVx6PuuW5W2P32mrbbR25Wpd+5E989IaryDx9fsbkD8n/uozM6AJ8tF9wvGUry9bZaqc9&#10;/lyxdBancsf2jWmxHdssTWNBGmDKIIWltzlTXtmFy9Er84DEP7ydlGsOmqdCaCZTpzDll0yKwq4n&#10;UdnvTQwpchdicwe1Q9e+Nvh0sfRM5FbuYL3Id44B8hYdq84KpSx0HoelGWlT9nL8WfqXvKft0+7q&#10;xJW8+sSjU22dNs/yZ5lyH2VzchfkAPn2xHJK5tv48jY3D8n3GyPa8iGwRU8dWL7Ls8ZuzYe/SjNz&#10;hn0iYuks9obhTVfN+Lc6iJ8H8PsT6Ajv+Umkxnljh9Ej+uhDHYMjcedI9IPDNuqnP5BzyuS55LyT&#10;J2+eeN1Ha2slnkyPotWVXJ+E1t4Adbd4uTe83eSVm22SmI2/zTeHiXwc41/2p8/23b24/5Libx+t&#10;nbcfP+1mf2lnqlIw/9+4UCBfmTPqV8Ar8bUrbG7IYcevzCv7Vo/ID2d547H7aD9lGELzjSx+coj5&#10;LDAP69iQfTSu/JvcNH0mQsT/tX9ERJ+dNu7MY6bvn74VGuisjotLRnPHOSkbXnA6jp+b7xxvP1kd&#10;yLi6tewkPbjkW3nVFYh7QLttu9ut2+3rds3Jqbz8dsgmSttk+eFfHMUn5ju28Uv+1KNNH9uVZcen&#10;rVf35Gn+vHMW53DzVKknv+aCPf7j73may9PAvekk/vJ0Tc5uyw+Oz+q329d2UN66bqfvkoecyj99&#10;P4uQ+Mpp+waa0hcXwXHuwT70J/P2t+U18zM5YXJfEkbj4LJhTBgy5bfyjI6Td2v4MXN3jXPs5MIb&#10;Hmx88UII7sP3jpcuPRa2TA6sn2IvOjj+gV1Dd54sylh/aCzd5Vc5T3t9wU0de47viVEXzC9fx0bq&#10;2zZtjGRkADN/vefWdASJsm4du8lkbxLwpAow39efI3r71/fJeY75r4uc4QmcM+rnnQec+Fy56NCb&#10;UrM1d1hQ/wRyl1fHPvFlTJybVqafe0JvbuAO89EzNIf+zBee9lNeWNwcKKtJjl06tqQ+2tdW7X+8&#10;kbI5Bxz9plHyWfy3N2mof/du3jKDD30sZALk1/bjy+OHtO+FdLj58P9HyU8A7bAtX1trRC7YATf+&#10;i/3aN3VdA0nbjbfGVeKj/MNcjnjagix0x3PkKdnrSxkp1Ddu2TV+WFh6PSbcge5peIpmnFneg7S2&#10;uOyxssX9SJU3mY+MWjVnHZpPee2ze3PA+hf72jM6nDnDcB7aUzf2Xl764/MJ0DQff40rwiPH+Zp5&#10;2J3nPnX+i9+xQW1VuTPO53zNAvvO++AY16BeNnjIvPbY7crsmI61/6MviKxePDk2qwxHjjJI/VwA&#10;CL/TL/kNrLyffGL9b/TZstf84ZO3cOjbDP5W7PHBOxu09Nku+J5Y2/45Nye/7POaibkBfh3ZyI9W&#10;P/ZTvnPJLaNixbtFKq3t9/BqiZxPLo8pu3mW1sEjQ8+P16YjVPlaqwq3fOg38mrb3J6cKJ74nb+f&#10;sOdDW/bj43cOt+y55Rt88NC285nLFvLx5E8i471jIVn4OiUltyqsjxXarx2rBx+Pfevs02Dblchv&#10;fGn7IVj+W7/bxd1my2flK94VY4v9G9slFBQ0ls7ONbfl1PH3xOT2D/V4Npdk23Wp2G7Hh8bhsTu7&#10;vnf3VPhM3568OH375NOHPOXtOPh4rGzleeLbfvtI5ipsxu/ykeHjdRt0UnjIDu8eHBqlHxyxoq0P&#10;0Gz0HxmNGT9kvFLxHOcmx1nfyvzg2KkE8kW2eevB6vyB8aM89Vt2yrlCaMA2t9ifbooolcUcD1TO&#10;2OKn9BnwNvMHrzH/pBfuYvEcz7yV9fEMUs2QWc3RcfLj0J3xIvwyN4Fc/DRZe3QNIIV8ps9oO+cW&#10;Qa/O+DAYaV7C2lNpbY3/QVn6DjMbyANE5rXZ5+fwu9qmMEUPudjrEHlszLDlyVnX5SfzLHMC47+f&#10;AEXDGK29edXxd2i7ACaeP828gU7g+Wpgc6tMMQqTz45PU958E+VvfdBSP0KOm2a+gsDo5dwi877L&#10;GpEz/sfinuWNLfYmio9zHqqtn5tBXw6r5SMvGfYhjYmh4e1GgAV2BfywmZYd56OvTZ0xv74KbnV6&#10;6NL2+OF8SGu/oPw1jL5Tah9GVLhe48/uKYm/7rHhNQ3H1rXYZ3/Pfp/iVeeGJxfIq1t8TLinDnCq&#10;aHdefl14leOu2zjYkq6rJWb0OvZ3XgB6/al78zX58raDdjDnBoKcQx4/1O7R23Y0J+I4pHOY83Y9&#10;NwbPg3oTGeStzLYnVmt3bRdSt7A4XbOBs3WHztvE/tNH2872WY6n4+b9yh25oouyteHVJrZZaZbG&#10;R2f9/kn/ue8B2ovQ9WREGQ6TvUOUDjq6bR2R5IuJTjAC6tz34onA8tvCwB01EjgnGZC+/34WmbTz&#10;G1LoUaY4Xp3z6AxrgBUarnY+6p6vsNJuP+1QaWSi05ONtNu2xXEycvCX9pNujRv678kSBInjI4sO&#10;RrzATtLps9A2e3C2nHVjjO1ahV4+Frtmcj/2VLdybvI4pK7NymkLJNLlfcnXZBH5T+KKwa7guAhl&#10;ZxLBxAAa/uCSQR1bDb8JzMPyJtE2d3yrSFHlQW8mmsk8p+EMYiM3G1661K83HXJrW/7Hd/Z74eic&#10;lF92OrTxe9JjdzpUL07s8d15ZsCe8l/7XqsNjUMkyPgM/7ulTg+v8ZWEaJ+8P/94d3Z1ytu+Os7F&#10;8bkYN7Luglfx2umPn/FMGxfngHr6ie8FdME8wZnkHRuaZG4/6MX4nJi7M2ZPwn/s71yyy1K5t0uv&#10;NE9M3bVv+hqwFzrVjxYaJp7JCDqghoEJDfzeUNKtO9CnT+mP1wXH0Fm6aLT/HVroGbgNxuwByify&#10;25pwnMLQGP4tj/x7vHohuXqboCwsHQtHFu+9asHgA3dPYpa3joVeZQiBpS12OlCFB12mXCwslweu&#10;wuC1/93V917q244tTpzB9SovFZ1gnVjRr1xc3RmHOKWDseCjvgFA3MR+tSGdDXJzB/rGoYWZ1WP1&#10;wo9OC63HOzIp3VfFsrgLugRwh7qFWDENtBEbfTIscesi/3sTwNB4786kbF1QZVu4n38yF/DZb/tr&#10;JL9opQGzXbZfHivbR9EDTe0X1MmtbMC/YbRVw78Up6h0rtrZwbE2wfgJIcM+6C50gSd4G8vKK4/8&#10;ED/2NXqxh6d9/Ckj0+LjX37r8+gy8pdZ8ZcXuivvbmfcndh7IRcb5NM4OPJ6gmH5Kq/sMVv5wa+X&#10;59gTEDOBj8/yB2dtvG3XFsvHFsBbPtM/QuHoV17Jaet/+C3D/3ye/ixvSAe2jt6fnNyPFz62aIg/&#10;Mu6ij7JUjO/sB0zc9JnBux09OiUPhLZ2s6gBb9pHjaObeIsN08e8Zr804WeONOOqmMzJxbF9EeI/&#10;cryGOXkaO6ijI9n18xeTi9Nw7TSH95Ml0276wubh6h5E27XLIVM+u//corPAzmxEjXkaZGJ/eckx&#10;Penq3HFsTp9pM30cLfz5Z0H7D5hiq69tX830kGd1X5upckPcTOavZt3ZnOSAH18DGcxjjZ9jpxsH&#10;XfX7G8Mv6t0MAyHgCYpeaIiB4LtoYSu+5Vq2Wd4bU0NrpIELbPUR+Dkaee40U5zf+kJTPIs3+6UX&#10;Un1FVLZ7Ikgm49z44vbHr9EWMwA9bfYjVfCx8dybZNQvX/jr/2d+oj/+373/7s3P3828xvihLbCF&#10;//Onk7fQa/sz0Km/P23Sr+d5zV06ey6ORLDqvH5CF6AlP4On7H7m4O1bC9PT1+UW0NdCZy5lXvXR&#10;R34fyI2zM77MDYn3BZLOv9InPs650QIez7xnvIs3yhvOyvXEr/wpePYdPnme88Cny+LESkviKlPw&#10;pL/7/PQEbScOZx7rIs8LQJrvz/i98YA/XHKRb2VxgYwP7/PMOw/h/VlesUaWzU3omCfasn82vUD1&#10;43cv5WAXPPYnROAXOeLZXVDuA7d2SZ19PH3IMLwmJnphL36RO/h2ceR04IKSMnr6rH34Uhu61qad&#10;S24/HP7qerNS6LLHjj/kqXyRc+W6ZFYWGX98P69NJAM68FwsX/lXT/VLwxbd12XKF5w/9OcKspUj&#10;+vrntNlxj4yTk4YufkvT+PQvf/2XxkNfeZ6+9Fn6c58ojmzss/Pxp1PwR4dNo17HuZ37/dwF1/iI&#10;PUN/9VqeK/durUmY3/ZtFfl9vKWjvvqHzsLyfY5Pbg8ce0ycwF1f26+pjr3WJ8ZWtlqZtH+EXGVW&#10;Pzcuy5/hodOU3sSEBXztxP3wF7eRv78XtjIpW/9NXl/cEsuXNo23Q7uyiJnQVm7hVtzDW6iNHGqb&#10;t1tsmzk/OzEfuVIRPd3gHtmDK+4AeruPvvworumsbsch285htIkv2etpM/Tx9nlCj08ZuR3LN/xi&#10;v3ZiltPs0oyO+ah38TaiLErJa6uYXXacJI9jcme3YH/thS97Dc/1xS13bZnzmsmiU9/8eea738U+&#10;gB3JhsfSU84u7+XM6Gbu2LLwy5TkgyAe2PkJo9ctE5npYPK4eRp+7ZKb9VY37T4E6rdufm7hjlF2&#10;m3HUHHt+koFeSxO9bWt/aY08Sn4dXrdjp3kCWr6eOeVcYBDXI7u+iDY+lSFbgBZZa/ccr3z1fWgN&#10;L+di93lwGx7cxZdjQXnEVy4E9Q+f8LDf9Y2uE6as7MU5m912rDzBl1e5jxzbF1Z22wsv9fb3CfdD&#10;OJIkp2MSIuZTxhz5+ajdOnPTybv3gzjVAdKJKzEK2PW3QA6fHIRv6Am9mH7nsuz3hNINybVf1tkv&#10;2DIFu+8C6O7z18RrbBNe8zbDkfMi8monJqqdXhX3EN3x9107fs+xhiA4y38KHt9w2CxwtfuV/UOt&#10;uEsbXZ/x6TGEi0fiKBuxs7wHZ2I238kF2rmBYuJvRel5oXahwcfjv+kfaKSEe06+TB444yleJXjk&#10;Wb7sDby9qfMXc11044v2c32lGPeXuvbH8HMDyAVH34nH0c354fK68LJTfQ9ltiic9jmZSxuJEp9x&#10;QfNskMhrjbljQdp/vjcgZP+K5UPQ2r388UL+EKz8h6XN+meffOzbGczV9JHtHyGCt/4/61hDwPq+&#10;cuN46w4+mkM79sVzP5Uzxy7gg7M8xT98epni7InfhbFZjg5tNrjOLU8ZXPYem4szFMPP9uAMnciX&#10;f3Zmt1Y9aKDD83/7+m+1Fx354F3W/Zilb5QMPhu7mCaaV2c8nUPJb94y5SYfY5Z4+jnz2M4L0u59&#10;npLc8bf8wqPyHjmO6Kp+AdUh+p9Tw7abZmN3dOB0LZXAAX4HP2XrJwrZz3mai/Rel/s265hdxyZn&#10;Pj/ks/OcNnx8VbYc4zE2HrsPSuZ1Rwc2liFJwMeFHjzsFfmsYex4UN3Snv3viJimz28sxMw4b2rg&#10;r2xkoNfYYba5lFRYmX9kwwBa+C1o08LYBkxsTly1Ljqw58bns+3SvgRZor+xHZ1vBDSMJV1fOP5T&#10;yy94dq0+27ZLLP2c/EXvRHqJrK31DzqvTVSWtgI8nhVtSa+h0bHuVf2Omwe1spTeEN7ia1tbXUeh&#10;PaSvEhewwRMPva77K49ur2FxbdlhfbB9WXwnMZTmJ4L8CZD7kahC4LPPvuhJrIV6jHsCLKgCEsPc&#10;oTcnKlM2hKu0q+ih4WTWCTm68zuHNy14XfBOIPkNrvmdzgn+PcmEwxnkWdiOZwKyfFfRdhTOT4VX&#10;aW2zLsbQIfKX5wl+Mm5b+yP7ON/kG+7i1zaHtqQeocr/Q19E9uorJ0Dv8roIdNEHlTHHM0in8/lb&#10;3umkHcjgnTJtVkYK2YfPXuDZtvZq6XyVb3arVxNABDvHs+1hZeodC5FraMQWsdF4G7+Rm+ylRZ/I&#10;ATqhNCgfIA/7eGXb1A3uThp0wL34/UxsyHlVTdtbDPwpi4EYBz79aF7NsbQN9AN8NvrtpBqfPUuq&#10;LpdOg0epDOEX7UPoFxu8tCejj+P6odvb98u/eLGDC2hbNrYcHy09jJS7A56dVpcuAGXUN9kC6rTp&#10;pCT4pZUq9vMn/lampQ0HPVvta/PYdGJ3k4JFwvBNHy79sx2cKcN/k93Gp7LKYCew+tqfSMiW7QM/&#10;5wllC/RkwAuugV5fIntPdnL8eRb5nv35Xe4ex0N8sHCfaN9BOrawSKwtWXfitzJ1Yrh2SttOMPku&#10;ZXtivDEo9zU2CRvYBFkaU9D6TZF45D/2SiUVs60XHvym2enn6iN32/FV/ptv+TN18UjrGk8aAi59&#10;AH6Fayco+PlTVjvEvrHxxpByAyPb7AIkGvy8W7t7PDTi8yi68eDC0k+Q8DqzgvI7dA6p0tuviaPQ&#10;OE8IwN8nPvhBHMzirbjO4mhOXkzA+WUXR7uYnnZ9xblk8AqWxxZ7AgfgtXXsuXkgxRfcOFMkpvsK&#10;sSCpE5/16fosZVcsH4Xh8RFc+3S6gE1jw/1T3hg9dOmojY+Lp+DLr74846vfRt8+kouX6SN49DeU&#10;Dr/Klzb0FDtkfZYpV1b+R171axf8ivPY7vi5dMhLvtoQpVc0t738eb22COHAVTeH/eZP8ixNhfbx&#10;qx1S57/qsEn+O/ZFjpXlSXfbdZtmmsaapYWeT76u/s6OVLAw72TU8eSa4MbP2qvHy+cJe4z/2rQn&#10;Q/pJcJV5xdMuaFafk6fI4G7i9KKSrA6hs7im7ur028q9/fkhQOk1L5NxZBhijvk/uj7gaactngXw&#10;sffabvMbHWqvRf6V7dLd7a+gfbBYbl+ozfz2SWBpcdfClu3xv2Zb2x0iH2q/ui6f2i2E9y0pfA9m&#10;rnkOcrx20a45/FqsewgcvH1F3tJBCyy/OfId/13kr53yba28wcdF2q2a6Sdy5MqElnHEOLYLODA/&#10;BGOfO+88BVP3jHHtw7lk2A3Prf8QbWWbs9qvLLaK/5Cgh3Fa/9efgfh7PV6j33Eh86Uvvvyi9fDl&#10;Jf1UG7ByoKusfZgrogNbL16RFUvSASdABKKrMeE1WKCY3wV3nuBcxcW3uXgIt79hRsbgsTccdpFL&#10;5uk5/EM7OE+o/unbs0BNfq9Hc2FoVnQ+dj4QPfY3CNEA9Qm/yk3hBWx33/HoMmXsQNctGzkzF4g8&#10;a1t17OO4eLx8aPJbIayedcrgXHYdURi2ANdnFoDlWwPC1HV78LUv3dDCH00y4+vjd2XVb516+wDe&#10;XjTuPEbb047OzcDhI36M03K8OSN6wM0N330/T5iXZ2zPrqvT8nW8um5bx4WkcPvG4eqi/bkogD5Y&#10;3+/4ztfs8vq1xNrrD8tf2+0bqzP+6l1o/Sz7nrytj1NWiCzk6YLLwf0+T9G7kA6cZ8NHj83YKw3a&#10;pgj50r6f7LPd7m85vMoYnvPEtTHKzxn5mYo53zTX1BaUR/cmhuhAhoKf/4jNvsj288jm4i+feyqY&#10;jH/805/KX5vm2WzNoRz/lJsogNhyXNg4nKO+AYGsbtQg/+ZF++T6MnVsNWM/2zsvm75lLFj95xxp&#10;+g3ScGr3bMnpeGVwHAsmApWxVW5g+Gzkw6fz2fBcOrbaLJB3abPD0+7LAy47rHxwtPPkFxz0SpMv&#10;82d/cZePLT7K9zxAW/1u5/pwGoPHrupHr8lp7PrT8aWY9ARw5zD4snGOtbFPBvNpIDeqEyezP7kf&#10;3sJ17oVnPvTbsubqQzfE20Rbfy8g9PU/fq89TqUmaHYxmY9ODFW/lC88bYbG0Jp8X/3yEEO54t1P&#10;/JJXRLLZ6t0b8GO1BXjqbcFut/659Xu5xlrjzD5No55c3k71ec6f69tcKLYdOw0FdL/KG8R+jb5y&#10;8QW0rR50XLmGTGiOrRw2l01Ba/Wdxcc7B6fVbFr2omTL+dKYcNvlNRq6e4EV2eUDb+n+ZAE0leqU&#10;kWfrpx+xz8p09zH6+nz22eShpdfGvtDMnzVHtH0mFiaW4E9syz1TvzIMDb3E/O/kw/j7beToPC35&#10;4KcfE8+VIbJlbEonCLdbLxc3XAS556eTe06WH10jA56/DWPf1Q86eSN1L8beF3+nj3HH/LSHtS9j&#10;5PTXtCqb1bE5OHn7mds/JAfb67NyYHUfMr2gZE79fIJ1ZewccYkd322d4ud+hST0BwDePzJP7Rek&#10;/h1k7fyxLD0X4ICnzRPFp5SOtxxwSu6cx2+7pfakcYh2E+Uo2PhTgCY6bpbouSVu4gbf5JkPQWkT&#10;ZWXI7pA946SDVk9+bv/oK/MOYtuFR+JSjBc3fNmkwqT9yr/xLX9aU7J+k06Y+pkPW98ebmmKZ2Tv&#10;uEopnyNLmTy+6gNx0/Oq0IQbGLtO7vT64pljT3kMMyTDccbxuRmp4230wHvj7aP7KZnSXn2e4ijr&#10;WJjt8E3eHiEuOfChj1gG98Vf45kYuuWePBTPBfeO4bFHBU/7SH58FaulPR+UN0qHx27x25tn6fi2&#10;6wlRJzHb/Bb85tjgXW1SthdzG6/nRpjS6hiI7fEY/vVXCYwcHbdgB9A/8WGffquvalTwlZM/O3gu&#10;/Fo3NBeeB//O+UVwZy1ixuuf4veYlkuzTswGobY8sqUjfzZOUlVdesUtfMUNXbLdt++RBu5lh5AG&#10;fPcatOt1jrT5/AtvyJi28IzbJP6pXx/uf6/ptd2Jg6tuwuJaZ7jKX+30SdXYyjUP6q0O9Mj/tV76&#10;YixV8QDuvHya8m0LxdPVLvhtPmfH5YFB7XW2r22nffu7nUCkzFdihq7HPy4ic2PnDYmD4Z36i2Z7&#10;bfmXiK8Tf/VD6PxDCD6ZcwYbYvd4Tp5E0282r13afmy06ZoItYOb6hKIEwPiLDklf/o2m7v4/xwj&#10;Vi9MhZZzwSe8wIVTU8gHz5ygfOQ+m/JE54rXrWjZ4t404Jk7eNDvdZvqnHa2xXneZYVJYPjnXEAC&#10;uAu2Io05OwTU67h7IXMmq66mO/lnu0neNeal1CQmydOJ6SQZZj0BF4aShsHneQf7DkYm7XPXcV5f&#10;5IQebj5gFuruTv15TlD2ZHSDbyf15bsBVmNE3hhtJnaj3wxYI9c6BZ81IlqbZMegkn7kcOIRJ0wd&#10;Q2v1S3DC60KYCxq1aVCGTiOjixSSDlnRIp9thto66Yef59VWlS32fS2jCWz1PLZdG4/uGeAtABxY&#10;+WfL13XxVnerrjodXzpOQTsEhKVBjl0Qg9+knC1Qx64GDPbb12oguXckdAGtyWhOIIubRTY2WlvC&#10;tYiizIkCO/UJlXR7dNX3lVRp0Da2tYM4mYHVgou6ylikipiyGUQswP0W0GV1XjzH5F2fleyh/cQd&#10;vIlV/OsTRgisPOZ4fP4+fYH0JlkmJdoCC0mXz9MWDTB6xS5ZcGCHhbZLW2yesq9cS3fwo5u/jd1D&#10;36SE/cDys79tn1u/IXwNKmnXu0uCK4EC/ZYcHycJKaOb7Zwc5Gm4tPkod+brk3j5/NiYSZm4kl8C&#10;aPh0wnSOlVtQHYs6Glj5HFngRSE35iX4lExs6Jej4/0EDkPMRZvB8+0kvE/txR7tm+EHejf2rE/1&#10;eNrObsSMVX9pL/JHierRiU+QTpdRjETrVn7HYI/naL63n1eP2OvH5GiTGrhv8ySniaORGU9l7Sek&#10;ynFDaMtPfihe+uPbj6IfYQLK7klYYirNV6aRYmRDX65n6+qYSmV7cquv6mcmsf3NFviJ+afjDJzw&#10;gJikH+ikMycb6L4/A1nlOjJuPyhyvorXO0PHzivPttljirTfxRgj6xgbvSdsP9h2ZKvsQXq22/r1&#10;yx5v/+lkJzLr90BboH8r2wsF2u2ndbHZ4m75brVX5/gJrb/sN/34Bc4DnXz4r1zrA/irp7Ax0V6f&#10;4FV6Kd8xuzwfcnReELxnv97+bYuPNqub7X5KO20dr1x4gsW3T56NsR4/+DsGfYLvox/efPJdPr24&#10;82nL9Gvo1wLTsVfzVkJgU2pf55l+NfrNRHrlFgvmKiWEWeVN6XbqFOkXoL8llxgfOmGcdk6UOnHm&#10;Q21NsbN9AhnbhrarX1A8EfJ8BeHrdk8au7845i18gN6+4krd+hI+u7OtPg2Wt+22Recunzh77a/P&#10;P8/87PCati/9XuLnC94TVt5n2ev9vcAN9/l5Xuzb8pFj+suYWRt2vamuPk/eYmKeID59N3ly2pB3&#10;/DX0bjq7d9Mb3xr3stdqPGZeGxmyP3Pb9TOhxtZsqm4vWmts7jXzn3t+V6KvvvDQj53Im0ONX8cG&#10;cquyp65zg+csZMqFr33yinzbolm6nc8d2ic2vv3u2zZRb+xvLglen2RL15Dj8FDn4/ivf/1r2/zu&#10;d79r3VMGsu4HkgtUey7h+LY3PCUD02aP7q0Fck+JenUw/Ldvv6oue2NR57HRhb3JNj4ZX+Krf5DP&#10;Bw5bO2cpHFnpng5fudvfc6Ssc/fkQeMa+ZRV/sjheHOnstVrCI+eyjpGpN22JcfSUuZT3Wv401r6&#10;MQEJ4LG027aD/NDXrj4L3soAx1j90/mpCOXwwPKyv/gv6sVh5ibyMFy0/vznP7c9muYIFqSNDeqB&#10;N0T5XVu4Lj6y2T4VXH+E9+d5zalybxohi5sqv04M8e2f//yX9K2R0RhMn6VNNvnjKWuZ5qtl6X/6&#10;g7keXmjjw+/8qP/pI3BB5zApm7fs5Km9tHHhExwTyeIXPnoJrdA/E9Pgo6W8F83Cp/Z3jGfqlld2&#10;StTxzqW1c0MRMC6xo/M/0tW3qQel072Upz08MiyOmPDzH/Le96GDlTy1i4F49Lz2tGUP8uEPHNu3&#10;3RuUK1v063gZnP52cvx56dOWv/xq7jr0Knd4+gv1trVOwEYWG/VFd8zzqbFrfx8Q1coTmVZOuqLC&#10;Pk9d8IBbG8S39vdc8hOLQ/if3Da/PTpxGotd7bLDyLWnfbHy1JMM5gW2ja/EPpqVs/107HjRmPAa&#10;ekcX8vdzZKk+4cnZtZD9wOYQPqaLBX1ljp0vjN3QmnFZG+2HXh9AajvyK/Obv+zFj8776NA2qWd3&#10;b7KBe/n9+A4OO/Y8P7zZxdswFpb+nn9d9got+6tTdgtMDGrb1AL67Xb3h058IAeUTlGur9Jms8OH&#10;jvp1zzuSz73ETr/mi6F1NS2/+d3f2CZ/7Llybnu0rnl0mpILHhOQ2gWLuOPEbOSnQ3jtuOKiMBxy&#10;gcaOc9DgNM7Z9yF75Sd3y0YX7Sr7Q8/VZZ6gufvujk/llT5En98CD4YY98CnZM9nLgTazutBq3Pk&#10;Wd3gjnyZC0X5lR/Ka5i8NBXoiBh5BS3x1zhuXI3OyhL1qZYvR66lKWdccUGzMByRrecMVv3W8qG/&#10;beGqi+Qt8hvcaOEGhnb8E753KX/JU+MjuMsfHTz1RcCv65PdKufPPbbdj/Zk/0ewOJX1HDx57QWz&#10;D9ER98v7Q/XKkISz8br63e3WqSOsenSNxQvbZugdvGNZ55FXjkmbj3qh1Hl0YiE5dMe7pfVr27Hb&#10;xsMj3o8/tbtltj+45uVJHaPog3hULv7KXvpLQ+UrUL+4zypx6hwkng69M5cI7uS1sBXrrwCdjTH5&#10;+wWMYJUtFM8NCvLuYGn7Us9brnAdumgED8AXg1593Fx25NHnlT/9OBxefdMFvYXQe3dkmNcmh8+p&#10;t4E7YxHe5oEScMrax41h47v1/3UDw4nVxuGOL0fWaTsGoBYaAzNHekhXffN1oi95ZOWO/mB92Dwb&#10;ubzKFVIvaEKggzhFI58fzw047CSOlTWeq0fOX97db25R9zpOyJ4e0DjYtYRInZgcv4z/p12sNHET&#10;udbmV18PbXYsZL96ZWs9lQJ8/wIW91EIZ+UrhZiRbNYWyda59HtvShTLoZu51RdfTnz2oZ0swopr&#10;fVb9R376MQB/1wUds0O+Lpnqr6zpmY+qWjvAfcLqPDJSN+cUeQ01eq/jtDxO49XLIfk6BjTXu6Fy&#10;5qjWtT2YZL5M90/yZPmn0dta9bR72O9hu49yrrNwy8du9cA8ZBNe+mrOiC4vLK44v2R90k3zR3Qu&#10;ixdb1OTIj0M/Fm/d2CJjzZGbXwDcznN6FPOLV5qGz4Ntj/F9F9dxMdinol3EXllX/hd0EUIwsPTj&#10;1B6v5pcMhyk6IzMfhvOZa+x1gZX/aScx3z4Wys4pzTP3+PV6T5mfr5E9ftA3Q2PWZmKbky4u2YK/&#10;+m37Z90LgwXhqLyobUs9cSeWbEH7TCqWtq0HbFsHKwaf+Mw2dcx/neMguCDeT47TN/cyBX28deht&#10;8uq7M65+gtD1OQKtAW03wTrxXSNLfoDBOMAWDfgdxEKHEU1u9g6iWTyZCc8YeozoRKGDXdqbzOWr&#10;A4skYfL3Ue6sJbiTvPJLWZdhjgyrM/4LS588K5uOy0nvstjSpNoEPHJX/+MEDtGO7IJAe/s9zj5Y&#10;e0kU/T2cslY3wVqk82WCWzlCd2HbK7FYEIKl2eQSHvddLUHA89SvjqUX2WxBWtdm9lf3lp929pdG&#10;9x9fQSmsTMsD36WP5n62qckAuBZAQqgTguAuLfUWZcD6uJ3rvHbEJMJiEHwDN//jKYaozRcdXI79&#10;te2E//iqya02YL+bB3sAMq+t1i4bu+XTiVdRf/Xr2a56Je7KK19b53i7cXVJR33bATpkVQbI7iQU&#10;fziNKck5i1drG3ho+sATp1uWPDLOAABAAElEQVSWwrbbYzhiS9v1E5zdZ1t8nvhDe3hUl5UtYdSE&#10;kfZwFqpLYnz7/dJ61ndfv4qs4ndjgBw+O0HviWZo858LH9cEMmWSNF3x23yyPNYWQZiBJjjVPbRJ&#10;ar0SjD5nWxuP7a5XJcQUZISXr7YRXy7MzOuy6d7iVi9eJ5THDyYe4hH8eOJ/G2l7204EHmLBLa0c&#10;joyxUehtH/d62CPOhVcG52vqRmf00WgMxR725Q92B+VvYM7xLGJE3/y1zx3l1AWhuE6uPv3UK/ny&#10;akZ2iIyrX/NvyuCzk4ne6mc75EaevtaUvyNDc2K2fC/G+dNFBoCWxVx18vnn4U0+5XSS2G3VA3zc&#10;OEC7DrDDtLxHhixQugAQubV5yrftbdG/P0oO7dN/HD/bl+HDX3fbsVuPY3+v+ilu2it7AlmUrZy7&#10;3TK49j0NY4z0gaN/zE0O47fNj3DX708+e1FcmfbCjr8WtHvC4rT8VD3Ht/ImdyZm22fhJjv3oo0c&#10;BvAoreyr5x9/WycY1C9/++JQuTK6+NC77U9ZCeTrSXvbPsvKreyWb7Y5hoOukwo5Rl5DX3+w5ef1&#10;tb5NpvfRiT6tI2OAb9HpDTZ5XVu6SCZcM+bhkf/mjazOJQfpH9rnk0Wv0jy5xlMz1TV+BdUhMjTn&#10;h34XwNDzh+iB2oRFI/OW27Y87dAMtcHORrljOIuvsnc0ts7UamwwjeZ7Fsu10X98Jm8+cewPfVs5&#10;9Pbh4o9dp58/25JzZVpdmlNT7tgJLJrwOgE+jUeWO36eNH9r/5azwVHUpz0iefMlfz3MXbxtu/T1&#10;gWO65LLEyR4EoftlMXx648A23Pps9YtZEGWzade4DO3Ni49mwRmfk3P362vTRIuOaQds3Y3+r4Ha&#10;/yDaR7fjcC6efPbpPDnXcbd94/QDMZq/fwTim0RoTkxOi/X52n6PIRc3PndO8EVuEPCUJnDB7n/8&#10;j//x5r//9/+388p/+j//6c2/+3f/dMXPRSO42qLzQxag5Sn76kcG+9PPp6+X/EVnjvY7F0VcODy6&#10;z9O/iQ1/KZvf8Jx+2/Hs9GPjnDi2gMp2xmH8xfP6lSw+ZANs7kMm0AuhPf85do5t4KODl9zoBkjt&#10;l8a21V4ZeguOl5/2cNWj92zXNoau4MOz9QHdPlLLtl8etfHpr3hpr2z9uni2xQ3O7ndMOXLR65tv&#10;vumFwB3/yOhzycLG4dUbx2ILN0n15ySeeoWeMrJo66lctM0LzGHEhrnGzeOei6QnXOPu6zmS2CeH&#10;/Lg2ddwFhfChm8+OK5X5uMI+md38srI5lxUntkyNJt3kAnKLNe2WV58eS1ntGwO2PG34Ax7e2ikH&#10;Xq0MRqbQDp59AJ93jTlgy3dLIPFLFvBpjjsuhX55RE4U0HQBsK+WTpmxcWVBy8cx0M6+NnvuT0bz&#10;y89yYwf6Fi/+5//6n5WN/TdmtX/SeU27dDMa+zmTxZ2+SIfJC+yPHlibNu4VkDN6KH99g7Tq+uPk&#10;Dya0aDLl9OsSRY9X38kFY7u1YWVkt/CwD3ehdckdnX/Uh/e4vHg7JpYHC41ZS0L7/az/VSzu82Y9&#10;tpfL9IHRa3LkysRG3deB888P7EPRPSdbuflS2fxsgHWZWZPRfuXoDQfVl53M9Yc+u8BBQyzhIwZ6&#10;TB8K2rbtkTH4XYOJAMoXiLd2Ig/oOapZ2No5W/vh3no2KI3yYk68WpWvEAR3wRyf784DwuZgXbKs&#10;rLbzCQnzYHryff7obNz29FZ1MadYnMSwvLQy71wMW+OXGPabe+IE8BV827W3374Oi+HZmDq88Yhc&#10;eyNmCbDbpQV1B8cF2DDsceWdwxj1MlCbwwe7tc+vK/e7rArzwyGnuvX0y3/B/vCd481JT5qDT9jE&#10;QeLFMblsF3afbdT1vDP1bDbtlQ0vbar3o/3IIL+f/Nu28sWULR/9Zm39ok/WFDyMtlZjy267P3ln&#10;6TDK05qr7+o1Mq9txM3opRzuyPCksJRHgqW3pbs9LsuhPHTbb+s3PsTkE5bext6z7rm/foC/ny2D&#10;tzn42cb+8nvi7v4zRl+UNSTusS9JpE+Qvqb9PKY/vZ2qT6aYHNe+GHqevC0EEa/1khtRPqQP3LWN&#10;bfPlUFAx/WiQplTMHdphMLGZms3F+PGKY4CmWC6P7NuuDYqARl1u/NfyNYiXocOO4ntpFZM8+TQv&#10;n9OHJ4+RZ2SG7zdO3+VmP/4il3hBAg/nQPrHRdfOoT03dUiao3MbDGa/qaDMjczog7d5w+Pi4UH+&#10;hbHB6dux1dpEnu1NAbmoYe1i5M28L+NOYy88el5J4EBv2kpupWesnrnJPAAk37a+jIcvHnRkH9s9&#10;x3PsY85kCgJPszc/Zz6U44y058GVocO3+1k+k0tGpvKlbXlXjH6VD0nxY/+fx045LMBHVz1r2ZRG&#10;jqYscznr6zlmm+ZJSPkoawPbAFtray2j/IxfRZp6vl+A2/G2uR6eczlzA4TuuHSj2K4nwemn+uiJ&#10;QU6Z9QkwsZX8nRtEFzb3sNl8bv3gvBw7Rr7tOxEjbe5zIzFCv34id8+jI8YPOQdOTcqX672Fu7kf&#10;jt98TkER6o+slbgIDIzx3R6jre3kGYZEZ1/7vPxWHu1iHV+VY8vHxmOPnUeWSb4WB137r6H0TqH9&#10;sVVihZyRh4+95joT8mJtPn5NB2241tO65qDv5Bjs1n75KU7dUz9POBdOG/vovMDRxvUSNgA5RttH&#10;vyPhzDVTFXv3BgP94Q6Vxs8+ZVvbJE/h4RzwaZ6QYw0srjwqnp82xFf+GrsdmY5cNqV/iL6wW9o8&#10;bWLffOQJz/qhle8dl5uXYmdFZGD7/FW+ypgxKfRcs5hz+NTGL3CXrjYdS8R/KT25v9zXpr2vBMIo&#10;VGhXxpKnZG+BxaJGiaY9xk6CAQZOgG3vRDTla1B3+mrjRAQOg1ggcRIh+f7uq9/VoXsXrnblLbFl&#10;cNGBtNuF0ioaepWZ4tlHvwNB5OgE+QxKxQ0O3v0dFXgxGCjN0K2R6R2o8SLf1pHjrQUu/OOcnmyE&#10;xuKuc9dJrXj15SQ5Kl18DqsLC6/KRJd86FK5g2H7lE8jx+SZC/LjH0GABlr5qqxNcIfGBkkIPmij&#10;Njx225OWBw7BV4byjX3pqmxlph+QeHsnG2UP2LXAJ15+PBORDsqp3ziyCEYuvE32gXb1RXT58ss8&#10;kRGf1A7RsXcsxl10tbgDOllO212M2bZ8xg6V/ehCdp222+z/I1i/k60nsZGz9NE+NIeGXjB2Uc4+&#10;3RrkDu4T3/5eYAlG45httWObXVTUf8D6wb622y+cIK4uyheUSZTo8c1sX++f5Ixm/gw4jUd3WyW7&#10;BvtKYOV56KMNbD/LnVAO+9puA8oDtPk+r84zCREnfKzfu2t4Gunrn5xcMCd6/a2D+DvI+U9MIZ59&#10;gycdALr6Hln3Dla2KxRvFhnI90WexmlsoZcJ2wIaLtYow6ODUvwE6J2ifGKH4HyUHIfW2FzOi49S&#10;Jq71wwjUdmuXHvhC5NRtGZziaVIeBw/CK1xFHbiVRzQyTxnfTi57n7vJPz6/p+Fu9NaHR+uzteA2&#10;us7A/d7vPefPggT78Xmmse17jp98DJ5z193wRRutfhIvgEeuuIm9wNQrn5ModCcPxnbJxVnSbp/+&#10;+G0WM1JXtQ7dkSll/lLGd4XjXn2pDY49PO2z/E36+WhknGbVKbtj99lOffwf+r3DN/XKnvDal9t/&#10;4KyM3uoAXrfdY1t0Ruai9mtkmThYuvp8zHKNreJKblwai2er/cUj/gOOfci2+8r3Bq7FV3ZBmsJn&#10;Nydy6HaROjb/JE+C78kdniBZKX3l2CkbNDsRDn5zFh0CHTczbaO3nwBYX6qrLSZtt/3+NIT2xum1&#10;A1ygX3bMSJtZRAtj3SpyJGrHr9nTV4Fv8lae9JGo15jriWFyT+2nZerwo6P4+TmLRf2r/dAXg3MB&#10;wY0JbhxzEhILZRs9kheeuihsXJwcEsTQfPfm07wCWc7bsU0b/c9FZ3eVenXSnhSSnx49iYEVf+QL&#10;qeAcu69+ymMzd0L6e1Qjc+HPE0bGruibD3/VptEZXydAfstIXwXj63LsPttXjtZOPVlqx8o6vJSR&#10;YeXcNnL99JfJN4dM28ujn+UGqAmvybl7ov1an233eku/BTxHrnjpjIs9AWbHgPr5Lb3wCgNjyMgb&#10;W8Yui7M6OF557O/vrSGnXJuhoRasj+RXfT8LKCcux8d8dvpvcNllfUK2+Rz/n3aoorO6tb9m3iNv&#10;2vfmh9+CpQtn9Sqt0N8xJNTbt2du5hWm69+xyW/R91Smk3y09Ccw/o58iS/zvwVxB+D3Sc/MF9wA&#10;Y0z43e9/3yc5tQV/+vOf3vz7f/9/Fe+ilzp9dOW2AOOCA7n5mX6jLxmOfcOD/cSTen8FBYGvzK/O&#10;PkTjDRoL4omPnbPMb87NOKp+5rwzRpmH4LnnSivHbPkWfrITHjkJR0/e7fi+zLKFD4+sxT91ytd/&#10;D/TaesvhD4/QOTfqrO0W50ln95cXXO3naTn51W9gTf+dsXVsViuy5drtyC1RafMCjt2VLT7fe8r7&#10;n//5n9/8r1wA/Mtf/vLm3/7b/+PNn/I6YOPB2sDWRVT+Vb7nGut/svbC5em7o3vmfHkr1Fc5bzB+&#10;Gs/Ms50XTq4/86C0YXuvJX7Khob43ItoZF0bquv4mPkxWnz93bd/r2/JunTKL3nNVrHzXO1W7lu/&#10;Y5PYsfOg6NmLYuGztPBcu82YFv+oT5v6Kzmdbp9FZ8zIqx/igdbC2sZxb1g6/cwcaJ/I0Q+BOC5+&#10;2rM9udFDt3P4POXZ8/G8uQeQb+msrK1Qd/g4puNeqPbk7t8TW7Vb2gP6sBnoGPVuxh409yO+2qZI&#10;0TFtHPutNhei2EjZ4ruho3JHh0JlTZwnzcg02//g116hxbaOwdAafyyv1p86/R7f4fGyj5Jrz1NW&#10;HjTJyL7yB/sa85WBXUhsfeJwYmh0ftIo8uNr6/DUVh+1Lx70HU/Jsyk+yravwoXnTxs2IBNQ7vzh&#10;/fGJsj3fMu66IYP9jGFA2b5ylz18Pk4ewiPEGkfGZbI6V7HdfNtz1OC+DZ7ylalz9NDe/sgt1ZW0&#10;OXiXtwPZGmvuuf/4jkxuJi/Q0Sd/5XX03jlucUKntDEJXg6qvzpvcdO++2fbg/PlPCwI08cfYwh6&#10;PdeKDTtXiNxuLuywHbN89VVuwE1svst52S54m4vB5QdxDarjmae378Xm5NlXv69si9s317ySEw36&#10;83MhxzNPSpwHl116USO26blubDrj3uitzZJcfre91EX/2KGxe26aqO/Tbvvkthtag28fDK2z1YfJ&#10;mbESjWk/ePuNFju5wBdVfgFPXr+oTIF6+iaTV8/O7xMvI//I9sUX5q3ztkM0ls/qLactaFcbh64+&#10;bd/cXx/B67bi8J5+f/pDfLttxcHkFPPjeYAiLRInN4WZi544LeWXBjA/Bbsd5nf7ne+yX8Gcj4wP&#10;Hsr3vGCQfvk9T8iZ/8VP6dtrc/4CS3/lQH9xRuyRm+4fAjG5C/vaOR5IbhQhv9JuackLcow1NheB&#10;QWM7PlXnrBZcF8eP3ZTpLc1P2a5066PVwdrkC5tpH5lWysr3kBGdxnLadcxMfMCH1z+4ETQhc9Go&#10;LIeGDdpiUhvzim2vbHSCMBL7CQmyirX6MvuVKX1mfYQ+nJY7eMAzatGXk9A54rz5LjeggM4PU9jx&#10;3nZKO+bbHRnWKkQeDL9hLPeh/XP03pb6IlqbE5W3DdrTNHYwj878P/LQ9+dcIOWPyply8yJjHZeI&#10;G+UXjZQ9dWMf8Oxjjkl8XcQ6PkNj/d81suCMLa2bjHBw+OKT/gTGnAvpEvJj5ylxsDUB8mLSmDh6&#10;VUFCR2f5GRgjFtYWjZ8OJIlBayFoPnNNaLhBV/m2tmbQfh59sWhMrEHDoLRZ5qFjRTnMaz94taUx&#10;PHMCNBOH/CUfoLk6fv/9t7U5e9HdduOHj7/43PnXEMe7BHPI710zqRyb/9dA8trYZXLuHbva4UHO&#10;yefyq5iAT96bRorjo3JNfQ7aZiwwl83f5CbVv3cOQC/nE2w5b4X085Q/vfnTH/9Y4Td+2GpjQ4UY&#10;c9zyk7vMPTd37ZOscOORXgglIltuDLU9hMCt29jqqc9gwJm95iW8w7fxj4N1rZTNenrW78On9OPP&#10;hfI/tuhYGLkQZfI9r5w8XotW7uXFhk/9LmGW+Nk+eUwRHmcPr35ik8T3x24MCYyuF1L6Zfq/6w/p&#10;IxP3xOT72DH4zmueUJr8cfpSz4O6Di5Wpk+nOYzSNCcaekOn/A/NXcu49A4juODeRmb9+wli4PRR&#10;xWgi2TbWVhOU+vJK7ifmxOasN05OaW0auUl437iaDjFchHGViLNCq3Y5+soBO+dQHsJvPvov/+k/&#10;p0xgTKfROZ8nAO7KV6esJyOYprMb2C3emSBKUk4s4FXYE7wk2vIqmGMKl1baS9wWARd0RnXrDEKq&#10;bydNHRqOJYalBx8PJxsAf4NCB6IcN/mlvq8RyxbNlYETQ7IQ8pUHvZ4EMXo+dBQQeOKj/SRQDfMJ&#10;gduJk5ikkB0sybl6XLxrY06dBSB0K3cGLIPGJnsLHuiwt4lqeR258CDXXjinBJ3JD/Ci+4K6oTdP&#10;BbhzdJ6e8/tMX1yvrVu7ksFJehfYIi/55kRlFtEdk39fXbp8bCeeiDsd6Fn3en/5sSHY7eL1AnEO&#10;ivdw1uLRn234H04XZtgt8TV+SUJii9Q5JretY+Vd7Gm/G38v3eXPHwabxjH87WgHAZ3SjJ9qE3ZJ&#10;G4DW3iwBb8vg7YSpcoQ+WUBpHd+W9uFfWYODpk/jNHWoll/KYqXGpjv0Lezrl56wZxu/YaaMPC6G&#10;uLFDPbbffe/Ve7mTOMe9WN9J0/T5jTOydVIWNlQx0Hq9hoXXteNO8itj5To+Pb6gzyyEja7wlNkO&#10;/ehl/wxGWy7B791T+xrM5wXhsWxJzFdo7oD8KO0ufkDfWXB3USdiKah/D456dydOf06/OnIyAPpo&#10;ecVl+1V0ZL8fYt/k79h9LqqhYZDQd5Y3ver/k39MlvDQl9jYb+MCT+caAMnKxjPo3nKjQ250K7Iv&#10;ZWIxdNST77Jj6pd3F0QTG16xWAjuwmO3RWQ1AAGDZ0+KDq2Pc6EQTblUnmYXsfFldPkqv2/bxcnk&#10;Y78F2v3w7IJU6rton67CfsYWsb+A5uoQBv7Lp7rGnrVH7CK29U0GIAPaFqLgH3O0Hbri3WLsXpCj&#10;x5/++KfKzf5gbd3+HgL4VRb9ej+xbSFNNu+MD27csdmda9SH+NXODrotd5A68qAHnrzotTLAv/tb&#10;FrBjR22U0eGKY30mfmBbWyBn8AFcT0nJCX4DBQ1502ISWuyODhnWDtr/QgbJI7C671YZXIB/YyO0&#10;KnvkesbPjleN7ctAbdov8vRmp8hDFnKTf3UhY2NOf0yLtWnnJNH773m9q5O67/IK6K+//tub//2/&#10;//nN3/72TXKen6bg37ET2cDK3brwefbbzW/ifHG9An/nGMrmJHPig5x9w0lo1zaRp2HwihcdjM/s&#10;vvHXfhb5nqBu5URILf5fxIfmbXI40mxDj9ou/i5v+OezNOG4iDF99uUYVJkij6czd7FJGbjpGCPu&#10;C7Dq0JTDdr87+brk7v7EzbNuaT7x0CLbT10cnZPAXjiLfjf+S1pLc7fssjS3zfpRzMlL4moX8rUj&#10;v3xkce/bxM/M5Vxo1J/pMgvhZHvS93vAk3tmzoHuxCdPsb8+nvlCbVROia/Th46vV0a12uivr2Hl&#10;V6+fOqbL5jByb+78KnM7cfD555/mQtuf3/z+d1/lYsCn/e3Nf/Nv/vzm3+TiG53G1uhEnhTQVRy5&#10;QAvGrycno39yUvutfhJd4WjT2Dn5VN9/3bfhelWoOYic43cMtdvFbMdykv7TixXh/7QLPhfYzfGz&#10;jGziWk77PvHbXHB8YczZmKWrOezC8uDX3X8d81NunjA45AZ8O9uzM4e1Z2Pp4NGdPLVV7NgLLDl2&#10;I9Pfv/2mrdz0aE5uDPnr13+tLPCveUZ4Oy9jL6/JXhn4GX3H4sZWO/u2bLk2dswvO15grGxh98eG&#10;s4jIJ+D77zJ2xHeLIz970hWQwYedyiNbNMjClnSg0//z3/7bm//63/5ry//jf/iPb/7v//Af3vzx&#10;D3/s2ICO9ujMTwCNrHgqX5+olzfN/zuPj99H7zNXKW8L+hkz2b359x6jp4/sWH7rjn8YdRMl2ta8&#10;GI/hb5yd8+QeJ18Y0/b1t/xdEvGT9munLbNgRnZy7Q2e8oDzLXywFhfsJg46b4+v8TKeNGayLwY9&#10;RYu+D7q9iJt95Rb/jJfawWW357n05iJb9WisbbfN377+ujzRUwfviSsmGlfHN/zrnHF13gsky4Ps&#10;5KIkvTZW8PPRrrGS/IPf/vZy4zR2Ed/1N3nz5xz2679+3bZ/zGLcV+kPaKOln/MLP6OpbGJlzuPr&#10;j9CUL4B54T4R5MLxLmaGWvsxvUfOovdLmTb3hdGRe+30dewnn/3ud7+PDPOE+vIg09///m19TFe+&#10;Yo/qH5mf8couw/vYqHPye36mnb5tSxs2Fj/6DxuwG5miysAj3OnHRvVLausT9o1M4rN8czzzttP+&#10;bIp7/EaHlVMsi2nz8Wf52lCZTxfog6c/yc0h1d+9Fsto0UEhW+gvQHnHnzPGKKPDAnkXxIA8T/Zt&#10;r+2Oj2SEDke72mgbZ4vuzOVP/Dh/yPnyDzlH0+4PuXGpsrmx9vAlX313ZBKnAE9yAHThf+kBCDGd&#10;NR7H2uarOBi4gW7GssmftWXsRt7N9WTGz3m9/eWByGefnRuwQmsXx/HpJzKY6xjvdozcsU9bsuxY&#10;aX/FUhcSpWH/t4BckPHpInpeaYiWc9zelJncPWuOO7ccavqKcrpYM9g+U1skTtgS9AIrd9Pp2HT1&#10;K0K+GnNip/pMLrh80jik21lni3+v8TkyzPx44gJdMLbYNm5wtU5ATuduMzbI4/qzn5eQ+8xhGyfB&#10;i7D5gOnTs39/Lx8lbqDHb+aew1P54BhbX84PV/fdarv79LJf+dsH0EPthvtC7vQX8SYm9J3Re/R3&#10;jJZcBabuJqYO7PzCXOMJ5oXgdIfZP21Ki1UPDrsaewm7dph4nXPlCz/19psbjmKXvqHXWEJn+VS3&#10;I9cpwwOMPrN1vPosmjJgPKl9HhXyhdw5ci2tkQ0dHzFBjpQWD62W6y+B4S8nx7+xHdnX5totrH33&#10;eMjiMb6Wf2/ZlQ/mlrEV26KvjT5HpmA2X8DmO7ybN+NvOC0Psa6PpS9W3ui85RjhIX/brsT21y7F&#10;Dd0rao7/lB83hJcxju73+tnwiLxp+2nW5+f4UqyytzBfcmQhfFeHHpdXzpXTf+qLwfr177R/DX4H&#10;2byIruOvWE7eikZsBfAUs/IoXaZMvj3rVikwX2Qndq2tTgzAxbZl2Vkr7tg1PLWBefAsPsI9H3lp&#10;53zyYNe+Ukc6/GacHbmWRtvjFrwds7RVftnw2I+f4N0w7fZir3Ixag0BnnKg/5sb/v73f6hMe26C&#10;D73ME80JjBFg7WmfDP0LPQ8ggcbtCSTibLy4fjP8J+/DXdsYQ+lPrwvoFdn4cHS7aq6YJN+Cfv4C&#10;HrSWD7+PfEOT/PobvvRV3/g4udTaT+clqXOxubYKz8YP+R78Z8x5IcGLgxkfJz7FmPMjtkT/eR1N&#10;o9otlu1+ZAS9wSRbLC/+D/t03kumR1kbnq+HOV5eKE49+1h/+S7nk30oLGXm3W/NA9Pn65uLTuwV&#10;MI8It8oz8f/bY6h5Q/ES67tuh87KZU4i9vRH4Il0uvZ8JWXm7rM2JC7TVyPbnnPVv7Hj+kOeQktb&#10;vMQv+7V/pw+4ZuE14uYB81pq52zx79GpAuTrffLKxoZXQL/3Boa0fZsHplzwBrt+0vl9aGy/6Xnp&#10;yc/w6Olnca75ZeTw1Lo3IYBPJgimgwnSHdAR1InWyJRneFYQCKs0BhvopXi+tkzQDa0ZkJQ7Bk2O&#10;obWD4V6xX9rwnEiUX/Booz0gp85H/j22hVseJg3HOY4lGzp8vHeEtlWOFQZuPQXXfJQLIO2Xr7pP&#10;yBKwL3CRWL5ufxh8+q3O+CQJxPiLy1Ha6IjoLCwv2/ltsHHUL+pPgn6Wh2Hv9HnSwwdsGZkEYCeD&#10;2f8kHY4ckgLT4gt35I2Nj2wtj/9L71HWhZdb/PJCB5//v7A8H2a5SI0cI2eEu2yszX4gd8KY7S7G&#10;LIEnDr0XT/3qvri73TZz5/yWZhueOnjbHdvV5+fpC5jafoiusn8NzATzl7jap4c2EegH2x+WV48T&#10;c5vk4exkrL4PyS4KVG5xWmEbCyawQLyyD5pDdyYE6paPAVrTxbF9wmcmSAeKswfZso2LF2DbP/df&#10;02qYJU61exu5Ovhmv5PjHPdVNYf//0fafa1ZciPZgs5kJlWJFueq7+a87cw3b9tdgiymOutfBnP3&#10;CCZZ3TMWsTfcAYMpGAzCxW6bdaC4B4idNJRhvuAMPzqegTz1xb2FyhC0Z95MltlkaJRXaLUdYuc+&#10;QfPkTd7YdPUp38PbRAc43aC8cmHQBXTKqxYexb6/1n8v2inS9b7k9SdLR5njnTiqbbNoN4Odl+6R&#10;qefnWN3+HZvU1mGwtOGW9/EflOg6T2ZN7F/Z+eTGI/b88MEE/tvq+CXHSxPr4jHNcaen7EGsn1bO&#10;uFcnNBkHtn7zg4MOHY1rQKx+brL16e0I93oB8Ixda9fNc57oefFyLo5snymjfHVClPzGgxpgSyYl&#10;61NeDeB3m9FCs+XJZG/56C2sTHC66bxjQVD4w9JtXE8fnsY1ubJ5nMlVnmZYudDycb6fuX2OH2V8&#10;eIzfyx99tAtpn/pHYt7K9cTrZCcEdwNg+05lM/EJLfU2fU1j+cjnA+QRt+TLM3GT1k6hlYKxHXvm&#10;GB4Zlm75wsmfBdxCSHDk0eXQMwHd+UF95AxpnuCTr853mRDa3AnT1m+KaAku9Zfpto9c8pDzmfcS&#10;++XZ2gmfcIw97sUFP9dmaALp6t2MfD35OJ5z/MeP4U3+yPR8gnNp6Lv4LG3pHg/O3T92A3Hr2mQA&#10;i38t0OvDg7UTaDh8NrOwtGHsbeGXPJvOsylgg/keX6b217+Xn1Jtt33ehTegPP8F+q1cFu+xyOF7&#10;6zU2Ml+eDYrX/XP5TSqOh/5ZVPUOWf4S2LweHwGmTb7uQit3Kz++pk76ZfLGM6bQRRY3EfGT0TF9&#10;rfE5sp+4qC49lOsRXRizscXLGZ+UwYsWHWA+eeomuBZD5kUrM5rmDUCdvUDg+Op7wYeTy4alr1+z&#10;Q8eH0xdmUXb3c/V9li5+PruAmvnOtNNsPsyirvKEZm82Ypkcb/8gNz9+AYfH5m25OqsjOVI18izW&#10;y3TlhNC4lAbfV6V38yJ9oJsAievmZ9Ul8b03m6YOXvjyQWXLWxyzsSxfG9X2we95UrYuT3Y56x90&#10;fHbuh5YPMI4pK38KBVbHTd0A4Fh9UF7xAQtPNw+5EM33V2e4bL5xXj1to9xY9endp17c/7/+9//O&#10;74P92Itf//Ef//HGxTuyGJ/Jd9ULr336rwLka2XbdO2z5WwTpJ7O/PTX4x15rK/c/MenV/6lgbY/&#10;oHx9c/GkbLw/4cCH29aps3NmbeUJY26ysqIHd+jdDlR+4akM25bHbi6W64fsLu8C8kfPD0lXJmXr&#10;39aVn9I21r08XF3aNA0fddzh7sbo1kcn5Y5XVqn5mfZ0jJ8PWHnFz21rsm9bNA0eG5kLirlvyYD3&#10;oUOnpbM67Dke8lZewuGtDkAfP3745z//OefvrhtJ3PSh7vs8oRysSya032X9r55jNHrBPXRng2R0&#10;ky8esuUCevps/b/9914Xwfe71OZWIRscdpobbG0g2YRfvZ5tqF5vvjMnyx9/kweXTfHaczJbV6z9&#10;4a88ZCQf3LWXNnO8bbP84S2+o16gz0H9hvABuGIjmP2Poa/u1m9hvtqWJ56pUh8IX/N3NJ919vhF&#10;yhdS38DzEd/w6OZk8umzG3Nk8mYKAIfuOQrO1Jn8KVsc6ccP+XmB1FUfPVC75WkxdGy+5WBoRg55&#10;TyhOe87QbtsGDz38pT0+qVjYosR2dAvJ2Lc0aeOpq3bg1FPulcVHxMQQOn5qfFx88d8HxDy1vTeA&#10;rfwruzYArbe6pV77L1sfsSSemlOvn1Ow/NBgX0AVdlsemz79uYivvvQJUJsk3TX67kvMhvTIy7bG&#10;82tMTCV9Z30eHcdiOnpk8mHTSHbJBm/hqcvmVfbWj//kD199Tazi753PBxmPP+aGORz4zvoPOmiQ&#10;hXXw6HogPg/UA3C6jq0vB98TPgcqd053frz2fM6P5aF9+dShOSTomwvEWd+CxtebfMueeHREb/nM&#10;oKCCz9CCA8zN9ve5zTc/8+V0UPx86kfZlO7F4vgVGSfunFgbn3l3fLAXCFL74otBwJiO99fapwi+&#10;4m8Tv6DCHx+svGyfPO12ipJO7PQ2p4KCCCwOncOeo9l4qiwFK1us0D41lbHU7ve+zV5Urf7smT83&#10;ZOFrlN11y9aXwsX8qaeYOW1hnLA3rXxkV2f56ntdq6R79PdyJ1Sl7tEvuLP/PHWXhvr7CuvyR/QV&#10;rDzs59M5S/R55xWxqc9u4rD++SXzpMYl+YATFO4bEIbn6Em35Ys2kLc8Sz95ztmwcGhvW6S02eiM&#10;rQbvohGLk6u2XBqpMbjjxwg8+TsXPisr+rHvl/T3J7DhE645wOqewpXBa2u7t/Rq3DB30K/1CQ9a&#10;AXG741zPxNWMkflE4ulvPc5Z8NpXkx9rjo0ue7PK5BFnZXUMJVbvwdqsrLRFDjwVuHZks1SuPJ4w&#10;TAdxWnqr2/LZ9lkeOx4cNeJ/c4Eypkz9fB35Zrlgzp/xxbiRoiSVocK2/b70Bhdt1LVBUjLibV7r&#10;CccFh8tbelQYetHcmm9lR4M1QHUu//FJOGOH6b+zhuJjkS91KqvxoLXzVZ2SUDA4sdThOUXGDCAf&#10;aseIHODDGtXnnCsTQ6Zs5Rgc/rG4I9/Ij+/QRm1A+e/B2gGOddTq5bx7N2mMzttiFzJ/DfBli7V5&#10;adKDHQ4QY294kLW0XtgyDfWUZ+sOfto5ba7cjRh8f8bfu0+6wWnq89HDe9MQMVdYWj04X4t7PbgU&#10;uxuvQiT/xrdpo73+1p9KSwMv6Zbngitd2HsuyoZ4ROsbASAqDKwNGkeT1z6cfONBx3PL8thh6JRg&#10;yjLPSTs0Zh/fKbF8JXqkzWbuz/6JyhTlnRfvnSeQM8ZLrfFDMu0eEZwdx8U6f712uUqm1nsDEGM9&#10;PwQRrASS3RjacuJ9k0FiBtVxYvjgxhmjPR15MG6cxWXCccbp7N6zfgXdlM0G/ixsdCD1pIKrj8fw&#10;weZLya0xfGZiMhMUr7VcmdoYwduNDTRKH49Db2kpg/8EZWD4RqbIMjgm2oN/3e1SmUfutdtF69Bx&#10;XtnSyDs5Pk16TYqVk/Fu4Gk7+Tt5e5fNfTi/B0+Z+0REBp/VFa0p54Yzoa3j4Z2O896GSdq/A1oU&#10;ZWv4T6gewfdnIfp7wM84JkBnPnO89dCLccY+PZy26CunF+nUd0omgL+Jk0BW6ARq9JsMfPZo0vJ6&#10;ZFl0P23yLK/esTcit+wv+0R9KuXqLR1pLFe96b40S+PYgggv8h88VjzlxdEOynMO9OkFAQ7Oyjfy&#10;TKn8jx/0lbMJlGzlu4Grb/zyaZ48WP/yKg20yjf4TR+ysb08A00OjEAX7sokHV3DL3VBJMwk4ehz&#10;yi8eLR3c1SOOZVY18eksljtxCn84dJg0/NmHPAeG97RZB16eUrmDd+IeVHhjy9ueJVH9Oqy2TxgU&#10;yysi8Xdyb7sPnX636usvA5+6oME+rLo4IVNkYUJwUHrQvHzVzsFpOW9apJQ9fWDtuG1rsu/OYosH&#10;TxAtVIqlkUz0ti67lN/xLWiziBo72FgD5VE7iNEujp0FKr/KZ2XsYJk26WtVoqP+EJWHhgmphUhg&#10;F2orx9Zfm3vS2iLzm2/Ohs6j/8Alg6cGR5e5YYJfe7KmP0+QCSxAf3k4h+9DZrDlTxz59ECv+OG9&#10;duqCLXo4B+rBAXQiZm8UOHnyl+fzGP3KkYsItZHCmCbSlib/rc3RbFELp05kJ9vGw6cuRc4X+nsT&#10;y8bJaH5N9NRZndcG8lbWzSvOab+l/WiKyjttftvD8NLXaBP52L90LgLTn9Zu6Llob0x/xpnWDYex&#10;w7SbcdYGN9x9TT6yfUIpPvH2rSeA71i2E7TLrueO/VQYabhn6AFt24vAjkPfmGsyd6kfvJWvFXyd&#10;utf5OehGKXsfP1geX0PXLuR74lpEOqc7X5/4PL4Q0a62X7rYwt/PyrM0t3zzv5Yuv/62VuPdxoZJ&#10;1cEP3k5Ul85Tjs2blExjwX198paXX2iZAndSnRg0dOBPn1rc1+lLfmS6m0IM+ZTxT9ztgtyYEtAf&#10;tJ9xsRsg0WX5aZcuIII7iwibeFNPXfUAvclqz/r5VIUyrxfv76afDf2n7VtOSHhJd67XjN/42jGU&#10;LdYaS3PtL2zPJs9LIhZcvdv6GsNiE6t1OtfXRreKdPJaQs/Q3Piib7PRJ7+7ZJGU4+1fOJJnZeKr&#10;6o3PvutFP7jy2Ntxb04KfRegnPtc8antNTGoFzpSb2L8LLDhXhC+cJb3yrUyrX1uy101W8ecoron&#10;u4u1nIwv1EQ9vs+Pnxw7LaUtf56zVyr3NVViEt1XRjFLnV48I3v0de5jzDa2azObj2zYGI5eQDyR&#10;t7RcSF/9X9jlEkYz3jFF9tZ1bKxyE6V2Ic9f//rXPq1MXmOPC1jkWtrqdv4YcXZMX3odC5PvwrGL&#10;vl79rL6P+i4mugCMtnPt7cIa/Z+w9OjZPibQBVYOfJWR3QW+ha3nvPTjX3ln3+HFx2REZ31B/WNH&#10;9XohgyNEV3qzhf5EZmOHpyfxgwutF7HaJ0IwddLpS9shgPuc75Jd3V2vth1z7mnrLUNY+fpHGaWe&#10;cuBCq1eyo0O+3o0eHfAvjRzD3HjBdp4gUObz1BcNeV4dvFCfPSej58x36LLzbcUdS1MfDhnY0kYb&#10;m+P5he2kOVcGlndP8qXt/a0c6u7FITitFzubw/0hT1HyT3fzm9fadFXP2vbn+FNvIAi/1kt+fSNt&#10;zI50+pCLGbPx5MLSjAVwdx3ODnyj8qftJzXWmT+dn5EILXjiRTfZIi8+fBtNMDZGf/chZj6jbG0L&#10;11+1D72eqy8//Jwvf+Pl1tOwyjaO6LP4w11Qnu2bsW1ok2cv9JbPoy223r6CmLLwF0orJ/q0+fc+&#10;iVIfDJ9e9A+9S77glt8rGvrN4pAXjovSHZPjV25gkl/Rc+6A3/SPj0SkJUnmypiMldUGtbFBrJyH&#10;ADK+tf9OOz3Hbna/BtCjaO2C+QFydXM/cZksK/P8mNr0a3Xskfj7mLdk7VqlLZuytR2SLOpcjPa6&#10;bMdj+9Fhx0M22ovCdFsaH3NTzR5Lx1Yn/pcufcOF31rDOT48pXhtvVhdVmHtt/rBq30r8eCMPqfC&#10;byT8oHZNuX7h4u22tyrTfqOPtnibPbo0WGXSx/di8FwsGVuRbfcjyJ7aL7jLa/6xEx0+RfdkF9T3&#10;oQ95Rrczfgb3xx89FLHtNDaduDzyti2ii9QDKvrcEl/eeM4HU3Pz8CtPs1gWmXZQ9ylPO2i8Wx5a&#10;btwL8cq9OvGaFJ8YGrzKCmVlvsQJ3vT/jqE5RGPsfOPiNXFrfMHFW7LvOPP5nbZ3M4k9QDE/+B/T&#10;p9r3d/2M9tg14vc1oCRCe+QdfeUNsMH0Z+eDNyU9Pm1lLs62qzsfUu68FCLnE5T5K7BR2tga0xgF&#10;rvV4cEqhfNIa6vUzcb3I+YKz/Peiankne+WYNPY6Mit/AYc2Oql08dkx8IvfBz/01Ltlsf89DyCp&#10;t7I/aSc7oN0Sj9B+FipJf38tz1M8vKbe1ITPpNdciN16fo8jWOCk7s4lxia33s6VG7MBPKz0Y/kr&#10;06ZF8gWpyUlbT5vQMfHhtMfobJ61u+StttWvk94Ad2zw2jrOTzi89FDxhUxHnmRe+bQsTvLEgI5H&#10;xy+NDbmvNeXjb262bXnmBfiRX0yEp0/2J+iCyyZ0ZPfFw+PZ5urKy3/q8pnUgx9TqQ823ePBn3aB&#10;oV8voFdim/EbKRolj/ErmPFz2/NZPvIsOjt37KFn/hBszIn9gPljVkFTlnOyicH7FCgZCid1w1SI&#10;HH0ntl5jW+rlv7A2nbNbXfrof9Fsi5pqk4ZMCIHeINej+brFGAZfTnxyU7cbAurbQV2qs/bC97Y7&#10;SttO6PU4cSojdPCO4MPuxcOGV1sd2dQ7h1fRs72RsD9qDOV9PukwpVxvTKO8P3sXS0cPK16wOq7E&#10;zxaUvYZ9I+f4yMhT2vw9RHuBNfVWrUu+k+Fi6jfmqtkM/PTBuiU3YMUWgMXaRhGbL1xEqve0/bTh&#10;sXtR8Lrl3P5PFmNB6VJJzE1fuOcX6gyd4qTMhV2k4NnfxsunF4CDlKPGjcrJjkEW5/ogK7zEhL2w&#10;zI83fr3N/N8FZXHh+YDi2hD/9m3+QI7GBH4iPox+ytlefybPsy6+4xsx3Gk+uLV98O09kR1e5h8H&#10;IwhP6IDpQm+D0xiuBIKncshd6PIJ8kwZmxAWogtbDleHT43egQwXHrr4zmRr6Mvva6/wyCJrBxw0&#10;LyUPA+crY1OB4Mi1vFcWuED+BTne+lfeOVheU+vK7GSKLjo6+YG7KjkKYCcsnhszaNU+0VsDg81z&#10;LDCufD+boLbhp5Fdb2xngBggb+sGZ+tsvjILMzzqKOyb4walLEzZVR14Bh4Lo9JIc9dup42vQYge&#10;sWl9Ik/s9a6IMFsa+AL0Ci+MNVmvv9lnQT1VW7/HdxkcJn3qKK96sae/2HPzepCvXtw47WIieMmW&#10;ssUv061w0uXTdsL4N2Bfm/XUgx+ovzRUffJ1vuXa4jXA3bo2ntoWtfvkG+i0FdCGC+qQt5tPSbXp&#10;0iq/Ixd8dkb38+c8ISTAxH/oMDRG3+q+usDxJwAJxgFmqW85OXkCzQbw50VXKHGYSy9y6cueQFiQ&#10;tx955AMubkfIHu9X7RMBZuGy/T6lqQN96XQAIG4yGxijQ8s6gbI4js/nrwuLpOhVsVSxD74DxPJV&#10;F5QGi5UfXRKI/aWD1i6DVrziwz11ty3kGwRa3jjbw6hgkqy/i4Wi5CEGP3/jk8TEa2JmbXXoE2B5&#10;8K/t1/KG17Tz6t5Mbbn1mzFfz7ytr4S+fWK5bZoJRuzYCUOMRmKc5NV3I7665GZPWhiZxJJuHNmg&#10;WT8PLpt2DAgdsbVir05Ja/vIKm3/yZx76G9bsqmYl81mG7MZNxZ2AWKz0Obm3z/lFacP2vBe02fz&#10;lV/5CztgEpg24T8TQ+lNh+f4Bw9tZWMXLZu/03eUL+Dhb2VxnBDXvJVFWnppi7FTsNIe4nV/Lze8&#10;VlYp2fqX1AUWm7PkULa02NNFebKDLUO3MhwBV/5z2uRZLoNsNrDQsFn+MePixmNl5Hn9iqqtt2lt&#10;w10CtUVsNXePGyfHvypjpLtkCu3ipp4+tCCPL+hT7MWandAFb2ks7pVO97zssPm9CJz6nuybJw5L&#10;ZIuvdO13ZZyDiFLoPOvkwS1sevKfCX8BbF19Hr7jnN8vjO5fnxfUPrHNyDc4F/8SmD7ktdKx4tiT&#10;/eIv6K78Q0e8GnmWtxTer8aAg7C8unl2cE9RaI3R4Wx/UjaLzdA9vz15zW634m+ky+tZbOzR9juf&#10;2ZtEWDbBqDdUdjPyVKKnZhkbByv9QbQh0871VI1XtgzPfq7+teMxHHrNzUttydPsY8tp340J+Cxs&#10;3p5fjZCMlStH/Vscrw3ym2LfRidyilNVJMc2Z2ywr703Tt5trI+eDoBgbEA6ejXC52SknbyNgVLt&#10;Jtb/mCfgyHb1TWTyJ840D4WoqB+IBVKxCQ3lXResLZN23Fl68X2Lmfbn0Ctk/FlbSOcJsolnI5cN&#10;6NHp8qfgXZDjvdCij1XXZznEI8/Or4afdrrj7dIz3uADZ+Xyu5RkUR/IF2/pC+h4bZw1TjW75ftK&#10;Sv1mx/Z93aq5zj5lqQY79+nD2Kn8ojedFupb2vDItunlu9HTWOCmG2VjvxnrTdv8vpwnHLW1z9an&#10;BxrpCtVDrJVHR/lwQftQjj1FXH+JTTzRaVGMl4u3bgDYdli5pctLfImFqys8dNDVV9gIHbhP+9YW&#10;yQfVNcd8Ytc53gbDm1wcI7f2CBH/mv4F9Iak8DF/Ub5rLSe1weHROfaxfXk+CNUNcr74qxtGl0/E&#10;di7uzgWVyHGkWP30XTcFqCvPhgNbfMoNA8tKrNt+pzq8nRsecn3qYi8KysMPkI1u5qsrp7Sv2Es+&#10;MJfrE7XJ7zzi1CUTEH+6Hq2hJo+MdFyc4oXHttHm4zV5YyebIhrpXS5O0EsMc/HXDQQu+smTeoW0&#10;2D43R42c1ZtvunCZGAhv4wyfIQ9/6NPRkWVlIJvjp7z4tI0in5sz9om3XnRMv6nckc3vlRFYLJAH&#10;z2aXMbLtxG+TX1rsE3S85PnkCPvLLs07ePwerJybXnWDJ8+H7vCVOd55o5vlkolIyxwXh+zyA6e4&#10;dOSJL1umfHk4Bs8yxz0/tAaDf5NpfGHzKn9Ydq5mXUH2/JENtI+l+wr5dOl3RX8pD9y2fftnbJ+0&#10;tPtEo/mjuMAnxi5VUKVXgJ965Pc2Hk/JVabj9ysfGesb8o++b789Mp/6aGyfYwr7B61/dFvWO0aN&#10;r5ppzFzDxrffzATk4jsAX2PNbIw3q1/m32/TL7/kAp4nqrz1YEwZPeJ72K4utXFq4XX1cwgEPfnS&#10;1fPyfZm/ATNe8/mRmbyzVsyGf2Ime0SsyD5yrP/vOG+9gE+5HhvVjzLPFa+ffrEirB70HP9Ae0up&#10;s/OgzR/92K8/h5Z1YceLVPrlzH+n9sagM14kBv2Usev7jFnGSXZEadsTvd4Nt3kRSBzquL/yRDdN&#10;AuiuvXN04sTL2DN6T3O42JrWS0hZQqHzVDJU4JNB2ocDJvyVT/007b8/G4P/1hen38a2x7VaX7kn&#10;VdHzO6efz1g+a4y7Lrzq0EHN2chX24Ruc17J2cx8rX57Lu1aNhvmfEB1MvElPz3VeUWscMje9Tej&#10;9cXVxLDw7N/hTe71X3xDsRdwcufG5TP4m4dt3xIr9omq9pHU6wUqNB88Y0hVK48++oTLP7pPkpLE&#10;kvp68MhBVv2DG+yTvpuPDjaHfFJvtsnPKTygNgwSu6HVN5w8Km0bq+K4FyKTvg1PaOMXaWc0IkRj&#10;X9ry5rn+NkzhrE7lvbIgFtg+vtmbtvTgbB4B1q53Hp1PB5FJVsJ0nn/HlcVv0bAuLvus/di1LA9f&#10;VM1TLpsc2quhfGM6qJ8rf9WevanWxZylGR4fP85Y0Zuw0kbD/wiFxqFnDWqvVN/MYWWDyx9mzuzm&#10;2LxhR2HrHN3R8EneRxfAV99iTbsqL62HvG/xsldm4nTkffs2P/HgL+eNS0n375BrMv380Q6ncF9B&#10;PzrOXGFufqwDj/+IGxH2c/tw5F5T5HzXzlR815tdLtHKAd3VXwa8G+akvOOj0kIbdmxkvCG7ss+5&#10;Ssu/n/Ah+9+lH8JdP4Xk2yMHvC3bOivLWH/KL75BqixHDsm774wB8sd28rrOqDzmrrd/KBPX8Wi/&#10;o6zMwPJdXk8+RXjg9PxhqKkb+8RG8dQpju2tkQ75JdHUuDK9Ov33Ya+b96DDcdF7YOieEwLXP/d6&#10;3cq/6eIZZy81zxj6NjF35x+oNE5nDk8uuF6l3AvvIcKuONc/GxMO5aN/6azOJw8Gve1PmP+7SLvz&#10;8vVHctNdO3yb489J+fWvDJYyftN5ZJr6c8aIj5+yfg1tPOR3LhcfpIuYwO55K/Po8TBb2/TIevlL&#10;4+tBoncOqVG7Zn0x8fdBhHIQijvrLVmA7dsXwsONJ+rm+tG8YsWktI6ZAZZTPhfMH7t4WQITWIbk&#10;fCM8DTmNJfc5eD0bfR23gTNyMpTFVxUh9GOSsjzaGJnIuosYrZlEzgLN+dZ1vJ9ukHjdU3QZeRjv&#10;7lxyW5dFA+vce4ymco1+lR3cVsArB+j7lG9y5rXNypQqZ5PBEdgjReXtnZCxuUX9bgR5shqvGbwj&#10;V9piX2eFFhu709TdXvjBnc/I32McHnJy4PLngI865DP4WYReunJa+prcHTnVXXqbjl7TOao3W4y6&#10;Dx4nA/LvAPpg6EyKmHNQnkfPZpyvKU8Aiqzb/mQXHJTtwL4bEqVl4ZYF3OrRjaJXYl5lx4Zrm+W9&#10;5aUXfrPxc8vKbnBWprbZC5lf+Vrwweh/6y0PHfYRMLZ8abcPZJNiL0Avv6d8tVFotM7pZya0/K02&#10;4k8P2DafCSi/n0ELfv/YhKojctPSjr2zxywqXQP6g2wPi6f+gVos+K/hKb9j/Xhhy+jaDTu+emgK&#10;bN/mffkXHP+ZvpTcB+/i5PyWZmotrZ7RiT5dcJy4gWY+Ev4Fnv4xCz5meUk5NU77neA2V/KK53ft&#10;GiPMisKs7dxJaehHxpnAOkx5PtrmCevn6yPKoKbXt46JJBuIYxZ1fQV+FOidYV8e9mq96Ck933jW&#10;hxANOJ68h79GJSJ10Rgf469e18o/Da4utHaiEf57MbR7InSMfb3C6rsv81TnTHrHRuzqbzdLlj/6&#10;7zrpGJturFw5pz3W/tE9jvnJXfhtt/zOcjZcgDby+6aNPwz2gMVdmorovR/nW2YD3FhGTjoDfd5H&#10;vM/WYvP2a+vtuXraio+QaXlIk10/63EqrK61zfF9/aP10keV71jqrm13rfUO6tQt37pv+Dz6vw13&#10;mxdtt8iPl2P4y4d+y7tyxlfHzncsXX0izEB4ofXUd2W4cILpIjRYvOWND/+4IHTpuXgt58edBJnW&#10;BiHn5go7J118dXy6sArN5ZEKkfHlpG7H6D7RIaZNCLzEeH2wbdN8PNguf9+44/+00es6QTvoGw+O&#10;f9FCu/83gJyAjuo822Muepl7DM7abMmOPaZscZ98HU8dc6BbxvKrfHf+1tuxYvGHhzgw/v81GdB7&#10;jT88xq/WTssXr+W39On9e7D4LLWALjX4yvLfjfsbR5m5hT49E/dOunN2jz143+PTyPJSxo3X5Hit&#10;z27yLs+vpbf8KQ277RNkyegX+fh94sQhzvfAXW/akr3k1U8yJuwCs/6e/J3/j109oTs35ewrNKfP&#10;aK/jvOUysQ7PpS8bj52ji0/K1heV89kF4x9o7I+viTMbR128dEHn1iWIYY/WyLM2sGnmEz0eMdi4&#10;qi7flC2diz4zHijzlOAFq5s0ZfTa+XtxkrfyrQ88b2CBUztICRr8jn+h1z92ePSnT2+z+EyJsUL5&#10;0y4vdDxxhC33icLLxrkYsBf7vslYCy57pevu/LT49eWH/WIf8v6qfSI3O6KjnhQO8MaQP+V3Lzu+&#10;pR3G7nHMNGn5vgwXxVs6JZAvMd9Ffm3r9b0LeLAnmWee+vt9u/UiW/nW3I7H/9wkZOxd3caes26y&#10;zto5bltKzDYm5g+os/1j53nWFuY42p/OxYv9jP+7+f+0FfsQhjxg/abrq5OJI7nIXx2Ct+e1a87n&#10;olXy4zfKmh987dM+G7mti+GZ49W26VONLcGz4bC0v5bKawwJr7mZaeYwOb3kqu1ik71BBJ/edBAZ&#10;/J4UmVzY1abbn80r0OazjVWnjnZl0/o8fSLryvXUfXSbNfjqrl206Wy6zs3l+nM3bcJrZSYP+hMP&#10;5mKw5lC/skYG9lMuL9avbW2Gb391UdjvdSkHTXNcH7FJF37krm1CXH7UyWd8Q746bm4AjUUeDcp4&#10;QQa+7wOv+kQGMs98ftqb7eC2jUT78HPuU6ByxOPr/AuwVXU6uOg/YfS4c7btx79DIzRrm9CrrkFd&#10;escUrbxlTqpr9jHoWPnDE40IXJlbIV/Td6ad3j/KzBFqyxMb96Zg+NcGPp1TpxBB+CK59oaCeZqe&#10;rOPv6AGykUt/BvLVmxsCRj6o1bEY8+UcLP6cDh0lytH9Z2P43kBRYkMwseaMS4z9CtAt701ThFPM&#10;zQAAQABJREFUXv+MbXqzd4T9Oa8X75Njafe+IjG6zcW5afv1GU/+rh0uNqNW23Z00DHGb+DA3w/f&#10;eBdfXxrrW/Rmf+c7v7novzrQhvebycZH8Z0YkDbJcX0vvNAa3uPj+HdtEj42UmuXI2Nlt0AaTUrn&#10;Feueor3wrK/NzQf+8IPf+LMncq8Rd77wMeU2h0cuMk3/Q699NTJ18zcxduLscFp7PfvI1Imh+3MQ&#10;44Nk/5z4Ba46scfC+vKUT//fMinU63XVaRNgbTc25FtfekG7Bf2Sd9OXtfUdr326nv04vilvZJu6&#10;794n5iWvY2HWhfRe2PynDPrf6kYesHw23fpS7TJw49Jzcc3XdeXd10Rb+fA4NkBgCaXQvox6pXHy&#10;+RP/jbWaP+Hhtg1cf3/75W8Vx3lDmj3EHK9OpQkjeU+4ypO5Km3eJVurRa4w16dCpDz6e6nkyp95&#10;MVh1HGNV+R5yyAfw+mYm4VL5odOCIyMch+TB1w1v9O95bKJQzXav0HT2uxA66s7n7m/q7M+aKOs4&#10;fQg5L5Bl80hbOi9pQCXv6lzZ+yVv7HO1w6G1iZvixCBtR8cd95XXNhljC+gdIJkzsthPBm9zkZd/&#10;4zY3E8hLG4XovO48Vjo0qqtYkae3Z5yZsvFdfjhzpuFS8i++apvDdwu0QfVPe63OJNNXwfJuGjlG&#10;0hZFz8SOEwdbHtq9yY/8uYHEePTp8XNYU+vld3lfY+vwrJwHbfjr6+w0NiKfn23YvrfjQPefgsSe&#10;c4GdvE/7j81XgqGds2Pf1X/KyZLaGua4jTXy1OHbGzddC5oYXvyrrVCZPi1r9BxZqt/Bg7VyPGUl&#10;0+aHWY/XLqo6zn+Bv/U8bbH5YtOOkVc9PtWYFX99jF9D5eX3ircybLpYcyHyYU/CpFK8UHL5t/Mn&#10;7PlreitjNCh653khxOZL02z4CycIeIp2QbsXyHCMQoZZkxtrQyPjyXf5mHvzjY77xlky68CA/XLM&#10;n7q/hMiBla85ybeOKLT+jFV8wu/qgs6l/VxifGfEOk6Uk9K6+o21NP9utdqObcwJLvZ4JN6IKKiv&#10;7afdrWXCH93DAqUtc7zEVwdZnyLYPtH7bIvOa1Pe61vHn1oeGdo/rFFyvPtajvuGjmMPeitLfDwD&#10;9FHYo+wWFFPhNuwKRyhlCPhsowx+C18oYqJEIR/4VTiv3Vsl1eMYHKk0MAhsnSqaxm7wXQdIucFE&#10;UBu+I+ceC8py0FCvbZbjZNT5laELXyNdgKaPjJSBD1nUAriXLKlLr+rO0P7wQf/CvW24i5ULJ3g6&#10;/drQMXAnLBq1U1LB+RkAepdu8IYNWW87qY++vwV0fsjdjPKBcwvw52BQGcK/9Q5v+L3LIvhg9ZqB&#10;dPSSv5tLyJfH4TNytGJ4jk3gfw1m4nPqPxCW51H2KnmBfwZ/hXga1NpGyS/ekWdprW1TWnp05/8L&#10;i+f8ebzlVxo7re2vAHMKlwcEOLVF5Kh9grPp0t9UdW1QPVpX/fQLC5P4xeZPG2TzJ51X2T7F3XaM&#10;PurAbb8LPRtCQ2c2Vi1Ytf+T7xG9ifxuqgQHro3gBXT9DWJslL9tX2VuWFD/HnS3ZtL4AU9QDle/&#10;lLpDOZn+2yeU0wW+Pm4CNzThHF86PjW403978fXQfHDtRtXznBSltwNDClen6pf+HMHqR+6eXP2W&#10;RoouHxNov3y5XzEIhxwdYNKn8EFzecbwS+ZKxZ8u9M5CmyxZTrbcwrObQN380X/nJp2agYyNQdMe&#10;+IDleWaq5W+h0992UR7bwjXBcC30qXsJDJHQmTOy3xOqmqYFtSH9cua4bQY3GYm6j7xDJzji/Pjp&#10;9Dly2MD59KoPFie+x9f5Lzz9WrzpHVSeAEyeAW0HOFzosnZYBbacXJ7W2f7iNYGeDpkLwkMfDbps&#10;6tjEePXbspVH6qMfelUjecmp7wHn2m/ryds6u5nywa1ggY4lPRoZ4G09x2gBeS/yH31Z/my8hXfs&#10;9+HtPOG7Ms3mXHTNHY67Maz/yVeX3Te1KYKWungvzyNiz+WtnC0/PjOC5js234v+8tBae6xMNo3B&#10;a1roxpFe8s1573gNvra2+SI+GTcre/2PrcZGaPqwNTyL6dJVP+SrW+y0sP5THNlx0/S4FovBCy1P&#10;mVlGF4DFmTafBc/gfvp0nuSrHDcfdHYRUxkj98qag/y/xF2+U+8ph36kbUbY1Y0tAP180AZSOHMu&#10;DtxlRXh8bZ3vv/+h+OMbt3/g+zXYO1hrvCCsTIv7+twEXt7Ezad85DU+zwKdPM7HnxwPxdf0ls+m&#10;v2VL7Q9s+HM09HaD4vmbXF7xujy2TiumjrHBxaQbJo+sM09JbDjz2j1fWupMO00MWRrqwtnF0rZD&#10;8ypkbHoWV+q0PCJ45WRxItf57wLJIgrv9x9tys9Gu/7eWBjb9rdxjy3QItP+Xq1zsW18aGKk40uW&#10;8Nd/V0ZlaFsBNdanveBuvxJH0B8eo7f4rn+qa2562+vQCo+lEULFW/5ptY6BFCbDyqGczpWFkQL8&#10;AG04pfeyMRdpcA89JxvL1ds4qN2X11Q8Mka+oAWOQXNkzIK7H7yXpjmQCtUnPFe+LUdp6zmW3ye6&#10;Um82rT/3gjAcNnVxmB0dS53v+Kl+7dJYeN/wA3ehcowCm1VaEe0CT+TuRW/yPi/Qa8elRyb04JLV&#10;Rx65pIA+PsaqtS1/8jvBW46Gv4dJW4bG0nmmTLo80N0N6vVB5YiJN+S1vip+btjZGN/NjMiJd746&#10;Z9IP2j4Pe6HEHurTezfjvAZdnrHB67nIN+VovLS3s9G9rLr2rm7HV81PaoOVB354ySO/n8pgQ+fy&#10;tXffshGe+HcDNvloPuk4J+OnX+71L78OleJWhjT89s19erJ6UTxAbjco08k6eX1y5xZwzLfwZef1&#10;b/kAj+piGDtrh82XLlTXyArUaVqd2n26hnfBFhjnyUpuuMa46h0ZwPLsOujYgG+4kGYskMIhq3rO&#10;gWOgbD9k5//XhePIqC3Isk+1q7N0zL3jAdGZH4h11uLmV2nDE5PZDl2wY6LjlVuZ42n7iclkvfpo&#10;xNRGbafIvPOMVGp7oQW2PAjlpy0v3wwuqN1iG/ySFHo8h9e3WBtJznpk7E5XN6YsvnQ3xNB17tZF&#10;OgJ51jPyybY2aHxgt+R33aqOiVnwn0CC/icJKootZidQ2x+7NsNXaNR2cNGfilOMfj7dH0o+2S44&#10;uNdPJZzzUEinSLXH+efcYA9q7yPTRScHeO5HPjsAc5DciT/1ctO6fPPdzm3ZQ5sHjAdosxN5V4/+&#10;7Enw/uEVssXPRc60sXEZrUSrHuPt3Dx35UhW7T9lJVkceFjgN3GBr97xowK9+po2Wz2nbr4j72nD&#10;V/qj3YdHyit6ZtwIcqnuuEsuQB74Oer59XXKnW9/ucpyoF4kqr766dIjE3y23Rs5XCBdGuuTY4dp&#10;E2848RAH/yDr+PzhGx76tTkxGec7DmItUbeM3XNz8j8Dcxe8h//ovnXmFdF7Fq2i2/ZjZqDL+Mzt&#10;3+SnKzOgeekTn+Mf4wf84U0uIOcV7cnbsU25C+Mj0+Bu/ezSj9/y3QNoLH94Cx1jK6sxh21e6rVN&#10;OGuU9Z/xVfslS2pkHarbjhU8WWjO2CgeDu+Voam86POE6sKfUmZ+9uMffmzxRRvdFe5URHnpbtlS&#10;lTYvdaS7Htm4bM47DzZNX9cu8CpH7TNjwdLd/JXTmMsYjcFNJ96lISqdB42esHSogEbPc7L9GLe2&#10;x0PWbZuOpWyTev5YePqrsUU7gsO/x0HlZ/yHnyVv+SmujfA5uM2Lb/0WDM9TeuSzR/cCItsTzNsm&#10;bug/OTYfOxzJsvbIQautLNtOT1qO0WjbsV3OaVsPPmqjjeautdjKBXb7Ho2bxrvmpR+lb85PwI3N&#10;+zpr4UF/T9x5m/JtZ3Wptn5zyR3+6xMQ4gnnPAWBmWdMDKiOiFS+8EjKNhRZudVZnuaP6xeX7Wte&#10;Pjrt1AdYKlcwMtbOeG5ej9LYa8f4nOlWpnoFfNhl4TTBnlZOJ9UqFYkOlrfjzUNX/HkN7ARn9NDH&#10;ts7gvssrkmOx4pAH8FWymLO+98rVA1u+qWyxVjV5zU86Mf/Qaqw8NEL0ZbtNPfMZN7BhWjqXPJxq&#10;7MwGhSSltrhH5il8fFMg8CHXCRpr0YyR5k00g1d5D55ewQ4LT7Ir86Zw4LYnkaOVnnUdD38XgwE2&#10;ri0aPxbQM6/TD/wWtVjtaVvp+oiyt7Gxp8cX2p95rLnHU9Ag4LO8eyIjOBu7+Hkxko9/bZAMfWEB&#10;rrKdQ3WPr/MMrTF4nnzGujbwgCw/iIyXXeI7HffM8Q/tz/b4s7evLfsKaPmnH3We9EKG0XdeEa/t&#10;QvnMZVf+yps6S3/l33L5W7bp4rTf5+S9DXKThEU2eZ0OMJV7gSaIV/nD4PJ2IjoBKsodpp14CLgU&#10;PHmYoi0or8I2ola4On/03kYhrImVc8bcTYRtrMXr5De4jNRNlRzrvJ28n/q94HQaEV1yLFS3nK+O&#10;8pf2HjvvJzTwK88jqwYFTz2mfPJbT7OjwXHQOLKsTdT//GjgpbcXwNQdG6NTk5bfqtGy8NiJwOgS&#10;mrE/nlxPm/Q3T+Qd3OWDPpBWj9ibjZp/ypz74GVjy92ZOzFs5VPfcWmk3kx+t/TX6S6s1nbFCO+F&#10;Zz4xVp61xT/OBJ69e4HIxOfIK9gsHjrqtn6IP+niteV7nAyHl//1JF/w2GD997LRQVi6qi8unuTw&#10;ASvHjXsHoi0vYr46wTt15KmDN+gmQGg3j1wrW9LRczYKd7Nj+LZqaNz9aeVQMrKG5uOis3L+4n8W&#10;SRMbDKopKmxAGR50HX+awrs9B3u+4ZKjfyt7AmkX+znHt69hMwAcRr0jMrTzgOO1METNpGAHl8rQ&#10;hVfo52/s9PSLxCV/x5fVVyeo4y/6Rvybrt9+mQ3cLp6PDORSX6z7FYROaofWxJPqGDx1Fh2rygg3&#10;n50w7MWtpYnnxLFsFomlsUPbor4ULo94QU/6PEEbLL75WOUOTXo2P7zXJ9WTt5+lgy/5Jg7DKWIG&#10;6JlUbvyuT9bmYsPERxM/44sJTva1ouuxbw7KJ/L6jb9uYhxd6EDP3qiCmU/w117kalv43edsjBhI&#10;8Wn/Ct8urlNnBsyZoCkTH6TLV9rz0FtP3baqDJEDzuaxWeG0XfmFng1AmwjiEJ59Isimf/5sxuJ7&#10;0QiB8g/dX/3+75Fi9dz0td+RAW/lYMbZkdX5luFDj4sfnidvaUvVX5zdOO75iQ/aF8Dtpo8F3eGN&#10;Pn4LdH7aafPLTzw4tkO/eXrKqS8PSCt3JktwnFen4PJF8gILh72Y3IzztXQ2T1wg7owNsypZHBu3&#10;nYs85FLms31v5xN+83cvEOjekz9+SfLqnnTEczZ0QmxF6eEx3eTlBP9C+WqvC/3Sf3PW7k8avXnk&#10;3L275XcjaDftxa4vYwOaz7y77nBbG7G99hj826eWx26QL/7UXtq3byz95yQWrp8g2Dz9eOnM2DLG&#10;2PItYyM6PWVbvv/TVP9E14e05PTZRat0Ze9v6QVn5dgxrnXi35ryrd/Aja+S2Wa+V+x5iiTS9pzf&#10;GMumr90XuINw0V36k44NRuco/QrESvyNaB1HjifC75iYjQQbTMYRc4nGi/gC2nxv+vD0Q3Tk+3TB&#10;DOf0t2jUu3q3XAr6G5tJlVsA6ZPooKuuC4ApijDaevKkcLbvqwe3FyuDjIYyd7du/ITvA/DetcC3&#10;36Nzy7+vE13cbsxmEdYn+o4uaG85WcCej+5jA8cuwOXssgu14brQpI3hbF10VifHoPRi77Xjlqvj&#10;gz8cHzidDz3OO8YfX0dv54Mrt1dWAudsLYWDNl5rP8f7kbf2Vnfll7/yLU3ymHNVj0NbGR7GPm8Q&#10;Eke1mXZ+zufQXd0c9wMp/2T1EwzKgbKVHW309uLG0ilivrYO/MaM0z7w1FNu3mFOMvPS2CR/6elh&#10;jX8+4MGb7m6iAJXz4FhDdixo2wy96nRoGfN7fmitbCWUL+fqk5Us/sjAzurKV3XmTy9pKWv7wY08&#10;PqB1czyjWbPanl3v5nQvek/J/V3ZQpP+I48NOYPZrZc4AcZ2Z3zHK33oc+YCzyca6aGtfNa/rQmf&#10;bxXZ8RNv8vtpCjoBvrNQyxwceOaM3bBiseSjXztK2fHgTqyY+SlD8gd9Eyye49kI3Rh0x5+VG075&#10;COKhk//aefms7ZvGRDZzKudpfzZYvdBau/DzaS+5SE9/Fzv4945tjn/4IRcbwtibadiDfcV0x+Mn&#10;4587D1tfV7aAlzG5N7xd/sV+wZnqlRs++UevKUDHeXXmo2mnzctB5VBPeeUL7p4PnZ5eX4rJA662&#10;wCN51lbaqv595Nh2Y4NM7eubT73LI6Lyg30FINpP3mz24vzICA+s7E1vs7XsWS9ELlsoRGbK02fF&#10;Ag7CDvk0PmScBZ0nBtfv9W65evWXjFNPECvffzcxAA2gbeGv3dDXdj7te+U57cRnLlh5N6P1Mg6c&#10;GxfRQddDBU+Ydhne1ekUFjf4qXZBTo8NtOf0x2edC/HVARx80NTuUtCYJz086hPGIOOqv/iKMYaf&#10;sEfpaPvjp3Gk5q1GrRNiT5kcz2fasIwfXz/nxt1vcxFAn8FjZYOib+4rYIfm0NqffJEXCw39yDRr&#10;df1k7NRYlCbaGBPM4khnh/th3CPTxgent+yhqUp8YOQY+uKjfcRtq0PislUohF+45TP9aNoZ/vbr&#10;1bfn2ScE43uhG/ps8K5vNZh+vPHc69PjBcWvHdCMkKnVvOdX57ypTg6A7tJxfMi0bPXryfnS3sJX&#10;hIlsd79kD67kA1aXffuk7PWVu+ylzZeflI3Zv7idy888RVnHn8gBB7+xUXTOuAh/6UvZshDk5idv&#10;+Wy83zq7zzG8b9kW37j1BPXmid2bJ6FG57v+VSf4LwCjA+WBnr8rm+z61egKZ2XZetUpJ6uD/Nr6&#10;JnLZY59w5xul8wpn9KPLUp907TTtgdf4HzwkVmZpam+lpiufE+MwWH3mJvBmlebO3waHjJkLHRmZ&#10;ZN+spHxlWFxpsOu/b13dOoAGCcHGc8djy/hX7FuoIsGLUmQWL/rb8Vd/3RtIjn0eRiqPVJ319yvj&#10;ldeyGDkYTQxOuDiso2v8FE/5ykdu4mT+dHiR+bInOZE7bYBQ9/8T03dYGZ8oi37pCuiyHVrDKkSS&#10;nxHkzY95A0PzV4Zjt6tNd4740B3hkPLdeCqEXDLKDgyv6FtZ6TBy+PmdJaVOY2Ns8j7yPWlU71Qe&#10;PmOO5qlzMuGnl5zXIFegeiKfIL+/xV1Cy6PpkxbsnINN2e3iGT7oXeUaMnLw34XySp50+Tb+pY2R&#10;zvebjw5SPvP8tEns3hgcItWlcizF5G0sS1aqvQCxvk/ixk6Oj/jjT8FEb2P+VfFBhJ7ln7o7d94x&#10;Ttn7vNEzFPrnQnDh1F/9+O9rgLLl/ZnCIKwt4V5l5ZE38KbC+v7uxY9sx/4PBtUn+F71rC84Z+OZ&#10;3+T8tMfyMG50XpH86QNDk7FcY6iPRMPpWCMb3j4LdDBeVia8w3N/frV0Qhu/rePCuHZjS7yVrTwX&#10;XtrMdcH3HYCCfBWEEZN34RtGz0nmkwic/gt2hE0yzDgNB7NZO5sRq8jUoQB+o+xugDJEFT8pXj47&#10;UXB3nd8CXTlnETEbGfibCO1igtE1ig2l71Lmd7HIdjtZZCNDPpx/eI0NVq6V2R3eC5UxJ/DpMBOZ&#10;6YClwXI1i2Du46mLGCawjVMbBc+dP36TxR005KADGmBTdfaJNXnqGlAWtg32HD4cUHlSx53Zy5ss&#10;7K1sHX0cdzRjUxe14E/9obP1ySk/X3YZak8bmRGe+IWWz+F/63tpL/LW33TzpcU9OtKT1DYJHdPH&#10;xscuig382kh+/c2CvXKurLe9nzyex1XzbFZsfts9MqyN1t6rB7n7Cb/q4HwrJyUDkKsOegurX+0L&#10;hwA+x7jK++HPiXvKXWwzF6+O6YvtJ9qpPDIByh2Ay5+s8wrgWbx1E/owX7nQh2c+42k2ix1S+9+n&#10;21IcPxqq+tSISd8Z6MsHr/QB/rVQfc4JrU2u/IbOE5448ruRFwbyX9g6srkzSJvza/q3rwVPv+x9&#10;ZXwim++NFZHHArM082Qe3W2bbzvM5O4M3OljcPfmi+pgA8xf9BkZtZ+mOX2l7Vny1xe7APgGim3r&#10;6hFRauvw6UAQOn6H5YLUMbn6lKc4G0sjr00CdbwCmbzq7eshygM/TNGKbKADVk5mE9cicu5SFq/B&#10;+/09zSNs6Vwew38iU0IgvogOn+heGaJXZMBTPqhOnjCNX9jQEX8+xfaq21DqgrUxV3u9efPnP/5p&#10;Ls4FV93G7kMLPZtiW7cyJA+vxZM3n6mvjvL1wS7wbQrrJ8YkT8hgfHhUH5UCp7mGvj6Uz45/0bA4&#10;6HbT8ehig6KypNyFFhvyPuIP2vcC5LYRQqsLequD/LSqr4L8yjqnV17rxHuXxtpCPnmNEd2UMg5G&#10;hqVPBz4lD8h3LEYqQweNtFLLHC90IXPGtK23dBdHunZSBnZMds7/2QOf7QsTP8Y2ZPFRtvUvHiEn&#10;f8aboUs+eeLObKDhefTNURcroYdGx+Mj0/I2t6DXl1y0e7Z9bXfu/H/33VxQgGtzD+ycBDnzJHcK&#10;tg0iywIa+HiF4dcApUob+eJo0WGw2C8te1d5HMo8KuRA26zvTztdtjq1xQh5bDqTzzu+yAPKN93j&#10;LZPvSfltk5lEF/2SY1/ROO1wlBiUfi9NJxNjp/DO/zr/LfeKeDFDW69cyvRBF57I9/8H/AYu0KZM&#10;sZtH2hOIYV0gXPGbjmSecZIsO6701WCHTucijTlsz58jb/pP6+UbdU2wiy9xGi06rp582fHaIlV+&#10;BV24aOf8kbO+GbrdxAhN8neOm5rin/nAhzwVZGPzl3+8e/NLLtjAadxIHGCDCnY4rTz8csby8dXK&#10;GH7aZo5Vu+My+/no39qODnyk/eToJK9xJal8T3+S44dv56Kmp6/3lcdrAzRKp+PhjIl49Km/jiuR&#10;A076JGV+CG+06aseWdioMlO1bTKyR6zm7zwXDr4dQ49ZclqZSye01n+YC27/IJ3ztUnnWqHXeHh4&#10;wiHbQucIYoGbmyKrWMke4jN+t97RI23Ox7SzfO0D35rn73//e8d7ddgPT1A8+PlYd/z9p7/3Yl1l&#10;isybqgfo88un/IZq5lDydiyT79znl/jSd99nTAy+/ePaPvLAyVfbVLo3Z1av6Kyc73SDP/L1KZic&#10;i6fWZtY9nl7ls+rni0iFq+1y1vlvcLatuokW/fL/5gO7+EQw5z67gVz5Dj2J89d58q2PQetXBvZD&#10;c/rm3Bg3ftL1U3DX3mRePPUBHtrOfAzehw9HsOp4y7Ftan5MZj6wMm6ajOaZY2l3dTrHCm189df5&#10;fWjj7QiwOm47ecPDWHb8UD3KotU1ck/Tr/O7dubX34WOeAdt5qDpeznxx/e1m7bkG9U9+Qu1C/2j&#10;d5+WSx8eW6l5zzUu/VKRXmhXnvhGN4LCD/3ewJU8x73J5cxt3OxRiaKDDVK6m/fWpmk7dmNPeuz4&#10;Mb6M7tgBLhA3yGjjUKqZ4JLR2x/c8Iff/pSSMk8So81ebND2a9077njzgjEMTJ3v3/zgiX0bnhnS&#10;8EeDn5B/b6Rmqa5vOv5Z+9zxg0xkHNojw/rF6oPf0758tm2uIOB4y8nVsrbvlk+6uHv2iV0PqB8i&#10;9XP+AKpP6Ok7yvcitbfwlGd5sXNaLh86xwOLi1ZBesrozYd3f6Q8IZU1Kw3QD2z50DaGTMwY/5v+&#10;PTUq+oX/OWvF6VPnpwwylosI9BlZN428kc26yvjSV2rm/A9/+OOSvfDVdYF4da1MXWeHtzcRpL4P&#10;+4u5//hlfgey/pA8/c6NFtYZf/u7N5S0k47g4fakiwZYPXuSLziga+bH+fAd3vjwn5FnbHjTHhpL&#10;v8S+8qV8bT205+JC43z6h/Wdvtn2jEzGyY9fpq/SnY5oqAunsVcfiGyRsg1Hk/b31L/lY5NboMsf&#10;QgeOczT/+Kc/JHboK/cYia9uNXpPW6jTdkvbde6UmAvP+PP9D968MftM5h2eeiSzp3PdkIZOeW5f&#10;PbSS1FdG5vhR/upX8f3mOQ+SrjX+po/VwfMdHdwAjV/oiwk7h721Trsnv697TWZED4xR1AErm3w8&#10;JqZH9ujFJn/7298iS0rz1TWUuUj027p73Ix88Sd00FOnN6VVh7sxOs8Jic5Vt6IaN8ojN3LHAGiO&#10;H+iHg8uv3GwUQi/wnycfEl+esDxKLwVj+7EvmdF8Any4XhkKl73c0Fmb24M6N1ioc9tydNN2+mn1&#10;TT31F1o/ee/FF/OBo0Pj3olNcF9f4Jg24PvRWds+aMJXf3SauGSMBE+8YFx55mVupGdbawn80OYz&#10;tcWhL0lWv6RPXYff8O18LWjjixkD+UIqP/mrO8S0bXD5Cn2GfIrGv+b8Pt468tFjX7129aHWylUe&#10;xavTq1Id69/RlR31090PWflcXPdbuV1XpQ77bVmJnK/Ne/cuN3Elb3x+CuWRlQ3E7AHyQuRD97i2&#10;84sEi6L1Yk/02ht1tMXY66zNDjW6ksFPue2x8/mIJVOuXYE+5Pfh+RqYn5vM/loewNBGflf+Y/yg&#10;ax2VM5CF3IC0mynSfG6Tdq6xtmbb4X+qCVwH1p6lnzx4HtZgtx7G52vDZRrbcRNfTXs4PnpItv27&#10;VqJXMi9dQ5Otta1XCg+Mf93HoRsfsBauTdJkYl5jTJC8WadvXA2d5d+652R19lMWC7f9Nyc00//B&#10;jYVeeNeQ8qdkz5fug2xttfnwtg7ByF6+Dw61LZ6HaUfK4wd9wNPNain0oBUa2oQtvgZL42tl8rwW&#10;+Qnwed/4kXn3+ACzXTrMSatZA77LTXCfPmf87PguBut31q5jO4jzBpgQX4HQkJ/5whMu25xM9Dcm&#10;dv6Q/H2dtL72Tvtk/m76tbFBXCC/+SV/qIzywjsj5IunqJVVNp2i60y2nPHf25+Ac3EWyELFb8nT&#10;kWxtuqMPnPpHbTS2xWN9e9YUmR+FkDn399/mJurO/4aX+voRPLF4fmJW7g3o6xXevPn2//2//5/0&#10;TZsN0wFbaPBPx7FIEqAwNzCsEBh0Ipa0E+wYhnHgWNQo7yQpk0cbTjaYTPjRXuekPPp//dtfO4jb&#10;6PBZgAdfo5mImITLIyuQB99mx9ZV7olBjrR6PHk63nMLSXj/9Zf/zF0oP7758ccfKzt+e1cW3Ncd&#10;jMzdfDz2SfONY0SuyhcZFtS3QcoWQD04/ziLHgs1r9DiAHAXSkcnOrTIsOXyHLPfLqTVe5a3Pr8K&#10;bjcwI5sgv7/bpB0t/D19J694saWnHTjO/u6w35et/lz26IePz8r0888/1S9swHHyDqyhv4BXHTL+&#10;xSHxUnd8yivivi9qtO2EuhcsgzNtboGeC9j5gz+8l/Kk/8gGsAm8iahg4FzKPhaH2rM+E5nZf+2E&#10;Jhz+uzpJyVf/jh2k+sGW46gcvQ0qI1cGHz4aWmuXxb03kG6/GMmHFj0vmQ7/8sDnfJb/ppuPDp4W&#10;IjYOVqZ4Q+pyKzadfm2Tou0QvcjUhVZs89PPH978lD5kkQkEwfaB1EOE30SstsHKWcR8oT98Jgce&#10;/dkVkNMrKBY2kKJTuUxK6gvj++RvXGl/mFr80yRsByiBeSfpZL0A8wVCBUw67g2IsWcFVrj4D9zh&#10;PXjNztf8hsmJdweX/NPOMyGh59Yd0ls+/sTvu1BLW7XfsvHJ45ML075HpyPfL4kPXdzx0/wBvNrW&#10;xz/lbdusb6z82lw71aeT2UmpWF5/HfnUrQ5n0HAsT6zb4xnUbhsPn/E/dh57zOATam/+mI2PP/3p&#10;j20Dcc6r6DsOhG83L078+WM20NiCzwH26Abi6U/tg45jMzwXl3x8X8xZ3UvgFvHKVy8itX6Pi+jL&#10;BNq4lKP4lc0OG3nQK0fK4LePWzBADGjL2lPfyLk+vJ/KGJ/XH1cndbZuY4S2DC0fdBYWZ8+laMhv&#10;nDjtrz3l4yXfMTpoF+/QXRx0lm914UnPCV/0HZ/69RgmttZXQ391lFb/2AFU7hhi5SdX+2n8Yuus&#10;XeCLqYAdjUFifC+kn1ihfOVVv5MxDRjgB8wgzwSoC2e8j220h3bVhnga5/+eTbK//u3vTX/O2Pu3&#10;v/305i9//cubn37K7/BlbIa7/dexDalf/qH9PsQP8grOLDAsDpYHXAumqfNK7xBgh5kLic13/CNP&#10;pTupY3pWodOm2oz8S6O2DL+pMvXVmzpukJmn5TYWjv+K2eMLy7M1Itekd9yk68K23+AMrtiLpgtd&#10;bD5zOeP8tOGT/sblpSddPMfXIvChv3ywdF6nylYu6f0ZHVb+zV9aS+feABnfVr6gDt3Wls7B1tUO&#10;4PkKPPOMvZCr/PkbanBf9KucG78AlQ/5o8PdBkV4fLETGdQRh+Y1f5kLpw+iJ/YbR/QT7c/G5ILf&#10;cSaMxPdvOw6j4+aUd2/+9V/+5c3/+vd/e/Nv//ov+fxr4/O//MufSPcrGzee1zdD88RndBo/Hnaa&#10;tYd+Npu41NBnG5cTY8QJ5+bo7Ot84xV6Nnj/+te/Vg8XK8G+1eX7lNlAVJ88+ht9zV22v/6QzVdx&#10;e+YpmW+zV3iZa7R905+mzvh556nB2b7MjmNrY/iJq5Fx88yBJ9ZNjEWTDXrB+fQxvLvmSD7+jVmh&#10;pV7XGaccTfX3Q1d5EwPYeW5aLb8cw2OfxevB40tdFwjdpMre1hl7Q92Pqef1lJU3ckrFcRseUsAG&#10;5gPahp8tf/HYMaALUH8BX+Cb7cmvfucI4aW8f0nVYxvAJ5XtmkM9eW2fxWHDIw8J9W94y59caNRm&#10;aOd8y/kV2vSDo471hH4ya5Ppc8oqT+iew54/v5bfM6/043/Gqs4VIpt5zsrLVuMX4gq8n7s+tfZd&#10;O8rnu2wvz/pV3zHX+uHHXOyI/fobqBGM3C6QVedYlA7b1rXr8ZGVlV5rn6fc2sK6TjvQAb72IuvY&#10;Zy5Gkqk+wobBQ0//A2vjJy8egN+03/R/eNa86rELOmii7Vx/m02MjSVzEwA629fZ1jlaUp/SOTI9&#10;dVPnXveMnLcd0DA/ms17Y8H+xq8bF1z8NT6TiT3g0m/qT3/He9rXE4L8beKpY/Kp370OG4k5N5+h&#10;a8fM9KO5AWMuiNe2yZs2mPGZbNbifEQdtlx7S7v+jUwLZCNj/yJDTgvkIWfH22S6waO+Fvn5lnEJ&#10;7sZylUrn6Isu+Z824DdP6JgQUdiAzmJb7Z8UiLvO0a1N4rt8DNAZb3zII66y+bTNxEF4yt0cYL7B&#10;HuyHL5j4H15k1ddO7Fg9yL+2aYVXX/QZX0oMiV3w0p+SFJyrD4bm6Nq2Ftfy13Xr+mFQ2WDhtRzi&#10;l7GsffbYYX156/QGupzgvTLB6Xny8LvnAyOosgU6b0yQP2+68DS6Pp34EX9bWtu+6q4fPNuYT4G1&#10;geP23WMT50Nr0px0zMRLW6hH9pW/+Dlv+sqXyiv4OyfcflXkfK0Mxr/x44kh2l1Z5Qht9l/crUuu&#10;1VmsUT6fwWC+LeevY5ezT5X+SJZUab72WZ3YbOVUH/CNfUuZzWTjaelHX3R/+mleMb32pktvGNEf&#10;wgvO7MVMvzdvJys+dNt4cOsw+usSeJmzLDgHJ9ns0NAmI7sy7WVNrs0aa0Ojayzpgx6e4JnnXL75&#10;5vKTB8iCDtg6czPMrFGNm/InRpg7JD6HTiiq3HrXV+wKxIKFlWfTzUfTZ9pm+o42A/yn4805H37T&#10;r9lEfFpZ4S9teWIWG4Hl4RhOPzk290th2ypSjB6R3R8V8J41k7io9vCWosF/tv2Vu3jYvPA2V3uX&#10;mwjWJzZVPvwzh0gfJ0P3ONGMPwF2Iz+5R957DlV9k++PnFK22Lab/ab4Wf4aP2AEH4jFa8MoTonK&#10;pwwf59dxDoxDcvjKyl+E8+XmtSdt+hqD5GlDcx5Qacl8rYWZOn0M8dDecQuueuIWWB/dfrJy6HfA&#10;up7fqDO0x2+UkXfjk/OFWw8W+jocM8QvPsbf5+Yu9T5mT4Fu9DL+DYHoxf50ro7OR47vvRXkd+Af&#10;2X/v/PKML9r9nl/Ovql2Nc52zZTjj+Hl1fPy4jD1cX4Er7aL34C10bTFyLcyrkjfuQCl3vmptKl3&#10;79/sDXYv7X98IcqXb9yIvpUv7QvWxu3/l0/d+Wv5n6K/tZ44jRYfrIzRAU9+PfSGZ9s/+OYgbD9P&#10;UopnkSX5+IL1G7SAdt5j53tszuW4f/WhHJ068FwcfI/fGSPDILq6xiT+P+LPo86uo6i984vt72hO&#10;f3b05s1P3pAR6TYmyMO/Ph2pPIG//XL3JtrPgwOvZSqBMGzfr7aTJYZccMqd47mQnlMfCMEXuisn&#10;B6DLpNohJyfDvgScjWFru5VLunlb/ymn8Wvzn3RX11/OA2ZLY1N1HDe+h0f9LTqNaLeMLnCvLFtH&#10;m7IrudndTQZsumO1mALEfmsL0P3g9E3jDV8lnz7I52O+G2qa8K8sYzRyLt7681Y4ZrzsqQ2mD884&#10;CI8M+jI6ZAJ7k+h19YGST0UhqbAXbrdMXuGkG6jkCSjPBnH1WaAjwA5M7egx1irlDkCdjYAThNdh&#10;RvkJknOMR+U4Wu8ANx19FEZ3ZZT/XQyO7tJWxtl2gDQZcUGiDVXjh8cx/urcNGJJsQ6HkV+HJ1Tx&#10;GXnk3HpKRh5HjufjeHG6qIqPrMzFCdWVVyWvhXgG48O0dTjhMQeyhaE9nZvD+S0BOtcOoTcuOTIY&#10;nCzW2OND2oA8FnLkaZBEMXKvAzlFnw02/w5YsU9orG5wBTky4g2UobU+0UVKOvH1G5pnQILbzQmB&#10;+sDactJjebKwUT5ozybD3LyABx3aeUJDu4LKnrQd2P0qR6aWhc5C9UA7GY730yd90iZ45uv27Rw/&#10;fzNU2f8Ets2rz7HXLqBXx/J8EJ0+MBtKMWtkZP/Z2KIfrS0i/abNjK36yeiu3ADdxfwvmQwIZtFr&#10;gtu01/BFFyXp2HBEYHv0QrD5Oc+O8AYZOC/QTwap9BVj8/duQoiP2JD5+HEmg+8zCW6g7MbmDOqq&#10;outH0XeQRtxguucr2wZ/w1RliXyXnAgFpi1nQrbnmy4d5/1djqRPuztOb0rm2Aje2mmPI6nD6ild&#10;mu2DfC5GUOcZL+nDXosrLV+s7LQ/TX9othyD14BB4INJXkCMNcGZCbzNkzneJ3C0RydQ7gI8dZ9y&#10;kAtcMvWYH/Er1kg7nPgnvmhTuvGtL5+/Txy2yTwTYYsyv63jiQfwTR4310/RJkM34+LDYGXpcXri&#10;8GMLfW1i1OKo3z5+hD1qhMjQWTy0RjcbzNNOOwFNgf/GiG7MZvwyjvgdm9UdXXmgF5Ad5mMhB0QM&#10;Ewtxbvg0u8eVEAP/eJ1GnSgzeKVx6BcHfmBp0WOPt/yrvFJvF7CLX0K+Rvz498h85Z+DjUXPfHxN&#10;dDKaNBtNNloZvqaL12O3PWMLNIt77poWl//yl780XxlYu63c8thmyw1enj5foPeC3G3jTuDJZ9IV&#10;vzQpM9Z88wspR/njYh0f9qI+WjDcWdtxKgtSgP+2ua4P4FnQ7eKz9jnttu258kyNW749Jx+bwGOP&#10;jVN7saR8xPMTM7ZeqhRMJhfURUvcG38Q/+4J8sqyTxNtvd9Lu3CM7l0cWSTFjjO+aBPjym6QDO/l&#10;8Zom2f6/wLN9tz4eX85rrzfvt9K159Q5Tn+Q2Wrlr18eoz5xxQf+0zdJPMp/i9/r/HtsmpInny4C&#10;zgJt2m1r8zl93Pw7bZg+t/Psbux+G39JnqeI6nsn7rZ2ZGy8io26+EycD3LwXIS4+w3/pOeM1XgZ&#10;qyZekUW5DUrA9+GCqWPxmogf2+hXa6/VAf6HL/PkUHEyB4WD/uKiBd/4Iz50IR2d/vO//jMx4b/m&#10;ooj1g/lr/sBVN6c7XshDp/Po1eGB3/ksny2F0TGETl9jg51fjn6NG8FfwLt5J86UFzvJT7rxyhsm&#10;wOrYeHH6DWxvL3racY9XJ3RXF8fd+IrQOz6tPK9TY+murcyZ3MiKjnFp5t02MScelD6Z2Sspf+BH&#10;8huHIie+3/wgbtggejk2wItb1Dccl15oVfYItjbuwZizOvNHdtJmxhty9UnH1Bk5Z21S3ULPhjp5&#10;kLhotnB8Br+VbWWgDycun9gBDF6ehg5f5Vtv10Jw6C+/kNTx9VE+JdW1OufcmpG/gs5Tww99F62M&#10;dyFQGmj/8GNecRc/IO/Ed3bTp2ZzX/upwy6dPxA9COZONk/3Jxie/oIvGRuLw7ebfuEhT3/Bfy/2&#10;hlvp4q/c02ra2DE53v+QtV7+0LdOIEekr47oywfb3j15fA3PmU/K5ovauf02/vU5m/yAfczt9Mfx&#10;y2nzjsnBb72zV6A8nt865MY7lCOzNk579Xhs3HbvgHyfw/fk3bymFO/pm7VX9AbqkVFKB2CsGN6j&#10;rzzrY/W6XolcbUc2UiefrpvTVvLjDbU7mtteY+exLZ+GN7jSuXlHW9ffIzdePnDkr91XRqk/vIGE&#10;ecTjf3zO0/qx8Y1LjuE5uGOjpx1WzrHZmZ9l/jDUxw7rA3kkpracePL9m2/ZI7YwVwFo7AVrx7t2&#10;VdZ2Sp4/Qlev+Nb6Qs8pEni9Xpe3eqMD99aRpPOZ6uirMbA3lO/5pqUXOZaeuksTzjFv+25Gzygw&#10;su46gQxUYfdeDKuPjC8pE2M0jL2lFxctl/gw7DoJnjpXW+iP54lgF0TCPGUhV3tNHMFXHXGoZbsf&#10;UdljgKMAP6rV0TcPgBxoLEr77ZqtPtWSX39V10f2mjfqF0K6sowO4Ra6/tCsHYK19m6qgSKf48oe&#10;AsR98tnjuQAeapjBQbu4Ez/EmoWpQ0+2VGf85OY9mEv7nBWP7S/7H2bw9MFwPWWx27HfxVNp8My1&#10;PDH25czVlee0/ZEs4l4BTmhUtjxtODy1CXmZZdKdL28cVbc0jt2ct83S/xbY8IY5obshIaEnsHzO&#10;BUvxDtMDl50St8150LMvMzDtVZxTLl99bfKEp33XXtJtk+5HZU4yOsYu2ip/T8g2D4WfWV89ZgMy&#10;dX8k+n3OXkLOetMuOZ6yUOjSMXZ+wnV27EHejW2l8aTFMAemXdPP44bV9bhj411wzNeNP2ImMN/e&#10;NYnzn37KDV7y8jfjjPn0rLHEjo7nwTtiVR83Hy/0YuzD15t/2oNtLrsi8JAbnnLr9x5HpY0FzmeM&#10;yoWC3iDDjjdP4zA7Aj8Bs7B5zpfWXlR7lk27DD3j1XUzNWkju72k6psv48m1bmn7xS3OmM3UbSMx&#10;oGUj0zPermzpaT1c2bU3H1+fnP6nbbaG9PX5zXvpvL4gs7WXDjxt3jdZdYywljTfsS+d+OIBD7Yn&#10;f/TiT23To49Y8YRnO8if6zORNO2Ip7iuXWuz0JUvBm/MYXs9xBYMfuYgbZu4wbbR+OqMjRP/RgLl&#10;fPl9ZZMXTpGX99ofsxfLnnNjS5UqPpnx/BVUPrXPvCp22rF/cfdi2p6/Tnce3gvQH180Xn12535b&#10;rxiR8WP2D6JG/Uf6WSzOGPo24zz7LXx75jZtn+qdMhUO1JdpsA2e/LVjUU4+HcWH8gp/8AKvOffX&#10;0Lv5KEGjaWjuHtjK95QJ3XeJb/rHRu9WPF/TN59a3qVfbSfFR2f9U32ttvCM/9UpuHC+RutZT/32&#10;VfPKPg0+vrR01ee7pbn2fdAmUp/gTYVLhuC1TU630c8KJ349f7YRnv6z8JRdHv7/yIMg+DSeOzgA&#10;N92n/t7fKI6c0wfxH+azLpvY1OtgqettSYC86zNoXcf1vZuP+Nj5Q/wTzo4rJZKvFamyoxuc4r/L&#10;vCDH9K88joO8vD50fZGHRyCBLZy0Wf0yACH6/GwnhTtOPQrMq5AElFk49e45nV9QY63A54zsLjKB&#10;8oorXWUC1RF0F0LK8OhEhayrROr3Lgp18tkBawMd+o5bd+vjqSCw+lqA7xNn8tSRgm6QHPuQY+so&#10;w48uXpGrbBdVO/DB0UeKF5pgZVz68kb3aZynjR1rG/Kz3A4DzVcx4HUVaZkGAyKTd2lvyvbkBJU/&#10;FpBeg2ry8eiT03FKA/7qum2x9RivMuJKNm17Fj6dvJyNpuUNpz+kTRf8D+8uIFPPQIivV/31tXWR&#10;1QaWAdBmiE0iF4lUL7/ISV/yVo4UaDvQwBT5OmGOfpWZnod362ynG3FKQ/tVXninHto5DPTLQXGX&#10;5uonX5tuvnN8yG5iomwncKv71h36agztTVcv4jj+Tgc+Oq/ecJ8893wmo6mXDLgCwQJa2stkZG1r&#10;cdzA1LKZGCy+FI+d4Ay/uw/0PDjKTQJAecTV9gIDHDKR/2ugvGXhr+5rkLebCNUn8guy9GBPg3tj&#10;0TmvTMnTbmvfvQDypA+PSC4i9PgV4ycuG0J/jTdtIX/Kyvu4i/o7IKUZisOn5e/CffCfE/B6SPmU&#10;VxWYNtvBXmxZOUYFcXeFn4Oe438XdKKrT2uLrV97JqrUlhl839oU9JdXQq9uKFelyrJ8JkUHD335&#10;4+mP6uOxsYX/exLpD9kE/dOf/pS+PbHWwgZYCDqml1hAxm5AJwVPHRw/z8e3M3HMQLc6hXPrPWUW&#10;z1/Tgt86QewYEf9BG/9uKNS44Ze/c9i+tAN7CeZr8E+7tr/dcba2jl5jwK3xMsVzxwttvPoN3zlf&#10;Wdl2wfHq7JgcW3fz4V76bMWTVrPwBq/j10EpPTSVo+NTfP09sq5+fOUJl7zHxmjsB+6Wq9MN0fgA&#10;eUDlNS7kQ6+1g7InH3ij92x4o1+fDX3H2syH8Z0bo9yJ7m0E37zbV9qxIb1mIQYbVL7Qt1mdqpd/&#10;WKSK6UMfd/WHvrwn9Dx5XXi9KlPnCXQ9wnZyWD1SZ2xuI/i8ekylw8/hyuFOvsb0xQvO8hCbV7bF&#10;f9Z1/M9gn5CdtpkNczLOheG77/0enWe/ecrze3VWh03hqvu1+ouzZUvX+frN1H366sv+tfS37p5b&#10;AFtkmogD/UHcAmLf9t9m5Gvj/p6zG3ji9YLiQbi3724cvrV0Zmy1sJ558m7wZ1mfO0hzc4P4yad8&#10;jq+tPZyP/qdPRJb2Hf4dv+d7fQNNeppjes7bVCw69CXzl7kZsDrgEVDGL/Axf5COv46uU3d4o6ts&#10;24Je7df6T+Ij+6oPz7m30HzOzwKYB/75z38uP/jD03zlxFhjRupoD2DMqW6XjOMrbaP086BegJZ6&#10;0nfv7phNjvkcOx2TBi20mXj0X12d00sq75IxFeSDblCk7jeZq4uZOy+E6xPVirs2UmfpydsNGD7R&#10;/yPDyoJ+N2HDTyy7Njxyro+CY6JDlw6r57SBherGee3PrmD6zNhxj1fuPXcBN4RLu3Uo9Aq0+ae8&#10;1lMd9dv+x2azQXi33Vg4MgevbXvqqEcu/NZWys3/6W8tyCbVLmnlixxdT8SO/L1zxeR1LZkUjk2w&#10;hdZPXaCMXitD6cFPnvHEXf3kAOao5hGeZnExF01+TFbyzdOMo/+Om7nPrvNwY+DKhZ/5D1m7OZey&#10;bpAkf2W70vDYYz0Ajf6+bviJL37ra2VOpOgx+7V9g6PNbf72BqLjg22b6BHFqhcZbJgMnen3tUtK&#10;h/fGwNi3Y+n2m+MPNWHslTLryr6uk1z+ji3nwmd4HnkrA575c2xPofxznoPK5QLQtHRPLztoj12L&#10;zG+xk3nH0tvH1Ooa9Jt549XoNzzp1TaSJqbsDVbGsC982F/kIBvctn11EWN8ZowcHHF1nnKlhzpg&#10;/Zdsuhofg6/d3+cnJ9hqnzJfH1MPvyfUHGQ581flH/NK8W4gB5H82hzf/cBZfdG6+rq47OJ6yvf1&#10;k8q3njpgYgw9J0b8LU+wt07qwW1/CZ51L9+38b3lfBnOykDu6q5e5iqv4al7KmV2H78M25UFPlq8&#10;AUz+6NeMfLV/R3b9c+utPKUZ32ybRvdZU9x00CCv3vBprjpWTnnMUdZ4kC2+J5aBtnIQ6PZd9i/4&#10;Kt7qLLRvpV5v+kjmlJszBqm4g+zGM/BN5PNzBW5qwK99Wp8AD3xCzbx25NJOT713fDA3XBrkWxh7&#10;Tt3Na/qQ/QU92oUnqA6xzR3PJm/LpWST8k1p12epvjQ3LcF8zfxzzpaOvsi22uGdV6A+4Fnf8c7b&#10;7rrj44s36bSnYz4gnY92G78cvFuOi17w6zdtNvXGz+C7cZBf2A+JtHHdeRhl2l4/iL+kDE7p133G&#10;Ln6H00+H5OtoJ83H/+Y92uRhgsE7GWjHTLGDMdV8beTrHhXMQwt/x3u+9Da//m2+e8QJeto5ep25&#10;MPzXdeVZm4D7Qj7+ab9crEHbK1zp1GNEA6WDj77wzyA2BkxFRr2vP+MSWmTd9izOET5alqd43blT&#10;CvEvBMfxrp3Mb38PSiNyfpP48NR//Vzd+jrZgkeE5S/VHhv7Lj9IHbR2HCKPehUxX/3ryT12rPwu&#10;xIGxoUo97dfQSR5AMKAfNW7hl/EH0B0zc7BeYMQx5cujSP0yPk58ar0j05Zj7WfKXgD50/47B3sf&#10;nn3opCynL7UVo4c4wgbakA2fsLK0D6WAvvuBN17H5JEiH/3p0v/gFk/noF/lcngMVn0vMzU7Wb+C&#10;leNZQL8F8tmD3LjQN5CsnTv/utdX6qCnTXocucwHl96Ktjz5gRvUPmUttnsNa4PaBa3oJ8ZuP1wd&#10;xCCXYXDS3vLRXx5iVuNaJfntLzE4YlTG9jUngZo1x3x62ki/HDqTzrn51eZXtixZ6LU6To3f/mYf&#10;fqKffvx8bnZPvzIHQo//oAfQ7Cfn+h6+jRnw2IOsYnZw2REu2pr9sz2vlC/AQn95IvaUWX3gZtvy&#10;1Aax6ROWxzPPcemo/kC/aBP6WYSPvAf/5U1A65TyD0os3rqRvLIv3kW7pUPuHM788SkI3ifGLM6V&#10;hh/70Rntpa98ZMiYeOy+sjx5p0rj6EVvKrbulVddM/85vF7Icmzz5Cu2lYfftQ4clGjEB/jp2ETZ&#10;Xrdop8i5vlHfSdvz89VpZZb2CfIgSrsPnni+F5ntz+h3xogFdTrnQdv1B7EgIqC9dJ+487bgiSfP&#10;8tXxu9zQ+wKij4v/xkO6Wk+MHL3Do/EE/tvEjF/yySvMxwA1vg4QqyxxZTPZPSlJD34RQ8ikXh5c&#10;9Sirw08apWKA/j56BNKBTEiXvtTFP3Xb+XI+NGZzahcZJNyBGJ7zCWqzcGrjJP81oGtjQErGnXS3&#10;UxxZyDnB4m4ANljYTl+ZtyC00ORCgrULsQt7seaF3fAPbGBfXM43jjU5lTOHeFVPPM5gsHU2Lf8G&#10;6XHMLo7q0qn/sIUJNB7AYtV4bKG5epl8OLZY2zy4Aqfzke/uzPiqU/6ha4IAbyf0ZPdRPnowpnNU&#10;6TbyLS+v/7PYtSHxNhsmrAp56XdQOeeCcfMROwR3gXPzG7nx2ryVZ+svb7qt/l+ysGq+IE3IQJNz&#10;7Hx5o7fgeD/KF9D+Gr7yJ9217+TfdI1CoXy1gfLSXx5HhulnaOI3OGjaWDHp5gvdrE8/7AWXTDps&#10;/Hj9gIvzfOL98TH8yie/Q+TCuY2kD4dfdRFYkmeiKKVtB/fmnbqVYXREj3yCYNu1xIMQ/AWvYQXo&#10;mQxIgYnLx7w+aS+g9zxPCFtw0E/c+eYx0Rq/CZ0O2Nsm478leL6WvlPH/b2OHIsnJkKdTKRfOqdz&#10;49vBvexDm7UL3IjM/58Tdk/tw+G/7R/pT6V9bIGWwfL92/sOJDK9hvIJ/aYY1eqDxVQdAHNwxHlR&#10;XZ1v0+HpecUEMqW9+b27zE3glcH11wFxibUenmMraeVwEEDXBJRIdHO3Xp9Qy13r88Tl+zf/+q//&#10;1gu/f/zjH7opSm8TWjcf6PPffDOvuAmpC/CYdngMfKd8++7KUbmDT5a0YLrNxOIlt3hLvLbALB9J&#10;n+aPXeVr69ojMrJP+0/yl8dO4oeGcW4mBtW//jPykrGbaXRN+wO4K0stzd751L8HpXhb5kQ5Wmym&#10;/oJjes5dz0P7Wb54UnZ8wmu8Pb9kC0+wY6++5tiYQbbZsEz/AGQAAEAASURBVM0kI3nv87umQN2t&#10;X9ki8/q8n1fg5xa6ftvrOQai7Ykkqfpbl75rh9oyNlS2PNrPQhNsvjK6rr0jQMqif2jDN0599+08&#10;DUee4TWxzKTUn/ry/S3/j+kjyxe/8QF842cx1W74lhkZji6V58itXoFAB/AA+Ozi9osbMYw/B3bh&#10;t+e/Smv3l/bfRbxx36bzboA969LxfwJjq+lXT1ug8Tyv7UJb3uY/dbjzbh3/mRwr67PuHA8N7bBl&#10;T9zNWxmf58NT/em/Y47XNqED/7Egjw95g0b8wxMRO6nnR/8dWLznhd/dAHld/8LJ09bdnDr9t3Gg&#10;/Ma2u5GnfnUjLM/tvGF8n0+a/1qQAb87I9bry8Z9Fw9//jkb+C2dJxv3DQz6acJz4yH6/HrbN14f&#10;v8949t4FmvmJjrvs4Y8RqTf4HP5o7NyxTBOaxBF3+Ysrbsb893//X2/+PfLoF/qIn/RAe2W44lkW&#10;XfK6mIoCtc/F58xPa5NZ+LHNwLFfZFmdar8U4oNORAptffGOOady825a2QBwATt1AJv1lXn6fdqK&#10;bqU5jbIkRu7KlqwV65SuLIvsHI0nON88PNvyJ6/zmPgM3Xx60S2Vhx3dj93EuuSTEeCjDZ42kcce&#10;W+586TrO/5S/km/KSDWgjnZ/G/qVPZy92rWbV5mLtvzoodZV//DbG31R47fkLh4dHzJN24nmN9zz&#10;x8x5wt8Np7VZ6pGlT7Df6DdvPIKDpjRCXljO23+Th0bnU5F/bYdmX3GbFC/QGwEcnHZ6Bz83H7hg&#10;PE+Zjp1dMNOGfGqfvulvSlqnxo/qU6dNkFue7dOnLeV3Uzf9m2zkRc8443h/M5gtxE860NPc52N+&#10;69c8mB/vzS9iID4z9h1arbf8Y6vEK7T3QwbQdqfzh9tnvdoSPbqIpbVJWk3dZBfo6lycSTL82+rQ&#10;h5a0a4sgOAY1TY7VBfLRMLdLrVBIfsr2/HOemh16g8sOxtDtu6tP5UQ/crkIiRYwvsqbTVTzjOlP&#10;jbP4ht7Hc7EDH/6INv3RXLnRgtunpMkQmiPL3f/glG/1mzmTPotGcckW4HP7UW6TdOMwvqC8oufG&#10;47HL2FnZyvW0YyvmS972oS2XqkO3qT/Ym6/sSXNojA5ietcdqTJ44lJsmjoXaE96mveeP2VD825v&#10;+i0f5W4AIat+0L2gdTC0oicovdAnkw//GO9pcfNIcpXnmGj4aC9t/eRZGsWZ+cVQmfqO4dZGaU03&#10;58Pf+lE7bXL0Sr75hn5HryfdbaPN37LSX71Svxdg6HN4eNXlwPgp2yysDJtu/hpjeWw5G60ccMPi&#10;siUcf1vOn8dOo9vSmHpPaw8d+WDbc+nII0dlwQ/TFzB+pn3U8Vl44sq/6ARhjgdz8SbvBKQUjcxD&#10;f/e7rgubND+yXGnyyP81WNpdV7HVJc9g4yVGzQ1geA79hOIIOzjWOqfLJ17oA1v3tsnNP75aU6Rf&#10;xcE2lkerViIPUdnNzvet69hQf9w2g3vpHd8Eym7+Q3PyZv6szow/eyGu1cZfqpQ2mDwKwl9+m/vV&#10;NHX9AXVAdTh6NePOjI7Bzm+wgqKPqD2fvNBIQefecDPvX9ixcs83xQ+ttNJkJYPs8tnaroT9OeXy&#10;d7/Z8fc/5AJY+JBLfseXUKGLv+cF9hJHt3SG1Y5LeAF1mqb+yHAKJvOUFqVfM86x2d1Pehy93VC2&#10;N2CgT8f5Cn7mEsbJuYB3eB6ybYciH/wV7pSjHy+sjcVknM2Zlua0o5g9axLVag02ObFQXudgkUsf&#10;qlwPPnRHpynkwMMSk/H4hjcx4W5vxW7AWd6LPvIF76wRXuaPLckJpPWbcFfPnqvnMvEjszcz5aB4&#10;OY1OJ847Cbz9Ntbpvl+Okzd0jyaDUrzV1bwPP3j2TPmTC4+H3dBM9do6dO1f5Iwo8UFzRfXCJx/g&#10;J3aUzcc4lHZ58B1/HV3g780E+K0c6iKwYzy8a8+jtIdg/cKwdHDZ/Z8BnNokDP2Bic3Dn+K2VODV&#10;5odgcYPevsiXg6f94Vx0Um6OXJo5di2m5cERJLcNxx+I/ZJHEIojf+PwVR+N0jkCvUrU8XdBzkHz&#10;z7Fz9OR5A8W2Wdeeh3dlDJ6fS9vfpP2cOPM+ftEyeAipf9FdXjMPmya5y92IBkJRZOvxb32t3kta&#10;HbCydj+fputUB3FlabxWHvkXtj+VTsraYjVnjtKG0wfGNh76uCR8QXtyl8/SXjn33I28gNyVMQjq&#10;wMv32K0OluOjw0bSL5EFbJvvheGtzzaNXfzgyRj90y7WYeApJ3rTf+JXH2cP9olzyZbMvs0VvWYG&#10;X+xNfdc9fvgx6wIVwQh5HzuiYF/hqfIDdlLF8I4tIkAXQ+/O78amzi7+lI3SdwfZ8wpWhWai0fPg&#10;Mw6ummkX2DksnfJMZzR5rRNPASV6vvLJ5gylpSznY7yZ/N2GvOXD/6J58NEF8lc+547xqkMeHHn4&#10;dYF0HGTrd7OqdMYx4F2v0Dxuikf/8IpjdUFlUXU67A4Qi1eakQHuykO2loeGC+yL65XcXfgeWclo&#10;U8RmxY82C+LA25YmfDZb/AbV6ozOHm+6fJanVNl+3AXvmK5PcK6utnXxmWz46RAmlyvHvqLkdX0d&#10;nSO/lOn4zfI/HXKe5jL4TjDvZDb1AT7VpX1wPC5a1peUry+90CH0F8gMSuNk6pzutN+8tVHNfmSW&#10;B1avG+elTofkbyZXADn0iDavJNB70b9lLY/aLbbLQtBdi+khlXUZkOeLDQt1S6yGmWJ2zRG9fC6Z&#10;o68JHF6mu1NNkNlQeKqnduvNab9rIxXAaVOHAr7Jht+JAfzeZHftJQ//XsCtPCk7g0SlDMmvPeFb&#10;mfWwtsPIVxkQfIByIGkfT529uEIueWTxdEd9xKsk8x/LTj392X/6Zftz/NpaogOUiWNs1rYrdmQ9&#10;tml7VZ+x1Skeu8lHbUTbot9N1xYdfE5FeS7+8v0fv53fGGzbiQfJA2R7xoqv2Wjw+FI2ZfOqOX3h&#10;u2wisodXk4hdgC3Fr9lYO1MGdk3eE9bm8vBjX3mOS+P47twVSYvoEJmfsPo+8373uDY9bdQmW994&#10;pnWmyrGyrKw22MDKt7zI7nXwa4OIWqjt9bGjX33nVJIHXqebtzy3vMj5iqQ9rEXoc+jA3w1CCM73&#10;s+fkI6s6a2848tHVp/gCf7WY/T+03YmSJcdxLmj0goUAKYlm4jzw2Ni87RUlUgRJAN09//d7eGZW&#10;oQFSc+1G1TmRGeF7eHgsuRx1C/shC2nnz+ScTpVJG+cYPL8iy/JA38eGKLre9rBydIM1dJbWx3Sc&#10;pbOyVL7Du/I0XtDhTPjC8ylbZYos9Wu+zZfy2Yk830xtZJ040hsUQmtoT7vUX4OibH6zJwvUXLTa&#10;cciCS7r0yPnGjFY8vtb1f8qr93eiCG+erB065O8NFsELyzudE0Vem78xfnnRwcKavZ93aK89NkeQ&#10;Lr+W0Fz4icm3f6nb9lyYX6K1fF7nr+Ff09lF5Es4MmzJ3c5L+6oJ0LTxlAzOIt5+q3wuvG/ZTR++&#10;cYzuP7pp6urv84TTxp+Olcs4+VMWTzlYaC6MhYT6J8wD9cWh32/rbwDXV83HZ5EOaBbv4YVezvnU&#10;xFlz0tGlvml8dqEiNBTjuz6qH5mvuFCoL8KbevLNBW99qvPZ4E2/HTj0vnYDUNJTHzSWv/I9LmD4&#10;Nzb0ZOKDi2Nglr95mpsCLX7Q71gpHhE+qfJFtrnLVey+x5HVC4xE7mnDwX8tZ4HyBXzqps+74D/2&#10;QntoLX/nlUHc9Nd+O69sXf/48u08SbuvuGY3aeVDC31p6VZmcuQPnNSYw2bHps9cfe/izfjLv+hg&#10;ob8yoC/ulr52aPtP26z8vfETfurg2XDG27kP3EuuY9PSC2/NYY7wTIU9BcvDKVqN3cFBZmiMXbWR&#10;eZS1gLT04aO/r81iQ/NMflJ/TO4C/KblXbmP7D/Ej+hjI6cXPpOjv3T42PJrTqmkLdN/ckKBZZPW&#10;mSQHjb6+PX3D2ybmdyWVo29eRGbJGEHP6haa3+Z3mvm/eP3HP/7HF3/8jz92DPjXf/u33Dz3r8Xh&#10;A+0bRye4fA5PdlBnDVf6OWdFslhT/S3n6H8ZHdZP8SKbfjhyjc5rv9LHI59u9B8fd84u/Uu+cZG/&#10;qotE2WQa66z99hW8P73N77rmZg5jFT/TRmTueBz9nC9fuHv+5k1uEItPV9/IfMkQGGkvkDn+8OGl&#10;z9Jx+10QZx81ubQ6ILP8Zk057QxXsgGOp7XH8n6fTdvF47elHZgjUvHQpwN8bSSGzs2Rfid31oZs&#10;i8/cRJ35VccFPGdOyY9qE+XXOkJ/xHLsKPa/dcNlfIAecN1U8Nfv/9pXiJPpu7xRob9FnDGgFwyC&#10;6+YCm/d/yiv3JfI2fyix+m5bri1t2onR9KKjHIy1/vo+OapHeKHzTNUpZUt32wKMsYi/l3duRJZC&#10;wVftDKd4p2j9BIsnn6Wt/5pfqXPDcCJbaeIDRnyE2/bOwbZ7gfJ18QsswKU75YmPoX1M1/64MnTt&#10;pP0f8QnOrqlW5+W3eNUVc0IlmQ+ScW6aOGuzxGsX9Gcue2J0DIQmcY7rVue+MesU4L8/ecAflzc+&#10;T71en6/9F4a+1SXtZH4mjfw/b2s+D5b5tNUm8D7t2+d4yhZi8vIJXseO5GBGzxynT3S+j7jS8nFs&#10;zgZfew2Os4I98sVBc9PyG1nu9gYr0aE+SpcSfLn+XDqboye9Oxfe9SF2/9LNcyrKOzTjmTbxndfe&#10;5Te4wK6kfkLTwJ3jeHHnSeDSKg9wazanvuw5pD4X9jxJXlumcvRnAzEO7N2e4sSub05NcNOP6j/p&#10;U+lHv5Y67w28ZL1w85r4OOdjhj0mJ5nv81/mYCx7nZ5428/B1LyxfbS8aOuPhV/FMc5n4sbotj7e&#10;tlRfWmMouEWV50/in80D2zFFrDllrThfyt6/nxg/RFIRnKF5jzdPnAvuFFZ2fC68I8/y0D9XN2XP&#10;4+BcF3Af8nfOedZ9f/3r950rtUEOTZm29BH7pcrRPPY9PFhjngacGFUaR9ZY2DK/803ze3YQ0/zm&#10;pnHQuP4ma9ud17JoeZy3XjoWTfzEmfiIlhuGrossB37nbytfipucs9n0z22vVJ2HubYtd+94xuZp&#10;E+uio2L69f0AR1ru8gG9UNLX9fm9Mcx8KFOC6vpVxmNvYIoYI4vYkvais0KydSxMnJMqc+g+dfH0&#10;L1nA4bP+PHx++uLb776LHTOngH/GgSe+uQcZ6bSxEnut2gteGP9KGr8LAFkT4+gioaXup7N/W8us&#10;0VLfm93j/3/PXOWZ1u5PGZ/1r49dvyjv2M6+4CXA8kq+NOFGwrMOAjoP8CUgnDnCoNdnDqPGD8fT&#10;BLX9yoZu+4rqw0+O7jONjQJdGkNIWctPm1xyQzy0SgOtB+2luyCP6guOluqnzhgZ3j6LlOO0ePrv&#10;2GD5kHrlnzz1gJK27imLcab1oQt+PivGnHdMKwU9Qq+ndwrOeGgO/DqhI60MnbiLYy07A17PyIXY&#10;pLV7deu1jXtMBLHj5o0xN7i3blgOocc3Wu0HR7/a8jjDxIHwAB+lZiw0D86DbPl79272O8U2OotT&#10;7Cc+bgwBt6zXT1YP5bt/tzYZVmyo8dC87YHm67T2hd/1Rq7nmcNYg+j71xPAnZy1ZR4kguQpEgLt&#10;5zngR40LuPUh3FfIJZ8FgNfnnUVMleaMI2Qn3jnuhb8ErnUk9XBXYUHN8eJh+KxzvgZbGVcqcF7B&#10;sxeQl4a8nxgs0+jgh+bRnRxzp81Q2Q6AVvkmf/KchVdwDv7K5twxh9m7LmcQsVFQEh08Taagruwc&#10;wt/aVkA3+e1FywD6bSN0/tlE99JIVLdA24snFnAGBIvF2jjOoMwFX/KQ/f0jaKxe5HJc/V4JwaaX&#10;HXIsvTnKrj2CXNu3Loy+/vqbbJCcCwHBMXD1YkDkHvuFTnCk5atNuiCInNumy3fvmCPn2vFNbKYT&#10;70KVgvx9L2jA9fe5dMk9AqwoPwMlm49EvvcdDDPAnAGq5fjks8ebl/9nytXTjy4L+7mWJ3v7b4Ca&#10;5zcCtTU/8YouYn18P1Qcf8ri4+MnG1Jv8hses8Gxeo6d9MH5bcuZtEeGIkKmp/PbXgZB+FE7Np12&#10;Qrvp6HX7bHwkf6RB8+sEor9nsvfjj39HOnaLr8cX+fvbbKLuAnp0ZL/pPF38ZsCHrw8JhG/Y6hEE&#10;GyRPTBztR6TnN76bth0s1vxJ8HoWPZY2uBTX1i6k9jUQYKOA35HYGLn0SieGUT+bZtN/1O9F67Yz&#10;81aHWmfg0/el8uzR/aVsm4FIEhtuUv9jLjBt/NkY374TH3mXya7jyhC7icledQtvX9OPFrlL9yXx&#10;svkh/XV+hzk4Z5AucGiIjXOH/C1cJ6Glb8Iav+E0bHzKLj8OrX2KGv9N6i0YVp5nHRpS2/qgXGWH&#10;xsKDBCLWgClcX682m2+j8803AJcfrG/AsQAlUz9Hf/zFmpvXoR+mfUOEfpJ2hrPxi9zPdMmUwuoj&#10;f9hhYdVVssiyMqNZfQ6O8j1fPOev6S3P2hjVwESzonQSlKOFUfjko1zavCcxnwsgkg2s3WznF+UR&#10;nN0o3Lht8WM8euoEv74VFlc9fvlcfTIYm+jl4rtEHrGnC1V2iM0txsjg7sBPnxJ3Os5NjGvbpdwC&#10;1HhoUboJLfboFgL+SRYLdCGLnir87N366sWSa0H8iEWPMAWsctYf0ifbI06brT1ncXYIFGO+TOrA&#10;+LAFuPWpjUNL/4H2Tx9OO1l0njlTfEtSbnNv4vbYYGVd4uuPz3PHr/1u6z+X47t0Nn8Nt/SW/xNu&#10;617j7PnazvkTP+YsXxPlSRML6puxsXJz248fvcFm/OBqZwVJw9tx2iY+1rhVX4uX1Z7GiulfRcjX&#10;RSNw0ujC3uPHq4+LSi7e9TfeQ2L7J3986oF+x9T0KeMAOJvKxnef3+T1/Hy08/bA6Cs/5alevs+P&#10;Mo2YPpo4L22f343dMAvNn/slWLz/8pe/dIzppkbKVra1u/mnJ389qaVMjBAz6Oni7/Z3dl+a1/qA&#10;ndNObIMXfPKNzSbm0Wcu7he9dUtHji6cjddImk8sjff5SQRp5e7JI9ZMv5y2AjObEG6GTYyLnzTu&#10;DFK/8ZLIi/e25/ITfxyLf3L6L2/587iE8iWmoVe8A1P6Gdv3CWq8bMaJfWh0HZHxTsLDH3xx2MY6&#10;2dfmBcoXPHSlyuE8cBK5m4cGOpt2js0ebjJQ50Kgdvb55rT7U6/VBw3lPi4CV4fooZ4uZJn7o6ef&#10;mGt/H9rY6wfgXfjai67y+mrwSje59YZjtEqXnXK85x2zjhxP3VdHefHxa5sPLe0MV+53N12E4gsu&#10;Qu+mtfkPf3H+18zT//OP//nFf+QisItov49drY3YqrKEvmQ9h+b6kbnbu/5m4PjL1pMpBihPdqjs&#10;dCRP+subjGt8V98bWefNBmIDnfRveM8bwNdmzUec8b1jnwqYL/jd7MgxXvM0/dTixVfQYGc24huS&#10;sQyuTQ9r1qacr776snppZBghyi92kehZXY+9lHV9kD5dvVOungzwlncIEjxtsXYgy/TVtTU8dlk6&#10;aLP32mXnFWix3YcP7/rTRvhLWIDFd3VxjB453HzBHgM7NKq7Hcr8740wcMiGlle84eUDlo+hod9r&#10;uz/84f/qT7BoZ+nDh5Qn7mufK46W4dgOHXQlfPZY7i+FFy58/WttCeeyf443psJZG7IXuk34HF61&#10;KQ6xcXlGlxDuMR/fjS5wYs7KNYQG7nm89DqWhNDaG8wTd9vmWnetbAfukmcQa4PaInJ3sz3lT/0H&#10;bGwlNHqF3yZ7AlsPh00aC4451G3bFjBfbhCxxqIz/1BfG+d8bJ1+cmyI5ibmS7ALjPac+Vsv2qwM&#10;jf33Phu8tcvmyvCtrBwQ+TbZtAH+gWix35pmw21zfgRW21/yHduOjsR7xLEKHPiTjkqVCR/t8Ezl&#10;HdLilTTwsXsOVv71M+fPY4I94cY3a7CDO3Mt5Wz3TE+8LS+/qvlo3+jKCyo7Q0SGd2dvAE2Q/Odv&#10;ecvZJjLql3xVgls75njNWJN6d+tJ26+cPi9cjD1in9DC7TkHUmfskTZulHfi1NAb+mszcHusv4Ah&#10;z8SgnR9TkXR3guOnAVhW3V4Es6csmY9G3Yv2a3zny7cIn/lyIVpi6xfpyHLZP5VsS7ML51XbaqOV&#10;QV8xF99XGG/58iDXfEb+Z99bGLn147aLuVDj0PH1D336ny3v9lw9tszcTHXP8fRX3qya9uvNSCO3&#10;8voOBCn67H7Tli9+9QncXgCsSA+8xtn4n7G4PHI89HecnTHnx1ykfaZdv5R9vmrDeMDu2z3tqMXm&#10;zZNZj4eP+eH6Y/EDwGZX0j6RI0PA1U7WP7Tliy4qdh8/eqyN3mQv8ZmUr6fUSvki0yVXjgtzmXCg&#10;UxwmqSu3myI7rdmguFYLBr3SCV7HIvbTb3z89bWo9I58SwCLHIuhm1q/Jye/ZM25/u2c3cQT/sO/&#10;0cFJ/P5oDNDAl0yJS5HTk6Djm/YMjCviAXtlPRhcZfWbi++MOc/fAK7oR2c8px3EsbNeTLtI6iSy&#10;9hMe7LL0HZMv/4Et6OPgnH8mMy+o7tGRL3GOGYcetn7wRoIsa8PmWAcP736R4/BiP8n56rA5qBfy&#10;Fgb0UeDwWX6ln9rlDfKXEhyfjnOvgGq/I6Bj7dZ7BLK22zQw7Hv3n9d8K1d4bHK+CezzfMvHSJ/X&#10;YdH5nX/jzox04AenMhxDOHaB+AmDDzqlkWN1jru/UQZHx0OjD3geey/MRz/XdoS51hFLWJ60us0T&#10;+VPmmx880w/nBoWFL0x4e3Vz51WRbsoiqfJ89Klpt/hjHpLpWJsysdA8KcoUd/fY61upr+LLnPzo&#10;ZL3RlPPXMnDKLdPvXuAHl3xeP1+bhwhYez5XCkwuAJdPy4JSYIDtyCqTqlQM83TGBjL1hR04sBYF&#10;4NHYyfPQuzsdOHg6//tvToDOucBncbKbWRpjXlOlX09HLN3Q1+nRJwd+MzDcMoLj/KvTsLyNqDEa&#10;KFIh+HSiEHqr40xypgOu/OClGjQ8G9iTSwu/sMrwrrzy/C0MvLCvrXoQ2LUgeGlzGwTlE9naDq1N&#10;lzhwKWwJXq8TGAN88Q7+wqgzmaOvYwtGC0cX3Aw6b9OO5GVn9fuBX/2TLy64dlVRKPIM7Nik8l34&#10;o5f6Te4wRA8NGzjPi79tE/QAP3DAz2cmdb2gxaYGrHQEtOD6QJY/L9ItPrJw/5m0Mod1dVwapR1+&#10;eK7fdkMtPHtxLeWb4GxaepUxhVtXOpe9ZtMLDvjluTQ2X99y3sVF2MygSD8TgLvvodOBvX1t7p5j&#10;s5UHrZvO9AuvOCdXJ84P2cgDb3Hgoe2CoLvxXMCjcSECpw3TMpExJT2VD/zabniPvoUJtr5Pr1i0&#10;MqC39rKAHhojX+vCdev3AnZQKgf6YPqfi0Q7AdmmgbexBs9OpmCQk0BJS1uf+/rrefKiFecLnHZV&#10;j1cXHkFtnKFH6iRwuwGRk4M99OH650sDe1W/OHjKrcJ5SR23e5enA8hbmZsPEN98m41DsjWlrn3B&#10;mJVjNiDvlUKUD2xamv2NZbqJU2QNrkTHXqQwqQ8vuu7FVgOkl0/Q0V2QqzoYn6WNxk6Gtw7twueL&#10;7NtWyiX2fubafxmg0bqTA3W47aJu75jCe/WvPXJuI/Mpn+OBe9o4JnBVvmzHZmDanhikSj2aq5Pj&#10;ViWv7oCSHD/7ZgsfX0tj8VVNP50xEV9x4HVavsptKi2cTUhysmH5pi9XhowTq/fCLo0tR+spx/rV&#10;0qdS6UcnNCSymi/Ur1KvHMz097FBN5Qih4T+k0fH4wEbmmkPp/rs+OrAi/37JAV8fmlShl/jgykm&#10;Hekdmehkc8LGuvjZCwcpY5NNu/CeC7DG2RlH1T/l3AVx52c4HPp4SJ24NSbyoSyIw+/FPKNQP/9a&#10;/OUlJ3snmOFD7vc2Zy8+d8xUBv5/kmZcGZn1sk3Iv9xc0rZjw4WRP+X4XPlrefZ82vGJMce3+GQZ&#10;XZbHDR17R8Apl0cyX0kb2vBRv/wW96Z144ExN2LbnReBJ8shu+iH55w+aZvTekrulutCueYPd534&#10;4kKCjdXxvW7IpE+b17m5JrdQnxiu/rZDfSFOJ9Ze8t3uG0jlE+Nc/LUBg6/++NxoBtc+fxaX9IYn&#10;1UZrz9hk9Vz5xx9nLqYOna0rgfO1eE6NFf3d1vCgnzmpen/639Mfds6/fRltsPLp2yPnU+bSQu/I&#10;89RlbIyGNh2YrX8tL5i1t+6A3/Wa39SQwXg34+jYRtnKX5vGluwtqXvmjlfGVpzzPV74vaFzN1XJ&#10;qz2leNkV/4dfbBr7ogtfLr7uGEs2NvcnLdyc0HbmBclKV33XYGTv//g1+JXPnMAmnpjWm04Dy87L&#10;Pwflo43IiOZsSpVr++u0312+uG4u9Spl9fU1c1o3E8bu9NRXXaCq7on5ZmofwkNafjsmhXHL9O3K&#10;cWTBq2vF6hglyQeG7vlYn9p4ciyZjy483JXtx7yJaccRcOYW/vYGKTdCkOUPf/jDF7/77e/6+9fD&#10;Z+RtO2Vcc4GerisjOs57o2no4im50PZjZNJn/NyLx83aXuWa9s8fvLnZInY5N3wUOV/ql1bx6JfP&#10;js3YkKl6rM1SD4f9XVhX/1XmxyyjPcicd0FXFnjOh4Z59twYQKa8ePCLr0Kr9g0dNJWTSarlyJPk&#10;ooIuhE7XHhnrV15wcDv/Dj5f3bbij2h+k5+okJsz6IvG83v+cPs5XmKxWKNNV6Z7fe0Cx1xUX9ux&#10;UdupssI98+DoNPyGF3nZ64dcsN350uLhY23kj+3RoNcm/g2/esYGkou9W/7v//7vLdPnXBDGl62u&#10;m2yCL+GHdufLOd/9H2W1vTbI39pW+SZySUuXutvHFwaNEJ22iF3ApBddmrRNIwM5qnNhPR3t97XF&#10;jOjGFvTP3KxylHgI5R+OpHx8a/xt+1crz9fQdxKcg7f18KXNHS/tzbcejA01flW+OZcvHNKeaNvz&#10;tTFd+aQ++rn0HHNsYH4dmn5Pdh+mqGynbPH5xzPNPDMPWORmkpm3svX0OXCJDPlyg/V9w0HLQ/eZ&#10;yqvwY2d144ddKFYH8U57i+9tpwcB7Y5G/TZ+ctknOP7qF4F/NgMRwPm0H0RaiR35r1y5z8fsTdAL&#10;7Ka1t/zid9lnaJbuA0fsYPel09/fDUG+hE7+rzSwU2A+B8aGM9xpu9E5J7XPpUPO2YGtrEFisM67&#10;EG7sSs7XE7EvXrc8Iwddjzkq13Q9soz+C4/AHN+0Vgdq+0hrq5bRJX/Psl60fMAVKbaks4t65gvP&#10;vZsnzYHFQ0wHvyWTG0NF9ZHzYWDQr4Ffol5nK+vaZOzzM0YdryGxQWYGNUDb7cQldXju3MMNW/Yo&#10;dpxfefDrGiL5xRtu/vhz+ed87PNSDvVw/Em9WEggx+Fd2vHvZ+IXFfpZWPiJua+KC7vrVG0pfmws&#10;KO/Kbf41mG5S2vSMO+r5qZjTsTtxTN/2G/NLH96OF6XBfksseXViXyl1a0Ona7vlaf4iEr3LWzwk&#10;vMhw2WobuLWDj97SXDqQRs+MVjmmXXk9ytEFr1z7jix33z8syvsax+Dnb3ie+bE2P3a8eIACW58f&#10;+7QNTVKSZs0yuXM3uYJnU29r6Pwxuosn+pXbq9anhvfIDjfCXBm6Uvc5jCvB9xa+mfvElmmHjbXo&#10;1D/tU5XG+FxQluTR4ShXyp//IqM/aeYMG8vY4MYf2WkS3vGljb9+arB1KX8wrz1Kj///Str5On3S&#10;mBdk2+C0hcKVbQE+ugAf8Oc8Zuueeccv+Kdw9bhgiH1OVl9q77FmgdOU/Dp+4HyurPI/6Pyc79C0&#10;HkD+czRmnFIXPY9/HLYtc7w+cZcfWVOA5nOO8poHIhNbtHVoHSsZkSV8X6fa5fgFm84bAo5dFiH1&#10;/AIsP+nxuWaAx9JHe/yYveP7p73hNUarV5FUvo+8hfn6Kde9VlAxgX9KK4pjuIvvvCn99Yo5KRj/&#10;Gji8+9O3LvYuIWXmfOmHc/NybHdu3nlN23ltnVxyvvOeUGmZL7Jaj0z9ibPKw5MWwZpj5/nMQwsZ&#10;+w6MfM6mZJg6fqQ2gIlBgskaZ5XlYALObsBwFgFTmrthM8FM4Fv4WUDNBgSYTJtkNGzAt3DcO350&#10;TJP/PqGaSUaVihJrrF3M7TvaKTyyTiBcuA2Ie6FojdPAnwXdMzDAN9hJdBWU5TV6ZFyaKwv4HSDU&#10;LdwQ+Ln3F6Z0plEFz306D87Sz0EdxXmfKCDPacR9Urk8zpe61wmucgtwnVRSxgFXTuff/fa31Xk3&#10;7E1MLRrcjQWWDcBtRy8hnTIf9IfWyj7tU3i8gtsnCnK8/JsHa9NuaPSJk/jPBqQuGA6flXu1XPr4&#10;86+3+Z2ELkIbJCJR+Kkz0LAxWspep4V7Xb7n1S94F25olu7qzztSFisxQAdbuCkyspSMegmNi05L&#10;pmw3Dbe+7RO716+OndB4fha2ZNCPajPAx+bpf+5Ooa62oTV4dE2q9Af9zFO3Fq9pokPm6BZ6AhT5&#10;m6fvdwNP2as0cvCPCULd4BLk9JvyZPuDV/3ZyfnpxynTvwsfPl/mVQn7xJUn8GyIdGAvSr4CL+Hr&#10;CT+/9/sxdzLDf06UZ1EWn8BpVkgX3uJvu4hdrxN6TfQ4slbXMxlBf9vj62wgTd3oDQ9O69MOH/KE&#10;cRdRaOaCkte1tX2OnbTbypKDGdCOrbccfUXy12lhNr9gBqF9+TVO5T2kOoFoX06TJ86+7Z2J0eHo&#10;WH8MbHHqTYfawVcvZvbDlsojqz7n7Q7dIElh4+1Hm2CJsSm3Sd3YFLuMPHf/0Jfru9X7+ErIgsOP&#10;rtqIP4tTkro5IMJNq2Zoi5zqA7fw/Gs39lShL8Ez/jzP27IqHkm87LRB+VYl302x3WhzM8SWjb+O&#10;3ttucp+JY/gPMa9jl1beZa1eWT9dSQ7Mli3cjh9rk62XSy6wiEHaa2M6fxWPxVblbDBj1cT9tk94&#10;ziJt6Czu0i9OeCifjdGJ1Xguzcbu1C9vuQ/d4Pvwx9JMm+pXmy768aduwB19Ws8ukU9MwB++eAqH&#10;WcnvNWiSeEOOH+CLnQHQD2Z+Mf6G1k/xNws0qTc7eO1iZP3LX76PzKZR2fzdUIJJEnl1e2nnQNXr&#10;+HwKa0Nlu5E80NP+s0g9BLaCnI808YuOo18vSMenvYrd4t0rvO60uHefYp9fS2TDg130E+d3G4t5&#10;ifFH39d0wP1a+kf1cD8Pw76/Tnv57vyuk/L4A3p0sViQxDlpNnp6GJjEgSO7+HhKq7+NWDZjB/7/&#10;j9PxBXjHTlqUDE7l0lPP9RUifPWVp+RmY1U78FcXLcyvyUGGNx0D45srdxDr76n7IXeAfsp87sev&#10;MrdGMPy0o9evmufR74OYnLFJ9bavfih2iFVrs5E58pb+eUK4NyjefZguaxu52KL/i/ds/axD91/+&#10;5V960eMv//2XztdcvPgmTz7qk70o1r6la84Fmo05GyfZQT/ZNgn32tQ5PcksF+dHv2n/0WX9etpz&#10;YQZ3aG77nGaiXmlOPvYXWyVjIB3FynkCzxuQcjNlZRnYAuZr5JrYpIwtnj4g1MFb/j+rPzjWZeZz&#10;7AJeHFE2a7GMj2eDiW4bW9HSDmxsPtj5Xcq0txsywW07kW2TeEY/fEor+ch8xxOwTz3o//c8dfg3&#10;T3Wfu6nhG7e/Tlv/5fu/XLpPm4RWaODvA7b8kl+0U57ClnsFby+QROZe7Ejd15++7pPFfOm///u/&#10;a8PaOzBP3dH3uq5NbOgToC2KvvGNlNXGJxYo26fq/WZvOmQvLKLnBlq8epNR/N6x19yZB6jX7/yu&#10;lHp1cfL2sfp9nob+Lq/sc8z3//Rf/9Xz0k07eTuTNpP0qd6om3GMTi4coufDXi0jW9K+VUmf0R7k&#10;74ZrcP72t78PrfjNjCV+BzgX0YP7Q8zQ+Ti6/g59tOcjBsZvPCUU2+Lb/hk992KmvtE19d7nzUbR&#10;5UN/736eQOaz+rePJ73x9PTz9Me/VoflWf3wii6O4Wguv12chiusr62Ht32BjJ9OPFEuRtK5MJGr&#10;a67EO3Q7rwuPqR+yYs2++QDfNGh1XqZ0dwMW/djP+bfffrfVpTu84k+54MvOw3PigbmYenbUvhI9&#10;dj1S3TeWRVew2tM8p2u5qC/OuoHGk6NsyB/5kp+CIhfa+snVVqExdCdesrk03eC2Jx+U2s6RaV47&#10;nblTaMKXrGW80rI6gGHvVgydmffO8eJcugl4jzSw0xYlEdrohlnaMG1//FHRJjSJwmb0qx0jwya+&#10;yFb8gT7o0WfTytS8tMTy6I1oYMH72+RcG4tMYmdpHdj2g8Dyo6VRmVIftJZ5A83rjVm0nzy8ylta&#10;ma719IHTt2oXNF/Ids8HK3f82ji4MP0JoLTdryXjKnVsPrppFe7anTz2V8SjseX0n+kD8xQ/2urp&#10;TYb1HeVoVa60x4sUumjvZ+tWh/XDlpOhMt6+M3BoDv14w5I4KEObn9emIM/+BQCyStPst/+h1z2G&#10;1OGxuNx2Zd2yUK5+ES/6u0FJn84nssJN5eSh1XgceP4+8a6WCc3IEQK3vreOeG4a3reOlwyYn7S2&#10;c2oOqPdIlS/+a75y261V1cnRbDxPmW84y5O8ndOePZ6dY6uvnvDDz/FDnJTebX7b6sZ56rB08P5H&#10;Ca1ltDTgkHHiWuK5dgyYduaPH84bqpb26DZ2N06CKy1x8fhq3xAZBPP00Ut7h3W/hlfpRB7j7P6W&#10;+epCzqEd2PieVLfIF79rmysI8d6gkRyfznP5+5FJmbnb1I39eA98ZfaK6Z6zOS8fca8s+2X+NzrT&#10;NUhJjZEdV3MBMnMRN7GA6Tzxoj8XnviH1FjRo57s0ch6nU3Li4dsweff54nTzkEpnvFv7d36lBmr&#10;Vl5lcINd/CVLx7ZR8gWu3wVgbV7c8FMuZVRtrklHdpY7CZ/DY/XbqnBqu4zNxlZ4LvyuN1eON51f&#10;mGtP/zdXMrZvXzdvC5WCk7HxLG8d2gtX84YaLG8d38bRqm8wW27doX1iG+PxjjfGhr2o3PVgpNT3&#10;menC50v5uZuPkY+u5nOSvVy/H/qbb+1vjlnpBuYZso0jlSF0138mJ8/YpQTz1bEuzPW72jzHfsJK&#10;azBr7Rhm9Oj4mWPz7F9LM48+fSh4EvyVtWNe6NDB18qkV5Du4/v4b3i//WnWiIwz+pRUcMZWVwxJ&#10;vWOpcDmuxcqgLXkQJ2NvqX32HDvH+9cSciRc/Av2yLfnxtfSTt/dfZi9eYAfuGGcnNs2izf9IfOX&#10;I/f6hXLwkvxHE8GkqR+Zr/qU/8TWD4e49lMiDzh+J9Gl7Qv28MRr5rk3zwI/vsBIsrZY8O3dLB9v&#10;rLxSgPDs58Jb/M0v6FBJ2aVrNezpzgGcdA4bHScmzs2oKEwfW5qRIfzASF7LTgZjvzUDf5TkYLi0&#10;emuLxSnA4+tqh8BpDfDS2qPHkX9vONYpt07M0SPgkJ9srjlYV9mTF2O6xot8b/7f//v/yTjBaINQ&#10;RocZJpCbtiznGM0nnToKNihrGJOJhQ8SWjq7RjbRkWbCOHAEMQiMimHl77TJNaEOzgYEQQmAxhfc&#10;OqF8BIgqfHh2IElw82ot/MlFPuUGNXQsyruBFHqdnIV/G+noUfmDq4yOqxujlnfkdyFNsOHo6Evw&#10;Kkt4mSTjNQ500yggfsUZG8PREDsIrl3IKG1n0pnRsykBR6Pa6IFX+dkUncjnFWKCJHvWBgL4yhl4&#10;GzErN/xufgfXxiD6Y+cJsC62/z0bBgYZ5SuXjQh3VkfNLvzRF5TwdNcxWfYcD3LMhsrc8QR3AvkM&#10;Ypd85Ait6TTZvLBxYlBLW6CJ/1hu/HFsetsfjIQfnAqoIOVr4945n/PKeOAXR+4OLYt9fovOwjn2&#10;uVLPr7Pr4DdZiLNBf8Mn7VJ7Rm504PMjCX0bADYOkNUO2gZcN+XoHfyVQQ5HgDeJ0Dbau5tCsbHf&#10;DlT/fRb+dHfOljYe+L1NAfziRg0i5OvkAfMU7gSqdot8L3TN+drhMaZVbnDz+5jJ/eW8sHp57Rxf&#10;an7aRrs8zwNv0rIbOzsBWFpsJaElrS8sjxbmC/wmMLvIKdyJH90Y7gQt8GBiXzZ+po1R+h6W7SO5&#10;c6cnkbU3GYTV4lf/B2821o/rb+E7NhjZlw+cDgRsFZjGvvbZd1/89W/3Bhh4sJsc4ltbHHtsncZY&#10;2E4Qjuzq1x7yXgRoTDgxQ7wqjHYwyb9lvY4fZfg0xjcGTFwUj2xymux+o8/mYtk3edLg27xu9Nvf&#10;5OkOddGP79ig4utosNOznfEb2xg4pw3JxkbsOW0x/eeywdF7de/4FDvRZdtWm4rh1ID3Up3bbuyL&#10;75XQzp+yltM9/bJyGBNyvDIvXPVE5/Tdi9bjYHnArZ/EDuCV02NkvNsBqvJn3RNm6+T7NBhboy1Z&#10;yIm/+7QJ2/uAx3PHA7DoGgv4+cbC7/ta+U/dqAZ/yX0MuXLLly5am1ZW+ba7NnUuVf7EIH/mDb1I&#10;FR998qHDTyn7TfwJ/IwT5yJR4l4Xqyn3ExAczUTX69D/kleu/elPf/riP//rT309vlcofZ9Ntu1n&#10;fHDbir3ESZPMxqPwk1wA5ld7ATiCMW/sG1+IHSX9che26NjkXvuKM33FZmj4jcpNuyha+yin18Sl&#10;6Y9oSAuD9ikq/eUhXjnWbrN4mf7ytDE62kja8qVLlk2jx85tMlGOvuTaCa5zfr44s5C0oW+8Q4ev&#10;DjVNDK7tntz8RLr53j6gfPQbX6cPOGVs7dhEdpPz14mdyW8sZBNPauM/drzleo2358bLlU0ZP92x&#10;BI2v8gpOuqE9tqTo7ctL55dy4/ekkcW4y9+1ObrP/jNzAhdqBseT7X+NP5NJMsnfzZCxhfg0FxO+&#10;y0L+33KxVf673PT3+9/nN0b/5XfpX7kYHBlmjuyNAPdFJrzdRMDG7MfufSIgPkVfdv0qfo3XxNTx&#10;MbLUbzuP8JRdfuYjtHbeUb9sG84G8rTFbIbq76vz+ibejvGRoy2R2eeWfy6E8Us0wasDvzjro+1T&#10;obXrEvSmz5x+E1vOBbHxTTKNTUe3ae+ZT5FB7Dd/ouNejIPjQgzeTx3GjtEzOGn11qlfmeGBkfCs&#10;/HTK30SayGDMjvy/TRvSV5+77Qr/+IS2Yev4vBwMOYtTu9gw4nszjrPH8iST4+Kf9qpQ+QLv803G&#10;9JnLn/iAR+TaNwqtHvDI66Ns5jie3oxtIo84YLNLshYwhzCXxQM8P15a9YFDyzEYclpHWCM4Nt6T&#10;3/xrxvozlzi+ACeAp68N/vjSuYCOfmDJ4qKW+Zk5DVrO3bBgbPi33/++svJx8j55i397XhnpwY/Y&#10;IvzR7yvSyZ2PxBbT/0cm/OCyKTvvuLZzoL0Brsi+olMQrlO+uP5UPwx97Q3f5usNOSjk1Ucmn7vG&#10;SzPVM6bdfQ/dxnq+GF1q08OZCNpmNznw3vkXv4c7H/PAkbl6BhHvTS5itr1Lf8eq8QX+AFY7T9w6&#10;PEIDzvDXF6Y/oV8ZkisjGxmW7+TD2bHEL8U8myd40cOYIH5IeIwc8fv8sYMyCTz/uVJotg3i8zOm&#10;Tp978ocz/p55RI6llZPdlGkHeqBl3a8NNn7AVTbz7y+/+K//+s/KA9ZnZVuZ9PejavnAlwZWH5/+&#10;tfZYPHKS5bl+pvtz3UZ3TyJf69rYp3EzcHAnNo+PiE/WKbXFsR97sv2un9WBWRnpMhcIXnox2fqX&#10;XJ/Uhta38Mm0+ydkb/9iz3zwk3Z9gA+Y6rqKbx7aUtvhyAvenBA8evr/H//4x5Z9mTbhQ/ytePhF&#10;Hq+I1t+CesmsXp3U+MVXe8PhbOYu/YWhkzKyiknihPOOSXR8ZTN1bnzx80n0/z43Mc5vUcZq5jfs&#10;HBh24AcClnOJXddOzvpbnalTD4/ePpvEJzZSR46NLXwW3IzV4iS/1cf4QM7zZ74jfq085j3d8wmt&#10;66YWNMtsvpfv5l1/06U2GDnVoekjbnftnbKNVWxBrtGJLofD0fOyRYq779L4MjDi8/SBaT/tTc/V&#10;AW+0r3kWXdJGXkXZG0yr/+l/sQO51ZNBm/Xcfo92SUt4xbL8lxK+Uvdzzjg/ZaP/6DL26ZgSHTfB&#10;MS7xATJL5otiJxo+035zrB49aw7jtWP+IT15HpFa1vVZTLw+snUrhvPBLZnwHlnZ1fFPebtFN8Hj&#10;T9LGdcfwyCDXxmjWB2PL5adwbAD51j0ASFR3RyvDrqW6ya6t0m6pbRuDl9DrJ3zcCMWXJ24N/ZUn&#10;RGur3fuBy3ZwlYHji5tq08joNb18Vf80z1r58ZGCOXnwzWm2vnUpy//o4zh/xWOcZzp14qa088kQ&#10;6/mCWwvjtjyWyp7zne4/lcaMLe0POe84lvnIIdDYqP8T0JqjN/flASY+Rne+gu70h5n/i7HoiSfS&#10;M75Y87soVt+nDx+I/dAw/+QL+xu6NUopnK/A5L/+9MI+xy74oSd+agfA4pYYrO3aB1K3+rDzyujt&#10;YV9GL2+/85MTbFa/1Gfy11YJHzJpv02KXid+DIdOaEgzZstLqXbuek0cOrFo6AwvfUbSVnCu8TGy&#10;6V9fdo3LF8cX6lPte8bG5flSuG1/9CTn+2lBvtT5CaLKGT1qU+AHB5z4Cq/jKt8/e69Dy/zrJV84&#10;z9RxLfaZfjU1yIvT/sYfZp29ezIpjgjmV+YXfjbTXs+Z2+cGv/E3/X76q5w8UvUNg9Fp/EMdHzkg&#10;Ve+KP0fXhUdjdBt6+s6vpV0zDd5ArizOKs8Ul6/DeEFLtj/wOmnlW3x543fyvQkEHJp7kZn9pKXR&#10;k1df6F46OXno7AJyvf7AjB3iiykHx9bFjR1mTLltvWxW3j1/2lIZdnSm7/JeZc1ZVzZ4/Mm+Cr/e&#10;C/3FT9nKs3zk+tzgzVjdh0OiI5rKzQWkpdc+qj52o7cbiHNWmM99LZ3R6fhc5xs7D86bkzLGrB7l&#10;Gb7inrkzfHMN7Yi3a0liHz29vfOKLmuEChECw3AcRdmzfo/BMErzA1P8x7FgEogGl7tOwJyBJ2q0&#10;GI12EoaJoHisDJxA4gDqDP4dVA4MWGnNuB205QemAOdrg+DS/5AF3TT8y4kacEFgEzaVK/Jo1o/5&#10;DQfGLW7K6CnRg5zoCzSb4Baf3U4yyZXAbrqOw68XBPPysllYjMN10HnAo9mAcoKhcwmdXhBs8Fnr&#10;pOLUrywLX5zogcx2vNLN3UEc2WRAQFX36Wx2cKgJbuibZJ12M2ksqzkPUs5z4ThPmkjg6OGO7+Xf&#10;dguefGHUHXFfdBS6+QjsWr4y5TyFLd8npXfBVblKdXifw8uPVobCobMJf3/Jt12W9wZQoIuiDmxl&#10;zpeFfuVsh78XfyV/kEovOrPjbmBpb/ah18q2fJ/nNiP438pIkA5uaS+4LrxZXLzx6rXU/USP/HXi&#10;lEFO6Eb3RYqsifBHxFd1KR39Hv70Alm9NgltqAcMT3zcPVn5wUSWab8hsGLshKQ4JUL0l3KUVvAF&#10;s52EoDKTn1t2tgC7+HIxJ1sV7TPv3+QJkJR18nFkRGdtXNq1U8FKZ3/fAq1M5VJ2eAR/fXdkof74&#10;Dl03rSwDQ7bQTlutbB9zR96btGm2AjOhnAFkcTYvbvjtppDzZYGeExzXvvAay1oJWt1sQD+KKkMr&#10;T+FOQJb22qUw+XIHoPSUqwXnC39t5GPRsvjj11lQnvghXkro+AN3wSbOssnyADtjRXCOnK17KLK4&#10;R4xfzJbmwssrQ9QiI16r+xLR35bf84ILuef/1AcBjaE3Za/51X9zB/VVfvxlWm/iPb7kWhkv2CPY&#10;1i1OG36FTV54+vDjOMUT/wVu6pzv2IWEDcJdRKqDS+ZNFmMLP4vyGZ/Vg11ee754W1f9j25Lf2EW&#10;x2Tp3XliF4w0ZbnByw0u2j2f2pq91+ZpDPLpw8YDvuzCgk2fb11sSPmf/jxPiC0vbTjxM3TOq/P7&#10;GnVvLvh4663d+YGnbdw164/9hTV1mULWll0A53ztMPLfc4NI3jRazfHaxtnCh9tl54GaOqo/0/LZ&#10;ssa/8JfUrf32XK5s6xb/UyfBdJi5DDhp8bV5THml0XPGbYXTbxKfe+F7+sCzL0y7jI3QfH5WFnRW&#10;HscLM+UzdjnetLCbK//4cX5z08JckiXshVZdpmW/9mWTuv71CmhlYf/dYBiQuyXBPGV5RaKnNjeu&#10;RRShkswJ/UYUXAvQLkbja54+VjYXD8zTMk4Yq5Pw+lyaRb3fI3XhKr+5+s282YU9bI5+9dW3Rase&#10;22+ik3l75T9lS5ssfj9WEoO1aXkbzlPeN3M8ZNlXkdrIfW7cPGPG2mh1cL4fZT7gO9alC+68S1yi&#10;A7rgF79rDk8sHTpk5cfqdwzaur1YGwhghQFro1k8m4XT+CEZpK4/QutT5rLqS0v/L/25ALDHq/P2&#10;B+V7fMWMlCmX1G29czpvnbYMm4pKd3D3zQITCELpgtembCHxFbDaS24+b9EIxiay16pK7IEH2T6X&#10;VhY5vV3wngvK07/IpLztHVrmGGAX/kkTHLXV8aWd74IhJ9v1gnTOwSqTipf8aScxV7uoE//B0kCs&#10;l5TvZiE4jOH/9ae5wa4wtD58dgxhI23wZS7AkEUyZvntYrT/NTdVbNKnlo8b29gFrjLJ7N/TQPRF&#10;V3u6Sa5zmZSBU7drQuXagdoodNyt6KER2cFKMsf9O2WtyNfO/4xV9P0yr31dHjbT0F35Ni+tQ4eM&#10;4+86+JE9tLRN2yO8a+sje9s7kpAbPZ9354kVx2jzSXAbP5bvyrxwzm1uhMhFS9n8hEz8OPFmb5K9&#10;+yR7iZE2cdzw7UKBPsW++ZivHj3IAm7gR5/lXRsEzw0ct6xzIWRuiJnNUuND5e/jX6cdQleqf64t&#10;0oh4iffit+PlVeB80aE4+gIbaS8X0NJX2bubcYETm/jC+6+/zAU/v0E//oWO4+5J0P/c6Kts2wjM&#10;tMH4T1EPftsTQBKbiPVkkA5Ij30dFeeVzMeelT2v8ESfLrNhN+29N3Nk+/6LH/TNfPbmKuuSj3wk&#10;em6q/WM7MvET6wRpfVw8W9mUr3xjU/LFJpr6vFK0fhm5rKsH/qyrQh+PxsPc6Le2xJ+S10/8OE+q&#10;3Lk4YS8EjocJzLEkfU2/hgdOnHUBjZys2LoIerVH0Fae6rs8jjKBLI+Ryaaduba2GTk6Lwi/+k38&#10;wQVEF387Piaeo7lzd/Kh0zZK+dCZGMsfyz8+5w9fact6rCZ4PneyyYju0IbJBm+8ke34LzvZWHcO&#10;d3QXB4znOc/TsUw29YPnrV4BKJvdC1iebavYuzfKHN2PuAEZucGOzaZPITW+csu+apg/8D/n5GRT&#10;fY1vGlO+/mZekb78h/ac4fG0h/On7UBdeqaGbVv2ZfIjKh9pm6S/uYGv5Y2XwS08m6XNzce1rfEk&#10;f30TTdZEzz5b4q+++IbU12hmPYPB0BsB1ncLlK/d76wuAdSHn/Pf4nLAptTz+RTyObLA65oj55JY&#10;9awf/mQYGhOPC1pbagc0JLa95t/iUf424SFc6IM7Vs84OhAr/7N9FveZkxlMP0etxQV36X5kAoLf&#10;vJZ0+viFP80bO7BH5Mqf9t+0eiEFhzYbZ9Upc85GGkmMcwOU4/5BVJvyD/Zksy+yaX3LuWPwm5b2&#10;nv9P8p0/RLTqUl35pYIk9pdwq06nnMzOwVXv5OurYFem3sCUtqytSB44axr7cmI2Xatb6QwnuMo/&#10;5o1y/yi9y/qzbZU2+2A+EDpiyu5ruQE8hn5hLzTxFJN+yBOqe7xrrTZDvqatMn9IO+jD9JuyMQ+8&#10;+Q1Oc2J9I4TzZWf8zY/8ogW9WIPnz1Jk7YWwVKBV25x2YFfnLMAexpaJ/fcYhl73fqNHonLGmvDM&#10;hxy1OL1z7KYOae06x7FX5kq9YJQxrDiB1c/1abxnHRZ6Kdu+D1cde4gdbs6o3OHPnlJ9vro7nnlQ&#10;7VM6bDJp4Z3B0XZd84Yjkf2bAABAAElEQVSWN0mC1HK/ljb+BfVKjvk1m9THWCMKmmu+zZtkzIuN&#10;m998k7fh5AK4OXusOzoHbv24ep7+XQ9ipHzGjkeuc/7hzA8rxClzjMavJbHmfydph5VHm2+iuzUf&#10;kX8pwVv79UnhA1y7Hfz1L7RbnjauTkevznkOA/QwXJ31wbdpV6Bb9lqWa/6VitGDT98xHzzc5bl9&#10;dOm8Dw9e8jb+4uWW6YZNF1ynaxWAV4UOPfj3zBnKS99NO6wdEVh538ZXjM24SPVj75mInsq7Zpuq&#10;ll3j66MtTvWV1U7X2eitn2xaOfhh563sEX7auinx1OjTaz4pULd9Vr2+RD97c/k9b8Y7CjlIoixB&#10;V5CFQX8VL2C+puMPk4EbGgvXQBsBTDIxsiB+OmU79XFyOF3whxHH2UXSdjidcjek1wgaSEJneVam&#10;lIHZstUFrPp+6g3uwnFx04Vcd6Peg0MIxJARO/JoSHLvwKFuDGmxY+I6HQ0/x50Ix6VskFxlJwCG&#10;IvR88gTC2SBFS3B7yvk8Jjc6S0tdN7PCq7Kww+ENRuIczzvEl97SkdO5euVYvQUqOTZdmxChP5Pu&#10;U0eBR4JbHWrb0eVNfIjj8aUN3LUVGx8Z9655+Pxu2mbaDQjZ0mKXjA+Wlfdp99Wvoq18GduW1+Ku&#10;/s5Xd8ev4ZSxrb+fJeX5pEUKM6ADV9XyhbaNMLm7dGuj2LET5COfrLrnABw/qw8e+1RWPJJWv56c&#10;rwbYwLKz9pfYcGHx9UPkeP74Zjaoht/YGk/ptY4z2L7Ue+3zzBdv9Qjj0vO1suPXifqpMrB7jYmJ&#10;mE0ZaQLsLbcytt0JpnNpeTtG9102YDaVNXpnUrHllYNtjn22HH7vuk0BPZz/agIf958NqJF54eEW&#10;vflNxwRDGvZH1wKSPxUHvviRQdtlppoKG7Fnc6lgN821eYpf6HTItnjrVq4dwGoL/ihm7eIkIp49&#10;/fog3HhH6mcgXPtpD8dPO9m42aT/v82C/pnq+7GBTc1nbB25DEwTV+Eo2/aOdOWlHE/npxtURgM4&#10;2hbQ8DZ2VtYjp1hdm+Srfz0JHzK3bHiWPvIP/5g+xB8nVvPZrX++ho1NSiv02nYEPmnh91z+LHNs&#10;nOgEOvbetLZ5woMtrxYu5Mi/Zy/8YguTK1/Znvy37y9oOeBz7CA3BotJaHhK1vnW2zz5tQTOhz7S&#10;6rV5y0LXP/VXfm1JXp/lB2fPV5f6Q2UVh7nH9K/6xpmSTf+LDGrzaiX51/GZb9w4E75/ydO//AQu&#10;/sun/hQA85VnquyBq3yRyQXlt7k54ccsFCp/OlJ/c73Dlo1LC8PU6NdJaxP4u2DbOcXadewT3wv8&#10;8q9mkZOv9cO2qUd7E7zXacuMwfq8cyZb0G2fzeEPzLTbfSF4zsm99RO/x2bmMlRsc0Sy7ffo2QRR&#10;vjzgDx3j+swF1O1mydAgx93+U18rIFkZ5veO53jLcnbqm/XL2PdMK6OcLL+W6NFXvgVuJ+/g62Mh&#10;8KLsCF5ZO8a5W/2euH+OTzdf4zPVvTHZcSCDL43NzJt7WrtNmQ7zy7KvXsbxpsBu2dpyc/XbHvJn&#10;mnGbz0z775zc2ME25h9bh/7SnM24mV96yvHPf/7TF3/L08pucPMbp7uxCmfx5Oh3fnT6GFlsyEqf&#10;3g99Mu6r88yvtTm+xhcyoQPG5/vvBxe+OuMNuFi2eDs/UyetLB86Bjvng3TPsBzZBmbshW/XNS29&#10;cdHCAy+yXzZJuV7rfOj8cvsdkuEwMHDItvK6sO7pN2sXo6MNYXGk43pysD7rn3tOH8cS+C/T/6yp&#10;arfEEpsg9BR36IBfYcOfDNuupReTuYOZjlcfK9+xBbzGvfBBf238pNe3+uAXXm37439rs+O9UC65&#10;e5IvdfRHly5k+hhZLv1Svxeeup48tOHD6ZpuO5aynQ/luLoeujayXMhZGdU9X+NMBhd8xfNeXM95&#10;/S+2doOQhLayTXTVt+rrsaPxRtp4br6h7asT2Hzwpc9eNLr01C5kTe6Tr2WTC77xEbJ9il1SCs6c&#10;Q/uCJRc+K1v5dUwZH3GxU4zu+uLIR5aRLRvU8cEI6b9sK1PYy7X9XrRcgfCfOVV4hre4V9jgT55y&#10;tkAwyUWZ0WspTH6qY28Xbm/51Xb+cGzm9at7wwr6q2d1jyz7+mk+PLFaLFGeWBJacwPI9Hu4+vuT&#10;huPKdwTCQ1ImLfzIOO24+IGqzm0T7cIexo0cLz7711eiz/LKYX0R/Rf7C8HnU260Xlu2rciU//Wx&#10;9UU82GdhneMtwcNvb6A46rTu175W9o47QeJ7G4P0H+kdOyYf/tq/xVf+5EU/Ma3zIBUBXhuXlyiw&#10;/nbqtn6o5qn5+Ed5sXFkaH30kyuXmud4zgbTN3vivXr1YlbktRciNr7LBfrlp++/c7Nq8LqxHT1r&#10;z9D1tpq5+TllF/nb3vgvHbm/oDc5R29+8mj6ibYB47Xw7Pr23dy4oxxPMru5hEYucuw6t/Ot1KON&#10;plfM8gs09gLox3Mh/LINKmxzfY5/5lxik8qTtZK45Wmp97mogCbZ4e1PrszN0/xxGn19gszXGuvQ&#10;LXFfBzaEwmdw11YXzOOg9js4xmBpdXnWbRl2w39iEztwKmULM3hje/SWDpiANmGpfFPrcu7vmdDU&#10;z9mJblllfPE+uZlK0duGsZ02P7TdaO1CE0p4LI3HsvHJ4joGt/AK0bd/4Qmh8nqMf4ukLQNZvOoZ&#10;my8NbX3779jVvWPtz10rz7yrtMvv9LcSHzt0bDsPguhf1YVNjrIrMxRxKDXFlrMWWTaW7dywAOer&#10;MgdmZXjWvT4ubAr1zU1rY+c7f94HSpSdJqkc7KSETjuWincdg2LHr76amId8fRf00XPsgCKLzoXO&#10;rRuqs7c8+oRT6NFfktvGAF/7HJqtzFe3ZSIovqrQ+P+T3IC06QWN0ENR+0nstCx2Had+4+3IXtD5&#10;IrePfp+SnfMjonzmsdZPuREjJkzR0Z8u5rDsGd6peMq19ltObSvI+VxtOcgt2zevjI0n4JJ/6fyY&#10;Nyo4/pQ1WmcEaEnoxfEv/1zlp/b6VgzlXisPD/ZwSaQ+EANUhwJfqNdB2/ecDZvQCN2xb/ZmYgfz&#10;DG8F6BPpYTg3XwWpCGNPtpbMhTeO6ut+PoO9R2f6aRvUXSSaB2waM+Cfm+LVDU5iZiXRHqObuFf+&#10;6RNuCvbXm+hj1yZjZPoIvJ2/KV86juE0jy7bFnTBgz2nTrwenlPy8+/G4BSvzwweux9Z0u/0W+yM&#10;ry64v8mFOzG5/Tnz5p2/lPo0QGUiV30jZfWf4L72xbV5/f/ggrl0+rnIL0qe9F5U/JMn5X/kSgtH&#10;W/Gb3NE3X/+IvjZuu/K3s4/yIXjXE8F0TxMYz5YmnjkbHdc2zfEcwQuTE/7/OpExglW2td+e12ui&#10;D/91gVVqfz06dV8gdMkjrX6l2ZLPf4GnB7/Y9vGWhzR+6QtSzzFiFWn/dWX59Jfy5MmIRYdt55Uj&#10;NVcdWE8MB9nhpfMcrl+Pj8P3x66Ne4CC1vVB5p1k7a7GMfD06+mT1jLzlpihNReszc+yzqEAI3P2&#10;dYjd1F9DrPCxe9IEhi1TIq2ic3yfm4gKTjpRG/tMpuGPY81gntMOBAzLHOpNsts5EU3CQwOtnL07&#10;BuJRemUAs3XKZtJ+5A6dLm7g5bM4F30TYTI3qI6DbTBlxAaF2AAN+DuBfdoDzf4lRwfOys1ZNWSU&#10;p1En6ezwNh8kx7HjruRLcofUvfgGk8aOfptsYvTCbAbK8g1P/ExA0Hh+tgwcGHnlG8sXFi3BqjBd&#10;FJwJXOeqYy802YgDdSDLBUapMh+5ex496VZbRj7pQ+7a+hJ+aIdJAok7KG5ZwaBbe522VrYBg1y1&#10;n8Kkp35z3uLPfsF9nRb/WbdlYNmDDvXVnF9wkS1Wfk1u6sNn2zsCXjDo6ge1efDZkEgL4phdtv1M&#10;fvapg51QIoY2WhDl+pWJFtn4T6zecue7sdHNqfiO4FFdDtPSuST85QO0Lt0PGNx+nPf49tulNBMf&#10;i+2AxI7DL7J24yF2TfCqxK0bOozSuJT8iFk7fZ7/cnqZN4qwZ4Lf9sVrYio4J43s0z4j19Coro1C&#10;+iPZTxvWBuMDW9aJ1KC9+F7aNlillX3xStIXmqlXPkcF7zne+zTIC7wBqc33MAjXYQ9CV3qxgYsD&#10;vzNYZPHJxuR/l9+heZtJ2TN1QDz9V/nasMdtF60mHjyx5li5ZBqwcvPZjTnqamN08qc/gGs/EwTV&#10;V87x6aXR8uCA0/s+pB2Ls3nK0cWrfSs0S/dRX+LnizwdqAPPfHDBO/aFduPtobkLg23LthsNAgd2&#10;5Sz/0x/xiBmG7rFL9WDR0C1PNMo0cAdm5Jjy5bd1q8OFU5lftf8BArN6KCLb8nVMv/IKX228fJeH&#10;+sbo6MeX0HLhAY3WdYEwNoez+Jv3hq5j16W5dVRd+146Hnnx8SGjj2SDzSuvdtHPR3+b19lKqxML&#10;Wuj5k+bGm/Tj8GpsTL6xkhztC6HvTuE3xr6UeS9Kfws7dPSRkTeUI88m/EilzgWA2eh1MSLx2+86&#10;HRn2ItCZO8/YHRx+txfP0NzY5Lh1YMJvxgi6hGZw8H1uRoBd28GVAhI++Tri1jb6emjuQh3MwM5B&#10;9Z6ifu+5JyHcIdx5S/DNq9ywMDFk+ieEVAUmX03jc2M3F5DGP6YtzSeOHkF6LTt09ZOj5zMyLiy6&#10;fEP+LANLjl2wqfcE7ZeeuCgdVEeWxVtfUvO5tH1k55DLc/3L+aalyfa72bB1v5RD37Z4CTM66x/b&#10;bk+4iUWZn6RPNtUZ41MHaPn/GFv2zu8AkdUTOT/kLS4fPnxX2yljS20nl5BYXV73z8vufqcqsa1z&#10;mTOXHDpjX6sR9ez7l/wO6//6X//Rp/X1VxcV8pLS8tj58/AdncW5tSualSt22gsbKwNcck57D9xs&#10;WExsIvuf//znK4aAVz8XlUZHfNYGdx7Z33ra6hF7TmxA84bT9vGEjJ07zq67PmEck7N61L4TU1bn&#10;0uy87dkGYwt0i5sA4mKIm27IRRdxWHxlL4m91Um1W9r+xx/z27vhv6kwwe2cMbD6sjIJn7Wp46W1&#10;uMoaVw6sPgCXTT1dsXqS/H1uXqvcaT80d677nC+tPdBvzA7cJ5+nvGQ8bbRaoF9ZIo8bd/cm0uUH&#10;vjYKrg0miY3rN8eflqaxTVp68lPQMnTgNe6FrhwtyZrNzyHAQW/HJ7mLrGiX7iPmFC74xgzxv3Ty&#10;ZQEPdm8uW/nYrTcUhRc79kJ07B2G9zh4ZF7Zd56NhvGvvoBfaIw+8bO8/ku/cQFem9Q28ZfJn/2P&#10;LV0cvX1rZavweJ+GadueuVztHXodMwNDNr4C13GyfOY3ypaeJ066zoms015+g3DwyL1rgqeMxQnP&#10;LQMnoSltWzkFM8KOPPrtXOzR3/UpevOFovbL07Qj39Ak8+oAYG8OgUuv4XHj66+r38qkHfHbMRWe&#10;Y/pJ1eXEA284abu78N/YNesJcWFpL05ar7zWFvjtK5Jrh9o8fnptnI3frnzokOWid3xuyzZfPeTV&#10;dw3GeCd50xR47W+McOxiu2Q/ZeLPY36/uGihGzvra24acjFxcde3zeHeG4O0d9ts2q4MllZO9hWJ&#10;K3scufGyNsqR9b1EF7EN3PVJv9VPN+GZyrRHfg7ly/nJLTfepLBxdOFqn4cM7QOpjFad/+mT2tQa&#10;Z2+cgbMfF2xHz/TX+MUlzzkGN+vqbN6nb166RZS9uaNPbp3Y5qJr22kFlIeGOStaYgx4ud8ljtFq&#10;U3UFZeDTtDcvto99SuruN22P2Gj7JTnn4kQgQ2/2cYbc7oNcNMutBHuEvw3O1T/3WU7nbBtMHwIz&#10;HrvI48NLk503rT7ORzVKbXvr/3fsmFgzN/D/HP/YBZHTJguzeWWu/4x/KV+ZyFG5owef8hY84x5J&#10;lWf0yIWT+Epl0/7a9ciZsvtprNs3l+/rfNp4Ss0jJWP+M+2Yrqxz1/DnL+R1U8wLuwU3JYUD7+Iv&#10;smguXM8PL69fry1OfJt5K73H1n6WZ9oAtR7tQen1Fa7FnTnL2hAQFh1Djz/UUIM9Mh0ZTtFns8oc&#10;uOeaCrLyjk/nBq4iv7Kbss5bwt9fTtJuyZJ7OwxZO36fMaM00IUHVn32p/T1vUmp/Sf1+CvbeWVt&#10;ePxhcdEz11i91zbViUzaJXRYVUrR/zi52YzEjZelR1Y+Edvniyyv067fpnz639pT2fqA44nPY2/n&#10;oZo2Dc0jLJ0um5AkPKtSvvi2dXuxyPJQsDwyznXdFvuSqf0G8I5/Ofzq/VzgTotdPtC2PLRm/wLS&#10;S7mn5NU3GY49yGgMI3tjuHEqqe2h8jqmcWin6OeWzDw6MXzmHMcn+FL1GRqe8kNzdTOP9NSjuILv&#10;23cz9lan8CFTbZi5n/manwyYn5G452b1S3Ty1hui4j9tnrxsJ+7o82EhWvWPrz+TevMOMRidtc22&#10;p7tGyODvmcwPtL8myEj5rCJMoKdu7fIS4OUZGoULn85PU105vGUxwnsrlqfsv8orucH2ATi2idxe&#10;zq1/Xn7FzqmTdl927Ql+28DNNWv/0T2+ByntJrWfBka+c4NW/B/4Wvpr8x1jph/Fkp9xuvroK1m0&#10;sQu/kjFCe8ayvq6krLj8k375wwAW26e0KHnqtLp3PeCtFEOsuOfwwvMKcAn/Td0bTodJywy/VNSm&#10;AEJ7r9cp84ppqWPeRdx5QI8eI/Po8lr3xr/g7YNqaKFbfsm1+/jh4K8cfIvG6y/wpPrSeZthKF1y&#10;41ubhWYIgiy8fvdM7SupVl45loZ+1Dd8DLS68XPj5tDSEm/CGw1/rgklVsxAVWJBqgGS7/kiI1sh&#10;I9xOnglqYg5Wki1eC/ar9KZu4BbeBMMFx6Ep7r9Pg32MwOWR8u3/y8OiQJ3AAteiqAY7Mi9Lhv50&#10;FJ8BdoKxejSKk2O0pOoZnFm0JxBYjG5dcm3S89iydkhZnToV6qS1z5ydb5Wj7lWsIcKwdxToBNpa&#10;8CADZ2r9gXbxdxYKXvEwk31BxSKCTTTkJcCyVCaFpkk2uTcQzAT8bl8yq0erwax6zTlY9ZLg/iYX&#10;o7uhjl7K2ybBkxZO4PvygUcGJLzqBwwdfVaO6hxbS+ihr6z86Af51JVfz+aL3CZAawOgR5wegF/8&#10;B1oPt9wEBFzxmr/UZ2x3ZEjAGNihy3PwX7na4UKj+h1a7LFygN0Fp3bfQcSssQEq9PDzRy6wu8HH&#10;1+HjsbJTRPsS3mYUeXbQFXhMfmwa+v1fE0k0pr8F8sjZAfjYeOlWXm5ZsLEHnZ6JnNJMDLTAtC8a&#10;a6OFb/vkZOnnYI5DWl1tzMRHjog2NPQTZQqS1s6Ol89P5xUtzzr1m9hZMF4aygXB4TV+vLCfy/WJ&#10;nTgQY/3S5tGntMUu4NFX38nJEqroI/sWvc6nPWPrS6ZbVLZpfAhSn1qVHxuh47Cn+VK+dbU/gIfd&#10;Knfk3Xb0apqf8hqhsc/IWBpapEShj376KmdIz22Z+p34DJsbfwTCe/DF6fp0/IU+jsXmyvjKl8uf&#10;Hwx68/WznpwvdPh5qLSPFI//KwvtlR8cmMqL/9ELzcJVojCE2wEXzOmDZghJlTf6T67kZT/Y1z5u&#10;/w27q//X1m2joxT0JDLhDxbd8bGRr+WBWZlXH/mzbnUpwQO/x/ILlo5Raj9LZ/PGg1NPntfJWLOb&#10;At0sT9dxAWf9Zu/kfOKhjd/KsPkTxrH2eaaFWx9V53eHbRao+/hlLmblqQY+5Rzc+74acOgE6pCb&#10;dndiPOkkrO1wxrWAjT1ynnFNjJ5J41wMeJtXPc/d99PWNtDEXrHW3GH914ZR/TuxVh2aCQiVS79e&#10;OPlemKs/hn8XqIkhHQdXavhJ/d7jkytvHCvA+CZfFIc2rf2ghH2Uv31mYeQLt/mzrjqcdkFnYTZf&#10;2Kh0pW2vsSlfY4/4c/ojG7m4eNeNnfg9TccO6y9H/zBe+IsJ6GOLuw7cQsxxF/wPOP67Cc/Flb/W&#10;aeGeufYFWz+PXo7ZnW5u/NyEln4iae9/Nq3tnrKM+KNYN1nQvkiObdIyI3+AQU64ik6VIf5WInlC&#10;KE/te02lha2LGd9/z3+/+OLb77794rc/fVe/psfKQe7qcjO8zkf30aztF8YTc3NwbNF41rYNnfgf&#10;ui4yfZvfHnYx4ne/++0X3333XTcFxJ7GlMjzUv/RHSf01OG9bWkus+eehJ0YNv3AeuaZ8CTDXjxx&#10;7LM62gBAa89Hjps/WPX7WdoL3/F5bRU0rfEmT8Ks3PxHA+08/Im/cvGtzuNSqay2BRg8YwMeHW9j&#10;i94xH5jGncj1deIb+NVh6ZND+VwoeKmPPmk+gNffcoHpp49zYw/cxvvoA5ddV8/mJ76OjUC7qOM1&#10;lGNPMkjNE0rfZgPTBZQZK5SPPqsfOssjjIqrbOlA2KddW/mZLxd/yazP4Q73Bf34Cj2l6nD41H7p&#10;w1sH7+Jb6IFnb+sudfs6V9Xag+wSH+TjLka//T6/ax6fsqH0zTe/6QZB7YVvaEy7xVdzLO0roPln&#10;N41O+7ed0wb026TdyIseHckg8bctI2fXyCdugR9d+cLgwlHWtvmwr+g0f5oP0dYWeJZm4NWj0fGy&#10;8+oQCvDCojvmnbZUfj1BenjvvAEdqfHjHLuI+iGv7P2YTU/ytS+dOLe6YzDtSNZ5tZnY1nVV+BlP&#10;xodLvhdJV6/BY4PpZ2Ozs37iQ8aK0AC/Os/mqNg5fWRtiXeAuz7DafQuenHR7nqwdWOPgVOu701s&#10;DKbiJjzRtaZaPvopffhHN6MDT1cxY9eHq5+8nSDURtfhga7PMJms38cOq6+yhVscckhLz/HWOZaM&#10;95MfHi0bOO1Gp4VJ610xjV4Xv+DgIZHHjUo2qGqLPKH08WNuZAkbcZJNvjo+w/CwfEO/6B19r3kZ&#10;mNit8TrHq8OHrI2fiQazXBxd0LzsE/xNb7M5/vX7r9fcHevUaZdN9DG+2dvpK2GPTF0rnIvX5pWX&#10;zKHWJz2jI57692g3FMlCyb1JJEf1gZcw0+ZcoU+MlvfQQuUtmn1Sc3zCbxMzJTkbK8J7U21UP4+9&#10;aHrs+zYbjXpvokFB6Umm8etp01lfjm5745LX+YqJfa352/DJdeaOa2uXmhynsf0pLo+2GwOcwvpj&#10;BOoFzkD0PPU7n3Qu7fp623tzGklzE8XLcXL7Hj3Xb6t84IfuTbtETrl57vLdcmsPZSPH9G91hQuZ&#10;9Ox8pXzbqYgjm0P8wfJ5MUCNNpwLFXl9a8p+Ldn7eab1tWeZjaOu8Y7NrBvabyOTcYjuq9eFf8j+&#10;+MrfNQ9/Os0UP37B6RdPLrpj2sItz80XedoQj7ETsfWBhZt4c9tw8X4xX70BhObQ12de0Tjz+1SU&#10;FLiOZ9D8xRYr08T+jCfB6VOQXQMF8MmrVO6vlV/JyDBvfKFbb+xIvHQsXbCht8c36YGplPQpRrGu&#10;ox5AeK3jS4jrAnT1Qyu+V5SD93q+vfq/IvOLp16x7CdIZsyeeIKBuC/tfMHx/vRa9czX2ujuo6CS&#10;jl5dhx05W5yv2xZKXPDzFrOxw4zp/DfnZeL1yPcbHkbxaesi56v1J1ZftlFJh4yd+tVcDLvEqq9o&#10;x5E/sPpI+lzpH77aVP2Ov53r1S5j/3x3DWpf3x7CdVPV8RH4SM0FrBNnyZkPk/SJwbjn+59mLjJ7&#10;C68768gwe7x33Y5xeHT8Ovx3/Wt86xy0vEYH+pKHv8CbuWhUbl9KxabUgds4fu97Hr8L3LN+/WTR&#10;X+f0pXD3IyietE9zf8pNq2snNEu4EPcXX8iMsQUsAL4+ftpi13rbHtMOmSMfn37hE8GHi8Y/m/4x&#10;7GuPfknZ+FMdHrGDzfg639qHC19i3WfbJ4j8pZtVIj8zsmcPji67H7Lwa7PrGsdN8udHaJTu6AJ3&#10;9laSZ37EBi4+r39NnnaIDrs+rDyHsmMwvbZ8xqeRe+ijpwUSytoX6bNveVv5jeUnGv1c3kdJ55fH&#10;z0s37b77Py5RU+2Xkrpn+1amCtOKonkq/fKZEf8ip3xujNSWA9fK6P4+crzPzS3anj28AeZT5uJ7&#10;QduNdd5u1FdAQ1oDbaAhXBd7IbBJm1/pNNgoPYpUmdWYIkkVPubu4jZCgWmnPHUG2QlKE9AstPBd&#10;GDQmWEzH21c1z8TxbFiggZ+Au/yDV14p3wmd8xp5Gyy6zSJjFFNP3msylmONSRZw1eXQr73iPhPQ&#10;6EnSSeqkgR+dp+b+riT4+XsgIx8XajnoTiA1YJy9wT4dOYrNwBj53WE3fFJm5pXkvDTRP8cLMzZY&#10;PUfv3XxCv3ilEjpHbzidgKccDwNa2yz1XmH9TCaqhY9schNVdyG9P7+fCH8H9ZHp4Tvq8lkaQU+6&#10;/W/Oh1v1Sl3zh/0cPuHWj6r3qXjiaNeRd+Tq4P9QCD3w0njPozKHbDfBPviCbHj4LA/6kMFkgM9e&#10;vM5mDjhljTY5NqCCR3f9FoxyC/78OsElD0lal/JtQ1LymcE1gfT0fXCT28iy6QMnX5cizlt2lZyD&#10;tKGn2bTABrX21wNvIKnsqf8cDfaaycPwYgtJcF4851veOlauDQPLLmeTrWWnDlwk7l/7R8AGB0fS&#10;Tn3zyPoxr/HY9FpPeCv7mkTwl9R1QFBRmW7ZOmCQIHXDe2XIZCvdihRPXivXEW/qQpPvmOQM7MiC&#10;3qbG43Oy9FZOxUAjAWaLMnnlzQSvN+iMjcnAamy2/mjhvwMrEhsDRqfoH591I8CnI2fQS2Ptsnfy&#10;dqKD/is5nNf/E7+6YcqUkVCbd9OBDY5f6PcfEiskdlF++3WLX3zRZe7AelHcE3x9Vo+nTbcM4LYL&#10;vc9cofotxd10e7b/U8fGl2MTtJb20l35nziFAXs2btWh85S3ssU2W+b8SWPP2eh1uToJH3Vbf8lW&#10;3xgfe1F25N/2QAOudpNra3V0q1/k2ObOwlvEtT70HS8+3OVDT8cSOguvvXM6iT1tvuRvYwU4ND2p&#10;AH/xPBEsrY456PGej+9p2xDFEZ34mSd/OnYrK70w3yt6cfg8G5T60/8P/dJMX/BElrtsyV9d4B/5&#10;yWhSTb5U1j/JZ0FDn03g4BY/hWg3Vp5jcOp2cXstiGpLbR5/iZSLvzk6z88sYF+O62BnwYfvzAGe&#10;OHiHTJMnaMfWw3NkmvZUDm95b534540CzNkbmA4xsOvnYpBzT+cuDbk0OT0mTrTwKt/6q7QHYDsH&#10;zNnKITf2rXzo1h8Onx3TltLncpNnC42VbWk9YZV1wZF808qy57+UF/fgL8zidoHjBsBDlwwzmZ92&#10;53Kv0zTnabx4iN+oscFSfwxw7RSdxG+2MP/h5/qDTb/tt0t32n789KZhDJkbIkowaq8vrK3W7uHc&#10;i0D//u9/qB7f5G5rfVjc8PSkC7R4Lt+nncN1xSj9hVEIbs/x5nMpTfn4szPle7FZX79kPO3Prvqc&#10;bVjdVb3PtMkeG8/5ONusXe/4Q8+2S3L21MW3TZXbtG15VFGuTC5e8BnnkrLmD52jTXWsXJmHfYyt&#10;+AbQ1R1tY0x5hABYyTm55zekx3+Xl3q0wZizyrXbxtqlDf6JA0/ass0J5G9pvsZzvk93diwJv6aj&#10;s2Pa92YYtE45vNVL2ViomJVB/W9yc8PCty2i//LfC7Tq9XW22SeMwUhst5SNabu5RSf9YubN6SPt&#10;QzOusY958draxV9ymM/sE4N+esfPA/zEn8IHN/JdCf0zBiijJzlZZuUn26cfps+bn7ibXdwsfGhZ&#10;D/QnfoK3Nihc5/lzkVB59T9j987X4piVv3WRUKzukwvHfni0Lv1Gn9p2ECdcyKnuoe0VsgMb32OX&#10;2EnChy2fG6iXLOEB37kbMMqHfYOzT3rWJ9NGnlBR33RyfnK8fMrzrQ0znSpd7bY46HS+y5aht3Fg&#10;EbVJZQnNpsMDnv7jAtPIgrY4IR5ro2kn9ZLzKb/7TEi0/0+98sEhm2Ny7fi4/qhij8H92+9/33Pt&#10;yj+vvp66zp9jsxnLZ47G2eDVRyPrrr+2jCz0veMP37vXmiNb7JT2+Gjin6Rs28s5+bZ91HFufX9o&#10;xo7q6zPilPWqC7mDB67tkTUPXG1pDt9Nu5CS1BuXXJxzc4W0NjF3M7+qfsFnFzR3POs54560eE4d&#10;79PPW+435hz3gxLZ0+4uxEriJ138FuBcbJzyd27YDf/c41JfXH93sXdftwz/y9B/F/1+dBGbr6Te&#10;66C/SLf5mLXOjvXso+6SZY8jk//tVzYEE8TSVybessfrhMaH2A87/ro+Cm7ps72+9nX00we2PSvH&#10;IQh2U49zOq8hnnI9pu0be0n6vwvBYP/+d3b80E1Gm40dX+JT2k788EYBPD/46ZTDR16f4MRJEbEy&#10;bn9Wr130gU2FBygCJH/9QfrWrUZe1JPfNq+hU4rPfthPGrqbj3wEdKOCG93U77h58Utb7Y0r6tGM&#10;NJFHHBqcaBQfSEzxjFhgAlR+viIFrQ7v5JGlmp437l2Av3KA/y8lvucCr6ebRFRjwHNO7PinwJB9&#10;x42d36FpvmCDPke3jEfPUcX8IzdJXDqxq3n/PRbyH2ntLR9bV/MvvvnNt63vV+zWv4ve+NwVdwLE&#10;tmUQAdD5R0lcuy3O5rQZEvRv+6Kl/EHv0ql7N4E/cQi/Xatp4zQu6xTXELOiy4eGvhettuMdHjPm&#10;ztOTijruVIrRceatt0xgbvnYec7Frm5nPWQn4z+brK/JX11Co2MH3yVLmUaPEFt7VIZV8sFEeR+8&#10;eJTtIZozXs3crf3DYH7oNLZq1yRFYPF3QXj5Tu1SHN2LXr6g4+EPuRYvXJrYe32/ap15zFIcv2VX&#10;MeROxu/2AG0YIeAuG2OaCd07exlZO7DB3W4ZtwNvX635UYBcdzs+3+A3PMeOoUm+hCZjJZ4dn2PH&#10;tktAnzGSQOi2b6QOfN9MmIN3337XuC1m2Ssmn599MibYu//6a/1zhOsaiL97rXN8wMWkv//9vIFq&#10;xPvZ98g7Y5XYkYgf/uYsoZEx1PnrdPk6QQOxbfWEG3x0juGelY/juYHlUXAO2+eil6d/sdHP2Wzn&#10;g65reG01OKZmV9LoB9tVY4ngjD/c66ebF19xPUt66nC1cfW74f9PHJkdjX+NX5G5vnBydty0Mq7/&#10;Kodfrwrcwhau/jTrxwv/9FHn8aIWe7vk6Bvbdb9zoEeG05eOf07N+Gd7eHh+zI1ym8jS8Sc2h0/O&#10;N1/Ft/S9lK1/g9dOrlNJlbdHaB895IHR51evwtYu6VPRWkPv/Kz9HsNNhzYhRpa73970jPOhk7Qw&#10;6F0xJMfexPk6VcYtPPOPpw4XfmDoWX7JN+HYuVjmWt7+9im+zdK9CVGMiOzo6fP56YkIVMPeRkWI&#10;fiV+FFD2TucP/BKY41dGjenQk8qkgXU2++FhuhOk0sm5fOE7GQ1O1GqgR2MGnZkwuoilU2/Auwwc&#10;Oj8PJSXbTo3Opj0u3xSjcVyxi2pw6txdt7JFmQTETPaOATvpOHIP/ODku2yWnU2IpcFB/V7gBkCA&#10;9K08QbjlWlqeRJ47XtG4FtiB7UIwdT8kwLjrZJ8IRpN9C6/cpDG4nkBqmWiWtPj0mc6j/afN16bo&#10;gGa5WvfQQKcfAzHaaS96lEDOuzDluAeuG+45b5sdPzW4kOHLN7eNS/PYb33EZmHv5Ihw6tdGzUNL&#10;WVFqP5odMXjhKQNyt776nJ06i09ySgKCybC8dBUGbseY5Q+ffDY4qndUtSCcRekEPAvN2i/2Lay2&#10;j+29zmp9CB346C7t6h1p2Yrdlo8FMVnB5aWWJGsyUM0d4RNyDZ4zSNFlXrHGQB/exSfO79rxw5FJ&#10;m4/uS2/zlcemUAS/5MsKOjjw6Zf2y6uw5IFY1OrZhVNwvYJQQsbX6rrw5FC2/UnfGOCi9Quu+qWp&#10;0AVYfOna8zLQztvu8rRLAmBtapBIgc/KgI8JBDhfW1+C50ufa2p9+kFsmg5TmtrfucVTd5/CG20J&#10;rc2Vhfplo+oL5cDUFkFb2bZ88xIqzXN08Jx1AR7aNiIMhFIHtvgPupU3ZWg5Lmq+KkN7d1GO3KQM&#10;7Mp6dBmI0M3fM72W71nnuP3o4IgxNlPl/LIypm0at9KGG3O8epeMWCv79OPohB5+/ZMDalmzwm+/&#10;olttHph36W+dnD1sMb4U+4TvXEBe2wzdxZfvAnVNcdiOLDmpjMnZBrxzedMt+pzn+6J94FWsLo6X&#10;hmNJ3eJMycvv5V/bHOEWXt74dFDA9nPGALa8ylInvctmxMpT/PSxfeLOYge8eLN0FzakrgRv08q/&#10;50/Z1G3/54rtR1Dzqa+F5sYp+Hi7oIJGcYOvbGXYfHnJn7I4v/Wd9nrWb18xv3DcV1EFB11w4rGn&#10;AqTKl7wy9cJQFkqFuydYzr1SD2zDWvKQbRLn9vehfkoc+ZTYjvLqwJclE8bKWMQp038qRevoeGJU&#10;4Jm+9alDa+wz9lIuNcY2Z+yhaYSX8Apacvgu4HpF6PRZ9dsfxF4+YMxbmTfHU7kkZivHG51I1/Jn&#10;bGjB+Roaw5vuLrQP/uiz+JEwGKPX4pvM117Gq9bPbzjadJx21s/z6aI5+O66/gfJjVcS/M7bzniz&#10;mwVxioxN6m5C7NZFiYN/kNZmzM8m0lOPrR/5h+6SBOeuzpv1Hm2eC2S/zaueg4AOGjbUPZVn8a49&#10;LHz7esFAXZuVOY61W7/tC3fnFjYdzGv9XuyXNvDCYPxscNrOMVtuN7tobL8lu3jSC4GRyfH41/Hz&#10;oxx6PtxlbL86jS5wlO8rIqEpe9JaPyQ33diAzy7vxVnZ10aTj7+pC5vijmgT49dWnTtPxYtvNKSx&#10;290fnG+5fGWep0Tu8QO+OnYTdySyrKybd+4XOG0iuUi9cNOHt9+0+vpCW+IHNpM+vD/rkJThjcbY&#10;916/8Il9egyuKASGt8j5fO1/5iFgjLUSmk+biG+V88SJtUuBH1+suC2/MEtHXe13bLVoa5sLLvV9&#10;Cg9c2l8yr6vMmZMsXb62cqKBc9vARc+sQ2wWLW259eHfciOD8eKvuVDJF9ByURb9tXEZ+jo2AGNh&#10;rm+BsQ76yaswU74LenKYp3/I09krU/MzNq2t+QZ6+xl7pGVOW3jCGAxeYMS+phybe3VOluOVTV11&#10;RzN/I2Pqz/nGUnzIg+bSc7z2GXnGnp13PuC1/YylMzdnaRcfGgNDo7obq4691o4v+A3X3kRyDi/e&#10;fTrujE+1B/vGbtLIO77tnH5XOvycjy5f9AL08tUXzYGMgerR9opmbXbrPTpfNM9BbXqO0ZvPY/2f&#10;uhTXzs9Y6WJZYxY/ie+uLYbnjK36Ofqjm/abeKfsx9xAcD9Fc/pr+qT4BZ4cGLuwt/hXOXkrk4Of&#10;p+KmuHEhvsLnLz878uoTEnk7d6juWPLtrB/1gbS1nzKQN9ZFLvmXeYLBXgKd6eBCwPBIHh2I1ouy&#10;VABDD37zSHRZP1a8fAubteybr2KHqWid8rfh5eJ3j/lHQsbbrJ8/xUl/ykUHNIePMSX8IqvU8RvN&#10;1E+BmDh0pmD4q50LxSvrDR+CxUcjWi5ac/JII3sOwIR3+S3PFLvQXF+JbG9iY/pvHIYv7UV0ffFj&#10;9hb2Qhfa6LVNk9OpfNn48Gf4yhDdvvwqMSR8dn7H51I8OoQvP/v6q+/6pgN7BS4QeyrVk3dk3FR9&#10;w0u+c9/pm+cGjZSv71ffIO46bmlc8qXA8cvPzj8XemTU16hFzr35JDXhNXyfNJfvUlDHD/ZGXvXl&#10;KfbWJnd7wSG/J87Z1r5L+2B05l9BfZFWdu0LAK4LWHjoGza+/a1NXiA/Tl7TfVRl3N8LvCNbn2Y7&#10;AKM3Oafv7hxXi32Kj0vK6l3JybXzV3F88MfPzLl3PEpNZEZ3fN98tBf1u18WunSMD/Up99imG9gt&#10;Dl7tNrzDbnhm/1Bskdb2oV7bbHkrf+Grcj/qUCcZu6OnL/U4DDsjwPiR1ofbGolJpXdAaoNz3HjV&#10;NRXdxwZ0FTsqd2SWAtLUstip+yPRJoQv2tBKOwdr8+H7lG0IFQ46HPRfyT/cfvl74jm8o9srWbSt&#10;hG55PUitjK1Pm650MNT59KazQxvc0tjxyfwE7aAnXuAzbSMPdvpZbHlkkD8jJpl3/KnekE7qeeDn&#10;ibgpXN6tSxFw8yX+JB4cNi1fe+h/uxYuQJAq25il+vB3b3nccvnoZAwTO/lcZM/B8l45n7k6faP5&#10;sabzlbtjzRMhxxsfht+t/5QnliT+qVsd5olotrZWsn5zs8701YAGNvyzB6LL6Re597Hy+9LHN/Gb&#10;mSvOGFnbgSlIe1j5bj+DJya0zQCxUTK6Vdbm4YsxA/6TSdu1b+abT0ltj+Tq0O+1EO2IryROp937&#10;dih9MHjsJN5Jz7iyXu0moE2l2TE4a137P5EZ3OKxtwRujxf3db7t97r8nz23fyJZ9+zNb84rjwb9&#10;B2nxyTqf+EbsIxnr+dylQ/RaXZfsyg/mqD3w6AG66KI/TTuw4+vGvgHTPzLenHFVm0H4mBvryKXt&#10;XODEhA/loHhzPsfbQisjedwQvDE0itVXjhdUnuGd3hk91wbKVmevoMdt9Rz40YWGs7889lqC6Gza&#10;m/M2npBX/SXrMdryK30c6ZuPtpCTQXsU/7RPZU5Z7Xn8AHws1DI3N74nJEAOv0pAQAxvwFIFOFL1&#10;1Sia7whRBkO2sK3KURXFsHdsErF9q/x6ki+mKD5moUcG3WUXyC5w9p3hFEhdHTkNDafOmRyfZwM5&#10;r7yh3YV4nWZ4XXwPjEAF3gLIZoogBrcLjcfgTK4GOHiRhX18PMWQguDcesCv7vhfkxNOoJwdhgcc&#10;NCt/6KpfuTdPw1y85uIIG9k482rfubvkbTYcKnPk2TYMsZYJwl7Rtgs8cKOLSfiHvKrM7x3TfWya&#10;UHfJ0LYITbZduvWL2GwX8L0YkMW1C/Ng1M+drfObMmsHfOkr52vd9EjbZjeSqC1fWHRMoLX1vpuf&#10;bUqgdipKrBjHP+037f+yky5duMG+07jutHtsqY3aBvVGbE6nOUhYrmxo1R7RoZtvp30QN8njGzFE&#10;ecGhyw6M+HilGzj6mzzaYO7AxDhJdJK6MZcA3YsR7NHP7SvszB69g9zdxHnK1QBlQVMZEyyjWvoI&#10;35hNVnbfJxToxI+0x68lrwqRnnC1Fb1CQ/DM0DpPiR7ZDerTRzyhPtSxQaM2OjzZmf7VJescC95W&#10;hbDJQG2eAnjln3zaip2GXu/EHhaFZ7+Rb/I3AnzwlM+iPcDkLs0cxgaF11aH5zURCOg36T+xUgDB&#10;sdno/YxDaZ1cOKuCpTWwOJIS6m1n1try6lSI+2tkuc930jI0hlaELwB5/Ih8Bz5ulz+JPccX84qw&#10;/N7j6qcOTxsp7/NkmHb6Ka+CBuvYJLAw5w4/fdwANbY6bQCg9kteG44sLSZQEn6b6h9H3to3r52G&#10;9168SNt8jCxvGhNH7tf4T1rsNvafnJ0l5Dcmv7ap+C72VVZXycGzT/y2sSrtiQ4++oN8utbD74o1&#10;erXvr58EvjcJnfrSrjBp47Aibye4yddK2v+2p4n2yLa4lT80Lj2OjpUf7aS1if7evhMzrO8uHW2K&#10;6V7sWJ7P/je6JuKnndEBM3bIGHxksPGtzMdiHZyncsSu3RClE59a/F0Uw1G2Mm2+tG3quQCEps8s&#10;Nl/rOLFSu4OJKRtz9FtPUnzzzfyW6NKOoPkfPZSZuLP+p8SZtoL2zlH9iL+nLX20w4xzs1msfvHl&#10;1a/jRMDDo3xKcfQm9XijG8UGV4k4Qa+2R2CylaNZUjaLLzx7g9Phh27t01iYsTIXAJp6kXdsE2lS&#10;NDzWvgN0QLU9PqcNlU5bKJ/0rJuSG6f6LeDJt02jShP79Oa0UzD1LDBjkM20t4mdP/YVuzN+DSaf&#10;DUzakgxL1/H6C/OuNZVLba+p6Lni4h+7XYuzA1+gfFkw+J1G8yCyhXWMz+f1sZfzpcV5mY9OeInF&#10;K8/C3BZVgnjaPHLSZfVZ2M/lt631oknldfSwCBVD/B6T8hlv2S9zMDqdOeDwfs2B3rlBLHNFb4r5&#10;8evcOEaP9okvssD1+2xfZ35tjFOFx9HxsmtsFBu2j8dm7aOB/SH6mZu4AEwuffOpLxwuuv1IOzvW&#10;D8QUN669/10uoCWWNI7wl9h3aShr7A4OXOV4rB9sTmN9qXEt+eLDdcHBeWWOjMa3/4+0O9u2JDnS&#10;w4zMrCxUAY2BzSstPq7EJb2meCuR7AZqHjL1f7+5RcQ5lVVAU3bO3h7hbrObjzFsdPrEJz2c/CdP&#10;vzALyxhVu77Mb8Btv9A+onqMvWOzPnzmcniC1lM8Fq718eiiDsdXcFY+P+zFhvox/gFo4XSzt0Fr&#10;M3XskQ+XXp2fqbzoVbnJR7M2f5XfX978poeXY2Duv+MIOzx1J37dVPrUFy4x6SXnLzj81t/fPfos&#10;T7gL6hR0nlUO45/qmPht3So//Ip8zpcfP6+OytlPR+n30Xc2cEZnT+PS+8KDmw9fkSUuxUpvmtV3&#10;xaiV4wct1YWNcHrTES9zbDdN4C3m+9R8/Cff+tTaxwfQdW8cxven6CdlX/VICtRPfZcyb7X6/ufv&#10;O1bk1Rdt1/VPXMc29P7obkOyPjs3Ik39GT9P3MGNffP60ozZfcVrC6u7PpsvtA068N8TyGJDZZbX&#10;1I342rpkh3Hb3PAPf/hDiibu4dAX/3nzkJ+wyfojJk99sT315Ds68gloqn4SXXg/L+DSseN3NiSt&#10;nUevkvXLa8zoq3/XTzrmH22cjvsK6qVQn/zOvwC/q24e8dkYatnE29JL10ZyjGXb1sYevpiYD3n1&#10;mPq48fCA62ODO1VbGLxpd3iyxf7C4krpC17oHTdOvy2d2No61NfyaWMv/VshfPRlh1WsPrGZcn+g&#10;+MFjin2HcKg+VxnclKtX0IvQ1oHxR+shzOn49ddft1z9rE2pmPBPXOdP3k/ZxGsbdvE0T3y0fpL/&#10;2fvwj49rM1WS17YVv4ix9uPmbdGhf9J+xg8E8wMZ+6r1jmU/ps3lqeQw6W8Mzxqlao6sHOKzQD4+&#10;7rt+k1eUg6Uxt9Au6BYiLH8HBY0+5vvEZ9ey0RfP2nJ8o7ztd1jGJ/jmJKkEPl+Cq4317Hyl3FNK&#10;/Lg6oiFfqq/wufx+yKobn6QtkO+ipLYin12g4ym786fuI+IFjC3jow+5KK4u0M9vn47OaIyf+gif&#10;jefvvvt7b5zQf1hTVG5wpfVz5M3xu7xOP2+4i65sKASPbluvzasaYnjq/4rdFNIz341n5WDlOcYH&#10;PgPlL8yxvMmpP1uH97mj4V/q6uXNRV1vpqz6ROb6tGuWrLfFrnr+mIsr73OD8sAtO0zzT6cBMpy7&#10;GDk3n9gf0odZi327aJ9M581Hd9HOkzfntnl8N7LoPnsBG3/jBzqOD5ee/9iHL17orbR4BO61Fmo9&#10;oBqfumlV1vTDiUHjxtp84bpZcJ7yXL3KIaxH7vQD4Si7FzhiRXWg721biz/5hc8CGUDORMQ5C7Od&#10;fzx5wjcXeOctO8afxOj6t20v9tBn9VPnbxIPeyFGmVg2IKabKyx/ePxKhjwffeuWjz9G380bDjef&#10;tWd5PMv/2eMdP1ceF/U4MVwfnf6iso7/ehwB6rM3R7A75+vrtrfYox1sfE3b1UeGBnb6vY4N5wLw&#10;8qT3+qHt+fF7vspAowH/6GOPtnn8l49x8oLI+uB89U59FGzeBDxBuPHkPKelb9/IppybA+jHuo8T&#10;nNmvg4iCGWLitn14zLjHHy60XsglOoSlTjvPDWCfgq6vUkAXOnY/8tjRi+qVm7LkNX4iC/A5XfX3&#10;xu738QG/mEf5vW32jI+mP1VX2xfMtYu0jdAn6MuvN4jn3LWI3Vu2d32/ncS6C69ZI/F1W8RLM8ur&#10;+kWfgfAPTuWH/9ZDX9/8uOH96jMuDp8+MEbzPWAvG8TZvGEmolJuTS226Gu9DEcduQmPMvYzLibN&#10;CYe6YXyMN3/XXhqHDxD93TsQM/4iH17/4t/fgqD9/wLjBd+7EC1GAJtmvnxi4leE8Lp6FDNsMldQ&#10;f4XYoH/6YP4amBiLnfLPh6/s7ye5cHpyeOAL6ouHnRuvfEXuAn0W/GSiFUP9HX6Ng8qdtZ26osuq&#10;u3TS7T/o4tkN54Alb6JTarrnvsSKFYsbVOehs5f11TkcvHzGDv2idje+0q4Am1Zu+8Gca2d7DS+W&#10;HhwxVgKR0roqg8eXNqGLwrNveomRbfMZh5KV8UXsxTvZ9/545nXG2a7BTn/ousHn2Xt483/9H/+1&#10;XsVsoU49jn/RAfEmxf1J89mgqvFxlTJQI5PK15Hfd5rEQe00ZzGuM+KYJ37p4xwDpk0qjWcXbBpN&#10;y88A4VinxeDqFJrR3yIwFxCzaN8JsPziJiUPXwFa3ZOHni4ajckxnC50TYZSHoTp2JKvEkxavs8G&#10;FrwuApLiAfAEdOjiJ/oCHbeyymrvMfjPfD7EE46OqIsCtLFTg6B3f7g8trmAY1OCHNCGHX+jJef3&#10;waGK43amkd8AEkRHDymozMgtbutobPQqM5sfwJ26ymcxlg2Q6Od8PnhEd/Xtc2w2SaKPzS54Jq1r&#10;h9+EAcvjOt56jo92wxCO37EzKaz/IssERWBbgMzFUhEycagqUlR6+ihX/4B8kwMdHEDDL4AfDGLS&#10;CGpske28A3rS+jL433zzdfPZRs/l1wvj6stAc+KbDts+yKus2Mc/7sDt4jTyOqhHnnM+FFto6SAG&#10;2MQ2cTGb8BOvYsAGHl/gLo6D1acUvvnm2y7Gv/32u5Srw4rvxhW+04Z08nd7gMHPYHASD8d/c4E6&#10;G/yRNeVN+lXdDp14ATvx0jGWV+XIb/HocwxrDGn/D9nP9sE/OjB4HSDon0Vo4/rYtTrsBEk/Y6K2&#10;dayeTNotpKYNjd0TuzMA0BM92Pjo5CfnfK8dfpMnAOoL/HK+9bv6ipnGSuSDp0347/mz7HJKMhvf&#10;dD+vu4Hvjz7oFzZfKp98un6f9mKQEkd05hdk+kt4fKAPhM8nNjW9asqdgPo+gBYeueVrbFjZYWhT&#10;Bt30gfrId7/7Igt7E6c//+lP6as+bz9UHSK/5V9+UdvoVmDX0a3n4U+/tbFtMQWbt/5l7/h3+ka0&#10;217Q1J7yxn+CDY+JleFf3z3KTNy6IRUf2aAAaPhpFxTaIzumbMo3tsK1vlKmPw5pbWv7P/Z2gE5b&#10;Em/Tpqcu6R7ytjOyPE20fOk5Pp4+GmM+7eY6m1KHoPbQIPj0XhpttxP/2FX9U2+7cSPO4T8BLVi5&#10;0vF1FhDpQxx3ozQ4jm1m0pnfjbt9PWXK+HL7ja1H5z54+tBHGXui+qVLdYga0v4lLU2RaAfoObov&#10;v01NWvWD+il9YC9wpH692kpf+P/8v/89m/g/dSEgz3yDXsf0ct++i4jaH/rGH96ZdNELVEd6Ij4M&#10;PN37GmLxZJ1k0IdueQzCPUYnqusfdtFhFp3mN3d8rpznoujSPYWbX/0O8h5vun7bhTk5vwXwwdK/&#10;TlMSvadulVXv+G8W41P3K1MKx4eNaKde5YkJn/HDE+fHvEYQrbY2PMbn6n3iTnsOj3yA8dgFYLzF&#10;XWMx8jpWH3vI5y+b0fItougAOj7pE/X3pw7lK98N8ZU1+YcwJ7X1kn/6PkgBNoHl4Vib0ib65pAI&#10;a/wFT7/Jr9sPLg2/9hMZ7NSnswP+H9Ln/jFPBP9LfoP3P/31r/093n/9T3+tHTPOje+1w52zmtMw&#10;bP2xOrIDtL3W7pkbdO7B16dN8O/WlbT207H6j/3mTvqo+ixs0ZA3daeWJk7IK6/YUz+0jl75NrzJ&#10;wJ+KLoC3ftOmgTK0LrrpE/RTO9en+/QPebLJmJYy4685DFy0iyuOd3G3c4LacHy1uH/727+3jeLD&#10;TrC+4fNvMxeGyy726yvB+scrs7d8xyTnxjUfF4g6Z2md3ReYyy88bXAsoAuznvY4R3wBFn/T5kXT&#10;nf9cOKdeBy90od85sbyZY+9iVgzueiJ1lnqDQ3bHm8QnO1vXpy6V+cAD1h54TH1Ofus+dJXpCgAA&#10;QABJREFU9Sn9v//bf/sdH7sR4X/7L//ld3/9y186J0br4gOAp75drAV44tcNjZyLj1mTRr/8wa99&#10;Sa1b4etntftunmXsYycVjaf0MxdobCRt3R07xFP90jFlbBff+GqnWz9rb2nZGxx+oJcn7fuKuhwr&#10;R68e1aQNOP0AG6zFxLCynV+wFw1eynwcd3xOfBvHt5wObAdsEV/DN3PIyPzzn/9cvTz1qk3oG9ld&#10;We0fxz59zpa9to9s/sLPsTa0/rF+2Y1CeT7zij5xMnFBt9Hz1lUeXmDHZXrDY5s6A/pr/jIvha9c&#10;6iluv9uMBZv5QLvy+VPmr39NX2ks+frrr+q/L89rSV3cNLcFeP3y06JLTvtU/XH++E9d8KU5pv6B&#10;T+StvlMv0x+uvta+1m9wyOv64MQrHDSA/T7LU5k6l5IBti8zxoix9RkauEu7fYD+By4fy9PfqUtz&#10;JutyvnWhjw+1CxvK1medJ0euOIGvPKe1gcy1beJo7KKf/G8zZ/OGihkDE2/azbERjj6T/O8yl3Nh&#10;hQ7qmW9c2FTX48eJD/Loj7e/9r9J1a+LqbUr/JUvoGE7PmJb28RfnEyfNn3M1j+6padbZWEXnxUi&#10;H4TFtL8zp5m86ffQ0EnMbP70Tdpzsy796WRepO2gs2fHNjHyqfnb6oaL+OuYE2WMlWJx5k3TV4TN&#10;L2FUTBRPe6ndOVZ/Txi7bwbw4fAbn3JAL/an/9K++aNjnLID4rAXqU/e8qzM1L1+FCHap/+Rw8VX&#10;H1N5yRPT6rGb4uZWiZWJj4mZnSPrU+GK66e/8F05ZAqTOZ9UPHgtcuebQfiQmOycNfUDV58PZr6W&#10;cTxPUKsnOvbJbb5J+9wNe+2F7tbj3esI7epDrn2Q8ckExfaffLbz2dW3gltrc+Rb2cLy3XNp/ZtU&#10;OzOfBGwYM7SX1Ftzb17Lk42rAz877xyP39qm39Zu5CsbLTvZ0fl33gKwQCZ1l7+TmXNNnrpuXWog&#10;4eHPmEI2/m2v+s38qVu2ffttHuAJqCO+ri97zsZ7jBicsZ/81aH2H52rHNrwqUxtMHYsvNb9yqeR&#10;wsDI59PJ0x/Z+6Gfvg/wqXIx2vE3x2w7LIJ7xvzI7w1fI7g0ZZAv/QNEPvst2PkC+QRMf2fP3vit&#10;Trcv2ygYG/Bmi3XH018rq3amvBeIZOZ4ko2tntam+maNG6TqjYcxxmtU+RuKuPFpfUY/vzHMVuu9&#10;1RndgvZduxIvgD9mfRhfB68XaNid8sZX4mbpydH+2p+Rm3oZWnVljDsxp02fcrbIF7daLJ3EUOfw&#10;6ev3obYqkxoTp1Gwp+vHyuP38OrP+wRnx2g66U9ESKK58wPEjX19U/qSti/R0HYmbibW6rvyrbh8&#10;Rf+UibHqqV3J07fkY6/H2PMatg+Vr26c4922H1unD8bTGyLN/07sRlYhOPnPh7wBPhs9B3fbwD0+&#10;Bu8T9Pf4KwpexrvItc7TloxL+AOyJn5GZvu72K5vcZyvSYOrf+fn0VdaxSdVfsat9Tn+z77UOVge&#10;jqkRbRyOz5JqR1gvrKn/qP1WnxBtHaN/8ieXrOmXH/5n4yt/3bIztwqTpx1wPwXmeutfMfPUu36O&#10;Xet7PgJ1cfId8N/qe+l4HKGtbd7aB7fyxHFgrzn1JF9X/Rz7xF/HDP1H5O8cprolz1g+vKeuKbNx&#10;gufYkLFE/dA5MHOcatHz11/i8AkwQ1S+5ZeL2+2HYqc1HZh8scXTQy/vhx8eP5HzYErHjW86XxCa&#10;xjYuYZNXQGMuKG6kPWxeTrZs01VmFcGcExfgqWwwk/1R+MnvNa+jxLJoJVJcx76D+tKsQc7bKCOb&#10;tEuvGDRlo4PjT33aqetgTznhlVUncdBstLzNLZXonW95z+PEDoAJnBT1jiE+WT2G3+iQUmIuPXTY&#10;8OhQz/vKh9/k44+pcr/7Mnl3+XNR8iH2e7U0ElDak+4d3s0LgvRZ3o2GV3kYFS8KuYAssJ90fNAJ&#10;VOqGXgsOtz4s2ASxCdjKgydvLybPwuWivu1O1sZWJxzxyU40+GRkBCN62Jgr/+g8ekWJC2cmzztI&#10;+T2T/BfPbw+y4bKr7h5b5M0Ce/z9lLd1szJt0Km4bfwb91KDVOvz3FHGUrxA6aW5PX5p8N6BvEj5&#10;kref5uW8RsxJ8Ycnu4eqNonNxI4NHptQBkKpCY86gYxOHBU/uPU1Bz1gcfgD7G9COqZ3bzDI8fpj&#10;7VIOfu5E8SgmI2z8xgSbclQdhqYVAKOQmlJcPMero+MP8dnbtIltQytzea6/Noak+pF0dzmaCfng&#10;Juu1f5O1/CozstAvryrnq7GU37g5E72plmo6unKjOIqenXQlBU+d+dsF6IW6ZE9OaoK70DZ1Jlye&#10;+g3nTqCVGwxrdzSld/uVpPuElvgcHaPWaU/qL0NX6dKDVAyd3vSuxKPrRRdbgr+DdWNuFT4TtZWv&#10;jJ3zlHH65sSOif7b97P50w3YlM+i/Pg3vLgMXP4/OZfvgzMyolueBlm8uy4bXOP3TnRjX/21nMv8&#10;koG+Fziac39prvX1sesuOfEYOiDhQ7Xe89WXnv74xydAFv+5i0w+OnXk1UBdGJ/8IiMJzra95Z+c&#10;U0tHj6DhSRH81x94rE+k8neTbzekdzGpb1y6Kz12lE/sAPRdXs5b/w4C6JR5W8OXb7+8YlHZbGhO&#10;H9O4OLHBvx8+S1ykntAqk0fcC97xEf7Pvgm+z1Et5SQNjA2j89CppGnzbmJ4/zGb2rHlhzwVaeFh&#10;g7Abotpn4pQOqLFEr0w6Ik69BVc7cPfu28+npDgUOR/VAl735/AuyOHeNbt5w8dYftfnjLWzEdhx&#10;/1yUVYcv+C2T/4WUP5+8+Oa5APs1lk+aq14eyNPGxaP+ZXi+y1xF5annpbllje2rz6To+e3U++E/&#10;tBbbk7H85q7qyZs+a3zJJuCNA/s7Rsq7mIy/8evGTeNrfNv2heboXwb5YrcxccaVydWOQRclkzVt&#10;IXp3cXHq1Cv0Rr7FNTmDvDZbZC6vuZAy/ak2oMvovCKy/c7y3qDpDtBIrg1HdON4xo95U8HPH+b3&#10;DoMUvWyAeaRp+n2yLfIR8aPc6nMC2bFCf63z6rx+Nd7oz07QH1p6wEUrVofH5I3/pu3bHOkGSei3&#10;7VeH6GZcWz6Pbql5+G2/5NindKePYYsF3oJyctEcl1evlbU6wtHm1I0N8uKfPMc++Oob7ieY5tW/&#10;ZLmYsv3ev/zLnyoDL5s+AH8fsHpLw7njcUovO+AsruMF8aRt0Z2HnLtICLavRHdddCbzWF35sWGB&#10;JtWGD2XmC07PzjGbyXvGMVTz7/ZPYiegHkurLtLOvL0pGS3Db+to5ytwxTr+gD1AfuUlRQM2LU3w&#10;pW4w+9O//Es30MxF6bM8PD3moi86uPps6x1AXvv9HMPXzt68dYEL/oz/78IP3ax/1Lt2OXruxjje&#10;Pq0HdXFk2SBZOVI+AsoJIB8na6HOx3KubC6I3Hx+DJ+dMzYmM17tmN2+LWLG59O3ulCNj/h0sdAF&#10;ucqMrPHL+EIe26zPF+i0vpPX+ErMahe9qJS2qA91oQJtFO/QOsfCJn5omz0xGRx+at2y93zCuBc5&#10;UEz9TJ2/lo2vDdips/RXuWiweivbeK7+4+4ewsGLPBux7/KeM2Bst2G4MRCE5neumvz6KbRSNmvb&#10;LkCN3nOBlE9cGLah6eL2btSQV/pwpNvMv40PbmZxvhvTcwG+PgvuXGidsWb7FPJmw1WcTPxX5+pF&#10;Txdv2XTiuvLGFrR4782K6nfjnLF0HP6PPY3UcW4nueoejr/yib379jB0yyPFBWub2aO5446P4OLR&#10;jff4AM+uOin/hKN7x7b6KTKSVyODZ73pePqYu2+o/+CRotxPK2WfRn10zhUx1httG4mU2pO06/rI&#10;Ae2DqmNozzhT2+l49LRe7jw9+GTup3J689/kzzxi7Gb79hPDb/Ren0az8Jl6oqvY6dgbGeIEzFg8&#10;vqrM6F7311+Tvz9HUoJ81SfnpK0juMtXNl0uOMcd8/IUM9ptM5mVtv7g9gLNwb18o4CLkvQCSdKJ&#10;9/GP4gXz69VrU2VkDcSu7Acw29iyMWau3rk4/2Tu93HrR01GHzWY4aXQ8+gPnjbuMVk79xtfT+xP&#10;3OpXJj61k70JxbqRvrN+vPnKm8+pv/QpeM9+0cSZPq9vLYyebjx6DWItEps9ffn0CR0HtR2x0RjK&#10;DZ7RozFR86YveG42o5n2Zj4y8ylvi+kaO2/301fxg35PNXITXcfPvxEfr5X+xPlY4Ht8PxFxI5rH&#10;2t8yfrbJpWmTSwfTeU9L023raSnpqV30CUzIgcXR7l7LecZVkc+X/PEdgaHLef+Sjs/mpoeRMESt&#10;W4fk5tN9PWmyVteVJ3WDrzL8i+s4wMdgbiBQPOODPqC60AeUtzz/Jy/Zg+fAWCZa8kdGPh0Tcj6+&#10;wASaMuzGp9XReTuNgxOaIs1pv7dve2S9OBy+Z2yLAEs39dK/CnyBXj3I6EUz5f8AvD2ga6tWkX7o&#10;2H7o+JQOeE4iHfkR0v0zOOjY6uaJXVOLoZ2fY4d+Af4FKejP4KT88nXlXhiNG65807Xr9Ce9yUNf&#10;GWbY7RhyzWfD11wJ8EefIM2xctAI0fGZO6eBvEnMwB7fFaVxOkfb7ySmaRPc1nFI/XzMx8yNFjo2&#10;nXgR56DjET3zKX3klb6aB6EuTr90PV07nevPuTHux+j4zk8Ixp+A+l0z06P+aPb1tXgyfnKB/RVM&#10;29NX5QGmzFHp27FYnJ9Kolv71dzE1ThP/ilq6mYteuCxffslprTidPZzXtMvnhn5ysGLE8jAc+YQ&#10;fNpKT56ynCcu7tiOjnHvPtGPAwb659oE/0BJ9zpA+7ApWJSLf7Lp1O2OHHubR1oAtiP/we8c/may&#10;/dDKgex4x5/Kje19a0gDMuXRb5/knRi5ZY+/filSTH0Kdn7Av08c/Q67eoG3g0Oo2Z256FO3qZfx&#10;gadwo0nnCY7MF6bNxSDHQV79MnJDqbFqYe1oCi+2HnOL9vyC07p+Zj6On2Xll/ahlfWtDYQdSK2l&#10;3Uyb2Tzp6uJ41nDR5BjKiw8WGbfv9dlBQabllc9TF8fL23F/83z5nrS+ODGdBpIrIv8AdkKGfpkT&#10;v4LnzoRpHJsHbwZ6A2wmUhSWdxYGLasBk4+3ygO3jJykFVj4aIx4+1SfpAvyTOpWthSPTvpOEKw+&#10;S7Op/LmD6paLfnkpNymUVruk6w+pyUU3WKJOJ5ZHz8GfCqpuAj0B2r/wAEwgR0dRfBmPwbpIwR2c&#10;276hPfYfvRYHn4U9NiA+Aa4PWDq2HI5P1B7bUJjFWZovvPi6GxGZmHbCc/i1/nLMXhP3doDtCFMX&#10;mamTNTrpIKfcRHn1OyodvFsbCxC+q44HqY0qx/RY+hBW9toUK6t/N96ih7uVdIa9aylh3ydIM2h2&#10;or0d36GhZ20+gyyeBoW1gS7o4FnAq9fm5dxgIJ/eu6mJbkHZ8nHMhsZILkiDxdVW+rtwBsfQw13A&#10;zikdtI+lgcNX7OxxBsDe3Z5FyF4EnlfqzGBuo3wH8tXfxOIJXsnVDefI8ntNXVgk7WIpg3c3zngg&#10;nUnrKMSrB79sByivJtSXamds6kQffdo6nNdgo/rMudJtsevGUEc7YSlHjvFfGel4k5qA7SLYFsSH&#10;+JOPoC6UNvk6xGe+8upUtsrmw07ALxaqq3d9WTtZPvaI9QX06pqQtpewWf/AWT6LL90FeCdIR778&#10;WfhNPe8k+RkHcJzjufmT14IMvtHjjE2lP44VOyErTZ/6dRJofMTuTiSbM7oPf/3f+I4sf/1PnnK0&#10;Jn02o/S3xgR+2M2jw67J6lq+YaIN1Y7U2Y4DT3zloG3o2LvleBSODlsnq6NU+4O3elYuk1PWSeAy&#10;e5Uu/sofOj4Yf1XGOQ7z+sC4u/Uvb3lIX8PQ28Sc/kS5zbTXuDasn7Dytz21LsK+/V/7UvU7ejZt&#10;3Cf29LE2Ho4ui8Nn/icZPeWxo7akqO0+PNWr/hDtbEDPRRI8lx+f7oWQbL1U3patHdu+nKNtX5wY&#10;Wj7Fi5vJn7zBWzdW52WWzO0PtcV3X6TvSr/1feod0NcTpAt8/ObtvKmimwdbkJSsJ2iTm9c05VLd&#10;w+bbjAF77iLCHtPTzTCxpLbww00/9e6cqsr4xYRaOuPG3fdUSOVM37Tn/yhdmfAc/0eBfk86x8bK&#10;hY0N5/LZcr/K88Zb/JfpxKm8iKmc4X/ruRt1cDYeHS9YrMWT5/Smk6FsF+POlzffLpigb/79anH1&#10;NmPRLECiX9rPwtavc3d003112LL6TSz0Va6j15Y9ddr5tVgpHDlw3Vz0LunSRYui0Fde55xJc3by&#10;x0fTdse3+mDjHpDP9p6FTp/h50PGfv4pWm1Xr2R8zE9PGPd2riMPPl5SfQKejdfUv3J8zR82NowN&#10;1Td89A0dMxMaV/uK+s8+YOSOTfiTA0bPOYbDbPOeyj59BVkzp5x6nc2Iu45Xd/qT6SLP6q+sesb2&#10;HeuNafq61YnO8Cs/Oil3zOb9nV/nK7eKH90rM4NE+8hTF1u+6doqHjr/SJ+G32v/LL4Ld8qLE//C&#10;6/GpP3Nw578G05ZPXSf21PPyW5qeR59E1NUG95hNyuPN1Heq5OhiLDRGgfoi9dJ5SM7ZOL+RGVlH&#10;zyKeL+Xrhz/kafY/eNI3eS7W23D/PBfutG0XF+W5y7/xeHyqfsQekG9OIu9Hcq2XolbzT92trG2X&#10;ysov9qLr2uDoxiI2tn1EBtuKc2RDU7ZrYU9wushbH8E5eHC6OZBUGd+wyXqT7PI/enrKz6vipTYM&#10;+ttOsVnb2Kddj3pN8JsLo3lTS35CobK0wVOHkBxXp7RZvze5co2dO57yuXgKauvj8kvy+WHtxKfH&#10;7G78VY1+jS3HXyc2a2940N96RR9np2LqnV43vTgDW0c9T5Y6eZv3u/H98jPXJg+D1Wd4qkf7FDdj&#10;dH0aMjq4eXba6/jETTVzsWh8MXZHZniPNmwfPdnggpo5Bhry1k+huDao6aNcXwLcoGyclHfML+3a&#10;ggde3mqCtqqv8NBvO1/7Wgdp/6ugfFDapPfYPDZq517fye4nDzTO1wbl8xT6xKT56I+JQ33YXvyH&#10;C670yMbH+pEObypn+mG4B8XhyAu/Zm7dibsYUzvwUX/ntejV9/jn44/TL8njg4L0COj6tfESm8h4&#10;Beje780Bp6x9UjbK3ZAwr3i++/NtG7spbZ/hCbx+6ZHj8WP6ED6KXtaqaMmdLFEpXlPsCxw7Ppxx&#10;e/hNP6HYb6qyb3WQp37h4fsE8l+Ms5HRNl2iwXxBd3y17a5yot/270/ejudm82ecTZ1ZL2484L8X&#10;fx0bsz7P7wXrx/YtGyuP/rcNcutRagRe2iZv8dsfxNbpr7mQP8bX93xUPwDHTS/zhg3tb6F60vXR&#10;TzkWvz7rb3U4fc30PUN3j6HVdJRrPdFx4iAxkP7iTeZcYvFD9Ctu7FLOR50b6MdcqAmd329euP2y&#10;OWP/9nvl0RhQL+pk2vaN/cujndfuPHcxwkZUHo+P39m5sGPlnksbyej4Kuf6yF6YftZb6yylE/wq&#10;qnYun9YnfPET+6d/wm10KJ6+119tNRalvMfjVzhs/zlvT3QTJEocAP6XHY6ja4Mrx9Vl0C6cvYCp&#10;PqAsfeeH4apfUjD7I8/YxU6/MW1avV5yj4yrP9LOw2Ntl4LKOppvnnx88p+POcRcYMWr49OQnvLx&#10;C5pfg2k3I7t86RGyzkdSBz/pa15B9Tz6Pm1azKNC9cT/NaivSGn2+v/Jc8vSQDq/hojGStqYI1bx&#10;RSP2n7Brom3DyrizF35Do54mb1L9hVi59hlf6SvO1y6MhmriC59dP4qD9vHJc2GGXV0zIc4xXefG&#10;5bG+SqVobnpTlzmJpEYL+v0k49rrYcjRoXUdbei+dTA0+AyMTyfuurZ9YTsfDr30Bn7lL3T6tOVF&#10;9Pi6fI8nfsxPWPFKn3jWpgNL5yGW8Z72YR98+rvRk96zb+X6wdXvhcdLfXDEV58SxVYh2YH+RMKJ&#10;hdYO5Q8O2df1A8jHzvLPcdO0vdrjnB0nf1CTE9Fu5saT3jkaTaI7uvX98CBk8ufo8X34Ngef1TH9&#10;A1mrQ09OGdzl/+D04lD8AW0inrt4Ne/ohzfPXzdZHXlwrMPQPeXwdMeF6sHiG3a82JzMXi/ZK3/V&#10;f/JZ/v2pttSxVzN7HbP+ndK9qF7vzl5Kx5Awep+9utZ87Es4HoySjM4rLAqRsafqHqjTyo6fpe0f&#10;lGmTi1zMT3zxX/BKDz/n/SSO8c3p/ERTSC+/PHhWn7SB3wL7B6C+io4zz2DL1OtrWvIXHFe3k7HH&#10;MPQkPJD9qSFYwkFSdDOic5V9KH94XsnFPEJ1mjPRyuQ5BphECcRRfhoKwuW5G2vOVQBgh0mlidhT&#10;t53EwFn6wb/1dQ7aabzqMNAv4Fve7CLwwOgxFboTwOIFp9pVz6n4ec3Y6Lx0BgWBKzhcQK2eXJ5z&#10;sDrgucf1Df6hHW5j394RDg/ONmgLSxf/LLg2GC57HjIq8HzVhkeGc/LyNWnKivPQqzzPQoOP1OtO&#10;TExyVn9s4V4+P34XX+8ykbWoMOAtzATc5GRz7nRjUg5+cKrnjdIjeTuobpG88Qmb+Do6GcRTH3MR&#10;5J7Qo1kflFcbbYTln778zb76JLh47AJvaKcuO5AHV30DctHuB4/qryDG9LiY86V8/San9Rw8HSDc&#10;/RS75+MP+buBZ/OnF52l0XMm4HktXDYv9jWkNjk+61N3q4NYu/m7+NtXO9AzgP/+5lE3os9kavzg&#10;AneepMvG0xNufpP7rMvacSYkjsFM1MjSIc3fUCYvf/W9BVUnAXen18lGfLT8D7vqvPRXevA6KYp/&#10;3uTC+Mrv0wyRA4JWeWT683/FbI5BbaAZ35yJeU5aZ/RVd0+ozIPr2IQU7y6yCQysLq+Pne8G7sbp&#10;Pn0xfepcVJ3YmcnTvaibWOtmd3w7m+ozwX17LkrhT9+qkS+DlLolazfidzNg27lNbARdVJr95LRl&#10;6CMyUV/bhtdsatlgLc9HW6qPTfrO5AzP/Bfq+xzh5wl2uGB/W6kn+eK3uUAeHSKjYw7vVpepU7jw&#10;2LF+rr+KP2NBy+OHHXvQiKvlo3wH8NUFzvrGMVj+jvmhv3+TGIHXiUzyo+VlM791gcaJtX/aJRlM&#10;5uPt2/EEfKLOKivHy3dojgOLN/aTvWUu6O9E3OuZxVbp8Qzexi781kt8IE/Z2ra8lFObX8TW5rfv&#10;CY2NzL34smX0x6srtVtV2YW16To/7Wxlb/4zVU98srC40sqNj41T+io6ixGKty/M3OTzqGPzHK72&#10;C0KSOcuM4fcFxqnHysoGjTtuu5Bb4UnJjJjLV8uvTPO1ZfLhVsfMcsSuWNhNFvruvhO9wPh1xs/1&#10;J/qF13Gy+f9MWtsfvNAM74mdf4bHTYP2HudX1+Wx/b3z13LZsLE98qcO187lNQvNu5/lu8VZOubg&#10;Vb+q22TsptS9iMv8NL5vjHdcGi2nTamfOd960S+1Xwvfjlcpf5v4X9mD/fJ7f4MNzi/wotfM505j&#10;OHNfHIJdRuh/Noc5cZCD/iZj215wfhJUhfgqf/FEzsjCMzeodQFho8Srjl08mraKhD761z49/DHz&#10;SX1x+PNzf1smN4y0n49/149ayfgrPjj6ssF4hB/aCzfHuw6gW2VWt/EF/M4nT/0t/eqGP/0uecEP&#10;efudlbMLJPnotx9D8+SHp3rtHCl1TcfVEx5YntKlX7ynnnD7hFL6cjz1c/q7ueA2F+gWHy6cXUfg&#10;B/CXj4Y8H7Dlm7f5dFS2usJ1TA+8jMtP2q1LeADufta2PR+MIqmdC08+nmE/ae7EM36hA3QzZkrh&#10;1YRjRxEOjuOhkE78bDk/rR48cPOaNqtvpMDioCNL/vqGPf3En1K+xhfsxd3Ow+jpc2i9/uq6weLY&#10;tD5Eq37wWTmr3xgKI7qc+QscH/L79O/x99LCXb9tKg/s2gQtPdcGP0kw85vwPv7tjQR5Ym9gUqrP&#10;RWCvgJ75mwu/nv4ds8b7awudxM3Oy+rb1Is2ujhsdzOr9sTGiYPxbfVkb/6e5etX/GysST0NvzC6&#10;7NmkbsBSX99/P69UR6PPse61abrtxtoqt41U5vrapuzqgtvmPyXUX6Giv7UbfDHLX46N7xfQO3bT&#10;Aa+5eDu/lU6Peb3wPNGsH/3yy2nruwaps/mFf83zUz3w3mU3a9eNeC+svvLoRJ8nQKUPWLpJl8fc&#10;aKecfeqjaeXPjZYu3KvT135Sp2D0Gr+s7VdjLcaRTWTs6UZiZOEpQ3bHiLYDTTXtJX3RrHXmBu2V&#10;TffVj3NmrMJ/45kd9/HazK46M7Kmf98+ir9aWr7wL5pTBx/zxhd+Bm/j34xsmbu99NXSbLr1gM7+&#10;zfYR1oJzA8Q9D9P3T58WASos0HrN08FxU9tOM88XGZ0TtKqnX3tZPjEAz82CnvJtWNS2u4yMI+6y&#10;78lH4fAYGmtesL7YY7pfx5U5eOrJJ939wKmW2qY+PgHj5um3n3L4kxxtuPSNlXscwUr+xoZ278Jg&#10;byDIDVi1w7ohEK2a+hrdo39tvbJ7MLpMHt7brz3zlWrT9Nt2tjczbBzuE0xw6ZH/4s/8b3wnf4Gs&#10;jfe0rraNadupx/Q/C/DErn4FvTb07p23yQXMe/S/6aPcwAS37UnZMcBT01yCN7+x7/PPzQ/GFnx/&#10;/tnNb9MP1Yfq4ejaeV4vgrPp1p9Xn7AXZZ55O4+e+d+MG1s+dbJnJ42OaQgvM9l0bFmal3qcWD04&#10;iKnJt40TticUtP7hc+uNH17w9eF8hE1vAE5cAfO1uOiq9/UxLTcO5e0NOWhW303ldT596SBnQH1R&#10;wM1nhWO/NsAGOinfcR1P+s5nxh8xCM/fuVeux/iNfTOuoN14lV+axEEv/tX3cVbGITgjh6/GP3VM&#10;Ffz1Lzrx36fg2h9L4axRxm4SFqrrniRtWZiO3tvB3P59oLYNqONwjz1K6B0OPgH7GWCy8HTzxthq&#10;jHvWXz0ZxPo/bdG5vp1x/ZMeQysjfKffmHZFzuiS2Mvx2zeZHzVvbJ+17fR//EJD/Lr3lmPAktZB&#10;2qs4W/3Iw1vdVaUhvvTxBqzyD14wEthTIRlty2f1rpDzVTkcE1h7mPfWeNt4DM8Ig8Ib/RcvhcM/&#10;fXFZ5MvYC3NjXky5iWLtrm+OD48b84bI+YmqIB2+klPn4elNjvTEA9Bz+tbIyvGn7CriJ74q4vBa&#10;uk/pdM03wv+pF/rVg2ye6Hd1ynHqQN83mrIn8UPvzO/GhjL4hWavy1Y3iLvf6njryDHY8xdqOnlR&#10;tvXV7F987d7FFgz5Sx7KDtuivcBJPIjk13yW3zPd/YAHk/rXbKt9T2KN7bUrQuyfvfEkdxq2fQzX&#10;H7TNjxn71i9w0ZhxaasTp9PH9fXbmW9eENzbZ2Oj+e1vwYyjMx9U170pAR9xZO6uMR4QG5G8p42V&#10;3gAv57QbdtLoTed/bIse4Qfotv25GN+8Kx7IfNEOzAvGvqdv6XmI65s5ub/LL7wA3zZ96LA+hZc3&#10;lbwMWueufEM6NBGCxTDs0WSc/DFsmbbDjNOuhffBbcUehjo+56cIy0veyJ1KTy/Vzm3zVjYd5YHh&#10;w3HH4Oo9ZfIuByZ/caAe8jbo5VWG+UK9jsO/E4Lo/AyGpTEArT7y5jj0Ju7hs7LWfuX+wPA4ldmc&#10;+6tl4Uc2G6Q+Zi0rW2oBUp5hOenwxqmbE49XQ8hbWsdAQ6MbQN8Nksj5SF74V+94RJmBrDqgC40B&#10;Qf5CLdvz0LLMK9lA8c9itoNO/GOQ3IsHcEb/0XH5PutvfbLpTkTRAvkaGL7VO+fo3ycFdGcXsDGg&#10;jvcCqrzd6KgJ6XF0+DZQ8bWxsnzXF9JeVDZZ93Qdf2zdnkY6NiUX03z2nDx8fa48OPIOLRznbAKK&#10;F0obvK0fi4uZ1NrYYH/KQqYcmAjnYYNOjlzwcGd9LxZG35XHn60nk5ccg59+SvxFsNeX0FN91heN&#10;G3JsOMWncM4EEx1dsRgbT0qv+Gjyhj/c7QzrIzT+jvx9hcrwHDnwKiu628gqBB+Nzeh2siN8yvI9&#10;PiYrdngFZ/6A18XQFQxOozj8wzcF6hzgvXz5qLqGziJt7XnGo3ZUnKNXmbz+om/i5rdA/xKLImfb&#10;6MHmgzNYjC7jcHY9F5pivhZVn1uSPFDapOvvZp4vvOjXi4aR9T6/x7N1BcUA2TS8Qf0Q37Dop7S7&#10;d3mvyM8/5ymUxJ6LjRajfMjnbZfZnJrJ3vRzaQnl8/wSt+vfZ1qc49u1Qd7zuPqfjb62k+Bv/9WB&#10;Ojpa+Lcsei1/PNLrh5e8MM1XceIPZT5wgf6LnKXd9KnH8E/9ha7ymZnjMB4+Ody6xBOPpd8LkDse&#10;KXOnaOWcto0GrG6r3zOlp8+Fl7ZKr8v+8F25jRkTmfgHDlC26fbJ+NskxleMwDEe3Zsp9+bb0ir7&#10;KU8NAvR4bXxe1T+iuKf9xeLC7+cgrr7yVr8yPrwd0203X5HBBRaJfqfazTHGgG0n8ULaj/q2AWOD&#10;ePq9bdvHDeURZhwzx7/yva8jpl//pGiaDlHP4299BjmXnTl30a4+O3f6jz58re7czDL2bPoravxq&#10;NjryN4X4+vxXiVOwctH4TLw4Hqptv6nJ4M5cafkNzT0eLA8Vv/SL+1vp0m3aV3OlPXPNTqjrpqPT&#10;cVlZal/3DUFbl8YRcZBeIHE9Gxticctvbcj8NeCb7YsXT14/p75/zo0Gu7uzOJvi2zZLl5m2jKjQ&#10;6g+I/pBxvHVQW5MfjDMs5IgftfmpmyGe76qdL/O/fTWZErLx3rHuSVO9k7E22EdwAfZN5gTbr4pP&#10;H+d4bbpzp/aFhOe/89P4ozGdxikF+PObudVukMKPZsEa/5UmeK8XRtWfXfXPvKGl/HLedhSeK6O6&#10;h8eeVx++pV8AvvhFD5a3c3b5/I//8d87H5LnszYsft8QE37LUzk6+vmwb+EpZ+n1WWjL34k44As8&#10;87d+gI8fqI/EV+Tsa6Hhrky0i1s+hxfa6zx5oOuDM2erfpG/9VZJ8ZH0NaiXykk9gvKlMVmH9+S3&#10;+JM+ZpvPh/h14n10sn6oH5MP+uRv/GjNqb568TG+cBHx95n00ru2R9ef1VHS8efoZU6rroGxwOs7&#10;6SgPHVxrP/5cXjPPHD7mivMK9old/UXXT+EHH6/68ciobDwja/3R9paLNG5epaOf7umTpmnffRVx&#10;fl6B2zzhrC25sOdihVdM8sUXX+SnF0JnzNq6lc8GdCkqjA1qbDL8jm3tTB2r1z6RFTv52zwfj4/Z&#10;4PIzSPj2gird0y+uHVJ8wdqKJx85/yScfPMFtlNwn1bWZ5NLRn8uKLitv9PPqP/5eREXUF49ARc+&#10;/UsKxMLqRs/qZx0S3dZPd/7YjA4N+XyyNjgXX+jop22Pf2d9GGlI6+v1ya4P0GbWEdpZW43sl/55&#10;6rk6kbPHM+af+WpddvdDaH3gtm6lp84/e7NxFhWO39sfJFbw5//W1yPeX/BSheGFd+vFPPLw9xSq&#10;OFnbSxeegI37Ok51RraNNYAX33pD1c61+Fk+QNuxKbywG47yR1c4cPkXn9VXPph6Pv3m4Uk2PGVS&#10;NyxYB+DZ+jgxwTfDJHFwbl7n08XrRni7vfsmATx9AL3WjmY8vuCYbxjPvV3DjVaFQ798uCtTJoE4&#10;5ed7yzeTXvccZ/raLZO+1mN1VOb4usHk+Gjxe4FQ3lQH9BBMvfTw2Mri1al+k394wetPiOERf/np&#10;ppFvLMYr7TE+VxeN89QFUBfzpjJrRfs093hl/KNb+UTU1NU5L/V8bR2MvLtAHcqbdkv2xK8njemx&#10;N5Q51ze9uEHk6EYqHekl9tsfZSO7F0aO7crN/fWnTzCHtOJZ+Dn9ewJ4fJB2hVy/6Sai8REPj0u9&#10;HhNMGzBmpb5DsPPqncdOPzF9y9RneIXnzkXxMK+lW3nICIyv6DYyN29j4jkPHl7aRBsC1MKj6jer&#10;tp37D3Kcukp7xVO7vfdXBv11fcEHbAbCi8zWb8w3hrrh5DWdc58+metxskDn8ocf2W03Wb/Wvofi&#10;5X3O1S0NNq+45TZfu76h13z0Leoz9RLaHz0gEV5LJ97d9O33ycXu/sb9VY5JgHh5e0GCEmJq8qad&#10;s2994YGaBfUvv3Pjyr7Lhvf4a2Uu3afSqV995tjnwJ806hRG48Rt8t7YD0iunyWs3x5Mt45WrvM9&#10;fqCF9XLU/d3tp/kp65+Unb2JQawPB35Ds7pdT3gqWAiy+lkc2b+wCcN8rnHrEjBMRjZZp/2xd2Xg&#10;X93mxttL7wikJp7aklQ8gNJGxYtHy/EfvliXNgdkF6rTtCPl7duKRfXxU/XHfyhq03WYA/0uTO1Z&#10;fHVcyvHWQfve1OnctFQNem1DH9x5by50Fejbz+gsLzldvxovq9s6PHjmQ/CrZ3RVLtYat8TUtuiX&#10;uuTjINcX+K5ujhd2DNSuB3f00b9dPl3kpOURGfz7GpS5MLgwPz/VqO7yKxxjJI+GPmOaujROVE+5&#10;0V+/tnV787lqoVmVE7vn4v4vy4ZPpJGVKh89ltvIiejfhF2X4AUagTlu35Dz8m7Jq6+DX2N+TYg6&#10;uSOrsbN8X3H71dPWDf/l81M+W1ebGrfUkGuSdMef3/zR7enj1umRtPb+5DfA8W2bm/EVitgEfTjO&#10;vCQ4+JkXaF1kuv717u39G/TwN856jMuhc976TJ5IkV04ilTnVeoUkbd23gTh4+/4f28QQSJP2QXs&#10;OidP2/HqnCCl95zroroO0Dxuf73ye/BkuMqsstPpER4Badw9ilCNqZ/Hce9E07Hkg+d2aIQY3IaG&#10;wtsZjEnO818adDv4Tf7gLM9OHg99+QZ/8box3Y5n+MnHuAGVYFLhw61ml255SL1GzMbC+9Ccbveq&#10;AnT7DvvyxDc++Mzvy6YnpXc/h4Lsp/3031d0kFU4NGtb+ZoJBtYPJpH9lH582DtRgrN+ouubXPx1&#10;voD+NYyOw9vrJkCsqJ6OdWQ61aePh+YlLzRgy/YuG0+gogWrWzdTwlPs7ASw9XXkto4uL+OZj8nu&#10;KyBr7XMMtoGUX/wN6vejA1tKZ1A69M6L30EtNOjOIKg+f+piwEJ1FitvTToP770jmC34tH6PLyr8&#10;8bU6La1U+5Ci7Z0vfJL63o4t2S0bNuIrn6iXllb/zaA5C5EZPF/VC5uaNXU4A2K4hTF7+KuyyX/o&#10;uofKKjAZ8C14bDpVv+MDCRv4dgdB9Ab1bgDgXX+Pj5TB97megJT5CbAABPVr+HRCGLrRa/gop3vU&#10;KNQeAzDdQVK69DD5W1fkK2Pf1tvTC7Up9Q/YbkNCvLpAZF7KXq87AyYBndQlLd/mGmDmAnF5kXV0&#10;Kp/wlP/Ez9mL810Aw1e2mxb1cyZRXlHZu/zzZDd7LeiLW33yGyjnDjx21S/BWV/Qpf1j0vwX+CEK&#10;9FysrA+rY3XNhDG6FEKkfdBrGeBtLbKyqnNwyjdEbUNZsAGTwG+/M0BHZPJe+wLOLLDCj//FUNLl&#10;jfCz9FlPOrYrLx7/RnZpT/3T0warDU1PlOwF+PLcFqCajAsUCzzjhT3y+VM+uyrvGh3G9hKiPfo6&#10;X34tix5rhzgaG9C2NF/Tl3iF8ExKJg63FGLlRxe0jd9zvDj4v5BZrmeS8+P48XV59VgbHzouT+nl&#10;q+hKt+1T1x44vYs/F/2vG5TCM7VXf/AJIGs3XCo350/A7xnL1XVRInvq5fSdwQXqJd6ojsWXd8qe&#10;MQjX5gGgvwn8uz4RnfZqcX5oVldpY5uEU4Z2J4SkU22e2BidxAodwdI0fdBbaHRzJBtBe3PSM2bo&#10;3PEgNI5noTGvhvyQ1yvpD9m5/NfmCv0nvkb/294lwe+f4fWUPTqos/jIJzzuDRL64z5x3PHg0TaW&#10;dl2zoTD5o5XjOX/0Aavwq3QWNvwCV5zeNnpl02zITz8xm/Q7v1CLKT+66tOBucLaNH7RZlt0fT39&#10;tQsrv/cLtkw6i19SUrfnosHF5NXBZ/ltw+p/2oxi/Rl7jPcbf2LN/5T3O18ff/ddniJkCrnsnPnC&#10;7T/9oxiaG3QyqEXYxt8z3tg6Y3v0z4myuz6Izl/mGurboj3earl8x2J445h29FmfXOfHAHy1e3Mj&#10;cp7gHF3T4HtK0vnOT+X7OMeHLtrg2rSypPSRD7f4NE19kf0sqz7BXdrVG87f//5VN1L/+Ic/5iLc&#10;F+3PLNqMK8aXvvrtqd/p6zvuugkyPPDbD30W1g+VG1t3nKibgvbEjeo937w3eUoUTzyA9BcfROxK&#10;3T7LFl/63U/fSwphd8HydZF1acnje0APHxdnwZZdaYQ69hrzBXH9/A3ffaIUXu/IXsSkZKLci/h0&#10;05+TT65ydNYajt1h7mly/gbyuymefBddzVPdqIafD11+gpP8ygqPMB7+OZY/FxcTZybYjfuXsVpB&#10;+UK/85LRKfEGf9ckkTP90VBU/8hCd39uPt2sy9PY2pULxZ709XFB0nhbfdP/ej1lb5A8fHAfftLE&#10;Z/oDbUz7oBcwxr1pn3nHTZCrfxFyTNetG7qKH/Q3D+u66JfPdYNmiFcv+VNHWV9/m/lr/O1Jy8+/&#10;/Lw+Uaaf4mM34NLJsbwFvAiWD+b81kMcrE7Tx91141wfpg7oMnrN2sZ4sXYsz+dbyOg2fMcH1kNj&#10;y9hEF+UjX+zBH12UgcGf+FxZy3PjYM7xmfF96PCe9qK64PQCW+x5trvdhOOilS/VL7Fp447vJtZv&#10;XfDRz8zFkruPR7c65aB24M8W44rxiO7zBKV9h9RZYuu3YHmSZ9csEdT5epRsP9BxWf1EJyDe67tT&#10;B7cek3/pV+SRvzJklTY8yPkUwO3fsRWOmzCWb8sfZc71I60ReuZ8ZSx/azP0T2hdhShVm7Xky7LF&#10;w6t1HF07p7xDvyjKwcTZ8LjkPOR9lptE+BOgEQeTTh590ZVPxm/j5cUHTepxaWsbHv7Ky/zu/o26&#10;rT/086Gfir1tvObD4REm7XfNFpaGLK8N3X0R5+T6LPTNWzmhw509eooiUB/36P4a/O1b+OHD7776&#10;6pvImptQXIwTw3RZ+1A7X+g8IXK16T7kkWMXUrt+eNDufLNrhuCAtqllJAr5KT5fzcevGZKzFvgx&#10;85rn5i8ybKoXf6S9kREm8cH2QeNHOr7PvJFO47v46cwX8TCP62tLs3ben6hZ/s957qXqq4OdB0eb&#10;9p/1+fER/k9/Dd/Ra9nUbvjRQ+NZu3oAiV8OP/V41X0Q/aX0+GzGd+uNxecfMDyNQy8bDvsy4F35&#10;5qsLS0vecKHiqaejz/BeGWn/ZwwpzRIFqWNMdP9uX8GcdsDvvYj/Rp9gXnGMr0XxRf6nfYrNtJsD&#10;xbvWTeMDRWtjtMzxvV+hrGPOYXHNG0vzULJ4sP8XgPD45Lk+Wi7VV3Plu/iAxPUtnB4ryzG/SVm1&#10;8MR93kCpLZUnfyFyK0UOOoaHvhwVRLe9yN41C1nJfj0Ozxu8Znwemfw+Wjhnx5tsZtFR+2n9idlA&#10;20Dy3+ahCMwb00NaS8gyMvAPVwy/i/lNE7zheIiTsEO/QFT5QggfoyC+KcwRroG6ZMbHzg2OiCkU&#10;v1O254Str4dtMyqn7OLj9X+rmB59O1T6kPN7v52TYHTsXt45vfhsHln4TR8l5qNTYgLwZ9dn7QSm&#10;X+ZX9dx6C4516bZtflndr/p52HfhUeRAY/G8YWQv8q1Ord9Dv7TI6ErPG7RTbSzy65TYWfcnzrTh&#10;9vuh2TaauNA3mwN/lrLC0Wlt2HknnNb1C3lqN1qK98gjwoV5T26vaavfpreuL48W/5m7fOV1fyJI&#10;dHjCE2fzX0Rq8Om49cQv9KMnoPMCvIZr/Eqf1Vn+/ITV2Avfzei7vwD543ezvr8MD4660q4+5uaD&#10;1scKOunyd+qmFN0g68hGu3V90TZv+lA0gPr7IGwzHl/qEODXeVNkJHrlDG8FC+d4c5zSr1rleG80&#10;aLsOzcRr6jxI/Zw14rL7RboMT8HYZw4fHxk7GzPRa/klXfuRfKZzA5s5gikyEbnp4iwe6/2paEHQ&#10;jZ8MhgTDsbjooi18LAQcyzc5MSj4zRe8Oz90nrIOBknlV87J66Sx+kx0teyhs3M6QGFOKyV5i0f3&#10;sUOeswF5M3iM/U/8xemd20cPxPBvn40sdzJ24XY6NrTLq4PWYVY90+GMrjMJMbDsHSDKq1NtHaJe&#10;dEr+lvWiZXwH/J7p8pQ2rx04ngate/KjvDgHb8/ZM3eWDP34qaz6pYPupDi2je0J9lR689NYbTgs&#10;xJuX/k8+u1lQvMhHq5x+0tVLikc0bR3C52t5QD6cHUCah+b4a/E64Ylv+FlHLN7aGKQaH/zEibvU&#10;mi9o8A+vfPUYjrj1BMUPmYzbaIFrwjeLutHtqZ/y1fHSKXyex2X++NIe+AMtPB3v4tOlHhnzq1rb&#10;T/Ibg1k8qovSVc7Y0AG6A0YW0j9mEys4BjV3tXr6V2rzR2yykcxO/MNj/HsvArXn3o3qTtUDFha2&#10;N3VWb9MJj3/H363D8MHb38LapHx9pNPzirhkjdzHYI4OTfEPzXMxmaKWuwC/QF7bG/nHL6OPyoY/&#10;C4K7Tep/EgNtkzNbNnEsbfTf354YXmGBPheHBmJF9NqO9ppkMybyrzp5+oBHTpkNxw/hta9j3n4T&#10;T9A0x/qH+uHEvuKxaWz9PheAP7zPk07nVWfrs22f/Q2qyjREDa8KOHrg1brSD4jvM2HpBnZiZF4b&#10;emJTzBy/4tH2kMWMvHixbLU5kwnjgXayE7hOiDKBZO/2B2JYH1CbtJ0c4PmP4Nfw2hZjV9tG7YuO&#10;mIenO/XUC2F8tBuydAcnKi/fiqWtq/ILDt18+ClCSrM4ZYLPwwY8ARzQssTayseXv+hEzYXBHz3R&#10;AKn84ue8Hs/5vsZR+SXv6L405Oxvk+OFTz+JcfUDSo8HOfmbcelWSv4T6p/Qy68Pz1DTdpCNBeW9&#10;EJL6Xb+tnD2X7rwA3f4mZHU4PkPT9qmd8n3kdV4hdlJ3+jUwPkvKCxn79C3l034q063Q1tZURf2R&#10;dgX2BgBl73+cCWVI+8r5N7mRS9wub/jPY/x9FtSys70ILH9jxzEo/tKoT6+wOedwl9/wdifz6Lmb&#10;0HywcE8a7/ii3/JYvP9I+qR3/JT3KT6v/aHahHRm8amf0QvO4q36W4f4TxmcdcX0A+xg/7N8+Uj3&#10;mF7jr6kPv+MM8N740CddF2NPORzlI8MZPnRGr293nhgxlvkcmWS5sNGx8cRRaVfuqU95784F3PWF&#10;vCe4Sa/yTluKlBf1xyd7MSXW1bn6Hz8P4fyyO7LZOyoY/0ZK52w5XN2l7NX/zc1J55XFJuIBF+C8&#10;dWPbHP7rZ0+0HBMvueYTW0f7O1lsUL/av4uiK7sC8vXUe9sfOWiAOQ5At8dr5+aTCaQbQ8a8ayF7&#10;7J8+Qj8x/sIP39XP/MdThjaalMmvHof+TV61tvqTA4cuNqjp/sf8Bq2xzgU4T2punKgqF39ddES3&#10;+revDG/nfIy2fM+c2DC6trFvN4HhFDcbEWjpBM/8tPacOJbnHMBb/zlfO6pj6gjW6nOVhfaQI2ic&#10;qK8ds/EBM8+6fY+ejmxaW2tj8sAzzznpaPi/547je/l4dJ6di38AXwB/YfXdGPv9R29zmLpTn2ie&#10;+EMfvf3FR4C81dEoeMk55Z07pL7hNy6CAx/frsuSr137iZu2SUwDtNx1IrqJweQGF17nIsV0g+CJ&#10;+dP+TnbxzJ98nrZ07ZFxqXOQIHf8T/3Qce3CY3U2X1i3rT/WBpri3adpd6MqyPDGL8euY3PpT0yJ&#10;icpwATSLqq235R20XrRfXnQanuogPsi5MhcgjW2e/p22EM4h5rPBD274m5d6vXDnqqFbe9Hgsx80&#10;+8lB7WtfdjouVauf4hdtw5OG+kL8hm7at3Ln1n5rgza/x9ZAOWFW8RI94dnTS5fnpnxYHbxJ8eZ7&#10;axo81cV8Jh8nNPSy8QhfuZTeaDv+X3x+Ge9I2IeG7tYKwFPx/I6P+Q0YfhPb8Pcjv+3y4eNuUoWG&#10;bso/2vVLlz1+jl7+2JsyN1Voy/hte6u9odV21B8+enx1XH/UZm0suaFrfnTVptJqj79ShCb+Qy9e&#10;Wq/BA/qVGd/GZ+ST60NnfPMfv6T9Ja82imLl6X/WHz9+9BMEyY8MY0t1OX0cuR2bQ9M2nvFxZIxP&#10;6UE/QP4CnNWn89ToQyX7SG6+AMr309Dgz8jVep7AX287h2DGyMILeHOCuZDIqusil2x656jH237I&#10;Ml69z+/uRnLHnfVfmeULTiEMe5zT+nIRkrbdsOf4SFHOGh9oPPVc+dFDPOu/Np7hqoddmznX362+&#10;ztd3joGbBKJNj/eLmmL00vcqV89u9HCBOW0+x999/2109jT/7zN+Gzembe26F97KxHd4TiyRt3Gy&#10;/cWtw7RjtEDdwXkCXlM303ezM4HU/ZYQdMz9LHb8+EPKoyu/APVj3+Lz+O6Hx/7Hk3ex8D/xVLrW&#10;CYmjR8euxpTS0dPRE9b2Z94ci58ccQqNmp7TZo+MtX/jbftv+H0FaOlGp9VAmez65/hvZFZS+xW+&#10;nBhLSY6fTwGTuR/ylh//ftDeA5WvPiJodXzKo/2YN3agWbyJx2Zc8xflq7Nj/YV1w7t3xu/omjax&#10;Y7ZX0f+cvTs4/LJQ/g/dm19f3HMqee0HgjfyTmNPPvqxdWJNebIuWP0343X55j/TjVt8w+3ciDf1&#10;zS7tRBzNxdRb2OCjeMAqU16P/ByG4wtfKBW7dN7+d+cEdNo3lXQPuXE98aBdaCt5nDC0Xk88/qpf&#10;xP3KDt/qePrnlTXpjbZatu2Glmx03asoO3rT9dTk2ngI1+et+0eZcUMcVYfND6Py4erEjjW0/orK&#10;la9jf7TniijtjAkrC4FxR8xt+79E7MHRj0/FIR+rx4tHyummP4zQW9TJl6F85w/OsR76wac3vi2A&#10;EJBHp4hMeq/5piz22SMcpNK+y/rLXwnRO256xyLP129RoDfUnzUSvF3/O16oC+BGN3NLvLcfh8Pm&#10;4Td+bXtLPrXYvDrod/rgXVh4ZX+csSKaXmvRR251PXVvX/0fwb71obOqI39ohvYfsfhVGYw5QM/l&#10;LwtPU7oNtWd547U46dt4QkwG9gLjbrPuhWAXc0F5iqOHyWRuvjXpCwid/t264AnX7xSnnYPtz584&#10;D9NSP1O38xvt0ffSZ2LG/njjLQxcUAbdWwne4jZTfv4WsGksJFbkvnFzBGPIy/piQf/0BChPaH9y&#10;+IoNIPY6VonPM5990jyP0Qe7HKbtjZ7V/ejSmDs4S7u25QLwCGUQ2Ia06eSOsY6XsPkhgifPJN/d&#10;uo5N4rpBklTDmgFzJtbKObx3dCcVQNv4pJ2IHy8tLcfWuG7OrUaTll8CuI005ZEWedNhbqfbzi2Z&#10;+HEPWPtWf3x88tXy/TJBtljyUe7psRt2wB1+FZxCPMmszuccza2rifBdvrLpi3vpjs3Lo7phErjy&#10;UnU7CVpf6dD5sLLSEW45upG/eWPv8lJHCw2YUwfqdDd/3EW/k1ALIb8juReA0QD8yuvo/3k2xfCI&#10;8N/5OXj6AanJ9bqzdZMTpWsLfZ+LAfm7ydgBEW4acBtLBsrGWeSOnac+CQvQq5Oy4xt5xUsDsj7Z&#10;c3kzebOZ5K7pvIotF389JWBjqZsyWSRVZvwBv7/1KT2fMos7KvP4oX4+xyNtvrvBE1+ixdNFR7jL&#10;SztKUWHbytTpyPvhPMnH//D4SFp5OXBuk8lGgLuZbdjiub768UyIVydytc92imlXoJskNjLj68/T&#10;Hj6L/T/+aJF4Px2y9OSa3HRikONVHl8hMnZFx9Xz+9S4stSBSVWsWlZNP8sddkMztFtY+3Kifqbt&#10;33T3pGf8CNdmjJhruzv1Ru5sGpssTZvEvxPIlLnD97NM4A1uYVC7Nn5DUb12omXiWRvRh79AJldd&#10;rUnqgswg1L+9I03Ag4wZS980eFB97TkdHeOvDn/60X3q89kAAEAASURBVCZ++th3Fql7IX5kzGuX&#10;8/vr565/8UEf9OV7lMpZxbcsR9U3aaI/i5sPv/vyixkU2W3De9sju7nF76B87G+xxdbo1zZ6FvU2&#10;E/SbBNqQ+Tn2e2LBxThixcn4ZGx3XP3WYfSITLpvvK4NlIarr3sN8skUw/ooNPSXPumbf3QYv4wv&#10;8Fvc13IHLwjhrd1vPDz5bvuEU14P3+85vfnk82w6PGWvvBLGD85Lc9Xd8BwXzgZtvFYe67bqlQBc&#10;+/AQ0/xI1taRixsL6/s9r7+uucGNd5UfvWwaiYmfcuMEHmwn17hgc9746bM2rhybPj5fffXVL8pW&#10;xqZPneXVrtPfzwbNNqLxQ2UlxBZXf6AfGV3bMBs3Fjy7yaXMHOZdbCn/t3Pxwc0yrYP4LVGU/vn2&#10;BTnJvPxaefmC0YVFUnfgvYZtcxDT3f8C+GiBD53zVZybi5gzzimXt/FPF3pXpyX+J9NOItM/LvxH&#10;+MBdWNmb3lbAOPOCg6xO1J3fLVvgTt5rHMVmeo192q0m98v2S9bK6zgQDruA6yZ9zmtPGHRMI+HQ&#10;bEqehSIZY47+Ip/42pMUAI8dV8jBa+Uq38Xe5MsZWF12gSS3GyaxUzy1L3T8mNsqX1D/O1c05/I6&#10;z/azufHm57ejcxRpns3e6hT68VXiXv8SZjZq+EM5WyxM+L/9Qm1LXtq0V8waW2ywvH37+/qFLlPP&#10;4esvDJ++q65RuW2dDHFaHab/2mN+Hj6l6FfHk7wGW/7MdeatAGJ7ZUCsXUnhiYn2adGXzLYPC7G1&#10;/+AtT7iVG731T7UzfuVbfLV08mZMG12S1bzVWboXTZavvuM//+f/XJ6t//igv1ksbjL2uSjsFbvV&#10;T/sN8Le+tX6Mvi90V1OaYZoEGXTb9k1n5+1fRU54yPMEdG0r97te4Bb/4XPn9YUeK/xHhgXkxre8&#10;nvyCp5hrH5RiPEJRnO/7Ctfpf/WhbqRZn4kx4z3Alzz1jX4/8ha/88bEnrnhF/kA7YlKb+K/1bkF&#10;54t/1YH5zv/8t3/rfIdMc3W6LYyfZ37hmC+A+MnXxZu/fRanT/jR98Tc+nV88PBbcPZJxbVN2gu8&#10;dWqEtU5OLCePPeZnq0sVytf4JPpFLz9T0CeX01b5xXpq/YW3GNM/eNLa22DQqgOxDGZ85EH9onEk&#10;th/fyhPDO29Da96+MQf/i8Sx/JkPJAaTJwaBvNJ3tyj141XRp0z6Judu0KzP0Imh6BUVypNWf/5y&#10;9OcrdqagvPlKfxUvlef6SD9tPeIiDj2//PLL0e9T6+m4UBsHy9YxXmJZn1gIys9vRs/1xcr7+9//&#10;PjESRHKNAfoBYQPg77jjvL6KLuyBSw4/Ttlpw/WF+c+M6xtzaIWldPi6AD03Hi8PfKYeU8ehNz9p&#10;Azn6VFCYrB3O69v4QXwQIIYaHznmx9ZPjtdm8seO6V/xcL7p2DY2uumFHorDYuo/B57seJM4FJsz&#10;xpX8+lr+K6s6dGyZ9q7exZanMo2h/KhrfK0jX5jv4qOsfgsfFz/JphNY/YuT2KwPw/eHrIfJYhOo&#10;Hvi03ibt2iVxB/hNG+jFG32w9Umqt+Sh8xa1fF989Hdyli8eq0t1Dq9r3O4mogva9kXCNPzQgd5U&#10;WDt7en2Vb/gDx+V5nWf+FB8ks/l9AwidjUHHXjc+7XikvdmPAO03QvuMu8O25fu1+z/VNQheReti&#10;UNezOfcHOm7xTW/O5K/R6fP0L+ub+ioXwcHavb5q5ie+xo6xe+mGHx4Ts8sfLh/8mHWz3650/pe/&#10;/LU3bu0r9D0NPHP+qe+5gCCutGG6Dc9VxTwJ0BM/pq/O5LY+Tj2KzSfAPdU787AUwujbCXJB2jzw&#10;66+jR5Cqe/Q2z9i+S7tw4eHz6CBe1mejR97+4umpI9P+xMLepNYb0HMzESBr83eeO7rfdBc9xQNb&#10;vnKf6da7G483H34vNiUG5XkKuTflDrd8jy580nad884PHy7X9rbfXH+aI0xtldF8HR2dtC+Mf/BS&#10;Qf7ap6QT7xwh9PQhXdq6Pn7bNw9Wd7T5jK+mf8+gF5oZ21Zn/DcW2h+Vd7gn5rU1exq9CUHdpf09&#10;VK1u4/+Jq+pV/aZ+aem1nhFaPduuQrWgvPbGT3y1FyBG/60z9g6F+vgtwKM+iY2zRpkYr+/DpOMb&#10;n4j9MCLnPwLqcgEp+urmJDJnr9JeCf4zluy4bVz59ptvSj5tInNPk+fU3fiNm+52UcTw7R/+AftD&#10;dPcmhslvduuEHuJkfVzfRl+8x58Z31KfRQ7Z5I0/dw2Hd32YcvEBZ+Pnp8Tje/uLaPMHtMHqnPMc&#10;JiNz0SC4WHrdMHHqbgjCtxx6NnY3BuKJjGET8tobHoPjmx5N2S4uaVCBzc7XCHneYMNuAP+T8BQQ&#10;hKqfb35jU+s6OP70qxHd+uXfd3kw5J0LcDnmU34bDrekrVM5vSmuafhH0PCcuvAQz0LjdE+SdtyB&#10;TY/qwnv0Eytpy/kDreNTz5V72kHLUyH6HFKtH9wwLT63rfG7J3/H/3f/V8aoIteF2db16WeUHfem&#10;fDD13dWuutFxdBvcjcFfqYth0fnJRRf6jh+xZXhk3hthZGw/Jb+xEVfOReDhT/TFJzh7vCmsW7vw&#10;TLyKKW1V3ehnXFhd21YeWeovL2SsP/ikx/Ymsrd80SPMp7pF1r7x9ofMZT4Jx1ftk7Xh+LK6Jr9j&#10;UOT404don0C+y9o946vE4qfg6YuJg9DOhKfoW05X/TxYP/Xk8dUH6NZx5ncpQ9c2GX1cTKYn2HGZ&#10;Hy5Y2itjDshT13RJxx0F0vekRl6gw/k///f/Wm5FDO5rRb/55ts0zrxSJBUJh2wKcijn/iELOLCd&#10;moZrQSMdB88dmjromWyamHxbPi4M2nRdQHN/ZiOWjBcQJUzCu/GTRtZN3cjrBZFsHuhYNkjYYtHm&#10;LgKvJrJww29kmAQajGfhd20kdeJvQB+5XYS2QjxBaXI4v3GoXIdmAdTFaHSPO5unjA7l347u7hz6&#10;qqtsyuksTD50ZN2EiK5tJKF1V+TQm/ANL3n0Zyc6ttWf4b8Ldn6yaMLbBoinL2zo0WcWNGMT3nwQ&#10;Ic3voib80MIXfCa2Xu+Gh0V8F/oJot3gIYNvv/r6q17ghVv5WWjiPzcE7OZP5KVTf8otsq/IZQsd&#10;1uetnzMIyFPeQZjeh8/mffmHL2t/LxSlfFjenaONOMC3XufNvtVPTLOLbDGysSgmusmQMrY31uP/&#10;XiRofGhQo7eyLiJr89Rbf5MsssTD77/IUyEpQ7sXe9RhMlu3ax97/Gkz2wbQqfPqn+O2q8Ss/HZo&#10;0Xt+Q2nb3KFNef5bjzZALAS+TZtz8ReoXzqwkT+XrzIdmrbcj5jOOah+55h8H/BjFkzqpnfSxBcA&#10;/11gqZeF1lnaDH+/i+/ZMBtgicvw9mph+oDlSeTqIJ/cWcAObmM3/Ea/ujXl567++ErfxZ+d3ITZ&#10;MaH+ERPTJ5zN2ci3qbbtUPv2hI2YJ3c3k9Ql+D4XnzuAhOnYNBMIeN9kQ+77+PyPf/yTGVr9Cmdj&#10;3GKkF29D65XSwCTIgMcv48OJTYu3xn9igz9nQ/DEQWjeRx/tm1H4sre+Vi9pP4Vj+/hpYk2+eNu6&#10;lOa/fDbveWEb/tYFDgt+C5jOYscrpfj0y2zcaHuft+/NE1L5jTqblV9++cVcBO6idTe40xZCC1a/&#10;HkfG6/ZeO1PYBVRiGP62odH/+FI7jf3LV9nyWjypBcD6zDlePuoqxPVF/Z24MIbtK+70C55eX/+W&#10;pziLeDHXfj72f5dXHOK/fXQXTPq009bFSn1HLn2VRe5xR4+rU8rAto/ihId2LAaXLz3k7ccrwNXx&#10;9il4rI3POoQD0Le9JHWM78LyIFs+H6Fr/xHb5XUsC6vverPJ931CDv3YNP141O65/E74Hv5Z3VoW&#10;+QBPvMkx/rINnj57dRodaCOWpg6lxkp9cCeSYVeMpJ7s+S794d/+9lU+f//dv//7vxVXm3RXvf4r&#10;Wrb9h2HoBsY/J5bSz4Fn/Qz/kx/56l5QDN34ly8WPHEJlD9hcSzAxncvY3lotHPzmdfxNf0hniaN&#10;I3tSHmDXVR/x4+D9Uj6cjdvVZ3VcGhuFQF85Zg1v5WDlbHrrMm3FHGlpbVbuePH5524cSPvJ2DXl&#10;087x3PhEO6+wu/2pnI3d+JyTyTl1tbzEk8W9OP0tcDFJX2PTELggvAsDerC/tp2xD85cVDWX1ZaU&#10;i0d+OXH5wP3xh3mCZf3Lh/fxtDN1wFZlHUPiazJcMOuchfnx98329KfJs8FKB/O5LzNX/0NeVfyn&#10;P/3xd//6r//6u7/8+U/tny1W9YN9qllfkg98sti+dd36TbWKqdHJBag/Vl9tYIH+2/fqr7aN4qOs&#10;59V/xqqpi9CH9/Zv2ryPto5mP3hMWx++5sBkXzwocfiQo79Qjh6s3vpdxy4gVffQaKuO8cSPLCBd&#10;G6QAP7h0fOqkP/O3sHpXxiu6pV3dts8mg3z+F5/4VxdsYwZePujgrT+KExT0qxMZ1KFTvFh6dO13&#10;T9/Q+cXhh1ZM7/jKT3gYR4znawf7yBDjF1TPkb9jrfXR2ge/NKfuHRvPh09iKnXd/jIMJ87fZX05&#10;8/v+Tm/KX/u/T/ueuqAHX6xGatw8lvyp/am36gE5IL/lfBJc+MBchq31bfKkwIVm+S6mufj8pz/9&#10;uW1w54Hwdg4JH0/rDvNc0N8lTnxJydCGraXgVY+th+ThhbaQ8rWdz3qDX3RxA2ftbF8zbQKftt8z&#10;T21dRI65xdUuyU39w9sLzPoo85uNKfnqHT/60cfxlvfNSBlf8WSPNepexKeji9fPV4CHOLTBPfNV&#10;ftQHu+CinQL6yNs+xhrFk3n0Yr/x/Llm6wXQUs4X/XY+5bj1ER9184T88KZD6zo+E2/m+3jLm8/E&#10;cFvNsVs5u2cfYeb/N/60A/0svPHRXKDVfrb/37Zz07moPHaj8QGTzvE333zd9mdOveMOHLzYMeNl&#10;cNmWczri3/Vr6s8Yag7BD0BbhkMGPPUrDugNR7+wbRf+1jl5q598+OAPeQOCfmv5i+luqB1funka&#10;3Vx4m3mb/pUeeIgZoN1N/zdPZ8pDt3rSdfNGF+UuEEz8t/D5FVqgTwHLS0qu/oTvzeNnf8v4N+0D&#10;f/ErjgAfizk6iJ/ViZ+69oEbvsr5oXakjwNia2J69p3Q8j+At+OQfHUV5ukPjHmpy6PPpfPpC7QP&#10;sYbWBfLlX/li0HqSnOhvHoSftszW2hD5/C+WZ4O/6tQvfDP1qU4/pH5nf2/7Dbr4LPDLayBjwfgg&#10;Lncfa/q6KcVGXzBtcPu/8SNd6UHP5dd6Sd0Aeu7YIwb4A97q59hnxp+J3YlBfc0dE+Zz/K6uV87u&#10;+alL+dvupm5z4Th+Me/idwB/6xQOXcZH4yty2bL80dBZX9nxrbaIk5uPutW3ffvtN923sZewfR1/&#10;zro8MRVXD9/x+bp+qig/kZH+Ut+sXeMJ2pfErr35CP3SKV+b2aCsPg1+2/Zd9cG0B/lF68F6yQ3p&#10;4ZTcIAXfmLh7TvQZn4y+K0/7SMGROf5aP21Kpye0/R8ZHkjgx2lH4UXfyNWvaNfK7v59uNAFD/p/&#10;/e3X1UsM7BgOS3xtFDO5MhFuWeTQb26Y0O5HThE+YQ/c/JcGzvrisCzZr32RLb7Ui5gXS22jSd93&#10;fB7KWROcviMx2Yvrwe/f0ffSwUGgc4LW7cSUPHxmTJh9xkv3+mTs7ngaXPt+bKHj4B2+J29eoT/t&#10;f+Jn6pgcoF/BC23PWy93+9bGtmz1gLd529Yac5HZWD2x5pjfxCA9AH4uNLpIOGPH1Kky/i2EbmHs&#10;Mqarg/g0/IDxw80iXrFv7BJj7cdShnrHibvfS3+6Pk+5fo9+4nZuAJqx57poExwgDqevnnHHuTc6&#10;7pON2nVtjt/4wHH9pNYjT3+75duHbzn+P2RceB+bqGbeuutvcsw9y1/8iRFvewz/7Q/Rs3vjyzko&#10;Tr2QsTN+Hh7qYvay9RXk8S2go3ZKf2Me/rWzfek8JLL1lsLQ6vtnrrLzYzIXNjY0YHvuhGk3q2ft&#10;p0Bg+22yW//hQ6/6Kmn7p2X8TCvP+OImgHAO/xoFJ2XTl2gf8S0fBWfrvzUVdemsHFSn4NETa/k7&#10;n96y0bvsS4tev9MaID9ALjs6f4kf/QTUxkoZ1xdiKDobx478En/iSz8DWqfGneOn+jvyr/iitA84&#10;MpJUFw8OulEODXnQ/PYu2i/O9ZG17bIFcUAc+Gk26x30aMxta3dujtgb1sr0QeNQfatX8qp/Dsjh&#10;4756Ocfmb78F6AGfrv4df8880DrZuLz7JDOX2Pid9WrjnBKBjafqEx6tr/RJ/GruYE7ap8mD23r7&#10;RP1sPLGl/U/mF45dUxkZmetHHt98k3nD1j9b1x9FzNdnCNc50ml4FgP3YnsrdDrDqRgMMKtDw6OL&#10;dw22nfmwZzN+Goi7V3qc8xxeQcL9eABpP1puzzl+JrtooRnUR9+ilOcOIMtHCRxO0HHg4VxAvMaZ&#10;gDyVEzpyFtDsAm11G9kTDPjrwGewPBN+QZfgJmuBjPVd9Th2Kt9XTMEhw5Mi7l6tnDRmgU8n9J3Y&#10;mPDEzwBON2X6uoupR8E5F5ZmQC5ivp76b55UvblzGy+NaxpH6ix357W+mnf7RCXgtXg20BZ0mu6k&#10;BHAMiHsBmq9qU9KhV5/ZoLRB5O/kl/bhu7U9Gl10FUBGbh1R/mwQ+DzBBbz6Tjjkrx1u5BqAxUYX&#10;cUd2/UrvR/25eABWR/K8CnHifCZIOsnVvzYnJuSpU41Q3pbjZbBgu1fBSS9YHdX10Uk5XiZlYDt3&#10;+fR17iYC0PrSuUWe+jGoyhswsM3F0HURHuo8xtTj6zmLixATVvr16Qtdw/TFeXjRY3hO31E7w3l9&#10;N5NNA9QMAkex30zYEUn1B8SnzPVRjEgFJd4PpwtnDT35m1x0yZhJ21DWf/EHb7w5F2Ud45f/F7Ay&#10;TPQcWwj7dDGSTQ+/fW3x5QKwiS88cbjAJy7c6s/4aetJLHtqcPnD54OPnrRNSob+dCZKw5dfmXo8&#10;XV9pi+S1LsNj+Un3eHXZ9LIxzDYWtu43hXuX5hhukCd1LM70VdHt6LC27yCKx+qg/8Pvojd5qT2H&#10;V3ho+69h5ci/aCN7/bg8U1hS36Yvsf7cyTo6bDsuUr7WP/iUb3TRhtkAtBftH572fW8gnc3xyGsd&#10;Bu/bb9MvPGxDX71jU49T1s2R0MhfXUeHokSW/ssmxcv4mdLhF5PaF0z/dfu2Y4rCAJ+uDXwApPST&#10;omXz1sv6FN4eb7p5UpsJQB/VjbKk8mws+nwSIn7lPP2/Os7mxrSBjQX4XZgeHXvevuHWr31hbJmF&#10;zoyXbmDqZnvs76ZL+rWdRNoAmQvK94IkrTG/D62e+SV+O+PyyqMv4At6bpw0M1/w1L+6fD7VueVS&#10;OOgB+4C8J2x5Xwt44uVZvnOeCZu7zexcZ3FNSEf3T7ehkTtlTx0cP8/xW52Wt/NMR5rveD9L95rH&#10;5i+99HkB1yLz3eenvcZm+PqRX4O7jO9e4ulz9ZMLi9u5aDJnzP7l5uXib2pi/7yY7Pjt/ABQ+V82&#10;qXJ9lwpJXHi6wRMoewNa88OU/B3/BZg2+hqW59g/8bF95/bnr2l+7Xx5bbnY1Nbnpy1+yBN+cwF1&#10;29mOG1uX4qdze09y5M+4E63zmb52+VfXRwxUXlyhz9V/P/sXuD7azjP+8V+56JWDxZW2USavupyx&#10;99lvleDQwH/ybxkWySdHnay9r2XBhad+6L4bI+oYLfzdUC3ffLUu45rqeTK7wRMe9Hjqsv7A5yqL&#10;bmv/6rO85cdrLd886ZOP89oVWcvXGxbEzm5Sk1UZ6jLH1gpw1yc9fpzvpvRTd7jzGXnkFqIjLYur&#10;6lL/xkdAJkC3fT5Z9FqfKvfbxUC/y58uINXG6NkLq6FveWxCr3+3CdQbV9M3d16f8cfmCZkWv6uv&#10;uZk+X/+/dv/lz3/u8V4o6sb+qS90xg58HC+O815Y4L+Md0FoLMmvzNBbw42eU+8/nw0Mdq1ueO4N&#10;qRdu6OSzbeuiNIde2cqQ/7n5UfokT9Zt36AWVhdz0MZX+qTddGw8i+nMJeGZ33yRC0nqa9uXeu8G&#10;spiMr8n1AWjw1DfgKcY75wlex+CU8dU39XMu+kVHdYkGDxejPqJx3As9YnBusNsb58gZmXNDwseP&#10;86Q7n6Rg5u0/TKwN3sRVgit2oR5Qtr6k98d3+qJTn0Gk05Tz4bRheOMjQTwbsJxjrsYv5RO+q7+5&#10;mY+nH60d8XFjQt98tYo80tFp6Bs/4c1vrafoYwOUjNHnfqKeLkD5tGk+PTeAmNfwTYAONrzNbf7y&#10;Fzdhu7DkM/qrDzpY+8wbBEpWv0arczKJOH8NIa1+eLgJAqhfcS0m6aF9ie1Zm7DNxXNe5Md7/Qdv&#10;AT/AD+xnoz/9RddAp7w49UH8nXVRuXLWgfI5uM+6Ury68Y+4Ffd78wK5AM3C3/79b41fdriZynhu&#10;Hk2GsdyFANgXTWgdm8vwpU039sKfecTtX/XkYvhewAxhbGa/Cw0u0L6Pf79JOjHgYksYtR699lkc&#10;jB6p9/z3OGuTbdd9NfcxhM5vMrcy9wB8+kPe4MW/C1v34wcyp69Z/IZf0PFqHSV9nw+o7MRTeaT+&#10;nd/56Zt6VvWvMvW2/mvxUaX+a4y4gH3HBxxlO17Qrxdxjs+nDsb/yXrIiVbRR7k4/P3vp/07n/Ft&#10;bujoRYXgzQUG/YT+0f7bjJHko9eWgPrjh8Ef5XdevvLev7/bz/TTKzt9Yvh2j8YF7MgVy+qD7uK0&#10;Pjx674MXFQzhgDeUwaOjPksgiLPr5060k+B7mkt7Avwnb/uZeCrHt4/UC9/oL/TPtcWeBBpxfWIo&#10;YiPrWxwF1PDOcTj13MY/CFmh9sxh89Dvwd4E3+IQtO0fwied8uqjLDJ/SPvr2EN+GI7s+CDFH/Nm&#10;GfEB2HPY9Vzdbf7OzfFdWVRzrE9bvB7ka+p8cNU3qG8fbYFt6LXn4Vu0S4/RZ+YwU/Lpb2tevKI9&#10;KUXSf4tbscj2fZumQnUKyDTPgQvIG5h2sHuGV/YpfSbKyHkNYpXv+cj4oW9MABatZTkilQ4X5Lhv&#10;vJM+8ruelpe/Gdeia/ilt4p9M3bj8SC5WDrggyfcvn4p21xX+wMrS9Xyb+suxrIXv20Xzu3/e7rz&#10;5/wu+ceP36V8fW9Oc25OOcptHFVG4kK2m28qlY1Hfiol46N5Ufq3xK+5YuMs+ngD5MYGPtOuy7Ht&#10;UZl9Nbo9gd3Knr5Vvryk4Fnu+LPY0zGakqnDxZPy2fxEUfhcPXjZfPJr+r67aHXk9/qGQwJN8rX4&#10;+sDqFRUHJbF0cDvORLrT7q8mpueGLDfwfug8fCVetratTC4d4pnMS4Z55xGnryNz2tVyeJkqJ3MB&#10;r21fpUt5b8qJbo0pclK3Tx9qg3SPhWUTj6ZcnKWF5KB/SdG3j+4gm/LWccYWF9DDoP4Jh9EhVOrG&#10;ifgNl6Ed3gR1nc/O+N4Ttc+6pY+Lv3jOmIHi09C2fYrKK3qG9AL21e/RR7wsrL0/56agGcvYPKXw&#10;32e+7Cc464Oc7xvSonLeqBJ7Ln8NTfv46NsLx6ev8XQs3vVDyqTrJ1R8u7D5m27+U+fNe6bmXvxF&#10;Hz7btVN6hqLt3M7JVSfqpRni7vQn0UUdp5ZvHTNmv0n/iu+PscNcZ+vDurX2HFtr43D9xffapD2J&#10;T+fri7m5I3KT9yHrLrD4jj+bjkjNmNTJGgSNizImvTrFNsTYhbHP5h2CEaDT08kpL87ZiDg0xc1X&#10;O4OTt8psujjSoFTuTMDC90AbT44bFIkYjbpBFveC0XEayJuzcS4PrByV9U60HaNRKmtsP5w+G4WH&#10;Njj4qPRC8N2NM/44k/FDe3Vc0akLo8i5gnWoJ2DoEX42HqaziA7hqypItTi5Nh6EdOrCokHd0Hc7&#10;JCxr07FH/dnkO2YrvmxfH2ze87y2RPr6GJ9neWli4zRqdxDnNdBnU8Xve1og4fF9ntxxEawdbvRk&#10;3/Lk423wuxglw9/qJMWnE5yUvQDnypLyGR3pA9A8wQBO9i5asrRqcS+oxO9vzwQRDz3bUw/14gI8&#10;qC7kJdaK02OTB4t/C7bEBNkZL9D4qLvesJA5KJWXblOZGxP41z9H/bVDuQHPponyz9/NHfriUru4&#10;9RofFD92dLDsa1OY9ZwEi8MZVKJR2+tO2mroGcC6mcSvyaTva9i8F51sdNUJdYPPwBO5M5CJWxMK&#10;/cj4af3xmu/r87kbOk45E1nl09ElL2qV3yGSD/jEq8KzfqkuJ/Mq68H56qB26GaQmRjga+fsW/O3&#10;TtZ2g4e2yF51xPcu+rjD8H1+l3cHT3aLA9CLWMHHtzKE8vENXcojAmuDCWZ4UkAd8eculN6+N+DG&#10;n4wMVKejKJ/jPQu92PFoV0U5eGjWphyUj68envOrXH7+pvyJO/LHnnyTfeSzuXqEFz7kaa8/RTe/&#10;g0MEOmX98IM2SfeTX3k5Rts//ggoH/+NDWQWTjIn/D2xv+fPdG3jxydsvnQmdNHX5t5ph+qIbLpa&#10;mA9ecFIX8l2023hwzv1wihc9Z6IwEv1+YApatjo861I/j87mIrlAHwTUgjJjEChdj2558io3elSX&#10;lOPzjDM4zjv5wDqM2YYOtA2nbvZYvG+ZDeaORfpFf+EF+EW/qPyCKerp4kl9Lh3jQ3TLHzL+/Ln9&#10;GN0mTu62ybby9Bqf6O1cLDJBvVCL3uJhbYcPr5v+2mdwP2RTGT1b+Jku5KNrW2zJbILB658UDSFs&#10;zPEFyZOv6qT+0BQ3SF18nvPNK9/DY8d3eWBxNm1mvtZeKVCuP3ybV1k7Xv2W7smPDK/IXzrpljfz&#10;nMtbfZ597eIOnzsWV9amy2tSvOh1N1h81o6Z80X/ynxJ6Yw79BIxrTCv+1u/D2+T6J8yBk4/uGXi&#10;aeJfZan73wILPDpuP6v/dvfs2vykXV3JjeLVbetj8fzGn42QzquSaR7S5nzatPgA/x9pd7Zky3Gk&#10;ixl7AEASRLO7b/pObyuZ6TF1LnXsyMQRILAH/d/v4ZlZhU3ArOVVa2VkhIfPMeawLpslX7zUNu1f&#10;js6h79WXvwXorI1KNyO6eO7Tez8mNvIEFxxtgp3atuNCcSlPO7NQM4rg1gVNjtOGbtutvC/scnxT&#10;GaKHOmD9fPUx68PwnDnCHRPst/JdPCIJfyydEj1fF05srFz7Lf+jIzRzQLzl03nprHzPI/7tf8xl&#10;kiYf/LFh5pahA+QtLD/naMHZuu2DkteLZuFPPmWVgX+3nz82+ZBX0y4sjz3KJ8fyk7+f1gkNfMxR&#10;8PAB1Tu4lSl+xUoeWXMoDRcg/ATGLGDFw8v65Slmj+zoVi52CJF9RdfOgZSro8zv9e0YYpM9FRW3&#10;vHThnfP2uzmH3/rJf+pP5r2RB6+v87MGz/WWzSWAg/nau9gCLC03sHqad32uLn+VbmzrtWXm8vBd&#10;rLAWw2d9+tOnPGGeHZbPJw5qYzyDA/B8m3XAjmkrO/rmdCtHkfNljJE38/fwT30XEvdJajJcc5rg&#10;4bd98c678GjMns0rbXnjFh/l5PeJZTtW90nQ8GYLawvyWsuhMzwy/8wfudWXV5xjG3XwsOb5lJ8k&#10;Me57Q0oisnxczIIP4NLP5nwvgDf3lmn54VO7h86H3OS8sL76+Jmc6cP8sef5xCwvAA20Yt3iOJ8x&#10;gG7TD6jggscCHB/ATvVfdE5mbYKXYuNUX3t7/P+mFyTF28i7uoxsy3/Hn/HF2hOusWbOpy3/IW+4&#10;WjuQBc+5kDv2nHVg4q36KT/K5yDtIrD6fLNgHjXxYSyYp3Irb/CMYUiIKfXh/Rp0TpQ69PPzWNop&#10;22qTYpWsb/JzBXQr4RAbW6TvSjkgX+UPv8qazdqZcya2Q5dsUNQD5MInA2npqlMap8zFje031h5P&#10;HLQAuuJV+xjbT7y1Tnhl9tE2oEx/2Itw8Q/e9lZcvFZ/aau36R5DX10fdpy2HducPQixE29Wdxd3&#10;XTRmu3/+lLcGpW2opz26yUX7QX8+9hVi15Q37t2snBsbrA133lQF015XHhcr3h/F0eD32jCIbT/J&#10;K8Q2xtZdr/IDPGvT1e+Tm03yB0ae8A4Om5szV9dQTWF00L5uu8JfP5KNvGJTGys9Y0rAuNzXo56H&#10;G5pH/vwPz5d0dh4p3thtcfDYNBrmWy7qjhxokHHiiu0HosvRl1mqT/TDw4awo7zx3/AanUYmdQFx&#10;jb/w0MZz4Pix7NJeTr6N4E99DXiwDg1+NwZ//GCeOH0OWm4MdqTvyuomoItFSOBH/4W10X3+bDcj&#10;LwM3ZmL/ATI/bFiZR3759Ou4c+yuztrWcdY3Q+n1N9H4ffoDNLetn/YY+nReHz7rB5ukp03RM6Xx&#10;OwMM/vQXpRl/ldfpA9XFk628+QY87dTzycwFsIlz/njaU755/sdcIFd3bdAxPbTrbzzCe6Ey5kR8&#10;kj2Vug+65V86auPq1fdp39WZ7niG9Mf2gWOvNKRLr+VF1yesnlc5Ixx4sQ948jw9e/WPR+baInTZ&#10;o/bVvkPQeb5ac0J72kx5nvKL28Fjt6eMtfGJfYSstwor8Jxd/pI9bIc3WisX1NW389jTzssjFfXp&#10;fvph8NhZEAVCkJzoajNBm3n5ypIy/Zo+ct9coq5XCC/vtaX2scB35RGVKudpY8u3Y27K+HTyRqfp&#10;f0hkT2XWEnDb58gOkDw5px7Zp0D8LIxWp4yO+ejr1wcwe5E+x+qT41zkHgqlSaRa59iW3ievLPO1&#10;/Z9ac8NwEvideuvTXgdKPrv4N1fmAjaPKSU6v0OnUAbTrt/kimcirnIqq7zBR0M9dBakT9VmLT91&#10;uq5/Fgajts0RnvnV2EIbE+dsjAz+g8MApen8wZi9XLAExrMec9D+EWH39m+llNLgr9+afx7Ca8Xz&#10;tXo+86T3gqE0GvNxNjAqyhcnExtwnvIu7vNYeyZDnc4B2m8OHXj9zeXo0Z99QDx6ra7KVx9pgI54&#10;WVj+smrP1K9cB+fDsaebieYCbCWpvfnD+g69g1ayQ3MIEOmI9UIWMZZI/U39dy6xMd1+nS3S/gBZ&#10;t633d4bFcOSyxgVurl3hOldOG/am08IRGk1vE9h5AF82Rgbrwm27iObh3jwydL4ungL728MzZkSO&#10;0OkTzvqKzFdKf/vWE4/vO4EUjxX4EApBEw8dHAXWuENwOgwD9wqJoQXSGoswxU1FnZd0J3g5wuli&#10;KukRdAy1dRzjl97R0KdhT8ChweE6bUcO0QHuBOIKNHTzh8/KUJq+4qz0rW14Gp/y5iW/nSyU0Oyd&#10;CTlWn1OvtJI2kMAZfi72mLwOLfJsgGg4Nhd7B3bqsGMH8fC65SJn7kjMk1Lo7qIJS8DNq9fQzmIt&#10;eJU7ZbP4m4uD8E1ldkMTLx3t/gZX9YQUWJrSa6fqGnt0kRAZ8enAkDSoVdnrFdB3ZJvNim5OBK8L&#10;/Pge//UzGgAvIN9ilDxPmdY+8K4NnMNbGYkcybf8NYqlX+Lnq/EXOuJmSAzvxSnv1KWDdOkGH238&#10;xdnIM/LG1bl4Fd4ZgDRAZRaGbegh+tPb88rBxOi+XvbJa9OlGfpP3cn6Ghpr1XhK+PTD55n8r258&#10;LT2Lv9EFHtt200r6lOMnPeeR3wQgeTsoX/yj98QfHV/abHHov3fDBmmyJ1ya5g99SG2qvZ0JeJSu&#10;rGvvpfevjvB0CivH0sER7SlP+ixKyVL7BsGTBouzIuLTNLzTEZZF8vldmE79oQMfXJsoh9BuqdBz&#10;N7dY7fO39MsxMaUdaEvq1k8Wg7koMXdwz40SX+d1p+xIlnij+mgb+hWvgyDLa6Dz/Yme4YU+aOzy&#10;a3SpPKvcayI5v22XE/Z46P5EpyN4ynL549RTWZupHtF3cfHYvlF7dffU2n2ekoh/ty4BHrDyra7R&#10;snSf/qEne4Gun8NvebtxYmHznsf2C+xO7vBeWZ84ZG+7iy+VK9tyG7Pb1uDV17G9zdP3+V3mbuSI&#10;qdOE8DF+bX0bx6vyuunSOd4zvnXgP0js182b8Iow1wJ2dXx9rF58FxOTr8Dc8po9cUQeuE8gx9pl&#10;y9zgYK6wdvjLn//cTTDzhb5Glt+jn3J9zAtY19bd5+SRJtPaRT00ZgNlxhh53RA5bdT5jDdpm7ET&#10;/DC/ZEard7CH7srjSJe9sy9vJe8YYzNyX1fZO34bpzgMoCXG2ucnq7xybKwf32Df/Mox+jkfV7Ul&#10;lpjUAp2X1uY5yivPQ3vz5nj86CSw7ZBePsNzxjM+WPp7VGfTs4l1ny9PR6D+ppeP/E27cLy0Nj1x&#10;Jq7gjU8XR907PWWLbwFtPrQw4+ucobP1Nk3EeSL3xNJWfBzbJtP4/N41mdHQrzq27Oj5qPIi+XP6&#10;8YRW+u/jz8Y+26ZJx9bV75SpODoPCaTxGBZTf+zmwt/oCb9waGR9WZovnh5PmYn+9hu3HU7dXzns&#10;mLB8QuXCRsccwTULv+UOPqcD/Xzss3aiFOnpqr0tf2PW1e5a+/Ztoz22A7VBdHifG6Pg+ywo2xiV&#10;33VE/LRzmo3npbP1HCv/ic/1heOWKTc2GDPw2Y9y7W7HIHoBuD2uX5O/8U+2xVv98ZK/dPeIBhz4&#10;K9fmrcxdTG//rg+Irfxe3gsYsS6+z7KVYfPw2o885f5+n4sH3+bjIrBy/SmdFvYCmjzyp2b7uZW7&#10;5aEVgq2CJoBbGdSJ3UK6JZcMyVBuTFhZnjxKJF/Gy4XSy4kj3G4q5BzNvaHvSb/6nA2afdPDrjf0&#10;5/uUb/10fLVzMW0J+N1gcyd9u7nIXBBK/xA7kcMFyrWX9Rma1nbawS780RmrjOzV99jr+YRjOZ78&#10;tV/njdGPLqUTWfDbdY2fzTDm9cJq8sm6cxo3Goq/XlA9F4x2bS3P5qTzoXXPg2x6Wa+Ym3sSkrxD&#10;w88LuQAc/ukXFsgmPs1lR+950lr5/tyNNDzykHFt0HYTe208LZ4j+F3fIDX66xPhA/YhBzrSsw6b&#10;cR6fp42YdPm1cr7Wno58vfydowek1dPPLd+hO3y3vMj5onttEzsA5UMv8Rp7Lw/09/XYQansxrLR&#10;Y45kFjX7xix0nkBf5eYpYPXb48wBRx5858LW6GMcNi/1+kPtfWl7Is58FPAvebq/c+yDDpAfVfVK&#10;3b9o5n5FTHirq3ZnjY6Pm61Hr0GuXTOei0Ftxo2f25bYspt36BmfU4VuTyC330lcaGwFB5638PBF&#10;+zV9Ofvl03VQ+nvpFUZZZU5syX73afaqPuRVwF5NmM2B6+nL7d+6pgif785PHOz6ojGQiz7aIJ21&#10;S7Cy7xHPynTK5JtrOXqyjSDmAnsBoReXYx/7RX/+f//cj9f//8d//kfp+0JPfcd37/Ma7cTth5yD&#10;uOCCxaNL8c8FBXtDO8bRp0+nVS72unVQv/ovvxTqM5Z3JG86X/HD9JPKxCz/bqwP/tQ7YrYeudAA&#10;Ym1l0sc4V6++zpvpeoN18jqPmSbR8tn7skc3Pp14FJv3viQ6w2NeGUkvb5yZORiDTf/+KfGgjH8c&#10;XSDWZ3zyWFUA7UZp8qZus/u14wha+K2eCp2T03F9T8cFSTdK9YbBZNqLKX/2TUyKLK/IdJHRz02h&#10;pZ+Z/nxstTfQsNvYbqib2/jr2jRrmbHFsYfz6PllGB3qi6o/eOQaGlOLnvwM+HP6q3Pesn6ldOo/&#10;7aLOsheH3SuNMfy1TB19Ep5p50++RThfF37wNoa2vNTCVByRXbkYlgb1Scrr57BtfD18U6TIUEj+&#10;xmX9Exr+6Eb+9l7Bfc4HSlfPlnK8sF09esy5uf5vgRvSVhd+Xxpbb9oavaZfwG9igf1nXrO4R/U9&#10;7XH8Ev3ytxct8JhP9pgTd4QfO057SGHttf5/QfDVyc7vjiXr4dXBUb83OoyNVKfv6sAv9Vlwa/NX&#10;SkzcqVQrVe6nCG3Tqcn/10XqIGjHbbu5OelZF1/n6PYvaX1QH4RLnY6bZ29A2yL71SdEtsrKr2dd&#10;vDfyNH+NcARU//UbNnhC22Mb8WR8xmM+42O0UtQLOonuUoMvVds+bFS+h1/LpIN7pQ8uXSs2Os0L&#10;tRw3fmtn9YbJUOxJyOXvAnU8bfsK1H9zxvJ/hY9t+/OjUy/Ohg55lCWVN07cP1FS+z95BwOfNIHk&#10;Hhki88L61Pnqj+5r3KnCGnd/PLEy9mhfU4HM3/zE47RL9ZIqux6T3DWmzPYTOeJNOm1OfIxu408X&#10;OWVk6MvgELwtzOnC1n/qMGPUYMh3sQ+t6waWrfw4oq1d/xpgTy+yZ2R/yDN6WtODyvkFWd9mHLvG&#10;PDLFPx9iL0BOa5Bzcg7BwfCA+ZabooH8/qmvPQeN7aVPYF7ykQf+ivTSjuwfxbLfpE/9NdjXMbPl&#10;0lP3zdHbHHZkmBh9+lu/sDcKVf4E5pvoc73hl4yd22QuHFlpyR/eAFM90172N4Lr3+Av/cumqcMO&#10;wHy7YO5e9XIefgstNa6SIx8XjN975dIafI+MNQuKnRiZXOASIRk1DbwdZXKYz0CNoNcJgA6EwZtO&#10;fF+hlNo1lgYaASrhGE2dcVhoHRoIM4KFDrlmkTYL3vIILQvSZwCHmqLSQsfHhHRoh1pU0Hidz4Bm&#10;gjST8lY8X/hVW3xXnlOGw14ghlddDq8QPrYc+ssDv/KMwdWRbidC3nQApXFw2BLAgWvCx47Sju/y&#10;ATYWLEBYiY3Q+JwJPlD3CeoCuZPq6Xw9cCsXOgefFZ42VUHZKS5PPgAWF+rvoh2ei14bXwbO4m7l&#10;4Ba/OpREv6pHUqtDA5V92+DH3hCdF3fptfZdzykZVidqDs2x47wCZe5EvxRSiVz5Q1un73cipT2p&#10;dzUweIFhfVt0F9XKRg+2GntVFpSP3hqy+FjfKkdw2tnIjg4gTycC8QcbWsgvwJ9J/mwabb4j2j//&#10;M5tWOWoHznV4XUg4T9qryjr5fVTsnTaRZdrO6VRSvj6prD2PjV5PqnNH8w4pdNxXILE/qLyJBbbS&#10;idnc+jUYe90y1D+14cizGxrthA+heO/E+d0Olj8UNFcHMSrO2eY5WC6OI5nVF4tg6xrceoOHWIkd&#10;2rfEV/13W5L8DF7LGx0DBh+6gQC480d/ajNdzJgUWPS0XwrugrIBftMvxJfZrP86FxlXfuX0mc49&#10;vJP2FMYv4AhU3RIHC86fIO7QBo49T1wsHptfk99TcePY0Qfu8wNt60sPThPVmd5BUFR49u//iubQ&#10;PxVSd/HkSIMnzxfnwWfbta84AOrVHznXz9r8Bfo5F42VazcXfU5/gLrs1biyAXP+nrpBfyE7K0dc&#10;eaQWQpf9jx7Lr6yCp42u/ENreFa+yP5C1sQfKF7kEa82spx34zh5+G3dF7xa85df+g91LWQcQeun&#10;b2m/lHa+/BzDIvE5tnK+fY86/p7272TxjC/V0diduq2HvgsmoeEPlLxzeE4CL3Q5NpQPR2yh2z4g&#10;ZTumeu0vUM6+aOCh/7do14ZnQ2f6eRO60dkYNzHBtu88lRH81c3xCdUjPtn8Pa7se1Rny7b+s2zz&#10;vnRcez7LtNulp1x66TnOZ2y49bf8SUf6mb805VPVPNDm1jNf2YK6y18evMV1dHH39fxr64ZzkyeU&#10;7uxHigyhenKmnTvBU6hmavWbYA7Qvt04QZ8Mbo5kbzzkiMfwGp0vlod6LBn8kWNlWvyPGcsvG1IG&#10;v9KcytoQWBxjyNpITP4WqP8g17FBXPu9GJsvXwL092ODmp7aiTw3lFHWufZug4qfr3YSZvDYeOYP&#10;I2N54hs7Elvb7hwguMtrjy6Eqmueoh6gP56Nl9T9cN5iAg9OZYk8K6d8uFsHLec+S+9pP/S3b0Gv&#10;58lbGdAnX+dOFu350+fBXbmVSa+seCtfmchc+eHUz7Fr+onOjY98l2zkyedfwfJ84my6ZewbG+zF&#10;386zEoLyungMaXKFySW/estf2fRh1lD62rvPWDxHPPf4WlZlxhflrdPjYLGf8rkAOG2yN8Amr3OA&#10;EaRrxuqV/MoUuXqectbRZ3cMetj507ElfPG5QPfGQeRYP/yP//F/5XcY//DVv/3pT3OzavisvPgs&#10;LzRsZv4u81V51mU2383La8eUN+aW9omz5f08mp+hITbIIb1tvq8DDLK8TymHyyt40dUrF9umk+8n&#10;ZKy35qLkjFO7UVVZMvb+8IM3B4V+aGl7ZA3pyrr9lqcZ/5lXLO/FBbzL/7QXMvrAc8zvRl3+9Apg&#10;uG5idiSnpxbNi+HiyZ9moW/PWL59GPydM0j7kHvWKJlzxcbb7tBSHjUK0mBpjS4Tvy1odEhN3zV6&#10;j2+bG5t8zprOPkfnLvGr+PPKXfM9+H4jtT8BIP7zCkhjvrKoX5tO29b+zRHnph4XBI15fOIisHbX&#10;2B+hqsPo2m705Eo/Zb+yzwXYOw7hjRz6EhdA81Mb6Yd2fai/rt1jKLyXv7x+Iivgl7mBZ2JxY3hj&#10;n07w3ci4ddtvREznQJ3Fd04vZfWTOMunr02OHW9/nX4kuFw4thhforF2SIQdvsaaxMm2haM/+wa5&#10;fZR6JdZD6J6+JRWj56ybhk9kTn/rLlHzYnfMWx8/QV1Q/NTV5pqOrRe0pW/f5saavD66c8HI0YcV&#10;ctw9rsUVz+o/+08b5OSwBPzw89hy8V8f/+3779tHutDedV/aUP122jK6xx21wVwQNU7O+Le89cNk&#10;EbPmvsqNO1/nQjIcZWwO6tOTRr/jQPg913ql3/bMif0PbX309p+HDtvU1w+7ngvS8p/tUuzsHhG+&#10;bqD1pqvK9ap5PGmSOaRKC72NS/kA7sap17/Pq2VnfLQB/ZRhZBKbd1+jD4ID7LXpn9Cbi807/u88&#10;GtbNb+vBbWzn4r9j6YtT9jq02XnnIJMf2TL3Kq+P7D8xOLJNRzhxNW0S3spWXiSJHny1PEnnXP76&#10;c3C1tzGyuaqY8oaZlV89deDmP/n8+6TR5thyuIXymDrOnzI5r2yJO3rPHHtihBzi0c0NI+fkb/09&#10;rjxLK4Qko+AdLH0gJuf+0AT6Jf3C++B/OGXyR7e1QWhln2Xzu6d9cETCGzxygWbnv9vu0ViZ3aBB&#10;L3Xv8rXD0O54XS5f/hr/jm/0yU+I9TtmN1YylvFnbRLn+e1Ve0QuXi4Mx5zFLy9hfXRhtJgu3ddt&#10;A39dZyg0hvg5p3ivhGuDndcsv9o4J/Bah89yU+1ewG69lEz9rfWvj2J5YXlWmtjighOHcXCyVsIp&#10;nf4qMpwypokHU+g78ZH2bsxfudaurR3Zf8t/27eo3/TGaAigv3RHmiNGNhnYCeiv09p6LpYWasf0&#10;Q0G4cOWhR5ceITsPlN6hubSbn1gxDhnb9yJXK+Rr+wfnJZuv8n3E4eKITTgbg+MD+NGlr/IefYjw&#10;5K9Nwh0/pMklbhFCC3TOkeP0i+zANgqOfdKO9RfbTko7IbH6s/mTX2meutK/BeaHgF7TP2tjQ5+I&#10;MxcaWeCl1A7uJbc+4DWMDYOTauYP+iI01fUWFQVoePtQb6B4yHvXnforS3mcutJrt725aGUon/Tb&#10;nyIX+X8LHqzrg2j+i3rLi9yV7zQx6cq/TI588hd2rffIqu5bbo4C0OFT3hD24iDWadl+rc+f5888&#10;fJ1feUkv/63zpePqd9WlR0BMfvjnbCJt3C/u0nHzVsf3U+epO6f3t4PjZ9dOvQWm69Xku65h3FDt&#10;kneJHt5O22bFm/Z37D6/b5x6eXuKP9ZG48l75M29j16BtRMvxlhHXMpiIlBbZkNFh6PfsTGgzCbd&#10;bMDswhYCmuq0gR/mQ8Mm2r0p0gGaJl8AMpjQzAbUXWcXfVXvGEhDn8aYYGHMftT/AuFkwR36MzmC&#10;5TxfDfCmk7d0l7Z8g5qLwJxdPPrWPndgswt9u3CBH35xUx2ijnJ13DVbR5Mpecp20WLS0NcohRe4&#10;FhtwU3ds26JOasiqvk8DqYPHlPvGc0L35AWPr0j99NPmwbcIBtKV+QSZvLHUDFI6R1C8UOTjLrJO&#10;3srLd+TT4ZMXPli5k2ha3pZJAzgV9qSdkmLpDA15/Euv6YDacQd55Dc5mglwz2PH1oss6HQymiNQ&#10;zgdUpuvKo/5emHeH/vJvfNPvDPI9P3bDA57j0sHDOSivmKJHkh+7KNO+4DWGks+WQHtLQfO37ElP&#10;ngmMY9PpVMjUziV5oBOYzABmkL6dO/JMe4eH7tJ2vtA4Oyf1bSbFc4cL387gppgvujiJ7TpYx05k&#10;+i3Yp31DrLoufuWJTzph2Mwcx253o6/tHr5bHRwzDkb/XOQx6ThQHwUfjOeT4MPk7WRvfbNxxd+b&#10;Fhs26J666Sc+uCNwbX4m6ni8753cM8kYm+sH+C06xDzzyqnIE3nJpow1F0hW/0bGmUjccnZyzG4L&#10;ofElqC2/ULa012a1AruF5rb9rYZN9Y4t9FPah9d3zE8IJO4jO/u1L+9gHpUizF6EWJuS75mm27Yb&#10;cjjf8pXrSzqR1f9zgxEeuZ/1ti2h6TMDb3jqz7JHxHdtM2cc0qeRuXLk4o2Nzs1DF436I3I6Jzvb&#10;7G9K9yQyrA57rGzBz39R5gaV9Mv5DQ0ZaIC1xddfjx4mGPL6iczoSZO5IHTytzItDTjJHpQjZ/OS&#10;w4/g2X+pD9hDDNaGkek///M/S5vdLJQWlC/fps95JI1bZgwgK5yVo3VDs3EUHvjvXIFs6KiD1/Zr&#10;u8BNUeAotELk2PqZq+ibxGWIj7w5GlttMtsc+yl2tAHcfj289Qs2T3/44cdD7aZdGUJrXsc+Cxg6&#10;7RinAr6fcvOHOFKmjs9rIBd4lkmvri/zxwcmbwuL57wx+eDxrAvvBvWH1p335dSznv58AW0fm5EL&#10;WCyOMpuiA6tjPFQx4vUkfDau4KlrQrz5nrp98j/Eerjz0X7qppivl/frMjKgm7b0hcVZiT++zE/7&#10;e35HF/Xm5khIS9tRPzH2WbvjswvIITk22026VKlBaisyqR6dwa1fT2trImgboTL9qbheNQfti9/o&#10;P+0sJi1M9Y36Lhu34lXf3H46ssycOxvg7V8iExr8n+MlL2Pks5tbT+ZwOj8O7acuK4u+QvtO6VXN&#10;uQ+7dI6VNBnHXwfvUaa98c/2DU+8zdu5kzK0K1dkW5lqz8c5YbZs9SQD+9Dn57x9hf3R1z+sXekB&#10;Bygbe84FPnnwfNAES7PjX7rN9D6XbB170kQXd+VxXPlbFlJ7B7Wy/RSHlIeXPm6heTHl2ufnMz+c&#10;udnG77FBZJCvTaKBnDF85OCmsWP5nv4ZnykfPSvLkWNjC+/qGJm5vzixTdc38RE7PXWRXpu+3lDc&#10;Nxyh4adoGj+RYX+GZW1eHslXLm7WHy6eWQP7uJCMl5+uMa4bF6x/VpaVgwzoOa/Pz/lT/rWD49o6&#10;FZxOvRMjP0ZmmxvPJ7LYyW83oe+C6q410NfWlJt361u84h598jiWfow6fdS3vRhbOTOeeSLUE9nO&#10;+ZO99Lm1ybG5ev1tX+0uvu7rsRMDO7ap6+Pc2zXo7+LjPoFN3vovdb/J3HZsWrFab+SM/XIz9Jtu&#10;DPK1sf3EQfRY264+U3u+t6w66a9SUZ5xdC90zPnEcsRLPpknppTdNL7qxVMXUbXHFMSGE2tsYO46&#10;N6Bru3cfStbLp6edkUOe/ga8f6+vmZtbd3MIDpiYnL7A+l/+/Rmd5txNSuJMLfTp6jO61c6H5tLl&#10;y2mrEw/6d/32xrtycrp5dd6CMnE8Mo2OcDYmXOQEpduLXzOvJF/pxMDWHfphNlzbr43FyEJ/Fiox&#10;t3XhvN4gTVahb5rJye79TH868f3hQ2yUv87n6K9SPuj1L0e2YjO81ne9adZzLCk3f3TODnh0nNB+&#10;UsbgI2N4ZK55RBr6KW8ZvfMxh+w8J3W0zdot9iYfPBeqvQYzRbWXWND3qeuJu7ffuMjMP6TNRmDi&#10;7k///qev/vjHPxb/d7k55dvEoTavbblpAXR8zBz2giP3PH0V3rnQuRcMjXH06F98C/ibDb7+4+zv&#10;VKfMzWd9mXIxVlPGVKTaAABAAElEQVRMzJoP75NdM+9lKvOshwyXMDVh9adV20rkh096vICD14M7&#10;q+/o0HS+yJe/jcvKFxpzoTD+1xaMx4mvU611p/7EgrrLiwzOJ661oeElvvnCeTdjc9z59RGzNLb+&#10;9jP02jkSmiP/JUIT8vQfcAfuPsR57VL7nPIwJO9+7G+bJ3lKfS90GSu+Cc7HzKs+fnx/YoeeZ+4U&#10;uqPb2CBcUnfS5nnAOd1cCF/7TJ2tSwZ1+Gfq7J5WSmp3+ErEJXA+NA7+HK76S7/I+VodzS8/93E3&#10;eSe2Y0/ths5uLArlrfbiiObOuT9FXvPnlffiR/f8Pec3ZP6U+OHnjd/Fx2nTDLD6LeOjVk/htfzo&#10;vnZmkpVj6+2xtOEfnVbnLX99fM7darNYHU9uKY/1T44du6KTN/hk8yXl+q5f2m73ofBCI+L8S+Bv&#10;sGPO2mbP/1VFtdYGe3ziNmrCu/4nQD702ovmNufc4HbJevR80pDWpoG2BMj7tA+fgPoqNNbezres&#10;CPlqH3fG7z5+n7z3aWN0dfObWOmaJrFjvDAHe2G60ER3bUPv9vNH9rahTR+mP2WOub/pi38EjN7W&#10;NI84jE4dz1I2cps7BLVjXE23KrT8sLjsr44KPR7M+j1p9mO5jV3Fyp4+23N04ZuDzFwL9thfCgzu&#10;zmHgh3oqHvdcOIObcSztnB6fOq85MjLqiW/zeMDuacUjp6g++nhCsuXOg7PjV+UIkYysLX/9tbZg&#10;GrZ5Aj3vOVvG6RHm6LY6Nverf/zjH9SLDjMPauzpW/IxSwFPWzof2Vlu5j+NXUQihwOo/DFa5/ub&#10;efKVr/xLu+dHDwf8DeFb/qwjvbIZu34VDu+X+kwNtH+O/8g9cRGdPJTxAG3Gk6biFz45HffJ2H1F&#10;9lXl6PA83ywy6Bf8RcGi9LXLTtHMZ2Ht43zTeywe/Ppoxpyt9/rowqy5aJ+oFoP6myPQ2Jclh2/p&#10;n/5IWr75fcf50688X//89tPcHLvl+hN22Yu6ZGG/xiJq2Bzzrk3aKtKH4OftbcADf4Xk2Z8TiZmk&#10;1j70aJvPTxexQ1uPRCfAQUVwFURkXgF2P0VWRoeIetOJRqrMc6pIpRyjO8cMqKdx5nBNApVtAKIF&#10;B0wwkWQXZPfF3y5ukk9em78aXH/LtzXna+RIOjTR3XO4aO6gT5gdBOCxb4+nHmqVMXJa8AITsC54&#10;0D20dYar59aHq85e4Da5hEMWNCzqbTJ0QdeFeCSLPLsJwS42pC2q3uaDrteS1TZHPrQMNo4WevRT&#10;XpyY0mJeGqxte5Iv9IA6C5vHCwK9dFisdgqdHKXh0cGRH4B8f6xogVM908D6+8BHhtbreDB+Uc8A&#10;GULHRyPT6oCfsot20q9BxwKNHRXjAR+srNL8jC7f8wu9rx+4P/abwXpw2X8HE/XB0q484YGeDbxu&#10;gud8+E07gG9wmztMK1h1rWytmwVH/nbRDB/g4a//SXehGpm3jIxsW12ysPs6C0jn6kXjysAP1TPy&#10;jawTx1NnJoXlkwVBy0+95eGNC3P35/h4ZKoI/XL+fJ3KXTKp+sRE9Ly6gR07wWD79gHjVzH0W1Be&#10;689jhwRf6LHVxBsalbE8w6v8Tl9zh/exEdNG/vwBF3/ZxSIZjaRqT3YhM7O2E06dTsJSZ3H1qzaB&#10;O3E7tPgcfzz45ek//HrBXNvxF+J+s668Em+fu1E17efr+MbvAaFRiDzkgNs7yJO/ba+8ok/b3dkU&#10;W5t30AyBY8Im6vOTMXYTOzcoX5Dcc7aQVmftFymax26ocJELvx8apzPBV++93zCKrZY0mUPt0mH5&#10;OaK/4AlmNlhd/f4U3UDlCMHKVHpTi2zy/HWjebJf0D1Z1wE+3+0TS/wK2Bx/T0K0fzj+wFu7V08b&#10;V6bP8ASGo/OJDW3zlhXNHXMYQ/+tLaG3eE/9vZ4Mf2ULznvROePCz28yNh93rc7w4PhsGfutLS76&#10;qTe0Qzxp7WDLipvmiWbjObHZtIZ36I/M4+Mffvxh9A6f6RP167cv1QXiBK/xvyQbTFnz6DmnxZdH&#10;RvaEx0d8AuRVx6vCGAm5O0ZGhp2Akrl0bIppc4f3+8jdi0mh2Vg7si9+21PqOBobheCWVRhf9eHx&#10;Y2T+OnGxE9zyObyKf+SQXhmaf77koQ8aI6fu5q3f4PlcG0TRY+ssbjPy9Vpe9dau0gsTB/f5k87w&#10;0rcqHxlfl6Oz5UsTuhvcEsmRQ93RTfmo6XzGVHn006+uXHtUBm6ejw4++Wzl4m8XjPg1dgaHXiuX&#10;CyfO3+X1+78GX9tAD54PICuaS2f1Wn7yydZP5ybObw7SNg67IYUeOzzKY6S0kNv2W5PtxJ16pVH7&#10;ZB6Q818FyOrmY97T2L38Nv3KxtILQQ9RF8jElo1ubch6gPwAzdo7dLUldMDax/jFDoM3Oum/K0t0&#10;caz6wdk66Jjj197opz2+BrjFT//nwlPpHCT18BTXjugH21fP149bZ+3nfD+76aavcdGMj/i384Aj&#10;K/7oL65x1muKweq8/Yvz/ShXl3zbf7Xu0XPxVpaVVz2w+XvcBaF6q/PK5gjQ2FeNbrzBR0NMiK2c&#10;9Fz+E4qT+jvnsRhdPnB74SwVpL9U1zh1yfrAozN8Fxjr88jhAoc4AzZ+dn1lro5nF8hHp8ZxZDaH&#10;pEMvjua8Nj2y0Pt6gg/vQ1dMbQv73/Ib2K2TPPZShz0qUzan9wlfsqDF32tXr4yuzvCTr86OTZ2L&#10;hZ48+B1bQqO2oGAAr65DTn55Bx/OygQPTbEIXABh05UBf3k5DCQhz4Xrb76Jf7I+scmKNhqf8lYK&#10;PqvcqUE+YK3Ilp0nXDae+VPHvs6F0XWhL0/Ldj07T6B2vn9shg/ZzZe6eZ/85bVxgGesHK4uYpjj&#10;2kcQQw3D4u9mrA0UsDTQ33M2QHPO4Yj3l/2t84Xl75yMu/bFYz4n9mK79nERaMcgspnv7TxiaLHf&#10;rOHM9fCfJwTHh+zsAk79Hx+tz5jcK4zpIo9uo98c8QDy0MVLGq7P5zwZifbHj+QcX1pnlF5kWP+u&#10;39Vnc7ErvbA0R5fT/8XPYMv0/er1Y//hIYt6baOn7ahHBm0ToNQLWOEd6m3rP2UjXQz1onvqia1o&#10;3T84L4Bdsq6P0EP3yF6+D57qbIxKp1rnunQY3fRfsy5TvvBcRz3bYeVP3Xin9ZdO13K5IbP8O+ef&#10;i7frV7p3XF8bnQtutJshU/xM/08GdArVTztMeeq4GUUb5/vZI8peQfrGfbpb+zMF5htPjUxfKJas&#10;Kyee/Caw9XdvYIhPK7P40VfkD3gL1Vyg7On4PPXZkivUsbZZ/fEE+K7s9F2A9xrar5BLWf6R2P06&#10;ef70b58yHwOde8dG6Pur/JFl17Erf2U6T9MyY8/VuT7x+Wlf6JYXn1Z2Ppj+fvPverBvfPnTprWv&#10;oZ/S0rvWcZFTGr+l13YQO6o/8XFicdvXiY22J/zyF+QkwoNdzscNvjZtZ9yd2Gl8pqvyqvdoUfqe&#10;bFYHL7xTSo2027FDT/B4AFx2DYXUUeALnRtpdVK0PuhxUNsvoNNP+9+pK4bo/gL2/MngpOvrM8Zt&#10;PfoAtlH+BDhro80f8oO3ddUb3GBFTmkfN3/kG/F8YoN81Gl5sjonynHq3uWle/pnc8Kfs3+05iLu&#10;8h0f8MLwQ6fxgn/+Fu4Y2pxfHtHsH38dHsvHPKntNdU655iOpkTEBL6Fc3zynnXlFPteVDyeIN/8&#10;T11yGJ92/7dzYhfvUqm8glxdI6ugIqfzlfdJV/rZl7h+EZEv+7Ch9g5Wtp70fP3M5tPnfclGLiiT&#10;cevv2Gr89fr6d+/2Jq1RenVfed9/nbc8ZPx7k98Kfku4IMCZucZpj0dn9lwQT+BtxjqxxAbipU0k&#10;ZRNvc1PPx7R51xQyetSHd3Sk/dr/ylhnvgL0BSHU9O7nOKl3Sj+0z164/Bkbhr9zUN2ODM/+e8s6&#10;N0r5x+z5dN7P67EjmXVftUfyng/OlHC+OiZx2YmJxgrdGgsKRvb6ijFqSzadOGnsnLih3/Y5S792&#10;jQ20Gxfm2u+eviY5RUPLn/8vQcuDA3b9J72xwbe1bWU6cc/sfIh2q+LlpiHz+4xbaIXhjG03Y/7K&#10;MNU6T77q8tOCMkg1Xer0PIUusLKBJ3n1scXJkSwFMl2fpWaMDb0zxkz5lNHmvwNi17X8QkjEM7cM&#10;V/bQ3rbBB5/6RDexb13J46x5q8eh8frgAn/9EjxzhNVbHNQeKhza7ETOZuULrrjDYmPDybS9SMD+&#10;D7la8dXX2g7duy3dSNotWLztixuBJX/zmP52/EV39lx9xlaR9fSzcHd90n4lMUmP4ZU2lBN1zf9+&#10;AccGfahvKx17kXZ5qvfea4q2A91OZpQZBhZyQEO7FrPpDDphjkBv3L3lP4ymkY9jdoCAx1HFt/JJ&#10;o73OT50SKBd0kshX/3KEKwD4SWOzUGO899/OBvvIavIrIIMUUN5PaFnINZ2Q81c5Y9x2HAmOxd9O&#10;b4NKHWDRv4v75iWf0xfPAIXm6tAF2QlE9jKR7wI+jrWAMMFlMhdGf8wF4D9+930HcIu1AbTSyWbQ&#10;cvFjLyCyJ3odcCFEPDrXpEff2iI67SaK36p9DXBWN2W7QSO9+YLYRP35G8zdZDnBqXMUdjY11CGT&#10;cjAbHWzOjRMzcPi/F7+KdX+1kz/yw2uD1bGHnjQ7d3KRvOp35J80urxK9kMTrZNc/D12UtoOYTog&#10;aBNfZ0Muix24YT4+y8CvnFyOu/FZfeR1UNbpxF6psz7UnsjudW3fff1dZLTYCL58QzUWBq3c3b2L&#10;9Zadu9QpszxKN3GPnhjtTQ8p74L8o/jIBch3iZ3Q3hikg/j+4OnB4E5+5JTKl8/QjzzFJZPSgeVN&#10;Z1B7ls6UN2+IlM+de6eGxuhJFne+0GX5TJteT931XqeKH15X5xktPE3ZjZnIRH+isV/bA18kTmOh&#10;2njpkedLwK7dGIs/QLZWMsmaDnbjzxG4YweZdvIx17ze2cagGzPEutcCnk2kXFjogBQf90711Ndv&#10;dPPu9EloMmNffZj2T37xYNNOFOsDO0ELEhlMVvBxR7lNAJuTJmHzm6zj6i6gQ5eM2pB4QWdjokex&#10;V5vOb4yQY+JkY8PxxMMeo/gmU9oqvjpQZTqAh0gxsX6XGQ+5P76dC6LwXWCzafhzdU/OscH2Vey6&#10;cUf39dfm7XgSwlEO3+nH1jcr0Oq18j9/S3PzFtex/XHsDvrkeo7lGRn46+fw4bMdR0o/vmi/ET/Y&#10;zBJ7YttmjTsC4XyXjeXn5l0Z5EvZRiLbkR+/6Utu3qu/JwSk1Zv+67Y9mm4Ymr45fURwujmAXmSf&#10;Cfvwa/8VH4DGUviiRHZQvVIfrP1d0DBmbdnWq33qsK+++stf/jJPSxmX8+eVo2BxxfMT5D9h+xh5&#10;T7qeYFBGZ+2MDDv+SfOJuYm8SnxstLThgLYfska2WNLbpsbeOXK7DSpP+vzu99/mzrl50s08o7za&#10;z9gki60idzcAk4d21ddezx2oyQxe5K3dbfhPW//wcX5jscI8v8hXuUaekXdtMz6HPr+r+6JiT9iq&#10;9jn2VH8/T5takMGNti1XeeMOvo3Y9Qlc6ZGlbNofTeqOkeUzmyQ7b8FjIbZIPwXm6dnEA31fwchF&#10;/9EXb3bXb4pKffxzg/JV9Z6urivT4sx5bpDKJurA2Idc3cxo2/ulTFt/j2Njm+Azv/n66+dFPnPS&#10;6B8yod4qV9vZ/s14wFdZjOlP6KqfP+v5a67WBcYQKq31gflfqZObb4yh6PH7KRvW+D99MKfkj6o9&#10;IeN1w1Po4WE8QdeFWf5ofxn55vfAPuU3EP/Q3/msX9IfGE+0F0/eWDtsW+HffRKqsRkF35X+xFP7&#10;rpybw5Cp41LOXSDQR8gf/W6fmDPKH7Mc+0ZGeUsHLbKh40gnfdrelCN/ben4+rP9LguxT1B0Go1X&#10;8/4/fPeH2Cz2SZp8oDIVbfD4nBz0Zk/9hDEd/jdeE504TlFx1O9aqDGf33zMxv7032iP/8hYnm0L&#10;Oweb8Zd4/QRn5UHz0iOMUOn8KEdzbrTogi45lZGzlMiBYsbsXRgPjvED7nxG5pmf7I1P73ORoYqF&#10;wrblEL3s7UYPcxly6kP1L+sjeK/rkK+xEx28StfmpvkB+9Gja4vIUx86hu6uE+jsZgUXZUMmY9KP&#10;XV85f0LrJmNt94fv/tg1pQvReC8vfuMPdtWH1Of5OZifPs6rjT1J+z5j3T/+8UPJV0f9Z/QMocg6&#10;NmH7rpUiLxrweiE5vgUr3/q7N8ymDF/9hfGUzJ/sIgXIxyfytL2xIV7Ja/z2OzhkcKHtm6/++te/&#10;fPXXv/29McBGfWtR6NcWocNHe6G78on1dBrK+xvOGfMAvnzPHjuXb5wH959v/lnZ4F12DN2fYrNC&#10;bAJW/66pY4vGaWJx9JjYoQGQB3/TtUPj9sy/Is/zCVP49J7jtEcXHDevhA5dehj72ZssQ4cc5tbH&#10;xuFt3ocvmhuT6LC9+Sw3sge7ivF//MPT4z/W1/LXxuqgsTpoB2j82799r6j5e4SzsPjG7HfZOBjd&#10;xOT2g7nAH/knFhJPblgJn9J38ejEGXr8x57jx/gysRTktiMDLl4de/OU6c4Ld/5XvmIy+OK4fXbi&#10;i97qsQVf68+S0dibfj39R/C103imPN2c0CfuYx/zR/5JkWqF8jp9jw3Uto3oWPnCv/JHF30SWBtt&#10;rOxcXfnHyLXrc3hTN/3xqcv3h0jpsJfYB+Tw1DI79cmMxJ64b1l279zfXNonXoWqPm7lTGsd3NBB&#10;K6U9Slfm8LFngGd1Thv3tLrf5nWBiu37tG3GZno4J4s1x/Yl4htPgOZrQHvp88e3+c1CNGwsu7gw&#10;N8gkNmJvMvQTZ3QtEWLOwZfmYWxpLrCw/Pcof+Y7xr+ho+zZvmeNMvaGL1bgtm+PQV0ciWaKClRM&#10;rx9dc4pWE2NPyeUtFoxx2o348tn9QYTIzh4uqm8b3/7UuYBcmfUN5hFk1ad2LAgGu+I3vCatXh/q&#10;CF9jgfXZ8J+29+k87YqHvu8fP/xQPsvLkanGbqlDkmSQFbCLPVBxWJm6/hDX6pkXDd7S++GH9PsN&#10;j2k3aJBX+bST6JG83mhhhVR7D3+47Dc2jU0ijP4BdG8j9rVH+XUuor1Jf/Q+c2N04X/OK/H93VCH&#10;nVPpyJu/3V9OwLVs64xPwgu/lC3dm9742hi5dbYMbvuxHLUj59eFxNCqv+IbcrZth0ZvLEgbGEg7&#10;T/uAB4fGaMxcfPQP97Z/vyM+tn9p3429VB/7scnDHnQvQPgV4PfqE/4LZBrZQluci7UcxbSYgr9z&#10;LeM/mJiMLmP6kan5LYZwEid5+KEpBhYay6f/V/bzD/rPzFcOwvZFjafKcdYVhz7ZyF/IAY21Vecc&#10;Ccau2WMrtL7xBorgE0e9rXrYVV/p2vPIvGXwO//0mn1xnAJPDIJ4N1mhm3kaqEzoS/s7jDxtD9iV&#10;L8hLvp+z9vln+l77PFwJ/7nGbVytPNHDOAbHz7uJNRZ1fU46rU6AtdzP34Cl5YKQHrbzpDMPI6E+&#10;SBvRB5X/KesFsF74Cz2E+jU60GvtdMfUlDnfNrL9lbyf0g7e2MuI3sZMazrjGl26L4NF+wjMBma8&#10;mfS7d/PTIGsKuVfsJ33vh4ZOxtRrPzBY5NEnL2y9kY/crj1MG6Xn+gyeui9iDfZTiEOUTcDSPtmT&#10;F/zaV/n2DYN+0OwvpL+NKO/OhUrzBMAPGRFyjHyho+/AQ/XOPWI/6+U+rantttb0zTVxMOmpH3K0&#10;1odTP5Fl3Bb5Zv6izkR4YgWn8PTZfkJZY+Pw2cOOZXv++si+hTAQuwvrlZkXic9wreBj994wEDky&#10;bE5Z7IJ/917IYnxInX8JkR2IcdD2pX7aB190/p6yXmBfYwSvF1WDt7DztRAoDTbxmu15KrmEF/WL&#10;Rz9D0Hbb441yxLt8qWTWTGMvYzFe9unZpuWZ29Vua9NkwslXy8lqnozftG83T1/FxXEeprFg+tUk&#10;rYvbP6dg35aqjaLr4rC5pPR1DYoshx+Cb/7P//3/+Cwgu2kSYmCMfRpWzuvcVBJMG3C7ELT4qIFS&#10;FlMJvRqFAtNZpvMLzjpiGvy9+NwLQxoa/G62J9gvOdIB4guUb8NueRxtUdYB5ODQhVGKmzT5agBG&#10;yIesgho/jZMxLMJNPNtYa0jBOhdSV67ahIzB+10WPSZ2oLKlztqsmY8vA5BG7MkywD6gg3bp3QEu&#10;H53COQogMHKTecp1KGy1HZROgn6APTaY2KOLrdCxgOALePQABioyypvga3bpWtT9kI0RvqxNc2TX&#10;5UMXNJ23PnuSO+f1Y/DXd6jWRmey4nzpbNmeLz30LabH7yPv1iP3DIB3nKoHF59ZPM0T2M73s/WX&#10;l0VrF/x0a8Ma3MpwfLV01QV0msZug+Q8BaAg/AvHd8tzFw3O2xbEXtLo8hU9yA34s5uppUX/bDgd&#10;erVD9F4dtTcLOfFsIWkyDt+ixnlfLWWychZ6yIjrWfTNouIvf/lreM6FbgvzDjr8GOjdhSd9DbQt&#10;uX33bTYc/vH3HyLHT3ka5/fdcKKjhamOScezbZyugGrVJfa2iJEhrzaX9tc8k8MdaoYxndeu9CFj&#10;B+fiD53BnFBsG0/GTFJau/XhDJ0mnEbWidt2pCGuDltun9N2FVupJ/7kk8HX+nNxncPXpkqbgoHy&#10;PDo4/ykLCIsYCyHtjN5kZm91bUQ6zibP9LEWotqsI1/aaNo7Qfs7bZFbv2HzTkyg1/7m+BIPsc4H&#10;/0z8z8WJiSsyATHOWrsAqT6JpW3v2reyUX9shaa83yUmvJqx5fHf77Pp8Mc/fp/NorwSMHJrMxYm&#10;dN4NpLYpPGO3Kw7IGRl7niN9F9omiptYCl+gz2MnYEMTfe1hdZWPPkBzJxfVNbz1ifRqGzi6OtcP&#10;pkJpuujx17/+tXJ9l9e0oYevTQJ+6viTvnleK5gNxtgXL/V7PLwrQ77I2wtDR79t28rRZqe1jSNA&#10;p+0nddb+1YHHUmd1vHBjH3Vqn8ipfPv0Jy1pZfogYxb8pzzsqI0UT2wnzmycV4gwE/tiUTl56CYG&#10;VtY9royOy1N65d36xjppcqAnvQurjefGmLr5iImlU2L5osv2v/L0i27M0U4+hO7fcsHegu7vOf75&#10;z3+JPv+sPvxp7FOG/9jDXMTEfHRlj9004vdLl8jaJ3xiHzhPmSJhRdu8vaEtlYOr/Y9/IcHBeyEY&#10;5QFnYPy1Z186snljg31Ca/nCJW8XlpFT/uJdDk0/bExQrzFx4k87XF/ufPBLvO+8ERi/hZVDHErv&#10;58kbrn5Q+8APbL3hn43Mn+OvyOl87b96iAf9kDqTJyb5kL4+JXnZ3DhiLoDOfmAsvdmYmEWJcjx/&#10;8huCR6/ddHrW1T8vNJ7TfthvcXZc2jEebvuDyKIf0oYa14m7F/IeOhZAF2gvbPWgz3e9QJEL/b//&#10;ffrlbKh8//13X/3Hv/97LgT9Pvb5+qvv04/9PheatKmZH2Zhkf5T/6j/Y78f84S/vs9c8k//9m+1&#10;yV//9reLtYT+s+NiZGCz+dz6sxO9QVI9GpvWFs1P+fq4CPlyztbaug98C0ljkfF5+x/23zF0+W9c&#10;LF800bs+Od+LxMbUFLQvh2/8MIYuLfYBO56gvRcO4beNRC60nfPf3qCDRvvcY1c405dkkyU6dB4U&#10;2u0/Q5cf9EHiUdzBrz/an2ZeHVmMN8a3WYvFLqlH/sr4mCe2/wwueeE6Dv/ZNNy+VB4g537oRL72&#10;oycfHhtYg+xccv2pvj4Ojo91w8xP54I4u/gUL+X6Vedwt59XVv7RgQ+UjT21iVkHbJ/kAl5ppk6P&#10;tXvssDxi9xd9FxsF5LGfm3A9qWoewvbqyecvfNlGGyCPPPXo1/VHfOGpZXzZQRqI0aXD/+gAeKB0&#10;4l/x+6c//XvGpNwYdz74oY2G9tT2GJnVJZd1pLgB+gm/oawNrY3EgHTnfMlX7//+n//zq//nf/2v&#10;6vhf//Vf/b1jPDuPCQ8XDdmAXOaL+Bgze4Nh0uzig67+6MesyYyjayP2MKf7wx++q9x8sxt3+GsH&#10;QDzvTSNo6afgse+26/oqPHfcqy5Rl8bo7Dhb3pGX3fRV3YgLTv0T2vjyWf0ce42sZw6R/PJj1/wZ&#10;w8gBB6gLKmNwXsPIRCL90r0uhTdl44/FQ5csu5bHTx4+5neOy3N5bV0XSLXZmTvPGkHZ2Im80dXW&#10;IJmTL36Ua+M+8BbWNmSZeM/a7R9/L568oas+2Wb8UVe87Ti17b7xGd3/nvp0aZtJPdD+MfTw/y4x&#10;YezQT/Fd18s5Om/esbV6TzusPcyf0dn9jl1fwQd/++vfatv2fTmng7r6SnZj6319545p1ef4mt1e&#10;t58QaTvz8ysumKJ595Flq1ogbTJlc1PZrDtsurnpbYHsYPUprfDePr1yo582s/GnjriyLvO3fQP/&#10;ocP25mV0dMNpUNpnvOBx4kDbWv7GN+fwtGMxzz7T77KbfnfGB3XII+7MmTwtt7F0yRcZre0Xlv+e&#10;O7ohQD7aO25aX0/em9xcFvkDyuc4iaWlz2CzBflikfxsKIb0XdoRuRqLp3/UX6z9a6QSEcv7ufk+&#10;WFSWlQ89ZXedW5aV9ynfyrlHcrEbO5NBO+O3lVNd4wBf8Pk3bhzn8/TzdH/RvwTXPot4sL9i7NQe&#10;0FZfP6wuYBsXU5S3zZ72uGXiWX1yrK47fy2BfIntuZFt2j9ZyD806KTvjd31FblI1Hlr+JOj+0X6&#10;DZ/8gbXT+tZx9iGP8yEd30mCrds0R8g7R+mlJf0lsHa/9DtBpv587rF67bY0yhefDczlmfP+ia2k&#10;Z26+c907NoZn1Ikf0OjYpW4+T/76nuWxdVZesmjr8PFhm7XHyuv8meb3nRvhzf8hULV23tDxuLIk&#10;TtK24fBr99GCqX21raeeOBNSbfP8HNxUvYBsI+/dz8kD6IiZ5zke82GL8D/xB0c72PmgdkN3/dvE&#10;8DCtvQ9PHPF+wmF9ZSlevRZ37XUh/UoC76W5ejzR2RrQdeHJb8tflzknjzZq7ESbjfUNbDY+tI9n&#10;HJ12t+UTc/G8Ohkj2saOkGh66tm4Mvizf7XXHzpvPW14/dz1YvDXPtM3JY5C0xgof8vwnLEw/KO7&#10;6PMUNTmB+NMfoc0OjuS71vH6oeSXhn5R/P8KiAdxsNcoxGXjunPB8X1VJ1f4oEtGnwjXusg35iUE&#10;xAHJ1j3Z67fKPCFcXm7md4FXXWUvfTrxr/3wE3+w50LbbU5qYw0JpHztGeOMrMl+yjJo4uMeX78x&#10;fscW9556xr/sV7nY+nxCGKEdt8ybnF82Kfub/8+x56+BC//syu616ak/+lq7Tv9aGvTSL+qRLlUn&#10;sXWX1+pqfkAnurXSkbUxJ4YTK9af1hz6SnFtXTL91VAjg3008f61uQBaAbFIDtdBZqw7c7T4cuaT&#10;v7yBVAU6LLjB50sQi34pm+Yv8rff30x2aJzmwS3pb7N+A9oIP7XtscGZD3rAbdO717O+7nWKQ1hc&#10;ql9ajyObAHMJ/atrl3/8/vtrbZf1+UwIIfq8dhRDP2En2vI6SJzCPnxLB4Y5iihCb560PoFw8qZa&#10;fkMxm0qcXeclEExsnU8nYwBRbwZN1BdKN7QFiLvXt6HBXqynLleDOwTgqWODkE5tMKlJXwFpgpmv&#10;yrU26J0DwV0bVIYE5cryRX41h07i2FZEBuaOu8hwBsDmsUPwVlaofgvGJkVflRZ5lFmcw+N0k/fd&#10;oMC/A8qhacHDH+q8+NAB8UAXBaGnroGoDT11TPx2c8Umzl7wrs+Du4tuflpajpftcUZTYAbWNo58&#10;XXniVw13Yes6L82H3Ivz+ggPj5moipfxT+knLd8kU/7Y7Ey4k7+D0vIrzwjRuqGrzkJOCxG/5aFG&#10;wzZmZf0sco6rb2k+8sVOW1QqKNvBAv5M3ka+nay1fcafYhVvMttsEjfSBmDn9ZeOMDGCDluO/OHz&#10;MRyTN5MKm4Zj87dvn5PjW9fljQfbke19ZEX3NWweXvDEEHnaIUEmdKC6hgWctQm/dYBSnr/XgAYb&#10;g2f51q/Ntf9jS+cLh2113jzH9hcPPDK07YeNOs7391qbfhUDJlCgA13Ktm4zv/C18tMbONZOZUZ0&#10;cTb9WweByHZQq5e8q2+jZ/72t3yC0Lr0XvqN9USYiSS7LLHWW9nRUZbPbpyRU18CDyj3h/++KUPe&#10;bih0Um5ievoO/JH02ttecEu+fnR+f80m8PQtFonugq76nVjoP++4Kl+EHsByR6oXufLT2usDvgJ4&#10;bh9q0H8Nayd8RuZpg2/OOBiDHZMl5muv8du000nP5GNsyP9o1Y6ZeIz8+rfp22eBO/6Bu1C8nMzF&#10;nvhUv584mPojG1yLfU1g9eOT/ocBXO1OfEjTB57j6mljwO/fgeYFT2ywk1jexcfKVhr6ikPnqpdE&#10;cnMHaPqD2mh4sMXyuuwSAVe2lcu4UVudsp1kqQtn68JZXOn1pz3O16DuP/4+G0hXWczDJj7olj+a&#10;h49YEzMpYkZGyX9sZsKVCRJ7sCe7dfGu3pFZO535iLqtfW3Ad5JcGvq/2weXnpxYdnPcNPkIg9ok&#10;h67y2uW0Weeg+JPsd8T7b8FrOi+J3DL05odTKFYbjL5js+37X9Z9eWZRtLz4az7sMxN0/n0JN2/1&#10;lO/CbBeWNlw9Abu/cUemjV9ptLfPxO8J7bcTAame+jtGDsblq9YZOssbxpYvPWgzft0yK5OPLxk6&#10;3iSvbVT88HU/oZc/+Svr0h0d2PfOmdTqsvymz1WGX3VL0dBHff/0kyMX3PojMvDN2HfpKR08F54+&#10;5C7dj/ktS/LYaP373/+WBeePbSMuCK3NxT7+bxP3H9/NhoHzynT0vQgngX9Km1W7kD1//l/D9gvy&#10;0ev8M+nZAJ6LU+S4ZZm+zvnyf01T/sLIEv8Ef2l3jtY+cm6aXFpXvW0GYqhtgoVi4/SFzuHpO9jF&#10;BYxbjulb3uZNAfJ86DebILFA7RJC5Etamfmc/PZneCXdDfsEh/Zn8fv+a3EQnPN0Ed3Y1R366hVS&#10;TkZ2X97srZ+n3+p44acQHqcsf/J0zAg+GDHHaevPqaNMXTe4zW/Cor9QfinX14LqFj5oX2nzCPaM&#10;3E/oxZrowFf6aFBe8EJT2mfrSbOveG5+7LE68tXvc9Ni5yvhVVrBhQdKI5OftY38batofopu4hAd&#10;9LURG21uGnCBjfxLhxbVLXKS2ttGgHUdnfDAz1s3HMsreZ3PrQ+D/54++YODnt8rXnnx4+3qlzIc&#10;3Bj47/lNUQt/bd1Na/JSqTdz8NvOadUzv/uUucjKiva2NTY3H7Fm37mVV7Cvb1eOCBe5J+5+6AWq&#10;iSH+FrPwKn/k/Sb64kWGzV86QasN2VxeZaJX6IPe/Z96TZ9Y2rryyDUxtH1CUak+ZaFjU2TlR3/H&#10;9xnbNg6mnm91wfgIHd4ceVauGTPouHj489eRe8IWmdrjrnfTp4fPxIVYn42oHXPldy4TmfmQYPL4&#10;SD0014f8rr82Fu08HN7Hjz8M/cgmplKt+owN0T9tRcGBzkMjCl61FyXJEJzzE2RtD2tLNxRM/xYR&#10;yZdPKjeNJDy2QQZctjg2dYM/uzVGgyTudr27x96ok42/ubAW8nRre/9nfyKgtnjENF7zKsdcgMz8&#10;0QZq85jxxOfKQq/as/6bmI60lZNVPqYP6BppbQSfHvmTGluiNnCdhyGVzTmXx5bt+YYWWwM+dEFa&#10;G4Vjc9gNXYN/9+EjwdiSvxfg7ROo5nXst+N/f06JEY4fWidpNzKCmceN/s3IV+eAD/ry8ZhwnHol&#10;xyY53Z/veZM6o/1S+tfHiWF0hQ0dM4aKn5ybS/0hv5FMNrB2EgfaoLYvzl8C342cjvZXKnO9duQ/&#10;FeSz7/Bd3uPTqTM2XhnF2cRvtS4V4x87Afym3ZFp2qv4zkq57WDrO5J992FaWY3orAw/ewB+Mqq/&#10;oe13od+jF4TCjB8uysx4pYzdpl8o/fS777551431U6mHHd+6F3EKpt+6x2K608XrOR3vmBF54+ur&#10;TaScr6cO5AEyKLG3SC/lF+/SGDtP/7C17rpr/7Ht6r14L/lgVXYthrv40SN/4K6htAI1n3DLqxmE&#10;RcyT+qm16+TaXhk4zJwaB0dX2WMHuKW5+EtzavdbOXz9vvR8xk7D4pYYu+Vx+yptNfPBkW/ib/ca&#10;B3/a8teJATYwh5E/Iomv4fXuPS3P2AUhsLFBDw8o4D00HW+5ihuC8Cb+1BWH9tXZb/ZrVj/4fpMd&#10;yDNW9EnC0Nw2ng6z9Yr0ilfznl+1W2hlbCPgou+aTuxUl1O2fRzZRqfYPxdOniA2Rt5j02veYgyc&#10;PPhrh+X1pLFpdPikb7isnaa+tz7svFwbhtf4iubSS3vpWPf5A/Vx/aiOOeX0f7N2nxo3jelnJpdv&#10;ZgyZB4dmPsBm8PNfcOzvvJ6MKTPv2Nie/nmwzRHSB3tVvXG+dg5BR39iIDcg/Crgn7/t262rnIdI&#10;q/Hf2GaorN+W5s6bDvoL28HV/wA9QTSbNPJHv2m/01b4V/+9F6BVmViZ8lZOZkS6YEPCk6lRl+qX&#10;DPjj2xgov6n41IHdaAzYum2CziFsnmOcmLKdSw797TfN+fpWr9TdN7p66rhxjyeBfgV+TntjC/aH&#10;DvYtEV4RPv4/MRkE+ornC5LefZP0MM1WPP1UaMlLvb0Qbf41cateZC9f7STrBPur+qkYkl/53f4L&#10;udgMwH/S0n4ae1nyvH4jbi8MB//XYPvMJ87wOvzWKAfh1emJTWuXwYdG1HnILNdyHheYxfX0SWMD&#10;kr2N/dfGG1h98wxGfHMADnh9nJvIhjdb872bBn5+n+tE6dtygX8GqDXgCyIRaCYiE/jKdrEorTEo&#10;X6byAEUmYCYw6uRqnVSON69M6NGIDBbhLv7uBYmfPSL+2ppDfr4fZejRY3leGwt4BtBRtmnnrRPZ&#10;e4d+yiwEg1g6qxOacNsJxHh14uElv5O5szA7baM81tV4LN8W5Eu9BeV1eDKk/eFRnxy/uAjbp/pi&#10;J5sBXchn0oiuRQ5/NMhjP+cAD4sEd3bvHeot8IXP4cVP0gtEe/pu6eyrryw+vSYTb/7q5kQ6mIXq&#10;88rOcNHZhgxn69FTemFl2aN89Vbmp+22jsk+39kocxFUB+EOERe2t3Ncejuoio+ZlGSAesiP/uJ2&#10;EcH/lT9tLZ3Na/5w6ec4n4q6ogV/ztV7gRedq3t42zTCQzlAh/wJhdbHt7QPVdGD3tbpItiiOPrb&#10;fLJAng1C8pJ74mQ6zKTdCRI8hb1bWQfal9QNg6eeaP8udtzXx/DU6EKK6cRtCInhDjTJ/in0va5q&#10;yudONulGd3SrXqKMDvk8+xN4yXV4YQ/nm48OYJMe46Me57RpeqOdrxf1xkfB37o5vqnd56I5fDGu&#10;DbZ+qHWBgkrK1DfgODoXTwV0JHJ8DfSD28/RbXHanxwS/Kk7X73giJFdwItrvy8xOtSaZedGkk6K&#10;EicyiLA0ekErdJ2jteXL37EDaOqKE/qwWHnwGP5pW20jSe9Es/ROu9GWol4+NiXTFlPPqyEbdynz&#10;lJn+vfFeGhYX4p+sBnJ3mEa+fMo3x9fwzFeMn7xCjrspgK4NjdqtG0WvJu8qBhoV9UlPX1x8JTdf&#10;AfqaKF285IUfPisTXHZ67y7Bky9v6cym1Jk84Zm/wrmqrm7pP/w2CPO9E9jyCW+6xVIXSvmcs5Xb&#10;8UqLq/jVWAXYJ17vubouPMOVJtr2kVf9Q8s53srF3NoQvcWtTR6yVa9wW/qO8tjJH/uSy8bWyDXt&#10;nizyFx/J1Xlp0kW647aTgPPKSJdzjhdaaCrvJ3zl08V8Yzce1KmsZxLqXH9Y/tE9USvr6Dt+FLdu&#10;DNMHagt78beysK2/6L1wpdk1mSPTPQdz/gTx8QIetCb/pv0C75xc/HJuMUbOfwXLW51Nj93IuXKM&#10;ri7CahvmHr8GT/43Hj+YW9Ib3S/LtLZRr/OkyLV8E7iHnOPYmB/bXuPfhZf84/ew6yuZkoDfxcEi&#10;l442EDpn47PNJeXc0t/VeYFrrBi7pEr93Fhim3qXZiPLi/PIN/2diyt0H3trD/LREpvA+a/Blg/2&#10;ie/U6Z+6p/48paQdZENJTAcUTVtzd+hs5k1/FInaBucGSD7ukywfbDZP337NS0Kkeck3VjV2Nmaj&#10;yBsblRQqvzvdjPNF1ids7MnrK2jrl5cxSW56sD/65cEHjzHySbNyHVugvzLBkd280KsP4gf9kfg0&#10;/j1hZVuZX/Qrh35tF1u0745s5rj6m882SU6/9prm+qtrl0vOWWP1juf4YHWFY54iRozfaK9c6LKL&#10;MhvuLo4A5YuzsVUbHtutPfYYA6kVYmN3vM1l9sKeuj7rc3jqbv3l1VfCPvi3tQePbaxXXCg1v+hc&#10;iN4pi6DVFU92CaeLtnaEh3mucR8uKN9nGp2AsWVhfcVe0/6m7ZaPOGrMh+6pizK89gcpe9oQv+bD&#10;lU65i12z4T9v7rBGGulmLlc+6B1a5PJ0ZOnSNGU+i4eu2FkaLXv42jlagDy1Qc/mS7n5uYsYnsRE&#10;F448G0nPC99bjW18Fth7fczm1hjsFNIFr5PeMbg2OBfFt924wALQ0bd4kzU5xJGL3WJ5Xsc2sjWm&#10;6WhzKTx6QTr81Me0c9HDmy5v8+pRfLWHnqOd9kv38j12GdtMTIz9x2Y7vzIOae9k23oR7dJz8lp0&#10;fd32nzYSVuUrfz6DanN0Qb858nriz7xxytae8Mi64/Q+2Tg+uemMfvqnOy7VW961ceiPXuL9nmPA&#10;ezG/Ks+V8D6Sc2Hsd2yWMaSLlRTqJ/Ek397UgPfId98AsvWt0QE/wxFTYPHPSQ++nrRilMSaNxLM&#10;DfE2593AAcSRuCQz2svPDRY2wdQVx+ww8Yx2/CQO80mq+dq0+rvn8aSFz9KVjtSpw58zvyTrQuM1&#10;J+aDsveGf+VbFqXTDqZ9tF54Ny/4jfNTXxnaLv7Sl63o9dNPP/a8c6LwWWg/nb4aHtlW5r2Isucp&#10;Lk7bpcrJ8LcgDRcdddlr9gfMG0bnxV2aHXviA+e140O/xdk6PRLiV6A+YsDQK83Q3pjXf3n6141A&#10;O8dnJx/x6Lj9UJR7wYVO6MFz3E80e6TPDbjxWOMqvr7xti9hn+W5PAYPQ+14y+d8y7SZ+B4Z9k1f&#10;uKbomiPZ5l3PNrg3vLzNRR3+2OpDF68Q6/8d/3OBdWQlS6TtX/sD8e/vMN554a0jysS7+8WRZ2Ji&#10;5u9Tf+ehRNhxER0+GBprm55eX/inceQ8R5UDy99py+WR/PgMzqb5fUHeqDK48sVPaS/S6yP2eBcv&#10;hfExqC177Ol17uyoVJkWrzY8dnQYWfC+4dZLDIyPWi8oTDCc1bl17fgv7oIwvIbm1uOPTS8n/GvK&#10;JMSV9b4Mfwtjd+1aO5jcjbvNQPc5fxqZtf1p2+Sxf4OfeBQn6jhf0EYNFm5WkL83lChfk6MzfTOc&#10;odE8tIPXvBhdXmPRqurgraxkewFHqV4wCxU+S+3UYwq2f4H94kTZ4I3NUmvKJ3PqxwZof+uJ/eSP&#10;bSfWl5h665tSCuGVc/m3fTR/+5jbn1fdyBtWqVuKM4+K8fzNPBbHkbGyHOJ4fchP0E1/OPs0bLgx&#10;I9+5cdPRWJVE06UYkksv2WkaaWsSB5SV1hljalexkU/jKjJ1jr4VcsQnlC4ez/h6oF3JnZ/thd+p&#10;PzHoTRvmA2BtxSZg2n36788z39h89a90vOZmx8GPbKcuHbctiBs6fs5aasa2ejIMt0+84w5tcj6h&#10;/MSN7GvPYuQdmVNGJjgHrnTy6NG+IWZDq74KnjFQ/PkJhpn3TDxav2rxs44/9n/QXh5bRx/+W7A6&#10;PMk0LxW3f18alTFyAmlgLk8n+2Qj362r9SuobeNL/QB7pEIuftqje/TvudHJRezdm+EJuGz09u28&#10;kRcfF5FLE+6IkHVE9MzHeTxZfk52/2dlVY7uttNMEEtrfdJjeCw0dZjUJskYGwzGvrJa+31Ua7sN&#10;98RW5qbPgkMYn7ehO7QSV8swR+l53fbw2qLVwfnii13zDPvT7XDTNvtW3Z/neun7HUAxXCWXKULS&#10;iJjMBeOaWLVRHMVb92wKq5NKY0T4ndig/QVDHnoWeQaKdhqHn0DopB6tfgTb0K7ByNtTvNboI2tO&#10;+676zxaSwasO2WxwBILWwPr1KYNjQsRZ7LFBbZHauz3OYDNOHOfT3+TSZIe+F4RW5Tt5TzsV5+ST&#10;ZWS7ajZRW6JxwCsw5PWVTXlaua96jRPd+W0R4HHulRdfAW3Sx57s+uHNWXDxIQXCt/ZMr+J8X4GM&#10;h3NW7YZTJ/wxePJrm/CchdPKnXM2zZ86jqtr7Zx6aAKdjUk6nF3YyO/iikx48MnpVMcGMIJDpgct&#10;56A6xOw6lJZHhgVsl9433+YpDhsX2ZyxEFwZbPx/k06D/uURuuqg+5SRu+TBIS9Yfo7bLiL9YX/L&#10;IUP9VJ44WT2Prq2vLDGHzurfSV9w1e0TAiVy+CZfvcoZ0h/Iv3LxRMqiZAcIF+U87WvDZ5+WEK86&#10;BHgWGBM7LtsldnTGKTew8Fk45jOAH9iBkR0tPMWAyVi+WsdvDBqcOrAk79YrtCsbW04sILmyD5f7&#10;e/mtrkqq2zmW541+pdBU152GF42HHhfi64Q6+dAYjeXrBpFrszFlu2D/5Hd/o+dsiKr7muCc9wLr&#10;oW2Qq2w51xvmLN93PIuTvTMdf3+DY+yavgxVZgSVNyfaJZ9p+8UTx80bG/CxfriTieCvDGSWJ3Qb&#10;vxEFP3xLvzFw+DRnvtRP1Eb/HBO76JCJLUovaOTfRTj+S3PtKh61qb7aJeUIFE96YQmfczyAo6JC&#10;Em03eJ/+vm01tB3JgCdY3j05X43z1F2cTkROW3xevIC+9l6a6qzMjle/EXbLa2w9ddl2aQTh4llR&#10;oo+yhabv0+KujCFTXPr95AL6K1iesl0AaL8X2uUdT1zjrHb6tViJH6Pz2m3JXfySoa5y8NRNvPUO&#10;w5YE7+hY+ZM3sowi6m1d/PzO7463bIq+Tb2d9DfvTOY2fg6b2lrf7wmkJ48tX17LDx9pNOurxplX&#10;MPrtX3Higo/PvGLTwko8W2DgXT8/dCQrvl4TnUTTzDOxODYKw2zSjX/WHnAvEGexH0Af/mtYvdl1&#10;6y6tPb6u8zx/jbP95jXBfSKf9NrO6Yp006HrILL/b4HY66S/47T+4W5r6r6WY/ms3/YVz4Orrcci&#10;2TRff9mAmLiMXInjhV0Yb8xufjS6dNpX6SzP0WtokHn669sG6g4Mjnprn5v+pNZv4nzpL05voDgV&#10;V3/6khl0Ezpx33pngSQfzhM6lsvLvx62iZw3dXC3TxI/xgj9rgs2xm1twm+c77hhPjB2tXE6/TOe&#10;5pEW6m4+BPoPdv2Yu1d/lwtLvQEvcwz2w/bp47X/U/a1Bzn3Dmx0F+dF/dgPqLMfNH2qU+RcWeG1&#10;/emL277NV+4+C30fdPbYcfOMEct/j2zFHpUXf23wFbCjubZ+BZ7+yxOSjvDJ08X4iR3ybF9Exn1D&#10;zd5IExK1ITtK7IVo9IG65ldA3/u7P85vrjuvTaqbs4nzyu6sBF/acctgLyyec+Vdh0Xm5j9oyAdr&#10;e7EIf2m+piO/eccv0vSnn6MPnOoQfquL8ieoN7Qmd9uMM95Z/nuEz3Zbb+oy7kvcMfedjz8g18rE&#10;j9Zfmyd2XCgCjYP4ww0Lv8sF1+r1sNfqA5etgNjwMwQkb6xoxadOEk2r95Q9CrauL7rsDcwzX5+i&#10;5SXP26O83v2dN12F5qwF5qYGepBT+92NK3lCtXOCYwM9irpvM1fY+ewKgRfdibWymhOKUbT++P3v&#10;m28OveN6ZU2FeLl0l5Zj+aTezuX2fG3Wfjl10aa/NmAM8DpSdgTVwVnKd56pzDlAc5J3XqSPnPSc&#10;OB2+z7hp1YvGnN3t6pQeunf+tNd7E4sc8vAnjz4XjEwjj/y56far/qyO8pWdjQdGFzZ9zmnWXvzK&#10;NsYf/H7IjQZ83zEy/t3yMPZ/8e98BP9jy+WHrg8gi3xHfd/KtuWLE6rt37Zu653xUB65f67fhuZV&#10;P3QXaMsWn+yCNj196td59ez7PIH4fX5D2Rxt34AltjxFpp2SzfrZPk31+RA6uQNhL0Lr23+fG1TV&#10;WZ9UrtDddQyelT+63DZJKvG9r+S7cKLTvAJy1jBsH+HTthCB9UvQ3ECsO9/Hxs3Ml/J9dTh/6nO0&#10;r75twNsfdnwqrv5DG037yVE7+PHHmffKr31DHydlzutvYprvHJ/zU3U+sox/zdVvH1w+Jzm8o19v&#10;wDpzJ2+gWCjOnpzj7eVXBY/TypLz2dC+51L2F8xJ+NCexPYtRNn2z6fbJ0XDkTO00JzP9FkPdjgF&#10;b3LguKHnnJ3j6Lv2XPobL+qQZ9rHtNXVXZ6+EuhHG/855ytM2+cmZuAtbF3n0v3Ed+qC9qWhhS/Y&#10;fhwe62+dU1wfw+1vjYaN8tcwtMZGytiTvdsHi5XUnzgbGbY+Hp0HRP8njS/xUGfw6ao/vqNh8Z+i&#10;RfPKrmxxF2/57/HOH3tt/tZzPrSP7onXJywekTZdYQ8S98QkF+C3sjatMRya9U8wLzqnFn3gbpu7&#10;iJ0EfOXmN54e7Eu8jpjqFsKjFzDYO3/iRuxZU6jvaH0L5Ku1cqANVsdnnRbki48bmyfD3pS9u+4f&#10;ZKwExpSRc/bCtl85VW76kQ+0b0o/pt9Bp28sDE2l5WeulrS2a+ye/bVbbjSeUBvWVuYDYilAqQCd&#10;a5/ITd1daytb++x+njwwdlB3zredH3Ol/MzDs7daPyg4/KbG/c0n6hceODO3UtoAq5xwakdtLZ+d&#10;/8hfWSfuUubOOFbyfwRbu69/V4/URqK6y2NXeSuO/sIDAi/efBH+Xv07/omeQd41R4nla18/uy8d&#10;ap8VPDYvRK6aJuebF5JJm/PdJtt+bOm+PpKPnXYdTb/qfGisvlsPrnJ702DHAum11TNd/BiSjOQD&#10;K68yb9lQz2d57diKNn3Y9ZNGmhsdBrdk+jX15lzf+PIm8vHtOmPpb+2oWECDz54yyGpshya4zpse&#10;4yjpK5rTd+9eR+1BZv7NnPc3IYS7ryvaj0BY1iuxmTc+ArI/852Qd+xzZIQXlnkBVm8EVc+FWfUm&#10;LumRwvDRtqpT9q3ZzUNl+gp6eC2y+auH08zBvJ2UXmTgO3MkQO5NO3/uV00aFzJF1tQdHUZW+ATL&#10;f+VQNn5oSb9ueokNNO4ilXsWy7/IdYLmBZG9fcyzdvpAsQfs4wNUdjpFjv208Atfy/VdbMReNH3z&#10;Jg8JJkZZR7T2GqEJzhIL3bvBOAmYWLXxabjptAeXUUYIhgHOkV3Bm3nyOWfKN3eOOmS/G6qjMblF&#10;qgOCiduZvHVCcYxfVofv7fCZXY/zs8HVDm7o46kjFYT0EAwG1E4cI5PFu6vh83sqs1iqvjF6N8Ii&#10;k4Xr0/nLB82rUzw2wJUVahH2SP7apxK9PqfLK9ss/dJKObu4SOJOR3YyKJK5d4Bm8HWx1l3ZFjXE&#10;MFHjWLB3ZqNpwrc2FRyCoAufHG3EsxU8x9IInfUZ/+9vibYDObj7+y58Xj1Tn10A2u4Irl+ThqOR&#10;f84CrHzSsQMyorkXreXtoFD/sU/+1P9XoEN2QZd90Prl4Dl1lVtMro3IZiGl03hDNgYMkLF2yKJT&#10;JzKTuDSZEbllyn12I2xlWxqlE3rV9eDif0hcF03cwfPJnS6RAa4PP9H3iLOkr3J29OmiJ0jsQ873&#10;nz3NFg5ZY7izRKw07oNrIG1HHjwgLXbMJRotobNtKuJeFyIb4ylzHJluueDRv785wRbdWJ4Oq0xe&#10;KcBeLOzYRNJrr7UnXSY9cvYOsqAvkAFOAb3D42KVxEx+Ku2LCaw6yi7ePb9jtnxPDOFhMfu8g1Z9&#10;OI1t7Z/uaWuJ9NqRWsq/BORb/265uG2nXpnJTbdAaPQPrdRDU+zoKxaKKz8fad26m4II4gAAQABJ&#10;REFUY8F5ZPtwfr9D4JYX+mgGoFaPDgXhEfq7mTAT1PH3ytE2cOqqjz4La0OyyfY+vwXiN6NclPNk&#10;iN9i8LqJz1/PZL99ZvrhvBTrq3eZBZDFQngkGj3lrYz4qNO8gyU9dsJU+fTVu5Em5ntjzqlH79aP&#10;fnQu7WMm9NHSZnpR5qTbhzF1Qrljn4qB7dv0T6WTvLaZU1a5jnzw4bTdqH9okCcF009Fpk+Rt09O&#10;JPttJ5EjU6M3dfgEXL496T45Ef29HWL0mwl706GfGqpN/5vXg21+L/LEZ6u3Y9OxF/2kF3ePJZSv&#10;xX1xfvhs2R6fOO2T9eORy9/qxrZ46svMQ6QtKB2N0drWzk/QKEQtdPhe3jdv5jcWl+byLc6evDqu&#10;HJUrZWQC7cdC8/PnmSvQZQHG0tx8R/GdgtrZa9kWp/Ue9ZfO6+MLfDzyR5dC6m/6addJG0nGpoP8&#10;5e+V9culv8xdefY4G2ziQn8XaYyViVt335q4/hZ9uHORZmyzdHdh3JuB6Hk+E7fTxkn38+nDjNkL&#10;6s4GwujPj2IGjvkifvj4tL9vxfHx8pclrd4NYj9tpvWS+7hj98Z5mZr6Q1tJdX3WSx/yvEECTiTr&#10;+EvXjm8yA2QHbLw+/nz6hHuxUZTiNHWbZQpefdMn3EpPX4SfTUgX5rWtd3mq6IIgr93YVN9u3DFH&#10;6128QdR/wFHf3KIXhA4BtlCm7hN+LUbgg8V58mcnF1OB/I2R4uoH8vdbsPTJtOk9srYLcPrzbrKv&#10;/eMXfdKnvO3Gbx7PxZhgRz/tsXLk6B/op9R3Icpc3Jyy+em7d6N3baI+IEPH5PTNyqTZ+hRO3pF5&#10;xxsyiQ0g1s1zjQ8d6+MLczx0O5bHT+iq07xjZz5aOybRcRu9tcke5TFH7RAaQUg8CGY3xcwNBEQ5&#10;ZFu/flExsGnzpy7gyR6CPuRisxjn4rtlWw8Nsqy8e75H8415mvQRPwRegSAGrJPGvgcveR1jIo85&#10;d32fscZlXHh4kmHXSpcM8du0h5dxZBNmNxlcjP1d/OKJW7SsZXvD7qGH7tp3+o2YIHgbU527pzuC&#10;ox9R1ot2qbd22fp7TsfKe/oxGxmLo0waL35c/di+NolvCnFrYyt12UPZ1imfmO6pu7zGRcaEv/71&#10;L0lnfpnYpXdvVE5bQKd9w5EdverX8+GX2VEulmf9f2yeouqCvg852qezSXWZLzrh76g/QvdtYhOP&#10;ZBXWBvJOTvGrd2TdNjXrrnvuY4MXT/X7mlVCBVampHI2/aT8HceUTxnZlYATS5WLYFNABkAGsLI6&#10;+qD11GV4635GR2Wbt3qg2f7w0Cit5H02H87Hjc59eju0za0OY4pV3nwTxH9SOeZU3sgxcg39aSfq&#10;KzMGPOXffMfqwTfmKZVv8uB3Xs4O8+AG9C/CtS6+/KjbSH8bHdDpGwQiQ+1B4vRPYrU4sa+f+NIH&#10;lSd7R1/nAI58N1H+8ENehy2O43v1f+7v3n7qzRy9qBtZR+b4Jx3Pp7zl6G36j4nDuQjePqn9+Iy3&#10;s6Y48Re+T8AX/PPH2X+r/1IXmLOsjys33ukrbUYbW7btacfdP0k98zT89/eH2QNeL9Ak3vsXnsvX&#10;cdPmUvVV4qtxUBkaBcEZefRxcBa2bvGTPfKPTi78evuEsh2vIkD5rRxLRx/5a6BvKS+xEhDvb2P/&#10;+Qmyea25vI1pcviw33zIPH3ivroSnVVlnmBcW4z82u1xT/uXxd+8sd3I4wn9hbUhftI+vYgVW/Rm&#10;+dzssP3WN5+9OndobP3ho83ddr5/7mmw1n4zz4zf6BtdK1uuVddH2dQZGfOkeOZPM7cQI/id/iUx&#10;tuPWc27Z+X2IobM+xrn0K9bIpkysrR3h7Px18KdMLJs/rTzK1jbS7EOnCzZWr4yTiE3giSm0qmeK&#10;+Jq9b1mH11bf/MV/+nbLIvighze48uvHKUomwWuILXec+BwcKAXHQ1MMLqytZp43yI2Hp/4HeXn8&#10;4gbiR7mLwou3/WRlvHCmz2IzZhobrJBV5YneWs+YRLv2PvKxf/sKg8OxB770EUP7O6nqrS08eLN6&#10;Y7D5ZGGa9ctKtcddt/GM9L5BoX0jgtnP1k8PrzseqkS+tg2Ri8yzZhzqrd6vmXttnS8ddy6wZSNv&#10;6OXv8179PLZYHMdbLxrMedtC7LV9KZz2z+zlb+PvyMyuxqQUvbAhevSe9uzsvw/1Wy7mf9Q3lBc/&#10;Tl/BbuyoJ/c0Yga9rmUra00Z+fTzo2Kda6xkjo0jT85u3kqpbHCyjjw3yG/Z66PxmA3M8djr8ndk&#10;2vWOOmvvPS4d+OD1sXl8mL9fg45rHBCAi36kCe9MmgPTvtGY+Wgz+TJ86fnaR2Or4YnWrvVL68hi&#10;XQOeNyOu/FOSsvhInrW8Y/vBoyuHVE7+/P8JbT/V5yaEjZsQemPK8mxxBD+yL/b0z3uWI9lyI9lY&#10;L3rEv/vaZ7bZ2Np6+lfQ845z44tmyj+23vPrWNvGP/ETuuHaIvT5ZOYR2V/IvBjA2Sfc6xcZgek3&#10;+QLO5EFmc3qQ/4JBatnmiV9g/3zoTsnKM2fz/dKUR099l/qJ/yds+wrhKxvelX/lTuI1P/Hjuuf7&#10;HaCuIHKxgNYBxtoNOuU+8K8NkaE9uEd6dcAaa+muIVLQMvk4eEPZDIgak0Eh9PMBXdwcw+052XT8&#10;gFIGUB1VzznoOOnJvxPz1JO3egx/mwHuoJ0nHMiOnjuBg9iJU50WPqP3yEW8duaht7a6+E9iwi00&#10;lmcFzNcLuVIeLpXpLi+Bni4ue7gAC7bjsTH13XffVa7e/bp3Yr2dxR15dQ7kqw6RdXQomdrY+S6O&#10;5LIn3LmbRYPIpmpsq5PCt77MZNtx6e/F5qE6308b86ENqmoaWdbu8tDsxVpWOH7tBuPBg/vudACV&#10;nVUj32mGZXbFShZDXdDhdOyOhwlIF0YWjdmYABs3ezdmM+XHHuriZWATl+TvU5npld/1at1i5xhc&#10;v+emjs8T1uZr00zFIjorUGHsqXNjg8Z5dO6A39ii4eGdZOU5/hOfFk29A1jsRq+QrY/Ks74aX6uH&#10;dm2XJvJaRvJeUr+SXxmwwB9dRu7JHVoRaWieujtIa+s01UYu23yBvqxty8XT2SVTvkXL8Mc3dnp0&#10;dORZcu78x+upW+U9sfwyWlb6+3iVhyD7z2KJzWaI2htKxNDY18JpNltHjnIP/2dU3vRtvoz/ZgDY&#10;CxTtN7ZKdR5P0KMbDa/yUMTvgqSdkdmbDkT22FA8xq7uVEymyeYvbIOO+o7KH+0NbqydaJ1F9PYf&#10;tX/Q19a4V//UBeQwWXjyaoEyE6HjW/ELPE3yPheG4aPjw06lduSB96T3TCtboO/KGUKlo0ze6HaX&#10;f9JYAmiVnsqBTrSbmq+2mfjUEVz4SZfukVv+yM4bPovbZPuUVJb58OvgDMb9jQ5g2/LPuY2N5h/y&#10;28bkLX5pi92H3bb8L9mgJaMy45wNsq3Hl9OunnKPXUrrtKtueMUOS7N2i5yO5FwbKF//Ls8qlK/G&#10;dGQs6OP8BX/r6mfQ8sF7ddnzxSUvucVnDt0AWx6O6JW3/iPl5HnSW37K5H/MuDlv8hg9lKtjYyji&#10;Re4gHprorw3IxWojpwsa+AUXTsqer4Je2VtWDEipffo4PBfYpaA8sPaUfj0JTJREjZn7KP8S6MeW&#10;/k4Od+4C/8G6eCvr6zo7EVeHTdCiOzv8Gnyzm80Hae3n7RTSaADpfDd9H+Nnk/X2K4s3MWJc/+hW&#10;0gMr7/Pa6/AahO2fj1kvXYfvUlncl3a5S1e+xdP279IvpfRxC3DZm6z+/HcD7Lh/N0tXJnjSq1tj&#10;McR2o636IR66m4eb+QrBpr5iPuKvYUTkzuszV9C/uAnNxSv0S/Mopb5FgrbgjTPg/2PtTpQst5F0&#10;QVduUpW6qq71U49duw87XaukXJTzf7/DSUYopZ5pG484hyTg8B0OEFzOl1+8WWYuDPv9L7G+beCv&#10;rHBX9tdl6grhs/EDFzxxxQb5SpexApv/WnbkVd72Q6I02z9Ds3OrB9632jl/cFKIRheOKstcOOmN&#10;Nuj7S/nLT65fxAYuwnYcPvXkNt55+4J9uW/Bvpie8dIYeD9BBwc+GW1BL5RmS5+1VXHQzcfNoPqm&#10;CwGAvh9yI5Y6vD7nZpanztUx+LbFP6I5htf641PHeKJv3+87s795886LduEdLYvRbR9aa3/tUlhe&#10;+8WTq18XwPSGwxuOuj1JNy6AlVed/X4iW4x51cFDG7el59zIxaK92OMV3KD2JGcu9MDdvrV0q7dz&#10;lPSRJ7w5NyhVr1TAhwtc7NWP5LyZo/8UPeYcrfyCt+2G/xyPPiUxC2zk4b984E39yKFsaSjXL5+0&#10;xJ0YCFLxeoE5eHMhaGjSdel3fAlpfl06G6+NefwjGl5uUFuZ5AS5q2/QSOxpI97FK/k6F4w38F35&#10;4bzJBVvQftz8I/5zHL/ISTsP4Ejnodsv0Vi9tS+P8Gl5kOGB0jp2hrPl9ldnY9fkhTm/8ZrEaSuu&#10;2AFui0pfDOyYecsh0oamsm1vG1a+fYWOm0u62317czwXr/uGjDTQZvVD75BM/pv88Cbno6PzjOcT&#10;F16Rn0k+u6a9NuQU4mR+l/6q7/Jjb0Q5N4Wgg8feKLk6XfaJ7NrgMTwnlkaL+1vdrguYZy9U/itu&#10;I5Nzo0NrY2vPOeCurbSf46Fkf26gmBy05/rk5Fe21c8Wr2sHkX1ieZ7e7PpE5CSrNuPLiaXePBA7&#10;fXGx13labMdOZJybaj794R+ZZ8jv8rRY33haOemRjBS6oX/m4KsHGy5s/Ozx2HX68nMfXR/8u+4S&#10;u9V32Vav+BPoZ+8zNnsyhh0qR1wwN+mx1zy4IQyjfXDuvKG9C8rk7Ws/c0wGsON5j9Om8wTRgH8+&#10;oHXHpuKrY5m1jUOjSPmihzwAyKD+/rBa4OR3u98CNBrLiSF8nMOA9QN6yui3wNYLleGVXOoUhXQ/&#10;+b7kUqfNwpwz8Qn971zvJlHgBgT4Wy+fdv/4afvvvAqSrOJr5hvaN1dnW5Z04ctsm4vDb2F4hM+R&#10;lQI0Fv9w+dEcYPLnzKvFhPFPfJAjXm+cMLzf6+abT0dOfIwLXdSPr7yy92kHP1Wyx+QD+5RdD87X&#10;zmHXz+JnYWNhX+GpvDSHXGNE2Y7FaOxF6hQmh8RPZFsbRI+1n3ZgZZyjb3/L/5UvNL3FLCSH97E3&#10;Hv7BI6xCW/ymKl/9BOlTbhLc/c67GRecGDLX23AiG1ywNOYC39Cb8rtujsXWlDkGTxncxDllpK5w&#10;Mz+PjmuzIuQLnZf2ecpyn6csvu3lv5W7XKJHTrTGd8YIdrrnHNrdOju6QXx8/OyiML2S382Rl3a2&#10;ex6jxYuLKzeJV3t0ODZ/VSNOFtbeczw2Vb8XILtmefS44iPH2j1tZp+4K5ucQNnRRx9ZjmcbN8gH&#10;Lc+XeNZfl6b5kVzm4Qmg3HiUnp2DyXWLe8xUPF9dS8xW+TM3D76YIkwqA83jl3B3vHmThjq/NWqV&#10;PpIVH43L9ymZce7X+slCwRybJOY6vhNIe+Np8l0j83Skypa6Ga/C75Efyvg3vtZ/3YYi36G/sH7a&#10;bcu5Jn8A362zbVnqdj5ibKkSqSAqv5K7bygMfu2R3N58m5z5MT58m+NDqvS2y03Z8Fheuy3fyEKy&#10;+We9I+PJP3IwcJH1KReb1n6pQ88f6H6E3uNE2IzXoevc/hIy7cWJp2ZnPM+NVPkN8N8D/TUj2m+i&#10;7A0AdGjuPzKunK7vvIDUg63/JdcwxLE+0jWl6LVjOZzPyRWeYL0e0sQn9jfv/JiPJ1zbXw7f5aVt&#10;/gvPC7virlef66R7TuQwvXCbX/Kx7cqqcvd3e1x1tdud9ff1hHMq3Jw7fT/7x3cjZywcPjOiDwX2&#10;APMKfy58ZcdBu8qrzlU2ceEQ/Z3nn2qJo/5PpXnkKI1AA2l2ro7RjhCjmZiATnAEBOsGVwdaZddx&#10;F6PsKJNc90mmZ/JT99EFHHdtmhjFmtj/cngJ/ufdMvCd0N5OuRUtn9TthKH0QpN+7yia/fI+wtGj&#10;J785lkh2vwkLWYbLhZ7VTbN1OhkJimfrs6/ulgb2wT92mpL5Lm7a9E/iOR1see0WNlxy+1TH6MEX&#10;y3ufkLgS7ZFF28VH77Xs6kFpu4snf88LomRTt7B33CqHC1aGxUnBLEeHH3lGzrGTQW4S2nSZT+ek&#10;2wnePsnghKwXhNN+YW3R7enQ6laGnuCycaD2PG3Vk796b/2p42sJRFvx9NRjfYOeZk8b8HkhFfAk&#10;PHoCVYfNxZcMZJp6dhhboGnxxCLKv/71rz4x2d/26WRxaLODSbvYpPsbg0O2kuXaBP1eSE9dJ/9J&#10;piaEu2hGL7zaHo18Ng4qVL5qo+Pneru6pSJbff/CX+UOnWwKa3N4nQyltHGXGNV/doBFr146dFaH&#10;e5u4WJzYzGtJQBO2iXcm6v0LzuhBr/CID8ly07l1JJMnfC5ZV/aHTwi1uW1PpLXz1zvn/zB30O4r&#10;T0xY8ATbzv7yt/+EnsiHXvPSdqeTy9vm6GN/bfma1tO25FqAz0zq2776jSxdZE48uYGi9I4R4C7w&#10;0xqnOj/oOLtc/SySbj9QxifpqR1EHI9Mkz9++mk6Anw593sLVAFx/Olj8mxiQp+Xlz2BDvDuxDjb&#10;7Y+v80ARzxd9qrNj+4lTE+kepo8tXcfb57RpX5Bvnydy+m/4rl3FK9tNv5pxgZ3Wbva3z8/EZVuW&#10;fb/Gluc4fKc/xFvZXznaVx72Xt9rVd2CC2r347Khe+c1x08fwlemzfZdTzawh9+DB2J349eJV3ml&#10;nFxoXXKcPtX6I3cJPL60Ub9gf49H58n16mthOewBlf3VcWUIXaD/LR1+QYNueLT8cTF7eZMJ2O4+&#10;XHfqL87aVL24vPKWuMxiEhsMbuikLehxtmPbtEk7qnviPYxunJNL0Zj/keNXUaLNsR3aK+uzTDk+&#10;C8NljnqSisF/A+S9bTG0RrfxVU/cHzQuOVKGx8Lgpf1dVJts/W9tn/TnRHj4kkFULD8+ql8Ooau8&#10;fpwxWpXXENb2zcHewHCS6WlXo4uU2s4J3tio7IJzXwieWNSHfwWPIjls7bW4aI5Nzf+mNTLLsyUn&#10;1ncBUdniTov57o0D2dUnxyZTPvr/v/DvkV9b2CN6vs+Byf+bN/KtxUW5K/Ph6NTXAiUX4sNH9ATr&#10;A3b1Ud9xoE+64DEyyd/fpY15zPSF25dLB609v1BWGUNv9SQr+nsMx/HIFJ8n/t6dm4SUodd5OvXO&#10;XGp/IkM90boNHbjowl96tvvBa/lu2ZUXYyd5wAVP48DC4tluW7kVL/PwHYPkGjZuLolMzbmdh8TW&#10;dDp2RYdt3dxpzoamNsaflZ/97PsEoXXLX5tdANZWefNk9pfeJXuNM0dw+Ywv96KKGnkwJG54HMBf&#10;W+7Ygh+5yjc2kyt7ASE2L49s+2Le8FOuHi4Y/cYHqe0YPmUzp4YmJ4CVcS4Sxq+R03y3sQDxITO+&#10;T6jMobPzCnVkcGHImS/fONYKbuch7H3ybucP8RlZLtmD1+OUfcp82z5/rw/o4QPUL2xfaH3oe024&#10;fXTRMOfhv+WDnvKlpRyf2pkPjxylP+wuubQDv6CZ/R3H6OiNI6VNxuyDjQVp62uuDqyv4HV8jJ1q&#10;i9Ar/pG5r+A9etCPjPoB/9hfXbQR62uD2jo3Ackf4poftKGreOhPR0Vu5WTgn4obtZYmmcU/GF7j&#10;z4ljPhv+K0fbHZnQpDUYWzlGZ+Z6c8GDzuPX+owAxRl/hdTIFl9WxtAc2dQPDnwiqoc/cO1Ev9tO&#10;O94OjWkD3zG7DY9Zx9g+uOfl8OpbvzNea017crjpj477Qac/teFGVjrxef7w6V/amCMLIcdA/eb5&#10;py3a7uC8llsdXsZsdbWJ+BaPxxh7g015BPe5tW/doPF36lofmSeGx3Zri8qfRW+o+sbGE7mbF/ME&#10;Exu5eYUsBXLlYoaFXtCbZ3IzHxnZy/n5L+kPtX1i0bMBwDmRt6oZRwFbgfGR/JQ2kZNMW7ZbeKO/&#10;8TEXQMKffKA2/jTtKjfC0YfcoDpG9rnomarEJ/hF3wlK+08MsLbX58bvO76f8az2HNlGlpKprNN/&#10;Zu60C5Fq5acgHBw2offIXrmODm7uqx5JJsa6J9w2OAnrWfmN/eY74RhmeOx8z3Ft0nM58aTfTj4Z&#10;W4klMafu2M3OidUaNUdDd3y9drhseHRlAzZB95rDSpSBn9SJi+CO3eSciVu8+Qm9D7nh+bqZrXIs&#10;74yhaW+egf/mf7SsD+1vGzoWBwsrK/kLR9bpm1NmnjpPKJNp8poboDY2rrYhMHPayL2ynW31Essn&#10;x6GzvMm9+yuX7V7oRdN6SfWyFrF9LicR2o7tm3GezWvLFqxuW6t97KAFHcDeCEDOXoA4uE/dFO3x&#10;U5ZY+w8/eUAkcrZc/B4ZKxWbh+XyOqTL3xwNtN+e9kxG5OWlnRhwPJ+tC+KRf8dlbVcOvAv61uxd&#10;NIujXp1GAWVnp/YwVrCL9TE3COItfioXWQ5vOd5+dY2c+vLSWpmf/h4mq8Mc8aN2cqEn818D0Yyh&#10;q5O8YI6lLxn7+opS9UeHzh+DA96nfPpFdDl2JE+iJ/h3HJZ2+LA9qK5HR/OLd+RKejcOFoJoHUq8&#10;rP5tvHYcrH53/hF5i3kYtI8ee4XIqRPPaZKv9tXsssvMWYfP2nT8MEy82VOOvPJaZGIfcieLJudu&#10;BAx+RSQ/u8d/fUtV9R7ltx8LXDaSP+UEtj4UItfYbuQZ+dXV/0OmqOrJsnD5KOX5j97y3tF724c2&#10;UI4veftkeMqWXxEQiIzvcwH698AFQHL1N6SDv/YQP+jTZWH3N9aUmwP8HqBdiKDrfj1iyfKffNZ4&#10;y9Z46qIngK/umXfYaO0++zleHmmzawgxXsA8VzynPPtPvHjo0O9eatk8Y0J0xu+9p88ztHZMRolP&#10;8lfIPt5G3s5fT9upnG/96Z2bqsLndyGyN0JOvoZbvRKX2taNh8DYglcHh0wXwhr3bNePLubGkZHQ&#10;PCV2T19AV9zJBfRz7uZaSPmm7HNtPHLDtca/ft75DpHWJvxBqNWUnZwfiww3oAB0iLY+60HK9/yi&#10;Pmbjo/Bu9cNbNTRKpDTZo8fhV9tkHrwxuo2+5jpYsAb/CFgWkbljbtqCxelBvtbXOwYU5wgyPDVK&#10;qxBzg6uL/h9iS/i9gTt2fOPmxr2DexVaQmuIubMxTjiJhFA9aQviOGw64OJfzBEKkEnCvBRP2SQG&#10;nSzOy8njm96hPSe3HH7Xz8mvQFA29MaojslcvgkQWzzWIPavk/7UfRAEAROSnqAKgHy2A5VezEpP&#10;bQ08ZOsENOZn8DqmVEanZOA6prYLj7pqkc62dUdOTR237NCxWZtVFwbLZ/e9woi9JVR23BOin/Kb&#10;Pha/fshTwF3M0O4BlTuTT3ILnn0N4dKFap+Oq5ikqszrHmyBMotSO0AJ+PWPk5+lDxcPXtJWR9zJ&#10;Gf7r/6e9f4mdC+E3A8ZM4pWtnZbGIJ7v4C/Am0HoxEJ4gfozMeKu3R2MDPobN3DEHztF4MqMltar&#10;OxPsK1bJ7xhrNJYn/9xwxwi7oDftJtYl3aXd+BJ/KTNh2xNQr9Uuz5Szfe0lMca2bpTohDMMK2tw&#10;fjqv9tJmXg9Fx7EF3cQ6Ok7C15aSb+UK3V9ysrlPczgF7uSJfon/9iUKvwJ2oMf41eQt8oQn44zv&#10;QymFK+PV/EFLW//sWDhbbZ7gtXIRp3S37oq54HbCmAZj27vl4hrAAX2T5QtkNDCCDrp4tiwCBRzy&#10;MR99+Tiveb7yBzmDUP1jv04MyJG/b8HqyZZ+f8q2g9TmmbNAOLacGFs65KBH/2wZ4gmh1YtkWUCo&#10;TskPXpXDFmJbGdjtNkWzA1LowysP/gvgpW4GUnfYnzcPpA3Zyyf14vBr4ui7vELUSQA7Gxu8enzX&#10;PD9HDsfs+Onj/Fabk1oXhcW13+feiQB7o00WN+yAidHpM0eVC8cxtEjUwd9ASubeUZoFnPqvg/PI&#10;PHLPyRgtQcuiRyfpkd0x3StHcNCobY482ji+IPs91i6fy5ZB0ZaA9Nw8E6w2lSdrq9hM32dL7U91&#10;wjQyNZMeOofhymK7shnjALF6stI6/X0myH6T0MVfr+VmH/5VN3KnIb+v/OQ4+lee0k2Lk0/aBrNA&#10;bYTpAcf7UWR/9dr8W5tsnRg9ei9dvGsDuuh7ctADT3sf8qMvv9Fv6U+ei26PWO4rAkOD7en+vDDy&#10;lLGxc/Kwk9K3H9mVPKd/RFdyNt8kVqhuMv9d2oRsZd3+ie6H3Flp+ym/k6rd+h5J0LJDG94pPJvD&#10;C5NX0MlsyrbNN1BetOgkMjmh+e/UVI80nO2rnHJoL59doNZ+LmZOn1hfrBwvmD4O9Hc4z8/Kgv8s&#10;sI8MytcuS8LcZ+4hmT6yOF3GSnsnCpOXtBg7ssnOUzJ5KSk4QN0TtlzZLiKRYeFN/LvHG1c96Q7C&#10;6sT/nftQI20nRsa+OVtZUtPXmjvXHslx6QPpzZOPM0av/qUdXLn192Blg0M+dw+jWAhrdniXk0Xx&#10;Z1zoXCPzOb/dY1+fWaOsPmzc1wMF57/+7//qyZd+JNeIh+1DaIqDSD3sYmP6ALS6PT45B5d+q6c+&#10;bH/1wFuZrc/2dfTYYhf1i5d81ouuqy7bps3qsTFKvFmguuvIszLYH9zklfzp/xbPPnz9UP5Ls/nq&#10;0NcG4OX1qj/++9/Bnae15CRtDkLtw2ZwXTBe+dSzHb3mSc7E84cZE9St7urJes3bQgc9Y3/H6WPz&#10;yimHBveji3D5eFPQE9bWtXdQd7EKTsts87dgATmZeA75aSvO1gkyvsZsW3bsApZ5p/wtvgKVLVu6&#10;o1F7p06c6S+fzROc52R/Yz4kH/OD5azPOzdzkdEFmMm/eHwL3BBJHmM8GVZ/+ylwAtxybfV/eO0T&#10;OV5/GcPFPgmcPKOhLynzJAAZnnGMH3DeJF7Fjb4GT6/gO3ZXJ3baJ1s/cY82IE/n/9nHk8xLgyzk&#10;87vc6LFF5UrZ2hoN/kMfTXa+bhhQuRCh0AJo9FwBncg95crQT5+MLcTw05baLNjvuRGbp3jr0Pma&#10;150DZcYF557ucMe57Y7dxDS/kNs5zdII0/bP6zjt+KP6Hvmdt4gh/rBCxpTw8a8u5Nr9wzeb4M15&#10;jH2+QYddv/8enclP6Pis7nD3TRYrEx7qN4eRZSFNK9u9GDv01Fe2sz2qtMwr6obm0F1au11+ju27&#10;WAnIsLm4c6kTH5ecyROJ6sqjVy8dOWZjuW9CC63miKN744B9OgcSnxOr2vsA2zsiRudW8EfMuXji&#10;cdrPHKutD5/Bz2/YRX+wbXa7dvUE9Oc8hdc3guSirIup4gce/enO7n3kManIsZ9d8baCd7FVx5OM&#10;u35PuHB08FuV797nNb35ayzKAYlHIEd88gTouYm9heeLfTf++dlTumOViUO2LpyNOOtKbl4pDTzN&#10;QiZ9w/Yvf/5r+t7e7GIxfXKEed3Hn2dMuXkOUfNourPtvva7OLH39OPxW+0UO+zTJWRbPPHDcMY0&#10;5y89jwnNynhsiNZ3H7zuPvYWb6luuFenol5f6C79FkZU+e2/A2sW2tbv8Y1taR1dElKNdaT0V/MB&#10;NjV/1ZbsEzOznf3his7WV98UKwPlccTThm7stL8BWqR8/fjjXGBLRYvYXs61YM0u1unQGhpzoccx&#10;OT/m3OCPOX+uvxOTE2vyTeIgtu3bK5JrwUu5LsH6BLJ6+X98YAyeHLU3J8xc2LzN2Dxjz9J7zn+j&#10;IVKF0w26ZGLxGA0grdJFezE4NjnypH7tu3Pyro8Efy7+Dn0pwwUd/GZNKnkr9AoGjYBYAXLRVdeS&#10;l18ry7N0znmm/Wv54I3OsXacOnYQGzeFyybJJeA1/9Ft2vQJQXaL3xfkNfmJSpU/tvOHh7rargwn&#10;/rSjRz8PWvj8nLgooSW+eHGHccz6/fpS+835iz5+4qsIw2f+jq3ti0My+rvyADzokfV5A8fQGsqz&#10;P/k7bNN25wqv6puvQj1Oj4ax5cTRygC7evNF+E2+tpYjf01f4CfWhWfNeF8HPTkqFUcftJ6Ah7nk&#10;NSYeenzT8sgyN0jcrUavmbNu6ROfDOzl9sGv0XntWRHwS/z6A/uE/Oo6tBnW/+D4qbTa39iSts1f&#10;nbO+lAE9uUpss6BhPsNWbBQ58Dw28CShm4obC2wY+5N/ZdEP1S30zaKhs0Xqam/b/O3849kGK09V&#10;4otuvXMILB30e95CUzn6XHzvWlvaGF/3CeeV5fe2ZHkxN5GPxoRtVrkPDhk2Hn/5eeIN0uqA1gUP&#10;ubUZcE47OK6x8I9+Jt5ibrOYoR+cT1+8YXRwZ2Os0JfYfsagZ/641hDCiM/ef9A29git48K0HSlW&#10;p8pdm8eW4jn+/Bxk14A9gLDzVeULePNj+1twr9gLgt939gQ/eLZpwauvjvv6S+Tb85r2TXEUOvos&#10;EAONwdBdPZSL59EjB1Gsc5Pgjo8iAxkTD2DnGfbfOKcJIU8wr98+ZYz7knmR4zmfOmMlGc5cjN6u&#10;VZFhzrPKtr7AdHJM+kPOP4xpYoEs5oOe6kdx+ZUPHdkv+ooKfXR1Jmff7FHt2fPMU9A4MTF2hxnA&#10;yCZ1brRaPltm2/jAr5/YPHO/trtiE1bw5NHKZa1iyr71LXb5yczVuTYdzah/yfWiT5kLvHeCtYEq&#10;aMO6CtaZQfQbvT2JjiCtD1OTE4TnlTjjhG8x3zK0tAECDg//TjCuV0AER93Ici8KOcHrBCYKM9gE&#10;33bUBE3kWNgTacch34Cdx/Q5b07oerIcmqufhS16mTTio6Mrq5yRxwUoQbx3qs6EhexONDl8uDew&#10;ouOlQxK6pyr+nYWheU1c7mYKammdCbJA8LewMnEswnRo5+bsgHp3pP7jn//MwnIejQ/9LsyF1570&#10;wNHpycFeTpAkMQupJisWJdSzK5y98IhnFxfSRjsfJ/oG5CaTHK98rY/cytU7tq8Dr5zknt+JyzMA&#10;6KV+69hKm15Yjny2a9e92A2XbdBZnZTxd/mJ1chsvwNNaKqbBbb8tk7sY7FDjM5kenzeJBNZSvPI&#10;2HhEOzRnomJCbcJ8ZCf/ufVXO598EecPf//7P3qBZS8E48W+/PH+u1nAoB/ZbPEir8m9WPjrX/5a&#10;ev0tydCjz/f7u3zZJ1N7TPjx19p7TjLm5gByoAnYfBYYxidiZESlz8RnbZ+Lke6AEfPq3UHcxZTI&#10;qB+9Pa8S/2diLULVLmQJ1ciRhicmycqfaLF1ExO5Ewt+3+unn3+sDnuSmKq0TyxJbAE6gfVpn0wK&#10;UvvTWRTspCf8avdi31/aFaLEDNrjl6v8oI7P4MaOLKrv5m/jm25M6Fhft9VGXLMPGTqoB88osfJ+&#10;zhsMgDgtYo/ydeSa9qlLs/19tu0rcpmnYVOzrV5skageVIJy4naR1PVEMz5+9j31t3xj59JJOZ36&#10;iR3Au3fzZGTlPXUxTxd9xbF8yU4fEhdobD8e+jnBzROmfIXm5KP8Dlzi3j57iInPudPo3//+V+NL&#10;PvqQm1b+mLyqDh1tF0o3euovpZEK9QZ/9BbIATfMu+U/dhVP1S+4qnsTz7kItDncBdFZxHzzh38l&#10;vkvn8Lnikc5nobMyhb4Iay6JTfDCQL5ojo58TrDhihOTkJVH/edPeVXjkXXr+W5jDV+2Jjt7O/Gi&#10;P73wXRuhr1wfxV87E8zRe/oSG8HxcYKhrX6u/9dXh57y7+gYHsYiun36eV7ZiL6xEN36P/ug/PDM&#10;p7JGBtv90Nk+Wj5ksG1+ij/QVAZHjr1+xiC6z4TtpktXZe6SNfnXBn2yqSuf9NOF+iQHc4E9sZJ/&#10;OVauhE+OpeGCENuTge76z+TCr3OxPPGu/mf2yN+bNxnn2CJ03saPG4k/ZQFI55xw0EmFaVrQOe7o&#10;BdBUrrzTV9CZ+FmZt91zq41XNIVgab70cdqHLzAXYSfAtsuLvh8+zG+8yl/kAur347jynrqttyXb&#10;mzezwECPr199GnYpN1bO3Gvbf4u+C1FOOuekaPpGnxA58RMLYfUC6IOPuBYfQ39ijg3Azhca+8GL&#10;pJFpvRIZw9MYvADvWthJYUxQ+Cm/wUePvcFt6IuzKcN7bbV2bT+qPXMy1X5xiB1mzU1nH0+882WC&#10;ccmw/b4nwoubGH8NH84rpJ1ob3yuL8m2rw7TzuT+SaH1ySN0mnmDfnDyWMrow9DyElzzv1mQ99up&#10;PzZ3oquufZjPzri4fYnttAcTE5OHHeOrnr1mTsJvxruhaTFgaduKt370jZhrY7oNThsyw4FvcVv/&#10;tr/tNze0TWg4Jit6chD91o/aiJGJ7eGvnTGDTuRfXva9TvkJ9DW/R08cuFgkj+zYpNyNeXKEJzGM&#10;d/Kxi7L8/1Nf3zzzZ+cZ1Y0Pox8gHzw0d24+utB3+kAvwLJXoPbOvrHzbXSduXPG8uSGL/JX5PHp&#10;2JIFGTTwWNj6npccXOd+Lk7rx+RyvuHjvE1bPL322FyGLHMD4zwVSyd6G0enn0w+lgPpM4sq5mAj&#10;Ozn0a7gzv/3QC0D78zfoAHGBt/Zks0+2tmt/zIWjyOsciTzuSDPvYHc66gvgj/FHLJm9k0cTJ2KK&#10;zRfM2dExy1u51NHVeZX4EuPt5ymvDSFEHgu0O//w+uRfQof/esNlZHajwF/+/BfYlT+N295x/XzK&#10;d/xqDIYv/ddXX8If0F8925Jt/cpXtVdwlPlcMqZs+xg91G0/pTf7/pQFNIsVzhPHj84Nhpf+hBb9&#10;l59t52LRDR57PsF4u7js+dO/nR/MAjF8nkATzpxjR5/4km5k+OP7P9Xm5PYqSeXV+4Tx/sxPSJSO&#10;3CO30w9oBx+v+o2MoS/Olemjz7FArgVwfV7D2pe/0MEv0RHew3/4OKeacVl5Iin6jdzar76j8+Ta&#10;kXPmIuoBuXd/6OcG4MQgGktHvDWG5byISy4yPPVvDB47iC26A/4Wk3y0vBx7i4w8RyZ04H0454d7&#10;PqC9NoAeyj2hZMyS5yvDsR+Z4VwyxW76YV/zFzvRQZ/3elZz5AW6V/+ztf/Pf/0ztMIzfPTrz1bF&#10;DwS7e3J8PJ5OMn5/+/2MH/S0/gXQwt/5mH11Lsb+x5//XNnl4M7Fw+xLdAN02kVRqs/YOGMp/YD+&#10;uAAf7LnwOSxd5WJnxyI25tOPOW9oioJwgJ0bK4mhH/Wf5Ex9U14no7GLr9b3PV/1tFigud1NwseG&#10;Lpx3vEg7NImtbscxybm84kM/BbMgT8+5j/w/caOufmNL5xWxO/qg/Pgj/+WTuRpyLT+GYKud49Te&#10;iZdpVxL9gkP/nm+nZPr3yAthbeMiyJ5fTl+aOSWZth+T45pHOkfrfGLHFq/8vt8aFMpjh9p+ZLCG&#10;YH5mHrC+Xf6rh4u8FrF98BNvynLQPkJmOsoPKxe/wTdebXzCYzv+XTxF5tbGuK/xN2gMN3aSJ9N3&#10;9F05/eef+TfjT2KDbcO0bXdOTDYw29vPyvRBsUVf9XQUlNtG/O0FXrpsORy6pChlM5+2D/gHy86N&#10;c0wObXXT8jjywL3qst8bLVPnITw5A25zzJEJPkM9bbRzWuO6eEy6ae4xB5GDNk9oKVe54N34ynbX&#10;R2+dRMLICJ/fO/9Nup35VpRKu5Xtp59mLlEe9FsDBGfg7oungFG6m4grrR6cdrXRQSST2BbT7a/B&#10;wbfnOqkbdg9/pED8gNo4+ZKdDunR+fAsndT/x/c/VL/Pn9jFOe3M2XdcRAv/+kEMhpgYJM/20cp5&#10;5tTwgb4F5B7ywgFdI+1xckH6I9qgOPFx1+VyLIzivcRdeDvOF1zy1d+hgf+HP97jx8pMX+ddLkqS&#10;Y+LHOcr4ik/nDQszfjWnZuy4248N0deGzNZ6qaCv7UXOtcEzx0TUmUsZQ/OZm6rxdn4R2+ZPuxy2&#10;v33/wx9rG7zXRmg05sLPDVLNxYnjvTYCD/6+tt2xulDsZ/WcvHPHP95tGzuPT1z/2fWDU0fH1L+1&#10;hquvxuf09qUtm2yM0qOeUs624i/+fpe3UcmZ8Ha+GcQe6ydz/nSOM29uzo8+aDifWpAjF/D1pz8A&#10;sgBjKFsYy4uRcnzFCD+ra/7WLwQGWdsev196g+X6eWmLB0+7G0uNc+sbdvkl/G1d+zEX5Rt5c3Nm&#10;hYqOeMuBHavTNwB92Ie+5Ccnmdv26NP+emjiM2MPidNP4J+24gnQ+nqrw/Gd8omVkQN9byypj1JX&#10;+5hLRE45s5aLDgvVkw70Cv2ZtU9cNPbJXh3FsfwPI38xrz73JTtsZ/y3zqAPuOma4d3MB8hsndZ1&#10;kfXl8rcVw+RYfdla3HjlcuuPHcSg9uwx/h+7uM4Qtolv81/rCJmn5Gb9nuOknLnxMPatbdYu3gbq&#10;JsKey4RPLxyH7zOX9jXbfBA71l6hpf3Ol81bmnfS5+WwtC7TLWOz8dFcMzK3LIQG/Hc5T2Ej65ML&#10;9Jw8KU8n5nNs/t7+k+OPeUvZu7xqXvvc3V79Mv7tickYjqPMFQkLnNQ0qcXZb5MEK+ARZierVYxy&#10;1+e0z7HJPGNuJ2lHTQFczpE8s1vDLE+KPD/k0OmWPuWc5ApOiwwlEJw7RPGboz25QaOBnnY6HT3R&#10;26BYueApG/lm8VrZJDN7U29L7r2QuvwEQRc3kpB1cguYAslErieykcuEBt4MdgJy+A3Nsbt9DMjs&#10;M4dT11eoam8QyQA2CWn8R7fF16Z2Cn/l7Sy5bWRlvex9eLDB6D2JYYOVrYB2T/rsdPtl6pkdfx3f&#10;th2ToR7gRMIfYBuvVFhZFg3PGYjzOybtLOkwfPdKxp6wJ4a+Rq+RhRxMJ7ZMLmK7FIwIx+c5psvq&#10;s/Yw+XTS2uOtj3wLaPpcbSOLP3J9PHX0CcIDJ8k1f+WVVwqmqjrTzQTg6St86N2/1EsC7MhUBiP9&#10;0CDUhBLbomnASEWTkf4IRx8FY6vBc8wLtSlZk7DoIsG5SUIaqd62dIpuheo1u771Y/LM/tyxNvv5&#10;Lu4kMifvicQmG3qoq91Ctws74pH80XP5lmi+infqO+FchouQLb/2gmpyyBPYFyxN9Avh/xroCWrv&#10;yFi5yId28MXTwsg0/YhdGWHjdnktbrcEYQ/yxWS9a/GI0Els6rWXsF/Dk97kx2M78obGU26LKfVp&#10;JhNkBvRpH/PkF/ue/jg6TB+H62/yM4r5e8hiwRI8bbD0lQ8u/+aGkiwuk8r+u9wBhmdPLMNDfH//&#10;3R+70NmLv5nkuGutE7PUJYCRK6DZPp54dAcYfntjxVO2Ky9Vh1c+EnfxX/NK6LNNdX3ESfOTPuOu&#10;sdD4Flw2xuN8omLzNllqF01LV84de65dvuRVfOJkx43a5CzCXDGZ5gZ5srZfZwtmIjH577mAuroY&#10;wLuQE7k8gbRAgkvu7IPNBYtD3/6luhir20Eg/05YV67ypV9wX8PTL+ocs28XCyINGvj5X73KA598&#10;/v73v5fkljnA52mj5vCY5rkwubLstkTyte3QAx1nMxYDk0+y3f6fixpLo3zT5xu7wcfXDR4r27f6&#10;qoURsDTgstLy31dEq9cPnZRVn9Nm8X69vf16101ZJ9THb9R0vHrj03ybpLNl5PstWNor/xOvfowN&#10;4Ey9vjQ2Xj5y5u/BLgwtzpxwTSwNjV/H1f5OtTeR4K3N+k2eeQ2zQHSXVsZ4gb/21cZDR26Y+N5j&#10;NiLH+nZtNiftePHmDaWdsZPaL2tunOde7Rae/1MQL69h/D+l+tlA7Jh5FWz2oB/oZP/YrGX0P3W2&#10;5pCz2HHn0SDE3uYAOQFyYrX0Ur7z/9JIua4lnvkHnt9lXnxl2u9csPKceVqk6J8FGHjyBNi2apXj&#10;o2w/Kztc+0t/2yvjw/Vry2MK9JbG+hiNXoyzc0CeLl5yxVvz0hyjuecvsz+2hbd87C8sjjKvhhZL&#10;LiR4WrPyZn7WXHbmafAsNO5iJHta6JD7Sz+Lp2wBzAOv/JEIND+wmIHG4uDveMeeHDJWbVAij6/N&#10;X4q2nbb7MUfNUc9plPGXMoAf+bRrv8rWsZzbstRbDKSXcxZlwNa4p9zcHl00PSFqv+NbtqUf3TyJ&#10;TRfnOmSxLw7p/c/cEFtaaY83f2rnQw42B+y7F9Edr5/Nf8JUUeUq/dAFZOmCTOQVw+Ymn5SFD9gt&#10;fWiG55a3LOVogEv3YraofK9yuA+8baN/ArTNEXo+nn1k2Un58t4TffgX39MWn/omssMvrbPAqrx2&#10;dy4BX38Wgzn3x2NlVCffdCE49m/fivmWNjqLq30Xj4z/hM1nZQpS5I4UwZHL9I/aEt6x2crEsmKu&#10;86f4nY7mvOS32LSxhu98SFkyPf7jn3JjRWNmZPPEBRovQR6bC3/TdvymbPPKyDNyij+6+Ljhlg9u&#10;3085uejm/GpxB4/uE6N4ieO1y8g/OW/lW3vGgKeI9wbUkcVWXgihWGvqlZGdnejf85A0S3GBfOsv&#10;+/sR59oAZS7o7bxLY3Q7P+xIY31rYkY5aL39c7z11ZF/A/b5YHHX18rlA3lPc4v09DHXLs6JUzS2&#10;rXzKriQ2XxB3zR+JKezQYaOloe0CGm/+OPZThocPQMNjE2KMXKFQ+yKI38U//bN+zVhRq40bSsNX&#10;z1/TpvjHN/DxcYOIJ7hcmMYBDK8c4ZnP6kcvsHRmPcAC5eS9LmjHTtpEi57/vc9PPyBL96XX+cKj&#10;zA1JHeujZ4xXHnAX2G6Bz1pHNr7IX9cbMkfJaNU1g08Z764+Ex80VtJubYZWY0+fj1z8C9Dq7+CV&#10;XXTgi9Q/55d0L274O890yA7KvbXAGK2dJxm7qBweFnfJvDeGlEC+5Bx43+ctVJ9yccsCcG0bGrbi&#10;0HbjYerGP34LtuUNiTtmGgftP2jMk/vm/11jaa4+sRR5RpN5UIGN9E9dCQ35Te7F8z//8z+7Hf5i&#10;b2JpCfSmv+hRe4UGO7C/xV7nLtaEzCGVNe7CO6YeO7H5iSt2weM17Ly4cfOiUnyG1ImPaar90FhS&#10;fN3Ye4H3gtDvHjSvabsEYbPB+fucN9jRBw8oO0+ja+XLlzfnqWejiQMyZn4RWwG0FtbPe8wPYhOx&#10;5hHx1dikv/w/C/CvbadNeTbO0j7gGKwvR96SLg99GNBZf+drD1jUB9mfeTT/q5u1RPj6CX0uYJ8U&#10;udF25cB6PoMX87Td9bDJ8c9l2wjnov3HMxagzX5kXt4bE6PPyFtr5m0GX7qOygej09PGKyd7bK7Y&#10;MttnTBJ67RYBkuPZxvxx4upTbpC56g+R9s3sS+EvaJ36lYk9yF67xFLbDr3R6WrQnBrHn4JsNAqY&#10;f9tvPs4DK/KN2ANsf8HZRbs3A9af+vq/CDHRbKs/Bsd8mf/v8UNOCbV+IY5gC1I0/n9rbrP1uOeq&#10;+DN/rixk2A8a3/LN4u4WPrjpT435PTlXLnjGCX61Tg3Mz+UJF+jXJhPDM5YOpVGJb/zc4fho6FbC&#10;Y5eQuiG8dq6i8Cnb7tcX7Fpb4RE50s/4uuMPeVPvzQhDo5t+wUt18PJVnBkb0LI+niE/bwJJ/2fz&#10;0hl9f8m6oidGn7E99h7hN2fOWznHrsM77ciaD5vynzXuhdVpj207V4qd1blQSZYn3uv55/Kmkjxm&#10;fuNCIVgf2+8NdUFafGVoFzQOhGv6Bb9OPNl6Qn/9rm16R+FJuzIap1IjfjofCC65/T68+GHJN9Fn&#10;7HbHdek85LpyeNqy1Yq4O3vjVS/IxqZoP8ErtaefDS/x8jlrt2D7sfgtVL6x9cY8+Rfq72OblmV/&#10;fwpk5DoyPkU4Mq9ckXCaPnNHSlx01mc2d9U/ic99Almj7VslkC9St03kbx/UtzbcsqMP5Bxn7kx7&#10;Bg1C67BN9ohS4oln3wQQVZ3pHuync6FxXfyK0gy6Rp1ke5weOhUWk8DgcaZOMLJk0/3yDJ2ejGdw&#10;8oQyOKE58qXdytkTII0DpSuRBPAnb/GCr86+gbcTsrRRbwLF6L3LCRe0g0uuTlDdxkCeDMiOa9Qz&#10;6UHTgoQ7yF2IRt+CQk82w1/9Ea11aMKxLWQf3Ss48Ew7F71NYLfzDPIskPcCSugCuDrjXjCs/jmu&#10;zqlf215CpKw2aPNMphEJz558pExw1k6Hvk714fvt4pCnfScqZ8LpToUt706+yEVF/H+EJ7AfFxjY&#10;8ZJtG9UWEz/ax3uVbSZlMxlYPmtDCz7kBUNvtotn2/rQ7r7j8p426KhqTGQHjT2hlQDoqWwWndSX&#10;zHxFryzXdIEVHSfROacY2yMaEF9PQAsR+tk63t9f5UOx7IK+rX4ZEcrbCYNXENo+L/h0Aojm6c/P&#10;xb7ySg1eJlRu7mAq6Ku37SZ3OWGh9afHeZIZrSam8tI+tPSjtL9+4yH7z3J1gK/Flb/CKdeejb/2&#10;4iK5xh5wyn/bs9WrslPQzU6qe/D4Wv6KaovQJ0PvYIohTOzYqwuEwWmMBqcynZgi8UW/+h0dliYZ&#10;yZ3BTcTiOXrFl5mcGzzFKFh5uj26FT/2WbhsdArQEhct7woIe46dXHDWPoe1rP3eBacsJ8/imN5o&#10;qPNZUL68Nka3Gj3Q+jRpfJwLm+UF8dBDx40vb7PI8uG7H/r0k4vAYk5O85TOd4defTCkY+PIlP4D&#10;rsE3+3D6wSP7ZNYPlIkjQJ/2DydR/OSGlyws7wkDHPj1Q3iUXspW/93CWwjXNDr86eqfT6MH+5dG&#10;5ZkWaNDPggYRFuAtTBy5e3QWcTthjjzGBjavjR521A5dNLolxDegsio/vJ76rJwrx1JYek9cttsJ&#10;rH3yANtt75h/n3R3353aYtACIp0sZG0sobu8eoLPnpF39V76tnjTCX79eWT4Fq3lTa4Ffl9bbv1u&#10;4ZDLIq4ysUxWiz9A7q0fs3/3jlZdOrtIlIMpzDc6IzNbzXi/PvnCJnAfxOi1tkBEjuy231kgTnw/&#10;YTk9dVC//tkJ4sxZni2/vY/30tq2MFeOtTmc8f2dj6rLIftb+3sHt/rlpcnK+9Qd/+ULRxvzSziD&#10;Z/vC3NfdrSkd26bd8EmfZ+v/BpwgGf92Ec5duWhxEl62gCyjg5wU+bPo1oWZ1v72FxHk5ESS5JTG&#10;t0zo/Xdwn8APf23M/Qpp3ht4coDShE54mZOmBJZ+MnP46T/iqbkmMb79UIzvXAah1XVzam3PRqiG&#10;Pz/1aWt6hSk6+vHYfXSyrw6+GNo6W7kBhNLEQQ7dsARvZbLvo71YocfKVRrjnF7Ym5X30EjZE39j&#10;rDdaHVpLA//Ftw/IM+3pkHjtSWmrgpzjRyyc0i7UvOw3bdlq9IELly5i1RfslUUi4KIkHSNI88ye&#10;q6zu2s9cODRjh5V3X4FXWZ0HJIfR1WLA2k+di4fZID8+WPmP3dVpSy+0V94Kd756rhLEd/n9TDz2&#10;hjTz2eVlC1a+57x7adLJ/m7J13Ypq6wuZD/GFrg+ewOv37EurQmvyizm9C16mlcAc3F4aJLjh9B0&#10;zPbG2tIInnofC7j4+mw7c7WVRd8gs4uZX5Lr7a9NtNfGR9Y2dwTloSy4YdKy7m+dksN/ebZNMedr&#10;j+m2MijTp55t6JuCNnqWLynnnsu7T2rHJvA+RTY3Gez6xeqknUWYWRjyCuR5AmXpXT6XR3IeAnox&#10;6Nhi7SpGO8dKzmOCzRfwzX3IJOfiOwuEZsPTx2gzbWaB6kMu0rhhMC36RIA5h3Gi/VXMrK3Tjm5P&#10;mBsPJv6V93wj/VpOnPOozRlzLkaucZu8kwXw2I9OYC468Tf5puy+cDR8lYu1ualmYmxxybbyKfPZ&#10;/P4tnDJt3xy94Dx5q2cDMu/NIkvfVv/YCxTabpxP/h4bs4E+LRfBcczHk3fSRxP36G9/aB6O/UaW&#10;W5/VrfwfeuqDcPNVu6DlWMxMm1Sd/kcfMfU5T0gqE/v0MpCJp7H42KLzsvBp7NmWRXTsqDe6kRm/&#10;BfzKG/IBayjbvxQ9ccwdjYtvvcNyKjvf1zeieWmNPSJg5J6LE4d2eIT9H77kNc2vQduVS4zNq7bH&#10;luTb/NM1p8ocXo/xB73VozfopM0eP+vqixSM7wlPxcEAAEAASURBVGZu1fgPzQXtyDIXCs+5FP8S&#10;/jegMnYOEJppO33JzQwTO2IIT7D0p+74PjydW3sK5+PHn9p/4W487P7mui1f3/ScM/QzIs1N1Mkj&#10;YpYe6jZWrYXov/N07Zxnk0P+gaeP/v3vf5uYS5zHKyn35K9zsBkDXq6njN1WN/JY/5gLBacfJnb9&#10;bBIewBN08NgILfvAk0pdO4gtnG+QB6hfHLZ77qvfHGS/PIJTXdgjn/GF3Da2Fmv4KkdrLp5NrnUO&#10;m2WIiweaOZrN+d6LfK05spNrILyzj+bOoU9F4mf1oXOoGlOOTRbHVv+7cV/yDtFIk9i/u3CbtjRE&#10;q0/00gfZUr7T3fkY6D9jLwTG3n6yhzxsPjYRo+azbfL/+eu1TrXNg5gcUjj2oJNEtn5tHgt/5wUb&#10;A1GptiLf+3cZf/PX2LGXcQ9POvj6Pj/tpE9X/xx3/Td2cOMhUG9t9XTHyRMEsN4nV5Ir9Gbda2w6&#10;xNs8u86N2XL6MxnnguPMdaxns7Mrzl/fvcx1dKwpKuzQ2++NoT2/FUdP2Dk1vKvGfnR1CtW8n2Pm&#10;dOPPMJpN5wZsGniyxuJJV/3TfyvTtIt9ciFI/qhfNH5CCGvLvnzoAqJ1hO0v7MX3ew40NMe+4vTL&#10;27GrN+QsPDQtT3x3jlyfx/8Lgxt6+SNa4yIy9aGYFIwusza9bdh41ahd0271d9yYfBosDZ/5D52u&#10;N0ZfuKTpOXZM7aaYC0Kr8XJshKkYaZwEqfaSr2OHhYmr1KWzj4zGIn164uyp/9pJSE6MDe/R6SFH&#10;iD954KUt+rVPdpyK1orxJd0WR3+iw9rF2FK+aVs7BZH+y9+6wb5CHZed/xlXR/fpo26IZ+Lmy9p6&#10;5K09yRI+/Z1ftiGf/vkN2PKZp0eDyN9cwi8EO3DZBK18ujSQui3fi7/QO+Y/G6PFJKds9SaRfE4+&#10;oyY/bX+Mx1I7fS87fbJ3Sda+aJ7P1tuC4j3qrAH3AbeUkfcJ4dhDr25euZ71ZNNmfzP5aZtIcKMm&#10;ZfmZwpVp8xEEPtKnS4vfOobNeKaej52/pCR18vLUEXXtu2V4Vj9xFISVWX1Go9TOOKEfv4bGXQo3&#10;vtBpvwzP6hUJShPjMhn+6Kh3k+FcAB6+V5+P7fI68HkCCWNCjeC3UZtw88h+ofUzGOiwnI6B2lGQ&#10;kpEuH39gDfF6fzuXgWpxbEGNFrpoOfFbcDzkR85djCjPIN1Ovh3cCfrD4OITH44TXAyzTi//MDCB&#10;tY8uQ3tlQZN5ZNqT2jRrgnCH+c8Ht+3PvosbOqdXNqOjzsmQE1IyUaQnFwgd6EnytX/bQlu2ZjMX&#10;FdAhj4ntLlaj1ZMnE5v40qQA0FEAlUbagrWTstru0Hx/6ov06qsejcwLbfc4Vr6Hl7yHPtx+EhNk&#10;Wd9rsz7UBrzeaqeMzt8fW2nfSQ97RKRN1nC9I379iXb3iz/0y+TQLDl36yACsq2c59h+ByZP8x2b&#10;VrfIs51IM/G6vzFHLjjaatOnFo5uz7heOpvghv3IsfLok7vg0rapbl3lHD9axNk7tCWkDx8mTsTt&#10;nAxMLBNhB+nKFpkXNh6G74kRPExAvYJ0IWUDabsm09OVR1a+BSmZskHGuLI8y/kQzG9YjKyONw+t&#10;nuzcgSk02Wxw0MdyEl8Lz9dBEUgt2Qn46PYN2R6N4fAZwJPuvQCccvxajizZW3aXq1se9hfWJh2w&#10;M0nKvDvt85FLMqB8F1qlHbrLu6xSSN89mSk9Oh1Bltf3eaIW7WfcNbZC17b2y7b5IOfA2rX++Krl&#10;Y6oVufXLrzmnbW79ljcSJr5Dc/qBE8+3b+dk04TTiTQdvMrDZOtT5P0ui02bfzfXzknc40aO2Add&#10;gzAg4sre7fG9/oGHi9qr18bW2Hz07TgQKmKQT2zR+Ra8Lt+Lma9x8VuYCaxpSWimvLJk605s8gzu&#10;xHzph3f1CM72cXjs4qNOeZ+MOrh4tTxn7Y2Vw3/leGqz/Fe+bau9T75aVQ0yK4SvvNu9UBkMeQfY&#10;qrt1GVk68Qz+jrPq7S8fcq5O6NBpaZaW2E2bbbe+gbMfN5FpJ1ZA5Tjjm/It+9a2doJSleXzM45G&#10;V/ky58aV1/6798l3UfddvuK5xp78vLqw2FhttsqfNwCQ65LBfur9BnBYVubenZ+cKm+loLgXfnbG&#10;/vIB/jcsTyX21cEdGPsdN52yU3Ns9KLwNw72xHirL53DZ/XaOtvJ01OifmS/pd427D34I+/iLb/9&#10;DcXBOYtUUQaevm9+RutL3VLztbzGIsuvNZXHnhuvJj4cyUddaGiuUAIi+5m8W2Q1XqAlb5pbzSuY&#10;lxe32ffJxYvYd/LTXY/iEwZ/ffWoMX8+d5o+Sn9jd+ijtSd+xECVncYU44MSEF7Z0XPHzhYfLVD4&#10;iQwXCf10hCdD5hWYszAQnb/zxG7mxc1B5o1jA9Tw5gt5bt8alMJ5xe6RI16qUKMz3ne+qJwV7v4S&#10;G31dbfytH/vAq+9PDGwurO6UfgC87c81RurMBTuWnLjbvPSUCYnlo759GIHQf8WidlrcbfekZX63&#10;9bY5gHbB8/X1czFu+pPXZrr5tn7JIpPXOHaxIwLQWRz27Rc5vnQM1eWljBxoLrQucQvoYf5bnY5x&#10;Kl/rjp5B4rOluXm5BM7X2m9lgM9P+4QyGbadXOki6zy9EJ+epASnPA7Ntd/yIevSX1x12swCe3Jw&#10;xqjGR2juTZBwLMBNXE6e8VvES19czwXAtcnISie0nRt0fNBRAmuH3UdnXkU7Y1FlS3zBe0LbnRi2&#10;j35pxFb6C2CLZzu06L2yFunVV+keXvDY19PQa29l/M92eDpHAuqNMba9gB48c6QnvZ5P5dx1zytf&#10;sS6uHPiUeduzmVhdMzSnHr5kIkvj03lTcitwPvKkVX1im/ruPMEGD04wL7vA23JjTv2VAnkND0K8&#10;pFv0fmm750FiZ3iOHeQ+ZWxUOrJd6CsDo8NjPho+Q4NdRyb09vy7jdpu6vbYK1jRtwgIf2SYfbHR&#10;J8yOjtEq9dMXtL/XAybeRs+bN1oa8AM5/EwFXvDMy/Y8uMeQAuqfPMx7NkYbN8Er3eCSTX/XRk4C&#10;61v76DYOHDwhDJaGYnHreD9yxAx90x/F6s6j4DcmjdHhC/Chi+0Tqtcpf1ZVrpyH+Ftw84bfBwYr&#10;h31rHsWP73frnIie+Dfe6NmYn3xEFjaBAyoHnLBzzg3EZzgGx1x+5ID3Glp2yuGtbDs/Mj7g3QsL&#10;dbc+k/yVOTcZegE77bV90l86W/asVwf4W3xa5MRHeeNh9Uq9HCA+Si/8ste26Fo4nXjix9s/YsU8&#10;pXIGb2MnE57S0WbPV/XPJ6A78oWXm6SDq2z4jX0SUbnwEFtGFD4gB/4rK3qO6TT77H7v68fzZpWP&#10;f/jb3/4W3KHrXOuHH+aNFdfFivB+DWRZ8ISPnuGCtjZuqBE3iyM/f0nuBcroy/y9AM7OJ/76il03&#10;nObPvMCb7Ty91N/gpKj/+ufEZpWPnvG7/Nux181CEe1T7EbHxl3nqPx425kce057q3LrVGHP1+rx&#10;LBv/PEsix+v8nrn04EXw6MQ3u9C+LTfGo0RuWoxXGSbQOXXKwMZbKnsMdwH9jT9taUjesZOLvxOH&#10;K1v7UGP5kKrfxzdKVi9ijF0mhtXxS+2WCq95PT852bLXbZ/H9guRe2lc4+oxvo0cKELXBtPnzhO4&#10;L3QW89aQR9f2H2nIBTg80Kqsx98tU779asShq/GlF4yLc8Y+BFpnk34auqWZOLsgBWJdDI0sx4bH&#10;cGL7Ao1/E45PT/3GQ/2AVqDx99xvWfrQucj0nN9NjitCxovp72gA9owFQm/6nxwCNl/bL69uR1ei&#10;d9wJrjh0bgEaT6HW8TJ+0wc9XAHo7vxI/5VPOv/SJjbGa27YnbbmIDuGMHLjInRBn+bMdh4QqEcv&#10;+TZO4c354LFVeLjCR2449NkLjnAXlG/Os6/1cF2Me7vzoS2pzkH25KFGExbHj+E5cXXGkcTIl7yF&#10;YP0qxic2X3Lr/OP4GB/yz3YeEpmj+V7dq1/mYcYYsDSQwW/xKn8JHhmHzLHljJnNkynnY/IVjo1m&#10;/Bnf4hEVIB6A63xNTnYT7lRgN+o8x8WMEkka84DZ4K2MG3esY1i71iMQ0a/Bsc+e/4vIKY4NstMn&#10;jqG19P6qf0vn6HVXHRvoCWl1ZFddL4klNjjzYTqtbdjpiDO+SqUxkD5ieM/70PrQXHBiUh+M/VbG&#10;xmHmra5pfYkvq1v2jWVDOARCe+2DHtC+80UyE4RwB8je3qoutnOeuv698NJmY5K8C7c/pkQ7bwfp&#10;nOi6QBuy+et5S3Srrof/tL/pvZYbVWNbX+d82tQGCap90rs06BTY9uewZb5KgyFDY8d17Vb+3bf1&#10;04kfvGEmN7aBOS88uTH17xFoYoojgCDuRJmg+ZjMbCebpGGCkkSIIVekvns5hu8zk5y0rW/GICsc&#10;HnCGVi4O9MQFmdDJZ+u7k6+dADaBRunKFMImvuqKn68ml0O3hfnCc0+Klb2JMZShAUqr8idojt+U&#10;uau38h5ctGud0h8d92IamTsBO7Is/bYJPzJ2USqJanWRlOxr6+IdKL/uvdxXZJDrCQl7T2xUdhN3&#10;C3kAzT6Jmm2I9YIIXfDp3YzpDDqWsv3gqYOod7etBSP+D8pMIBPo9XE55At7NsmH/0bHSY5P+cXL&#10;Tv6XV7iWLxpTFsrZN1ji9wTlYMvJZ2BdHm0f/kCsjcyh31ieyW7tG0J7gWv5kxuor50yCJdRmKH/&#10;gkflGuGUo7HtOzEIrTeS1QFyrX/gx/NdwBKDbEuHX2IbE4byCvIszESE1acdG8Exwtqv+Ckid9+h&#10;f2ykHO19lVMnKRHDXfIfP85ErbSObOT3/np3/tifmNGvxi4JkssGkiT5wPrMlmZhe8pnAoQWFkAd&#10;/5PNbwuz24KyOfk79g+ueALFu1GHEKI+wal9l9BhtgtM6pEZO4na8aVXJ4B5PUR0LKnx5ZKynd9v&#10;umNATC2t1o8IEzcpaBwYnI8cK9ula/BfQ+PU5CR3S3pysK9pbvtXup2GaAqLCdWxUZVMvSP1FqBX&#10;1sGPBBqdevu1eeL0XRbaWp5Br3EQn7d/pBAO2javQV31TcVR197ZH5vdbZRPmVj9YxZo3x8f6DPv&#10;8orQr+kH8pkJsjv8Dfxez4tgzZbtxJNYewlo99NiA/Hk1fbnlOlboDrrK/p3YNocp4SofGlMoa+6&#10;34LVOyH/Avoan/gQv22/MqCJ/3401Je2vrIcnuRzzB4+nhTjE3ZxsqBsYfmgCxzbf10+fKeV9urH&#10;nm1UmatXyvGyTzbtbJ/7ZKAjnK1fnsr4FwzPkWv38XUDFxlijYuOdsrw2QVSx8vjkjf+ORGRcS5j&#10;XRYkn7TxfequDiyOfTwEFTyfrbN13BPYxGOfBI1cwud97s7Vp5qvTzuLSaKEjD6IOp75C5uFb76W&#10;fqq6//OXLNAntum/uqSictX2J15Xttmefhre5Fc2n8iHc2MOB/l5cOGNXMoHVsc9/p9sn/qMDLPQ&#10;tzZgPwDvfwK70KYtvZaucR2/eYX0tyn//6Ff/Rg+s40/E3PvMmEe/mQwjrH/Sx2rr2b/DfD70zYm&#10;750vxl6/dEH694k87bMnf10ga7Pfb0s0NpXrRJ+tExYXC/QnC/xfPnsCPm+oSRyxN2ifEa05Xhuv&#10;X5z4rD7K7PtMG33AnGbG/m2/NBz7kAO0/OP4eevQtH/VkyF/w/+0Sdnibbl5DxmWt/LFWdrqK6sx&#10;OHJGmiibuI04/B3GaUNnuy9ldaztymW/n/RBdC5+xbi/NDFH2XFJn9+FpC7uV9+b38on95B3x4fl&#10;33p6Gveic3+DOMeD6xwgY0bqel5Cx8j9e2CBGsriLR9tVsdtv/akT8enxFDfwJSFfXXwa//Is/Sc&#10;uygHysT+6kDGOUFno5vG4tv2J15ywxi6tXFkVe4YPfTFk4vCQHx6KgGuWO8TtMEzD4K31tDWMVrL&#10;T3u+rJzxa/klHoLQ80i0XczYC1rwn/OLnhMcBmiOvvFheOO/NppxYvRA41cykDcfYHwEK+PyJjt+&#10;xh+x4hxj+6bzg3m1WWI6+70on7kW2AVJdPzGJC5ic5/0HB0m1qNueYjZ5Y9GZQtd9buAsrLMXHTG&#10;fLgdQ9k9+uy5rlh9358LSQy3d48PVmftFvYNX72h+thQe7ilefx+zEXdygoHyG36Ntsre5c3woCu&#10;J6RsF2HVNWbkgRMDH/JKxafebag2zJR/S15l6Ljg9Euuangrkws6H/KbW6/HSjKPnMNneb2m/+RD&#10;v2h46bl1OyfoRQ4y1rOesDuvKD76v56HOv8m717IRr99TR/P+EA+cikDe7x8+T3SjJ2CB3dx4LPv&#10;6HjiJmXiH7WOY3CSsyygv8/vqcpd+9o+faZvKIih8BOny2v5uHGGzOLOuWvxcmNt+3sWqeEDMcy1&#10;tTE5g69delBttfrYtq6xkjiLDMrkqcZ4FgQ1NC+hV/th4vtT+qFz3fE9jpHVoiYmB577y0/V+G7i&#10;Eg4fLW6Pc565/nxNC51tP/svx6ktW35Ld/jODV7q6pPYb2/uoreYaF3HLL6ZXD7jViwXg8otpUXC&#10;tV106FpS5oaf0//YqT9x8HXmilzS8TDnOOq08wEbK6WpqPZgw6lvO91LSbq4eBen4izIaU8efVOf&#10;t1bpIsQu5M45pz5h3Uy7v/71r6VhLNVPe/E6PPcGue2zK99TVjJ5wtcaCb5su74gn2P9f9t2jpHy&#10;WVOZuBA/tXNo1deR3R+5L9uoyx9AS4wVN/RT0HjlGz+D9jV5JpWKY+NpM69AvudVhrQQybrLxA66&#10;SP1PYHX6Vluybl92c4onR3e8wE+c162H9+aDpRXprryjrPaNzPC8JhZ9cfWEGX88CDG+hPMlvDvX&#10;dQ7X+Tz7jL3ZeG25NkaPbYCcFNT0/QRdPmxPh/Xzi/n50WPplcDjq/Srt/Z3Rfta5Zm1TLlq43DH&#10;a9hLt7nuNP/HP/7ROZDYFcPs2jnKm6wj5Fh80RU/2z4RHbtuGVoxQXQKz3ODDCJjx7ETfXv+mz4F&#10;JtaNpRNnR5TKp239NAxbFW7l98RjCyaQ74E22u7+7Bk/5glK5WSWg8Hzqd8WPL8q/xTUb9nlPsFG&#10;r4qWtZuCg98B8dsxU6we+bxVTh5qDIRmY+LYxjjpwZGJP3lm5qW9mSu8+KQCHJ7yJGCjN9Gt4uSr&#10;MZYyQObKz0QnDygjj+3mHrjaz/kqm08+JfbEqzhGc+bhs03+xVvjb8HqfOo2J+XkNcRj1z4JeirD&#10;sPxRSzs+ZQvxzV713Qioun2XXGDHvIlLtk2hL9uSG3qNkxZ9W+Kls3ba84TVP02H7OE7Agc7dty1&#10;BmNK5+zhv+NbBY7QexOZdpEyF2snHm+6fHeXTbmxdK4pecPEjhf6z0L13YPHlj2qMwRGC6SXd3sO&#10;r33z/4Wt02zHi/bj6QhBc56UfHAQ165tH5e4IYeJNifXT0dI6/WxRFHXzlM1NlkZbJ2H/Aq0Lw08&#10;+Hrib12y+BMLE1NbZiu+xyZznkdG8rWfonfmFJunt61rAZU8vu45WLbmdWl4jTNoLHjLW2+USj0g&#10;jxsfRubYL8diGp5+iKatC/jFTRy1PM2DWlu6zsAf6sHaXRnY8agH3/g6zUpwaUDb/aVHp4L+nkZk&#10;BuTdeIDxXoI1iBsoNN4BbRVID//Dm/5oN2NrPIMIYmt0+wva+awgFgoMaHsCMXTXQOdCaCTZE1sO&#10;CoXSWFqvt2ibIDnp/ZgfQWbKJ12yMCSgOMeAlQlu9U2dRJ3GtVfxsr8T33VGA6mTh5e6oWMB5YXz&#10;Dh/6oveXv/yl9QYCg/naWb2TG4vaEaA6VIiHnNmtXhY5wAw6Y9vqG58t74gycBzPjvT12aRtX7v5&#10;DPqclFvU0HHUDY5aeCYT5cWOhyZpO3kMjvbLZ+vHbiigZTu0Zm/8cMS86vAAa/MehM90qlngUkZf&#10;i0V8JJhNIPjH3aJIkK3yPPQvrdTVfmkP0OUDA/DadRY6Wn19uUC6+pHRQsQmLccbt+ReoFv1SNn1&#10;itT4ugs1mQRrt3pNx4xwaUQ3dePT8cMOaJ30rtGCM302A8uJS+1p705Six4Wjn766WMuDGeRZ0x7&#10;0XbxdyaG4ee1BifzVv+jxMYKn9bfbLuE4BxZDAR790oZpVzbTkqi//5Gx8ZGE+zBOSTKEQ9Q/4Un&#10;aL2vg/iafzU+MuE5bcI7+ebJRznqlTVozVv00jbH63+HnZCGFhrq+ekJL+yhTwQXXj+kRwSMOLN/&#10;vreOqPMbzOwzN3C07rS1f8I0MRqOkWF0Gtu2Pj6zXb2xcCye6s/k9EsH+mRgcgwserhdFr4n19Ho&#10;K9Yq2EvB5ySRXmXQ9r7COe3mUHt2M4ni9y6UdiI8J8V4u8C2J2X0KW9jyyHS4/Q1IP53Avadp1SG&#10;zfU9ouQ7NniX/L0+m7yQRZjoDky25YbmuE/xU+jis31VH4holwwry27RgL+fPbY1/9F3Wle/t7Q2&#10;0X4/YxfxOD44WMm1YRwV+oRT7KGefeQkE9Clu/Gx9MjeD1+GxJ7gqF+wu/jTz48eJzZWHy3ESiiW&#10;nzbNW9kuPU+qGbv2mHxw+ChYvWA9E+YZiyZ33Tb9zi3xh0/bPHgoH/nGJ+rRXznY+Ankbs7OmGRc&#10;gv+0D1xtV1bH8AqCJrC6i5H6H62MAfOqyyz86DeJG+2+++AJqrmDUDv8eqEiNpND10915K+idPhV&#10;ntTNZP+cyKVq+/XHXAAD8PDY7ZbpK3PzyskJ4f2Eteni78nHjhto/h7w5WvoZP8Uql8atvsZncee&#10;1THyP2Hxti0csNvlYeECDD7fWbTIaykz55y22+6px0sfk4WaN224g78ncCtPTxa2f6WRMVk7855u&#10;5YtTX8EeX2gM7lOWB8K3dqPPG4sN+nvogpUzNSn6fVrzSmr2GeIr/xyduDkHQzd64BXaPCse2DoW&#10;6nbbiZsuThy/6As9Cf4c+6cPAjcYytt4q0+TnBiSevyFxofc6V6+oYNU+2f6U+M2BXszJdu1/6QN&#10;esUNrWaRHGxO2XhEs2VyeehqXxlTbn8BTQDXZ22rHP69AEPquSDSedjR8WPOTwrki50sLC7gg6bt&#10;0rWtbGcs3bkDfjOXm9ar/48/zwW8zVtyPHryvouWxgfHfY1zbCn3oK/MxUXzz7fi0atDUg7IVLjw&#10;jOguQshVkfnINuPd2I7/F+x3zhxynnBdWN2i4UVj69Dt3CKydH6RCjpZIPO7z/TXHuw4qw35W6Z9&#10;PrXdkX8zj3LygKkXw2MHvtoc7iLlyru+xhcPttLma/K2+Qdq/L8+sb8XibVtfKQNWy0tcnRelNZr&#10;C/lDfXGypTMtV1e/4wkuHeiZ/ucPLB7+eKKzF2ovP+F7AJ39KPo5b5CqTRIXYkV79XQ2Fqkrfmib&#10;CzjGRxn4kyekYxMX3rVxDsp/xuXKgV7mMfqJvFsIbu2fg9KOPfAFS9d+7X3asPOe67s5G8Dd+JYD&#10;1xZj8+nfEaa4+0W2yYn8/6U3mPH5ZxfgDi901p5rZ+2HfkrG9D2Gd9fJh5MvlNWni1wsNMiNxiGS&#10;cvs+gz9xaU4LNr887WIfHwtVjZdDasdm9Utzx+lZKDq+FIZW4BrFK9Pa6SkLO6AFNW3z10XWHC79&#10;idfTJrE+i48T/+ZA8IAxgq164a4/g5D+k/52/YhbcUavp66h3PaEuG00+0jTeWVZXzSGUyl+Qemd&#10;eG3cZd+cnS7mB+Vw6tvgyDz8Dq8jx1y4SQxl9MuSxqVf2/kiZ3y39hZvK/fiLN1ZWNcv3FiT/sYe&#10;gS7iZ8vH5p/sHiVap+3ax5YO4XjZ4FmvwfShOyY3HtRp74ZQax3W6ciKV/u3vcPz2qYMrz1eGtoo&#10;q16JgacMHd/JwS5HTnysL+Dzuo/w59bXn0cGvMDiV4bUPeMx5AvmzWg795wbdIYXUly78jnesWRa&#10;pi5/aNcG2XqzlGOf8VcwEIn/5Q+28xStp0/3ZxiMwdqr9xvAqJJbXwH0CrnSdFxdznb3U6qq/Wn4&#10;Rde0Yzc4tWfkcAOsY+PbvhmrDdO+uNnyAd57rtSb9xNXX3LzqLodG9HR5rAumZ0fdu6Wzkpu+N5c&#10;8/mz+SU9+YXdomdaSbk+MS7lOjZoB2q62T3Hx2k5Wt13C2Hm8WPz+v7kRT4GPY8/+2Pnmx5fAvHZ&#10;63GnLeH8LYx958h+dVBPr8RzrBtdx+4bA7Abn9nuHJuOyjZ3k7cyD6Fh4PuS1/n5yVEkCoHyjwAu&#10;JH8LnrKq31yxuGQxg/DzQOjxVe1pX/92s/B54+bKuW3X7rtV/ic/gcgm9e/xUej4GRivpAchXR5k&#10;03ZsRpeDH5zKnQJl9l/qQcb01/OUqzHBOALH+t7XvJXE/o5vaOA5sZeD3wBtRpbD/+A9W7DXri9O&#10;rA3S2sCcTjxEAP/tR40rB+Axv52CyFX/RsBANNvibrVlS/1JLgbkhHfuCZj90p+5WJUtZr4iLzvI&#10;OeZaPmIMVH6GCWhOdzZamNw/R5nqFXaMdLCyaVz2gxK6/EOvB63Tl/KK11PPHkfn6J8M19ZvekPc&#10;yjTxcch241X19F+4eLFC2PXC9qnsmkryLFk0oY+5uwuG8rh6dpx5Z+ay9E9b9C9bp17Z+rrn58cn&#10;iKK7gM+u/7jZBR08ts/B3ZuWKkPtFBmi/+ZUtFzUHdsP8a6JhidZF29wlnO2Ie6hwbfnRp3GDP61&#10;yUNIdMJ3Qo6ddz5kX34e3z0ol/bYJHQocaDzlrQBW0y+WrUMBrF4tUdiIjp4in99XwyGU5ItPuPT&#10;LWtVv9oHjh2m4JbFcaz2h/d+LiE0lk7x1CX+lPcVyo5XYLgnNuHyT9cwyeQDL9uZf7h5MPGTvxfw&#10;0Mf8orF1Yt84+kty8/Y1uoHKJ7ISc2WTr+16jb2jGp1WVO3MT9IDjo1TkHb6mU9uO/MK5V4sT6RX&#10;L7huwO28heRVaezj4Glr9F0/+tUcJzKCaTvbHpee3jFAJ7llddzy3dJrbjY74zCFQ/TyRRBzATiT&#10;lhhxKs7Jro6ZbMeIFTiMGea18Ixw3xGxbI+xDyPKxctl+mSsLQV3IJEMnlBewTHxHqf0+5KhvBP0&#10;/dMJgusDlg/jGPDl0g70OV5YXZxUCjYdeE9W/e5B6QcfLTRMwLUxYd+7diTvniQt/Ufk4KcDmHT2&#10;7uVzoUeAdqJ56Jbm9isGSfmUncKUOSbDPA1w24zcLoRrE6QsFElAg78netpoC+iCFhz7Phae2ry2&#10;ziLK467VwbkDsETOFzql9aCN0Abk0mdXoHxh2s6AJfYqX+ix7Yc3mZAnFrSnk+3IPL7llxTX70tP&#10;2eI1jtJ0+A9G29dX42ulvbs7keUOwk0g02bkhaMdQJMe7O3VIvpMy1NmgJ4Flu20p038zLbsL4kY&#10;yNgAPrK44Nc7slJAh04Gsr98h8c9yeA3tjLp8WpZcvyUiQZ6E8cpT5x9zNO/P+XEyOKEO1RBBwo8&#10;ogP6eEez7M+A9OR5TN92ncBjULnutvE0BVI8tm/fyYi4fVUdqE1T6lXPY98WI1eZGh8OArdc006Z&#10;V/uubAetpJEXL/RR0OPDc/Aj15ERncKp33fpm1iarM0gEhlSb/JAF+CObguA/IKmTyxYueUDJwff&#10;f39eAdnkPDj0XJl3n+zNhaFL7iPKhVeGK18OwvYFoLN9KRSiWXT3l3hQh2DjOLJuf1C/eZU8JjZg&#10;T860o4McLjb5bmHlr321ocCB8tuylO8T3FtvO/LO0wVfdzZ72qD5McPnu8juAiNgYzot0BXL1aX0&#10;6AlU0Dfy6gNkU6+v6RvayNGdCJ38M/1jFmFNSvlYm6G//WHkxkLdxrL9BbzWFvzY41RuGdFytOjd&#10;bpvXC4tpVD5sb0ywhds8kJaOF5STY/lsuS3xhu/sV3by5+NGkJW/Pk5Z+R392eyJX5xoHi3La9sM&#10;Hxcy75tmvuRV37NwPFu2JF/pBw/u3qCy8ivDD66Pp5Acr/4r6+onfrft4lkoeU4in21e2wcPsPwu&#10;fTaUoife3+XHqOVIF3zRs5Bgocg+207ZyGJC/SbxmgH+qnstw8pB/r3YC9mJ/xGpci2eg93fbREe&#10;X3jIXcvLVvzvsXb7Mf7/Fp0HybTdcWt897IOP/Xjq6WH3y60rH21e9JaOrMoMDHH9gvbzni28m/d&#10;+mj5KV+9Fme3xs95qvDul4Mvp7iDdzF/e8tWPvCf4yMdb9Cn+XviKajFn7Hizg83/uzR7bV+i9Py&#10;l6liq353K/Y3h4d4pALZnlzHHk8Q10xPHyffdMW79qWzeUXGwbe5kAdG3unH9vlqcOk8/tr+1NMz&#10;xsinNslK3i+5WDknncFP2/Xn0EV/clvtm0bP+o0LZfJ0LpOWN339VT4aHxXhkW1l1JdB5e3efDl+&#10;fpYPf5vDb54i437gv6a/dDNrKJ45IbHK/8jX+eJZLWq+i7CrIzwf7Wyb39JuvbgyVq74ZG3GRxip&#10;39801r7zrpR1Hi2XczTM41M4r6E00qfBtcAUvcno07ExsbS6m1fM3HfGT+3IRTdP4K1NlM2Cxm3r&#10;nzL+8FtELEz85amstK1NUq4e3DbIAZ2SG+gx9vqSsezfnd+aV3+XeRfbsQu+TqRBdUtbfcDvAhuf&#10;1JvH7liHL1A2Y8k530jZ25ShwY6X/oTPhx28Ugu9rV97lyCc8xGflQuvtKGDcd2NdoCuI9c5N9Mg&#10;wBZD4+iy8nidcq5o7eJW53qp2/mTi6RvMiddustbH7K/ctlnbrZ1rgDEft/0EXpyA73ZFpCHn9cW&#10;LWOPA+iZa80ruvV1N2e7oXjOvasznHP+U9vmeGViV1zYR91u3WCFpwU+ZYCtWcmx9qtLK/OlPYB+&#10;n9fww+Qb9eJ41zXg7sVq+8ZpPIGxDP32XwQKu715qV++B6ntKlsK9ies4IjFycXHRp2D4XV0Cb79&#10;m57Ylt9Gh5v+4JHV+G/rPIlP137k2qcXtSuP+EY5wINvvua1hG0fyypzEb/1guTYbfF3C2/1c+4L&#10;9ni3cPL/ok7MiicVePfmx8QO/m+/O+sqqSODiw0zns0DBPo3PEBHeUvOk6vQst+nkW6mXZztOLll&#10;bU3W2dFX5ABkV+61HwzNHFuDqqzxxbtcWCNHeeb3fenTM02xE10AOUZ/OSf9O/zw2jlTkc4X3l9z&#10;sd8FypVBlfYzd7rne8929uHzeemLITun3Hb9ZAsuGcp06KvZWN9z4R0TGkNnAoWGp5hq++TcpVnC&#10;56vyH9sOfsbuk5/ZafWrX8O4Ejfe2Xlowsn/8JEvz89kTPlL/ZY3uzaGEt/TX854xTbi7YCLhL1g&#10;H7o7nk7/Gbrj+61z8+j8RMM0f80brzlnwENb40tf3RpbyVXzatD7J+yqcciwDXzQPho6cqZcrq43&#10;0kRvuWp0mzbTjiWjk398GKtw67m2sm38H4yWZz8ZZUsSx5ElH2DMtHuRTNnOKS8/BgHfgclp4sRC&#10;/VyMJk/yrO/4tE9YZR9NvnkNdBEHheA/ofrilc9zTts5eg2AExn4bMYE4w6+1r/YcdY39b2JqyHH&#10;bjPOlV/qLhCH+ZtYeGWLY5jNQ9qsH+3fviDy6KJ/Vr8nD8gHxi7sflnh8DZWjT8Wd7dP//zph/wG&#10;bVjJYzOGzxjgrVPyyvy2O1lG/47rkcUbzNwso02dc4hX7PQPNgA7R5/9207GUN1Lnn7r5sSzdnNr&#10;ocXA2mKPuz1KfMtmw3mw1++DF5+deWvnAqExZj26GU/FUsob69nd8YkMM+5H0uTqGi0sdMN6/PhL&#10;uxlrjJ9vu86qauxyJCv9F9rcvk9d82hyAZ/gy+a7djd55/Q1cdYcFVppB84m27uvbBv19qXvRTQ2&#10;vc2NLG4Y4ys6arsPdEwck/vu5+hMv67mLFb4pp9So/zpp8oYkkR0mrOyks3+ykAeZY5B564MeZTE&#10;vX46Etgnab+Cx35PWNsgEaKlrf4pG5ryw64fmpc+obI6P0UsNPa8Ac7GiCqy7jkseZWtno2j6MW2&#10;787Nctvelt6LPw9AZd6AZssnF8Fz894o62iALs6R5E8+mhnv1i7OfdyeGlkWts3wT/tU7T5e4/fV&#10;R6yK0ckfdi5fpxFcfWDsEgUeUL+RFfEAP9/zT+Na2mVcWHq2ALYbTitU9hO2DF85lqa6kj20cxQk&#10;0kd+fzlc3M7/xHv6APCUL9965TGe5oUX0M9alhEwMYJOX8cMH43lM6JezejV84a01sh49yZ2U+YB&#10;JHQAmp/x6IdawYldViY4K7cxRDlfZ9YwiejUwwOrr/155frQLg2xlL+uxxR56uyC1cf5zcyN900E&#10;8tvMU8n3vo6JwNNoDLET3BbmaxKYBMNbJ8FEaz/YbVJPoL0obx+sohK1dr0AFiN34nwWLfEevFFW&#10;uzothpQYK1vodYKRtv72iTSJj9hwnp+LLznIdXSrwXNc+ZQ38E0eZsB882ZOlFf23Uoknz7FscFD&#10;q+c7Z11w+Zd2dESbJXUqZT4W4N0F5OTPsRNCWyffXg+zA0OaDlw7Y0Mhj4+kNpNXaPeragxwAgHv&#10;cfTIWTvg4+7HDgpH98Omm7SxkFL7RWY2105S1LHICVpfzSJT/hbWtoujbReAXAjMvk9SwdlOmTaS&#10;BRuRy4nVDBJsmwFDpzhtSi8ylX6/54vNvns7F474BaC3PNUP71t2uumwFjvUvXeXSP7Elrv4Fz87&#10;GlVndNmhry9Kp+lFv0wqtZNk2pavg29SUTs1JiX7ifk//emHtl/clcFi69f3kzSXX22T9jvQ4E+u&#10;oRubSSjRVyy5UOHiHdsNSObBiY7ixZ01TqqvtqduJ/vors4d0OhUn9/+RXf6yfgKLZCW6Ym2058n&#10;P8TP0fmY7+KrrgkwPrEP6IGuidKbXPAv/2PzlQmP+Y9e+Svvwx8TeKV3+iK625Z/4LvAK8E+63qw&#10;X+iQJWptn63d4mvyffnlU2IyTzO4SSQL3/DQFUt+21M8uAD8GsqbIQJkrPz0DS/wJgNg+1b6SXWo&#10;qi/tXrwUuZOQin3S5NycURnIEZpALG5fdcwOax8+IfjExfgPDqiNT1+xX/sdubv/4AGfXdumbYeP&#10;C65uIiR9ekp0TUz2VU/8m1cEe6VxJkk4O57Xl0feTBDCsGWV1wwJjfRHuqwsTqrHVoNf3LRjg6x6&#10;JYf+eLUp/eCj6y5atEozcV2bsVfalUZ4YPnx5/HrCZOLLxq0Km/7PS6566syXEfZYa/G08Tfs+q5&#10;vzowihsM5JiZmIXEyY1wdvFWW7z204lWb5mOWGzlb8x3sSmPlM8YE13lseRXCw67QAvnskf2GyvZ&#10;jq/CL/aywC9H48kWYmDlYO/97Uo5SZ149lryD+ybsWkvAJBxn3DGFw1tvOJxRS/d0EB3eZRncHdy&#10;ScEv7+Kz9KEdU1dpbcBu7Rt78UMToDe2GDuEXcvk3HfvjA1ByscYUju1f7iZIONLaKw8K3Tz74Ov&#10;XXaIEJWjF39LtOyjh9r85e58T0WtrPd25IRNGxckFupTtPLpX2SLc0IDLYKP7mjJqXujy7b/1pY+&#10;a5uVAd7FK/tDD83pO9NHp5+6EWnwJ8/uvgV4YAKsqy+ws7y/NH/5Zfyz/FYP+Fv2lOu5vzSNae0F&#10;Y4LQNsawnosb9wlA8yQ7peMfc1U+fNiBf/W/1dOCFjI+g69uaC+eWBpPld03vhBQfOgWowXfwP11&#10;0V7g3ho6FJov0y8uUimnRyv56TZ650Mpr/6bbw6dLiAkjhrvyQ21RXEmB888PI2PEbo4gk/0vsfx&#10;lydafm9xbbg+lBf2d9qJ6KKRODI/BfC0udRJmeOJz+SEnOCtzYdmPd76zQ36xLZZmvvE7coj1uWN&#10;5Uf/mTePzLVV5CJI6YkHB5HFGPrMTXiE0MhN9iMvJ3TxIHV7AYiM5m4fE++APfY3fsnjAh765Z9Y&#10;pDfYt//Y7/zOHOJhJOdVT7nIObij5/bt9YM6cvp0X37hz3zgkMvYvOOwhVT9lYz7cwBw9obGf/z9&#10;75V1zhkmZtqXDj1csDKW4ANWFvZ1Q2Xxsz/titJG2p0m9X19FTks6jZ+orvzKGPom4w1dN1+b+yB&#10;969//6t9Qh0/k/0J1Zm9DyOvDwPtK9mv39KW/r25LH5sm9iIDMa6J6xdn2X2G0Vi6dwYgAZwPjD7&#10;xx/rm7Olhz5Y+bOF1dhIe1v5h15ii6ygFxPcdBq7wFfO/mRbv9qfCxbj214IC031cgeZghL6E4t4&#10;tU1obT/DC35vlEq9Nj5uerYl09dPIZJ9iw5NlWmzslR3NGLy2sd3mDZm0wb8Oxf9+czchK7qOZSO&#10;9TfdUtTy0954CEYHOo9s+o8bAfly6//jP+YJvWnf4rabvaFhX73Pc+xSPjF781OWVrPJN/s0hpxD&#10;VFY5jW+8dSQ3h+c87ok/utz8jhkuemPjtfXE6pTNBSM2Ief4+ZwTigKEcXoQ3JjyMx76swsmO15q&#10;78POYHPP+q50QqvnV0fdkX3stPYUK43X0ODjzpcyl3LejtcHuSR+7TpG6LhgtGsWH3Lu9ePHH9OP&#10;v4utUpkYqCxpB+djLkj++c9/aW7YNRYy8Lff5PsQ+eUDn3y3rdfhCiCxmGxROcyLmYXMu57wJTK+&#10;7zwlc4jIaqwz5vEbffCTs8U+seiweroBasaU6J5xS3nbZj7RWD4+wM/n6ZMKeb5WHjHbc8foBnfp&#10;QXP+U77HByuDOu2foK1+5Kmu1uX457yhgmzqJs/rT7MWQ1efvbmcHcwrB44cOu+WoO8vWzT82X90&#10;h9aTsbLE94250N2+UfzQc0we/JVtm6d+CPcnkMRQfA2ap3NRyzkLef/6v/4aH6F/j937VFLb139j&#10;D+fzveHEONwYiu6h4dxs5GXklaXs+kXX1sNzjp7trBllfEqcgNo729WvZclHYsX4/cxLdNBPuh6W&#10;/rygrfOJF3BsTa4Cu//q86ARpKcM5peAzPrJjoMtzNceW6g3/7ph+cg3Y/t73DDnT986+OY003fG&#10;70ND++lbFo93XLzoH1adN6TQyEbGypA6sUXPmC62mpyHP3m9dtRT1P/O2G/9zVPUfkqCDLvWVFl1&#10;XKZ56LXn781T7JHc8BrWl8qftnyN51gMwjmn693f9rYbz2tneu241rzV87jYzV/0L63o2ePQ/fHH&#10;Of9iTH/qLfp7M4sbGDwMggde6sS1LXvX36f/KgPwhBy7k2Oh9ooptv/rm7zS+Spp2n5od5yuf5J/&#10;i7dUZkt2UDkq1/ClA7jtY24kdx6ZU79jO3tp3/W5tmrD2Sseaxgyxn+laV0q9mwMkCF47KH/DTb8&#10;2Cg8Z61kXh8Pb9thMHGW2Al/r7gXK3TaeTMc81r26/w9eHQYe+IUegL3CXg84jCR/ay99td2Qce+&#10;c3J2sJbwPuvJmRklR1zoF88hPfbdHBKpKgtaMUZojF+2deknfgvPujQYH5m/GxenLRQ0dt7Ahn6i&#10;BjR+XpKPbPrG+BbO+AhtsTc82AzNPuGb3Lp4cH3MwQG/XfCQdeMPHzA64omfGx53rXeeXE5hDfuM&#10;ubvdyCgH0Ztsn37yE5rGz5xTHhnEpvb5x7E88ZlxVhk6+dBNmyN6c0Dakk35uyPztPj2d1k8dG/b&#10;0kCEh8/5hYrwc0EYsIO5gIuW1cV4Syh1Yrk0Z1xt73jEZnFSHytWD/XejuLainMVtOOZoYXvAyZu&#10;UnB4zZsbJBxzVjaid9qzn2skKd825AKVHd18zKHl+69fJui9WVP7ypC2b/IqfO33jX34POFzboAs&#10;1SNmuF3V+JmP7k978Kl5pYv+fP82PxUnz67+5hjab44Uc26aI9nXXI9ZmNjQTyeHvMnguvIujm3p&#10;eA01mSL35I+jf2Srj/Iq9vLk57a55UfjnQccMwX5fNbj+PweaxK3/+f/+t+xTwRnLAqehDkTki/9&#10;bdE9gelEmLHhHiM72dPJKF+GHBBHqgejrM6QY2VVJA7pBM8rmF1Ym98j68QH7bTTqXwsoBT30G/H&#10;aIcb+n3Fbo2BB95R6ihJBicZFJ7F3AkofHzQFbQGTHy0bdmpo6dJ4dpF/XQMfYmj5zeoTBqdDACL&#10;Dk5mdG60Vn+6b5l2lRVebP97wB9kp0tPOjKh1N6F29omsjp5U6bzWYghA70s/vNP7/IiW4IVvZ3k&#10;kEG7bWuBw+CHNn4rP3r03kl06+Jzr792gdsTru62x1udDz4C3AUC+3gJYCdGQOI2QPzX3/42gc0m&#10;aW9RjD/aOYK3gyL+9euRmU50RHtOtmaRpPbmp+hhvwvUkSdKxpfjb/JZNCI33QxSbOJpNO3otHcP&#10;Km9shE+fuo2NtV19/pVXtKEDnHTw1Z9++CF6zMICGVeW2vn4uwtYsQ+ZgE5M1ysuxWDsZeLK7ug4&#10;GSGXOLAwN09fxIdSUPQb/5yTnchJdhcQUxXac2KHl4GI/OzQpMI+gYmDWRzpYBWcHzOJrk+LP8ln&#10;cWc73br02g8fs48g7ADcJEWQA2gCPEs/bW0djy2i0xl0euEodrVgpb9/ii2+i9/EtmO803joxWZg&#10;ZObnLBTFDuhu+eg5sYh2J4DkCB1xx1/asA1/lH/9//EP//znP2t/fU6c/kd83fgLrgHUgsilR47x&#10;57venR4xGzuhXxnIFR3lNDxH5g7pldUX/Oar0HjibrzsArG2YPU86o4eiQUXnkz8nBSYqAax+tG5&#10;k/2jLzqN1/Bliw6AqeskIXd7Ahd0uzAYmf8f0u502W4k2RJzcshMVmZNXXpwyUxvqP7f124NOZPU&#10;+paHAzinWNkyU5D7AIjw2T08BmBjx1ntx+IebTdN+MM1mP/xP/5aXvqvfmSzyaApl0LW38GP/tPf&#10;11908Sk9Y0poKOxQm8bmP//8U3PAPqTRvHFsQUc5ZcttmxOHaa8cB772P3H4tGfrAwPsWY9u7UfO&#10;yCReyK4sr4VXVzoP+iumiR7dtMN7jkHwasvosW3aldILTu3HX7Hj0qAheeTotms77XCNiWDlfOUp&#10;79KNqIX5ITmuOTI66nPkIYPXu+oD4Ds2Jl7k48Uf+vdPQJADzatESPG7eU2ckyOSNUbRRGP1bq4K&#10;sjq0HPV/MeVcLjbmiYGVa+H2iHf9dPrrLxlHvvVbiOH7z38OvjmD8//1v/6rNxj6Oqfk9uLyT3N2&#10;YieyBzH08tHH0DzzFLAzZp2YPSFXIv7Ay0H/uvXhozSlQf8GI9+3P0ZfMs7H5PPk8OjqZjh/bBvy&#10;u+CRu8xPzGPMNdSzBfyBG/vu+DCyjN3Bdf5DqEfZ+SJ+AzNjlZhaO9+yPB0+RPDYAv73Cl/dc6Sh&#10;D37qT//NNX7KHG9j/5qHpMwz8NQ2D9HBm/nHU142AL/82OoPf/jQcZaf4ItJuZ+fyTDyT27Af3PU&#10;TrLZGU+FL0JkHpoIrn6EBtn66Thwzo+NbFbO+DA8qLnzMDFiTOyTpJELz+a/chsb6I9rE/z8JMSf&#10;/vTnr/78pz82H3//XXJy5nt//P6Pnevr3+K2OIkXetMXboQvv9Vbbv3hh7zieOU/R+yH54xfO89S&#10;b6zcWL30fsCPHe48Mr/hmXlb+pzcSp/d0NsNhtH7zo+6zm7GGH+VnzJO/Hg2Iz6kvxuLFL6Z+eMZ&#10;29Kf9DdlxqGedoyk0+o1tdEndXJYc0Eqq1vyAffJt+wGxw0Lm/X8Zx5u3qmA+zE5y5xTDkFHGzvA&#10;65w9djYP2LFm8CZOzAV34c42/M8/cindvv/++8YLn5JFfXkFhq+fvmNHfJ9FTvMQD73Er3g3ZjTu&#10;AivfqmdP9OAvb0fw5FHwX7iOu6ljl5lLjT3A+qADdx8QJbPy/fffpT1xmDiS98m16w7zGDxFvrFQ&#10;3C0e3NI+edI1HvMTE3feWjh6r7/nRulsEHXeE9raxIcN5p9jA+PQ+svcn0yu6QDf+tD12te5fqy9&#10;40RkUUfGHAJn/LjH87HLxB8a+0G7cIFVSjd1M+f89NXf/va31mnb8Z+dyGMNRU9rjOn354b3w0b0&#10;eK532Lc2JxueEZYvGxs5KtU3cQlOfG7O3bhf2cmtGLf1TfXfJV53Hca++0YOcHSrjVKvrzhX8MBL&#10;fMnZ8vcdQzPPLN7xaXP4yf/8BgdvBZxz/Qic+KGbOnr4bMHDPOPGmRysXZ8k037gszFbyttE19/M&#10;NdR1z6A4E2dsg7/xVwE/sXHLZ2xxA2ziMxtvgUMHbvUNbT5iK/K0PTTR0YfR/v6778ePwV062msj&#10;uMFDy0ehh4+iTn/oeXsdGTeGBwfsri86bkWWpQWP/Dt/4u9nAaeNffRlRzDi1pzs12yuyeUTx0N3&#10;5JsYgD/rP3TuOTMe2vgmGp01iVctT25kF2sZuUpsocmm4otdXNevGZN+zgNw3+YtW3K2OvmweS/x&#10;s2MPPxmr1i/VqzHqAd/snyQW3wWfKX2jTvw2JlPRGwy5NibZl1G6JouP0NPPK9+JYedb8PnXv/5Z&#10;/w6PyN4oiP75t7ZdeEf2VV+fie+MVXCqs7E7OqO7eYGdyEt3cdMSEWY9N3bC8jmHxWPXSzsPhVe7&#10;hIaY2/7d9WrGLnaPECWvTb9xXH0d93xpOaKP7uQEOk9eZwHFPNBe5y95oPvjx+lrNnm/8WrLtP34&#10;o/Vl+Md/rtsvIgvbK/yP5n7E+JbN6+QiA9vJt+zpt2X5BG+22GLeQmb5R99tbAfGRjn1rXPZsn7y&#10;7cust30RgD3oqLCL/O7n8fjPQ1K/njfGLZ/C5Q/6z7mwfrLfqGWjzY3POeiTRtRqaZ4QN6fi6YuF&#10;3zbXe97Yqn9n3iUu2Wi+RT+2Ugd+fCxXwy+V2nKtB2bp7nH9BLr4gjH/a9/6RYu4DxXy59/GsSr2&#10;bl5MbmBfvvEhA3r2Ml4XeHRQ9COytE9pSIHX2DiyTPv0n/UhuyvNIYEvv9hJES9Dao5De3LG6iUO&#10;xZaxa21R5PwZO9byMzZHZ0UNRmRjN9cTV/iIcTFW0OtP++V19e8nbGdMAkfO7WNu3LKt+Fv98dqi&#10;z7FB1/OB+/DNh8Ibb9gWHnmWrvP6bQU8NjM+r33AbKkPo5/8rtC5haFPceoLIVvExtpy/bTsCnMu&#10;8HsWN4zoQr4Zc8yFjQkzd2DUJ224fKSwn1Idnn5KHZnZDGjnYuqOzN0PC4/1deMtgOTv2BVbGGvk&#10;NZ5u+8lp+FWmwPZhmeC1/wcu0dybhs13aV85CbFjhjEJbXyMi+URwQLeernLWL5r5Y11NoWnXZHn&#10;/nfFOkCsioulp380h8Te1kRf8m2F+d8RT/tFc10aJZ6+qH+i++brrg9y005Jdf90rDs34Pp7sXI7&#10;m6b98l+v1Y2tHbseC4nqcuyS1uorfsS++etVglM7hG7zXmmY02f8iC2U581Rb6vgs98rvcF57Ik2&#10;Xyrw0Pwl8x2xIK7IbB4DbsusQ8yDD3/jG9/Ht3SRD8Tu+Gnw2k/iVzx2H69xi0/q7XeYi1W2xFjj&#10;qm1y1PSl5Y+HorZHsQXhFPQ5Yv1Mqsb46cOd78BevNp0Yoq+/NCby/RzHf2Q7xf0Mj8Fw04069z8&#10;3NDtnkXymthYnFknTb+efpq+H3xl+8jqc6oTG/r/2HLr8K8VTj8qgYfOaC5OnhkZY3CCwYZCzj9/&#10;MjkxqIwAm7xqiNRtx9K+MGWUP4R/DryjzASI8/2An5vKJ3jC37cwFPJq+/BBZyElRwfOE5wPuRhk&#10;ZVg5SLzn7ZDRZ6/Rdt4Fes79kLPrDiAxmI09iau86BbcnbxuEkUj1YGZDWhBzpEbRO0cSdw6d5/y&#10;h/Ao+K088LZs3V47jmzHJrleuzY5BpWsIQcQeOHhaJdkmxxPwukiIOdeLSJwFBssTx6HTNu23RE9&#10;OGsXOkpMHdw7IRr+6mk0Pj7JIjXip3TEVmwuyRvbKitjplTeI3Mr8kfCQbODavh7/V3x8QkdG+Q5&#10;6fnaBi//PEQlhjY576DIVpIne7iB5MNX6NnMc+Q3305r3WOS9za+htsSBb7NJhS5wakXb+i6noEw&#10;saG9Vhm71HfxOtOtAABAAElEQVQIRA765yTw7MNyM1AGvVfVRVwmTvoPyBXz84pVNeIIz+L5U5iJ&#10;3Zy+SMrgv1iKhy86kSfxPck61C5ZX2JabNCDvcG0H2B4ysbZId3aqrzt8U/7WCYIkXb4BN9CyOs7&#10;TNQ8Tee30ExG6LivhWbfp3zVP3QdW5j0uKp4T8ZpivXHroEvjpiKHHQprdjU4ohe4lWdeP82MPNU&#10;ejY8yS0n5b9vHPNt7RAbLh3XHr2aAX183rqHfORdGZxv8Qas1qcCL3m39OmYp2ydl1baVSlkbX87&#10;Fdrff/0YZAMnnrrQ7obWQQwuXr7tvP1zeaNrsblFPRgPfpCp35w+sjTnpB/oD7PB63wWSvB8mARO&#10;N9Dav0cX4w+nGXuaVwOr0Gdfn/iU6bvcgOdHPNFU7r4gJ4/MF075H7ics8uW2jK0nkVf8H+Kvnld&#10;jB53Y/2wMQwePRsEjpXvyElQsuKk/3zM+AZvS3138CtT4UeupQXWOVgyNe/muufVcey8m5elE47V&#10;J7jgumgHi9gp6nFKqFVvr8j89vzOEJDZBJsbVx8/zsNZK5M4GN3umFy98cBPH7hKTuXdTlCTS2cs&#10;M4n0SmYPAYmDycvkUirfoYHv9gdteNEXHjkVRzg+L27Opp96a8O+ss1Ez1hoQr+8OrmLfS3g3nnS&#10;jgiJ+Y993czo0XEpDWMDfp6xAG91S6vGVJnSzYae3XYaGZNLpd0jLxBjycaw/FJ7oNGxODyuvP/0&#10;IhqSy9Aih08sVBuRccvwGtitcxx4xzsuV5+pu+mDt2APdPEWTj2fPMvS3bqnLFv3PE5fGFvDXfw5&#10;xqdnHgOn/slx7SsP+C0033LwpKsyk/ChR/fBf01XbMiXiY/Eg7gBiyd9uhDKUZ35RTjnMzTxeBY5&#10;bHnMt6KH18QoGmOfuufYD/7qORs6SxGuMWlw6rtnn6sP4LIFecT9yG7uOp/FTau8e+xCr9l8nJiV&#10;l9i+Y4k34Jx54tLAu5s76WviM5JdMq+0jjYgFRuSswFqvmqhlLlpPr0BE1z8a4P8EefsruyNtbF7&#10;+nUWTfDYtXO/wKC3HzibEx1//HVegW9xZb5K7t7EicvoJj/s69LQuMbvwNWtOdbOrh8FrOI3gAgO&#10;Rml9q0amra/dIrfSnHV8FcTqTg6/r9w5ujXYoWkDZfwy8Samd04VDrUTHuB9YtWTo+emnBsnfTo9&#10;bTkpDPuNv+88ULkj28pbQfOHn9yk8XMNM9eK78JPfedCuUmyvtm4ZEPxzf6bw52vjM21J8+Wb+ht&#10;+5O/8/w/Mk/ckqsxeXy5fNa32nnG9W/ZnHjSI+eOC1u/c3HwZBDnvTnWeMk3yPKwBNjGRXwGn95b&#10;rBc+uYl18i1/FSb6K9WBDfM7ec7p64iXYqOAXGv/rVcXTQP3Mu7Ui6UgdCx9925ehV0axZl+bZwg&#10;U29QpI9fdMkSmd30tb4xzzLHRZOtfcDOZ3h7rdnmaXKObMNnddoNHvizpreOPg8ZRJMZ2+k0fIKd&#10;86+++u///nt4zjqS3eQSsP0XfLw8BCIPuOkHj8/NG43P1gTVNXYis4ccybRl7b11tVN0UMAby1Yf&#10;12TpWit5uXPQxCndwayuaM5n4lz9fnYkHZnm4WG5DHxvAIuX8FHQfH/OXQ/N+X1SMHR2A2zaAh9Z&#10;w6n4ZLR5tnG/sn0ur6JEphxDZ/mpXcvghXZzyZlLzFiX+ZZ/kCPr+G3z88vYHXpDEfjaoMfV69ga&#10;rBizDmh+CG36/+tfP3Qc2r0FcGQDo903mxTj0a+hiTbYrruyfqicaa8UeMHL8ZNN2BrgbuNHm23r&#10;S7jmCuKpMudcm77h5q/P3kDRTi6FTX7NuP8xew8eVoC/bY5k808pfqTTJ/y02MKt3N/lARI8ffjJ&#10;T6/xrVdC279Qb04IryYlMzifxGr5HV5Lc3XBf9evpaPiFPIhrR48eut3avrmY3YDC70yu1g6nR/V&#10;buMTuM/iGg90y8Me3rFhtO3aHt2ZPwUS0xZY44fRg66TM8BsXdc7YbkPKOIxc6XJpc2Robc4ESNy&#10;iKXRd3hNDghU54l940tsz3+KdYm6lc0134socijGRoXU4HYMdD7XMw5sHv+c7Sp+k1u8ttJx10SN&#10;m8sOIVq/zHzJPNZczZvHljf6n/KGBZKIwXfeYpj4bqylDk/kpi+lPa/qggtP8W2w99m/mviVm9mI&#10;vrPmcn3zcjU6OdvS3BZ7dW/j/HYt09ALrji5ynTlFzLUTsGfObuYTiweXHZmK/RWbt82HB9OvZxK&#10;rp3zl1f03oL/tlXG6L42kSvEz7ZfOKdP1EyHVnNvcdknHPOHTG6+R/nLh0ujx+C2X93iFE9b7coN&#10;YLLfMjqOzYqbTm9sqnd3TJop8cU/XIdOEKLVoOVvaas7Ml4N/+EELj7+pZtGZoAnt5SsP3LUEFhf&#10;uHquD6f15V9zJfHVHBA9lOoaJnL62tIrxOUqtHfN4th+TT71welajqSFcxx+/BMRizs183fbXdWe&#10;J56mHwflEZ9k2bJ6mY/gpbBNbcpO5ybftpGVMkD7imkIueg4nZt389NPh87xFX3gDOjEyuK08vEn&#10;mj6uwkOOCu707XjQdQpyz/XY2GlyaAS6aBTP3ldkPCJcberWvnyngKGboq39NOOwtW37MPuf0rVB&#10;9xjyRTT9o3xHPj6Kpyuv8Xj8cGI99OmJ/tr5eTNx6b88ii1KH/oacw5PXK9/Na9Pn77aOHhJ874K&#10;9X+jffk3YPp39dc/GqfJfedmLyrsRye8B46cI+vTnmCZt2OBbhK2biyCPN0m5/kXRcY2w9ucmb22&#10;rBlqw1TKLZ1PdJ8itMYQs/ZP7mE79FrOcWNpaTpuXWM212j2Ncrmxr0eO7Ct8Vq59Y5C4QNOf+5N&#10;8BOvWUleehUpf8gD5rPcHT72PKo3a4Rf7QA/eu89gRsXq7G1us2/cMjzLGxknFJ2vrA/Z7g27U1m&#10;mJEDP/XPz88/J2f7F735+GPe7Kf01cz0SE57Z9BPecZfMkK+4Zzx3L7IechkH45hE2VjqxeST8rK&#10;N9ZUgbc5+5eLm+WN94IOFAmLE/l2hlejPkkwuMlMHR0mc5wBapPOLBwNsGPENczSmaR/EtsRYA1b&#10;h4aHSVUsUwdbvHEEXuM4jifsGL3BoHOZBKShXfzgLr2lRYbRYRKY66XjvJOBK7kNT4aSEJ4y5uI4&#10;eGxAnpFp6PUbVIEZmhN4y2c7i+sJi5GJXGzjuLxKIH/UKc8jW3SSEjqdrOlE+cBlex0O/H7gazf4&#10;XvRf8TT4Kp2AxuZHhR7xc6JzoQnWzTj6lF5oKzpVN6wSJyuv+sIE1sZB8dFLqc4skf94/JYFrFhy&#10;ze/kRe/qjMGnb5+woOeJM7Tw6Cd0DHhrT20rv3bm1D5y3rGw9fuNToADP3E/E5eJfxtWI29iNTTF&#10;SBekWWxbJNIRbh8mOLaxOdkFfOSv/SrL+IiM+M/xafvRaVrmL7otOV7nBwCN8UmO+UfGS3c1wRE3&#10;Yt1AyEZK4ZJ8tL2miY46/2zEGszXtxKYPlKclT80yQGmH858lN1ghrN0Ikgg5ro3cW2Ce42Q/0n8&#10;+8roJfNrJlCb6D05awNVLPyU1998971XyA7vbgxEjsr/5HcIVe4leuQN8Nb02ByTZLvV337rN1Zy&#10;nYmOzefvYg/x+fXX+dZErvcbJl79VB2PPeBvHcL34qPGKi8bqi0Brk/ENzyyHZ12MTQ5N7YO78GJ&#10;T6dbzXX+Bq1yj7xy2fjx6yzm2Yz/tXWzJbHivKUijQ1dD0yIL/24pxMqDF60x4d5zTjGONmMsl+z&#10;fdHRxv+HvIbjTX5jlV4bo87Z0xjzS/pRF/KBd92NZgNuyhWzxzatPH+02axhtOpMn9UptXjcOfjG&#10;vPS+qwrrkh4tewg9/yLV1J+/S0MfUfa68oZv/g//tNefqdDGf64Vf9tfc5RTKu9DfvD7CVYRSmPx&#10;c1y+6C2tPdfmW1KFqWluWdX5yK8dWyCdgvzKzH/gbGwrcxPAxFa/d7M1E7ggzOcQyCEoLbtxXBlS&#10;IybB6kOOa+7rGJi2J9d08kxOsXB1lSFc3MCKIYXuYvzdt4nzk+vU+TaWeHfTJxmvcGtTsr/L7xiD&#10;0y4GwTI03l8Hl2345rcEdnrMvQgkVz5dANWT+sgIubo6+vcsl63bt8b+hSit6XCLT8c+PctOKb1Z&#10;nePQJWVkbT9hy4nPPV55uph3P9p21c+J4fI84D2sjfeo0jnYoTPzpWmf+OZvdAdOnIx/nnSd37w3&#10;ybyGmGu+2rhGc3itHOzy0r6w5Fp2nr7GLnysf+UBAT4X8/E5v9pQSLhEHpgb1+hP/O3m/cbrxP34&#10;A++VZ7Dvv+vnmTuAkx+Hl/h0c5mtVrfFXD/scVy//ECxgbgx757xvXYRgy/sQ6E7P4CxqHJcHbpR&#10;UDnkXDJNe20Te+3T52wgj4Lpm17iE8Xc0QY3vlu+ZA+6rD4Lt8ddS+wcTn1tQrfYax7IiKWzeSkW&#10;toAxr8K5XSBHvNU3X+R6+nLqo2NvLqWdHOaCW8orFzsPXflX5m0Hr20/i/82c9bKEr4KGcWXsjTg&#10;yJubQ90Uf8b11oOHu3nEHKc3vEMTjdEtfYtfzz83wsDBXdnwWlt5BWDxKhGfzdwVLBzzu5X1gLzo&#10;UR7QURZeHKA3c/U8qHPenrC6gk2YJF0P3Vvuu5+uvcgyN1jGVnAVOFvMo2dNcOYuXTR7LVfWD3m1&#10;p1i2BvOmC6UxHXxxQ/bqfmzjxqcN+7V95+UegY5o9GqeD46bwH347AQWePo51rahvzLiZ27Eh2Bm&#10;3XDbX9+Rj9xM067g5Xxsyp53fi7A4w/9d+7Xfhte8Ja//GJq0rrg9RifOuLhGzTLC9m2p43fxc7e&#10;QNw1d2HoGVw5Wr3Ngvq8dNkgsRg77SY/nBAOzOYFN0omTlaOwuQPOsrIwQ42RxMt8s+JRTcwVs6N&#10;FXa0V7D479/DxW/sGJGLP/MN8aPeA2G+9T5r+vrv8CLD6DQyu1aWn+P6fR7gmXZ1I6f87YbzPZas&#10;bCDr67h76dFHzHp4TJ1QgC/+Ow7Fnkvbcb/lGbQW+LFacOk1D8jw3dvgNQaP7dDaAmcf3AkSocwY&#10;LngxYAwhK7z6NDSX59KpXJEJLD+sPSYu5wYYGqPX0IOrTuzbtPKQTVpa57i26kN2/a3LyGAjq10k&#10;fyIu+RNtFaNrljTWrqkho5ti9/X0ixlX46PA4NH+WHvf/RddeD7pKe2PfUAo/hE/Ysa63toCLDo7&#10;nlcmeGwXODeAN29ok9vffTpz5YjuDQPNJ79OHgazc2Z29ACHOmV1cdy9jvd5XfjW5ySy6HfzqV+y&#10;tltcdOqDY2f1Oz9eHur23Dhig3Jz+vLhV/qxRffngrNtxY24xii4boJvG9rPon4/eCnwfQbHt+pF&#10;ZJ3e9oHh84nz6hM68Wbbe6p1T1p7/1n6z+PCxo3R6yWvfcOABxOOG6Kz3DU5Y795Kz+xB5sP7eG5&#10;fDxv90JH+obgvUGv348NYJLJzRHxumtC+Wrp6eds4Fu8+oh1ALjPyWUeiPfwNB/tb9J7EK0PagXu&#10;fX4ipzEr7vOhsy99dI9lxO5fMf0u30K8eU5ecr169mG5ygtlZCry+YOPPvomN8rhKOoqq7eORWal&#10;7jJu5GTtZJ62P7PC5r91HrN+Hj+RZfiKG5QcnUyMbL/sGKtZCZ+B2cuJt63bo9bFLyRfDPsLX64C&#10;3/lp2NYukWH7p7zU3AYm/7bA42N9tfVp333NCybtG2fGwY3Tp3z4rS/BKuJw5gLhFxtvgbc07uO0&#10;pqllabf9FndJkLpr3LgwRZ4bO7P72Bz/QURz6RW6TnZ2Fz+t2Ll1bWtsyVwqetR+icldVy0dcn3M&#10;a1l7U7zxMQ8KocgOStkcXqtnCIdPcmHmBHQYu5rvnrvmxbz/dF8tcPrWFrIpK4tz/WcLusrFs+cP&#10;mdrayj2rLOB/y0O0fNkxsza1Ppl+zBb1sbzziAN4+vjrUvtHX/a3JusxMdESHNf++PcRvdhxHj4e&#10;3XyBRr6g566VqvPDpni7XF8f4lF+9O/6/QX82AGd6ln6vjTG53e87A1dMVx756EospbeMLn+br+5&#10;Kr5w8u48dPJsKrv82dzz7341n595Tnk8kb90Ts/QQ/c1Lf37WcSVIlYaJweXTbZ0/u9izBKa5yRV&#10;tXtw+1MCbH2Q1q4u65PQjWcvgCUBrvROxcavusqDwPEbEA96JRLUthy0FzK1LqzK73SHXTd0DgnA&#10;lyJCl31G9wC6PnG53zx23ZxyGL1fhitAjmTd15R3/dPZnPkbHQbQzWe3VWechDP11X1Or7/aFu+q&#10;PCdkFQNs8yVcel4lhNZS9VNk8YpneD4e2ls6MyefOcXzZ4VK6/RHP+t4xU/OL/8chku3l2nfsjF4&#10;1Ud2uJsfxVp1CU4lrk/GHyP30TU4sxOCQP79lsFkBXIdqkmQMwFl/N3MawdPYnoh4Ep3js+2FW4H&#10;zYoV4dDZRWOIVQZq7o1geLuQ5GgKbkeqYoFdZZdfFX8lyyr9PC7I0nMNd2SawRg//Oe3+mbwesLD&#10;mQWOs8HfI7hN3st32ypjeO31vx3Ttno4ivntyGguXfKxA/pL0zkf1n/B60IyyU7i/Y3PMuh66sCm&#10;SfHx8nu4wXPd3+I4TynaPPINu9n0T4CHXv2TTrz0lwYdWo7sK7+6ld1CsPYTWuFlYT4T6wyMke26&#10;+Rs4sadUpnO+Ple//PsNh0iFbnWIrusjMhhwHecD8/YTHjaJLBIt+LwG0eLPzUYbQD9Ff3Ky5ya8&#10;LnzSF7q5xM5sFpp444uPSWF/oyj43/zpTxfPWw4+Y4Nj80A89WRk9sjjwJUtAnQCmhX66IhnCKCh&#10;sAV8cjouLTCdAGWh9ja8zJlro8Q0+bW1fw+ZtN3JDk3XFnnkvkpWOm567WTUADB6hfjCHcHg4/cs&#10;S+tpi2f78xzMbux5zRZeXjHB5j/+9EP85PUXf7hQSjs4S/uSJxArxorYoz/g017cQ2lhl/BOWMG4&#10;mdqnek68mcjU/ukdKC3v+iexZwH1tIHz3jTEN4yX19h7bLU0DCIAHMGujKWXesfZEFpJx7+uhkaO&#10;/gV/+4e49poVRZ61QH1d0O2kPSFILgWdLaUd3MYTiPhjHvbAf+JhYzCNkmT4b71XTBksZ+OoGy8W&#10;BKHBLl5X9e5MovAhR/V8xNLWj01qosLkT0VsPduldIM0x7HH6NAJFKCU2vJxbOXjzxNPtevfK+iB&#10;2L/s3k/0CHLxwVTUIy961ZENDszmkr0Gwwfrx14HdseChVeP1sLBL+2H/Yb/5Iz32bB6fRN7eTp6&#10;9fPQntw2uLiMLZ4LKHVLe4/LPw3XopkeNm+NSV0QpF9//joWs0mRAsdcwWuebCQw6FN3tMEoZBM7&#10;ch9Y9rg3XYIn9sJr4fbmyiVXaEyszrhhDOKWt7kx7NsiH+XOt/MEH75XyXlz/6lDP0IxQEF2w3Ll&#10;VHltNqRLLC0bdMaW/K+MRQ4d//TPC6cN82dpRrO0R+8xRW1y6yX+7/y7k0btPnRW9tiL/FnarlfG&#10;PS7MtO0YNL5g95vH8H7CP8+f4wy//V6Z2LvnODePsbO8suUpJwmUrWv+EUun0LN95/B3zXU21xXX&#10;eO2Nw8bhwZ1xzebC2PBU/4cD+ww94z1tZ7NqZFn51s+7IN96m9zR4gXtE2Klc8WzOMdI5NxqVv/q&#10;kvrN5Wzq5o/XW3v9cze7c719ROzyCxnYyMdipXmTNKkf+51x5dQRctucg+kbINKPzLF6szj1Ys4H&#10;j/2GMDx1+lTn+un/rm1qtj7tYNp+FCSv+UH1O7lj+TZu9CHjdfWdTXnt6DRfZH6FdnECq/Q65n5u&#10;xKC/9IC5nqJ+bgCt32yudOxEy7/Qh8uGzXHB3Ruabgb1IZS0vf84NwirS2CKF/n2OmdzjhbmgVk5&#10;hLAcQieft8bQwGk3z6evsvZT3xuZK9exLZ4gFx5ObyCBOzcw3SSiT+1x5CxdPA4feJ275Gj8Ddjk&#10;4SMT+L5RIf3BuXZldX3yF99zE/z0z8T5m/5+uvmLB8zmrQ30vvpQaNKlN3hz3k3aMEGX3OnUkctr&#10;mc01Jv+wr2KO6Ubx2rZzLw3BJSga5s5XuzrtKeq0k2V1eLGBEBj1lY180d/8W79aeurAtC6yOt/f&#10;RwSznzI8tHp+/iwdl3D1ufbho9Py75iTt5NE6q7DrAXgimc2Z4/9JhicLaVfV7ODDczENTnYsd/O&#10;mj6kzj8wChnYlf3lzbYHxm+41h7mJ7FJvRA5+BaOG9hw3GiTp9hny6zNB45cdAWLnlK9u37ZJ/Dn&#10;G3v6p/XLwsFdHZ0/P+j5qHNkL7K57k2Vchpbo7G4rQ74+rrw4flVzCG3qB96uY491E3/Va9/5mGb&#10;N/Oa+pCtbQ6rHsonZ2jom+IW/1nXTXyCQTcaEPDwGL7aup6iB7vn6NO8EZrGvZ2fqS/t9Bnzdb7W&#10;LwISnJK+RKsdCZwCz0N1PWe3xEoRWjO2kf/e5q4LWDt65N/SulzUriKjwTGt27b9y7UNXz4nGxyb&#10;jt7kVR/kunRS56hOvLGdvCGWxIS1HZuC0See67fZo7AGJfMIE7DSCkIF8yDI5j51K6e5RGPa22Ri&#10;B/zZQnzvnAaBXVfvGEKO/eiPlfvwAm/ckR/KZ0SImW5b1ebgHjhg5yO2wzPxUbtlvAGnbXlex81y&#10;IU228qu8xoyRkTwtkUMdMdjy5dzpCHlAJ/fpV3dZWYm8smxeBDWy00Ef3xvoq1MqU9BgK3otvaHV&#10;5utP9a6csz5d2KEhLmOdMKJH+9rp+5QrvejpWI3Dc/lOXd7w8PPoqx/ON3Nv/cF6gCyUSmNxGhuh&#10;62h+/1vmNmyo/eu8mjrvmDjy5E0oP01/EcN4uHGg6Lv696+pJ16/UfUwc/VMWwRu/MMR7+JPNV70&#10;JfMWOCvjHm//vowBfbE35ARBSk0UnfRJ9FsyV5rYn/FgcvI0og+n/fOMF+qsN9Wjoc/u+t78VCne&#10;4dmK/Gks7gUYvgx83y7wGE9SyVAPyJye9ubkxL28rPjZHTGpvtcRaPlcsaoun9Fl/Odc3fMDnx2O&#10;CoUvUfWh7waz3LG8Lnpp+5ybpYFCYFFqGxfBvPhfjY8TMhTPMaXXjvkHd+oe/mrN/MGOHM+yur2u&#10;6/WxY2VfG9cOIyOuipzsxmjXSjn3ADcZh3ZBLjmbI48OpRtx+uaj4G1cyd904bfGauzcfc3I0G8T&#10;D1ssWg9v7YCb/vd7Zef9hT06bhyow1u/POolnslxz5nSu8MvgGyxQBBT6LSFTM/rrd/jLbO+lBh9&#10;0ItKLDCgoels4Z9jFQD12+ZaLD/EUFU7BixvLMoDTnlwpufx2ca9vDU4Wb+dN/+1AuBRaXjMGIjm&#10;+qu+Sv9cn73mDfZLBekKojFIX8JbvXb9Dn4fkPoSTXW3Liuj47/7he+idks9Gdr4dY2RPKyIv2k7&#10;gKmT3yJ4ZQajPOnvdfv/4YsudZvzMycDv799C/5ZtIVtYMTcsHnSv/wPCUAPc3QO9rJbYiGjQ+G2&#10;zjdkOw/Pmmzr4JlT9FumYv+UyikAyCt36S85x7c6Hf6FUw9O8KZcdTkHi2c6cPNiAU790AlMJODn&#10;2c87MdyntPgguKGB5owD+Nxyld7pyz/9OD9N0/VybLg5eHn2pzsq58yj/V6wYux7n7Ha/TcylX7q&#10;l0+B8of/yagM5ozdrmePdGLH9esyNK1lxN78FBAY9d6osLIyK39kIHlNIm8geky4ARJ2ywibAMu/&#10;2ajYFgYO0xg40+G2jzAvHQV6HDKwknuLiDzFQqMTnW1jzPKbSeY+cYqODjQD4UzWkIjbfregDbc8&#10;RsGB5/BTnI6uDGfzxcQnN0os2B5lOu/tTE0mkEPbwDUL/xlo5uaKNoUM45jRq5X50xt950L7SvW0&#10;p+bVH+0mkqMT/rxR3OCD89s4jgqZVgYLTHCdOOWcP8B9endkzPXKQ5LlNXKtZMdWyDNcyvICV5x0&#10;WueKJzi2fY9tOH8KHx0sVK6APTYDsr8RgR7fO6IT93ThswscsOJxddWp9ubEdJDRcehEu9jR+Z9z&#10;g5bOJhq7GdlJb3h0U0nSOzZcmp1ABv/T+j4waKWqpXaNT+i23wyYlC1eb5t1wX98QKeVHd5+y4ds&#10;EuXofevYTYMkG/X6NXxwaPhBdoMDF3XjOzDKl+wfAp3zBjzCRYFHwoaD/pfKyDNyXe0lgs/ElXq6&#10;XIWsIVf9WCIXm/zaEEA+9M1WmSWUanvwfXWYQSNyWiiwo2/himVx459ScWu/m/elN5sEvzYLYMcD&#10;aDlffdAYmKn3evBWuMRHfojdPRmMd58Sx72MD22yjDhBZdipd+xkMPrRKdYrbT4Dt3KZ2M43/xJj&#10;sUfrD0HX/Ly55pLtwb/8Qj9zzbtfpf2TG7/hk6bGvNw7+W5oPuNvniwcJTqxE1fhrZBvNgrFS6v6&#10;hw58v6U2KezkLPV4yK0m5vi7uV7/Og++jdlP2eiwMerbZurw75i9N2diCzhkT3Nh0HZ+lVwwydqP&#10;nLVjcOCurcmiVNaD/DyXXxY2JwfiwL9gOHK01+F1/CW+L/xgry2rV2zlScyx28P/qevGRGhMLx49&#10;MH/Scj35f/hdct9i1t6zsfhybIKrrM9Hhql73gQbO7upOhORp6zaFn8wxwbVcRxD4DqmcXvsVR3i&#10;0+bJ5DfiigUfpbYRb/mX2su/bcwf+GAU55On5YE7zrZ9n/StPQ8emcuji7uhw8++7f/113myMDFh&#10;4o62/JtD4OGwYZjmjyMa/AyuJddod7zoBoEbWKPTAORvuyD8EAgaXmJz5UXLv3313K957WU3N0aI&#10;8tINTIzpW4KZ3L3Wffyi/f97ufQICnzXzbWr3yFF1v0Qniw7UQdy5/9jl1M3bUd3Fymr91z9//v7&#10;lH8p2VC2GfXGOFq55Z+5sbkPNy7etA/m2G/GVzVo1GW3Sh0Lls8eu6jZixzlyS21qUEn8xjPz7Dt&#10;l8ptW/O3OPs/lC5eEBJIV5nY5LLqlRPH1NYvo1cW7lm4ifdvP3yT89z8PfbRT/cpZnXkn3FCnjJO&#10;TN8Rb9YEO8+g9/oSP/w98NdxSoAr6d/62eZUsqCj/5rnmSs2/z90/pCb1OZQxqNnH4ZDFvjouFbA&#10;yLnGT+fPDXzXCtjCn3730v+jx+qC/uizY87LPtUn7BMY9S07C5JXRX9WlpYjA/nngUPzWnOJtS1f&#10;KTuSNh5Sh0fnfTlW5mPfqbdRPJswcLWLj/oueruubOFtY9iDk+zBDqT7otzBIScabt6BWTuvLnMD&#10;A6+x03MOzxR7k3B+B21sSL6d93nDRHVRmeLch074+d3Lfss5copNfNjgY77l5IZf+UcnDwqIneeD&#10;rf1GVNp6szP09hvANseVr+ur8Y1rfNlE3IOh48/nAYM0tn3t5AiePZ6+V98+EX7KtoFtSTuY9XHn&#10;ruGjfWiP7wMC+eorjZlUFVfjoWOOBLf+OHTwAefBrt6sSv3WWe83Xipf8E4MXPPoQ2P5od2xG/zR&#10;gew7j3mTvnbRPjqPHgHPv8oVGHG++fbjR7+TOjcG9xvs5AILZucaT9vSoyuC8FDf/pJ4KJfqL1fF&#10;jj7soyWxsoXobW+0j19GZzALf+QN8I6vjivPvGlrcszquDct9pq9xBDd2Qm+OmXzqJs04jgNjeVG&#10;Q2Q2F/38+ZfK6ac3rEc9jOzGzPa7xmftNDeB6Nt4Di35eXw76yMyybWKc2aRY1iNvT+K9eJpOzZA&#10;T33Gu+IdX++cXR+jD5vwHT0tQK85X7HOn8D9mm8wijF9tQ8jhH7php9+Mm9QiuyRix2mjWlCObAf&#10;zzyMTOzVdjr4GI+O3KguTo+BBVN4egduYXteGrHPwZOD5xPf4Zv2j+n7G4Po7M+FlebRw/ji80v8&#10;pCTMz00uNsmDyvkNWX4RB3KgsUwZWUamvu65taODON1S3595wt7cox8YY6Jc6JobusfHI7muX1TF&#10;//g/y9jnjsthZ53CrpMfOm5HL3Zn5+Oaa85Dft/+XRujv/atPOe668gK98oHJZg4kr+OcPVLfIXm&#10;TYuc4oJsAyg225dP3xp9lsrALP7SmuuJrzHW2LpxFZSVGfbQ1p/0/c1vI39v4sYepZt5yofv5mfC&#10;Atw6D1dvHKP186f5bXjnT7vXPxF550JcKJRXTjc2zf2uNzgFf+Zi91guf+lTZOoYl7VCf5LCXBU/&#10;MZLP5+xn9pxkkR2f+TPjc67Ktw+PnBu+5k8K/z3ndmtXbfSR19X5iBllN9WvHFKGWvhITrzYl8Y2&#10;77GQgXn6RN2XCj/oW/gPXcfpA+BX3j2qMz70rQRX5KlN2XnnyX1TOX8rS+odn7SaxwPC5+r7iUyT&#10;m4zfiZ/KM/qs35c2/8BWvqSvfJuWfgZ2dMKnN79zHPpk0zbt6G3FoZ5YQGfKyLpX//kor7cgfMrS&#10;QwNNR2VB9vqqOHhLSxyzw8Tn4Hdee/pVwaNMx6HE37PgUR+cyuZW7Cm/hb3zD2wfQHzozYbtE+Hl&#10;bYP4jg6D/Pl8BXzJia3X5emnjBJXs7hvWUO4SJ3YSER0zK/upZlkpi32XbsAn3mBvh5aaScf/Bc8&#10;g+MtLNhc8lduhlAyXyCKByUjvvkB/KXBP/qN/vq1TcJTLr+d66Bk/p7+FVlCgTgd2z4aKwPzNmtZ&#10;Pws3Msan52Y5eQlHhHfnLR1kJZ06fPhNPkeTjTuvRxNhwGlYP6XmPxag4Dv/KAc84JbwwTsDx4C+&#10;gDc3+b2y4wOYtc+u2/HeurXt0trra3+R5kdOuWHbewOYEVLU9VMr5bqbBPYq2GfsoR3P5r3gyGNs&#10;paw8Ym33Icb3ba5NyhctNo+NJnfOmNCcFaeMf4y4uUF+YseznVlxh+5tS7TE85T5IkPPCRK4T+Ye&#10;Z0w4QHNIuwdo8Fl9lucB6IFWndvmWLnPka/NmczN3uQhyW0r0vnTOQ8+ZEk5h8ZGO8WYrLjFXxvK&#10;dxeO9W58Ffv7adp5JfVhgCb7WJc0h6fC/P08RAeqfbtr8tmnwEfOe+dtpyliTx0abO1Lev4plXuF&#10;bs3LP5rGfiPHhZMTNEspMDtmmELNmPeSTmc3FQxSqPJvTovIuYJ99qxGWOgz+dGBj5PDDs4q6Lhw&#10;XdQQB2wULFz5TCCtgEU4f+Crd/RtVXIJVgazcbA4lbdBcLwZfHVjwnN+rrvAcJ7Ps3BIJId5ki/e&#10;zw46zpqkcifSlcET8krJ5k+mYh38dTDyVx58D/21TXFik2eCKaEv/CHdBkvx0DsfdnnqZGFn81qd&#10;ySU59glyuGPbGVx9Nd0GynNho91TMQu3fMiPtjJLHYPPXIPh21oqNNd3YDdhrN5dTKSe3U0eHbX5&#10;hMyl1/IXY8rC1F+pc60YxPim55GHTPVNhAHbiXTqCke3xI/6Ti5im7/89a/FHR3mW2eFDYyNsp9/&#10;mlc3AdpBZXWyeJkJ2nTwHUzG9nmCO9+etlCWRF7rUbvGpltcKz1GndWvfcxgSYejH/n8sPjYMnbz&#10;L/h7XJqswsZbSluCS6n+bG+gTGHOj+notSX+/omdY/8CFPLlH7IofZoyx8pBFsksx11IFOj8GdpD&#10;f9sr28GPZvk24MjZWIosbrp6XRR/0lNse/2zjeNYP74Z4seMT3YvGrSf0Kk/8V0e+sn6CdL4IDkr&#10;xGfAFFQxTnA6sCHmk7Ly96Igo//SRgvM9S/nW+cYDkUtvFx38of6kSP9rXEwE7cX/ELrhdyRdxeW&#10;blCD9VSlMrroBzbIs8GUh0XEFtr7NL2ttv6eUPSY/MHmLwszkGs+ZLyvjRv6Al34BQ2FHDMGOCaG&#10;s4FgYBKLNkbokFvrtSlck6N9hV1tcIRYvmjim7/+5MDmMz5deYaMjeUDEzByoOEoTtFw7qR8kHqc&#10;I70FrAL8IA4dtB5W2nM3SVrSzs6FAlsCw0c7fZUn35WxOeD0w7Hpbc/FKb+qEAH9P4J2EhLc3UBU&#10;j8byN3m3EUehlW1xx24TfwvvOOCONosY4sGv7Te9ArMloVIGH27snn9iQKzORGrmGOSQA+jtptCz&#10;rBxLa21Tekdnui6cGxCrszjb+ubS0BdjJndvvjbuzQMH3vzg9f3dEPwttq46MzGuLFWF3tEgtnSJ&#10;rk/76Dmnx+uycG1L82/mN+jURuJAv+lcMrRzjPyTe8Zn8OXlwteXM1YvH+3K5cNjk06I23L7vpfn&#10;z8K7XFiklt4TVh27Pwsccu0GojY0b1pjn6W3x437J63X5wvr+KQHbhdjN87EmevyF58xKD5kntdo&#10;s6E50MCMnGO3uXmT9o6L8ubUozcL/OOrsNELn99YAvO6oOPmcemE1ugCk4/zgMPZaOt93NSZpLc/&#10;FiLXh//agKyK2FTItCLCUzsgk98KpK5RmpPjO3MSNNFbmq7ZyJG9dgwxh9i+Y77D5m3Xn/S1gwPP&#10;P99Y0B4JOt8yR3AjLT942mvzS/R8xPanbF6Ud2hVrukRpeEbvn6r1Icc1hP6Zud1oftd6jfm6IGm&#10;TdGZ59036Oi1OjR2ubU+jMWYNNdP/dGqDsc+zvcDTnEk37lsXWMsY9jadI8LX6Df+cN+6wO4i1+6&#10;5yZ5x5EwlXuUwuX867ySH5yPQl750y0H4zF5wa5ee736FCl/Sm8vgqNdvjQ/cG7BO3XDq/TMWSyU&#10;Q1/ZeaMYmo2GqV/ZKkd8vz5ZdsUNj+ph8R00vDrPS44xTsiJ4vCX2J5e5jLofUzb29TBbX2ulY4H&#10;qWuuPvLhqzgawzoHCoz4ekPX6AhePVrgGiYHX78rT3TVgS/F+UNm9T7so6jbT1pC801i2Q2/gdVW&#10;WR/xX76lM/jLA6yyvqwMh0eYtA0MOb3JSZ+hG3g0zbt3HKHf4kNcGZzzX4bivFlxcrlvxLAv2mNP&#10;ULduc96qiyZYH3St5/3sDnnkcn0Vbzd+//CHeRgFNt96+FIbvI95kl4/R0dR77P5ny4Kf4FX6Orm&#10;yMacuqWxN1b9jIUEEFKl5xtE6I6dxPPQqb6ZXy7f1WltgTac7k+cfjA47Pay7608aGMgB4oHbwTg&#10;I/KXT2we5OrcceDIiM/K2BuV/HH0nm/xHTlr32/GZoFRtg+QrbEe/o39wCr9pmB9NddkYbPe+AoN&#10;seKhAw9mmNsuv9rjxEUkrj7UcxN75y/0Hv2s5UbPeUNExoNsJA8NcbU+MLbNRj25d8yLiThy9CJ0&#10;yuLM1cRjAGbcyRHvsenYbuxX89ZvbMoX6skBF07rQ9T52CK/zZw24/nmOPbRrnw0X0yRo+QsY5+Y&#10;8O116ypwtb3xN+fqzUlmDCXj5oqBo/81B9j4Y5/8Q/fXT/OgYvVXG/mf5e4f2ob2E+aTdTYcOqeQ&#10;bXUlu5zesrEnVgMPpnPdo/eTZuGH3CWPmFBq2571ovG0lyPGiffKI47FxfQtN4KHz/TPlWPx11dj&#10;An7MA5bdn3vJe9vhwSHTUy48u9eT9rXf8hj7aB+c2iH+Yys3f8cmk3/gzP7QYM+YNLm2eoTv8iGr&#10;snJ03phrD+lt3PVGgHycot9ZO/WhmvD/Nddi6FPyqPyuWEu8y17m51y/TxzpNzaoI229cekdgzg3&#10;VjxfV0lGD01tzD7nxua0CZzyIl9vQItjtoxNPcCqffUhT7jP36Nra1bxXKxfHNfP7DdyTvuv+c3j&#10;p892fCzh80ff2GLz3gT5xR7ottNB25FrcdS9LmR484pOYWqHyKb7L9soMDIkZ3WcnYanXHBXx0Wc&#10;642BSBWebHvH49BRb87SNVdyytir0swfNiVDPuIx3abXD4jgHj5OTln+lRPRLYFZG9UO0a4sHE//&#10;BKpNwxM2oXaVrX/Sx7N4Bwrb6hu6dHjuLzxFKjh+KaWb2L81aXXprE8KQzb2CO35xP2J2eXRvohm&#10;ZRoa25dcrX3mfNrRucpTnlPJf+bLPvq0QobNK8tbPbtUhvAX4+VXmmOHtZ/j3vid8QHmg7b5R3q5&#10;N0Z0/oZ2aBpDW07O3nGlPqttbgsWnh0yhiWT9Nu+ibSi+xa/m8D6idfYj22NlZN3AI2tVqbofHim&#10;oW1VC0+SB2x1K4Piz1nhtvILR3bYsjZwPXZNrtjxa4FOG37izhj9e2W/FLYxyncrO7y10/LmP6pW&#10;M/YLvFfvuzZnEA85rVxkm4e/+DrE1j85v8ay0GvbKyHHvvb3zV/Hb9VHPMvHGQ/k7X5BaWPvGJP/&#10;3Kzx5telfevHLrEfiSNvNxSq50sBxJI35D3Lxncodyyxr9bun7Gx8obZkx8f7ZdN0Nk25+TxMWbO&#10;3Gh01KZo43nrifaVxJ7xa+3m4YTCUCZl/eMc3BYwLTk6d5m/OfLb5zwg/6G4D5QFXxKXreD3ldfR&#10;1zrJ2xmW/hUn/Hne0sFe5l/ddw9u3zaQI5vh31hZxqnfsjRdo+u685ADYC3Qn/Aprge0RqfFfx6z&#10;np4FmEpEMrUYoYO8QXa3HUKHIcKDM4J0ks4RCQ5C+Zjw77kjmhzvJmufqN2gDxNOWp6v6VpESMa7&#10;Yfa8qYauUvo50oKLfZZOTq+y8qiweeAaPZO6nZDRwZ36xV+54Ox57ZvrBmAulq4AmoE3df5F37al&#10;v6xtyKZur9G98edcnfbSf+hIJrCK4yS7LJQCq20nTd3Ujn6f0hkOcOHJD1axAHG9vHex5mjnaBP3&#10;8Jnkt/DTgdl49EXvDb9mNnTDnEXUMRb5hn+SjwWk5JB/S78DWnSazcfXsWTjcWy5cG4Q9elwk93o&#10;WhnCC4/5jL9qw/DhX/Xk8A/f9YFNRQs3dWAU8H2FaOwBTnJ1g925l9hemycHXrtvIZg4m7zXNnxy&#10;kqCnzhT08RF/u+Grwz/jJVClRUdPGF+v7k6sNkGFjv41E/M7Jkx6vVt/9D8bKNFtN/DUk38S4diE&#10;TOSxQIgQo3/grnfc81Kut4B9luLCV50/jdEQsilJJ2Vxet2qxEbs2vqQhnOVw6p0UUCT3vkXSTqZ&#10;gjs6DlbpVIYQj6y+neMJtS3aV4c98s/WO+qr5GAfg183kvFxnVIeOYpPH36YWGwziJ6UVk5tkmxO&#10;UVcdjhzqw6nwOW0ZfU7eCFzLOZBLHK18q383gdwcPzFm29MiTLvf2cZTG/6lH/vJdx8/2hRMO5mZ&#10;nsrHx11MpiJQlK4Y7L6Fnfxm10wwz6Q67Z3oAgsOfsmiRSHzTrr5Rpt4x0+f+S1H8tbuh4k8xj9b&#10;1meu4e+HWNWLj8ozx+gTiPavgR8q9a/BtcPsiXNN+LNZPmiRReHb49JqL/pawkchw5a1T2UJDTSV&#10;2hLP6LmlfA6tp157XvuYRIQ+PJ9tc1zdt16dT3Uge/63Tv5il1PUKXs81S8Ol04B5V++M1HxT1ne&#10;jnfOHbtpL2180l4Zct5XM124k6vg869eQA/X4MsPz3yW3sq7R7DPon71REsh28Td6LztYBfeBFm+&#10;hmMBg6pzNxr26foZM9ad99i5cbHHtU/7UH6bJqNX+VyyjjqVbeuqP/Ei05bRO8C6Hjtw38FtPOYy&#10;kVp72RRiCvRWb+drpydN9TPH2TGIfC9hVy7HgZ/YWXrb/rxeWIuZkZ0Vo3/sr8/vWLWyLI1IXR5b&#10;/6Xj0t62xZ0j/KfpxoYrG5zZiBqf4sc3TA2/uS/2veFDL/FY2rF3b8YmT2pn53HRyjy8Nl/uGP5a&#10;zskJ8knGasKmDE5amvSn7jQ92uUe/Ss5WOMjdm5ZYtsr+NBJf0K/VNgl43f0+5of5LbMPej26y/5&#10;eYuffkxujF7xv5vPvnG24xQ8MpZ37LF9iD/fZUP/06eTE9iudNnCuMTr7OuT87aNvRLFlYq8Ynoz&#10;oT65cdsN0kCREQ3lyv+V+9f8LMdP3dSVnz/YVM8Gm3UEHPJ1vGbXmANdfXg2gYcumqUfGH184nXq&#10;9qlkMNU19HqTJDptgesDL4feqKLnjIOhE3vNODz6o6PQe3nRuXOH1HnAcNtKs0YcG4LDq/iH7/Jf&#10;+7hmN/NNdZ0LRG821mac9wygtuWv3pjr2kMvW4bTXIH36QI88G7Ydd6bOovi8Zt57rx2VywvTuUt&#10;/sQDWG3LV3vnzfvUQ66re/gsnI0Zc3HXcWAfVIXfGyanDQ3fXle08dJeL8++ASBw4g0Mf2rzEStT&#10;xqcztyJD5EvSBfMs7LNyeisD2VxXxgegOmV12etZG7iReXgkhnsTO7aji0JGZeVf2qd69Ix86n3I&#10;nAC6rov8+ONmNr/xHznm2/7xR/65bnwfWnjv2hGJ8jixvzG6625tYm7lAr+y71GdjSgFLzi/5LXT&#10;ZNmNG/rro3KNIifjod1Nx+nf4njG6LWdfrX+qZwPHQbmniOBaz8MTMfTyEJGeLesez6xYL5CZvrN&#10;Uf+VY8buFZbhT1keNvydL124T/zJk1PnQRm6FzayyEdPneDxU/VLjNABzOYt+Q2uY9eBgVfQCLnr&#10;fOHUsWfntkd3dkWDnjPPGX6VufpPDhG78pybv75ZT67xyeiifdeXGI9P8Bv9xNV8w9CDG35je/w8&#10;b3eIbpl7KW6Ck2fstr6YI/s/Cx4Evzce79alwRZrf3WNsuCVfh8ynnl17X74gtuyuHvtGGmSPyc/&#10;7TqhsqSt3wZOjP/4Y/LlLz/lJ7S+/+rtt5P/4DbHmEuTO3LwqfN5ORO+Z5w8sqz/4T7L2HdiZnlr&#10;R6sfUh4eaOBTODbbsrBnTWluuetTuE/dnFvLioGO38Hpw9iHB5IrB9wt7Ldl5el1xAA/N0JGJu1P&#10;3MUbuuLy5qFuPwv3xL/PR5alu7S2nz35L72BGV5i/DXO+8ztl96PmUc57wMStfnkub0x9PYb85OZ&#10;7czDncYVek8+keuUpTcyuIE6/oJLb9eKa7jtt0GtHmfsBQi/G/zyxbn+6s08RPvmjZvGIRZx4umh&#10;F5+Lj2g7uCcPo4P26D58o1772s55ta3c6syXXfO5G7W+FLDzb8weYTFzWlzDXz1a1/6A+l5PjtE+&#10;fMCc+D54HhwJdD4pr/KDKnJZP/UGrYotsc/rgsfqs7LuuFS92GxceaHqC2M/UpAvn8bHjAHetIOW&#10;3Eg+/xRwTufqXKd+ZNhxZ9ak4Cf3LfTA97WuIbu2Grjxq3MFvfKay6vunDxq57S6RLYdC8qXrJF/&#10;Zb9slJpEc+jj85LUwqit1gGwDmy/YPpe5/CgC3b7TXkFxtglDuUf8dWS+tlzs093+kVoPwud4XQ+&#10;GPgtXd91f3p47ZqnShygZeNy167sUp2uxluWi/bx5lN3+dSNvs039FG3ZfmPf8fPUbd9CCtjG/HV&#10;7cPII8d9vbQu/4izvNXTGwy6HuGB0OiD7kd+BzmltNL4lLnxdPq+fE+GzSXg0Np18seM4wOffHXi&#10;f+QZ+8hv80WB8b0vlrB1dUxnkjcRXD07/kReeyd9FSRmv1MiTfmy8VGt8i2dtftNQszIv6mJiPB/&#10;r/DXFwtmkc1c7EU58o6d9L2xH9vsXmJlDn4f4Mp8N7Pe6J/xNf7qPCjncmgwJbD6PYc+5PeCVy62&#10;b+/R/mtzUvrFvglnceqz0KV6bxD6oiNHKJF7Y4BqbqDira7+TWV9FGTX+FizGIdmPBo7ufdA7u5Z&#10;hQY4GVIp3eXXmvlT+qlHX1k5a0PyJp7dHGVL+Zz/Yvn8m/2myhi8tUGJnD/7DWS5w/7HJYMT5fhr&#10;LlzGDh1jxW3ewJF9EccBHVs4b79FI23erFkZct03OtL5yCz+OgcCe3iWR0i+Sd+YvYKTW/DOh2SN&#10;m0N/ee9x5XG9Ojvy6dYND9ez/rqvC3Lhvf82T3IqAPap2Om0qdsASdskXAIO7JDJuQ6Uygog2I+S&#10;F80G+EJH4AQFmH3S9nMSACPtk1LTlsQfJwjkTjoDbwJrMJbwV5YuStK2PNcwDFhTPGQhwcI5X4Nw&#10;5LzOdTbZh89MvsglwAvPLSH6nBSjB8YnxAcuMksaPmzDXgIAP0l0ZVz+RcqfvSZ3B0WIp+DjszAN&#10;qNPmvJsAUmZwlp/mwRn+rj3VbrhcGcjtN37blgWajfDlI01MItHpdGIJ/LLsOS/q0XN89jbvnvj4&#10;Qt6RA6+VH5bO7psgn36ZwVAbv/Kpsk8iigvJ3GZQ9T75uLSOXcnVCXIGF7DgxIr6bjTlaDB03QVM&#10;eO3NXk/Hf5ONRAtbsSABk2MG6o9t8zthpRUd3Ixll49sneQ/Xq/I1U8f6k3pwBqUbHA0FoKDN1uu&#10;LWB1YXb0ABcioc8WfPmpT+9bOFtY9lsQ7ReJjbQr008W/k7W+LBxeccmfb1i6LCbJOrd9fMt0DMA&#10;hFbtE7xETM6nXiLbmwSxXv/hq0TCqz/0+kzOo05ppbkFFtgtZGC4kWX4tG4BzhHeblCx5W7ugaU3&#10;m9Bx5J7+wff81zpMzgD9JfplE1rE8YQomMWPCaJbXiHZPjH6sAXfK+Kym7jFR2Dw49y0HpqBtcFz&#10;TVL5jhlST+7mEjlWXJL1lGBXlpVZu7KTLueNo7OoL81MpsCTT8Z6+25o/JIN5j5hnjZ0/Ibxx+jq&#10;aeXZYB1aXjciHho3hx9hdxO2Eq4cqWfjKpOEIp5aJnT6G77iTn9y86H9OroDU3drioRX1k/fbu5t&#10;nzLpmYcxaqOh/uLv2ua3j7/M2JB+W5+EX+0Quo50LmzsMoPy5Ad+Vv+HbGYTDJx+WbvmuHH18Zf0&#10;SQLzmxKcLaW7Fzmi0Q/fopHr9tnNJ+GpbBteSwPsFnVbr25lJcPnPADjWgHTnJHz+ufwZcdoUl08&#10;wSgnbs5ZGZdHJ87lN/SW78qz37p7bvZoA0eOpbc9HJ8t0zZXWz8yqxv720RW1Ovrk/vGR+qaH9nV&#10;v+inbmVbPEd1y+MplzZl+J6x5dCIh66cAmYnw3gaT8j2s3jFXz5Nvxne/AaBDSYe0N8iLwzOxPHW&#10;7zHe7SkUMo/s8dmxHVr7SeOipW5spiIWyp/onM2GDEZXjOyCNZSLh/bS0nZCJ7xm4Tz6XCx6csOP&#10;vjsWaCTOyjFwg/vE6Y3LY7fBOYlhQPsXfKhV7kf1v52OTW57Dd7G6tgP0tp7z+do8m0uNm+PAMOv&#10;aKq3ET0bPCPLw4Wn/88ieVzAD/wSc6c/rRydd2D2H4q+59sSM54PEHpkQMNbLX6veIWWOO2C6gDC&#10;3wXCtSlw4pCMYOH0PPPrPgwkJk98eahrXt3rARlz69xMTR40H6ttQkN/U8jYzc0c2U+fMCd3g8aN&#10;Ja8BHe8E2C4bAwUOHfDyE/p+q89cTN+q3rG9OYnz/cCd88l5+PumGX29KtiNI79Jjq6f7vD7oT9n&#10;A9Z1+6yHrcJL/0fb/MANw+bIIyT6ruEou4BXx1eKNvJrQ2PnBiunIx58qt1N1O3z6qPFjCPpo28e&#10;+U1uUxbfuRtiITN1xtSUjkHRgxzobVmZfKNnYf7+j38Ubuei4M0/janmAuZMbtjwm/yq9K0Hr2iT&#10;aQvL4O0jLnpzJ7i1I95skyM4dt+y9tnr53F1nvnk2H5jrDZjG3Ow8GQn47+bRv0GVM4LExnJJJ4+&#10;7Xw+172x1PmGV6yKgcgUWDidmwQGHvlXz5kDv//qxx9+bD1+Kxvb8n03OI7N6LK2NSdS0JwHBIe+&#10;uqcNtC8/R3jmA87ZMM8Xt66vBDsywsGfXRvLJ9csHe39BB9cbxCcvoo/utpbctz1FHpiwW/p0kuM&#10;/Obb0p/lQDcVp1/KbeZrja/Qkjsra2TWtrq/z6st2UgOVci3Mrbi/Nn1+taRzaa4eYWbg+Q3R57z&#10;fLsyD3jIN+Dq5/iQOtpnzLrHOv7Y/YHJ6zFogN+e/i3fNUaT+8w7lc3d7zI/phcayshvfLxzuzVj&#10;WtK28zTnL31aX4SnI3prf/TQ2jrX9Ch8pFq8gWsCqD3ZVJu+2v56aKuvD712OXVob7x2PRp4tPTt&#10;9s3IMjxH70hePPYi0/AdXYOWtsk7eKCvXUYQK2/NG4LDxnKdviO/GAN6gzey7IMnQWTO8UNwrH9r&#10;04dd7Tl9eHseIomv0SSzuPObaXK3c/1fIUnj+NAm2++Vyn74sUec3lx46Zz8w+fUGgAAQABJREFU&#10;8lvirnbLYNl8eH5DfsdTYzZbiG/28MpNfb30wvzr97PHY70vzvqWj/QP44FvNf/w478yNv301fff&#10;/7F0dmz9NfqKebGsD9B1H3Yh3/a76hC9dz+CvuR4Xd4nHlqCi+7iGcucj+wnfoNPztrzDCvmch37&#10;Yq/OvxcnOhU3OUYRM262kW+8Mn1GGz7Kl+TrmNHWu33XVrHqZd8n/tJTtzps+2seO/8igjibHO84&#10;fVmuWdyePPoeWvwlN/DH9lVw+Po0vs85+w4PtHOOxwN2ZB27oe3Dx2Qij2s5begHN5va6Lws089W&#10;nr///R/Jl/MwKji5EQ5aYgpPBbxvY1pvv0u99raFtyLWvYlA3utD/mlX7H0aZ0asl/EF36c6p8/s&#10;/MgYzYe+XfyxD1G0u1+6gScj0d6/3/3lsovOI6+r7meEljr0El0DdP42TtI/56bvxM/Oe6PxY9QL&#10;QuTzT1mb9Bi627b1YHwLy78t2uZz8I+c/ekYlEs6R2vA/APLhHRla/0if/I/rfksL7/FGEXLxhxj&#10;S2mE1oi89LXO+ew7iz+/e8+eY1MQGxvidcffJ89QqIzkU+Z6zhdu5dt2x9qDLvTQ//PPTbjahV5s&#10;kKonLnpTprF/n3Daa9sdZ9E7GDnKOWjMuMPHclV07Zo2MZdztpV7+jrtoNKHPUooZq98gev8mpxh&#10;6ea4Mv33xKMYzgcFMR/vASw8WGXXuqvXjkGn8YJduMrRxvw5ig2Pqaz8YjV8yKkP7Z5abRw7Q8uh&#10;stFtxyD218fJeTxae6C8fC8/pQ48/GcpXNRMBqoM09fT05InyOTnAsd+gzW2YxPUjHnsxC7r55GG&#10;0HJK4ZJ7wJJFufwRUdwgbo4IPJcgN7TMlehxHk7xxaMU9oKvJCMff/XyP/7ZeG0fDBQa5GPHrYM8&#10;tom9s04d3ux+6/UlBjt+jX4NrILVHPkjJtfmm/NcT3zSd8eV+OboiFZvoEaIjz8nJ4RsLXfpnaq0&#10;1QpRRREBWypzBcj60/wksENPPxJrmeOF1udPma+kDSibo9E3h8Yubj7GeyH8yEm53LJ2WV+olxH6&#10;EEZoaafbT+adaOmPhQnJEzO9zpwRL3QaK6fNfb8t6ld+deTs/ZXg6Eu+WFA5JKDMwRY+o2vOzb9i&#10;Y0qmgCuOL88cmdTDuY45n/Fm9ICT/53DJuLCPTKrSLG2lI8UfZ6f9B39QrzLv5VNe67tryvmef19&#10;9rAtjpvPJ9aQ7rd9maC8h1cYVE62aMma5yonpumx/BxdV7ccX5RDV/yeEMJ0QOT3xf2//8//67NJ&#10;hcn85UQCIBggdSa5lLWAxKybImnbRZendnPZdom8E54TWJ3AhkaTeo6cswqQZjaoJzn194ACY6MH&#10;DPrqdrEIHq/nhhQnk41TWoJXw6SOrF1YBKYLlATr1aHTBg9/r+GyUIGH1y4q6Q7mn//8R+3x17/8&#10;pW3/+uFftc33ebpTgOADtxslZ8IFjy3WVmQDV1nT1gScOjA+BkIyKE87W/gp6L84ti4bPFk8mSyw&#10;a8h3gYLPyPLpK7KygYUL3ooEVD1Tt5tF7AIPvS6Icl475ghGWRujDXYWbrOIMVCy1+oIfuz5TX3W&#10;hRIci8gENjjt/LlFB6p9dLSeWwjfiQK8f/jMhDYxEnnpo6Dps+dz7GU7ZxfXgTUR880LMV8ZE9dr&#10;c4sx7Z10NJkOPXCTjMTSJBdyeLVhfRh5uQic5DibbnNTeTdOtO2AsHKqE0Mbf0fa6onePxJ7Jg2z&#10;4M7iON/e8dreLiRT/2P7SrAkSggpTYaRAY/tK2RV1LGtgcLx5yQwhRwU0E+d91+OM/nir/S9xMHP&#10;2bAkgxuG38SPH/7wXRbq6f/5B7b6GBSC64Zc69JWnxEv9Z3YhyBZ6K2/7cJo4Spf6P3zn+lrCVtJ&#10;ke0mRqJD2uCzC9mcrx7sxUf6vN92Fq9ekSQTWsiD1ebJnW++PZu3sVdEKyxd6qfYyBEtvlewASf+&#10;TDRCrUf61q6Bp7d6Ze3YvBccvOlfXXKOxt4kVLev7LBJr371Qsvkjd5w5JX6ITTE2/YdfJ84Jptk&#10;NQmDt3IawMC5vuSJjZXCH/vtggZf+q3vwOHF1h28G08z2bHo/pBNHv3NBNAG34d8G159N7LkgOa9&#10;2bC1aasf018h5xZ8a385J/y7CRNccaJ++u1Arz50mvxgUPcKtowj6ePq//Wvf/Umgm+P/Tn5vPn5&#10;+JZ99xtNS3/zIg7074ctjv3cSCHTbvCUd/go5DFB2xjYOnaTS+O2yvQcN+A89ajNU7e4jnjsUfte&#10;tzJ/Fqe0eEl88HX0ZI8XY2DkIN/Qe0l76ibGQ0BjfQPfDWG0+gq/+tPmmPF6NmrlEX0bnDFWXOvT&#10;+oHxqptNOfcAEv3XbjsO0gEtxTmefCXXuqmjoN8bFI1vOXn0iMqXDdBgbzrON49mwqa+3yaLfB2L&#10;w8NY9EN+s83v0nUCJ15yw8nvuLnR8lOO3sQgd4CtHRL/Kzs55TKlPo19xDTe4qn5eUO7Xc3Yet9M&#10;4KMt69PdcN+WXXguLJso9fUVJ9OPl9a273Fp73FxyUgvvsOHrR1nYRMtHnENx0aEb2ROjiDD5JSJ&#10;v5GBLfl9eZChfSt2c8Rr5Jq+NbA3rY3VAp0/S2uPQ2d8P7wnr6mnw/KxIJSvht9YVNvS0U92IQGG&#10;v/Z6x1b1q69zJhmzD88Zb/GYPvd1fwMJ5E1v4fEd/tO+OK60KdqnsP/Q2DjnD1qDpXfHAcFvEQM4&#10;pfrLnYGRf8W83PenP/35qz9+/91X/8ff/pq6vH41r1KWm80L5baOmelf//Vf//XV3/72t95w7biT&#10;urGnXPD5q+9zE3Zl5St4O1Z2kdgxYPpm80PmDPKGG7liQ+7Eb2JtdF7Z6SS/78N66tV1DGlsZhxP&#10;/LupRQa5WKEjGdHfXLE0Xx/lDznHhzE3r1eXY3uy+SjoakPHx+viO7dO7NvMb85Le+WMbn/5618u&#10;X4An536WHpri0lGpL2MTx5kDpDJ4LeU7eRq9//77f1dHDzHCd0PZfNOYasyj3/IbPjMvQgtFtux5&#10;eNGRbl5rrWjbeSe/ojPj9PRnfuZjcPy48TGLZn0HzeQBskdW9ejTi1/NzXqz5+gvLi4bnf6zm9zq&#10;xb2jsnMeOX19hS6djfdkVei853DlbkUflr/MB2auPpvpZDTPpYtxY3EdfchrTGcrOnQOEXt5GGLm&#10;WYn/4LKHdnG18cJO6urX1O9NNDLyGf0VfMHgpw0v+lb+wDlqZ1t4XSenX00cjt6sVLqH/6V36Cjw&#10;+BQ3/XjtNPOSmWNqt/5+ltseU4uOus3xaqtLcOV2+tP7Ghejj6y1sSGe2NON36ElXI4OkYtvyCGv&#10;GoemDL+xo3hyHRvlo1x+OPMB5MCuTcNgyOSv8ZnuaFujOgc3c9Wvu/afDXe+GDtJFDs+yjnenrDz&#10;v41FOqDDV8596o/YK5Xlb7xhn5Fr8jf4gZu+UttFRrmTjgoeG1fmxPqAfk8X+Y7N0AGDl3h0nf/h&#10;NXGPFp/turx8Q1dMsh+62jsnP7qsX8g38+vpT0P77psVMn+qc+NgZNj6ey1hnIntI19/O5Ufcq4d&#10;/5m3jo9Wd/MhcaLU74l78bQyVMllFLntZ+ibNur4eOcoA/+p80919PGQEX+SqTktfo0YwZuY2nkR&#10;2Wz08ZsxRkFPGV/HbrlhoR8rM+84eUDs+HdiYm1awPxBh33ZIaCXz7VrW/g96lfqd04NVxv59d1f&#10;fv157Hn4LZ3ywQPdK65X/sk1YBqbYiY2kp/01c1n+Hz4w4cL37XxE2zpHr+wJxy09JPOiVfP8Na/&#10;tM/YqT9MbAakepRY/qzOe1QPh5z03S+zTD+e3PaE3fM9woe7RT0Zn/3POqHxHlvVZienOAe/+BuD&#10;S3Pr0as9Atsck72TxjhbJIZsns/8Z/ZA0Bz++HlFuFdAn/XS4RlLtM3NW3y6/g6t1Yst9RF0FHzV&#10;Gde6fsmafHMZW7MAOqPnbQ+42++0Pz87HzaObg6RM8HjhVaaouO8AWBok5cfUZ4+QEd16D3H99Xl&#10;S3PyG27eKKH/XjkjtBcXF4Xc6vqJ3cOscxF2MW9qWb+emP03vMgbJvlf4Q9KBYdx2ebJB6wcOnb7&#10;91hLTeYf/yytHWN6kT9sAk8h5+QeOhgnzjhXvVyf/gYndifPwM1Db3uO1iEZnOnTu34Mwtjn2K96&#10;0PkUNJU7BqZh+d1tJ6cMeOMhlJvPnzCNkcTolpl3893qctNhcvVj2z2On60N0nDahtplO/aJbWZ/&#10;fOZRINgTPTnDGGl+0blsfGXeBoee4J65bHFrw/5JSCTerxjW505OHUnCK3ViWM5j85bGhWvzz/G/&#10;evrxJXutPdQvv53DqdsCVuEfNuUPuHKh/O8NBfa05Br0Nyd4sNi3Fb/5Jl+AqK4je/15dEO3D0CR&#10;SbyEV6MrfYXNGp/VJS3hKUSsVzZu6cc/owveM07pvxGmsWG8JZfi2Jtf13VIHlhV/yk2iLvziKVT&#10;G7J7fKxM3E6uGX0nQOcNAjVB/7DxwE67ddTWobPxwM9saX7RXNo8Njj06OfhmyfNba9c+ULHllmT&#10;TAx2Hh67/+p33RNjxk2FPdESJ3JL53jHbmOjHbtjkzikb4MIHp5bnud8JHbW7yNn3VNwuV3Z+ZgY&#10;UNDesnVbX59FxqfOC+vYfMVG8c/HQ3/Hk7anbWFWro4P+hZna3dD9ag0Y8eMcZtRZBF6sqO4Wdte&#10;SBilfBO78qMvSTUPVG5j1+Qhe5cdbwLDz/13+jgY+9xuVnuQYuJkJcB/aOCz/ZTMT/v3/tdR5Akv&#10;pyhdV4evG8Zrizbkz+h31u8vYi3eOXG8ayJ2e/rDOQ7vrzvYa6wQouSVFOMk17M4tziajV7tCkJb&#10;SrSGGgEIqM7REzkUjD9a0FRMKDlbklAkXQ6ZCd1sXqiXxIf+0IOD7q+biI4ccMvz8P3ZIihl653X&#10;cItv0RdjS84j33kC10IjTrVBgN5sNDPiLKrQYRN0BRcYny14bKl+1TFJv7bA63SkI6+Nh96MiF0q&#10;XweW+CHtT3nxUDf++fjVT5FB6QQoNNWDEYxuynZyeHQFVznDY28Muu7NmMBMghbo880YwbP0yLAf&#10;dJTUZAH0QzuZwcbkb3inMxhYyRnbdsGUjqS0Y+eoHuxuMOx18T0ZqQNENR3gWbTT1Tfh/DPooTkD&#10;7MbQbKbgv/j9/Y5c06k04CS5g4FLN6U60oy+bPKYpMDzT3GudMJwcF2vjdC1WM3WWHkUNzjVK6ot&#10;P7KDpYfSCXfo+W2FeShjfTmx5rW7WC89ry1sAgzuykQyv6Er1mzoov8pTzhvkt3IBH+Lrp8Hr8+r&#10;xGf5578imZBbvKv/Ok+k6p9NTtGxOgWugwS0twPHT3C24DUwqORfKvbmr+taV7ILPzwbN5F/bdpJ&#10;SOw1sR5fV3h5YWS8+WQBnLjxqqb2E7GU4ubvxsk736TMa1Lw38nw+rYEQxvf6eNpiTwt5Tmn7Gdg&#10;fhPb8jW56ZGv2JbmQB2/EPKUyhttwcJRipej3+r1dGptEMD6ObCNeYhsGBlc2xQiq+svFbg7gGuv&#10;3UyK3ASPHeF1YYH7g8bSd5NfXtKr9ltQRg1vB1F4bG5QzaQZHtqKeEbSAtC3RcbG+JAD3PRZOM07&#10;8kVe/6aoI5++wSeO28fhtS3fynifJ5pZdW3IFkxUmzlJseFqk8YNBxtjNsi+7QbZvK7N5l03lQzg&#10;j8kVXHTIsmV94hX3XgsfKaPHbASBA2/hvYMvvOqQ+v23tAhqbhvgF3zQW1qr12s50FCnmACujHtc&#10;vALkz9rveQ2WHbtoOA2leeiSVxk/jg1Gv+Sh6Fibxcff5SZSaaF3bCWmyGXi5Abvxpoxx4SnY8+J&#10;e29g6ATr8DMGdqzPk9/kRocPt6y+2x86ZnaCNHYEVzkivnxhcxQdpRPTns0fdgJLL7+b4TooY68M&#10;Pl7Zy8fUKs2jH5/xH7zm6/C6aIWGfOjhDK853BtQm3uXvbwdIr1Eu/S38RzR3+jbyeHC7VF/iMQv&#10;MHfyqHLxSmt1Dd1n0abceCMP3LvuiTHn2iyAlJvGjMmdJ6XeQpRtwM4k+/YTvLWP89Xpebx895BZ&#10;+37g/V4h18oG7qLN0SmJssbJzMvUrMUzFp/TB2sA8W9y0omLVvzOH5t0W8Tj4o7v5ZertSdPWVWY&#10;x20how/BBs/4lPb4SWmMxc7ifDeNzFvRXL2XFnx1HdPfzMM6337IzYOM650XmbtkbNS/5EgRwo+K&#10;mPfBrwvgNO48sYuk1IvLWXyNr+QTML+krWN7eOO1uYGMEycTi82DsfHS3bFrN1HML+H0gZ3oTxex&#10;8m/2C8/TzSr76z82kJdvJO05WqV3xlh0a6vQkg/ZZG3R8S3jMF2rc2C1wTHXWLge6T7qhd5IQv8d&#10;L9hIocN+Fq458iCvjuC///57jrzktmG88jvuw5voihVyqF8fyq29gSRPnnqwfOvGiTpzPd86Vp7r&#10;iYheWmj+8mk24sliPSEO5EHzhy3kxntztzHE+k9Rj8+e9yR/yLm26Jz/0CidCGAswdOrjh3Bbp9Z&#10;PLBK2448/OMpaN8wtwmyMPgVNjr1GJjepLZBkLoZL+fB07l5OTd/Nx47TzYHyDdr0Vy6SwsNcrAL&#10;HP5nY0fzmZZck0+xobYbaEE8b3AyRg2M38Z+8uE3fYaceJGHL+AGMBTDK//ajzKHaZvaI2v7Gf75&#10;h5mxuEV7/imN09Cjh/hZXEd100f5bXQwjgwMuUfHxSErOV3D23p8Kv9pd032/g2sglfng8UdXm3I&#10;n6FDxq358tG8cPnOMZof26+v8MFb+3wDeOijaH31XJf4yRn2gUOG+Y3n0WvqkEJr+PAfIbX5t/Mt&#10;Nuv6Sj5v/cQfnjuPqZyh5SYVP8jFbmigZWOV77reCa1gYzsl7Y3jHMmowGl+iL2di8kcGj/e2qYN&#10;7MZTbSO+8lHG3tHz6IWsus8ZB9BBs7AuTlHXf4+6jT82RYP8HQuOT/pt+YPPRj9Gz2cRBXAV/D9e&#10;eUtMp5+ftnTR2tHDfR2HMEtpbjqbsvJyMjnh83/6rddZpoNdYxgdlLWDc6++7c+bhSa/9GerOp9F&#10;Z+D5jvy9ySD/1G5Ig0lOjHx8ZO0i7madbJwJXv6t7ei4pTY7b9hTh7ayPHtxrreOvvo5eeoLuSKl&#10;tHAK/cK09oZzWVt1rjG2KUjQ91uSrhvD1kvmqdqif9eM5/zrr81P7v0P+aFfTsjcA+yVf0Lr1vXW&#10;uXEYOLoaC8A434dJ2kcq2B0Tq7vqtVGod/wBvzct+drY+Cy3DM9a2GOr1t7i3UDH7+zatePx21s3&#10;ZgJFj9HF2mnWWPvaSzbom2JCo+NEcowya21+G/xWrv+0Rxdj184vtJN/8vHMUYpz/nxJt43rp83A&#10;7dyY5reN71gb9V4bAm/S3vW9AUEv/StIncMeeeSgrgePbfElx3zEHBuYM5BhaK4OK6/8IR6V2k7/&#10;yb6QsdbYp4+9Lle8h6Q+8SxP+SLss+mL5+Ki/SrC7k2qkR+4sXLmHuzFL1vubz0bJ8T05GrnF1zY&#10;e2jFN7u3bnklIoJz0yu3wIsFRV77fPZbWpE/YzN2HBuzpT2RqxDyVTEePMuO78865+sPTuu5Y/55&#10;CDDC57+P0+Gx8E//sOXi95uIwS//6FV87Xipl6NT/95P0B0Z0QSnngXmmNPyHP9k1T4vMhIbsdXc&#10;OI0P+CZwfdND9uj2CxV+ag+hnUdt7DQe04aeuo3PgeOI4GSfdNfPJLpK8JBVVsalP7Xzlz3oWruk&#10;qrodRP2W7WpfUCGkvfOVwozMv+TBO234xCIX+Y4ykWHn5NugXlgZSwcv/j99r2uU0FjbV/bwqm9y&#10;rA0+Zz/aeBCb6I/alMIc/y2v60g+um6slXDkffQ/EMrSmTmz8WrkrKXCa2XmR+WQuk56Azr1S9tx&#10;cPTV8ePm8PZn7Yd3CZ4/fLI+j6KRi2yj78rgaCxcq7e7pg5Pcwiy0Qf93ZtcWeShHUfx0UtHrvFj&#10;54iB2XUbvGPqp5iVUUrQn+SGfvPW5CgFDv+P7OPHRbZ2UvpFtMbD2DMaNj64Sg0ftxz4nodgZeXT&#10;tONzoNrc8eTAXPvXT/xA1ersUy5Fq62sLhoDI3TXQrVl+YiHkROM0vuHfMgIKejt2wNce0CLfI0D&#10;XDcGNaZ0LzPt1SE0Z4VGhml/ij0inYY0k8H91IWFAZ5uYgUvD3Y+S3UTh7mfSpeVq98oXgI5rg2e&#10;Y3/1AHNi2ul7G7IDnC6dybJzicONJgHmBtYWScVklpHWSdpWySbj2FECmCB+DnC34jPRGaOb3LxJ&#10;kkZzkpY0NAu7efpuaO1EcDrhHS5wyLw0HbdO/cg3DurF+QNGIXOdF6PuJLs0YgM34P7n//x/+m0J&#10;tvG7aau3ia3CwH4PqudriFzUphx1PvB9ig8vsM8PI/ZfAoD9V3Ydfd+/D7dODM852qT5eRYwWfzt&#10;7xbx226c2cyrLJHxBb/IQHebNbtRZ0NingDWuS1sh18uSgP/+slQERn293pCuLKXL3uIn3Qc9L0+&#10;Gf3LXpeegtzCBo/Qz8Kldg+Osv6xOHmWpy7qbXDNZICME4v0ZENygHft6He98gacwsHtwBz+mxTW&#10;PoVN5xpeIIdu66Wq/C/N0GWTyt2kfduJUmTrBJR1cj10cp4J6V5//c435iZOCDYT2iSmLAK7uRW8&#10;tcv1lHRsjD77ig+flR2PkXti8oqd0F64PrESnIW7cFNX/MekdAa5+NOEKjqS1Y1Hr/bxFPQPeQAA&#10;jIQ+yJMbVr+2hXcT/okffJ+FfuqazOiSf/6n4sTm6LQ4Q5sNUvPQHZ743M1Yr+f45XMSaEDdzGxb&#10;ZGBnEsTqTlvKlf6HnmoxXDuL6diajHCU1Y892EVb7RgZmhPOXVJ6D1nCDt7Chmptpx4dZSfcbEKm&#10;tc3IF/z8U/TNdyGsvderSC5WtguW5mSv6tHsAduJ2F4T9JTqleu3mYjAVZYuhfa8A8zZMAF3wQae&#10;/f7wwTdT7vheGBOzfmuCv07s1H54RlCLP7J1DEquNRHfPEWWkdsCyAZybBw74Efn8S41j3MDIbYU&#10;Y4o+KZ7liPKyEepVRzZfAtfB9OAujepL71KJbqe9Y2Y4uumvVI7Q3oJXOnxfKbI+RQV/xCL5ZcvK&#10;Et3xXL/vsbTD/1nI1HYaHxsu7tqSfHv+POLFj/C33NppGl6+ubtF3fs8NMEnbz9O3Ovf6vGVF9Bl&#10;fxNHvPsEXdr5xhjeCVN4ggfbHJZrNIqbev8CULalnWu04VxjY5rx0P4sYHyQUGwgGHssCHze+w2a&#10;lB2LLfJMtGoHMiTmjIm/ZXEWZh2f1DUeY2ObLqkuX77uk6+hV545kgct/mUbD/JUpt0x0c2bVlh7&#10;7JaaKeR+pc9zQb08AO95XzGWa3xf22Ku2Xpyy7Odzq4rW9qd7/WT/hNH/bNomwXWxNDCzhE9eW3i&#10;LyY5uQ1Pm2wTKxtfcBYfj51oz2bcyPpsX/3vOnFwnF581xvfI0sqZhxqjLhKab+ZmFmaqoeu3H33&#10;D/XPQr+dn+F1l5EDve1fpR1S+mnH4ZOP2OHfy20LczJ6FT/xOwvXW17xGyEPieCF7m2TiadYr/nn&#10;qq/+act/8qEtL7qZ2j6s/eSNP//5L/UV3IXV73yiTOvkVjnBzSpx39wSGpt70M//9JtIks6zcuw3&#10;1Qivrp8jjzp4cJTmhtiuOSMwewPNzWnlxo8ssRlZfeSLZ6kdHxW/5UGNzTutjinR4ie2cN65JJ6h&#10;a0HWh2Zzzerf5RWfATk4ckc2ODKWNGfEX/iRQwF3nZ94kY3UK7FS4Y2HK+fOweUauZI8hWXQlN7A&#10;zU1sc016+H3euQE7Nrr4BX9twS8+eLjB8I9//jMb3T/lYYwP+Vb49xmX81BH+MD16RrBeJFS2+Cd&#10;T+2Wum7Sno3Cxk9ox9vJf6PvygxejO1YVT9Fp47l7H1kAo+vI5jiH70rQ3ivXZtH8sCcn7cBt3Zb&#10;GuAV9UunbVNdefTH541qcvJYbV4bvIx9qHsj3APCxQ2N3uTQmPOgVfb2E3Wn7I209ac5/ZgzOh0b&#10;rw5QyAq2QLnWBv4gzQM0geFbtK151q6dT8N9lOpOPvDpW/VhCYZk+KM/87EcMy8Cv3WOrjuWd/5y&#10;2/uKsxPLy7IbGYl18k3czVyweh1aN4/hD1edcm0A5ZyszwJm5S+NNDpu3NJ/bxCT/SqBuel7jfHM&#10;VZ602DAeLMrCooHeziXL84yteFpjGO/MFdh35jYmC9Er8b1l6KQPdm4YedMHNscsbbBwPAw6Op0b&#10;8epDv/qQ5/hs4O8+Cif/S7ttO4b0YvDB0LmwYiefnsdfYk7mvH46ifihhyZZN36XtmOEOrIZVkeW&#10;9Rm6n6IP/WobvILS9Q6aiadwbQ5MhBC8Y/NVf+bXY1OY2Jlf/XJ4RsDwTyfMOj90jr09YLhlNoUn&#10;H/sN3+pxdNlv2Kw94Bj77UuQXRwjv/MBR7aovXLSf60IIls5BCG35a/z+uzUv56TGdcbf9aE2aeo&#10;bOgpoaNN/3naszaNHTceanOpl1z+kQsN8hxZkVOu9pyh6dMYjF7iYPmtzKUTPNedTweejc1xv1SW&#10;Pv8p8NDYjWzXeHi9ozWBBxY8LOHNVPqY8WNtXQIv/rDLGHnk0ucnxwBDb3VIIB37aBmc1UmNBxAb&#10;k9FZgff8oAU+/68jnszqWL2Kef8Bu0X70J95z873hkZs336CXvjGlv22+HnlJRjjeh+cTJ3S32Z0&#10;jO3owxKEsVFtX2dLv/kV/7zJOk136itBEz/zuGau3WAI8OS5xRodXa2NtD/1wXPa8R85yNm5HTnO&#10;BxwZ7+uC58/iP4x0mp7zYlUygn6i3+68V33tEr842ghHMppqCsbI0PMo6Abp3uSXmz0Q0rwrP8hF&#10;x+/jY1RSry1l8viJ71PXhuAtn7WT+j1fWapP5cHqxsnpVfRpUk9+Gb4a6bYxR8S3mVNOCfXjEGRm&#10;PqH/qhe/6Zeh5wLc8nKsLypPaMuRYu/QOsQLw5oK+H4hoTGqdv4t7YHRvyYW8PPv2b62X0Emf4vz&#10;6WdL/8It5/nDYqV9lHA9PClzA972CERgNzeXZ68DuzQc1UVOY5j5c2PXb+Y+6HtNsGJ+1q1+cRgb&#10;96crzYvMb4MvZz4L/cWr2CeXPt35FDuHL/3HrtN3rLuUzXVHzMh2FDx4Tx7Oa+ccyVDbBW543m1o&#10;fPuHbzqHWvqdY0ePzv+Sm4fN+FvkYFc65M+/uZm7dh0ptOgjYNMNr0IvJuyxslkL+gISP6KhefTq&#10;8Si7/rsIPU7g1n4H1rV/z3674LVDZHvaf9uKFRprh62vUC4ocx+ab8SecemIbGSuTeQFhVy7blid&#10;b18EJnDy59xj8SUYfX3sE7eF9eSwsUga1OGSBzPkefcJmh8i92t9XfMNGT6mz8vv5uvdl6yedA3l&#10;1Stw9OC7W9b/l7J70bIlN87EzHPrZpOUPGvJL+B5UXv5dcdrRpbEkcg+3cf/9wciN6r6kCNH1d6Z&#10;CcQdgQASednaLw14+Pfi7wRE9WRL80toZ4l3NG1PgYd/ICHdi76NixzbRqVA5grPGMC8wVezuPTj&#10;zTcxoIxMNccGr3mGeczBonBUqJ3itvz0VTzy+SX77+nYL44KZ/6C77QdkceubPjZ4cTP5IQn34Wz&#10;3AG0wxsbWjr0Z/epv/Hm+tfK00+Cfa4dxAmR/dt5P/nFg+pPA0TJ1Zu8W4b9u27rlc1qqJIDkDmS&#10;QSYnHGDCtydS84rAMVg9BR4IQ4vn7aTZx+v+EChhzh1tFmnyes4sCJDFiFRXUQM0I9WbgHVimv09&#10;QcVneZG/naNlwbuT5zztNTjqweBFXmyTLApHV3Xb6MotUnmKaS5GTyKz6MQuC0GUtg+W/2Nzyt5f&#10;gL0HDPiLi76vq41Oy4+9m2xeeo3tcPhtQZDD6UXYMyjN5GIw1keO0N66suE+Xvn8Y//5kMHfbcP4&#10;LvV/yGuwLR79W16RuSfrYsXFGmBhJgwaS453ANTG9Ivoyr7lw5uJsQT16gDK2bn6OObfxX14nZiE&#10;x27bhfUDeXQR26AntAYXTC5Y2mExftvfD6kvwj9CSgG3+sTmxlD8pKz95L5IFhsAetCnWEIzsmfQ&#10;4DMnC3AkYdBJZPRrWdvg7clVkc7X6u0JC1Looz8BcraevjUZX4kkME/rT5yg6Um4hMk+k/FetOZb&#10;fQVd6nqiHPrs1nblsfmWhXdKWqbcZ2/s0K4L/DV9na77yU5ht4s9W/a8YuNgxp4uSJ6FLLww3MUZ&#10;8r+4Q5Do5p+JidUNF7mwvgtu+6Jwzt/aYdFbHC1udY8u9UGwEuWPvUXKl98X0KRzN2y2kRGSggnj&#10;8nvZk72DUL58cmICYW1fBuFCN8CO5wm8tr+ybWP5Yy6Irr1L917u7dsyvr5Makb+yMMLMKex0gs9&#10;L/1bd+ls8W31rx7HLvubK0pTH03/K57JUWWTC4M/q3nz4l4sFv/GADkcPp5eY17/Bf/f8goeVHTt&#10;BWlOCVT+pQshK0e9CAD4//Ipi5u/zuIMOkCXzUstOF/VvbzSB1PW3HBobpna2VjRSU3w1OEJVsbu&#10;r/9u3JWz/oW7PG2rH1sPT/X8sLCy3DF6A76f89sitvq+3L+LQPL5xsNMwJL/zwRpdebnNEQXXeVe&#10;F7iSYSqC/nj4kL/7u0C7J0vv9RldzB+00cv/D17MKo+0/0InmJH3LQss/MxyNxLBw8LEWN77lAWU&#10;xkbi2GLr/L49LiOnF+hCt77Th+Tp+jd2Ot66vbs0M6Q0xmiyfn7aQXscG2Bsmw723//Gi/3PBLWs&#10;+EV7T1zjMHOtl6/6VEvLX75bvdaf7yVveV9hc1WiW1rFM1+U05zIjS9tzfu0LxidtcDs29762n+v&#10;4/dobnr7YPW0vzFpv9F+/DXHv/0eWvZE97QiGxZqj7YKKD67W335AM34pDEXxJvP+uqlp3YZNjfe&#10;w/jdzmuBUpRNHqOLpwLy/cb+d6RvfKwPWCxzY8f4KbGUPNEniLPdedjcXHUWoiPIE1T0bW5Jf7Et&#10;pHDzTWMibW4K1CdSUicG5L5ExuMrZUtvH6x/epCv+unwXtzOT1Jm3t+xM1NGW/XLZ3mtn5fv4iwe&#10;Hv74UtkukKKDK+eVV+q0vr6kvO2fr54IeiIjc/ONb7LQw8Gz+6UOgxQqb+t13/Hrs3J7TnPiovJR&#10;BM/ccG/cxPujV2JmUQnd3DwwMkoTfOXA1scCh1c+i6PPfteSzxIL6sQfG8s3fbU0qavPTo7eenf1&#10;lyb5vj4s7fhQOeicP3kUuBAgpmYMD5fg9NwoW+hkaAf1lXt40CVWjKyyhTVxUr+dfU7tfG2Pry1+&#10;cPESJ3RxERtos5ZHPh32lbjmyV6dLv6VUxIfT4iJP7H8Q37n2pjGFwCf1Z28BWUAzdecL1dvbZdj&#10;+3QqXeTok8r4Ab/GV7eDTw/6aKu9sFb8LIwbarffkkessVpMK7ffJ1DDH83Kt++zQK4crIxuH7JA&#10;9e3nyEte3PF922tpwqG72z9qT1rK75OVT3TuwuvxxcqDV3v0w+yj1zse26PDlI8P39MN/dLOEwyr&#10;k+3yXx74tvcdvnNOM/H/nm5lcU19GRtYyfcb81/ydFkMrJ82pvCBv4B+wQ20N9RvQVicxtqFsDps&#10;kWMXiV6vwjV/mjmbucxewIG36yc3j+1z+PGFJ0Z2cTg7T0yI+4kDcyl9cvrlrcfqrEycFGL3LU9Z&#10;2yD1nnZ1fgYsXoLqGUYbiztexMOtR3vL8Ru4bUHrVY3T49yD9O95wpvd91O+c5Et8Zf26w0pie3s&#10;PkCH4XVyNV4ty8b53NEFzddf3j6BfML+sdnFO42/8UaI/XjokSfGLeJumTn0p1yQMIa4QLE+sV0+&#10;zRHpI27C5yv6+mAbz5b3HTur8yP07LT9sy/vwREvzvnFUMew5BEyVx6y6mN8i57iFd6eA6ivfTHR&#10;9i95QGFzl2O5EnzqEyzzG3p00FfM8brQWzvnZ472BkE05N5b+2JRn926IuSrOh78KdOnpl0Xp3q2&#10;wSbnzLHaOZaf+ELum3Hh1XGxLr7QQDHhWdbdPwVetepmg+WtrcIwx/KfPLO5no8ntu82t6Ym53/O&#10;2MLPe3619jpPWd4u+uIBuk3/+iE5wP6vac+P0cN6HFrt4CnG1zxbXp/4st1yv7H4Fob/yvz40c+D&#10;Lc7E+eJXTvR7wctJR81j/5wn4jn5/vg2hJvLeFl8j9wXH87Xvxcaj8aOjE1wPTk9fmarOU7aw1NX&#10;h+ZeQ10ecVh35yJGduP3B/D2V10vPYLA3gfwCJ0n5Ao5ppu+oHzPRXZ9Ds7YNuj7Lf52TFJG7ZeP&#10;sMJr5gWzHd3gbnu+bNS+ag7k4Fn/TtGbuoOyv7sbZi1ZG9dU8QjYNjuzZQvcpzyV4zd5f2Iefs9f&#10;kq8eHTEO7c6z3UC+cPtnfWAt8oEjs08zZr99K1Lfw/COjPP7xrWFY5PQ6biw5+uOlVdve+mz7HrF&#10;41JkG/U3F9aU8hufkLtxs21jrH0PazuZtw7v8fjs61dxJg4SAx5ySV4lN9oJgPp36cjWF6xf/xIb&#10;6Hm3P7y2b+j6Z7t+0Sa1hThyBldOqseO7/nEA31j64xDtbn9Rj4N9svFlUcWeGKgR7/9Ks8Qd65Z&#10;fvFPxi2wsYYH3Ram/8iR0y58St7Kov/C5rw9tq2sEGvzj2fOszdG3vFY+fzlc+xZ+s2Onvgmo3EZ&#10;/c0/4N98VjZ9lVt/00dy0Hjb+ZJ154HXPKLHCAP1OR4rI7ke7IMrtTtFP+enMG+o/jlx2DY2fzG3&#10;jQcHLfyHt638nDi7YH1vZnBUeWNjz2ODj9/ocPguj2WQY/G2v+8rrrT1VuPd3npyiTeu7Jsedv2C&#10;LV7RvICGz9OoY8OxadsLPmCfMVM7maeA4hi7zz5U+D1fzra0tvqD2DwylmcJzxf+W77nT6F4UFYf&#10;dpjfArrkq7p9c+72YM8OfjumPXjB/5R1NrD0fXI7Zmwb5gL9TPwocE8YOwEMU3fl9emALCqYpHni&#10;lHEW8H74Ic45So2QMQIfCn03QVad02GDY7JDOTQ6OLq98GVxYjrgEH3KoA6UOYHt67ESGHRfg6JO&#10;9+FpTvzW4ZOc5thEV+pVny/o5bv4EgQf/Nf/47/24oHjXvANnqDXKd09/1PuuF9Y2uVp+yVBS1+B&#10;ItnfupC7wUo3fu7CM92CW327ID13qKMNgxGHNrxd3NiGn0n68X3qLEbs79wigleeV4JS1hO+dCT6&#10;ultl7dgTdHw72Q+uurefuUubL+g+sTIn+dMmUVl7uZs6uvPFnky64PJKZKk+7UhX+2B16UEL8pWq&#10;1cErNLikPubfQ9cLuwlPus/EaDovPGXbFvDGrWdgOf7tQCVNHXc/8om/Crc9u0gc//CTRGURSLI1&#10;wGbz2MH/AB099Ckn6p+//NiYsqDUhYPUW3RKoyUW0jZXmz30KfdEWtgYPR+9+GbvAN2L8qPnSWAT&#10;7qOTZBVZ+qBtwaQzJ7r03hM2iY3uOyG0aGZw1S9+PXessAcPdej2xK+MwnjkRFZkagdtxS5btEBb&#10;0X/h2g39KX12hmdjIXosXXWIb7zFYPw/dcr7ii0S7R8+m6zpsdC6qiRWDn7Vmn6yvP6S3+qtv/OU&#10;a+1Ne6uTofWH98BetlfXGFfdw3d17/Hxp/0OxQcPr9t35JhQPLTHl8VLnXo6GRjjjuZMTtTnDWzo&#10;th3gVu8QVwctEz22PVZGKjm9OPDFrhy2Mp1UClux+5sLdkfGyrIlvyfXBtew4bHmo/QLoK54+nZw&#10;NydV91x4rf6HD/zqGX3EKt2/5uS0uhgIU+4pX/HpbQ5+v1t/cxf4n/70p9/9lFxiXGOf8YXcx+7y&#10;JiEQPsp9/MZx2+QsgA+C7jjj0p4M1OYTX90Pb9vPFggyeWHHfvCwbwyY8fHl7+WPFrR9Tt9cXVe3&#10;K5wra+W2fJrs6Llcj/9ehx3zht8U3jLknv/yv/2X/g4mfY2L6uX0r80NjqdM3ceP8zpgODO+Tgw6&#10;ri8SM6XP+Od4275j9fGFmOLbykgbOa5dcsrJP3QBy6OxIOZz8o//1tk6jPuSr/W1AF/mzN+C4bTB&#10;xOfn5vXYEDteC6sjJ1zKlzw083pnvGP7qXMip60KNukjfeK86hSrVYmKwdnvo+8exqhn144nKKL0&#10;U7b27fa44qm3U3+Fjy28PVbneGnfjAmnDg78/yzs+GP8+JwcufGA9/6GGV4rc/nCA8aY1W/kvmT3&#10;buzjHyrNDTVv23dz/MyzcHzZ5yjWzPdh+7KNf36rl74O2NOTBMfpB98DOB+ysF2fiquja7ehWd3e&#10;y8Rr654FltCDtXN8oh9NjKnrWy5O+6W4cuXSfWrk9vHQT/yay3bekbcBmf95La550VH36Vebp9HO&#10;hYV5amjblC5AvQtn5lD6ZOc36U9bv4v6yXjtL2T1Rq3Qt/+EDg9gjviUKfeXuvKKrvIIKH529STA&#10;VrnhtrkV777w8WEbyMwlzh8kPJXjYd+WLfSx79MTQHafY1vtu75yg8wxZXQM66EdGcu/ZZfutQcK&#10;m/AWP25ky5/j2p1t3zKjzYKKhm59Gjhlxj3H7EOz9djaNz9xgd983NhqC8zljT3gJ7/RnjqARvm0&#10;zNEr5fhbqNucvDLNPYo8TVIe5RU+Lmxa/HRjlrki3vupvWxmp/lU5FOBzeYuypfPvMJ32nDPK0Th&#10;tuvqXuHf+TKfEMs7V+Nfr5mli9itLLpFAWXyuI99dfqK+UQO+qr0+jw+wvM39hzdqdE5WLY/sDHl&#10;+6ncyOLnXyxiM5y98PyljfQX+OsHMQifrejLP/jqrxvIWwenc+2gqS+uXoN/ebaox8ra3ng698Y6&#10;+8vD9oTMEP2N79UJLVallxtC/wBdc1y7TVYjDJ38p93XP7WpfIbeOXowH73w6zkRQd2fi6H1q/kB&#10;+ytnZOCPZxcXQ7Pjzfhi2hmfOR8cfbEe3bNDb6LiypURb7b94XTMDw7Y8dS4VRjVwkL+mRiYivXR&#10;+GNtf3hF4G2zHK/P96LOV/nbHPx1gxWebPQB9NzP5PGpF9dQ/PSFmNaf4fHx5y+z5kPP9uvDyw28&#10;5X1iqAyWf7TsuWt4HvTBjRyZxng9PwExer3BOfz0kyhRvfu1SKfkU3IH5r+xLb6nO5gYmr6j7HNe&#10;A/bt24wNfj9e2caE/fFVdDRfyd8N/L7ng9pz6yu/dr7Fvy/+rT747T46+79k7NXHdyzdhb/iNl7l&#10;KGsoQ7v29ljfPFDdL50fvNTfMqFXNgYBdVvfgnyp75w6fXXzgDLxCOB/yRuC6N63wQVvKl7x2/OT&#10;2vXWL4M4OT099nc/+S3hkBuzfe48EE2GbRCq89kq9BNicKNN9aKTfKGPiVXHq/P06Rcv9MaPtXvy&#10;zNxA4U2HnxInfuJs5pVjL14L9l/6qPd5xR2++8ry1QNtWUS/m5fyzlGfXDd57y9/+Tk2jk7sAZ1X&#10;Nb6TH/KEojGyr5IOYwu8Ytl5pzlk51UUy/G35Lrm2GNDdXr61/A+VZXja+fh4yMxEvm+AubCaarv&#10;wKkP3i6QLxL+Qz447+VNW0+b2d/85Eku7UcPPp51AD9Bk0wi7vhtmZ35OD3np/vGH3TouHv8uMel&#10;Pwrq32NrChJWzbkb14tTHcYXK3LbcvNBUQ8dnjcsziMnlWz6Hoy9ZE19mvZqkxdN8cwXjm6rT+dM&#10;UXLjtG90OPrsXOol962eyvcNV2FbWJ33PEhu3bKDMJv6UQumLx55o9vwWf30dbDH9uGFbW2evq1e&#10;zcDkyInXILXwlnHj7T4G6wNl8PWTv3jC80DnAGrW2JTv9YnqcZW3z2U+pp/hNba9aI3F5JFRe875&#10;7Noplo23+gcf4bc2etq9oo681Wv1LH5w3gPexmptvuCNRdpoc6E1r3TcyJr88uv1E0Wiqfrxlf4U&#10;vfaC45reta64PrOmFfFs0ZBPeeHK9vVBds+58PiD3fzifPMNrBNSSOZty+LhaU1z1yeVF+/Qjq74&#10;s+fkzKudRvXoH/zeQDAEVzsOLQbOz2rzla/b1unbxsaZk41m9HrTNqHfsbLnF52qvHD4K1bUz7dt&#10;5VP1zL/pks+JsdoaOXMTnngLv+BWDvl4RrdXrjwd9wjYVtM+YOJ29vEpyFvhA7yRA9AJLL72OwWz&#10;zfdDf0ocd6yiO57xB/oHovvGiLLKUB/C4ivzh1E+sxk9wqzrGh+ypodE/5y+NtxXzi1OjT7nTTQf&#10;4lew8ldGmaW8+TbEY/fROfqC1UNdx2wFB+g95xjZ5q/XYbby2o4fraOkPwYc49dPdOybLVKOf21I&#10;HCfi4o3RGX4tiDx9+2P6HduAtvnVnCw4WcWpHvrB0q9vyNqzo3FeF7ElBskoxiVx2OoEhPw1d/2u&#10;cQRxEgcCeGCZ65Dob6jALErg9+VLeB2jBfE0nsAdOidi8/s5q0v4R8biOemxvx1s5VSN4wj7JhDw&#10;HtmRD1bfuDyOyXFd+2oIun/5YU524DaQY6+TH8fk7vv0Hfus7Xu8eNU5OmyQrs62O5narbv23c0b&#10;hnPXKls0dujXDnT9SG7eaRyQjLYerfpsCo9eOZKw+Hj13a1g9d82Y0v8axDj59LHbZ/zlJtXA3ah&#10;JVsLEf+RCyhkG8hNtny8Qg5df0MsstDvq//IW1BugOmkVIeM/PVVaVL/009/KD0ZQDuNX2errPrZ&#10;+gvN2Dh2/pJXR8H34f+58/3YhDiw9Kub4/H38IQTDjaFleOgNPG1gUxszIJemqUD+vSdObEb/UMw&#10;PNKe3pOgrXVOPiXXBXtPKAIn8e6yByPTic5Aj1PqDhmqfYr/joQmDRM3um1SWLr3W4uxC2u/429p&#10;+5EsJvSDBMCje+LixBubq+PxWTatW54mNgvsU9/taasuoNE9bYMnu/ge2DcB634IiUdrxwbQWXnj&#10;/bRRfydZf8EPHf2PPzqxyULq6uWY44qnlTHzT8Z5ajsjTU8GRuLg6q9oyAi37juez+juAo8bAW6/&#10;HhUhFHfaffYrWv5z19HhtTbWSPJuu0JQ+x+mo2F1OD7s4mr2lRW3sTrxJjYs1FeZfK+eawdu/ErX&#10;1lEQnK3BqRO+Fo4MtADdxnQIWoYOn+E/+epnuvl8Hv3EgUkPvYEF1drgTsfA8h8+LzzlyvrnDkfx&#10;FN93YTo2WszS5t6y4LcuPfn7P/77f2+u0nc3N1eX42fyaje5Dg5UzrFF/nLM3lfuSkjlbuOJuxkD&#10;l8/i1o7IQTf7r37j+P6gcbw8ih9dbFe+uhuvuGk6di0sHT90TI9vlfkDy//edwEPzvLnicWztYBi&#10;DAD7hFRzbNqUbZ2ciIV8wPiZfbFXzr+gMrTgsbf+DKKLU80PeCZXald5y9jugsw2ztJhWbve6B15&#10;oV+cTtTS8fEFPRnO1jgP6DsL7fNq1U+5EPXpr1kI9aqoTrpcuOeL2BV98aaPBZnGa/KCOvKSHkaf&#10;a6FO3/nVQkXlxWY4b91RPd58cdqBbcvRYQg7yTs2L973tusDW+O9uRb9QfXNdn2/cra8SPnacgtw&#10;PUGJ3PX51J021mbiQJ5N26rD29wO3Q/PHd7T7uSMrPHfK36H38q3fV3wfflF+eq27ppJeike+xYP&#10;jiYK1Ru65ve0jTne4ATxEiMGerLFnnzS0pgU1gZyY3jL4O+Iio4/PqXRe6Jx6MhZKK2D71xc9gTT&#10;QMbHzLWi+aO78mmPacvGdRi/ab8ck0Wniduf04fnApZc6KkoN0AAC/zbBjP3Nac2f0q8xD6/OYk3&#10;n8Pbm782fsrkyEcP4G6O2Lba/vYt89nJEeEfPHkK6FN4Pr7l8fhmZcOBi9/aaivvL/ATWJm2zUt8&#10;cegc753EyuiiDK/iht5+/1L+a36qY84NZk5ZvLbr8H4uLIbXwuI49htie2wL6rvoagtW3y5ybJwd&#10;Ou318SyiwScPPl+omzl48m/wlw+8ygjex7SzGIIvVnohKTy8uqu5NfKdUC5fdKtnAqH6lZY++njS&#10;KTk+8HYct69s40O7qNubAaobmsjFT6wYp/bcoPPNnCee052hzUUvNwnPDV7Jz6H/NfTaSdSY39B7&#10;ZdPd+dXqNu06bWucavnJUWjCKfODj7/7n5HjorgbM3+fCxWeSqvP4rs/5g1I+5Sw8x5+rn/TP8TF&#10;Pnm4MVQ7eS26dvOundU31qN36c8d4LUpcw19000R9PP38Cu3V+ycw7ZncY//236h07Z4gtqa/aAc&#10;tV7tpy1U+DvI49+0jzJ+AxObS9+i6iZXLY8ulqVqdSZ394eC/vziM/3tOceOfje9vkx/40d9lrmE&#10;VwIvrM3fk7E46NbmyZnTJj33N97HR56Op5P6NElg/OCYL+cJ0pTxUT7K8EVj/5kft2xo4C3wDTt8&#10;VtfOIyJM7sHL53tQOanTZ8xp20rZx3N5jX8mLspPHzg6oh9d6DP7PXdG72Jj4O6/H81pa+ec86hn&#10;J3M6vrfu+CJ11e/Uwx1ZLk7L05Or5wLxyx8vPHsD+PiA+ik2gtE/+0TmT0xUJt9ljLIA5vyRP7Ql&#10;HHkE/IjHBz9jlHPs4M0F9PFB521HBtry5DfnJcbD5C1jp3L8n3leOc+Xuo2Rq7g09/G2kzLx4sKj&#10;+FPOpzvW47dQe6IXPDcY3bB4jQUNc8j45gb1QM6edolvM27JC9pG7nW8YzHdAP8Dcvgh7nvot1wd&#10;fL7+yW9cH/z2h/C2hSPOrf3huX4WG/xpIKEXnwOmzPbstOxDbyDAy+cG+DMf1mnHxrXz0e/YhE4d&#10;Pda+0XHHuslTRLyXs8cVf3TAS/nqz/crm088gbcyu37CH8ldzocmxpznOH/ER6zFH0nDK998XXwn&#10;BIM3tlX3yh1bVHYOG57dVuJvv2bcm9ij89qzmGvLHttu7Hc/9hyzHxTHZGrDzjGj/ugJhb7qxp7p&#10;O3Se41bkyzHobx9nu/5rYXjMuDNzwyn77TeZnzI+8Gmf9tQOJ375x1/H6wlpSj9M1g+hfGRH89K8&#10;dBl/7bH6MHz44N+ycMVvxpHxywjK2Fh9hs/tx7VfH++k6izVk6VucM0/5aP0owTIjhd467tr6/JS&#10;jp4GtsZsOi3ceFu2OtUfOejfKZTfPuem7vJU9p360X/sx5MMuWWDBm3L+W6h9h29Vtaph07u5IjX&#10;Qw23HZ2LHL7O4c9u22Lt3rxqftgxL75ApxyOP3qObVEseuxFL3Wf8qaPydNjSm+4sJ6wOYU76mn1&#10;OTjmlXf4y3fNNWSlbnitvJcv3ST5NwGf5MvvAZk+1m+cHuz8zHqHcmGVbN+xeGdN+iqQd6LJ+O3w&#10;qY4ugKUOpNi3r0KapOdjveBVZHOH6Jf4dqN33xoTdDNzcj6IWfLg/j246j3hTHDnHNmvX0O77X2h&#10;Hv3mHKBPhMdebdT2N7bJ9R1nwgDhsVNs1bYjx3UNdNuWjYvGSXjFPjpsm64Zdyzu+gGmGz/Fi0y+&#10;Gp8v9+Uw/m37nfV5Xvo1c4PmfXRVkuqnnfDb3Lb6hWbxXpzf7lnXqg7hB7efxIg4Ke/w7HndkYd6&#10;8e3vDSLipceXbkjkJLC8e3B9DdvxYYtDX7jl2U+/cmNi2+qi/yH663O93lEaNrzQPOhzP0UMrzF6&#10;+s3X89Miy3L9ZQ1+1wH4YcvhVYyImJ1nq2LsDE7r9aw5r3zx373Z9mcb0g+WV/XDN/GqF7q57okv&#10;vsnHujpwvpvLvFPf/jq+M6b5bWU+mwdExv9oRr/0IQeBzya05KkY/oimkhEmZEAiEXyUEdQ60E7O&#10;hlYgjqNs1c9kMswDynZ7dlvmxFrymxOlOelYJclvR5WQOhCyaRaC8FrdyjhfcFmGjrzVx7F/wDlA&#10;WCof3Sfxlr614w+7FhjIIX8TBrvxdnFS8C3P1XttRW+SO5Oh0Y8M9d1mH02T8knMFhlcAHRi8jEn&#10;F05AF26+pQutv05Wt9GO3craMfhkGvjIHXw4iswAAEAASURBVNl4rr47GJVn6Gw3WfUiZJJibT++&#10;Q0t/k7Cfc1OAu3jdSdtFm5RXn/Cw+OHEa/Wr3WfgU/bXPl2uftqBXLquXg7B63gK2k5pQNuVxQ9g&#10;fYSGS3aCa8GRL+c3QxM7mRhs/CzNmCeGJ3E9PE/nWrzqmTCqXpnMjt1XvIUeLwMTGh+D0NLTc7Qd&#10;fcmZk/6J/xtPbEiifdXsiZHaSaf8/a9gJwjVGXJ8vScEyjqROrplU9sturWfaXftnIu/+MC3gNaT&#10;mMj+kqeWwQcnxDHIB3RCJdHqNxlk0e2JNxlhmoXPxOXBdUFnoVYVKSXhp30Xln+Pz0Enk1BzvO2l&#10;vguJJiwBMbBPLqdHjp7oI8dgRkZtyvHK728/haO26EnCcfX25V7cjX/kQmU+XRjAN4An2uKnDA/H&#10;4/PXQoSnelY+X9VniRt3me/ii5zWmA/fWolffNg+SePwBXj/Zqss9V9+mEXDIpyv9vHWD3+2lz4x&#10;PTqF9thBB3L2pGL5GD/oQoXWH13Q820H0QwhjaPT99cW/X7vkLevvxwTuniNH1y89N0eh8fmGd5Q&#10;Bip79Q8TYxXY+LDfGEmdscaNKn/MU79/SA53kdhr/dV7MgmQa/K3NLb0oGDLipWvI18ZsLG/eqGp&#10;bmxJ+7YczcE/Krdd9XP1ZO92eL74VUjljLz1ZXUKz9UD3sp9T7PlPDdcBndp7u1MYBdrOb3w//n/&#10;/efexNKF6fT3H6425r+1RWzpY6snHVbOltlueX19xNlfHHkcODa/WJ8d1NLvYtLiLU/GoqMHOh+8&#10;5Qfje+vML06epbt+O1vzGb8dPQtYYkjMyp+2K2vznHzTp7vTj/WdWBC5JyaP7c0rkwZL35TopOJp&#10;lRbPV/QGdLy3h1XL9gvO4m1bL43yWXQZnMc3S5zt0jsZGpi2ulDOrj4xNq08FXhSk24zBshRE9OD&#10;N+1s8S9Y5bV67raF/aLnHMmlfAZmM/uOW1derxhSPnnXHh3ms/bF0sNH/f9/6InQRUaHsf0onDry&#10;uwDVGD65wA1IfQODk+TBXbuW3THzsX3LbW9cscKeskl7vewdiuaHOvClU/Gjz+Ym257k5iYcfcqF&#10;LHZ4fXfrUr/92LGcb9vfio2Y5dexNDqg3RwN73Zy+5LxOAvB93g5Nkw/L33yyA38MTqkNAfWEJnV&#10;i9FkKD7zLfuVk/6rj+O9Xcr+/YFr/sGPaNhP/tptXiafKMODzg/P0PKBMvN2PgRi/vO3zJmuc4a2&#10;EyltC/EaP+UPL7zdbNZt6utjC7yxS256gA4Hqk/2184tf54ACu1kymkfJ5q1KfKAcRyPuQFs+s8u&#10;IMjb9l3c94SERTIXSNBXXvxhny3h0nF+VTOvZvft440Fch+6tNWX83vs9Fg7jJGdN69+kd08Te/g&#10;/ZobcID5sIvH2qv+1m6hWSCfrMe/Oe7FZPk9nYWM9tdkZvLf64wPnYD2NS/Ar3OCz9N3nIBP+5s/&#10;pv2Ci1ftiR3fsoiPR8uybdsHr/bwX/72HJo+C+O7abe+AjE04Pbj4GiD49PTHvCW3v7qY5/+G3di&#10;2rmZC/GDA+OmHb/seffUzjf8GTPl+YnbtXNk8/3ozOfaZeaqrwXbCC0zfeCG0SX9J33IGEvPBSTH&#10;FcfGV59ZHNuXfh/7lpen7p2ufi+RT0bmtA/91xa6ia+ufaRvLy5+8Gb897pc5zmTM+TAvbkF3sYQ&#10;Wu2uvgusJx7Ibrukvr5L/ZNjDq7yxkzy1Oh6fHdii47JRKeOVOevo6/98teH87H/ODF1nzP3ZUc/&#10;WRVp34tOXTj/Me38NWs9WWxt7MXO0Tf4XUEZPyhboCv+4sw+frXrxOni2aJzw/Pu25b+2tKDPzae&#10;ei6XsQN4jeXIjoz8AfT1ta1zky95Q1vktJxO7A9YRLv7PD4uuM5vFhYl9OGavFx+9eeMJeJix5q9&#10;QRlF7dSns+B9r1Otf2x3f+1Et2W77ZwqNsvU5Rlb/C39xGdyU/gt3HjK4MLb8rrnoFf/o8uO2bal&#10;4wNztatf4nHLbtVpT7/B3PaJf+At7D66refH5dV5cppCu078aqOZW3z44HXQ01+2/2PN3KUnZ2XY&#10;8hlZ9l85deVNG65uk39fMaUc73yXHi9v+7PW8XaOA+ctrN9aGiY7N6MLMC9Y342eJ/5OTpz+Zjwd&#10;/F877kdfsWpsyghrbBl/TJ/eHOImrZ1Xay8+WvBE8JfMM82PcPbp+D5X7BsbXjPe3xcOYdtJfrqZ&#10;hKb5osHD38O9sU9e2o4v+fumo+9eqJDH17ebC3EZ/GE4+/rG4Z+d9ZkxQP2tx8GKBpmjtj+//K6O&#10;/HxFa3587cNf4F+xd5fBByvbPttcsFZ2katq2W13Gr/l3YY3qBbRAV5x6bMAHd+eBx38p54PVhft&#10;PHGzZThTSH4E6yNz0M4lkiIzKs2cJ/xbdvCCPHJzbC5f27JfXxBg/2zf2Jey+Ts2JE80V5Vivm58&#10;sfkeJl6nlAzxA464quZL2/gTP49Lgtf9fCXCSrd4K3f0Xt9Njnz6yMmHhPkDco+4lPNwjUIVIsad&#10;w+96A9ylmTFN3zBezlxXPZXclEqX1Udx+Z/YOMOP4sLKnvn4y76Jz2nz6rUEuz0OMx/VN7S7ccf6&#10;Jhnk6/uz/sWfyQOxU38CGw/Gwb4WtoWtatvvXLrzN/4KbeHYtvbxm3F467YhrS1WH+Ief4jD8NEs&#10;nXvN3H6Iv/+9cXHHUlwelnLO5FdnIc1t9Iw+72O3utJB+94Q/OEz5fYfSB1VyecrPrWdcT8ysu/G&#10;HOdP5PVzYgqPSovMz/3Jk+FaGqJS3vNtWJlfgB1H3OvjpzWTuiNz5jnk7vy5Y2gpxOP/GtYXMJ99&#10;Rh3oRejw115Kt11V2zcGxrr64aG/8H5I/wR3neOQds0Lj+WpbEXDn8+ZW8TZ/JPvoTtNYb639DMG&#10;jKyVV3+E77fE/0LbiaDzGf3nGH+w9NOOGORzylt3FJ21wFT7Ex8Hr8jwBWPAA3MLjcHI2dywJHiA&#10;O86M4em9T59lhzfHspkezj30mZ5v9Txjx9Mj7eiJ94xVUz7nTklJ9Dq81o+HspvPczf/CGvnTHGN&#10;TUBIrgTvhMkJN6Nc8IPjAt7SLFNK04kT0AKCOcFWgz3OD56J1u9/74TPQG/Sp2NPY5qgzwJimi1M&#10;GbOTDbwZaYEGjNwNqte2dWdyBac6RA90FhEkQHfhS5Qmm3Rn9wSWJ1B/6iDkSRfghIXdEuLcXVtj&#10;W9cvtp4j8px0gSZfQZ6yUHSrnPy/Hrv4eRaSkqwtwqRu7mCIbvFFE0E6CQZ8RE4vyEkYkastfMhQ&#10;rm3p38lk6pUXbOmZj20HAYk8erBtBz28vKJNuxcvx6ALKfjl78cfPfGbRcO0Bfq/5J3ye1JngYHe&#10;5PYVZqF3DPCkI2/RYz/q7pjCs23ReJy4cHdD7/RPlmyCyjEZPXE5NuLH7k+f89rR+MEC1rxe2YLe&#10;vOKzdwUHHwn6HeTYt69lnTu8T3sd3nTkDyAedwGKzFd7zIBRpHyt723hAdvezZ/9bSNtIda2nxhg&#10;JAFtMh2cvtqZXzNhP3zwuwHvlfmUJ64tBG5/rvycEDTxlqeBLvUh+OYOreA27vSN+LgLCOJOeej8&#10;vqz+W5uqCTsnputjdjQxG1xO7IX3Dmjs+JpX6HbyknYGdOHP9dP3nuAp4vmSN2ayNLH88IjOZOKj&#10;ncXG4E3s8y8Qf+xyQRduz48yYYZrAuMCmPI+BVyK1xc/WABwsvNz2udrfm+mE/XpJqEJLjF7fEjR&#10;AVufmSxlISmTpWSjkae+eSi4KXdBeoE+7BErO3HYut3iy8Qv16upe1dT7GruSx5z8ucVH8vvjv9e&#10;uKWbu/fceRcbIlFyHP34JNAbiGgdXfDx+j2gD7mA8PnT68mEyU3kmWyvPZuTE1fJ006gpw9YhM6J&#10;sXZI+2x/aE6JzrU9+q3OFUpuyvJVfG37l3//S1/v/Ps//lS76eSi+x//+MdeBJa/4Df3pq8Z8OuP&#10;+E0/lDf4ovKjsxPKO3bE2Ng1GnBLc338QX95Dr/+pQ89k5OjMD+B6n3KQlBavPTHgfWXo9c+3mjn&#10;8+KjHPSV1tny48iYyZ46nItXHrMfVi2b7amPPLTsLg+VBzxRHaz2kz4ZdZ7IYVfbuaihPfRrD5/J&#10;EeLXfn1KZ/9HdyLUOckBtnyLtzjw8wdu0KJT2yDEtng88FJ1ynO8tpApfnuqnLZSLg52zMGj7auv&#10;yUu5aKdNf8lvuYh3seI3noiYHDZtqW/+8OO8yu5//vnfsRm/pZptnY7oT8fO3Xaxotjvvo6/6/vD&#10;a/ajnbcFHNh5k7rFFcO3P6Gq2zLb3b/r4Lg4Sbej5pHy2lCrTxgeHO2NV9si+4X8ZEi9+K78cy6i&#10;rI7L8dYDL0AG4Jv10+ps+57HYPsewqAExsabv3q835bBBUdo9rb+b8sJtj568l7J0ZmnHUAr1nax&#10;ZMasxD/9T/924gfe+jt9VT66eN31cuj+LAna6ho+niw2n207MCVyaDP9UVZ8/d1thX7zqTFC39K/&#10;dwEMq8nH4nxi6K/n6X9j2OYH9pnXmDu5mRHf9u+1UR/O72/56Qh1tOkJ8WlsZea++pp5T32fsjt3&#10;ll/wXZjbHNr5e3iXPsra5nvkO61M2baF7X6CVP2+JJ8APvjQ+rSHcS3H+nT1OPNR9jr+wx//9LsP&#10;yfG1PWWlp3903zaAN/UjE055ZdubatO+jukLjy9mvpefVMmf1qtOx+dv6IO7urzkzJjp2EXc1a3j&#10;aMYBtjjx1PbiaeaYeaNC/XV8xO4cw/mWWJi8mPlChPPJ6hAvVF/HzgH26VRz1Y61ZAR/byRyToKH&#10;yU55H7vr4xPnKarOadjEQbFRVB9+FS/wQW88FW8Hr/4LHd2bj4olCkQsmD0ymMvPjbWTR8W3McrY&#10;ZM6lXnvg1/Mcc8nYIx95nZ5xYOf8yvVpc+Vv8NKp227VZdqYH5cnXc11Hzh4m+eUayvjkbb0hwY4&#10;xusY9cQTmyN1brwLnvPI4oeu586xbfjEh3LPkcm+yiAnH+NKfXnJS/GDU57Fm/7FXws9h4huxiN5&#10;hH/d0Z6CHquPuJbzmfhe6LlB/GfcEjMLq9saTF9tKZ5Gz9ccsT7vIBv51wWYiYnJLfhRiw/FIVDG&#10;R0B5cdKORG2d/ZevEj/hD9ggdpy/Ly28m7dc72/brIT5wptPek6ffSCHEryxpY8HobIbr1FenNgX&#10;H/RuPJR6eNqVw/lHjqQfPenE753TpN98y1sM5CF6+A1g9T1nyoXWH3MRuH4LHagFwWssZds5WfRo&#10;bY71C3pU7+x3rSgm1Sf0OMajwHf7bZnjH5p+Mue2pefAnB9OXj1laWO2k40XmH09YPpsWEgmzZH1&#10;cfZh/RAb0WgvUFknDtCyz3j989dwDJMdu7uwds6pGtelHnp+Nh+Eq49rb+1Y/x39DnrLyARTP/qg&#10;5avte9umy8MWLO3mD8f9y/aFK64nnm+aV30srZ0zlilvvCKLGDqAlalu5yKrn/5dXyW2ihvC4W+8&#10;9KaX/Ea6eMgHiKuJlsiOrRXUmvSlxqALWBObjdOMCSt/0Mb+Ldt+YxuvVOe9qPXLL9Ov6SrWbflp&#10;fDzt++c//7l9yHmSWG2/i4bTtnNeUd+W7uWPsdH4cc4Xk3c1zehsXB3Z/5H1MLlROT58pQt8+BK7&#10;jHchSuatfpKkbq9NemNgxp/po0O75X17TPqt8ag5JXxrV7YL6ELdft05o/EssmTUb79aN02MBb+/&#10;QR7fsYz+PnKFWAL618KOS9QupB/cOSvULZ457eg0v0k69o/P3tKIH3osrIw9RrP+r+9SwW8dbuLj&#10;Xvg5yOuDvTnf8WYPKG5k2Xaw1mBe2/zB6ACPHROeOP/Wi2pXfTEPbvblVEDP78HqrK5t0jiJpMQD&#10;P079xApfgvET/djeovpg9kaOcn6eOA1e2szfgvgj76/xr/7kZqfCMjyIzmELkcWEzh9Cy3cK1q6p&#10;u46Po/49T9gB9bOdOOt+cDYnTe181776Gj/95+jWarEXOEFG92n/03dr9+wXLeODa+Or58652b9z&#10;xJU3Oh5FK2v6mnIP6GzuJa9Pd575QbRM7BgTh7YuzJefO/uUByuYIq4KrTzMszFu78VJpdAmV71w&#10;am/okJLtqb2d1zx8X+jHNzsX0KNnjioWG6/ho09p2z9knctaLpmf41PXLCYeZm5mbbmCTwO2b/Fd&#10;Yqk+TXn9Z5u/bc/m0thGv+bgky8aN9HIuqGcP/awTTufcwr8z00VR+xjHR+8h87jj/yt017A9Qpx&#10;T7fewCWWTp3N/kRb166j73tgxw1oDnl3Zkw6SqUPkTGxFjk5h719o7+tL56xxvhQGv1xYlm7yDvi&#10;zXi4/b56RJ14bXSIz/wUhPHDT5DxpfZysXHyx1kfOArrOdNyv3Xi6BwJj3HZjV7sA9tuG2/7ZO+H&#10;1Jc2dPDxXyDv4buF5ZX4S92OTaq064qujIdfKrOvj6ivP4P7jS/DY96SNv0oDsNqcOITuljDxpz+&#10;a0N5nPrPedDnvY7wtNPquPQ377m56sPv/t2cpLbMnGxlVJF8GV9u2WObfs5fM/7CxaNbOZ4zDngF&#10;+YesJ6Yhmk+W17zae2NtsWd7kXeNRayJp9XNTYzmhc07c+muhLXjyN+bPj783//n/8VzRdDRDCiU&#10;V4ShCf44YJwPUbmBaycHki26mejMCUQbIS3qHfQmV+p3EuiuHp0BzATSBPGV9JQvPVwGajBAN05e&#10;RwWzJ0LK9tMGF00HdpBrZwsvr92VmE02XOAsr+AuRU9i2iBzcohvT4iCj/c4nE4nSa4gPI7c3XpF&#10;D1v5sUERKWR34pNEYKE4XC8O49+dWPzrv/zr84RaL4wFd+sQsY3+oEnh+KZJJnV9SvlMLAREJ+DR&#10;0YRBe2iX9W8HkPCi+04g2L58ySDrVe+14PNknjqw7dJJZHAdN6Yix/7qu3yH6vX98Cc3f/sUCgwn&#10;g04YyRd7TjLdofnef2sHXn2CuzQz8KL12mEnkuVJzuX+kIye8Y+4hyeu+WB8Nu3emEg52L5A3vYF&#10;EwayfIoTXS20qXdXv3IxgM8OGmRrC+VekbkXf/G372TKCYWY6h2q234hROfuEbHbSbQEFBl0SmEv&#10;/Ha/2rzilG3i0QKAV8lsTFf3eNa75Qv4gGOTWAZuUOhJefxkINsTX4OFtlqZzSHLo2zWL0l+5fnS&#10;Cc0OHvVf6kEnuZGhXjlfOgmq7fJDytpW0VsM8Ov8Boy4c6IxZWV2vtysoA3wwndjR/XKoDtYufbF&#10;XOvjP4sIuxBv0Yo/8DEJ8hSgC8PrV8dkATgG9FhC9ereinyRBeQNbep4y+rvE1/NI9o+n/wX/HbV&#10;tIkL7FmAiz7iEUw7z6BPf/3Rwrf2VAdfuQ951T16gvH39MEqXJ0mB05/cAKbV8Gnf9Fb7nZC7ULd&#10;nlxrH/p0gMq+V8MvHh5g7Vwdmj9S5xjoixZelT9vS0iZdtBH+IRc/exeYFq+be/gyyf8BtRNHB17&#10;mmu0o7Fuco1+KBb0Lzzo4Tei6DH2Tm7CC40T9safWMgx/eun2L+wN8vUn1tYv057r09Urf67Veai&#10;q2MfE0o2oNEO/Kp8/WayR97mHfb3Bpe0/foYzxuGr9g6McDu0w7q1h5lcnLfVJCtWJEDXEBqro79&#10;xY1Mfaf9I2X7ZPf6ZnmvDnRdUPfghXckTH7X1ok3NtBpY5zO7APK/Snz6bGytM0sop3JsH6Y9ukJ&#10;Ydrvv/23/6cxoH9bLPmXf/mX3/3bv/1bXn2dV4J2chhb5NfYDFbH6hE5PyceP+cmpN4Z7GlgOC4W&#10;xp1y+sLS2RbYmr+/5gIqX/Ld6qzesfgTY1u+JxI9iT/tZPz8e7An3xs7eN26iCP+Wj6VG93Gj/Ok&#10;hPmN3/e1vS/YkIsvnmD1zF72WxS6GSNedS8frh5bt9uhHDxlAy+ejteNXiFXPuKFT4974SDVv+fJ&#10;n5m3Kl/bLMJ1Eq3wb8B9ArW6bBvaynfNIWLl5NHOs82BU4++ixZHMbhgTjTNDeSjFT7x72hlWODJ&#10;UXE67rcOhtL1eXjkz9ikPd249cdcuPzTH/+QXP35d//0T//0u3/I2xDEML5ea/tTTpzYI1+4yckr&#10;b4E42D7Jti4gtGZk2V3d7MvB+gc7pv9P/nAsn+Ld/djhGKCvT8R38DZYxPv2cTeGdayqlUPz8tND&#10;UpvlXraM/MkR+jPb8Ns+ID8YV/pa6/B1TmIexl8uSAEyjZmj4yxoWIQwDik3v/Y2CTmFPHLZ0HGG&#10;XSkrn+jv5iDjojygXj42VuJhbjvzinnyFB+6znmImEoeO3a1fc6FXvPdvq445zhwtKU5sn6m3dTj&#10;PXrOPBTv+if84c3J+AQdfat/cGoz/WPHzDfGp8rXTjKra3NBbm6NX+QEfLVfKltfJ5wv5ZUTe+hI&#10;3tpKl+k/4y/5TjvP+JbcER4uwm0u3flF9Yku2oJf4fzLv/5Lf7KALBeO1YGO7ydPddwiIICHPzD9&#10;Z27qcUyesQuvW1e+oH9vKsyWHDfJ7JPUaHsOa3wMrj63/lHH/u2HdMH7BrzbHvQa1dIW2zbO5Yzx&#10;k/ONiWJBfJsL4LVt8PDBI3rQxQdsW7JdPLrQzda4owuIm+PxsKBoC/jChz/Nw/Qd59eNieDguzLQ&#10;tP+nb7GT3mwXq2JWrlKP3vmOuO1cOTriIw85nguMmzdGPl34UJy/csrkiLZp7BidZ54Gf+1vbk5e&#10;Y8fqaotuc4Z98665AXb8woYQRN78hJNjuU9btE+lD2zb4C0uzA3lfznFmoQYdS6mGcxBtBUbVg9y&#10;9QVbMQTn9+FDZmNFHw8Pi/Ls9gauO77waayHZ+MTv7QVOY2P8CNc36YHH/Ev/utH+bExFJ8Zz8zC&#10;Ftpb8AwdHfOfmMs5SNqpay7yVf70pbZ56PmBP8ily55/mLeJX/4bXmwfnTyZi7lyTzCza9uouV5/&#10;iH/Wb+UfJdXteL1jIf8s4AfurXMjOUz80durtt00uvMCuHylf0yMvt6UoL+xQUxVl+j5wJElJtTz&#10;Jf3Wd/DpPXE6VF2ADS4/9Eb9tKNx0jlOz6e03wH0PmuL4u/t4/XkkXf2o6H/e2h/hpt/ujemLt3p&#10;PXPB0Z8NcO5yupgXYCK21IPB2Tw08aP81t3xDZ1/J0bXVzMfNf7O+AwXPR8PLj8nFiPfmPCHn/74&#10;u3/4xz/F1pmLyC2jW8MydJMvRoeJu/o2fPXBxx853jxA1tioP09b2N6gftuI7jOXf2vrP/7jP7QP&#10;7zx/eZR3204u3DE348WZd+BHB7BytNXGlNzp5vv/yPjw1/bPXKjXFzTJ0RMd/MoUo9rxfJSZb3oL&#10;nAsS1T91+hc6jGzluIUpd6R+wFiifD6j79bZltVdkP2dI7f+9HX7fs9U/mA3vvrfG/pzEGnQC+wT&#10;B2yf2Iu9yR1yjBjxs0bal48x88dWOdHaiPxbuvgnDlm29Q0fORdVPnOqqaYGP4Zxecsr/t9AcMhS&#10;tzLXf/W9dsnfX/6an8DIgn/bLIzZD9jus3G8uqsbeSOwbavsyKdb5RxbzYVnruc8OXPbfMCMhTkX&#10;OPKU4TF9TpxFSgrMAxbUP7mwhfFL4nVidfy6Mat643X2X7nsie3oSN6MG2m/tIH1QNvx2Z3bK/AJ&#10;qPVLzz/SvnhusDTPNnfkDSLnFfvr+8OlttmXH9Hqn5uLjY9ip3N4OTrHM76edgrd5ofGaI63HcjB&#10;b/2qj93x7pjNeGqyWT96NR67Nh/hZbzmi0I2HSfSN+btnPr2q03Wr+JDW5tjzzmS9px2byx4LX14&#10;obUePfBqn1PQDZ7tHxmn+Gjm99MubJ52CCMMQcpunaZQ9fgFD31Vn2WnBznUjT+DffFBa2yEtzEC&#10;F4z/+HJ04KOnLvHT+E0dX2tH86XSnbrbz8rZsm3If8XV7+PH7+pXInOSjA/wtKe4ja5yAz9TVXzS&#10;VZzgS09bPhJvSSLlMX10bUs9mnxevNhXtYaWPG0iPwVW93PQjS98W0dgC8ZPY3+uL538vryhRPOi&#10;+nJDbN8yEf/B6flZbOFfMO0/sdSCfHlITfsCvgF7jMm2k605+Pi3aP2i6ht70JdudCuvHIPmSF5N&#10;OwwO/q3q108//ZhzqL90nVccWQcx99cm8PUPsjwJrF1AOKTu5BPKVPbFNDjrU3GJVwqSt17zt+Vx&#10;z/8rZ4wLuraPPSf/3jps7lVPP3recB/nppAEgdXIg6Qybd4kxGCgzIeQKnu4MXjL6MWIG9D86U//&#10;ECWyeJrfCpzXPX/opMBkSz34Hn98C9nWuBwqIr/Gu4Mk9LvAPzhv5Q+D+UYneXp61AmZx+yV7QlV&#10;lMD8NOFpoJA6AcB1+dO1NDpoPl+uAGyd8uD4AHau/kvbk/w0nEnv7z94ggp+0Zuslo/CmdhH93TW&#10;DmwHcfn3ZCwy8eKPMuIzdmbb5PdOJ3ajLyu4+YwOo3fr4l9PaHxRV9xRUEIHXl0A78Urx+/kFO/Y&#10;tfpO2Zx4fwi+kymDnY5QP2mDyGzSPZNJxxLH6InDtIeFHT654ZajvCdHTZTM0OZjL37sr63Z3rzR&#10;sQtU7tmHa/DpyUry5sdzhyk89GTNwGEAGXonaupGDkFvZf2Pf/7n1sNnT3pY+RtwTB4tHkmSszB0&#10;JirBwhPNE7+UONAJw7nYoOg0wVa/dEkJW/hFnNAR336OjBSWrgkte/RTIgyCmolEFtHsAObZP03S&#10;gfrw1E6tCxpZBr4OWtmPxPHX3ZRHjw5AeK8M+xds+1X3lNuG3WyzLwF2YmPCID4vb5ALbNfupkK5&#10;5ZQVISyXbn3U45T3YlNODkz4TBaAdvH0iLt8n/5CLnyOi534OMkwQfsNHNuVM2e207/oya/Avn6z&#10;+8uKz+bVSNNOeYho/BHEmTxNH46ipZ12MFDPSc36gu6NS20eRba8RBXKVvofJU/FfSRX81GWA8vf&#10;xFNO1E/c5YXn34ONoU6Ajl9Q7BsFnv6fOnmdnnK2yY/JlzwClPuAtevD6WPT99oorZ8FicToRwss&#10;mUBrs42HsqBBPuFHL4sAN7AJTyAPf0g7K1v5UzF2m2QX76rfvgi/eT11i2O7vO3DWR92LMgxFaeP&#10;mYCObsWLLnxPJprSZastlld3ri++kn92AqYHuXszYmo/1MURi+QWwhJ/MbV23/bY9yl+eMEtXrZv&#10;YI8PbvWYkI/8mSCjUJ6MWd+w2VPeQN5sXxZr5085v9JbMwLyxw9VvGX0+Yd/+FNyyCzCmse4oP3z&#10;j5OTP1k4yWd58PzGo/328+RHN32APYnoQb6YthO5LasPHPDPFv4nt8ur7VoW/3kOY//bfo7fLIYZ&#10;G6YPUEW5cbH95sT+yrQwwoaxQ/943RSxZqS60HFqC//G9vHHd+pfdW/t3JBBsnqZ+93ly86F1mA1&#10;Fl78xkZd5y5bmr+1XVm2XUTIduaKo9/Woxeve1P+9/iNj97aVbpU4LN6yXM3tPcFR6kI0t9njAid&#10;XHScoE7f07e12f40RvNy+kUvEBjTkt+0c2nDc9p8+LDRAl95NU+Ik9GvPmD/kz9S174281ivKPzs&#10;934PHRtuu8KotPrv8rQEIe/fsHJm+6ppzgoPv09O583R+jK76Wx8cAECrXwwr8OdPgDHOOAiDrzN&#10;rSRolZXrmEp7TFc258GG6k32lPF35rj+jg17c4o27G/2hJccw+aFXiSiGz+Eb/OWV1ZHTr5mjEv5&#10;XOibcYdNxlltuLLg08UFvW85idWuPQ+KLmK0ubC2bMyOjC4gkRVo25/xjgmKV676py1Toa467rwv&#10;BHQpp8MvBV1gRVsfwTn+Wn9W//JLXOWv8Ri8+jV0FhjpPmN0dMCsmPP97y7cBL/nE2l7cbDzhD49&#10;Ht5dVIqv6GA8JyMkBecneI8t0+/YoEyMJJpb1/oh6Tf99MUZf37XfrI20Xfm9y6M/RyZaVd9Lb4C&#10;91y59rd0vhyXd3jEzF4I4k42feg5mfGY/+l8CIOnLN8aqfqSR4/68UF8xbEcv3rYwltoW4W/vPL1&#10;69H5mkOo145zEfc1HuCxi5dwPuUtENMexkfnThatRxZctrrZyhjET2AvZMtTxpZ/+7d/LR1Zfj+1&#10;F3bCe9vD/H94vWxovNQ/0yfKOF/ra+5Y+q1Dk9KrfPbp3D55YgGPxlD0t1XHxs4tMidZu/DXJi7W&#10;zr6FwNAcgcoad5Ep7huQFHPsMH+OXHSEO+0/PqPT01eig/o7p9BxF4a9bk476se9GSltbb4yN1jQ&#10;fy7+4lHdo2NlUSLgwi5QDyb2ctwYzEXzpc/xxpOFR+Qf84SxvsbOveh22I5P6/PhHW80Xo+Yyho7&#10;Zn5hvzpGf7i1P7ruQnrbPPPwPY/9JRdv4NMa7Q1ri1oX1J2nbR+wrb7RTdta11rZ8Hs+kLFt4trv&#10;j4r/s7YR2oXpn85P84agxHJ5xEcTm+Nr+WVzFTo47SP287d11oYmxiYXTayOJPhg7S7/6Lk21gGD&#10;On44sXWKmuPskwfYWNo4bnjUg6EV20U5+9pYrEwfGB9P35h9No69M+8ePe2jq6S0z21L5R+5q//w&#10;sk7jgsX4aGXZ+sB9lc2+WPZmp3/6p/+9i+xzoVt7uKkxb/n7a8bg0P30h5+OncM7RYcXu83pJ7/Z&#10;xzOV/kOrfw6OuoX1o+PqdnCq30O7MtKf5NnEmu36Ha1985PJh5GV9OQJV3x86HK6T7Dlavkr25On&#10;bcSyeP1SGckZnbPgPvzN18R4+332x+fHf2SE3sXfKR+dv5xzneEyvp/98QX/3dB4bKG4Yu8gmK+D&#10;+uUmyL6LCg8khoJVvM4Nj57ojCV7wwf8t+3xUkT5sKQDJQYbxVf2NZfNhRDtx2fwyYDfjzWj0oU2&#10;zq0dx5YcZF6ylXgHUtZNtn0a8vSvFuZr+IprBo2s3/giVXvxt3XR5/OHWU/oOKp9erGuDHhp2Xf7&#10;G35vaufAnHjH1M4hjt5ugJOzzY1B/fZsxVsddPxalH7d8xI0cxGrJr6Qrj35Uz5Y+1TZ9zQp+tbl&#10;SUxvWwGNp86Ps5+Y9zDEG9Bw5J5+wIYwGZSz7VrCPjWb/NVm7NfFqTq8yMiZvDW+4Gtjm/VzbNU1&#10;/sKn/mxMZD99b2wYG2liHtB2PLiX1Gd3omceANhCKrYd0EkIgdvf9OjcoLro2/Ff3PMp/ktN8SO9&#10;//jw5Z6/8/nmoRnj+T62yXkBPnNc+YeTjfaLhKdEXM4czxzDDaLy5+i9Y+KDXHpj5/hPHmq+sqB5&#10;YGLzHGAEObA0T/6Mfu91gyd+92dzKNIYVxHAznlDL6LmgH0L2nL887JNnXZfwMtPHcYr7f2vMRh1&#10;mAcaJzDod85eJlXgY/7hZl0+Fkcv/4pf9uw1Q3Waojpm3zll1WUE6hw43vquT4Sni63KymsQBv/0&#10;j/v6Wivyxa6MRtFZHhx7bda/H+dEv+j6gAzxcwej0ESeMSX/I/PED30AP6Ti4fWKy1b36yVzXpF8&#10;CjuP4m314tJ21j5e9rc1kqsX7ovNW3ZM6qEx1vHe6Cr+5Ha/zWseuPEPWQu2jVPfPJQt/IXqTbfG&#10;xLQH/db36FP6ho8nwIHyhVu/BMcWd4vH/qyYAnqA22e3zrlGmMBxEpu/BQp1whFii6pb5xWIhKOp&#10;EWjTcD2Ow00IVtAGgwTrLhoTZXdSOqHWkX0EQhPwEby8HS6fGl55pwN2XymHGEDi4OPw29iZtMxg&#10;fdg/m9p3HBMFngZoKoteC3SAW89kSw5Y28hofauCB/f6LB9lku3SOo6B74LjYT/8D599IsAEPySp&#10;G/nlEYbV4QhiP52V+QA+FqjqTJDQDa8TUEeO8v0Qsq9YcMfDtsUR001xr460tOSE/IGdIEv22ylv&#10;fruPrnofHS3UiRsdqBcsYs/qTRZYGx9hZwfPxbGAB48fXHBW1zhNmQvm2y7kL8CZD/+FRlIK4FG8&#10;I3/3xSCe7Qv8jm/jatpq9Xl8FD7Lj438YiIXV0euk2GLkVn0sBjoBDT8lPVuwtNPx3av73s94eXE&#10;uoNZdKbxyiP/PUwdWYn/VEJ57Na76gMnEaNrImJYmLBc9S62dELQdk9/jB/2lbk96ajs0B7+5MI3&#10;MbAI9uW+QHCaYPUm8Na9Ohlc+j86wt2AW94paJljPlt+bCj+WFI+u9ttdOVXOJVlkD1tX5bHB9pd&#10;PX7sNXfaRRd8NpbwEbOJnHxeA8HqIF5MQBy3LNswLu/GaPb3Auj0YWaN7PyIYnHFr5DbvrV8etdV&#10;9HSH1MRmkALVuydNJf/dz2QG0Ikzf/3v8T5FoA/EN16hJMefwTocZiEJ3fXJQXkO39wdn3j8+WsW&#10;4tJPvuWOUjqYBDrh3AsYlbw8ooAYA20/KT5/6xOe9Ap4ft4Bdgd6iyILfAbWtm0XZSZ1JIh/ND98&#10;TJ7jyJTzcf3+dZ6AgQ8239y20qkQ3ZtjTvstfuM8Mkzk2CAeejNPZPHDmzvsxXb4pBdngvV0hlBN&#10;u8H3WT+QQRdAt31NODvX1vmNaW168Pj98LntsK8c7HZ5t/DdF9S2UnbkSOM4mfRonubLQHNW5Y2u&#10;sxCRilO2snaLZvdtV8fiM8PfscW2C/vxL9nw+VN78pF67Vud0v+ehTZ0zeXzxF59F1p9tKyP3PWh&#10;POVVt2wUG11sSix/Td/r/CuyC4jLJxv7Kf7yQ2I9bT76TbtsbNOX7GDXLsLX3rVxGM/3+sORejK6&#10;DR91Plu39OZpfw/YA3fx/zbu8L7r8daPgXGCjcNnYk356mT/rmuuSW79W7Lf67PHtw/wFBELx/w9&#10;fLavfPUUPTtsWB1sh8fMzci6F84fou/s3HY2t9VdOQHJ+AOm/uXDyjxzwpvdM95Y+DkQtY5eY6vj&#10;QlCas3JQ/2xFtk5swJ4qk9/F44zXna90XjVPDkHVdu/7rnHab/ysDPymzVNmX84J38pOGKwPKkvc&#10;pc6cf+jGntqdNtupI/+qoQO65Ue2tvVkFT7to8Usu5GZ3aWRU+2D6WvjE/On3sR5zlNyRlic3qwX&#10;Ghdh6TQ0V74p1rmwRm5wjAnNG8l3jmtL/CY/oAerzxvfpBzuzh+NWebVxn5ljlsfHn0aOLjKjI3a&#10;ym/N9neB8CGHnefjQo6LoOaK9l0w/jEXgH/NhV681if1TGg+uaH1+MmW3Bv2ePW13TJj5pcc+x3e&#10;5dEFLBOgAB/sCa15KF075pOBju7KHQfohA8fPBePWxNeKYPHR9rw8Quf5KPu19gnPvBYW7xRBG1j&#10;PHgbf8YoNGJhn2Yf/5y2Sduqr8xsJy+PMpUV3W0Xtr2XZrf0KG3wxYDyLetiU8rQfmRTcHMFb/zi&#10;ekPmdOJybeFbT5bfUB2OntRxsQL+yJj2lIvZ+yn89KMPWQTOiUHP6YPZsaZxFAZ0wXP624SV2Nu5&#10;3tqpDDz5MnTaze91yis+w8cYF5n5c9625w/tv7G9vM2rI7NzyuzDa7x/mjnS2ovnly/TJn4ygE0z&#10;15h1A+dEzhN//PE1p6GT8vI/bYHPXCiJDSljO7zbbvtjX3tK6xzXlhSpXl8U8dTRu/GL3zOvHvtW&#10;Rix4+I3M9PO0P3ABt0/18Hn8k6/KoWPbqFjTT9RZq8Vv29ycZOc6ePuoq53Zp9+eS6pzLE8UJzY5&#10;B5ES94m3eKZ16XZtQ7LgOCKn7civZKSs42P4rOyuGx09snnGP2Z8cmE58Y3H4rtRRQzzs6cwPniT&#10;SOTg88vPieEcD25kGBMwBZXvBoj8xEDy+M0zKqfvTZybe1mD8HTg81uFIf8lfeJrFp/7hiv2GK7y&#10;B9gM0gTRY+LEnI8u5IgDPL3thp4prV9Lk/P3jhNx6q/Rny0LLsaAtd2+GDFH74WQiF872j6p3y1c&#10;cbxjsRu7Pn2KDdGDjfQD+ttNs/hzOjF5m/xCNhvTS1MfRI89rs9zzCfKShu6tWHnOt/TWxNtXuFd&#10;XMhbPnjMDQSjj9wy+YXPRzf9Fjz6pMI578j3JLSfcZubTeZixehGjo8nqF4Q69rW2lCpGyemL5gH&#10;Nwa1Z/y5OWX1Rbc6KBs/RJfmmuiXeBNDN8DBs7HFGQv3PkMP8CWa8cPgiw/yZvvCrf36w9HfW4Vu&#10;HddOrJs39a/wtjhPTn2m7397re+5mbV5Rzsd3X/5loGpr0uuw1o+bTlK4/l9WHunftHwXRBbXKFo&#10;zwe2bm+OvKbBW/Wb7dotBq2h9WndYOG5bTZ+PfFbDvR76TJ4q/OIUDbreHw3uXLbxnZ+7grPiVXy&#10;23+0ywX6jtx2Q3UOdtsx6HdIwFu/bvzhfYN6dc8b8A6Pndeu3XLR7t/0u0/3vwdzXjf9Ed5XF3YD&#10;Uz4XuFqQBLM616bYzBf6EmhZ+tYjj/5bPgi+30DXYYJn/tIxEi+OOs5qWfNr5h6psraw6ws7DmVU&#10;fcnE/Siwean5Ozzm/GGqzUV37HYG1fZ7FB8Vt/3cxEKfbR9vUQQbJ1uubOdCZRWa8YyaQAo1xfea&#10;Y8baYpXv7M137Ti6rZ78Blrs6+hnLDIeGM87LiWken6acW0uAm+OC6fQWbsyzrB12k+ZWMB/cFe3&#10;7a8zzpA9lvCD3bWdXtN3Jtf3AYWw63jf4VEennEyzVAYVpOX27+iT/2fUNA/30OqG3dwZ11KPjvM&#10;gvx3+4PWjsCjQvcdjzztnJx5cqnGqj6XAtOKrwKvoAa1YQwpjzTEIJ0yMTd467exsXrHxHlV+pW/&#10;MmfoAzTNNa88N0zjl8NP7h9/RF52dr118Ub8W/qOZbEMrN3noIZIRT1/f5ec4Y6vjr0h6lw7QpSv&#10;rPJSpyB6lu5aC1G+/fPTLhQgYojPgc7xNq/iL464NduM8MVdPg/Ni3zknvUZ9fR4D+JduX6wNnhF&#10;u3K+/fHNGy4is7qba7KNX1N2AL18IPO5geUN0D/l0/qvmm2v+urh86rX/4hC3X6Jz/nAsr922e6T&#10;ykx1/KyWO6DcTPZHgG54J7DWO3nIH4GMk1AclzmugVXW9j/+Mh3UXeleJ+RO3XWmzmnhQjLCe3R4&#10;2whj2Fu3wKucfO1CgQbZyQWnONHB0wSwDjl6wdsLa/jMK6ReTtqEtvZ0AerQklkf1E+TTGcCq+YV&#10;QGPHdHALENU3svyh7wJ1EknL46MFZsUT8WmSjIOAyb02gTt2vCafS5fK2rvbV9AkEfTi02Ci5y+w&#10;fE0itpNUn9TtScPKjODRVV1k+WybuYt+YevI6QUU2yRoCxvqhPwMQAaFCdTSZ3/bnz6Sxp2w2b/t&#10;qR5vgMYJ0Mpt4flSBkyIwK9XR2xdZLIb7+w++sCl2/LsBVq82Py0+8QWHBdgx5cz0P2SSTTd6Qn2&#10;FeMuANF19VUnFlvfyFAybYyeDt+DLR/9XnqWOvqsXMlpfbx1y2/Kr/rQ4dcJQrYLEsrd/97Ijq4y&#10;7odkXK8hWLvKQ12ALgZ4vNueMYnPe5Jx7LNQV8gx/mv7DmA/moCc+Ocf7RDEknQA6AA4LHzj3e2D&#10;Iz8hG53WBjjKLN5KyTcUN3W27L9hdEzZ4e8VZLvIbsxpDkp8zoJKXmGX3551p/u3LJresvHEW1/l&#10;k0TMI4nc9ofYza9kMQt9/2z9NtUDxyehA6U3wTBQHxu0hf2tn/2J/+Ice7qYkAkh8Aprx63PRNd2&#10;P+rpYwGlE7bjd7pWz8Ovk/LTX9Eu0OdrcNyw2q6ZE4tfz2CPHu70zfAL7jcTyeOh5b94d+5fCdpV&#10;7jHu3PiVf3Rcn8Sq4qzucFZXbbO6ZGfUP/TZFPC3KOFGETrD23wGofJpH7yRmbLgjF7D4zAanJM/&#10;1Hd8DS4d7g98x8VRR25O7rvwHj8q5xeLIiby9umU++QbF9sP8YGr3+HX9n76W8aJLhYmOo/paxca&#10;H8ds6njQhYUZrxrTJwftYjy8lTVyjIVP74n8sem205M/r+Poc06bIrr92vjcp+Yyj9hxiwww9s/F&#10;1xacPqT8hFKL8ad/nDf9VzxEV/q6cW1eu+8CcHwYf1g0sv2UOxh+Tf8gbt6IUXb9OiqcfZE7bW8L&#10;LLB/O08pt+B80eUGXeJ9mbz8fgK5PkK7bXPz+Vv79wXO5bH+SzZL+2pPPpyFUHXiaXHQvOSxTZzO&#10;fO518j85+dZhL3Qun93CsX/ztX/D1in77e8UL+74Wb8wpxsWb+vQz8ksHzsC089e+gyfqfvt9/sx&#10;yPHKWj1t39uA/9r5nqty48h9fpXDC/iH7uHbyLqqzu7Im/lX+6f8EDDemH+6sfCHH3Kx8EeLxzOf&#10;cZer+XJ/J0q+1Z8P3epbnfmIX8PLBYwcdn9zAzmN86M0HrsgQi8x11yQfDk+mLn/+A31zGPK4/hu&#10;ea8f0IGhH9vwvsvR96JbbFGHx8cfZmyzLwft/NVCrnnlzoHUL+DTuVv0prv8gR9688PViZ2VEb/x&#10;cevP/L+Luyd3oZWr5Gb68kX9kf3Wqc8HzMWRyZtblsoHb+096Kvy8I8Mr/Cj78771y7yjJFzAWd8&#10;uXl6Tipfuqx+tr1oGjpyfTo+HKnlfex5FDk7cFl026nKE9rGabqUX3Rm5y7CfUn5PhVd3yQ+3cjZ&#10;+tCB8flcgMSLjIV4qvx6cU6bpG3ERHkdP/6ci5hkL93tZ+MLWcaDHYsrT/tZdQygLT0bfcJ3/bx8&#10;+Y2N+p+67XM/ZwHhPp9ZOmU9dzr9/m7fiHhkjnx5MLGbNxLd/u14mPLVce3qWBc/tFxPDcOkgEJx&#10;+CV/yo15nbundvO6crD8bH2UO+/ofDDH4h/oP6Bys+3cIP6E9yETQHT6jj5z968cPr76NU8bENt+&#10;6OL5+bjhYS7uzoVFcviA3j7mF3jz91wgMs+cttSm+gb5cunaNcfsG1541goKBNZWcuzb7r72s4+v&#10;vmv+ue3tXJwe6sngq+9B+Z8K7UCRjYu9iRuOsm5r26s9kfY8Kvarn34+C5Fo1s49x9If/sDZ70D9&#10;XkBbGii19+A+uh7fLAvlfNY+U//PXM8FX3XiVRyAyYW5SbtHR/fDb+apwcvx6jC80bnBKDeWJjb8&#10;VhzYi7z97bisO3z8MvYqN9bPQwyRn30LeXguP/TdJ+7EbAq0QNtg+wT793xejIsx61poJz7nfLi8&#10;o+OQz3ZtUEbGvrJUXICNDfv49UaBkG5f4geg78ClU3UObpo2cDpy9vTXheJYXUqRG0Xp4YMHWL12&#10;O/ijg/r7mN4r93k1aPxZi8oXBR1d4P1LVX7x1WemfniOHvb3oxa+jz4L1Dmmr4su019J1K7TxmPL&#10;5sDpk/LGDavH8px1Er/b/fLJ5hPbP/95nvCeOczbHCG/FI49K8fcVny3Ps21N+O1Dwf3XtOm83ud&#10;1g98rF4uaa4Ir5l3KbcfifHJDTcv5cufz/HtuUti1n7b6/RB+cKZ2OTv+Dd9ozSNr6Fd3rYTNaHJ&#10;bxiuDOVDP7Xk/+A3UgN4UXXXV3tx9vSNIlxfbARwPZENRt/u1gezN98uXomHG+iUJJhYmfZHT7/d&#10;Du5d9laGev3HeLTnCPpWL/iVeOJz8/Lwy/faFNn+QP3lmAMCdGhfbROkjHO+B8FvO6e6/fbg3fz6&#10;dGCQlNHFetuu/77G7e/zX32+J3rLZswfG2ZuPDX258nEHB+7lsZ220sM84PjfWpXfXNxty+/KH8P&#10;q/mTyy5ZXWsLwns71u9t6xPf+O54Y39x3Ay1oN92vLlkLF5pTvnaps7PQMnNmkZ159NBxte42jhc&#10;Adm2jdJOM5cUoiOhNtjPR+5opGR/16+XxSM7dfb7G7eQc7z24cjvwHhEZq85ZM5Hz87DEqdClSRr&#10;dGPD0KT1SkuX+7NrACrJxrdzvRyHc2lcgNtzewUzrm1e0JcpO3kNvf5Jxvh95oRLr8z4KFaCEltD&#10;b+cCueIpOjs2M7fMnOL0jYuku+sfN3EBPts8dgq68TU5d+bs9V/K/Ib4Mbl46MH6a/ercw7WXzMP&#10;nTUVvMQLufS5+6tjY465m+3Ctv8eoxlbbvljT/NWnNGLfrYEXhCv9mjc9tv66hfdtm2XdOkcb+8Z&#10;HoNx17vJbtrAuJ/29kmOWtgb5Pd4t2TjyZ+33s/YEKvBh8Nrn+R1o40oEyqFtflWMBX43lAZwX1k&#10;nXrjmXPGVPTczvHS9k02R4/2udiWKGq/6NDcecr6eLbigYxvzkFWt6PP0zpbDu/oYUPGtumW+w3h&#10;G5TvR/nOK6t/9BMry159R2eK+PTOsDNgfvRahZxQQj46DCEBKbOgoIN+afJ7VMfzUtoTVD9WCfz3&#10;RN5FMxPofX92un0npXAob/vAMYgsxdpijadYEyic/AE4k1gkl5kYqnnPlwyfO0Ev38o/9fa33Hb3&#10;KwhfCSYyOXbrbprR+9gUfdTNCakTVr+RML8ts+WpDg69hZD90ZM8d7e/AWXRqbQZcAw6FnHAtM8J&#10;Mok2ZavfbuFJMAsd4KPT6BBFAnuBfmJjdHLxor9jmHrtqM6AVtnVaU6s6NDf6MUwULknIfOL5PUt&#10;CdBJocESoDFxZlNfv5Z2FcQdtNSjCQ+g01skGd+NDuuve0vufErWfR3ZQDtPA7xirnjtaO1xk5zZ&#10;y658DJRrL27ffj52uCs1f7NoE378kY8BvAN6dGBbaVLGJhdjnGDPCbpJvsEgtPmbRaoMsFHDAB3y&#10;8B6/3Lbt5KOM8yXZFxBG/sZ3fb9I15YeL37Tvqpn0F2/hVfLuqn/vLYG/JzfqJyLfCfW0ozbVviy&#10;X5s1cabd2n4xZuqyGHLFH/+BrTsHPWbn1PHFC49vp3z6wrZfC/creizgXWemoHwSSvs6c1gP7+4v&#10;VcqPbp10voqn/6fOycqvSfh7ggOlsg7u7q9+2nj9dLH77W5sXZ3uytUHD92hJyZ2oofY+5KrB/78&#10;DtvitiT1qX50G0/OIljP6lLXmArSx1zgahyHbXN0+OF/w63bY2MlJt6jjzvte9EhEzm/pzN3rk9f&#10;pxf6jVH09U/KJndPvqxNR+7KWB0srBpUxZG6zX/6obqfgsjG1fMZE4KvzMSYHo3P9K+NT3h8C6cy&#10;8U7Z6kjnPuV58a5OB2/pd4Fn5bb88IbfheVj29pePufrGcBzvLavLcWvdVs3uq6ONx/7dLb4Gcum&#10;bU7f4T+Tbmp4Pei8Rmp4rU5xQ+GN7BSWNnX8jp6+5Li5y+TaDVZ/D8YvCbAL6O/D/8bIPV6U1clx&#10;2y96kIuXfGrbE7Ho5YngxaeXffy0i+lP+wbFycQw9YvfuhSxbZ4ijG0m3NHr50xsv37OWPVXcSdv&#10;iicMAtmpr+U9N1F8jp/4PscLtSnjJrwH6HH0Uw/oAhzvvuPV0f4Nb3FG17v+/X71YPv5qB973mKu&#10;Pre+yl7Ha/zo6sRu6s+Y9zhn+PbELTF363tL3PLZ4j063jjxQuPWSee8Fm5whob/EhfPydP48y29&#10;E7CZ4G+/VI9+7HrZ9J7uPt6Tki1j6vOa9C38T2yfuWwY6I88t+PJ+3Fnun0FPZwXly1s34Ve+/y3&#10;sG2d5usTsPqOTxeye8HEfCt9JH+gF0o2drcdw5KffMhD37jJ8VwsnfkMeou4Xg1oXNn8+lxwTZnT&#10;psYXhcDKyG4XLtK/zLmCNNXmNoG1w/62WXU6cWXf77y2LnMoML8JK6+PXeoA1viRQ082bV3p9dMH&#10;d/RgS0/Qj37yxI7paPoJXcszztiye2HnWDP/m3ls58LBQytn9AnX6FJbj07V54xfeOH7+/CHw5r7&#10;ptTKCi/xrD5fs2VPYGlsGweRsba70GrfRSdv3Ch+v2fu3bErbQsHPfxBGhnK2NP6Q98Y5Uf4+dyg&#10;Du7DL5V8M2PMxBn8tX8X2yb2jBfhRx5bw8e84xfb+MfFWhf7O+/PvKC/i5yxwdORgC4ruzctnnxD&#10;1sKjrp1Trh5t+8hBJFeZT+cmwVn/r8WlOTyWHjl+tS820NWCfRg9/FaXyo2OumUXBVJBhvKxI0+Z&#10;54aOr3lKcEEdWN3OQfDH9tUJH7Jn+7rIvrS2z8L6sXV0Zue0Fx3SCo9ubLgBvo9ckevvBfLnZjWy&#10;jac/9NX8HCSbAABAAElEQVTEiwtJ/zKHxL+5IVv7AP1eMOr5ZewAzGZLXzlzCtouKVtaMqbq1d4j&#10;d3mMvmSgsQXWNPB27FynT3KWUfpIbDD/KX58sbKK3/j6XevXPuWrB3/hufND+ysTzh4/+40F9OMH&#10;fooXx+7os3P6XoCN/ubL5O2xPkI//JRXl2zByrK/dS3PF5vjmZQPrRsQF9DRPwyaV+di/JGRwBW3&#10;m6tiXcnMGfH7nDdifcyNqG6kZVTPoVMOrxdxz7zQG6QsKK5v9qc/2MIHpTtPl6DrE0cR9eE8yUa3&#10;oBZ3eVBk2+GzOVr0ZIabzfbmN36Aj/+8fnTWMORib5Wo/6K3NzE9kOPx75x7KIdr3JSv2Nl6nRrE&#10;dDlOnJNVHMWRPXll8OZJem0wPiy/4LOt/i+z+dp+exV1l89rc909+473Bu5tH3oUt+f/2T+62m6f&#10;m747PCZHj14E1Y7w2Hm939Nb2Bh0zH9sXKBL9Yt0cshz/If8XjjAd2FkzHxkL9KuXDjDZ7Bf5wej&#10;P5lw4bCjaz05Xv7KW9f8mPnFj3N+sbJXr55PBheYh9E5Vj32tyJf8G4QBg/EJPosL22wuXrxrL8Z&#10;93YOuq8bj9Rjx/Bnh7afC8AjhB1fP3oAZ/r+5ieB5+ffuFR+sOOvMR121nscu0Hw87Hx0Tk76z9l&#10;ey5BFn4DiavXQYvYYB4Pak9xH4KpyPfa2bHe8W9QJtdsOy3+nN9Ou976Yez4fftu+Zxfbhu9cvia&#10;vTmTPDC6T17YstUlgVMc30t/G7C23HVicPR9jTnDb+Lfa1iLn6/pF4nP/IGHT/ZrY9qs5TDuypb+&#10;7a+2PuXyeciyL55e/X9k4vLICs7q33JRc/hkRKpA+fMG8bI8nfMYt0Dpsl3b93xozpLGLn2DD+g7&#10;eSv47Xfyyfr+pSde1lltxTacPUeXi8B9A9Tq9eTX1PcGpPSD1Xv1FHfK5maViZ+HLj4YN0TvyG5b&#10;nO2Mc2Gc4xuWbwlPBTo34LCe3h/6KuepXFm//MfED361Le6ujyiQOOgme8a2T9Yvk1jIwtvHOs7K&#10;5iM0aY2DN3anIKA89KlrPw4qeu3wOucZnmTOWnfmTJ8npu5xavusc/eRPTHRdeYz3lRkvn7/eX6C&#10;iKzq1+34bm/WWHvWjt3iccef8q3Db0EMutmBT0Ev3omxxMjGS8tD89C9yIem/unum6+eL27OP11B&#10;HEeY/84t+KN4Cg7Q0xjgLH18PxXkz6cNUJ/MOmXmJ0F509uCuyzX7sO+Gy7YC6p3efcPYa70vKoQ&#10;HFg/bL9THIsiL3pnC5LBOqfZ9m5hK1J+7Hj0WkVTv/RbdIl9WKxh5m/guUCcGB7/8JqYP84Ps9Vj&#10;c8YyE1f0KB2dsy9vfMm4iQdgG5ATV2dbtPTrm2Qe2a84eY25JX/ztfH2pvD45eXfOT9bHDJXPpy9&#10;QW/rbddf6rvCg6ATsjhjE5+51ySvDagxfJNgJ6BJ3juBwmOVGiFc8zJUR5nJTE74IgedT+9wDMEo&#10;vtsT6HgeB+JZoP32A3rnA3biP7YkRCJDnQWEvTigjH2efvg1Dcj5K79M3n3hZQBgV+9iiC7ToEk2&#10;HBQw4Qdw5jMDyezPAnQR8oUfmE7hYt8ESHW2DBbTNgEvbgl8pRIdvqD2RX/6oBHIdGEfnJ7gGRQi&#10;s7wObhNt6ifxzWL94sz2pUMIf/c1vw2Eb7pKTppmIGuCIqN33tHLHUTTkZYXncjyhKt6+lSv7POl&#10;CzTiYS/8wgfKgYvZFmkcs7WJNqav/bYbBiU4X5X/3Rr+f7UB+y2u7QQDOdpC5JBHhicobH22bbLb&#10;xMguJ6ydXEffBXycGJtsW3TiB/K0XxcYg2tg7OtZMQuofyb66FP/LXhdHEz9x8SKO07y3rji+yLn&#10;WXDIMR3z1XK4n0zUtUPq6Np6hIH7RLAaHD307xtvsMv2fE3Jen/bNR6K12cC9s27fQNkN4mFJ734&#10;lB78aEBTf7/ibhfOZrFi4tagH07DJ3uiJFzy3dJuU3mOX+22cbD9dNuWbf2zZfOE3fDJ9xvbcxJU&#10;/IP7pi648ounAyuLDuG1+3vhYRcp65vYL/ZB+2sImldWF/qEDzn89FrAD+vwli/8Ldz6YLshyLcT&#10;q9ZDXQxLm56/cjgy8BFzv3oaMYsk2ieReWwYKZ1UOxnsCeHIXrnV8zwNuP6lP6B/pp75S79JrvWk&#10;hgvAFujmZHSH8ZGD136WXtOIkY5NeB3eQzFtpQ+TBXZB0P7mleYauYc/G3fR79JxZbpQ3ZyZPqoa&#10;vT4M4ORrti3RHvJ1bCuv9qDqR8f1P0b3pPXWf/KvOJh8je1TLyw1eKCyu/f60pY8e8ONVx0OfXN1&#10;hnk6wVG3uGtDCpp/8Pzw8dzRmvwhXzmBq1/04cDahoePmNky/u0Yn4sc8qIbvbR7+Z+xY3nYajft&#10;Ul6xCYwOxunId7E6PFdneI3X6KRfmaj91CeApp2MfTt/KV0mzuYY5HTR4the/zT/5AmS3MCyvhx9&#10;2BTbjl4WLd1Ug+/8LMG8klMbNO40Q/g+cPyivv4Jn5OuagdZO2eJoIfs2bl5nUL63oBKCf5bVx+u&#10;7G7Hr+9IbzbdZx/AZz94AVtPcNxtoByefmzrRA68l3+fOBbh+SIn/YYFfcR1fTDyl1c4lkJbwF07&#10;yFz9Hlyh+Zwsjn4vnPEdugc//LbepF+V+htHvVgTh38Pti0nZo7OSLIb1m94vuez8t6XO65+Qued&#10;+PvkBE7nBJd/llesifDJI+5WZmNtSjz25oxcuOjTOT/N/EYbb9/pIrd+h8HRpXPW9HU6w11o/27Z&#10;4PbCbvIt3hYn+TdT6M5n0GyuMKfEKyb8BuhKRn1gP20gt4P2Za+EO/WT31IRRvDxK12Kqmto92Iz&#10;vg9O/CAHuyAMD9+PiWV8lzfc3bcF+c2cI2t47U2XXaTnMbwSN1+/5ami5NL67cpjbJFb4Pzll8wN&#10;I8NFyJ0LV358Y95Lp9oQ2eQA49nit2+k3E2M5sr49knT0OKjPb0idecYLeOg6Mj/PIr28VdoyKuP&#10;6Bjcv3jCO7D8bBdf+eY5dNU12yCrap4zjqLRT4jeefWW2f4aXbxaGt/yiR/xtbj85z//uXawpec3&#10;7+SbHxfCH079lC1YW+zj3fEs+F9PriD7+Q3h1Ds2L++FvOwX8A3N0xaHt2Pxs+Nq4ycER5vO78hf&#10;/ejWOd/Rv+3UPjgxsLo6pwLaUlnjJ74Q573xNmULbJrf2R0a+q8PxaOLK16dTLeO4x3PD//Q4t+5&#10;WHXb/ijvzY2o2mDtvmXaR3svdnRcTn5Y+XCcS4hrQLc4oHagXSDrr3yZ/uCch70uCq/c3iQe2s0b&#10;6Opr/ALeEILO3INsnyhXv7CN3ysvZf7YVJzQKl+a3Tai8bhg6+D71JbwAnQB/N3fC89coXF05KJd&#10;H7gYNb49/To3eaPTJ9Q1L8ix/iInX61zgW9/I7zC8oUvQPcpeeZrcFfPyg/fCCsffaKxZ5sPgAvP&#10;jW2r430zBH9+Sm7obyifc7WlC0F50K8/QZRDflid1kewzL8AfrUp+3DpbRz6mif8vA0FeBpE22P/&#10;IQvDLtjGncmVcknyePL+th8K/PoURrZsWfm7Lc/EFdgnhHtw1MczpIHx9+qHXrNqD69ZBG2bKFI7&#10;o0XLgucCbm/yJD/46jsHPnO7XYDEExVbqjfBR4+ec0fP0qXN4BYnssVHc0fkOKe0UL9rcNXBceZT&#10;+vdckJn6sOixeAMrU/leHFD+xQVYuuUzOULeTwyec184C+uf8orP8NpcwW70+vG9htD5c0xd2se2&#10;+H77Zn0TZoszbTI0eG798m4bxG7j0+9/P2tYze3R4XHqaVP0+PZtKdm+ZEx/Wf+gf+k2tjkWVwuj&#10;xxyZ18zrlHP+Vl1e8Q8PRJqvyuw57DFs63c7HOebHvNq4bv07B9ea4PSinrnX3xHb/ZujKcPpO8r&#10;VzayT5xFL+WTG8Iso1jfuJB1nBu/fTj+fIDd8fnawTy5GNBx9VR/79cpTx96uHXHPAGfwRl+czxl&#10;N9+b50uHaddJf2VUvtpLO6G59WklaakH1kHU1+6UfT7n551rPbrJu7Ant8DPf+mKh0/+xGvH7fa5&#10;yEUSGB3sbYl99LN9/z22SUhHR9wPMv8XjpPkkNXVdtBe/l/eq/Me/63t3ZdX3fUhmnv/DY+jz+Sq&#10;nUtp1bEBHZg51MTpTU/3hcXd49rlIDiisRGHXz7trtlOrGf9ND89htWOMcchiduNfbodH2aPLH/m&#10;6VjKH6DqHJ3m6b0Wd3xbH8CfnJatG5gaU7TL59AOL7l+6H8++Xmt5RU3RzwP8uS49isjINC2Dz80&#10;dJ29lwhoa8eOv+iaozOGLqTndk1OG/2Snzubq0EzV5v4ED98M/lh6EaH5aGfbCyOiWvJ6OA8J5oV&#10;vRero9z4RdHFi31B+/9Iu7MlW45jPdDYE2aQIm50q37Rlpluuq2fVJKdQ0kkRu6p/+/38FxZhQ2Q&#10;MnnVWpkZ4eFzeERGDqu/ad2qqZv8HxrHfp3flwb/sFP817qHDzVnk7moPbHH358C8gPzoxB8oBx+&#10;zcdZQ9318sbDqVvbr/4ak6nHh9S1hnhsUHuk/XsP1wRn59CTZy81n4iyQl20y4f1zA/Iz0+iOF/N&#10;Oam73k40F/D5sevH8T86C7u/W4S43EyrsLhH5xWs9grCzm3XBrtd+s6nOo/a9ePQcz6Kj3gUn8ti&#10;25hzVZfjs83NW79bIu31O/L3k377Or7c+eb6aH+S6J25dOcoYzO02i4806qkrbl0PTzykQ2f+6vd&#10;d+1LOzl+Ae7QylhKhrbN/CS2/JA3dnrD5f1CsHaNXzs3+3bM5t1DT3UQ8p8CE+I46PnDR/gWstUe&#10;KBkZetgv/QJMv06Xr8BtxFRDhBMnYAa5LT71lXYl1G0S6mlfBoeRC2BdrA1NnUfAf/nlXAgQAJtA&#10;TDrvRpjJeQycdvO04SQOym2nxafyf0K2TsYjV5Pe4TOdbJLZOurFjORD59jhTm5s8bDDHu/WogTo&#10;cXTecv60bwIP1kHKwAQOm5hs6LzRP5HHnhHjgvXPg+60pwsbJWpr9/KLnk3vOUB3eVVvvgmuzscm&#10;e4fFMsJn8MdmK+9jASeNA3AmmcaX2d8FUvZuxz4E96RTAsyzUmdB6yGTwNfeAhT5nsgaWdiVfi6C&#10;qnNyWltod8qU7xPGrbvFX2U9MWhffScFaWu/i3QZhS1UkmUXfXbCxpBOrNwByVeNz9DB08ex5OeE&#10;9dWr/B5P4rp0z0XxyhM+e4ezNmiTPcVNiu4ODqXSCVFiFrRdPlvW7cEZ2vwRmpGx8hy/8u3VNvz6&#10;Kix86HwmM9uHhNkjGd9OroPbv7MdGcKHfVdO2yMn/1UpiCkXH5VRIg9P8qhvn07Z2gZ6B/Q2e+hf&#10;/A4YM2nR9kMHzKd2IRFIdWlG9cr9KE87/Sl/pRnc+o2NzkTfHbwj18Q3XdiwQJe0X3vupHQX/elh&#10;YJDTulhBkMBlu9BygXsmF63S0QdqsiwQnvyjED32o5XFjjuoS+hAmmI2DSe/20N+J4076KEwCykW&#10;CL1COwtqZ8bZfhe5qlP0fJ0ns8DEQXaYITzuPlqe2jRvhC9wQvU2vxFU2UKzeeYmH9/T/VUWL7wJ&#10;orK0fk6wLF56fThqmwPWT+WftiuHbXnySeR+cfSpTKkr7+AvVKYYbG80gVdNU1Yf59j2n0HjJ7Go&#10;vRuiOnkNv0sesZS/pXWVB58v9wYQh4AaPKuPoO0GI232U6R8rR12grX11VOEIXTwimtycIPGdHCm&#10;L4ZvJkZdqDixXXnLd3jdJzLIwF0Z6FebB39/31uZevJZrKOYY3nVSV0Om1PRcqyuOhzZm6dK49G/&#10;FseNMR8zgSXj5OMxnnofPMlrzDEBRHcWL06+wDSgrHwO71Cr/LFe69Favxl3S1dsHV2Wxh5btGz+&#10;yLZtQ9/0Thl7u/HlniPlC/Q3x5WpHLW20i40FnLIIhxS+srh3qHzrRTMPOHRlp5AOdn+dwCP5aPt&#10;47PJaqit3Ev/3u5etzan/54oPJUHvylBa/ef4tQMjacQSX5Ve7cFOeFMXG3bux7Py0ohzFZ+x3ff&#10;rNxb/3snHkt36I2c9red3xskB+vNBb/pP8GAFth8FZzE8R2Gxui2umz9kz5J+ZjDyc5zaNy1kIHk&#10;gFmIko/fv9cn0ocSw+1D6ATE6fpKOd6du4ZH59L6xdLMVn0/Gc8Bmu2PWdRHmx7q5Td00A/GZSPz&#10;Rq9v6kXi9J2gMiDC/XQTjmhdvEgQdUs76FvuuL675azt17Yv3ozP4eurM0kOqfKNHtHBUzBm6nDI&#10;UFtlbPbk6/JBq3qEX/NexZ3cszetrY+ad09f3DE+nEqLvHuRy371CU98Oj/PTU225RGes6jEQAOd&#10;rx45q5/9wMoJny/Z3Rt80F9gJ2P44t7n0soqT3B642H072+UhpZ5MF4L8NCai/xHxlSKveUnsnte&#10;APdGG43GFBntH/HQm5uwpk9UHvKmLTnphPbaRjx1fMhWO3gpQP7JuL/nn8pdrDHXx4tt0ujSqzca&#10;pG71hLN6alv6duhTWXODSOZPcPazT0CutzZe4IO2C34v4p9xEQ7eYPraw4biZOMGHhmoWdzYbWNY&#10;3Z6LiT30lLlAtzTFEyg/tDo/H7noVMJHN3j4Ls9lunq0vrKI2YyLoc0GS3vxt71zDvI5vgN9+Afd&#10;j/k9ytaHjj9lOz9Sjr4x2EUbF34nn+Umjjzp7OZC9eIVPQtLXr8MlLPJ8JhgW19uDtxxE+4CnPux&#10;8tHnoQf5au+TB2uLyK0Pmu/2Jhv8z7xoc8HqQ6btM8uL7v65mb7tJHlidWXmz4JACG3tOneJXYjf&#10;MS11nX+7UYuv00D78kt7NDQHyth0bdH8gVCgMgXv0XbGDXXKtm/B0wTN2qjnb8Og+uCRD3DzgwvL&#10;/8jbiSymecq3MZp8qW/KpZ7+nTkVOdgo+udTWqUyX8bajglet3d8HO1SNLFLLnLuONxx75xbNSYT&#10;l3eA77z8ffrNxMvkADhruykf+3z+5ouUf5bzvOlntWP6A/8x+ptvvn2QP2VbQJelZVxqjJw81jEz&#10;srlAvxcv+MdF85lfR6fUxxuXTfi7MhrjAs6RLnuNuBGJTyYPwOFrMP47SAqCVtwUqWPj6qTuAOyx&#10;CT12PjG8d2FbPxQPYHAnT7QgX3ICvdR1vDtBOfIMLf1L3fLQ1jm4tvrH4lbO1PE3mPLRSdnj0+p8&#10;PdZndk2kN5PErksDz6XLDPbVids5H3Rjgv4US0NANfV7IXSPW3G+7nLB23ZL+467tvMmIcBWAC67&#10;AHmc/ANTTzdtxdHajY2183ZHMHy1nT6L3gmH9L/QzkVObUBtl21vpHC+F5ibukaGUGuZr+Iee++Y&#10;c1UevGOqyX1HDzgilj5xbYFsdOn3ofmgP0j63F3OIn/iC11+0n50HxvIDW6uINNaT/PVr/k57VwY&#10;mEz6IL5+aJwEAW0zZX7yet4XL+Y3qOmhbgGv+RyOyW1BmOpUbL/Vx4Hjzl2zj85VHjqa8TVZ8PUm&#10;FjcMyfvrY9vlbz//rduyMvnE17Sfise5J56ja7eVDs0QDcz2Ycnn7YL+BOZ8xXh0nH5qocl1j/W2&#10;qXesDcXxuse/OGAPucvcsK9IPXIhe9n1lO1vtKrrHOzQLW5Y7HiNz+rHZmu3L7/wEx7Wt0dfNOiB&#10;z4z51seOrSKTcnTIOTqQKXDksY9SViGvdtnJP40OZH/l8TMGCPS84fRVseBpXnYplF8597C2EfOH&#10;Dln4qNvki9f6PlmPTEGbdmdn5bfd/DQYvmfs7UU0faZjEp1HHz6pfdJ26ZeN47HEkMoxObVr/TKI&#10;DHgaX9BqDtT2CdL4X5O1wT6QU7R8aeev57yhSbWR68Gv+fBc/CULP3cNqDH26IP3eLjEDD5oTGUr&#10;Foaj85fRrQhzeai88ed9Ms5cBm7G6rj4xZvYj8yrpzUy/jWU10aPOvL0OkPqL/TD3XoAH10yU3zh&#10;Qr7Riq2XCN7FPm3uTdFr/dkuSVt1u+WP9IbG68jQqqv+0u8U75rEYrGizwKRLzmyMzdPiP+5ztL4&#10;OMj4qX9vcOGD03hlQkfRjuX2O8cwj+Lz9qtIf2zSXHvM13YVK1/B5RZ00UKUXv7KYIXP1rrD1Ez+&#10;aK6Ifcgizq/xHlb8XDj07FeWKU2byY8tP/HX+PlU/cHN+tHDOfAIKhFgPCdSXRapE1eoMkizfe0P&#10;pRoAKWunpShI+T5hgqb9z7/4vHdNOjH95edfPvvyqy+vie8koqE1nTwGSAeYAHpaPgxG3t0fliN/&#10;DR7+Jri734SbMnrhhcfQFkSMfmxB9EPUHeLaL+3SqjMG4UP0AFfbG53BWNpzBO+Qe0JXbVJw7Yf5&#10;8nQyN/KLWclhZGHnJtMkAkHeE4gMQo+JwdiLnqD6naC4yvgkE3RQutQv75bQsk9LVze2CW9t752q&#10;C0gte5T3RD9ys31PTGNv8YQe+dqpU/chk+h9wvaSKT7ZAZ9OeFtc2M5mwbM6Rhz1ThgrH5ED9ECr&#10;nWptFRp8zRJ7oRYuPE91Vd7Um9zqUE0MlvbROb6wjw+63U5F6bJBfwMobZ1gdnEvsr3N66Hpzw74&#10;pwOMPvGXwURs+RFx9JpcKpM20//Qwrf+TZsmE4IHnus8AwbcaCnpnH6Nr5soKH/FTmzH1e7Oeffr&#10;ObFKPzvmiqwbs9mJHn8E6Bvk+IQ/TIRsU9JYtpAY9eYj8QaWjx0XBuFXx+CWhhN0A19xTxx34Bge&#10;9EADXV+1X7cpfAbbH9Zn7TfBdaLhT33ljx4TO6v7CF17hmZzx4328pw7/dAYOaDQAZ84uS3g4lOO&#10;+3vYLhonHn7JIghcOAmTger30EXdXc+DVXkNTB978TcxFh4Af6+olTvFO5x9FZlzv4/5mjDxhP78&#10;Ru6LF5llxOTyjf5ApvvvZi/Pa3tkRFsMzNMpYzs4/JNvXx10x8YzYaOONu6ef5v2o14KA8p3Ozbu&#10;Yb/q99C8nkZOQ/j6Trc55i8yTb8Z++8guLSH7vB7vu/1kXf++m9xYo+5aQCv8QfBjWNs5TXiHfBH&#10;8Uvoe59bH06ZGM4F9Cwcob807d/hugAi/o9tKg+9g9oFMA0OXzTJM3aZBTpxsRMFsQHYkJ/5QO6Y&#10;J87GXysz3N7tlgW6izfqYVyd44v+nl7LSrY6qTeuNOYjz/pCuVyoLdqTGzcnjD2GyuPbhLv88KzZ&#10;hwYMTzaStbqqVEb/7HdcyIWfvUNw5YeDd+MkuPs7Rtrd5YQH2hdCT//veBvZ5U2vdjSf+dsPP7bc&#10;BQ58G/O2MaVxrE+ypA9WeLXiJOV7wmYBGeAtJ/HjyqJ8dbf/KVCvLbAQoi34Z+2KlC8naGDw5cB7&#10;35n5204s52Rs5LMQueP78rIFbI2uLFJDtHTq7C6efXaAd5oqKlBjc27HvTOebf1j++m42frltdu1&#10;z9bz4UPnxxiofuchi/vpLdn5bWqH/kMmE3wnw0/H37TRn6O0vPl7gFYwW30f++86bL9u2fF9FJox&#10;Py3NM9zxanzqvOvgbD5mF/7iS+ORthtPndslHo5qlQO+v+1znaOcvmze0gtBaWHh0YULb4C5x48+&#10;j772S+O5CdZXtm/zJG3HuMi15dqB0khu05/p7w9UxtjXFk7nfDlunktcNq91/PUbvm7Qmpv32j4k&#10;epNT7ZCS9KmhE1qx0fLGx5yFzi9fpf+1i8dXEU04pFHbGXuqc/QGaAD51tyILeSTN6/nRqBeUEnZ&#10;+vhF8Ee3CTGysC1f8td1g+FpI6aU+8iB6G2M4ItfxXNwoPRv9tUntSOj/Mc+8rmbNdFFQ9/ka+Of&#10;ekC2yp06ILZdZBXB6tombcH4LvXBta+dXO2GuceYN2OtMQrAqWzBmwvo8wRDdUqdODHXJRe/uvnq&#10;66/yBqLmNOeCfiIgeTs2Zbe3ebvRt99+OzIfmfgtBfUZHn0lbY7JuE/6VZZYEd8FsVPdUwS3uSv1&#10;3jbFBp6k3qeBjSPGRh/nw+ynjTh5+8FrqidGG3fG7siknmjrS2X+XIBPaeqNi87VwVw0Jo9zbLLR&#10;CYHypYv4yOeHPGE951a89BTwjNXKR81FxwFhxs2194zTx6+nP7GPC1iDvjrMeEVH49XkGAutc54U&#10;CiE9Ojdm0sf2ibjqjG9g9sVHziEyFsszLgr/9NNPjSMXnvh6L8Auv9o2NOurUvI1x8q2HH37u4W1&#10;/Gfbkr7hZGjOuKnf+PTJ0PijP2MUO/RCfp4CYFNgK+f+nLgoT/65AVsrZyOA586ntk6Z/rg5pYuT&#10;Yidl6vTfL7+UkMZmPY+OLPwyOiS/ph+gB+rvYwP9zKe5JnLCH3mc185bd/jJRe5UjA6HBnnkJ7HK&#10;FtUvdasnW7j4259oyUV6WzHYPJPfDDUmL7+OJxLq0UHM/x6gL7v1Ygz80z2NdbsY9y7jocVY4JWZ&#10;L18m72Z/ZWwuOTay7wOhtj8+UdZzivD7+w9/a93aE931Lf/eoXY+tsKvn1o/+vlPGUALDba1rqCc&#10;b72tRn93zC+r19pEeXNd9LNfmZIXCkO69eoWqt85uJff99Hp/CV+6P42DpmJmUc8+Z1PeXYW6MX4&#10;9OcqmHZzsQ6dGQ/l57c590SXLJU5+/j7GTRl+vi+3rpzavlTfCX+gP1853hs18Lz9Y9/PGgO7cFZ&#10;PfZCdXNy6bDX5P97Xlx7aDe8h04tWVm1cb4046V4+xQwfbSLOScGxZX4Eht3Hto2w7NF4z8FaQtP&#10;LIx9coN3YmzkWX6zVUYn5xfG1fd520j7RQQYe4V6UKtPdkYvdhezY/93udD7IX3dKLD20sjNmLHC&#10;Vbay9Ol0/YWo4aPNPKHWopTNduf1jnphZCtyXD4hITr4Gi5TZvdqrx3wumtAL+t4rCMm9AtzPbHj&#10;FfF3fm3wL37h2Z/QOnKz54cTc3POgN/wl6fMAcVA8cz7shb26qz30GttuPayJTvomCcQAlM/dnyd&#10;eaHj3yh/6KmrryOXmKIzdOckLnacg6Eb+zyBQXxS9Pygcq9coVdZgjT6TP9WNmvC+D89hyICwKrb&#10;1A9uysizzp3qfrdfH9+iPQ+BiTh9efq9GAQfQ699WMzmb/lN7Zy/F+8IsHJs/c8//9T8PedDk096&#10;nmtuL/eEX+VMg/WftmsX51dizxwA+KmR6wasxILxTy7oDZRnHB3byVg5RUqO5zN2w0/c+uN949PO&#10;fdH+34JjCH3/7rOZy8/cT9w4j3cRuU/LZp48zbx1YuawzbcpnJwhvum5/o4OobF2WT53ObuuG920&#10;AfPb7XNOZD78ufhO+RU3cdDGR3NybLZ9rXaJTQGerj9t/4GzwJeALmJjYeSb/rFl9y0/CNTOfegZ&#10;wV6/yRvsAvWKmEg5OvWhddcw8QfIW6bZxxvI1c8Bfsfu4MgRbRdfN+4hHxnwqUzKcpmpePYD1nAN&#10;C0zbeA0u/OaC5Ly+qSp8+FF5/vuZ1mM/D4XEe4k1Hkg9Ex462hTE5Gk/BXhYPw+Nm77qjsq1ybZ3&#10;LrdgHi8ndX54xvZlw17bBv6ud+C15Yt7r3fuDJ6Mt0E0D7LGeV8T0351nUbxROizAf4Tx8cWQfZ3&#10;B/7xcyPwZ0x923OMsc/g49HhOvnLm3vMddl08nK2d4LZzxJl6jGfmFVNlva37HiDwR3WFkvni2e/&#10;AQz3SNJmHZeyV93Covnz6Avhxf/3//y/wR8Bt+Op2GCbBTIomfSm862ybVwBvYLpvAYnSjA8eoXU&#10;9y/b54liDWIiC3oSlbYWLbxKycn8vN7pLDjk+KKNHmec5NMT/3RM9Rs4GxAC0MmgD+gJWjs3T1ko&#10;ngmUyboTFvoxGjyJoK+LxvvwX9UkRtAn/HS4TNQ7WATB3wU53hNzwWi/r80LgpNT7prAkwTD555g&#10;Is8d4NG5Mh+5e4d+bEEc9Xzo5AQdNnUCuvQt1ljQYKcuIIXGf/gPf/nsv/63//rZX//t3z57ncni&#10;93/5/rNvvvm6bJ2Y0V97trGt/yNn/RVePbFNeQM2rfhb7OwClDb4WnDRxjHcTnyDT9ZZAEnL1O1J&#10;Dz0s4PycRRr1e4EVTmkc/5MHP2UTm8LvlIXPLiYpI8e+5srChAWtXVCZRcZpW/pJjmLCK+gcg/WP&#10;fUmMHuxjH/09OZN0wfaXHnzqK2RFCro9CU6satPJgG1o5j82+KULBTPRmEWpTk7CX9sIWOpkcMzO&#10;Bh5bsTID2pxk6avkW3vNEx5Joksj/uBTdhMn7nBrRJd2hKlMj/he+2n+sNMDr5PxHDauT79o3z0y&#10;EJzcnfhk+3sw8ffgoQ0QG+R0IkF3sopBslSebNsXopfBVrvWGYwaHxmAuz/+TOVDhOCKzzu92hi/&#10;8OIfF7DrpLSqHkcucoB72cpE/+1PP/+U3wAPz32Cd9ugqa3+0Lvl02/JJj/CfZ+LcvzUCXDKtj+x&#10;BXqeijDp1O/kHOVeVw2+SB1aPWkKj+aU8xuNysH0h4+f/ZQJci9y50645p3IXp1YWlsynadq+ILW&#10;TvrI6e5m8aOPfJG3Plio04/Jo479/+f//Gu3cr7Jrr5EfrTz1YF287f+WN5HZjYk+74dwCK1+nnt&#10;pdifxZPmm+CtzeuHaskGOTFOP9EO/V184ncLaPsbVZUnbbQtvZMf9LEIepWLFfXGH7gWonuc8qWp&#10;jw8duTE5ll2iu/pf4yO+cuJunIhYV/wSmU47wVW3C4TqjFn6QdjGJxmTQ/OXX35WVVjZJ992NlBc&#10;7SwE7tNiYwc+mgsIcgHZ8LZgvXYVf2ihyz5w5MDth9vPvWYVyL9rZ7b9Jbb585/+1DL9RbsFNMH4&#10;Y0rZbSd01SWxKDbQaq6LvI7Zm05if+cXSw8lMlz+rBm2zydXtI5HB8+FGWOQhXJbNtJvdgHz3/79&#10;f6TMSWDedKI/avgMxBefgoetkovSh4ffyNOJ/GlLIpM14+jMb2LXQ1yf04fE81tvsMiiW2Ps2Ixu&#10;9UF47gLX8l0bw/ch99pi7bLHK6/tlK1yJ7dWxiPLiQEnlHMyptwruGbcwQsM/6FznfC0Zr5Whh07&#10;v0i8TZnc/ekxVX+QS+48jHn6grfNgKW7eqDFnvsK3Ht9fZL5x+COz3qicOx7r4fDtv04mbjh4Esu&#10;OLNotzHgAsz0m/UL3Ik6ss4RPnL4yJbYJ9NNLlhyL7x+oi/bV5bUiaE+SZU9Yz5ZjCdff/NV5njf&#10;Ju98/tlf/vzdZ99+881n3333XXMOGfRbT9TJ2ZMXEiOxJ1vpjwT0VwiTzTu1RXjs/GJ1u/uldgit&#10;tRtdxcnmtF0Q7JwutOSehcvGKUfT8eZLceW4Y2u2+hse35zfCCTvyome8Wbzo3bAtrYWO8fO8OS0&#10;e/6T4+V1uRW+PirHwd1xGH77YGj9Kre60Sv09wbY5srTN/RjdND89de5IPTll181/9PTuNs8EBy5&#10;BOz8+n/97X999qfkUHH3Yy5+4eliGHo//PBDx0Y3WW6cG2/g7JhKJuPnluPHH2OR8Q18UJunPsSL&#10;z55wc3jNF/BF0ydfJ3fN+HE/v2x9aH6XC7AWglYGuRxcNLJvfDQewmMfMUF+eu3YLfc6t7HlA3bu&#10;3Cztycne5GxcRTvxQR520UbciUFtzEHoTJZH/p05wspmCywEaGdMhMtGbLDzJ2X6nbHob3//W31M&#10;9u++/W6eUGX/8OlCXWJUbC0NMoo9gMfGmGPl2ujleLMXPcSZMVJuNfbJDx2rkufptT/DcdFOu+aG&#10;0ADaGt9mQS7yRHYyoV+99Hv6HT+3UeoWZ/2qHshzcjnAR7lYYx9j08Tb9GV4dEBf3V78Wprq+cXx&#10;ziO116a+P/ML9Ut7+LtR4WEbskz9w9Zo033mcxP3xlhleIDGRGLQsXhsTCYWHeOpLTrZbR0/uyC9&#10;9RNTc35VW7LhaYu+eBPj6rTR7wG/ORa7tVH8bh5CNvNTdNkTY/0RkEXfINfkihlv6vfIXPzg4Q/g&#10;zefsx6MAH+UAvekrcp7xJK+fTx8EcPQ7soLOySKT7bbXlvzGMO3FLfx7fjN/4Ev99Q5LQ5zdoWNx&#10;7GUu9a59nP2Nc4n90K+8Oe/rU5rpTwtszG7st3N1dezjPHEWxsXo+HbxN5eI0TCqzsYW9YBN2u/0&#10;+/D/85//1DWEH3/6sXpfesSX5JMXgPa14cklL1O3vz+8fZ1Pl4+tP+cNK3/r2j2HlvJda2I3+J62&#10;bpyzVfxAH3z3U2FuX/LO0p050Bxr5yOHdvyO3miwKVCmv+8bJPQ3sPLbh69/yjfmLfrTPrX/448/&#10;pe/8WP+oez5/QptvxNPsP+jjgbZ6NPCe3DP5jYyjr/nF/B781qdZ8fHs+XFstu21ecDQ57/aJbwa&#10;K7FzY+j4ShloH61vZl6ydiC/fs1eOx/Ge/Anpko3vJV5ZTrw5i7xY85A9tVncYuUrxUZH7KKa7ji&#10;pvOVyMePm0+EMT6dP2f7t7//vaTa79KOrHDQM0ZMfxT/UwZ54kRMjS2V0Xc/68srdiL/vt6cPx7+&#10;mzFgdSLXjEsbO6+7NlaeYXbnGwzFgZFNnjBHIhNZV4YZ31MAMxW1Y3RcXBeAx+9Lr5iRY9q8zgK8&#10;fjW6DY0Sy5d2ctujfmSBWyGC4wIiv3feSLjnQKb4aOW+2qaALwBy6mun08/lDLlPnxr5H4TJftF5&#10;FM9eCMFH23b0kjdi+8Sl2NQfyLx0jSXq+AeQgz7kRkd88WsaNGbhkM385Ss/ERgFdjxSB3ZctAb8&#10;e1Dto/v0sE9jGV9GH9uxVddXyRR5zc1ageepZ9D179r4oh6kjcdYaPROX0cLoKftjHXvr3x2tees&#10;A1qg7wK3m3TF746J1S319BeLtTlZA+s72659nVhfWVf2UC0+v8j1fATGN+Njv6HOp6FaumurR06Z&#10;GJj6Nj/2nHxX2uQ/H3lh92Ebs9CKdctHLKDleOZXk8/SnGJPfLH5cOMsGBewPZDPwOpsnx3YUntz&#10;ls6f7EdP/YJd+OleDu8O/LnjbXmFHTl8av+D7Pwc4N+/KkKVsb35wD+DbXe3mzZ4mUPe7aLPWLNh&#10;O/k7S8FH38wRj3zaDq3EY8ZX7euX2p3/43vjc2zAH9XLeBqbxnuNxfHr0EZr5lkzt5p4nH7T/oPh&#10;78D2C/4AeICI8ATWrsy2MuDb+Sn+YnhM2rb6oJ073aWJFtit64hozfnEnLOpt0a+NCtnDuCB3bav&#10;xzbv5VNjZ/j2ocXEuXPR2g4/ssh5+Wv8HRlWbq9+xqw6wZVD89fycvz01z0uV6Y75pu8gQY0hjr/&#10;HR6LWzupP3pV3uiwslpdKgFfazCyb8Mt47q5E2+IIUi5EjrKlslVziC//SyzpTs0Bk98OjbYrDxo&#10;7ucUNoHVMfgefh2Abu3aPgbeCXDpop3P0pnmQ19502sK0TaJ9zQYOS9b5Er9E1lCSGKuw8MLjCMO&#10;D8eR70V+A6wQWugpW7CYkaIG1uAem0UGfO+42qR2mh677DGSi1u7p23vAAu2cn/KTbiTFsrP8d9/&#10;+HuT5OdZ7DMpBE6WSyP1Ekf1C43tjKV3VDCplATnxGeSHVsa8H36G0PH5kvzIbNEnIlsTtboKth3&#10;IZ0cJgUWaJqsDOT5o0frjv5kk3wN6jvA4TN3jJ7BJW3W7zpvT1Rr2+ga+fcYLRaufuH9Nrp3YsKW&#10;kVMy9XtlgCz4gLFHJDsyZXOV33Gm9NTRI//XQHNsVFu/yKDid+NC6KdcdDCZMGHtxCU2skhgcELb&#10;hR667QDf/chNsp6YJXmNODNQ4d5FVtu0E7/AhcRuw5MvvDYRVH4EcuiuwkTBpbf6neCi1UH42EAd&#10;MMCsXdB6TAwT30mY14l+6nCEC9ZuW58bnhSG/9TDgQtv6d/r2j51YqpSZ9+ig4Gst+GEHts7kRrO&#10;h/dN/js9/Bbg10ZwQ+NTsDTnROMhc+Xq76xKwi8yQZTARwfxu/ovzes4uPDjmtqhr59yF9VBXFmL&#10;E7uCazJ2bHblk6WVrUmENj75YoTKsLK4ACYx7kC/fWxt7gneQtr5/TqTPX3vZeLH2ADP4gs/GkDn&#10;BMI+/zsRtQj0WAzqxJM9/KXtqw+PXOW48Z2tfa86eqU/1yisGAjNPRb/XVg9+GlUPeFV32zRkV/U&#10;AfmnNkyZiyVyk5PsWcDPpCH8TNLhyG/kwXjp4d0yxex5gx6nrBPiI+ebHkfHbH2qf+xnX58Gawv7&#10;7EhmwBf6F57bfidEtVVi/z6W8mPL065PUYfG5hIk0VnauzjUstyBD+Sm6b/RK2OhVzWXb9pJnS9z&#10;RyZ8uQmoYwsXfvnCArYbpiyKsuGf//Tn6DML3Bffo9seW6yKNRCLbBNr6OJDlp0gOcarCzLFHV+v&#10;HG2jXzx1SWmy444hZZ/2xjr05d7mDPqcMjS1eZucTK4ZN04I3eRfHdZ/KwMfvUx+/5i7w3/9dRZk&#10;1OloV5tDZ/XTl0z2ATtMjOkP8rVjogwCGouj3bSZPrM2hL/lszft0Vg69/qV645rnxz10eE99SNH&#10;ZdwGv7PlNzAyT5wh1T6S8ocs8Dz5MvjaACdC4IE3cfyK/WY60/pPfck/G6toA7wT1SE8OsjffwTk&#10;H38OPtxZ0Bh7b1s5DmWALz54jpuHd0uyu/Hm2Fys5U4w69encV1eabO54m4HTN5nwbCvg8t+RchW&#10;XLOvsZv88vI+OWe+1YuFkc34AcxRLTTw5xfhNXOUKJD/d3nTxEN6ciQeImdtEtobA7UTGcKXRdda&#10;cqg8AsiuXf/ImfaZ6bTOV2MwIiXauw9fP9zYbPuULS7eck+Ps6+vLO7qIz+2/z5pF93NJ9Pmxduh&#10;J18B4wAa6jtupGwWb6cvXDk2bdlCfgXGkcmBc9PhYVfbkRvNznWz73hvUDS/A6ubn0RhM/PWn9//&#10;3PzHdzMHb+R20V0biwfa4Yv+xhW7TgzOheyl33Oew18ZWL5soa/MbHFiGD5fuYG5kcLvtzbahnl5&#10;i2NyK2MLYwH7kUVf/RhaZNQkmwvMO2qLjLtuIxKzcnx9IHZSb98HkAfw6y4eNo7Vh3jRDg/+QWtz&#10;QM9v0AjeftjVPNExG/iA5adfq1t5eHvliVS9+N+LrqHjZgR648Mn6FaX4GmjX9amh57Q7wUYPFNf&#10;/tsnje0ptwCNP3qFz/XbueBhbi83s5ELXbajxzwxxT7axYyh9XPtwD76KHwLJjt/Hd0fcw90Qqws&#10;1+YOLvuI7Mp8m+Onnp6dk2MUQGdzbPWIzMVJv3bxSH4nDzltsdSP+QwewLP7qRyJUmaMjK2KF1nw&#10;1Ba92U7sXb5P4cYSOfa83lx26S8/9Vhry1/ql04vTEcHPiYn3PunAudraVWu4C7MXEKujnzRWU4A&#10;8P0B9JzH2+of2TRLNt/cLtiuPtq0dWjsOYEyoA1Z0cIbHzjkWl+u/OrQdLFmbjB0gVzEi78IERpw&#10;VzfbXiQPjpvd+dMCLH5f5s9rKjsGndiFn/8COmDHoPkZsNF969Sbm79JH3idJ4c/z+tW5WVjnn71&#10;68dfu/5TmU6M3Nvax6V2DV/boEWG6e/GInEEq5hBpj9o27TfHOtYzIhROD70tL7iJqUdn+m4sfIx&#10;r9pk42kLPzR2vpZy51bXPI7N87uS5KicfNT6xFifIKlYD9kOLRfTAR5j3/B3DnEbC5UDW3i7b9t5&#10;y/HJluO/beA/bwNvYW9iXd6z1V9Wfjf4zf7k4rGH8xp9depWgJFt+eHBlkSGy+bor11sp5xvtk6s&#10;L73Rb/21vhj6o9cxTdVZHRzAiQmz06ryJcvwZ5/JSfX7sem0C3/2s5YS4s43xY1cIXfMeqp8lzij&#10;y4nF4RI9z/x3bdALBMQ4PO4y2hfVwBzOoTfSBLlleMYsbTv5JDaKzbLadJ0XWhNce247jfErzyFf&#10;ehO/yovRemtWA8NTHV4fMud7Gf7ayCc9v8l5zMfawpxsbHDxOVR2o5x+bnYDG0NkpbM6853Nj9KT&#10;Gyi9MQvutFGfinzYBnQ+HbxYq8fi5zmgbf0lUuenlfLJGLE/jVSbnAaf3kdXBAzwPTqMNrpO+cqj&#10;HOzxjg+DNX5YH9ffg97ck2x02i63oVO8Q2DPvyfuIkNQYdeMx46Yw9sc5ufJqn9lfuRDPgOrNz4r&#10;dyv2q+0Gz3pAdU+dOSkYHyRu0nhpbd2ez275rltqd/G6dqzneENNxuKsuWnL927w2fn9/Sde6geE&#10;ApE8uManuXl9+vPUTYzNPqbmcXCbu6ODB0py+05l3wtssJf+nm9EmvT5zIPT/kPegrDz89pNg9IU&#10;F2NXfXNsGvlTp17smnwvTc24oXMPcdXj6J8/6zMTajO/cK7yj3/MRayZ76TPpW9uf9R2+4r94x67&#10;lYMdfPji7nv2mHzz6GfP22pDl/VJiUKiU+uUzPo0vOfAP3e467+8Kvs5mPPEOdeLeIXKHl+tjs2H&#10;8m6ArzbGbPfTukOTXHS9w7bZcfxe96/sb/vdarM8ViY5yX4CJgPC+Pif0b7njeoibgLmKEDf3pzn&#10;ePjPm0YcJ/Km/0dndus8kg8y//0j0Pc+BetSuhkD6vcgGh19/DwU2DdX9uATX3uNa+3V7QYA/MOo&#10;vsr+zHsaYk+oNUfQxxiRcXxz0IsXmX+z8w2GxpSt/baPQrvHK/b3WIUPd3wZ82VO94dwxh80l1bj&#10;tccPuUovtO68RpaJz+dRgobWslSNpAOv4GvEBtlNug0KeO1QcZ4EVhLZR1AnGkjnJvHhrM06afnA&#10;c4I6T/kMognDu/OqJPg7qVrFxnD5Th2ZdyFnnYK2k0V46t09LgkbCDrxjUi7+IE//PunUoR279xO&#10;/Zw4OsE5J6bRs4mPAdGqQ0f26pXChw3YgwPmJJyhyF1dDl/66ZwrE+vB6Qlgyrfzp/gCfNDVtUoP&#10;rVr/Qml7R+r5auSIwy0KrVNSzyYm6ezUBaBzMjaLEVlsid28ioeM82rkpwHuBE5Q499FHpPg6jyy&#10;sM+exNlHNyIVInZtT8bKmXZoLG9l5HWs7epNHyrUBplA0cHiEuiiUvCLCy/Ah47nTmgnCrPoYHFQ&#10;O+UWZqJI+aDbRc/EpnZ8w/+TRGeyji491OerH/v9cxywT3bldCnuKW/9KVcHdtuDfIkjcb2+23J0&#10;yAfIjn8nNCnrxEA5mnyWbRdOUjZShW7w92Lc69xBshMLdoXvz++20ncuIMWOaTzyLZU9xj5yppid&#10;AbxdGHv36/gFT/HaE5/YN3PmyAf7KQyPlJE/QHdlaTEnui0lzsjxIr+NNfzPMem1zWc2+lYYOQCR&#10;o/5NzJBJzJP9boNBnO9LnlPo2Kc8I0NtJhhv8Kk28IGtE4Zw70D3KgsXdGmfyQSt+7cT1NWzeYZu&#10;+pC+EBkMHZnWTht0U0ZXJ4n47O8IV9Ycjx3GP3BN9rqInbpCtitn4zaUX30+ea9y3erhl8ZRvbGa&#10;3wOWKyJF+7wLU05wDTZKwauc+L96Fe3fpyTx9WWe1DH4Nt9aPIn86Fbm8LeA1LwRHLB19qtj+u/G&#10;yD1XLp7t4l6v9kzBodY6OOwqF1iMdPwmx/v7yBbb3cG/cpZe4lJujBSVWV/hk+2ra8eVg/r25RFQ&#10;njmevDMyRorxx7lhyMVHeMaIO919Nffonz6XC4n8CPeeJ9U3V+Lngm3++jqxHKsrPntnEqnd64/6&#10;wokFQgZKz2usot/kwPHP6l06aKU9OiFaeyx9rzy2+DeZ4bPPfswrk//9r//e8eY/vv6PoX90TztA&#10;Jm33Q28yKAdLt7ZKuae91QO4aydl5LWotHa55D+xuD4J19A1qZ0pcOnFXtrNiYwTwbzO0RARe8kb&#10;s7Dm7ScWM+jP/uJ/ZKz8+k/atW9LQcu30g6e3eoWXv7a30OEHmiYD3XCePSHj0fnMpdtHn1j6vlW&#10;noBrDJz6rUPXmFAZs7+2tdUObBmcP4KZn804Ozyn/cg/5X/U3olnJ6PhM7zwE4/jb21HrsfxnZ66&#10;9fvKuvj8uGX3NujvIuDmjMcCA37l2ialdZNl6fSkJep1oS6F2qyp7nPRmZecXFv7rv+ib8b2bY+u&#10;OFpQB/j/rgN5oNm2/tZmy9SQrzLF9327RAtT9kyXzbdwxbInJ110CGbn1vzAx301b2RhJ4uObItk&#10;L2zGh/IPP5jPk1c93/6SG9jkANB+1T02UDa0yf3ShABNghxA736s+FZdrB2nCFOZnumHz/pj2rML&#10;vnNxlm7lX32m/ynrSWB8oM4iqLFSLmAHdfTdGyZXxon5iePluTfozJOlbHL6YrZe0+UCRq1z/Gi+&#10;K0/tiXNpnlyAp/bKtHNB5fvvv69/KmfGyl4Yjs3hWhztiS2/5KMdQINdxGZvgKwus4CuHt7GIllq&#10;w5TXZ3RP+36KG+lDa21g67PnM3sBvP05cy3nC+LHeA/H09Hag+p9+LUgXy7+0qG8D5/GWuQAfNWn&#10;LeIbOCtb61K2Olcmcl/5LTLneOes025iDx3laIPqFNwQKw9jKpHhuUBs23ys7NhY2ba978/8bfiQ&#10;rXeVs1f03vFJLHuiEV/jznu/LR9cPF7k3Fj5yJBY8xdePpUz+r3Kqzt7w2poyh/66Ort2FNN4sf5&#10;z1//+tee/4kV54H3c3Fzoen/6E/84MNW5dUMUDX7VTlEc3Do5hisHTthTZljVZX55gNjpRzkNYHv&#10;cuHK2J3T0sDE5ujHds5f+CZ08idXgW5jm44nxw/OY8rHHCf2uPDgB9e6wNB1LFcWJduZP5CTzVaH&#10;niN3rKeXpxanf2jFLuy3Y6t88ZB56KagZXCB890Xob/+sdWGrI3J+pAt5VafxHTH9OF3qFZH8WFx&#10;GzgHEAPiDcz8/PgltqlcqSuv5Ey4OWichUtjDS1PSYD1JRtPrI59doF762374Zns00/s2rfY9fqL&#10;PLnyRX6fOW84MNbs2kDbBO/qr8en1nfWNp1jRh1jN7mzl210iPz9O7YtLXIcPVd+5aAXXSZkeuzL&#10;xaEIWTkd1y4ZO+UW06faq36Z3IcnuehQmxxbaotPYzy6/5QnWR3Xl8Gh3/Zd566gtI8P7E/7rLvk&#10;bwGPyQ8ToO9ezHrWnJ8P1rbdNrZiYmH1R3b1WXtv3R5fbc48pPUJrZ4/1FQj28bx4u8WvpjTH8wJ&#10;0FU2Mq6Ozrce81Cx9DEX7eHwkX50vzlkZU51Ab2x6+krsWHYlI8+i/+20cA+mrZ77AaPKePXFrde&#10;DkJ7+z1aYPVQ5wZktuxYaUzI39Zvf1t+xW/f1iTeRO5ZDNY+CEY+IsLTL80lxAy5l06UrJ7yJcjh&#10;0Vv/f8SxOjHSc5TQdKMEGgODV7uEj2Lyjz5ujJr+P7+JLWej/QAxGWzsCjPm2105zW/c8EGPKW9/&#10;jRw9jOhoThljyJ/K+GjwfZMJsM+C/flMXI3djZGxVeTuGBCcV/pn7D7GnjyunXHtcXF37I02TKPK&#10;0rP+wB47n1sZJoYSxxmn+XHLg1qo/xykjp1C4ZRTzH4VDJ+Dk43SbV/kthfTM4/hNzKTXTvlbkjf&#10;uSoZNjfirw8BZCrfnTiEfBSh23EnW8VP2mh/ZG/loTGxEPxTR8ftV0NBQzLy3y0HBX9wwzNjm/5l&#10;rZBeO1bpV73xuvE3F2Av2hFw94nKZgt0rFxHL+U7p9LGX39yx8LZLEuOXQ4BOJ2n5pjcc9wgPWs7&#10;M29pfIXz8LtJMCZNu7Gjcxrz3/HLoV350YYz/WT6ZuxhjTNld5jYPf5LxcwzN8Zn/VK/TUP/BRZu&#10;2RxWl/b5drrYhJ8TQ24G8bMCc1P1yaGHyPSf2CE2vffrQ/Lorp9NSWOoOSSGSx63RrU2fLSZvdFx&#10;fJVeGNkJ9qC1ROlxh5WpZYexfsBn1eeK96ENhVxtp5+B6Gd+3Jya+CoE0fmR+FhAM5SrJ3n9bWws&#10;Dt6dk6s/drvwzvF9fN52v7e9aDzj11xEz/QT/XTPp9HxphD+GRuMX5XTjx33fGTmTg/94MTitdsT&#10;/GPX6hy6cEK11xNeZE7ZfJUGxob2tYOPxqfgmOGqeo7uLSfK8CGz3NvximHOdgAAQABJREFUgsXZ&#10;gR/OudD29stO6o5bt2772sXwtvMh8/H2WTzyt21XxpcZ8/FX7saSHXcWcWySWD0N5a/tn8smraf6&#10;4NRGW3kY4W0XPa+U/iNge9B1qtAkk9V0P3+g/f0J4pUF/QvkmcNPGbG0ERdoxf7nBD81hKJAsXLs&#10;z2tQ1uBPEp76fExwtnyDY5gbpE4Ho6jADf4IEUVMJnIskFwoaII6x5Od5w4ak8cn0A49vJfvvR6d&#10;SQZzggKnRoss2Et+BoVtO04dg618q+/KusdPcSM+IyKqi5xFe7zudC4bBGsnHNppBq+JswNggil/&#10;bA7uvFpwvtSnecB27MCW5YMoW0fH2mHj4MaryV/g6GwmEBZjTuLkyy1fOYYTPoiJEcH72P82rw60&#10;kGQhx6KCEzb1FrIsjqz+nWCkGduTcRLTuYjSm8DS+SKPtr2L2kzwD6A2Dj0nCD3Ziu5zIXeeGHby&#10;7U7gQmjWJicG+8rOyOvk1IIUZ5DzVSaeYPTrbicpZAd4MjEIyeKx115YYrPBGaTKWFzJ5jRs66Fl&#10;l41A42j9GVm6OBf5ANkN0r0bJcfVORfR0Fzdn9MvvSTO3sEbugYJ4ALxxgrZL4VSR290qn/xVE88&#10;0+1T4KQNaEfONPY/8Zd43th6cejg7c9F0PH1LDCUyJHR/m23VfevlQVP9PZ4cdDV3tYEHqx94Hri&#10;6GWeLAVkrj2Ce+me8lBo+56s0/2oX9uoxyNteyE9lVd52i0oE8sAX/Sf8Ej9YwFKjGr7aB/0WYBI&#10;qRgc81ayouH/OmeSnkRcuhb7VycLONq0r4XX/S59VOCRf6E6nXI51PFOYNjofrFEWzQsLs5EgI3l&#10;IXnF0z7TZ8K8ssktFqUmD6Rl2resk8bhtXLcfXpfZKcjvj6AfLNoMM7Z3++FB9BpvukR+WL/TMir&#10;V9pun2j5aXOf5HWSE9vuJL544reTH4uQbl56OoAvLdswbP447Mt37VZb80nakxPN+0n+lEXW6Fpa&#10;SyRbx9qDbrNvi7a6bdtXxt5w2+B8PWmPTv4W1G09Wru/WzzyX5CzC0cesaZsZd429BPrXpuCpnrH&#10;+4re9SlaQ3/6ivwGf+uXbmqLJ899iB+WpvbFrfkHJ6jNOepWn5ErduwkcpRZWeHh4waKxe+FruTq&#10;3kAVXY0v7yLXr329TPrpKwudeWLKmaWx8uhofOk6X8yEZsfq2GLvQm5HDr/2C2GdvPjQLXo/GXvk&#10;uqETYtkzns4TYGRf+TcOLKT8Zv6UNoun/e7vVhm47Jz+uxPLqXl86+/awSWOEJjFVbGUHBA9/1UY&#10;GusH20cew2M/z+mJD7Dy3vfVbdwoXx0Hd+N9eIoj+WD1CEVNGh+2myt2H77Yed5O+86jsrOLRtq0&#10;f9sJDP+JzRcvb+OfOmPyM1gbK9aWnfEpmEaf3QmV6cmjqxtoJj7Iv/qLQb6R15R52u9PeRrf76G6&#10;wIG4eZxFmJe3O1RnDJqFgqXvBtDO13IiaiHKrwyIOfW1/eHbOG7Z9EEi06X54siR+0yqmzGkddGs&#10;87Ojn418uLRHhkPvGETZfizAuNi4OUT77RtylPwz81A1j/g4B8ndo0NIXlC5jsGXv0rs23OPHMq2&#10;Hs8dV+QNNB4n7MnZyRXFD5754Mas3GPMhb+0yijI5rpu2vQKPTRdzPMksN8049t58moE9c0GaCxt&#10;vv+QOXDLjRvBwUc8d0xdmdJGOVgZHE+Z+Cff8eUzPG3EEXCjE5l3vou/C3xeq98LSpFB7MHBZ01u&#10;/DZPhycesWA780p4fXVl6nvukFZoiBGIOybU/qEjlnY+0LrcmPAh8xIgPntxLzi1w7G9GAH3sr1o&#10;rBzt0ooLzdnHLlNOPq80JQ870IGfzGnKL+XV9+S65XPPG33CKyK8iz4rA7rLB++rXXUWXym56c9W&#10;9Ibr3MGcb8dtceKzF4DpIyZ6jpE+4qmRXYDGBx3885WYyV9o9lil8gNbhtaOA373c3SgC7ld3Bj5&#10;NVMWEw7dyL/jjhgjz+qNhj864tn95StyUrb8zc/oLafUT8Gmjxh/yKVfbJuJh0OuuU0IrL2dw8vv&#10;q8faf2Wbi13jH7pX1ury8Nn2QfrBWajMN9m17Q0i2VZ2ejzrb8sfDb3GGMC0y3fPP9Qzly989Lnt&#10;R3d72W95Fxa9Ick5fPhHTrxL59iT7GK53ghdun/0lFFAG0D+5fP51/PUv36IPyALHdBvTjp8yN+6&#10;8MTX/ovkNb+xaBF/xrr8BnjeXAZXbnj/S2j0laoZ0/Lmold5u5Nxt6+GDo/y0+fSuOfFCZWOy6pC&#10;Q1ygVTw8yif2gJ92tSltc861ZXt+S4fOt23JElpBLWir34idt/lNt1DmrNLEYw4nPsqDLHXi4Gx8&#10;r2yIrjzWz8mCziUfHaKTNzLdobxSUL3wDegHYNv24HyR886z+yFdXDzYZxxxNVsecNjEzZ/NN3yX&#10;fjM3SMix+uTJnd2fOQlC8MDQmH4/P3MyPmnlqd8bhKkj5ujjs/2CPFwfF1Rv81P7C9o9LpSxyTht&#10;9Vi81Yfco//Mi6c/0jVeYpNpXp9qq7zn3YcQlCCefjy/X77+4MdC64eQmNlcDY/ffdpnopiykefw&#10;P3x2o721yZeRm6/kQ+3lvslVo0/xo/4lS3zwxtvRjkxdnE+b4TW+0Wb7uf2dI6PxKVja97r5TdDR&#10;tfZL5b35+HHrzWMmpve8zc1M4M5z+Ex+0Se9aQDo6+/fG/u8bcWbOKy/nAuQ2ee0B+/xKX6j825L&#10;ql/Dc9pV9joXGT55KpMG8J/rOPGkbtZTSjhfy9Nxf5IhcshZlrP8TrNcNefPX+rqQzdM5ca54XN0&#10;ecSlLDJ2QDO1NsEdH+tzHRPS3hzQuLx9CD/ykXWh7atP4gqt7K8P1hbltzbZhrYpg8vkr6KQ+dH9&#10;/GTye/i9Cu3UPYcH/aGlHr35PF2PaR0Jl054241K2c4FWu32omj94LikY6+b/M9tMD4am6JRC8sD&#10;51oA3tf5S+U7frafPy1nHpLx4vCxlqx/1jvBu88PLvunXCzokw1b1OqCtVVidSi0fPsleUBziH6d&#10;NuYHo7O+PDE+WBNT1SvExcfwmBimuziZp4UrbeOjvgkB7fAJlZK7l+++7bgFzeV626bwgUs25E6u&#10;Ze3s40OR0WH0Z9npE5Mf5f+9wOvib/2YS30dYztMHz6jRupJzUMoPROslVMmfqJB8VZqZSWwBf9k&#10;u/RHj0EWi2gsq+Ze84mQnodS0v93HEp5TnMDOW+kddae2GXtZuxwof/VueOItKKj5xgxDP/v0+Tb&#10;3y9ZIoA3fJFD2dWHsk/PjCb/RLvYvU4btFqqsg49pcan+iHz+/mZDrJFDX1ggru24PcnQKjAvX98&#10;qt4F5ioAVyAcoA87kImMa4+1m3WPFxk31ha2ZF1w3JtzD82rbx45l85u4ZdWtuFWP4kyfP8ILpuQ&#10;Maj3V0mjXZqHwET9U2pwmk+cLwugxU05a7yeThpRFFCGbPmbZPCYIGq3zKpUFDFg2M//2Y4y8B7l&#10;OmEaG4S7k/3DSzt8GgBh3f0cQzNpQWdP/Oy3HD9/h8bKJVi6KBAlm+AEUBo4AREk2kjGu0DghEO5&#10;AfAOlTvlS7c2yQFaYOxShStDT3qMJge0B+0gkcEkd2Q1ERykHZTR7MJyT9AneY0NhsbquLyn9fin&#10;+4M2MsVu8OFy7J4UOO6fbT4LS9tJl6cAbCUetlO321loGf23/W7RUu9Vlj3BoW+U1NZCzzwdjufI&#10;Vb8cI1RG7XPM/+7OAPN7X/ldnsjqFWWdiISeEz+wic8+nMYOvYNTnbPVxpMafO8C916M1mYmvmfh&#10;M3V7IopOJ5fHTga8mfg8/C6Z8g++Ov/ziz/oPwe2/BTcbVic4N1x8dnFwu53IvqgtO03AfY4Mnud&#10;Xk9qbUPDa6TV7asSLgop4w8TSdD2RI26tcXxx8YB2fL/DEbm0s+JRWkEY2W3BfoeUL86Dr1pX7p3&#10;4sFb2BPspd3ylePIurhw7nh4uENKPLhjhv+wQb79M5OgLVu5NobUo2WRElSH5Zvj5aOd/d0W91bG&#10;fltWGke1bS9/iN3pZ6lEK4MC2zXWs4XbV+4Eb9uhWb7Z9sTROMd5wS1EBu1fZfCvbPBPe8f+2h6v&#10;459rEh63pTeZS7Rt44EN906sdEW8TELljFSFAl+TUx7O4GngvfEsb3rKD7H75gs4lYe+5TnxOOUz&#10;wK+8yrbt6tKy0AXwwN3mFlgv+nQ4OPCWk7FAsT4vV0y/mKeX2dO44fWNW68t6EJu4yQHa/fWPL7K&#10;O8THhydHBXf9OLK5aD65ZeXbGLiGzdNm2y29+/HVNvyMMfzWeL7aEvPBm8xdrIr+cg0ZgDb1bfR+&#10;kl9SVx78jUfoL38GVIZGx9vsA3qgJUiUWxD/Lr9ZadGZ/a5XUN1iNz1AKOV7aK7M6O9niPf7LPrM&#10;kyKeGOsYH930ob0B5JJzmlx0+D6o+VgcMcGLTcQi+fO/+UEzMYvO28ht3H7zNjc5JV5o+iZ02APY&#10;mpS7ycV+fWl75Pc7bMUJH3xBJ5DmCkdnx/B7opdt5Qi+stojMe9v9VK+sPvFC/07zu7Dtf9Y/Dqy&#10;nxhYGoN3eN5kVe8z9PAY++g7ymaRgrxDd2V7vjX+8BO8WXgwl2CT9bU6co6d7vIv/+EZaxyci17o&#10;gqe6RNAbOIG9ma4y1KHaJXZHlluDs7sn1V2cYcfIHM2PPWILBonInd9EDvOrGc9HJnr0RDQ87nCd&#10;9JxCuZQca+877n1fu9UM608BfuTenNB8H5uJ4X0DDGN4awMbwgN0+CK/5e5Vtvpt/ctvwXXRCz/4&#10;5upu8LCoQRpzK3Mk7YsUWuObyU94yeNgy9G23xySbRi33lfzknHmtFGGNtvgre94rSBfoIP/zh/g&#10;gqVffqFvfNh9OdP4tfNF7dWBGSO8si39Pa/urA3CF9i/4OxvEfnIDVWuZRvyyjU+bErXWUx5jD/K&#10;glyyjWsE0448+LlgZ1yaCywve3Hxv//3/9angv0mMLqeEF59EbK/x96csG9HaL4Lv50L47N9xhPc&#10;dOiNL0fJ+j34xYlei7s8epw2FrM6/rJhePf8IuXFO+1nHB8/wt1zkMOqOrho2t+2TcyJK3ZbH6ys&#10;5XniEF/2kzPN08svdXR/LqvXx9YuiSm8a5+0Z3P2nd9ge+SWkLjmUd339Qy07dtV9J9Tz2+Npdir&#10;/FJuu32MXD5wtPfZXADvDvf2WzfjDB5DI+oX2OH167n4oq59M/T0Y7z/03/6v9Jmnwr+pfYmR/tu&#10;bLe/c40Pu88FhVmY1A79lYfM9JVnsinMG2Cmn6ztdwuhvE478/R3uUC2ZX6jvIQiz9LBq7bB49iJ&#10;zbTZv+YJ9osMe75H1uIETxl6coYFMPSMV3cI2uWLp+Vj36nPDS+nj8FhC/Ylz8rJZnd7wBPDHS/C&#10;9937iU+y3WFiJW9PydVn8vV8RLvoHS+XSvXBK/Xto8m1yKye6G3+a5k1leCCztP1jWlw5jlisNXx&#10;NXsMPbKsjdfX6NFXHPUGlOQ2/ktEXDzg6kP80vlObkh9ETxnVCvjd9/9qbnVTR7GksZxaI8cT21C&#10;Mu2E1n1aQTY3e7/NxR1jpVzlSUfrD3/Pb5iO7yeUnA+9dCNq7EC+vXl251t4jI5jJ3PU8Z9xaecq&#10;5JsP3PJPTMnvtZNxqPE5nQAuqByRz19j1JwheKXFRqFxQZrq/9cTtFG4T8VF14nXGYP6WmiBHsAb&#10;XLJl3nTPIeJudBv8+7426sn2Kbw7XXy0DWrj6KhX3vu1MoiRyy7pY+abYrXtjzzyUv3WuYL+Mvml&#10;DxOY1xz9bH2W9vId++uXeI0NzNvw+vT8M/zS2IctHzBlY8fZVwdvtjPHsd95YRbV9zd5g10ctvO/&#10;88aVedvPdnIIvXsBRgNw9AxDlmnRg/f4e21BpNH75L7KODIPz4lv/TxeCi5fTRma2vrAnXMRtoA7&#10;+dVvC7If/xnvczITXLG6Z83cPzFbfm1L5Ifc+Dx+suVRDguov+unbE2w9bZ8esdVJgWSZP0nzvs6&#10;5yP/2OC8YYSkUUFu9nuQtnLN+/fe1uANEaEfXdHYeT0WaDzA/vh4y8j0BOfgb5lDNgKr57bdLRuv&#10;ry/lCVvW7H362jY4281XfDO2GRsl6nu8+jf+0bvBxe9W9nu796bbbnUKoyfNPqXjVRZjrDm1V05G&#10;4yMYHR70zMXi3Im9U48fPPO6Bb137D2xXRnLa3xnPiFu06hNxm4JnxyL+9qJsVe4JXzoXusTaAQ2&#10;3sgC9A80ttxc+tI59asfXE3qDweF2CD+rw+PfDRDr08qV9+R+zR4xCcdk+Pur8BenOfbu2o7lhUn&#10;9MUfkIv0qNGFr2YOa2xvfXC94I0O+R6Z0+blzX/yyeg+581yYM/L2mjsVV+goM+lXJV4+A3chb5V&#10;dqw48XMr/uPdEfrisz4o/+TwkePIAPcZ7+oU3aOekCyMvfj3MW8smyo0tBbnj4X7J7WhN3MiceB8&#10;lLUe9nIDTOeGeSDMmgP/gdWpx72QOU8Kuz+v6wlR5l+Vr/Gpz70b2/Bh1w7wemarMr99+e1cMvi8&#10;z2fO746cOa4uNdyjUfHlc21OXfU4KPf9R6tne2nHBu9DR163FifY+H7X2v3uthuAbY0x+zSt+lk7&#10;MNdOm9i8Mi0LMkW2N/H9u8z/Lzg8Gy8ptN3eu1HCOy2NDZH5ePrXRePZzsp0FWt0YOx0AvLG+87X&#10;dTW56VVupmmOitxjh6HzeoVFE8H7sf3tLOqX9wTAJNwG5GFegUJj6UgIAGN08AboVMjUF1cwpiPe&#10;AzKce2IwLZ5+qxvZZqt2T3RWBmX47wLJGMEgfwyWejTg32Hl2mRWox1ceOUb/pRBa59kVDek6D86&#10;S645F2kSbNub3I7R1pEkypXL4kW4tNNjgx+46+V4y7fuMHdY3LHRw58b9Oq3Lf4GMCdfJtsfI+zn&#10;ZMoEvfaK/PcEp21hFO2uE2AJyAXf1998c/lwbXBaXBu8VxeaOYHE+x9Hzy4CxR4WVi36oO0iJtBu&#10;Y8o+WtUl+z2Owbya0x2nP0euvQCc2taXSL6cgLzyRMIZoEwo0PWqtX0V4fKzxQNOT1BPzOLn7vhs&#10;6vhuOpEYObd95XNwA/IUsnGCb4Grv40ksbL/+SDuDlqT1lkAmVjaRYahMbqRZ21icoOvEyJlQE9k&#10;xYnr6XfiEw5YPPva5t9O2k0f3mP15FrYhQwL1WBPcn/NAovJg4UwsAMG3Vb/ymtAK/Gi9Qv1REnZ&#10;wJ/Cw/PgaoPOTuLgLF37S/JDTsrHd/FfdNWu9o2tP2RgtLC7QJ726bDqfimeQSpIeDFi65xcH5tv&#10;e1v9rtubfHvcinxpd9AOv9FtcmniMHI6scTv8yxQgZHr4KX8sln1iX3zV7rB3dy19kjIRufoffw2&#10;F8Rz7EQ8/cspyAK6nnwkg4HfgF1eEwbdj8ucZnRglDtaf3D9ZvDnecWbhZ+x8zyF1SeADKwG48ih&#10;Tdst42wdrw6KiYs+H9FJncUd0KiKbNcrIlOmf6Ihh8DdyfnyskVnoXLkeE+iyNbB/+is3AR+LvTq&#10;lw87xXB5+nouHqwz77TL4+gZoepu/AnOV5WJDVPW+IyOrdcQXqDyZZ/v22+WXmvnSzm+ckLbBWfb&#10;w1APFM+XavKEx80WRTpf+O5nJj9peuhsHyiN0GGbpYvv6nDJm7izCK+dSdbL5F1PrTX3JseDleea&#10;aOHv7+TDlWXtu7zR3JguobSbhdDjlzHjg8eRDx285LbmpfjVOFdbMZSPuIDXNkfGmkwOuOvpItPc&#10;PNXFzuD01XB5AhZ9d2mj46Iv6FOFzqT0hejnhJF+YOdaa8O73qtzEenZvjQnWC37P/xi6zv/lcGW&#10;HBNH03eUrW2Ur6+7mBHckfXRz/5ItKUTkgX5aGB5cMfY+2GnOV4+tkk3XFagh75vuye4h2g3S8fB&#10;8rWvvwOxsXBcU7ytn7FsMcgybV7k7mKwfrNvEZosoDEXGbdeH9gFy4feCY1lmjZ2LQbg/WSBuHXG&#10;puDEZtNfclB4xOc/khecSDW+k3zQ9lpUN0bs74LygXmcWJVDwzGvO/+iF4XZ0M0ObqRzkbh3DDth&#10;Mm+oXNnPOO+vT2HZj750jBThkQX0/DHS5IDk8rRfkD/gjS/vdk+b0JDX1l9eKzZv7wi+fnNyEv7z&#10;dOiM7W4WnHjN+JFXZW6MjWmSb8NfGTAu2Sdb4yj9avT1tNrLziFn/Jl+IJeRhw5sMHbPd3ywPNFd&#10;+jvvRrtyHL7VV5zN9EiT8t+xjn7wdwHJcefpsQc+X+p38Yk5rrm3rSdMzSHY1LiIx8YemVc+ZXzt&#10;rT1TnrHyXXzs5pnQNC+oTYJnfvomdGrrlJdmZEBDTGqvbEFOk4OBOhei8XGTqdj6PLjkhSOedqye&#10;PjX9p7yDhy6dbMmuDTlGhpkTvEl87c2h/GEuPf1sfLoXgEOi/tLWfkSrfOREezg7mv63dnABtL4N&#10;7+LldQ6NwyMPfHqit/YlI7+T92e/zxyb2nfRHn/7a2Pzeu1L4NBCEw7Z+ZVejXd4BzbujDlpXH8N&#10;jfFFYy28tNeH5Jrl4aKSV9eKE/Vkgr+wbTfu1Uelwn0OJAbUgdVh5erxKX9uH7JoNttpjwZa+qbt&#10;0lM+8WpuN/lcTulcLXSGtjnQQwdl6m03v6JT/yU+E37lbXHy6RtwYO34hZ5+PHGmhlxzPPsrLz72&#10;9Sk3VcgNznv4Hc/azt2UaOSPjRb4Tz/SfsE+f9fvpy4aNfarW5KGek9JzPxBzCbmTr9Cp7k85z4x&#10;Qslqd0s1xVfhxiT8+HplEL8jd/JvdJIbxYSyzjvEb8dpcZe2cmfq4eCDoy0Qx/qkOFsafWtEZEUP&#10;XzI01k4ObsN8WZi7/0ba0tx6W/mhF3VD68vXX0YOuWr6Q9c0QhNsfsYTndo4ers42XpyH5lbcL46&#10;f0h5mqWNTjD0+JE+xk3b6aMTt7UTG6X/vvWTAanHD337LGR/t1gp9wGt23ryZvGSXs1rGQPx1tZ2&#10;LgCfznlkK5HzJRZLL3POpauqPg8/stq/tokjeLVT7IhnWLUM+ZURDf0X3vO+p66RXp21nT6Arj78&#10;LjcCTD8nW3J6Y9fcfW6Kamu+yQ76FQDFlD0HcQ7IhTbgMznOXEUf3zrt4Yy8maek7quvv2obdZt7&#10;nCuD1XX5TvtWXV+tY58aaWxyt/MiPqdFBlCa/Bnb5ODQ4atp2fO67LY+25077XxF3Gm35VrtDXDa&#10;0D8IiqPPI5fZp+99fW/kHl/p3+8aG3mCP7J2/AiNF+kDo4s+mzgRA+Ez8k6MldmTr6NMytaWZIrY&#10;k/vENt1DBB+0tg6Z2ih+W5yJh2kTbdu34XmyV1oyXoCRaWhNHGyOcyOUeeHHvPVm1hMql/g+XWli&#10;9qE3es3TafOIp4dfRqbhOXYcndfv2i/QbUF+BNosjL6jdyIqdWfuExR5Hu7EeGSSOyvT6OxcYeiP&#10;fcT7xGbapO1C9c0BWzXe0widFQONkWP61OJvH0MHDvnDaQ6W+LMt+R90R/mlUx5otf9OXe2X2GOR&#10;5YuZ/eZZ9DEHl77kHNu0/Hz99vxvznM7fsXZ7Ufkj/mU3Z/eRUK/Km7epjB6TG7k110bY1f9gEzP&#10;LwBrX/sceVaf3X6Vt2LQNyvAHe+UvzUmZSv3bv8Uewv62+plWSEa5Y+11lfZPfguMD8HPPrXfIlu&#10;jlI2cWW98fH0vxwJyHL2euzLmApKr/zQaRG3FMgvz0y+Gx5zc7h2KT83lEzzND4Nbdj7ESdDjy9i&#10;+spKh8Z2quDNW0pXnrGFPAcuvOgBJtaPkC15fF2ynKLGYyg0Dk7ZyGHcHPuyAfvXD2uEB8nf3SPX&#10;+OIYLpid0x1+uz60sQd3c4qxUf8zRM54Lf6nj9dukWPn6D1XY7gzD12B9gIru6MxepzatHcjnXmY&#10;MPjQ3wHXD6LnOCg/lTdv2Fx6z7flW7fOHIOFhOm+qt7bWMEVf4mXPJWa2DKuRB7zT13rrJ8t/c7n&#10;eDX4035rxguOeJfszbHB+/iW9dgrBCO/3Ol6W/OnOOQ3egX2QnXj9pQrI7/fkZ++8rC3NqkpT3Wr&#10;D1/xSGPo2Ky4+l7o1o4KfgfWn1f1CdmNXLkAEFFfok95ny3/brysTEuLXK97AhQi/TvEGKEBlYW3&#10;LGGVwE7yNYamXidwoY5ZwUzEQykI7+OwZbjbIp0vZQAuIwvYGYzQ5XHBOxNU/GrAlN/lVOY1jJMQ&#10;T7vQpLAPHnVAZaVu6jpgTl3bnwWV0sco0HYSSuTqABc6K6/6DsIn+Wkytpo0TG7AccqnvaeQJyHd&#10;ZYLDrulPXaTT7uJ90Rl7lmeYHRHLZmXq76qmwvHqwU7AgKntTtbh+MwrhWehnJwfsvjjBLKdLvV8&#10;u4szy6dMEU39wtSNjHi3+516dcpsFbl7cJ9InTITtrmIQwZllSV2vwZmHj9Kqy+gdwTYMtu9QMvW&#10;2uzTv7AtZC2wzdJUVhppPzET32W/iwPn5PDCOQS2rXbkdUyelmdn6/GhB1Dm79o/bT763VT65rNP&#10;vVeXTtbnJKUXyL1qNH8mFAY1bUw69rUErdu4LxdxafKYvpwPKN0zuUhFfQxH36u9ow+oTsdGnXCl&#10;HIl8t97+6oimzw605ACzMNXd8q/+aXi3wbaFte2u+pYNv6Hy2+9to2blsY9uvux20fQ+uVTW/CBZ&#10;58TaALv5o7zpEym3v8IHK6sBDX71OTYajPku71OA0v1Y8V1O+2gRtQvY9d/wUnc9vXtiTPvKcXKb&#10;Y7ALNlt3z71hmDZiJvQGPbFtGMtCrDrtY2b9sJD9KxaE7imeyvk2GHut2me58PV5csalYwjtwD18&#10;Qx3xA5fu8M7nfrIq55Bj6zTbfrs8dru0xJlF8vo0dmFMAzX4EB6dANWuZ0yIxvy8/dYFEoAe2sbD&#10;zYOvchFkTkgfOhT54A+NE098kj6Jxsg/fpmFsSm3rlC5Ix48n/TwJTnblIFOcGIL7fHZcah6nrFk&#10;F7XcPNKF77SFa+G4tjweR9KHtyfHhXeEWRva9omlLnCNjGufEebhL8cre+umYHSRl8Ko9OIXi4Vg&#10;c4hFZ/V9qii2CqXyXZ22Lb3ouzKsnGjtvq0//y7iiIGWpfyKBbwz3oNL5rAV34tz/4275b98e1d4&#10;OgAaXaSMzPLF6gP/OYT99KkIhg6c6+Qtfl8ZjTGxVuIdBY0etODI69ruAnXbxSbQ5Wy0QyxH00k7&#10;4UfqwE4cp3z6g300fcS17R20qfzBWxj+FXKLbtuJJ7bfsWbs+lhouiF/cndlqM7V5ynaFD2NPxir&#10;xyz60IvMKycd+Vl/eE5vcaZcLlwQd2D63uLZPrVTkfpFrpOvTtutW73cwDWyZrwJTmaF0zL7PTm6&#10;tZtxZSkM/1nAG32vmhhlZTTBZzttQbVJmVxUIyjME08rz+KKn41Pi4xdSD/x5aQdPl8iOxezXDgR&#10;k+FhDr18xXj+4Gojj/g0XtO4dCLV0uuCiLaH/+s3mXuG3o63ZKofgjPnBWN7PBaGVvx0i+e2qx3G&#10;H43D1O/8lzxtd9rILz6gtohf6OoL7vZxCyDagdqcfIeW+UPHh5ShpRw056TNzkO1Vzd5+fj/xOqe&#10;P5FXptr5CHwfvlFmDmiOANDZhW9zXPyMg9//5fvq4mdZXGQFvx7ed9n2Rqnh8ehLjvuEc9p4Qnhu&#10;7nSOEl+Eh7HokQsTG6G/eabM0j6rxZ1XlV/sUj+kLdmVrS34H4yUI0P5hMf9HA2Oi6W1czh2bnLG&#10;WXXGPjT7kZ/DC455BDt1XAgv4yGcp/GHwtGfjVP/HLao+kR+N/fYnzidftX4ySqF4XP0Gyr2+ckc&#10;hxx785r2dDRmm99s/9KKBDtfZTv5QxzZ75iYty1VV73uCPf8eLijJc9PjGuP79odD7H11//x1174&#10;dyPu5PG5+daFabFpfGRTPNB4xDSZZhy57BH/lEf4LCz/wRlZXh0d1LHP6qENPDA6/yMy5S779EEX&#10;6uBtvC3etuVfF5MWyMYC4ubSXUyEHn/h/fr1+89+/FFcOr7ljSRRdIff+DpR2OOeex271++hVVmP&#10;j8jlpoS1ZePk9PWdd8Dhm6VP42s/deQF2OjfoPqS6ezrE8D5NNvIES/iJ3oxIXw2eJnFhbZVGLBB&#10;F6XOQdLmNxAEMhBDW2PW5r5ZExgabPH+/S+NVzRqj/DnC0CnoRNe+fO0vd//nRuJcoNNbCfHiEW2&#10;AcqAdnT1GmfyLnRc24NsxWbnruep3vLki4zr/lwgVQbo8iIXQouTeq/X0w/1idadsVz9zpX2/Jot&#10;PgV74xFha+cgsW3zUBrZ6ueg+T9xVh2Pj4wzC6t7j0Ov8XLF/cjOjviMjGPfXUxtu9BdOnwm39kO&#10;b/M04/fEDBors7Zjg/g7MvZCf+aZfiNyzw37+79lcnwdYnjN3OtU3DbiT7zpW2lxk3uQzBnB9snt&#10;2+QSQ37f1D4YnSemWnC+2PduD8UTc27umPM/cTr54Oaj0DXeoA+f19Cq95LIp9zFMbKL5+A2p6Ax&#10;dNilsZ4COsLlH/5fuW195IgUlxR56bxyp7Q428axOvA2r+DsTyfVzmSeHNzKfL304Ix4L58tzfgX&#10;01LLWL/n2CPLBDJZ5Qpl1hlep1/IKfhu30tSqbLwKO0pouoSwu/+Qb7MO/KtzX5IMHzGb+8Sa9IB&#10;dZQv3Haf4E89erFb2lqn/OgGiDQdHo84iobTNnhL+9GbDiX6HKZzI9YjHyjeMfmgXJvVp+NdFPB0&#10;sVfHd601wrBt17yq0vhcY/6n7LSH89D5Iv5kB+5T27RNePibfK7fHjrKG6/TB2ecND4/iI79c1w5&#10;xbBz8Ud8zjiU6tAZ3jJlxNZfn8g/YwjK9EFXH53cqHRg+PHFHKMJb22IZrUJwtO22+eGPvwFeRk8&#10;zy17nhPirZen1vcKOo7cbHHlrna+Nrm+9F2x5W/78VVZ2z0IrT7P65sD5MvTl6767LC5cfkOKw8z&#10;my/qh/putdmOcmuw9la0erKMB1u6dhi9sAiZ7B373WQ/KbYUL9uf+rRsecf2NMWrdkjpnlevT+rj&#10;9DNQv0ZW/Cf/tlRN3QJXe/nSTThgZN/24kB8wEuuWrmLiT59kovy5/rOE0ilm+gvCC+AlwdXwAmN&#10;bvszeHKzNpVrcgYd1hdic0HfY0tbsbQ47MJOC9iiuT7Z8vI+AsgZ+P+rsLRsyWdq0P3YQZy3LPZg&#10;88qVG87d3D2yZd6VfThgXq1PjzP/uwsBL8deFb9jWqu3ffjj6/Mmce0p2depc8PhlIf+sdnmojv5&#10;+/7VX1PYtpnLs8jKaV2NNNv/+hRz+NBvce70nu8/cE4c8EvoxctFpb+xVjSRH+ir6j94ojk6Aq/J&#10;DsuLJxufFNSxm1n5v08Lh+bMXKaPl0C+9gaEPbb1xptuTzzbZ7vNa/rcH0H7+Ij4pN3K/eF08KW3&#10;tNjF59Xpf8rZfR+mXLxcAJ4J1H2SxiF1cDromzAw0DkZ9JQuJ4Jl0EHwHCufCZO9UXQdWQP6KkyA&#10;n4PSlPAv2hwYPspMArVafrY5OGSCI8AToHdAR2KZAS7axHHkanlo6tgTdBL08J2BdoxWHiEI/76/&#10;PNCqnpFjF7LULX376rUVfG/frt6DMwEg0bzMCf4ESJQqvsSDTr6QGfpNzMPzLg+84jagiv7ki5nY&#10;sK88StC3LZ3y6aJKfEuWnQSpt6DitWeSj+D0NATZyEOi4fdg80V+g4cP9iKECSdwojgLMNNVdmAO&#10;mdCd9vbZX3JzV/D6BY/a7si8Nl59Wx8S5KHfc5uIZSfh7OupBndlW9BiW3Vkq98jNzuIk6VJMnjq&#10;LbqB+pI/85GgKICnNmD5P7YtHpzQuiBNH/1hjGChoINgJtvI4S0psqcnJ+467z7+fZIsduMf9pew&#10;Znt0gbPyGriq0/QJEm2PoZOkhrYTCbS9N19MWET8Kb8pt7qmqnDpmbgQK449FaEtnJ5AJu7dG0SP&#10;ba9x+aT/GXj0cQuXyi7A4xwedlN1w6kdgmS7slztNb/jnviAtxdURXJtZZEgtouhQkfpYZz2y4O/&#10;up8y8sqikT5tnNjMwIz31fbGH/5ejIQDyNEYKM/EUPiLe0/89m701Os3b3LnFdu4c37b2ZKXPC7y&#10;bnlP3siZP8Pr9qOweALxTnHgTazEb6HX+H5zdCFfhrf2iei4eqHFVOWf0v5HBgtU/ESv9UXl68J5&#10;ZDl92CLI5JLJQ11gyARE3kWMTchx9bVDD63sXmCi0Fx97HdVoHJsw+4NoxyvvS65g7d8bFf/8bMn&#10;J2ah0StPXbBUL8cYJ9n1kjM88LP4BDoBPWMJHHlm4iZ1wdVW7OwbIypP2gN98G47ZWSjp0Xa2mR9&#10;lzY7ZqElRixCefMBHn26KnkhRNvuuoOTvHFbbWninQM8u0A0DrxkWJ3JAda34mcKZkOvvShhXw7C&#10;pPoE17hrgbcXlyLTt999G3t+/OyHH/5em3z7zbe9GNzJVmyHL5ATQyb6s8PwvGQ4cVEfink+6G9V&#10;TT52Qix/FtIU3sL6w12QZOzvYp365Q3bXbM7HyCLJ+9eeAuDLdKEg0e02HzoKmNj29FDH+lCcGTa&#10;32OjR20VuWeB4zwB1EWOEw9HxxCK/99e9rcYqf0FbH0tej/0VL947LEmwHf1NG9zkmXieJ+Eanf/&#10;3Vfxt/QeeEc/MRmaPmtnOWzasMNN1lL59BeeK6/t0oQd0qXdPhB/Dyz/WSBffFtATnHTk5ZTNuW/&#10;lWfnr2RNq8bsvkpu2wyJoa1sYGQ21s2Jl9KhP3IM/s8/z1tM1K2e6i1Qi5e52WTaXTZYu8UWHz48&#10;vXEtRI6MsYX99KeB0EAmtMm7MvcptODJSUM/9g1a+7gYzIe/xKlcLud1sThBI8/IL9qxP7n11e3z&#10;V1nw9kK1MrnPFsCvvsZ7/EJj6eFpHHgX+on04puP4Q+n7U7/atu2L9qTL7ieZtRn8YVr3iG30U05&#10;Pgvw6cX2vcjZeBl7wmm+1z680UJz7dD6lEW4lssjF316sJFROPqyH7745at4bxKXd3vQvJ/IA+zj&#10;xw625OsNgOdC2ReZzzonMq/gOxfufvzxx+J///339WN9dOm9fjfXHn3oddkgfMhTu8f/9JTnzJl/&#10;CN0/53XS6ns+ZZs69LWnu7oFss/Cw6OM/HsBhI/EWOffoSNPo5VGpcPW9fPJo0i7WATqU23ywbOx&#10;E//9+MMPlQMOe1S3WNFco09Cm5+QNR/+4BfguHaODvbR7BguXttD+CLloUmO+SLH2GI8dRYTSh+d&#10;oQ1/5oojp8UF7eQafPAjpxg9rFL26C/wzEOKV/4PmeH3CI/UrU/JXh1Cv3Y8sct+W95tWrPDu1/G&#10;jn/5y1/Kh65kMl4A52Offz52e5Gn6I3jpZu2xT1yif0QaBl5AT67nVz86PNTPnGjjl32taLGI+fL&#10;2uPn9XZ+MoI98EZ/P2WQrxnf5Bv+HP7KJu/QxQXsiRttP36cm5XQhLMxsNvRYeIQj54vRkfl8CNW&#10;aMyYqY03JfySObp5lmP5tjn3Sb7RJsTyoRtd6ovsa7P2wo8JlXldnn19Ze2+eJ2DRiZ4PuYIfcI+&#10;+0BfblnOzV6+zKtcjWutma+RAeJvbbpyTdxnfp/4WXnZYOV9H57tvzlvkQf8Np23QOmXtXN09Gdf&#10;Tmm+tU2/FC37Cm702lciTudkpx+Q1HqTerByRZU5njCd3/o9c/DaKePqZaeMQ/hPh0mzYwTzLq+L&#10;Nmbp624kqo3g5gOt/spWnIjL5wCLbHuBeOs3VvUx00Axs3Psl7nZ6fO8Whfsgt3bX+cV3+bKlTV1&#10;+uH25x1r7/zo13PFxBM+j7Gd+HTwP/Lh1fNJuf345n1u3B0wxkX/c2RTneLHjmnx1+TukQ1en/6Z&#10;7n3Je2vesvXVbKcPbX7reXaNOzSn/+r3c2FO3MoJ0+/c6GQN5MFhfbsl5L3sljn02N8r7cWem0tO&#10;X0MzccJfaL94Ma/2Ro9MYkeg2Ao55ZtblD/ni6dPbz6oDJODyLU5bWhOjtK+vGLtzo/MOSLHA39y&#10;jgsGYnLwT5DnNfHbDxqzZPZnLhEC3WYxu22U9DHW6JGw5V9cxv6wQ5Pc+mLGYzcY1efHNuQRs41b&#10;tgiuC1WJjNnHW1l+BsMTVS9yM8/Y/+GHkd1YF27JxZ5y0q1nnjzRlqIC0vPU6tBRXvppO30idF38&#10;jG/Bzrf5xlxjeD/K4Qztwbd+Aof+1gKNa3QfHsaZWWPjK3K3P5xxBC1zrxfsGfsoVj9jh/yRGPM7&#10;28dN8DsGlR852KzGU/UURsj240h31Y3vb7KUFvknJuUG/AEdhG3jjLFzTIeJikZtfbC4k19DqKlp&#10;aOyb+0pwEEuXHmOjR+4jQ8ENEidGyd799C9zEWBu6rT0rlf3q0MQyBqA/TK6ON++92M6NAZTZx+Q&#10;ZeJHPzuxVpVHZzSbN0/u1AcXyAfQ2s8p+uyLLz2B+4jdB97EPrriEFy61gfDr2Px6f+1ROLBOiNb&#10;ddzIfHUap3XKrpg4xmz/OHZbHX873iSGcnFzx4QhGPsdGgLTSHamn/VHO/3dBpEZiN8d29nCzSXO&#10;d53zr89FjvUk9eYyl83WaCHOFti7fsEf5m225XHGPHHqZzzwoxuYmNLXU1bk2LE1p+8UZ+iXwanb&#10;zaq8xxGxMP6eg+rR+BWnE+dku/p45HEsd8/YfGLoEG3+ZsUQ74XjMMX3HifqwOb4leuOw0Z5h9Kh&#10;+q9tlq7t2oqh7PuQl13dyKY/mCcrf5Wfedl5gLZLpz7RdqxdDzZHnWOvCC5t5+wpS+bputTQsP6U&#10;8xC2yudl7AW2ruce8fUfwcbEysRs4dAmxmbnRuOv4UGWMEicPqNbHQ4nOAe2n5Mb6COzszzmkBzG&#10;KoBffdxcERl2TnDG43ni2bzNuogHYNkgcoY2fyvPgFA7sM0CqTZXbBl9QXWM3Gu7cI3E9H/oMpi/&#10;/YbSfnvkrQzQIs/Lay437Wq/G4neCM6ekRvv7WtQSP7iv/zf/zkXxk0GZnJUQx2h1mkz4M0EpcGS&#10;+pX7yy+/+uynvObKIq+63t2Zi286vVfXmqiadPW3LlLP8NtpyitCGMw53YkLgZXDMfm1gNIBO2Vo&#10;riJOjMj8U/lOB6FUlTw87FswQRcNx13ASAdq4k6ZC4P76jPteyKVenyvCfOZEKlf+5RWyr1Chvw6&#10;yg7MjKM9XCc8XmVsQcWgpmw6oORxLqAcY9qsA3fLhp2shc4uzLFBJ2gJiO++tageu2Rf2dqIrFG3&#10;vMhq33Zh/Uger4tz/MvPv1ROcrCvpME2pY9n7PKchlfUomrRzMIR+6JlokX3DiSnc6JHdzwBWnjf&#10;E9fyWL/vRRh09yIMeQA+ysHKtXrpmPZN4PCz/wRyrJxvVBUnx89xLbD9+suv10Rx6bhAyjZ8o145&#10;XH6wIEcur1jsBDs4fCdemzDqDxOmPA2XuGCjaFMafrvY7xZZ/EAzw0CTvAutFowkXYsN+sa7xJ0F&#10;tYmH8f/quHo42ZAoXPBpzBg8QtfiGP/8Gt4SGrlBfZHYjUHzP8lxYuppQoYvfvVX++w/fWru+Hrv&#10;BDvymrBLymTEdxNmF2USM59HDrqyE2CzL3NTwV5YEzPl1YFv4hwvtIBt4zNlXWSI7JKwgVIsdTE5&#10;x6lufP/ya/JU/lyM+iYXoMj89x/+Fh+862SFvH2NWxp8kRjexcvldfENDSD/XSeZ8ZZcoC/gLWlb&#10;IKr9YqNemDoZ2MQCrZ9/+rkDUOMjiyjkGX2dhH387Otv8oqq0GnerM1j69hSF2AHd3EBxwsJ48s+&#10;LWP3Y6/2k7RDGx+/YyA/78moGNk+dW/Tp4qj39rewKUviyHyiTOTxZQGy8Dmpo78xmF8yS9uyBAr&#10;G3c9Gcvx11/nNyUjpHjdPojv8t6bMOjR8uDpcz3JCB6bkoWt4YoF9UBOlsObm6MrG8trdPBblfrt&#10;N3ltPfnXvtqRUxySeV9dp5x8aGz+VtbYC0/+5rv2t8gj5pXRc/ti+1/kxYu9yVlbH31XZ3QBOX3g&#10;qcNL319e5PAEEfryZScfwS8EX/nmCnTaFw4dcsphJjj6Yse9xG44tvnytgBrHyyfjRXFLubybwRs&#10;n4On72qjD66e5APtF9EDLZ/hS6fJD2gZrwF9Q6g5gw3g67tg5WRztlmflO+xvX7y/GRKu+qGdmBi&#10;zwT6Mb4eC9ZPzbu1+eRXfnVjjjnPL4mfH9N//dyACx3865U2clknzpFr7Ov1rRZpH3mWvSo7XcKQ&#10;XPRdW1e4fNX3tA5+5Q6exdeZfCemk6MWFsfx5qSt+72tNnvSwr5g5UADlG+EXNnG3uw+i89klEPU&#10;iyV2ACuPcv1zcsb4Xf1TeuNz5TPfnLmG/vtH0Bi5IeB5h6lfj+LZUL1Q9gngnbiT8UEi84v45HFB&#10;WJ8ePfChN6DHfOSBifu1vznB1neeezg3T3T/qbyn+l/e7I0cI3do+afDoWAsGpskj8S/5lty3p/+&#10;9N1nX0W2b5J/v/7qi8/8FqPyXrzYxrWVg+icXNM+G58zYucfya/o3QGv7ZP26a7P6+f6jXynf5uX&#10;a2uOsLZHd3OSvrs3l2184XONraf/OgGWM8wr8Npxf+Ugp3MSNGZ8wGMuUqws9U/73sOXY7PkvOTJ&#10;/nxBchrae0GTLcS8/L7+3S057QPjB1+Tb+1SO0YeNiWTeTP7ALapPsd2xrfGcOipMzbRRZnYdP6i&#10;vDYKDzAnixOT6OO9vmBXspGhc7GIyef6mRzlHEDuorexWvwaY+Q07fa8Rh9nW/js64NHx7jkDftw&#10;nRfe9a186SMzh5nfaIe7OJWTbqE/4+fMn9ae8IaGOdCH3qC4OV7uUSaXf/3V1714iH/Ht8RZF04S&#10;v55q7flJ8L7MjV58Onh+E3Yu4LEnnmJ2e1OkbuzLe3O+PL+RGLTKuzfriAvtAT20E2vmleKVDuxl&#10;7mgBev2zerHNAhnYnx+33dwUbc4zeJ1zakOQ2NKW7fBeOdBj2/7BsZ9P7Rn89Td+nfOGlDLzBzL7&#10;AGP7ziPqk0MDSbTQXFDv0z4T+1sM3P7Sc7nI2NhOA1vzos2bW7546NBFe5/H+eksUM45uEX5OR8U&#10;zxsXczF0z0tnPJmf1XnbGFmZ8aztj05rO+WN68o4/Wfb4CdmxDo/iw16lndkBj/+9GPPCe17DbiP&#10;XMBHfD+6jy/RpSu6Gysrlzr47Ly2tW0bsiUe8FVPZ3YX5+o7X055aeR4gV5gdDz653j4THyUfmVy&#10;o8/MsXcubR4tDJ3PyJN8EyaNdTlDDlmYPBUZzuhEXnMngMfGz8xHpmzn3x13g7fnhX671zzI+dW2&#10;k5+NGWziaWM3BtYWmXf9/7Td2ZbkOJIm6PA1tsy863rYPn3mhasvJiNjyfC1/+8XCJVm7ulVXVMD&#10;M1WSgEB2CDaSasNXmsX5xKnQJgte7zpZvW6eNqt/Yi+4Ni3cXv+r4z+jHzoxjqYz9fA+i4iZoyRm&#10;LW5y75gLPtfeloMuXxw5+cu0m5m/zRP666PqgZ2Puc/ITR4JffWMY53rQ9Av/tRjmzsfy8/id1S+&#10;64W/x7f5WPUcWtqrfk0MlMTeb6Ww8CSpC//IOjcK4F1sgMuGA77dpC4GmGNO/Nv1ibHnxpF32WDn&#10;y8Zw4ztbPoTveol2Di8D4wLN8YVHbEN/8fPpTZOPz6Pf4Ns3DC3M8+PGCbGDbukPzfYbuf4563vo&#10;33GXzZhTPjuwn3N2Ve/+1JkNHroLgpIW0+m2daIT8CPfIyagNfae30pXH25jL+ORWYeKvoNy55/0&#10;kFZCisLBSxbyD+/IwxNJj+/JuevP9fO061urG7jwWzlyHH3R2fi5jSy+DGbonnWno6NrrHkIGTc/&#10;cPDVieETR8fv6Gvjjn5cbG4bjPzfvzW+p97pFxz5L/rSjjnoO5nNU6F/ObLf8Dn2GYCx7dR/9Atr&#10;J/B8xNEGLpvQtxivTeC946vwsvOngDapc0568Bu3r/OzXcaceKIL/JFXv/bL338pnHaJ/0sEPpEP&#10;O0hi76a24asdG6uOz8A//dDoASt0S2fi+yakyLA2XH3iva+hxV/iy8AM7f2tXnmbSjfyhOvKRkdw&#10;uOaX5ubm8WSgJ/G5AqITnvhcU66ltqMcySHBpR6dDC+nf0h+/3JcGYrr4Gnlo8hLnwdW2cqbs8q7&#10;eY7rZ9S1fKyv4cdvrnaufXx2y/j5JuXsBf5N4kPjVc6l6iK+QDd8gF/c09AXF6f+D9lAJ1vXu6Iz&#10;x+kvafnYOZzOuhWdjn8VZ9YIFx/yjUs3u6ewdgAjgSHGQz/Tvso6WP7I7/KpPegPT4cv8yz8YYut&#10;u3YZvPinD7CSttr4Eh06v/sCHtemy3v5DN61Bxx32V3T9Sb1t3xpbnmPBxQ+/rX6dd2aka/zsF37&#10;DW6blhL9sNu0j2lb9EUv8Gzf4rpxLeMkVlr6gyNU9BMpMT7YmOk62gQyeiQTgujnQ//+7mn9bv0Q&#10;nHHvY/7nBtVHjbHvxu7HeK82LaexFyrsmNR4QoCT4LrKczHxNf5aG2fcdIjxa2XWT/pUb+0/Y4j6&#10;V2jhRQx8LjMZVl/3ciwsX2UncDt+s8m8Nr/rqPEjtmjd8ND5fmK7RGfmiPob40T97yZ8R5iuUY8v&#10;TDsF0z42vkyODxkPtz88cdFvhi/vxkV5SGIceg2EwAI4VsBPgvF0eso7OahTeV3UdLyU2YGWDiH1&#10;6gxhgiMScgL9KA7e0iBE1LKTE41NluAiaaTwuPbqLWXq4ZUDRS/dAKtxIxhYTi6BqYOHtiT4r+O5&#10;9ir08hC4aWAUZuA6A211Z1AD+pGUB7AyrkxK1aXLPVcmT2BxTgfSdEIzcOvmaXXQonyNI6i358uP&#10;6/IZ+OrvVJG3AarGp4PoffXw9uXcAR+Gy8/qEA5wNt/gtqjA1izSxhm+8ZpK5QpP7SAPXYfyMSYs&#10;bo74Ik8S+rPoVR028EwlPmKyQKbSD+9s4laEFzFI+Q7NwTv8PehoNohNR9GTfIGVRmc97RcZlPAJ&#10;IWFprm/hz52HXZyjb3Lms3zlpHgsDJHLQJw8NmtNeqvfwBgQdiKfuhrp6G58Ub6NJHjVlZTjQRne&#10;TJB/zybC77/9Hh4CgI/QM2nkT3//5ZfibRDIYEZ9QWInwHQtrb2XVl+lQEZyxAYvsuF311EHAXTk&#10;E5jVY3Uc3poXDXpavB3d0f3SKzzcSc0LG+ruxFa5eKDjZ9deRzZhCh/+rs4hHdlOIi2eXIPttp2x&#10;SQlt3VO/eM45vPW3yHyXk579bqDkrin2gN/Cn0W4P7KAubyBEcD7e5188nSS8qWVfa5Gjg9n4iGv&#10;OgEXnvBCd8ksuNj2JvQ/5y6kabPJj03wAzP3qG+c2/jEnsbs1D8oSr+yBfhV4OSDQ3euh9Ylf/i4&#10;Kh++MANKGKOX2QCJ3/YlGaPrxvfQwDP9wZFhfPgOvvzjtTSOnON7KbilTriPLZaf50fgnnQxGDH9&#10;UL5Y7rp88PNoR+qC6cLoLZ7IBy+JuWDYQhy2mJvG28Gdxaqffvr58n+xU7gLeJN67GGB2yJD/Sby&#10;SBNT6ODoIXkrm/rRYukOf7OYLv4sTHGEH762E6jKDuHBpa68bdctOF9tPQdW/CgfkXFx1L+C30Ku&#10;Qa7fSBw9lOGE2xqw8L/nZpWl1ZjNMZIWxyHZAzifGcyLX9PPmGJJbWvhw28j0/2nvDKsfUjKUrN1&#10;1amfH1ytmPp4529ra/nylrfKdug8wZW7wwfu0e7VkXyzvet7n1ha7AFfYlNVSa7E74+9e77VU2/6&#10;604qMlmR3n3wdgyLJm5Wye+7xoZuxOGHlVWsi4yHejeA5FvINAEh/9LXr/iNzAWX/zxVFtkjUos7&#10;ZkuG+LRFX6sL+D4hbuVvfOFNWv3teEb/uXlbfa7nJr83bx7jjcWBHz7veiZ9W/PRVsAs3sI8QK7x&#10;0pbfip6cmqjOROzhX5TFdh0Ixz5SYxmZsyMAAEAASURBVHnojYpXzw+l7sC95r+y5wSufboPLnj1&#10;r3hbvc/RQqMFVb4S2VM+/PO/CykUvd7+L9ib91/5eirPDUN5PjeI6HuMz3PE2+h9fHvGaWfMG2Su&#10;O47LOTgTCKzPB1K6DEz+lBsTro20Sx4p3ydfY/uwpY5Y1T465+3fcnTD28Qwk00xOD74w0y8fnyd&#10;myst4ICPry+dm5SNGa6Vte++jTXka3u72AE3HrXf4U0bGruUBp6fpcqRPDjwB4TM7bOiUxmNZ8E5&#10;k7cZO209R3Q/pZ+TXJO9/UGu8YN3C3ebiiftBl58SY7Flby90dJ4001McInzO4bS5rpQGZ6McUKg&#10;elj9wtPFwvLhBj6bEjahZwONzpbe6lxsZvvyfXjC+w/d2JjYiJ8uDqc+OE8JdaMu9KTaiC/hLzCu&#10;ewPokQ0Ua8x8DswjHpFp6k+b63mg+fSOL8W6Hd+hZwPMZ2HbBnNnuWGAPDwQat76MbGSbvTvFpSv&#10;BcTkyd/0Mm38UwIFNSyPOC8v4TO5+Wgr5nnzFNvE/lnQ2cVLc2cLrm/yZGD7qdThw2DpCI+FDR59&#10;jVjn2Hlayhpbj7+X7OGztgtz6pJfwj4Ztv3l7Mqng4d04bzyZ9wcGfGgDj9y7Dw/OodLGV61BWXr&#10;q2tferTBjYf6VOmf+FN9zfgmaCqLOD79hSNPmN8wRkdamr1Injk8/Snf/l29gXfjufWLxw148sHT&#10;BX6N69Bb2078CK3SY/OH/1VHR3/LT3mK5pa+Y9AevxqZzNvkz3xu9LQbu/I/xBkdpbbJ+MvoOcfQ&#10;o997ArttAZ/aD926kfi3336tP3Zukxsv2Yw+yLup9QM/+hp/q/wBcnx54pBz9ebmZCpZHU/7K77k&#10;WaAST5Wzf48pLC7KOOfLRGMwWMi3bE60mCZ+UI88OPvGMv4SP9vUm7Li39oCWHTTJX33fZ54luhQ&#10;zBKTJBu/or9PgPM/6zIW5prw0/wpk6c9L5+uS8NJ0sace/mUPP3Wt+lPtc9Ex8Rl61azib74vFYW&#10;vsqc6uGgSFzvXLj2SjxcGHS93npv1lg/Jvf0BzZ15mYXawV+i3gXEiGHh3zsK05QnyXKxvfg3rfA&#10;aL+S8m0DzpxLNrbxMu114t3Ou4ynJ7+gX/2qv6T+6nF0su1/7Kii8Rd+2V1oMG9Sp33riZWuH58Z&#10;e77NK8cH98N3Ns5o7244WzvcGVy+ZvxM+Gl3w8vSGf+Wd8chHjZy4DM8fyuFZcLFoUZWzc8YbOMY&#10;vNtmjltU9WDIpe+aMdyNzhFVOX/YsevKVH2U8HAm/87/8gvvmzc/Nb6g8+5zHnSITS0ia/Prc+Bb&#10;/8TLpfvGWmDo+AyNyBjYT1kH6dpICdHtwzbNun1NrIs/XDziNTjSFqzfvclNHpvQqGzHVnQoPkhD&#10;P3Wz5iKVr9jJDR7FZ52j+dN+2L2bQMFBD9KM4aeN8PFot3lwgb/L2f47fFxP2AamiRzlb2Km9Zfq&#10;bkr7Xd5O7OGrEh75v2vws6GRdc3vp79Y9IXtYGB872p/EMCTvx7Pdddj9TlBMGOyGZuJN/zODQSb&#10;Nh7GemPIFFSa4EL/oOw5WMn8YXkQWya+pCzA/uDqE+JdzxpZ1Z3xprgyTzgO26lR9tef5npiMWbE&#10;d/370VNstz7RPYbQAivhyaZx59BHecrKD94OXIFP+enOUre5oTNCk8JYcdvZlM43v8DDxJHkjQCV&#10;HYT42/FTdFO704e/8hAfCZ/S9dvEycf7wtioA3G8i5P4P+3+yi2O1YuL9qUHdwu/+AqFlPfNjuCL&#10;yhf82yaGzy2KBDraG6Zpj1UlvooHv0eBN0in1XmfLu9FZZy+RFmkpJNKOxXHVgMrhx4PowPfS/zG&#10;BuFZJDC3Kq5Wi72Pn6pfezq5JT4h1mlvTeGB7rDTL4rJp08KJ2suH/7rBt2mgD3opnKupecb7NtW&#10;pjR18ocv/NsjeZrid2eOVMIKw9vIMbDwvchr6/bNTHiYMYIbZWKL+tJNdgIkyU+tysh+ZDZ2Sm/S&#10;Y4HAVhG9Gv2nvPRTpo4bEu5JmfHQ59gkLn94pcxJw/sjv3P1FHnboTghkWF1WfqHFt6k8tjwY08m&#10;Ng4f2r80+4hTX9nyTxeJ+BduYvl0jnjoDoKRbyilfP1C4eHr4q0V5qu+ffO1jS/k6/5EaGy9mXuT&#10;4kXXrNvfbkyP0qzh7GqBJ6XxCU+Pnpx2Ih0mi/fEM+dXvx2c8T+LP8doqbNMOPqjgO2Emxfc6fb2&#10;LSPtQNEyOZ3BxggCVuMyyVqjgpMWNz7xSGB3tkszoZsNO41/6E+HRyFwtaEHltBvM9FJpQbgwkZQ&#10;nQeD4sdnNs8MuqcxKYNLgg8/6lYXVyCesun057wVTp1UDJ0ZgC4e9fcc3sWNhwlk07lWN/IyOLFQ&#10;87yOevBLO7wxoLhe+dCS+SKbzoeN7h3DDaSneJDGljlGT8WZepwYH8qaDu/L/8oKh7yhNQOR3iEP&#10;Pn/1mOM3xCKnOuvs7Dw6no1BC1JdLAjc0hr+cg0PmWIX9JX73BP8kvyVz7X8lRONnczIL83Wy6An&#10;9rovvKlbHVz1xy9eZrMQfmV/5JXInvAde2YCbIHtJPyiMfw8eF6+kS1vdJ8LHxsDNmF++fs/2i3+&#10;+OMP1dHYxAKRjQW2PXWiZWnrj25HL2ufBjPtOu1gJ8D11eXz0J6F0eDN37SN4E1Hg8TaMoQuWq3+&#10;1AQtq3ypw6c2IGqjOrd3sd/Kjx/nArIgtjZ7kwnoC79nkAVVdyNKFuBq/0QbPEity9PWD+AKP7Pg&#10;nmPxnkBfOjmnu/BVu8a90fDUsU12vvU+v3FEl8hI/APspcvASYXp2eNcngVq6eLpwISzZA6+yh3/&#10;CXsVJVEjygqdaNnC0A4y9mm0/j534WciCOXSrw5WfnTzx2YtJ8fRVdnYc8fUAXPxCUeuLYtI1Y+T&#10;A+sULN7hB2WTuUl++AuGwlw4cz2QOYmwT+Ph2B4fm/DDxjHGZpW+fPxcdii6QzP15fMzx+LAM1yO&#10;ScWZo5jOnhap/C6ifPFqN4355z/PDUx3nEzq+sMHN6zMwjq/Ud8dz8os7HhCmA/VJmdwNvxgZ3hh&#10;2w5ezkYD+alged8FnjJ++1qd7nGL2nbirFVjvnoXW4KtiaxkcAVnF0iODcpL+BHvpGiuPDu3AcOW&#10;5OnTd10Msqlpon/sHbiVp/nBtXeBo6f+yrNHuOWzwejkYR9lyWydbhBkQX1tRt6l5Vg/Sx4/3CR/&#10;6cDfOtHvwoRSQVd3rsH7yPMZvtMS/Q7IKR/8WmVcUruSEVodkEUWr4BZWfh2J8fBxRe7wBadibMh&#10;0Pro7AD/Ve60DKqMm8gk1mVhkD0C4/ed3Fzh73mil5kgpzSw1U3rBPbc2HKvc8Ek07nPtxL9rkzF&#10;/RVg47id3C4sMOf8b8+n/mhv7DbjMPl+i3DT00mXtjAxVzl+1e0CTI77BMvWfX5UV3rK1wNqJuZi&#10;FV3AP340vH6pm06IGOqkvUHD5S17i0t3L0bfo4/V+/L1SvvPZ3GMWdhza/9XjyODphpL1oOgJO/Q&#10;7oWM6nXfGNENwvihsYWFWpsSNhvqkxHBkQy7GRXp277kr83hLI2UrZwrxcpvgaOy5mvH5GCUq+MJ&#10;LpuXzj/+6ca2LIi801caH59pTsr6u4Wxdce74Rk8HDsXYLdt48uLdq/9wKm9i8WlQzuHvjhWfzMn&#10;KL7xFXU3td5p+x3DxoW2vvgvBllYuI+hle9n5h8zzjduRE8dyZO/Ha+d+Y98i+6dB4V3mzhiJL13&#10;DJe82i42M2abDVRxZm66EW+WF3BBUDp0A+f2VzFi+VBIJ/LFdvRdS/jf+c+0Z3Fr5nMr29u3pz3h&#10;K/ZRV5m+Bk8WKK908C5+x76hKfqgV9f4wOsm80KvCP8UPbHDPt0Etp/YSX8+upinFthaf+ju6z6B&#10;HRzwoFG/yvlupvJPMWJiDn+a9jt2mLcvrazlr7zxFb44bWp1Ux1Hh2GseKatzAYwudS34DpPRbn5&#10;bV6zF/FKf/2XT951QJf7O/f8Bz9S+cq4Y/nbOuhI1Vf4mXIx9bTXlkfHqfvp44ynwNAhHPMGi+lX&#10;++RiYrxNIjDS4id359LJp9uW8QO+xNeiV/jA+zgXayTnPuyzafG6HlLeKJa7QZK0c4v5uxGOttT+&#10;AXDwrx5akK/F1zab9r086QPg4wN4uBI5BLVb2vKJM7OYW/WRKX/apzGZRG4JXefrQ3gV545Q0fno&#10;iJX2yf/qj21Tb3XpeMk0Crnwi2vsGyeq7K7JJ3awyY8vf6zu9gaAU/H4ROqGjvo7d1o6cyw0lRam&#10;tnIDceRsrEobWR4bbwLecUp48Orqyp/GoW/R3sDSATyNkaWbvPg1euOto7e12XAw7aKMbEaO6sA3&#10;45I6dW0hX9t33OSnFnbMHAZyz+0jRolPAZ4ZEHsSOAle8+qNC/DtRzm4LsaGzHN/UX5PG+/JkOZQ&#10;nPyGm5XPI3xpH3xwgmEfr4zujYnsFf4l4/uOX8P/zu+Xv8oa3dgo3bxumkbXtXdu6nD0scZS/217&#10;GF+btjvxB0/4/9eJzsbvZ1PbxsDoH682Dc2fvpXAbGI2PItD9I/+buBdspA9FaYNbz96lBi9jV8s&#10;Rj539LxZOeIZXNc6rvzFIcN5mElav60/xJ+b17HC+PTqvwXnC687zrrnf+0cLxhij/pALtG0eR8h&#10;Jz4GZsrNX0JXm0rZ8Pb0CW80pmzsD3blXPxg0IwXF3bz97i4+aExGJrTlkcnrZ8vcJu0/2Ts5TXX&#10;LJ3QusP2dwgP7I4vrorPTvCU/ydzUfaRJ+2ToxOf0R8eoPcRr9Cw8TtrZa2Wr+g3LC+e8aetOzFM&#10;nDb+b/3TN8Ix+pm3sXiDHjus38PeG6SDSv2Nk/JXvysTvLGkoi8SGiPD9HNPAUb46jRAYoE0eONH&#10;Y9nSFsO2bI7jw3N+bEi2hlE6ouxcn1iz63Hg8bNp7TltFT/hIfX6B8dJ5sb8iB574yS/TjKex9u1&#10;QX7g9wAPfFLlgjm6f+RpL8MQXulagr2bpZVh6vMNfQ013WGNJVd38OoTn6ft25sfBWBpN/uWF0f5&#10;6fWneuDoik99yA3jjrXnsXXjL/2iGZniPQf9sbX8I1P1kFI6lFyPnefIv68UonwRz+iRzZi8axIX&#10;0DnBY+Akx70xwvUdvzFFeQ/MkFIHnWkjYJuD7lT2feFQN0VWnGajK3JZdVy5rGFE2tZpvVzNEjQd&#10;oJ3KR0+rkwv4nLTtk2fEaS5YqfrAAzxRs95o16iDNulB29U98bduhLLFwafcep7EduST2AcffVUw&#10;e0fo8bvhf+MUfUnV253h5vKtwN/SjinRWZ0tTXrp38F55d/q94nP1EVqaWsLHcfl6IEG9fq50e7a&#10;H/xwF//4FdS1dGRlyUjZ4031LUcPzv3d3RtL1Q2fg4d8d76XR/Ctf2S717+f65fQsonan00J3nvS&#10;ptu+km8TWAv9nDx0HKX6SGSvXLnu2nLKGveP/OWRng7faEq7iVx8cDYOOD71v4H+8huNONelg1CI&#10;4Pr4sYm5/CZ8Gq9vmy9NN+n6gyZzq/XTypSKPaaeWFDeIqe5K6VpWxm/H4dLxiAKJinQCPz5wett&#10;BxFkbYTpMEItG5ImOSaY2wE+nGwcLMwdPHOccsqcP3gzYMyfcgmt5PoqrW7QZTLxORNVZb0DOXwY&#10;cHCe/Vz1YYO/n7zONROidsiBlae+yawEB6dQl1zK9zdecdP81HNc/IXLNVgwWw++oVkBer55jq1/&#10;6JcOuXNNpwvX+rmGwblUhw1vo3ed3tCuYQNicenOH11uGRzK5nrwORdY4dPIvWKZs83d6LMAZNC9&#10;k21wEjyl5fzwUycftGG4YOUbbDu5dLAWeCQdUR4i/+49+WJLd8ZYpLEgQtTKnpM9quN8OiADuTjw&#10;KYc/DD1kC86VsbTxTL7AXPgQSZLX+gd/O4aWpCx/o590ysEJzuaR5EkLC0q/9PXMf/bO1x+ObnZA&#10;HmJVQxfJUqbRWXxcHpaWYwN93PC3vGJFud9S7kLP2RCkm76eJHyscocnbWZ8mS6LqxyeL4HOYCc0&#10;jsj30jmPXNO50nfwtyN7gOGnzp1DfUVHmDr35FLeDGDGh13zDZ3f62x4WOhSfq+7uhhNjV/MZrAA&#10;PW1i4QcWK2O7+b5xgd46XrLLz+nQiyPlOwiaAWd4y6DxQxzxczby3/2ZDiF+Ke0dQuvvzfzKF7z+&#10;JOfk8Nfzo/CFcZTSevsENvtJjmT7fDaDPtv8yXXVDv9+Sumh96E0sEW0X2yBp1Nvsx2Pi6aDHJ/Z&#10;u6gWxiKYuhMPxBklyfGUi6fZwuvKsXXKK6nrHxMfWqus3vitDw6/r5wH18p+4aKLfNip+glSnfYs&#10;Rp9XnLumy1FQ+RH3+dY+PYb/xhyTmeRL4v4uYBRnYuWfeRpFrLOIIk89fvVcRhMbT4B48t/kwkKa&#10;twHMgv2rvsZPX7L1as+b/muP4NUOweyNAguPP3Xw8EVKvjJpj1uv1+NGLae3Pz/mJpK8yogsbkj5&#10;8dVPXXCk1+mfp69aXCrCB97CMr3volInBVGfch91el79lmS/Vj4LBOrDdU+1z8lbWnD1I5YHt7T+&#10;YKC4OHos/SkHh15qOy2Opem4eY7gyu/hv09IyD/0FnZg4iPRP1VffKBx6lbGYwd5ktjaRZGP6GYA&#10;m6eMLIK+yQKvwRy/sWm2y1o21V99yoaDm73iR8tHJwvxDb4o2QQ2xjkiNs8XXzZUfrSqKeqY69jm&#10;btetqHwHoZv3teNl38p8528mpVvnToMMayv94+jSoveMRbYO+vig2+Vl8azd4JE3MONv6t9pLL6v&#10;HY1JpDHT+MfakgS7iCO+L03wYwcLnHiTQ9exQdv9+Ly8ToRudzW3vJOMqaR/XKMtXfK0X1X/xKLV&#10;EZyPNBOgx/V/0xk5qCIsfp8+GD87zl+97sLN8ixfW6BPujQmvPtc7R2XN9ECO4sKNohnE4sSF+dd&#10;CuNvMdjiD7w+Ae04QUy/x4/2AfGXKy/tpbH8MNKYctpQdRw7OO54dDcg0R8bUAJ64e3YwfW0KdHE&#10;HcLZ9M5f+YIrsP7I6xzvzp/7qXiubumfRjuLTLuYM7Sv+B7cbGDD1mYkX6s84Ss93+Wb3bQNj+U/&#10;ccWRjfivc/XQ+T44XO8rEsklNiUzb3yYdqS8yk4ZHPork2SpiyZOzrWjvqrzrdTveCh5eKTfAZ26&#10;vuG+f4wr3uaz/Tg85Kw+g++e1ufUr1/lKK+JfDk3/+jR/CFj4Y/JE1e3z16bmj98ynh4Ys3Yjx/w&#10;Y/BduE6MBo/vWvfwg75rKaeXLsBO3mw6Fi5509bH/5e+p/CU47X6T8XdFBh7BG3L3HA6/uQ6yFpn&#10;6s7YZ+l24ch4iD2TupF+5ukzBwt/4We1ur4Klm+zF7tV9jOmJh8e0ZNK6+TBSbYP+rTgnY3S4Y/P&#10;7M04cIJ1hId87BSKT2guD2jUPompL19OW1m+bBgp1//B1f4sMsK5fQZWtReprTUZZJDU9YGvciWf&#10;vt4ERv7IehvfH11uHzy/H/nQCR7UO65+eJI3beW57u46V1c/Qzd33lzTT+XbWBWEcKrvA+/akSx4&#10;WF7gal285dOKQ6B2Jsu7P3/v2ML44m+5yVHqz62kXUjaMU8Zmzz0FsRp7/OmqdHjo+/HnyTf/EBM&#10;MhYWH+YmwYzf4IxdzVOrt/gdG1WunH/IbwO/7+Ji+Dn888s+gRO+PY7zKm+KId/SIh9cPpv3kv3x&#10;So6Tr0wb4gn8tno7G9RuJIYTH+JAdRxIb38y99N/wzN6TUxxo/GhKW9vAOGDfpua/EuvJ4FFs3yH&#10;TXx9K+1aExkk127+U42+6G/T8uRaPMP7f5TMf5b/lctx1k345GxQedL5x4zVP+ZtLe9y07MbX/in&#10;GywqyyGUqqVLRva9+/3XeJknhKftoDv1Jm7p73Yc9LW68kZmemc3umSb8a0ZOz31icW3PD/8Ynkd&#10;nHiRBgfdj1+otzZjEnratHUW915veedGe5Hj8/ItWpnYV7v7Zjr63rgEVv2Ju+JhYlifEt32GXxn&#10;DFbfjs6Wnrp42r595ZAvuVbeDz3nT9KuU9jzcwhML9u22HRlpf/edHbGYeI3UOXaobT8ON59eGmD&#10;oRXW3nGkvK+nYYTu234PXwu7NxgOTX1APuiGH16486uF3yO/IKP+ZmWLFD3n93turXJ1MuPbmdNE&#10;yu8+RC90t3pc3Mksr2LUA/dVWv3wQX+zhjC8PCAucxxdjk6Vu1H4c+zf+BHGyN12Fi742j5R3PgY&#10;PjaEgMML+02bGBpu9pr+ffRQfB1bju8N/semAx0Y+7Y/ocAkMPkP3n7hsnFAcX8CrR5S0ORPnemP&#10;guvMlA8qSAL9aJPsvvxeMIgljTzn/KIx1y1PnvH7AS8e5117PcgGfziOP9/bamWKTs3tn6Zbe774&#10;mPoLNz/vNu3yw/v0m0GxcZR05Fl62/bGHx9ywaUd2zi8+1fPA3aXHexodWTj/+3HHG/xZ/W47SOd&#10;6FWTvPc0dtLPgYmN80dlC3b5NcKpuvpyXj2usVIBZvsqH7XNnDcm8JX808fdJ4sXDjGHr32nfx79&#10;ju5W0iBKQpePr87lVc5Uqq8mJmnjq3/2zhWwprK5vG6mY/Jofk7ZbOgufy3I18Y81zaGX4aZ0ksb&#10;7U39lZEOor/83RNcHihZ3VeHR8GjNSoKgmHjXrW4yL3xdXE8AXJB/2IUNA+xw7c5QuKOtWmRMgCN&#10;ZIHr64XDG9zEbn9S+YeRw2JqwT31rnZdjOmDjLVSZ96yg0qkDz10agPHfNplnLyutZTOSFF9CHTE&#10;iN3wJxXXxpHT56CldG9kqJ1ch//Ohw7ekXnsEA4aO+HcBLdUf4EzvDXtca6efuP/5CzdBeiDHwen&#10;vOnvwlO0d/cHdO51sYuk+RP+V7/y2GXWqsx9Zi/Tk8DNpxc+HkC0rKt2Tp420FinPG+E3Fd8T22c&#10;heIy4IgBaSYxc8c0pSAyd/uNc4DFlGOKmjiMACT4WjQfRxqEBL0a42FS+cdMGOR3oSP1SyeN4/vk&#10;lR/qCgq78xtEBJoP2UhULj3w9jI48upFA2zloeXJvw7Ao4zyFDCNdflzlDwmLsG7OJtx8vYczvIW&#10;uHUU12vMkZWTz4ScmzAonBLdMi64/SjpRmeOd6cSaPbOlYA30TMdT+fxsJ9C+KTVTS++8tUBzJFD&#10;Md586AUOOuliVXjtRIsuDxwSvbM5tim9QzNED+w6K19JHllPwOtTCpHp5auZTOHDXZMm8U95n8FA&#10;9Rq6juUpjuzcZLc8N8jFHvmrgwRPvCWns5ACpw9Y9ejONXh2kaYznqN8cP0NtAyS/LajRmjBTYNy&#10;Z7zJ0zbM8iXAJcGHTlNw0Jhyd2KWh3DV8tD3O3xv8zsiM3Ea2XQKBrYG2sVvw3JxBI8EX5DNBH+y&#10;mge/pG3go3DNefiEy/J7fK9yH3bHH6bDwNOmQ66XaPSJsBzLXzYKNxl4GpDyS4sfr9+ZoI79V6fD&#10;++hpcE1tPH/OhHWTgLXl6rCU9lLeAyu1/Ogbj8Xh5KTLDguL55R7JSM/en1eIUTu8nXgOkg6Prb5&#10;yz/Um1fdnTqbD27bDTzbbo1rxTd1+HkDdHiozuP7XFZdie0keCRyytr8Xid/F73x4wN8eVNv8THl&#10;vS73XBytm4pb98qXVyQP3HVrtOY2vUf8OgPtFD2hD1c/sWXldE2Qk2rPXC7PYNnMa4sLmWtljZXo&#10;+kPkJPkWvOmpnTshDGiSwH2f9uXGjf/97/+e33r+R165lz4leX/729+6sIoWmhasX40CWnfsk/4u&#10;bdpTsn9kg7V9SUr5Nnquu1DeGvN15w9eaRekySrBDQf5uiB25MFvdZV6K7vNkPWBVs4XmOog8P7A&#10;WiR2Q4EFOjK1PPQasw9d9eV3oJVzr/dx48mmLXOEYybTWYDI4IJuG1PoSt/OWfMBix/yLF1HPNOd&#10;OLvWAtd+JfziW9oF4OXhOgZWXfyXl2On6ufUL3/4kMj1lc8+4ddBZ2DVl9hEuHbsmAO9Uy6m4R2+&#10;HR+sDboxETg3AnRDQpxN3fk5B79ncvq+jEvUmSccQjP/4qJy+BsTotf/dCJbgCt/6K1Oi/jkwwX/&#10;pplYPa43/34Ev3X2eC/f85kIjv8+4Mb2g2PKlr+t9ziO3lf/m39NSs2ST5K3m8n0/3+Tlv7ScRPS&#10;5i2esSW50xbjV9Fai+zz7g0y+ghJW3Fu8nHPSzCr3ubOXhtmM1YafGryi2kHrqTV2x4n97/3e9h+&#10;2HxlXxsJBXh049/+Jqen6nzaX592XP3Fz9zAN3XZWv81k2k6k98FwJBzLj5sO7mkSr6yJgiS7t6r&#10;fUrqoSke9a0Y0buf2lj+wcADRfMiAznUgz5UgLRM/vY12vTmi5P6ranDZha29MPtDAuHRmWBNzy4&#10;lWPjNuItS0zy246eXjQGLD14QpeEOCkNyk6SbxOkYyJxP+c2VeY3Mm0IJHYSLMm5MRSYjT0bn+D0&#10;2bJdnMKTeLJ3C89c4RFb4LMZ+zpwd77gkYovMPhcmpUl5ZfsgVvZ728isiHbvlL96IAPLU54t39T&#10;12fT0nb95uTLA4Or9sfhGX6ybT/2HIcF1BcvvOp29CJuEwsuT7cZr3cx1Pguf+Def55NHzgDWTuX&#10;bvpD9ZYPOjAGdi1h8wn91N0n3/RF/El/Yuyu7upQ/g/xa32otP1i5y7GgoFt/ulLbDrVV8J7x+Do&#10;h3jtGp6H1+GzeiFv/pZeNFY5waHbRK78tZ0kX1l11v5ZO54N2uWbXrt5lXpge0NeFn7d0IEX8/vG&#10;ZuXhSf1dF0Bv8Yw+xx7y6QDcbLzsAu3wPjjHB0eW0ctD/8aB8waW+nHlgDX+QkdJpUf3R6+zwE3H&#10;8ZPaxFiGDvFy5p7JXxpwKMt35T5oZTyBwR+97BPMFsX7poG0gcWFR3Zk7ye0onMDa+XwbNLWtg0v&#10;DuM5qdeHGXTx6CjfRyxoDA89bUd8wZs22ZsmAosHCU3xoDqOXugUbfjkqTOkRqddMDo3qRqTbQI/&#10;C5iDc3luecqkvrkhN2j0HI3EVGn5dg4PgRx96GtaSux6eN46C7P16d2iX3WZXlofVN3m2L47dqyG&#10;hyw0TV0UVRDWFufoI3PXM07zcyB+Z1h60bbJ5hODd575Oj+x9a1kYTpiX/LxQWMFtCSbwUEaGOPc&#10;9CGB9/cxG0/4YhupC6Dx6cqtHVdPe/Pb+EABz9fMuWd8C7Ypc6rGE+rOn1QfYfPTno1RfezQq+e3&#10;slfXrXC+lPmIEXxcMhYwbuNn5FNmfvattOswtUecDqtLz4bStPOxETzKNg19MXpkUbTlHcM3do+e&#10;N3/r3tAka2TZMninnB0mLuJvfX9k5wdlttXkScv7yJN24dHKb6T6q/JUr21yqi6zv8i6yi6gb4NQ&#10;JnVTOJV2o7hjmOQb34ixeMWTudtd9uUTDrrdGM7m9f8ILp8NO/7JsXO/6FKq39JPXw0c2PCtz9un&#10;qtpujy6eS75tuogC43rHPc376hffDpwy7fLYeuVwHPmetgF41fOGr7ar6GNsMnrZ9pFQ1/qDb+qM&#10;P0w++299OvXTDxId2btUJlVfR+5m5Av8/QaDYG8RPpRVrhz5+cSV8UPnm/ClHYFdmcmrPtp8sHhz&#10;LZb1PKd3P1xcodLTneO4MFZJWCjuGTPv2DNHMSr49S3WreEU78XcfvIKZRsco380YcRoTxrHX+YN&#10;Me3/AttSsudTGSj/pJEvcuekajy6pKu1VQtSPnTwbLw2fVXlXmSLM7xYF+m8JH68cWLXDZbvbXeq&#10;PfzpGbLFGX6+TNPeNh9/cPvzljB2WpsTq7y+jl+lT9VXoy+fLaT6Bv84vnUJvAQCDIcYjs76BTh+&#10;X59EP5+ds27VPV7tbvXMD0/bihbKUxpc4svg2XrKNg3dsTUBVp89hnbT4sdXqvYpzZbhPrrgY607&#10;4ItjruiRvhOnbjdqqz750+cs7LYbJNnanz5JWzXe0Yc2Hd4c9o1Ci2OP4ysZOyTm4Gn5cjQfa3n5&#10;ODhPRbTWh9jo/gr1xf3kGF6rx6C56oXGaCe+oK3kz/+m5WVhNv9+hAuP43v0xS9mzNo5Sm4CE9et&#10;Afx/SX5eoonS6Sk6xvHEN9f0l3YavXiTE1sLb+415Q/S1hFalQ3fZL4JPaBffBurXgnuIzfd8Adz&#10;L3nmkJ6GFqeri9TbdoKnT2JajpJyfLP9o00MFddprQMXWesLaDV0kZ39IUHX+C7H0B5/0rYjZPBP&#10;3mnr5PRJheU7DKRO9tfy80Af+a1x7uHPYWXpA1zNGP6ubzIsTvy07tgnxGaDOLxkTUDpKN1xr/eo&#10;AWGaY0Po6MN5wIyDjaFclyhESa4pXICjAPwwWFSbehgcvIWJBjtY8sqR/MnrHfaBo3Q0peUD7uIP&#10;bjTxCKeUosIpnwVgiy9ZGK/RHw26zpl6Jo8XvtDdBO9OwAZv+HhWjhgNXgO5nONfXR93a5EFFGc0&#10;oJNvYACXCR+uNQJ/I8dTHtEefCNbIQ/+TjCjO3oZp1pnG/3sojMc0uoRnUjTABnkdWSLN+gYFNKH&#10;zh5O/PeT8xRXDjDFQX7en6SuvD1fna5cjpsszBhY7IR36xQHvzg4HzYdeQbn+Badgm/ebkglr+nI&#10;sQGi+gmvDaiCz+Fz/Un+JjjLa9j1ZJ2JPVuxnYVTSX287aaQvOXZuRRLZFI+i1MdhKyNOlILhdDs&#10;K85yNFFys4QFlt20sHj9558zKCDjDhQqy5DId3ROB0fu1bmjZPB1T6uvKy91v0jyUv8Ou2Crm5ap&#10;Wr7mCE+DeeShG4OPHVzhrxOJ6FGq/hJgpeG5Z6E5fuQKzPqr60102Q2UiKaDxYtUHaVsZZe/9bcj&#10;Xjv7LV5tU9r6e7442Xz1qmzxOr+ne/3Nlwd7B2Dhc/noTQD5bVTLBpWPns/5ESN0HrL0IuXHq5n7&#10;djFw1V98K/9PeMTD8lyYg4Vv7xsVPmcx9KMFlOgNvMWPDspCBu3tqBaPu9ruvzdMvt5t1PaQTUh8&#10;8O+TqpvgbXzLkV80r+gzQEvb+myzN/Xlw+X8dT5LEx+NoRSTBK5/ObqDvr4AX2i37olNn3Kk9+l7&#10;ZkHYDR1dKMvGhsTG7JCvHpdmacCf9givOvs6znmabQyxT4GtXxVpvtSXB5+2PYsjQ4vtP5XmzX6B&#10;W9ptG8qPH8jXBwYlxMWNDnXQi03in1//3LjdAU8qNo6Erhir3ZUfFU4qzkPzOj8jMrDwvMzgg18s&#10;X6rSe1OZeQzA9UOlQY+R2zndssfz+soqW748Wa0uPsGSvXjEkOTZvN8kv3WT4Qgvfyr/+Houj2t/&#10;OVYeuPMnr+0x+YtvaTiWDtgTOos/sLVLJrwWJdXfvqt8h9e3b/jp2dA5G1teAUVrQYq98iIm7p3a&#10;FnAUBN3F61NeJkZtHl6ep7sMe75w2zc/r7PXEaUJ3NbdMsev1V84rFhgn9iGL+177KdvU3c+o2f1&#10;dry4OlVXfv6vJI+ObK7C9620i48Pecfei/9eDu/Agfka1uVjYhqI99oO+52kPn7Vv/M81+NXqx8T&#10;HzcJSNeEO+ftF9svG5feJjCF/K9/ta9p9ejtoCm/Oa+Oa595otBYz9hj9bRUXdee9BPnMH5c+9S2&#10;waFdi9viGjxTJzKiuoQPwn16URuRwDZFecXXBfK1y5SLlcZCv/zyy3c///zz5VPqlbcc8STO7PgW&#10;XnnTzh/26gJnCQrxM55YHK43bo2MU295ZN/p/4ZnmwBSZU/77ubD26Ov5IOVxGQ0xE7yS5UV/fD5&#10;kXyJe9rOXyKfzRp18IA22I6vyZPYKG83Qen+nu4L7OU7sFJ/oiBzHnqHS3yV4FHnDruydxMt9PqK&#10;xsDiw2IhWSzw9hj8Cw8fPK4D7LIJDXyCv8+fAnzhKK5EPHxaGCg/qS2mOq8OgtP4Wx9rTLw6UiaB&#10;2/G3Nkrf9/4Y7q1TfcaXtx8ognz9+utvEIWvY2OiRFfbh7E13JXxVELftaO+lb9+fud1qrNIurjx&#10;hx80+yRhbuS0yEd27WYX711PnzCy49XCAfxDY+aJa7flxfGSN3Vcaw8+6vGd5X3r4Gl+N2ps8duv&#10;v6ateSvKu9SxiYgvN5EN/eomeqUffNKLhRFzITC74WNRqTYNfrTrdynn49seduynPKyVX+Oxe7rz&#10;mdZeX5XnU97Dg+R6dDOxA20JTOHdzZPkfFNtaoMteTas9U3GvvAok3a8AwbOWWgc2eGW7kft23hC&#10;Xt6b1bGYcaK0i//1y7Q5ONl2ccMvHmCRnRaPcn87d3W9qXVz4ckeY/EfEz+k4krb8aS810i3nef4&#10;Jtf3pH79g4/l0/Gzxa/Yb2zLV2csRyZv6lp54enCv4FRyuTDVV7RPXz29cgZXs9vSI++1j/Uq8DB&#10;pX5xn6Pz3fydMk+rWm8Yva0cLRMnll5sunrFw+oRPO4Gfmgp92l+xPDzQx8ij/bHn9+cdkefibrd&#10;QKpcbHToGYuXVz737f3fsqxf0E7U4Wv3G2iM3f0MyeALD8efZvwz8aA884ebLZc+We/6H39dTU0/&#10;QBYx6sOHP2rnECtA40x8gNylERnhVTxHcHP9wPjwRXlimLcI8WPxic9//jy+rpx/fCsN3ac4wcsn&#10;752XyRv7jfzT1lctyrWkHbOCEZMXtm2EzSLT1xI4afA4i+yxtafHpc1fOGWvcgP5dX3qF/h8iZXf&#10;TLpzIIYJmTssLnWcs63Erhs/8YE2n7qPH/nC1hev6WWOozP1WvfG5+JXj36kWdvVJmZsjq5X9Voz&#10;cbM12FmAPuXhrW8zWxw5Snc/b8Z+nfK9/M8cmVabvfbTwyo++DA/sb5QnYhlQUhOut9YlpzLfugp&#10;Z1/t7J5GR9OHdi3rw/Sli9+Yfv1r64nv9Fzdk+3ouSQWKMdApCi84i38+kMfvqn/Je6xCx7Hzz6d&#10;jVSBB3644E0DLP2Os8PD0kZHqso3sxfNPutnw9PklP3iMuYbPa2+BqLyhmdoRhdHRwe/N/uMv/LR&#10;2ON8yNvhcOKNjRMJjmVrr8VLMpG98gWmgDmA3Ri3doDjWwlcx6TBaywGR/v7nKz96cmb+CQ0/TUv&#10;dTct3YVx3PpFmusn/JFBO81NGPMzT2qoE3tn3EjG1/UHcBk/La04uT6vfBz73WmTh/bMTDehE1TD&#10;wMkcPe7FTUnkjtJ2TopEqrcNgR6941Ofdean1JA4uPb6QufJMK5cPcAztrvRlVc9jznJr/3OGEyN&#10;lOdP/qbGpGfEImmKZ2y2foSx5uNDWzg4yDJt6CHvCkGn+vjnaevKrz1x5cR1acd/IkfM2PFy2bvR&#10;XRjwW3bHKV+qfU/fstct+MoXnNXnkQsIuaTiCX9Ld2Te8aaOZeAu+COD63h5cWCUR17og2/632OL&#10;Iz/gQ7bw8wYQ7UkcDgdpX447hzLuu+iyfcbbpZW3WmzLotmiTxHb1Y8+JUacm7XR/Fe/AWweVb7x&#10;BeFhThvpfDz8yHLddsfRI/I0FW0+cGTPRxvESGUpd4E6+PDwPFUW/U+0uP0S+bXFTdbTxUPafZ7G&#10;J8avvigLv25u6T5heRwdja3DVvoDLRPvX2Wx+RN/B3fG9AeP609sFVlfXx3XQTbAT7+roBOgOgFI&#10;QJc03ntiREglg5NOjIkehegEpL4OKAvN4xQzaJxzQuX6LJwKhvINRpqCl7E4lDSKeHQ8rili6myn&#10;OnfmzF2KZwEkfOzABv/gd6Jl0QKf+NBRrHxrIrDqOqJ3mk7hZ8FjDN+yNgYbe1lASGc3C2E7+Rs8&#10;FQTTh/ccvkiDy0D44VQa5g56quOjKzDAFlbdTQ2kuVg0OsDPCT67QVi5Uk4m9XsdWfGGlnQ/kgn+&#10;3SBRhx53wQ888nT4KncRSey3fID93uPtWQhbfguUrw4wji1WBjB4X1j5/trIU0cHX4KLxDEw+LFI&#10;svZpcCJPytYngQpH8D1PJsBwK7Ogwi/uvomf5ZFszmubwNePTCgzsHjvtyYDe6cZx8hrZPioJ8pm&#10;0dOGBzkthHkqPuiaDDQ6uQq8iW/1EMDV5+rFcQYXWw/+9dQjXepXf5AHXp2rfrju7y8fn7r0HJg9&#10;r4w8xWuCo/baVcCio8gieWL6xVlYAN8UHJs6uCZ/Jo0r5APsptNt/6fi8rl4dtGCXVuW8MCWkjK2&#10;Jz8/WDpkfp5WB+rgjY3fp64BxvJ/HSOnfwkcufu3elWYfzi9l19St9f0+v4R5zr5DrCn34v/oYTW&#10;q0zq54Nr1+D8SVd58gwyl7Hl1Ss72YhOFrbHgzBuVhngKtYjL5vapPrWbxmVRkh2sS/69bpR8fn9&#10;+/GDbQcGWmB7TT78Oyatb6LX2B51bZ5ycPiV5+P8/hmYgTNJ4gcmfeKLtuH3AT3FZiNhF8FtyniC&#10;s74XBCa17UzxlHPJ3WCekJX6VO2RYfkGSi5PB7cfqXVu9og2xyfZNrzEj+nXggh8MxGBZPS/MqFX&#10;WYN7fdqA4hFbAnD4bF5iC57QUI8/kks/rfxT8IhDaEtgVUfYuc2HI3L1quSu5/aHoV8avdt26pOH&#10;veRLpRV6hQsv5JEqe/JXPrw4h1dMBu+PvdBdfHN+dMH2keOe0JOMLYJw6GtbOV/ayncBoPhWB+gF&#10;p+Q1hEEwPIlFYCrTwMxTNA+b4d8QpHLGz7qB4e0l4W9GJrBOuYHkvAJzJqDr4130DflQOLyP3zzn&#10;vXjC5yXP0ekhcA4Pu8q4YFv6H391fMIG+YhFz1N97JQrW/ss3J0enRprSTvgXpnUu9eVP4sfo/s7&#10;Hufalt/NXTsvvedH/iXBPfVGH3vuCAd+bCjPRDmylp/x26lfNLevwSOj7Y+p+JrrYwfHmYBOfguP&#10;Lw3c1NGfSCGZuj2drycXt/z/htNhddrG3FTDvmMDZLU9tn//PuOz5Ledp4BMyj9GX+H29G/a8fgh&#10;m7378102jX7PU7B/fvc//u3fyi3ZpLTUHtfWFrg3obnj+V0YBrc2bExJGzRU8pMbE8cSn05sgKe2&#10;PG2fQr/39Gd5DY/x3904GzlmHP+YM5AoMoUPMjYGkDd416bLawGaPzlwgLnTX9nkbfnWJ5eYYIOl&#10;/eOJN2JEx4DBtWOl8c/Txx1Z0dIH8VPx4oJJ+fr69l99ujd9iiSe7+IOvaK1sa585nrkJ3V0FvPI&#10;r7VDZ+UWj5lU/ITDJNZc467rO94AXQu+4hxY4+biiQzVh/FzcK4el1ZlpcPwbsNVTNdX6ydt8I7f&#10;zLysm0vBgY/WSz/Er/GClnHenOs/E5P/mKhsMfiH3PDgRi6JXXzE93BX/vDoEy1GMePLHQ82b/he&#10;3uvH57eUtCNjc/RsoDouLv1wBhi5TvuhZ5/wznbQ2sRTl9zVx6FlPuAPLroEj/ZsGo+Mrtu/8P+c&#10;G+v2ZrrgqL71ScmrTPLyx9tXBnr+9R+/dJMPX96M8uLFvKGKz24K6tbBC/qd+wUXOcSCWKKgu+EM&#10;bmONArK7nk1j49GJ2eAe/UU5qxz4Wx7peXFN3hmLxJ4zrx8u1b779fQ/Yst5AuiMVfCCfzgjcu1R&#10;Hs9C3NIdP4j/myMffpRt2nJvksFjN7r5QPgyJlg8bmS5J7akro0Xl57jC+oMiQDkemmo73w/rj9n&#10;xcl4f/PUNa41b9RmpcqYa7rhVrXd+kGEF192TsnP2c+CGru0zQef+X3tmfKVCe6la7Mbz/yHf4NR&#10;5iYCxxlfxjZtr60Y/U9f3Xk5IySN7IG7zif/vRvMwhdc+CgP0bfSWLIylr+UScPHw07K5FmEl16d&#10;MaxzPvIy/hyAwRsf+Zj2iAa9aNfqLm02aWKb0oZ78J6SLw4f/8xYXN+RtgaPtHKgow/Bh3OJOo4o&#10;V14L8gVmccjrOVcJ3vmMDsb3B2flD35ysEHrhUD7SvHy9dysMDxET9HtxjN5nUuVoRX+0C2m4alr&#10;QIFVb3lUV+x7+3ZuUDjgXxx2DBhMqTv4yiMdH33JXxl3sxr+aKtyLdKF4Rmz4bL6gHs/o4OhMTKt&#10;7heP48qhPQ8f0wcPzNhBmXYz3vjgfeoOpDHNt9K0i8FnTCQmX/xE7itOHBvvAyR9Y4N1payzTNsd&#10;Wdsvpd746vgyn9r1hfYBHpZIWjp0+e7djM02D5zkDWnk7w30L6ZNy38ffb7M+k9fUZvybibFn96e&#10;9gYGrsXn+krHrpi8Tq/C5yfL6yO/43FCnVQauayPJx9Oi+fGtd9n3t/2bwwTfxy/Ub59ADxsO7yq&#10;2/4mddV/c96ggUZacoiAOzDB0bHc0VX9JAgqd/ioGQLTCqWSHJVvQquPp4eenrZlIs5YWX81cDbM&#10;skIYPvnmxDf8S3iXLz1wDkmkn6cnv8Ebvir7jT84+OjemKett0+mv8RO7Rd4fST235Suo4l82wYG&#10;9/BWfoPbeH3a18CXnjkE+xYvGaPzsxaz62XJqSobfw+PMPTn1FJxymdMVB7qF5FPmz3z3NH78aMI&#10;cW0mDitV2lOdDSydr273CVKyVRF4iL6wLxkDL6zrPX8cD2DKtGN8Fy72nKf3oR2dtWC/KD3MaXf6&#10;8eILqk/RFejpi5Oh7Pj2VqWD5fXKC7rjQnM8gnsr3tg3djhtIpWvvO3zVx742PNqC6uIQ+iaQ5M0&#10;ZS+9SSDj47hJeYX4hKepcfho+1Qn1+svaRGNSwXJFz8LxKFULmc8w1fJLIGLoJrItrsHvigByMGB&#10;VnE398svcOtL/LAx8BnY+v5mX7QoNYnPbdtdmKXvun61BTlSp/LVN3z9nBgEdN5K5szYedooWcEZ&#10;D4sPHkx7/Rr/Ry+B3lc0q9kEtxNH/n1StXycZeewyweQ6i2MfowhvUFE6phPneCi1OVfWX0i4+z6&#10;KdlS14aq10j/Rwkv9zR8aANZg4zN2Q/JGfeJJScwpRIezI+epOSF8/AQ2G0QBwCeS04XSd13yvGu&#10;n+dxpP3SmYe5KYrO68/xmVglOB92qMbjr45sL+5eKfpYf1BuH8j4oImgSWQSKrt2nfmpMf1uzivr&#10;q6IPTrJkAzjQpyLHksqEYwAM8A06OE4RQJpAL3Cb6OwdAK2HcUxFWAMTkx0TCokDwlzBwwh+5ZmE&#10;G2Qu/l0AIOguDDmHl/L2dT+Coo5R/jRkjcOAhPFyFAxCpE9thV+LA9JOiKchmKBMw2jjxdRJjER5&#10;JpU7SdORdJIdx2Bw73tvWY7kamceHQrkcbk44bwm1O8yzsR9GmPhQqsTUTL4ixxo7kfZ5f54CUZl&#10;EtjWzXEmmOFb3uK46WYHDaPvh3yFDZzfapUsMLAFGm/ZPLI/bDcNdhyohhsdH3+R7yPVbnW66czo&#10;Ai3lfGU7RFRnYU9ZqxZmcXUCFj/ypLC8+s2hB+flE9G9tPSrG7qgv+oj+LOiWH9gm2hSWemwH96G&#10;/IXjwhe63fy5NcKxfwIrnwqefsKPZKAEn6BYvEcwh5XrZJX/APVJEDbYhlyfI1No+oF2gZq/SMWB&#10;22U49TsRaOl8KVpacpzzAXw636T94FF70O63bF6ROPTII3BKYB8f8kbW+q2gMjSUv/SaqdT7nME2&#10;myWr9YpDm8mfTAt1s8CX15SFl68NBPFE3xfd0yJKJzg+ZQGEHcQBOMAT0RupWyf0jNnrgxtDEhdW&#10;13jqHUQCvbr5q+0Cy2c+JTa8/v7If6MN96aZgE3brT7qd1vqCcl0MET2lwkb2mJKFz/CC3svvtHn&#10;4KIj+fgJysq2VNfGlTEwa7vFs3Vds707qbxzw0QVbOsdefwG5r5ubDd7xU8b+BZvXr16vCL4kurw&#10;tvS0xfYRkSW9fmlM21iObz6Quve0C7Jwrb3ZjB0lnem2s7bpFGgPfIx/WUDp5n5gM4WtbORvCqw+&#10;hJ/dN3/d1NEJTeREv/3ZTgriA3RWHQXPtj303mexs08cBa964qRBi862vzF2dIp26+P98LK6Ys/1&#10;9fHX+HA6drKgwQcqL59O/S7ohx9lyYG5eqIf/kpR6vYJKb4VWPXoRN/XBegq4/CEn3wcwHmFy90n&#10;nFe/0XEXE1aWVNhBtEGtfhrNn/8yTx6j2wE4flIu8XXxS0xZWcGVRuhqAzbntQH80pE6Lc/RzQts&#10;s+1idVha0Udx0kJo3j8lni/wXYylpyT6gkuaGO0JCRscM1bZSa5Bc/mpfnIDQdoAOPkzPhn/APP6&#10;TcZD2UST5nfGZ/zhmr++Dg9Zlu3iw/yMQJw7eWJW7w7M5nHYL29k6IXKJ8EhtezknYwc2PKe+eX5&#10;VyePN7BPn+YVfzvWWh0vPbqWx1ccB9/YF5rd4F6U8Kir/+7kfAtovvWHYWM2uCXwY1Njp4GDp/rO&#10;mOFbaTZSHrjVkZaW1wgvPzMGTVn8yuIFWdQvvL4iaeg74zP/gXLBP7PP6I0/wnFbdI9cm9yJiY5+&#10;8/+vhI9EitN/TH+77fdDfvfQU3/s8/NP8xuA9C1G7mtpVwCxgK/2E92m1VafNhtsnukrvpXop7YN&#10;HnXgY5toptV+++239sHaY1PKjJX/8te/9HXQsWxp7/h9NgMnHpJxP2tv9OCa/mF8dxBP0wK/cQ1f&#10;Oy4EU52Fvr+1K1bF19Yr/yPvbIR5Re/EbTEPPvXMZ/x8B33++//+98aSz8ax+YNb0n/gmb7Vk/R1&#10;+ir59Mo36Wx1LE5OHBqdildg9UNivWQM7+YmSex4Ex7wPmOOWM9mYuq1HP2cbPn2dWRo3Ek5mtJO&#10;dMkrvTSmSFJXgr86Sx1p9ecND5UreMjmHM+SuivD2GJuLnBu00c52Dt8y+gmMZvtfvrpR429OvZ2&#10;Hpu8uwFG3/pPaXGoh6e//79//+4f//jHdz/9+FN59VtKfHzprZ32CdXBFf2xB77PEW7tgN6XBh4H&#10;D98Z287vWk6fFQTN79g9vNs46TgxuPgV69ReiaHw7IbMzCHNJWcMALefotEnoc+2lltqv9STOj5N&#10;bJO3NlGvdgsfbO7cqxzJ+mP0wTeN6cTSscHYFsrmRa/kH/98n7rG4KM/55vU1f+/ejU2mE3BaU9g&#10;6Ntbpq4U+E2rSzHb+FTaPmPLHH/yBOyRw7PaFsYrW8qU05lFqPVfNyP7Gx2x97TZ7Sejpiupv3Gk&#10;Oju+j4wynx9++LH2MYZYnWgjrtcv6HPn0tXZkRkPfeI0/ZAUr69fqA93kFy+vPRkqzevUswrTuPL&#10;Yy9xzw2vxm3G7We8Elq1ZWhcY4nYv/OQbcup11hhnBx9oW/tRt9pDvTiTWSNP+BhY4RzsaHz0/jC&#10;u+DsnCZ1Ox94OfGvdVLeseGhV1mde5qNQElstovDzThf5Fm/3fxZ8I4PJ+NT5pseKpDgwK/f5pRe&#10;RWZ9HnnYrzrk1/LE68C/aNyOzlJnx57qksVNGGJJ13rgip42lV/0gvdbib23vU07mbZCbnG9fVXm&#10;sfBpW9eTX+wVGH+S+ANmctZ/p40WgA7Kz4yrjfu3r8W3z/fZ7O1c+Ogryo+dcwNMaG0qjZSD7296&#10;bsFXjiEXOLFIXzU61w/RGZnFpB1zfaV6s0aPY7s7TGWPSKNz8WporSxxi/D96MvBk2fqORfTJv6h&#10;UQ32qN7oFi5tRRqYnvZ88KE5MZAcK8vQOP4QUv1t2nrj4GldtMLTk/g26J981+fhuGxyilOdzWfT&#10;cmw/8d+4dWLnx8zpP7hBQx+f8dT6yhMCuWCj8gzCef7K3uGZn4hV66v0sjE97ts4rT76Um2Wo3rv&#10;Mn+R6GkfHLjiTIhs/1ug29fKe9f7rfg6fWxmTFbn221zo5ONlXRCJvjw/yYb1/obN36L/2LZzEnE&#10;1tGJtY9I1zr6SfJcc5bI7fcTf/75x/py1y7j43SExov+fnniT+IHeRtjc5SMS6bfOPPfwJdPbpik&#10;PhG6sRm/kmqfyy/Za3xU2fDJl7VpsfppzJn4NmMFfHUtLLa9x6aQbHqi72T621TPiHLUz1ez2e9D&#10;5MnIsjL0Aa3UI7O1l3d/blydOcLiKm0PH+Rv5x1tu8GtHcFrbPvTTz9XD3d/EBfpDxyf2zJ2w2My&#10;uknq3ucNAABAAElEQVRIR50PgK9PrB5nfERW/djKLNbya/XKgyByEtzw3lN11q/JbfQNiLpwSPqM&#10;8ueGLJtYR53t76Jb/Mvb60sWcqh/eJg+5tBPBTbN96n/oId2aeRrbDd1VkY4nVc+R3h6/bBzY865&#10;sW2kUOvLBE58xHPHnLnmF67ZUpr1/MiHm5STQ5QA4xPSORb0+lr+HPmGjcfCnno4rY0yEn5j/aj8&#10;k/upT0O4tmwbiG42wSfNTYePuMVfwmn0S5SH7hZ+66PVhLa/cz3r41s0+XebtCR4V2Z1pa3vHC1/&#10;Er43PaFz6BnT/asEJzssri4PBrj2VQnv2eTtXCmxq7Ch7aae16/mRs9//jPzloI+5C1/sQvM7Mum&#10;kmt2vlLw//Bj3uCTo/bXcVnk+VA7TNvq/C712gfdZEED//l/kkaX8aNTsPP+to9y+vA1Fb+2aU3O&#10;0ffwP+v/5End0N11FyQ674p83jgppl3+FL+Ho7pIHQZNhHPo+fKjP6gsbspJ4eqqcAGdsSo7j2/2&#10;te4570Zs81I/cakOGXiJPTsXNU7Nm6UkvgHn6Cz6zg2NfPme1vtLi81S/n3mJ+tDYs2Ocet3gXnx&#10;//zP/5V+bho04QmzCbGffvrpIoqJXIyx02ghc62j3QmOgJGsLnLvBrGOF3G4O4jZSWLgMLs0wZns&#10;Yo4CDCp0yKu8HZTgFwz6FlmUV7Ac70abIHJ+tzUTIs61E20DVRuzUjewKCefp/UfgU6+zmQHABbx&#10;LQDbEFDms4k809jSaHQ4+dvGBwZsZcqRTHBuR2DwLG9hOgE5Ntm8xb80OvEK7zyEzttpbiO48YU2&#10;unQ3HazfMHqXRfjRQ2VJeSesmbQWPnhd66z/kVfyoe2uZ/ozaNwBUx20cs7EkG5Wjsvpgmt+Q8Kr&#10;A7NYkwUHAysTyV0AnGA1g3K0DKaI75z8K04bSBvs5CtQDk4FtOkdvntSXr0pzbkNdPrCA3hySIIG&#10;Gp5y6SZCcJtsW2yxKe31ieoNf3BOu8Hf5Y+5UBcPFuWUDXvDc/0umz8owmMBhw3o1RMwnkCtv6V8&#10;8RZ39Dgdb7iNLZ+kc71BbheaXdOPVB0MI8UvbwPvyr+wymxQ70T6YxaPlbGX11X99ts/qqvqVEAJ&#10;Xp9NZJE2j473XP5uhjl/ntDZWKCezsQTl92YbSeWwW5stDQ7cA0S7V4ik0nonI/s5LvLxrdNltdP&#10;yAWf9oGeG07evM3iJf+Qf+IefsiczNhg4o5r8uADPrBScWXwbrLdBd2jPz76sOMjdokZXSgNL35b&#10;1AB8g30nG0c+uL1iVgcyg9uHbkd39PvlAKID7LAGhmxSdZLrPY9ITX/88/dj69ELHbRtBO/wmJiO&#10;3/hCioIoKokf9BXv0YX+w+9ce7pEewqhwJmgucHE68+yyJL6s/Dd4vJSOsFDLrz5yJt8g+3h51rs&#10;PmWYBpOvHk00aqfkbwcIpnEy7Vj5yt6jwqTiyFHfpk/q6/DDQ/3+auvhiQ9EaLaEs/ZP3sRZE53p&#10;93YA1HaCv5Mqz7EnP9HHrN+0Xw5euLRzR0md+Yy+Km5oVk+n/WsXaHmF5tZbHrfNwNU6kUtSTr7y&#10;kUmzWOe6PGrblTX+LFad2PTXv/51YggcN7naFoIP/pVx6arvTmKTSXlLFw9oL7+u9TOHvQpbXTRi&#10;Du98cfsXNPU7+DAOETu127VrbXfihbjilS/TdofmNf5J/dWLMYlNGm2sfI2qKv+7d9lMODcF/J6N&#10;LH3J7/mIOeyobRtvdAEicWvHHsY1JvX08qELKGIJab9M6vL169XsUYY7wMtf9KCsLB3/qH4Cs/Fc&#10;u5RWB/KljZF0Jj3Kj4DNTT+YcrqEF7/gxDCp7T95krJ7Wnzyl6faJ21k8eClOj31N3/gxcOhr94s&#10;xA083GCHt5nYKN+0Y8aVdfO/dlQPrk1wq+/tB/jwCkH+ufqa8enqcNrhve6cP3SoHjxsv/ygaYHK&#10;ppON2KV/PwbzoDqxZjamJ688Uk5Sx8IXuZMXMLj88UWbDMbnxlzkMXb5MRu/b8PDXxOfv//h7Xd/&#10;yY0cFmN2TNyFn7T/v6R923QUo7Wzf57XxaItnk/7mN8QXnts/MKD38qlP2XaY1+BG7trp7v5qUzb&#10;7M08ZxwmDpCz8fvUR7Nj9Ohzk3FTvL2y4sc4Tj10NsbIb+yqbY+OktexdugurSfxIXjJKw8+afT+&#10;GKeJXz9kA659+GkfxVl/mbbya16x63eN9Q3kxId2Yzym7yKzNDqYfi2E2t8o701G5fvhc2DviW3l&#10;0RX9OF+Yzi34X3CRpz6QMQ9ZZoHeGMFm0fipMSi77aay6+IOXvB8mT0luO+6U0fdzmWCX2z6NZus&#10;jh0PhM+NGatTeMQTT1DWNw5+MqFjI716T74x0MQGFh+b6J+l+juf34/+KufG0dN+bXa87xgerbDX&#10;1BtYYmt9XRc3k8smP2biPK8PnfH8QB+Zjx7NX3755e8dI6yO6AS/+Fdfu3+U2Sx9ff0ur7nX8rsy&#10;7vw5rLdMrJi+bOwKbzf8+HT+6B+Ne4zGa8c6kQttuCQyj/6mbclTTpWO8wlWdfylovGbtPbaYzPz&#10;xafalx6FqrNzoYVR5xQXz8g6ttz+aWEdxcmlQ59kFkc7DosPKuv8PfqHFz1xyPysZWlv4ktjBU/h&#10;O/msrp3zBX2rDXRJmaR+ee3XjEfkqVN8OTfmELt2TmCMx3/EPX65+DcfXvjFEuND/uhD3+OG8z26&#10;MzYwH55Ysf40fA3c2grL+4Tx1oVXwgO5zWF6Tp4jU5i52oT2QxdgtVNJrNAW0Xyd+YHYpQ79Ny+6&#10;3bGgNmDs8+tvv7aMPr0SmK7gKK3OFUZe+KvL+I2b7+FnSzHgl7///cJhzvPbr/9omfgkfkgzF8r4&#10;I/y8jj75qbHxh76ucsYF4PCZr9Ayx8lm9InjzU+5fumPvG3rx9xAwrfodH1g+YNXX7njCXgXpn4f&#10;Hsc3p63As2MadvORtFH16NENA/uWALysT3Wjq/w+W9Rjx+T7k8g79o/s/Cfljh0fhgbe2dMH/Y19&#10;XbAMfxJ8eILSOGfS4C+F4MGvz+praKI962j4Hvm0l9Gz49R76Mk1nrTPp+OfuUFB3BKDtWHtEU7n&#10;6En8E61dZ1qe4Nu68A+stjN9IV7U80Y1dVauAt6+jA2MIeAHJ96in+rlG41Ng2ev5gh++8CORVS8&#10;peWXrtmQ/fx3TBJ6xv+1TWjOnGRsrZ7P+Af/GR+15iSRf+U2j+68J/n8cvsDOqAPeMBszLl4Crzx&#10;J3k3jwx4xRMerd94SnTXQNA2Dvgj80prY9aAxJhdQ+GPQZYYObpcu6lHM8rrDzlavCcz2v2EZuGS&#10;h3cfsPg2XpZmXK6NjI+MDh7+B2b8Z8b15MAb3xs6087xRdZtH+rJw4+0OJzjA/e1T8/ljc+9fZsb&#10;KPNXq11leFfTBsO5GY/ZT/vDh+TbQj78y9vYYmy9PmJ8aWy3vKkOv3rib288Dj/jfxMvSiBfbHWN&#10;SUNxYxG/Naa3nqY/2/UCOOGxztf4HL+ZObZ4Fl/Nn3EePwQLd9cx+UDq0Yv81Q9flEqDfWvrhy7E&#10;T21+x/nbp07/7AEY47/gjF3IX7uE722n9BtyVUjtUy8b3aCLF/FWHHeU3mfeTm40JDJJcONPOofS&#10;1f/wE/hXL8tHgQs/sZI/arM+ZSXoGjvbfgd3+2Q6jr+RX7rrpxkVKnxsmzgyXuuFp7xzqJy3ODil&#10;Fx0bwqldZdwUOpRkTCEeSOZG+nkckZU+5y0BO7eAURlfnJjofH2XXiXrk9XVKqy5+cJTPnSmaOuN&#10;DsdX+I3xAj/bGKo61NMWtY3JUE9q+4hO8MRu/NsaZ19RHy2od/eVVtqvMDK8rIzTPvBGNyNIgEN0&#10;9axq22Zo1T8WV4540m7uCf57Itu3EpzwrPxo8QUykbHyHB3g6Z4qf+wInp+oS+d4YCv2bJvNtVhS&#10;P9R2UlY94p2sbizhI0mdA0cX/Jh90Bh8OSa//UIyqpMcy6PY0/54x5qjSjB4bl8QutVxaKQ1N/aX&#10;14MzmEtfmd/jHZ3Y35uxJrrsOg5BHv7qDVszxlR+x6FvWf8r4nyRQ8LXJjDSOeDsXN90nUJwC0uP&#10;1gPpZuFbKV/yqls08nmXcaZUmrluGwrM5A3dAR2dLh263xjqCd6FmfLTb0S3d7yFJ0iA6c1DDtPH&#10;Tqy59yExSnnIAyoPZTQnXyso4QyAXDPIMrfHO/wyu3BeezuBcDp8sGhtMHQN/3P6A1NgIHU6DhTi&#10;gY3ib/xSdjvY5PkzGNnylWEdWr7XgjTe5hwf6JffKBKvnF694WEadgN5+Fh8Gnx1fIyozsIPjbJd&#10;GHAD/NAxGKn0A7B3CHZClevR2WMRB/7qjNNVhqkPXv7aZ/l2LE8lXlLlXb6slaMaCz4Tqy6ahc4m&#10;9XfDqR18rjmPTRrwJmwNBqmvIbaDvj+uj4cEBbey0/HqsAtBIfKhduTE0d2Rq/yxR+2A17GDwDQB&#10;a7g76rt0boFHWt070svaxWR0Zd7j2kA9A6jRr+A5Cyf48ucpUAkP6mrY+8QamH/+8wwgQm/9DHzr&#10;Hx2itbpUHy0JPoPhDk5z3UGXOmjn03IMScduo+ebHVO+slQ2AfKk7Zjui7FbtnUq8MnUtoTm0vJ1&#10;0ps3cwcW+5fGye8mQAZQ5C6+yDnsTpta3Gx3Txftk1n+Urcd1IElP33AMXacjilgHbQaUtIj31ma&#10;0PE1+DcWyduOTX5jBN87wS/AgX3a3otHXv4MkPuKkmTic+0CpnZMfXwn1A0fqVc78p3YcnGDl3Qa&#10;5m+pljiUQXQmNfivH2RTB/7CBWB9fvlupQDDWd9sxfB59E92rxOkhScJHIJJo5uVF9zk166B242l&#10;S87k/XwWANVX3rJDAz6+7XVQD1nTTnLnpycUpo5Ne5tY8YPPs9B8ilpnN0274AVffb9VawP2J9vw&#10;+JBh6Yk/T9JBjjfp3t5cs6uk/nSIiUHNGdzn9Dqgzc9sgtQWOYezfAXH6HswyMsDKAl7M6AS98i3&#10;vKA5/hwuwp+PQbj4uxP4MFbaFgrF3pVzfmPp0ZYWZ2NL8Iy/xU/DQ9tG8rRN8W38a/qpZF8J7qUh&#10;k8/BGwlrr1d5VaON3uo4d7h+Nhagj/yZmP2cDSMLBMsj3Eu7eILv97wqVhupjO5SD1Dppq+Gt6+Q&#10;3KdwYE75/TMqPvYPj+irLzlunJO/eSkoj51M5sz/84TXEOpH7MM3fFAv/uW1OoVEIcyBjXXSfhOP&#10;OtCMzb+3CD9xy4TWAM7kZBZqZnGJTSXjmU4w4i7LGtf5aiqjp6T053z1sJsWcpdv5zNWmoFy/fKU&#10;T5wHAWZsMVdP628emE0L3/FYMu9lC/P8CGbg1j4EHT/GrzaCxPD7oJWc5OlzxyfhHZjBM/nwzMRF&#10;zL/LBv5fpwed1c3y6WhS8/btLHAM74NpJmP6AZPpkeuu82jwIrmmstk0sqQ9xmGm3shE7rt8Kgcr&#10;B7nw/GdOgG/XzzajT5icP8W17WTx9mcOPszi6+vXjwUB/R0/dgMJnO2fYwttYMZ8YtkskG/bYUuT&#10;tNXJHqvb8AJuFo5OPEgM+PNjFqC0p9M2xAP1OolKvvHxq/AyehLfHvjhxdeVcr08bF/q6M0bfQtG&#10;ABev2NBN7bbficvovsoTZWitXyxueOQ1P3R2A0qbh+dV4mEXilJX2+4mSnh3h/T0cY9YPvoY28Mj&#10;PsOLvnju6LNwDLo6x4+yJ0f1k1EcOaqnTgBbz3Vfo5onKcnmU/w5+hkWuAsTPGSRGjtTrzzsMfBe&#10;J75l5B19T9+ycQHd1ZPN1O1XVsaV17U5xcqMVu0cOpu8apwfS1tuHjFysPfoDh9r8/J8/E3/tHQX&#10;h8XATXjL0mZggvPt+OduIsCNjk18m4s28v/2179F/ixahZ7NN7jWXnCuP2pns6HhLVhztz1cYohF&#10;UTp3vQnP6jBtdZcCeTZIO28KrPhmwVCfRyfgV7a7Tzgfvcw8sribN5tS6Fp489n2BleJYyiw85cb&#10;OCJ39Vlewi8bhQ95UudnjVc3X7nJtTcQoElnnmLq+Dz1u/keH9hUmrlefTr2DSK4SftbvulBHKFD&#10;tnGkh92sMa4jgzy6Gz0+xokjz9yEOHp73g8+eGj/StQT2iv3iF629fH1vcP34J72CmDHJ85VM3Yg&#10;h480bWZs2YzaaWKAN0WIwWQZPqf+6qe8pJIjm4Cjb3rcONmy0Nr6pZGvxaF/QsO1J2mXN79tKtH/&#10;xgT4yVpc4Y1+f80mLV97k5uEGyMzR/jzc2L4idPmOJIyc118WeB7nw0G9V+8nxuDCnS+LMyjwa4+&#10;7D1PoWkb09/jxdjU4hjfAL9zNGi0D7Kj259xSpt58zqxDj+x5etPuckjf9p664aX+l/wtH7qeqtP&#10;fTUZo5fwwm6BeZFY+jFvw1s7wvH5vGZafXZ/8zKbG2nrdNPr0PKUGLnnBuGxKxryigNzt0SOe1oe&#10;y1eaDp833/pwfqtxZVGtPJ9YAcfid0TGUbzqpa+T6G0/hU3+8EcfZt/oTjtWjo4NRnVcbx1w7KX8&#10;bWIrq5Sw78Bte4U7/4WFQ8xj98Wj/sDbOBjfmBhgbjVyBmXT6nGOE1vUhVdauXpx+9pyWQG/aO+G&#10;yYIuT3vtqK58YwtyLMwdZ+GOLe/5XVBno+DoE81nDcZ1baMdHfxsNn3STZbg1Kbe5U0+0rY7Y1g+&#10;snYRH8jVNnj8Da6hO/Yuj4cWGZS3fQS/fmDT6rjjgNAJktBN36fOAuUIx8OrzrW8fDAzenI8lcZc&#10;zd+yoG5amMnfPHWnEt3HE6Yg3+B8/Mb3/BbxQ2cDNDLz47UHX9348inz3bhgbTq4xj8f9DE9bfki&#10;ejtZvp/4D578HWFW7KU/cYAviAX6M6qdsei0FX6s75iYilw3QJ74lfrjk8NONqCPLoDV3jlZ/kp7&#10;L1KhfXvekkGfGd5d+kA30jZ/8M734ya21dW0W28PIGf9LjJP/D9j2tBbXB+PLNtPs4eEr97optyT&#10;xN6yliefy4f6h+ejShUaW4erXvaUrlATh3euzAbSzEV6+sXX4jXGJYd9hqGdsccbbWlitth0T9iy&#10;lqWOj3Wje9JWLx1HLjBkwZPYEWHv4IEdvw1g2zlZ/G/qRpGLlF8p52KGsmiu2d0803VdQE7o8Qm6&#10;5A0EvsJq6J/+Pusd+5MTO8Zd2KJE/8Zr886XIj8pVB5yMTJHT/Ep/vuk3w6OynjqWhejmxdpm/D4&#10;ctRO2UNyDQbeKQMIJvIntj5PGzPu+WBXHrg2xq2f0Tn7TJwZ3Pf6PQ/xrqGm/qa7LJv35FidPeAr&#10;gzfmhZ9EgK4fgZf/tSP/62d1ceytX8E7+Rsaj8907sUPMn4xvuSf3sQKth/whHWdcjHeyKi08WSj&#10;9+LF/snb6lm7HZ2NG1z44Gpl8jzwjK0yhrM+gs+M4+i24+OM7cdq8TnecFBYfdQnsc/0XezxpX2H&#10;4CF7aA4PB9EtD58X5DFD/eOSkU+dggAWvvyOvsT3chTdzLyW7+Bw2p03K0kXmcXR3LEr9B+9DedG&#10;514Bthbla3lb/T1u0DU2MD5KXPJ0cHjIIDP+M+MC5IyptOGtKy/2nQC1BpPpHFBErAM6r3EpDicp&#10;9yeQhZwqLXdc5Bh4keCBqeJKnQYOdQ/+wvs6Sb6ArbNokHQdGouzxo69wsGV0DGoJscGJkqYSc3c&#10;4TX8T8DYzlOe4MP829jRbaqYQ2VpO0oW1SXX986K8+rETmFx1giRQbrjYdBZ9IiNMtnBu4aKxDUZ&#10;M9GPc+ONXppy7HkANw/PcO91cVf3DD0BCx8mHBxU6gJ25IDfYFtdv/GFDCnhQ1fiNBZR3OFsIrib&#10;v7t5MjrH39BTZ+v2PeTBtXehvHQnbhoM+rsIhIfq5uhkHPjIFOu0rK+be/hNZT066SQwOPrnmA/8&#10;qw922cEI3irbsbPzawNT4UmlWX2M3ivPuZ5FvrwKNAMCC0AGKazudTHqods/x8MjxV5yBgbcJSe5&#10;Y59kLvnW5w82GdBefgD0vFYacHjUXbvJRfcV85F9wOrn1x04B35hC3Ojf6r0gJ6nTE0c4MVX5YoO&#10;+QT5N0HRjis8r19a/JTg2XQ/l9e2k3buBo6m+CrfoZfGggzG9QiXv9LQ0W192nnKxSK6vydwm9fz&#10;Uy8ICtZBSc61g/rk8Q1xx6d3KIYfixK9myt0TCraUdW3xuZkshjmjl7n5S+wq/PyHzleZHBtsdvC&#10;q3bfu7qiGnXFBAOIe2pbzW9kfDpPiq/cYHQGXuUx1h8c8ldmR/h24HZhTj7p8Vlb4P1s7tbf8BLd&#10;+8vL63K+/M1dqGKCu8v4/Pvw/IrOKvPQhlNkNQAV37bs8/fzNgYxGAyfepW7MssHTz0MpqjJoJFv&#10;SCv32rKZ+dIepeJIRceFlb/9Dz9Slw/5SMPDPKEj7x43Fh+4+l14Jvdxm8Y0Npv2F/lToE6gVCld&#10;9nyZBf4U+J9jhOzdahcPT3lv5dsXe5BneXaOjuSIZ0f2wo/klWTlOX5mAZ6e+4QKQ560MW37G9mr&#10;N/jUgW83sJ272cads9IuIPcO4vAgjkazfd3z4lEH/fpLytnAJMyAX6KHlaUZ8o6NHCvrjec77P2c&#10;rK7hJ6ckb8cQ61fw7edef+yqr53F+U6cUt8EYxeao+m2TxzupGzpotd2auAqPi4/4d3EnW0aT1IW&#10;pOXzc+IEejuegEO68+V6dUkN2vE9DexDh8/rig/yfNCqzQ/O+zjojnPPl+5znFvuCOZb5QszuOjz&#10;EZvxo6720/Zggn/ss/VCwWnypy74O44HXMG+8vXg70F6fGCBFx/cK8vygW4H3AHG78SSq2Z52Tqb&#10;6xhUV6rt4+frR+szE2dHHr4eB7nqrH/J4IvfSst/OA3YwUGPe67yET4SPkEFRv/EN8k5sXrssPHh&#10;jz9ynVrGeW6m6w1wiYPgtW8bnPQiXqx/IYIW3ZAXj3tcfk3sxQbttbEjcOKla/j0jfpe5/e0Mqx8&#10;9R/y5qOtiWfw0Ls0i0hPfa/8RGZ6IUNtcfRcnrMwIzlfOmCMedGjiz7JlSc8/+gGGR0+YvRls+TR&#10;mT6KDud1UOLU6AYNvOAUrVrw8FF9nTkAuE2FO7Cbdz8+vGhwlnZ4N0r7wNbskU+E7rnrTWsjNMj7&#10;KZtbUs9zHSZ7jWcx82WuzQnaLlIin2wXfPLYWX5p5toYC3w3QI6NxG1pbwLgjxOTgy8wvREkefgj&#10;D5r8A0642PDF+9zEkDE5P1wdocufuvgX3+Bn5i8WxYM0zHgTiFdxR85co+spEXjVMca3wYsXm79e&#10;F+2GKnj5mcm1cz7hujLQy2nLfsONTCtLee1Y0k0Oc2PYXeduPvicRc77q1cv3USP8DzmuOO3j7HE&#10;LJSxEf2/yphR0ia8FlJd5puyeXWvPhz/e7MHWLLQn6SMvehj+ymy+Z05yTd4eWD3U0IAkudG0V0E&#10;HT3Nxl+fyoxu3r0b2xdcKwmtuw/TDzuYqztnH7KYU87mPv8YnvVpeAC3SUxzvXljg6HZBUSypk5T&#10;zv3R0foQ/9n6jQVlceIJGPOChV/5+ZFxvnr0Ni17SNxxLI/Vd9gobW0hOv10Xnvd+UEAwVS2QD3S&#10;8LEbZvjgk3QDfvge2XLZ5KisNJNTnzp600eV91Rhc/Sk6ygvNCS0tLveBJGbWd98H3/OX59uCv3y&#10;GnyOaNWvIpc6E3PxENzBZXPXE6zeRLbxX729yaZyBQae2iyV+vaWXL/P3LS2zblysK71LW/Ttj0h&#10;9dvvv9XHbf4az7IZ/J5ky0nbyOhuNsJrt/iYtiWBRbdP5eR4T0/HCOtX6e8b99KvJn6JVWSZNshn&#10;JrZo213gxnfOa5O7edEOD/xCGvnF2MBmvsbvV59+247+V9+OYo/4pq8mn/p3GmBmLvbUJ+RLjj5T&#10;l2xzrgzO4so5HI2pOd8bHtV54JkN4n16WKzUpsGqt2NBsV58oy8xhc9or/QmTxpexr9mA4duxpdG&#10;PnxtnzVtBt8ryxyL6sj2VOEr0+A6+hrwQ+dp3rXmd8GM3m6Xczoq/SL7HjsVkh9tfI4fj06VhbKv&#10;6MDVpPpH9NYF5GTxx8oYmeM8C1afafXg3vhA7133SB5a6qHdBf6S8oTp99X5+/SvXSsJxrD43acs&#10;ML2OD8wrmlP2mt6H9+2z+MiTFNyr181ve85FeT7t7Swpyw38jP+uMVUrPpS542t4zL2Mw/gNP6my&#10;Dm59Khr3RPd0EQ9uNt6kqLM3DNKPh4Y2jW6Dtb4/PG/ZqVr5Nu+LY+j372KD3rt6ePQC9+ho+EdD&#10;TBPPpz1VzuppcOkfqruDc2XED1x7/QUvyeBP3tJADwGsD4j/zu84W2Z2f+DuON1c0ycws9HBd8Hg&#10;3QZ6NNk4XH3VR+8xY2iSbfqciWsr984P2JdVSDsysevM1Z/qMtlJ1c9NBuMXGOiiuCEZQGJVZpfP&#10;ffUBhtb0qeGw/UljZvB2Tb12Gb8ftJE7Y7iMuFwmbs1Pv9SGkeWhw+FVXySRZcuacRjYtZLmna+R&#10;O/oIqfVZbXPPtR8qIGlb4OLK0Zh9EzuWZjK2r1scQdf2bl+gLpqbJI0jt62Mf+jfSiFlUeYNNzw+&#10;sjvvudrkUN/62p8+bGPL3gjAjm6W1qahJbO4sv5Rec/tJkP6yHXjgWzK7ulW3OzynTM+sgmN6kFW&#10;xZoysPxRusOv3Nriyr31t99qpX/xhU+/XS1t/ca1XOv/0BWfJecLg+X2lW139CQeBwc/C7rWC3z+&#10;y295goS+D64PeaV8KhbWk+PpBUA0D7y6/Yk6NXItb+avCBl/ZXx7yT1VfaOtcucrju1fWqW/75uF&#10;wgKXRs4+5cYyq6f8M5bveLA4Dq6L91y3rdbBRxcwRfR4w9gml00r//3a+eJ1fsfr+nlSvjDqzef0&#10;sZGp0UXbiw7YzOYrvWx60wdwHtf3MjDMuj61vr10enNjZKq8wXn55SLPcd+wgMeOBTO20v/Bwa96&#10;Hrt6xbX9FfYNxvA788fcgD0DqxvOJzzehb/Og4TjMS4G1jnJvTCOe658P23IHCZ/KzjaheUzYI9z&#10;cKCq7ije+QY6SlHHAs8Ku3g0GgGX8K8yUNlNlU52TEryZ6Kk3ILWnVdl8G1y3vJwsmXyDGJ3cAq8&#10;dSjgJPLqvFO5vr6NBE31dmHYE7XFfwILPMUVPAzaDnmR5rh4vCP9xIxL/+ot/LICNzyzuTTBxF38&#10;hQ2P4fzQz8RJo0q/tfTJwOl0Ug0qeS2B9GcWvchQxxwLFYcydOlD1wMP+iZ1Clyb+MPbYKnRqJAE&#10;7u7gy4PjDhA2b/Q1detXOov4Yhe7An+H2yesS+TQUR8/pZmbFDCsjk/LDtzWeZ6/HRHYpencnwTe&#10;ACaF5Usn9+HzDCKmsxvfZfI2Sg01/pxqlVXbgunFS3dweEd8ytImsP08zeBQEGGPAeig0gTWpl50&#10;TEdNegUp+ZKyEv0a4pTD9888gdEJZ86LJ0xCZ8BgMv2kai7ueiiR29fyV02dinDAq8Pf8hnkDs+d&#10;TFBMEj/wJKSRT+mE/63Tkc4R80ayi8iuC6/qqbO2Wt8SLKMpja6w5JvNnDSILIwtHZu/3dSaUVEW&#10;puY1fnRp89drnsW1LlRmGGhBxJ3kOsBXvQt65KjeyZR8uN3F3TFjJvXJuESoX6p7ZNvf6RXTPocH&#10;1yFx2ehRkdCTb/O4f8d2C8P8ujDH0c9TuupbZGMP/HZQFnV0kFabaZtjm/Wz8nvy4KSL+nDy3PFn&#10;QexV/PmDp+v12rQeXcu//BTrRwcvs4Aj4V95feXQRgv98r51Um/r4tkCpNgn4VsfoI8JUP2/8Sc8&#10;yhp8o+hopXXg4iMWG1ovuXvHYjcsspAhgYm5i7+y5PpzfAVOWl2/K2y07rdElPndQjQaF3Js/8cm&#10;8cM/P9B9JOeLR2b1wdN3eUu+4+YpR7+ynDq9EWcqBi71y9HgCSElrd8T5/lb/PCa6Nj8dRe4Rfba&#10;KfkW29kOrcbE8Oxpu7bTU88i87axLjRnvEBWPIqR2hibLAx6h71l54sjepvA7zWedwNAG4X7X6XW&#10;CR53yoqX5Jg0bR3e9il+Azsw+iu+bID38ow9tMFZzIpM0QUbS3C3vWdSrBxuYjWlrH/8bcc5p6iy&#10;7/lRQnXJHmi6azP1pdWTyXdVlq/tk+nBhyK12RkLTf/A302slN99Cs628x5XF/H1g2vwDd3ts++T&#10;SfX/VcLznW+LOivr/r5VqF8wdzzgZpwxtpzrUSZVLF51Bu5e+/n5Q66tNwtgoy8yPnAMP73D0/ip&#10;ZewgHgye53KRQeq475CexctHbFt9dhFO3Elc2XqnSmns+f/t8bDWauXv+PWTNn9Duq9zm4Uo9uYz&#10;R7+CYhI/0U9Pm5q20gW15NuMI1PHmDmiqW3XfaOOtnFxKHz07zDYvjXn8Mq6b9quXxpz9onH+PC2&#10;obU/OvJsHmgjm7TBTnr+D2V3tmTJcaQJmonMBEgWWWTXiNRVve3IyDxpXXVVNzeQWHKZ//vV1N0j&#10;kAB7NOIcdzdT093UzM2Xk3r993e/+11jrXYP7ubZzklzza5jQ3CHnnnIGU8ad5MHyVMd014ulOjJ&#10;Addvzk6di9d37jCH86lyaSFu+mRi9t1xDdB4+QrX4Y/uE2qPyAB2HFn+ysw1wDzpgmXahza5cNLe&#10;zVr6aylnuyBnAG06Nh7e2nbukmN18Haxik74g71I71iJdj5br23lKfZ8Oa7PMg8oTcfxZcfNyPls&#10;4/wMPGmw5c4pej7hxrrD58c35tnO7UZ/5S6EoG9sdSzGY6DKaHphbF8e5UOX8zG/83p0v43Ljt5o&#10;8de//LU89Bm8glrAY+jMvF8+3d/Icp4sD7NNPBL5LKid+UyalW+8hW9/4w9ROuWPX5yny1Ujf2zs&#10;j60Tk18CeOS9+8K039cg4mNuZ4uOftHFuJ0rpS1wB3vjL/RAx8DgigdjkjqLvbO97VbkfLkAu/Ov&#10;yivnHTtV10MXPplH7tnax2fLV1YXj/Yimt943HErp9IF+HDdGE7HuUA6sokbcgzN6PjgP63nW3sf&#10;APdpg6W/axFD68jMY2Itf9q4AQSE2kWvBeeLPMuneIcn/D1+yuItPy7uf47NP4U+Ph1j5OHw3RyD&#10;t9y8sjb/8O2hT+/Vy8Oj3T95lI87lwnO2p/PNvc89cXbW5J6vntofkreXbm0X13oo493fAgu+CY3&#10;EPUcL/v0tFj84eN3fWr2N3n7kJsHnMN/JXcHp3Jm68kxb6SpfLhFPvlevXHK22ncrPGHP/zhV//1&#10;3//9q7//7duRMW33nEBfILs4qU50DH/7k4v0x5f9q76IRvqvseCrK5aGhvqF0ol93iUG5Ekg32m7&#10;NpFD8DAXFJdR5QLtn7ZRsfJpX16HXeVyTpE/udWn/KOfmwlaf3TDY8ZMzMiNFtoP5mpyyKZAHhlb&#10;DE55t2a+Ji/I5/PzJ0rxv2/Amnm++PVgyPCbsbqxFf7w2QNf/ObtKXLO5AA056LvyLT5ZHnZ1obZ&#10;rhu6lvK0USrU4bU6zD69xqZbjt4NUzfnfkND3fv0M/hjn8PobvRiDx+w+c8+u7H/1i1vx/Vl6Ovv&#10;nS+uUhoG1INI023HE35PHLc8+PJkKaVs+fIpvnKE8ct8ZvMbvnf9ypubM3KeujL23DTj4sq0Mgeh&#10;OIm+2ESOlQf4IrFDoFO/dMwBZy6tHYQD7Yez/+OPM5fYce7ilWr7dNr8r4U8R/+RIWPbsRn9tq0t&#10;GVTdc57Rmx+d320cLu1bPpoMLe1XF15gU0R7rkZnqAfwb5+0rczHR+3ztdKxwcbgzEkWVx8AfFPZ&#10;QqPw6pyQbtMX9bFciLRucXLBNCBpcKJn5U2hbUoSw87LJ376Sl3+8ldbVdkj41C67Ult9OCSf+q3&#10;bRwSwZOXVwDbRbKLe/TbosZi5Cha7HPZM3KOzHdOluvxXmisHbmVmb/tGoNzOdB5WHTtjUcPodbX&#10;cPh79B4/0oUv6NyxMThiZ+SeWNcO1N7jvuq2ZS4MX/vdGxpTNu1O8aXT8ipOe9OdP1DbfLftdmtu&#10;UojdF5SgtzFLH/a7DB9pwfpVP3Kj0cD4Fb+OtSG7/lr8g9jNluHFFH3KNLFbudgwH7TmBprMM7w6&#10;LwB/5uno37KnorE4/Vg+mboZu6dviSN4J3Qq59OnV5ys4OQ6+2sTMuCxsPMfx+iT4gVUj7XRyH/V&#10;v0K9yv/JTm2T/uiiMLnIM3lqGrKhNyyO/eSDGesfaqUvk0nfyTafrpOyT4Fgs/9jHugYm2deFrw+&#10;Od4+F/9knvK0i6Z4jXVOgKfsxhma9/HLcyvtI3bmOuGu70SGr7+6f0P4iNoY7QOJch2La6Bt4rH5&#10;8LylywXrjxnfCmn85DuFD19iHEBjAW0/ufmERpmbfi60e36+sQLfvmtw//j278/mlaHxE34be+1H&#10;+mPwtZvPNJt8ziaZRz9uNlJbW0WQrNjFjyPHZjo+oO+3+fkVW7YI0pUP1hZzUX94Nf7lYpA25HwX&#10;eS54KriFCDE6cKIHpw13geMgrmLwl45kDfclDSfBa4QYMfVPSPPil15Ut9WeBER1LPBbnuNejDh4&#10;z0kYuv1h5yNP6VE2H3mFDHMSPr9/i8fC7o/co/Mu1i4dMkgO7uwMxcqE/7RhMxcbvOJgAuxBvmwa&#10;JOkCXoEmKaOnbRfZ4iSDnkHaCcrqrCG8xS3+WdxYO698toN/Oxj+flqZLzqsLmi8TRDC6cWSHKsb&#10;WccvcwJzT0a6AHKItR1/jplbWtk72KbN8g/OymkS+YTSCN4RP/ExnbhxksLR33ZOCnqyk/jUDizd&#10;6s/X+bTu8H7yuvYPnuS3dEoruoPyjswfc/JGXn4FfMc2eHQB0ylqaEjWs/A5i03ig53Zygk/qK2z&#10;oCMJpvnEJbv1+PaZOApSL3zOK37Dwh99K6/+VZLX1wsdjm5FSsyDYfewzWlZ26WWjStTyt153zv8&#10;emIWfcRL1Gx8JPbcQbj8bH2k7erRyeDwGb6H/8qUQvj4upN7edJnaVm8adJXeKD27oQzC5yRy/HQ&#10;gXD8bS/l65/T9MVGvb+b8lSjBWwNggZcdNylrn9aFBt+sVXk2NzQNpHnq1zEJZfXn7kovE+srCzl&#10;G1NYYJ2FE/aM1ZKYXNR9goU5wAd4omv77t3wtuDj2B+6Cy0hf+sTr9nH/5BbtBfH6IA3sfkT8MRf&#10;+4VZYIhcz7IzQIt/gxlytXDEYie/0/U+r1774KQlk5tGYn7k3uREmz4tE174kIU+nsTR/7bPKVev&#10;zeKY5DQuT24kozqf3Z/txIR8qx8+J3eLtzS37ZbbRqD0jbmhxcLm1T76Lb85yYuMSVyXP9KuPo81&#10;hsw5Trn47mv46Bl5PbHwJmNrXyEaGV0gwVf7la20cqwcLO+tb2G+4Lkw2acqst1YEhvjF09wja+3&#10;rTZg42x/K4c8wAVdMq0/lGkLutjbvjJ5T1v0im+R/dDG04Vvi0PGk/I6cwwnHCsbc6lbKJ8Rb2wR&#10;BLFR9uk7bqIw2TJfbIykTi77EqwNj+iXDqvLbrct/J6IijG9bVRu3IqJJ74+4fWWMouLncaMGWdH&#10;NzThiJG1iTL5fe3vGDxv8Ag5nKci36PDbo9hUk6WkWdw7+PEWwXf+mmL4FN+dPfYpHHGg8ie8n6i&#10;L3AzzuK14Atf8AG8bb9oyvak/HXd4qz/9iRgZXnyfe4/6Uz52uW2xdK2nRN4/Vr/WNzET9HpO3PN&#10;2uHS5dZneduurgetbPbi0uohV10n59qInadAr/dPv3hd/DxevsrwDtXOcfWfJyzebuOUxqUbApT5&#10;A/qOPqqPy5N9EivzXOX0kFMI7dgYZgxS7iOPLw00e+4QPnDL1xCCVz76hJxvnru5yQ2R+rR65b2I&#10;keNCeUw/bD/I+YgF3o43wSm95Au09K2OqSknV0+aU06fWfyKvPHtjG0Zq9FJ2/JNOVorw+cswPLv&#10;+trCv98W1L7zswjXMSh80mhkPTrjDdDyWVh6bqrp/IDep3JxYc8C6cSb6s5RlRtjoxs6cPC/bJxj&#10;Y5ybVt5GD35eQLP2OPKwlRPVyQtBRTM4ZOgrHY/89Nr4KG08Uoa/GOg5zClbPatj6F0QfLybC2M7&#10;ebO/ER27u0BSXc7ywtrNxe3Sw1/7+G/eVjQ6uZjTnB/e/P31m3ml9fJw45InC8UZ+uYJz/NErzin&#10;P9sBdcCxp3/FC5uQh8//1//6X7/685/+lLK3v5qLj5m7hPaOo6u7vGYsF4d+a9SFYzaai7hlEX3m&#10;AjheYljbywZRr/upk0OMJ3MxYy5+61fafff3vJqT7l/IE/rvN9/8S/3Gd/rMFa+Rxc0HYr7xkOPV&#10;G92h7xx27DYST+xM39Cn4sNUWIQju1jaedjSosNe/GZnF93mldjTBi9t96MdUfaiiPbmCR1PH3gJ&#10;l8hGzttu2laO9M+NH2Vg6e9WWUjXxvZBLZQOQqYeh19vQMnx2qG2Snm3mWgoB+QE6C8o2z6jrMcP&#10;HZTpozgD9UunBfkiioXQ5cvmfSrH2Jt9/L5KTPOX/gTQcFx6IeAcRo6Wt4pffeaij/7RPBbfeE18&#10;EDpfRIt9G3erY9rtE8BllC+/lU1HtCe+jB3Tl+H0JrEGiViJr413lW3s7MYG8eHc+Idsf/jhu+bn&#10;N/kJBmPBXqz1O4Z079gQWecJhjl3YPqNo2jRNYzGcOSe8WH8SUbQdZ/o8rWnlrPNuyYSY7Hdwzfr&#10;R+e/MwdI3jprjdrrA80NYa7/m+NOLMpr80FDHtgb7hxv7pEX2OEJr33vuAvwB+11fdu+JFEfwJNn&#10;EgCx5fQtuMrXR/oi3XsDTuR6DUEt/tUu+OL0lkGbiT9zp4lPuX3WsTqmJH5sARt6k5i4YjuAlnae&#10;stx4HT+6UO4Na3ntfuYdvfE0cQH8dJKLkZsv8Q6l+t+W3GDlZ4fO3dpXyPHKHqcBWZgB7rRHyPx0&#10;+vfU0T/xJeKPzXb9aud0+gIbD5GzOTzoCG4bhh97NIsOrm826oW05Jd6LO1LM80v2ge9/Sml9Jx8&#10;uPa+Yw3qyJvWaOWzN5I796TTc11LvRszxejk+pfxwcddy4ofO5eKLSaP3brtk7NoTf5K/z0y21TK&#10;E1PmLi8qD96c4+/4MH5hgSeMf8cfc/PL6NeLfpV/241sT/+jM/YQp+SU89hq/YT3xPPNVx1+Y9PG&#10;8lOx1LKbeRrYJ2zRaVkaagv4snkzuBMb2qyPRqcZr81Fb7/qM0JGe6Q2Flemi0Hq3vUNABWW1CkZ&#10;/Pnt4dyAc34ique2J/bLMzKxifJq0uM279fkuOQ3FxADZJAXgXbdpqUn09FzvttzeX0g8Y2uOKe3&#10;HLT9yFi/Y2pvqr5kLsnqsPqWR3nN/Gz19uYVb8vih9dANvLY9rXCkaFQOnw9scC2OciaRh7wiIzm&#10;cvhWb2NMAgWdyT/0nzjbfLc2aEyWJ/2PraKFdpsz8AFLo/HRr7GruqVnv4Bm6Lhhaut2uyjkdZHq&#10;4pOKxuFRWa6tT1ou3iafE2evG3ecqnzTP+Bws5tN8WseKb1D9DA/4le1nqscX/B716Ssn8X2fkMY&#10;pOeF/9CYeeXE/2udHG9uOaziqfFVCJRfs2aK+GdpLu4vbdHpOBR/bxzsq+/LF58DcPUnea/8U36t&#10;hdZeDZ/oeuefbftiG5n1gwV8yLyfLadblVNw6LeuuPw2sdLfvo1c4GPWWXd8tNza8+HWsM3oYn7l&#10;/LPnkGdNll7mV2DGoom/2sCcm8ZpfssqHWlTIdqudo9QHw8fAmoHD2xM8r8+9dFDXRlXnv6CY9TY&#10;edL8nm2lK66RefVGc9eIKuexUXNl647vTm6H34voCWb4FLr77kPfPPWOh3zZvtSDjHtiK/Lu+WJp&#10;RNf8pm5p6Ve1z9Fp/CnOx7arZzJoba8vkgH0HCp8bM2/6eB8szdwp/ypn33jfnNm3jpUYVO2r9Tm&#10;v4tn6FSP1FfebN+ZxAJICwK6CCkwAdoO3KQdodQ1eYTxx4/TyfapjksxhgrAzX+3dXQMsk4Jm7no&#10;UczR/5m04fng1SAIyTHkLesew7OP38icJ00NxCmTtC46J8HvxG7kG8MfMbpZug7w32MnuVRbXj0h&#10;SRlD4zH0ZuCxb4Jgu/Zysrx33ZSGTpH6lU/glN/5/Vn84anvJ7qAuVA7sjUAnLwF4DSBZgvSstv6&#10;MB39qS/cuSg5nf05+MITVOJjf6drJ4Ojy8g5J0FhEfwnsBHua6var/zY4/YVe4Lyi+50sU82nQsv&#10;NrZVpo5O6AlZPm6QHx+rB63Pdp/QLR0Bp65yjU2duInrxS/90GZD+rLBJXuO7cOpzY9Mg3vrFKTy&#10;8Uq37/Mj4LVz2toCsrCpk8O/ZxGG/LOQOk9ZmBQaJJXf+tBpeOwWrX2Cf+XfbZRSXaj8dHplm1OJ&#10;8NBm2cgo8W4bT69a3DJ4UMtiwuWHJLxgMuglZ3a6L1mC1dm+vAKfTqvXczF2TyL24gg74Qt3fTS+&#10;HvmcOBgElhb1dr/8UuAC4muA489/9YzOfcVy6LX8NKgtqBF8JxoGzc1Pa+fnBKpPaeTECcDT5+Bp&#10;OzbMYBJeH/yOETun7odPL+9A0va1DDU8mfPpwG2fXFkAzw2yBW1WlrVBzPcCVmaFu19bhN7C6rfH&#10;/GWSt/1nx4DhmwlcFlEq32lQvHPxdyYV6cPyTv5A82H2OxmJPVdWddUhuOoAX7vwiGZGotYXn7zK&#10;Yr/Bm77KX+SDY5oC9vWD9pXT2wXRvhYyue03OQHayZA6f8Ulb/7XTlihv4uccMi1T/DCu3TJPtnh&#10;L88XdDXGK5/m38QomcQIfH60GNffvjzxP02mTWVK2y2zpUOirPo7Xjujq4/NuDUykmViO7bImwkW&#10;0F2ZLZyJBb8x4SamXoiJbJ64Ih96u3jEDtrK12P/O2eO76LuySnqmdiJMV6duBwBqDR0Js8q3nhc&#10;+62su5WHQW1yYsQxvuYMy1eZGzUGD/60iUqHZ/pj/ti/bTk/sE88X7k4dPeilCe1ft0xyyLh2E4e&#10;d2exbU4ZU+6VoVl4/ZWL4aaz4zdjGg7kK6S9k9a9yeegdeyLYUsfDzpdMRVbeuNAe058BUxiGwsm&#10;gxcoG59cRWfHWLJgfyfBa6epOzIexJ2Qk+OfAR9vDKzc2tj3WbmQ6kkxx7wANrzLZl/Z+G1pL85u&#10;b9nGLi9I5mDxLPAu0GsWnUa2lZcOe3FYPXtr73PzuWkOvZFZn1hc5dU5MWtR2ImsOEEvHWea5Xtj&#10;REGwrvIv7aB9Nx0aT41H3mn5Wg6yOMHNJZbOmfs7qBYdU76L2ttHO4+KZB9yQmtxtjin7+24/SVf&#10;WEyLtdrXn/K3X6bcXHjmOi72eruGBXN2mQu12hgrAVu2PMe1Y/rQ1/mdRTKClbtv0zjH32URWa6a&#10;i9Tjs45haVPdwku7/tXU+TquaHkOl1fSS31JBk+lje+cI7nYl4tUyZlsrLwXGjO+9AlV9COru57V&#10;r53Qdbyy2zpmz9XJRZAtn3nm5AL5OYQq91V/aD2PneDvwgTaPtTE1b7cvuNNFzOC/2xf3ckffu8P&#10;fbEgruDTlW3Z+Jmr7fecg96HL52MS2sfx8aQ6wJ7cEOt9tk2T1k6dlS6+SLbd996wtMJ8DxxzbZi&#10;14eSxhkx5iIwxbv4lDERfTL+6U9/7sUbF/qMRWhWZ7kgsaHchdI/B4+txP480TcL7uiwHxmMEZ27&#10;s0Xbm5/92Iu/34WGOPHb4uyyQH/noujg+9QbDn6fctOccmP5xMDYUVlvGEu7NB6SKbO/MrmI7RyE&#10;DvpPbRX/Nd4bCdNMfHbxIoczhhgz5gLAYBy80J74ZfPYM7qiVQhv/iUCPjvvW53o6TdlyQwJLifB&#10;51u6bdyzBag/69vxzU3f+ec84Ttl06+0d05qq61z2qWlTJw4/wS1d8qyV5udws6ttSW3beOaPAQN&#10;KF94xgz6K4t69MXM8t/t2gOONsqPurctVQbUxSrdPvkuDXnGGYQt0CfVzRMg8YO6xOXiG+69fWah&#10;dg9+x76jc2Mng4hc7Cla+QMeX7v4DEKxdN8nns2ReqEj/cmroN14jx+Z2K/6NUbSNuVzk19kpddX&#10;+Xmp9AHjkBsl9M+50SG5IX50g8bmPXz3AjT6+jcZX9o1fSbnV/N68MgcGt/m6d8fMk96k9cdjq3z&#10;eunEof6Ip7LOQ+uH+Dk25Bc66xcRM8fOx+cC+ug+dtZ2cp3zQ/mFlBNf9nadacYzNpv1oJFjnsBE&#10;r/pocEA9/ZS3fwlRf8qfAI0tAkPzgZPyvSjzxLmap37i5uU49OTxbKecP8H03WknrwCiOQeWN6df&#10;wBs7ucCDljkm29rfuWZzRdpM/eQF7cQtMMf961//2nbOR968+X0uAo+eQ2f2a7JpUllW1hLJ1/K/&#10;j2dv7bb8zU123WF1g6k+32c7be/yOY4ku3MjZE+uetpVZfmF3tUmZXReXOXbP+E7nn5qfaxRU5vQ&#10;k93Rv20766CTAVZ2VPC443NlIsvqWn+kL+MVTzafukljY2nt5Tzou+PXoTwxuPu7HT1zVP8fB51K&#10;80mwtp3i6EmXHNhOzEy7Cb/tA09ak4/mIsDEqHig68pbORJ/tspYdOyN03OeMnSNE35zGp6YnjZo&#10;biyHZ1D1f+QGx7g5/aT+Stsn0OWk6iid/pGcMjrOeLY8xh5jl6fcnU+f/N3ztfhHJCxo72/GubEf&#10;dy+9xRPK1gVyv1zXBbVR5qNve0p/+2fbpkIdkI+tJbID3fEfm0y97/a9qD43FrDg2CHWqSyNX77J&#10;eAzwGDtOjla/F4/phB59rXsTRP2CcmXGPlALhJ2j5wXu8aW5CVvPzUHeZvmE0rJ2RNzQNFd9nwu3&#10;8C8/hPfkcbKOXEEt1CdVdfTQXj8pCBIQZPi1QWy3tpnKVPsrzsTpxsTWd4vAIedYX33CrivstnVp&#10;c842e8imaNe/Kdntk3D9eOro5iFA/YIqjbXYBXh45aFebD8GEaokm5wW71uD4fcir55wUn70dpHK&#10;hVO5r7YLLvT2r6fSoatNgT0CZ9N9NNH6CaygqRBzL+DUVTdSlTdKYvCljYXb8m9dcV/KObOzFxxe&#10;HGzMPgvxXF/wnxsaHM9DM4O5eV77RDNnpD/XgvHR2Lf6p/3kRPUR2Lw8JNgJn661Jw7M+S6+fJmY&#10;T/XM4V/rzebMHSLzNtngpU1CI749xEfMzgvtkqXbY0K8gJ8QBI3TlHVdGPbB67zh3MRG1485B+pP&#10;FKTN2w+RP3O4hepUPtNvENkxqziH6OY1ZWvnsnvIVvnI07wTu0Y563crd/NEYsdPQW0MrByrq+Px&#10;09TUO2fsUIK3G0w698ziwvY11zWqZ/xljgrQvH4isyVTltOb+CqjdOQEaNYORxdjORlc7G7eVnmA&#10;Ls2+VWArUqjCh0CSVH9D0qCWv8/n4h2i6uANU0lxBtehd4QODXRmQhdBGCB4JtaSuU6+yXwm4ZGu&#10;NIcWWSsPx57FqZUvaKGdr+o0BnC8yX2UH7nI9gQ4X+fH3NF6wuqy262DV1l1ogD53yex72Tglmno&#10;sQGeyul/JYgGaEQOGkx2sd1FFXx7Epn2eDzlQJObONtJ0p4owZvBc3g/k4r26q7XHNGjfjL5SKIN&#10;/8rJbtHHgsfUj2/n7rwsFCVQnaRZpPNaPXhOtHeiXP2PbvZHbq4ZOhL5Xoxlx5lkDN7arhPP4Gkr&#10;Jsg3/qX30KntwwddcG3VS1wxwcTA+HYvqmznGtqGp2k/8TextnLYllCZSZzu9nUCaAHBxGEGvdo5&#10;NoBfOSNX26Yd/XwsFLY+PrAYiAaQcG+Zokfkp6/6XhSNXyS6HrePsNnYbWmUUOgO/9kWPzS2LRy0&#10;JSxbAH+T4MYve2grEXfLQsH3ymOwE4lZHMhgod8FQunQG5sxHYg3ul177LaFvg6iBD3yidNp4zhW&#10;KE/xVXmIXj1uHfSD0WV5v+S5+mL33He8oL0YWP3aV0IXXINSdIWHJSv2WgAAQABJREFUhhN5Z/nt&#10;02yfum0L5925y4/MdGu77G87uOoWnFixIjhsU9/DV1/R26ugUsrmk4sSL5F9fbB39da2kRUYNMjg&#10;b2Fjnz703WP1z33HYt8p0FdnEB5bHQFD9/2nnRjjN/v1U/h54vcrg/T6yfhxfMh+nqjGH1dATrLX&#10;Zkf+maxP/mw97BioeUmb0NmBjWxPWDqlkX4L6MP+zd/JYV2kPnzJJu60u/7UBVqH77Y9i+AWM/Vz&#10;fRYOkLvqn+CC0luatg+anpp17EYU2y5e5sIiWhauldnv5xE76ye9s/k/+r1x12ufIhWio2cFyFft&#10;XPMOPXo2RoP3lAcfvlGmjVcY2pdH1T1xn7TJo86Y7rWy7Ccn7gWMzefNi+H53afvGmv/+q//2t+T&#10;2lxYW7JbeIH2m2V0tiuDQzoU9eB30Tl6OlyfkLu4+gr7cGnKVh85EBSP3vTPH9oAP3nIE3E5usYx&#10;+xboteu4EH99/enrxsOHD7mwlZhQ/v69Pj93ECcwil//pd3qXd7oZI5jfy8EX7qmDEy77nafXSNe&#10;QNzqJ/Npu9j/U2wNlo/9oT8xtuPAlCu7+xC8nnSdPopG5QxnujteG2n/JZhx5475xalNMwaiB2f8&#10;ODqq24/y3R/eKNz15F+Z7/rl8lO9hx8+w2vp17/N85P78QSj3+Aan5Sv3sNv6o57rrykrVzfcTIm&#10;XXrKZ5wb+nJj255bruW1c30C6j8F+NXmCEDssO1JXsx02e4idPD22FzGYlE/kYWcdJY/7De/po2F&#10;dHo/9e+iYJgpb10Yynud46cNXPulk335ZOZJw5399Hf18gsfgGfu1IcWdn7EYGN186zU51P+8Z8t&#10;IP/K0ZwTHPzU9+bJE0PmnPij2AuTzSdHp8j7SV5Nvb+ljb68JFeHZG30js3QIduhAW91t58Dna9j&#10;EDwX9NSDtjtbx/LGs23noMbiXFCCa+75dbb8Aw9PetYOab90a99zXB5ps7aD40aoz3mbCHAjKnz2&#10;H1/FVuToBcPIZBuca0Erbdhs6RpTgGNxD3fi23g4PDpe4ZN6RS6Qte+FD1znNCv70kVTWaLHbvcd&#10;X3gpIzN7rty1Q3i4QcuctTKRJ/GubmnTZc8XjLdwxT/ffv/93HzmvMcFJe1+m1fL2s7nTS5Q/SO4&#10;nmZIno1C2qpzvvDmjaer4p/8uZDms0+y7rg28XfsHPm091nQx55lmyvV8z2a7EAffQGuY3QtHpBt&#10;xoiJMzgWd/X3uUA7OdK5k7aiw9/ybLSENvrLk43FBT1//G5uoMGzsdPxCH9PRbq731O0bjDZ8Wli&#10;FT11tUNlv+cr61f03aBj/AT8RAyyAYvh6LB1jlqGZvVIOTpsYHy/y0bfOY69pllx4furzqV29yOM&#10;Ny9pW9zg47/yauK4ZeicfaJtf1hcdUA/DpnG7dYpb9ujk2PQejJen9hCfw2NnhcgdEB7ffuT10Vn&#10;Xxs5NlP0oRM87VwgT0n7tP7ddrEzYLs9JxM36InHjmmp33MZqrAZ+2hPJrD51/7IkJ2T4zs2wgku&#10;2bSVCxx76hO4+Dv9bsYOeOiA2iBymp/MHIMQU2fbN9ekD//t278VV6xXtuM7c0M3Rgx9axNzMaOy&#10;BMcNX3KqC2tsG6XavnxjLytn8pZjdnIuA+KN4Re59q1J7GxxdueZ2pDFBQl6c/PqhcbWY6Pt5Jrh&#10;Zf85Z0MT/hOGdqWevIQmYgF1/ctW2fSdVpUOWni0RZrw+8o2cpB9ZdSXdg1s9vta7ZwDWyzdtuWJ&#10;74mPbY+rPt1cFJ6TP8TO5C+/PwvcNOI8YffFx9qILeQa+Q4sTzSGr/7B9vQYXbRtXj5+0G5t2Jhm&#10;G5/Mxcn0BPVPwBcfPJ5ALzRf23dx1qZ8sLjqVo/KGBofvp+4U6ffqR9ZjffDU5mcrL/NeOEmivd9&#10;Upq8/gCet31aVLxL99RD/WCh+314ubQQv3T8zByBrAWb4Ild9aij4aeG9tWjY3s+j22Ct3mqi/f4&#10;FDLP6rw3bRtnU4rWzgXX3msvflW/x9untGTHBfRijuAZKyY2Kgt7hH9IBH9sMuKsTENh28kDXyUO&#10;Ej7BnzUE7dVzOduAnicd2YYCE9FveQ+v2lD7Wk07c4mdgziHj25HxtURvdmvpZf8tW1cp40YZIOu&#10;aWRsRFuZPNY8kxbipP4esa74ZsfaIV93LMe/J7YqbxFGL8jNa813IwqbLlQm9knfBC7mxiXhPYzJ&#10;4E882p8bGOqQE6P6qvz3sv8tfVsyVe7oaBwdv05/qj+aG2IDcvWLHWOL6qrt2EpZ6TFv4Pn0I3tN&#10;WeSMPb3971PmT3T3+8fmjBcc2/GB6yTssRcwSyN86v8cjN8j2+aXNV5pBOHYsr7q4W3c9XPUru06&#10;HteeuLBLyokdtTaG0BFXyl28nwt3cu6sv2q1uGgM3+G55eNTMTbnJvCGZvpv2rsICOwDdX5iNkw6&#10;hupHAO2Z58M8ZWx7+in/GEfZ2DmVP3FYOW4zXPIujeIfezqXkI/E0BNC7gUYo4tzfCdv8J+LrnDJ&#10;Wv4pU7DttWnuWgYv6lL5is8Lpo+Dnf+Mve+KPd6b9ejus+XiByibeHjZtniR4ZkTix+ffHo8aDDn&#10;P/c5Fxw6oq/vri+37Rq0vkhhHypbo0ACbDF7V1+C177fvGQ/GPl4hbP9fuQa1t7GobF8Drni9UnY&#10;IN02mP5bnAR4KCz61b78+CrtxPHmoVkvHFtuo8l/M0Zo91oGNPYNl29P/5+nk+94w0o79g9698n1&#10;2dxo+0fkkJtHJrnu1gNfbZ0fda6StjsXXzmXB21Xxq4Hbc4MjTn3xSK2lYrTaHHxzs2adyAhjDHH&#10;K7fvFV1f5eq3i8AAUwZyF4iT5BooCimbyezirZpt1i8TlE143ISHK93HHqHNAGoCx4BtGKZd6GDA&#10;pIaIVWNo35Ma6Ecx8viAkXP4zPHLgbAnBakYbBg3Hc6ggbtV8Rn64yT0JVB3nzqBWBibzRHjSmIG&#10;NtCgZLskFnLp+NU3ZS6m7qJKF1TSlr4c3gXBCMjuvmYSOHcvOXlzElPqwV294RYf40DlfSywvUmS&#10;6533kYNedBUo+LEJGPkiZxe58qq2LIK4k9YdmDPh9nTr971w0QaPrwZYZR7agk+i3YscH/NaXIOD&#10;eNkBtBMTOudT20cuvMkl1shGj/0E88FxdtXpNHTogmJogWkzOOyyE1I69iS5cWcyl3hyUShbba7J&#10;S+xlIYVe73PyYUHDwr+LN29zh/10rkmYuMDrRFsMZZ8Ou3hGp/YDnV//CS9TaE+tLF8BWZkPrdpK&#10;3wk9n9JOm/o92w7mSZ7aqHfS4c4Sk6JZcJpEU78QMHjMR+4ts81/jxv3PU5BUCUhcehicJ8Sz8kF&#10;fE8Db7wg+RMIDv0W4JAR7NZ4zfedKC8RtCM7OfQVfany5Vg/GtsgtpTRm/2luzws+LWteAsdvh/Z&#10;6ft5TpKydcdZk7Un5xBTFpuz3yZe9twJE5+K3aCNP1OHt3J0f4xtLEJ3wTHx+ylP9Msl+NNhfjdr&#10;aNxanL3gl3AOPU2IHvAaIBehwuqK4ebF8GXm3R/c0Y88Dxe0bcx42W5tiUf/bPHrVh46CyemAqdu&#10;+pd498SphfYKVHf4XbJP+e3q8gj+j7HBuyzg4TN2HEeJdSepMvrk/WmC7/pcnFvArb2CP4PpcXTt&#10;kX5D2Qum7oqR8JTn8GqMJTeYUAIT0NewdlZeuxxc+wujx9xxLVeIKQsFPtt+7bTbtokMS/OiN2Zu&#10;jMg1m488lUtesdN+kNgVi+odL6ws6frVUbnTpZ2MxGWTX8WGv6OH/rR3E142Td30M/lzcrX4/stf&#10;/3K1Q395yq/Grb/nNyi2HHmxYYGmOS903ABTHeLXBTwbMvnqRZTo1/4fhNosxws7XwjjLXqxfV7o&#10;aUxFLllCP0Vb2Wu/oDS+QWpy5uJsHyKuuOyr/aLT1menoqjTl//hN9JPbmEb47jYqv7hLd7IMAtF&#10;uSjck0cxrt/kIv8Mt6NTcGlOvnkaeIp9P8zXQv5Uxg9t87DP6BY5M9kWM+QSX7ZbN1ux+7IHDS8U&#10;x0b197GhE7+X5ROfLfyZLzrOHagvEfBF2zgKxr6jvfL5vOwzyhZ3cVrwC19k5quhv4irn8VFeWD5&#10;3fRnkWDifW2PPV8OzBi/CzYX5YO8/L7J+GHRHayOUGZh8GNvkDjnza03ljveC2ZpNY1ffCu7dWhV&#10;+0xyUPoWkCVIuhFV3qtIa/nlTX8r0SsV9Vm66W+dX3w+i/FZhNV/zQG8YcAFY+34rXPI0HzTOZPy&#10;8M04KuZWf7KAzqXYIW9Fgbda7Qm3+VH5h9fmPO2iEe9067gxEALtU/GtHBlmqlqmP8z8bujsDSxF&#10;IOvxX7phcyC+AM/Nr3iUfmi/yyugJn8FP+133CAXHd0AJFdrK9/s+A5v5gdi7/S7w0M7+dxTc83x&#10;+pe6yLG8e04QGvvq/TTpfPN1PpVnavcgkBPIwbVT9it7jtdGRciXKIGDvxzXiz9pz894QWADPgZr&#10;J+2UA7TtL68WfuGrfNg0H79FTLf1P/1qq+jqBkn580lv+wGbPWNqcX6b34B14Zct+zaNXFRRp9+L&#10;OT9ZYIwgq3zY+I3O/OWjHtDPBUtbtFxA+vZvf+tFKXRcaIWL9nWOFr93YSq0vZqaLeo3/aH5beL+&#10;N/mdUzqiATyNy98h1vkl+uhMTheHd75y/kgXtCdujJXR7ei3dtGm+kdX4EKMccn4NPRzY1bazRjP&#10;lhOX68u1beOFPmmrTF4IZveV9QnM6OJ8JaU9f9qxe8ZB403iI7rReS+i72v7Rs47PzzjO02qJx/M&#10;+ZtoC6novgCHD4zvZKXb27fT12dfqEfO4LABcCzfbvmUsdeMjXCfH7IHuW0bN44D9mufQ3/LtAXo&#10;70f/4c+lWx/Uj4O7+F3gOXjli074sC1ag9dNv9Azf5r4Sn+6H4Bo8+EnH42szjfbRozt2BA/Vo/w&#10;ee/J+ICYEgv9aZMTQ8o3TuU2vvRTPZ2bJs+mdvJdVBL3AK+V276+wjxiAv3KV321Xr7wPmUumdex&#10;5895AbC+gP+bvOVBTOgHxuUw6HnJ29Dchf/101wgm3gR43z8L//y29LUP1xkhvtdXin88btPv/pt&#10;ftvbGF4bHfnIOTf7VYzEemwZJSp7tuTwtDw9lckp2sgneALrHcae2vnhS221c/G381OT9xMrwy3f&#10;tVe+XsHwP/k2fNlhQR1A28c4ZFsjqzrkWndio7m1NEa3aJM5A73GX7Z0AkN+CeE7fPg9oZE2OxaM&#10;7d24wX9zgwEKYyt70xZN81I3n41Ofu9V3DruRfXEgVzJf//2b/+W/ClWzT0+NK/x5fR5sXXPRTcW&#10;El1j/ygy+W5l4ENtEnePWK9opGO29BETKHRfAHcdWyvveJ/j5xx3/DQGT6Zq821jW78coht7bcP2&#10;5yKJPkbGyhFcLNvvU7ZQb6QCHqCL33REf+yap/M/zg1j9TudDqw8xpepi+2zRrFPXbIhGb735Hx4&#10;sPP2S7nXeqC5gRzPXtM/2CN9IOscaPqgJwbR01fnQu/Iga7xpbh0RShQW6TO1lsATFe3X80TsKNE&#10;6Sc++Yht9lym9PTZ6GvfbyiLG4I4lkPGr8NjcxOqETF0nBeN36XMqb/z55vMCdnAtWs3J4Dhebbh&#10;e/eb8c2t09Bro34lr4WQtcf148o/N6FMzG4cPvVM5mHavNkgcZw3jYhFPvS75G64yp195cAH4kis&#10;hVltFYe1bumu7aJIy2OpaRv72ycTYNO+1t9++qp5bOciyXdfesWxm8HhGefGJvCtbeSiU7bsKM72&#10;VdX8bF0RsMfOP+Oplq0sK48n89bPEODNWGZeYDybNdbO+2IvNkJTbiLP7373+9gpNFI+vMO/+6Oz&#10;OZtyNnz7xltiJld9+pg3V2Q82fVrdqscsZUYiujZM7+e/oUGE7KzWGD3bnP8GlYW+Gz3JcCrJ3ip&#10;RAfsOmXzesrWVlsPZ+IgO6lX7pgt5d21qfkcqZDdMlv4S6t6IBi4YmvEoHjLWsf3aac3NbcdHDzk&#10;lO8zTjSmeW5vgk48D99qgEwgRM9m9LrljaSt4k955oJR4DqsQjm6Yj37Yo+9nfeiO3kKztCcPJz9&#10;6v5se/gcvJuJPvKQ4VnxpX22Oro97buos75zdD+F+s/KYywsRA5rRn43GJA7X+mrN33lYkp+VlrI&#10;G1zGnne8KB//Z21s6Q/2T747v+O7mujExxwU1/pxSrs/uWvGkt3/R8asmrBfQ95NQtYwxYA4VyUX&#10;0DtnTMkVOU7sOHZ9skCxQFrkc4/ZbthYeLAIzZGJpneMa5+/xENBrjsXbK+ytNvXK6OxcqJBBO3B&#10;6rznLuW2Mp5trXyLesmhLbm/yrjl+mivvR47rty3zEfejFfq+M1F5soQpvIrA47Mw0x+kGPRePP/&#10;/t//T7ZOkNzd6W7bee0PAgZ5iYqzOGAHcQKaOBj8tdFenW0/xwho7Ikc4TgTn0mGMRQDEiLb/Wiz&#10;oE4gW2SxSCHhmvQpl5g9fl2XJ1h0foNRTxhCD21/JqB4ok9mic5FUzQM3vRy0lM5sp+dDlZkqOwJ&#10;NItdBgw6orPJG05pJogNcECbLgKcAQ5diU5bdwztgAaXvE5A1AGysCmAV7mPTC3EOx/04PrgZRFH&#10;ErZo4YRP5yAH8Bsfe0LtuHaKrJvwJT92/HUGasHqhHxPkuCz33/+53/+6n/+1//sYuF//Md/ZDL+&#10;fzXQvT6DfmxNFrZxPJ87QeNpcmriNfYbPU0c/E5qdYmftWNHybgDXPj7nS3l+5opHUzHxxbuPkFX&#10;GtU7iSE2nLhzB3ku0EeuF5DGa3N2ACPX6AHfsc8POentABEfVd7Ymp26UJoycpjEwpWM+WYmDXPR&#10;3MSD/PSZrYnpLBb2wtnRm8395o0Yr74/OOH+LvRyB3J86sfKncC6w1K92MlO7PO7yr+0u9hVfqNX&#10;b7Aoxhe+YhYy13fp46vz0IpioUMeAGcmepPQ+YHtdsGOjUy2foAf1s0PckQSmVcem8iYgPKLAbg2&#10;MOjWhqiNXmTooHsmWuwyg/DmnzmhWln0k60nJ9l9qguZQ2f1waty4nvsaAL3KjqQucAFzPa5+LG6&#10;hibaC+LgS4An0DfJ+GP8qR276J9sK37HFvIXue8+U/mDz/dygjgSL71hIb4XF6UVeZYXmmD07W78&#10;ZkIyZVMy3+iro1/34xPHYPH5RD7wGkH9lA7K3kcWoK2FDBP/9/pxaIRY6PDzTMD9Rhj5e5Eh+VYu&#10;FwPsDmdojdzVOULo3/qRYyedPUlIrkCDbvvaVvr7XT7+mUn/KKBvN4cEdxdtjQXovYb2oxRufW0X&#10;PzQ/pD3+dFa+drJdPPS0pTNQzk9ynnjrAmrKNt9MP0r+k7fZKLo2P8p7Y/hsp38r96o65WSYfDl3&#10;6ynzQa/twtv+HlvE1ncrM3vGfisfWny1esit8gbz9MQsO/Kqiw3oWRjfxfkiRZ9uQ3AvwJIVPb7G&#10;C63N4fiqU7aABHhdxn79REYg/sdOMw/RYHXqNnrwIRs4ngu2EwfGRBPEyYmTv7/JIhIZ8ecfC+TG&#10;UOPc2m5zNXpkKUT2kY1eY3tV//vPf66PtJWj5XDzJgtX9sWCHGt/8jdfBuiZTXMjeo7lSP3QCVjo&#10;4d9xJrmhJ3XBn1w3cym5jN0X4L8GPHe+Qn59yRZ95bsYsrruRJccS29toI7uYwfSV5OR+ciLv/rB&#10;84SRE2g+fZ3bhr651aVr7Zp+E7J48zt5ZzHLhTjjpnmRBQ4LUrMojD48PIF2M2/1JJ4x09xw6uSK&#10;NdPc3X8fh2vbr14jh3la5M/H+OXVzUCd8a+LKjl+0lW3/tp2W791xkM2YeebL8o/hZVXzZOfY7+b&#10;qM/Ko9EkNMXKxITjLlhkKz/pl17ZL5//LvMq+fR3v/3NKctNG2esJCsb6kvy1zdpo3/wScf4zKn0&#10;y+ElB40vyFFfpM7CnbkokJu9CUD95gZ20APklqf/0Ze3xP34VX+J7fPH52jABxuLjeXYkfyXc8Og&#10;PHwFSivxQyb7oPO4jecc07vz6YxP7EVftOm6F/20016ZuPrzX/7SNt/EPitb2x0b/kveloOnXGrb&#10;eXf0WTrsew7r2523bv3cZDo5jO/Fk3wNyLp2Iida5vJhXX4zdxo9xCOZa6vgmpOoh8/XQC701J3Y&#10;NIfdi6Pbr9onj/3ZwMcNQHCnfS5spsxx33YT+7Cxdj5A/dhhztfw0o/hk0N9+WVr34fM6BgrSyNf&#10;zXupo6z6rWu+jV5yMT7gj//jf1QmObnzmYwB+gCQT8OlcU13TwzK3+xKZrK4yMy2O1flZ4B+9QkO&#10;PL7bJ47N7Za/voCWPpQGGZPmPI2++r8Y+XXk6TwxfgHo8dff//5t7DLzP3oC/W3i9O2vvk09WPt2&#10;e2ytz9DNtvNx59CJHXZAa/1mrmAswYd84gsdNz/ij5dj8ULf5c0Hzou3L2gvZtgKfbhydhpXBrJ0&#10;Dh7d2g9Sr0+jDf/nxpzJkUSbfEkXtIfvjCvspWxtMfTu8VudMcJYbJ/tfejAHx2H4ouNXXTUoSMW&#10;Sj/yd95UWSemzWGf870KcL7KJ7FiS8fOiR1HVvHZ/pk+XVukrBC8QtrgWduER/Nktpce8Zl5D3uv&#10;LXeeps327+bEENy52Ng69o6u7VOleXJp+ImDnf+EWc9R/vu//vtXf/rzn+r3P/7hj41XYuq764vO&#10;RRKv2nb8SMzoD52r0z+5eW/G2Vza3CCnRT42kSP1T3qR01jBRuJNfqAf/fWn7Yv6lBikL1gbs53Y&#10;+/U3c4NHK7/w1fOR0OXnzR3aykk+8qZ+rD8DMokbQJa/5SYRbfVJF323z4VE+5L5B9sANtdHxLEx&#10;zrzU+WENUPSJkyLHvmxwzx92TqhfTaw3FvQvwIgndLTrn/aRcfPMzJ9m3NKk9FOvn7Pxs772j6yL&#10;o++GmGYDoQ3wEX/6Cly2AGt/fXfsc85z+C50Oh9pfEyu0RbJ2d79di/Qbjnai2dffEzd2mdoqHtC&#10;bRU52Q7wg75BTmqp3496NAHZt3xl0GZyide7zrkcH//w/ZxvuVCNNrvw/9Kq4IgurzOnVLTA309w&#10;LjBrZxMbzrPR8WYfr8807sHBY/JI2kd08xHn2CPrPBm8sbQ5F5/mVvL4Y4gDK7P2+jB9nQubM/K5&#10;m0G++/4fHbe05f/9yMtk1o+3r8sLm6fKIvL2L/3/NZBzZVk51geDe9frd2Dxdn6sTB5a/+kg1NOf&#10;X9NfXrtFqx+5+cTr5MTpd1M/Np98Nz6QG8IUa4xqU3YQ6+RYX+y4Qj7nf+jtuYx9sLLMbzRrP+fU&#10;U6d/Tb934bT2Nq7lT18fnROjHmpobIyfK3esDk979mi/TVnpqklh12Wy7uAGKvXkluvF+I7BclkE&#10;b3yrK+/G4oznGwsTa5MTnrrd/dBDVHMRx5xMv6GzcRo+eVZudsSTiZ5zggp/vmonkRVZ4NFxt9Nn&#10;Z321uTj5Wixc4zde+WOz8cf4TPuxf/QIDjvMnCD2RkNcHRs8ZbFPf0DeL+l/PXjSGInt8gfYc2Ng&#10;8v3osXrjT+6FtZNjuo+p+Gfm4I5HB/SHx7QdPuKh56yxh8Zik7xiC73neQmF9W085RkGhusNhJU/&#10;+wvw2i+C6yYv+dKYKxeYZ48+N752o+9Drug59Gf8l/PFJB/uBXg+eMKKMA9AoRmEfPw9gd77uumN&#10;CTJtX7U17+jNLyFaO8X2o3NJto8Yy5lV/zOWrq3dkAOeeWljjkwv5o9HidE184nY/QlyDXjq0P67&#10;yqZOW7DbXh8RD/Vp6AmEABnYw0X3+TkqOHeMFilf9ABLT7dfECOFlybd6m6fMfqi4hyYx+lrOxbv&#10;WNPq0N8nbR1fMizfbM3bxaY6Yw0gF1N+yM2K+4roxmVpDJ2lpc3GOvvu2gma5DJPB43JyNq4i51c&#10;oO3cDc3Y1HhMVz6TN9EX47tWXSJwj8nu49tf5sjxQOn03CZzBzEyOZ2OZ/w6c5jG6ZmXTr7Teuht&#10;jIgvOrrgC8eaDkIzZsR2dgDFUlPBHWNMiZk8KhEMAuSOgDUG40ynCVuWf8Aa+lF04RC19eGzf088&#10;+60PTRPwnfSHQCfPThZmsLv51hChptzHiYFOu3LrMJIiQPN97uohsacuyNP9o8Ik+pm4wCcL+mOH&#10;GZy6uFzbaT98i1ed5kIueUET7KHjWMJBawftkX3wlK0P4O7+RTv0I9AEpJevF2rRygEfV0HojraP&#10;+Wygey1s7yrQ/nSADvROwPLZpEIGPnYRVmew/f3vc8dUQGIR8MoXyrN8R1+yGsjRM/huAnNHHpN8&#10;yp3bfptHZ5MA2AJo9y4DK/3q9yCbiOns4PPhSXYnjXvia5HRYiOZTSLobkGmbTDMR9109JnMdXAK&#10;QlhdeHccHD1iUXjk0v76MfC0cCKxiYOe+kLGtStGdiLzwm+hpw35/IZSSJb24hDEk0Aj28Q2+Sbu&#10;KmZeyTsTDxE7qg3e1A69jZkts1X2hE1iW1cfRrb15doHbxOj3uUXYfqalIwNEux1N0nK+8TTYaBv&#10;rAzLZyYOM7nrSdKRR9/xD9hhimMjxkkoGLDY3mAN+mqz6O6ipIuTtV1kPCSKc4jM/vnGpwPrdpmX&#10;LV7gOpg+OsX671eRQxP+YEl9dvYGZ7/xWVOXp8WBNKodDRi5qOMYjOyxee7eusqOXPV58JWT2xO2&#10;bZOtusufh9l1XKz50sTrburTSD2ysefEmPryrVJOzqeOgl14yVNy4uBznuSVg4M8MqCUHLYypzZ9&#10;Q4yN7kRqf0uf4Ed9+c2PR/5DY3LSyhl6aTTtZpFA7p5BNAs8YdsLfBFYbpbH5Q72r0Qahu7Y+PBR&#10;k+JBGD61A9zAtJ9y3+QtfurtO4FffHSTmPok0baAo1yz1qdCzHx2N15kMfiO7+bEzERsYmZOvoy/&#10;O+FFs+PLuQtcO5PlJ//tj2vz2jd5hD34dWWoL46NV1Zb5d1GPzQq2xlrlF9l0VPmbH328SUbWQpn&#10;iy8wDswEeiaM+r6+zr6leWLYPlidnscpbF3xj8P42/HabfGLmC95XjP05Cc8gWOysUd9kX6rbfme&#10;/NaTE3LTP/z2Qt/SYM+dH5Xo+bpo5PiPf/hDx7h/5OLBt/m4gEUgejs5+stf/3aNsTOZjjwJlv6u&#10;S7bGMKp2Eu7OPT5RcGR98kXXPMXYsTI0PvZYPb0F4wHjExvQ3fhkX33bi5mU/xIYt5+w8bVly2u3&#10;W46uu+iXj+3C7JNx5Bpc+3C0G18tvu2z/ZxMra4zxsBZXXarzAngmzfJHe1n6Oqn0xffp5/Obyi3&#10;ta8DbDK4W/Jz270gPHKvLTNpP7sf4puFhwmOrJOj8Po5eOryJZwuMEQp9mlfLJOxnz5Tu0UWxbHY&#10;xEb8rnw/6OLTPp6tdhbrnVz3wm+OzVWyaRux3bGo9PS7WRTvuBpaXpvsIlljG+3EnLmkenzKl87+&#10;yZ14VL7b5vj0He32ZH9lbCwnRugC0G2PKV16tLhtz27k2AX3mYPiBW/5zbEydMdO689euE2/eeqi&#10;Mb7g3//93zs3Nb4Zy4yXcuHq5Ryli44ckHq2RVv9HOuPo8ueo6BbGwXnz3/6U8cQ7dwMxCabU5tz&#10;4yfjB7vshUmkAXlqn2z3yU3cJ1cffSO3p3cA/++FUbnLQkZtEoJ77gKP3dhj5rtzQTNCqGos2NLb&#10;eP8veWUy27j51Vgo9zUejh5y88r4mi7ez3xDBmVAORs5rizp3+KwdhATKcefQ/dGVTLU7ilbOn/9&#10;218Zu3lerE2+g6DY+D83me65E1mdb7A1Wsaft/EfsfiF/8d3Y9dvc4G841ByDT6AvPjLzXw+Y+v4&#10;qmNP8OZJp7kIa57MZvFY29FRPNj2wnTIDs+hjwf6qyO7rkzauPFZ3nDx3znVh7yx5c3mqco1Y72L&#10;e5srta9RTr9DWxyJXTTxqG3aZvLayuTcTf7Yec7Kpb6vYUz7J7QdPsde6Gvz4dwkqU+yoXMrddCW&#10;Njpwu8CVfXli5qiknzmzuF2buOBvLg4Mv/A3rs0949WUpC0ZjjxiuH0adh7BJUsXWY6dycQ/5BBT&#10;8p7YhOPiJfydN5kzfcp4p49UVlKK37TRrvPt8Fe3+zlsvSex2IDdxQgci6qVP/TA/gTHvn5RWe0f&#10;2XYf/sb5zn3IBc+fMeBff/+vnYu6YR0v9gPtY+Erx9aukSnRlJrjl+D1dYp988PMjdy05PzR0yFu&#10;SMKn9MYNwxfvfPa8kc1+SKytn9WJzeKkH11ys11kj+mC+zJvVeBXX+trxWOHOYevvY+/1XVMYmc+&#10;SXntFV96ghqvBe1qmuDAA43nyJ6oqZxkDlplt128pcF8cPp34khMDa1QCQPxc7U7drvanx31Fq7F&#10;EvD9VX5ephAePU+JAGIVLrrWf3wc4/nrvL1gZbz4hUB1yJaKcsCssaEz9NHq+kZ+Zk27tfPwIseU&#10;T/4aW2mLlhy8fkYDyL9zMUtcTGwqHznE2w0rJ9mYemW1lVcBnPnc7b60p30oFHfr0RF7GR5L27G3&#10;SzQn2398euEgDW+ZCHVkikP0X9Dxha+Pv9FY2ItIjpWjtePx2mTpa69/BrF4s543saIOrfW7NsGa&#10;v8seL4Np8/sb66TBcfOQrc/O58QH3cU9sVd/PjbH5kv5zbpf+zmcRmNiJ3U0DbnCjBNDP6Upm9hV&#10;uTbh/wX01iYt2/AmT4i+OfGIfnN2c8gwWz2W1tJ33LqMC/yMx8h+x8Hq6E177Zt5apHuM17KQfZz&#10;U7CHOLJtQYQwBgAL837/tm1z3NwZ2cDQnq0xduSauFJPtu1Hs8aW+R+fB9Dj3xRE5iIP7+yio+1l&#10;7JSRrfOmY1PREE6ln+r24RnvZvxWVnlCiwzi2xvftt+rlwvo42NsUsceEcrXC1BX+6T0ku/sKxc3&#10;vwTsDarXIg6zHjUvNcLgvKTFFAvshgYZqt+pID97dPyPDvLHvuo4k6bYYM5xsSw9Xw/+e60h0bis&#10;umVnoD++iOcrXtl7SC1dnol1206/JK/4+Alo4D9bsifwObpxfMmpUer5fuxyemR8OjBbpc0XkWtz&#10;p/qROWX2fdJu7Lbt1YBzvMXZEm9g+9NVkGI5YsaT1c/2CXhFqsTWT+PpiWd/xx06Psk8XNQ43idn&#10;n+3Zbi/W5iSvVRvXq7i5UePX0k3+9Ik+pJM3aJkTmb+0/EF4fUevzvuOYPAWtg5t+AsbN2uTZ6wu&#10;znNr/YNMYnJ1xs5cxBPZ5jVg4n63Z+6Xdvf6RrEu3O7ka+Z/e/SF7dPoX6jWrxpFsZVt5Th9Gjp9&#10;kWAbOq8OJXVoK5/P6WPn7Q1oGVcXoPvs3Ft542KeT1+08LjjSr3jlkmrwXrafG4cTR+qnPifucnh&#10;+2Bf+s+2CvRfc0k3BH7+IbxiDxe9+f1t5pbs6/xwzgmiT+zkTaAA7vdpV5An48+od0HtlfVjb4Tw&#10;5i3Q8TdbDwZ2/VxAr1CdHISZ4zH2TCbWwMobTIeQyYVFgkiCcuoY9DY4hgyw9B3/BILQP9vzwQ/s&#10;cTtABpUVHlH7jO8kGqzqaEnmEvfK2kExZY7RXFwn7NXtmK11J5guXminbIIg7i2dMSa+vUPstFe3&#10;iXBttpPp0uakwOplH96cwI3dy/foPzoML3hg29oCCYSDF8gQpDPZESwz6YLj4pFWgmv1EHzAxMRF&#10;3T41FiyJbe4K/dTfXxFsvcCarUkNvivL8OCfWPbIiaZ6x2tvZWDL1oef3npNbO6oOB2fatqSkUzw&#10;enfwkbW6H9prI36nd2WJLvsEyg4SlywP+ciyMWIfVLYHjuMnTnVMqsIPTX1mTgZnYudJzg8f8lvJ&#10;KbfQ4gLSTArH5njMwoK98Nd3vKfhAdU9g5tJ3fpHtRgcWWKbXkR3sjS+J2cH+uJNbIzOM7Ep+eBc&#10;dlCQYzbnHzY22L3W3wCGNL6zUCXBYZVt6d02I+/6sPZP8toyNx2YSLrj8aKXu2jI/7TvEauysbVY&#10;XZn3pIeMXmGbZaXEYS4q5ndmndi+fZV7htZMKDCtjVJYPSiRj/z3JcCzEDsX0r42Ohcn6rfT7wfh&#10;C9+hUVmzbX/jv9hoaW+dlh2o7rRyDVyJvtqArCRqDOTqApuhQyblqxtaKXoBjtX372zXpvRQ3xtC&#10;quPg7gKDHAmWfnET/wts2Tv/Kt+x2cFf/Z76igEDGLn9Xm1PAGPixUF35axuoWsQtm9iRR59/rNX&#10;aqdcP6tupRtC0aGD6ImblbN0U7dbPMAuMFU/tjkxVJo5ngnkrb+F9ObYtF2c6hJ+jlcPOI7lL4M3&#10;PnIR2ZRb0Gr9mVjyQ/tKcIFXBXu1E/vC8zcR0OqffC2OPlxa6OWmAxOIleknjVIQ805/yG8+oQG0&#10;J+9ODsUaHUD51My3LelKTvLb74Jvxmu6w299FgDRcVGcjGxGJ0+w2PcxgclX+ZCLcE/Z7T+P0TYu&#10;bLkTM2Viaml6oudjxhcLhPDEjzFaCNdOsRH50nDanLaEgG8Sn01lUVYI7gL6nz/nibG021yCXmkG&#10;qRPM4PekpYugiSmNz3zG2IC+uMCv9o19ZtHcCd5JCodn+4/mbBaeiSqKOBctaL90FOgrjoHtzGPE&#10;+Xy2rgjna2isr0fX13joADFtPBt6I8TwkKPmCV54r9vX38bRI9PisNvqoOwJyp/geG0+dCY+VjY8&#10;lMOx0LaT+Xvhbqm9jCulw+olv8V+blckF613P60f+zkS7zHXnozYOg7X1j3p/dJ+4zYISwcu/wK2&#10;aEwYTzM+5LddGoPiqDmnOCdI7OcPGI/f5WaytZV+r4+Y+/mgz79e/QkSpRPbcoRjeuRr55QxeOub&#10;oyPT+kU5mPw/vJ/+7P4xYGXIidHevNAcHBvCQW91tW27kG5d+r+F2OJEPyyR9ETjvsll8xQcgDZZ&#10;N7+xgzlXX2tN3sPTBb/267S7+3beIpSnHV3k+5CFUdZV5wIhOj/4PPJTfRVelRnzADmaFwl6QP1+&#10;PN0GvsqJHIVq58zNSb82bg7hiIA8V/qhUX4tffWFTmT006ouUPEJH3YOfvS0QKm9p2JXlrU9Hvuk&#10;9u/zCj06kt5bhNCgu7iTXwH6zclnzFPqVeXorR+KAy8f/GrryESuheq1B9nWdqHhlWF85rWtby3I&#10;VIfxLx3Iu29fQs88knx4hVm35FPnIrv4N27qt994mjmLJORZ2Wz3NYhulCiwaXjh+iH1eDr367gv&#10;7xv78mc80R4uv7dN2taAdMqfKYg6iwN0ftoJr8afNgHt0ds3A+GBBrhsGxq7EKmtO9Qt3Jo7fffd&#10;iZfg1wZaB0c/0b5zlmxr65R3ATTbzfF+n5es5uq22sJdX80TGPOEpr42NM9NYRFzz1+WF7npsPHA&#10;l+QkN5ouuI8fuO7uM9U59JS1fEyAXAF9TzuEWmVAA/Dt2197gwF7pI+TPX8rFx/Sq+dwsTUY/vx4&#10;4ujMGczpWp8vNz81zycO9hxGO3HKDvTpRYDwA3iqV7620H/0LYBXJszd97Vxw07ou/EA7R/yVJ4n&#10;mtmMbuuPq2F21kbazpti0i52bS6I/d57/dzXGT+iL///8Y9/bHM3BImLXuzWl+N7N1dcQJfjk8ZS&#10;Bjk3YO8i/vqQflGyenZsTOakP7nUhXPtwObv4QbU7W/mwul5wLmpduMV3uZC48DqqfyXQF93Y/Fc&#10;eJzc46aAzBorz7blH2soI4s5pSeg5sJYfZu+ncrD9/aV9m378C8dfJQvOAa2fL84O59Rd821wltb&#10;c+7T3S9Z2xcgB0rzyEQ/ftny5cNmYO1li7YtHL5B0/HC1u1x+Rwayh6olVkZHLroT8B8bGOiY/zh&#10;S0f9rzF/2omQvQEjLdve1+ahm/9UrazkiMvKZ1/TrM4Hj+p3jrcNCvan7u7vKXrBb+0GH64+N/vd&#10;pGz4Di88x6ZTO22G5pZM2fobTbZYHdFZ22gnRvQDPlU3eYp95e6R+0N+bq2QY325Y7LK4GvjIkC3&#10;2WcP+5d5gwa0A+YibjChh7xuftgcV99Mn9VcmgxVJ7Gl9yl9Mdmw/an5NUiro5SGJ9/oT6AyoJBy&#10;McsOwGZ8Mn2nhf/kizzXulHoozn0NZz9oX+UVVoctpg8W0wHrZv+cw5b9ryI81VOxPzklbkrOvL0&#10;BVGgY0wC0nbOsc0V5RJzpvEVeXouna3x5+cAHru9zSvyC+G3f/qreHikl46p6vGbc/DETHxbOpEJ&#10;/trGdsaqvRljWITlC9DGK7G33ciReDkXxMx3SrdJSn+bWLIVR2RJ4WUn+GQjvzmTdT7tC9UX+tIo&#10;1qmbTb9rB36cfLn4jrXwP3KbfwyvjfHlYysHrv9GvyMHQgG20NdalzWt2j51E0/Diw0HeTb7vfba&#10;12brw/UL0hX08NIgxzO/yv7DAWg4pN/yVEbuzjNDs/09zdYPnSeeuIe742t54gWOne2u7YMaW8lF&#10;Spfn+MGxfp3SyrG66c9TDmPmkvYqX2Qk8+Iqj6LVc+xgDk2+yWdTNnZvOGQup4+h9Utw2bTk0/7o&#10;dsfEGQ8FRYCekXB3Olfu2s3l53g5SCu3+Khd0n76lvYHjq2e5fa3ve3KX/8dfK0XZ0lt2R4v/z22&#10;3RjYrTIPCDTms7+86cevbr5kHzUD4z8x3f5hnbbd8xbs5RpEKMZHvwRfkvOJbw4s932Qk2IPsitb&#10;/a/cHRnpwT+DN1SMf19l3CWHOuB3edMj4peJz6Wlrk/4vrK7GzDnpw5fxlLnrYhG/cZx5vSfrtwT&#10;Yqkzh/4sh0I6dXyq2Vz7w/UGsjwhmNXnEj6Vk5vQyyfr3Gxg3TndubhIqIrzghsde2AzORWt5TOv&#10;qA7u1Wi4a+cTW8+JXpo32UmEGzDKOGQMOHz22GTBxa19BH/IDs7u28L3GbiVb9lVfqqzWcGV2Cfk&#10;GHTa7onpyMEGM2heFEIzdinslfJRduTQDg1gvx2QcQLV8zikE+WQ1rZtLjsV9dhkAlb/gVPc2Awd&#10;id+2F1RT5yTFMTz7E1DDvzKkPAgNGscj8zhpOP7UNqyKJnx0Qelnf8uXTipavzgtj04RtLgN5NAy&#10;YIgJExQTPO3U4eGzr1tS37s3Q5CtJh7mBCMaXvLDcyEjQ0fKjmNCkw+ahD5me2xbmUPLduWkT8sz&#10;+ODfdsG39aTJLIUVvSezCf05yLfFg12Aoxd+9Abvzl0iPcgXHvdnSl/Lgf8usKHz7rxrfSfOkm2I&#10;xEZeUfHSdyg+6d/97i5Hf3mOBPf3+PU+Lq3gex3m7dnQOigbDxe9o59qOFf5wWfy0rQT2Dg61Vdd&#10;4yQ+0e/43UUeMP5MPDVe7j6pvL8DQMjY7K0LQUm4c5LCH6dfHi34jx1MeNDvHbRHdjJ9ygRbQtyJ&#10;hQmUhR2yr2/Iw9/FPyc17c8qAq07sYDXE8TuE7bfhsEk+1QqywgTzHnKJGK9gLW9QvqD4TmxN/rx&#10;dc3Vem089f0a8KDbPBmbLRIZuIHyfXqhBV/4ol7xtl9hGpjvbM/NBzFT8fJV+2vjr8dpS342rL2O&#10;e8nsNzRt1Q/hyXGbd/RBNpj4iE9iu+Lb5lPdtG/52HZ9oA7MhYChi7/2PpxQlIMHt3LLFfkA/EHp&#10;89i2PQZYHkXK19aT7WhUmvV2eS7m8Bq5SXz7ZGkuLS3aV3Iu4G0M9f+x5S6C9GRnZbtZdPzYw9F5&#10;jqpn9FY2F15P7LyiAW9ty0wWxkDL0ge6n/5D2zkpHPt24Tr5layrY30fIt2m4epX7Q97k2H50FYf&#10;fs+Opy+mQfn52n7euImhqw/ZT2Q+4wS/1VdbfJ/HaJi3uPiwvNae8mzbnMUI7czv0Wx+OSfqyuWP&#10;p27a7QlyiZyv0kAn//P6qnntqWoL7XTvyXPosd3QHh2rS8qV+bzPEzC1Rvab8yKXRZsuKmTfq2bK&#10;Dxb/xYSOK3/ozKvlcR674Lf7tj05eWWvjaPx30Z5m11f4tKEchYyJkcuX9vPn+fE1vgOhuZL3mjA&#10;HT7x7ckRW65u5R0axszRr0T7Nb6eE7kYILC5X3v23pN3tIwrC/iw6fLbctv6Ie0j+VW8dkF3QN3u&#10;X2gvdlxY3na73far3540PRuuDomEZ/HP7i+NbScOyI7H2jc7lyzKG8uDeHAm98LbfrIxtzZCix1t&#10;0fCxMHWN8+lnfv9z4s9i18x5HNf+abfydHviMYRKq+2ObGi/AG1jj5W9s8Yjj74JVqZt50nTypx+&#10;3lgKycWxJfu8bnNelS2v7UW7yclNym3bdtGj7cRSeIO1h6PO24591LkA0qdde6Fobn75kHpzlL3I&#10;2Pn0WSzVBtCctrN/2wHvlmWLxm9/m9+oZIPod11kL8Z8+dkX8u1Fpq1qm5S7EY8eaO1i1PBOrkqe&#10;qs2OnmjsvLQ2SL2L20trc2HtFHq2bhTlU/suQtGoF4TP8fJ0McrJ+rNtx4j00Y1FsuO15x62PYlO&#10;+bbDa/Hg9nPk3vMIMuDntcpu0DGW8EWQ29bcwKu9bMnPRuiTA9gnN959Ai5l+gnAT32+6hM0Vib7&#10;bZtFazccoPG7389PtGivD4lHcdcbGINvfus8mi02XxGTzO/T19a2ZX6+8OhCaeU0VuQTXsZdYE7N&#10;j27SBHtuZ1+6VqfN99/PE6Po0UssnOlB+T5fXyZ3u3Bc3dEUwfnXDpDzuKa2WVtXl4OzPBpzaNDj&#10;9OupSxzJACHU2IjNEjIFuNXz6Cjne0I5Elz1cPYzrUbX3SejPJqe1Pkoj/4m/UucsQngc/0ZkNN+&#10;b4yIIIvTyvByQba+jH4u/lgIUkzdOe+JzUJjbTQ0xaxzoOQXPorfgVyA386Tt09o6zO2GtpLx1j3&#10;0U2CkX8vJos5LzdX1vN3yIGls/HUc/oI63zexU83+KijoxsH6exGFvD216O7/CBnfA6Plgd35lno&#10;Bye6i0vayBWd9wdHrKxd1Pnt3s/mnOxlfM45yJ7HsIFYE/+ePkkvKy+x5Sb2vSDUt5ihgzCOjP4K&#10;vlT2CqX6upl05xfamPN0HSz75PHEslc5bi4zhnTh8QRnfWOuE/k2nvFZ/s0rCS+0rvIj7qfzRqvF&#10;LcL52jJ5YedOW7Z0Nk72eNuvXeQWMdoLApUPLTrGL7E7PRbI14t6Dzn5EK3SI/OYmxvzr4CNpi8v&#10;nq0nJuUhDWYOpmzGF3wmDs2X5ybRxdFWvY/90Redsefqv9vhMXVwVgZyPfcda+NG57lZxpglP9z6&#10;a/9UUHty8unEdXxYvXbN9OZ3yzpjBZ+BsCwfx3MTYotbblzeGzxXn9ky8unz6U+mtGT9MecFn/ye&#10;aw6MG/WVPpSLWGD0S25TVtmDl7ej7bhQJF+IHeBD/fOLkOK+1jxyosEW23Zkz9wvvu+N3NFzfAYl&#10;vu4Nv36WLrmisiRvnPgLy+KUd2WZ/DCL+ONzxfQRRwN3DKys6sdeB6PxFjlSvkBu8oDdZm+ro5N4&#10;G15Li680efblzQ/a1raHhDy5vh6ZhxYcx+YXtnRnZzr3wm/aTX8wJ4rPjOEn5i/hskP+keswfFTi&#10;Kw6aX6K7OYCHouRzuXX72aMJI1RnsiysnvsU5LNucZ7bsaOccux87D3+oH94Z+5h+PATXcKGjVPx&#10;JNN9sl6vzg+im3GMMeuL7d9faksOeOQde0+fQ3jzJdvHk75Kgl12f3Cct8QrPpEbrP/Zas6fb3rq&#10;tx+InTs+1cDj4dsue37cyhFmBGnBfI38iY/Qm3ic9vwHPmfNaO1HRvKR2Y0V4+vpe2N/egxd3zs/&#10;IRPaC2tfOn4JFJeOr4NzydaKGZPYonEWnOf6pSb0efPuFmbkIgd/jO+W98TUHI0vb7mmf7HNzJWo&#10;EfVr623/c9v1cesjgOPLRzlubsz2mLq6HnXbxDxq/VmbJRe/o0iQ2EOfc76z83fjCZ/7sEvfCPdK&#10;uLX9c7s8FnVj2vFr2zzLnjSUX8cnBpcuei+ADjGiMWnmamww49qop09NP9yHYkr/nCB4kKPwNNYL&#10;BnOw8nyhqkXi2Hjci60pceO6VyGj7uJljPxzTf95eWRs3o2MxKwNun/bws26TU3ZktUnng3b7D9+&#10;SmvryLMq80vfMHeCZ+fyXnVu302V92/E64uJ38N/Y1yZmBQ3zge8Ih198WS+Wd+nv5MH0KH9v7ff&#10;zzzgpSHMrYpVPGsfJRgkfJpTjp5+3/jdDFA76ZpFlD2RrTEiDYLTaZmKAUYIZTNoj1Eq7JFGW3A2&#10;p80Yfow5wuzCzmn2ixvtnGg5OShUttshpzAbzpzOsAuEFCdfO/wg9tskavSJbGm0AbMoHRxSvvrQ&#10;+baHCeRMkOHDYXo67YR7JzUSVo0fPBOU7ofWJVeczek+5OgrgI2gDxiLTsElcw6v/egHihcagH7s&#10;9ZwULT5dlx+eXcxLGyd6204C+ZAgrWwHX/uFld+Fufo1CaLb0LNlv1As+gaxA3VgLzR0EqMgpEs/&#10;PHDRKRzDd5Irse7vyVWPyGS7fimJI9/ysH1+cgDthoO/BaVb7mwZn556m+4/8LeTWoyw4ESOjbFb&#10;pntxB75y8rCdxMe27bTDoJzFTZi9lHuM00G9FxrSll+DtaJfsm4BHy+wJ7j10Y9juyQYsDZin417&#10;C1bFT1miILyGCh3lCW3cBOK3SLLbuJ+nJ87F+gwqXhHdC9VB6AXbxIRXgFkQK09W1jiwsvUgX+So&#10;CsfmbHbfCez3l88rviNXFyfc0Rdab/JEI9AXnzTV9ThxujZf3nwNrmO4/BB40shBj4tnvxh3u3PY&#10;DV+DxbXQgdaelFefo3sR87W8bP1JCQYKbrq4ZUBIxrhwt+3r7fp28todC4sXT3d368OyNJcPX76J&#10;ABMPM/nUwEX9Lhhfk4Zj1+gCd09u6L32XJ5trzx/9J98qM1MmtRX9whjQU6fR4+/LFih59iEZWJw&#10;7Lt2EwftU9l6whS+uvKKvo7tAxM0xz4A3splkmOBhA2X9i64rF2fCyhw+uGls28Cad9E8cPWZ7ug&#10;77zm37aJm44jXgtSeSPfQ07tleufXdQMHzotX3FnX35d3XSk3dcG/uaiytMbM9hnpRsejuDNR2SM&#10;jdBa/ak0v4NxxjC84yM3CcHDi121LU8XZE/fUg6nsj2Zhy8dytdkMLAntqvnvvbfgr+60ijm3Raf&#10;9eHyRBON9a94WZqV9chh/wmLE2T/nUAbK8UZ3O/+kbvkPyVGs4+2ulixFxk+fZrXriyNlbXzCTHL&#10;xtET3Y6HjfnokT+wptEe0MFTb3PUon4tXQcWTJ8wJ0Dj4zmxGh9vm0P6anIvfIw9lzepALtpOzY7&#10;uaQT1omXteWeeA1hfXfoOSaHejDb8Q39wPLcbQtP+eLs0xer07OdPPH11xNfKw9a05YeJ3cdwjef&#10;15Y9CP8/NvrAzwF/6of/p7BzuI0D7XYBpRcOxEvmYU7c6MA35qdrezE1udYJx3wmt8odmfsHdy5A&#10;jEy3jcip/87Yiq6x24Wz3yivInNiz779pEz5p+CUjjg9H3Lbx0U+J6O5XRrM58jOP22bPrHjOJrl&#10;h0iADPpZxJ8+kzKvHN0LYs2hoUN+OUJ/pLsxonM3RMJvNvcW717EPfG9fPXR3V/5tfWkWySrvPsk&#10;HRoWB97TNfzDuPV0AktH/ydDT6rZM3XVO+1dAAaVh0z5bAwrN24/R/WlrQ5egV0D6uD/ePgbOz3B&#10;HElav3bFo2NobNsFkLQ31ndR4+jw7m3s/tFvfM5vdiLQi+HR12siJ67mfFLd6loZyHE+m7zUVy98&#10;xEPGM4ubZIFb/UPHPtj2cHuhKvgAHXUuRpPdU8ni1SW9d6F16ZgyNPlnYzkNJ86Zg86hDcx12W1y&#10;evglhka+d7/637lAPnOn6Ruln7arv/6kLBHZpweNUV+/zWvCz1yntt45drkJk/DIE5ho7Cs3T1Vp&#10;1RaRB3i6veOHc86jnwVl4BtvcouqZ9x04Sp68V/5RSd5YmNGv9k+hJYLFfzBtn2S8PQLPNlnLmLb&#10;Dp7zIXQ9MeZcZf2GVtu33dyAQHQntd4AAEAASURBVEY3zO5YMvqNz/lm4fvv5rd6ybFPMZsfguoZ&#10;OsvH1ocMzVeRYceysUPy35kDtd9GHrmEvBZu0jQ0zTcmN/GF3Nkxmuw9r5h+aewxdx094pdtHLnI&#10;yT5sCXaOS7bqeeaWtXvok9f8OdJf/mzDx1d1PX1WLkNHfwXWc3xKJ/TkV3lFG9B8EZ49f9Mu8199&#10;0M3MbqR18bdzqTMu6R9gbJZ8m98DdXMD47j503xKm4kdeSI5Ln+h1Dbf/SM3yOQtE2KUTKHU88HS&#10;8zR25N8n/6pX5OCX7h+Zh/f49mNyjrkcnwGLbXRaMP7PUw/j/9cPKCzebtcuy2/94Hj5ksfFGcds&#10;Tee9cfb72IO/xVbrsr+0lod2YhZUvuN7x/LCL4HzrznnGLpwK2O27MymO74vnYn9yBk+2ptT6gO1&#10;G5vG32SVFSSJ55ypOrM/D0butQ9aLyCH+A+OmjmfXhu0JLyex1u2NB03t4b2yDw8nvo8508/kSHt&#10;zVteAjtN3yHTs81rvyzP3dYwFzGyjA3Uv8mF42k/cTChmXPwk1c0G73ozKfT1vaXQD4At5xjg/WJ&#10;vjFzGBf3zKXmJg05xwMH7FtvRaCRb7iVXuSWC5p/Ege2YO1gy4c/gYfI/Nu1Jvkl9Ix9cuL7rPeQ&#10;YXRFM1Ry0S/o1QVVsmnTmMfJfv4USy+zf/TVp1IPyNXzvKNTC/t1cGfTEnO0nRcrqBytGSXK89Bt&#10;8auvpy2eVdtuZXrWPfenn8SHN+PqzC7s3TdgRGH9kC3g1QqVO8Z6M294QXN4bm42ZvL146arHAP9&#10;Y6H+T97OtP8lhL72e+PCVhpb5jx5SqzHyQvyw8qnZtVRb/xY2dTVn8cHVLryRNbUFNNvYewTXyzB&#10;rThbvF0s1obNdj21sZmYKDza4pfImvJ8f0z7luWr8+hT0zfaZV+sLtTXj/6IJ3uQ7Zlz0io5Xj5P&#10;fj0XMOn8JRhbjK23/qIVmeTntV0ySFGoszjeYPgT+YPApvI+GeFrO+1sM6fJOQ59Oj642G4ckLcf&#10;saG+fTBc7d+6jqT4io+Wr/C2FejaXHYdH/H3yMMP+jK53Aww/fDhe7atzspGNrYwhwKVN+XG05VV&#10;7rYPv9rXv4lPvtjckv1PoY3WP4NnrA4u3vpd/tMciWGHXqry9Yyjnbe1bRGHyn67kXTleJe+utcz&#10;1Du/0tcKR9aj+tFxqtYvc3S+jxxs/kswthqM3Y+lrybNO44O/6siO/ylb+/1Hrl9aPBR7CA2jvyb&#10;Y1+aIPH345f7xfKZOd8e/XS7tnvWzBlw+naY6Qe/BJ33niWuXmAN8qe8EZRe8u+WXTRSTse10MfM&#10;36pB2HirU3MZGnnAgWxr06v9qx317Jcs1Dymums6Z1rnaeTOFzn+U8bLQ9dbq3LQmxpj6QydM9f6&#10;KK5TXtkzZsj/4qPrB2lDpn0LE9vKl78EzQdH2fqQ7u2XZn+5gYjCHURSYR+DmXDcnXIZwMN8hBhj&#10;bYLZssW1ZZxnuf0pt/g0JzrLu04hXD4A7pRJOBMEa4h1X0QJ3uBum9dbBtqTcZ1hT+SLF32cIOjw&#10;o9vQ2hOMkTG8yZU/nfHJj3w6SMtOz+Y8gB47Mjb5m8wziQTorp5r87WNY/Uuxkrqe2JX/KdtSkmw&#10;jW1Qrs3wysf+0rL1AeSqbE4IyChJqQ8vgby4+LGVZL2DchdmHjJp+3VOjMsrdsiSTWlq24l7tpII&#10;PnD6iQ3ZUlkkZtrCbtlJfob7tBGkWYAJF5PQ4PGTEzBxwWb5bzudh68lYBcg2vYwqAxHHuUWiZ7A&#10;lwtw2UMZefED5FjZ9gKVOz3IAMhDBiffFmiqU8pngjOLIbNgnd8uioz4ADSfHV1ctmyNg0ZwTchn&#10;gc4r2M8r6Eph9D+73TzU6TFzr+wRrDE9x8HEfz/x0RMq46Pv70ICXwI6gx1wSzO0THBcpNIX2gfe&#10;xabxnWNx5ZV7YG1b/1SU9BspKjaYODwZNbhoD15onQHK8Vt39zauxg6Lg/7omG3+Wh67LzguzROb&#10;T3x1hWOXrVt6y3/toLx12QKyL6w8k0dCNzYbvouhwfQTfm642fq7xS3ylq18K4/KlaWI+bpxJge0&#10;/Mh5xaaq+Pd5cT3CtQ+N3BE3tuYVOlno6etFjp7LyxZ/k9RdnPIbg/zrBhB3M+6bGRZ3849t7RGd&#10;4dfv6Ufbr8SL/ibWxH3vMj/8tdu26Gq7ead8jl298irmvMAds/pceVfu8dvakw6e1pl8dcfRErjj&#10;/rbz1tmyU8fT8O9C6Ikx7fBUv8DOK3Pjnsz5e+ttBUe/xV1bff8xr/vLnwWpbS/vbfu9wLwxsO2f&#10;22eMHnPWfj/G9j32VdlmbqBt+W/8ktMYGp9tPlubkgUR5WvT5W1s3H6vjp8n1m5d4MofPdGpn175&#10;J/mbDV9c6D4MyAjQ5sNOxCIr2AW8Jz/7K+NVrv/S/wn0FUb5stBtftHj4Jhw0ol/Lf56HWMw2xo+&#10;xG5TgqwF1VgusRE+6hODYs54TBZvk4CvTwFl9JIfuv/If+o3Tu1r9/xMzAyN0nycLMJfUAfIp8/t&#10;PtmWvy1Qb//liSe7z5j/XKBbutrNCTAZd25gHjJ9Qd086SD+xodPvbAm4p4szoR2+s76fPUm2+g6&#10;suON1ozFcksTX2gd80PQ68YELW/Rz3zNU2hjK/YZuNuTZ/SeMn4DPfk6PKbNL3//3AnYs9X4YfRY&#10;Pr1bOUi1IyXz8RszcOV+T0i+z1Mi9HAzhZyuP938Eo8WG888iS4u9iyv1/z3eHSeC7T25Zgt05Yc&#10;coSLhuaVn120CN/WkZcPst25g/wB2FOegGdbWeND+5fv07L5JwS2TH80b4RvbmYcmbFk4ots1Ql9&#10;suWjbHnVX+G/+bnCkCF2+YYc+cA3L3PRaul1HDr6uwFocvPMCci2FznRK8/QBNrnq3kT3tJW57Vt&#10;W7a/OascwMODveQhv+lrXu/jIkbjIjjFw+MB6lY+Cx9yrguoYG1jex1n3wJIx7LEUi+g+XmY8JYT&#10;i4cnm4SeuRm+9UUWvtkM9OIa/4UeiXzgs/X6HR7e6090gO3K1IJ8OebDxlXqF8cCBxAbgE36hEri&#10;Ab+RLbaK7PKCmBczngK1GAEf7b5SPPMGsaQ9IJdj+PrRxJqfy5kntFdG5yO9OB18Gvz5T38eX2X8&#10;1M86RybzsZU8VQhfdav/+nftEK1One3s4ym+9G39f3PtyjI5dS9Wj7+0verFUOQAb9/ajr/WLxvz&#10;ZBg5Jl61Xzn3DQl7AUzblaOE86UtPW21HVpTO3Ew9L1tQx3a9IerD9v6PAFe/ovnIqcn5fGGR+6R&#10;3Y0g311t8UJvaYsBv4UtHsSm/qFvuyh6zZle8cVUv+ur6E9849syPgo+GVp2fEsf1lVe+5/sR35l&#10;+f8JRLuW0XMuqM/4ObqdnBYcc88noDk+yE4OOocPv+GTbWSxD2/XHuSCH+nU8uE7Y+5NWR0gz4w9&#10;c87n4i/7KzP/WtrG7hwMAW0ipxhVv5+pPHY5tlTXmDjzBjcXP2H8PjLa/2fA32w5vMUMOROj6QfA&#10;sfykzzIK3nvRGd7eYPclXltmXjPn+4nH3OhAZj5XT5+fA/Vs5udg5JaxCxuNTab92ExhSMaOqavc&#10;L6lq6zwCX5+F5b8xwRaVO0TETrxR+6ws8J4QEcN6dNmYNr6CpT1yD57y5WVfH0Pb+cqWl3/qtj28&#10;nwO4X8Kbsqkb/pNXqge7EvwLsOXbnnzs7QYVZZMf135oPNdvBmfHrKFBj9FdHl76WKsf/SfORjb7&#10;Yz/Hbj4Qb2hO+eQvMdW5TM6NAJ/WVxFp7Nji5jnHAD3noKOTKBkYvrc9Vm619qc+c+WOi25qnZtd&#10;2voZDsFFVRt2ilQTa6WR8TVmc6Hyrb5fzMh0ZFsZtZVb5iaQuVEPH/2g28t3c0wmuUVefQnDg+w/&#10;hRv3Od7BW/zKQZZ+1MzYNziDxx/O96Jt/4KsImUpj7/MdyJe+0/Lo4OfZ8GDP13Ey16aTdwMbf3A&#10;ODT+7gXkqKANvIWVr3ERutecxkWos85Mns+f7xuoiIeGecTk+Ymb6a/mP+PM5dNj+oc/fs8LwZdZ&#10;szPtzC2jU85j5Y2Rd86Blx4aq+PNi41HP22BuOYX9jPnCrGW79fzsOscm7MOAj4nrGL/5JdTH06X&#10;nZrjEToy3bRXnynpBfC0Xxi9iES2WddY+chCbmtcT7LYWAcnByBHVCzO6rz0Jx7naOXeOlv8C7s9&#10;ZbWVtblzJwA6a4O1O4bNE6+FQ3DLQvdp06stlPxdEDwXsZqfMiYantlEXtJ/9Ud1C+jgLV7ZAjjv&#10;7LpH9i+9si9e1s7tJ7Fr+3/ojTxjg40htH4O1r5re3ixTP3UNkfviVF5tlafKhqH5+YehWu/ypc3&#10;wGR20LFdP/Uwkr71Q+zx3T/+3msT8xNh8BrkpTt0btu08OHPRZo+MGOYsrHJq3YHef309FHbx97b&#10;dm0Mt59UyLsfszb2NjaWB4wN8mnjtXlsGOj74Dnv8ybPK24G7Sffp9lPyregF0KD1H6uMPusteAG&#10;wYWnH2KMFpu/vj9zQzck1yOJs8ZwcD7mAvXaBm1+ZiNyKf/41cwfReTaRaX8wDY9T4g82LHfzG2D&#10;Wxr6fzgeWWzFR39+K+eAip2HmkvygnHPm3LcTPaVHJmtC7x+2qQ3VuZ3o+nbp6BDR47uBexcOI5D&#10;qm+Pu1eB03+S3ynTQ/0mmoTxysQ+T6heifHOx4P7bu/uorzf8wGdFIeIu9MogT7FaoAjCEPqwED5&#10;MnR8GTL7HOH4CY4F59JX5/iJt/RaFnx/uiaBnic1i4cG3OfxlMXwCRD0vzL5TjztZDpT+dKbTnCf&#10;7C6tmZw95GeMA0uzcsWQ+Po8dVA3J2ROAGbyB4ctFzqAH7oNnuB1cA6CpL709sRx2+2EaWk5WSv/&#10;I4N2OymA87wTCp72K0txQ7jbY8OtLy6aqV9e/VHpg9+EHlohVtGWRg/ypf1r4Efl7BN2XwR0wCx6&#10;GFB0hknc2po87d3hYuxaKEkb9WTdCQtaK4dt/ntMjj5B1bKRqUwfX8TgB3oCtDZ+KkcSwDffZMEo&#10;izdwLPiQpyeKGQjgOPnbxW00lLVfGEAIExCfPUlMSHaxgMz5Y6MnkAfs4De6bdnQQvOqn6qJo9NY&#10;mxnw9M+jV/gvtP3x0dzgMHS144f+bszp1+KajNPPo0dyhpSjjyrbk0E2A8pize5vGT0n3lJ87CEw&#10;Rs4UFXtsj//onDaJh14YSpn4ttjtN1gu+4XWymyLJpAEZ5KaIgUpp/Pwu2OlfMR26pcO9J+DbT/4&#10;gyWhV6V8Vce1qz5ZFLQHd/xGr3wSV/C3z6kDeCws/h7bVubw4JM9blnaVz41oSEF2ZqAsX/pHx6p&#10;GNyztWAhXur7YvPJ8GDHi9cwPBhDH48nDG+D24n3U4nG4tLbwr8t2By5rwvz6gq46vMKi7SMbQ4f&#10;9vr/KLvTZcuR41rQzKEmFkVR0ttes+4fbdb9tjKJLNaUmVXV61seDuCcGq5uZO4DIMJn9/AYgI1t&#10;K7OyRh/5V9lcWJuRMHGooN3fVwhe827oXHYN/qfoLZ5qn8A//TFwJXO1u7p0ierNQ6Hjt8O6GMy5&#10;OvFKRv1++ZHpxQCPVuTZD9qVIzRMnNBZm6nvxljiZsdHbYU/eO2P29+1mcChFRyl9OSB1NnMl18t&#10;sJfH+qPyB45t0S+f0HKubY/697ffflfaYVf7au+YeBYKaMJfHoDhzwJtzptLTv7Vvj4Ft4VugT54&#10;a2P2HRtVriPj4uAJ7038Wx0OPXT1v41tbZ2fPOyNRpY69aO+sXOmEErtxNV+Y0mO4tvSEY85l5/7&#10;Rgy8868L1aPOylI7PHRU76PAodPqre5pD9eKcWd43XOJm766O4YG4/4Lb9gNX3hjz5O5cu0hjKE3&#10;MbTYa/e9RmvlA7/jz1PH4Te01XsKNUPnwbt9fdOMfsmvu/lTHP15hC7e2Ojmvbh9GCMyKV2wxp7i&#10;Z0snyPhnA+GPymEVkNs3XNYN7tSKVTE+fWfot58fsiv7H/HYtpuXmhMHnv4/DctnFyloq2MDtu0O&#10;XDATfSXpuP7cONBn27+iBHuiLU+ZC6ciOWYe5OpNEbF8yvj0lgWH0Rla+lPkcFTwHL5DG+6z/cnz&#10;Nd3indhHax9weeJfckdmuiy95dP8GFlGr+gQ/nDQ3puEaCtsuDTAmLnQQv3Ict/A1N6PnBl9lS5Q&#10;cxOOvYqfvMo/QW+Rs9Ura5OcXHXyijnWluqSdsedky7fbWMLc1a/e0tH9W6Goq8txEsOnoVn+R6a&#10;leW0+5YqXDjFO30LDBsaN9wcep+bmo3zxJjXa3/55Ve9CYqudrhibXQexVsXOugbd5/yWcsYf8rz&#10;2GXGy/EF4StntZgbVWCfempXxw4Li0/r6ZFz8rWQIZ/qdDbU3/mWbuzuZq6xKIFfeDC+1bjf8gYj&#10;B/VtDzYj4ms3f908JvPyphMbiQM3FdVbK2yxfvAwpHFm1uS+nXvaI5t+ubyCXHxzpNUB3ha6KPS3&#10;pvBwqnYPE9ls0A7PRv7Hj7M2qV34NJtB63cw3RBKHhSHCri9qbu8o1LoefvRzNnQxxusvGOdT/eL&#10;R2yh0GdgzEHk7fHhyD86TF4CPb4Hjy8bkcn451qch4D/LQFrcfPR+EseH7COU0aOA9p+wU6dX558&#10;3rVE4G0TiWU3fx1rw+j0XNup35umfXgg+ukjYPebfvjufLZ9M7HjZsHaYfQZ6VaXsQcLjHL6Ejg4&#10;zcsDnrrokzqvhV4cdljajtqfZfLdDf+ap/lDv92dGxLv+qCQ3/685fOt+o7BsSv624ccXfs9YbLK&#10;h2y/cnkgQO4eH8ol4//3bwKfmOlv+EZPNkJnfQbODTF6qPdBc+m6VvYI7o+K9Y9XkPLj3pztWJnZ&#10;3cTZfIHAOZqOAcz5xtBQb/2D0cX/1JnLkGW//U5eOEv3gVo+idba4Fn/W+d8PrTMMxIf4bH9kB1j&#10;wpa1kTwjjsTQroHI6lP4QK8tIfac6Euo1LBBeDZAmURhE/HeOMz1zvHEqPhHq3yu/rd+Y8sjaPHO&#10;2Bp1xI4iLlcHfFdG9rzrC1oeo5O8NLAjLz0HZmiOPFszMHs1R3G3OCuDFrpOXxUXEwtynNIHnYNE&#10;rl1bqR97EOAWYmlrV0YvBh38dICc26fMHCL05aZ5+4FvExnfZj62tibszv/42bf1wciXZXvZdHyO&#10;50Occzm82Y7+ZFr/7cNE+Pg3vI5dXylTv5C/b2XT92+9yyh/Or4E7/mb3eJybjikvySnPstrH+3N&#10;pL1BAfa+SXFs+CTw6lzuUsqTTkcHvmbviT8xtP5zPPpmp0H+4v+56Xc6Quh1vhL84onX2MENMTcU&#10;W4lX/j33BSsI3Pp48g1xyDR9au2nf0ys7frBHKXzqPRvhd/IvjF56xVFXhUyDr3B5Vtf3OhcP3zE&#10;keLY+JST80+ZvD3j7/SC+QtObnOD40U5equjm7y730KuPUK7byUN/Z/y4N32/xc04B7+q9e2N+Yi&#10;p9itnctnZIWz2us7xt2NlfowYGTy57f44rV9ffn1RtmRRd18U5V92OpAwfOvxFOn3vkBeMoKQ1P5&#10;HJjlwf51e+p3T3reJLOMDjIiKegmwkjSMRq71XMg8vfIMG1TS9bmPbk3OOvLynkQ8Q81jy+05hc3&#10;r+K79/mCT2ZFffWzmBqbMerQQWtsCE9+mTmY9oF1dpe12TtvJ9F3Ut69ux9quCF/+4zM68ulVV8Y&#10;K1P0D3KPXDQaP43O8l7mI3kAS6w8S+0Y+3jAFo+uh0Onhd1OWXuvD8mANvOtPcm3fKFpr8/QTR9a&#10;+StjIJ9F3RY4W5a2uqV9jfdLo+DxYXLsDxm37XWwBb8tvreJbSmvdu/ho8Xc6Y+KEP6j4m0t9sib&#10;FwPY9VrqWh66rewJksbJ0vQTc8ammUtlzrm6nXsMlZk9+di/iL42c3yf9SofuQ+k0TrLqd8Ffspg&#10;nBufz3j4y8njY9vAa08s//KLtc7gsuGPP/46VivHiWUw/akeP4+acfIqhEiRX8UfWcVO9301hAcQ&#10;/VQZPW/8hd94A9Mx4cjZ/p3z3ACe1xIyzBabEgikb7Q4J+hOZhDVcTpplkSfyEskR9UbvKrhKUNv&#10;Jr/oFj/A/XdoLSx4zgVD6E+eKD2L9CffPXf0WcX122fd8l9412C7yD+81ZkYCBoTTHfu59vGt/w7&#10;qd2bEqUROivr88hW3QyI/CsXHmSYCUTwws9rmCYh2YyIrplc7Nfyl95TN7TUOyp7XH13cqCtdbFw&#10;vqd+BQ0scm2BvwG1wWIh2/PI09dBHRiLd0/FegIeezBP/r4pvnKgT04FzA03CViSWz0iwciAaIpF&#10;JzrBvBZEkjF+5PHqzT6VncmCjQnFJNUkwkaMV6itHLMZxhZjj/02e5F+48/wHZk7WQji2+gtZpWK&#10;mD/1b2Ll+w/fnxvA8Z2kmm+3kANDMD5/emMDQZ95MEQ3NmjykTzE7MVj7LU6CESx91OeCmnMhoy2&#10;tenY96Uvyqk8xpZLiwi1WNqeuv7ihkX00ndt6M0gNgOXPtHrJiDfgPuiia9PNScRf5YJnZtd2VnM&#10;oDlPp1h09km6JNq9GdJ4zybbvAKFjrFnfKqsLBGrNmnlqYfXTYHEgxhwg4m/yyP8Q6n2tegxyWPT&#10;2ey784LfzlAMymxZ5pilwA/knEcodrjs9dpOx0awCgPzxH0qSoNc45PolTbnCh6zIdnLF3/Yffpc&#10;FndiZnHQPHS3buV7fVyCu4Gy/c9ECl/yavvxQ27QVY8z6JKN6LGbUvzAbcHHoKTMJDp4gZdraFYd&#10;E7vsCFbfbuyH3jsb4enP3Sy1AZTPT55gSll4OOKrA198uN9wnw2lWTD0SbvQk3v5b3DGroQ3GTMx&#10;YGMyPkthT64avMM9fNlB3R75QNkjm2nfXAVu24oXWDBK4+HAO2/fP7mWTcmtHn7liAWco42Etto+&#10;9VvA9cZ4dCrN2EAedq6YJDXuQ2dtvrpQq/46OvlWAbStX/n5pnziY/m17xc49AtMrsgI2ZGfeh3+&#10;Kwc+je/A6O9K9Yl8Xs3un36Bl9+oGJ1vfTMCjFxH1stGhMU39kNPPfrO3/Sptokb/Kp/XoX54ef5&#10;jVB1tTMaKeUZOWxC/uLBsLP5rE0emk2T2fwjb/lGX/mk+uKZz96oEL9i3Q0Dm85uEPz9m79Xxm6K&#10;ha8FjKcmf84YLHaRNUaFI7bVmQ9tIs/N/E5egJX/yBC9U+MhLBPHjx/nlei1QWUa2zx9wkfytrL1&#10;ztljxzL4GwPbpk5+/70y+JMndtMRLB4WEUFv0Z/XhyrQDUhlevrE+Y0TO1kInD4zlF7+Nel+PmV8&#10;25E9h7mbH2w587TNBfSSl+WQ2DjVHgx8Fn542uPZ9jzvxm4qZri+/TgbY76tyRZj6+oausq1oEk+&#10;/j8vN85n6UOK+PtkzDtzY4u5+jo2iiK1/88eOEvc7HhOnvHLnYf0Xa9kWxzfnN854gUv1pu/5luf&#10;+N8STb6srvyz/sv5jhv8X5wcv/hyXhEPvjm/sTo8g938VlrpM4q+T6+dHzmnw8wJBwZ5MhcuF4tT&#10;OqevGSOO6U7NxKUbkeQrzeaB2Ct8ZyEuL7BfrM2pKa5/Tp58mxjbsnxduxnam4GBr36BT9CVBxl2&#10;/l/cNMFl+y3kUNaO7TuRcXOUb6eODz2sMN9YLY3g8KU8tPKU1qG9OPKvnGadUa6nfe1nbr2w5MC/&#10;n3hcDPzwQ9YoufHZ1/iFgHM6gyGbm5xy/byif3KFDYe9kSb/XrpF91o1McBWM+br44mD0OsmS2DQ&#10;3lK40ptv5L7zm79pJzPb5qKgi8Nuu75lr46x51sTxlb2kL/5WEF/b/Z2LXYifWOpNg8dbaV34n19&#10;ra7nodNvS4c+/dnF3LW/8Ryd5sb5yP7LL9+H59id/GRkI7Qc6eYbueyzZeWtXJEdjELvXWPL0dZI&#10;1u2lFXra5Q795/rN3/yILJ4Kfm4a+2ZEJvUNTXRm0yX+DL5zBR26yamb85cmc8KjN7/g71P+aVz5&#10;R159fPqhmx3mqxjTY+HY1A1tNKpzxlVzUPiKg/rZuNEWmnJWaOgPbYuNFr4IQfJ2BOXuXx6CMy+b&#10;/Q/6KWLR2m5jt32EHUMTff1HTHz33Xeja67xNF9wxBcNx76SPfqUZ9pCvfkGnfXx+gNv+PtZO7U+&#10;vMFbP5B3cQqbtsXBc9cA8BRtra8NRn78+wrv/I7nj5lnfPlufuYCbTzsjfTV9+jlQ3djtrzDP8Y4&#10;r4rVRis8tqxfHIsXnFApzcyK4sDxwdvPJr97MxE4sYWvgu6Wnd/shuW2PXku7OsjO7U/hH5//Tm8&#10;1od+/oYucoa+47eS6SWOzF/xmc/kpbFxbMDe+Sd3tS+Qm2/O5qa4qcxRgd7KJWvMBLfV2h96Dtzt&#10;SzjbvjZYe5Kz55FFueHu8Q3+ylo9wvSSrVjkim8yD9g58iVn2icvLO3bHwe1OqHLno6NC/Sqk/58&#10;bBU5lNpd7BZ+HqwcWDzkhf2M3b/91vpxY7ckQvO2Jfgt5B7Zb5tp27qF2zp8Z69xZPPmqiNm9ZAL&#10;zF964z1I+oVyy2t/715/bP3K0Tg6ebaIB3fh1O06Ubypt2ZWp+w+WPdE0o5u5yPxd+0X3T2E2lgK&#10;PPzFnW9qmofMfk4JFib2zT84woZ/4PSmAFn5jR39u+y52HPEp/sAaCTewcn98lv9XXOOTd/L8+Hh&#10;92fBhXjjESV85Uhlcruzlzbeh6iKum1nfwf0b5UX9q3dbLmNPAs/MOJ13hDRtZtN+lOG38SR8/mc&#10;3B+darPYa988wQ78tKX2zc2V9/lGWPsfG+RDv/HTjH/ip37N+Dv2WT/qQ35i6avWb87vWBkqbqyw&#10;udw2vkJ/uHPhm8QyPiP3NIhfdeZB4n7G6clTHUv4FXLK/J35kbqOraG5/AJ5xpjh6W95FXf4qnOD&#10;Df4bOTX/3FAyX6SPQvbXZe3wut41GtWjujzsXduK9dDLh82tsz87N2JUV8Acljd69ieVbX+24bPy&#10;obu2qS/Ouq45OXEjf0a0FjJOf9avwrh2dZi+KC88+zHaS39/73vy6LzinQztXw8dhlHsKf8dn6l7&#10;rcfzBh4w7eUXGapbxVvBz7FExk77xkCRm7A/PxdnDhUdQxCtLbWFnpa6FWnvKT1h6RIpDlz8GbZw&#10;N3d5G4P2/0kxD3tj3Qs8f177b2nwyZanzGTZhwi1N1Yj/I6rXyc/ffgQmMzzFu/SJTyX7/ho8gc4&#10;+fl+WMBcauyyPGZeOTLtuEJ2cqKFx++VhdfOv+IJz8rQfnAwU2f+tu0ehpt0a+1sjTD7I09e4laZ&#10;e0vHB3/gilj+MPvtAzs2z++YFvif8rDh2plsY0SHoXUf8xM4WScp/Lx7AHh+OnNW66r17WuToWPe&#10;Bw/pyRuJrVzYe4hTGnfoy83GL/I+5xT6F1l3LHZH5VNeQa3Ym/QAVu0Xu/k2cHEdzzpDPxfbX2Sf&#10;7d2X01fxsV/1UX6KXgEojBvM+ht6xiN287CnMvP5yJJ/Cg2c7fzDTza2PjTovfZ983//r/8rexkj&#10;2FYC2I8Jh3Mkpwzs4jBI5ClBnVkgWwAohJnJ5BHq0GUESd7k+FmWZycJoYutr9CbfJv06wALgwdD&#10;zatAZ4JCaXXkGJlnElFZCHnK0JgL9C36PQm/zhX4nfDopNdi4ywSTqCurg2KyLITnbUhWisDTnQ2&#10;SNIZzFMPg2bbTzA9270yrDYNvRbOP7rwiHOLNIuLPkGegLFpw2Zo/uUvf6leBrvKGjqV8fDaV7zN&#10;Amc60y7M4eyCF+/VB74O1+APHZMwwW5BNIlrYMGt7BsTdFU/9M7ksvpPXC0fvoZDl32iXpuJyd5U&#10;oJ8bwNVfZzmTY74Rn25QmwA7R29vFngCn/z0gTv218nmo35jDa44bLzlBGwTVhIHXT8k0RgkNh5W&#10;T7KKfzKCe8a7mLKYJM/8hgB7yTezeeIVc5KgDV2bT2jPxsEOIGNf9WR1nEFz+uE1kUgbn0sO+5TM&#10;wOOjT2UCmg24+rN+mQkIHUo7uBuzbt4pbvRqF9+KGwTqxN9NZ278mEjqk+ywts1J8a4/kXEXN7X5&#10;kdeTVW70/eMf/6j/4Csr1+KXbnyksCF9FXKzPX2nz3mdUF7fFnt+MsBkgmbzXGwZZOhTvcS8yXb+&#10;KX9OfO0kvIuv5IaF177f2HzqWBuLidCEj/beuFM3i5m1SWREaEvkHVn4bmKCHuOHnbTPBFG7XLm8&#10;kcC7/xyP7urXfq/bP+S1emNDuQmfxHVylBvFfGWTLYTKJ4e6T3yJqenLctvGnXif14X6PezZ3J1X&#10;KdrIsxn0WX43rN+SSf+RZ7/+87FPYohslTUEVyd9As32ofQj/XGAcgT+jEWbz8mX+vZu5qJpcN6+&#10;QteloW1uwI3d0N0c2VgMA3KIbXmwuKFtQ795TkyGhkWq3Ld5pjY+uswGwYxV009zXsGrRXw9eUsf&#10;EFdyAvz5JlE2j8MXKTGxeJuv6oyQER8KPZvnycRmsS86z/66caDv42eBSpfepMhRWds1P0S36t38&#10;IGarcuEqZ2xORrqNfSZGjYd0kb8n/8R3J3c+rzcnN8YPD8SfNvwur9P5/rvvq6cNc2O2And1d704&#10;e1RHf3bbOkflssORna1MFtlqxxN22Tjk2455qWs+ybV+IC8zCht42Ojvf/97ctY33dzXRj593iu9&#10;LKg9ETivNx45tPl0Eho5LQrYP0RrL/E/fW3mDY2xtO7v3PFRYyd60Y1e7+MT5eOZfI7u/DM5EYw6&#10;MaXMxgM1Jo7U4dvYPDeA4azNht7Iv7jqtjzPf8j4274f27IFns+bsfr2k7Z21zv/kntflyf/122u&#10;V07nT1lc/1Z58tfevsY+D50mZw+26m3Th8wHInJ4zfwEz+qQev1g5ZnxffKIsYRdLGCWPz8+xwbc&#10;Fve1Hnc9oIeedYM/PdHUuN25md9t1H/+/NWfy/8//v1vmUN92To3P839uhmec7mwNwbTJ5yP3eeI&#10;/nK4ZKvfTi4Cn48bINr91uzXX3/dMcbNPzZuDk2b9to8dVG4caJNvpB75SZlbxrKtzOmn9ycPqD/&#10;sIl8rk1BV8zp29r0lelbc6PS2uHb777tQxtoajeX1ZddN88f3ve4MH0GXTTxuH0xemxskGH5Oq99&#10;I1+Q+mp4c5Fv8xuy5u3m+Xgqa2vn6tYveMkp5FO23y9/9eZ1irmvh1HIAo9uq4N2OD5pqo3ZTFyo&#10;2xuebOlbxDfs0Nm1Apr1U2wB1tjrphj4XTuAWVvxsbUWnuYaxY2fVdCzD0vm3JzYuLFykl+Rf9mi&#10;cZPrtT26+MHpPDRRv7TJsq/x1c7e8ruCZ/Xl88SZPiL2yWxsUeYB09jVWJN4tGFiTFEas5GtMSZe&#10;yXb0krPRdhPcuKAfsNuOyWCVr3KznHpg94O/vHetdQIgN0+/lEN/SV9go9yAiM3NsxT9I1Tar11b&#10;Y5CfnfwTH+rkdbIrjvq4IhcZX/ZbDfiDJZdSO5861ztewFnZJ9ZmPQJenjPPU8/2//Vf/9VxkFz/&#10;8i//csXPxMjkDmMKGwz+bJBr39gi54whpJj5D9usPPDZGr44IAMZjb87tutzcpJvWTtSkW3ICYet&#10;5ILOYdM3+IuO2tFVnjqr37ryBB+Z8RR3pRsZFbSN+Xiubfmt56m86gCkdP4aPxwWxWtD/ui3aPff&#10;AqR+adAX7cZo+IvPxkLGJXJ0nI2s1Ss2XzvvvPjbf/6za2j8vvr6z7FNdIr9wc/r5ejNJqGaul3D&#10;tTbXbjTJUyMPSdrdOy6SwyuilZW3F/mDltJ1Jzrpf1sHtuvZrFH0gfW7WAWz7TMuj8/w4rauX3Oi&#10;v6eq+s66Lv01/8xjxda2G7PExd74rR0bCxOrH3JjvGNrYszDaDN/G3yyyBnlHbpP+a3n8NP2rFdH&#10;fny2TN/PHD39VL/Ym15iky8UNMxdSyt6OfrsAz7oodv2wJd+nPG59XtssTEtdteeVz8MXfMYvBV0&#10;VkY3oPiGjdiN/6cNzOR4OPgOj5Fr5Jt5Jl/ylcL+iv4qNsEtP/WDRxY5ZuZW2rdM+9rUA+qzfxky&#10;B3foLTxcOGsD87nOw2r/RmvlII8yfCfOOvc7ffpJb2w9dvou65Yt5nb1e+yy/pDn6SlHkmX70eov&#10;fyhPHZceueV8uPzmo+6K4fS9H3/MFyCiy+RA/pjxA5z4FzNLW+y17IFtYo/Pv5jfh18bkZGv5c6v&#10;vvxzecLbMY9fOtdNvJC/fUL8iI/amo+H227gD/5h7OIU+WoLOS9Zc67MnPqOhbFj6iOjud7CL43n&#10;cdvYYj76zxMC/bH/1E7eaX6PzfXtH+yP6Me1Z+gwamuOfLmBqB+M7Pw+OpR3QO1J3bw31m+4iTfj&#10;RSjnY1/mffdRMq52vpI5Xuzc+Y9xRf9ZJfgv/tVvfVjcDaHtV50zRx50+bQ3X3NDVoyQSR2fK3Qd&#10;/w75T3kQxvxg5hfmBqdPhB/6dKar+WMu/G/d2hxNPOTv3aurjdjSv6PDE35xZjwcn/cBsWNfMhhv&#10;8DW346fNWbeNy7i6oQd25XO9vnKuwJf7tp+IR/lBIeLr/rk6FABM/rG74nxzlnnszgH5aPk6Imy+&#10;2TkMfwZdvuCD9V9pxqi1b2ivHmVUZhOH5hnND7lhRAf2vnQ5OePC+Y0Ta4EhNz6pX0KaLuTeueP6&#10;y4PHbuo3H8lLtdXo//TlwJNRW/qqWIuuaG7cgTE2ONJPXPHx93kDT+M5+s96b2K6tkOtNBKPJ67J&#10;/yy11angA/AKf/qDv39TN32SPmK4dWnvnk1sa/4NH+7GyeI58hv5R181U9e8FoJ8vOVpn2fM/Ba+&#10;dv1m8eEuTXJuPHWuVl+NPk9e1BELFT5IaLz+FrD4nv7M/jAG7qJz7LTG2b6RXlIQ+OhWN8fQ4Jer&#10;HNuMjlftdRKUiqcC/+YgNPTJ2H/jLx4o3Vnjxod5uMa5ca/8n/2Wf9P29MklY/g863cduLEVCV7I&#10;ZjzbPRt4xiPFDVf+ECdbNs72mmJw1jatz3XHzxyjRNdi6jdmwXdNf/Ite/xeIbMx99LtGLM0IhfJ&#10;8mD1KKRyi/P9PAN4YaZtnoJwjsazjWItqddRm7w4INfzaRi9wFveizdymWiY+E8H04YWkX17g6E6&#10;yU/dJecJksLGAA3wXHDcCzkFbuQs/dBZGRtk1cdCwG9Z7Q3wCQzJQam+l51aNbod+dzh3w2XykzG&#10;yLM2GIxs1OwTUGwTmJa1Xy7Ybz2zPP2mJpoCbDdrLAS7SF3C52jj4VkqC14+abCYkNzqx8OfTb7P&#10;wvH7s2lhkLfxblDtZEPSygctCVAZamujmVSyJRhln1xa/TdeXLc9SvIn1S2+8JlrnWomL+jx99u3&#10;s2EBt5s+bFTcsRSS2pYH+pXFU2+0vniezpf2MfnEPXgFjfU3W7u+9AmC+Chc2s4XVOZJr4Nb+Rq/&#10;R4fDd/WCKyY8sKgOvOI4n5mss8dOdAlKy34Inf8GRfjF7d+JGfqzYyca8DKYLg9JK8bsoNWknCfo&#10;vYJNqXzHnsMiuId+abatoJkA5QlTwrRET4k31+RFZzfLQnyB7iPA1M/AP0TI2glocN08qL4X/aAG&#10;Z/1aXY6thujQWwZ8PdaCdid8ePzZ/kKu6L6lbd2bW1+kBQy+/qX/1z45rw1v1EuulQ9NixDw8tBz&#10;MMCn8i9jtkhZXOOyMv1V7ngFP81Xv9s8t/ia0d8bKFTYgtXCy2+K9uspoQAkbFJyg/RMwKp76it3&#10;uPabxEEiNVw9qyUwZLAg8Xs3MVhb5Bj7lHwi3naCvv1r5UBj7SV2Fb5zOjYLp5NTyGcTChye2i2A&#10;fOhtcWyCvDaxSYhPJzSHxt4sYI/6NXTIpM815kNzcxFZ8BiZZ3FZ2qmb3C5HFKr5BqwHULasHGzw&#10;LPi+M1aJk3wUsBd8wMXB1jkOmBvYs6n4pHfhB8givZOmyh3bJB75krwmkPpnY+zYY2VwpP/m9+Ud&#10;IS5WY+/p785bjtwuN3bwIOfYLjrGX34P0zUelz8zVHhy/FnIapL39uvJvzbQ1y6VO7YEs3LD1Y52&#10;6Ws9MlWnnK8OTk3w1Cs/vZt461ga++AlN9FlbQiu/IMSa3b+ILblErb661//NfJ+ns3tv7a/+5aX&#10;mzZ70wGvDx/YkB9mAelBHw/8bJ/Um+RAk/EsgdpnyjdXfTjl6EMOE9035+urcq4Fk2+Bti10xfrm&#10;PnpU9tUB0d8pbBetw29uWA4dEk/ZBT8f/O8L/4xt0VsZ4NWHsbWyNF+3u35+Cvy7fwb2bn4ZT3f9&#10;nMnJm1tH5+njsVSf2LQwbZ5/hajORPx/V/SxLV9k40aMNC6LG9rHfrtwGlg6zFnzaHjBWfnYovEO&#10;6Php8YbbLdfHxMJngSOvOFWKL9/ph2d+IjeSbW422jhJdOubh774Hx9M9oqEpbU3ClyQCY752irg&#10;AS40vuhCMBvOufGi0Buv3WBoXa7Bamt+yjiRSUpJ6aeeptVHyOLmZm/gfRy7eOsIXDlnbU5e89vP&#10;vD4xfVm7T/Wne97GQgaFzOyhoKvekSzV++DCf5bNHepYZK+Xl5vI8M1TP8Q2uwHqpqCcIL+4mQdG&#10;jhy9x4to9BXEadub37Vt+PCldrnKBo/6f+Zmzd//+7+J8qe//du/dXPON9jQVqwbNteufI6+9gZm&#10;/V15Exe1Seyt8Dqfz/g6uaoyR7/SCAz4jddBGnuXV+xozsWmCruy5NqsViVDaPRGZRauyo4hztHx&#10;W7xdAAfW2CFu0eoDTDnCJVfnkbnWJsb3prJxne3AwP8QPnMTKXGXbxs+Y0esfZOHefAVP/3sOit1&#10;b0Nj5cJn84gY+OXYnY/FOL0U/kWHXqxaewyZy46VP3yEpvPaL/z4WR7ut0aKbQMsG51sGrj3yVUB&#10;q+74wNuc2r6ZWDMWVL4jO/sZMxQ/AQVn18DqwC5/sky5/Yr+85XD2hcO3twUmhhUby3p42EDN5on&#10;AobqjlOuGh/B73iWt3iw32wmmSedfprcuvNH7bt+eeK7aYyvdkdzCZ+1jaNCtcqdEzor21d6cf4U&#10;RlvwfFz3E5zmptQ1r57YK1rq6PPMv7PO8Q2LswF46BCElUv74OWicRMOR4r70HlqENanYvpZ2K8b&#10;wDmiSba12eZu/oamXaFHf/c6lXR7m3nI6qp955zNVZnjg2H7sRs7TB1Y4xrc+Zy8Vvj4LsfP+srn&#10;mR+gU5zANyZzfB8ftz5wtU1xI2fayLwPBaC/NnDe/Kjvnw3IGjV/9J8t6PYNQ4eWb1h03Rr9Rzcy&#10;jj2jQYJy4/KMsgcOP8V+wMQ7Ywb29MGxz8CAW/iVWZ0yejqZc+3qfKt5+ths3m980r84i4uIElbk&#10;hW98GFvM9cKvbPoSehfNo+/KMA/sVKBDO7FotXdk25u+Gp+5aYCn3+356EKfqZm/5GKToalu/bj9&#10;fOEHf3ReefWr3y/yz+SK1Rusc/KvDqu/sU3xRU8/j0OuxVv4AuSPXCUelkZq2jS0Zm3IC8+5Y/dZ&#10;jj/pBldx/jG/Vch+5v2bJ9SvfqP7bbiV58t8A3lLc1zGgLl5xK+z97O5FFx1DBlxrX1z/9J4Hld3&#10;dK1X5gGZkZO/jGGrwy3Z2ASdyijvJW+JVTi/5Ibo0E2fX8cepntj4DkXXhkGZGNn7KbOt9boMXD8&#10;PXwnhoxd099XTjhg97P2VT82daYMD6/0VPib/Hs+fCZehtbkysZFoUbfuSGZWLLnceXZUsmfp9WG&#10;v5anrDMWu6GmftoaJ6F1wbbvTM7yxbWxxcByXecLr2xd3MqU9aK3XyXop/9OvxjaL2W5+EVutvBb&#10;wzuutj/iESHxP6GdsaLvEMv19vN7bAAOb/UKRPFtx4GPl0r/lsVY0EDqXBK8/k2O6Vsgp5Bhx7m1&#10;x7a9PuLvDYU73g+umAqv0Ok/wqagefXpU/ekB9e/9SEZ+XBwR6+21R5Tj8yuPRiDPEpz9HsUDo3T&#10;UH0Cw06l/cCB9xQLbunTJcX89u1jj0Xf+aOytttjYcubnGdsPgRW5+kD5uKxYfo/34zN2PAoFxsp&#10;1hz6fe0WGdn37s+zftNmL8SDD4q3d7kWr+vjNrz+U3sNH038oljTb9lcU5vlD3r91wp+0TdGZrZU&#10;JneKjfHb4rQPpJ28ty1uXlvvCMfQ5VwBv+3Lh2/93IX6hQOLj7y1++aLe9GsnPAmPib3Tn8qr/VB&#10;+P+ccYci5Zm4kNcsJ+B448WODxvD8DfHkWnHqrWRdiXceyRbbeEoDvDOcdvtex0TFB4f/bD78znf&#10;hzLXNuqVn8Vxjtf8Oedjp7Sdm79Pm8H5rWIMovvQf/rqt6Bf1pHbA4X7NjBz708Ml/K+dD2kc+9X&#10;9qchRNfJK+A259xjy8v+6M079HyO4aPnxMTnZ/8erS3kmhhOnIT/0q6ekkb4o+nbxFkDzAB3d0zB&#10;eAdcb8YEENMGOuopE+wT6BNg44A2nj8V4hhEEGwQNWBriJvPE895gybHTsh1yvBdGmu0dwlQ9crV&#10;+U7g7cRXgMBbeo5rQHi7wdkna5LQGFr78hXgBjn097g04G8p/dAWoNvurQ+KpLvybNu0zEZOz4Pb&#10;Et4rn2MDVBu5I8Pq4wl/Xym/rrOo3WDDo5P+HMnt2meDiP1wU4d+9coxjIePutjNzYOZlCbhhr4k&#10;bqAiF1o2HiRw5ckPPe2z8By94Cgri/NTdYIV//FjF9AGj/yzAQbQQtcPaIvHnLSObjbGdvAEjw8e&#10;tV3a53p84j3vT/7o6hRKF3rU9y/4WDh+yBNTfLf6FjZ08Rzd4Y+dlzeYZ0F7v7G1/HXKXYQ9YV+f&#10;09fvco0+Js8HIvgKelvAVPBUDPzoz058J/GYEJe3CWXgbU656dKYaL8v8uBLFKePbdKvLmQ4vGaA&#10;1G+OHdNX1x9ks9mlkGc+B/fUwWsMWozsAiiTMa9esVipTuS71cz5XDh2wMjRv3ilN9Pxe8KUxs02&#10;/XE2itkWnt+PKTy9SnPihX9cKzFhbrRMrLOnsjdMe3H+jH1GV1VgxaXCB/hU7tBmc31FuWWcPt/K&#10;/OGr4+oLZiZNcPh18lVte+Qi8/LRR6vbEjy8unkZn2wu3Waw5F15bMBEishJlrHF8zXSoMOt6PM3&#10;chU/OfOnyF78oV4Z2xYYdon+NhjkrdnIHQom9T9nYQf++QAOKpuP2JWt96ZAYzz0Pr2dbxiha/PH&#10;zTdyi62cNH8YFOvbEat/wTw/+jsvu4FQuSOLuteFL2yyfwp+f8shAODRwoMcS/eJuzRZix5ZXzfH&#10;bWyp23N4IefvyBIccbM0ln758kaAG9t0SB8Sd9UnOOTRP+Xzz/3O4bkxC0epjnm9+5s3+TZsXn3o&#10;5i26K4/zVBTWn/b/0ieb8XT6BjomfLtBB8+Y4gYBvbavm1P0FWBpB1O8I8syIYNv7JSfuMm/LeSu&#10;TKfieb7we9S2i43aPA2X7Y5NV24xrc3YvTCOpcVfNUPs0nEJnYEz5hmbSfg2trBB8/aDmxDGL0/T&#10;ahkbkKc8Qjdbe/VLqpIzQyv/FP0vKsf+kf28BgzMlNjLBkdAl5acMK+qI1t8n7iv3kEiq2tl6owH&#10;5JZDxm9D97bL6qwd3OAO7LYtzm8dwZC3cwy+q/AUGPuqt3m88uyT7mLn3dtPWezx+7ZPjOAzrhgb&#10;uZ6ifWzlmq/5449KF1Eh1nlFfbM09zjGHn5DyXnVyOXrhc/aZI8bb50DZsOsG87B84CKtysM35cS&#10;Du3hS74Y4n59UEBrywBN3+OTgUXFrGnKHs9lDuQW32JAbprFwYEOPXRnnjDjOdvpJ/X9Ibd6rXVg&#10;D534M/gdmygQZnj5lp9ifqjP18+JA3Tc4hOjzkeuiXvnCjJujsK94LJ02XZ1yvYVtG1+et3axNPk&#10;nKEfKDkpvLR1LZN8ZNxBR27SxypHYIybzhe+jPC68Ic3feGjWYGPLuCU/84bATyEZBxyk9LNr6E9&#10;OnvrgLK86MqeLaEJD/2dUy1cBKn/bd4l6guj7cvQN56yu2+v/fObbyobeVamPXcUBz97nTDfhZc6&#10;awofOpm/qcOjOkawxbPZaPzYesfKGf6FiTyuyW+u2XE3dQrYxltgiwf32NE1fIU9XCs7Vyk8efNx&#10;7oYeP1ZOdFK//B3dOHTDHX3jHnh4xqLGZH63rPBH7rZFf/TdwPWt38/fzljJxr3JduQLYmXzB17j&#10;IXhw67eTV+vX4Hpgra8lO3j7bUq4W+Rp44VYNvaNLvw38Qhu8sY8vLV4SILtvxyfc6U3+ckH5U1u&#10;pF1jAp/GJlMvB+5m9/RL/d54vnPsgdscMvG0cs/x1qFyRF40FsZcwEMm+Mgt4sEcTV+k8/p/Y3zk&#10;N3aKSe3zOnP0xiZuQoRHBKutT/wM75EPbetY8YwuGRpTqa99c92cFyra0YGfi1+NHatHDXb+NB4i&#10;j9zB7mD8SyCEVj1RyDfRFW1xsd+K0ECWlf3Knam/bB56W8i1uqsr9ciZyvyEwTz8aC2zPgXjBh0Z&#10;w6b9wnzWplrXQIkt9phy+ASfzXxzwPjkG1abo/DBfx/WtEdCCqV6k4Mv43PHXF567Nyh8OybRlmu&#10;42d8P3OWjVFjk/H/Xfvf+HNif3NAmeaPDVImqO1j9wnn0WUf0FhYcHzS8e+MRTvGuVHzvHkrn8ht&#10;P3fOhcfhf/ogfZX269Nv2INv+bP5KJv3C1czHRMfk03bqQNX/4qdmmca1M8YPLbXT2YvZPy889jV&#10;sbHrYtxSHTrWUz5l5aEPO6C35Yr9VDgHe8USn6Us/bZFRP1qmbVfwTmfcGu8F/F3/tR+lWXkEydE&#10;Xf7bv5bf0lb/umhTVkbnz/zzsp1vjpHY/FV5wqLHVkMXHvkGYXkN6/HhaelBfINZXDZB29zNZrH+&#10;1dzXOE5ODJ/NCeGS6+mPcEamlfXon8uR54w36XfKzHvPKzwFw1G1vMVQ8hDEzflF+o0/4ZpckLyV&#10;/Ri5Wvns85mDvc3cRe7sDGTFWhp0znnb69/o7EZj6tmg8/zgPOfP5srKHp3f81lXC38zG5sMzYGg&#10;1rTj5Xx4Du7SnrgAO448KIENXGUcanxB3vm5uKmT22Y8nVhIc8vSDPBcX3Oz5In4kS2bp7TnU9mO&#10;G+/8OLSef8VApEosJAf13PCCx8zRnM88KzQ3MBGIHuJAF13ZhvXY5OXN8RFE+/Q9OEcPx5qYzAjz&#10;a8bd3DTuvPn4rfUhU5t233DXVS9tCm78Ynw4eRWDtbtjGE0ETfXOfd5mD7j4sSXPGM+UyRtjo7km&#10;8FMH+awVrd8/xtz0uuiC3xTyeyhQnjVn/6OyeWhtBdb589oDURuL27a6zQOOxrGZy4KbfE0XNhm/&#10;3KZZP4VH/u1aYekP/4lpcWovgd6T22e8AiPn6Au/tYep/XVZ+o4tPazF2D8aRd6F230gtpyfDzCm&#10;50OlG60y3Lais3Zz/mHzMT+raIzzgEx51B7jZ/OQ5wPEF9JDePorS89J5yax3e/Vr48KUNzjz4fc&#10;1TM0rM+GTugdmQUSGmCutp7df/hOV711HxsuxPhe7j8DTQnlz5GheIfP4mTWFXsOwMYXOpM/QB3k&#10;gyBv16Zbf3y49MbeL+Wi5NhnZH+fn3RTNq8u7h5rg0M3PT384KXfH572gIceuoMljsjcuR7cVF90&#10;VoUL9vQPgZVCjr0viG7x2hD6a8rDqG059++A9Lh/msfOReNYzsu/ta2mi0bo1FdyIdkpqj0x78z9&#10;H7Fdn7eFHTKXfqy5Kgd98zF3JW6/zHFoba486IUzZ1WueTF9jizi3HrzKfviFid0sx6eb4A9GxBQ&#10;HExInMxE08R+BAfjH/MTGOzWFVl9/qFUhR5GKf0Q8oPGaSz406gXftokkhmQTrCmzm/yKuh0MM4d&#10;f6UdO3U1fhb1lSfXjpuoC/j4Qz/tcHYyunhDc/ib3AfsCkzyknw3kJbGOmmCIepZyGQS0QXBCXYN&#10;FUHgAABAAElEQVSbIeCXfuU91608f9T7mESxk0HegEUQfPZpCLRnosIGs1jR7qMNL/XdRH7wUY8G&#10;mjOQz8IFjs0j+BbsjiYWPybZzQ2VGUgMjpsAq0PkLp/HooLc1QGN8Fud9txxi/P9UNndPEl+F0CO&#10;XVSnUVxYwO+EB124jYfgIuv1LcuPHPS4rpEP0OKRwTWn1rcHXv2WtucCT/xNEEyOr3XEAj6OBvN2&#10;ArxPvbrXcmA9tpPEM0GOrjpu9c/1p2yGf+oEmr3GphW2NE1SOss7HIZlFL5ubuK3Zc7JsDU5RoBY&#10;o8etLVyAnrjbBhn+uyyS9wfcu5D5ZQbEbvIk7qd/GWriGwMURVPuoz41sdoJRGQondh4fQt+ZegE&#10;+Bi8gwQ5jj3mKIZg3AXv8ksDOv0kH3USe2BXnm23+YBXN+DZxoff6/uh8zYLIQVfBZ/tZ671207Q&#10;Fj9HZXns+fJ2bB/dgarQoZtrvxtKMef4kAX8+3xrZdZyqWvMjD3DpHJ55fLycSwvdPJRbKC8LquP&#10;+rApbHkenD/lxm62DihC+X6K4/pR6OI3DOir6L828s5XjiK3CXbao8/k3kcuZv/8Mz5tv9g4Abs0&#10;//ntPysfFs2xyRfiwsYpuM+PzPxpMaQ/wR1bT25ffzjanDcma/exAezYNn24sTq5hE5dSOcIRnFY&#10;+Mp0xterPQYdffg6+q9+egef5oNXYY5vXA/teqE8d8FnA5m+4oy+9JybTfpe+n9u5jbOY2MFLR/y&#10;eELTBGHpO8KpfevYLLB8g/jUa1Pg3vrENuFfmpF3czU4sigWab4JLV+jTedtK8D5s3TR8u9Zlp82&#10;qrCEgp9CtspwZAPPhq8LdAGbjFMd7m+QDyS8pQO/tiDPIBZoaTva8LN42/beOMm4UP/BTzy91UHD&#10;Fwn50O932NoAwxbZaqw9bLjqMzM+pG9mbFlZxEXnN9V77KON7em+uqrba0c54XUh92+VnSiOLnKy&#10;ecb4cOoGaxZoQ+O36D9pe1p3iphZ/JPvI+tsIE5c2mSJOgmcsTf5t4zMkx87HzoN5No29Cd/3vG5&#10;+L931Fe2jHwvbfPkVScWeGC04ZdDCpl/jfsxsbC2I6d8wWb0Ns55knnLyu96F1SzaC6Dy8faK1dk&#10;FxPPMpBTIzY+az6YcXjhzPnEvbndvO513iQjlt08dJPSzy8Yw92oJn91DKueh9D2P2+Y8cDDPny4&#10;G4vykfnhv/37v9c/G3OO9ZGjfpGCJl/vvGhgZnxD36uF8ejvBeu7gTX/+pi84puE+rLS+Rj7pq+U&#10;RmyzD7hoV0cP+I5yOXlnTB8/0YPsZNIGtn0Z3eD3c2htfY/hqcgXQeo52B/zEwseUpL7xo7zrd6R&#10;IXJIDCmu4coXCt7oehMPPHJ5Ve1+I9g3Wt0ch//jL/OaV2/p+Y//+I/aXVx45e5uLKFFHsURP8Ub&#10;WxgDbzAeENq3llSmxA/+xWU7Dwkm7t79fN/45beVf22HNjz68Mdei1u0xD9eubVavtrxXxz0+Gfj&#10;avEd4S/N+iiye/hAXO06Bi5a9AezOot9N4FTMTInfvo7fYkn8OxGrrXDfFP1i8YZG6GF5srTOWh8&#10;oA0+PmDElPjWl9xg3wehChcZNp/vg8ZwtrCD3CDG9wGs2YA2/7z7u/5dvOCGbXlHhNRZq45/PUBj&#10;zjX6w6Xn5A11P+ZVjsqMS4NT/slRT5noNnADs/5xBE9WMqOp7IatSzCpqX3Q2Xn7wKnXL/lrxl71&#10;W9Abmo4zL0ITLPne5/Wky3NhyXOmBx2fbRKqMz/04YMQqFyuFb4aOYczOeU/tgS7ZXm5BiM+ZwyI&#10;HuHxbF+coTXjIHp9K8uhib9YEFNkgA8+mSTyZO6UPk4uNnuW5sradVRtDgyL2uDUIyPvoOsBRfaS&#10;IwsTGz79hTa+w3tyqdcbGwf2IQ95TNmHmDrX6Ub/zE0aN+IgOsy6KVqcb+2EeseM2uf4FJzCXfg+&#10;5xqtS6ySl64zd2eT6dejw8zP541os3bY+cinvCHubfod3GcZ04wtw/F3/dV4jMy7h0C2mfsfeUP0&#10;iB+Z5MX0Aw+8Ro9E6rGxsW5y347nZOl5cBZu5aNTPDD1+bsF/Kesq3duzbbs0H6++eCER30YGlt6&#10;ffxa22+D47F5bRl+janUtUm8RYTNa63MH7D8XJycT5+ZvLd1jlOmngzKOdRG0z5+z9/SvOuMheM3&#10;/BtX5cmWS+vk9+cG/BIAFWY+4qiKHHu+lvEZc8sTxuLLAWR4xt3qgdazHp4yuHP88GHGlcbPQaTP&#10;lHuvzvX28cm7kwduefWx2D3+nvVWbBx6X77PT+Tp4yFpL0qM4C9X0sf5VY5bbv+ExCNWXsO5FmNk&#10;rxy5Nn5vfxw6IXoPXRcJ/ScJ8YoTDe0/zeHxb9YWxshIWJzm0JPjnn3lInhOXrft/P2X8xYkttkC&#10;9rb11k4MC1HyN7/fTTmbPHT7UByKJUBjwMGd67FNzqNLdU7O0ou3mG+Qafz/8AeC8dXmK/Drqxcu&#10;O3LOeBce5wbP0I+fkcm/rg0FwavC5u+yB/CnfJPZTfyRnazJZ/n3/I3bigTgFLLRyVE1GXKn1El5&#10;Fizn86a3g3eEJxOb8LBS3ByHv/w4saGtccRkD97qlb1Bgqdy2ahX8waI5q3oqf80Ton5G7QOytiK&#10;fCntU4Flv7fZY1VmLJ6+ZH3OThMP/LixMOLyrwJfqd49Gxm6HwOnsgEYuI2JhV+96LJ5YGQaYkWr&#10;DW4f8w34q4iFV3qLu+YT9cGHs7z4XvsflaVPTnhj36Pr6oLA8c/w169GTr/XC2/6SahsfzjwctTO&#10;A5B53b89fOk18eLFfohY9ha07edwwyH2t34bW2y8svU1/8h5/5E5eanFuU9K+w8IcKfOUX4hv3/1&#10;C7lTv/6We1uGTGgzBTvP55l/1CkX/fDzH86zXHw0HZy2H9rOn/VLT/3zvNe1zisGGlKiRewz/k94&#10;tjSmEhMT5+w69iDGkydgdW5sKk++z3M4SMd92cN2AvouvoCKhxhlq9o165WPGR+MEa/LcU3jBJ8j&#10;dumLifaz8CrftK8sL2CXSIiPdMQaXmJnC1t4K0xL9NDWusAunr284jb+xMjMmfY3ep/2WVmGRmiF&#10;sPnD1Id/kvkLjaPP+/oiMajf6Lv5h1/ljB76hpvMvtw4c7GVfo7m/lP2GDaBXS3fL9IKB/i1o7du&#10;YDlpiAzh++84OwIer7h+TqBAzkJx2TPWdLAwnYi6yfWsNNO2k1+Tje1UjruA49MG0HEgfd5lAaAe&#10;6S6InbwqEnQNEgfi0cFk4XJ0h53Mu1FpMqjL7JMzNjzWiZVVBGCaMjLMxjwY7b3pDT/nnGrDYos6&#10;wrZtYXL9pI82PW1QqO9m+pFhOxEaFqaVNQtMQQDHQrN+xiO48NUr5Xnq4Sl9Wjv4XgdlEd1NrAQg&#10;nnj59u0WdNFgQ534TTrv1i2M4/IZ3qOLutdtlTOVgr0yhj7b6QDgu5Ale875QAFX+iaZ5IiM+4on&#10;9c/Ohf7yKHL+FLf0p2Oy0bzm5sRW7Td+RV+pTcgQWLJc5dCX9Mg8dEZ2cvrsYrzXkVWcqesGXH1m&#10;AJun/Ndf3fgKH7JK0jvQXnyPDCTp51xXXzTz2cK2lVvFgdtjbRod9M/pEzMRrI3ORo3zfS0HuSq7&#10;RJh/8Gy0dSMg5PF62htueeGRQWhvIpuUrE4GX/iXaKFLXnSqvwR9zlen18fleQ1kpDsEtZlAvJ50&#10;kL8lbfxr4kH+vsIhdfSc+JUvhh6a9SN6JijnJkbp4Jd6Zejc+a83g7BL+8hSsPSfOV72O24j834K&#10;Uf5MOfGN1bP0945fVRb/+OMZT2j0X47CWYlbX5TCgEMzH7G6T+sDVD/xIv/wX2JOnLJZfrDeEOZ3&#10;62diyY8+wcs3d9mvdENHDvJ0tNIbQ0eg9pvQXBvwA3zx6oaDmNPXNq7lKTZX8HzWL79b5qNXofH9&#10;pa++f/LaCb8YlQOav/kk/EenQa5MYvVhwKWzsXjYjC6B23qqLizZn69FvuofcTAs5gbGykA3sMqn&#10;9ClxRN6OCSdfrl0WzpEt6oPYVPn2n9+2f/oGro3A3rhNG1rgd4IM1jW+a9e3SX4/5AaIb18ZP4xJ&#10;buZ8lU13ThM7YuT3ysaCPlg7B8fYQ0e8+La+i8HUdfKnPrHWzclr8hqdTA7pxrinVP5cq197Lb3q&#10;EfrPEuxeshtcn9nMtcg+421tG7jIYyHJfuQMcPnMk/n6lW825QZPfqNLvO4mq28F9KZHZP+xN/cn&#10;hoLeQoaVMSch+6qDPgX+H5yjtbo4f5bZtDg6rwAHYGFfVT/Re27+t/Qdp7/KL2fhwXf1ARsykxww&#10;dWzKvvC29MZnLlTNpsJLmRfuf3qsrUufP8V1jidu0OCvMcuTDx8M/Mqz/MSZ2XWPqWQnNOgopj5+&#10;yu8XJe6VscHSvXVs4/mzvyu4bxBRjSb6ctEzv8Rs6QfooSXOja2eZhFv5hc2CW0Wxg8Bli/1313s&#10;1U+N7clFIX+Vxt3pQwi6Bq+fdW4Svk8NKmPqPpwbmMeIY4/2Yfi7wTj9lxzjg5lvr27qFDwbK+Ci&#10;Q+cyaaRy5ynHxvFMZYOjb23ZcR688UJ8fZsbzPyiWEuor69iLA83ig/9t3FRXuMveu9cqrniyLF6&#10;o8c+f/vbv+Xhlx96I4ovjE9gtMFz3NxR/tFhbx7Ke/S69H7g4U2ujnXxJbrm63wq73yTV297JbRX&#10;QePhs2VldHRTpzLhG7z+RpgcFHp0B/MsxY1E77yaDn4fGkjfpduBr25HP7r5VqIiXne95ho+PDfO&#10;SvfAOY8TCg9/7dT64FWXwPBT4yHn/CO2m2sP7fqRfHQJn6sceyz/t4FJxJeuusZMXjzwy+fzG0z7&#10;G8JszrbWQ8WNbJ/66s7xGf3Ut62ynfPAKfqJtvUHveTH/Xau+qX788/i87ZL0KYEpiUV+vpsjg3e&#10;2EJfP2Nz+JmniFUPcuy8evjPOI0W+FlfjLyFC5v6LvzWzmBr+xynzyenJUfsA83o+Cje6kAX3zaV&#10;/5bWykBv9Tf8jAlDf+L1525Y3zCbp9CAB/bnn/Mbl5dxRr7Rb2g4x3s/8Jqz4Pik3XxBTtRWumif&#10;HBeLVJ+RK6eBbwkuvuJOWb+Be8rjHJvm+rR9qt6TA8SkGxDVJ3G1c6rdkwjV+s21fsIPU8IzOdC1&#10;8VFZsZzjtzL4rXe6kIu9fbYNff1lx/l9E1LlTU7Bt/kw5/1pn9AB37lY+BjHdv6B/uoe0cJj9lXI&#10;qJ6dauPiBPfMHz0EufzFVAta8cGHwPqN2n5bOXYjC9nLK3Ios780ecA1/yng8K4/0cu/05R6mo9f&#10;G4+BxdvDoc8bQvMtxfGn9vk9Q75E645XtPAyh5Ozyacsb+db57xlxNyr3z3WduIxNOu3Ebu0d47x&#10;W8jr4+W7sogxbdYUbMx/YJZ+59FpV4oTu70ouXwX3y49P+nQmBAX+Ww8dLOyPgivQ2+OL6+X9z6M&#10;wI7iQX+FxpSVtzTEB3nG3lP/MvbJuvWOaOGx/Tta9XrnAp0miYbA7k2qRkf5TQ4kk/aRNWu+5J/V&#10;0/g89ew1dnS95WNecdm4yfCzNnm201seEMfO9edZUyfeWnf7aPiGTujL/fz/ZX5Dfn9C4uObWSeh&#10;T15vThDTr8v2t9f1v3XNz+OPecMGHd7noU70yRPTXGX12qOGtQR5PTjmlcoeeqSrWENfyXZJS02X&#10;i82rU/v7f/mRHbYvrF+vuvrk4IfVyhZxUg7TB/mJA7HAX3x+5xPXxbrQEl/RwevCf8kxX3EOg4dB&#10;HsBDd2hO9cD6bfHXdPcanDFPXE3fGmvyx46FfMFmtVfgflVOXcdrj+3H7lc5+rgW468LPgr67Bop&#10;op78MbDqG1856T8Vp7Czf16nrnQOeNrVk8PliuD8NBd+6/2ebEsa++9m0Wp9ZGFVsF15x29PXUv7&#10;yaDYt97dM8i+XZhcZfr9+MA3K/3DbPVf5ZDdm+DCuTKEkKMHbddfCPOlQmb0PSCqdO4ojo9t9xvI&#10;6WItaIk1focM/39awL5WnY0qy+uGV0Sf36C1h8QHSvtRcK8xW1102+jads+6E1khR+1j7KHDNkzz&#10;wJy67cdyIz/6BrByzDf7WSUYPfJP2Z9GWRu30p/IObGTv6c//8ogF/Dvn6C73aR+COj1QMalI9/M&#10;2pzCtcNvkLzqD94T5MkHLR8lZz0ubxfywpaL5iOGzduWxtIBtx83GBV2HdOPjfzEagwX+vvgstjj&#10;w5FnRMoYwKGHHxu/LkmNwZm+EKe/aCbDz1lHNqoq0zSrN8YN7VtW/aV1ATN3YaeffpqHEjcOt/+s&#10;n5/r/x1r1g647fg9aoz8S4O9L40iTxRp/GhfXQtz5lDoNWfEpuxDD/PBLUvXdc8f5kC+NJ20PTGU&#10;o/s/eIy92xS6OeYP+juff2t+HKCnbuWf+4SOyh5PSmnd+306uFf5Mw7e4yj8bKNgwiVwBp6b1Ah4&#10;BAg/dGqMHkdTAnDC0xEmEcNzlHwqgK9gdwPAPwYygc3hCgBPEKzMMVd6xK0ovXUQ7c7J+Jq+gVuC&#10;WTuQuZsugFPI18EX05Q1IlkqE8I+KSNHmTSAXddeF62dJM+ilCUtarYUX11kWNutrcBc9HKOpW9s&#10;fOEbEIEHt5OEbqqEp7oP2XzXWbS5RqOLcQRTfDtLku1C7yywZsPAK6Dy+8BnUwWuzmQDHjw7eCWM&#10;byWAd4220kOu2a5pJOfLuwCF4e/xy+DMNZvy+dIiA9o+1TP+j3U6GL45r1gCi343xUJsO/3wHI7w&#10;XbccOefi+I03T3zU9rEput2YR7sfXh9Z4GpnS4hdLAdHwYu9EwSdzIsnsYmugpYHC8TcJi50yyN4&#10;8zu6w+dTJoi1b3DQVfb4KROW3thJ/K5u5UCRR6k8wQ9icfFiZ0WsoPpEWdundv6ZlAAY9tUbjH9o&#10;e0rGZqnBwgaZyUwXB1mQ7KZGB+UjP1rIoUGsTmy6OAiL6CReSz90hn4Yj+kq8/JuIvYNllMKS8bw&#10;QdcErXy1H95we5nBw42xFYlNtlRmI2KKG6iuydjXqYRwIvHYhR6J1/o3+jwGOMkYzm4So3/5oa5o&#10;Tb4h4hvuYVT42OM89bTJ/LoBvIJWqrFdTx96GQTwqH1Wz8OXr5SVAxzlxWl1YOvgTBwf+r2GNLLX&#10;prl8vgLak+mBzmdw1r6uTeJ8A04RE36nUUJYfs19h3ZzVODIqZ/IASb3ctzSJLO+4LOTIJveiuur&#10;fxkj+P9R4K7uW42uXLH0HWuXABQ+OP/yl39p37rjePLMfEPoObjjv/GQjbbQlRu+++7bZXcdr/El&#10;/MKp9JffBdSWsfsx79XU/BRcrwlpLs9R2fpO1FNH5h0T+JC9Ry79avIQnOUth/BZjydu6Km9tB95&#10;eXEWX5zjt3I4otNX9ATfN9e+yjfUvJrUGNJvBf+UseczvwN4F3ThoRsRWlzvpLh8j2wLt3Xrx6W2&#10;Mrq+4+pOJNrF0tPv+FrU0ucDncJbe/P8Iex6ccTfiJnYSbs4NumzkWNz/vvvv4uuxtLcBIotN19r&#10;45sfvs+3bHo/PH2fnfHKBPLnTprdrAv/V3yXf4TI+DJjE13MY7Ztrj0g5xtSd45EamU/ZH91WBp4&#10;jw3vsWeBB+a25da/Plr8mieuHeFtHdrscPWHg1zf51vRCv/chd1djcWDfp3Xw7GZzLwPXe0iEtTv&#10;le0/o+vEL7m2DL+5Iruy7S4HdOOhrYXxR7tvQM8GgBv+Nuhmk1TdfPv35nUhPk7m9W47fxs/wn0R&#10;j+mXLTmMjK6NA9O3CTl+nH78KW9GMVYbs71BwE3DnddZUPjWoULW3hzMOZ80x0appeXoG47a1o4e&#10;hCGltt7ITAztfBTN9q/AOE5MeKAjDce2ZH0W32pdWHLLYeSb8fh98ut3rcNfneJoQ+aaW9H/5LW2&#10;hzf58N+bGWD1PWXbtIs+/XRkfeSBg08244oyfEe3paF9feVc6Vwpti/NxKucLI+wNbwMelkYz7ik&#10;3pyKnF4l3ZfI0ycfdG1c8YGP8k1u+rrhLBer25itnMGZ/je6qvshOm4p71zwl5hw3AcwiKUwET3R&#10;mc/4tPYPvdpMnB+b/Rg5wMlpv0Q/BezC+2Y33da+jh1LchRLcOfm0cjpeovz5t8IJ9bIr25hyKBU&#10;l9BCm+3ntcNHbw+2qsuH/cG64Vs69AmNjd+dl7KbjwcXf/k4PFembQuBVnn4Sb+hP503JjVesh7Y&#10;vZ65DPyBj0alJc7IoIDdeHeN76yFzb0nZ4Jhg87L5Z38g0MON7DIuHMw8lnXKcZaPNsnModGe/WJ&#10;kcfOjvm3vtscz8ZbRp+RNX9bLXepJ6uxyRtWXhd+RGf9uUdyK9YWywf+9ruNqcoeHjbm1bU+eu98&#10;iK/rv7Ttb2trg+e4D0GAEV9byLGFDgpayl47rrzqzV8VN/ONc2jKsWRm720Hs3IvLewiTh8mhYdl&#10;64hxZNkY6G+WHhvzGxr72RjAg5+vGAwNumYrp/Is/cLpB36+IrErxxgLtshHCnhybVn7jGhH2DSq&#10;5y8/66Ivz8Ze/KstsfaLhwWyU7w3WOPe1E/O9aCJMjpEDnm868ys3XL+RW6A0fO1HKs73v7Nq5xz&#10;FoP6tuDENroesrH/UWXCyRpK7EWms54zjlITzdWx15lt7DfyNx6b57x9jpzRGY6yx148/mw9uj0P&#10;uON+ll9RiBhZrIXRxuP3yuJV+9BWautjj8Xj26esXoV6xVTs1vh46LAyzoOfE8vIT65l3+EFBaz+&#10;rhTvHPd86+Eunjplruf1/bl61LU1+k9dG84fOEvbcc81rzw5K7QHtJ9lYE8b4FOWRuM3tpp9ws1x&#10;4PCZnGn+rZ/sgwNRolQ+JY7E/ewDDWE5TPnpg/WH+Eq/SN2PP8ybPeQIr16Hp8x+QhjdotVv3373&#10;z8bC2N9Yl1e6B2Y3hj2Ac5WiH7vsjcoHvWPmHG7b0l882PvY33rX19i6Y1HP+Wvzg3ygn4x+JR8a&#10;vSFLl/QNk6rUnDXO7fvxOd6xVXCAs61yzNDztYkLNnfjdf00fTdxoI8vMo3Ii/QpbK7ZTyI8C5z6&#10;Q67O+Q95c9XUgbr5FAe90Ahkx5p5KHSY3LzJPrw7roJPTvWvm6PHPSNL6h4Fnv7ztndRraOG9swP&#10;ZhydGyLBO/0hnC645Yu2MjprP/F76E/9AL3kMft4cH0xo2vwEtv4N66dWIhoxaXrZe/AyVdbjiAZ&#10;lqvX8hqfBSi45RH7VNXA8+/rduTYQHmTN+A1r4Vnr9k1pXixyeubjOj7p+BvHnLlRUyDzndi3J6V&#10;quKcNhVrP1UFKLX5Qy7w9W+qzI+8ha3fUA/d0WXy1NA9NNLWuIu9zEGUsWdORqVsaaU+cR2xooHK&#10;1gCtzGvPVjz+oGsv1LH9JW07Xj1vUD1QrtPp6yMP3fYVwwWozHRikxijBiEbw4z8+qGnOwaGnGDb&#10;PHu9ezEY03D+rj6+8bvnfJKNr15PHzvEgsOer4s3eCgXm5zU7kfGnVMimyH1sjV+6Hf/9di/1+5F&#10;pV7h4473h9bWNTZrm/HL1jsqT/s85y1LV3tlCezWVe/Dd4iMrtteupQ8JlgefdArlU+4GzZ8Otka&#10;pHo5PN56a2D6HZyx++jrpvBTBHTMxVpOQ2MtFRv/laPzqCPYQPcv2vZ/tiCBp7kZfV0bb7esTzjT&#10;uYcHn3ot74V/HsHn/ykPe+CX2hdxae538tbFEyYCgdeHt91Dqp2Lpa2yE/qA6sfP9VokvvDWPoMb&#10;Oxo/K+MIuXqZB/dhCZO+0h2anY/k2jip9LeI6WJ+799Ux5czn13a9DEjW/rvd+JQKqdBUApiQNod&#10;1Q3h/L06tGRHqSVowJoBYXAYi17HYemgVTgBaVIBVgJauuVRWiMNXIvsvg87gzw6LYee695oOvK2&#10;40W9kWksQA4f5XneivxZmk+YZ9vStKsFZmQMvfCOKzKBmydw6dMbqYff8ir92EgYW+ztgtGG2y7U&#10;CrM6BV/QqFuZarNcp6Ibda63Dlyvc1xf0dYizUaHjfYudp6y0zs0fNsIroKXwYp8zsufzw9PC+Fd&#10;YIM3CZtF1MAaWHSK9SX80dUTPKMPPPVjU4O4oB6f4rO4ztuWY4heNl9dLXbrh2BIMPAUfFB0Y7hP&#10;qXoFVHmMvjtAvA0c2ZXqWR6Hz9G5jflD5762Ak5sioZhF56C/m7I9kZg6jvA9Ih/pGMXuqTAGz0C&#10;lwTxPqvvbSvAqz8SYBdpx07sgRK9jwiIHgukobqcRddJQOPhw3vp4HNkcrq0tmplGj6hEHVHbrrT&#10;G7r8MN+Qt1Gmvd8CiTSuf7C4TkJanYcle4ytu7AYN8xEKfhgtTtaTH0MjWwNZCYFD4Up7N7JVAWb&#10;uvI5sTbtkTnXCpo+Cjh5J4er7tmmwc11cHykzZOW+zq+N28yaKkTG6GHF6+gZ9EQSxRHPd9tQaeT&#10;ysSvuUqsUFwXP6VO+zHH1OcaH4RXPrSaN4K9hS/OXY/KvPWObNzjEg4ek+wkU86o3egZ7q33imch&#10;dPjWDkLgcb1te/OGfCvjwCeXxG9sVPvQjZ0O3MLSRR+bJzlnPBl5hl+/oXb6D1vu5lx65uTb9K9A&#10;VkcyyWFrcTxs6jb/RGm/QeQ3rdcm2qtvfXHLP8Tmb/mb+AYv5PNJbORVQdvH6STGp5/fPlkazR/k&#10;ykRr7afNxis5nq9g2va1UeGO//RDMda2yHPl0NAZ/cRIMPwhY/jxLXvxkU1sclbnxJsj2Z9FXft7&#10;/sJF12Y4mtU7tjVhrAyHFxr6qf4EXtvyce4GDlxwMz4mxkw6U/bmu3YfcteTwVtatW903JtS8MRB&#10;4zZ6vM3GRGXzMMenmw44NurrgkJvZL798+RJv5aHHHh4zWp/r7H2vmOXkORC0xO+ZOFfi3F2MO7a&#10;mN6Hl4yV1W+4FNYDQCa/WKOjzCarvDK+Vrdyr+/xXtnltk6CT9ZQvxvscMmoLP1t2+tAtG1lc1xT&#10;wIM/fmDjyRNLbyfArv+o4BWyV5nriU20Z4EfuW0kSIopb/rgjg3z8xtmsf8sCMaPo//E0EV4MCP/&#10;bB71Mnj/J6W68+3Z/Llxf4uOupf2Ar/5/4k7epI3srlp1A3ol3ZZePgzt3rJc+JtoF7bnt1eb3Ss&#10;j+VDuOjqD7sJaV7hW4GfPn3Wz8aAnLS5zDi21+quvJn6zoEizv0bkhOX+Jgv0dn8T/718AcZzElp&#10;tTed9JndqFz90c1o0Dmc3CyXKPojmkr9T4Zc9xuoJ26C1qKvdKPEOBseCz+tJ3+EnvraKTKLNaXz&#10;hVwrxi4y49P66LB27Rh84KZvWqvMt2BXVzjfZ/6tjP3vfMsGfn3TTTCvGfZR5Aw3Kc2f8Nobm9pq&#10;09Qr/Fh/hCR+1TH8dn3hm0Hm7JuDtG/peWir8oo1fPCjq/j0tgfyqeMjgKWfI17m1wo8+RGsGvh9&#10;W1DyXze+Dh7b/nx+kufnnINnW/V08ApXBQ/60tOncqkjR2yilP/6IUe0tIHfdkc5mCylZezLBz08&#10;SuPwVMeXG6ceaB1phpdX5/JdccPLDWJ9QeF3+b/2zLXR6ykHupX76AnOk+3FRTe+M170pkF01D5x&#10;aJwuWHnM2cTmziNC0hRofBO+4MXS6Dj5FZ5xxk0AN7qqa/w7fW7WZQMzseacDDP2py4CwinxaWzb&#10;wrAjfUel6UPqlPKqjuYn+tDwMAfw0a6OLYcen48NXGtfPzlX97qo39cRO79KTuE+ZaFD/+W49WiS&#10;X25B3u8Jx5S99mDVOzcrXpWVTfVrufbaceMAYXlMLvDtN2XzKDtvPvZwJNpPPdGwQS3G5kEu8rLl&#10;0IwzGteL85Rtddx+iK/YMR9U9JuFkWP1D7Byj8jmF/mDLt4SwEbg4G2O9PAGq0caJCP7S73V0XH7&#10;xcqJ5vwMRtq7Me0a9JSed7NR/8nDMIFX4LNJfXb6y2fmW+dhsbU7ft34ZE/SeVC6duMDsZXcYj/p&#10;zIeHq/y6Z3wbgcIXzX6iKVz/FD5kPzfuPlqj50Ht1a85LXr1TVBkH/Fv4nuG1GnDQ1ley7eVpx5d&#10;+YEMq99z3F8aK+PiOlb2Yz/X8GoLeh2dKn9s8HNkV8XOdFzcwh97mCPpT3ILuNKsTW49wG+MFQDf&#10;o+del2cuBu7um/vGgoVfNNdw9AFlcnE0mMvWgQXHh8ZD8PtJy2kbOcXF0LxlW5kQ0z7HOy+6tl7V&#10;dxvfleeMW0eQyh0ZXvzEx85TSnH+kBW/ybljxx1f9ueZqkv2XNdGnLP6fPft94fQzAk6pjYu7/y3&#10;sGuzIoz6pfMQ51en8o6bv2PPtdn0o9pJqDzsS58WdshnxrPjM9dpdO9ZPlFsWOv6e2Ps17Qejg3c&#10;3vzdtQL4la3yINqiXuyufHMEy75syX/PGwzQSkt74OgytNtyzkeX5ZUpZm/+7jW6+kUIVApzqOZr&#10;+SfniLJJ/XTWbQXsnzWei9F7429iQvvEb8HzZ9aMc3Xruv6ZePJ2Pf0VbnNTzipvyDnSc2MODWXs&#10;k3lI9EmKPfDmZFRASxHzByFXbOWKTZggVDr21YatayXAwgy8BvTIfMtRmIA3t6ThyYes8tf498wb&#10;yBG67Kqezh5mYb/ViURb1l9P/0//Qia0R4H4LPQzfpNDvSJiydN/r4gvzPL5YP8luCNX7Bg8uLU3&#10;PiGJRPmE1/hpsCtH9Ry+K1NbgwQvmWPsOSDLtkc86N+HCPLbyavH5qzK+kr+FwRycc0XQkvpjcie&#10;1WMN885Jo+PQj1AplT0oz/FJ/cbbr9lOThsYfwd249K1L57Iu2i48aZsXPdiiR4/te78uapysg+a&#10;Ad/69ILYSbwF4WFLPp6gHnmQq26FH8DipL6wAE4p/YVbRmnrmrREI//pS09c+u312IsfxUyQ0Un7&#10;9gcxC2bLb+Fu28bP0lY/uDe+vku+GKl87n0XzBe+Ta5at3/e9l7GsQ8585Gf5lSsPwx7kMQMueRi&#10;rzJu9hwVqdm6DBaFrt0Th0EpLf28uSB0n7Rrg8xFi5+2uSbtkbc38YcGwtq7R9dccWBq61vni/4Q&#10;Dc7INPYbWrOu3bXN5Aw3YF+X9YP6joOhOTIO7+o5Rov9Zt3Wb7c/7Fd5gsf/cpO3487rps8roY9N&#10;lv/Sd7x0Cf/3e7ENk/gZViKdCZ7A2/ZU1mFSvRtxkxhngsDEJtcKXA6aAWycAJYTtA2fd92ESkUw&#10;noF8B0q5lVbO+iRBuKR56M8Cl6yzqCzrts3ZwuEX/CiC3rOQQw16SjukcwY9ss7rrNpcuZ2tQX2D&#10;Au4k+MMDfj74GfS1091ktL/blWuJ673MkXO0tPsoo1vw02Zhpn3rXbuBKYmjtxsMtW3g6KOotwkN&#10;rhvv2YSrjbQHDi6cXYwvvG8p2dTpplQGUx1jN0Cc74SavtX52BMtpGewid7pIDrJyrUbaBXu8UeM&#10;RKBHjVM28dcTjfNbnmrp4iZ6B7AM7mxYP3QWNp3YKbuxAxlQ8S/588iUSajFZVnyE/h8Aq8Dw92C&#10;9tMXaOL9JmPublSBHRikInfRS7zxs5syjbO00WtxxNrIycbTh5a/I3u6qVH40LaYWHwDgN5U82UB&#10;rJ/BMUDmve7Fqb8ib4Jwro9uI+/EF/9cRAMViv0LAVxjM5zGhjNJA0+O7f+LPxsEI6MNp495urW7&#10;nCgewaNxdJ1+1sl/LmzW2TxEpxO71Hla3M1fi2g37txWZastiSwpo0U/fZb23BHw4qudPgpZ6r/w&#10;QNPgg8K2m9B04zW22ZzRTZLEx0U78OKF/dhmbdooOHxS+bJt60cIfw9e/F8NW3XROtiA0lAJC8Dn&#10;OxFrv0qtydGU8VmfmiMtm6I9IVCQ1WF9snprVMevN3yhp55NU3oTVdjYvImv6venb9Lv5tUoeQX7&#10;V19201Q/WP/V/mWQJzDVy4XZmCTHhIF8mE2VbNK4edCcF6VtZsqnxIDTb5HwCZnzaX9Pe2OaoKGn&#10;XzVOc7m22qe/8fOtKke+bCxYkB5dUt1vyCGlzhgycOPv95+ynA3Q2g99+eFnG0K5SQzHb2zOYnce&#10;lKicYiYf8QvXpzrEX3x1OjW2paGt9bleWcUs3dCWQ71yvzksMoIPJPQuOGzk+TaHeuOVTWd0+E0e&#10;yWn5gO+kylOmocmeA6M/zHgD5mkn/fDZ5sEmspVoYP/69V8rAxgb8t/lG7GKcefLxEZzOXnz2Ult&#10;LiofucjMhm5Ei0Sbkf1WsoSeUhvk5qSJJr3AX/JFjjdHP/oq2n12XGIz45hrNBzRwce3tzrOZckH&#10;p64JndKK++jeenKEjnqf0o/tjIXovXuf3/FL/fscjZ9gHP3m0Jefp3/EZruQZ6ehufqhObFHfmFT&#10;+jnhH/rTQV0n0aHtpvjAJs5yfRfXM0FVN3zu1ufZ6kEvcHR5Fu0+cuUfFbj7WVnmOvk9i+PdZF5+&#10;7KWw+9gv8Z0dI4u2pwzcYXzbJyBvGY5/TgVef1RWtoXbjR/OHplGnpUdrZX19+jKiegoHWdiI3Mh&#10;8stz+r16345/3kBdeou71+/y8NGU9eXoRLXM4qYph4RCesgtX+U8114l9Hl+D37658wpJ+ZmbupG&#10;Yfti5OJz/U1uNt/Cx+a+PIrBzuv4amNv/UYY+K7lw/2ZEP1dnXFLe+GSK/e8FfnD7/0WUh+4Sb4K&#10;fzmoby7IcTcEPJxBZvGD9jxMon+ccQDBCC5XKGyxPiSH+S7YL5KDtp3txDOZfOjWGyKhIz4aGycu&#10;2n583Pwb16gjf/l0nJo3HxgzKn/yEVuWfyaR4M213cSCRyc5x2/34qcOrLfQPOfBM6+t2H/yilfX&#10;8PCtLWIPvvw23wZWtzEOA8+NdQ9LuNkrF/3Iz+HV31qOTfE1Nm5ZnBBkgcs+5pp4dK4ZGnziN3V3&#10;g9Y6wk3lFw/7hHaUq33lWvz1h5V15WS3lmN/MoDhh9o/jWQ2d+w6KNdLQ9wZb+DUL7GJm7du9Pro&#10;SaUV+fFBh+3YHD1zUrj6Z3mFp9JvMSek2IfO9JrzXCd2/OuY0lj1ii6br9ZK943jEsofcbPfnLrs&#10;qzGs0GBn48HqpL9uPDcu+rt+M178EvrgFnbG0jyEmTXg3gCWf7R37hD6yug24xia4n9vvoBjjwhZ&#10;2OqpfwVOwWM2YLgTvYmFlWNg5LnEV+ICL/0VOfM7ffsvf/lL/E8H6+PRZWQcH5P57dv4l23D77ih&#10;eqD35z9/XXnEu4/8pJ7cxkY/QcGO/qvfD9mU2jnzTDFlnvkmD5p+zAOe3sQDjywX02OHwZy/tQ86&#10;K1jON04dfQtfDnHuoQcFbG8G5Hxv7NrgEYP6Mj3B+7j5Kz8YN9R/zG+KTv4NHdF24AJ9cMriEhkv&#10;Now1Yp+ZO7khau7sYQeAk58m18DGV85lG37SR4vz5cztxCE76hv6GEngbHzo+7c85ApI6pRYs+vT&#10;bgyHt7Gd0/YfGGXi6U+JnVm4bI7VjxT8tkSUyuOaXOSgd30SsEu22NZ5/Wo8y/nSa0jnmm2V6cOx&#10;cOhcxkz9Cf3Y7OapfzWHJf4ad5Fh+Xc9W62Rof0te8fTx3VxSLeyF3r+qJvYjSfFSf6RX4z/n5Tq&#10;f+SAR96nXD0/NgOrv7KnPNSN69Qpze9Zl8sV49WhBaftOe55K86f36obfU+uCRxbsumPmYN/lfF5&#10;2o8/L2LiDa+x6VV9nUy9fQgF39Fz6LAlM2i/235tS3lHu7gQ951zJtfBFzve8PMsxurOyevDiRH4&#10;ZGXHja/lNDKJq4m7z/Ob5u9/Sl8MjtLN+Kfvu74jd/pFxu8v0yfXBEXJH22zT5YHePVx/CO/8Z4+&#10;CpkU/Pe8FY8/6jeenW+/XhAUJv+sjbQM3cLnfPIjHuErh9ctYNjUQyUzF23/nqhO2+3TtYu68jp5&#10;ZGWGZ35hfUClhE5p84/9MvlDvTwGRy5Eq/1SAJyy9By7z2w8C97MN1/2yYEdn7ppcVReUj12rhj6&#10;5iV0H39MLutc6PON55Fh9M85mSIDCyn2PPho5g/6aptLk23en1ckL4Y6Py8UjfPJ/DVjrG/JyrPF&#10;RfRR5HYZVZuydpi4zDjRMWtidyBqvZ56Cyi7RpNpWiI5WiqgQX7ENU0OP7CHV+ck0Za03gSxZeGr&#10;Ry7YU2kOjM/t/zh3g3L8G99mDwyP7iVFJjb54YexeYGW+ONY+4Q2WdFT2EB/8SUQdZ3Xtf+MDGuj&#10;wsXewR6KOYzd7mMffjUXMZ6GhzF+fQUPn/TK5lf07JutHI50oV/LOZm8d+qmIThl/qx8oowPwu+a&#10;J6UV/Y7Dv8K6K8TvyE3ayHbsri7PqUf+tId31MonmrFT0GO54MVHx7ZrlwiSVp8p80D0KEj/2iDB&#10;M0e2sGY2T2a/iWExPm8C+Snrly9rz+aX8Nqyseb4LLccUzv5X24kM370SNshRd8tcGuD6Dv5Q2yY&#10;C9H/6BAqxWeB1K9fHqK1br9J3fYwgCMu1gZ4Ot/SPczAjHyFbHvHf7IvLLlvtOrBz+AuXXSJ6jn7&#10;R6htqY7kpms+G7fbjs3ISGBjaloKO75pTIkRlkrb3v+q3Qu8lMbE1kdsaR8HLtpsufvv5qk/8UHq&#10;wKEb4XrDky9WHmOb0uvaceR7985j1n9QgrD6iKu1Y71+aMJWXx1ekdpv2Ioz8/vmnujioUCyrH+X&#10;hrqeH5vLBwreW5YPmmpn1cDMter5KYX4LsQ+y/q9MZg8bqejN4H1wyiATr8ZHLj+9Kz6nJd+bRmY&#10;/+//+X9/kaRSewYpG5MWrDVB6mYju4tBSexy0iy4DPBjwKNZhMBgP6tYO20XcZOQl4cBiCNnojF4&#10;a4jXdBlPHVoSJws7b4BX5nuAVA9WAFVhMvmX47PsALAbU2iNrJJyNkQSoMrq4xzdPdpomI4+zlHf&#10;xUPswmbwuqjOQgmshEN3v29pYbcbF5VX4MZJKztaNuwstHSUbhpmIe0o2Pb1aU+d1j6O/YQmvek1&#10;nS1+TRu9bXTo6Gy/fsQbvW6UpB5cKogyZemeo8k62vA3NgS1gYaPJB5ysiN5yvcMKnAs0E2I6qcT&#10;W+SbBRh/js8c1y/otj56zUaCBVgW7eFrMWuzbCfiX/35qz/94+//yETwx97UtuDupCTasK34W/02&#10;6T150k257BnZ7jIJaK8NQrtggCcubGqg59xRmcVNXueXxZObGxIeOdhGjHw4rwHi52+/zW/Uha7f&#10;i1RWNvKYEG/8sNn4+5YVPJ9vGVxJNv2n/okuD9eCu9S7TiY5hXrjaHWwIPSUvEkX/xlcoLCt1yYr&#10;brTNBoFEGL+kL3YzIz6iUycM0XHLyH/6dyZfrj/LprX4Xb71fa5r3/C0KNu2pfM8NibiC4OHvsXO&#10;7MrXaJCBW3bRBreyNVdN/lA3tgtggJefo1gXq86v+FSXazR3AYrGa9xWRRe2rT8fthjwoe+3QMMo&#10;C535tskdv/pVhofwaom90PHkcP176I2t0pfyj25L2zXezwJf2SNc5524BtdN+27IZ1Kmr2nHnQi1&#10;Ya75evpS4i8+MihuDtP/Ggc5yo9ff+3VlbFz4lTOUfCzMW7xStfa++hYe+d88wPaiwOvPoje4DYf&#10;sIU2ss5CKnof2N3k1iY2bbjhp1/NtyE8hDJ9yDWa3YwPX3A23pe+671ZPfGd13BmA1yM2bhdn4Db&#10;mHHObvLD5oGVVY6fWJ12erbPxF58F9QXZXNw4aKzXMTW3SxIJV7d3D75l15LvxOX2CCGqY7dVA+N&#10;LlbDR66R6+mADl+tXXYTpK8cDQ15TN75+uuvexMiqGPvE3tPob//Lr+BG1suvdqPHCm1A9vEDnS1&#10;EJMzHV2r1//BKb3REL5sw/7k1efBsjcfb+FHeJs/nrjGin/mt3v59q//+teObZ3cRedujCKYUnyv&#10;gAmdxl1ss5uB8j7bhnPkyEZ8xm2/B+wVrT+ErieD5WExNbaWlxKjoS0eglZcf/l8X/U8ctP/xH17&#10;cPiwQXBXPrKp2m8IP8cf9Ob3FW3QvHwF2toSX0X/E1dzPptpnUdERmOv2NKuz9OHzRV1+tqHD3lF&#10;p5yRc0U+pMMWsfRHRfvoMou+bkJR7BSxI87R5N/G8cHZPH+z0GeG3x6HNnpLc8YF8oIhfyfehyYd&#10;pwwcG/xRGR/E3pERLzTJSFaf779Hf+TqAifnW8TVPK18y42/OLni/uDWR0GdV+fFHsFlK/1/xzow&#10;rv0Ot2/mm4P+7a9/7cMhf848Sf/tb32nD1XGk5fIQ8++gjibsopvjsrpxtPx/9wsNd7zhf5sXUEO&#10;RZ2bahsvcrufL9kbbWQFwxZidceWyTl0PvOoyMSO+O7T6WRBD668LR5KJ+NLeeca/sbm8Bj7y/n4&#10;br4mbvmHDzh8PAzinJ5ubnrttDFAblDPtzlJrpx+gpeiL848aXKU3NYNofjdeOBhHDHgJim7/CO/&#10;2+uGnf5lzkxPsvAJGf2mrxtpbY9t4e5rnsGiQQ/neGsnvyInkhVuc505W9rRbQ6Kb4p3dNh5Olix&#10;Bs6c+qvccLZWkrPEA3nYXwGHvs8333zzp//8z//807/+67/md5D/1ngzt/V6anOOzVN7gwz+bpbx&#10;IVhjeHXKEQ4dGmuRkS7klauNUWzr+jnGgt3fR0xT5Tbn9yGjMQHOVeCHl4/coY1vPKhBjvJMvVw+&#10;cTt5Dr42HzZ1bCHjoTNts87S3Jx+4gSOUr5iKcXciF546bPsxZfsLY7RE4P6yVMH9ehv+eabf/Z0&#10;+I9801/HhrMBNjYAc4BnPMlFNzYSA8zE1vPKtrETOfhvxpOJ8Vmv+lmE87CW8To22A9dJ0b44F3z&#10;38o/Mt5zaTh4iDf5pOvpxMCziMO1+djvng+oZy+5ga3Ybx+K5ley823xyBhaZIE3Npr4WHvRSSGP&#10;m6fi1RwBzuqgvb4NLzGDlrK27fHY2bmfhuh8OXCrL7zFMcfaXDj6TX7TLjeYW5CDffBiL2M2Gchk&#10;Dqafjp1mfqBe7NcPibGuOWMH8qijLxnQYhMBpa2yh2/1PXE9+cHcZfqLuUvnXrnp/zFvh/rcK2kP&#10;jnruS+YtrVoz1/PKXDk79ZEr/yN/keKveQhPng5A+5OxiCzsZgyrPHR6JSe+8qy508Y5G4H7Nc7U&#10;w9E2x7lxs/Gg/pnbrcd+jHwLD6c2ik6V5RGrrS/VYz89JPQ6P40fN1+zgUJH7YvnfHO7MCxu6r7K&#10;AxCf0sfG75PrN8c5GjOUyhO9ifSUja8319PTmN51ZhwwcTQ+Wxr4Ln91n2cDXlxObM44YY4y8s0e&#10;y+KuLq5Lx0nK+GT6zbyV5O7D7GAu1hyYI1i44nPmYlHo9Ev1y2PtePOZnDVzxcjZOcH4QD/aeWMF&#10;ipGmz4v5nedOXkYfzc7D0vcUNwGX7/Ij536Gl/505gUnt5vvff+d+d9wnT6b2NZDwCQ/KvSfvUSx&#10;MTK3IYjXPHBaWr0yuFh5xz/Roe6b+C7w48/qpWpp7Lx9r8fmg6TOGLUK4CFm1LNfcdkr9fylD7KB&#10;OO6cKWS6Lk47HB/yzngSnMD2Bit2Y/5hzEKxXbA6t905pkb9qcfQ2iOa659W5s/yo8+0TRypJ6u4&#10;8xD9zCupOP5cmuAU33rTp54l3K5LfSvI5ZFDC9TOCyK/fLuyXEg5WZm7r0an/G/+TBv41Wf7w9CY&#10;tgAEfOxpjowGf9ABXmUHk8/3P3z3gpexbWk/5XmeDy/5KOuL3GCZnD05DBze+hk4+XtLdTq+E/vT&#10;t9j/2HdzX/MH/Jlf1Rdn/5PfFxdd4w1+ky+HE3rGBn4wX3dkA7ZSmq/Il39K20O3gmhP2+baxlOb&#10;xm5w6cGefMe/Y8+gh4aciz88Y27pqzhlbbc4X3xpnj88jS3bvvCOm0ecay9/fgo/63dvYdSv6OHb&#10;+h6qKOzRb2i+6EChMX42/3nNE7/GQejbz1DWd0sXjjLxKf8fWx5d2UmMm7sUlw1DV76wHk1l6/lT&#10;GXoTk4d067Rvrp8+OPNdeUNsewCW3eiPxso5MWH/6+xvHKJsNvMtcpV16bfPx++VR0Pg6UQ/ZWHJ&#10;8Cy7Bn3WPc/Ra14XbUeG7veFLpoeciIzm28cNv+dMXT32J40d6516Rv8xS3RI/vGN1+q33Hoibcy&#10;Pek/z/mQ39Aw11v9ZxyY9WnnLvpDdKIiW4p9ry82b3vyoCtZ6odIrbQnNsdNDGmfPPSnzq+9Lcb4&#10;t+OLN9fa5zBPqW5HYHyOia++3VhL+9YP+9g7urA4/8Drz7R9zAPPkQMvN0x/SnzJcXh0/hF+7GxP&#10;zRq18cG/h7+Hod0QLkz2BT/GBvax9+dMgDUHEUIJbT8xIJfs/IZ9yINvX//seD74iL7GCl59AGf6&#10;Jxil8W/tHzrOrdmmTrxN7PJdx5/g5EuoswHQYyaS6Ogz7QiHmXNE8qfCAGoHD+wyLvfz51nHSMrI&#10;N8oM2JzrDBUw5BfPsZ0mxyp77EWECFH4qF8nc9bAqD8GyFEnR2cnMMPzwUNyHKGK92z//ym7s2Xb&#10;jSQ90HkGkskcS2bSTUtt6vd/LLW1LqSyqlIlmRzO1P/3eziAvcnMlHzvtQBEePgUHh4TgKWcP+yq&#10;98lsurz9BIdttlJHU2TTaOZWt5Y0OBekyPrV19/GoWZgx4Y7oTii1MaC5gLnADMoScUFcewQPim/&#10;sqycrhekWTy6INfShkbkPoRco7+wONJ8lvbmT92f+osjAmn5WpTaRB2Rn32qa2jtAr7Aiq68qT90&#10;Il++R4O7IUiDU11hHZ8hP7roTNrkBaVE1OFfs8HQQVgoa5wdcCW7E9tyU19j0/K9zTdk2BN9cuZY&#10;GcKTXVYenf3KoY7hqxuDIItmO7lDkC8AfiO9dglug3Pwu/GkQw/9kTHIz+DYS5qN3Py7csTncpI7&#10;7yJL8hYawCNPdbgCwF3+GLvo6Czsee0epNFVm1AbB6bq68Ob73j5SwSxkFmBgjv1TJ0ZMKz/ojZ1&#10;iDpb84vh2bbC/mHLzn311coTXjqlvwfttI7M8ebcPR0/uu4Wmo1H5Sv/0Z8M/FbTe7bF5UPulmm5&#10;4DCiu9YiHzrqofWDD8EDa5PreGSC2TLBWR9XvpDjDK75vvbKt0LeK7pCV4drktLXQ6QAsdDiUw3y&#10;OW/sju/SCeC/utbmSV8Zpj5GtyLn6zm5mie2TUzTFrTr0NqFlRBtEfXF5l24ct72n4HDaefvogM9&#10;90PW3qWUo81Xr66UpuP66d9/TF80C1vwF3CaWl9dhze9DI6q/zl2EUs8zh9ZyOFu2NoAwehAD+kt&#10;n4EkGBsOXe1403riC6+TPjRj69Cnf+tYkYhsYCrGa8svYix7hW8n0CXXWkB5yufYQQA+BhzqNjqR&#10;EX0L3jvQX1nJk2ZTcK6dGcDjvz7regcFuyHh9YNw618pTZLKGl4m9OQcX3nIFlk6yEs5bdzCkcly&#10;J0/hrS3MwnnO/YWWz0JtlAsbUWImWbaO1ZmYTQaLtF/OogKbg4jT0/5+6VkAlN42G/tX3vS/b77K&#10;BDADrCS0wNruKYf4zDYWG3y0F+X/8Mc/5OkkTxeNvdc/LCKvLuxuAVLMbeuKeHSoD+Su63cp25sI&#10;kq/+G7/Ykg/muGMjsoP6ofx8FgwixU82xGQGzjMQZ42pe/nN3mLnOAs0K+8cx5dbnxlAziLTHRPW&#10;l5YQfXbguGl7XDs+ywzd0UH+TLbutrv58pxvnb+m+bxePr3Lv/bZ3OHDXN4WME8Jj223zGvLLN/N&#10;3+Na75ZvGnDEDPRrmdb33HF6l72yfnFS+6WNCAbaBtCu3yRtX0/exMfXxlz+Eqcon076cr08V86O&#10;e47POoDalbPkFm11k4T655eD0LLrpyeNnmKGNtfyjJqm9P7t3iAQmS+/nfbiVfizUTnlyAZnn8re&#10;G2a0r8oR2RorEtNtoJhY/cQmKbd6kZ8s2kvLoNk6Hzt8dMPFtldxLflvP06b03a3TXV8lXhsgq78&#10;tMkZLyq/G3i1jfFk/uAA9u/iDd6RsX1K5LFppH8Ss8Uakzub+kkQsgAAQABJREFUJ2i4NrYEuSm+&#10;dkSn85CQ3fh79U/RkVzK2OSzkeRmSBUlzWayfDG0i0yNAOYz06c6gq0vdph+ZvoITzCKq1Pzw2vb&#10;Ghsl2tWO0763HYV5eIKmR/c//+nP5c8e0shVXidGk5ss+mm/daYfEb/Jrj+wAVec6NS6Cg15aLn2&#10;tDPoODFHaT7GD+jKhy8N7Yh9bMunxLcZQ385C3EtH1vt26J2sQW/1Y092RX8Pk+ggvXR+lb8o3Ry&#10;JDtQXnwWj7cuxU43tC2QEyh7Tipj/TgJM6adBZVBoMvEhI6nogto3x3eH758aP+ojs2btCe092Yp&#10;fjI/I6D+8D22Md44OlhYAGtziOsTlTPX/Hk3QKRtHJgxJFuMXBeN0pt6nLlVWZTH+MKZk0QG48Mb&#10;Rk7Xy6d5x1x8fwEvHzo6AvpVBuOF2Ko+lBsKqk9w5maZ6ROLlzozLgG70dB6PL5nMxh03B5ZlVm6&#10;8ObauGT8lU3FcHJ0PJd4ISawgXHGjg2Wh+O2BXzQKyAQYIPGnKTX72yQhFbpCNtxWThvU//asnM+&#10;77i0vKnB2GlvPiF/aUdWsAvwbU/BK41ty7n+L//l/+7NGv/yL//Sm/XcwHPRwLt2nrpg53CPDJEr&#10;tNGaDajI6i961GYZV7z5Jrb8nLaZhfvybB84ZWLFIRAF+XZ9VZvNX3nH35TpOsqxvRuNJz7Tb27S&#10;JBt5l+8eK1fo2lgOkdCffoI94FgHWF8xPt/0ZBYfDhpAHYKpk2P702eiDZ74TXh80WdpOYph/G3b&#10;Z2We14aFTnwu/LCMd9fOHzIPYvPSqDpzvjTdoFb/DW20ANp8ksz/CNg/Zq/djS3RtaEsne+Cyshu&#10;xxab5jgbfsMTXxW7+PJXzue5tE1XN9Yw2Am/zpcit35zxqbHn8llLvIK1r5D76a7b1bY+Dr2Hl+U&#10;FnKVYcYJ2vrU85Ifeuw5+tB95d4j3L62MnktH6J8W/7YAg8khgZ9hu74kzVCVTbzT7z0aaPvzgUs&#10;TL/PT5l97jqH+hn6eBdOne/l6+PK2nERnfO3oL353yT15vcGlXlNtnlNZ4eJLdI6lj0E216TJn3H&#10;/fXN5KOHFXt7q9vK1fRkwJM/srRyXPVtWuhNaSnO9VFD423ejsNWoLJs2xwRj71S4tQBPOcDfGrG&#10;Km17oYMUn/JJeGz/Nfood4iWxtCxkbCwdF/YuL5B/7ELm8s3Fl/8zVs6z+O27WcaX2yZ0Go8ufQZ&#10;PrTDhy5ffxP5ku9v4uCtA5pLyxvkfk2OX7YL5XEYG+IB+FdfyxteftaK3J2z4H3kW/qefhTfnk/8&#10;okHG17Abu/xmAbmti8ZlJX/B52yIxlZg1yWWxtALzaOAA13R7aZfwmKfukybJDdYPZYXmldeZBhb&#10;smnaeeaHeb1q46i6WIA/T3PGjkl2cxJY3ddGS3fnjHBK5yYliVD+X8DSWnk3c/GOOtVndXnibuya&#10;+ISr9vxkbLyCS3ROHkvT4JLddcxOs03rhl5oVC/9XIQgh5io3c64anSZNcXEvKMX1uuHO55E733e&#10;aqcs0F7R2zrcDeFmPr6gV+f0VWIdqO6HDr24zOp3ENKXTtyt3OxhbjXFi/K3vnbMHvNc0FeT87PL&#10;Djeh5bv1oQ0BdfBrUF2O7BHxgi2Pr590ePZfi0SXC28TXx13zk+CYcPn6a5dzXltGjk/HjmQUD9r&#10;3ydJ/EaT+FCE87ZE8FoO42tg83ftbI45N/ztPOfR/tAt4jH0GVMpg494VAWCs5vP0PElNv/um1Oj&#10;lvHh2xPrze7YrmnKKqSPzlzXfK7jta2j4L2up/2N5LW1cZXz/ZifOZ/xyT2+edrDeas2OkwVR+8K&#10;bY01D0jFF3fzWV9I3icoD39LU3jpZ94wgxKDq95xRYnjmIuEGCFrqZxPp3NXGrz8v4JhssHkVeZ1&#10;uQ1XAjoawBhjyo/j4j9FHGcyNPjOn1A5GeHo8HT80q0zTGMmc/EPgdFj+DfpMN30HpWna75c710R&#10;6Aze0HYHgVdxjH2lRe4EO09fwN2FeOlHtSqJZRctWg9TmegaqKz8nAyNta3z/awtlAEm0O2IBbx8&#10;BEx5yjrXULtBEPSn88DVoDtBOETxGB1DI3/Ab+0uPddw2mCO/M2L0zualNTH4KR+2AbUYZP2AsiY&#10;BHJoZLvoEkKDdvBXb43aBHHrfeWELO99Aok7pfeOlA/op5ErHy7nOKR9K7/H5cE+gtoObNhPXagb&#10;NpyFlGnQH3Jto+Xbd55wHB1r86SzKfr0/5hrPj+Ld54gm42IPskS3cnWOhPGDr9Qq+xsIkAatFTe&#10;5D/rF1/ytj6qJ72OH6Qseei2uhb/1OumdcM1dA1Uyj8DxR1ww0cbnW50NCFpwSGHCvzm3AGkLFzJ&#10;zsle+x9fbj1EFmLCWXA9dUSXTZ0jvJcDk9f5Uz9bvvzjcnvtqH2Q4xqARP/6UP33xq3M5CL7+ZRb&#10;aDztKK+Q46YvP+n85Qnt6EKDbACucviY5LzL7+2RR7H7Nc82RcWTzFDiewvSPmdw3TpJ4ruzAT1t&#10;DV1kR358tGHyNE195LPy3zLzkfQJIY7OvfmrnxjOyuxA1vuEMn1K3tzVxL79xNe9rsjrTNtOE7cn&#10;9qfdJi56QoMsnhBqezodpbo5vV5tgyPZsKbnxqfqkLTq8NBFu7p1OflscHDkdZGLjQOdUCS/6Umb&#10;2MhS+Uv61pMBJlzttPJElh6PUeCTZTcyOrA7dItCh3w8PUUHcTFFGkOkXxCx8C2tyixuhFf++D66&#10;gJ0McryeG2yZTjZCX3nQOHPO1ak3EDyh9jtyomyh3OIiG40PhGflHd3h0wG/LjqJ8WyeP4tza7fl&#10;sTaaGuTDZ0MjsVuesmyhrJhik4Wd8eEvBnSOrr2K/wmrs7TL/rGLGObGA/lPwE99dqCa10+xH3uK&#10;X/iSzQbAyly6oYEO/+lnaYbW+nPbX+sltkr+hzdnIS31ZSH2c3QY/xsFVHftkfa6sadyoh06N4tg&#10;QQ5E8uCqZ/pJWIs2+/rqZDQ4fKxtqWW1nbF3bVkGIfac0B6mi0dnvNeGV59TPx+7rj23jZi8O/+1&#10;8eQl4Dm56Q6tvV5aNAa1FV3PB56bY2zILn/8yAeWzvP8ThvbDs1X7bd02SztrXYuhZho5NMCedk/&#10;AjLF2qmr+EvO8W5fY/EvFVg9VCSs5Lf/bp2vHbiA+GrMMDrRj10aB/hv8l8Cv2areSp3JKXrjRfO&#10;NSaSfLHjjbSrj62vlI8sRB/553j5Jvz405ef86aGxq+MFV2H/raB6hk8GxSdBCcujMzjd55K23Fp&#10;bRB5lpeyRK1vVw7yJBafO2/F3vVlYy7lGv/y+tZNFwfRsXFGpvZd4kboZJl54rJ2EVppChPjji1r&#10;i8QecQd4lfJuIHmibjcrq7M4QN5jN+dsI34BTzkvoGuDZ/WUrm5/yBPF++SvG170l2MDT3DPDVCN&#10;s27mzH7Wbo7CEZeBOuxRFUvnW/lj446Ras/pR3qTYGQEYjq50G/95Lpt7tCNsJWXzPjRmQ7ios+8&#10;onaeQPyY1+2p163nP+Xp8r2py9ibXciGlw96++QinVYWm+rqzPiGrYt78Mnc8hZkkva135jPEW0y&#10;4l35IQb0SWyEv3y+qG6mn0/9JH9tva0DXj+hpTxgXba0WS9NvfTmpMegdOnAnvP4VSb42vuOadBy&#10;k1ZYNHrQZcew6ovsys4mxedsAM8YJ0mF2SwZHZW1gCZNuY5VflJ2NorLK+mjz4wLpMVb6//4yHsb&#10;O9vIRoNddhOmdl/GwWub3zKNWXnCOnMc5dZm6OtDW0fVTXsn713nox+fe/QnrHF0fNKqvOGJd8dI&#10;sVt9I3WKrnT8/SWhY0vjy84Hg6P/srbB/kDbAuRTj+JH7RYe6MhvDEtdiCUWaKpfrsWN2iBlD7nm&#10;ocNuKx/517Z7fK3T2nbjpuvKaf4XWvC9L/V3v0u78IcmA8WO09/pL6J1dYzPrPGiW3nVPvH3H/OK&#10;z5yL0/yErNo7uQo54l37pr9e6HgvIrTfyVi+/QE7R454wqCRKWXZh+1DdOo9doPFtj/nt3GrS6s3&#10;UgbH36TlCZHY+/kE8DzBdGJacP/wxz+WZ3mE68ip00IwfhFfswTUOiKPtPjE+vCMTYceofmDG2cv&#10;/Ifd5PNJdLev3TeGsQM7tVx0G9zYwWlEaf2Q6QH0JMvfAmUsJLceY8Nen2YaVgU8Qe126L8+3/WN&#10;4oXnjGPjJ5k/1s6lcL5OPRwViuu8Pv+wX/s748EzRiEj2HpQRh3PE2Iv9W5OaOFNfkcygzmOn8z1&#10;rdvoj482aHwzbbF1fuJSjR2+5GgfF9pD56b/rIa1lbHobvwqMjcAjP13PLV0nrKKZfB90B16Uye7&#10;+TflyZFPqts4Bd7U/csF37VJN6aDI35LW5vpK0A3odB7AbFb8ncMKqtyvcCRdpdbXfgof2yZpRu0&#10;4ua4eOrU32tQFi48+gJthF2X3+RNvasfdZhW0/WA8fHoem3i62fSnpJrjrq00XXeT8p/SbtrWtvJ&#10;SKYear9koBurFGfeftPTbHrMcdqA89sHT87RZXSd9q4Q35I2x91wGvuQa0r7Xr2dyx8c57c9J0+7&#10;cRY45VfHbR9tX+UbHP1nbIvezu9bVvGUb1mEgv/5w9Tp5r8+wh068cn2y2ds2Hatv+N/Sh2bP+r2&#10;Na37WoEHX7r7q7ypi4fc/GDtojx5rDljim9QL3jibaJ1pR0fXQUe9PXdoGUPrfUn6fPWPNLO+ENa&#10;Y1j0xH99mVzAutVTjuf55A9ekYu/5fgmnUJ3bWkdNO31kv8UEtLXLmu3pb112zKR6efP5wan0JT2&#10;su3POvDKUlrq2JbsqUd5fPulnaWKy6n/jA342FMOuUAaXVaWSZ1vVbh9lJTKHXm3bt9mXPwp1/4K&#10;x749J0yu2XZicjg1lvB39Xk7BZ99c8a4jeFhKo3f6puNZwB77lpFY9KJCdg+dXehze3NB8q4NrYH&#10;5H1hDzLK149HrNokRPszeLGf6/8teOk2tZey9cXDFx1p7FK/C2l9ydpWvvOnT7oGdCCK8gt0+ZiH&#10;yd6eG+qavtmv5Nkyr49z091JJRcLpWzjFV+3+JR/Ntq65i+VmZOkzK9B6xVecIwxtBqQmmn9Gldu&#10;34sEndH9+jzQ6E0hnp6uMClXOwRn7bE2Um/O51MW/Tpmq/33DR67yfsuY/6+Shk9c4mjs4LrG/iu&#10;CekA2vaTODJk7hoc883+TBKc+pG2OPM25d7bH4nPqz9j1pV79dCHFrTRS4/w1jdGN3j6PbJry+QK&#10;YulZWwBwlF15e37SMj89GyCfZ2JkILi70gZ3GtOXs6i8QatGQPAQwWeFK8fD9PV5n2I7xopYLT+K&#10;vnSSSbsFR0faps91v9voJ8CNgaTOYGMG+SZ+la2OxfjwRt7icsJjGnnT8crB00Aj+vsjYsu+lBWv&#10;OnGQG1iSzT5BTnkVbQI5FQN3bHcme6lwCxPog0oSOuqArZfu3BUcOeIknTAcG+JXvJRpIMmxdio1&#10;EtjQiHPlww67OCZbA6RvCva8AQTP0KgdQlvallkbHdI9KN5yJ3Hr6FlPFuC2LD1NLHUS7sxmm+KG&#10;5wV02IsafS+Yf2R27B0N5M2HvYD0tceW8hRCny4LXZu/ggj8GZwHS/1FrqfMyu41mlEydohvJN01&#10;nR2bd3AbEHO+AadPMCZAwRW0LISlQO/YWJ8k+9LpMXLgwua1/cXnqXuYGFYfmb58zgJWUi46Wwat&#10;8Kt/PuwrjS58iTxRtLpKfwL9n2lTLv72KQEpm5Ly+xqG04GSZ9JSH0lTI+48Kv2crz3xRGtp22QB&#10;8hdn84rHT+MQyR554for/uit/JaZc98DfqNCYeWVaeeUYLk01r8Hp6lblKhD99im8pC9Fp+8d/lN&#10;TbD8qwNmD9g8SVt2de0m75igMsGRd5UJPxu/qmuhd2vy/fx1EzgZi++3YN/FYBuz3bmGnk+fQMki&#10;+fJees/j4EYGHR851Gt48SObv84BfszSzdzkvXM3VNLJo227U6sL1bnW3vq6jr6exnk6xwzedG5i&#10;t5tiLKhaBP/Xf/vXbgL/Oa+N/E//8T/Vz5+xEO/RJbI87STjV8BGHrx8XfjdwExMNGgRf+mGB534&#10;saMyG1c2z517y9OCn1eD8p/1d5sAu5i4G79rp6VJlMbA2ARfZS+esaCBrXxQeVJ/PaYv6YA6cleG&#10;eJK+RFk88RteEwOV31goXcx1TafZNDlP453N27FJePljh0OPj+HXsmSNvnxCvyLWdQEvR5sB0pWd&#10;J5Sy4I6nvjA6S3dEq5/EYdAFj+R5eqx65dwRjY2PrvHfWLbXjj6g9HNc+7veD5zDvrjPr+oQXh1Y&#10;BmkWwM9T0nmyUMFIfvFZnr2xJrY0aBNTauu0U3xmkUYM13anL5evbr98ns1yfE1+DBALdBkDXXZY&#10;OcszF2gvHLWL28le6gWsPZx3XFTpJz0WbNpzckiO5CZ97KXca1iajk8852AncbOYoE6Mc8Y/dsF9&#10;ccfXR9baKj6zMDjkmBT91NywNX61eLc89Hk5QYJDb7B4ztFe+XMl6eLjXN5+4F6f9j/ybuMbO1lg&#10;sjH8j2DpwDPROfPSq1gnP1uZV+qcKLu2lbL11raY2Fl56zP8PvIdvXdxU5nZyOVZp73Rp/ptO84E&#10;MS7wPuN/8VD9+Czwb+Ipgx9fF+eANDeIdGx0yijbthBcdQ+n8uZcedd8nt+JMds+1vbDK2YiB32i&#10;lhi5+SvXxgJP4MkD8Fd2mzXAE8DS9C9vMhEmf6ZKLfPuyAyPXM9P+cdW3bRNrNemLTZYGN9nPsl/&#10;8Q4tG5fKea0rvuitDei7Y3H8pg+IHW1Gxh7k0+fZVLRBKZ6iZQMZnbWVmLj9knT8K/c5unN51ZI3&#10;cVzsjweczcriH313LEomYzFlfNoH5fjXPIFL9uWlLlt3h8nv8wpSOlbmbGTT3cJ9N7Kj05/++KfW&#10;v/IL6ANHG+o7v/mUzdU+6Xpejc0mf8wm8vYrWw6ttadJr5s5VyeyvBijxIGUq81y9DQlHb56Mxue&#10;Xue9skhvveS4dJRV78bz6pR8wDxMbJpXIt/xQ52FI4cq3m9zgxUbh0z7Colji7GBMVD1osMktdzq&#10;6neh0TInF1/R1ya1OzZgv5QcmscOCFSX6AEfLThigCOfQEMemmKMeK39GNPUfyMzOdUB4fvnmA+Z&#10;0Vf+c+LGLrzBl2ZxZm9wNv8y79cXVo6DQ8aclo7zJ6zuGxvQZENtEI+pj3l1YeVJfOC7ZHLtqKwP&#10;G0nbjzTn6/ez+DS6dDyWfOV3foxfP+xWfWcx0Dkcr5hc4BPog8Vdvj3yi/De/gneRT988P/66+jw&#10;1u+aRw7Xtd/N+82J3x37ZR7IX+mytEKw5/jgaSy+vJdX43zqWvr/99//e+o7b9vJ2Bs/4y5tCi48&#10;8a5xUnrwS5d9w8WlG921N7TESrHdUx2u32a8X6Sj2y5mor3QOOPmgMxL4JJh6xFOUgsr+5as/UNH&#10;XwcfVObU9/SZo5+xblpe/+G4ue8l/eUglz9qH3OOnri5UJ3UcfxNHhkKUFYwCTlve4s+fFW5fsRg&#10;5zmiAb46r8iWDmx4tC3yL38PWxUhX0uveYfXGmrlaoxOHZtnLcgrny2TDGlrj2dZZWZsMnW7PJfW&#10;6jjXt41aLro8aV5lzgk+1HLcMaMsMW5f6b1zm9dln9dorB/U4ofuE0esQkv+AtnELHXLV0bWyd0q&#10;Xdy5GWN8ctKGjrGYcuYLVWYr4NT1lu/PYcU87EeWhfEr/nDbd27smP587f1Nb9wYWZUl97s4KNuB&#10;zu97NvZsvbDDQ1/Zi9/6l3Bk2nRJhdtMc32qdscOq6ZyI/spFl8DI/fdHp/1q66070uGxK9pq2lP&#10;aXf32HjaiSQ3J8GfOkN31lnxTgsszyrTMzJNdRj3guE19JpwvpgPyj4QIibzE3rxASEFTvu/lnlJ&#10;A135QJn5HDu7PvbXlitr+kB/mCqLN8DT+RvzX/kBZVeWJjRxmM1NpGJbyjwGDPivQOV+hGuMyvm0&#10;AXqFSz7ts/GqIEcR16ceSy/Xn7O+uDYkxoK09ebVVV7714eeH3MDEDjijNzr88Fr+2n+1mXRr6/O&#10;ATxIpS8JoKNfWvmsPyw8ddy0PVr/WPs+Y/rmLz3Xa4M5P3bHOP9ojP20f/U1dba8ja0+Z62mZkUr&#10;f+ZmysFfPLRB6QX5acPJme/xlSm7+ItLTmJ1DSWZdGCbRItU9G1POEUckv0mkQZnExU9ZVfv4h9c&#10;tMmsPdxK3f500HqgCxxtFS1ykKfp6Ods24NxDAl+zgbla9i4Mm8LTGn2qXzhG3lykTEPVnfZsUUo&#10;njZRP3czV0BdlNtRbO0lz8ttXF/1H1zyutZ2rLk5rwylMjSlGc/Q9e/B0z+LR5jAObS/b0K+WOjq&#10;z+pu/br4k+E1mKcEoXK2rW+1v0Y99FZPT3c7/0fyb1vhA5cfECKyjD/P2LN1fIQbH+d04sFtn+Ut&#10;nXgNNZGhFk9CfT2XmXmUlzcKeMANKOvVz2/Mv8Jbv1H8tsGiDL05bV7LpYyy2LBvfbw8h6aN03fn&#10;Wp/BHjZsee2nT/qeIdg9EwKX1ugm5zJzEPvnmPLUTk/d8TA5+7rmmuIMLlO2a794KwOn8WH49TvX&#10;05ZiDxJt3cpUH8n3AE+KFk+yufLU1ax7dHwt4wF4Ad/vK2waauYJUdjkKMQSoAVmEznEdOLA+Rhz&#10;GsQIN4bc9FwV12AGzISLjqPk3vWrrDTltgz88j95rk0kB2/yBmfLKTkyrWzK23jFRzl31WJxy3fL&#10;AnfpwW3jOzp2UlMnuBfWn7gz6Rm6GCj/hOHHplPhbCrNQsLo7PdTTLbuu/2lL53ruEQpcWDz4JN5&#10;r3uM7WBumsUVMvgsfbIHoQ4gbT9oqZfaAe04/GDdNiMC2sogIMBrOOpZ2fGJrZPpoDJSqbMr59O6&#10;J0Og+DmWXlPyFZxCeHBgV8qZbMKjS2mFtwHa0t0jmgDuTshdzyLH0G7glDZRSHbhhRxJedoi5Epz&#10;+JBpBhUmLoAPdpEwNp87aNldQxy5B2fqQWO3YBD3LpRmrR0bhi4dBB3pCyubI7m7EJ18coHNn6ux&#10;2Z5PvjITEJuesmv/vlIgiS9ohPWTP18Y3eeIBh3ef7kHYfxZGpl0MgZEQLkXtJWNnrMZtfV1ZAvf&#10;sbsJTjoBdn7YoTLEfp2In3jzkv4YhAzlWWHCP3S3QyOTvH1FZBg0cDc9NupAjv8/+L6WHy56yAP5&#10;O7F37o8eJ3OO5/sUudLgL6/qcnJsEHNnnz1v+01+2+fDrpd8dDlyvznlq1/KSE5uqTuSsbhhsJsF&#10;7L2vBHKXrvw+fXxo4jPtJh1IBiD15ZaZu5Dc7GARqemhq/xFO9ddQEy+fuVjfneBjXZR72ev0jsL&#10;Wtr+3ryx+qyOvQ7dTa9CkavtJhf48XXl4YzGbEb2iQtwm/egs/TG58Zv6dG2nkUq/Kt//JpvTtzT&#10;lmdhkRyLU5nyFfIXHzz7ib0cLSjzQbTw9tYIm/iFw0v6xrHSjl4b16U/+V36HI2r4+PcgBbwIYtD&#10;FnyrT3y9bS60p+3RMxPg1CUa005jhzSiT9kxapnY4Ju8Jlk83na+drAR63NbvmzvL8QjC9uCls81&#10;+T011Rtmku7VitoUscVRNwmQDx65/viHP176dyM8eRPjSrZ4Y5O5/sX3sXHTQ3PsayKVuBW9tp94&#10;2tg5cLToafHZoHHbvpCuXyRnbUOmJ5+Wnq+rvigYcFhcesSRMzo7Nur4U4uduoG35YnER4fG6OGc&#10;fIvjGIKlry+kxZvc0DPpsG/YtOXhCJbWjZk0dRjZkN9ykz/xb5/OHb9yw0LaaZB/iV8O+RpeNljV&#10;sbHk2GTsuPVv83flW3nk/Z8Du7yE4TdyvMz5P7uaieldprbKJf2BWPT3YCfMfGxfWwlfsdH9Lt2h&#10;TGynZid+TTwsr9p77Mg3vWnk3bv5zWp19tVXp+8Nua1jR3OAI2r5iTfS1+7s3TiddHFbXJKn3Xh6&#10;029e6wt6Q8cpR+L2Gxm7ifugPE8sCIGm+dqxnjfNiCV4GW2IX3xDnGhdRY4vj5ubVsbd1ISzfiOv&#10;426L/YxGrtDcp/G0Ozj6qffvvikfclTmtDG08K7eObZcysDR3mbRZMbSdKh84TBx6daNPuxpE9s4&#10;tpumuWaR0o4N2Q7dII6N0Mtn/Rw/4FrM2o1n8nsN9NgpfLrgfbf1ynTsDHeh6Wx50rpRVo4zYSVX&#10;22TSHNnvh8Rk8xpjXoCe/oxM//zP/9y6//boSE8+jw88Twx//9f5vfWtHzT0TaPP+BNc/DoeyPF9&#10;yn+djw1cPrc30oiNNqzgo+cGMDZkh+W5OlgU9ERvUIu/sn9OApu/DX1Q254FB/TQ2b4ICl77aYHz&#10;Ba9tora4Y/X2eahrp4unGDqA7zU9utXvUn/mEjZ+/W6UuALXBjEaQKxofYUvWwWh6b/2JUv5HT/M&#10;zd6zeYtGfS4F52auXYQ5/S4fCM95pfWMpdDaMuRekD7XI4vzyV4fmPHL4u9R2wB0R1ff9uX9xHbX&#10;4obj+mCC3uEzek2djT3IsK+CHv4nPvHF+AjAT2yWL20/+OCx+uEpD540eXvu+gnSN15e6aP8dUku&#10;eEsDPn/l5879lra4MWObwYObAqXRsuTxlzQyzN/YQwymg3ETvx+cKU4Xbx/opm1oNObwm4A0sX+h&#10;9oh9zCe0+c5pU0a6Etq0Nt9xafyQXd5/chMfm+ST9mNBrHDMxPKetJix0swTU8mXHnD/7d/+rTTE&#10;65lXmF+OfejyNvzp7LxtrTc24K/PmXWsz5EZiAEbB1Ooaf/oS5sC5rR83oI5mHl9eB+fkbZyrB+Q&#10;6R/B0ocH36d9Uqt46nNpLF3mXBDvgTLTv0y8WlrPDWB40kvniLbjkSk/vi/fG9Oevv3kGVcroDVr&#10;g2N/16/hkjkZz/wxf/xJu64/zWbcb/NaT3g//OBmonkTREpW5l2HfLJRD+CZ5hr95T3n4lVzqpf4&#10;Orxv3Kd8MAH/Nn7twnGNMG0ebXQ9Ge6nZjyt75ogk5fr/OXdAMSvTtZr2HvGFTMvHfrKKgyvRM75&#10;GWdod7ETQotXhHxZeyL3fmZDda+NQabNbTky9T/89EPm909o/iNhy4ViU69NxxF35EnWUDmxlC5J&#10;20X6B7kH74mbZEHZ7yr2nP38hcbedHnJ8KjkMdcR4gWDlxfsVlrR9Ql7g488tht+g7G0h+9dbq4j&#10;5qHlAYjX9kNhbbX+NL6T+gup88Bc+RU3vm9hKu7TOCqNT7Qth1LrXf36oz9jHSCP+p30wRFPoO0m&#10;l1T2bPxKA1AGvk/bPGQ44d/TJX4Ydf0dBbEzE7LbJuM/CvpTeO3TNOn0rd8i+tLPls0v+W6Ossim&#10;DZRvG2/6ivNA1+GnLwB4n96l17VJzqZ9JT928jY9MPrrw12NXD2fBIkXlE7w1o5tv6G19kT/EKo9&#10;P30c25LHZ+XouUo+MDJkfJA+anm3Tw2nicU37pZxJAeAa17XzUupIbIf+ZGwfvqkLX1BLOQZoDVI&#10;1iNvDqE19iEL2ampxAI58ItXTP0fcZW94NArrvh4+Bk3FoI7+K6n4Nht6hqO8acxRd9QG509hAJy&#10;mrHwh7xhKr9Bn9jhxqmMzFovpZmvXY+BL6361iDOR4an/cr7yKEM2PisL1xYOzv+QwjjyhPEbQv4&#10;LPR10FGmf6FXmocse639Ky4dXvPMNV+4YEmfJDfj1u5JF7unzatT/eGMaa6yf+Nk/XKy+TSfH78V&#10;p8QGKu14Ab7fpWa7d+cNqE/Slw6RvesLKb/jMmWMdfdGQm/Aqe3DwI2FP/w8/b2+yxs4tk9Ff+Py&#10;k5efyYsnN6kxP/TxZ8baPLyiweQnRS1f8uV8ddq4/cxTj89XVCNC9zf6soB8fURjT8Yb5ihv87NZ&#10;+NX20ftj5s31u9pAawpUvvEFZaNk1zwy2p6yh7Zy779O/6/+U4btVq/yFKeC8/fg/VagjmQJdCCf&#10;CcA83TKOjxmYwMCgd4OYdGnHgSUco4+BNALlCfjogCL4Lw06uBx0ykzAdw53j1vOY9CUHtknv6x8&#10;xeAGIZUmSFt+jJ9KCI9NK05kNimS5m5Xjr10S+R8kQF55dtAw/8aGAVHXr6LPRPI0Qnd5adhdjEk&#10;lRYmTVdgcfCt8w2xce7YDs8Fclh8qiw2DnKizBNKL3qNzHR6GRg1tisv5bsgSaYDzzznT0Cb/nia&#10;rG5nHCX6eLp8T9iBpbPl+Z1XTJvs1sYno3jnXIfEgZfvHmWvnfZ864kc8pafBZ6FXTCY+o+doo5X&#10;xCwoB/bo/Lm4hwe61TcTdObYQDrlHoOTEFfHYBd8pqyJ6djxdV0iaFHKBOFT3jOv9AyiS6ZfqzdR&#10;yUPftcseb+zg1D9u/+vim/o9vPgDaY7qORnZDrMe0N078Gq70zbJUh0iqLYCxib4IZUAlzgyHJo9&#10;7SWZyrXjEOAOJDVnd1vY9D2Sozrm2A5D55bzq74izx2fwl8Mii3HN4bKZb/EHun138hCrwodNDjS&#10;LUyoj78L4c94K0Pl2wLcKXkLi+NaFTyhcullFugY09j0rW2PbqnOTM4HaTfdlhYa+I8qj3p80Nyn&#10;gCUZ0KMHpk0wwSl3jjvgKtJDz177ol9wlSvvU676JGuO7Hnrxh/q52lDX+WV0J+ycMxPLIT/X//5&#10;P5e0hXv6iZFkQ3tpXTIG8/U5HAZQtz3y/1y3fks5yTHsxpXinXQHsvEbcbGLbin/7t1vr9jWJ2fi&#10;G8rhbQFPG+SPrqV7BREeleWhdxAuXfCS/3xydsv3KfuTL61tBe3wFTd3kt83TJw20LZ06MOvraKH&#10;8uWVc7KJgfdNVa2gl/Vn4fHwVu45iHYN2FK6jWCwm7cWx9nMomX7vcjx53/6c3Fqi55NnZHLZ54Q&#10;Gtki9CVL7Rk+eTbllJqbQSxketqs5ZP/XNg1mN+Nh6VvAYwJXvtA7RN+0tmE/xlIbb1aeFavAK50&#10;8hngtR5yPjqFRvre0uM5UaFyGD/V1haqZzNEnrsYpYstPpWT10XIkQnDiUu9+YIAZ8HB6QI/gG8Q&#10;PLrueGkx5khWYcX4Tr0NDzpE1tCYydgjBp96URpdtnnC8pKGngWHbkzmfNuYGFx7BWftCR/vfYVV&#10;6yRfW0b+P4KVfY9P/LXf8I3Csenqu3jKDUybmAWmsb3013Srq/6x6L6mvD5zBtZ32tD95fdudsv5&#10;tcF4fe7E89f5q9Nd9vYTsqjDRquj1xs75hXR1/hi7RsFltbq2OPxodJP/YnJjY05AjjzG6NtlpUf&#10;HW2ztoUUlhZml36flMxELdzbttDcTSRSaWfihU02mxwv4KqfF6njQxgFunGbdhmNyvPZLuWTS16P&#10;KaJPiSL+r/qlFyCz9u8SnaafvJbPWIiM+iB5i7Pl0RAj1IPuHL0kpEzkC921Jzxlu4mf6Lr2w+Pb&#10;vML4m9PGbObO64n9nMi87j5Ehy76ZA2d/u5wrpV3DaoLzZPmZj5H487rxh2yDWLtsfVFtyfQTR0t&#10;VCe2y19tfTJq48i4NxC57tPAWZBWposAoePpQrHUxwY3W+nzNobTxSaUJynFajj6BB+bV//+v/5X&#10;eWM7m0BfBy88ot/CxmnXeLMLkI7OzkvYqnFPfR27sVH/jn2kt49Mebbw6Tgw40hviUDb05I2Yr//&#10;8P1vvs1vQkeY0ihTX6U/PP7y3V+ajAd5uvFAPrTTl6CNpzgNxjeCHXlq+6RVhvQh5jL6P/VjI8rT&#10;Yc++Xnl2Lhx9lsbqCN/H3ESdsmVEqc5d2Enh2TTgL1mgiZ6VNUi7Sfw+G7Fr89Fp6nwXuNjoXX63&#10;kq5gF/LpMdf9Tvr0GdE+DaRZv/j6kEW+7W+nbtlw5MWH/66t0Nf3wmej1R0OOceOs4E7ck9a87Io&#10;KX99f8u6lr8L7asDQZ3/Ib8hzRd8tiy5fLYu4K2/bblVFJ/SDM5YZ+s7YwRx0if67DpGbRvar2Hl&#10;UrdRfLJDU/1pY3zfjXXqnY/B19/k0PrFo0+FRAr10s22Ly9jg7GvAuuvy9OYz7mN1vpX6l373Dmj&#10;vDeZtJRX2BFv7Kv3is+n7r98+KUDwGFDR/bnw/Rfm9Fp6BybaU9pJ/itnvuE/9qt5Y/94N1WH5OF&#10;5AVoqwPH2RCdfm42WcZftl2VzlYgCs6j5y/iK45nnAkttXzpsLooN/Py2Ce4hctmyOYvMhVSRcVJ&#10;1XzKQI9Fx0aTvd+tg1PG+QI6K8/ijI2G/vLZ45Z19NGnqVjrek8fR1++tC37gmfyiLNjRTHCEz+f&#10;P6evjc58bW5A8AT76df5dumKmcM/ZC7AD68nP3Skh9PBm3JdqM1vyEyeMheZFyfT7vEbPeqHQVZO&#10;7AZPvYfexHF1+GtQ+ciZfLoqc8u8ek3ahyx4+/1fbRIe3zMv2DLf+I3XB5vSoWrTpq1cqhMm6XDa&#10;7x09mpxzEO5BuQnCG1vd+cU/60Rdq6o8YwtyXuUjR2NGKZd4bDZzodIIz/6EXJ5+/ZyHjz6lPnBR&#10;XR2/5HzmuqHdjJa6bFVZK/fW7ZSFpZ8vdvLv8XqT+pUpW/ucvYFAIl0xqn0Sw8RH81iw9Vr7drM/&#10;dZf8TS/S+Vr9i5u49QRp+S8P5zu/YuPtBOd8SsGpJkefWd9S/tjptAnYT1m23mZsPn3+FtoNs8Z8&#10;skRvU4eX8IuEkz32WdzKd8yvPsigD87JoKyguVq9OueUHjiHG7+pd8bGIv0KeZcHvk1ru1ToZZ+4&#10;diKLzVp8tl6GRuQ5eWQl25M2ivBHv+QEx3n5xl7oNXbRNaCsOLCxoP1wRGpsfphy6bVQvnZcoVwo&#10;tHzrcc1Xn7xtJ29l6f5G4gGaC/h5MhVoW0/dFsdR6NINWi8BDxKKXOXkVZ5f2G8FxPucT7F8i0/X&#10;RU6GBhuRddcAlNv1n8EZW4pxA9Elb2EzrupaSGzBXj7t59tm0EbpyOAiPOij3p9QHfMllf7K9C9l&#10;yOUzMSD5RwT1khzO0PyX9H69/T9xOn5IYXS9dpoMeBfCd/2u9T+KTF7wQFrunJzruZhv9WJs96z/&#10;5sQEbSvJn7Hr0ICPHv5b5rLbk/Dj3BsmwOJvVsvxtRgqo8k428w7Bi+54bXtXdq2iyQfmBN57TMY&#10;JrDXHqj4GJJex2wTFXyI4MYIaL/xBqfYtSsNxw/gvO5zt4+W94Sp9xqiyb2OLnogr1de6Hnox2qZ&#10;V2eu/4i3cGzAgra7jDV243v0UO/TH5IZuEa9G7tNmS82eK7/QCeTtEQwjtByLcse+ShjUxztQ15y&#10;42LH3+FV/U/mykC2Qo7vVSBjA3jTIQ6CzmMmSiYOHEcFcGCTu9v5l/AIMoqW4Pm6GJaH/AmWlZbz&#10;PIp4dSk5dBLPSf7w+CVPLJb/8lG+k31Gi26bD3cqRgXoFIIQXaSN7KPbOMcEhS1/OzBjj8HhGeCY&#10;czdMMGw+I8cotTIp79zEpE6Rc8Ghcibvqqikr7wte8p14St8l94LXUSno5uycJZG0+VPFV+LT6ND&#10;NNB4gv9ikSTXM2hio9HneURz+Xz99rxi6vBc+VZHdl4d1wbyyvPQRi8Ee1C++bmCv3yama+VwzU8&#10;ONNBTGAQ+NiK38I1gV5+HRQee47+6ztbp+eYet18E+ieHyeNNSrK5KeBpl3M+QRKGxImrSv7BuCI&#10;UvjkVVfpXMjZzWVq15+O/uqpNlCADnkCNjxMzumDF3h9XLscNsVFB94VWHK+crEJ2cgBljY5D4vK&#10;Ic9ghj/AmcHUkSOTgFiq+Xt33S4GoIGWxYaeIMT2+avsyWtnezGDAPV0ebEDvC5gHt7ypV26hgEe&#10;KeWrNRQJc3b8Brcg2JArz2LdX2SvfMqSIx9Hf8p18fp0bE2HA9ffOVdmO9vyyrUjqG3PuetJHV6a&#10;QNM2H53jm5vetpNXWKur4XfXFZygF1bmuZAuzuQqtMl6c5Z08qTyAZEraRMPp260176KrG1pBLUR&#10;DeCSHT65Jm6wh0Wq87Rhyo/PhV7OI06OFt6G1tAI75T/Jh3oT/Kjv6eE9omI3gGWtqttL6+1OTv2&#10;ifWUkYYe2Hznm8amDNW3B+S4+G8sCoa/kiERlGPMXDu38NjBcTLp+K0gHz7qdOupC9JZiO2ibvLQ&#10;fn7ueiPRS0DHTUPu4NcO4ALx6vkUl6cewjFCTt7KiSe53AFuoLUyLRf09S9d7KsPIDF1uDg9tj7V&#10;xWzqSKMDepWRzudcnvbLtl0gzMtQ8VBXFpLpYMHtX//lX9qf+Q1IuOiB53Hrh52feX3FYfjZXL5s&#10;kuuFxtc696SYoJMJkHd5KNt+oIsnI/PKsjjKiIHuMDWQpqdyNiI2bsNZ/LGxrjTtkS0fcaVP/qW8&#10;/rQbvLELfPYBQ28mW+itDetjsVH+w6fMqodXx1kswe1N6IiLqyd6a7/WSMuPDeQ9YVNNqrpwmczV&#10;B419xc6WueneeIu/OI5TVv87T9sY14CJA/fCWlKq19C9+yL6sMnaR/5+0OnYLMdO9GIYMuxHPhia&#10;K0siWWR5DeQJxovkLSddfb+mC3lxNo7NtT6Bj8kfnF+zzZPZ86ld6cp2Eyp+smX3t/qExw74xdf8&#10;8SW/SQU6dlH4V4AOjR7JHprTDpTpE1JHx+fEpmSihDiiLV9PnemvA+qldlF//C9/Ee5qF+pO0krE&#10;10HbzoklbGaDZGHaz9Rz20Y2tNDBZ8YNEwPhh2uLobH59BSn2L52xDMnzhdqt5TdcYgN4OpRvBqo&#10;+NIA3WLlnpdXzhz7EyNLmAzBIzO52v6TJ1b/hG7S25dWPpU3+NJA+SsXn+9mlL7kpONlg7y0MtbE&#10;g02ki231lfDQV0kXa21AksMNN3jBXctJB3jVXuFV/kf+1eHSP+gpfsGqLEE62l2kSHnTY4nSWj7I&#10;ZK/+STPu7YZHzhn5S8bCf/7zn5subitns9emrri38ivXT2i5YXT1L++034t/FiPI/9kY+9iIjm9y&#10;vhstbSeVnScMsC15zbH4tWt0FvDZz+BF08zrFmfsODxZF660+UxdOQfK+yiLFzr6dz+Boa/eBT+y&#10;qF92WD7VO1Jr8+aV0tXnasLO9PSxAYyeGxRWPzLwufUlm/N4j7yhQ+b87Xil6bGdviuitm7Rffc+&#10;fRjZkm5jcxdyNhbjk2IFui6s76E7C898Z2IyGtJHlrFd+7RTSbtoufa7Ki/Ep860MfHnpoPWC19h&#10;r8jz9jHOXPmGbuLowUETuK7dQou+0uGuL0++sRFBEydjGzhjg3d9Q4kn39lp05WtHLETcI6OD1g7&#10;OO64QTqa6vhTjFt5c67O+rrEYzt+b9ynLFBPM+5RPmkHDx3pxldozRPFE3ekF4LbMUHyQeWq/037&#10;Ju/yQe8J15ww8vE38TYhp7LR4wlLQxpfXnuTlWxvzIkDfVL3yL9l/imvxdemX8vSttO1lxm3Lj46&#10;/JBeL+cbbrxZPjOveG5OtXx4RyAkIppxwd3+5A/NSSN358LRZ/2+BfNVnUorHpO+1TVw3PO9fh7x&#10;6Cc0/W9eZZvLJB8c9ANff+WJ2RMXyXt4RajS6GZMMYf/Ob0O5iD8du2rPeGtnPReB/uq0yPXyjR+&#10;wTbjH8t/89lsz/e4OER1PrTJkbdJ5OYgfD3xJVYuTJmxn3L4SRNnlg5caT7Dy/n67RH8EHzKi/+6&#10;9/BZrt7SN0/Qa2c6WXR9yOftCzYwgHLdrEyca92lqfl5KPXV/5TZuAt/fCnl6BG/XLkvOsikKN2M&#10;/7dJdb0OgQDczh/mMjSDHOgieMsPT2mb53z7BOfVpwK7ChAX4wdM7Bsa8vDdInQWTy7/iaBdO4xO&#10;y7P4KZLaCG2xf+qH3fWDu7a1LG8ebD02EBumziZ+rC2vWJbC2/ej88JOscuOreV1THVs5Xr0fdmu&#10;Oo+rXmNTOvCl6bPIQLCXce6i9bDfyj82GN/sgy2nKHoLzHpBCvpruSQ67/+ZD/Q66bd/jx5vz0+S&#10;XXQeJ3CXntglRjzjOjusflvMm4Ge9tn0PWqrLUe4B6hXvPSFgC/4m3M+2FNCn5PBcbH+5lz8aRyo&#10;Iek7NuQ7bjDa3wjezTVlasd8rf9J6Jhv36FaBJg3VLqTjsfobD7zvvN5Q98FdInvqP0tbu15ynas&#10;kvj1Met3tU9tq9bYePqMHoPfOuxxdCudY6ulybzkahtgxgiQVtc0cl20UkBMhwsuG+R80+BuXihW&#10;plnXbfL1pR6+WLwLkHvrJVUroYCU9GtTlx7J1H9om8trsF9+E3FlknO3hTtmd/0vTGa9acrPODS0&#10;yYdbZJhxIFmmz0B3/B3dob028nrszuuDw08X6FjkyjL1xL+tXdIPTTRmzjwPpmzZv3XcuMiO5nB0&#10;Buqlfyehdjh5I8bxk5P/tOPoxnj+p5D2YExW2rF79xisGx7Y8pXfHDq2cz4xdbF+eWwcbR3f9InE&#10;Lrh3zHZuOPjsJ5YYO2C+89adfQ9Y3SU5h2q+QQ5rE+k5iq2/8zNT3vLUOFxFc57rfSJWDHdzOt9b&#10;3Uo3LOm20Dd05HJxxnb4BzE0lv/0Y9EnunzJw3cLNlhB6yfHcKvNWz7Xn7J+i7Z8Zdmz8SFVUb1i&#10;a3VkTRCsHM7xfPcu8+f8ge2/8GAb9Xm1X7pLBDl6pbTLzS9+bCZx9Y8VL/yOM0JjYdcm8qArZkO4&#10;SkQBjciC3gbv2YRJ9eQOLQ1y8V52FlNBa6hl9Pq4ZRdvhVUZYBuajeB9BdfS2DKunfus7Isz+pyr&#10;5HcAfipl8YtTI6vMgdJB80qZdIFxBxPbWCpHcLn3VLhBT2TJH1iZHN013oWcTpDuO5al+UyQDS1O&#10;v/ro9MhyPmgKcHtd/hIDrZtTh9XrUZfy8VhY+ZaXAI0WGepsroMsfzcEnryWzvPYyW4Sihdaylb/&#10;yCEoSZdmkpzTayFLx0qnCSRT/mk3PFxrFBfNk4bu6qq8yef65bsEIXoujslyJ80pgw4gk3K9bpUd&#10;W0f7BmaC+gTQVa0bYKejOe0l9NjOnfEmk3C6QRHd0N9FLnxcCxqro8DUV+aV1fDHb/Wig6o81Umj&#10;5E75Z52gO7iDvHqTn5SuEdFWBajVq/qkneuon/SO2hfelFU+n+g6C7DqZQb9dJuNltmICsGrvZBg&#10;BhZjr4bA8HuCTY6VfwcAjrSlQBcajvzs10GFEtvZpSOlkzx69K/XU3/0bJ1Gzi6A5Rq//uZMXxk5&#10;qnaAGBplG37lG33Hv6d+ls7ai63WXxpgj43QuNtWNRkbJ1/ZsUZZTQUjBI7cXfRBy1/kZXN2VgfL&#10;e889oTtyDNVWd77qBymfZbyU1e6wOvxzzEWvg1hc+oJYOLLPwJZN3r6ZV3LRB5DJnYXoG9Coe5PZ&#10;2j+MDM6+Optu+pGV2xGJp/zk0TFO/Bnc777/rhug8ix0akNk0+7Kn9zhS1syLL1m5muvHX3gFnKu&#10;rYgVoPkWU01Q4kPka7oYEDx3n+/bA0zyP5voH5rqmnz3K5GGng6dvMrLR5GMT1i5No3uFufYUR6+&#10;HYTkXDD+7dtsYJCJ/aQFumHzWADuAoHJ6JGPHNVVXx08oN7WJ958M+cW2+cVmOM7eKjnPomWmMZW&#10;XrHs2IlidT7xVVzNdSdIBkHqJGTI75WenuSyeFe/Svq2h9WhMqXA9/mNSXKxAxqVMYNl9gPKb1mb&#10;S1/3N7FSZ9GVvJ44fC6ISkODPT3x4gk0tPwVcrhkOPaSPvWpr8gifRoL+9mIx0/eyDh1+aT3Y37z&#10;EnQAGXtPjFBjA0N3n7JKrMwrYLTn3cDobzwe3D2Qr3XRWMnXYtuwrm2qSdpx9ED7NbxOmzaYvo6u&#10;x4cqv/rKZ9sVOmuX53Hi6su40/JsSqjjV2QD+sEpzwLku+tyzicdX7L98MOP1UPfYvJw0572yA4D&#10;a1FXN54rdMCWxf8+l75lb1nkbxlHZeg6cNOHdtMaOlN0cFLs78LKNvQhiy/a8rTn1u2RZQntJGoX&#10;rdqeOxFZZuOPXQRji7WxKohATIZ+TDr1Hl+Gu3YZX14a4/OzQaBOxi4ddyWWLTT+p13WB8cosUvo&#10;h5kYvvXkqc2tR2XxNMmWr6yY8yY4bV/KnbJs7Eat16CMsj5bZxjzZTJ9nd9QbH5tGt2TNteJ9Ulr&#10;fA++smgtkIsffUx8yOHWK6nKT/7UvfN+Undtu3QIPbJbsAb0wqvy0jlp1Sm0GosjS+srMug3K2Pw&#10;vAKZzZaHMmIDm4qNfo9V/cKRbqMJT3z0Sz7lE1p0pzPo+CZHLYOtjGN9KsuzD0zfN21P/L7tNPH8&#10;bvelGR5wAF16TNuzKb0bhuKttk0uY+F/+g//4XoK0ebvv/7bv/7m++++b77NefGW7bZu/CQCvYH+&#10;H05lb8r409NW+iq+u+Ub46Lv9iX7G7qn+HWordqmUt+Zu208Xv0g4oMuWoAc5lPqprKlj5sFhrHd&#10;ygV3fCjxPrKxhxu59F/olUZp5fd2U594Sr90CF997vTD7vA3b/T7mJ6Kju/lT/tWl85XZrEGDX7p&#10;pxP+evphDi69dRZZhtdpy6Wlv0rd5m83VHZjkuz12+Mbqp8cfr4IXzd8sWWKV142iHCVmYxknwX/&#10;ab/De/odtPWxKz+7vYbf5Tem9fGzEX1ohKayeLEzmmj4SOf0k+bpkZn/wltoPRnzpa3w/S0rnU0X&#10;0CI/m6BXGvQLTJm3v/nn//k/es321hqkl37w+As/UW7b3pZFe2nCn/TIfdKlicGg5+TPtfN37H3S&#10;oaA/NIzNkhcZ1Im+mB9Z5NIexSc3upmvgtYN/dxIkFcvi0v488/v//Ldb77763e/+dOf5g0uIVnd&#10;xL8Zr4ZXfQp+fvM5i3Ge4DNeYwMy4Q1/eE3caL086ov/szk/cJRvAQ4NwE6r39h87GudyLzj55/D&#10;I/qZc9jg7U+cHJs0/vep/dg1cq29P8QuP/3kLQQfOk4dXpG7HMfe57QH+ew7bXLGN1t/Y/cn9pxL&#10;V279aXiMHGIzv7vKRt49d2xZA7zApmubbaPHLsNF3c9cg27+4Nde5+bElX3xXx+3npTzlPPKZR7j&#10;BpKOf/E++uCzcOv30CWZq+vkT5t1fo/D6solI30fiiCL/k694aP/2HHSNc8+9gmFloc3Oo+tnMvr&#10;YThUnuF/23TwIIy9i3q+VleX3rLAxsLIrgPK90Qa//ndt79rvdTm8cmuZ8TX3Oj/9vwOp/i5sQRN&#10;9LRB9N4bl/Un6+SsDvfRG7IaW9IOBkI3bXtl/NkrMaMW/+h/7Nm5VGQA9Ib7qLYhc/LkLzjf8d8z&#10;XXkgTz0sTWny6LPySNvNGjwXl322Dp8+9GPaYWVPueIiEHakwlWs6VgvcW3esjgyouFjDW3jZItG&#10;vh6PzJdcCYuRsnmbL88NbDvels73RlbHuQHikIp8a9NDhm2jF2mZ8WHKg6Cuw5ONWmcTt9HxxLy/&#10;vUFkeSjIDkMv8eOMUZrOKs3bOs5PQBgfht6UmePU/9A3nqLntKORccYJ/Co35P341+h/qIfOlpUC&#10;3md8/dSLnFvf8r29TZ+x/g33GWunfZqLlEltMToo/RLEt4GDmwvlV7+NBXBqu8Sr9ABT5G98r8+y&#10;v3oF9Z1LV342trr5D31l9Z3gQ2048sHzZOT6CX1VjfSph9Rr+j1jtU8/TnyWrn+9YXSsTKG9G+ab&#10;T6JC3efwZfz+54sqyMm6zdW6fl6jQS4+sNDzlBmt15fYxfhhiG0Z/ssOTyfwSu4QHN9eoofPGKKl&#10;y9O4eqFt4cIbktYLxzXCOScT69w0MNfGFsbQ0iduGmskduaPX3z21oCW47vj01RF1/jOWs5C9Q2u&#10;GzDqw0dX5cH4/mBfdhCr0wY/Rg51Tnc3XbXPwj9+9b8DpXf4DP543VU+Mlenh0wr1x6Ve9aja3T5&#10;884zpNHtY+zSSSi6MQgaPnBB22hso4//e0A+44oLVofW//RDmlVGe/3pnS9iQeqh4z43o6iMB9AR&#10;kFvWyBb5cqFeIuSLMuYyxng+yfIAAEAASURBVF3ibMeboZ3d4tbvz+lD+4avQ792QifyGMeAjslz&#10;bnS3pCN13vw64wZ2AxsbekGwo+fOH/Z68+GT3fp6X/McfNdtluE3Y+TEJ3iRf+nX/sWd8l9lfEq3&#10;XTdGv/HUBm/q6vOnqR+0wdSjmDjnMVbr1AY6OaB1vSV20y9WvxyVlzcw9kbkvYHI3r0KqUYMlsag&#10;EjvojQJvYlX5CLbhJW3uxHgKNkanbDv7HD+8MwEbx5uAqiHPZCoiddJYZaIspxgFx5ieOjOY2E5Z&#10;3k5G0cdHvsZIttXjTRxPnonj737/++osH+AFyJ75WSdFy9NkbQbAGsjI8off/6ETIgvla59O0pLf&#10;hheHj2VKs4358JEA38SPzd7mSVnXJlcaKKDL3KU9g5kmoptPJxih3VdwNeP+Wnkd0X9e31jDH09/&#10;T5C2TkJnII39u+Ed9Fx2Yee3mTiypYnMBqs28MjGDvKUXRp7JNNyNcgymF+Qt/o578QvtExQ0bKg&#10;BCwMfc55eYcPaDkNI9d0X+gAJOnKaHzogl1ss2hTpZKuU2qdxP7qIxnlOzaI78bXy45eIfNtBvl8&#10;16IKnr/9dhauyOnznLDwCa+zA55wgE82dnY+m8V8YDbZOSTZ2CpiH7lju/j3x0yOLba8i7+8y8bB&#10;Tz/bbJ6nRASNtftOxGmMTtPpH/kNYAycDNQEBLjFY+fQAktnj2s7srFVPYgt4OaP7DrX6pD2xwba&#10;3hPKJ4wuWsnk72/fkidUol8XzyIPOS8Iz4094sz+zuPn3En3hA4GIwMovSPX4mxHtwNo8gB1xTTg&#10;mOglf+n+ZObDP5zjwS/WRm0DqbCn3g3kdZyjd8qxUQqV39/6EufE2c8dDMVG9RcLMu/abuggvxuO&#10;SSNPbZ/BiLJUk0feBR0noMtXecpWh7+dGZ+gy0/p/LVvsLrRgcjsh8+H/Ebvio/82xNrWyhfJry1&#10;SZAaP9pBT2xEw290oKMdksNiE/206Z9++pwOPJsB0e/ndHTwddhiBXn4FV/4GN3pb7HYQvgOpC1m&#10;bZxem0yHO4MFvuuVidpffTY02eHr6IyGWlG/7KwfGRrxza/yaproI44YYEi3QEU+MrhuTIoOJqCu&#10;nzD5sWPkt/CmDN/ne9qchTnX6Gvfo+ssVErzqU+nIkwi1Ak9dkP62+jTSXb4fpff2Gx8OeXw9taA&#10;+lPO67cpj4Y2QJZvTiwmD4DjCZwOtqLTDtThGphY6ABkAfXF2Ozb33+bsoljYkDs+P33mUxGtv/6&#10;X/+f1uE8SasNxw9NeCtbFtLDw8aH+rNxUH+PT0aFGQSGh/qqX+VcHH173nu+MV++ReoQLe7QPv1K&#10;6njrwFGdOyqjfBd+NZfYY/jo7yc+1F6xi6PPxu+lsTItPz7RmBzcyplri5raFvuytYFq5Y3eykeU&#10;wtJX/x0vycsfXmyS0+BTUfsxzhkZ+wq46FLZQ2mGnfo6Pjw4u9hGvsqc+qXvDFYHB4OPH8XtpIdf&#10;FyMSl6dPFFO0m5FZPQN+79O2Gv/gv2DseNeZNHx/m1ekGmspQw8LCspufVjgoqO+qbG5404GmjHR&#10;jjfRAzvmRMOEzxhvxlPjX3DWBmR6jm/kgdpjTqP/jE+nPsdWcy6GzUSjfY1g8QL0g+KSTcGxH3xl&#10;0ZeHv7tU1Zt0MgPnE6dmfKsGATuAXdDSR/6c39IZecYnLHLTb9L49PRLSODLcuRdGvt2H3TRX93F&#10;j07OIwtak3/qYIgoUZn5ARTJW3fdnIrtxNIu7kQ3+movywPNtX/HXBkDqc/aJe3eZiGLiHfoKsdP&#10;NlZJ26cYtYe2werPluSeOInPAl3qy8HP0tVv/j2voxeD5/d1TchSZ5FxY9/419SZuCQewQFouQt5&#10;z9u+a4uJJdK3L6LTbsxqZ2snMRtdtHYDcK/ZhKwqpuPIyAXvg09iiA+63xgDxofYls1WvrmpMjaL&#10;vNo+HfGAB/bp3Ks+Qte5+MfOE3eG/pv8Pprrj+c3lvTBFv/5V2U3ro6sreO0Z+l0F8Nrp+SH/OBG&#10;BvW+df9dNnT/5//4H/k96L9Uzt/nd+P/9Mc/tV6U3bpHi7n3Gi+xVF3XV6tVYkD0Iwu8XcB17iOd&#10;btqXo/o0ZjC3YPcff/yhfblxCHvhAY/99X/sU1qh83XaCD/ZepLXP3KlHsRJ8tJzNzHgrL2SU5sQ&#10;O95a2saLyjq27YYWfJ8tC3/GYdOexu4bx0eG6pZxhPj7XexqXvG7vE5cnTnnL56+dv5NfldTX65M&#10;Y9bR80vG1Bub9FNjC/aYNryLn+QhQ+cipw9iF/TYcM+1Y3rSZWDqZObas/GIH3vpF2yu/Pu//2X6&#10;pchXYypYnxg62pR4hmbbauhP/i56zQLO4hzGPUgjt3jJh9TrbCqJz9Pn6rvVow8eHbOk3uFqR/DQ&#10;UTeNbdpDaHV+9umHri/UL/hGPkN35CUEmdU1Wy1/+sPjcx3HBU9ZoD9a+7Hl+Njk0XvkGR+Dh+7S&#10;UA/o8Fex0tPSX73/tmMJuOvjbAJPWYB1aUWm+mfmuWKBzV/1tWOfwY2ewbPRamn3x9hNezROROdz&#10;NrPoCdDc8yacr9XVJX1W7pXr58w5lOWzbjDQVtWLNPjllaNrtMybfj7X0w5JhnZsHhpji6Nz0uCL&#10;l2+/eds2ww591SEFDvBZNgB4tO6y8JsmPTxDR7q/J5DpCa332FBdAjRX/8UtncN77SWNrmwyLj8+&#10;txs60ndxm52AuvMB8mY8mDo4dUjWziWPLy7tr99lbSZqlOflQ5mHfDt2JGflatN76pf6SN1TGa3V&#10;h84+0/60venn5NPJ5wls/SGvAD8mqM8NLTZge7HA2M/1I0aHLn3FOH0apK8zx+QDYPgo/xw7Twwc&#10;/sYKxh7o32OqqY+pp+9ys5JrbZ6fdswSPsatX3/9p/qm+Vy4lSRebKVNoinGKavNy6Prjz9OP//1&#10;b7/K+Ma6TPxUu1FPjVE7PtfXRd/kxZyBU3+xCWCTHuMgnoZkM5+RX/vODXKZs7EPvtLpu/Fi68E1&#10;X1mCcPcNRPAbAyLX1p38hfd5gsmnweDIM/bQj7+5/HHxG4tjl/Vp8hrbpfuJHTI25PfZXK9s9aPY&#10;Kry/Cs6H6j11RRexsWOd0uDvESC4A/H2mIkN0Kru0VNsxFOaMcK+FUAZ+OrKXFU9TJ8xcWP7AHhj&#10;Z/Yev5+y+E29LI5jgmUPYlA3OCQFr5/U55fzm7HoL/CT6bPI87Lfr5CRj7sTwHxq+daWbBBQB9qK&#10;+pv81O/KR/CAdGPayhL+q688ZdlW/6UYHGkAH3QdvcGt/aIAcmDeXKXvMy6adQ+vRgWe4FMOoKn9&#10;zptMcoNj0uDxV3mAX4ZMZOOj+oH0w9MYYoPcYBX/3ra7ejji8Z7N6XVoTR2GaK5n7JXYkMvOxU6Z&#10;jufJl2vpaQjFbfwLbrwj33x1fMr6WX3m8PJEcmq1OPpF7R4tAI8eYGMkfmRZfcldvNBrfcRfwVP2&#10;lVe6dZGVeWV84n9z3oCk7tqmjiwxkP/aDj6As9l7Qk9PlYvvZLQONmnhex4+Qah9yZDpt2sfMuHL&#10;R8o/udL4laPfeleHcxPo6c9PzBcP34sJuf74cdbUPTH57tuzhhzZuikb8378bCw+NzsQYH3srbaS&#10;fiPaSb5g60jC2r5+FRdvHaSezRn439fh8/lzfuplqjEIowMabddqPLbZD5rLn849j6OJa8uL7urt&#10;Y2VDeokrPcDXlDW/M97kF2RydG08h97yusrFd97lJjN55FP+af/G+rgV26ClfD/Ht8myuuzbdOjh&#10;z6byk9/Ez8geebKn2rdVfMnmJaDftn/XrX8863fDU/8kXT0aV3buT56U5f/Wqz7FB8xLvf5Z3+Ot&#10;dV8lbplD0KvyIArUQ+j0t7ijR+NXaPu50bU9tNV5x/3q4+tv8nNRAeWNJ9iBsJ62Jcvq3Tpl39iV&#10;pmur2jvXxQs/49S//vWHrLEntonT/tqexj72NGbOievxqZSjgzrTFxr3kgEYC1ivEzv0h2IwufH9&#10;FPvolaFOf3puNg5uLNknrD2tzH7kV44dswF8fk8vJTXY6XgO0QixSq/BCOLcJi7G2ykkNTnjxIOb&#10;yyPckZ9eDxhFFzfmLV3XC1UsFbGDySCUJ+EpIRB9leC0ZaQ7V1l4MRADPwNs77w6LEb+CQzKobky&#10;uvbhYPjntPZxwrHltXxkcH5BzkeXSbnwQhsd9jIoAfLG5imPBub5pI1UFvoAfJ6w18p3s4QtDv1n&#10;nvzlL2D4A+gaCHnMHmyZYkA5/KTT33E6vBVTvY8OUzcpecrgd9fD2KlMXn3B99EAx+7hdXDUGTq1&#10;V202+i0Jecr4lFcsvhOe5V36R8bKduRDQ7nSTlpIrbqVhw3qL8FRTpCBI01dAek7CU2kalqDVduP&#10;gBH/bKcxNPAC0sg+DZf/zkAAPTjra+44kjY2GBrkAvTrYKDNuknBO20xZbacRVmBYAYOU3awx++c&#10;04svKgOWx9xpOXg/PQb7Og52JpcjAoKSax/XQyiUYr8O5jN52Tw2AnQw8lpZpa0MpdVYMPTl/Rps&#10;2b4SQrBUX3z82C3ch++vFX6kkROQyd9C5Qktiw90VHeADciIn8lgGG6RHlfX6hE8+Ghd/pByBiT9&#10;S/rXoQ+Kf2iLH6A4p92unPitbOiUH9ykH+sPv4grzQYJmCeFMyCIT6i71ZXedBn7jWzw+XDEydMx&#10;I780gA4anUipx+OXlf9IMLoXfeJbTtdfpGrfFpC0qZ9/mjbYtpW0iFxb4e/3Fcbfx8bLd2Xm4yYQ&#10;Fh53Yic2b1zDazco+OKbs8g3A5OzKVye2vztvq3jDOy/ShmLK/TpAADtpL31JJw2HjvAXWgdBNfv&#10;W3bihmhAOl35wOCc+g6eyXdviEo7AXQDrZPk7+ZrhLhlabsO3bRdmwNuOPkxT1ICg2mDBvKxC6iP&#10;hC7aPq7JceXlZH2gk55ct7wBuD703bav+EfK8UU0lPG0Vk57bQNRPatLMmg7AK8nP08OAzbazWhE&#10;Vq7FLVK+Wv7Rtj98yWA/12LwLn5l1n5PsJ3nTzu6BoihQ95ty9UvaV0gOPVS+8RuOwFbOdpXWKA5&#10;tiMXWvINcD/md2pSGR20Gbht/w7fpGI2nNIHwLfY8jk+dfq9DvSii7zC4cF0n/NUtwklkG3jt+d0&#10;i720B3JogkrXTuJU8nr+TGvJ+VIWDMvpT9CmpwFif/c1sXomZePfM8kevmgvjV0MklZZIknf4nLq&#10;S/zRB0nTXi1ws8vIaoA+k7mR59ggF0sfzaDneuRcvLX/s06U2XLwAD4Le77HSZ8yym26455v2b91&#10;7OZnMqcMn5jzlW8m1eLutOulo5wnfJeP+MSnwZO/8d0Thv74gTL0B1O0zHN108pwv73a1N/YVbsA&#10;5Y1vPuTtJ0+tTCgaWe6FxRZouS0LX/0P5qEdvZ5Az+lzxo/c+GHiuj+t8a4Lo4lL6vc8Adz4mXLq&#10;RAxxXD13HLs2+vmHe/6CxqVbpBJvZ+E1sTq+vXfx14Zs5EQfetocHl2YUDGB8m2sHbsu3uqn/CyQ&#10;3faT1gWnHOG3/0lbl45eY0lkYTvXPsBmrljvms5Bbxk3HwL9RzK7aUon9PzNOFTbmn4crpgjRjsO&#10;D6mjj9jcsspH93kyUKyezcpP78WAM/7OuEfdwW+dnZhFdnSO6OW1+olvgG8a2/+//+2/tX8ip6el&#10;3FDVzXg6BM/PBezYymKkfBuZ6kvsxtfCX2+kOv0Z/uWRo9dhg40DtWcEG73ZMnyC5waq2jwecvlE&#10;0snFZ4wfolRtytbKfEhMVKa+EzmA9KblqK/8bRYN1DP90drNddfAAodzMXBi7JRnO2MK/TdbAXw9&#10;0QNmXP75N7/PDcyji757+lz82UW/8t336M4moL6oYys6hYHYypYWVC20dayU/lzajDvGjiMfH542&#10;s7KTY/LIxl9v/I5lyPGBTOPP8NvWtcPwV9YG3srSxVBIARvx6kT7WXsyA59Owegff81f/TvXaLV9&#10;Rv6OxTLvXxgZUwdtI5s6RzQWBm/aKlw6bFzhz8479oudN3/bAhrK71FZecoBOi6tJpwvOi4N+fAW&#10;xEb1CJb25jv6bPqW2fTFG3+ceLW4Y8Pxpx9++r5jJPWy9ODd5W/bepU6X37nqcOMPXYMt7j8Y8cy&#10;6swYfunSDd3G4Ifsxjfq4NI9eUGsTcipzMq9Oj6PXd+Ird1Q5+mbZ4wfn1wb8c2X9l066MPt0dwr&#10;14Be6L7w3+jxhGv+Rl9O+QraHx16T7q1WVRd/2t7gYd10tG1DvDBDXi5Xt8x9gRi8wJa/thr62KP&#10;6LHxwpYvfvitf67+ZMSr/IbVFM35yrq0HBdvZdg8sgCbN81Tr4GlP+eh+EiXhp40eIvriPuMleoe&#10;p47IetOY+Kd+1PXwm80il3xs0tYv8Jm2J3ZBGRw3jsG1GSMuLy3njf2VbXQRU4k3ZUfnOZ94PP2S&#10;GOxGP+s2O8cLwxQ07tOP8TNAtsGdjVU3RY/UzU6RscvOIfCeN0JNn+58+E95P73lup+ldAierrix&#10;fqjr4sb+nfdEFuX0H586v7kl4Ufvc7N+63fpxvT6AH4bjmu2JX0dpz71YWOvbmgqcepndWQL7dkT&#10;8Vy4fZ4Y07Y2i+Mfc/5VZGSHqV+6Dit15aL22MTjl2O3mZ9d/DJf3rFl0/C6pJ6Tuz1PPbzK/tVL&#10;ttj2gG/1r19FvBNPpMEDsBe2nPE5eNZjaUV/AK90z3nx8GrmoXfZ4NDJtf7hFxDCaBl32ISYNjBy&#10;n+4sdWFz/Vn2lpkGC52/1udnniad3BXl8GnCFnh15F+7Kdq2kzqZ+kz7iq+KF9K3PehvvoofqSd+&#10;a6OLX01bnji/AvS3hg+/aZcjXP3GKesZq9Cn/77409Hh6Lm2r1zHhz93IyvxJfZNb5m5y20r9Pgq&#10;udhioWOKeJw0cclHPexnKjO8u5ahbtIGa0jC3oSsX60ObATFGPnpa/Y5lu7oHvlC4yoXdyvJ85YC&#10;Ml4szglcOk85cefUiQ2KI1f7h1WwNG47DM3hW389ZZYmuTrfCrmJ/dMGlBMbsmvn9AXQCSg78YN8&#10;qo9MN2p55HLXs5p/Zw9+rvXLYOluOWn078MisfHMGfRRxui5iTPjOnGd/P8nUD6RN9K3GH7SxiZJ&#10;okbSVo6Vb3WrPlO05deHHF/3raXrwaADy4s/tx9KeuNd/K31eFCV28+WrW/epO7k1sdpsyd12wuZ&#10;0hsOj9Kk29EvPsyP2w8VZ/pN5OompZv2pdzZL5uMk1+koVVZ4y9blp76OfjmQ+Bp0yPmZffaOrht&#10;r8fnPUCBXucDzUs7054fbeKSJwTJAFo1lXn6aTpuG7meBE7MKq7YMdOHkCJv+rh8TewYfvuKafgR&#10;I+uHuQEi511XCe2tp7F5+nOrPdHZrCL3f/4CLvzIaCzx3oKooNqF/Q5Kl+gEqRW+QjFEPuNoq8R4&#10;Bf2X+Bh7GuhKsAZy/Txn1P4d2s/8pbc0UnAaTqz8pLHn1wAhhiFV9s7bSSzNkfuiVhp1UsEm8IJf&#10;DWSwZoFrdFV+Fj4EgnHYCZLTAKo3bY4ujg1koe1osWwHXvgNvTvosSE8G3DpHkpny8N/QmUK/m/f&#10;5a6Fw6eTjDgoqF1Dh/zlbSIWvN5RkPyd8MoH40BOcnY+0i3iAGXx8QfgbNBxvnLCoxefmgb+eoh1&#10;29ngBH900FjYc8EOvf3IrxwHEZ9rMexRfiepBicWlcDSdNxz6V99w0vuNGTKL/LDc4fXPmkxC3PR&#10;9Wya4h/kBpsdxKDZ8qcDdj0TzOEhj8x09lS9YxiVJltYEBC06gfB3UnR0h0fN+k6vcAxm8FcFwNC&#10;06A6lRAcGwhTf2vdtd8cDbZ/pX6OvzuwAdoCTiHHDY7kVr5+fO6SgdPfazkdtAAK8ENrj02Unr9I&#10;vpfF4WL0fsITb/FLL5MMMohjjnh3oYAPRv/V90nrea7NoG3wNLbFe2yJD7o/5SYZR7p8841FkukI&#10;tI3Rb2zDHQCey3vaYezY103T9YanLYovFiqLDrvz//xt28plwvvUu3OwPJ2zB3huMFeH2MXvbF24&#10;8I6MyvQvBHsXfMqTxRPFXdxZRqfM6lZG+Tosy1vegnS06+dhfExz4cODz/5fZUK5C8fiYze28U85&#10;m5iVMbRcL81OXiKb66W1MY291mY2scrn4MJ3PTRHRvrfT6hOe+7r0MinndLLJ7DnZFGmi678JXSf&#10;shQPTsr1vKVTnk5Jo5e7+UDLHs8gN3l6dJ7BAh/rRnRe3YzWbnpaHHUu3s2roNhsYvzy3QFkbRk6&#10;1MCPj+Oxsi3+DlhGvlm85geXfkdPZft0lQlc/AXfZE1bjM36auTce/DHP/6xZVdPx9Eh06aU83QS&#10;Wu0DjkxwFugI8N9Y5a5EeuH/1KF1osU8bK7cgjKu699ZHTF4//gpv6f5wFncpkkPrTveT72hT152&#10;f25yN5aHvzhMFnb78S/zxB45wcg2foHHxI/jr/gdnsWLH9iA4xraxNbl0An9yLET2215y6f9Rnh6&#10;IqcWuOg+Y6IFkrmDuxt5GRBaUNMPqc9P+Wy/Rp6dZI8Ow3F0LofUTzz3V9qCqGWiXpvELoDuPlO+&#10;SVc6hZeWcSnogL5n8zV6T4x4JJcm+RZaj+diz/coefS6ZcKbqcaOFkeW0q8flxf8tX0r7KBrZ14F&#10;qDtTXw/RrusnD7Ld8k2sWnqV6yCzMwjlfK++Y/9m5Ku02h+Ofup06m7y1p+KR37jjsoYeuFT3NOe&#10;bhkmbihL3y7Mo8vf81l7kAFdYzjpAH1PdO5bbWy6NWY3fgxOKF34z3Plo103hJwvND6H/o7LpZON&#10;X5FvN526GZq+hXzk2vqaDcaJBcks2ZV3r9kCbLmes1c++NZ+R1d5b1LZYszaAm+w/ZO4UB7hJ24j&#10;L5bs2ySU0x9afADsJQ4qY/yODlxPR/cJiLbTY+PIJP5cY9a0b+Xal0c99bRyoW0DUp66gKc/YRM8&#10;3VjUp56TvrZQVty86Dxsrfz24+rF5N0Ta+UTXdAWL8Xxn/PmitWhfG0kkK0yRBYbtym/NpbOUDtG&#10;Zi95Oz/BAw4fx0f/NfrMU2L8DvQNQdGVf4yNUi/KHJ3WdjZ/5bPPAtrvcic3oIM22MXw2KQ+EHk6&#10;n9HYVWrTZzOfrOuTYtddBxMX0YQz4/1JG1uPHcoz/rv9dtsqmvEBcrkjvn6R+C2Gh3X1F7M/ff4p&#10;fjZvL4JnU1r658/zFPLy1r7Ija8Pk+8iPhxyT1we37/8PrakLjnYHOCPhg1sej1B+9R3sxWcofPE&#10;SNkT0zq+iT3RgIswPfWbrtXRQoZjGZNFTnosBEcxgAY52Vhd4Fta9X2xaGIYvA9dAD9z5+CuXiWE&#10;R8ryFTcbkkO+Nl+xHzLYdJePDxw+I+2yXWywAI/keyS4egbSrvSmzBdb+gkQeZRTHu1jvrYF7Ztu&#10;LQ9HdtD5wHWD4dKUGVh+VxxTIGsSn9Vv+OGLGbyx69NvZpxeQkuLfZQN0ImM2zf0JiPzk7NY+SY3&#10;FQCxwg0cbiLrk9HBEe9qZ3QiQ6hWhhbIV3U/F11Uo2+uOzeMyMY560tkRxcd5ZZuF7pVZcf3M/+Y&#10;G53GNsjzz6fuy3ftxv61XdoEKI/U/fJeXs30FbSWdXIAzdKtqafs8kGnuof+ptkM+Obt/GQPEqWX&#10;fOPXraP6qXo4bHYcAX/p7FHa1hlaQF7/cpTiKZKBkTXJhcV3o8k+jYjp1Q6CqA0uwG/7QH+JnMy9&#10;Fvs43VzTiSuKleKfNZG1HbypHzcQSK8vSA2K62n3NmfHF9lnPmPnYS0+zPrQyiZ9ZC2hxlXyzLre&#10;xCkyrcz0F3v1V9M/3f6qjL7n9qpox0dCr7rmqAxziDWzEcxPjVeMeeKbj9J7zjcpSlc6kZd9FsiG&#10;D5/29K5y8FTH2Ip9pr2WVgouTsuSqzacBfylex0fCs3G1E1Pef2TGIynBe0vH6YAHdtO+WuEsflr&#10;8f/zGR9uHaoLZUE3CY+uy5+9Zj0stsrNLOnar3pW32R/DcbmygD5TqGtvrnq9ZTbNndi1ojSrMGf&#10;eKK//MrT9YGleS4u/6Dz5m+9TYXH4hGif0cu9AZ34qi8F/1d8cjpo474Tur/+EMLH5odiyQv7he9&#10;xSq5/GDaw+rdDacWnK99Ylo+qL+mrvjrm69GLvLnqgY8aFM435UteTCAPgisPyw/bZr9xUl+QF5r&#10;E50PS/P0HP8IA+sB+5MnyjctOOTQ9/09KI/wMq5ZWJnJ2PHOSVg7KpMR5nmIYeqEbC+gdSCNPPqf&#10;U3d5eKB0a7OZP1zlWgdzNXU46wzle5DYBfD7AuIEKr+xL1aS1b2N4Nap9n5sg/YRJ/Y9TI+OaDb2&#10;DPXa3Gn7icxjxU3yTJ85Oq1fXiRysjRaX4fWrx3EJeXNkd6e1zmP3+qr8wRk1+/vuqks1Us8FAtH&#10;d+avTi7zB9jKXIa+9cgc/a0N4XhSFKw/98LXocN2i9/SGlyA/mJVRii9/ltfeItXleEYqL4fMvxX&#10;+pU3Yvd66S3O9j/tM4lAPnqRIzGSzRaXnP7BthFp5XvSlJUH5F1lk75QnNAvPYmHL1vJA1MuNM74&#10;svO0psPJJ7jwj+oto6z2gsT2v0+cJ30boFt2f/f24k0gRILQeF9ZEyOSRh5vP/trH3A1UuIP+T74&#10;eABtgn7qOMULfFdfi64nh8HyVO7ql1L229xMG+zmL80U7qoMg71N/9+H1EKDrcyJc3Lh/5ix7WnJ&#10;4ydkzE+gvIvtyDP9mD4rOkT2maeSNXRCi6z9O3Fbh+DGzLLxkyyh51qCtIXKGjmMmvxXIJkyIM7g&#10;zIR7Osz5TQuDAvj3xwStArTcCBS6wRuaBAdrwD2fJ3HDmPHyt7BGrByhvLxCsXwWt5V5CmmM4MnD&#10;9eBMhybPddMoHCGd7wRr9I78D1p4Lf8OXM+gaHHrPLfoWL6AxSvNYx8I+A7dnB/7LF9lgIqfTnqu&#10;W0dHHvlrhwZ1Bj9pJsGgZOIM7kBemnTwOz14q7MnFD9fK/PQUJ9jpw5ejw1bvgVGlw0ejluOAHRY&#10;UGbz8IC7vJ55cFxv2pNvCZyvzXcHJjvpQAyyZwEmtEMfD/4Jlhd7Fe9MBH/3+XfhNTzrH7ERH98F&#10;huUjzeIb+j/lFVVwPR1MxX1yZdrM8LrLnbtcwhcoB5qfsl1IQuShc2mqoctOLdIyDYIZ0/jNaRHC&#10;xuTSq62GTWu3gyrEXsHK9kx+nYY30AGz5V73POnk9nTas4PfTr8F84XmLghuWnFWr0hpEnPBr8i6&#10;5dsW4/Xrt1d9Rn+yeGWRNqRD9ITd27wqJrE3gfTvDwCXd/3lNJ7VVZ7fpG2wzXlfkxhbtA4iCx95&#10;vTFx0VMD+e/ku3JF8pRlk/e5a3frm9xcYux/Gm+IVIbYYxeY4Luj8bhR2SizHe7F9/BYHdSfGNNX&#10;RB+6BkW1H13i74u7saguGtqXDFsvjknXKXpC4I2Bh/7gMFc3S1fb02F50mPqcF5jCZXc2lMXnROj&#10;0FwYOzDdLPY27/DXxtFHW13zpX1Fs3Ttb8tfxyjT85RZfSZuR7+kbZuF0/avn4kfdOASoQyuwNJz&#10;XjqP4yXPkQ9O8UNTzHBe+mK9tps/CwMWqfU/zQ9POrfsZdGJFx10M9G9VlgbkN0TdexiocyGsk0D&#10;9KZ9zqLD8kebKckr31F8lN86MhkPQq/1dfGNeQVj6nuctATkI4Sv+JsLpGeyjnb8i4+h/21fQTQ8&#10;6Uf3lad0Us4RfXH0kC49X7HS1cbcEUu+/jmSIQNEoFzpOXmAtNbXwddebAotb22Y3/MnsgHtfe3D&#10;v5R3/SU+//bcVqdd0xGIs8msFfiUzRrjHry2fufGq9RLFn+9gpBtyPBNniCD700sfK36RZbp16N/&#10;6gFQK9yrexPyVb2aNzjSt3xrpLrfsRu/1RsuMJF892UW05XdfO16J+dbTn7rKceXwG6J5SnT39c5&#10;+ey4ZZfWlpsFisSS+JA4sXjyFVd29bvLaMtDc0VgR7xvuHVE80njeb5lyPXEQ9e4hUXRfo5hbh73&#10;mVfxwEMb7tVXsF/4sxf614Q9RfEA8N/xk+hk0rK2u3W3QH3699ADY6ue5Es7Px2+zIB6G91488jQ&#10;hZPIaTFu/QmP9sXhC1Z+upD5rpPTrg4OvOKyjTqyKZB2aSJMkrWldgDP9dKsPdU3+pHHZEb76B3v&#10;B3fsRaKBbWOuWv7oW5uGjtf7ArpWtkhkjIYu+WxgzriAf05dw0fL5qGn3cmhLN5g5b50SR5YuXtx&#10;vtABcNmZRZTHM6eXPeTfOMODjX/Op3IfHmgtf/1jnyAUq08/tHnwwN7g2FgTnsjAeULpq48kbh4/&#10;aWw1SApMfBsb7BxPAZtVYry+Zepm9FCG7hl9lWbjZ/xgQd8krvkJnYmlsUvwxWvpNq/Vk9cUo6/f&#10;IpuNwR9TVprX1znC9QSr35b3MyzoseWMa0Z+1wutEz4gLbH+WUeLhxf/6CvVglecyFedThxGX1/R&#10;ugxx/qOfZYfipW2uqaWp+81bU1js3rS5yWbqBn/x3iY7/zMOhjcQX9Ve8+kGVeQC8tXz6B385BNA&#10;X2M8MTSnX1+e32f8OhvC8/R4XxOeNjF9zrk5NDSUffLogmbTvCbanGjsTEfAjj5bTtrLczi/6dPG&#10;f8lr2L2mWiyz+TztbfD5F0Cr+mnJ8c2lz8424la3Iufr87vpP/lZxaTDka30QqfH4xaNdcFRl8rs&#10;uHz5IoLXfjqPLO3Rt8T269B0Cf+qt6Q7rx3a/BN/zgYUXHz95uXG9G5eqNNjSzg1Wk/mq+2KISMG&#10;vAU8nteb7lh67Bj83//hD3Odc/yNzaJlbUZ2477aJuXQlNa3jhz60viZmLCw+qLPj+C8lmfTOv8O&#10;3soqHbhG0xjY+ZeMq+rPyds5+17z930deSiVV4nka+nNNZ/YGD5tJjWSuj654mj04yfo4Fu5Tl3V&#10;/1JeG1ufUxKO9jktYGjt9/rv4pUmvV6NK+STdflf58cepRfRlVfnzdeHHNm3/Pq4sSBa3+S11I5g&#10;5gnWG2ZcSp+5yWXqx7X6prsy03Ze+vdLe5ZsvzYd/x2fjJyyh97i1KZSowswPu5bZc71pOFvnGyD&#10;dWDqjl/vNZ+dBeDaY+svcdsAzc9D7SufxRTQtn3swb9m/P6wfey9cqHpfORmo8Hb/NuX7vI5O3zm&#10;zCucF78Z56t2CsGffpo3NVCKLPPGmxODooefh7l9MWoFz6cD0OSAjsWin9/G7rUxO39MXRofaL/V&#10;gWgpQp7dwP3/GbvTJVuO5DrUOCPmJpv3j2TGh5VJ7yqZiTSyMXQDjTNpfcvDc2cVToPXq/bOzAgP&#10;n8MjMnLYyvfTxvna/t61F/gGq2FVWeANjkwhJ4ZGPl65y75ArH3xftZ+W5AvepSODR0CxqUFcjRW&#10;x4Qthgb38ZEP45fEKo++yxjZOrGbcgx2LHJj5WO+y0fD6T4Pr5wpdt4m568tNofVtiPqZ+fg8B9w&#10;ELeAbXORqmoffSNmeGQsTgzuK58XfbdPaa7+Mw7AwdE6Fry1y+xPbmvZMK3SSy+R/KQNWequy77Q&#10;g3USIhlf5gIcqmJ9eI3vdaHTpYhUUA+GH/kcyUN3G6Wo/EYvuP5AeTRAetivnjtnr7Tomz/4aJLL&#10;Dcyg85HQXVrK+HB1xxORjcHOYdP/V2ZyDsqsSw3D0ItojW87ISFGtHVeJVa1f/CoaimLZC6Ghqa6&#10;4Tn8V76dr2PQc3n0wZiwdO/z1woyGPNN2MBFZ0pvth565sIz1uiXzm/ok3E+jtf2uih/2t839HxO&#10;/15vX//ac0Xn93TXzrjUC2EnluDWjjx0dLW1Trjw8MWU1HYR2EV28xIazI08G2N0HD2XZriUvmOy&#10;e1vJmhZVvqh8PRjfLZ8puhzg8HewfOr38Da+O0/cN+wtbedmPr+L/WcUxSg/aycOaoMNhej+3CbP&#10;j8XgjOuji2P+lbvhNoeH5yU3C4RXx/rw9rM6TLhxSbzmltg8pHpDXUW+4aB7l0Nbdl08uw9++kT4&#10;pbLzxNt6+/jlKDutr+94MbHx8I+KkCmQ3QXcfOcnsDKXQT901V+yhfjk3pFVHk/PbXuyidnOdNMP&#10;+iaA2AuBieegwSlezh8c3mZ3+6Tu6lii+WomEqv6VtqGydil+SC9j5xodpzaVmHLYDeovfjPgwFZ&#10;fyhdfQtN/qVGOgN9x1esFV65Wau+Db0P4T3r4WmN5+2DlTcS4PMpr8/ucSigpWzHRAxeOyFbEFiC&#10;4jkgPsQQYfDjCIrl4IzLFeKqi8PWgNqC3Sqf5C2YnwbItgmnKibglfXP/qEziWgmwakubOc0sOHl&#10;Q9mlWTHypUN+YvAYSRvtZ8FICKXO3+GJIXy0yEwe0AEigbBPALUwX3UYuxyZEH/wt/Af71aQbPA9&#10;QRRp4rSHjbRTRy58tWnHyHbtiKcLACvbToInSbBVOoFJdv5mkWEW3R5JPfqayAFGOLD0bcmOrw7G&#10;lpWl6KOXzgCnC0jxZfdThoc/Czjj/aU+piEj+rOgMXz4DfQELHWgZfZ9wgd9n5Xxio+0JcvKo97J&#10;pePyOfTo4aLaLnqXR+iBlemT+Dg89jd3LOCz1ccs1POLJwT7e1t+kD64ygwU9k2+xaf9tVcZ5EsZ&#10;IJcOvAPwLODMBZguigbtskd1N+kmu6cXYju0Eqsf8zrUDjDBYTeLXvRA33Zh7eV4ZbBf2/CU9vgE&#10;1O9fB7n48uqn6m4fJ+vX8fovdNpnTt8q0f3atjhkP19bc21bniNbi5R3iJS19fCc/tNkHCTy+70K&#10;v4tBbhOj/wrQo+vGEfy1ResS0/xOTxe7ixvbgpms3PLF0YffqhV54pPKquzoetFv/fAL0yf2r3+D&#10;Twb/ISRAsyHrHFZf5Tfg8Z4o+ZH7/MEBeIuP7GQBKnkl8arsZU5g4Iit1+cOzsqZOjbB6w74o7ix&#10;ZRAH1Sl2ekwuEoOpqoy3SSDaa+uRKf6MPdmMnXeheXiHRiaGaGy7yYnkGvk/pI/f79KSo/R7/q9M&#10;x667X90q8Xzh3brgA/Vd1Dq/zbP914RiAT7gm8opTx957vRrp9T1BDv4/LEQNm1jQfnFy9G/dYf2&#10;65zs78Vn5fYtBqP/8KOFlb9X3z7ZFL3Joe8HsXrt+NGLS2TMn/rGKJzkNfmKzQB8C5T9PUaT33ya&#10;9489i5QvNPjml8wZVue1MVpLT44Dax/7bKpvGnv9hrFj+WIvTjFBTyYiHz+KCzxexgex9JVbLAKv&#10;/6Js9UUfVKa0YXE5tuMTGuHDNuSvXidPt9H5Wn12q9i+iR096Gnrswtsi+NJs7npygn0TNLljl0H&#10;UbcXx/FndflrY2pjpBNaXT6y117xER3J3v57+HecVR6ojPp1j8xbphxtZXM0lXDZGH37ZDHpfvX+&#10;0Q829g+5yhjUJ6DdAjrgUcKPYy95AQxfPH2CmxggWWMgcTDjZsbX3MCz9NStfWzv++iPZiuYdhNj&#10;1fu5wIT4A9jFI5NwDyStDf+gSau0W1tWxmPt+/w62l9klk9G6Zbd88vqfSH/0U59/PCskxB8Ru15&#10;RTEd6l92PLScdL/mmz1papuRj/zjj4etNSPX2tQ+H+rnWD6fs+lfdJTPXdRb0F6b+jTcixc51v+d&#10;NyAYoIP8s7TxZGPw9IL6zD/Fgry2uQOe/vnQJ3kmMV4/BQ9vfKtAcEen6JU/OfvS1bG/tcuRr/NB&#10;+S3HzePZVkYy0D9bi77NgZF988FeoCYffT/k96u2n+Bhf3M/Hl/qY7nPZviPbSz++k3WPX+ht8Vo&#10;/AF5/aMF6ApWh69ez5uD5CbjnRsJ+/udsQ+czd+92BobdX4b+sBF0T3XoHtpNn8nV2freOyQBfDz&#10;213K+NFCXn0dPHy/yROiQW6MrKzqxU6ffE7syKleJexmMv1kdTc2mHMv7T3/c25WG2f7MudHYHnb&#10;Jxsexkw3EBjHxEl/3yxt0GtuTj2964u0cZGquoXvxNmMAXzkRsPON5O3AF3wcWPPLtIYV5XNXD8+&#10;MXZGHzSVocMW2pJPLtyLOSWaLzx2nFS2diajuEfrq7xVA9jfp4FdiEQTkIksbKR9/gt73rI5XR2w&#10;4L48y0eXSbkYa185sY4f2Hbk+fGnH/ua73//939PeX5X9vt/+uK77+eiJBmal9JOW+1mWyo95l+x&#10;KVbA2tXPZkzfmbhuZb60XzmyExqnJjvjy+mX5MZv+TuWF9Avj2NLrZdeZZMLQpct2/+Pnw+X0kR3&#10;6e8bCPQ/9vab4Otfv706+XNkDtkCmUsjO/onPcovY+XKArH24oVT7+mC4iVu2iZSLFSvyNC5R7Zt&#10;m3byllgu5JiNUrnNrnnTJ7EZgLtt8QD4+4jNzdX75EdxQq95PrS3bVqkauLx0X6OSzRfcoUF2O2L&#10;yuVVF82sVQ2N4Y0GuM8zhtf4a8/H4TzaLf/RF37nJWdOVJtF5ulzc/6nrbFzb+IrvfBm9+oRH4nL&#10;OX6Zn0g589utJ2fYob1th298l/OkXTxkL7Z+lfU59fDR3/zaxvlavYeWc82Z6yp/lXPhnZM0Lszv&#10;4qPlp081vg6xO62lL44XtFvZydNDRQ+US561h/yjn/c87orf0Ue5MQysTLM/cbL57FHHzonDum2Y&#10;aj9rW3OenXC5gD6TF9F7xB4CI//knOqVVlyzeY78IoXCdo+7KmfzRJSmd8ccfrl0G112DiL3v0s8&#10;1B/Gifggrg2+uEz+STug/m7//d3S37K+9Crn5ei8zPZhi+kL49/sVz8xcvJi5pVwV4767eCwIV7G&#10;T/XU7AW2SkLX6JaPCzziHaBfmx1DWGeiQ5/MP7KXrhat2+2sCYhnN5bc5Vxboy9vvM7FnBd9mjNj&#10;ofhKHydDb5QJTeew4Vod+wa8iKbkHqPmDXdgjxlWp3wfmGAbdMVgbX/8sPNwuv7/AfqQoTqHV3YL&#10;n0J77b90HE/lQ8byPu2j3vPq6irQ4BXYoJ+wypY+thftwbrK6K9+4xOeG5lfeBCoOUmuGpojPF5D&#10;Wz9pfwvNe17VJ4bOzEfaB4KDD5j2eARTLK3erT0Ip8wGXsfhYzz+7HiRPGxurO6aj+o8p1Fvzstx&#10;L4rIC4FegIlPJsabKFo+UcLuyuLbMK0I+eqfbT76ffN74y/4QVdeG1fvkbdE89V1po2doMMVO/Ab&#10;G7ZoHRodG5qH5aA2GFKMcIfgg+s8p3QfsqpDs9vKhQeDn1hInb/KPWiirMfaoFuWZPgD6LjZi/AP&#10;PGzRLqzcKRQHus3ayva/Arb5mBhmC+jE4aGVW7mxHkcwKqfssK8Nzn4R9ivEyl7dTQxyk1FOH4Rp&#10;MPzGXis3e8lRlSExBT7lCW5z9f4Wcep+yW+8/hHMXCACRBg5tvKGNx7LR/v7vmN4/bM9H+XPQbyW&#10;5rMKsuO5bnpWfR0W7zoavg5/J08IXbg3m3acz0JJt801D2J89aDzcFL1ic+bz5/Zgcztz8dpcLnP&#10;vAj/pbc69zhtzMWn74+95txm+h2JyOLruFHRlJV/+kJpt7g/eyg88OjvArexcRE9MTpzs+pxDOwC&#10;dUj8DvxmLwibsVEIuAlsz/X0r9bf+LfgfLU+ui8vfYXdrCm8z3kcu4O1hy2bFD/7n3J9aKH53th/&#10;EzSvmK+qR7lx0sOZ0wEuAlEC8Xt9TwhihE1yDLROWkG0X4EetMaZJjCMU9ybYGnQNnsCrP1O5vCf&#10;yUMm5emEBgvt15jwQDtqOisZm2wVoiuY4SfVvModUE4q+puUhD8wbYbOlplceN0SWdABm7jsK0d3&#10;65T12E6AA0zAwdhj7oinzybkDYwi3b7WaaPnSfKpt9hhgW9scgbB0OsAmrpdJOoidBbeDKZ4vxfE&#10;2dITrJxkXFhVlv74PfoduMuirsn80BsrP+y59PEEtWW2ytFX2jSfesegfrl8OzpvnKnH04I6WLqT&#10;PNwxPLr+knoa4bMLcItPxib4Y4eVv9vcnZFGtY8FJzCLeibtJiRTtrHHjrugksiLbPrE0CcbWWvv&#10;7GsjrvfkrDZINPLN+/ftDOWH//rLUzYutpGttgydezar31ImPkH9mvbt9NkC7dZOK4u4Uj54RUvj&#10;4KMTFnPhJOX4BU+cavsmd+6+zIUr9oa/cXQoXPScwFe/MxEtr9D53ZO5ZBgxSTTsyvb0qew/kT+2&#10;JQdfGGQtzgFtG6dnUsvGfwQbt2JhTx76ColD5zt30Md3MxFIHgm9J5P+8DHxSmnZ3O1LHbKpI51X&#10;mvgj4yuLiaF798/n5IQPqnsM5BXXwyPU12Dq8wd39Uko1YZe6yxm+pte4afNTubZbnVRTlZAXm3I&#10;u08OKycDvG4VBFafOXp8k9HHwqOnlL7MQsYuhIqpl/3dVL6VNxJH+XsboXeyr4+kM5Qgfstz/bll&#10;cwf05GRtu9CZbevpe2DxY6BOxBz31I0PDv21Id3Fs+2rLDDQEaxv4bNVaQSnx6FjYL7jaOPih/p8&#10;OZz9bNm9T/TGRvLEttuTqS2Dp47NLKY43jFEmQW8PXn3pJQysIvbH8+KSGmciQvbhmRFWr7aFCfx&#10;4qKyC8AWbXoDT2024wY8+szvNg2dsdX0U/mBH6rzoXnZJ0zv/AjAxq1Pu07iwgvUB2wTee5t+Ghs&#10;JN5z88n6WgQdG8Nfuxn32IQflBeH/NmXrxeUw0WifTITfSDnb7vSPfJYPKO3m4UKaAbXRYt9avp1&#10;Xhf6XV6BjXbnCe+cUE/8+f3o5pvIsItT2Smp9sPkFReHPTkBNk+svZRpl0xy6T1lwYUfuTYXRFAF&#10;LYMD9LmxAfsqyXhJ+QPqALxdBDhV3Uz9+G7nXff65/tsoI2nNgbGjyayhpD19/XTBgeLDuivPLtV&#10;Ti5PASjTfmHrHC/+1j3KRtd7/X1/8W8m2aIn2+E7tlJBT5+FHb/RZlJbft+Fpr04em8zHhwK8+q+&#10;oa99Ywadcwbsoj1gw0c7Mmgzsly08U0pOgU+kesTH+JzfaCODe+yp1Wb1EYP9ZJvs0CdGjxGx8Fz&#10;jLqFm9LVV/D3yX5voAxO7ZcmH8+CVHOH16QFT5340A/8PiVIk9R1tzzdAOkYLj0WNj+7qGfsLt0Y&#10;aW2hPymbGJpcvvKhAY8N0KVJj4NvwUc7AP9DcBbXtnLQT9vIPv6KgIcemtpt5mEf+elVbvjxukCy&#10;Lm1bNOB0oenQ50VjwNssmLqgBOR0F8vwd1PqjuWb48hmrubGRfV9tXP02HEuM9LSQMvcdvTMecRZ&#10;YPTkrd97R//b777t7/ji0Vxsrp122vTC8NGVLj+ljYW6r77+6pyLjF08+foy+ZDzfvzxx1zg/Wvr&#10;//znP5/frX33xU95avTnn34mUmV3E+Y+GdwbxcLv3//t32r/sCzUh5GR3o3r39xMkp9byDwEsFNj&#10;+27T45P1XeMisu/YQccurp328IC46zwl8dGD1s+8Qf3EQ+Zkmeuxswuv5Hv5Mr8bfOSlT191e27E&#10;0q7nuYll+d0NBDsXmDibWCTD8t/xQyzLF68SR/jA0V475xviw0X093lyq/GQ8qe0nTfpExP3PY8O&#10;juONW/IBvudfC+j3uvKN3H2CMnH619zg5RzAvIzPNnbgvXhhAePZ+JU2O+YOTgyVf76w3ZsP8KTD&#10;+1+2J41c17dm8Y++AtYeW69P99wh/BeMTfDKNz5Xv/2n5eZp+VvbrQyOC8tvWBZv/DTnfGLAXM1H&#10;PN4vypcGOvwW++2rt/uK98gqX+EHVka4d1i5wnhkTDtzOMdwd25YvENP/8aPPaqPrdfLiqXIuLGO&#10;D7+gUfuEpldvbp5Fc+ZvOw5E1ug7OdA6R9o5Dq/aHY/0X/1n+2TXPjA6etFufKEvzvwTDfXKwdpk&#10;5giPMQYfOJOjxAozjI4rv+OdB61ttAM9zwsvuHvjh5/RiXlSNzeM7Nx07LnxdPeRGzR/a5/qBbyb&#10;D9um/IcHvuiR94LUs5G6S8/E5eKQjX/WRy7G6eNeOSyHv/x6aNWvdD/zKLpum13HIM+CWFhYvD2u&#10;PY7tt2zbrk57DLd5mM8OKNt1vM5fw1cZmDpPmdIpMmbrFYu9WBU8dOXiO335YM4HJmzUyUsrtzdH&#10;7D478MOe0075g7e2Q3u2dz7mpamObGOb3uCQfGD9cIH8Ps2pJ1d8mzdg8IePuXzn82HpZnLjGfuj&#10;uG2ZYsaUE+NohtbeVTn0xzbL17YxsbETgg+bpG3+G1+n78K3CN3YylO9z21aWWS68O76ztLPTIxN&#10;lLPj2gc9UHzajIlaxo+9AaD9fG440o6PbNkKjLx8EzoZL9ngfW5if5P8Rbf2b/JnvpqDtrl/sVvn&#10;WqcQfYA/wMu64hzRLXzCG5+SS8XqU/1HrCPX8LvXoxkqpWOfjLOGO/Yhy4vQTyZXXdt059nX/dyJ&#10;TAuJwIcdb/qSweEjH0RPeWr/6HUjtPjojl7DZMZdc1F9Tb8gt33xO37Sxu9lz3bP/ydfuUjKfglf&#10;SMV5/kUMcYcuqP0qf/CtmWW8FYN0nfl4/Jw+Kscry60jzWeLUyIh6txBWfNZzv9Wl/KIHUKkdMRU&#10;5zA3e5RGvq4i8vj7jA5s6n82fO2YfaJPtivH+jAlB0d18DMB4adph8z8VYbw85MH8jUYP40d737q&#10;+RUZbnCvNy/avg4FB6DfWmMt75Y8vqa/46mPPHLznU4q22BydOLt9CfHzNB+lZ3ND4u/N7RojH7H&#10;/8QJG/tveXba74Vu+h+ZK9NBuMuMD57iLSodNvpyWkXG9vmjAjrlM2wq5/I8RWOP0OFC1rr8k6ON&#10;gfoiDWuP8PA76689WFR7jY3J5Xey/ysgE1778xZ3fLLqH2B521//rh1sJ+YeeYZe2mz51Y5O6c+R&#10;bmizecM2kojJw48h+/bOU7/td7v+WhnwemJfYXZk2DZ9ctZ8XsUNlsYW7bHtNedL5RVL2ZfRQO0S&#10;3gv0rSxpC57ELL6dO0TS+Adu8+RpX76n3cowa35V5OL/Eg36hsXrxP1pQhjO6XWYfeV88zyNS8I2&#10;O4Glv1vlfi6DDclEV65gq9Ok7aYtl+UvCO2jQUB1+sFsOw++8Vm+u11id/7KnHvAUe7z2onhHUkl&#10;phUy+wbSRUbA/hjWQRJsOyhiUwdnaMz2XSb+qVH8hA986s8AjOd0OFuwMj22W7b8Z4C/49tf+YZG&#10;ThwSkP0h6RizE7Pw7SQjvGMKRNsm35HhdLAYiY46p5OV2R8dtsNCZiMTXHwfnwnKlQve7vfE59Bm&#10;dxMjA4DB7M3LLP6kjkgzaFa0aUuwA2ShY/XMdh2Kh7Lltf77OgsvIFJcPoW3sPttV1nHBktnaS79&#10;bbdbHfgh3ZTqFAJ0aS/ublsOZ+UIDRKJBfotsA2+dAHw1xe9aJzjvYt1F56CVJzVZ+2z9jDBWN3I&#10;bWCTzC0jmNSvfW3hWXyT+GdCmlgOjt+tVObuHyd4XrMb1MLK6CktJ2Q70d4J7zy9Rc/Rf2XRGE93&#10;SZpYoScuwk4qOLJNGzyWzy6gtEx7A+qRHZGlv1t8Ftd2cfB74Ex5eSQZFi/txg/jj96pnEZIgJ0g&#10;zFHNdNUpo4N/gM/SFOsbm2RZsLu0t2y32u5nT2AfddlTHxuW9o3m4jzfksdkaQf4hx3y4I3XfBvs&#10;m+dG9mTH0t4YeSLn4bc02i7+2Kdu8Va3Hzxrm5SvTpXv4CyPlh29m4NycvQ6kyD1YPn1YAraL9Wb&#10;ZBXSXvwv9EQ4dK4T4vgCrG/sW4hCu82OTMovfg2ViQl9sieG6VPb3wywFiX1EYuLbcvjIVic7HcS&#10;m1jXV8n7Kf1+bbF2CsPeyDG/9xL+lSF9JvEJ4MtFPVkIbu12HIPPPbcUN2Uukuxv/F38Qhm+yeV9&#10;clI7o5dyuAQg2/qusSNm/aW+OJVsvsaGT/OYfvrrwW2fDd+1m/blqflxmRziJpDJC9OZrt/QPQve&#10;2qEBdn9zHnpjh/EpmfpUcWTuhDxtemEzNAD9vZqTf8D+nqNxbP0yT7gZyx7ziM1BTr68JYGYotu8&#10;AABAAElEQVQ8l32OXm2fCz29EJH6nfyt3dQDT2a5OAL0JeV9/Tj7H1+VViZUttrr+z6gb3DQB3Js&#10;siifkx8Eq+Pv8mrh+Sqd0HIBamWyJQ878pdtF3DIineO0bIoxeZ+IsACv3GsF6BTr+6bLGq5SOxp&#10;HHpfPo88DawVJLQ2v608eNjHR+4HlT/HESj743sxor/1poF0kbHm4GpvjJYXOm6GRnVSFhv7gIun&#10;HH07mdxyfH0snFeGtFn+JZCv7Y+OGxfhARoTsRG+wMn0gjxCHSCfAJNfuCPb9IFW3L7WLlu08u3x&#10;57bafA7IwGqr1+dwlImPhR0Dpy1bjM5TLyfEzoffxvtZHyoK21VmMXFs8Fy+pZ0Ba2gdeg338ON9&#10;fKd4Frh6ohw5ySfm+RwOH7hA8CF8P7yO34PzITGV6pEjSB1DS4z8E3eEXdsqY8HGT/zjuPstnRhq&#10;DISoHKEfsJlcrxxow/9+UmCf0NDXyTZvSHBhat40gkYYXO3StNA+lNwIRqaR13FG9uYK+xtv6OHf&#10;BSIVgcZXY338jmZ1CRP6lu7RD77jfYIOHr2Kf+SD44YQusg5n8ITndXb/hUP2XfTjnyhzIVt7eSv&#10;V+ietmiCj24wjKxstPSUk3nzs/agvpL7IsPOZ5XX7miHjv3V1bbz+sgkd8lZC0t/c2gslYXsGXe3&#10;DVrwcqm5+riI5VX3LgCC30K/MoW+nADX/ECuw3veovBLn/qlf+tfWiwPxWOHPskY26oLsRWv40wv&#10;YIUWOfLfatsdo3ZcXxk07hiXa8SLv/ophwfI1k/sZTwr75TT4d07Y+tcvIA7F1ITebE7kIfnzRCz&#10;eP5lxkX2cIPuCeHy7hiVfvoiY2PjJjiehsIXjM/m3AJf8WtesPEsFuQROfl+cXbbrS5o2d/ze7rM&#10;xZEz1obuPt3lNxiZgG0aK5HFG7RAFyXE0JFPmRuJJisMD6/5/vOf/yU+tljpXC+xljb7OlRtxJHy&#10;8dkjFsUNnZSzuRih68LOTTaGlS+NxXG85bbrtyl7jJl326gDlSvt0TA32jJbdDqvaen5wiqm0Q7c&#10;ZWnfiy708aEHHxZOjME3V2EfNt0589LqNuVig1prM7gXLxWHnm31ynY8GwrmkeI3Mjh/NQbBMWfZ&#10;m8Aqo+N88BBnK5u5lUVRbZYnW0z96Cwvifm+NYk8gdKXixM7a+u73Npf41tbeEXh3MywfbdxFr6A&#10;z62bLNQe+ZoYHZ99zAWCfZvDCwtwtdPD5yt/VCzQ9Q7NNyfWzT3giwPj1JVfM+7Qhw2m7x3/xE77&#10;m8Wrr/aguKHLDy1LsW16estKj63oeurs9+/ov7RWXrbhz7/loqdx5OvMPzs/TSt6qd+PNtt3tr0t&#10;+t0eHj1oweypJ3v9kCLqQK1s2akOx8ZwHMN/GT9Wl0PQvlxgHrzl97ZyF9psPrEn/02bxUdKG2uM&#10;65uts73oxQ8Tc3Lc2FQdw6J9lx+PoUt2e467UznHx3N+aREYnf10TSe8/IEpn7yN79aLz9eZT3du&#10;n/Y7B8BvbBY/RS7l5mydt2W/+T79yk3dhDPdueLh+GDHG7xGiOAkzsKtceU1zkAf3tzDBkfkyl6a&#10;KIv7kLFFl03XrmvnnZ+j2ToNQs4FG4Df2kffC1LLjRvpBambsslHI4Y+sLEz566DtznouunT2kTf&#10;FCQXxB6H5/gYG+e3sz7raOy8PifHsRHMyjWyjYhTR3bHOzdHB5A7VYGxiT0Af2QZHY66pT/4QUoh&#10;PLDjr8OWXUjD8zApri+t7j7glw/yT/5an/ZLYmnO8fA7SMUnGz/ZrjztbyljS36fi1wPHRevdO5f&#10;5Ts8rGHOE+4j0x1t42bLOh+QJ/IxEu6T74Rq3kjuoJA4qg8ikzV9MGP+yC7DgUh+2aLH9dOpW5+F&#10;3vaP6w2eZxje/kPPJ7KGhLJph4t91wceubAC7FdUv7eH718bwF+lImafmQmf2lmT1K+spaFtbOMD&#10;h7yt57PkowKHBmzK78jNXtoRoasEHnIKrM5tcNq1Il9pevww/OQMuYksjTnyB+408OUrsLLbL76d&#10;haut+dDIrMi5YNQ6ssqDoSNHJRcetNZh0ZzClgQF1Zk89sdOLb991b6cEZB3astzTMbq0raRRSx3&#10;zOC+/LFlbNBzvch0n4veWFy7vYE2ylxt1/+hv2Xry91Wvijt715m/+oT4XDXuW8ZHBMO3cu2M78o&#10;zfifQ/0m7Y5jQS7+5Nupv4Qvv8c5emUhEyODtXl4ZbTudbaXsU1pxwFigJ3ab7U6PtUUreew+Xvp&#10;knkvmsKd/J226+qQCJeMFrEUe8W2axPt+jOZhwlbHtM/Z/uHx27Yoqb2M2YFffXObte7o8tdHzKI&#10;e38LHcdyTmbQroyJnY5npStsH/bY3x+G11dhZ66gWrmbDwF+r3PO/CHrkQuVobJM39vylXteox1C&#10;wWm+zdzqtSd9MDcQTXBNcOgECBLiUuim+CT4scXiLEPbNYgBBcC5w1UvKcUoeDMaQ91hJgAPOTpg&#10;Rd5OjARZA22MtzSftI8OAP85aRo5OvCm3IJuHZHo0P7FyTDkMZFxAuJkxkSiA3uaI1mywfmQO9nb&#10;LvuSiROnAlr+ssW7OG00sszF3/kdLAPtE5zwNQkqVL+xJxwfcuwJ4pd5QrFw6tQX8M/HArvO3cSd&#10;rf2doCzuExmPzNU/hBYHTft7rA1gG/tOJvfkrTUpW9wi3r9udODwIbmcWDUGTls2v+6STtleoBUh&#10;E6uT3JxYwyudJJx9eu1T2t8TNB5hcEmig371ai+QX8WXr+g1k8lZqLKYh4+LRuz517/+rVuy9EQx&#10;is9AmFiLLu76HBu4+LWLFufE/fhJ24R9xLJ4ZHKfeGyfiU0TT/oZGi646shj9zDKPhKziDL8DJx7&#10;IqSz790rUSPtHr4svTSeCcHYUGKCA9AtTuyT0ik836MPeSPPsSW71x+RF6C7fer5Sab26jcOG+Zp&#10;9iqvpfnca7kTWIfz7zeR4Cpkl8oW+uxn4PEbAfs6vAvx2Y422o4Oo+vqtrpabOR7UD9H3xehPQts&#10;IwPcpQWvNGM7T6C37uTBl1lQNNmZxbbJedSgy/Lb9rb6eYxrt/Vsx+65ySs2Jq9BMhvOWwcOsu/M&#10;mbJ4dnirx2NpWPj32qXyPfLfZSBnf6Oo7eIfzjp8Fs+d+UJE36dbt8ln+oH43cFHM5P92c7dz33l&#10;U+S3EGqhC0021Q/s84n4sd/cksadTJwZAPpffj2/gQVnFtXmjnA+3IEUnQ548SOYPMUW84TMTmrF&#10;5PCKrrlDmw8tRre8fWv7HzNEoZhDW/vi/95X0MFzF8X5oTiaRbb09Mh34jfb0otspcVu+TNL5//m&#10;AZPf0xfoib6xy0UDC23umn5b+4RBtniLWRco8H0OxFcuV7rA0AstCgP291i+w28vYFbft+Nbdl2b&#10;XTbAO7Kle0SOxKmJu93EkvLBVyIPuoHp3GAVPMc+aO2nr+U8v/eHVhcjYh+y10bHhH3iKG0BHvv5&#10;z//8z9KET5evsqD84sgP18WNO08k2G4X+WbxY+xXmiZu6U/aDIzNGlOJVTzEuYu/fn/Pgty7TCI7&#10;z0g7/MhCF3nF+IxUL4ydmPhwu6Dqd1vxwtvNGPpuITYSWzu/UsZmu9VP8Fk7ro7qK3to2npKeRZX&#10;ZzzhXzer+KkKevQGgYO7bdv+0Nn9B+/139gMvYV99ShdLH45ee4FkB0PUi6fRZNL7m07/hzZdtFE&#10;3ZRP7OhP/EAmn9UfnuOV0fGC9g9Ynz5KPtfmUStWps3EJbnvtYnyQ3/xtnbxJyemXfIle4zf5JO5&#10;ycLvZ44P4w/jxsFRltf3nCdAo1vaW0ExLrAfO9o1DjYzpehl7IxubXPig3zimR3svzq+qBfYMmXz&#10;sy9onk+VzH62s1A7cTm4T20o9t2ksvMAFxTlNP1ejiHL9qeNbbKISbj/lLkWP27ug5+38xfs9wm5&#10;yLF+mvgVJ+b184RBrNNc0ZPEtNFuL3Z5qtUx3jtn6Vwg9gFkA/XfDB+VRxv6fhMd2E0/91TrXsAu&#10;jfjk66+/aX5lKzLSTc5tPg0NZf1d28hqMap6pBxfb3TQHWqfKM0GG9P4Nx+EnvlvL45mH7Ar+PQu&#10;9M+FGjl8ZaLr3Mwz8tBjxsvYIXKQoSfyscHfskD/Xfi6EUjsGNe9ttnTS9uf9Uc8O95H4Pap0MBT&#10;Hrzm0OFDblGkvZigj6d+zav42+/8/vQfP112/P6778c/aetc42+RD43m08wVvv/TvGGBvh0nxQp7&#10;tJ+kj2SfvT0J9ve8TpMtvX2EzvqG8ZO+8HYsIH/tke2cBwv1iX2+rr0yL496LRc3/O/NGfbp9OmT&#10;JzwjS3QE8rSL+uDTN+YR5JwcLk6veXvyPbv1/Drzu/HNyEPvkS200q82N7/KOYzzgL4tIHKWV+rJ&#10;M3JPniSXJ0roSb8PH+bnIyJs+3L9RPbq76L2PD2/MVfelXXmQX7rkOx0VocXM9XH2dmti1Eu5MKZ&#10;V3n73cqZ1/DVtJPzZryyrZ3IdYPmh/TB9tOTp9Aun1wwH9tMjCn7R7D8bMVc5/Txx7bQdj+hlrw5&#10;9qNreaXdymgcG9zRe3k+bKHEWKTN9N+JKfGkTU3fHfyNYbVpbCWXvIwPapdjX7wuP3Q/tL2icf2G&#10;JsLBt525rsLoNJvKSylPqDmXNddJdX2387XyiY2bd0swjQ/MOOQC1uveBN2xDG6I0Fsfe5++9lte&#10;f/f1668r//x+4CNPI4XsPFk59tw+O3LSKzkkPMzB5auoFHmMgeGROrKSRTkF9KkoXv3YiA7Xm6bQ&#10;0s5oeBbh1F+xkDogh4C+cjBlX36ZG4CD55OOUdvbBdFmxtfTJgm2RjRWtH8lX337zbdtyyb3i8ba&#10;JwPUvhbu5ZUgjhNCV4yA8fWMTWSNOca/qdNPZ/40As0YFtsnZuTX7U/oiCl+npwx817jzY5XcNYW&#10;u3/f2g9CvoYX2sQdO7e2ejqn2nM4/rF+Jq+IfTC25BtHL77Y+Y0FW/6xrgf2fFD/nDnG+F6dvAvG&#10;f7M255yR/PjgN/W5gTv5gS+IPnUzr5q8tfP4yVttFP3Q1aY+n8LSPruHD/0zF4l8wi8HrX7M4ybW&#10;+waLMJeb375NrghdfuhYnnj5Oa8IB1c/zX7X54Zc5J8L5yNTYohcfBB9xJ9z3GjdP2WX3EGBxyZj&#10;/5H3i6wXs1UvzObnXtSjrYwvB3/GID74e+YgbrqOgJUTz0pw9N08SKQt73l3sGuf9AFQ/cILfYBX&#10;vhujjs1NALLpZZEnMVIcZeJF37NG5pxlcm7HkPTl2it2eQrDy7i8MbHzP+2A8Wtyf3CPfuREr/Wh&#10;yS5/BKsPnG1nDlU/RP7rAmPq2QPYbrvdti7l9RlHHlvJGwtwLX3M20iGVstSfkgXdffvNJc3hLa5&#10;8Rga7D9yMcXHfOmPbq5Qby3IFtxptSBf9HW+D+Shik3eNCHPadr6+xdaYnEuGuv/GSPTLyaWnIdm&#10;jpHzUTadN8xkbhtifCjPXTDh00NtXdtMdMV/x37HKPUL6udYbKxeGq+cE/P0Gp3Q9E83+M170bnn&#10;V5FXvka7tCKL7Z0ufstzt+iJO3gzdx37ooMPPPQXlt5utVF/0WaOkCi99Cfj6V3fxWv79Gkm23Em&#10;jcrGZsbR4bprhzu2yuny1/JwnhYNLr7K+2nfHppD6R9/y0/XPDnnbXiw+o4FjkHPwaJT5Q9P8575&#10;+beHbYtYtvmK/Qa3pf26bH+K9snc4+axR3UYhMrAD4m1xsBph67c8V9Bzzdi6eW7W/EzY2iCIIDe&#10;1tn278jfWEs8sJE2zg/oxvf2n7RLubi6y3rJqO4AftrO2k+w05+MLRvvazdj1nNAuz5PRWUN3cqQ&#10;UPXzmryXWX2Uyl70nN90z7iceG0cse/pr5+Ob+88Rt/RQT72N2PixIHGyladzrdii8Vx7UNMuXj6&#10;4eSI1rFK+++0x9O8qxwq7vgAXWOY8WftsHqunFtuu/vq4LX/JqfVJikLyvTz681mLGh+n/XbzL/b&#10;vjYJIhp54AXv0gq9ts/Xp/RZ7YD50uu35m/nJ5DaPrksf0AbIF4+lu8pU0FGn9jsxf/6H//TpZ/B&#10;Pt93hSywOPE2ICt3wrOBS8g+xYItAc5nk4pjA3BYX3VjSAP8JC4TICek18JoaIINdJ1sk84EhpMp&#10;CVcwzYW5nVy0YQ02F+Rm4jOLpBvYBhhA9j1xJRNaBpsuSpxOtQ5sgz/4mgFvToSXVgMwNB33IsCx&#10;MdeDSfjufH+d30H8azvit1lY8USVO8UtXP8ttvlv/+2/V7Z8jczpqAIMkLl31We7x7aX3OG98mw5&#10;Wem9Ez4L0LPgNQkBTZ+l0cWC0AHKxYJJOahvYkflYCfV9iVOtjQBXzwXRPmB7yQex+rxX54G9k0A&#10;yC5tNIFjtstO9x1LZL0QlfrVj/w+TZbKw7d0yRt+7C6hdmLZCfF0OPTgdUE+MconC+KM7EDioK8O&#10;PItRj5No5pqYyCuMvv66fYDNPeWAr32LZ42/INtarPnll1+zoPtraeNhckIH9nYSbPIrrrYMX7Zw&#10;PDZ7+Lt2i/1+/SWv2svkrX1G4owOoPiJRb7pwKowdaorf3TriXwmgNq6IOakRfvyOxMUxz2ZkXBP&#10;nZPK3yKbrTr4AI3pX5E5MYz+1qnXvn/Z7vHZ6eb6Cj3tfNDQDtzbb1kKY7eZKO4k4zo+srXdiUF0&#10;Sjv+JTbSG58Sprh1gUT5XMR4DJCR6JILHbA268l3bGkiLQ7AngiurOUrxYc35o4XFsex8kHxBNKD&#10;/7YRJysL/gDfwrFV9w8PtBbuPNFwE8HyWpyeDMRe7YfB0dflIfZtDs1+X0GcWP/qbZ78+TL5PWVA&#10;P9Un5kKZ36v7Kgvg+W2/yKKMyvrCHH/ZeLcAoD+BHRgteM6T+NFLTouQKztbmfxykr6j3MVQeVWd&#10;nDML2nNREF0TPHzlavXA2CUPKMPXQjKdjYmtz8kxeu3rqWdrdXKOOG4uSryIH2XrC/Ko6zYxVX+H&#10;oMWuvhbs9PHmjNDbVztvnYVZsqr3hC0ZyGWLpj4xJ6HyzzeNM3kbHzg+C14hOrLNmKq89I689z7a&#10;8vBZEB/0hCNH8LGcuK/ltvijnEyA/nuiJHex7SwQjb3Q2bwLn5h03rnC5KGZBK/t4BWCvLkeDTLQ&#10;7ccff+gTt56GcJFCvH2T+OMTeGy+tkLHxOjOTxm92a4TpuyLB8faw8VX7NqSUSx2EezgzAmdPmvS&#10;zne5WJRXqlrE/zkXPPjz1xzPmJCcSA788tkxoH699etIRbTg/D6HkoHx/G2/r17pR/ijNb6cC7wl&#10;dPtSN5+JCXLMIkw8fny5OPqXfaCOLo5daNBHyWfx34mui4HiVj0ZbdEGS6MHty/6g+W/dsFHmaep&#10;70CG/aRV9muK0H+MfVM/+Z0ci89GPeGIXHx5l29x0BzYPrTHZJwadBbMXeXHpTvl+mhk6zxu6NwX&#10;oNYWy992y7Qny2693ab7pZV9CwopgF+ep4+uDC74f52bZr5KH/g6ec4FtqBmTHKxLn3jG0+tp98q&#10;DJj/sbP80XyYGGIzFw7E/N9/mxuc9P0v0x54zazcZK5irFvZyb3+RmP6y5lP6BsdWz1hPzrJFWII&#10;LA3tfCpevn7Jb8OiOxfA5oKyC7G1e9qjRU45HT/85RnOkr227ytXAuTS5UMmecO4pZYdgHmT3KW9&#10;i1pkYD/gqSY5oGNgcMDqPucdM55N2czpmttDU5m8YqzBS3zLMR3fTl9ZerbymLGNnGzUPIROcJWh&#10;V7zUkdmcRYRYPED/VfvojAt0doFA7tx+zG708hGvtS3dopcybYxPf8+8dduYA8ir7Gh/9bRdeUam&#10;xJc8EdvS9+fc7CCfiE0/vcF+PyR/b/vVs/m53puxHC2+JZNxvQtf4dVcET3R1pZ9eqE6cSE+jfna&#10;iXFwz+V4Oj/pOQLPH9lXh9k6D5hYavwUbXJrWBV6/nsOHnE1+U8Qa7fnBWP/nF/FLxuXfPanP/1T&#10;5Hj5xX/+5S+10epKHzKTf/vJzDONS5NX91wcbe12DlzbRPbR8YxbaUNUePQzhjn/WRqOxYe2S8sF&#10;HH1/x3ryiF/xBQ+szXqQr+3Ltj5osQ1gT/jk3bJWnK/to3DAHUcO1U6d/o/WynofR5Rte9vidz42&#10;TNhAHyHbNe8Mu9VHuZjtHOLWx6b16AcHkI/N+BTUVsmJXRMIinivDnhFXn3oMc94jFlrD3TpxW/v&#10;8pvc5sB8vhfyXHAQC/odupWDLGwSHZsT5NeU8evijD+NefwwfYcv9X8x7MNOa9/mqIzn6L/K2IEO&#10;+vKtPOG8xLnewtp87bk69xX2aes8ozrGf2Rb+8krwqjF8Ql7mTuaS5INHlvIWeyivDYIb3XONerf&#10;4/ONn/WvG07w5XF60zlqEuGU298xKjHVPjIX9IylgH/3nBIt+OjAdb7fueA5B2XftaFxdfiOfzYW&#10;1U+uHvt1nhn5ycyv6PMjnvIduf237+ETBXrOEVuw+6yp8J32c36yNll50IRLZnIpn/Hbze6xuflW&#10;/nYes7JOvGAZAQjhu/vdLb3JTzO27boHfmLuJ6/4PwYXAx1ro+Odjpjaea52+nLtk/Ybl9M35d4Z&#10;c+Q59MnS/hf5tW2/qF3ksslnQ08O3HNpcTDzb3y14yfb1bPxHLnexc/GG3SDULn5ie30cXNeNKwZ&#10;uKDWcbHxNvmETZfuu9w08e78ZuCbxNbbnDcDft15pD4lz+36CR2YffsVWhM/0yf1CTA6jG9Wt9rG&#10;GzYi5+ouppSj0bEv++8yn5LP0WD3t2+s2T36BPpipjYJPjzyywHmQmihXxmOrOUT+4lTdTvG0LV9&#10;3BgSn4GOacbExOfQSpv4WbS56Zx9J/bTd0szdo58YkEb83Hl9u9AHvH44D8+hrN+5vex5+YIY1T6&#10;Sew+OBPHYg2QY/rQ9AWyNcdWz4kP7ZonYzPt7IdY27OH+s65Q4u/+Xb75OZN+Ovzz9FHbumU8PkS&#10;mzFMfZFN4tKNNWQ2h+ZzN46sb6ff3dvbZze23S27mktWj4MsrtdfbcOO6RN4Xm1TxrfK7lBT9Ivv&#10;H/Grn824OWPl9IG5SAz9PgfmB2OC+TPbLS79ycHu9t/kXGfmyuYK+llsceKE/dBkX22AMtC1DGWO&#10;o0DjsjE5Nlt+HW+Ds+3aOF9ju2m3+12zSl3n+qdN56aH59qXbZfexjQaYLf3fTjk8bf6z/yFn9ts&#10;vm4Hy0vF3W93Wy7dNq5fR5+7n8hZGZf2kVM+E7/1Bb/mop0qaC6+6V/6rTK+mnXjcy6Rtu8yJqHh&#10;BtML8ApN/Jb+2oPegA26DS7Z1o7K1g+7v3jK65sjOyHXR+KsOfGc5103+1/j8OQF8bEyoAvIQrfK&#10;IT9FdlA5yJv/2u5Z2eLY3uV3DFZn++K0Njn2hr96kscDZ/ojvF2DECvawG2fCt5cQ5gxBd7SYIvm&#10;12zZ6E0uSvKltmg0X61Msd/0k7TXB0OnOZ6q2Qfl3T4ol5/1y/RB8NKcNrKwPfw3sR0wBrvhsDdD&#10;6YNiAI3o3Dku2/ucOm3IqE7+NyciV+M54aEcD7+x6ylbsL7js+kDY5/n9mcXtMKs/Ny4+DrH+5vR&#10;9G5fDP2x0dDLQdvUD2mrThFwoZfefEGuXZthdxeAa9NcECY3/o1/7eUz+LETuujJ9+xSCP7rdVDQ&#10;WzaMMT/c38Ux9sc/x0gHN4EyCwOn0wmcMDSYPOA0PAUTODq7hPopCXpOMCmxxsPbPjAZmHIO4/CR&#10;rXRWqGI+vuiyepggjkEmGPOgVA0FGw0T9NWVDCRffAG4sswkIYnqyLntLYjUPilQN+VDe3Vo4X4d&#10;u8ZiYWSxbC6KwjVR/fmvWQzOpMlCaWnd+IWBe0ki93bimTCvrraVvY5/2Kl0jhtXjHb6M6ht2ee2&#10;Q28Chn5jm+P/8FO2NpHMJERgvxPg+E/Qgvoses4kSYKf4NxytIN08Aa/E9y2nuOwi9mcDOnojwS6&#10;E9375BZd8VNZ0tDxvNt9FjfIkaKCOvScbFWOlHaQvMUYnPVxbR6akgFQJzYHJzrkrgt/bPC4S3dO&#10;Vp2w4t2OmQne+C02bWyi2SgfedLpnXz5DSUdnmyVUzIw+c854k4g2aBywUMETEh2Vx246yExJFU2&#10;KWEcDaIjH8R/uUPyxYvT/9JfR8eSuPjIHys/3yyPJqnQnt+waI9sEprJRPyQP69ybT8Ykv0uJjmO&#10;rE2I9/pTt3grk23/bPmi/kjDQweJLUITWAxlQ33hhEHLu3/yU2M0ec3f2hR9ugL1d1i5t6xyBb88&#10;87qiOeGZiZe61WPx2/7oqDvMBDn8Ik8vvKYNGtt15ShQnZfIbYte+Rw73PXcdp42AYdU98n1OVh9&#10;hl/6fwdyOUB+tp340efY9bd35wYEctM3+JNDEscJ37/lCSwLNt/0SaHzSrp4g9yzqJL+kT9t2fBj&#10;7irbPse3yuOe9p1L3hxTN6KM3VW/yYWAYwMTto57wbF4T1b8fMjWfpU2lTPH5XEzTnHhpb99mYmf&#10;G1/RG92zbezEJ/5iE+1B+y5tDp8KmfLNKfDUXQN06tjHogE+qervMLoZxOK4RXLx0Tb6/k1GtLT7&#10;HKw82tVnlf3IeWRdHFsnd3tBgj54u6hnSxZ890JUc3uO0VbuBN0TrV3Qbr49tug4IVb0vdlW1qx5&#10;tCx88UKDDHTvJ8ebB9nJBXAAp7lCu+JPX3OByyKpCyxAvNoXU2g7UeCpWXiauLDAKEcbC5STr6+8&#10;D2b1OrrxJ578veXGOvtkkAPNb0zczEP+/sHky2JQ8nnf9DCLdaPYUZCQR9layn6LZtsDOnZnvlZf&#10;R3iTS1m+wiuF9lOubkF78fpH0In0pJe2XR1LOw1Xz6WBzdtMVtlzY3r7UHrFE/7bZrd32bbMdnIA&#10;FaZvKMNH7v6YJ+S2vH3rysUnroI4Y/zjWHu8YiJ7lw7k9UTtHVYm291/1K8tH22meeYk2blMfRJ1&#10;xw50jCU3evJmvXns3Cd4r8aHR465au3OviMP/WkR6HhEFkcTe4pV3E/YntAIbsc3vjn8tYCj79U+&#10;GaFDrnOVuZib8bI4yeORyw2ETnIs1LxOsJnTzML/zAP1MULWT/pGkzXK6Xsp/3sWSNuHwm/naRu/&#10;2shvk1sTQR1TRveJq+Q8usbG/MfXfVosc2dt9Ptv8hMoTkyHloWFeWJo9Zz8GXmiCxxzPhez5Fv5&#10;cxa25Pp85KzgAMcfT47YMbr9OvS9ghO0f+X+V3R9tLVt34hZQiH8RrbqI5dGjp1T7LiEluZe5V0I&#10;zsaQ1y+T15imDO1uQ/dtfgt2bx7yNhRyvs7vv+5FUK/lNHd046FzD+dyLpjws/wnZw3dOQ/Dm0zK&#10;4OA1Ty/P4p9jHzj0jJSdf2s38tq7TFjfke+jc7DYU1sLXhbP2cPcXSyx+8dPswgglv0e14ILIM3j&#10;B5/txBPAk09A8/ixn3FDGzLS33HlTddJkx6jM+PwLHyjoW4/5jabPydexyeDN33QvovZV/xGv62f&#10;+P34xZ++/1PsMDGi7s0bFxNG5/UnHX7++dcvfvzhh+pjTNkLvhbp2Y1qdGl/Cx2y0YneIEfFs2/e&#10;YmxDl43xgbu5Ep2xRxZBLGTpysEhMxw2UKjdtsmVi8qgf8sFyim2T0DB9VlAHzRmYkuNr3ndA2n2&#10;tM3f2mzp2JqHEMifVKVPLeDRnII+gHc+DkfHRxm9t7yuyuHGBnHX33DEh3nfyHL6ZVuXwrUHLyxr&#10;f4XylTZ0AfrR2NU53lzUU89f7O4iJ3te/RitVJHdwhD6H6235H/hLk3lzC3+oHRr6/BO+4nhyT/q&#10;x7eZTx7Z8Og8KHHSPEhncgXk/rXfB+emFlYCV35PPXq9Seb0NfjpNVc7Lfin7Y5N2AIesJ0LaJMb&#10;3KxiPimibfUT83cy+tDV3M5NJeyGN7np7TM3XfGHz5TpP5XLuUX6RQ5ap6x/trGZNi/6ykz0xpbm&#10;JvBCabapWL/CUZeva1ul8rW84QAUgL7gSDux+PFcYDdH2Itx46Ph1xywREohNMia9SFbdDYXj+yD&#10;hP/W4Tc4eJBhLrTBhGMdik7Vv7pMfl8dVl+4Yye0R0c0hubkSmE1eHDVfpH58Vygt78yscPSV84s&#10;n7JWoGyBPNYZ9cmlu9Xblmw+zfepVO5pGGXWleQ+c/Rg5Bifob/t8Rjbz7i2cdCL4XJo1w4S09Wd&#10;Qkep7E0umVimz5s3Y5/mo8g8uuTmEPOb+ld+ztj6wU2ZbiqN/w695sjQYJ/LcNnvvClvmRi9Jp/A&#10;WXzb93+f8e9ht7HDHptT4Ste9J/CZauxEZm/dQNt5hqAfOYL7Dj8Do3QaR8Kjj7B7ta+FmpXNcsn&#10;FeIa8F3rQxN0ztZziRx4EUrL+WfafwiNtumxFtPGmw2U6+sS6Oaj1h/57S/4eaHaNbZmLzC+GQzr&#10;w1PW7ynMt/MPIPfy015w4nftxy761vjNfLoXkdJG/R0fnbQqHfuVJzmbPMrZq7qyW0Qsv57vp01i&#10;iS1CPbo+4u85TXQuCLFaEtED6NT+ZAubypin2PqwQ+r2gvr2gfWzdcL7RdPqKE4D5LzzpbP++ikD&#10;50HpPGbsP4KMDDPPoLTjP4LpTxN36PhbaC48ttuxfeu6Df6MDzlaPimbfDiYYrz9Kf0D9M0Q4bHn&#10;HObI46/YzYAd2HMFsteHaD9Xo1050pL5mdzVYdVYuUJ35x/8U54p2/kOXsp2Sw775Ac9B7zZphfW&#10;I64x9DncbUVPtplrOonD/JHPn/zj7RX2K1t1GWpitqxX/tStHWfOMrl5+U+cTLxoUruFANoiifnI&#10;tfYSZzLk5bfUo9HcEgJDz3rErA+Rij3al4yt+mnGybWP+rXpbpVtjtP2DkNr5IHjRpe1t/av3UgR&#10;23UenIbV4/gcHbi12xmv+9a3lKB158UO4N5+5bO9y7/tdqtd4zS5xBtThKc6bbb/wgG1WGwC1M8F&#10;+Lm5Qp/Hq3y54wZyPH+Wp+YecjrjqH5gdAUbHxsD/X30qFY5bqYlJj5dr8vWGL1rQC/rf/1r1uw/&#10;vsw4lPHT2EBm7fZBtV7gfeXmG/n9xFN1nxirUPmSl8nkwqw3zMJFx5je8mgAlHeb46zwdB3b8RVv&#10;abt2X594u82XuVlqoeWREwS9II7njQ6H7xlXPBkN3/UT6xBos6dRR58xroDf3k3/1b+B8Y78fVME&#10;HYzvvdg98wTHC/DMfnuswToS41XGtk5LZ4dK8D1B0FASEDcRt23ugVVDpv4OFS50TDoQ5IDhN+2n&#10;PkYOI+UmWwbhuUov4B+dtotUk3PbQQRx4bRFqyewOUbP7xbZCmi82VCg4eOzwA46wE62Z0DQAUx0&#10;ZjILF61CaD0x7AmaqZwkRpbFrwza+wsv+m0nM7FSbyHmZRb4G4SnbdvjFfnJ5HOnOXrkZOzYSN3W&#10;jywnyKLDDnKrgvrnuMosEqC78hdHo8gBtq5+C91rEfXUd4EhC4Sx3jXYtE184ams1a/EfB2BSo+f&#10;zqDqWBLZ8tmODGQyQPGX+HO8eI6nLZ2n05Bp8Sz4SZJwTGQMjORTvotGD3rhd/Qid/kG1xaUZ+ND&#10;jLD9TI7EujoTZxMGg4V+I6Z9dmDz22VvvrDwmBiPHDo82v7A8rHdvmqfSPluXOiHbRd7wJFAti06&#10;/LCvXG856iG/F4/FVnp1abI3OcnegiF0yWERQO+uXJH141logKYdG5goq8cDzD794E/faHnlgEfu&#10;g5wu+TILYqXf1vRMfXkFJ/X7ql56/RFsPb+xEaBrrPxotnwfJSPPwcf3Lgs0fqp9bm0uW6VsTvAm&#10;7hYFG7Rc1F/5H3XHBhGxvILMGjNZ0Qf48AEhU2j5iU0Xivvah7Rc2eBF9dLcsjZMmx6HDxpRpzZW&#10;V18c+tsGDfo5Jke3hy/8+wcNFw4t1uhjFnO10qZ44eQCgljxJMl//Md/fPHDD39p3/vnvBby+yyO&#10;duGisk2+0/Z9YhuwIRmWlm0hhfbpLMY2X+rTxQkN5XxnAclJ6t5ZH4Q+YYCOeiTxAehQ1fjXRYVs&#10;5f2OQ0HsZKL9p+jVtROZHN5ltF8bDFrsPvnH4dUPleVv9Bh+ldlgG5C/La6SbS+w7kKHPGfSwK7V&#10;ty2e+uoU/X5D4UB1jq/71FXs0KcQ0mdfvJgnAF914WLH7vg9cvjIcfIw/dAwnjneXDa+mEnXPp2K&#10;39qELWqP6G7byV62pX/sBh/gwb7b1rGc1U/80As5WQjck4xeDAgNF3hX1q+zAKXceG8BdvijO/Zb&#10;Prafzm/m4OOTr/ocf23pPsUx3MHpHbxp2zelqAyMnHw+Md2JXXR8T/fUGw/m1Yb8Lj+xpb7V3cbF&#10;LgT4zaT1sW0npKlcm7Afm4Oe/JRID0/Z+NtBdTpVSzPSlNbQHtxH3UHuRkyP7zq3S9nwGx20mbnh&#10;KLG8Pk/rQVc93Kd4M3czsQXq8JpFH2PP+Icc235lgn/c0Doxiv4uBN/pqXvKV+1TEC93nDWvm/TA&#10;XgzuiVLoRdob/sRDEfeLn/P3HD6e2Fi7PepliUC/Yqv4PupXpy2+tyn1kKebmGp8Je9H0rZBzV/7&#10;YOiwq/bNfRmLR1+5sJVdbDfGyRN/T5kLp3C8DpQt6K0/AsdyWKFXuqfPfcp8582LuQsXr5XX9sNv&#10;4Z/xTG7dBbT3kd0czlxNPya7G4PQbp5KP3yVV1fJDV+l/zcPBZeM7fuRo3ObxI95yMTPWawJn5WB&#10;zp+SZ+UHr++F13lzcIwNyruQknI5Bp+esMoDR+eO/6HTdqN56ZCVbVa++iNlbATIpz+ZL46vzhgU&#10;3uObR5/ovDY5nz87ZkWOF7lIOieXyuaVz04Ozce+ChMXTuW4X9/9Wn5r8+Gdi+fqMzY7+ZbDPYkH&#10;6KGvjK7Jz9HVPtuQa5+wQk+ZC/J3uGzLzonztAyNuUjTk1Xjaf740W8Fy59iFC02fvtqnvCdOA7P&#10;2Eg8zBiTXJfXOxv3yBkjlDWdO/fI8foMPdXZlDa5yL+x2oq05k981QHtpq2c8ej7+klqWwdv9Mz8&#10;Jxe42YQt4e+5wPrbOC0m4aE7OBODjs1NxBA/kMETLW78cs7o3Ji88GbcnTFo6dRXscXC+iQNJlZi&#10;t8ZlbHgHNPGq+YLLtuPjMenYbXjyz4V7iMzx9OPNuzMWPLUP9OE/OoTVBWQFZImY1/hPN5+x78kr&#10;4ggS/Pz1/D77xUksjSL1TvHgkrFw+OBdGmhX9/GBMnTgX7GRhjMezwXAITT87B+SLd7+MeUjb3Ng&#10;+iRAl29d6ORnupVXfIKv/KJ/2PZp2LSTW8Tz3MhRMv26bJJ21Se9i5zkVndB9lefu/3NYSY/Tp4z&#10;X55zZWOr+fLIjD+aYlDfk1e68ESuPPWn/4KUFi8ohcpX287cUK7St+jMzuyyuEErnck1kwNFct9I&#10;lKcdgDYr31ycmputPX24eq3e9E0kR49pZ17ENhaIp0/yW2zOcELGX+z0iKUIFPmU4TtzvRnbBm9i&#10;eOfg+JV36DF9x5Lu3/wQHRaHPnixB6CXXCUfvErOm3WCycV4NxcmN/yWN3DgBVaOKNqyLa/ua+PI&#10;zt6T0+aG/YkRTpq+tf5As/MDOwFs1G0+WPzh+5ABzgBcNpuLkFtee4QYueSP+v44fmUeXLZburuO&#10;MDFNBjlFe/Rqx8PVRvv93OuJNuVD51XmNIM/4/Gdzu7Tgc3xs52+PzmxeT35feaPaE984TG2Gzno&#10;QbfNISuHp35ffGksceNTFMmakZ/zweNDzrUAORo/8c/ModfXibH+xU5piydcvGY75w0lIigCcOx2&#10;m+PKHRrPwbzKTb18w8b6OhmM556a0nfxcFPayJe4DRk/WaMfo6/t9MvJl3iQd/pb7J4O3TlKyiem&#10;ZpxHr+evKV855RKvr17a8o35fu87qf9HZ+pRUD3+oPLpR8lPFbKl/CKmZ95bvNRr9wC6kQHfobl4&#10;PcfIWPMueQRM7hr/VEdjvTkIeqFLT7RAZUyZh0Q6b2jB1PkunliJ+NVb4cFZnXb97MvX8xMI7LS4&#10;9O2fvnPaOS4ZduxOtme39smB7YzTmk2leIvlqsM002/MfW2tk/J3OOejPdg+7FB/ASvbnqMpGxkn&#10;jla+2jGx5XyZL6wbVbfQb54yCGgb3VxIxp/B+lBUxjv9a2Vv28bBwzYzFg4N33IsqB+yJfvaD91X&#10;uYhU34Xu4HVTPP1hdSZb66Mpu6zM5qJbvnJd9FszX80Ll/0SNvH90r7Qtl6eCDj8cLvof8fffVs6&#10;0aEN0k7sdJ2JzDPcMEBprh4O1mfKtt8pL73E9sPP9aSqwvSFxEf42CeD8Zi9+CQna2kbv2d7VKr9&#10;iXDEqKyV+dAc2+kQo3t/Givnrejf4Wp/Cnf8KOE2nXlAIyLIayfoT/ZPf6Ej3tvvltfaVbl8+Fve&#10;xsKm/O3NDd6KYv7UOVP4wt8PGhsLl13H/MXZuuIfOWzu7bfOdunZb9tDi47lX4zxm3reslZv//Lh&#10;4TN2edjUvGNhee2x9pf8KSw/gXtg6x3i1/ZpYx0t1sn4oibHxovTDk5/DqLn/NmXe2AFtzfdlOco&#10;CLfnuyoDdNkLt2GWsWF8V745RqR/+GmQm396gViujv57g7WLwYnSngdA0xSN0lEQoNts2ZF+yXPR&#10;QTzUAicfsJ96fDeGOhc49HquASHH4n3zl6wkr75PH0qW6tabOJav8/v1XeUo3sgFh8x+/gTpzS0i&#10;RXxefSLHrzfxabQfBCnr2MCMkYmosg7UqAZ06L0TbCdIyjHQ4bWhNPQ77WBAKwyfmcjD2Yn78n7g&#10;DQ2DD5p1xl5wom1AYDP0AhpkxK77x8Bp3PIGTMoW4ID79qJ3eKhzsbGOJoe/1N0/d3ouxOCjXhsD&#10;YKU99OCuveybkH39zSxYuJPVwgBYmXqQL/Q49tdft/4x6CDN9mBPSJ631xaN5+XaKFO3+5/DUQen&#10;ryuLXne/wd9PdU4MqQcTS7NAY5Gpr4BK+eLvdvlv3IXZ5bOtQw/++mImJjPh0G7f7780I+bEb2KI&#10;XeBL0rsAdV2kaJwc+wUH1M9JKGFI8Zb50hbgcZdrLwZ5ReEsXlo0m9hlAxdvvDJRv3Hi7/Mxk6qF&#10;2i20xa9Jzqfk4RdOQg6vTiwyeDe2JqJ6V4p22nzIAGtyYF8M10bnwpns9rKDb/rzkal3kae8JxKh&#10;sXxWntWYnoCuzwfoex252KkTitNGvaRm0OjveoSPV0YsbPs9JufV/07h6gHXJym8Wybgo6Wx8pLB&#10;30LbneT88VzQURdSn4W137SL3NfFx9g2qX6Ox/dUBhe38PaaV75SB/dVzlia3E1y83Ss329bmad1&#10;x5GW0X1OLC+KsSdZ+Wf09wRQeYZXdbUNvOoFiEe7Fu4Xmxw8RXf+LY8t0L/DuPPBY2w6cQUbzF3a&#10;M9GbcePhD3Y0gDux60JvCBr0DeC/5ePC7//5P/+7F4L/5V/+5Yv/LzEvPwA+323Hn/Rd4n/4IK+O&#10;/PXPzYmGYTc6WEjGb+uh4LmLamirg0P3ia85EcVz6Tfezxj4oDV6q9PHQe2W4ss/ObEH1QF65GUL&#10;oJ3+51h/aV+MbJUp8siZbgSSI9004mTaU1r5Rb3i9Onlc4Ix9IYmWs0LhD+AF+jWfnSmB16N8eyr&#10;W90shNn3ZAXb9DW+h1yK54JnFgz3BB9tuYwOaDOczd4Zqb42zrhjSzf9woJjp0xsc2Blxb99Rw7r&#10;Rapj3+DthU95fmSexvIN9dYGJsC/5clbOLXriVXxy0fKdmza1/dMf50xG62xi/Fk+pp6d1S+buxQ&#10;12LEI2ZGv5mg7UIe6fBx0QU+eJmFMSegryPz+9e2mRRn0cedg9Ujk+DfskBUrTUhi6/uyu3RQSyl&#10;r/MXXUK19b7GLinXFxxP4dhCvMY2K8vafLf39rtvu7DtHNuX16UiCypsTxafLtKIicDIN/Z0fKfx&#10;++Ox0X2y+nscOeBm99hj/TW4j/HU8edg+8nMg5/aji1W5kfbsSQX0nkv9D7VZWTfNvCmfnUi58SX&#10;/oMWgJev+lhstiw2JMfeMfuQsNWJgTa54mJK53tiZXnz/85BY7P4pD6K/cSRRf36ngED9s0RzZMI&#10;SBriFacY84VG5Qu+nOq9NeYr2uqbvQDYi734b4wGiSKZg5gHbT6sPOIm4xvZl245hfnaUf7uiWdw&#10;5Q+/V/up48osoPNpXy2chUv9y7yObGIFVLbEqf7YvB3as/Af+4S3i73wtw4NF2COaeILcT1zyBJM&#10;xcpqYd24JQe4AN35rX6RuSMcceDT+Sc9QmtjR319YRsdHM881cJz8kBc8/alGwQnd6p3g1VphM6d&#10;Vhr0CWs2L332C45Fl9o3tNiBnN9//11tAW+f+PNqNeX9eZrMTdnOhxyeEhO3/Ly5s3a4fZHNB8+F&#10;LZttSuEkpjZ34q+Ov+q32nyOlbOtJ2q7sAIn9d6Q0RzQCBWjR9+Sd5FqfuOXPcHK2zvig8uo+mJt&#10;cXIXXmykzcqkHro5nLKFp/zYlN+mn4ifF/pPAN6MTY/2+Jif9OcK8rpC4PXr+9QCNs4LMFZmLmgh&#10;3kUH590WnrofnN6oxeexS+M6J//4NybY5sg8eceFF75z8VH/TVc8c+LRp6I8+RrZ73E5scsu9xwd&#10;7drOGIkw2lhnz9fvgE8r45EPArsUUtbwuWSXU2Z8GT3IbQ4+sakN+6+PexwdARLjg6f9DaeLXzHn&#10;S5nPxgAej3P5G+JpvyLfa/DUDiw9+82pdoLw4cM8fe9mUDm4N57FJvArb9rbV/7ixVf5TbPJfZsz&#10;9UE35ZGt8poPBNil27R3E8uTuAw98vKJNgCvyWnmG9NP5AZvOQDF1wc6v+KHeQL35Yk5/YXP56L0&#10;yVvhbU64+ZrMe87YOXjq+4QwQwW8pWBucB27k/lNnnB0Hu980UUXZeZ0vVj9ydz+5RdfvZ7fwJaT&#10;1l/GBb9fur+hunpa8L6eJs3539pJPPX8PHrwSy9sxT6f9L+1UWyqH0y8jn3ZQT9Cnxrs0PY599A3&#10;+Jptl/9u6WufTSa24PhM+dA7diHP+Wy71qev9cJ85KI3gHff6nPlqTiijXzpJxmTd64Gnwzajm5D&#10;QzvHtuWXejcr3G1A/8mdqDxk6Dlq8Hd98PXroQNr6OF/xx+e6w/t7UNZ3ZdvSi49lW39g/bIi4/8&#10;8iFvirGIyjTsi++L3HBGdjDtH3khWEfG0d9cQDy54Qbwt9d/+413tCYG5vxx9UaTnObveEaM8EFv&#10;5B07P2xSwrevyauzftBzrGOHWWedhfuZO47dht/aNmWZbyyvG1kisd6TIgdbxmY1+sHo+lhi468Z&#10;Z8m8+Wzz8PJt+5DVh5SVTuJhnpBcO00/Kb/aJ3GXfk2aiYnhPTcPHhkjzyfjshuPk4/cr5/ISP98&#10;qsPM36MHGQ5tNFcW8yp+HRCXT/ulcrkN/ug09OF9DrBIbxn8mz0TOUUvjdDrvFG/K/+hNDzIOnaa&#10;4xBM00pZ3BxP8HfjJm+g6qjXY37gZ4X+yj9Im5PkyTaCfRoOv9UrbQPjr5F9x1blHkZJGitsbGOH&#10;1rTZuscxvJ0TXPm+jdLs2KoyZN/5MZw5/zDfMrceu8pV3vayvt4+Ufno2otEaRP8zRu1Rc6fV1e0&#10;/iFEB+NQ4fIP2RNngI51inywueopPfPLO5BDm429XvA8tCpb9ukRhGl2fHKnYb8498KDb7OyDN7I&#10;Zb+yZntvK0fUXmnor/k/OI0WfejGf+VDa/209fRZf9dfR/zVs/Tir7Y98UEOT6X7Q6e8cwz423yB&#10;bBNXKVxZygvSjKnwa9eje+c+qbM1BwY5/CwYfy4gQ+KQHNvn7nPFCy87q/+cazzawKEz3vT7WPmt&#10;H8pPc0OTmDDuFI5cd/tNxXyLf7D11S0u3ePNt9YyV6ZpOTLCW6DTwvgj40/sgyZ7G6uW/taPXYcG&#10;WmhkttmbkOzf7bP0bXd/x3B8te/YGgobg/pf/Z96ZeP3zFn1+bDdfqs9mo59jNnovc16594ooK0Q&#10;Q2/ld/6zAN+ncGRc/opTlPbmyvo43xlHk1/ExBlfydB1NcgBfJKAuud46e927aDuc2C+dMGRjfwL&#10;8g9aW4Kei77GDa93/pj27zNP0Uf65pHUw4dnu/G/9Eqr4+Xa4vgqOi88uGVecncAhBI4gjoWgFt2&#10;bY+40HaBYjrxCAWPszfY8GBPQq/BRoEZrNXfk4/2oMFUWnOi2sEh8sC/Ag/hwLZJq+tY2Qbw8h0+&#10;0SmDh7LhPQmhDdHKH/m37Qbz4prk0JttLNDjc/8sndERrQn2lXHLHb/LCV2scLbhHdxdWHGi0wBC&#10;P38TjPmOecgyE9sJUjTnM9zTpDLtJJGZ1IN2xENzsOd761dOpfbXD/b70ZH9YRLowtwt0HUotnFC&#10;KQbYce4inMESH/L3taInvtBZ/tf+TvKOrMtv8WwfH/aY5AHvqFp7ore+Y8/7SZmk8j5PmehI2rlj&#10;w+IIuhZnNgbK+yR19ii9owf6wzP2jV6s/MJkNYCOHyL3p52ThS97x6cT9zwhkLs6XOR3smqwWtkN&#10;DOwjwU27WYwSE+g7eSv9Hg1/PjEI9SJCMtqryILeXdYOwtecJ/gGB4Kk2xjsunATwhaeTM73Ijqc&#10;fsID4HV2e9zY3PIiwI85Iu8C3mTpxd8zCN8naDNJz6QzdvocsGVB9dFB+21Hhupy0OCaCJuETJwc&#10;f5yTFGXwyfQ5UGextQsOeR3OHa1+PTJo63gWiGZ/5HjEpzrydaHGnWthSR0LiquuNugssHHppGBx&#10;7jKoky9A93O8cKej7H4Md/2ujxbQ6s7w71EKtLtoaxd+6pRNu+FtvzzYgW/9Zd9E6G36k4Uhea0x&#10;Fp/gbwD+8acfe1HTky3/+q//Wrp+885TLnihoS/IJxOTswiNrjrlF+/uPWTe8pUr6G0z29m30O0i&#10;BNnkxV2w0oaO+r/4qM22T4cn/di+d66x3bGHdjvBxL8LuNlWBgUBuPthB3outK8mf/YiYPCaq47T&#10;Z9KkLDaITYxl+wpkJ8curpfu8eTS7BZPO4f3ykM/fUR7clRXBjqAplc9y0Noixe8uxARG3xx7kSb&#10;k7ATK2hFL0BWdCufiUlsvEAG+eZuLzwWVkbHGwu0UH632eLXdom94p+8hp5ybe62qUyRxcKG3zn8&#10;OhNNZX2lKR2T/+hUm+KZv9rmyLd+K/1MVtFPdivv8gkeeibgqSrv3k2ZcrR2XL/G4kMXnX4OP43H&#10;Gw+7rL62fDd5dXgo0/4OWj5OtA59MexEudR/T3vleELnyLhlz/lMGzneMDjztE6uT/wu/thH3565&#10;JXrqlA/OQ37xOXRHbvJSbxd5jK272GG7sD53jO59i97W3/PIp33NbPDXh2Ofti6N/eqcJ/1vnwpX&#10;fjf7yrdj08gwY+3K2zE8uuwCR0/yzpxn27swufIvb9utX/r3uvv+2o4J8Ok2/hAzmzvRF6ubX+7t&#10;1c18LicydcvdNl/0Ai+a+kkXSvOEyKcs9u5FULRipfSg8e34N2WMlYZf5RWuyOprveh3xiPyTG6a&#10;hVW4D10yT5OvbzmGP80x/Tbx8qCf0WFy0+Rwd8XSyUebnWtUz+PA5jj9I8fbP41biyM3mBNoP29h&#10;SH+O3GR2QWMXheS8d3mzhYvTIKNMaYxuEwtobS6h73MffJu2flP54y/DDx05Ex++197FI3kGzDg2&#10;eVzd2sk8hh/Nd711o+XhJ/fNApGnzrLQnc/LXBihNzn58e2nXHCMbS3mGovZwQ1BnvbG40Xy316w&#10;JYPXXVrshofGHZT5LLCbuGHLxd96MeVEmP9S2XjYeFfuQv222zdtLN3GgHaBXiQPPn+4kMY/5sZ7&#10;vgC3LDIvm/3Y+sxb5YfmFTIHj2yL4/xrF5iUjfz0G986/u7P3w2+OVGYsB+Z+0mZec8smrN5LqD1&#10;/GMWNZQ7N8B/+0L1cc4QX7i5EI+1PRkWr9vQU7Z9y/7EP0Ag/gAAQABJREFUnnF4Pu/ezW804mVM&#10;H/BTBRND6JBVW1B62e9CWtrYipe7XeDh009sof9rh84dtFk45Etny7VzYRso8yEPuvxiuxcm7vLh&#10;c9GYNFPfLc7WBWliq/RHZrwa+3wY+uKlNzknfprzw39kIPvE9tKLhDddR2c6KIdTvCi6NsRL/DvW&#10;L+WYvYDKrvzmRpbaOvxf5elA7z+2KH7ljMj3Iud67SOhd+dRv+Hv3GP5Y3qD9YmFKHI0p7Jz42Pm&#10;Fote2lE51cMnFXwA9q1S6hbQ65sTogtwMaF3v2Zf3tAXvImgljx04O1cdPv6x+T6zDxrdzIII3Ib&#10;w9wQSVa5gizKzU+dY5pj9eJZaNbmsYW2+mcvNHdRFcd/DGufxaAf/7uIrA7d6QOL8XRLTzYl99oK&#10;hhiLJK0bOmjJC/rT2JXs+qlxbOUgu9/qRK/nAKkTO6aeysQbGLnklOl/LZyK7i7PF6Hf89vkYPwB&#10;HnREb47JPvGLruLSjf12LrM5rw36Rca82aPnDSNb5Wv7oYsW3Ubv7bPqokfq8l8YPLY5MRqdJn/N&#10;xfPBevDAZz/qlhZe5PakrTEAjjw6ON0Ud9ReGSNXdDe++FhfsYazF1bE8OZn9MIiPPiSDsN7Lpg8&#10;7EeeQvA9LbZxYTySDwD7+3hCGKDddjebKNfmKYif4J555FW37U58oAdqG1FzfM+uC/VLDowvM245&#10;n58xVB8FZAT6WmNKBwtMfzQ26bdKZjxYPea81mK3C+QTz3tBHh0L3yObttGfzz2AYT/5zJ+gVw7P&#10;OtCO2XhMXJJ9/DfqTkz1HP+MXcYRUNvWDsdQLR3dJ/bD/5xf4LOvoPbgBFtMDCQ3Razx+yO3j7vX&#10;AXooOea45x+H130z/tHX5Dsxd68VDzm+XVt4Wvs4wuseCuymDJBBDpU+1ge73fwkBlZWbcSq3958&#10;8eX4081rXlc68srLsQfaydf2veGOql1HxC/hUZmiALrjxwf/lxnbXuSp/MZV6tl2ZBid63ltw4Ne&#10;ndskVvRtdeTmH3o9h+VFHrz9Tb49TqtMYnnnQQ8K2z+qTIqbj+XpxC5Ym25ffpn+j/Ydxqb3kuxz&#10;JIHAbufoad2WPdv2/AWNA7vLj2DlYw9PKZZFvtaOp9kTWVcXdebZaPAH2ku3uaHOHBuiv3HSHJs4&#10;6Zwm+aTnj/pn42HmufIMP192XUFuW7xaf+xi0zWL2v10iK2LRndY/eYGlBwdwzzf3tvYXx2el/+j&#10;497AnLzQN1/FRvozHs3l+ZmvCdTP011e8PuhQ238kLdxFuaVO/ov3ub3zb//SL7GeToKezyHpVk5&#10;TnXpZ3xc0O4eD6VXRwwGH7fN2vfOh175u+K+esZ53XbTcz9Nlwb6dO74kH3H3jIjml996F1UGYtm&#10;rPGbwF/nPLR6IAJO+2wqtwu+SSI5eOhRXuIz8aVPeBhOujCGbDy2fY4lmbkZMPi1f75usOO1PFQ7&#10;po6sniIGyjp2dd2h4k0/lKPoVTlqgOrMVuTw+8PGKeOt+UrHRqeFoeeiNR3WVmV0vpTj7Abnq/+o&#10;o9Cx0fZhxXkCeBSqEVOwW5W7z4mE3eMlBGecO4NwZ6EpY8TMGXJVPcpHt8MCemD4dTKXI27roJJF&#10;eDAJlPD2dfIJgp381aCptDUx2ZMEsl3ylc4cr344zWRTgOEK5iJCB4tjoE2YS48cpZv6uKwDznTu&#10;mbguT3xWtqE930NnaMTXgTkpX/of8psfAxMQJFNnwuWDJhuPXc7AowF54hMJpx1GUZL16pvq2nAm&#10;GDk48mm6EIkvm638W2dLDglmfU+Gpb94TlrV74Kk8qVl6841J7Ha7tMFyrUx+etCYep24okn2G35&#10;BZcyNoDc2+F2Iqpcm7UTm/Xv0KuMSQabWBbXFj312prIoWlRahICyifOg+tPnBvMKluOlpbj1U2Z&#10;JOAESJyir0yHtnAEzxNngI29qjkpRoQF12JV2n7ap4aVxYf5sLPJdnmRHM/8jVwP26PbyXH4qtdP&#10;9q5m9NMQuS/e5DfyyDUn0TnhbFKMLTLpzBTu8uukM0RRtomtO0CHyD+AsKh89Ul45LwoMkRWCS2v&#10;Xyjw6UV8bFnbHUb6pmNQftrTOVu22P6vftt1e9rc9+FU79hE28Ef5rUjgQPbRtn9DsStK9JnvhI+&#10;F2iLjoXW61W3WVSzX3sk3b3KE3/PQRuLE5ujuoAQwp8SMx0IMqG+w8qq7IqB+BuQAS9bel9wbFOc&#10;2OIOo8PYuxetb+3Q4gM8Fx4Tw3BXTP7g9JP8Lf84GWy/GuKVh0w+FnC6IB2c7/J7rV2cTX9Qp99o&#10;j6/+Uz2WcbYz9hw/3mRaFPgW1Mg7/c/EfnIaOclkIRve2hGv1c92TkBGVnSVrRx0nxPc2DjlW7eL&#10;cfAtYCr3yVe3/b0PxwGLCuiRzweoUobOT7/81Auwe6PRL/l9SSdd5HLRUp6yTxZ9uHxCY+21vG1F&#10;wNbjA3pBPjYWp8VJ7O2ipPpvvv6m9lcnFru4lsnL5kk4bJavw3PsxzdylgW+iYXRnVzNreROm9o/&#10;eGtTfOix0Cf8+CQTOLAnGvVTfNm8mPLa69ixiBHJxZ7rpD18yRyUzgPIYSLE/vZ/+PHHL374y186&#10;RonJb3MDgsV4N+jghb6xo+MKWx5eLjh5kwA+6IBO+KKDdtp0gS7lbXMWMci9N/ysT8ybap+M4+Yq&#10;T8ZU3tsuLJToThl0sd39s21FK4MTeYHv+jg4ZAG2U31i9JQpXxxt9tNGn/nac4ax67TVhs1tH/CU&#10;z71uZGFb2CPfTFan749MD0rFCjI7vBYjR04yzBx0fI4W1yyvoQNnaO3xvp7MmAJ3/H6Zr2Urg5Na&#10;+wu7uz6pbMHJMFpgB7B0L1mzgLTATMrR8uroQmikA+X/bsOpIsM+WRBpUhhf1sunPsfmMEML8SnH&#10;4+w1Vp1czFOlI6M+NosgYjqU2dM2gu08TXt2lt/chOJCCbydXx0G1YdM1Tfb7Us7jugrFF4rwFMn&#10;b5fmqRufDpY2Fj5kCePD3mQhBzrmg15UTB8y9oT58L/0HtnpKe8tjO2j4+mj9O34dmLLMbpgfd/8&#10;k/KoXps1F7NFy5wHZa7GL0cv9OC8DU04nhB+kbeCNH+n3V6Qrr7hw1PD12vxZkEBLTmaXeXK+6si&#10;h445Znz2bp4cJS9YK7Nv5YgMfk/2p59+7psa5Da578WL+V3GXzLO4AH4je9fvZLrXIDO67Uzd/z5&#10;558bB3t+Bpd83nRSnY+eyulRXeIXdflvvl2b9iJ1cNTxf39jPvbRhhTGn0+/snVuHk3c+ZBX7t2x&#10;j12qe3AuvJxMexXvxPg3jQk6hGx9Zgxnmzd5zc7k7LngQg7z8sp94p8eypU5P9OW3bSTq2Y7NoO7&#10;53BkmfNPeWfsMPUzl+eP3jwQfo3hyv+hfQseYcVSZU3couHpxj2n5RvtfOyTA5ANLmhfPm3pAGzt&#10;TvuhSxaR5wLO8NN+ZN4np/Bl58FdOg+9h643RM05zup854s/OiuXY7EJ9E02o7M29PEZOtvuYcvG&#10;adgvXzTg9lzq0Fw6yleOXviMbmDH9uam+jNUY4uXian3aEWmeZL/Iee1mMKI7Jx/+UcuJD+57jGh&#10;DH9Ahp3rVD+8jr/gbXuvfvO74s4X4Zkj+31z7e+0DtHKoe0uTq1Nh+eIaV/Mrzy2QL6sbaJOcxdd&#10;RtyUHxtFp/FbZIxNFjzBu/TwdnHkN285EpuRGcBv/0zs9Jg9uod2fB8mtcXZmuvq98RzXlSIQLVd&#10;5nebv3tTopx36ZHfQH/7dXLExN89P6Gh/X7EPt2ifQSMXZxj+kuhp6c7/h2e8oY6tmP7PmGXlhPD&#10;0w4xbQuMd+zm2OECHHYE/A7Gn2MD4zIc80Q2g7M3hGvHPwvL7y4bWqV3eMKh6wIabqCTG3dNge3x&#10;NX+CPx/yPc4tXr+e8ofMQ3FkXx2m7Msv51yOfcTGxBm5xMEINnLCf/TLac1P8urDaI0N8ZR1FDKt&#10;/e6yltLRne3wvi5QNl7ZVd5+3NyytjLPmUXtkUX8OQ/ojVB9C8Pj3FRM4XvnR6/1sTqvLO+4U18+&#10;/N9Yj75dYwrPd7lY4GLvu/dzQZqfw64XiPk0jNKPsvd2+vzquz4gw8pSgc6XsvVLcdCanW5G78lJ&#10;SxM/8R2vpw9P/5FzjC1+ksBc1k1nZGXDobFrSo81GXTYrvk0coz/Jw74ha0rSvr1Pb6qR/ArKWNm&#10;n56fMpnmm12+1drxxhFaZDEfQGNiWenD7s098dGOOQ/bTF857NoGjclnFWHoROaJXTRmPaE32ESO&#10;1XPsUelqq+GvXfZC0w4LAzKW57HFyHN8dOolJReBQW1j6+/NzimGlnp+U/fhfcoqvxid9Rj1AI3K&#10;kv36ICdvS3fj11Owyh7+nfNl4/3bvLXvTX7bUp6wpmvOunbEXwqe7YyXZXr7Il/lDP2OEzm391ad&#10;5xczI0B5sPPYeuiWAdnL65EH9bM0MchUHvL7+x1E+T75m/qr/8A9qGsbRvJXY6VSubgBhqrGQfPJ&#10;cLi3G5yheZUP2vWN39Yt3a285NoCiEcGfEHl7dfZb9nEydRbI9C3Jye5MF59Uslf43MxPjppc693&#10;DLZs5zqllzZy1+TzoQd342iEm3HjQx6ewa+yJC4TQls98Xd0ULi75UtP7W7ysfvyxEvd2upqm53r&#10;fHmGV+TaPxfXsbb3+YuyjePd9zM0hYeJag8/OeTu4hcZg/XhWbec8VqOcQHPjafPYe2z9t+3/Sxe&#10;7XTsar8XMKvYw69CetfDVt7dLp3GffDk7IXSbixEmf6z7cYS2z/9aLf2qSyRZ9stv3k6d9rB33Lz&#10;ZPlQ7Oy6yuQJschvcnRMGHk6o8I7Y0lKs3VRdmLLxd+PmZ/ocMqWR+WJnbs+l4DaeTQR+zrmIHbu&#10;gObRKyXJpJN7lPGbBzA3vvamozLJF9vAiZjRIrzpE/pg++DON1fvuw3hVaeL/9hH7nERW/9xHh2B&#10;BWfWacxJJpc+YvMxX6OPhybYlCnouevX45rU8G8qZ846sUmP6hge1snOlWzCZH6iN95gFVFkn2EF&#10;gdfTjnLjOAwRRQ8QnFBp1XYVNO0YfYN+lSsWAlVFItKBRg40VwbtCG+Sp0x7EwrlJhA9OTwCKNO5&#10;l1cXYUPXxG9g2qM3uLMI4uQixEt/HD0eXhnIE9L5TDlaw2cWeeD5tKMsnTRo8FUmBnLyWjYjSr5X&#10;XgPb6DST2ZUfvccE38A2CVs9mZyYe0qM/ypreAP1+T9bg1adoqAdEk4ktqlAy28Ojx0QODD0Hnbd&#10;cjTwvXw6zi+fLtAFcWQd/j/88MMX//ff/m/vaP/nf/rnL7770/eVkx5ylInG6DIdoDrdZChyjvHV&#10;gdiAL99U35F3kvvEZ/0fo5tgRPoVuzJdB9nZuwbnjkVtJ+aW/yZAK7l9NU31ftAjM15MxgWdWJDz&#10;xIIOPjTHfzomnXtCkiSpzsTFUxb2nQTsb1uwybxCdSS2sDCd+TGQ65/lxS6hTYb5mja7CDB8wi8X&#10;Ev2t//YEWn3pJM5WdxdmXSD6R3DhBeG+yAB/EyP7GazQ308T8jmJXBrq7kA+sOWVOjjLZ9vtdmmn&#10;wWnXzUOX0opc0V3MuojMdj0B46uN3+DhPD5NLER+NpyEavKS9nx++Ky/hxvTj9yO7cNHS/vGUi4C&#10;h23b76AFd+mRnwa72NEFp5QsnUtPjQJ4LE826/4pq0rG/xzfX11ocdZaB07bFq0ntCNHzqN6oqdu&#10;5EoL8h1XseUdwqZ1lxypfB1ldzImPmXjF/mdvr5+Ow2++/a79Acn6XMybcH01/N7g3y9+cXWH5nJ&#10;0EXfxiYpnsqxMtFNOzD9ZnzDHxv3Ll546tNC5fYl+NUTz8jQxb/kGxMQFEzw0IPPp+72XNs9sWdl&#10;LrGJuWM4OPuRsyyq9kQoeW3pkAGPxmra3ekqI79FAk+HNTZTBkf7Oy46C3faY4mteWxXrtIg56FL&#10;PotsJrXq3r70CrVcAM/xyzMmfzi4a3Njj0X8BXmvi/hpry1g98nnZ35x8NklaNWfD8jOHpUvW79P&#10;VT4m4albOy1vvpFX2WZ5rm12zP+YG2xcZLKI95MLwBmjgIvt7Ls0w6B9qJX5Wht1DJLf8ld+0Yld&#10;a7tsGyPKIuuT3B0kZeThQ/FEVr+V/SIxUH5tH8TDGw/9qpC29EpwdnK88nTyNxj91ivIgEZ63NRk&#10;//8RdifLlhxJmpgRAQSmRGZVsat2rF6wpd6SQq4o5DM2N2zh0JtK6a5MIDEFIvh/v5q6+71AZum9&#10;57i7mZrOpmZuPpy1l4Le4UuDV11odMBvKqbNPRbsvGLtXR3Da07Uxx8zno+ew5woeE2f1Oa52Lh6&#10;wE2V79Jb2o4BWT89NGZy3+LRNbtDZ8r2WxnewP7CxhQ95bsbhje/Neu8sg+8obP2GZpwLzhXxYft&#10;2P0pAzFmfJ66q112jqiNi91XP23iy+QjfxsVq1OkDs6ty+ZeYrUfpV/If35Dqb/rZj+Ki1++RKcx&#10;U2EmzpY2f06/TdwlZq/F1xBvfKTefGyelEluTCxP3x2/m0MlQorbOAi/vfh38zz+a7+9x10yrBxr&#10;Q1vztnkVe2wRetvPjNF7MTU9Skdo+/JNu9KI/emM98ZBaaat9urQ8ASgPAdHmdwAr4uJyg6vlgVX&#10;3yQL0K/ZNg3KvzqkfmFtrx6snvSw7wk641Mvcpvz5gLsng+p3zdA7Hi2NMjiogt57Y+8mTef+YyB&#10;WPt56tfF1CzksaU26Vv6sfMP7enpDTnr75al7vu/fN+bkegrFwLnJPDWn3DB2nfzhjIt+J8c8PC1&#10;j6+tuaftfj7kTT0/fTy/iRw9FuimvS1cc5uP51zQxQ22ufNz5kKhT5727bQLx8bqL8v/nDN+5vcM&#10;oxd5pp+aD8+40LLglV/j37npxIWy0g+Pb7/9c+TSx/SdyHj0JCtoH0nZXGT4vE8SqDMnwMMJ/pzr&#10;nrEzNNGHg+77LMLbRxsNfRrsOcYzv8IBc+7ER3MRZOQjz5yruLgC5ing4eVcRDvnLePf9ffYXj2o&#10;D5uXQi9y7flVvMhK+R56Rc7XxvK23ZulLK6xIbs1NtgtHzCxedthy223r8VIE+uJRT8f0fwWeyWZ&#10;3/aLPOab5FwbktExWDvbV2/+OX397s9j0xt/b8KujRKjmyv4XT9pbKR88uLwbUyceFWf/+PPzK8i&#10;vwu/FtrRdLMkXeCZO629yWh/beH4bwEeemDz5emv2u7FE/1G/IkfOQM/9PmDLdT1dxqTG97mplRt&#10;m1t+1v/Tn04b/n+Xn0HRl+HoR3vhxxiEDkCzn+y37yiLvfzMCagcntTIXy8eRR6ysAmQoxqboc8+&#10;6fHNZ/3ZpGP37cOX7RvTdz+Y+RP7xzhcyg/BwWH9WjtED3FCFv6f/jT5aOxDIvFjfJl+L24UkJN+&#10;oDdYZO7Z2Cre2KiV+WIv9rnpz1ilHo2VBR6+QJm6teeW2cLjX3rVxunPfUI7bfikY1Xz2+RRso5s&#10;0++etOjtd2vxs9a3er3mPW2WH73D/ILZp9/QIf/YZvTT/2dMWBttU/Vgc1XEuGBkYIdZaJ0KeYqN&#10;xj4/5+YoF4EB2rFOtpHjsc5315Fr6KE9+WfiRlyCkX/8uzoIoslnmx/GDktXTNA9jBtP+SosLbyM&#10;KXRbmmIXXiStD6fF6nC333LnUUwF338h7dmV3rrfLMgfWxwhVl/4veEkN/LORQ4yT1xUjgjXvBN6&#10;feoIswDaeIrLoTXrXto6zhes4tm3+N63o7FF89jEc8eo1JuHeaCIMjJxdrDJ4SjV18PnoiUIiQI+&#10;935wy7MYlWt8PrE+LaYt/uSfzx37chma8zk2IEtwlbmxG4vhK96c350bvLVb3aMBnEqiT7Zu7KVs&#10;63a/qL4qk9KAdjGBi2tzmLycvyc0n+lbmZP1dcnqGSS06Ng3MJ1xR7vqQMa0YXc4cwEJ3bEDml5r&#10;3p/2iQxgfbB6t/B87fjvUDy8hsZJ5BEXxhygz6z93QRBr7XB3DxfFfqFt7ZyW8fabD+aI0ZONPjg&#10;NWizsvQcoXjH58eGxahcY/fXNPZ4x7K1wcXv+GpiiahiZ1pxgXIwr6Qdedbv5I5KXPwSDoHlpXL5&#10;tSrtNk/gsfzg6YfPvthYjhWetNYmK4d2ZAHG2R1rHcPpJ7bkr86x+2YK9h9dvYUjA/HFY2kRrOuR&#10;Jx5e+2BoHxoMEdjYHnkjd/riE4i5Ni3+iN24wNff2kr96v3U9dp/hCmbLO/sDKjPR50LvZ9m3q2t&#10;n/RS1hwXu4BnLK8MeK8tOh4XM1+hoa5j0KEfxEuv6nF0WVkumdt8eG4dftrA6Qft/D1Bv1mA/xrW&#10;zm156MC542zn3MqGj3o2OCnDYeWg27Ue0dJPPvnyczccn4Ns0AhFAZu5CnqJg8hojmxdAVgn029c&#10;XDV/qY69YSXt6RcaINa85t+YNP/CCM1kjL65oIjFHdnxb/sjVP30EHD1hgN37bt0bEsj26lLXgtJ&#10;sdm2RzZPL7sWs+AtCr9kDI3h2k6seuOPKHehN+r2PKC5Lm1dyC3/nA9cVELbGCqLmq+2h4Tezs1c&#10;rPfMWeeKR/5eAEaocvkKtToPkRwTVJLT+Sk0A0IETZ0ke+bv1WMUHsWD0LIO4BwYA6inGDbD0+Ks&#10;V4TMCcSWaQMEJ74rD8Hd9QzgwH8C+j75mklJ2n9wkS1/0TDFt3F7spyLc++/nwEUndI7E0D7+Pos&#10;3U6gI79gRFN58QRU5GRox4M37WRAeCFTKI/Z7fd33/0ld+FnwVkS8RdEOBusOcj/2G4SnPrBIdue&#10;DLUN90V9E8tdqHABsWWR2U51iex8B1aHHpwvtJQXdvuouwe90REtsmjHR016Z4LpWBL513/910/+&#10;z//8n3tC8z/9p//0yd//w9/39WffnRM8/BqY4cPnow96Y7+Vp+Xx48aXY1CfoHH8tyd57BiHNB6y&#10;k11+bZPyaFzHHi4ErC3aeYKEhpPG5T2t7m/lPWE+scAO+7rhC+vYxF2zwB3JVxLJsRN7KuAzr/L7&#10;sX0ioVBY3vpNeUWultXXcwEB3y6kOYE59pjW6NJj/D5xKc7pFVmTmdDSpifHsYu4Bhsf1wkI/OD5&#10;A7tdfGUra/EOLp28tqynXsryMRH3VJI/PlcGlv4eK0Ozf7b63YZlSjXrb/cNYuuKf9oork8O/alL&#10;oVepBfQT+QehqHfJAU8ckUrsiu29y5QMFgV2MvHzQ3Z0tF350eyF3OxY0JMjuhh1Ej/Z3CF8waUc&#10;jQcs6KH5BPLghQ95LjhlO7lS7yQBOl7alVZ/O7fCtU77JxmGfM1zebwSZeKEHEdisf3+vXFiTpDl&#10;AkCW9zlZ+fTc+dUTusjz7XffNtdZ6Pz66zwtGkGmT8zitsWv6pFysSheLIqQD+5ahlwrM/z8X9Dj&#10;8NoFoKWnjT7ONl3g93RTaKoH6Pk4HvsNN3QW52IC3x/8086+yeH0u5uWceKiERzQ2Aif8iRD5MXj&#10;D7//fRfZ5050vwH8VS5Qft06uKDyBX/3t3y3rchXaafNU/bG/0EgZ8fbxGknouHvAoFFFnG27Wzp&#10;sL//pnl5hfaTB5stoOvCqzxVnOR1Fxy84rK2iPz6ozo+iWfatHk5vJXXRrmD1MXf5aOtsQ50USOT&#10;HHWzmJUbaHKRAu9BOHLmYHXxG5f0c4f/P/7TP/WJMq9FFXf/Pb9L/fs8lV7e0eVNJvj5qj+3Lz1j&#10;sXJHNrTVy3P7hDEZdiKmnqzGfPSYqfU5AdZOvSdPaPVz8gb+KSqoc1zovCz4meopv5BUapONOyhd&#10;lENPK2335wmiSXhnAXzSoVa/guJrk88Tdi5iUU1d+edCys6BlKmb18nK8aPHk860IZPYumPl5mPe&#10;dHQz4kShEWN8sHzRGVqDs+3ZeOHJd9up24WO5pKjx/KkS+FcyJ2Dl9833bHByHecdaGO/Ta3jLz0&#10;4veTO0+e3LF6de3JcehEs1Jbmy3p0nKQWCgclR0iufKtfrZo6mv2n5/FnRNU48XkJeVtJ//GpwSf&#10;p4bmAs22E/+f5UZOT/2Ta95+cGKuNMg5Aho/tXMBZtvLF42fMO6FgTFm1VqcUXK+8fjyFKiXM81r&#10;ABk8HeoCgvL1qfEDrtzjBKvjJ35yXj6lE7qfs0/wHNMDHfuevPMUjDekZPm0v18vR7lwqv0s2M/C&#10;LRvPE7Wh0943/Zx8688uWoUuIOP2gs5bU8Y+chzeXjeGnlwFlMtT6viHPfDv7zuGt/hHU706tjHO&#10;2WcHNviQ8ZfN3YgC74fv80q/+EHf9fSr+ff7936ndPr2Lri7EcgTuDtW0w9NgL5+hTdbVa/QZJ8d&#10;V+CwAhnZQp7U3oVuH/lwdbpohoZ25Cx+5LcAAPCHr86bH9Bif76zv+OX8ceFq86XI4KxtAs3Paco&#10;qdIqnbQjh3Ms4yA6M/ebGJ5+Es54pm74T5+mswtS7Le53vwFLh3QhdM4jA3Y/8vEljFBnbEGrvM3&#10;F99d0N0+M7TZYuzBV3isDCsz/5iH1T6htfaJhOFBvrlA8iGrAmjwh3F3bcxFeFbu2Lbjb3iOfPq1&#10;C1RzY8Rneb3v6ja+LdvOm2Yv3/KRL7uRxwct+GRTZeu4nySxLzzhfXLF4muzH31haa0dFk8/8GSd&#10;YzFGXn96mTKwF1H54ZIj5fYX7MIXTy5kNpbiO35QPuPXEx83fSA83ehKtwOtKcGhic9IMjyHl4su&#10;81aFb/MTFS6w0tMNCV9ZK0geEA/iQv8HfeVcXLhPhhx212bknNi7dZvjxlP6axTJG49GGvZ1I+Yf&#10;/vCH2Hp0FV9yHejFlMT30qpf01TemhvuSq649J+bUcLvJ3ZKfDdeEz85P8zpaOd86xONlu7mvrdi&#10;Pb6jby/al/J8WRCc+J+b6bR1geJNcpSfn5kYiw6hAepLfSZ2/f77LCBGPnXaTYyP7GLRb71+kp+G&#10;2Lw1HIcG/Po2tlt5mW9juP07enasNcexNlFbbp/0BMrP7fNe6zy5lU92FDAmDO21jbo5Fw3vMMOL&#10;7ruQvGszqyecS7b0o47fqZx8Pjkt2pS33OOjjX4NZ2SZmCCLWAB0y5BX/mwz9G476LNk+/57+SFR&#10;L7ADKy+eYMeJzWUrr/Pu+jB2ewI6PkvTeeOAMj7cfjRyoqt/9hwmemk3uSO6Zd94/oS7/cj7+5x/&#10;TZv352YnPp/cJd+gH7b9jFyxQejCoSt70SndKTAyDj85N2/c6E/IkVmfF9uT/+eCylxsxYPMQB/U&#10;1+gqByzgsVBbj/jpd8alI1/4A7j7YRd02OgJ9Ut4yotyjw998GUPun/5pQcU8tv1Yd3+90n6n3WO&#10;yAtuX5l3OM+bPmb+KR/0BhA5BM0YwJZc1kzEoflXV2dT9yFtvH3kfW5uhDe2zjZ8Rpf0gdjzyZfd&#10;Js6OMVobWaMzKP1f2fD4Vn4qPTTFN70nvvlqxktUhiebcCLdzYP1R/1+3BKdghntik52MgO2oE8R&#10;EQ7YqLZdGxo3Zmlz5FMOqWNa+MlDL/UfQmxeHsFfnmkVanNsFluhih4dYw9thBs9XMCOFMWhvyfm&#10;blskZnOFFq3KE6wFPBr/abN8t+65FVfobtysbdaGtQH+2SEXumB5lnZNEX71mT4za85rD3aaRvpf&#10;W152ZRuATm15YkgZ3sYDzad/mBdPDmkhpANPXvQuvYesseaLJlsfS1+6vLBhRS7jESR8GmPZru5Y&#10;W29eWNuQhexAHtLPxLx4BOa+8vXOx5Wh+VvAPhMPG/sTN2Ov4W1M8SSreQmQT6a/J4jSgdFefdd+&#10;xnW5RD6j16fngaDqELKVP18bD0/ZVn91nY+sf4OEzxOWr7LXvl/al92PCdYWyteX3T78SXYm6037&#10;jZ3ERfp+y8PLnNnDX+bgdGp8HNn2ZxUpKa8/67fOOrELdgur19pnjy/ZFzHbrVPUcSNyrs2U6VvX&#10;GJb9p77qwdLYeZGyyafdcVhAh1nYhyzGbfS070dlYPVfOzpmjt/lDVTt/xkHnGM99Rld0z/9n3M6&#10;beBYYy3PxFzPsbI17n5M7HEjnOFc9grq/7nRaMYn8qHxK8AkUPkT290PtdGLnjP+lIe+XowjF75p&#10;Xxmzb63yCa579Dwi+rzNT4H+mDn2B7YYkYbnkavypX/Q/UN/gtKcKDnIGor/8NaP2WnsyaY+ck3w&#10;HrzJ7h+b0WikevN//G//+yXhCl1DUvcoA9U+wKBbbLP/3V++613LTljgmDia9MyEfO6W3k4xZZS5&#10;X+H1VX4D6ZAs3ZHh18YkPcU62T1OQ8cE2mKABNSAiAzLj3z2OczW8ZyQmxTdjp8J4cvJ1Mjxoa9o&#10;C4HKZtDfiSQdtbNIgi58CUYZ2pIhuRwPXzw3VE4yOrKq18aWnJy6E2r8BIwkq27uwN6J0gxGyoFk&#10;uosMOq5Fuk52jvxF8hU+3UQtbfqqguDYn4S8tpqLLegLIHExDflev88CRZ5AI9ssEgxdSWCe7HKS&#10;8K4++uMf/5hXbP5bnvz95pN//h//uU9ZWVTzCjxPXO0Ekw3QZks2YNfKemS2X99EHn5xAb2DT+yk&#10;DVnro+NfNtAUGXU+eMAht7p+gl8fRKfqmgb4XBcsgtTj+BOwE7/MBGlk0jlnwpA4ywCAPivh+Zys&#10;w2FzsduFtGx/caEUdhab47ougqm3WPXjD1loyxMa+H+WfvYiBsszg7lG2vuLrJu4uwAnVk8CgVNb&#10;RAaDsBONtecMDNMvTErVs6368Uupt5xdJewzsy0O2qCveD7x7ATfoKY9YCNg8s3eaHeyd/bxXBx4&#10;LyZoR7fSSnskxRpY+j14fBmg6OsLryesTtNvLQzOJAeOOnKBiFZf1z6YBtZmfrvZRVyx0DL+iEgW&#10;F/hf/cYTmnBt4cJDGxyzzEG+t7x0U+mkX9lM9KfR6iOe/HA8IKOnhYF6vBaWp9gQk4CM+1SztmRV&#10;19/QMkmziJk85kK0WJHDai91pZG8EcHan7oQkxPG5ET9WZuvcsFyTrjuvrSL2NqJAZO4XujuPl5O&#10;Os7kJdvNjXS5bCfeo5/xRp4llz5Gt/UT+dBlQzbySktPe8rNfZIivmCTPUlXjn4XmUJXndxkEmch&#10;2bF+DcdCur5r62LD/gYInJ7IHt08vbVjAdngk5O8cojxzyK6C7zkZeOVY2mRT9vauSfOM4QvPX28&#10;rxIJb31ycJOTo8/2D+OQBcMfo8eV0yLj+pQsXcyKvclPFn4WPs1rOSbP+oJ/4DgGMsMC+ywYr+Gl&#10;adsr3xjDh33RXVgZeowfuUKvf4cu/YbmjFnbXiyLQ0Kj3RORxG9tmnJ02HKfOq59w2MvFmlv8ZI/&#10;+Lu4sZm5DT3go0Fn+3KzCxBeA70LSR23a5cZE9HYcaHbtOsJmD6bOFD/51yE/ja/hS3OWEKZieEe&#10;z2tqZh6zJxwhUxuwkzu5x1/jo9rr2Kr2qzHZ/fggjdd+p+pspn85QAOYnM+EcucoJ2G1dvDW/s+J&#10;8ZZZyNnykWva/5xXQ9Kr/jq0bIbtLcfafFFWrt0un2l7x93imy+x1dZv/I7+5gLjS/VozUJUIvQ0&#10;wofvX/NzjJb55Or32zY9zE//WDojj/znIlPme/E5eNc4NZbwqVi556VJbMV5fulLx2hXD3yiya1s&#10;ig950W+8Z+HU3PUPv/9DXvP+ZRYic2EzuQUHY6Y38sjD8pXcoG+kprqSq7qnzImJyFobr2x40lWO&#10;lBvti3fA52ylrjdbZNunyVK2/Z/99WFjh7YzTk2OUtc8mj7kgswCmcS77YK8zwBbtn7d+p6ARZ+W&#10;h65FJOOJhS20Z/41fZEcHddSR379GF77s7lq/ow9eMEFlT0+IK/5rvxi7MGHHb3Gn3zwfNAls3wt&#10;X8j5zQORbXlPbps8vxeAn/xWNzoZA4bfXAwlA3orl1dAT45wMX5eq4y3BdrGQ2Ry06IYXR5ktC+v&#10;GrfwESPOAUBzRuRmR7jsgaax2r586pjtyys+FmtoVv/kd7C2pIN99sCreGm/F++KG7qr69JZW5d3&#10;5O/iRNqjoay84oORfS5Ao6W98dnWeOoirHmpecuXGesX9H1zdHTQpNuME3Phnr69WSDloHKkDGhb&#10;ncOnMXvyEDt3DA8/NI1Fkah0yaOseYE+4Yv+At4dx0trx/Cx/932llUZmbYupNs3yUYOvPlUOb7z&#10;mfazP2OQ9nT3se+z4Pxh7HyP2VsHTyyCbfN6q06cyUlkhW+MHVt/2puIHe+54rZfnvizM7tse3XK&#10;fLTbxElPOO1/nd+OzmguXfKIjblYNudO/IHmBSHU85iT07XVZ9F2ownz6BviVf8BzTmRx9yG3Z03&#10;NQ/X/hPzPaeMj9nejXP6/qfJ05OPva78vJ41eRY/uXR51x6hHU3GV82Tb5qTxN/OkQinbWMsNlA+&#10;F3Qnt3XO6S1VkcE5jvPW2odc8uixw5bJWfoB/nwG7KtvnGV/+9fneRrE+LTxb8y6b/g3b4v9kqPI&#10;AOSE8cOsW7DvtjUfZtMfYyPnI2zXc4BcsJJ3yD/2ObEXedAj1xPIAFdOi3bdz5dGRdOm8hx6juF3&#10;TI+8+iT7Gr9KJ7KTAwlgrscnAI8ZI+WkuajdilNvnN04IxfaM/ZOOfqgto98uzXWtA9VtolDdOCb&#10;/7jI/c03v+v4on/96U//FhvNjTNzXjK5CM+eTx1dzHvYf+w+YwT+0zdHfjzgkFVMiYWdB+hHyuCs&#10;7Cv/5BK0Zg1KvTJbth0+bCquxhZ0YQ/08TG/3DcLtkG+LpukDf4LIXvJMbKMTGg+47ZxEJkBu3oa&#10;cl/zrMx8zRzS+sbMXUbm5WsL8Nh+oJ9vuTrjlPwBRzyLKX1tbLJjwPRROGyr/dD8tS2VT909l6SX&#10;NuaA7LXxgIf52cqzr1An12/B+iRm1zvKZ+fD8NEp7cQb6FgX26+88jP+5h5p3D4p9tkPWF8E1SE0&#10;5E/n8M0pwQ+hE0PiuaiK8hn98BGf5g675nTJlAYrP/r64thhaCnbeUAolri2NwztrbvL771tz4dA&#10;rhAj7QeR65v81JA8JG/u6+Tf5SEnMUWfPsAT3mJtZW2fCT5acknzS2w2OmTdIvEpplz44xPzU3Nt&#10;YE6nP27ucx72EvQfdhATHz9xA0Q9G2Ecm+9vPfnkFfo/+1LlO7HwnJ+3fWQG7KGN9Uzxgp81J/Iu&#10;yIvy+J4vK0ePvo2xo+fl6+MjeEtH24055b/khrDlg/4ld/y6cbO+UsBPBcqCgyfnAPlRTPiYq6vn&#10;p5dxcuI3epbMseX45vTJxuy0RYf/8GAXwKdPu/I1wEvMAmMMe9GrtBMbcknXIr2FI/0a6G/sYLu4&#10;S68I+apOa5/odEH4dh0jPMnkp7Lk452XkZc/zLeesq09Xm/1f4D/5I0eVFfl1r21QQvNtTGR8BH/&#10;2YHazetYIJe+03lx9AHWwveGg647bt/UBxMvu2YGXXyz5V+zjzxdW0UGfwB+t9Hpy5xnLz9lZCHu&#10;rq92XnDojw2m7dqJjQtpc/F58Oo4ITYSW+1TpX/GAnOLxBGo/IcUMZe+3Ljttk9uP608oT0yTx6H&#10;b024rzaOT0D1HjY9pv7aYGWu/4LfvsjedEibL/I6+WKnTXv/ycFdh4lO+i8a1qCdi/C/+OucP2PG&#10;l7mBN8q1D8zazT2W6RXWP9gY382pdDCO9PXacJKD9A39wZuwbB33PDW86tmHfsuHffb3iVdPBlg/&#10;4r9P6vZC8PGlnMMe2ui7xh38Pj83s/2U+Sm62qqf3o1y4ief5WVLl9egfOFX+6lzQZkM6j7D/AUw&#10;ZhPVHfQQGTEt/BcEJkUNKJsMVVAMLGPJQafccsallHqLJ4O3kbntHA8j7degOjFwPNvpoDsB2rqt&#10;R1tCciyoiUa3/mbDoTE4Z+BRRsFsNoDpTd4OUgKyv8U5g1dS7kXXgJq+Fx4jt6DBF32fkaFiH9lH&#10;h7tk9uC2syAWaPtDi0xEJA/Y3wl93WYnBrVDGtjOp80q40wAJgCpTG90BJQPfB0f4Omr9LJbDdto&#10;Bp317eLCo38nITpg/PaP//SPvZvYK+t0ZBObP+f1aC4AsBmdyjc6SkRorO/IBWxXBtv8E7vlw3ts&#10;Wv5tPwuIEAd/dCSvhECu2jI01K9d7ReyhbdAio1B9gNO1snlo/1NIzTzCoMO2uUf5EOXf0AHpryG&#10;9LPTl/xmkqr3iVkn3X0qBc2VpyRCU5KMnZqog7f9Fc3202zZ339xQ49cF5nsTIxkm0dEa6+jg760&#10;9u8rCCSt4Ptj7Cu+s29iUcim9gueSTZboGH7Sd7nv/a57Bod+/vgwe9kjJ2OTSR3Gc9F42dcDaPH&#10;N5kq0vYtFhm/0b28gz77l+kr5+LJYV2ga7sMRORFFNjvZrarz+jSmqL2gm5i4eKXeJlUOTK0HMmQ&#10;ueQK7aE6J8fk8erXubNbjEX30IGlbu52unMJ7mzpw0Z4kA80LFf2g6d85GbTtPMa8OA46fj8i3l9&#10;CVrvTY7FoL9jh/mtl9sX1+RAXCYO9441PNqGXPlrfAXHb5fp7+SUQ+e1ittPsqidMUD9yiMHLL7+&#10;gcfKcvGgDwtGB4s8coq4//SzfbIn/ONbMvQEOjS6IJfJBGj/P3mamvA8OdHFq2PP7UfK2NZYNX0o&#10;2qWMvMY+E1AffFy25re30YfMm0fh68/FM8HMcbxcX1jEM8kB5NqxTHv4W7avmYbHvgvqS/tHNKNL&#10;aJffR68NHJqbq8hsQqsN++nLFsaAsguyP0f8NLl82zzl82oWOQqQCf1zMNt8O/FU7m/ltt95A1s9&#10;+QYfbnWvjZILtz3ahz79Bid2EG/53OMZycf27LL5uvOO+Jmtn3MeJ0z82/LcruqCz/qDrp5mf0J1&#10;IXN4aucEhg7srg4/sqT6+P+0Tp15EisAMhsfusAWOcHqvvvVKehcVDkycSsOBAwCY5LIk9vD1U1Z&#10;LHz2HQ9mq/qF94K5GXjiP493blf/H9w2OF+/pjVxWDnDZ2wjLmcex3R4WuSxnb6wety2HrrknHhY&#10;mZQvbWWv42fwRif78PcDF98FIbb8Z1J/467VulgSW/6WfZRZIFhZPbFynbAdJp7sGbh1WVraLf+e&#10;2AZxaE2f4sKdgx0iv948/HxX3rHgAhV+ntBLJIX+yKPvs4f5tRzkBIT1mxO8IaR+mvwgVUazyiYn&#10;dT5fH77NRbGveyHODRP6+tSH9qNv04kMRLXt2Bbe++pmcuP7MTSLF0k6fiQnA+315V4kzn4KWu7L&#10;3bML+xuUaCxs3tanL96pd+wk0m+c8z25tw9X9kPDRb/6KblDLrSvLVwyfTLXr2pL9txcS0a4bvCR&#10;E34xVqSNBQk4coff/l2ejGOc165yoqUsxwv1QWhsmXoXant8+MEt/djFn/nULqLAg++zPOZiiPzi&#10;wuNcqCHvjsls4cmbWZyZvLp49DWeiKFdqLLojY/flrSg2flk8t4u7qijc2VexbJ1vDJ5gnd12HEY&#10;z70JsjdvJSl+Edm+zwVtfcSfucIPv8zFndqB/RL3aOf/15D6yhc69V2OX0COa2OLAW/czOamiXmi&#10;uWNuYmLlZjNysDldHQPtF0a/WdRjMzR2gak4+OUP6GOaXvEXm7HbxOBjrAkO3cjxtKsxrvOtM75v&#10;/Zbbkmf8MznBfAWNRMPZzoXsCvTqS1vy+a1A4HhtUS3EX8ruOdD6YRyhDuwC4Og2Oq6s6tf/icKh&#10;H/vU1mIvuo0+N+2lq+3yt2U3wM/Pj/7xuk1jj1FzbtQLYcbt0w6N9dHKWdq/GWCwxzfFFS/kiG3o&#10;S/b6P23Vz6LU2EC75kR1+Sv+T3MutTQ9RWv+K460l5ey27mu486JE4f2Sy8xBeirTLEbjz49tmld&#10;ZFO+cyzhWH3r63o2gk0Zm3yepwBbemjuvL/9KTXf5wZtZXKOnIfvnOcm1vTNk1PLI3V74Ysszi3k&#10;pZW3gqV89WEXvzHsCXYX04WumDdnaX4VI7ER/M33s0AdbpHX+sTS6rGyYyP8QYp8l2ZznOMpVFHd&#10;QmToRIDzgouL7owlY3fyGmf4fYGd2XF4mJ9MzeZNficbeMo6WEQZXfbY9irTrOEml8z5V/NW+KPF&#10;R/pnenluBPj+jAEW8130mHxMDrhzQ5oLV+YSeAzNyRk7XxlZ2F8f9Zm2cyEzRNtOezbwsQCf0ltm&#10;SAF6A32cLOjQy9Y8BpDtTfLytlemesqdV87FUf1z9NR25j361k1PS7KNnc9RNvjqj/ri5A11faVu&#10;cedGucb6ie3Wh00s3FeYe630XswnO53RZL8uOsu5xx/qN0+Nnhan59x4eaCP+sg6+ilZfLrr98Yi&#10;9ndeih/9f4nv9MXRaXLJzz9vLppzELbtNa9jilgJ+b8KP7pAe+xGppVTkeNpn7xUv00ZHHIC29Fb&#10;/5046tgI/7R5Ml+65Zn64UkHWPw7Pl57oGlezsYxTE6T6G++s2PN2nLigWwS3LYv1TRgs9mnw8SC&#10;/JHekIJW/ebX9PW0n8d3i6O/90bytO8cKfOLC6Jgz9/FbGTfeVjtWH74R3b2zTx9+4k2QN/Da+JD&#10;PzKm3+tEqZgYSF6l4/SL0Art/Led9Scxm2aJnzPBLfXTD+Ge8VgjuXb8PoZ4aNO8q+nG9cpVcvli&#10;V3LwiT4ZCVpFngvEEccfmDZzQN/aZuvifzqjN19boWCgfCIzkvCW9OS02D9/pZnKxs027JYtY8O+&#10;aHXyAtyhaYuukhC3zYd+5RF/od3jrrvif8v1st0ZM7Y6BLrWRqY4ho+1NX+qvpwVnNW9/T19vvOL&#10;1L3PepCLvgvYOudEa2Tdmtm2LLs9V6vwU155c+zPU6p+ggQtMSBW97eqYYtNOeiitT59Re/y5+oW&#10;G4HaCa8HfivOl3bkA/Z3S56FPX/eOG/5QSCzdaFPoweoXdWdUJtc0KrLj46e8uw+Wf0969U13/JX&#10;/tYOcBpD5/y2tvyNtsU76wfbduNsTZJMnz6WaEzML7C7eZWyzptxfxqFiuyaP+XJJhmQY8PY4UNk&#10;anv65LP551qfCN0kr2kfGpfeNdsxnNDPHxB/ZG5+0VebK04/ST277PWN59pJ24upc4OIi7VJWZFx&#10;+oXrDOo6/pTTr79gmm91jpX2H36JteTexEzXO0LDTYVkq3lyPA97nP6a9vSuj1O34KdJnKuTO6Nl&#10;i5843krKhn21f/bZqLJs/KdF7ZZyYF8cvnmTBdvQdfE3xPsgXfPJA6982mq+9ni3S3djuW8Ggspv&#10;4V858tMX8H0+246zNBF4BoDy7QgzsRqn+/FmhnWCCoYx+e/BHQMDoHaCAI7B3Vbi/jJX/53YM8Mq&#10;cNNSOgZS9qx3XAidTztBugdCHQ4IoNFlHDDyxYlHPzhNIJFDG4EC6Np+GbyRcyYDOWzboTMd2OIe&#10;W3VAb3CHp07EgYEGwQnYtWkrztdrnWKuwHSOj15TOwW/0l27kWPsM0Ed17Z8JjYCACzeBsSUhQf9&#10;gr9PEDiBAmzBJ+Ddm/viUAvy9VpmJ3YLayPH8OL16YCpsGjjaUDl6H+XV1v9mLunxM9Mig1QMxnQ&#10;OTfmTGC12c/N6+ieztwEExyw/kHraf+1w7a3HZqnJDKu37Zut+J869qGT+Hng+5vgXJtegfSxsYp&#10;W9+YqHPzx3doicFMlJOo5kR+tosbYSsvXvjqR3BXX/LAiUSNfXjqXNS7cBQG5vivyz5Y80334i9d&#10;C8hHFvKvDM829snhfy8Itz8qUBe5ehPGmcREjSCmLt2mdaHfmA79tXsbnraLo0zf4/nKGLq2YOPn&#10;Y14Zu1CZcrA4yqffT+zUHyQ/NNTzN9BWuQuFaCs2cLhAcNWRO/lPG7g+JtPIuVmjqSB1rQ9NF2PR&#10;Whtu7vK7v2Dr7K8c9kHpyzOI4st+gdojxwCOC7radp50eBvAInSBvH5XxRMHk5vls0wbfJwI9AQ8&#10;dPNHvuXbC8Whv5PmoYbsyT9OOEO7E5ZU9s5Nr6LJhMBru9x5LDY6QYy4Iyv683SHiceU3RMbeuyn&#10;PgjdHpMudWDpeDrourCROgMsO5ODbvDhwnORsW0j/S7IqTduySP2XbgOhS62iUllZLguMIT221xY&#10;74Q58rClCyLsC9/HYqO+XV4NBq+Et4A1zjDZ2Ak32XzC6Nho5C2d2BZ/HzhiWJizde2S8uUnq4sm&#10;cTG0wuNMPMkBH5TXbvENoO/3J7ofnTqOx35PvvYXxEhxH2Xvs5hEpz0RgI+OhXQXX3f8Ua4ZW/AT&#10;qG45toiy/m7F+SqbfKmbeM1YENppGDrHFpFJ/2QPfu4NJmnP1mJ7/b0Xr5woUJ+Ma7OR7dYNP7LV&#10;HrF5yMev7sQW79P/1097grLla2d89MOffpz8zD6dCIfO+/QzxlBWVxwdxysWeKMPnMDKYi7jNWkv&#10;X4k/Mhfx8UWflYMOYXbVbvkWPC+Yagde4yyurXzQRN794VPZoitDaStXoVWdU47s5hH1+2GPipeW&#10;ZFT+lF2pstdgsXKBnTtOx2Z++3zxycSOctBvw5SPbBNLd9uR45ZFzIa2zyt5Xh5qtzJPb4knq9OW&#10;w0fDsdzhIsRvwUX3V+Kzx+1f+csiuHh8m4m/xXJjemMo295Jm5xsYXhjYebqkSP1KUwbepmfyM9i&#10;LnXHlvuE0F5I6cJWhN9xsHefp5+J0+0LHWdD6EPKzY9C/ejMJpG9x2un0Z4M+i852b1PzCV/PGHp&#10;8AMcAEN+FAfGlB1zauOUkSsK9sRS31EO3087oPFl6pXln0DT7xJeM19L//3Fb0Dl7t3Mbzd3s/W0&#10;qTO7TxbA3upqj0Nb+co7UXEfw1M3+Wva8oNj5Z5irCxxFY3lLGOcebn+ZZ69+ORzRzQ7AHK4wDXy&#10;cnWeFv7cSXfe4NEbs9598ue8meCZE7VZwF+uNkcfeeTUmbu7MaJz1Jx0u4B86Zc2tU18rMzP31TH&#10;yA1S1NghO3l3/vmc12i38wpzMLHg/AXdS1d2y6dve0g88CkZQfESz+Lks3eempzxaetmG1lCj7/A&#10;5KeREZ15imdicWQNvyt2z3hFmcDajNxwQftdYrm0Ihsbq5snU++3WbnA2gt8xSE/+5t3jp2H9pSh&#10;C7a/4rHzqC2fBeGxA3nevfsyfM+5X/SahYg7fskF7/WHDMo2nlfHbqPivqaMfsq2vgKeL2XyhH57&#10;QXYX39YTpOSTmxw3dwRfzNDNDbjLAw04K6tj+1u/5TNGzcVtdXf5Q8/Q/zTzJPQAfs/FoG1TW4fG&#10;jsfKwWk2OTTHK0Mr1ftLu7lwedsHngukFnvNTUDbBr8LffJ05q9eC923O0QutjaHJwN5+zapyGHs&#10;/CFvoFnQV8ARsfuiNk7ovjWd+i1Hpohrp1CtQuFwK9YWDsfetj6j58jMZn72xW8Au+HPfE98eXr5&#10;x1xYeONiYsrb/xMHdI76oWNhd+ZmxhdrRYRG/4LsxlK1UetVXPzN4cYn6KUDTS5Krtoxmp/4rnnk&#10;aZCLwZEj8354EWDiJNuVA43nm7XatAwrSg93HKxtTh/eWGnsH7utDdbmG1+IbEzFUZEX7YcdyuXG&#10;abv4s390jB22vb5svi1nN4YQC/DZPPkyb72RI8ihz21ueJ8TjPFt7Jp4k8bQ3aep5V1gDlwZUmer&#10;j+IrT+zxyD83G7Er3WdBljz4jH7k0O71Wo5yMPQmnw7Naad85jLGNE/2GIvapLx27MCHTn8LPOHr&#10;KWI0fRaWH/tsuTJ9bOfgYs3Jl3oxKibFP55kMD6RfuSYtZylv/k9WAj4L7x2Pf3QYyP8tYPMpuIr&#10;hS1fmyLCt2uDofob3yfENmf8BsZdVL3X77sdgeuH9zM2a8AOa0tb5z89L05eI2sVzVYZvXa8LLPo&#10;5ALu6Ic+XrFrTTT9Upv1ja0LvXMc8vGHMOg2/MSlOjLh0/O3Y+i1pzKxTbS1ofMIdjEeWKyvjyrg&#10;r7/Wb+QCEwv8I7dn3p34Hhnkv2O7UIzXyi8sbvlPDFcfAgXG/8lv7efjc3FVCI4xA5gTjsxnTEmZ&#10;3PX0b7sdexx7el2pfL9nQhUAAEAASURBVMHe9Vkq1PXV2NkRRz/Gfx+8blRMRX5xB+C/Bjqx1RV7&#10;wdm+XNzTxmZz+uBPHK/9q3q+HH8mxkGOx2axhYv7sQebu0DasaAo40f6tH/E7y/4F2fsihZYWZd3&#10;C/NFBnKKATv22aN2io5Tdo8VbbCNz1abzsWr0KvK8oiOib3KcHig6xym+fbwJEIywE2ALdAcFa6+&#10;1LJgiZnOZfjzahVivwH7VDoZ1gY7z0DPh87ove3NOJElMhtj9LONe6RTXNxl8yJGQgf9tfvKuvZ8&#10;gbsEsr3LzQ+Pfw8taM4/c1iZdtxdmnT6qTfIjA6rj3bFiV7dP/2xB+dLXIKO4aQuz2cfTyzkb847&#10;jiNO227qR/3l2D1j6l7UV3/r9Wz02/topNdevoCF1tUXyZr/1zaFB6e6HDGKI3Siz+LDq28YMrD2&#10;635a12vw8weiVfMK2uLARWXr/S60dw3AjRBBZd4hOe2e/NSRC75zrV/yU2UfMo67ACx30nmerh2b&#10;l/FvfO15nzjM6kHmosZhbwzOvDP71gfkcHkYdEzWn8xZMka0T0eO1h15R9/wjfDmqa07OGOF+5wC&#10;3/Xl/rzK07b6ohvBY6Srr+iTfnqXnk9eL+2zMsVKNdY5jkw7rrH958avSpgvPOyHwb4eOheAx/iL&#10;Y4ug8hV8t6uM4wZuEp6F3N5daQA/bbc9GpvI7wDSdiZ86t7/4jdqjxKl8DL4nADiu2Lie9EfnVM/&#10;yW9lVh+kS/5brmHQQA1BdOE5ESOfdsrIh5bP6rx6tMMcvurdMVB+Ib1tSt9xaC3NDkI5ThMsW65u&#10;J9gkUweUl885AV36OpYbztrhD7KJSn2RdvjtBLNJPs4nE5g241c69ZWDqXOCZQEFvzkhCZ38xXrt&#10;xB/OBAINcvTDB/7In0/thE8+tekDtycdWbiDy5cATzy+ye8r7gUAdlhbFwmv7DSp4yWJKMtnAV8n&#10;Ms+y3VfXQSi/OTQ+m7bKW5ekQt5OUE+Z8vJokpnBfDvTylb6D/wuUuUYXpOdUS7wNotee3HBcbhX&#10;55lYwuH7ezIMB4hlvNaO7LSLltoAchYnvDqBy/FC69LN1RuA1W/1ZbqHHcnlf2m6oSWatD19xMbW&#10;Vfd2mVsOFw6f4M7EXsy1CZ/a/si97eGXZpr6jZrrmIUibPEUXgIX5fpiE3ggabLbZ3/ZyV8X/s8F&#10;UGid9Dx019DNCL/iF9qj80wgcnDxg+t3xTvhPXHSOIu9o2xtSWz5RHkn46nbix7aP/l1cS/1+/Qv&#10;meai7ZycXLgqEA5U98hUluxw9tXtbxevzGxVH6duac1F6QzOmSTMyfHIqr2Lv+KWXzZ+8fPXmLSf&#10;D1Wj8NB8yKVOjH/IoAbfBfLP0MwCrb7qjubnIrR+M3dxj16zUMAGJ6eH7+oy8o3tp++o0pfE+fw+&#10;GH3wJYN9J8SOd9L6tD8fuajg4h8g+4d3k7P5F9SHR7/VX7n9oDemFrfl8kAuYsvDdPjs8zu+0edD&#10;MnTCnP6/F583ntSVHvZnoX7LokVzPN2IxAaVKajye/vAicm9MQGt6tXJ8fiO3gsmOuorWwptnzZ6&#10;Hr8oZ9PQeepOJgDvNYhBvtiLrrtAA4/se9I6d2hHntKfBdLqT6/jk8orIiMr+RljZBuurV+dHqKw&#10;T4qhd+FRfN/9T84LzfzhszyXri26gC49Dj1+xmLr+RzaFW9q/R+boFC5kxvaNuV9xfqhrW5+anji&#10;YCbys4By0xUJQ9MENdxiw8RZaPYpQnWtnxjO7gWxWHHUlFflYhcUB1ZP252fXPIfOWE+25ym0ZPt&#10;br764NAb22kT1172wH7ajE2HbqQMH+NXnHFIaz8+WFlUbJ4YpOFhf8VcOmSwfy3OBbXj47nD1jxm&#10;x61n26F7f68utj4ji/48dl1+Whh7+Xhh5Z5Fl5F15y/zJJ2TjsGfN0vEp+nrT1jZnmX2R64pnRNd&#10;djM/PRdfox87q7O45lWaFnI+7wJtLkT9Mk+oiiPxvWBuXz2P7fF37KRMH7VwbOFHTu/TfKmjswtv&#10;2nrDS3MMpwe0dTe6vlZZjr5sMzlg7Lp56U1OjCe3TX7bdQ55xEVXvxdLXu3R9ldap8wr2pUv78ZA&#10;ZIGDhlciq5/+WrR+pbo4P+QJl56ARk75ozdnpa68Dt1tVTrBmxwwcvjZAXlanVxjPLFAMq+HtEBw&#10;22XpkC3My7+vz5a3Ykt0uyB+aJAHHdAcGv+KJ/x8zL/wbX3LJq/N2GXMn3Mdffyrr+7cjD8csrrA&#10;hoa4kLMrWwja+tv+XVnK0wnnufM/OHMReMaq5vyUAW3Z381gzQnNC3wf22ZBkR/fRgZPfTe2cqHI&#10;IiZZ8CabxSkxIG62vIuoOT5sikOXHSfxbpSIv+o/dlYO0FlaH60sB0Z3vM0p0lcqa2hm6+IW2wNz&#10;d7GvPXsY7zoXCp+lyS9rQ5Kwgb7gqR7903EX8UPPPNATOPyODnzAjhYOycU/gL6NTzGRkIiYSg/t&#10;sRkZXgNZtAPq+QusjF2gvI7HVurwI2/fgBQ+C2y7Ma2MP54wbe88rv8+QW7Ux1YmF8TXZiu/7dZv&#10;X1sai7N8nL+sv+BUr7SXZ7Xdecfr9o7RMkeoT8Q2wz5AvRy4FytUkYttFjbuyABc5ITTvF/cseXG&#10;0I4WIV0gb/tybwpNLrZQmErlPfc8sWXOgi5+vySWAF/w585niLDngx1bg/P5l1kgz7Z2OW3s+wO1&#10;k5hP/PEl3vrkjtkpmAsA4a1uYel5w8L087nR4uPH/NRJBOn8Lsh+41mMwdfeDYdoh1z1kTPlgfX3&#10;kwdebZN+l17R/qcM7j2O6efTJ+m08Ti8Tr9EJx95a+cH6DSW0zepBb+fYqq9y1bXKZ3yzcdotF10&#10;2DEPwdExNktIre+eOi6/+oI/8uFbOSm7PYazeWHxKgP3x37qF9hAvDvfRefN5+Pf6d+zX/nUhcHK&#10;Mvs5f8u60+Sp4R/qIf0cX8T95Lye8yX3WcDUHu6bPEwAesgPyV3p2gH+kVfVjT8cj8/4cvUe3dcu&#10;bRn9duHW8cLwmKPJ2fw/+XXtJE/rGyPftpzts8zNhO1z56bFypu+0Bv+wv/rr0evtTW7bfvZjm3x&#10;h6Nsbds5zmGtfOpuWaorO+d/aE3dxMHtW6XLf+LBjUWTScxvnoD3/CbonWPZQgwC+cH4gh5//3uw&#10;r618yqfN5rO2jwk+yzgJZu6bvJJ1I3nAGzxazi7Jr86Lo+zMXdiktaN/wzpyugCbV3ukJjYNxuCQ&#10;f2K3dguKuR7YPt8LZylbW6mzfssm86YelMRU/JvYoH9G4wv/1ilxn7po0Dp9/K8B2iMPvuOnyQ2R&#10;my9SKD+SbWHlXR9UXnL7QyTQeDmaK2p+doEl5zPq2jb2BeVnXE2fY1v1bgL/HM/8T187MV29Uhxz&#10;vs36EHxQvshl/NKo/IM028EZvOF5xGx7spEd1IaHZgvOl6KrTco2fsVqeZB/2wWRb8Yeww+Z6nGV&#10;Dz9E0XWxe4F90QT65cKT/5bN+m7ms+G/9ZrKdcBc9a9BfXD64fIpjSWUhh2Pjx8vBqlvjg6fzhuc&#10;A8XuyzOltWPSZG6gmPnf+hiOl7K8i7yubunbzRexy8LGUI+PHda0N87s7QMA1Nh23V7mnZwGe2mQ&#10;JZEYKad/LE3bpbFl5jYL2tGpMO6pnzbGYoFFfZhqBJn8mura7pSJkOi9sbKNyeCPThsHpR3yjp8y&#10;jkxDb3GXjjpKi+/6KWjoAjTg7/l8C4lf3nx55yVlC08eZHIefemNXRbY4Tzxnm3h9jwrdqV35Srb&#10;SHb4vG7/mha/mYPDnzgk+OjUHfv0zL/5A5z9qH+2Z39rWBePKh7d42enVzMfXacv9fGDI/WaAPKs&#10;DlMy+TuFV13XX/TpUyb/kq3H8dPP5KleziHGjuqdTwLrDcATx8p7A0EUZdc0u6B9kfz5Wwjl4Awv&#10;+uKDf3Wvz17Snvqshx8F23cPvcpG9szZMkLUhg3YZfbcpv2+1nntw6Iu8u4T1IRXt/WakysXpUeB&#10;F4och0F2okKxBtLpMAQl4OsTopVpGdnuSbCFArwsNghQEw40lY0Mu0VFwIy1u5AdPJPXJ7RTc1zy&#10;+vJTL6FwGsP7WCBxsgGnfPDLX4Pv6K4OzHYnnHPcE6jYgB7oLd7wFIDzGqouDCRollYR+zULaLsQ&#10;sOWrdwflFAq2J/0n3u5Xn/PKreFPp7l4of1zUuuiClt7woK9TTbobZBswJsAZ9a9dPAYPxw7JCz2&#10;JHFlbWdE5dht5drtU/erTXD3pGN5iJsvYzcnh//tv/+3NofPd0tD4M9kdqmPfEt3Sxd/t2wkNrn0&#10;TZ7IE2MpqQ0ieGOhiTH2You3b3NR+vi/tMWMGCqdkwTDbO/eQKN4KVueY/v8Zpb3x58nlj0Z6PVz&#10;O8HUZ7yiEGgXMt02LkyQyJCPrb/GQpA+5A68N5nYxZvRRc3NFxF4Eiyd0ASXf6PfvmJtao6PE8Ze&#10;72yCUG54B17vK+Nz9rsGElhHTgsfxcF4usY9SWvNv/9lgQWQOdO0fA4hhUcuu2C0n/391rfF9iZz&#10;svXpDIkhJPkKyZ08ruw9OUg9Fmu3fYqWKOuH9PplFRlDJ76YRoOjkuzwIXxALIMIe5GtrwNOWV2z&#10;jC6KcyLk0EXZDirZrw5iJX1gLtbyL5xUhsatQ/jFZH0aN9bBpfoETdnlM4UjQbZ2J4bldnigC1Ip&#10;jyknV2S/ej38XeJtHm0OjXBs+6VfO6RktnOC/l5/ep/4PU+ztS+gG6X8xldIha+FUSYcepOnnBzd&#10;E8Tqli9/ZJt+fhZBDO5dLJ3yydfJKZmgrL0I2njIFh+DfvtyGL+UGyLs0aNPjoY+fnKDPueisfJd&#10;HNzc1Ql3fA/2xhr76Iv0j0dP+HhvO/Urm60njtPle4GlskUeW3rvZGVtZQxaPZs3g2Pc9NSFNptj&#10;Jt+Tpu4rP/RAebR8YqOyRA6L78CxvN18E5pAG3/ibo4HT3nQC57w0NaHjGTSX02af/5pfv+udaeb&#10;kWdlUt4F/mzZ/iIa+nTH51sXWELP/i9n8lYaJk4p+/SLuaC18Z0eNzbsoqYLVecCFxnzt3mf8OjQ&#10;lxy/Bcrx2Jsb9Lf+Xmbiil/5pbEeHBaDyz/mCp6aE68WYNkCyEmf1nferHDmLCYqketDcnwn09Eb&#10;HpEqm7HuOimIEU/s4Uu+17JbQKwc+jm58gnnsz0+bdnsv25PTjAnXBMHU7Lfo8t11D5mTN3FwJc8&#10;Nuct/m67WHNiYsrGB0957I/8MDYmB7v5Pbvid3HYa+db5Pdk4sbatMLjjl0zpjHF9Ds4S4vN4qLC&#10;luG5c6biNkZve+wFJTezDYi3s/vvbI5LLv6rX0Q8miNw/FGXDt83HVd0nWEkxsEeO0H9NGOlfGae&#10;2L60tkQxSrKzeYCcNDZXLq/80pv6xKLyxnbKLEq4MKRvLUysTkyiuXaXU7S9F72mhTLQuhPLbir6&#10;NE+U6k3bj+S25uUX82J9I5+06xtYopd5Bp7f5ycJ2FIb9f2NtcPr6us5xpdfdwFV/iArOurkYPVy&#10;2i6e7s1EHfeLOzf4kBXAk88+JO60c3HXCX596yufjaXup80e4+mzwF4rL59e+8Gh53s3WYaeC/TG&#10;If0AjjIXVXbs2HFoaWsrjxkrjGV702b9FD7O40rfwlL0oM+8alO+m1wfArWv35b88Uf9afL3jPG3&#10;X90Yxo7ry52vsNPqwz6A/E8bMBc99gbknyM3Xcx3zRnEpjz72n6rZ84uXtEb22unzcjsFef3b+yS&#10;g4zsvTdW7PyaHuxFJmBhRM77JU+Io2c+E6KlO3OT+ekLY4exes8z3ZlufGR/NOcVnhsX057u5Bw/&#10;zHk12zbmO78YvLf5+RXt2TKRdPRl2+lXO0aQFy99CV0wbegxC/ctzBdd1j5pNcWn/zsYXYcO+b7I&#10;DeIx1+E9vt/2pZVYKTxw1vdTEZuHztCVc2b8ftKAt35VvsfKIm3b0wvd1QtNY6wbYOAV97QduaYf&#10;zJwn9bXhyBJhysNcH/3CloUmHiuHusUp/43t4OD5Y57QtZUPbMVX39p03lzkpgft8HfO1rdF5QIF&#10;+mJkof04OPT6Oa9lbF7M612/zivoI31po++zshlDZgEvNgpfbVe3S9/YzWvy+ntp7u7F99jyfWh9&#10;Jo+Gb3PguLcitSyyL8iJokXekUv10ZWH7KA3DZ3+49w97/Bp+X7VL2vvEy/6eM9R83YLPLu+lPUf&#10;eZrvfol9+zRxwpiMtTFZEuty2fZXovPk+mrtQNflS4e13cqEXojO4YmBLescJu1BaaSeL+DT2ad2&#10;u/wzZIJQX/BHfR98NO2D+umgzrpaDhbn6Lhds7kwfdt4Pfa95UEC3cqbfRe+Boa/t0MA9ZsHVo9a&#10;KjGjPNVHThfSJu/RzUW17/IKcGMtHL6ffLbrfttPtl/H+rHR08bGkHlzC9+eef75CSM8jG/s1XgL&#10;H8ANbHTTMR6xt/4v1oaHGJDHX8LQ2LKOJ4klORsMzYkJjFbeLvwW4/bT+MxNUJMP55gPk98TF56E&#10;dyF5QmJlH5rGC7R3zJy4KYMXX+igD8ZPs4b2c55clkfuG4RGLjaT9xN5Vxv+8Ypm7btWyFmFl744&#10;hS828J+AxhMu2Zonps4Tml7d3vOg9N/228S2tvIOnb1J8U1scAFb5MATYC6a+gmxHsd46wO445+T&#10;k3PMb6Ub2q0TF/jkwxZzjnb77Nm3+MBP/gU1n3vswKd4MfvOo5X9FtDnTXzsDQ1gZB1fmSd1XhkG&#10;zgHNH4JQPLI1N3TNZHVs1ZFndNgnNOOpyBS50if7hq/QEZPeugDwFSu5k/Ai0j5DuVcw+XRknP7x&#10;Og7IOO2M7/X5azr4V6Zb78V75rGX9tNnI2Ls0vP7tH97bqBvTKTy6Z9YYMbAJ+/sO4dZQIdNJi7u&#10;ec0cpzz1C3Bfw5ImV4U7m3kN/KOs9tAPk6PyRzZw54UeztcLoqe8uj356/vj42KkfmlVltPM+FU/&#10;Wiw6MHEzx9Yj2L03BhyZoFXX6ItHAypl64vlQ1/5vHCY/paN6Nu1YP3h8OADMXzBU+ir8GLdHSgu&#10;dBcO/uW39r9b1vXFnls9SI5OLXABdW7yYZPNVWSdvjDz9LkhYOJu+b2mp2/RE9CxdnsiZX/roaEz&#10;6/I71o1e7Nfw5JPsPOP5Fbkelk4I8mF/pu7IoLxlyo/Nt/3wCH3jZdZ3V6f2v0XK9vWxqsW1P3pO&#10;X1p+WClfvO1rW9/zHH0g8slpY9vpk/JKb+iI3hG7n5lTPWx3+E59+ISGUCBrx66O3yd+1xbZNmbZ&#10;/PHRG3veK5dSyI1DILTc2LDDSy+eepNE/ryFlU/Wtps/NZMr6LAQLbrepx1YGba+NCJvPVR9Tx63&#10;tpt1yNqob2GQ64N1PuQrUPwJyp9lOWY/2Ko61iy+utgZ3YwyjUUK44EvsN/eTcCLqQr1LUoNhWPJ&#10;6wQhVXUEg4WQRcwlaMsIexxU2C3T4ZqoXEAJ9MQ/ws/C4AhDoIWlUacEj1NWd3UCTZk7tMgGdHIk&#10;Zju0LH6YaOyEqnd4Bqk6C8T8kespNz7DY/gafEb2SWhLC08TnE5ksoDWpEKO0ANj7LEHek/jqy+P&#10;yL5Ptzre8ue2hfkau0/ygbrJQztysAMeEjk7LD3tV0/7bzOpkMC8MvKrXIBhr+2o2gGdN7/q1sWj&#10;0gx+/xYhOCN/jdX9F/wOHpto3xPpdETFkgZZLc6ZYM97102Kx957kmC7E/TRa3TffXIO7titfCKn&#10;k5KNl/LrBP4s3HXCvCfOIzs62hKO7+gJ6NOBo5NI9p7JhLqWS7DZF8vaw1/ZJB6DpwWd8dUt4+LO&#10;osu9oNHXqkMO8LU7OPigsgmpk8yXTycIZM3/Cbm2RWKS2R1zEgX95saH7KaBaN4TYA1nkXMmungs&#10;H7Toa8s2tq2PPJ4Urc5qQr+yhpZ6sBOUtlNWPYgiJsbm8MTHQPr1aYvG9u2le5CuTWUs/visMkQ3&#10;dzBJ8u/i+yfU5u7wlD8SC36jr/Dg6bh0jk40cfxZF9NpMnECr/Z7tEUz1Ks/kyfq2rb2gMcH2e4H&#10;DRd56Y8uqJ0bp37jamK1+ueHGXMZtTTQRmMv/tovjvaHvj7Ap6WZsgRw2zp2kwzYNj3IV9sG76fc&#10;oUuO9j9tF46PtSPtk2/LTv3kwNFH0+IRIXqJxcmVQ1cs6itOtgyMK1NINe4w0n5h65XpJyZ2qmvD&#10;NNL/94R9T0DbNjkatL+GKPvIPaC2igzooetvJ7tXv88Fxk8/u3Xa3PYhfUP4rlwsQyaLehbp1i67&#10;yLe6dPJ67IXq4pFn9rtTecis3eKQt6/XswAT++EJ58fkVHQ/y+8hv89TffAds8PYS64/ffbU4RfE&#10;s7n1U+AC7spb3uHTf/kjEyr8gLqF535fPZW6LascFsotvmXLT+z3tq8OiB/OWA6fnM1xaD/ok2c/&#10;e6KxY25lTf0el05kBTsZ3qda4KrvJzhyNv/j1RiNfB0bT/vSSJsdZ7XnZ4uNfFs7fzr9xrzGBRE6&#10;rqx0L+9MMi1kO/YTCPr423wqK1ukz36axXuvsa4+wzjHLjAol4cj5p4sqf8bgC64aD1wo4KaF3Xw&#10;4e72gf4Cry2HwIXy5GG/usQWHVcPXbH7nG8tnWdbvPtUbipXfni7v1t5Y9vZ7mfa3sc3D3Mk+WLq&#10;euKq8q+ACfTC8jE+6XGJ1lbl8Opfg7O5atvu9tfyrx590iSE9oQK4S66l4N2/DcHHR8TAw6f/aW1&#10;E+qdt8eLkWviSF9d2nTSt8S6mH3/PjHcOXL6eqkOH7ps/22e7Tx48iO6v+QiBb/O/PennmzzLZA3&#10;zO3oh47t3BAzC6Jw9G06oOEDT/vqlH4lp608Y1etonP6zU8ffyrf+v+ci2jn5i80msej8/LWTn70&#10;9hlvncHP4rj+DeDLozunWr9UtuDg05PJI6c2Q3t8at9cwG8h49OFsbTpDSZn3DHH3twrb1SG5/iM&#10;5rH/6ttxMrTJpy1wEZx8nbPHRuisvHxxnY9EDrZix+XLRiF34ctReMhTv0T2nlCGtj5SnqGdg8lx&#10;fJJ99k2z5m4XgNfG5MB7YwDuzH/H/+rhymPyApvah7/69uIQPStD/O+mrtDcC6L8tTcV4e0iuksA&#10;H2Nj9OmDbuUwloROFQ5O7Z/2bPzWjQThuzByjRzq2QysbnIummAXjemH1/qouGk3vhr/wq9vjhzF&#10;TRlZfeYCCpuOb+HO/CiyxVaatX3o8htbsdnPPx9Zi8Nf6kc3IUQWnyfctMaPYn18tTEzrwMnFxga&#10;Y6Ol9ZKuC+EvLxCXHv7nPP8l/7Hp0rbVB38Llp86++y/Y8bKYEFmz1sX70mLTVxkEfNjn9sedHQh&#10;YWz7bDX8niXlnz4C0Or4G9raGvs/5uIjgEdD2wV82j5jhZgqv7RTxs/kk3fMQtV5Mm4X9d/n5m4+&#10;6pT/0Nz2XvPs77P8jFZzWNoCuUd+c7EP7u++/l3LfZUnGQ/uyibep4+lLwaP93uB9oqDOS9ffLQA&#10;PF3MK0B3YQwtelZnsWqciEz66J6L+F2yz9/kieD43vg7MT22gAtP+84PY997YXrsXN7px+Txs1J4&#10;hkztqW/88mNuaMof4K/yDZ3cXRd5Uta5V3Q9cbE2bYNXX+QBfDX2Gzsq08652+7zOjzlPvzycy7C&#10;dUxx3G41fWvL+httYkGfySdoL+CiZawszomhg0WmtGLx/AkVhrhJ9Cb4yEQPYyNgN3S1lY/kKzG9&#10;N1eo5xPz07mANnMFbbdN2eJ5+MOnE3rKPmRh07BnfVCuxw/9fRhg8r8LcH7Dkm2PndNWe/jDT3xs&#10;WYsOz9ZetMeeY9vJE7chZw7qXGL64ubgnqOJiwOjyx7NVq7XftsqrXyZny+MvnrO2nbkcLx2pjdb&#10;ju3RyI0asRXPwSE/iCku/w3d4QNn1vXaorhp2j5SeVLfOYXxzQJucpJyvgX2u61fZxwTn/qtPNq/&#10;Y/vF15ecx/wteHmB+T6v3PhevkuDLyeHzhrAV195A0jsxgaRteNhkO81oLFrlKfE5Jxs3bwpA+2T&#10;2Ow5sSeWhpunNum/PtiYtm2fCU0xPrlLo/EBO/oJvnfv3PDmAhu/jX1R1oaT6NL+cdqp+xUc2ypf&#10;W5Cv+1Upls86mlznrTwL0yfEw/E/HpGXLmBpKVsfpzD4Y6+NF3X4oWMuSB+5oPWh8+6Le/wWgm+y&#10;LjRxNjkCO+31XTaOOrF6vjpS8Nur8TvIdyyNLCvvyKQNCmjMfnfy5cI8vUaHqSc3+4v6Y4LKs/3F&#10;+KGux2lfeXO8NqHzAv7OgeAAtPf8r/Sn+MU33TFsDjoyL0L5JlaewEbsRw/8yP63oLno0IfHLpc+&#10;OV658K/xXxGjJ512fo9vX+0dGdi5+YY94teVpXpnDVQ/9LDKddH1FW08Q7rwWv9LxujIxtunIeOZ&#10;2dX4YtzY2C2hyLeAZl8nfgrWL0U5BxOnt3+fNGqTJfZXtrcfIrFcF/ZrU7aePHULgN+2aSk5jszb&#10;7mJ16jaWn/VoNI6pK3SD6w+unJWM0ie1l/bS1A5Ujso3Dmh7NA4dOM+Yd6yp/o2GsC+N7JfmkIVW&#10;2Kdyl19YXbD6KHD+f/WRwxtfth+fH/rBxU+MoVm60ZsNlAM693XxkW1uwkmb1pBd4RGiNE7FbvBO&#10;PNeK6OKR/ovP0s9O+cNZ2DfKtN8nLncNJKNEUd7nRin5XtuZ44ndHIph6wonf6ydiFl+wfe8CVtV&#10;dtRW/iOrouVnf0Eb/EjpBo13+QnQdNDqQ8dt02snZFgeSx+htJ/Nrevyrx+0i16/nr+O3nDo1NEd&#10;g7noe4gRLnjDeLbLTKMdZNrxT4LehCuhdVANDYHS3/g6gms7k8wz2QvRuUKN7y0YXgvuqm+wdWCD&#10;81A4R5zX3xMNbTJIhBIQIKcJnN8s6QCYoE1p6tmPg/PJQUTOcTx7aJNzP01m0wDJBr26Gjn6eUKA&#10;kZ3oAPzVA/zXLugcn7XuoDRo1s6tOF9LA5+1t0AzIbMwrKyJXPLNfmWK/BaimxhCh63X0dr2bsOU&#10;z0T0iyzOTIDqTNOxDJDzlEOWBJ7iXPv4XPJmfyfT+Cw89ztAp041G61/nMD6fTIX4G55LUTNRRr2&#10;WRs86aJd+odf5RlzF00Csiizcj6fwiPr2gpPMUCwSr50Q6UnS8IhgA4a40eTtNg69n6ThQ9JQoLM&#10;0mCfhPC0xCZL/mbLJio+Cm/8R37xOf5YeVbX3eKN/kxg4u/I0c/xOzy0xhdjgNKmTS7we22R11AX&#10;gruJYGO+eoe+O4XRbT/M9gkO98RXubZkilFql9El/Vw5+8WmF7jSHDy056aLq6a4sqw2jdHIPP1j&#10;fLsL/1qsPVbfS8dDTjuwJ7enuDJ9nkkPvZ9tuu9CbuSb1x3rr+Nzuub/0q2qKgjQe+nYkqcf9Tkm&#10;h/a9IEvnloWWPwwOXPsp07QLCIfeBOLROWUJreTPc7JGmBy7sM3KF51Dt7Klje3A8NzjUcOEJ7KF&#10;Vu0dSk/51tf79HB5rOyH7tJTh8NyW/77KgroeFg0b//JyS8c+cvCj4VDMVeoLdjOAsG5I1heT7VJ&#10;RrQavPM9E9e16yyAoV0fnO3KCXdzmj6ov1nskoeAfv3Lc/GVLIvH5qFnjOk4k3106W6Q9pQ//bYM&#10;PXkl1cXBxwVSPPbiIlwyGNdczNuLCuTpQhUigc2r1SkE19/wDNp+o5KcITeLd8nXzwub8uhM0CZ+&#10;0Wmuqt3nBKz5KOVk8gH4rP7VM/w2R8FBp0wpGdh2r7etO37Thtzs8f3PXqk69rd4ivbIOf149TSO&#10;qV+6ZeaLfCafp93nybmb07bM5FIZuytbEEfo+ZCnvOhxysor+8AcxgTME8vqAXyf/oZ2jtlpebgA&#10;0bhMOT+ihXdpwiXv+eTwkllfRJMv6vO0Mz6LSWOJu/iZUdviZKEAPr6eoLNw8LfgKYN2gJzd7/Ho&#10;tnLudmmaY3Sc3IK/sl3as2WnQXxeIBgd7jssG0tB02bbadW52YlLbRZWtt0uLvdck/CDPPTmFUx7&#10;l7eLoGuP53xo6e/2ykspwIuctiNLFDu61THnoCeXWcgZGJva35PuHRuXNpm1pytZ1l7KVz9+Escg&#10;Fuq3Ni3JGGZs9Rv3ix/k7I9U+KAtZmS6sfH4vvOIlLvodOWftKWnuROfiS+09BPC1W7hvG/mCfXs&#10;z4KvfiIO4aDhwu9XubHB4q4LEfqJ8r3ZZm8a1ccLGAVm/D35KrJr0/b4V96pG9mG/z59D9fJ7/s8&#10;4WDMp68n5jpfCW2ypYjUpYufuZUFMHrMmDhyNB/xZRrIQQs7h9rj9v3QYODSCJ3x0xyrd/7jzTBi&#10;cO1Klg8/yQcTL9TfHIZ2fVVKqM14TTJjjuOoN/449rn8f9ry+crBF8CF6Q+Rhz93vo0/m4HSYOfI&#10;Zt95kw9abCsnGbtXT+Ohp2+NMy44lWfaq7eIC+jv00WJSATYdhZQ8ZzcujQv3zAI3PBWxx5sb47n&#10;gp8LwL0xIfEjhj5PPZ2adyMr4E++8xvNUzDxQpeFiaYpV7ZyEBWejxP0PZ8wPyELPHV07ivCjRWx&#10;I5uToTyCJ3YBGyw+GrfNUyfXhw6bNEaPndrw8Gk8hJ5tomPi4xzrU+SZOUriPX/kQFOfxDfVxbnp&#10;0Fw+o6ObuOND85FHLKDZOE08LAz/ic8tE5PGqfo/8eQP0Hnttna1BbccH3vetG1+i37pVu82LV20&#10;n3SW/sqLzpbJTfb1L9uN7+WF/uLaAjajdR++crP0tk3sAnj0rm1tw6+vXT5yLu0omljVh5J7zhO9&#10;6j7yd+JZ/2veORcRW3fsLS6+yNPn4qnlh3bHg6SkqBW6E4+94INupRv5d869Y73fFV6w4Ev2KJKb&#10;rKaPs8v7yGTMcFFy+88vuZBkjHh/bECWN562Td+im5xdWoe4+uZPY1fii1QuEqH/eZ7m9ESFvus3&#10;5NlR+tSm8Z829HUejaYnj81xQNcuJL6AdurlIz8xYN5rPu0tAPwtT9jKuc1/sVd59ULL4waV0pC8&#10;/U8eIAtg093nR/uqZnvbkl5kUbLnT3A6/qYc337sB8c6E7/D0dYTMcZjcQjEdpqc7WnbsLQ/ehQx&#10;X+UTughvjKqrjCwfuk97qGNfsQUff/4mD/7OvQB9fJQ3RmOLlU+bcMiHPOYu08axuaK5jN8LXqht&#10;Usa/PoA90JCfvD3CsXnSvAbf2Da2gdO4KN2b5sxJzT3mBpwSrUzrp6E5dIc2OehgPJbrgJy5UJvF&#10;XrYDszXuAeV0t73lnby7bXohNbYaG7VV29JDPMC77CgnxC7OX4p58c1RzCMueq7uIBDJur2+ppgX&#10;Ej8zfoyMg2dcxkv8T3k7GuOXBN68oY9Ojhjf7AI+G9Njx/KL76ud1ZVN8LGdmBo+9T9/4jcsSmFz&#10;uD6sXb5a3v1Di4xo3SAXR998mgfN56P76icP8IG5tgtL2/aqlxcyxtGNnhPjJlNDk+wvYeNy/L/x&#10;Ozjqgk90i+V/BfZmnghTjLHPjSxXybWnsnbga3NTF/LMP8jJXmMzuGNrzMWwNwvRZ3w2fdBPyrAt&#10;Oh1jUp+pQlrkL/2zdg6l1kc261Dstf4jD5ynTWLa2lem4pa3clnokYd6235pozE+mH5zHQeZyY5J&#10;ulO+QdC2uckaZvy/fYoO0yb6dq1+2lv7L6B577ZISJkvWuOMiN1vfm2fQV/xNNo5MSI3nbFH7VB5&#10;QkcjcJD45glPe6HN3v8uhNZNJvIcGWpPfGP4nWMtLXzHZuGSOGx/SOX0B1hpFzrVl+7x/8Kq4Ljy&#10;1RBjh8Whp7+9ZrD9XH11DLr+vHI/fW6fvHxT+x+G8jp42oRuL+DYdcvYsL55Vb601m97XKnJfniu&#10;v9FbXnDYD46cIQeig8a2g4/3wtY7Xp726Qlqk4RC20clWx801k/wlj5eb+LblXvnaXCesPG1NMr7&#10;2MKmOq1tDs8pOzI9if3WPlnz94TqfVSnH98vTfak8uTz1KWPLqyuD7O1LdnXHm+jt5ho/Kah8XVt&#10;stskpVxcTX5O/cR5hQxeeEk8ri2A0BXXlXcOx9bscWzyIdeZFvSTqUq7I+TbzEfpaO4GzJtXVvOy&#10;nsNlC5TXz/gmvx4W2YolsqEf3dTrGNnec8Lpm0Esrf1Cs/bNz2KZD6E/a5qcmzrJ67R58p+8Gipl&#10;g7/zgdGBPytPCrUBtru/x3j1N4Cr1JT6LiACDCoAjs8S6kQmRAltjYHC6gS0NpxiEDLZMhDNQOVk&#10;08Q8A7kBLc731COQwCpHeBSO4PaHp8kAwx/nuoDjuBPmODDi9iRYQKR8ZJk2z+P5DRVthw25OWBx&#10;pvTwjA1mojDIM8AeeckfXv/2b38iYT4zGaX30uwAlgs2jnXcDmKpr20j8NryydP+qq5+Ew8ZTQiV&#10;kZWz+aAdUIOUWfBwUkaGvZhiEQfApzNZBE9/BDv7FoZigE4Gh9/cRQ/vCZXpTHQkA7hkciKLH5mG&#10;9jFsGsNxogzoTF54ZAQT+HfMiBU4kkzt5S6G0NDmBZxjfMHiKCbDLpR5UmITjDg1KbaFX7xOeg6V&#10;NMZHnUkR2dhWLVyDhERhQledY0PJgrzqLXb4tF3wxAN6HzrhHDs16R8+MWF5VX7YKe/+VT5yzQAz&#10;MbOLoGRMg8pGFqB9/7KNtEmg0dETAfSpn9JHcgL8aU64AJlLo/gtmliysJA/uuPNlhdtdkgcY9/X&#10;kZ0nbEQPng2i0IOAb+WMKX41QQ6qfoyuVxU1NyQ+Vv62G5Hii+kDZH3C2kufYhcDOb8Bd7vpC3LD&#10;X/78fXOLmCO7PivXWIRYf2wf8rvYy5ssH3OCaUIF38UD9FJcexbv6Nj4CE5CREdrrFcXNj5w0T16&#10;OJ6y8Kl/7nigm6a2619k6AqWlm0HNUIFOokPTsvTVntle1FaHySkOTH5yL2L8fskMTqtiz5oFw6t&#10;tTn6leHiv2jDc+SfWFGzuIM1etVm4e9ufH2SL/YV6tNn5yLEh9Shl/9u0YKr38mvcjL7WQjefBKK&#10;sZsJ3fhzxxZ0xufp18eWxTl46Mygn/ahD//LnKCjLW4c88f2eU8fecWeMU1uIRsc4Mkvi1IdlHOH&#10;l35kCs628MRrc2/KLLA50dYPAHvgI677ikv7kQ3t9tvgvE2s6vkh1UUeuOUfPh0jU6cNGdbW9NgL&#10;Gn57Ty578YoTtg2d5sr4xf5lV/zpkD5w5fTwRu+oHI7jo7PTjRNuC/Zk+DH0vv3229jkfV//b6Fv&#10;5Y4mlV8juHOx+iwOlNJ80bG4B59NlIkD+YpvwJs8qT3j79StX/Thz0N/bekVsC8gtEpPbIXWm/h4&#10;eZR1kMXJXZan9OP72z8N1Mph8a0TyiMreSJVY0Df6u9OkT14+qFtjFzabMyPZJk4j276SXBYoCc2&#10;a/gj8+i72siF6V+VdcpG/tFv6MqtE9cwrkll9yeOZ5F5++Dmn8mzQ/X+Xpr6UE8YUmWBz8CgH4iF&#10;HX93YY2vteNTJ5szLoiBex63HNaHTzn5HSzvpYUkORqrnTdNbLIbiFlSR4/Rs4Xna/k4tL8fssqT&#10;002nnJx4uilgfycK3+2D66Ll85K2HIlm7EOgwLvMic2b54ngtDrypiCSJp9lDpbdfsYbbdYvmrh5&#10;Cg85j03D4JK/8RE+LthNH/6QfvgP5SnP9IaWrBL1tb7mkSE4OUyOjX+y8G+OMz4bm1tglLfE+c6X&#10;HMsV7CJ/9ilY8oegvNZ8mTj+NPFgAR8juGJVPf387AUwpuvTyoE8fF0ATLvm5thovdiLWEFFz8dv&#10;KXdfvwuSiyqff/yifRg/oF5AhNXIcPjhvQuozfl5A4fXHtOtc4n4qk8Ypi05Ok+IfACOD3vJtWxT&#10;Pg9dHU+sJK+GlpZo0NzHWNV83ThFNPZLDvC6brkpq4PVIzW1LX6dO4fGOzbJsSeRf/zxh09+yEUY&#10;MfZFaLzJ7/HVJjn+y/ff9oTTxWkf/DsfCk0433zzDfL1sa3cB8jW8TJyyF37Nh85/Vo0ZvDQIGrU&#10;z25skPbGShd/q39sbCx0U5Dj+i/0p0+cV1CHjt8Q1NfErVjbeT17RPvInflc2vPHQiQsHcdEaT+u&#10;ZUd+OjRWVRbnZV/v4lVT8vSnDx9mPOIrtMjbG4Cjg30yTb87Y3j04v+O64eHcxyvLaWfNu/iH/am&#10;/+RGY0t0TP9jRxe1glbcye/Tj9Cl95d5gipSVx79Ehh36CY34r3lykIp5eNDF1zEC1n0yZ3XbH7F&#10;9wlL5y4zmvGVGLgvIG8s8VN/ozu6s9dvAR8tLM7aUPl3f/mu1er0/V68ip6OX+DnmPqrm0bssuMk&#10;2eGr92F7Hxdv9ZPV7aKZsj6l4IbLtAP7as0U1K/mKGJ3foIhlk05beabpSdf4eOixeYA/N0A7enQ&#10;33/z+9InQ+cV2dJRP/J0K9j+YZ+cMsWbN3PhbS7sRh/ne+pioy/zu9pe+ej3teXvGTOCU/9PP2Bj&#10;PGm2ntG/RJDY4kPb9+9TG/kjxWUHT5rjxb9r3yDUrvqvOK31o3Pps0tI1DZpBzy9Ie7W7mxKJr9Z&#10;5q0obP727d4MLkoSn9rxV+tihcT2X/JKf6+UFevsqq65NL6BS49PyZn5Fn76Bhy64WV+s/GuvLKl&#10;XftauM62xS++Fnf61OhRPx8bz1qN8ugRWeg2ccAK+qDtrB2s7BjAd2MyUdpGrMaKKU57Mc9/Y4fB&#10;n1zUdqnA45LDXCHtxY+5Pv++O+fG5CfDy3brtxm3xNj6Ey66bKjt5JV55b7jtcfyZzf+6E1gxqtj&#10;F2uBeKIzek/+HhriShzxpfOQDxl/XMCcMbV5lNX6Wt7p2+Kv/Sk6ook/WuIqm2zFycQCXfwEhFw3&#10;80+//5r+m780bFt9xDiS/x63T5zxd/VvfNPZX/lMPtVubnYfeuYPbnQgyNv0aSDPm+eiZcxamUeH&#10;6dPwRofY9zyhqX59oH7BG9h6M1lySfN3eKFtzkXPL7+YJ+TdtLFAp7F3cI9f1L3uB8rW5vZ/C/am&#10;PjzbV7L19LfjfH3y9e9+1xtL5jxictTE4fx0RG9MMy8I+ttu4Yytlh9ZB8yNxF+O8hXpF6UxMOeS&#10;oZOaGLwxMHKRaeaR5h78lIXvkJib/xB5yn8RzY5YHUBjYtXx2m/nKwfpVxs38NaX8fVcgNCXE+Qh&#10;6zhWa99uHuzvGiufsYBvtDXnEcNyVtuSSQzljxU6cQzn9z+PjHQhtXZ/+eH79sHmwcaq3Je4iz0A&#10;UqvL+n/7Ljs5F6A3mru+1oZpbr0LD+3INX1h6BUnX+YFC5WL3/Kx/4QUHTkmT87a5Se9wW7WoRIT&#10;kE4zu+KkbxrJwbQ/Y8uJJ/Q3D8z+5ILyjSvTo27/PmjUHnXQ5DmyErcyr9wYBtiqPujR+Tp1jvT3&#10;1/Cortzqx2OjInuuDLzkgvfIQI6JicqSOnMKb0/rK9NJIraqV8Yc/Tx/4gQMjVCkD44RRFnHgeyv&#10;XFTcXDPnP/jH/ipAEMeu84DfFI097A/Nia+9wUXbpxyDZ947eI4HDo8c6HvtfyvYolyY6TsZT/jA&#10;+XbzbfWho383gDnPiD5ysb8c0Hv7YG8wjn3FG1APipP5xTlQMfv7fWRafMXaAGX7MR8D9NgxsHXn&#10;PF4duRae9LZs/RRXhgZaqQkvIvUGkci569na6C/807HxoffSK07a+8uoSYAL8KrujSPrmMYVa4Fs&#10;PfGinbhrPiRE2oi1yQHTfgnu223RlCt2LrS5AnN1K8OYOTRD/2Nyprncx+Q1ytY2rkGJa3Ju4gsz&#10;NpTjC0Ok+OIDNJ4zHpqHlzcboRDbGTd7Thq6vUExOOzqjQzv3mWtoL7SzwOpux9yij1i38Kxlzhc&#10;22f3On9zHeFe60Rm7ATX531kN0/T5t3HnOv2HN3NmfccWBs2qL2I4i82AvTfJ6IbX8cGO/eBc7XD&#10;5By/+V//5/8lr4qeYLFdJgYff4wDNjDVX58IMCfzU7aTFPjTed2Vf5+EorETnq1vEsfpCIz2GnH5&#10;kKFJKk6j0A6Q+I3MYUiuGmSUIwOa7QTBE8RkAZw+C+47MXRSbpKa+vIfOyzuLTM7TZ2yTo4j+y6q&#10;dxE3dpM0fQzYFphXV8m5Vq08OtDIT06fHWhH7wkMMqwdZt833XY7O4OzZbe/DPzLE4/x9dzdLzn9&#10;6c9/7kmCljrbntSRrR3j+D9meWHfnsxGV4DubleXLcPvWWf/hT6CP76xkMNOJpS2Y1+Px88djNqZ&#10;uDiB0H7kM9F0EWIWBZ+8XvOhi8HYxLi0zoTKAoWnvHYiK57FQhccQ/x3v/smJ9JkmMmIusZg7MH/&#10;e7dy7bNyPfyrXW2Ruu2MJkUmVxIm+/fCRZKT32EBYnUWVJzUzIntz175RYfULbDDZ4kzturFg1TU&#10;tvFrIfT0lV5giKzakgXOnog5MRQf7NnFhLiriTqysecuvC7P11s6vPB1aOPzfZ6M9xtCbBeG+Z9+&#10;00EiA8lMHPXVJLXwRsPgwJfwDdh4i9/ur+yRaf1MFn0enlenARc8d5BxLE7BytiDxxfe+S+EdG2j&#10;vb5hIPV7hiP/5BV0TFrw3AUbOs0dlDrJ4IVhefYCWvzmZHZla/yeMvto+gMXLXqGroVbOi7AB2QF&#10;e4GuiyBHV/grjwsWq9clm4bhCfr7Xmcf7fLPIgH92VlO2xt44BukNm/x4fhx7KYeDZMu/WJOOrKY&#10;FR924f3kRHS7WJotbeQ9Mbz9Xz8B+AD9TBsLQ3Lqn9Nn/t//5//+5P/7r//1k7/7w+8/+Zd/+ZdP&#10;/vGf/unEERmT69PHxH77KgtGrv3U3kdn9DsJjF6A7/nVk7sWk//hf/iHXqi16A7kCgtrc0PB/IYk&#10;XdnTYrAxZi+qevKhcRQlyd+LFbGrmCQfXDKhZaG+k53D27jh5Pib3/8+uBYNspgc2Vyk0UZcWnSn&#10;o/EHTfj4uKginylTR9/27xybhKxd0SFD82rsCtTLM8yT6vBFwyJLFtezcK3N0hezk5NumvjDWRuT&#10;wYKktz38l//yf33yxz/+8ZM//OHvPvmP//GfP/kP/+Efmyua4+J/7dhiL0CJxdo9wqC3AF+5fP53&#10;f/93HTv4HM7G7erMbs+y+vqMW2RFQ4zwO2CbzUfkITdaI9v8rnJxUwb33/70p6teHPigR75Z3DA/&#10;mAkrG6JTP6e9mPdKWq+AFivizcVk+z/85YdPfszvZG3eh6P9XBiYJ98q37d/WbNcOeRpK5XwgPLr&#10;Q8/8fZFF5sZX7CdHr//YWN/X3642p30opSy2ylefkH5Fe/nttsz/yhfa8PazvCZGXVSxSHOSXfnI&#10;1z4bo6MbmZ5APkAfNBeWz27lNvSMWc1DsbH5p/rGR+wA6Low9XPU+WvqZvFryph7x7vVx3ZpLP2n&#10;Xloui6e85pvP4+Fwf6M5srJDPulvwyu58/D8LDYQk2h9mhOLL7Ko+NVXX/fi7De/+7pz1a+//iqL&#10;dVOmv4wtZuHHRVx5Yeayb3vTC3NbTC3v0N2Lcjs3b59my4yhY0cXmebnYvYCLi3cAIofmfVV9NBa&#10;OuZn23/h8xWc5tLo1FiIbDsXhwNqg/CnswvewJxcW3nzOaZMPjY3zLzMOJQ2LoiL7T/9+U+VX3s0&#10;feTUzzOvkafoybbNSfIx+dMOmMOxmf4OtzrRMzmH3CIKLeXb70bu8SEa6KKZ/0KaH93ufjDj89iw&#10;dIO0/p5W8714jmZ+ORfg6bz2C6fyqxzxzR9+/4dLNrKwUReNIw+ZjUP1sRwn/gLK2V2e7Pwy8iy9&#10;ykf3lo0/xW0wrrGnMX3oyKfGIDlZXzO3kBPA0Eics8/hvYuXZJUvv88CqP7WuUjkYRf23Pb803hs&#10;njHvzPjX3HL6lZzYdtMPnaeoB+gYo9Z3ytb+rYsdlpfy/ayM5O/5De2PjWyHBmroDS82Qms+w1v9&#10;6sM2QHu5zOK/toN//BF5pn7yJz7o9iaP7g89OX/lNucSGz7wlfPtZe9QEEvszQ7mMcbw5TO/0Tly&#10;kQ+gsTaznbKXMpqX9Dwi/uk5afqQdujakpFPjZ9Auc8CHLD9Bx8fOPRofGQfnfE53Zxj3hc1xw9D&#10;s+3EVPrEzJFd2HeekPxy7DMxN7EKz/j+tFVlChPbla8iP+Qm8xPPMVBWHSP7yrVlS2vy2NhNG3LK&#10;LS4SPXMsOmyhTB5znta1Czc3mfsnJ62t+GDXaHauJCaAc2Hdzu8Ym++wpQ/Ag1wro+MYj1DDe/th&#10;cNA1fxOC8+Te0TX9Qu5u21K9v5a2MXTG3tNfI7ubqGau/TY36P9b+6scB+RidgHo8pk4MmfH/8cf&#10;v+/4wMaAjS5esVkh7bStXEfH1VM7+zNPy/iQi2H0o75YSCXG9cu7PBGtf2izPkVfe7HFB/pd9yMz&#10;/5pTPm+omrFRXrt1kveGzsQ/OatDff6cn5PpZT4cWYynM/ajszej2Gcv9uZ4bcWHcdVCKXif35+W&#10;ewD5xdUTyKGtOvsTL/rk3PyDHhBz6H/33bfdd44CVjf6ilMgBzQ2E3toTj5zLhA/RDY6yVFz4418&#10;Oueo5L5+YillYyMyTYw4/1fW+ULWF9qPIhN6e7665161V3Rg6xkPR79dL1r54W0soh22Be3oLheB&#10;id85r2u8wotbxRP+QPsdC7eOHXb81PfNYxbXlmzP475yPovMaKLXvn/6h3hr7B07qCfnyBoZIo/f&#10;8gXrzx2HWpgv6z9o09vaWvvCwUd76aGtLV2bx8zFjp7KzMmWvz4x85fQbN64x1YGHVqD/8P3P4TH&#10;9PUauyY/vs4+HtNbVuLt29OGjDdMnRhsHwhhC/fmF2DlY//1sb6jfHKqvoZukPPl7/vIF2mq39rQ&#10;cRFLdfLG2sX8Qzu2cl5pX9xsv9lzCsdsvnFHBnBv5Yu7H245e5DdzUnmXJ+7AOIvscBXdAOrs9/o&#10;3rbw+W7qY//En3ygCfbOPTZP1YfWUjPelCTasav4nAtYsVX+0Ctv+aG5hyzHY9nI5wvG4jJKvfGI&#10;Ls5dwOaNjX94ZGLH6hVcUDndPJB44w99/zVM/ptS/Wti+MQYPY4N4FmXK8/Db/2j9ep16Xv6nXJz&#10;N/PsuUnJG1r4eHLy9oddlyHr9NPNkeYA8zG2lQ+Trd0estAPPX6oTOHZ+XZw6WV8+VsgNlYu/uIP&#10;fuiadmQwV3jyf9JGf87JhsOuqzrahyLkjL8F/z9pd6Jky22kCZp3IymRokplZVPzAtMPOWYzzztt&#10;1eqSxJ13m//7HR4nMnlJdVl75jkRATh8hwOBWM769bdw7ra/49QU+bq3pwsg14L9je/mI1WN5Rmf&#10;6P4pWBraaL804C4dccI+6yt1/Lj227b80/XGbNfeOx83/txBPT8siA1+Z/fyPRUrE1w5FGyum5tq&#10;0zfS9moTvcnrWoKuoqu1s7Sl3Ymf1XO3+tAdtnzLPs/ctBAbXfkv+4wMV+ygPfvRLsfrk/I8x1zm&#10;Iusd1JO3b6uJXTuuH3no5XrLPmB0b6cOPbaU5+S8lYNvVhax4ydYXATW5p4bq0vst3XysbkAPHY2&#10;33Tu9zbzv5fJN/e54eoXRp/9lDWWyUw5NwlvuvBZn/QPLTmWnu/TT9Ans5gQ95Uv/fFuc7SNWStX&#10;csgg3IOmDeI3ZerbSRjrMjaD6AkcP46yHWefAYCwTR6TtBb/eZsmuhp46KHxMe0e9AQbWrudOlwu&#10;Q0VpQPmze8k1yYmDDC6MJbA3USYIkmg5BWyg4Y22D8fcj5cnA+8JD7oz4ApcnW1eNbODB/ITQMMH&#10;L+1dvcdbWxNKsIHALiY5Ejj+++EVQA9gkN86coCpGwQ22QVtLsPnYx43x7d6XboPvnI6gtG1u42F&#10;5bP1GOGV7+Bmm6+ts939ofDp79o+uKUT+dmFf/ACO4DZ55/VcY6DG7z6VUHooHfXoScASdJNmIlf&#10;gyb8pWPBAuwiRtvGZnNiNQmQjUHIV65H+8iI5xkE2Fp7MddJYGLOBEGCrT6RtXY5eO7/TcEvAABA&#10;AElEQVQsUb7x+D6DvIRAVrzwIdfqU9zj4wpEpvBw58dOOqJZMuHKG/rRuXUIBtDwh4EiMpNpklzw&#10;czdZqIV5kB/h2raf+hLrnZBELnQM2C5gXHezmICFTvXGEDh2Jw9I2T6hOpOeVEZG5dpMFAxqZT/y&#10;25/mD70cX+VHLyc4a7LWnXaLd7pdeXGj1MDetZJX66Tgkv3IhE8nRslTa/c0aduV23Hlz523s33I&#10;67g0crEaHmgfOjK3Ol/xXMsHY77vtJSQdXkuXUZbXTqBis6N2fafOzWL4pkghoYLweI40RudYoQ8&#10;uZdeUOTmp8QFm3WyGL3VdkIe/+uXO7jK+fDI4kTCIrqJhDIWqIzqErdeJ2qBFqAbC7avrB625Isw&#10;1dNigJP9//yf//Oz/++///fPvv3H3z/7b//t//rsmz//ubl4n8ba9isHWbtojVGgslSe8Ylj9jGY&#10;WmwE/G4gtbiV6p5IbD/1RNU//uHi3Lvw/qYnCXiisyd8bEqnLizFrvLuu3e5IBxboOPzeT4WK+D2&#10;SRlPWwT4oXkqF06BNh2HyBge8gvbyxPGoL3706LB6kGe5o08GaKPalNaweHV5qiUsU3jXT1F80Fj&#10;behiLz3ksC1jJ3GPv/wkmpu3g0c+ePBNJL/97tvPvs5NNMr/5S9/6Sv//S7dl17dl/Y7/mMtTvAy&#10;Vk4ONP4+5h8hW9rT56YP1efBB9riQ5/hn7x7bCbnaEc2+RKcrtd9X9r6RJnGqv0vz1M46hvjkUf5&#10;2tMT4LVLynZsWduyu1xoDJMvtOucITTo1ZMh1kv5/AZaYig5IVo2BsY3eX1s/t6kT9K4eUJ/ZXe6&#10;tPT0Ky0Z6QZ8CYo7BszBaL602KsxcMajwYUT6jd65PdZeijPHA/9obF1u118x5+CO331l5zlbX7j&#10;BHD4Lq3nbYbuyDX7NWllHdyHTYb+I8Y/fJiLkkvzmvB3YJg4QXPaDR2la4vX/U1wdlrOcO2LtZMH&#10;U9Bx+iD1yTLznNh77fdo/XRPXr7DLrxM2TAVA34WBDR6wqfbHO8Twa3s1+QpvudKF/Rsf3mbfPeL&#10;k4vpR+vPv6TP0tXvUTpZXb3Fy+SJxAn98lGWr/xPznH8MT+ZsXlTv4CHxvYROcs77cmzUFsHF04v&#10;IKb+Tdrgp9+0PrTvlqlc1enYPPanl/4rL3SecvqCnIAOejt+W7ioXHki6K5jL9wiFCjfIz+cPbYF&#10;yoDj7ue4N4RER7lB2fSztGUruJFZDDS/p/5OV72TOmVkzabAvrVt+pw8sHSVrywzzz8XGPX3Nh76&#10;Q2ty0VDUjydPbN3qZrztmBUZC0dXcehvzk9Gd23Ykxw0A+YOQIwuzRbki0g7p8f3Y+YcjaHWjc5i&#10;oHk9/hnZZnwYWuQ+Rgn91X+2w8UFbPap+ikifuMqcuE1N1TNPJ+ss9A2Y512nmACyy8R/USP93kF&#10;6spVvNQDttEGTTqKN7mfHGRQh79xCjhewDclPSTryK9sxjfH6yfjZG2X9spHztnHVz9Ga2yi/+mi&#10;5xwlfhKflSVxpHzryIve2gMfIu1FkYpIojPmwlU//p9xFrOdd207slb22IcxjP8DeIeENvkor++D&#10;33H7vOqeXIA8PnsBuPxTbrufIp4veqEL7B/zYphd9hpdyLaLPLYWku/0rldOHrrmYeT0QRfuyzPH&#10;yrBfuge1ddf+0V87fgXazrabfunH5oNkL+3oL58qcyGw6whoBeCKt9qLDfNky5uXc4Nwb5ClKzrR&#10;y9x77OwcA/BF2v4SXXLOAgeYz7ID3Tw9AZpbctzcAy99cG98Q3PHLE+bsudzWL7K0e2bl47tyLF2&#10;gPd7oP6IVLT6NU8KmzGUR3ijdf88p6dPyr8Wn9/mYoU1GxedtZl598TbyqT9nNs3E0T1WcNZfAv2&#10;+gRwsc6bC6rHsXvL+Tz6DtBx9ITXWDzzhqWpPtZPE+dnD3ztd347fX18+qA3ure/HZkmN09fwE/d&#10;2O1IkzJA99nOAjMc8gw+++acJbaCh6Y4Vmat5NGnzZmP/iGGHxr7QV8MAfS1m7UWeJOjtG+MX+1G&#10;PvqCH/KGAHNs7d98cNPx+is6dMzA74xdwW8+Tn97k4VbF+U+D92FlSstrjx3yZwYV+94x1axal6h&#10;rBBS2jqCA39jYdtVzyxUkx/ujg8rQyrarvqFXi+YxkdiFI39oA1c1OaTnUeKh77VAO/sV5igrowb&#10;dqqAGN260olcLgbxqbfemX9X1sNPG35aOWacOP0s+vT/husG2rVb2yDwG9A5Z+o6ZkVXtiJTy9Nd&#10;Sidl6NBe7HmKF16ftE1ZF+HZCV5xju9rLha304PUJ8aCtzBy4qNkYhXtVSdkj95kGDnc3Ax3xlf+&#10;yQI/3+b3gxe0H3+pH/3gs2Mv/gWfnnBGPiRJPzGsXE5v3FWrVNO5fGf8fMTH6CO257P9k5/JTBa8&#10;krYT013HOqLS1XgtJp27O/7ii+BWnIl964kL6HhCbWOPX8zXyQrIPeMbXvyYwvOUc/NF5D9qFr9z&#10;OYJBq6DaxX95OtNY9lpdytluYce62kjMnrh2DIzPwHFta5sqdB1P+6NTaIss38PjoWuJnK/2zbO/&#10;N7g5vOuyB2h54t8YWto3+104q86NwO7yGSD/2HDicvVrZb7at+KvKlf8xE54mif8CugZnpGscyg5&#10;6oO3eojD9CnrHNvn5Z/fg31FNP61ZeZpH8KXfHKDeLhDvcAB454ajV3uUN3gBNZ/9/r7vvH792Bu&#10;xBAXeB4+ZD0xxD8Ljbkc7FZ5++WJCXI1ttNk43q3S+O/skVP+9Igxs0MfAf4AogDF+44bi+iK688&#10;2aLlb9upA/SnI51q15QtLpusHYqcr9V97SIHLLQufHTJ7QPk2v3FWz6Otz3ZwF7z6IGv0KtsLVgD&#10;BDvlwBx/x5gW5As/fvGQ0y+Zr67Myre/wN19W+sj77w5JHZoHf/fbLI0dgtnZe42tPeYzKTrHJp9&#10;D01tFlqWup6vHF1yv1ntQTdry3z1Th5atUOHveZazNjV9SNzjD0HcKEXbX4TN33ALqGC5uYHfh37&#10;jd/JtPYs7/Dt24rS59t7EHxvUtJXzFAuEoUgwYYwwbNftVfF2WoLZxm0w/R4TnoXuwapIFOybSgR&#10;EpcR9zfGtp1BD6ws9tF6+pmBbXkwADnaKLgbhMoNinjXqBnk9iItXIPhTCqmY2i3si1tx8BE63Xo&#10;uYNF3SxUTp1Gjk1mnUAVQl+CxXtsJLlIABxp4vwIdDjv4g80JAAJ8vJN6tTzBhDc6tMlqucEQavm&#10;K7IMfrFbJnj2NS10FKS9SBM67AL4etvtvuO1w5RNgoSvvJ8mmyNdysaGdxlSV/lnu/V3nuz0MbZ5&#10;k0mUBL884Yx+c+KSigffsy+eSnOs1omSkwzl+Ho16A4a8JSpmzgcOfEHyxfeHq8NtsyxfYm42+5v&#10;xxsbVp8hUBz+7sBKT3Jm24tCTt7T3qJQPZoY60RsY05pYnTl4nsxMrwPUl5XJBbQrT/i65imsHqR&#10;+YhztgchR9pY5JCoo9HlqyJ+4qt3uL1JXMdfXjE9ryQzcOXEOsnri5wQ00lcwf0USORk1Bd+yQVb&#10;8pFVeWM1ei6o24+yHQCnuzdhFRVPk+TaJiG98ZpQF3jF8dU73xo7k+O2gv38L6BFPtCna8NQLP7y&#10;8ywWKGe7oBVWLncYT145slH0QBdZ0oA+61NV+HilKJ0WKk8O6LGgHcPd2177qUpY1/bbZ4bG2O9O&#10;g0Qj+xG+8jyY71PCvbM+J9iTt8R7fJq2LoKQRW71Wltb/lP2undTzuLt8iRHfRMZ+ddA2ByUGDLQ&#10;3SetBrj74pILkp5e+z/+/f+MfnkC9Jtv+kQa+V1EBfg2P0eOHTzbx9k6f3L8vpZYu9qRDOlbdAP2&#10;P+bVzRYXXMR2txY8F0w8HezJIYuD//qv/3rlTDhsrf8aYP+QxYuNAzTLx84NyFHbR++Vhez727ZO&#10;MBx3EhTZ6WOBap/aeRX58SDv3vmFT218YoPubOpiizsr1bPUTu75IEfDI7wsYJKFjzq+ZesEYSej&#10;xMefHeA1d8Xfa1O82EAfdAEFX6/LdgGJfdAEu/hDnvUX30TAyCu+Zmyavjd9Gb8FvuIPNNvHeuLy&#10;aCvPfh7eC+VzeCnLbvnivblx+wpcZS+/fPQDsaOcDypT5APGTvzVkXkvztu3QOAiCRyii/W1kz6u&#10;jn9++eX4ODyTdj97+2bu4CbPXJabviInmSB6df4sIIx8l11u9jE+eJ3gFQvkPuar7l28fNizPj8I&#10;S2+3dAO7nf3JgYNDDvMl9O40Yf4+LA/bbY9MJ8JXzpVPHnSOmCl48Ip0le8uIxuABz4d5OnJu7OF&#10;oS0dEs/5jqWK82VeGfxcLtgLu4D09MJs2rdP3WXbFo8t/cZ7j7Jf7ZVOSk9eUn/Xr/zLxlfoxUhr&#10;J7EDd/HXzlM2dNzw4tPcEf2DrQKX9iv85Dq5ws048hCb6QP6/Y7pzXMZDMTa5hv9zw0w2ze2b+lX&#10;8Jvr+SELjRH1+GhigKxw0Np2qweZqsvxoWM44MIxMGUuJHeT9+MvkavxHzuFdvGiZ5/QPX1Xe7j4&#10;zhzsEfPwH3EQEj+H3is59TEfk0eKExv414b+zSP3OnLmWP333/9Q2Wf8m3GysgUHLU9QqfMKNlsw&#10;cjzyIxuxNaZieM9h0BlaYxvt6PcEhE1gY6UXwsVAgC/vCzhozfxz+5QLiDn/gYt25Gje1ucOm8ZF&#10;61E8QK6zO/MFeq9u9JoYwM9PBphLNoceH4+uQ6CvSycpv53P2GcU2/EcrS2vDSJvCkJ7xl+xMe1n&#10;u6J2jOxPnYx8JBf3IGmkFyAdtig8ngOa/MG+4+OJkebu4O8rjp+322Myg/Gj7fiq8Z4DtmCv/f3M&#10;xaO3WIhL2la7qRt6S58N1i53XvKBOT35t5zTlr72LS8fVhnda8PGovxt/CHH5JLG2METW3fe6GkL&#10;x3Zi2hNMc/OfMvZDy8fcwTkz2DL9rAvqp28Vz13xdMRvRJw2kSvUZt/21JU3Yx3g/+2rW4aeWC9d&#10;sp7YUc/us/A+MUKPJ3D8qYwnxnfr0wffmZM97M2WrzJeb9/uq8FjZ7+3Ss981Z7oOmYLeVfO3rmY&#10;NR7zcec84995O8LVRyPRysvWcOm2wDfoVv/o7WKBdQT9Yec05oWeuhB7XhXNR9o1dx0Z2bjnFGxn&#10;rhybkJnd6in+OnbavLAyPN92/SO4aLZt5gv2P+R1/WRYW5x7WePmh43RKs/Ylt7m1c63K0vyurmr&#10;t2KAkKx9e84TXDbbPPWQNXNb5wDp72g1H+6rd49PFpd66jt3LumZj6j35x9MHMwBvcDasuNKdGQj&#10;MrftsQU8ZfKDPuQD+GN9rL52wzP6aK9sPpOznGt1jeHw5ku4+zRL0EuzNk+suGFk5lz86QLS3GD/&#10;0Buv0Qcf/Xhz9Clu/fwExt6g8shBGw9o8IU35Cy9lp3c0/OI+HppktsYsucwYmNypJgLBLF2t6sk&#10;pu722EO7tRf7rZ324YA9bps0tyUPvgCe4413xc4R9ZfGQArQWPw2GjPN7iqSIziD60aQeQJ3+E/O&#10;2Tix9Spy6gCxX1vFZ7uWsbhiyu8Oyw0jQ/pEeOofbRvZgPbwVj98wfN+tT5tXXCmn43Ptowv+XCh&#10;sp1zCPs+93n11Ef/0HsRXy6OHPXibWIpf35fXTm9simsXUfWjfnlaivux090155aw2/6Jawp0ycH&#10;Vzv5tXPw+HdsOXFFN3lgLkBpPaBv6NMbB29yg0iMN/bDAIS/PyA25Al5ycX6zWnFSK7zpK6bCz1d&#10;S56gpvnMOcQ7mD7paf3wDtlXJi4B9nADxcaffEJJc6LemBkc/WjsnDkom6Z+7FIS/Rp7KUd/cuni&#10;bHywzfQbLMZ+jZmHk7BuHTrzcSwOcsxm9anj49iHCC3rQyVop/7hx7EpXveYRMPfxr82/KJfisnZ&#10;Tq5beW/srt09/1Fw0R9FLpznfeOquO1Up8v9D/3IQl3rBnc65YWPOKEL2+docRonSQeub/CB9jUw&#10;nsFfW97942TUz1xYMxAL5j1uBvs9wK/jUZDY0qdlyZfOfZxf4XF9UruyE19ehA/448L7hC2K9F/8&#10;Eo9oRqxy2Ob1fuyg78wYyzyJ4SPDxljtlkbTnunYeuJrx9Gl+aktms+hfEKD3qXBhfgeOyy+Y7m2&#10;cw054NgXfzSWtu0/8y+ai7+4FS0xr3z1XZyVZctXpp1r7PHaZdtt+W7luc1ZcFzHWhsvTstPTtiy&#10;3W7bPZ7t9lv5NecA6J72bshDH+gT1yug+S2xBqp399KvvK1IUlTfz9SLUXKN/uodP2w4dGZ+dUhd&#10;/guZq52cq52yBTS7RpwtX/T8IvzI0bZnTDQHeuWm+zwY9C4V+tblj+B7bbmypTFzHjn7nHukzYUf&#10;5vVRhBk/jECvl2iZnyDsgmaISALvMugAhJbYOIxWGVxOfYkfPPiUnu3ZmcNhfoRQRGG4ErbP0tYp&#10;JT+Tz6kzAWPMkUPi0DFMT+gweswEWTAwAica3Ea2BPrhQQ+DqgV8C/zw++RWJjsmKviZVHi3voku&#10;QGPk68Hl7E6ogzt3So+zG4wdZD0BNAm4E8/4JVoeW6IaOaIDx718Oa+9WzsOP7InKxdz9NaBgPri&#10;2uZvgR3A+moDuboHL1Rq9MEbnervJH1A73YIgwHe9c/hdaML95LBwULwuzKSTVPakZM8lffgPd9f&#10;WvVNbAJWh9PkSRl8vhUf8J7jdgALjhMMOi8/eu9JKYL8D/jWhEncWJj9OU8+aOuCE1C2NCTt5fn5&#10;m6mvzYIHp0/dxJ724fFxNt23oGDS7yKB+vHDQ378vQO+8S2u05AuLLKm7fvkU1cZ4voOYBiE3h1a&#10;L7mlvAsxIuXItHhip3Gd9ulRWzx8r6Pf2WmIRP7wQduE2Ee8iWsTV0CPO8Cll3DuttrlokbSDbmF&#10;o77YRMkOES0kR+fizn7tF3z0qqdtYC4aPeWJbsweOiJiwEW78Q8aD/1PdeSf/Ic/KJ/ZrSwuBgP1&#10;PrX5Xb4MUI3F079aT172Sdnd5nyxsLLiZ3+hsXzD2/LaU27Zyf3xtYl862Lrynrss+3kp4cNo19k&#10;6oI9Ywe8uhr/1XvknzgSN0mxjZ99jYUJgkmVJ2t6YtInCE4OPrr0ybjYCC2vHsUPLf1Kfxb7pR3i&#10;3377Xful37qzuPKHPHHpFcL6qs9f//oflb+vz40uXXAnVz6NP/ksfEye6svI4K5hsDqt3dl2TpIG&#10;lxwuXPYkLH3YE/rGDODJoK/DA4i1EOu+i9CeSnGh9av8fqJXoeOzF0KqZ2SSAzzB0VfkpD0f7ETU&#10;701rswuwnbCFutzci78n59W+x79lfr7oC/CyL6f0EzvfdVZ2UE9LJxrji9osk/858bSdfiBuW+dk&#10;MjK7mFtbR47KE5rvIzscvP78L/9yXXTevCsmSyP6vPRbkKe/VLa0uYMLEHKAthU29fhVt+zTQf+a&#10;u/1n/sAfykFjOXirN9zt78Nn8tDaqqJEBDHRNqfrOSYnnZvDExv8Aco//Gqb1LesvzXqN6K/Sn3y&#10;fOzRV0Knnu/p37tb1aXMXKfb45CxsQXw/A5k/N0njxKD6Fi86V+OI335kVWbCN1jtrrmDtnvWyJM&#10;MPPXfBQ7pPG0SYu1zzSeY+2fl5fHQZqnltGYWJi6R65aWv8r2wfdSHgjoQ+Ajh8pX1suTTcdgS78&#10;H9V7vHagZHT+FODJ73eg737CLXE0C2BzIk62+Wwbr9Lp2FreK0D4+Y+9+zvPkI8e2262i/+09H5k&#10;brY+oFJlq07Bin/ef8gT4sev2vEvnvDoZlvbVu4HZXZUbuH+dcZrr5iSL8XwtBu7/O1vf+trGOH+&#10;OW9aMB/SF/Wxvuo1i2HalA/u+DSexWoWgE/+xNmcu3Klr+y+mKdX5/s7J8o4TAZxahypXKvHUQGd&#10;56CMLBGifPhAjsVLX7OtLdKw7cO7C/X9Xd+hx5Z7Yj+yjm7P+ZEbrS7yZR8QKUUdQxa/emWUT2Ht&#10;gra265ufskCioXylrzsPUQfQNx4B9NzFbFsbp85WLkWP54HzDHTQUA9/ZVFPnlnQHzmMqQAOO9/z&#10;f+l/MWPGU5nSNr4t/fBhOfv8Hm4hVpJPvkK+8JBFgRg9842jl/mGefcskOY3YPPWj7lxaGy0RNHp&#10;+V341xenonJEFgDn73//x9Ftzgcb34mrLtCG94JY0xf4Yew5NZ0/3RSKlo2j8jz2HTlm3LzoRS7l&#10;LrzQvXGZSmOGReGNgzsv8j61D38+5iqr7wMHt4kDc6qJqdF79tGzAPOgO/bRjl/nJwh2bk53n54H&#10;NY7y+9UWEP1RIrC0ntu5JorZldMRnn36s20K/CdGpr455NTDWztsO8dstPMLOKuTfeFu2ze2hK66&#10;ra+Mx2crS2U/etBxcOc8n2aeDBDT+ob4W/+GSed/+gbQf/Atj47Zj+P2n4wXe7GtcrZVvtLGcf+6&#10;PxVyEln04Md4jU/6Vz7NsUdeBkzT1ql/EZl+ydto9FnjlGO/ec7OaCpfoFsvIOcGzr34i5h5s3ZA&#10;vSet6Oa8yBzWG3A+5HzJhaHy4c8zlr353Bxm8kDnh5Fz7WZu4KZB7SevzTyUDfjEkwzmdfzY8fP4&#10;K2rFFvmqjcTP6EAmsDZlR7jm5He7bhzWPjkXqp/SNtHR9s+/jOsAPTYT+7bizpzdz72UfpiJR0+R&#10;FNLsRebp8vPEU8rDp/PUqhXFApNr0eYUcecz45DzCj5Gn3pk5QOw+tZGCoJToEtosIutXDI6TnU1&#10;OaizP3rRCdi6MB8OlZtO5m8972HQwOSBGT/Ir37tzq6Tu0aH6Q/O2+aGxLnYZN7NTuwzc/2ZI8bK&#10;q0c5UYvu03d7Y3WaucC2OtniQT77MVlAWWIoZX/IeeGHD8awS+lDeTbk104bMPv2HjQnlsYGle9G&#10;an+Dd+03dtJnZ1xkj8lvbEuu0QkdMr554xWfY7/aEkLkeW6HkY3N164JsLgJ3/KK/BOjEx946jd9&#10;4jw4m5+cJpGpc50Q3fkr+scEXYTvsaLIgj4+aEx8kD1GyL/XXj+H0W2MRKc77DlD1QxDTzCNXSK9&#10;3Jn8Mn1z/IH32urhm5Ur8ozDH/aKvPVmfZr+lRxCklfeHnJ+pzSZRxIJmOvMWORo8mtkiG+6vpa4&#10;vgP+m4vIOvL8Om/s73tr24sy8W+NdYgJ8cb7pJZTqmx42y6++ePlGKVw/BWXHhOn7MwnTkdevshX&#10;ZMWji//G11phYjDWOLruxV/xd/pPzT62b18WK+Hl3N3DMf7u5xwh/ARG9kfRXHjOceWdcjHUuIpc&#10;dAEPuqeucZ3rC8nf4oM7xcLAzOlKM/FiuxcsyXwHuWplqvShYw2rBIO444c2ITO0ev48/YzeoPF+&#10;tj3HTN/dh9HYDuz43IMe639zfrhlv7Wl3709momwI5QNHhNryw8tcVgIgVd929QcVpfsdlzJdvvW&#10;8tm+xDbdTwW/gLWhOjc4u4i983l2Lg67G+Mi4j+DGS9mLDK2g7mRZGy7/lG+ctmng7orRsJM/a53&#10;Kb/PYbR5Dsai/x3Q32esGnlKi2AHxAUbV8pb+davTR3fdROLgF3vcNli7Xq5d3RX33WhNJp9569i&#10;RU4eWsvHtvFbuw0XcTBrnXOOdj+/WzlGp9GXbtIXWiszm+BtjGH/yz908h/cxltqVpal/fyYkyN5&#10;qqffwyuvI/Nljyc4aRO7wDMfIw+Y8ybjx/j83p8q/ZGNkOgmesZ32Zfj9hXR6QnVNeRzk6O5d2wG&#10;Px9lzV/Jy67jGCceMlb4ylO3HprkWP7kTHEoohe9HYSOC9Py0r4l17wPzzcZH+mHQjiVf/MXVvmz&#10;vrS5D+2Za845peOf8oCQXkaGjcVt/+pZrqwe5DnguNnLzghMWDITPp9MoAXddZwysE62FUwUvRJR&#10;9Z3AsGDRznPoPRwfJgF01+AmKjuJQXMmeGP85bdthmcYpX2dNeTSpmRPWcxXw8fByXsMz6D0QbsT&#10;gCQPfMk4k6CHXGibuJnYzsRo8UIsdf7ATAgfCXR1VG3fwD2DVJzvL2X0Hru25/UEaXUnlyRKni+/&#10;xHMm4sXH9SQU2uDRk7lDkzx32vYBGqWfLRl60e3QdVKCxg6k2rx3Eoj+M1DXv5A1SG7ALZ87+mHd&#10;yYT9ffT+wkn7/Pd1NfuqRHXj2/E7ui9engvwJNIgYIt3+cM5x1es1k4pj6LKOkB97g64OVHhUyfp&#10;TvLuNO33c3jYJwMaS3vLyIF/bRKc3Sq32DMx86o3ADSBByfEJzmH3l6MaoxJ8CnTbp52tKj3Yy9O&#10;b1y4GUHCcBfgnICNTC58LIT8pc+W4amcrNlrsX698naCfeRf3dT9r8I+4WsiPgsEs6BX+vGDixeS&#10;r4V6ZXj4MXmDC5l2wvFb/O6Tkw/xZxMWlSNi5Tyya1/tKHsDCyIg5i1o8+5cNFDw6vXJb0FQB88E&#10;v4tioeUJXnJ2MIzc5Ac9cc92bRaUiwc7R9sLF04/Ke/NoytMKc3X0nVUvU4dujvH2XK0q+2hmwYZ&#10;rNhXo6f6OxlA44IgrZ62FmI6gAXpVU4syFGemRQ6kbIQK0c6EWy8h7f8xNcWiVxY0saTAG/fEmAW&#10;bUixi594Vz8CBnePlXkFuyJV+hjAx8Qd35EnCgRBv63s6S9u3NhcOAv8OfM9bdnfxEsu0b4fdsl+&#10;fSnfN/5yg8izAX7aTSygZwEY6K9zk48xQ27+sn31+zyhhI8x5KfgfJdXXrkA/MdcKPH60W2/8Y4W&#10;+RbIPrmF5Y5vYvveIHLwXgSnE4bo/fR3NC02Tl5bXcc+kTFyy+t8ZduFxPrbItbYEQ589lnbXPY6&#10;dtN/m6sisFzRGEgbeSlLZM2hvK5dvZ+6+q8Tt8TUCb7Klbre8R59lM/k0gRnbBCP9a62tQ97uKCO&#10;vzwJdhzDA092rfyh3UWPCIFX7X0uhDm+gzq8lO8JdOVHI3HT9qHPL3Ktuqv++As9MnSBOnYxEV/b&#10;LC9tlKXxxE8q0O+4lC3a6vkO4CfvuOmOv+2LNYuOcDqxP7lr9JuLN9qyFX7dTzs8u68mx4rgXPXd&#10;m6+Rc8aRpRHtwhsZY9zYfugsvaFFB5TBjW2OHjZr5W984YfuncaiPp9jwGtehn3ZDP/wytjg7vRO&#10;pm2r/thgZBkbLO3h95CRjp7axVNb8y+y7Z36qzv+yxst8Qi/OdROAO6rPH1Knv9dWH/cSfFjpLz8&#10;8ns8ilfPTxu4yuiauz/bH3uic+JXnNFJXIo9edbvqLXfnbZrC/33g4unEc5fgS3S1msIF/RL/fca&#10;N27K7BOnfgt4+9rezEEGF4DbF/SHfIDy2gWdw4dMheCsfLZu5Gt+iQzyHjlnXJq4W17K2dXciN5A&#10;LF321zL88PZZwFYuqQ0qz0MPeKsTWUaOka9xGvvtAufQDv3wbl4MvlzhCVuxNePhxOTkpVn4Uk72&#10;hcs2KUBT/IrlidPRmRnJ03yTg0v24O/+2nDpOVYHqn9odKzU/0/5zHvnIhBceF4jeYelMWVsPrI4&#10;3nM+MvdCQmr5ojKE1soG13jLLs9h6e92bvB14UA8z3lObYFe/sQm+fF4HTuBsc34C07jInYau4vl&#10;OY8wr3dDBF7V9ciIBpMot4Axds7NWx3HZmFm54/7hBzclblbBALw7rB+sR2YdtrMeeyJT/TyBx64&#10;9/1pZ55R3WMbC7/srR2ZzbfQvZ8vOl472O75p3b4VPbDc/nqH5Eq9Sdm0k4dO+qLY59f60l2OGgv&#10;fTIp075l8c6e56GzcPFOGZl8jJnakJmu9H7/8+gP/0XGVvkdfcIqE+MLaCzdLcMTHTHlQqf+CHoe&#10;f+znWDt/8mv3c3yHtdtzHm7AkxPCOnKZ9/q905HJeZTfaOxia3S7t6Wn/mi+BbrOEXy5Rfnm1Jfn&#10;ib/6XJ96N32qv8GX2BWzC/TEozocW/PfT7mI/MsvP8UOQ3vlsLjPPvoznsr7EWFnX4h2LnPq2y9i&#10;8/Xl2nNlsB07Zhvaz/1Dj6Vtu3Tst+3N7srYBZD9dcaya7/nHxa1J9bERH0aXeTxLoCG1vSZOU9R&#10;bu5Pvp1zf4j9xt8nBq4LfPw/Dw6U6fla2beMbTZ2tgyOstVNObWULVAXnvwiB1kInvmj+RKYOOze&#10;obULq+py9habfMwNON83ttkHfXZo/9AwIO7BhMPkWcfwxYt51cg68o6MDzmnLZ9N7hifjA+jQejO&#10;3GFl8yYMOJUjtnVD8NhDnD3iZsoib/rKjuMzRxt70hHN9oXqFTnTN8XTznfJ9jGvrL3bdcqeyq8M&#10;4BmVZzE5BtHukiNxc8/lysGeU7HXgnb7kVPENFC2dkg67dg6OW3y2vCbfNT9tpmYpvvUz3iGHrpe&#10;Uc4+28/gdG208seev0z7tYn6O6weyof++jECRuzaNCTGj3OeN9pMjFS3FCydGdP5LPn50MSvfA9v&#10;dWBs292xfXT0+tmEbW9amcX2M4aJ6dO+ccLP0XFpDZXf/mYjQJ+Rdey558bqjL+UJuvk+bm4qe4O&#10;2rthnk1Xb/VHvKJOv5kbGK0h67tsxT5yTvGz//qlGyDm/HjnRPqd3ODmLesFw2PaThxMjOPnJ4xW&#10;5tKMTN4qsbmlazxBHHl2W/b9kj+rb9rtOif+co6xwXi9gMbSFf7Vhc1yMH4fTHiMwYZe1d64Ch7b&#10;J+G0fGw9+PAAu6Az9h0bDcZ84xnv5eDRv9Rse/ulS9/6cWJfedtGrqWvDOz4sfGpZfdTt3q08R53&#10;u1/ZInyg+HtgO0yPfWzuOvHhHXn2p4zcg8sXs8ah/fCy2XWZuYCfNdr8VM9CY9dZTWLIwzy/B8Y8&#10;NrOWhNfLs1ZBDn1e2R3YZ18bveVrL8fy2drkynWL+Intve0nqoceuifOihPholrt8cSG5+AeD3OO&#10;cygfe7OjP7rhv3Zd/uoWtu65nFe5SEPv+Kb9I3w2joxzYxM6PLNleJufbfvlW5mir3OvzRWVJ/h0&#10;o9P79HFw12H7lHV25XMRf95wQC58Oh+pDyeXP5epRO9f1e3M/djF/9GXlcYuZKGbmIvMJwSmLgd8&#10;pf8f/1S/Y69eVA1Rh0sXe/vdJie4iMrhzkJaFny6Ls4U3o7T1prI2Mb8bfxR++ZAemphG/7+lzyP&#10;18tzXvAh8+t7fPUc68iPz3WRunlM/k/fNOc6uvc6ZlRbu49GI8PqQ07xA7aMzXyIHiaXLXMBfEgs&#10;ggbK9gNfnUAsgRhycdU1OLPVoUAnOcf48JyICB77AH2fLbvzsz8wAmozcjxdwIAzcs9iTvEyed8J&#10;Vungk7/ixpgM4s+AvQ6QvP/4VV7xd+TTThI2QZhJ0Ab5BJ92m6SJCt+HLCb8y588/tQZBGcyPLjk&#10;2Xr7ZNyTR8nUSUEQOjH0NABZ4Bd2O0dta+JWekFRvbRtR8/omzs+5xVyY8/TvPI5IRxbTmn1idzk&#10;r4/onBmV8tI88rw4Aa0MlG/2+3fETWEHyK0bDvONno+7i8Hi4Hkdh9rLdJigVcbDiuGLI7Y6gT7H&#10;V7sT4OjD7Ul/JiSOdbjqFdqOXchxLL53cUE5v2nnbnCdEG+L/MrU++jYFhW1L0180Q0ufCdQTn7n&#10;jh5tZsCgq/b56lbcmOSZ7L/sIsLQFmvw4JsArpxkLU/1SZjqC1ZqbjAyPMrIBtbW9unQ5pJ+TA9H&#10;qoTTCxDk/B0wwFT34IvfF2cCIGlZxFMHxl4GpOkvjTm6pT7alN++lgiuZmw3J2SRqkJunpmTWPju&#10;GoarnqjJNp3Um9jvfirriyNK5VkbTD6QE0eG0nHjShPwQ3dpEs31B5rouSsP1sqnHuxdZfkVrfBO&#10;W3+pm7vsT186PJUX57SFjd7Kuzwr28FR5gO6tZ82hd3mYPLZFOdo/lI/OS9DYvIWXfuk2qHn98L4&#10;kg8Voc9fdFg7rX3guYFDnnJnu7twSy909Sf9iNy1z6Fv04XuxE4HwFMOR072Smn9TF7cEwwatB+H&#10;HtBO3/SbT6WdMrlQPtMnPdlFxz3BE+ehHBmjy+nD6OhLd/3s74LBy9zhv/ELlzze1LD50gIXfCcp&#10;tp6mQA841tYrSI0lveh6XtenfZ82ii7w9tS//ShtbOVutq7Nm89SluM0qB3ur6XOi35ig/EV3tp7&#10;vTDC3Y/J8GEncoj59o/YypY8fNa24eFEzrFyNgSVk93y51WCbOju7sZDcJqT6Jxy7UQmf1lAchHH&#10;k4BkJoNP83bwfswrqNo2dlO+8pRpvmqTE9Zk8Fl57QPt1l53f24sqAfb3v7a+IXX17NrQO9Q3n2y&#10;HH57zBZbLxbI6gJw+Qe/dtUmDVY2+LVHynuSFJsYR9TL6V5xuuM/HUzoK2/qO/5nAcsx3vpYRDw2&#10;Glv0aWCyluvogPbqXHlTDxZn6sVW+g6C6tLmOewJ54xbD7sMbX583mKPT764ybE1v7UdWivLYk2s&#10;4zd2T/3huQsySfeBhyy90Sh8pz75JD7a+r14u22TCkJXruM7/TbbfJuvbQ5au5CBiRrZGXPAmOxh&#10;t7V5K1k7VcZANJbn1IVT+7TfYJ9+t+XPt0vzYesxAF0W0PZHfhewwWWzkJ8+PPhiDei3bm4ytzGG&#10;v/6QCzFyYdCaI2M3cdo3NKReX/pjXgcpx75zEhP+Y5PhXR3D2ljgd6wtxPEZHKJungizxi8pX+rz&#10;lWbkPbvXRts3kaFLSKF170v6Hp6lHzrldVFb/cXN2F8fnPyfrTEpf/t2EhqoR8s54sTaiFH69ZXc&#10;lHj0lElgebN3m6WdMm2NS9zh6UTHyn8L5Eg8FqfWXL3SViwOr8dYVTkPQXn0TX6qAOyCiXnT4nQb&#10;esnKl46GUHyBnAWe51Ryo2ecXVoTFyOPNuTyhqSOi6Hn+D62Ll3bT4G8Ulvdzi/gdWwJLdAnyNsf&#10;Z6xsYb5GpsmJ9vlgYW2p/H6BVb0y4/G+7UX9tB8aGwfmNWwjP3Nm5w8xnPkI2/FLc3Lw3Jy5fkZr&#10;YeSYJ3fY8e4Xdfsp/tGX/8Hq8DLngGiiby732H/Iq2n9p0/ksyDG8R3YGNxYmXy+5zm2m+c7p9sb&#10;jU6/wJdMy98423H786Gz8bS8yQvMkaikLRkX7K+OytBdHsoXH4+tty9ebPHzqb1WtSImpuOTid/p&#10;e0tP/60Mh37RyXlkK15o8/XKsr8xXCHypW5kG/4fP3qDWMoTy8q5H2+x47xv5welrdKNQdnIk2Bp&#10;lS5tyJb+MDLkCdrcgNMZb8ot5pPHPEAe/uL1Fzl/zQ0ix5bVOTzXRxaL+oaHnIM8eLFY4tU8L3nt&#10;zYu5iaxt6J6bv8UNQE//oMu9zLlqf1M4OJ/7iYTgmVe+zNY57B2mr8g9j1I+cEOicw9tawNjRmJO&#10;jOO79p++2gAqjVRNvzs5bvFQp9eCciBWmrfPk7XKtg2+7LhlsXp493Dsk7lX13VCq3+RDWhXVtnS&#10;ZXJC5nO5maDzifiHLC6CmPP1Bs7QUIe3twhV77R1nlKfV8W0Cs3tw2hYgG885bx6deqxMYn/Ym/i&#10;APU+G6P6s1c475jfn2iKgmPf8W/7Q9qODGu/3ZZs6s6YGdrh0kI8Z11rxk35dGJ2xoGht3VwNZvj&#10;1UPJ7tuKxz1Gi2y9EejoBX/HODoA+WB9OHrNmDmyZNwz2FXmoTflo/s+4VdCvuhExmNQ9idP592p&#10;Zkd68bdtm9jWFnPcwnyxGZ2rT0y2eqUi7Wf8gHtd4E3zxVna9F//qBMz5mjmXi/P73S3/l0zxLJO&#10;m6FPfv18Yek6Vtdt7Lx64THrnvrf9MF9y0/tnfoLjv5uQIlkl1+2Hi9/v7yVH7OXz+pDPjbgt3mV&#10;+ORrbSdO2C9tckDntQvupPaaZ/X5uuq0dTzjcsYqePk4h9JqZaDC9ge9lOwL5RNzXfyCzA5gfvt9&#10;bIYyHLTEU+vj7wc8ZBbTU79tB2vk2bWLqSvf0h3aGLxLzkeDLc3T9zx99bFu8zavvx6ZHvKQ29gv&#10;T7PjvBVo527y3IyrzvVDurB6O9i4mzkLfVLYr6LW1vbe5XfTFaOzsVZZG//6u/w+5wJwjM0A/YRA&#10;c7PjsfPgLxu2nZxZhNohloGe/W7Sv9nE2FHHTeHtW3yxVc+5T07BG7/VaX14a/bQNW0/BXQEl81C&#10;rOc4N7rr+2BdcaJN89yJIfMusDr34P514z82msqVvUcHZ1HVeTAD9Px3K1pyvlKmjn37kE0Myk7K&#10;jJdzfnri8N7u2f7Oz+i0Fxv5qLGX+BOv67PpM2iOD23lgT1Gen2B/9rpGcsnh/z6e/DwwaexVn61&#10;K8dutwW7bNlut8/sONR4SEjABbvd/soGV9tbPT3RunjksPPvxBEwJ7JmbszBS+wurm1/Ii42tt85&#10;6Ma4/nd7YrzE8kWOGSdHHvzx035pLK5+a74q91317ZOD0Yd/ksvvgP4CfeVjoP3CZYcUXWv+4WPN&#10;fOrkqcH+8OGX0ti4UMoWjitf+9vwHF87T3nkr1JZ3YZkZak8Kfe7yo31TSgHpxdc1UWH/oVPrJ/1&#10;kTO2ZNuYfzKvPI2zEQ9+nsgF3RdZM6ifU36nR/5fMr8fXUZh9fVDzJbeocHYRJwESCEnZwhs+cTD&#10;jD0bi5lwFtcXWuV55N39RXitYBF3u846VSOAyqAugd3q9A/8oSVRefqXuHtCcAmHTkB7EysD9OxT&#10;agLNMZpdqDlCLL8mhVNP+YUmmgQF2CCs4+LEBkrK96KU8v7uWZKvO+x3gb6Tq2No/LXbyZHk7nVD&#10;wICq/SSvmXC+yUIykFC2k5LJScAdLt1yZwBYvZxU0a12Ok6z71McxgepQxePe6cYH5zgSb0b7/tb&#10;D/SQYQJMWf7HbvFckssE2SbC0dvAyz+zeFY7prGJ58rz8rYQVuL7RcysIuJF1k3w+N5h+eyEQLWT&#10;4qXf+iP36Dayk6tw5rxOTjcO8NiF0Z0saUsGFoAnptQ5sSOf+vordSab7ECGse8sUFkoRLuDY/DB&#10;tHNzw5mMtjQxVkXSAVs+E5/VXdORZ2IFjwyVncSIffb++efxN3L6Ti8qHV+Qg73IB8QBefmndGO/&#10;8gqf2hHeScBj1zQiXzez3UG7hcr9sWNPxrNvRfh3wAKPNnQBvdCV9vvkrjJyzt1EJmuPfLGyXBcx&#10;YqD+ZidDhQY5Grtj8uqIHtBGn8ypxMib/YgROR6+zkH7/LRQxy5ojx8+pVv9St4MuuOr038jk2Ng&#10;+0JMnZsX7vSv+jArngH0tGt/zb7f2bA4JN8sFAfdg0v/hGntQOCNofXvttvyPdYOKOf+a1K+dBcR&#10;rwxocwNICreezdXlc/WLlOln8t6Wo9+FoOhgAq6PhUip4+nCAtx5yn7iER6MxkP7oIsJjwV6ubLj&#10;SbD0K339xx+/LU1+1Xe7cBT/jN5eqztPOEzunoUoZSZGHz/mNdRngYcu+wrs9rvaZ+K2Op24RLd/&#10;2QJ1ynoSFR3JDlbHvirv3CWpj32VV0MDT1D0Ymv02LxSPs1FY1t4yhbcaINGJ2Sxq7fwHDGK5+YB&#10;E162lhvG5qFR3UZGDYxnXYBMOdnnyaPJK5vn8RwbOklAUy6J33LXMBksnBjjwF1uOrEvfPWdPIXH&#10;0rLt/rHb5gV0uhjGt/rqgeavtKGD+Fh8Mvjwud+hscgeQarz5pDlSb7acVx2yYLFymMLZ21W9inz&#10;hEzbpi7Ixb/H+cpKltq1eX1OKNFKky5CeVLZPv+QmazgftF75VRffUMTjD/nZq+9AMwO7Pvzz99P&#10;EFT2ib0Qb9/QduWzD9Ymu/1VjgnOEa24ibiULF0UfhvIv/5Z+ot9P1491dW2i/SJrXq2BWisbHTc&#10;OuXXCfuh0VwSE384/fEUX/x2wp0s8ixG46Syy3ibRk/lG/2uBaLIRV84tnf5tt1Ddv1rpBgdxv8r&#10;ly2Zwc5RevBPvowZSxf/tj1zoFil/TCmuvTAAV6+x67ZH7nHnpfc6ccfOxaO0C2PfM0lyQeeGPo8&#10;c2OvwfSUwD7RJK8ANOfu4xzg7yswc9LYy1wkdIhC7eYYdENTn5j55Twx1Tlo2z7mBsYFsU2uzsns&#10;548f9iLj6mULdy/oVpB8tTw+dBGk85zQ4lv9DU08YqbyaG5KvVytXA4WQ9qVtrE6/x/dFHTkQv+L&#10;0KLkXNAZmxv7ANnhNIaOfWzWVoPT5kfWifOyin/kG7+jiAbYbQ/O1xV/Rq3gTT6dSr5orglH9nYx&#10;HJCLHfj057RxTM/a9sT50Jp+iWbHpNBBr2Pq0c0cIFmvPtk+IkbJ9Sl572X69Mq7tiJf83vGbfTI&#10;aVxCD+7KyIqxSC8QaHMHPPpJfXNxKu984eKn/eKx9YxBJxceGviObFPe+JHfj46essnuBct7C4wL&#10;hYNUvuHdv2zF0r0+zJ4c0ncBbfKML7XT/9dOFk0GN1o1jtdm2uM7Og+13e9FqvTLLvpFj+dt2kem&#10;SXlptz4gD5+QYc+VR0YxdTdKLV3clWO3h/T4IfS2vH2EKfLRD/3WIdnQX50rS+ID2AfqF+wvvfuc&#10;YeaWM/eGQ59tnx3CTrswV4+v8qXlrUJkMMejf5CKJzf6+QvAB92m7ux0s3qVTarWv5Ub6+DD6V+Q&#10;yI1/c1AW84EYNO/Uf9WxQC9aLa9izVcXvkMHXX9ih3T47+KpG9HkPUCvVsJPmfm2J8L0QSMmGm9/&#10;zgXg5BKy58Hf0LZ4N3NSNIYH3VLWCzBKkz7NnfIHbLnuI9ufMpvaIfXjY+cUAXYILrzeVF13nNz6&#10;bPyvlmRni/yLX7Sm7Z43LFnnYSEW3LnQwTbYpV8yUKDrBN1TLk4Sf5mHO3csHj4H1gYvciMs23Rt&#10;IFuysMmsi8WXiRll1hNmvByeG1/kAXSp79t2+KGrbcenbvll6pSjAdi+vsx+560ZTybXTrzDBbtF&#10;d/mTSXtlfo5m6kZGcWdMap9I+9mOvaf9rS+lXtmwIhuO8UR2jpilrZQco+vYZp4EetCdJybHhnAr&#10;UwJI/s0su8ezMGpNceSHxwborp54LW/7bAOu+sgoVsi4vnnI5eYf9p+co83oMjYvoXy1bWJFn+zY&#10;lf5R+jkmj991DAsOHjj7K4P2s8j9Mjd4zA1KZMgpbc+F5snWNA5/IE6st9iKOXT4rzyGQ2WyS7fC&#10;U5HbZu3UuD0ywEe3b0UL7YXROzoenttWvTpABuUzZ3i8HaGV+SKn+YM8Y85QM1T2ifHihdbwGppr&#10;I3X2lxc5jWEzt0/d8fnOLSNm8KeNtvzIv+awrLK0yBusHsPTZmDj90FjyleuX8cY2bb9XW7tVu4n&#10;5UHunzlB9pszUtKYkcNOrhuao/veiPOI1Y3nsb/X9Nfrxyf4yUPL/8cffyBMj+Uv80D88EKz/WsY&#10;jrojvCbFUW+M6vzRSAQ3lcYrfavrAxk36LJz6hKSz0NDjKxMtf3yUhnYuB6c8cvKbvs6b61zIYrd&#10;ridLtQ2dGdciT3jh7wLTtm2hc8NGXVlVHnsrQneOPmcziLdvfWWBXa+2KWS/xmT2H77LeH3kI9MF&#10;94YKj/7yHLhoB+/ebv0+OXrimD26vphYdq5FKHp2rlJqJdi9rpuJtwDbkJdP3OTf2HwuVzEfX2IF&#10;Xm8AS17sPItN89+ccOaBpZVmu10K4Vi+z8s3XsTk78HdFp/C23O1dutYYYFF8DQHWhr0r6Vsj96P&#10;eInsp33H8Zzf9nwweHcc9PfYln/Qt780VwZl+kRGhAnHrThbMeMyBWDLpTF0Z5w1TqArDnOGlDVD&#10;/XY+ydrTON/svDpfhdn5OYOKGNg1L2uQ6KFBz5k7JMZ16+hyn7PUpjHDBQ/zXkW7U92FxblGsWvv&#10;jd/wm/Nn8bPxvXGhT5FlKbGv/am3RXtyyyOOvbmjtM3vDrAb6Pbs7/pxy0Or28Q+35oDGpfYgQCR&#10;LHbm04ljJeIHf5+uzYTArE2NfB9yfaTlzhMCdzldJwvyyNPap18VMV/Tt8cA9hngPr6FQnjkHD0y&#10;ZKf0NlZWtjvl0lAQ3q+vRZPRvXgzCNqdiV6JhLA/hPeTw8d+W45h7GrDOTX2MazyTwkGdyankSlC&#10;EVASsp07HCSvY/Qm2Zng6CCT1CoI8pDGGeTNPn777nwd8TG58brdx92vnYQc45FBxwK5QF+9dZIO&#10;aKFpQrMXgH/+2YnQTLZ3MJjJhUF0dOmFgAyGTkbY0AnE4nSxKUEqMMhe4ODs72vQlK8unM0uFmFG&#10;/7mAMg3HvnWwmM0fWUOu0HIyxW5k2w9/r8+VAfZg20nwQ4sci7cylWZb3L7q+tFleZDfB1xlp8l1&#10;3PrH5E85X0hOhUMDHRcE4t3Pfvzpx+pDztXPPr334jYDlHO2LkgVso++CYxFEE8aAHeU+uzCB1r1&#10;25EdztogzXuC6BitxnAuTHbiUVkln/Hl6tjJ0hnUvL7gZWLutUXF/IaJuyXf/ZIYadvQjg4/5vWL&#10;4gptMfLgPfJbbMSlSUc/q16xtVhPXzG4lF5j34RnfEAP8OKczKw/4br4iw/cSDiIv/H9UzqImzh6&#10;MShtLQyYtNG3CyT23cFE19iSzUBQ+9UF52jgWL0TbjhOnOib4Tn7wU3Z2E7rp0BO8aqhDfPGOpXh&#10;bU58N3y0mv0jRHAqUwa9V2dgIjc6Ymn7SW0SW67t73W72LsS1c+3tgbNu83R7OIB/Vxkzx9Zgbbq&#10;AZyJg5u/GIl8N6jeOa7c2VbW2MB2oTIde9xtwVbw2NcTo1vnQunmP7/JN4tPJtAW8LOYLu/GN2JV&#10;my6cZuf16/m9xuoY9tMf4ls2CJ8Rf/xSG8bfr1JIPvmsi1qJee1+zt30Fk/91u4CXQ3YjU3EAia7&#10;ZNGmxyn2pIRc/TpPRnXhKibTj1fO4sXuja/oVPtEBnQnV3tyfezvgi48dfCaZywC5HhP7i/G2ZFH&#10;XJxlsx/z+4595XFtk9ewxXb6CTrLa2Q+vqqNpu+Vf2TcRbrKGDrlf/J3+Z4vuuk74qmTtsj3sie3&#10;sUdsw/5osDvcyhAZOWVpf+wY5eThXZZUzmLgjQmd2P+n5Nw+WZK8uXG2dGvntDka9eKRk5H7hU26&#10;+5AVaCu2OibGT7WNsTKy0Uk84V3c7MNvPKW9uh0jjAl0UbflcNFr2+wrhwPguUN4cbdcrTLyvM3i&#10;J7yO/xbRIlft1dyR/JpcU3nPzWFzB+3IiIexQL2tu/3GhvMEgfJr0hjZiFVeJ/b4CU7YV8d4pHmd&#10;1aZtJu5HF7y0Lez2VlaZQ9+c4TqZNL8Lrqc3tlx7dAZ/cJWpn2031xc8+EPz8L9qtRtb34qe7KJr&#10;UXVkf+AOf/1E7EZfPGIXwC/Iausp/TsszpbN/Hboo7M2WrnEh8/MpyZ+Vic0jP3rI7T3hH4m+TDI&#10;LJc85JsTpanrwkiEXX1aShcnOgT6J+AVXZU58Z9WfS3eh9M2VBmhtti47slKaMofoDzCZ/VdC6PZ&#10;uDQORcfmarF2bmqCL5YZ30VgYzn8X9KX4erTnmxSB8h28Tj6Kjc/mJwwOV4/F9cf05eazzPXQsE4&#10;PPODkVB/cTMKE63PyFC80Ac0XJ70rQ5H1y2Xy8yj+Kl5ov6afsm3ZPOGAm+CkWuXr3kheure5WdI&#10;zAnpz7eXrUkQfuR7Yte0I7fXY2uTbtt2KxPZNVU346z8FN+GNmfC81kfzVh0aLXx6A3nu+++LQ19&#10;AhiTgGO6GYuWziyQz5ze2xtexdcT/6OT/eXLn9rtDaxkFVtsAuCRueXZOq4NWj66yXX8DdB6sk2b&#10;ULnK1K+ceDtHGvzpg+wPdp4wcqrbJ+hGdjgdK0KPbOYCoLki+tGRbZyzra50gutYrPCJjzb//u//&#10;XpuaA0TAymhM73lCxg5PSPLb2g6NsdXo6wbJR/3DvmSqfcLnOaytlDem2eroc9lIPkhZ+xab54M3&#10;mLkJnT7VJwdncdd/SUihNzGmrnaKjTyByk2O94MHHB/tp3zmRiO7+J/4dQFQ2UPu7MtNI8bpmyg+&#10;YGnb8kf7osXk0Bn/bGzEx+L9yIdCecVetmBl1m/RMniFkwAAQABJREFUWznILTeit/ym7ryWV/vg&#10;dwE6Y4w/EY7eB/30gPYdI8wRM5+vr41p+eviUPhou7ByOcZijkeuxcEjrCuX/CqGKkcavMkc28+x&#10;zIW4l5/9/W9/n3g9P3eBRucz6fvifPsNPs5VzN/Uv85ba9AA5jbiW7kbYe65xPhpnu+8zoU2YHEY&#10;+F2zn9O/2M+NPeZq8q0LxsrQWZt3rtyx/OQKNrrhlOCxk3JPB+/P9zjeDz3ilfQLZdNvtVXeP9vE&#10;1/ZBeg29mTMWN5j8o397dXWfTGvOnnzoZwE670z8mx+ibR4yMTP5tfIkxkOkdZK8nNInpuGyaWLT&#10;eVXnvtka90DlyT4eI8fEk3JQXcIT6H/VOXVykvjquoEbxjNvm/jXbtpqQy95QRy9zZoCOfYC9+TB&#10;qYNrfQ1gPXE3bcd3Ez9yLN1H7ul7Yl5unfGrJE49uz70QHP1OSoV2T60fQPDrK3hs31Cfhs6aJCH&#10;DDFr4PgpZRmmj9wjw/Dgr/EZ+Ya/3MammzvGdps/1saorPxD0Vg2vg+71hmD4IPtK9psWSsiOt+K&#10;xZ2Trf12Dile/c/mgSeO8BAf84Y6c5u5eUubuelq9L7sHzpdJzrz1dza0HjbPk4m8hTOxj75ol3j&#10;avuocjKs7ypfxgZwt5NjcrWvxTc7n60tHOfm957/xjYvkmuW3tvkk7d5clQfoX7bx57a8c5wyk7K&#10;/EYiuGRXnL85L8he7ZJawXSAjI2VbD9PP3DcsmzLcBGz1YoMAE6pF3+O17+V4PCwgWuLb+3e/DFj&#10;8qOPGS82Lma7sYAVPMwP2eyOnBXmfOEz8T/+4CPju5sL0i0SC/qgOnq6YDPnzeLC2OTNj5hsfxgd&#10;R+7micRZjqqP+ciHrPeYc6y9yf8Ewpe8+MGpfFkvai67+vrYYfrNjIloNC4ii/hvfGcso0vIhE4Q&#10;8kXO5YmPB0e2Do17PUFmzjJ2W93g2RcDzr/wne3mIjZ0zmb+bR6oBfnUy3NHnimeg0Xasmkw8p8y&#10;7Rdt47F2OvSh0aVyZsffzqfVTX5i20eD2gxu2slV2jyF8Qc8f/4BHnd73NvCu3hodz5zXjNjFLl8&#10;dv4+VH/97Q0VXW/KPGHtvT7Dp/PmW7O1iyL75Eh6fQqRXSzy0esvfj0/viN3fnov+MQ+O6yOqu+2&#10;6XznlG3T7aOD28rGyhwbNzgx/Sx9QPyApW/b8+YpbF2Qz/bXG/31RW5Y2qdspxknPubb7PAuN0B6&#10;bbM+b260/Kw3OhcPmc4Tg1kmO37Xf8Li+Hgl4Bv/5ofWUNH0c4CZXBalOVkfiV/5kE0yY3za/4KJ&#10;7j3O0L3H6L1u/VAGNYmv6TNZ0mh8x3gpmdwq5q1/hEU+4nL6tPJ5g9PkRvTkEXEIGtsafZjcN+1z&#10;HCBvAZGANywo69h01bXq8RXcyp6SWZfPNs2bKyJfDPTEBhrW3tHlVd6shvaL7PMj+Jh588q0v9e7&#10;duMLlfxmraNjalQndcsEQOrpu/miYpPnyDEXqdmLjMNzx1RyqKlMafji//2//5+PTgx0doUukN1P&#10;+ikiGPazBNeQFmXsK28iyIBs34Dg5M8Ej6ANKJ06dT41UNrha6Ci4iTfOelTvxOSbWNLRknVAGJf&#10;sPUkxcCXvzXStjFBmcGRDBnY0kan2YmhDqCzOF497vLZ99oli/kxZ+0zJ/1j4JHxEQASghOIuUD8&#10;sgtgnuKU0NgEOEni8H36eGXtNjxiiDoZrgmgY3UL5BQE/ct2JgBzMdyknExwVi8n0F0ISZk7gqp7&#10;+JiArUzwSzdMlpctv/EPW9vvBcfQx1P5xs22hQMcayPBLlS/1GsDj01c5K7NdJDyG13Jzm878a18&#10;obc6l9aJp6Vvu/XFjwwuVBRu9qvt6JuKlXe3cMktTtR/++231VO/0CEBu8EnQ9A6yfVaJ3pdcoY+&#10;aSR47SzErQ1NPJTr3Hyj3zjR3BMttCX1TlJia/Hd38JMmfCQkLXX5ovcIbryVrjQJFfljwhffPFl&#10;2mcBIW30Q3f8WFhlW/Fn0O/ELzwtMoD6LpM6dL//7vtsxVLkz2SsFziiGxnJ/yYxTT/qkpM/8dIP&#10;LVTAK71OjibG6uf1nVAPH3FokgY2uVVmOv8OhHzk48exi7bkoZs89sP3P9YecgO+oD4SKRF62yo3&#10;cSG38pXRyYoLomiyVW3NtQd+/DEn2NEXXzAT74kfx/LjAvZjt8RO8F0ANoGSLwD78QUQY17R+Xly&#10;KHnyNdvUkW1sZLw+J6OIV5+xIT78Kdf8HtAXTzTrs9gAHfTdHU/n1Y+fKk+2rY+8RLNQ40RTH6GP&#10;3Lx2tAjm93DFKR/TVf7Uv4ELKdpoT+bJVee1PbGdMjcY3PuPXPZzX7ecvpX2aF59K7HOXhbu5Toy&#10;zwUOeWxeW4y3vsA2cPRd0Lsls3XRgv353ASTD/sUWWwhjoDssTz3LRY/y7O7YBSb4ksv8jSfiSEB&#10;dwN2h9f8kS3Aiyx0Bnji1zhwrM2JOb+BhSegH7DgxG580EUa8p+xp3GRtmj5XDkr+3x9B3zHdmJx&#10;Fg+VsYdx6fP4kTXIA+i2k1987gsCuow8D/CsnzPv+NPXf4ocLT5xPbrtGOFJxLX5YI3tV/4tG34T&#10;x+q2r7rDWQyQzae2C38nRGy4N65QgRyV8SFQC9EDYoJtyRZCrRPzaJbn8jl6amOu8cMPP/RVouYR&#10;8MyL6CW+Knfw+PCHzDHEm88PP/yY12f/0HrjQ32Kb+JgDYbv/oZ1fZBjcyii9TjYf/zqjxmfjBdz&#10;MY0qM5lOZWh1LnL023I0wNKovvGCMWPnScZln88//7J42tBlga3RY0901C3O0oULDyjbT46yH3vn&#10;a/vk1tmuP2xHtpL45BfbdayNr8luQV2MomOs+ry/MZUxPHhjO/RPnu/J6UOnkT+CBeilvx3TpWRi&#10;pJVHfvsj60OfqX98M3XjM4TgPujdcI4/tz+Rf07gMw7X32xPriNb5B5acusXia35vfQvv/hDfjMv&#10;FzrTf9XrI1999YceGy/16T/k82XmDF/+4eDx+7EHW5uj6Lv2jQFff/11YjALtznevEUf8bw3b9YG&#10;+JG7tEY+GnoFE7nh8En7JT6JLfOfzn/bduRdvbSFrw/TnSzVKbk9xeFvXsW/s/A4F+JnrtN5SmXO&#10;b7gmf+qj24+3/6Hd2CRXaItf9O99V/0//v73qwyOV97/IOcE1zjnN2LZYnMN27AV+4kzi2Hm6xt/&#10;LUvbhfHzHJGJbve+tAu8ypzf0BmQTYzSSx0eY2dj9Vz8mfh95MrqG6yhFXqJLecudEFrxUKL/HQS&#10;W3/5y18+++bPf64/5iaX+EX9kQVeL2KlrBfbYxdgTNlyuhnvXEhKdDTG+OLrrx83gC1fbcnDNnzv&#10;HG71FtvqRmcXKWY+QDf4dAG1Zbbw2BSoUu8D3/arr75u/p43ihi70MxFtNTzL2o9xwkR83Ft2Jes&#10;fq91/YP+yjB5dOYC5i7rHzIBNMbX/D1jGns2zoOjPv8F5WnR/W3Hz6PXXCAezNHrgTM2QAdd+EC9&#10;/ZHpfW/g2mN1Y/exDRkds4ecIP3QZ+ZqIxP5HrocQ49A5WVMVH+nzU7bxv6CMrLct/x9QcjvXHbx&#10;5rdPZ22DrOTpOJxG5i/ayzXiEOxcwT4aP/80F8jcnKudedQ333zTGxPHn3PerU9XjxM39lPQMb45&#10;03w1/aD5r7E7NrzHB57arA5IdP6VdujhLf+wVfNr7H4/v9h2tWXGavMLMveGhfTF5sjIt/M3+Rp9&#10;7YD5ojbwforedJaP8Zx5bGySc5aO/ZVp5pr6gQ97TDyai5qz5w0D6cN7bisunGOhUVtFD3N/bZqf&#10;cvwm8bP+Vy5fyOXiSxtjOBogYob+j5VbOdhzaPtyq/ylDxvfyiexLqScG9Hvi4yJFj75pvRvcxw0&#10;5iKG/DzzvpWbjBMrifPIzeb+olnz+/apnZOjBbTffmzfH9C220Nr9/cCLVywfOsrMuTP2EFOKJPj&#10;Jrbgd80rNHFY2HlM+acR2bWTl2b/0efK7zTFR1/nf2CsQoOOOy/UZyQCdZMb5gacNvjEl3Z4sC9d&#10;jc3yqRwKxAyZ8OFb+ZxOI5d4c4PX4HSNK222T8EHxkA0xOLE85yjkpUP8XTutjaG6wPWf3DrN3MN&#10;f5GHHVdv9rsDXLAyDP7x9aGNx44lkzPZbGzf/hD0P33z9cRtZJSnWh662uLZvFtOE1tn99qYf2z/&#10;I2vXG+JntLQ1v3IuzabqATuyrz7NZmBsMnE1+8N/YmJ8/PCjp0Iz/wntpbnj2GWH2m/ssfQPo8v2&#10;jt3wIj9NfA8+PhurcMyLLeRb2/LAhH4u/uRa/BzP/Er78e3KYf0EHJcEf+gp64WXxKU6Om/b2Ycx&#10;QDZ+sQUzvrPV+JLu6m1Hbr4af/FBLHnaldEli/Z3XmQG6CwQa23rPI+t6O1nqfbm0a0PZnCNL9k7&#10;8dkcJjccA5zNJTsfajA+mPYV/iYAvY1/QM6l44I6T7zjA2orY87hv/1mj+G0LIKQRZ6W72u3yPk+&#10;NyKt7BDkDfoCOZyvyzOxzHbGTHN/uai6y0/seOiLCzm05weRUZuJjbExH4z9yqJfjT88izvzkcVJ&#10;0fHxY75ZvvH/yk7Xu94r39pt+duSZ2yW+Dp+nzkEWd3AMzlu48TWH1g79mC/Tgytvdl24xTK6sFG&#10;cPBcmivzklLP5uA5/8W1btH2kWvXhqx/j47TN+kjboDyhOmJo5QfXVr5iS+2G5+Pv4yLoPEamy/d&#10;bVr6e5Dtri/cip7s7hrN8hB7/gDZnsw/n7Scg/XZVj3nfx0PyaLd6bcgpln7rn2qX2w/6/uJ+2d+&#10;+JD8bv1W/jd27ZhtnKGzMba2jV/4itnl/XnjqLEg547B42N/aCxvx+sX9lc+4+PkuI0nMluD33pm&#10;u9oenYLC6WMesuirkQcN/YHcxpChYd4xNlevX5jXmbvPesH22e3DmS+aG+SPjrUhhuGHno+y0nYc&#10;epeeI1Hte7f9hasvLg3j0blh2Vu20ADasTcIanSZ+YvjWSd/U5vD298yVudp3q4RpNEX+YkFIoOn&#10;coSmv8ixc0E49UPa0Vk7fO/0cgAtySE2yUYUxDiTQDldQDcRpWWfUrg5fgWowKE+T0GMdGvM7YA6&#10;DrwZ+EbQNQz+8MF9MD9jSMubfOIQeIu7fCFsuQGgTosxRulRXKC0HTmPfiWcr6H9uGDn2N2kl8WK&#10;KDFOsOlEHIZPZTBQ+Ev9nvTbxyebWt2i2Lt3kWGD4eCvLtGqtpFYFko7eDqBfbDt7W+ZfYCGAQ5N&#10;E0lbA+3rtCVrJ4vnfeDbKZld0IDn9LbsXj7+GXnsl1+eHFicJriQG93HJup6HHzyk2s/5Fp/kcUE&#10;G24IRnMwuHySLnPxafvYavkWNV+r/9JnE/8LP59F90smfPLBDxq73WHpi204XeTJdssXFz++c4FQ&#10;8p0FAHZ42GBsPcmxJ/KdNEwnRYfGPVl5cWjk9Q07YKgbgxiE2dskhu8i9RiqMvVEiawBNms92ili&#10;VydVTnoWDMIf+sPkktb0e7zotyfWcFffOfFPvadC03bLbbUm73sTT3dFHbAIBExI/X7BHdZPW1Z5&#10;2TI2BOSmIiCfJ3h/D8ihi93p2m8CPfr9Xvuta3uxWb0StyeI0PdpvSevMAtsvfLixDnknQnVwQ+u&#10;6FIP2Llbx7GlV7TT2+8mg/V9E3poaecJXOh8b6c+y7FXpymCu/0JjQuOEZf3lj8/pgcdwO6TZl/L&#10;PfOpTJ6PPMU7NkCrF8cjS8tLZmip+xSvwTsOzkFlD/+148aOtp0M5Al1sa9ervfRZw3+wDgjztmh&#10;/A4t+Prnq9C59EsZG7vbTpmPCaoFsoXaN+UrvwvYzWXo5G/lVe8YzMlf+oGxqANyTsBe5cJgJj+g&#10;tCJj6WznTbn2K8fi2OpnJmjGY/kEfXFCn9XlEM4NDt93ksJuTiZdgKCPxU3jlrYvcie2J/tWD233&#10;hI0+yl923J+YU7Y5bccnk0G5lnxytrzgYppF/NXhbpvui5PgB6FbE//l3cWMnHyRo7oLugP1QYKb&#10;XBYfS//ktu4fuzE/3FkYGTq1mXjJ3/X6zUN3bbf8yid1+AD1q28L8jW4Ixyd9GF24Bext7+DTA/1&#10;lw1CU9u//vWvvUBmktpJdRaj9uI5On/7+99KE64xh0yvk58tBFmodYHXU65940XjdiSrHcSpv7Tb&#10;uVoo5JguY2sn0Oo9nW8y3YlyJpjNMSe+YoHiPHSek+WlQ26AzoI5os/aVDk77vHIZ+HlcYJaHWuX&#10;sbc2c8I5/c3xAD6ZvIffY/K/sa8P6sfT9zpOb7NPbI2P+HqlYMfQ+A1sn0XG/tpzyPJj9D1PsWk/&#10;uuvDD9zK0BhUT57Fsy2byybiwlCI/soOowsmi5zjo9Y07jG6AzP+TsynYWWam4ZSf2isZdcPchIQ&#10;V8omd+a3HROH3kggv9mXK8x1diGy9ojMuH/MHLLjVPTjjy+/HFp8p3yFpqMFFTZqno1M6JiTiqGd&#10;PyirzUN9+0v53ZTXNwxwzkc2T+7CQRU6uPRp/jqxp5+VZ3g7+azfsj/+O7abdc4+oYJWL2BHdjjk&#10;6Un/6c8Wj1+7uBH59XEXVP7zu//swqix6Os/fd0+ha/2ZHXRCW82Jcv2C/sCa3Mf3l98+YfUG9+N&#10;Bem97R8jb9vqe2lnn2zN5+Ej1uC6yLj6o7e87MO3YL59bGQxjmrvIv7MAStXSsivvdzThcHEzC4c&#10;tB+nvn83vH/58zf1kXk2X6zMaPmMbSevihVvpfglfVAfvi9+Ln51jQ3Bjn22C/DuwD/qt1yc2SeH&#10;7eYubeacQvmhcHZstv1utff5Pr9R7yLg5jHjA7+zE9zeoHCRG8LbVrF2PSdLPLOr/rNttYfbfBZf&#10;gS1jd7x2gWnajEzaPGCV+XVfWjw0h+6j1dZtDne8eO1zOWY7MdTPOYeAp3zHTvMKeVUbeMNHG/aZ&#10;GMRVu+XpePDO+Wv8La7M99BBL8jNIWjeQTvh0W0q1t+LszyW37bfY3jarg/UGwtffTnjhPNVFz34&#10;XV9vXeY72nTOE/k2F8gHLlCiLd/xo5lHbUPOfCyqbZ/tvIHtTjyn2dW3Y522v+Rs5Wo19msOTp8l&#10;C7w7OK4NT1yq67l3/EaevVDccb+LvqERXeUi9HzQn5t5Qjv0Ps+c4e2LxG/+PF1g3PL0786R+Klj&#10;xhljPynToc1P5o2NrfPWDj7Ql/r2DPqgH3cvHTb5MTfCyV/kE6u2zjXN//mOTfUpfQt+Lhm1jv5w&#10;P8u9JuYAfDZw1hAyBvjdexd/0an9ymNy30GuPZC91zd24sPLz0Ee/+961QNfTBBjgZp3WL9sWWXe&#10;g2w7/xkBWlrbsFPzAxlGr7UN2QAfrd1awDptJ07jw4zT7G5dC8wT+/qa8w0yj9Bsg+Z++K/9P2W2&#10;+sgdF206emXw2qwMfuNr/UhevOYC0swv2O79+/kNWbTUw8dvco78NOeBtcvhYX8/axdV2vjZppXX&#10;tjecoXH8ouxak0qbjQ2y3HmMDMbm8bXXLy7dCy91fd3zyhVkfamwm8gkjugthhfs4/ntP77jueq5&#10;sgzv6bOLv/o6XjlsleP5iIvJp3ISsH65Y/y2u3Bz7tD2x94T722W3JF5xOk3UzJ2sB/0fmnrwiyo&#10;fLs9/lFungSW96+2+lnGko+edscvn8k/braKfc8Cu3b6irnXW2uezRlzbljeN574jTyxa8oLuzl+&#10;Vh+sqev3w95LT739iQ32hM/m7MYILl5mXIw4k374d+gszhe5QXO5DF1tgxZwQUL75yCOtQcj59Bk&#10;CnO6ueilbOxqLP6YJxatJQH185vA7DNlrfjElzFudcwOjQ/PQW7/2b4bhvVV+lhtEtxIkbWHnAOm&#10;jt/quzFTY/J11klA1yiO3uRumb6RLtZ+GzoLaA/sdo7EQPtSTrS6nxxFXjB2GjztpUnSOSchm5jf&#10;2BvfxHuxTULqARwT3NZn65TvTjdFqT59uHGhKXtN3tJn1i4J48Ks9c++2EY/DaYg3+wnh+VKTdcA&#10;VEyONBYmB+dc6w47t9gyOXpzMrqjO5oVtqzIh+2ngE1GhsFfPCJa21373tsq2zG97Q+NxUHPP9hx&#10;pbklx8bRltf3yYH/JD6N/2T6mBi3s7mrY0Vyxn0NaHUpg8P/EUstHbvMbr/3fJnvzI/Y6vJP+BkP&#10;F57bXnk8dPl8Y6Xb4+K139rkiYxpj+/C2pJu6Rldk29OjL2B+s3RL14kGeS6gnr5fdfnvZXBmt3L&#10;9EXgBm7nJxfEse/z5OzM1T7PuU9+4yOA9spfWU8D/qHDVRe/3eU4aJ/cbJto2Xr9afxtTJy8sw3R&#10;jBRD+8wD1bl5aS/cOjbPm3zBTXKpPiX/qUVB+UNe89/CKavsa4/yfOCjMbo++hxapXl0QKsxWF94&#10;o9jYmQBwjevV5WbPEWC+0b+ETdH+bFMaVa/FrV45MJ8f24ycjdGTXEaXOZ9qHk25dcI75FqhJOik&#10;ZCZ0s+8E/eH0h6OiXIxJ4+24iM3i5xC2EK1uhZrkM8ovna3Tdug8Oq4yAHcG+jnWZtoxN8OgOXck&#10;cos6ztcJ7S8v8m7H9C7x6RCZbCYw3EVrAQHAv9qwxfkBbbRMkl+88CTz3El2l6uN8zU6j83aKevH&#10;kQvOyL7Y2Yafkx+wdbaPT6uCY0HtoUMQ2rYnd6Hh1So9iToncp3wBp8us1Ax9jIQrI7kK83TWYfT&#10;fMNZeZTYH32OjUMbKEM/6EFqUb8u+cmctrtoh+7SgRhNq0oHTDoFGvzdG/omURLRyL0+mpNBfPjV&#10;Xcw9ka0sT4N7ZccIC/yVofecH3nGh7PtYnx0eJU74OggxkOgybIJM8fo6HDoYjB3L7sb1sRjBkf8&#10;aFv9adhJgMQ02u4E+P273ImehA3fhyxiFB5ZXICTyCq3CwIv54LCntjCywwhbR760emnLBCa5Jro&#10;9GQ5ff1jXo1bPiljO/suOpQ2uXz8ZesOG/v3OvuVMfKo2ydN9bXeeRgeZH+3ya+tn36Vx7orfDY2&#10;KlfkBt2PbP9VQNtJrAEQoFMVDil2admpk0xr61yINZ96lddxq0envxtbKif+aJzyfN3qh94umrJJ&#10;YzKD44tzMo2O+uq0/CMPvqD2EEf2Y8fi8Rm3RJYef8IWG3/rR7ilceSrrC05dtj9Y+Plv23m5D8y&#10;HD3xlQtt73o77olytvk/bCde0VI/eSu6mGweuNPY/clxJ8+J8TOnEk/uXgLiQ/7d3OtkD199bS/S&#10;evUFmjMeZeITBK+Yzn/1MWZse3hspm/3afvixd8x+PhxxkW86QG2TeUObSf9pZHf/MLTXeSYvcqY&#10;gg75vS65tgi+dvb3g+ZeoElpdMn4lTbbtmNZeL9Mu3cWvU7OIQ8c/Xnhb3/722f/4z/+47Of8hSp&#10;p7G8utrY5omsyxedfBAxd4Af2atLiOC/Y6cwVD59cmy8MuGHXnMcffJXOPjqglC7oEHW0pI/A+qX&#10;J37iV1n/bM/negVohAmZoXH6SgndvtBr/Md+PSEIXRN3tiU3muTAI5gXjxeJB+WtCw58k+ONEf4A&#10;2pEV2Cp3ocxcZ+YhY6udTPKhm7C2v1uU8IHfN4Mcmei+sDKWZvR88y7j+pvUhw4JOtGOOMtPO36S&#10;V2yjVvXKpvDiLAySiU2c8H/wWypvnRBk/H8zerPt2vw07aY2VelE47hYhT4IdmFtj68T3yx6bFtb&#10;fWvu6JyJaifnh+DilWC+7nKoA4NzpxkZUnedGEX/3wM0O+nmt/pubihwwU2+YIvhFZprvBLcY4V8&#10;KQr4QeWRLfEDnHs2uo4oeD4HZavT/aI1eyzfrb8WpUo8PCo7f0WCvj7IFo+JOw5KVTYRpCL5OjH5&#10;cS7Ad/6Xsj6NmlcT9y5g8a1ttr1omZjWFxqXbWbe4C7cJoTa0Qnvy5cz59JP9gRbO4r0gkLsWrsH&#10;Vw6Z+Mu8KMdVScCmr1kkwLs+bhBHnNDpXEUfyf6VyzMO6OPFPQbDgwxjC+yHvy25zQ3V5f+CyhUb&#10;in8gH8y44EKyGNFHc2Eg+/Q2PrwJATLJD+ZT3+a1y94IRB55lg38sc0srmUhMvMmN+E8zb+xd2SL&#10;RJVromdEI9cjF828ym/9uTjPhm5U+hhddxxcO5Cd6flenE/OHjuhuf0TF8cATsjlOMEcIUpTbmW3&#10;5Ao39liY9MYXwA5DV72bf7yxYy68fJkL2G4ydNGMjGzHz/zWm4PC6w7ouPjg3MGTffiN3hMHFqTp&#10;tvOSycVzXjc5eMaTpTl2mCP78Ns+HXXPnQZHf57P2qHb2IRZ7G/5tH8aazMWyCVkGbvc97UBaNz5&#10;TDzPOcH0dTedzRPzm8v1GW3YwnxbG3rM+dWDLvojGz3Wx2SZvr58be/6bLu7fnC2fNup3xhcHfnq&#10;wtVbTrs2Dj5/Tl5KXk0s8psyN8R0/pb9bbPblWO3lePQ3rZw7S/AvfCjsoXmdKPaCc7W3bf27zSW&#10;v/iln/46r6jXd+bCVm+sjO1f541Hr197Q0h84u01xvv0r66PJAbQ7fl1cOdi3OppvquPD3iiAtSu&#10;aWeuWrmO/9ir/QudxOzoP7rmu+1qi8z/ZtEneSp9ffsH2mvzla30xU/iyqubzaXkQvJru4CX8UCd&#10;kBaPLljj53zQa6Lto2e7F3/5ueNhlLzOX8MvEi7p2kYM689uglDX8elgoOmjj8pRq7c3GHJtAU/z&#10;l86fJk9UjurGNuEXGsb1jdcXOVd5fwjQCc/KH13xIAca2R3+p+/BYRvzmrFFJAge+7Quhdvf68vg&#10;pWLs0qfSjh9DGP5+8Api1UnxE1i6g/Ooen4sDuQEoM4f2QDfk5tszsfMD6yLsb24Ugba7rRxXP/1&#10;mD22Xg2YstnfuomD1YsN6IOvsqHPxtr6jH968WIJfWJLTsDP4srYMeNYxnI3zxyjmf+aL4Dx9+h1&#10;+Tc8Vw5+rg7i9DY/VL/z1rUHO7zK+dDHnPOTvee08e1h25jBE37N7usAv0TTHu3NglunXBs8/YHV&#10;ZbeTNx9BwV/PwauSwcjO5hMHSwNtMcDnlfHCTRwHtzTrp8y9qBAd34rXyjZ9Q25Drw8TpL269snQ&#10;Hb7j46NG6QzPkRfOxbv8h24KI9vYIcXFgbe46heuslPgGF3xsfnBfGvpXfjB2ZwmFje3u7AJ581L&#10;b7mbG7aW3crLR12fPHEFf8fVxV35tLnaxS5ihVyTk2Hx4+Dwkfo0yfrPjguDgwbAC077xzFDoyn1&#10;qxvaGzttNE1bv3HgAgGa08/46XF+ps30j/HT0nVjrd/UZq8PH8TXIVwm87V6dfw/sTy2uSFll3+W&#10;7tbUNrXRh+sGuemTByPsHvnqoW9rYxdrUPpG9igwxStDbNa/4K1PIBTfeUfa+ZOfOmdvLiiJT37t&#10;+mlppR3aYC9s2X8eC1MWvIg249ba+WFH/QOp9bc2dLk/EEO1e36sXs/k3X52yZBG9Skts78P7Vz1&#10;ZZSv5wU55hd/WLAX4L+xV44J9Azudao37qJ5MflxeS198bAxYU4Cyu/QN5SRgfwugPeTQvH10k8S&#10;pj0/ss1cECyJT37dn6quwekdutqxXXND5R571WYEOLKYwy2oW/OvfcQQG3zIxeRswiJjBcce2H04&#10;FxzaZxMZUhe5mmvI1/+xETt1LK2+E7PosCV4lxs3yLUfZWy+9t1+VRokFf8Xf/rI4eY105daF9KT&#10;V3Mx2BsI0M9f54unP7/PTcIvmjfHJvSEt/qSA6C/spTOobVyqNv6aXG+q95Sg6N8cqY4kPnypE55&#10;1mA5Zj9j/+Qm42DaNQePrdhgb4izbtw1Qb6Geej34PblPHXhkj9xx2d7PDpE19A8hBo//SmObbzb&#10;tAM7F/+QBwTXBujtE8lwdiyzH2GjzcDiO3IDd4TJ+pI+dMbV7K9Ne+OZ+Ur+WHPXSPBaUNf1QHHj&#10;D6/jt9clFFwdZQOxDY/jlMFpIPWuJroP8bZtnXoLMWiYQO+k8xEcaK5Bd992AsjeSRLZwiOkrQkM&#10;dve2+JZ3cC306hD75B28O+xxmiSAbkGRAnUMUhmyDdE2tUBuEgrw6cWk+8LmwdVJd4Jd5IOPzMpo&#10;e5cdHodITgZvj/AvbJvtVGQDQ+NMwg6yMvw7AB+84mZfHVjfSWZ8s/RbGd2V1QYHf/m2/vaFh0/t&#10;HFuju0/OuciAhjJw8QhNv1OhbuFuh93XqcHKDF3d0tnt4izenoy38bMv7cnjQz563T9LQ7O+Uiv+&#10;gEs/E4K9oKSssiRJ9mJPdDIgSA5bZ0EfkNvJi/b60vjXAt4XPcllr002q18bnq+7TOrRC6fyt6AQ&#10;qqF57BQ59DF4ksjsh1BM2R9x78UinTwxknrlToTmbrPxCX54iJTyk2Sim3JxVVnJkLLaLvG6vtpB&#10;cfFdMM1q4djlxBTZmUbbO6DfP3JpFntV9/IdXPIQznZf0XOncd/fRHZ/7/3Wq4v4keHoGD/fQV2N&#10;kE3lgpjU1ZvqWnnHHpyr5Mi3NlBeuW0PH1tx0OPcmZnpDINCuKADRWwvx/jAX3D8ZRafKtuxm3p6&#10;TU4ambaMLuitHOgYIPXz7vd75OQDcsFd/D0+aFN+aG4c9G4yZoqd2lZuuSt046G+NwTpE8eeZG9M&#10;5GK7HK8vOZZfQGmGHvnoJf+7AL16dSEkthDzcoBF+ZkssmviJXVv2Sqf5sb0SeDYtAJ+DlqG7+ou&#10;3k0FJ8fNyVHIBfWMZYI1sPy7T/bQ4k5xvLlgXz9Nnvc/jP/xZzQLVGtn9JfOTDhTcwrpTlSLXM/7&#10;ELozXuvTcxe+J39d/PVK03/7t3/Lk2l/yt3X7xI/njBLb4ytSjv7TGKfTCZ9rV//0Ad9x/JZbITH&#10;2r++SkwZS+GxR20bvNWl25S7gBGkxmsr81Xa6J1FF+W1DVuMiYujHPSi+uz2e2Wjv33gAlNzd8tC&#10;JvkLTfUuoCwQR7m/pKfUy+d3X6c88wmxoK3FYPqi3blNt2Mb9oHz3Xf/qNgrS0UiVnbE9le5w9K2&#10;8qUN6MWP8LGddkMTjvhN475V4f3nM2nvceSYCWPsHJzZH1w0q1XbOsJ+YqlPuITvR28jST1/zQJA&#10;o/Dwf7SxV38cGmtH9Or72EaZpzxn4Yj/9elfLwSwkd6nrQX2Bbjtm/r/mStune3Kbt9v2IGbavFZ&#10;DBza8PD+PZgnICcWts3yTPPEcWxYEukjFpTrTRTHfnSGV55llJhITgJrmx5MSeVc+w0twSAeH1j2&#10;0IzXr9jRZsbqp4j8ylNtc7Zwe+KDbuRveg/B4vUOT74aOg9ZYjL9I7bbm5qGzuQX/pALrB+VTroN&#10;/+n3pXFTwLGLey5uysFiauNDfqecNwq4eMJ+6Mgh22cnd4V26lwMAy8tXuevPOEWPzew6Y+NLzac&#10;T+MDzejy8t3GwalDhS0YOPj6VGrKwxYNfBZn5FPd0pavDH6c2GsF9dP22dNfv/rjV311vZxa28Rm&#10;HYNDe3XLbt/E0Ivp9Iu85pULmw92TkUeOM0z2aJrvJp+Y2Qyj+GrvTCoxA16XrPIFusDvp88wwSP&#10;cXXqtVIOyKgrFXKAJ3nZ1JN/hcqlnw2itmO7+C98/55XYPcVU5Gt/ogc8qcLa25+cmMBfPoCchJg&#10;7a9M/Cgv/8TgLoTDUebTOQw6ie+NbW3veYd/53/aaMe/C+iB+irlpXt4KydD5cu+uoW5sDIXoJSh&#10;uXRFzeS/wR+e0x6/+xPC4zv+m1eB7Rg6MehpyrGLPif20HJhfeSaed3Q3xjwBN88garcB6weq28L&#10;T8zbH7zBHRuPXZaGsuuT3yfjr23Hjxu7cPrke84tXEwVa35DcG1jLr00h0C+h1QPfelDF36Od9/W&#10;B6+RUQxM424TRtXjuIlPAX8sD3g+tWdrH7YZHdz4cnJ5eLkhATi/+fpPX2Xs/mP7swuke2GBTJMP&#10;5gaz1c+W3Y+IV85CT1wuHjnJOH15eBtP5MG+SSn1zSHJh+1PJiolklj2RJ5+lht4AF7oedNSGPS3&#10;5PQyOuOnHK//n7E7W5fkNrIFzZyYJCVKVbo5/bD9db9xnyq1RJHM6ax/GczDdzBJFfaOcHfAZjMY&#10;4PAhxg5jG/vKykO2z7kIm+RU2i4WyzvgKiN58td5A7ZhYDF0aIYPP8UH6G3RHxoL2X6bV9it/uL/&#10;Q25AWx+bP+gLyspj/1Xw9PflYeztuXVkki/9ru7+PvD6/Y4fN1wFDW9RSSYcWSPDyrpbMGwu1+4C&#10;vVco0oHsa0P+3bjBgMbz0xqPnLQyzxYU+9uOX+wz1ebTzXV3+VcuvAt85BMP6CoDH1/kHLHyN/bm&#10;PAvNyQGH8cXbGAP7jOnZcwH+LrPWexl+9Bu7LV8wROHDlXfqbvEWgH83Pxt60VT88nP6u/mZJxbp&#10;od81v6a9c4sw+RxfTc4df4xJ6PbQq7Ice62N1Skbf3M0Y56b2BX2cHPgFnYEzw5ibeTd/ndiND5u&#10;seEyf6c/uKHibt+Na/Ahe8Hd7bQw4m5ySnrgmbuJgd8U4X0rjePIbdyiz4xf+rPcZe7tnC92bszT&#10;b/TVzlZ83XlDfPCt9cmbTqsXdh2TsxVTWy9PmPe1xGYNt8ZBiNhOywX/0hen8bbxBLgydgi90MAD&#10;LWXic/hftNIGrj0XXPxZvvWJ+Jz4GV8mtskfG6wOQxfNYbM8yjBf4NjIZ2An5tn0iFXcB9xojQ7/&#10;qW9+jL0rUog0RporzEFWNzFyLBZA8TAMZ0Mp/pqnecmAzty0AwJtcbV6gVM2vnrwb74m5o+cK+wQ&#10;Kab+ukrMOsz0QXNA6zADSu/DOzrwBjxyTF6JnuLu6l8UK2rxOh4em8j/9GEv4/S9sM+O9bPeIdPN&#10;mLw+ZCNtCpnYZ+N4aTmOKyvTXeUAFmTqHjaZOFvsjY927t68xD73NwEU8tBagmyytlC3zfrrvVwx&#10;EBXcwE7W0eG44Qi8cfM5NzBtPJXusf8+obu2/JKL58/2hLd0VoZ7niqrw2/byyPCszfad953mKu+&#10;sPRl29HlUv6O8Dv7+u3KODaMHTJ/2bK+Rt9f+ZbX2Hj7xsIHpHCP4+BYO8/5T8edUFcWT86prqln&#10;w+Ex2OKC75WVsXoKv1R3X3PAxOL0iUER2nAqd200tNG6bJd9Z4Yry8KCUaZvpj3nTH3FcPy5/aPn&#10;HmHsRmaU/aNDHz7+nLkQmM3laC+fof74rh45LP9DS+vC71YdXvzUEn7bdo8rMT260KErSAWfFBAK&#10;7Z/JHeka12vuQ7MWOiY3V/CGivd+ozeFy1fOOU5F62fbg6m4dnsoVyQ3RRsKTVuIudDMD/F+aWvQ&#10;fCAGzjfGB69z6DiWHB1nMw7T38daqfo95vvdd3PZ58jR9dQH5e75qRZ+JsvqZ+s3nfXn3kRnXFo5&#10;Q2tlRD+jxaF47NCBMJWbjBHfgbVbShIuQWWQJegMhjlZGw+9EPEu1O7fAWbCZcL6cIiEP6+sPE8f&#10;HIQa6uYvx0rEiCyPgXMNN22MamKXRRxX01PexSA9och2aQBaPRG0PwuCfqsqvyfWV6k97hCMBaq7&#10;CSpbGfDunbwLY6FDv9WNHBe/yAHeROBul5Vdh1hYE5R5pZYgHxpH9d7B0QWgMxDvHdt4XhenI8cG&#10;QDtajsdeCSoGSemEBM8TeFM7SUSbC5gSwrd5ErpysVfgJ/gmqB+yT/DOADs+Wl1W124jh1K8E4jq&#10;JT8nSOrZCNh8Bh5dky0+dEFn+aK1eg1MCJ1CdnqAxYPcJizsiLaivnLNYWHtPhbbp6G0g2+xnqxE&#10;L27lQizxk6SxcrETORtfhwf+2k3GPSWlzXFLYewPLUn7s4Xd0JTUtr+B3QVEHd6ncRk4+qL3bU7Q&#10;6if2ykfy9BqILzlx5OuRm81jU/2OMq6A5k6s2ix0yOZEc+WbASWyRU6Jtk/4mDBlf3HQww/O2vTC&#10;T90sdruDPPI4rg3YegZvsiieKP6j0psMAqCvRoPf8IJbH2X7LIe250LGqNGFxhdtqadv7WV7ek6f&#10;2Dv2pv/VHqZvs3hmfUPdyoD+2gF9tuybCaI33WtDr2aM+o4Xnl+0dcGFe8iT4gK5u7VME9XBIdvi&#10;Xa9IOvKuDVaemD19YfRCrzRCv/avi6ctKlSPfNXWttUrftLG3/lG4kXxitxeoDuxoJG/LeKEW5+S&#10;WpnoiK/j6kqX7IsjC51UeOS3mTDJZ2DuH7IM/ktbq1OYjsyzPzAL/0m/dudCikGaTFvwWPnW/l9y&#10;ctmnOzNAfzqLiWJix83KfQjAr19Cc2UhCFE2HwDlYzecdOqvPR/FlkwfP814JO8bXzyh4qLv3/72&#10;t/5mn9e6/JzfQvKqUr/PWN1CM939KnAVfJXx+wOAzX16gfj0RXQ2RlemzyevwVdnkjOxMDQtqpb/&#10;zbd4HvOPMw5/cqB/M/lFS5tSHsHuNkTYo2Nt+LLb3pi08gSwPPh85a8PVKTM2Dkx9ya0+LfyB89+&#10;NO7WWCOOFfjyHFm9glW8uJGIvcgF38c+mTrxC7528UQOddrJh4847pgm94bN2zyF9ya2NcYQ9U0X&#10;bsCFd8bG1T+kLp+4KKjI8ejuvovAu0/W9Y868oG97KUOw7M1Ps0kvFXF1b50BlZ/M74N/xBsXNFH&#10;qZ6D3u/6IXz57m1uiNiycMt/6484e9jtwr6o/MpBbX1sEc1q+1js0rEnvb3wS2+2HN2RMr+1YD28&#10;Rk7TVGPOlu1HjgfVmP7I2wtni47P4IQGOkGib+cLouPwL6w4z9+W6Rtoz7hf323j72zFWeGCZL7j&#10;bTbrf09nvc+xdhcg8NbmpA9fc8jOmdLeeE6bLZuaz/Tmy7ffta79JnH36TyB4GKnPvMlF3DR7fwn&#10;bZsfwMuTfh97aTt/AGuunq9q1H6WxLXzJ/1nZIsc7Jk/MIr+5albPgWHVn0Xezl+zM+HRqomBsma&#10;T+XUr6Ofeb0PH5mbyIOKG2re/GBxdZ5Q/t//+/9r/eqzOYK8v4QO/MoRmZSRY8b5iQd91cg5eWPj&#10;iazmaE7gGk9opcDBe/f3FZ6O+QosLj1JPjwxGF6DD5ZMin7sBj4x8LCPXOmNFsMT3OBPLLLPvBrt&#10;U1+VG5Fq+xDrhV8/QTAXybLQzM+xrYJn+R6/8HtzZ/DoTfZHDsGzaP/2626T5fM5sfA2ernDXRzv&#10;DQj6kDkE+eS2PSdYG8FHj2xknfPTifu12dqifsn4DwadrWcfsHwgPuvz4xuxqo1N8PBb22v3faq6&#10;/e6YHuzw5a8xyNTx0cQRmZX2o8i+vmc/cm0hn2I7NAcH3T22bezlbndwYs3NPts/2s8jN14Ke3aB&#10;IrJsQWN52O7+EX/Buu0FbLHu7+A97PfQ96IRLHA+QWkO2eOtQxi8sjZp26mnC7/ES3ODcGhtPKwv&#10;GjPxn5v5lDnnmv7Vp90TV/z+9u2MD5PXZq6Kl9iQA8SdvqVOHrGtLleMzFzX+ZUnbFfO9JrCga0u&#10;9Amuj3Njh+obg6EF91UWCtqPyRu/2HfxWoG6c5bSSx0b+KsPvf0oFwje5IYNvviYJxc82U8ei6hd&#10;BA2tN3k9YC9Ep57H96lMPJYuG/Ihm/45v7+7Y5B2dtx87adv1h6Li47iGM++1SfysKW31lSH2IoB&#10;jBfzasMTDwdPWwulsz+5bfoBfv2EpiJfP8tQX7S/Zu0mMSCGaoNs9a2hMT6dJ2gOTOTRroBRxNGl&#10;G7lOfXa6u3BDc3DYf+G2Lzce9bkXNORv/MaO5mDOJYevvPuYr7by9rX911Ay8o3N7K9MZFRWthXd&#10;Mf9qx2PgJ67lcTRWZ+PEvysLb7t68vuWlUcczc0Axmt5afiQhVno9JDN8YzpjzFlaDpemv/KKy63&#10;f+LfOUteDR6TtnyXV8MrQ3fywOLmKHOEyQ+rL9/Jh/DBoX2EKx04m2PavkZN68MO0IfGQQrV+CKk&#10;tr85hu+NES1c1fCYsctYMrE4eVwcz+n59IPyiv3kMHQmv4UBeY7/kEQHjPmp8VKpnWJ/MpLjtYuO&#10;R57SzZzioscxB6fb1ffU3+fbBXz6Mn5trNo2d0cXfBQy7jjeOSL6KlPAmLepR6frDqRO/YDNud2r&#10;3NDCKvMU9+DBF19sU50OP/Vbpl7f3wX4kWv8Kj8sJLPqL+bOj7rf21ue8PFQLlLkyV9L146ulqkD&#10;W162u0/nyVELNP6Z2Ng627vMU38T+Mhis3lucAaGHSob8QJE9s6/wnse0BqK9DM2aO8cO4HN1umW&#10;j3LUkj/43Qc83I0DW7pW5iM4OsP7kApO5RL/KUFpbJIfva5rxv9Ln/zqpy8dGl/ZHHahRZ618/Co&#10;/QOgbX0xdmGYp3II0eteHBLjXtCYnPeovfRXdXh290SMuW5vrBGj1nwCI4eoN+7rT39UZh5Rq5T3&#10;JdSRd9ef0QD14iLyKnBgx1E3btrTJqLpf7db42HvArihPO92Xn9T4YU9ArxvYHnG22O2Uerzrcx2&#10;c/S+gfDW1N311263vXnwNnZt/W7xeea1fgVTU+WrsRPLiMt7aXyrKJ2EaeZ8101r4s1f8JeH45ao&#10;2X5zbgLxk2KuO7w4P2h8pV+4yy/wSwP+s55DNDRPv1oe3YblBT/mXfAX25Vt+sgj/ueY3s4/Zh4j&#10;VMgqXveGJq77mPUZpRF6bIu3t915++Nlr0LNV/VCMMU1E2Vjb/eTETIepL2tbJGdxTkXfzsfAXTq&#10;O4/oHHzGmi/pYyFcW5Cp81A5O/nOTyN4OOFNxteWtINtad6YfbLe/aD9flxqHVRIGpwY5dYdEkfO&#10;z0483ORUz3LDfWxRQXdy/szIMfoY7n7kLAPHTaBNyNoPTPYewh4mgFFZZR1lf5LlOMzTiqv4kbkw&#10;4Jbebp2gblCQoYYO+6U/x/jNyTIYHwu2yiNBqL/jzT4+HOdOPsXxDiguOpVP5KKOfe1knknByGM/&#10;ENdF5MKEmTt4eoUeDrnOoFSe5wKoyQ0HzoT7bs+K006BXyfix65gV0Z8ld3uwKeucEFuMLBPF2Dm&#10;xEY7OZyg63h4KJ3QphOy4d7dPy2jP1prB1sDPeTeuWfLyOgwWMroWuNdx+qGzsA5HjyTULamzeC/&#10;SGCBA7sFnHafvdgpVtAy8TDZ9xuaOsLdxvDmApX+NP5Hc2m3PfVOdrrYSJ588jXyRTadu3erxR6e&#10;lukNBKHRBZXwRQuO+OvCQHCqZ2Lg05nU1D8doKJ/yYfPx9GJ+s4zlNoC/68UcW6RQOmkLXxf6HH8&#10;8RXUJtX+Bm/QyTI04pvwqg3oe2ZtbEoOd9J2YpHF3ReDw2EApra605zRJhCxQf4umNSwzR+W6KNU&#10;p+xvfDV+bjIH4CJT2KPD4l74sT+TkBH6Pi1VZDiHF/j9aKtOX2l/c92tH/43GYJQkr8mTvZudhXk&#10;37cZePXk5p0Cn69esE1OUb7/7ocM5J4o2dcKjiyVNDz6Cu/D66C/2DgRqB4bB7XZyKZK29rC1jED&#10;dXsoFT/1c/I/+XWaTkyL4bTzLFh9qgtjiXNPyMyiTox95GQDcFxvfjqLkJvbJ6fMxPXIE2aTL5Z+&#10;BD8+HNmmfvQInzbjMVKCUZoron8nvckzLl6SUwHjAsPwHX7gZoEZrXmNVnl08W8Wun7IE7nq5E39&#10;EM72GfWHeOmTYmFf6BMZ8NfmhLYXVQ8uq/qtyb/85cfYIDLngsE//vGP9hv11Q1eJiP4OtYvt5+4&#10;CEM25Mo7O4WpD2KqTGgclw475K85tDReffNT7iBUFqe+yzHN0HNB1hYDF8tLL/yGnjtjY1/tKbU7&#10;uHOsbn9Hs/kn9TtP6HHa3ZyVl6120mNC6/ca1ZHDE9nGH7C1Z/U8MXPTqbIdnmL4y5dZNDV5fBe/&#10;mnCSk8zosOPK2N8FzFjiwhOe5XNogak9gmd/FyPEjP5qfEAz/ylyV/ZDQ643rrBz+SVuOtZYbDM5&#10;FNvBeJ1F35CYEvqH7aE3vkLPANcJbhj1ZozMr8jTsbSNgbmV1U0V/u4z3cXE3Y7/0MV3hXgQ2Xp9&#10;Cqy50uLM8cu4GviJgweVM68pj+FDx/kMz6V5x7nvf9vXWE4NPPG4hS2f86PXrStrA/Motr+XPWmc&#10;OY2W9tyCXAt0pfNSH1XP8uITMeLPr8/x9g5mxMV+F8zEgL/gtn0CqHX5SmHrsVNjSFUK/quXrY8L&#10;cGRqXKV/Ns6M3dFZvcUzW5+dn4ppcydzKPuTT9hg4ALavKl++Dz6Njob22LTcb78z37lpKc+W4Eb&#10;g9MPxPv0ZfooxgY8+ER/72+VRy51u/C3thqMl3bo3OvoWhxzJfQiUHN/9keHR/zKKe6cFtvTP8Rp&#10;TkwtSmcrn97lhC+C/CQBmVxAgst2f/rzj2kZ/dFofw18oEPjVWHhP/iYO46tyLgLuPoguXauJ5ds&#10;/gDnwkBtfXzEFiFTmOrXfF5LVf/WneRCnB5XLvv4JC4iv5sFZtzMRdVfjE37ZoNvcu7g7TfJ//7o&#10;wLZ4Jr4UOjW3sn9oqf3cxXeSJYYik1JcsRA6cBzTxadynH2wo+Nja/6LjjjRBtdPrbDPxzzpLCc3&#10;hjcWD42lMzLCFcsveaei4ywa4gidwkVOxZgh19+LGH3TseKch+QGDDz4zbhivufcwcU3dvUbq2iO&#10;jCN/KJdkmotL1ocO62d2mxuft5077e8HETGyW7ZBp3plf+28Y24B80Xe8cPsq3esXDR6NP3T7sCP&#10;XU5T5dj6xSdb6+S60Kw8QUBX6Ta7G1NdI8zx5IuRARw8tHbuqA696p7IB883fcJa301MajO3Xr0X&#10;R5/FTxzB4xewXvO+5yelmzoFLF78+T65yI0qPW9ua9rTpl0uN9YrXaTNxVWd0tsQegPN8Q2+btLo&#10;xdD2g4cfl2682hxem6GXvze5OVQMbi7txdLIH+GTpyYOum4QWSpD6sUD/XO5tTFpPKhdQqc2xSdi&#10;dnGrZ85pj62FjYIUeLD63vjr4bvmCgtjp8iZY7vhs7af+c7ID1R9bUbU0h8+2q6LTdnH15itwPGz&#10;TB8iVGWSnyOnc/Ha6QkWDvlLL3YCI36icu057SO7NqX6xd8Rqby7M4Btaz4v5OMLTv7bLg9Nma36&#10;e7nPPYoXvld/DLAnNI3daxs3a4z90Zv5I3pyF5jluzyM4WP/lWPkesg4/MCvjpMLCYrvw5czVxIn&#10;+hA7Ds/l9bUtfylwB968dObX5lfmyWsTF3/naXx+HB+P78doY0t67PHMP6p3bGTOQlf283uo9Fni&#10;/GQu5IKnLVoDO35em49dHuMPmK8VcIr5ABjyLqy2tdvWbdw69rn8PmSi0fwtr6W/x/KH16curv5P&#10;tOEVHWJmdlCWp33tHWdPO3md08iH2p75wLkK+rFlZQ4/F0t2rAKzufGCv+0s3Z2/bdPW7/Hmb3lJ&#10;rqqsaZTTxLQ6EdjYYdejz67bfMociu1L98g6tBk2CnBfFtJivt7YWV3Ysn4wfo7NBmfsBWZozjla&#10;j5Mn4SgzBxPXM556LXNzd2QDUh69iKCvbK4a2hG0NOin7Pg8gqJ4K4GdcYvfp56edxvaH56P+BN7&#10;bOdcpeffN5LPu0ecq3poTZyJsfFDmgPYm5DYMUJuHx5bjb0ak7lJXlzoT0r1T9x6q4SfTdobYduY&#10;r4+/6P/yycCjt+cPbNPx5EaPsmQsuK8crA1ULp2lT469gNY6yCnxZuNh4fHdMnWTS5tzygPPEyvh&#10;03wRb5k7rEz6xhawxNv8t/XLRpvP+l/94jd+GriBOXZc/N2y9W8Kgimrky3+YFePCydt6yNwl/6H&#10;xlfbFjnC3vVQvfALMrk6cZKcxJ/NTaHtuPk69n/1BxdSl46xfM5VxxZdcz/yVq/0y9UXzrU/pvhN&#10;/E+WPY2Hydp7Za4uMW9hjz1Wnhc8Dr+13TOdy0iDRLgXdlq/rO3wk8JXjov1MbahdNcfkIR/6Zvj&#10;2jXrefiieW8DH/DirLyqCkfTMCt8TEMOBf2rwD1ytP3A9WaoBQJ+TDv00HiZX0u15ztD+4NXKOcn&#10;KxXrVdb46M0G1WqzBZ4AAEAASURBVEefO4bwlLN5s7Hcup2bgJXf6Jm6Uo+8Yk+7C76+t7R/ws3D&#10;WJesL/pvhIgzVmd0jEOu6ZHWG2S0yU8X1cb2Lz321h1j1beBWfkuuOiWdPgoOfbWPvSW3+L051sO&#10;JF+h6wGFyhxbjOy3/hvYxYX2dhezEL4DNzGkbhP5dMoJggrC/bEidXuCck4UtIHdCY3BZoUeOYfG&#10;OE8CGqXwnrpxPFh16EzbBAGO+Fa+tJkgGAS7WAOnRpZcR2k0yz9Ikil+xT3Buwl2eET2BFQkqqiC&#10;YCagoRVeIVp7oLedULuy/KbtkegNcHisvuBqmwTc5/O0RHEa9DOwgtmirbIZMNIBKnvq1O9nOvP9&#10;7rwN/ERR4Ay4SFb3c8Ll5FS9E7DKdksIdx6V1eQmiyVsA1bCNXGgl/io/MdPZPXnX70FoNq4tndy&#10;th1q/G3hHA2/cVkhjy3pZGGli2rBmYmlJOAJuLmocD/5XZnZjQxdeMqWvEoXCPM6AHDk4U9e7sT5&#10;ZvsC3/D2aZ/qkEa0PZ23sqLjt9lW77ZvDGbb+oB34fbgT91DNj7qiXrdlpPTw59dFHYMw27X59Pv&#10;2hFOu3zkYvfEe0+sxXp0awoqTYtUExslXNpLn4y3rBOetVUmZ55STfRUl5HFQCOBDXzjInzp5eJl&#10;ellxl8fXtmCVHbCDHBw19YqdloXb4+dt7+ALLrni1qvvguP6oTlYK/sLmkeOPbHoxdXQ2hsNDCqF&#10;D9xu659k6PLMasjaIRXVW/7gH7H3ezKARc+ncuXYLSmleXzEb47Ld1TosZgj78Y8mP2wAZVeZTGp&#10;vyXMImjkT1meBTrHY/Npozd96OCkRbQ43hM9fPUZdNRvNHklxi7aVP/qNmOBvvzmrHSRfS4e5GQ8&#10;tMlm0i+P2u+Dvhm8t4jp7cu2Fu3Yde5wvr3+MHVrp44piVtl7UImpXIHlg7aPOHhVaSKybqBnI50&#10;M9lwFxk4tk7iK1xhyRWZ+5FPAqOgb98WPQu4OYjMJrfxKDkPP/DFC3x5hG/jBn5gJn7SL8JWe2Eh&#10;pTjZJJNFdjhzQWKeSNXuwvN//Md/XBcQ1C0NW/L59B0yGm+lsstp+XvEGTWCd+LDyZ7fG2cnpb/Z&#10;G7qKSKP7zh3ov6V86Xb4v3k/Nl15KlOAV9fdwkdGe+NxaWbrovfHPE3SE8vIwy71V3BcLC9O7K/U&#10;BvF9Fxb4uXYeW6ArPt/lyf2VYxdw2GIX+rUNnfmJAZOwfb3rWGP4GDMqx7ELm1hw9lrrkTULlIm/&#10;0jow1Tf7trOgcPYj1/IU2eKpeSA54kt0T6P/KcU1zvFX+nAXtKZJ6O2iRnkdlN/bsJNiLmQMtuXX&#10;3uCUcdgNHJUrPC2csc3YW/x2Snwdo7Ow6x91ytp78U9t4WcfDB0fsRRq2/S72zlpHpmMjeiTQa56&#10;de6GXZm2bWVBtHAXG7EXWrH9vHZtxkRwe3LePJdcZ+HpfnJ+p4nGZCe2nIhpXjiq8WM07TyLbAp8&#10;eC1yV/7iXoxb3/AW+1M1YPoB/CQQG/74+V+5oz5zvh9yc4gcuvFJVn3dgpq5A34u5oVzYcjXp1FD&#10;I5rVhvN03NiWxGjlvzKRW39SV93dGXv+5iQ/uhANQmCpJj/eizzeE8A0+gN/95U6cpmPuhnRBYfy&#10;lbvg5IOXQv/5ZOdWXrFB43psy9/wyC53uHnv8kFoGaeMQ/vEtPi38Np5qsE3peNVZDOnW53QkNNn&#10;rjsXIHAkP8XWTnsjogu78/Tv2CQiHZ0mhmvTYM75h34x7Ztz0UN77VU7pa72Dr/Ga5DktBAOpZel&#10;eHzDFqEj34yswwedcOgTg3h24e7YjWzypgu9e9FX3c7bVxY02fd1dF0bk6LRHdnUDe8ZC9HoiXm2&#10;Owdqzj72W/iBO/48YzYZlW2D7w0tYkapvozo4zh/ihjvE/Gpl/PcFi5etvR8JPXotz/Juewe+miq&#10;t52xgJ/nvGn5oUmmjbc+XRqbrLz7Ew5HrMN24sUBuPqi/IYnm7HTbKevgh05zjgSgiPDQxcwV0lY&#10;kmmfFCEjeEWu8Ic3HpU15u65lLjIZ4vxY3BPLIWmok6hr30feGsXbcvPvlKcoJFrdXveglv+tsvn&#10;ws/O2PpDX1HuCUCvKc7tCuM/vk3egetTHcsv+rtourGW+HbxzHx05ddn961h+G1eqU6dC4zNxX3f&#10;jBDbKdrlnc5b7SdG2n9SNzSPX3PO4e1Ni1NpjAXgMxPnnnrm2FLMkc0inKfcLLI3xabuc24kPoTm&#10;9fvj2ua1yhcYMr17m/nxGSfZ2pzYnJcNK0dstMXNv3IWGeTD97Er/8Jbv2pT2NbNEPJQ++LJu9rp&#10;JW6cJ9S2wUdjfDLcRha539hBhuGhf+2CvvOXewy50RYNhaxti9H0V/0lUgmytmsrbOxin1x4blk9&#10;7m/4aVvw7zG3dbbqN4+yH749PyjQU7xzplIc8kXDwK/dWxE71T4an4qq4UfmkX3nPwt66ZiK2gLk&#10;E609th37T/5y7MO/Q2dsvTGs3+zNOcvva9uhS1cfOeWs7YS2fJLFlqIxh/Gka33xscIedIIzZXL5&#10;+qmx0D6szycmj08j2tEzN8+eG3Th6y/iTuxGKUDf/Pzx59CfPDfz2YldtBsXgXlRcljf8m/a2EyM&#10;d8wYFdN+5ieRfy5KT1zOXBPQypcFWm/4MkfEZlkFZC78nTGpGC+/Gp9BYwtyZCQN+viMPOq00WF+&#10;Zmv00feMY4rcs7YsXPqrAnc/bCIvLr3pXqeP0e/0tyLevtBTbH3g38sew5cfevHXPlj5M/atbjmB&#10;7XiberBvweQPOX5wA8jHtCmv3ByhjzuuDmfsil2uuXXgzJnx4buEQ2m97DuTr9Hkh3u501HPp+Sc&#10;p/PJja7zwsPDeFNx6D92qCmOPdY2R4XCoFv7pHJvViiRBsjDjnCb0wo/OWTsal4cWfJ5FfmUyX/d&#10;na/D34GcpZC52XnM2brhMTCxYjS4NQZCf2ofoFvli6Sh0ws1D6Vqb4fm8jV4qQc/a7Y7r0CbDMZG&#10;NuyaafrGjUxxyYiGuf+zPI3ntKV16J4xoXosobRvH24/R2/bKtfY0i7Zaio4bLo6lvNLW6yN7/Dm&#10;x42F0OlYGD7jo+GxbLWV32lfPq2chu7u2Ld4r1+7wXD8t+dCANm56/ixpbLw9iufnRR2Wbvfgcon&#10;gOYdvympLw1Es7N22T6NZlwTvQdTu33b9unizHj/7L9nXs61XCgWY+jL1bbyLd+IEe5T2Pm5XP7T&#10;UL7ZHB+uvBcOW4REz6kDW8IqlB5vP6D/9pmjZEBWl/UHThvvfHPhRHb1Sxq/6zwqOPru+mTPL0un&#10;gsyXdvO21+cCplr0zd/Y3/7yo+++tWJJtF3cxHwLu9sLJnjq2r+T19i58XLok6H9LQir+4Vb/ve+&#10;Gwg+C277wxCrP785LxFpf679h4/jd4nfjZn7Q3voKI/YMw+aYq3aOtLaQW3lC//to9vfnOc/l3o2&#10;X2DAmy981n/zIbt10TRcundMuuRJXKfNk78u/hrbWtgxn6ucam983Qhia+XuBxeGt647p333V8de&#10;szqVSw9uZNvDB2FI83EClDuYw/eaeF6Us3OYG+RMZBSD8ZTplAKUwAd0hA/MDqjuot3Oy5h3Gzhe&#10;BdDcYLrL3AEG/3T0CYSjh6DO39DIgBFnucKC3uJP29Tle8Q+4q+RneDBWfomPL/+OhfSTBjdqY3e&#10;DOomKuETeJ2K7vD2RAyDdra0j31nAB+Zpg5fQVu7XbY8dg2eKvwGfyYYJmqji8XredUkfPUmKKWX&#10;jk+OLlCGDkM7uWcXkxZ8lZGFPvMZO4zcJgzuDNZGL9teuEnQL35psHx4aL/T5CsBXx0jj3ItnEcx&#10;f+TS3kk3mDMZR0vM8HEvaNvm4zcexxYP+134aVd6Mh15lz8eaOgUcxJ6ZD1+gS8abLsf3ngo4nvj&#10;0PHyblvgpw78JJh5RdAj4V76hw4dO5GBF9/g9dHt1annT+1D/87nYdcYsz7lv/5mkb4WunDoauFf&#10;fYhVZjFxl3NkPXqR4RRybBEffeVz9FHfCW7Mmp4aEK9Qy1N2kbMTmcR+n6zOFonaaXkGNh4qjaIW&#10;O/paVEtp0mfjY+fL3jdZCvj0db3eNLQtxN7L6DH63f0E5q6jY+3C9UrIEdLfXQ7hNHhjH21f/P7x&#10;4sdW4rR2CjBfzL4ThocP2UFh12/TX03i0Vr/aJNvXajZ3wCeCenwQhMu+3oFbft6fu9LvYs+s/g6&#10;PDZvFyfw+S9ctQt8dbCtQKnNPrrqo43a6qHv9QQ1kwoDXQTsB51oRrnqDm8LOr3QZRt9TGTYZ060&#10;5y5rT+TJIZtnixu4iRX6zav24IFrvkk7GiP76IMX2dX1w5kptVjreliY7lXk/EZsLtBun/kYnL3D&#10;XO4kg9wZ9HxqsaLi5WIe2cEb++TDLbVPDtS5MLs2xWdL7YTwTWY6KvqcV6mKRb/hcsHk2GJ0bZj9&#10;HXP9FqeJsIsRP/7lL9W/491hho7ftUrGvuJbf22MJT+QBXxlCo76TqQj7yxA1wBp0Ov1WRdcJ94q&#10;c5oVm40z8viImajY0ovrkaUwqcRDY32H8gKixWf584aE2i8yLd5Qm2+x3vEtvLSzuQnZ9uOOFYdu&#10;9Qz8PiVobPxXXpVtTK9v8OQTn+CoQwtdfWwuap/8apwNLTqC7cmVbY4re/C0i1c2QmNt1oWKtKlX&#10;p+yiAxv6tMRuIw5LqCdfd4Kb3JMTn+zEr/zicsyUxsfJA6+ygGaBhx7NE7GnnGnRmB22VO9zYJ+8&#10;ivGLn9jIQpt9vzvi1b1+4/N//a//q3MMcI2F4Cycixvf5xWnaN0/tU8VMeydeePxb5nma/jPDWRb&#10;Z2vSjc/QkBNePmF3h7VvHKXKzjfVicmOj2xyLR6i/dAbnKJuCzrmQFvIwR53fdSRvReqT0oYXcSI&#10;mJpPIi4+CG22CcG1z/DjV7zno23zON7tR/pr8PlU1tAHQqUx8Hy36IytLibokx+C/yFvjviuY3Vl&#10;I9O5QWfzKr3A/xD/KfroXsDDD5y+p9Cg8md/fQPeZ3NU4aJHYym09Rc5qLplf/DHtnLRyoFn7ZvY&#10;F8PXCenhiYaLv/I4nMod+tWLbKFd/Ph8c9zYmESjR3lHNrKj4XjozOKiJ/LgegWp4mT7z+//nLnP&#10;t7UReLgcNjni8M/rzfsKttT7CQ8gu3DlJFT+YWPyfMkFcj/z0hPI6NSfnckYZD7PtzsfXB8ae3bO&#10;JedZHK+emAR+cczHHiV8Ykey0sfWRf61VXXTFv3QrE7BoBeYibHxcW/0C4xxkkx8bSx8zwdvdkyJ&#10;TBYhwis9MJ+Ba9/g89T8nAtwlTs8hmfkE1dpxPOKLfzj19HLPCf9LHDm79VHX0oJWGVZnSYO5a6J&#10;R/XgO5fJtq8gXl6QfZTI0xJb1j+pXx8EufGh7ym2HUP8rn3hhg4SfNzxN7ZaOhYVemE1NlBmsSex&#10;cvoD+eSn9R0d4DLK0H/oMvWozNilnSx8Iob1C/TkTbJMv9r8aX4ztNWXSvio8xaiyhuetv3gcey8&#10;fXf4jTzm3/VF/S0MzRnPRUgXH0PXG0D4dMvaa3nQGw2lckQHBRw0uOp91LFR2wo1sQkfX1t2WHrL&#10;y5YP/E71jz/+JbATo2jveLznpWDXLxZ5FHHIp9r6BDx7Z6yrTJFLG33kvoUF51j9lSPOuY+6SMCF&#10;Y7/ILscPncRI2sOseV6Cv9tv7XZAgA0dNPJxE0tlsejVGIk+6bPyopv4LLCzD3x6Gk/1MXnIxd93&#10;Ob+DL/b1de1rj8odv1o89HvDbCqfoCdX65vmb4VTZ870aS6w2XfzornE/cIsmxb+2MB5weTixE5N&#10;JIfNzUl86+dOElI99+vcIPMeeUR5fc6RdoxfOaQi+uTqR+1qH98vnmCEKzeK4Tarn3jFFw2FLf2/&#10;y0Vu/W1jdWHBkScowS9K7bqxS6fhOW3gwQ3e8NDyi/lN6jfe1dVfMYY/fly8HechoH2X6S4X/IF9&#10;8EF3YSoXGvkbuSZPvWgPfXnvUYfCFHX1WeIF/h8VcMZEZeSVM/g6tkuZ8W9yEXuiNzacnI7XB791&#10;HTbbLj7Np7Xp28qcexr7+GU/8nPm98bX/ClwP3/OOcep6w062Z/8PjDwyYf2/nYw3FIJz4Ud/qNb&#10;bZl+IidW/uhtLSVP4NzkGVvVfjn3B1s78H9jdPywvye6tqg+Jx4rR2UYWLJs3erdinzdx3N2ueI4&#10;rxKXo37J2ub7PGEuj5inry3ZaOf4MXLlJ7NYxDXgqZ5zSPb9WiGLwhZb0EBP6X62bOQmbAUOOa3b&#10;ja8nl7ENaq/l2DPOtn/1bXnxB1v3J2rgPfjVD8Gd9bMHD57cWLKNYuU/Mk2bC2B7zqZRGzri5qHT&#10;qcPDGBGfdm4FLnOF2kB4Ji7qm2ix4+tujbPa1h5kU5gvZOqb0kkdvqVzbLv9qrLxqZjOp/j6QT7/&#10;rvS89gBxlW7Jt6/kzhQ8Sj9ybplY0jbnR50rRG7ylX/YGh/MITsXDGJtxoZkZP96dPrnzI+WeujG&#10;J3ioz9X90GDE0M5fLFPAnl8ce3TqedBXFoeZIcyYDOfYTD06K09tlLa1sfbx1/DEmz3ILQ63gCcj&#10;/CuWwqfaVU99O+InNg1g3m5Q31WW8S0H87Hy5Ra3Kq++e/Lbir+8Bitqpb2xt/OT4E5/nvmBtrHf&#10;YNDlXiJV9QiQ/wu2cMs0CCvnyja+iI2j5Or8iOEg1E3jqzu/+z74F3a/N559MdB4YIfAw1k8ucAc&#10;oSaNrC7MrY35hkIbv/QRdXzSfnIUcn2HfcSyn6xYeapLfNM3/NGwfGfcIcfGMVs7VtZn7KHA8dvC&#10;YlW+Uj3xNn2HbJ/ydsct5bkHEV9/bJyeuuqUfTI2z7zOHCtPz25fWFTblb/ynYa1TdsvnUY3so2O&#10;I/tBmblkxmvjg1i5aEQ+etJrbbY4L7ax7SsxZxu55zP7nZfHrzsX11fk3OtmoKwNzBpE1mJrv3DM&#10;fKm+Chx5zaGz81L2rHWY52V6eBWyioHtC6OLNwye9Ycj2yKgvTdyqXsnPrYPywkdCRP/Z0yac1r2&#10;mP5FN+djewNwyNVedxnKK3MRpbpEhvV3qciVlXn6ERiF/jtmf/ly4kfbyf0x4mWjV//v//3/5CHH&#10;MXwHzUMEgR28dSKMEZZATfQdg+kCeqUfI5dW4OqEBIQFnNLSEVJ0gjlhHkN8lxNUOIR3grGTdRdF&#10;GEhhJAupK8MGOpzrNZeFnC/1+yEH+Vc3x5UtPBXyWQjloD0pn8Ab3o9XRJN9JvrwhsYkf0Ez9nLS&#10;efSUUGIj8vmttZV/bU0XdpjBLEGaog4Psis9yUwdmuirh6MYQNmnAZX6wZ0JQHUM/E5Q9i5lvuLT&#10;+jPy4U0e8AobrZ3w7kJ14PeJJTZitk6Ow1OSIQcaq08H2LSVbtrBjm3mxH7lXB3Zf+5im8VcC0L8&#10;TTf1P/74Y/WWiLXR12KX5I5W7yTj08iAp2IgJod2dV0cSywqZOlTf0fnXlA6+DMRHB+vDV1cYTMf&#10;dZU/+iko7gI/1njRqzEeWyYKU5dJUHxG7uocuIE5k4bYZ+DzdGNed/LLr9HfoIVF6PGHfiGGOlmg&#10;mzjpdk5w0DsiQSnPyh8bffjgBoWJy04E9GXJUgmwBbClNSeT4zv+v/czfsS3fddTgNmnn5gaUomj&#10;0GvCTQW5l8/apIDn6zEAj80q/yoxBAspBjuAxX6KmKOjQqYPsY2L3FDFp9803H6jzSs+N87rh+aC&#10;0bF3SIX+2C99KxP07V/iq68RWmblZ6CmdfD91X6zQGJ/QfmTTZcuWbVvUX932HMbP1xP4gavCyTR&#10;TSnNtCvwnFS4wENecrE5GLZoHznx0pOzQWv7nsDxgwHVby2zU+U+MYkHWnsByTH7lP7JeXweqPYP&#10;FyA3x6ycf/3rX6A1NizW9aMvxY9i1AA2tp4TosbY0YE++5p5bPh17V6i+fr4MQNk2pjUSauxycGM&#10;H3kKIfGpj8qBfTohcHKAuNenTeA2V1TO8CBDX8UYei/je/IlG+xFUDqszut3dNhbnvVhC6Uxwt7x&#10;VfejFP3kQLIr/Kbw4+YMv/ELvq83Th40qWBrC2xwa5e0T9zMhIv+Fk/g0ceWrC6ou2mADYxN/8wr&#10;8O2TSXvAAv8Yo91gQ3x85MJdkCtO5FBHnh1Dh8b0DfGkrH7sUL3DR3EsHjZXOIZfIQagY8+OQzP+&#10;nBwrv/DTsa8x20VI9PlGzhCbnlCAZwGWvzc/sRV+xhR4bkQzlq1c+sEW9Xixm9LXPUc3scZ/6LTv&#10;HZpg1eUrsfFd4cgkCu45sjCpA1pdzjzHeOvJOHb55z9/isy50SzH//rXT52QCnjx6Xee5Thladmv&#10;jTkyRe6IOG0no3LvQ9f4F7uTYT4TQzNuTD9Vj//f//7/JwZmTGHP//iPv1788K0tohB4+yvLIy7G&#10;9xXkfBmX6KosnGP44mNpaUdPGT58NMetvH0tHFwoxuGtW1x237pBHfuo32LsBa+QzZO/7DI0Zs6q&#10;rSduYMLsiKg6hXyxfEhsf271+UKn/nDykI8y8ys7w3fHkrFN+GfxqeNx2vVDOvrow+ZNcrq8qo48&#10;8OZjf8ZI+U/cv0/el788CeOiMHw26SciyDPN0e1DLib6XdW8nlbcBU6O6dwo7S30CX/9gu/Q2fmN&#10;BUUXCPhWPZnwtlUnt+hT8sb21b///b9zEfqH5mm6itfNqfpy80629jfn6vv2FXO/2p19sv8+Fx3k&#10;A/kVnUf8R56Tr+Ctz+UP+c08U/9ZWmiMvd+WhrzKTmyydPiNb+/9Tp4am/DPl2/+/t//1X5l7vmX&#10;v/w1FzR+rD3kzPrv9H0XmGqz4JPNHJkf5HnHGyONp8gA1scxOReGbMYTY36M9M0/83MBf/7Tn6qj&#10;nKIYF/gE/YesY8+QvGiL7ebM1LGLHLf5uLLyT8fZ2Cr8lhZf041M4kSx3/nZiQ3+h7N+pN/6Hrw2&#10;sbo3cNau4afAYR/0yId267NFJxWtUy/ujf/3mAQrNsyR5G9lbQluxrPoEFrgVle2tZ+v4uzX2swx&#10;nvruzqP++te/1mY7tqMPhv3Zd8c1W7zu/MDh1/4XeDobo8Co2/7HVve5AB78FWlSP+MXOh3TA8s+&#10;cwMC3SJHjtc3k3cmFuiDz/qSzJUlONNXPtX/9Zv4PXlBPyR7zxUDSV77UbcyoDsyfmr+cUy+2i54&#10;96220jr1nc8m3vVZue8fmd/UJ+ASF3yndL6TPtzzx8AFqPXX16GHzn3Og5e5Gppi+7qBgb8OTm0Z&#10;PPOW8g7s+HNkJQd76v/seeWX4DvHk5vgyWn8Dk7d2pmM6IHRtrFfurEj29OPneUvtkywdjGYjxU2&#10;55fGP3kCA78XMdJdQrpl8v/YvHrhmw87RJv8jV/MRf75z39Uph/yu7/fZT4F5pfk+9KNvorxR78l&#10;Bx1+Tt70lB4bsF9jIf1KX9JeucIlol32LaHzpY9ufD/rBnf4RGcKhT742rGSJ+aTP6dux6QZ/8gu&#10;n4v/5vXDb/Mu2Wb8/C4yW9+ZuBrdZq0ACl7yBP/dy9TP/GZsSbxHnlpYcEf00hKvbrRR37ErgGTU&#10;78RBjiqv/g1G/eZNx+RuvASnMRbi/KmQcdf2HPOBOAUHbz/axj6Tf3JwfDA/uWKeOLzP2BQa4IfO&#10;+N++wnf8NB/nQfIq2z9icObMjz4Eb23lJo7O7aJ3+35iqXyOfuTfsjLP+Z7Y9QTzz80TxnNjKdyx&#10;z2P8nDF/xg5zVWXllwvELj3UTW6fGAOHpnFVW9/WFMV+DU86bh8At6W6BBa8Dzv+UZHX6dV8Hpt1&#10;fLshdAzPMVr5qg+H9vj8wxnjbyjdra2yx+d02L61ftKOjvyycfZ95mkeCNAX6Cye2MbWnAz8xlDp&#10;H93YXl5Qeo4O9sTbxhE9lVmjmb7GVjtnibUeAcOz05UaV2iYd3bcjix3m5IJLLuNDQ9iuYVfcJvH&#10;zbuah+Xu8A8SSDeA0CUVZ3sQs0F75ctR+yI91ZOhNlhBD5q2e9EHP2SNw7gw58FZq07dyPuhvgE/&#10;Msg35EB76L9///3VRsYpw4P9Roa0kCd/G98HsBv+JK8YmPlz+Ce/8FX9qu/FPkRHs/aNXmRRHybd&#10;R391Xnn/lLGCjYyxxAMvxynwt/8Wnvjh0RgKH/19+Rf+6KydrD78roC9ys3GYLes7RtLj8rKv7Jv&#10;te3Cj07sPa3I188Rlo30AcdsvDFYfMqc8nvyNceHYOcp0WF8dniF4XXOiPexM5JLTzucu6zaJz78&#10;TMvcxIoPPfAh79qAX0rrZjP4d16bc8RlbxgLtjr9ng+33G24/jdP2aJd2TbbztPWd3cZ0qZM/qfj&#10;fNQVP81kIJMydniCSf13md/rz87zO/eIj9AqXtyzeW/tgdbqgc+uD6q/l50z3G8Qurfv/sb3yq+P&#10;Nx/yWfZ/yfrU3b5unNtciYbfko3AS262kat5IJLK10vbViH3fujXXHT62sp9j5nFKXK+lt4e37e1&#10;U9gsL/1redkeFw/KZV/yTFVhsrvb77/7/k7+ad86r3OJ6Q/jF/579Ok+7LCx8VU7WRfI+HbyALvt&#10;TxnQxY1Df1hCU7/mK/NBRRx9MW9qn58tWtjTE00XrL8450lZXeny9tAgt7zr5vMIVBg23bkJHJ+d&#10;d65P3PDRJ44jDzv05/DKZb7WL7t9K0AE+y7IN3kfBAwc9+Ts1DVBn58O/o1zAwPHo8zwMFlBmwgc&#10;+0v7CoDs8FHPkXPyq33xweTwBc4zPhhl+O32QVMbeSewJyHit3y0vyiRA63tILVLhNA5OXPLThrv&#10;SRLNWDRPVcwrWobOTLxHvon2CYqhdZcDTMuxoX381d9xCnfkhE/W0omenbQwWsoOcrY+hTuvTXAy&#10;MSdoM8A7YVgZ8TQwmOSuP0OgNMsn0iys4ybNk8/t44Pfyg5xFyUM3GIvAhem+OkwJskm03AFu0XD&#10;0g0u36W6x8PXJGRiqTrR78jxOgu1CvktMqFvMLO1aGjr6TyygezvNMWWK6utQl4+L/3gVM7jn+5H&#10;JrJI0vSBVxon0wVlSmA22aso/bi5uMGDu+21mRN5sumbuWOFXsW7eJmIOsGVdLRNzIxoid3gulPS&#10;cf3b/YlpdCp79OpALcGQOzq0IOW4lsn+4h4eqvvKiMDNE7x8GLjETh40bGkfOTKT7oTNNOYb/3w1&#10;abbfnyR3yXAgK985mS1OZRhbwFdnEr7FBdFYunbVZmHWRRCTGmVpsLvB+fW34z93sNf+qZfM295z&#10;PYsyj4Q+T+yeRctw6l9wKtYRAq4Pu6E1PMO7fkq1p0m1p+z2oA5s9YrN8revpOYfsB/PoNH+lSeM&#10;XJwVL1vww1e50ybDm8DbqrcV1wad7PaYrfVLr/mtzPycPNG63Em0uPj5LN4cs+/LfGDSxf6BDO+R&#10;C2+xX77B2AnUyrq66A/qtr7yOOb6Ua9tm0NSW1vLH2A7kY1+LnBu33ICZ/zSl+U5HzkghEoLXvmE&#10;Fhn5ywmuMvksmhz7rmxO5MH61E7ZMszlr+TO4oennOzmk07mGS/FN9qf0wZnLwSjD4SM2iNhj8Wx&#10;/NUnn6JLtCkdX8xS+fHPH70tyFuYr4zx754Ib07Ep/n9PHGMztqBL3pSjHbgHPfkwDa5Wn5+nQna&#10;UaV2XHwyo6NPORHowmb0Uwd3cdBl/8Vb+U9FTjiTu8OvvIt3Yiz7dORLuq1spVerjj1c4F99ypS+&#10;zbXjs47nEQae+O+WD09xAWHx8VLoVn45tthVmVO/cPftLgDcx1X6wn8V/PJLn5ar50JoxtrIB0b8&#10;OeFmnS5cHznhVIfgkUWRUxQ4Sm9eccxXaUMSoebTzfOpMtl1Fyobju7T79LU470I5JjMLviO7jNG&#10;70XxhUfDR2GHHTfn+Mh67KxufdELijm2aL2TcTEyJ8BoTTyhuSdA9te+aG15KcPU3usWDv1/V+Sp&#10;9vHYek+22Yox+yqmPTlNzY7RL2myx9ToL1uWt/Fq6cKfxc+x4cxP6b1YkwP2qA5NG5+zxZThtz7w&#10;CqF5ggLuI1eA93HSIicqzf9eGa5fp03fcAGgCz0JIIvDcpSTZdzAsUV9lDyzNOHl9KVtblxQav/A&#10;ju0mlsSR0kWR0ASjv229vOTi7y54N0b1+fhE/msuIufRRf5VvkROc5f1efNq5Hesv+wzsfjQndyb&#10;r+yXRmDBW9DIZvJXaJABnjbFyR576LvOcZwHfMkFeqX2OP0RkaGtje3xnXxo4fRdLpj8OYthxgd9&#10;IaPTN6/evc5vrP9UXjvu9AJr+MinMsSOP5eu5YP78Jv6Gc/2ZhG4fOQk1ckimm46+Tlj4Y6Pf8pF&#10;YbnTAovRh7yrM+rrx5/i33mlVvQKjPMhpbaNLWzFHXy2qa2TuxWmNr64ANOT5pi0sRcc9D99movv&#10;Bc4XWh0Ps+V7N/W4ANeL0Gn3u6TywfhjbPv5bSdxJVF/YHrzN1uvXrarFwT80FNPTm32/UUTbmx+&#10;A4t2W7SfuezSsL2X0gCXDzzj4S5wi6Ot16ZvyQPOc+RKZXLq+mNlm3i0oOczuj7yDfuqU2zphs/M&#10;N6aefuOHscOMMXNTwOLRuWPOsKt8a5elueNk6Udm5whyh8I2b/M7z2TQrlSek4Mcr/5d/EvcXGXE&#10;vPDUyy/w58MlQ3f1FU/aFNZ7c57STuWF18b71/GNKv6/z8nUdZ4QPb7pmvWJBQ34HJ02jsz1lNXV&#10;dj6tLo5jNJXqEd8o6veiUWHYMh/y9EJd3+6R8/VsExyH7ti08HJV7Pcq837Ha4fux07s2xvcj4nl&#10;GK/J3QLu/lEv36QjVE86yiOz0Jtckv7I98T3ZK83hIghceFjnIMjxrtA3vrR827j9q0jxMZUsIpH&#10;HmV1Kd3IrH7jcJ/gifSHir4csU8quNcPsUPvigkGSV8XS/6WZ+WN3aInu86cjt+mP6ElzylQ9Nt8&#10;F3bWI4bWjhMgmysgtIztq9vh2fWH8KXb9n/ygOE/udNTdNrAqF9b4J3Dsf2l282/addP1oZjv5Uk&#10;cMWdufr4NT5UmbLnsGTADw38lMn1+LoAcuJSfxnTFH7lXF06bnr7WWL19W1+aC0IzNKe/bLpV3N/&#10;dNuxZVvan4I2N2gcxqex6w3HvpMrJ0fQrbYPHD4+fNX9S7fRf/0s/u0P7MQoNuQWI7/8kj6gn8Q+&#10;5lHiHg6JOlaOyUL97EBOQU/V2ntqf/vNvuDgF+eArB7e4PRHRX+mUT+REd7iwrNPj3sedbxF+44Z&#10;9Nvxi77eIKA4Ax4bSh1sdD6J2TDoTzC9eT37AUyemHzBhrBXHr7g14lT9jodutKPDqlE4lF6wJD0&#10;Sgjahn5L9kf26e0PpMeeuJ+11NBNPA/xnb+w2h+X13kKj+3kDKU3OCQR1a6RY3LEg8bdh60Ni/an&#10;/lwgxerp2eZwz8/XRnA2Nuk79CaOtU2ZeSpd2FL8dExrv1uYmqzxSnTXAMwNcbfvohl/7LkaWkyt&#10;vhL22Fw9to4gnnDVPjxXB/Nng+jM+3HWjxV9hmzy3zNOAc4X/u2j4VqbJjav85mOM8dH/H7tTpwj&#10;sfZe+wXqTr40id3T6zQ9w8u76NZHkd3f6u/c2nitfBbftrHd0sDqmV+Bbl/NzQBT2O85XrZe49pB&#10;Hbcqzn0y6taue545LXVL5WkMnEo0ElTVCb/1x+J0e3jZ3/4YpectUnFn7R8YPnzWj53pv/Zmqy0L&#10;u23URmvtu3ArL/rG4Hu5bJtKdNyQgsDSWNoL13Pb0EFTm/GMndbu9Fuc2gKhLdFj/ZHd3xSgX7Xf&#10;C8gzPzx2qP2T1/xcx8uHvuNff/HNjF8hEqYeDKud5Eyxr/+E8b4KvOc3NxtjTffqz2c3wel8/73t&#10;wp1JU8wTKsaK0T+g5TM5mgj4oj5l6X+UDw4PW7bsB3D4s/u2F5NMGk75OTdL3XHoxz+T4+CSeXAe&#10;vjjBHxp0ainfxNIRsjwiQv2dOjKgsxd88ZS3M0oPfr7vcm0let5AszkXEefVjafsd3xO3x9zjYF6&#10;XebkgUu38FNc+CVLzzfFXtZjaqNwX9njaB2vcHuutfKo/8hn56diXGS+RsnyiJLwKZvyFvFKl80K&#10;s8TatgfZald2y7jPMNrvDl2aV/LJYiOhwVCIHPZnAeXhuMVDf/exn89DjukwuE4ZWgJjAgvuysNJ&#10;M5F9OFynAaOAG3zbHYB2Ahre+Vt8fCX/pa31XppAQrd3GMZOu2jZhGnSlrJ87S9v+/dC5kjTRK6+&#10;E8gT1IKkCT58aqPUU2V1Ulf7bT281K1strOg5273OVEb/Sx8zJMWJktokKH8g+8izNpiBsDDP21+&#10;CxLf0omfndj1aaZs1bngYzIkkXk9lf2x+fheQvepPqHjAoxF2PImb5ivXo09YgWOXbtY3wXkucBD&#10;9soSeuToZI8mYg9O9CJ/bZTjlYOu9FPvBEG5wzhmu7VfY5iN8lm4TpJDEx8XQepfMJBTety4t5jn&#10;aQ5PxsxkF64TLANcIEdGTE5BE+8pJE3bkV8d2vOanNHJfuvJJ6n4q20CK5Gc+pUJ/f6dC4Hqt5R3&#10;DvITs32FylyQDI2+HsPCcP7gHxmLm/0INR+ETrtdE3K/VRvJQjRN8S/7L082qFx0zL8TltW8VY4j&#10;yyxoenVibB0cx+4s7wlgft/L77+wGb0TDrHp8EC7F39je33e3UDwFG3vswDuxgH+oZN4NTA0QSd2&#10;0KusgbUN65ZUTyH/0ZdeaIArzgGxr/4q+FQEHe3UB4atxZfSfJo6enzMRFPZ1z9vbPB1+Rx+eOyn&#10;45rfAUMjH2V/39W+fmxyzf6fc5EiVm1e2aeNy//INq+znMkHfvqUvm5w7YWEwK3tr9zUGBzd6OQD&#10;R18H69jgtXbS7wXAfB95Caoc+U0W5QB0tvAXem8SsGiu/u2TH0b/tf0OunDFscnGLpoLOhOyngyi&#10;ByZ6WTxHt3Ga7fIgd/vazebVrzo+FkBN0NDRxg/wjS2d6KiP/OJG/sKD/Uansd3lo7QpsyAxbV3o&#10;j6z0py9etne46ftMODYlC95LJ9JUvsXxuxVgxT265DGJNtFhP/jiHZ7cUrlP3MIrzp1+5FZfmsEL&#10;gcLgp+6NE8AU/tiChlLw1NOpcsub+SO/7KTdE1zo8MUsVI591SnipfA5JuvaX1vr076ysYmCV7fl&#10;ffJp5Z427fsRH/yFDzqNu2wd9yaIwLIdeO2VK/tv2CzH7MyPr34dnpUvxx23opO+R+ct9p9thebr&#10;nowOfRPUVF14F98lcrbyYWMn/OzzgguGYnXl1b74lf3grv4771nSO69aHLrTSX1pJmba12pDTyG6&#10;yz255NgenrmiEw/zBGPmlqW5x/ftXTb1If8/KvTrK4rOqMNuXXCNnLsoIsdtue22ymK00oWngj1i&#10;Q73XTnbcS8x2cR1s8pi+U0Pkm32G7oNPqutndPsKzHwl/FvWDuh9jn1zla838pB7f4t9IMMhfP2x&#10;v/h/lbERr+a5bHd+FIBBSePl2zDUr66cEluJa0Wu8nERQI7YPqsN/hZ+Nb4oLvTuBZPSXNeGd3Of&#10;vBFacDY/tc/yUWhObDzyCZpudPnwai4+OdY/2LN+DU5PAG86gdmCJjjzVzfRmKc57l9zzPgG37HJ&#10;6MaeS39ie2x376fLwwV2c8wfcsHVxV8XZPZ3B+WNPvmLZ/jJr3J4L6YhGfnmAiHK9ErdzU94OKHU&#10;V8joSRKygXmd1zSL3zd5GpiM5sb0fJN5HJruLDbPkTMVZI1LE1uxcf4iQOdOETN90atkN4dVtMKu&#10;HSLqwZ1t4y6V+rI+bgzhVxdC5Qz1coOfLhj+s73HDpn4b27STJ7skyqJFTkhtLXt+eH6CN/KVJtO&#10;7lo/j26j48idV8iZF8Y++sHmGrEn9+inZFz54Ee7Hj++NtaH7tYvT+c38NBXnO/taxEd46Pon+DG&#10;RnMD68g0uZOe/OyC4Y5T5IZDxqXfvhPd8SCu8Ymu5ZG55D1eyTg68XT2n3RzrH0/cH1WN1t8O/am&#10;Xmm+SB2eF22+ik3bfuDg9jd3G1NpufFZfsWnRGDHrzMuodN5TWiJgaucXXilv64pwvittC+9Jv8t&#10;/IA94MSGfLdzIe17I/HCFjcHpUuHi/bYbe3AR2M3tjD/TXvk7yuc668IyybZyI3OScT7n9/9OL4l&#10;VkHAjN8qnzgVU6dvsj9ZwLqRZsccchmrPueVg/DkGb7829/+Vnj7q9Nu0XqlXwRPEXsWXOn0z1/+&#10;2XMv/ncTTW84PDGE/uvQA/c26wGND+ciKfNq1Uc+B9PYjcxkWF+M/+glNxZ12tn3yCpmuzDHaE9l&#10;beAVi+sbUK03d2Wjc2wfP6Uyx+fiTX+TQzWJX9vpv2K7ybh5dM5p5ODpH9sX0Vo+JX7/OvyOGIGb&#10;m42as885Etz29bTZH1oj952UffLmu9va5ADAYVeyKOAsqk4sjnzaJoaOoQEGT0YwH7RomsNsJ4+N&#10;HOdY7hHLAXCj4euch/tt5rEPnSb/IRmihaPj4qzdl+b4nS4T53HBiwLOODkX1h+2KF5wWtIflHCr&#10;3qXNhvkr76Ti5SuG1D/4D+7S29+/NTbM4vz4hM30hX/9PE9D47d+h+s1zuJi6ba/M+KRA7x+sX5x&#10;/LWyY5I2tCrX0Y/sVy650Qa39t+8e+l74m6PjcVyxx537cOE9ZSMhLtbGLTNycRl0lh1KL9ADd/x&#10;SftylJU/O38O3/J44r98+ZRtuk6cnIIKeuxzvHrJYUfdcJpqdJwrOXFnCkU/4BMsXeDrBd5pap3d&#10;hbVvDoqngp7cM5wGDp17Ozj2EgfmR3ixjS27uzjan/EJ3NoGDWXpVN/keyk20MXFVv3kk5Fl5dy+&#10;veddA6OP7zkceP3aOgs6m9fpNrx9rxzwFHMdpfPtCNOcHdzvv50njPF57nN8gyZajaPjKbgLb55p&#10;juMNdOJ1n8ZsXwnunk9cOGRcQUO4cjJOinMWc+Y7nUd8j971GzmOgn3t/9kvkf261cEph/C1r+DR&#10;chR8kR9jF2O0XKLo2/dzxFb+D78mRwQYn3zQUiafH1Oc+nueWvEmvslvzSo+jPw31WrvtefqRu71&#10;765/Lw4xFLwUeu/NQPzvwqU8jwl/rLxg2Qze8tmYb9thsHq9EBJu2h/4cqkclvxhfnz0J/NViJC/&#10;rp0cXA9S3Utz7uqhMzyV1VE1uSYPzti4oBOn6Ze33MAmHUfD/1mPxduth3LYlM3xq92nyxWE3nc7&#10;VZ+On2JhcLpmHiL8kKrwXuqP7eYTNff97f8VtRYLv54brH3zJpf8eahz8eqL4y/06pkzRqysuzVH&#10;vZfKFtzmA7qdeAaz9O/7Gyu2bGpc2b5GhL1gK5+0MOa9BEi+q4yB3+IYqPysrC17cHh5mnbPHka2&#10;9UWh+lX8m79W79XliucHSm+6XifNOa54kSvHp52/ZJ+ef1TAr31+A3ezq7YLLjbcgnrWW0bFFVwj&#10;48gVivYvOQlfhVbIaT3tT4JczA7+Olt9Uks8zZkjVJNGorYOCB3ljt9OeujfA3thrgAO3sg4Rhx6&#10;aJVk9WBkDqscekqKugId3gM9tCTxd6/mNTYCTCA1CIPTASwdw2uPDO4WIQz0O4lY+ThYjlpBugjf&#10;SYfJWZ6UyMLHBOcEF/5wi3+2TmgEBd7btn6YhcXURya6oqWtn8g39KJnZK99ji2XvhNMpXbIdv0A&#10;FkyTuBjIMXl9Xtg8PPBUwJdH9m19LCb1Ym8mPk784O4ChXo4HSwTsPRzUtWYO/jjr8iOz6Fvu5/y&#10;Cyx3Zno1egjpwJDdUwxOli207GDoomAnqHHM3EFOejLP1+qAB/nZxv7AkDNxwBZBKH7RRj4D0vhi&#10;Etb4bfDR4MvxyvjK64t7gS1xoM9OfFk4McjNJAINA4zCPqVz7NMJWui+YoMjB7i1/54g6Ec7GHuN&#10;5ej48BccZfW0z+Z3X6tTwOyPj2f6HjlHIzQNYLHOAB7YPbj0Jm8+yt49uhOOXZBYnC5wi+teAIxM&#10;Fqn4N8pWx9jlYxYtzw0vMzi4YBAdLf68zV2o+zTc6DyU48Lotv4YycB++97rIGbh7+OveTImsUI/&#10;8m4fMgiLXU9vvcsTxAIHzE5A9Ae08dgLiOpKo3xHBvK4oKrYX5t0e+wzkPnOsbcgGU+rd3yDp1d8&#10;b2yYLLtfwSRYaazxybHVKztnQXXkzSuw8uq2xlxwt9BzF2KiaeNAm5NduW4X6VdfspGZXJ0QBUMf&#10;vvpJcm5fwavPRLadqD9ysZOT6VfodKIVn5bnod2D2xd4RT9sjJ7jtSE55Jug61S3iBz7dYErk9X9&#10;CYHK7uQsNxCgR375ntxIo1N90JJLbdOg/8P1gecDTuFzC/ztx+kXlSk8th/wj/iXM8ScJzUwsqg2&#10;dhg68Jwo2c4Js/6b+M0xeDzRknfYFq46ceEJWn3I+PTpferwD3L9EB1H9orbr9GDjWbi5qKMUnlC&#10;hy230E89HDl89k36Y4fIpp9sn6Eff89Fnslh6LhABF9ZHnAUE9Fu076xBqbxWTlM8GfhRf2uRdjf&#10;myHIVZ0iS+0Ukm3vjUoPnqO3XDLwYCyEdWw6k8uVE8+Va+0N3idfsy1E3iAR+7OTor3+i+xOqMXY&#10;vqLKvqcaawr656LVq+TsV69cgJh+xccAmn+yjy75BukwHEax18jhxhft+jv5r4u/GI1YN8SRsXpU&#10;3se4F7MUv3fMRv/SCo157U3iD70U27WF7U7MZ9EhsnylzFO/YiJ2OfG79OSCySUTq+4YX97om1su&#10;j8UZFiPPKCl+6D51pRncrxrgSb7h9ags2uOwfcvhc/0NpLvT/oiNlbXzSL4yJ05MzHwuKMcOfD0n&#10;eMc3sUfHxIRIn/xCPcTl5tTUNrbP4yiwNLYfXWNt/GhuAf9N4umEeQ5P7GT700//LE3912KAO/n1&#10;znAaXwmihlj8nr/Oi6IH/ZzUPuL95Bq5AS/t2XpFURdKyNA+HXIRxFxFPptXNCZvJEe+zdtONh/t&#10;7563HzW3zDhKzeaHHNJD3pu8OPw3h49fRwc4yvrkN/tkPsZhh/6WZbYTrzPOffx4LlQEGY+JWTcw&#10;Tv8sbTqzUuS6Cr2jGxz9exeS6e8iCdkVxyvzHI+/PpwLGOpW/t2qM39983ZuLFSPz95QMed1sVP+&#10;2MlTv+JRTPA7/xC18mZLvvXdxoiLO3zceW+AjWd06JgXeHZAxJtElObTk4sdry3IxZ5b1JuXLD8y&#10;zf7kkFcZD/UDvwEKLoIX1Rjz5ctcIFWPzuDNOAWMHerPkCLfYx5yzldiAzfAVaYzD0F8ZWWvPQ75&#10;U4bX1E8VeHbBfz4T8+qX1jyhhsjUqR9Vxt/m++TtjSKgYqPaNPtsPPlj/Np5XOwo/tERa9pf5ekh&#10;NOAuX/bkq+E3OZuMOx9vv40t7/LLn/62sIOcMPY9ufWmR2UITXYE53jsfXJBZLJAdH+t3eg68oCt&#10;LejvL9u1JRkcwyWHvDMxdPxcO7r4PTd/rJ6NlcAr6jp+9mi+8Fs+Ww1O6Xwr2/ITr/mbvitWJ/84&#10;H9vzrINWeiv/0kcP3cp14oP8UeTUy4NeUTs/YbExCh/ft7mA9OVt/B6f7oIdWp1HZksvPM1VanMX&#10;P1Lqq+bW8QUe6qZfnnP0xAYbKLY+e5E3e63/nPlEc1Vw8SW7mzfYIwjh6VxkYmMuAM+beeZChHid&#10;czS4n3Px15PW9nMpIK+9K4vyrb8Tw7VrtsrYf/rtxMjIOH4b3JVpjn77rV2xPqOcw+YF9Ff/ynds&#10;IN8AXNj2vdgYzHwmf02fZMP8hm/89/mztaGapXriyV7GrpVjt5Ul/Iucgx13qr8+G38SYOFnzviy&#10;X9RCR8jNm+hOPnzkDzpu3qazImaUHocGvuV16NnQyxd84zMYfMSD3+Pdi+rVUZwmRpR9ugje2teN&#10;VbOw/tDJcRQvzk8//TS2Cp13OVfeHEYmsvz6YWhPv5YTd24xOc9vXFNt7VWilSV+y5xrc1rtGzlX&#10;roUXx/ey9WOf6NRxeWR4hgPDvuY1S1c8t58fGTZXwC3tyFoXUH/3Nf6bsja1dXMPWh1P51Slfh2Y&#10;h46O9wZZ+2wwMBNPWLpQrW77iX3ybVx6Bak5ivMA/f9D1kyMIbvu13k3nFMaExwnT6Q4/1bYoX09&#10;Msx2xkx6kGuLNmXlrB9yvH7RZl878xkXclWq7GoK07Fe4Dhx0zFGLDxkDIHSQNsbUFrSjveOF82z&#10;0/Li+y4HB+4xXHlh6k6eiM7yulI7HRtMALQ68cwnsUXiGvak1/Ghc7pvvzVGji4wHvubi9g2fTL8&#10;O88OzBmqgL8o3KJcfSzyuyArxzaW2KC8YsTccNqHAdI2c1PzjVzYvs6rJ7dZbwjyEu42ma+67O/a&#10;ai79tHLD+rh5QF3+xo50iq5LL0eDd2I69XOtwTxz6PCh3DDRwE6PnJuDf1uw2tBAa/PjIk7uGlur&#10;a1xW3sm3794+3k7YvhOYeePWLd6W2Fe2+h+bswn/Lf8cVi/C1f5ast+4j9DLi936iez3sjrBV/bc&#10;y35jpfE6bWxwL5uz8OgbCNO/4CxvsNPP3cA91xcWnw0Vemzf2DZ15hkDM7z1N7R0Y3H4tdLccWy0&#10;7au3/lN62CZs1dc2x/yu2aRy0aafoaW/Zdvzx9/Y7iAHa30y/fvUN0yN76F7Gfpi8XLnxptcle0l&#10;xCUv+9zHjhx2fFmbLtr6ov4wlqbcbX3ZgHixN/WWLtjtf/DNUV7ItaoPWY78zfi98IOPiRhFGW28&#10;HJtX/H5fvMs7mLfv2IzZfMa8h/gNZGVo/r/VP++6yKuY2/Uid2JNqY1qm2Fy2ayt88UfhCCHMvkq&#10;OolX9Um01tuUlacH+ap+EM+Dad4UgZ7f7NVmXOATeJ+yDplgJOTQTXuiM8d5aCjnT+D7CU75onsK&#10;X5bXOd793WZ+Mr/B0QRzvITx6z5WMMGwQb5EbQlG/3vg3NsXZuA2ACj4SBQ9eQmdrUNyJqnTSU06&#10;JhgnWTwbEe8JpFF422d7ZNT910FrqNaN0Z7lryEDt3KbvC7dpbO6peGb//7737/5Pr+z8MOffjgD&#10;ZXBDn83CobgzQJoY+8yMbC7kJSf1ZCCQ0WXLyPAIgMpyGp/3X8d/d7lMJMjFbmDrywQGmvc6x6ub&#10;JCe5wt3XhTr2tK7JnE70mMRL0qGdzyVz7LtylUcsIH5cyJjJQzoX+p3MRLZsHYs9Qc8+bJMUH/jT&#10;OXKE1r7SVXumlrUC2Xcw+NxXowz/oeVEZAaNT4HzulSDEFoWuNhjJ3V+846t8n/Jf8zcYziM24W4&#10;bLeoN311faJ2SRtbSCK1a9rYw8mI4y7IpPO+SkcGo20/O7iTYcslT3bgK7MJrfBR40aDoTHJD7oI&#10;sm0M2A9+X4mcbX3NL5LSMKjdA9YS6cJkjx7bwubwIccDCM4rTxflFQf3+DDBLj14+eMXZWn0wHH+&#10;eqKg/Z7Do0hPtgNjom3k3pNHuBa+ycV2BnBPxjoxZhtP727Sb3su6PKX1z073rLykaL+yWDtLkT8&#10;wHuF2S+5OPWP/EaekyQ3EvRu58QWPfj7/fuZnHGOQc1T0FvSXLhn+wmpLc/2WFjt28au9Kkd9I3X&#10;c8FrLuBqE4kuyBQJauVXMReo5Qe5oE3XV+0X2vVNBmL0+7qeA7H8Ha59vnWji3wjhgxstwESvf3s&#10;yfhO6uHrr7vQ3ZyU+J36R95zAjlPEonxsWXjPbuV5/QFMmmlUp8SpgcF067v258Frfxua14hr8D3&#10;13wU57iIra54hRiY1dWE+EXOiq7GGvBkUpofDm4afkMLfTo3d2WgVuTOdyeG0BL/dHmTE7l5+ikX&#10;Et4MH/CVmuz54LsTA23i2QSOHGiRuXoGdosFqC5CsH8+n30CSyZtCn+tTo67mBOa6Pq923shjyJu&#10;/PnHkz0rX/RVeqdzxg5PeHSiF9n62tYzFg2P0XN9sDraKurvnxzk5D1t+ta5wKknsHcGAABAAElE&#10;QVRuxtcTA3gnHyjN0YFHQ932fzrsPKOA+SrM0fnOZy+Yr2zg2AVPhQ2WHv1Xdlt/Fj97A1JuJFHX&#10;V4A3p6XXxvfyS2HpBWPlzbzAxT/x4iLZxnWZni8Xcn4VV3DZ5uS3aMct1cnbDcjYWA3MFnwUvnnU&#10;zvHKoN0COr30y3tR5zMXEeiN/328Gl3KN4i7KHWHQc+kWexsv1e3C8twN773pKF+OuNq24/O6p+L&#10;qqPmc9P/+Bhd/cV8zsnQlPTr7j78LRJ+r+xYpn3kZCv9d34D8Ot4Y08XXAV855NRZuYYCA3WjPXq&#10;Jx3P8TSWr5uhgrd2wN+48DY5pv7LuLkXF95m/NsbfOQ+ufATv8YPxlcP0sJRNj/ylTgPVHhMTNVm&#10;Jy9tvp2mtK8gI35fwY+PfqH0dcT9Xb75rVoXotArzea76ef6hn7xp3f5/Vqy5oO/m5zM1xTH8qsC&#10;Bu9LxuCLn9Vnedgq9FH0c3B09BTbXvBEByj8pTnwI9/QG7tU9pMvjMVNYIBDwFx4XzOMDn588C77&#10;5H2XuGMT/XD5xUvf/PrJ74T/0hyB1JZL/qPHXgAb/ccmlZncgeExfN2EoZ6uSs+98nQ6vTdXrh5E&#10;AzsXeeY3nJtH+Cc0O94lf8lHcp/xx3u3Zy43fWDtagGYvmDxHtw5qSWHY7Dbrm5KYGN/+cdY7zxK&#10;Iat4Jr+b7/oTAgS+xSd9+9f6uqFyl1biufxyYk4XdWsTeOrI4sbdXowp1/lig+E/tnTM7qOX8Z+M&#10;jwWV8ffE4Nhz88sj7ob3xKB9cxAyrWz22de8Ho2x19DEX8Fn2m3Hx/qt1/t7Rai6hatt2Kd2XD3O&#10;uaNeEf07bzvxgm4qO7aSb+wzcGiqQ9+H/3dBaWHLOF/HFYW5ZCA/e+dv9UI/h1eZ2JkKMM+lTyAc&#10;4iNHdKNf/tDdCxsv8PA8Hzj2J8amb5gny0uX0JDJdStYrh5La+J44LQpu7UPDgx32FfwBzOHcmzm&#10;Ned8/f0Xvz9ZsBAaWuCV4oQWO7PX3sS/b1uYxSp+nTzo/AhPr219+908VS929d+VBTM3ts525m7r&#10;X7FmfiWm2BzOvO3LDSLjf7BuTCOScQ398evMUeBUnsCQGdzy0te004uOexPL2Gb8NbKERvqY+aEi&#10;zllE3Ra+V4qb8zZb53Nbv20FOl9hXVkc2h9Z2Wzo0P8hy8wPwcgVPuafg7N1Y8cglYO2LYHoLnrK&#10;1ZZj8T5PFM48u74NLt3xmQJ/5JlxA09j4PhhYwTdWPNBP1iXDSD4PBXxqb7nHtn+Petfjrd/At+Y&#10;VScG3Eg59XMOIkfinf+OO2s79Urr34y93ODMDi7+0p0OcMnR/pTtxPL4QVywNT3WjkOT3P7xhTvx&#10;awwbH6UxZW2+++DUrYyXfQr9mB+DMQdZPPPWXZPQoUffOXd0UUcOgVP6kbX/aNQG6kdefv2j0gu0&#10;0Wn1WT6DkwdYMmfZIm/HWHM4pi6/6Wd0J+fk0LWDCzxrb1s25Hv8XsimPoSmTfusfe22MRHOXSeL&#10;PWb9c+KZ/fdJrpV1eMVXsclzqa1TuW0raxQY0MipDg05xjzYWmC89c2H1Fm7aOy4ybk6TUwsH5BR&#10;pz7Zut2ykYK+uNPllj9SBxOEg7a5KWJvqFbXdc8As808jKF2ysgNb447vmb3nFYfqNm4yVl/mCfq&#10;JwaW/+QCcXtp8wIXHJg+Fa2vLMNANcbpl088lRjRbyc/Bqt2ZVvt5l1bh8H2fThIzvlzuNU4E8v2&#10;R76xxc4h5unfyfP85rNzLLSmDz7svwo1n5wbDIcP3w9Psu1FxcJZC8tn/ThynD6B4LG7tV3lWnck&#10;c/622GenN24wUdK+fdBhZU06oMPE2snPhQtsbE/WnRPD+WqJ4vXHaRz9chA59dvNmV/FTaX1ujoC&#10;ytEtbCvvhZOGHRPaX3Fc4BvoVuGJNxla0uCvFjr69cbzzTUH7L65X3BWXxuhAP/Yhrm7n1xYvQm+&#10;QgSHjM7vpi0q5a+SRD767HoY+uq3gFPgWV/RVjveaC/sfSunB6NVK6+D8s92bWa7fkH/j8reGLsy&#10;LQ049junJW7EX53YwF/Oeqpj6d9lX70OXNufv445vKJ5eb7Yhid+4oG5yEfPZ13F99fK0mr/CP76&#10;tP2NH0sraxAZ0+/l7if1O36w/adc63mdOYVxrDEYmd4lL1VAuhq/XEg4clZW++rE4pkTLj8tSjNb&#10;cum9D/T8N7zosToTW1m8OZrv1deYsGsW5gO//jL5DI3JA4fIDdlbg3Kx7KqhG1ms7c86e3LFSVH4&#10;7Iee4Pqk8tbn+F7uNzZdMuJ3Sl8BPcJNQrqIB4DRf80TF4KwjA6TTiTCp3dHqBOdCsI1+AQKWg3g&#10;NkkaMzHAb/kIIMc+qzhSm0w3AFb4aXucJDVAD31t6GwZHsQao239fcth/tap9JxBVdCQP9uUnbi8&#10;wE1QFbsOGxuQhwhMgS96UycAZuKhTYf4lAtGo3tgb3LfeYBT4CjgV2e0LZ4OjdSnrRf6bG+fyhgC&#10;8BaXbPb5hw8E6yxGeRXx4yLX2nAFKI20G5jRtXCHF7jyZEmdVaJMnQFoY8f1sV2oSVP5wvGat+Vj&#10;q9gu3r1u6sP5wJnc3XW1T8ZeWKRvZN2FVk/jaXcB2MTEyS0Z12bLtwLkC2y+mjfE/PLcbeHjg8ok&#10;waSsTbtgkNhxArQ+RGPv1gYXyoGfeO1JDF75XIkisvWEB928rrYY2g+cZIrOCY3ibvSv7BUKfP42&#10;Dtp/j6wvdAkEOKX43Zsvx3fYbdJn0xs7kEaULDaPDmD9LT3wS3Pp3NtComUWuOP7J3svzm5XHheo&#10;XmUSsD+GPlSOH7Ko0afyI5h4FQuKuOJ35V1OxnIu1oI2v/ndWhd//5WLNn5f+H1ek/j999/1BFS7&#10;eFHQsTCvwE0Xij962C8yrh5leWJlIdYeB/iyT4+PfC70vuoiRWpTZ/HXSUyf5o2ryCW+xEEIDOls&#10;e+E/1jfB7Cu2A7O2A9Tlg5z/vM3NK3Pnvom+BcTtMxOf+4QyPXbxLkqPrJFnL4psnmwuCU95Seyi&#10;bZzoYlDqyIAPOCfrihiSXw2c15hy4Nh743blr93iPttf49O1I7840RNXcCxqf//mcYcxXsM/rYHz&#10;2Sdwxk9Hluo6JyByhHwodvAhO1mVPba9f9qYL/TlGRcr+qaHHMMHq/CZD/r0nPFPXM6iMT3Kj6zv&#10;k68D54Jyc8KhYQF4dJo81DgIBRPP2iM4cru727Y08nPc1z+mcm1Br+qUtojTwo5XfKVm5dEItrzR&#10;94nd+LV6Rc53YekGHmV5yG090dNnLV4HXtsBqt/sr40W737cWOSHoLHH2DB0xW7inM2Vz1/e9gns&#10;ANS2btDQzq776i20wq3w9687XzLjxe3kIPfmEhNFfqM3WVaflZEPXOjdsYb9XPInh3p+10fhx0r1&#10;LXpK9QovPhYjcNn5VY7tK1mupV7lqm6R7176G0upeKquPn6bs9C3xvUvPfEfO5hwT2zsvOzOwz64&#10;hdk2NNZvW/e8NVe43rOTRjzp2wk4xVL0n3sR/6s/eOUlL3wXY3Z6MdQduS+Ktue6FwA9qIzZ6/b4&#10;RsOOVaPj0rkYF/f3vmauljv4k7+N4/zbbeyxT/ai25tCkO6JDju/pAh2nv4dedBVqm+2Lv6yVY8X&#10;+fhl/YuoRZiJ2fR48PnwqQt03hIhfv/1wU0MoRlZ3BTlIiVfReLy3JiGh7Z6v2FT/qGnrL9KP3We&#10;PLZvnujCxqeMufQ2H+oF15wgyp3mjS4s6ItO7Du+RLaVc2nr+/oUuNad/Ae+C2+tnXg5u+W38i7e&#10;tumj9IE7T6rf8lWAmHv8P1v9Yws8fyPJ1BY2cyT1jPnjX/5Su7MdG9cnx1byGRpwKl8I0Vcx79Av&#10;2F8Bp4Dth/Uxbn5rU+P3Uxa/3DTiFfNi7k+JP2PF5zxJNbIlB/FHn+x9MzcJVdT4NPD4yE994icw&#10;EfvwZHPj2YxZ796NPJO3ZpyHa4zvnKTCzRNAdEfb7xCbx7Hh8Bm8yhUVdiFycuXoxNfiwvyueTTx&#10;wrZuGHHxY3+6g93ErdgGh77PFb+Rh72nH44OdAlI8WbMfelrEjwWKOnLhnM+BrH0IxdHXH7p/rE1&#10;/I4fnpQGM3INLFuOPOtzJiNfZc7B3txADnIuD8dwdyx2PHOL7YMbT/Sb+AKjrG1t2RGvxt7pT3KE&#10;p27bHwJDfn01I9joKx9Etp7nHZnwWB3av9I+sZLgueQeGeWyfeMBeWKVSy9025mCU5ontqfevEIO&#10;fWmH2iS2qJ6MVK1mjkiWvYFFu095hkhp5mD9Ky7FE5g3b79rHJVmdQnPPmX9Mr91fNBfw5/clSXw&#10;y2v5Nd+G18r6qRdAg6CE3+Jlp/vTMN90VpYmuyq2/NIYTlzveQpalTu6u3maX8YXMwcdvPT/8NW2&#10;MpZo69BmK23zBKk2Y9fH5BAx6SM+PAH8XX7bHM+Vq2PMdOvW7XmDWFPA9aJ9jybeNwZUzRj16L9L&#10;Fw9l6Bzb5XjbjYMXTPbXXs0HiWO5XZk58x1/7AvXB3zQB7Y8T0wd+i5k0Wl5OZ/pBY5ByT7esybi&#10;IljlC4mF/70tP8qL+uXSmzFg8ov2xR3dJode9j1Crz/BLnx2Oh8tHj/Q5fS7hQdTqxxYcsOXt8XJ&#10;yOV8Lz7POot8CUbb8rJ/yV58+e3EPfq3BdqVbW7an3PFx0WbHWsm97Bp89XJB37momNKeKz8S+9r&#10;9uhv1Ffv46Qouvrfx/PTem1KM3Irq9fomv5mYIxr5GsXrsmIFrg+OZktmN6gYO5lAeTE1cUgO/rV&#10;HxbxGLttfwS7utr/cG6A5tPtz2TYGyTkb/B3PcWlfiZ/wNkxcQJgcg3ayrfffpccaZz9ub+J3vPO&#10;0Jv+7wGSyZn8sHKNjdKX8jdPyI8d1DcGA7vwxUn94rb/RaYIPALsd3CuYj84Cl1BGvm+eCjFBUA2&#10;LU18HYfcUc4cn95KoMcGtqnyJNbrwCuz6B7buFHsSZS7I8nNtmzIRxOnQ1/b9WaF8H1ZwFgb1d/Z&#10;zryC2L+Fm5tvYY+dkKLCmGHgHc/vkD+4oPU6ea8kh/ij8eyZk5oPfjp5hywKcH2/57UHtnLGvu3z&#10;+ncEWFuy+bPLoPViSeQ2zm6cwe8NPlmbQ790jw+2P8O9bIFP/gjF1oXJ/sZQYdnmXCQubKMiNkme&#10;2j429mK31OVP6euMQ6t/lL6XsHResbmXPGhNX3zYSd2cl0yggNv8aS76RwUueLLV9onhla3byHp1&#10;h2FZcped2OZWf+dFbjS1L/zC8oFijCnfNFzqZ395yh/3Ur2sAeetHgnZ35TS2trQufilTnzQqX6N&#10;qe0rtuha91y5+NCfemWPxRtd/G297Z3v8lFvrnLPdcWkn3OFMx4Nf9AP+cbXD3nIBfficxSrLoP6&#10;1e/G6NETwOWHQ0uf2NI2ukU1fNxMZy1K/cyr5LfQMJ4kLpWJn+7EViem9eFD59PpEwUu2PSbSZiP&#10;/rnxehO1KCvv2mPpqPfZ/u1Ct9xK5oF9+G1xjste0O2DqOPK0tPIH82bAjJ+Gl3G/lE+rWe+vwFr&#10;e2gsryu2yBQSznaGTrYJEDIam9Up+vQflWc/iwd5sxdx04dDMD4LV3TJc3yxx1+OHx0/bDo2wtce&#10;CZZPt6GxT7A350QHes0NTsk5+NzKizXgo9dbA/AyNdgYuAnA4VfnOsBoVbjafIJuDZmGG6sRFN12&#10;jFubugpPNokiRlr+AzuGZvyeXAZXsGtTNojpBs8ATqZ9wsS+eji2dNri2GeDoXh7ECDH8BgTO50K&#10;vPp3udMnm+6rG7i33/znf/5nF0vcaa6Qh93gdMEh2/KNY1q3V5tCw+To0g3xFCcgw5NlE5xJALUL&#10;gYLTwSSOb4dPnbarc5bC6rH2moUAdqhPyZ6Psv51ki/R+OyigomcQevCSwiKDbJZZPT645ZsT56c&#10;4/t32gzsQOmlzIWCSQ61U+TvSVhiQUGfHGyleMXQ3KW5Nqfz+LRPU8Anw/nAWb3IKUF6Clj5r//6&#10;ry4mSkoWMcbOaTg+AlO+eB95yfLGD+NtW/fmq5P87HaRP3dOVnZ2y4cMjvl49ssm0Za+BSdt8G35&#10;MM98pMOOD7aeLIMbeoGdicbYsfWJDwst4NZe6G0MZS+2y0WopA4TGfHYCxThp4CzgLC4rYNf2cYf&#10;u5C8MNquffEpgcZGnsLVJpVuiIOrPIcm+srAnTjtQPvw/UAEJn/+6b0nFW2L6E2sgg5IdKj9MpHd&#10;15ySJ0L2RGvsNlR78ST1+o6iTSGnP6X2yL4TWXSdgO6FHe0dwLKtz3OGV145Lg20nXyGLFnuZW2m&#10;bvdt7/Z5iTN23vbJexMzaIwLR+YufDrROf4kG7/LY3RcGsU7uutz6c7VkZ5kaUwFl+1XRn1e4VqT&#10;wY23XQz3ii145JNqwcuF7GcSz9btb6lfWmxtXyxev5HOA0eGtcvKtbLs9qFPLpA0746tp3+M/dmH&#10;XVx43lw2JxnRIb75nHyDXnNN9PvMHvICmc+YQa+Ni+Vpy+pwfaq7OErI7QLktoFVJ0bUoW9BiO74&#10;wrXPtl7F73gXp/lg+cvBbPEpthye00fRwEPbxnZzT+q3jX30YfV7MaMXkcP3nbrkx4mt6Eq3wKJn&#10;AbA6k+PQEwecvLzAKtufRrbpU3QltwtY6Fffr8Ti0kDnvu+Y/mRRtm39oY7ddhxc36tXwO8nRDp5&#10;an0motsnHLsDsvZj2/zZr4/h548O7orvOJ39EP3mS3xFn5WtdoowL7Z6UepcbLFl87WTMcGCsif/&#10;+gpy8oU/uL0jdGXfi4+OjYOGMn7sQgVZYgM33UScGMQH3/EB/bTP9uzMYb75burAr60twuFFFmXH&#10;XjJv0Tavns9TPmfe0wloSM4Jx+gOfm10x4W/MroDHj/FnI9dxaoTuclr07byXHYJDfD3hasHj917&#10;bJfHo+bZHo+W+97/YezOliQ5knQxo3YAjV7k8GJkXpIi5BWFfN+5akofDrYCqlDF//vV1MMzUUAf&#10;zYxwdzM13U3N3HwJ7bqYeewxdfq1fuEGo4f8I+PDrnDhRJH4KD6On9GD10WbPmW44+ZQ7nh7LlQz&#10;y8idPl5/DY5veBZYxPIrYyHkJ3Dkjj0r16lHbxfRyFP/sGX8+8t7+cwis9w0i9RITl6b+ZdjfU0M&#10;/hpa8kfpOBEL9ILJmjYi8SEQX+TwWTuw68uXeU1obNSxOHUd24+dyCoeVuY0Li1fS0N97XnoN8dn&#10;ToQfcFF55uqTq5WtHG137HIvt3+H1a/yxD47RzAP3TiGr54fNm80bvp7FWqPnKevFzel+o/cwI7m&#10;3l2Q7Rs9zB3n9zPpDZ9O18XwxD6onng+TPNEP7JHqFMW3UPDvP5T4pHPP+YibnZKSw7S78SW/V6Q&#10;F7/GADkicoyf5MHJDfsKanLMYuqc+3R8P3rJoWwCQjrx5YaXGR+U+Z3q/g5w9KenOj4DcNHeuNl2&#10;60M5gJ1f5fXgPY848aY93MkPjzGEHNqWpvyXfXJvHLFX5R32jbMKcv9i76OPeftF7/ipvs2+P7/p&#10;/HtI69DXrrZtqJ5+qiTlo/PkRBfS2HN/D5nx8VAGz0f8jG0mxyi73xSJnzJgS083Z9lvOVGCQ/eJ&#10;men3YnJ1Ve6Dt/HnY8bFyRfTpuX0PrrjtW3Zd/nD81k+8KYf7Y1Q9IafuM8fOy4+2itHCotXvqEh&#10;17gpAp+OJbkB1M2bYv4O6PU8/eSOsLjkRLPynQYf3ntF9VyAmnm1MTjz29genYXqHNkA+Tb+lT9f&#10;iIETNsUbfaJjbsbaeRa67YtBMu6uDbVbuPMuv8Q6QI/+tW3CXn/mK/N2M/sdRzqXj/6v3cThT7v0&#10;g2719fSrXugP3bH96EYWqd66jQtc5ncW6fmrdmu/M0eUPyY+27eOTuwCxJUPftqJu5V9b5Zc37dB&#10;vkqf4QKLa35FFHDHVy+mmq/ifq9BnzlKsELDfr7SJn4wDjkO9I0XaactnKEz/LSrX/xUS8C+OAKD&#10;Z949uUQZfH1sZbXtxTd0IrQcpawQkvw2dMYfrcoXHbYvb27Cx88ghBROFx08F9Da48VTN/1DvnGe&#10;GB9V38GVQ0cu401kI8SN5tK2Rd+bsdDYY/Hw9dfflq/5rbyk+cjxkBPv9kE64xPYm9fsdx6U7de5&#10;QQngJdfMdvxzKrJ56KyMPtUx/X+ftF07zJh87EK9/KlTvjgdgyMTfsquuLnx0a72jb22Hd70Uh4p&#10;5gJY2jdm7r5OrXnK+lS7hT2PWX23/A+3R4etH3kf9tA3t0z+4t8rP5xGeI3M66dUhIQ4+PUXP002&#10;+RT6+nppyi9uHjNn5zPzN5/GUfrHxOvYiD3lgjDrzSdOynY+0jl//WAsyUffOzaWyz9rd2BlpYfz&#10;zIX1w9Y7xhO/LaPT9P34PfNm/VCd+dPm6Z5b0Qv/9LNPchldwuhz8hRZAfl+Dw/b4z95ZMZqfMis&#10;jI7WUHp+cCOyck7R9hcyU4Mej7Fs8pNYv/WNiBTRq+PyRwu/O9zpPClfncprxuGu+eTNc7N2MWup&#10;XvOunwBZlF0JOXImHo6cngDEa/1A1juu9hsXG5czBxl5eyHupg988NwWaI4dZi4Lx3zguY/a7uj4&#10;1NYT76Wdi9gL9zikR8xSGD3JPnI23rsm+YjbtbGYNy/Br3k/seRGN/r+O2h/CRJ+OzcnhBhEr3LU&#10;/mSBOBT5BFztbz66lEg9m81bpo5NcwymD3vCNn0vayb1cXNkqyuQ/m4MpxN8tPYBJ7I9j+36XXNC&#10;H2hftO9VuCnv67FvfX9iWNzPhz7Krg8980+Gljk4wEZrY+u2YOkIgY2NbmM76+9LF6795/y2fLfo&#10;Vf8zb9YGDJ85F2rBH3yJb/5gu20LdW3VspC09Qc6944dat8pqt3RCZVg/D6u0F+w39dTp4DsZAVr&#10;K7yUg7lOItYmV63NWnm+7jZV1DjljyPvhRvRMrsYWSX/wEh8lDiIdzugBar/scHaZsmLIbEDhyqJ&#10;pDQ49mz5yJLdC8h21G6OlzWsf8IUNxs7a4e+GeMLtCrfDDGlg4G2C/j0BjMiVb7cHEXGxJqxb5/y&#10;XR/M2uqxTfKNV0N7OrgPfIVobRM6g/Hgs/xsL3/w+bHfvb40TsHrn3/+uYnSHd8SryQPdnLuuJ0g&#10;iqgHAgWTLoSwqv+JoTp0BbDVfhXfrfb2a9zjBcdbpl6QGhiagD2pErz9kGHvFlQGtF3Y/aHJVEc4&#10;e8Hf+jv+IXOTYWjCp7cJYioRuGgIRBeA1y5s9vGj33yxODx3qd55d9APLTRNjiXXt7lDlo5gJ+LT&#10;WROM5TVSNmDDfi8mxGnhMTa769P9yNkEnu0u0Bmg7nio6nz7Oz27yEcXQbhP7jomb+1wTt7Q+cgW&#10;gY0N+8pNqk6urbnoZrJLDid/LsZa8BL8ymzFz0InCocWAm5QeJNHyXaCzob3pBXBtukT/cirjkwu&#10;Avktmf/6r//qyep//ud/9rfD8Cf/Q94IQgfydCsZpPN5cuwco4f2Dgz80ePG7A7K4xdy9mRiZbzp&#10;qU37kWQcvC6UJgt9zGtp2EQ9XhaQXFztJBidI4c2008in7+UL2wcudDllcgvknHQw2MuREySg19e&#10;T9oee8YtleHNxObSbpsjm31yedp07DD92iufJMbaShJaID84/NCfw5kMXSeAi9fayBE91h7iurZK&#10;nTJP6zY2lCf1kyUhG73nQptXAPf3QJNIyeMExpZfK7P4S9u1H7u+e/cqJ7Febfgir6jM0+I5CXr/&#10;eV5FJZ57cTV4gI21deHXdujoWePflsU/nz/iPfH15HU7aQOI0VY3m9CvuSHb7Z/tL8Ev3cjgVdUu&#10;ouizhdPesZMj9Wvn8g/ayDjoHehM1juIRebylD8mD6ChfZ82Oiet6t6F95vw7Wujc7efnIVuY7m2&#10;n37qBgz++fhx8giuw5/vs0CaE1Q5hhmCesHKKGfY32MI5BmdPvduc3X6Qi9KhJ79TGFju89ffZ9X&#10;7LKZ/tq+TMb4sHTD1/i09uHvvVC38WFB486ffi5c29Lgxx/9VmL2MoHtNrJ9Ch0THf0QwPVb8l1Q&#10;O+Php7MAZgHFCRY7WRDpna8nz47dH0/4otW+nZgjn4V8hpPb9QvAn71IEFrg20PLBWZjPV3mtZtu&#10;gsnTdRbh8hdyzSO1QfRjh7VrbRv7AWViq3GZ47VpfRI72MIRN+yUg5SZUE2eVCd+9sT9/vpTdT5g&#10;+wK/gatOdcy9+bd8TzzAYfcYcXhYgDztl0ZzgTGqbXLT+rlDfvOV9vsK+9JjCzrVxtPHVkY0jd8r&#10;Gx/wNUA/EVEfsdfXsTWb0UucNr7iK3TB2lg+87vAXm9r7OgJcDzDZsYpdNvX6cVWOe4NDbHxxnnj&#10;LuVAnJ/d8m6hr1SnZWXHe/oMkpExDeYjhvLEslfNJq+Kzb4yNNuPkfHuu6U7J3QzfqGxC0bqd2yf&#10;eAiPxMu7Yz9ldznETuci9A4dbR9yjXz6y54goO8k4DnQXfH6SP2DztQ9b3M/JkNtExsB9HohLLzJ&#10;vLGApn3bO5RX88PIsAsx2spR+t+Oe3MSI1/QfRa2Ztyn19JdHeeYbO2LyTl3WJ0taolacZfelb9w&#10;zTg04+j4Wl/65de5We7Vr/J63tjw9Vx0ev/zTyXradwZE8WDm9rOK+RDkA/EJxDzawv22Fc7Mxw+&#10;l30ICD+2eZ+b/L7K2+h/ezf1ngDzuif5Ci8+kDu97nBtTG86ATT1O3WvPEWZp09Xhm+++bY4ja3w&#10;J4O+t9D+F1raHnJb1W3p6tfpF/rVXiRpH9Qvj5/GZ9MULfKyoxglS+1PztBBc/JEXqH5/ffXGFa8&#10;o4unNdA2PoKJw9gwtjEnbuyHjzbkvvcDRezaulSam+jHo+DYnYw+8o24I6+nWuR/2MajIJz8lJLo&#10;IU7lpLgjh9Nf4YRR+W0fJet85mJZyFWWzdmOX+ciinmBp369aeV9fE1e4/HefOcYDl3ZXvSii2X1&#10;iwx7kyr700cbfUYb0MWB2juN1OfPmEAPMdELhGmjXf2W3OaJraXlDSHqtl45mXYM/DbxRTb0Jr6H&#10;L16ALCuDIn4femOTPT9GNwLm8+AFL6JWZ+dpK0djMviOxcKex+BjPNIX5+KL2Bk/2077iUex9SZz&#10;+9WPLdgWkMXx9lfHxqGtV+fGKflb3ICtwwPAASsz3HixZejRWxv9Gyz/6nZkdRGSHfuXLVA/+k+s&#10;knHLyjt4th9clEj716/jn9zij/60m3rHmwfQL6QtnDuQlT3Zy5bfnU8aV9ldPUBvf2sZ7rymd37+&#10;YXGWruN+UsBac4xG7C7HxFaStt/5XbmX99Jau9J/z3XQp5PzVSC3mRPsTSMtPF/8p+2H2AiP9i95&#10;PGst4t+8l3/wqXznJHntU31Dnx3kKO3J+/ZNLtjlXniLyt7O5CLl9sXXuVkKPtiYtY/PLISNT+TY&#10;8gyN1VfebNmxt3Ni8zI3sTg377h63EjnzUXibl9/fZpiWVoWQecNATOuKPeTGZ5ojOITe2m0tla/&#10;ecb+5Kb5GZWZv+ivxrAzniSu2EsZe035xK88C+iE/sLyIjfQvybnTvzOWzHexqfzau6xyfQL+GOv&#10;Y4gczzxDzQD69XfiBN3muhP/8kdvgI0fgbaPC4hjElJtf8GLPzdONqfuTe9yExtRD9+VVXzzT9e/&#10;5LU+GZPcsDn7+B3+4E5fNgcFKa6c4tt4uOabpzvFhDia+H752/Tn4T0xtPZe25hXLKz96cBv8i6o&#10;zhtfYTh4cuYjdujEtsWPkP7al/LTGmDtLuXJTWxrPk22oBaWv3r4xsI/A/1u9YB319OxtTMw5ZFo&#10;+9EyDF888bNd+dsoTT3Zu2M9GnDE9MppnNFG3du8FUb8sH+fCj6v7w564GlebUlk6U2MLv6ELhpo&#10;+9iXHIfn5DE8FzoHZ2tDFtzn0Pajz8q67eWSz87XI5PmyMaj/emQicUHn/eJAXnmY1wYqWoLDbxK&#10;v0+4Jr7NvfatPStG5c+B+J0+cn6WIvYihzekiLuew7fR73VAQwwCbSanydWRJejzcyLGiMk5J2XU&#10;Zpun9Mnx+YyXaJFpbeK4EPr+0LqD8zP+BM7ZrQuXeaYWyvcCbfmdmNqY7Pwga2n7pkt9cnjEbZn/&#10;aVOukWdjSC7ZtQF0HE/fO/Zhh5Q3TrPP9sfVh/bIKoa05StQnYMBNg5qg1Om/HTdyOVooPKxTftZ&#10;yg69cC6CsYYA8vn2C+NXz++zfZmf9lpQP/l1yvC/v+1i8e5btDpWhAc/RspI/DRWqn/KyP3QYXB+&#10;zW9yQ28/agSPrHigq29TiSxs+rATPOP/zM82nrUbOap26bKzjz78MnMPNPlMbJD/CRA2cDYjV9pN&#10;jA5mXx89u9NH5PLEGpt2PCfw8dHEn76UgiWa+nvOust+yDZWegNIZASNiZAVW78DYVPytHrYD57z&#10;pCnTvx7nIPVT2qn7M5iYiY/rRD7AjB9nuzF16bC6xa5yrDdxAXymTSO2+tDJPDsH1bc6wj28xFHl&#10;i4jqfJaPcvHhXGljQnyUxohWvnIb6v7ZTnt//KFv7k1Oy7uyHj/BbX47Jro/cb1yGF8mNkIVbR83&#10;JNiG2Kvkp4Vt41okER3PK+4n1rd+8Vemxn10jzDjhyB4ilb94pSfsdNfGM/xERx+/sY+scMZS/Gx&#10;jte3sOkfmVsDuPIG2t/mBrcP4WseA5xfsJubonUdNwm9dF5wLrAu7z7AlJ/edH3Iefvr2jvykTH7&#10;onofii3hHq+hH3K/+D//9//j857c7UlZky4D58NBq6ztGmWShScgxgHKtwzeTgwxN9n3AU0UEXBx&#10;GeI5fScMncQnoLZTNQmmPT/h5VjnWKMrA2ht3e8C5zhu8aYBh50gD43VceQb3VMY582AMrTjFAYv&#10;r5kMsZPBs4sVx7krE4eXZ0OW/HNHJ/y//vWv1Qk/k7A9WeL4HQjXtugIwEm4cTJnRwYfsE8/wB+c&#10;kdMxHGX8Utz4w8k3PbTrQJNAcoIBZxOPSaqLAddFj9ByMcgFBTrfdcMDr/5ROfviAw3+d8GhFwVS&#10;BVewmwB1sEzCo4YyJ7urE5kBWdFBH83Vw8JRbXc6LNyHr2ZQIOtPWcj8mMHQgs93331XGtrRpXyP&#10;LdGXyAw06tdutk1wx/7qyNQ7waNrB6e0Hb3EytiwCezECnv1JKlxLU5f5wLST13EocevoVf7hU4H&#10;sPQDWyc+TkjIii/f+ODxPq8qrq3SZm3PBuJEIiCfyTI7V6+V8SQKiwOf9gJrTojfnBMauOV3Jn/l&#10;gS5jgZg20ddF2nJLee2Y9l0wcVGSnOHzx3CS5rP+gUf5ZLsnJnTrIkho2t87aDf//CGP4IqpjTuD&#10;Gd0W2AUvOCsr+msrfvFKDX3RkwAXjigP3ibyvQiDLpzSjOr6Dh5+jw6sbdI4ukWP2J/hWh77V+/g&#10;VYaISU91LvLC004dgDsXwDMxz0mmY/Fx5dTYanLb0FPfC2Dbx5JDXYyq7gYdtkmMiWW49HBjEBi6&#10;4jJ1+dsngNs/Y0+x6HXUM4ZkQMqdn309Rdoqd+PHysYm6rSdu9hPTJXTDHqbh/RzstBZDpEzxfW7&#10;3FmPl0UcFwrQAfqL/q6NxdBOXtiMXY7dxGUHSWMIbYJbfSOPLTn5TPyT2yK1tn4zfP05J1bDb/r1&#10;xBF52YaNwrUTfH1MezKrVw7gkOWf//xn+/Hf//6Pr/7xj38U18IsGTyBHqGK3zYr64mxaNU69Dtm&#10;RnbyL1Sv8CBj831yvEUH/aG5Jf6vzIkxNCYXn7yXsusC6eFLltrPcf4AHtq2T+bCoL4z8TxPGe2C&#10;udiaC92zaAtHG+19ADoTs3Mywnb7lJz66hPdySl2HXfMDU/xihfAR/1fkuvXl3A7Mc1WXOBNFzC+&#10;GN1GF2P5+L884R0ZI2RtDI+fvPKOTR3L97aOlZNzfSl2wC+5KWP1Fl9B77EbARKYxfEzBT8lrsXg&#10;+/e/9iKZfWPgT8aMbOlQ/Y0P0QU4xr86x3Z7MWP1NPdoP49cttO/h2cJPPv68ccfGvN8gBY67R+R&#10;RW7W72feM/ltY2PJqCcPnI1LODuv2/Kpm1jmDbkBzvwG3IwlcNgA8KO47bgY/dXR3W/Fmffh6cNl&#10;6NzlNh5aoIZHp11A2zbo2wcrcw/Ol/YLO2+6z4/o5MRb254AhJefEnABdRf0xInFZ/FK17GTcd58&#10;aPrvXhBeXr/fJvbhRo+wqP4RvPqQ0RxGnj09qzag77uU2faCfhbpyeVJG2+5Gb1jn84/yRX5Yj/H&#10;AzMOiwexI/eG0+BED/1VjAJjJhvU36Hj+Hl84Lf50xawR3NStmB9YP44863pd/oVeuYAe+ELPprl&#10;Kc5Cw7HY8JET9B2AFjwAT72xw8I1sPjuAnJzZ8pn/Bl9yOfTC6ixDx7kXNnLK7awnbqNRzkmspBN&#10;X087MeJNGMaUHLYN/q65iBfy/PyTn6TIzaXnzmE5r2PdOXEsfmU4fT+2FNdsQ8eJselTcAfOeVRk&#10;VN8LSZlHsItcJf74mF4+Obz0kV9m8WPmO8bitQnd5FO6Gz/4ja76xfjm0R/J2JtenChHhrm4Fp4p&#10;5ytl6E3sTCTLW3zStrHJ6CdHDF264ePTObq4IUPszsb6noUJ8kz/H99pt3FDV8DO+gBd7DdvRzfn&#10;EcZzsb9jjbae+IN/xyUneZWRCaCHh5haWbeOre1rIy+gB5Shv0+16nt4hlq36G28YQOfzvzCNvK1&#10;WOo8gE1Tzg7LS9vt6/aXJ3kAXzQWooc1g+ay8KivosfKrS25bOVHNsIDKPO3ZWjOh4xn7KqtZrzQ&#10;TpvRYezQHHlw5CWxJUbMf9YXZALbvn2tJSnLHyDHfY5YPuSJXewD8Tvj5cnJ7HZwyM1HcPUHYz2b&#10;GPfZQn6Cs0CWnV+j6XjsdMbU0DC+ydvX7wyncXNF+LLPAtkB/NpG/2qfQeOxKKk/Oe5NNaf/aYeH&#10;eNyfD1ibqLuDc8ONf/QtxIpnF2z9tu/mf/bdMWV1pt897qcfjw/Fnd8wdzNiwyu48NG2BbY7lrAT&#10;PfEA+rA4oB8eAM6r1GdTfdcOdFuaxYusG59uUNo+weXo6yt+OsP4bPwcuc4YEuL83bLYcEJpjivE&#10;F742RsgP9D8N8THGbJ9iX3TR70eE0il2fp3fZnbuxlb6MRpiiW5p9FTGth8dV/aZZz3yHPrgf/xv&#10;/6N6Gn9WTrYB2ho/FpecYgYoI9c///n/dj5hLqUPmHcYN2z1feOVpwBnXkb+6Bi7yR/0B2STl7Xr&#10;uBP+xYs90JiLPI/YJ9fk0oyP5+JqCX3h64MLIIGNgbFDdAgNdN40X7sReOapMy7MXHLt0PYHf+z5&#10;iFEPFujv+6pqvnETge5pfrX5Fd+2bbBXpH45P6Ere+IHf88h/B433bf/qUMfPtxeQMzFEXZcfyC6&#10;48zyfHD7/Z7Y33yGjv4H0JaDNveZZ8uvYVRecOijr1/rrCcnra2X1uLafgnoA9Ca/iefGmv99EfO&#10;MdJvjIOAHOIe4Nsn7LNPluobWp37Hn8V8Xyt/c2b+kYE8ZX9oE77xlvGaW3bt1MRfQulf3BFEzul&#10;7Jtv/9J5mDgF4hqQW37S59c+l4whW/8lPhrfbGrsC0868J9tGLTt2FjfEfduHjbfFi9u4tr8NH1z&#10;2+EFfs7PtxiT5DH+rY3q4/GjvDJjkfbhedrRm+p7WGL5Ijc6YrJzutBaeS+/NGZnviWWQen4Ova0&#10;YRd5LJxCswWtXnspXyHkRvTJunCNhyHGjuwNqmtiacaS5Bf2TPv2EfKfMXnrtVl57N/LK18q6Xrx&#10;gxQgy147WZnZXYxqx55fZ3yCd+c/+cw5qhtssoYcH5rfukDuePPjPHywuXhijy7mGY2VtOePzR1P&#10;LoKOiJVhY6E6NO8OTSjGV+3rgxO7nNWYSPztWH7I/W5Dnkd/1y/GP2iCyVPDb+3Q8thTfin6aaMe&#10;LL3up640U6X8DmR23lp/sfGx8x2nY25o3OvuMtrf8x379ZvzsPxN/ImN7J3P2ph6fI43SNN+rQ4b&#10;K+ajbDDnHzPeaSM2fC77lkBolM/QxlN+tl2+eK3N5S50vwTkAzv+rM7tv2L5xMHegHC37eJqb2yg&#10;k7/mytu+erLBp9Ocq8x8fPrr9DtxB5aG/Y3b5VVbq7hDdJj8/PC78xOy8yub/PYpc6nwX3pjv0ef&#10;ufsI6fZTnq3/Rvb1bQvv/EPXvOgO+MBzMRcNY80CHZQBNIH89y5z3K8zz9Bvf/7p/Ve/ZN7ronDP&#10;n4KDhHlSd1JORnMhvMzvl+7auuObHJCG5oeLv/V3emLM2tPrzJO8zcL5jLmWucnM17PTiXkMiuF+&#10;MAUdfM6+4zLJ1WhbuBg8GD+MAbcCwotC6EygnEA6hkNjcRtoKe9CdgIKvoEGqk9IhecYaNts+z0m&#10;y37SKsUboCMzGj4AnivolSu4dF56pcG4+VvckV9QMn46ftp7smuDdPXbrXaCfhbm8R+eaHOAJyU5&#10;44KU0xdiT8Szb3AFlYc0qfMBaBs48OMHg4J99fTQSWzJ5wNnZd2t+uqQO+KWLrzSO7RC9GpXvqG1&#10;sPZpefBAy9yxEDnudIhdWclz4uZbr9jNsXKyzGT3xET0k6BWZ77fV1Quv54ghfA9vtBanfuKotBF&#10;+8NbF7vi09BZHZUvLUlr9vPNhpIfm9ELzezDZ1eJF08TPXoZRAo5qB0VBuyTZz8tzBeSE0doz/Hi&#10;dLDqQJ8BXt+JiJ64Xv+s72wv+fHqZ/gSCv5Ohh3HCo0Z5ZM4Du4KRa78pfZW8ue7EX2SVWxBlk4y&#10;Iq+YN9H2yhxAt7Pz2FdArvhDu+qXY8apjpGlfjxtX/BP/sl4XbSG/yewttp+xMdkwauyRr7dR0bd&#10;DF76gDuoPAk8flS/7adPKxlAw93z4MJPmfhAZwF9JzegcgS5euc45lI6/B0Edxemg6SytLRbP60f&#10;W5Y2bhbYOq8MNKHUtjrG/wnhkI1M3t8WMEGxiLYX/pXxoxiw9TSitivj+qm+dsKYXMjGwW4um76V&#10;uOtT55+++mtOcLWpH8M8oud1SmPP5dHJyPo//JcfPdrH0s7kXs6dk4/xmQGVfhbt+UU7dgClEan8&#10;BpL9ytsYHb8rK16+tk5Z4yX67ERO3CzN1mViL2fjTbaF5dF8FLssfXTkN8fNG1lQAYtPdheWLbR8&#10;l1xoEd7ClQssL3Ly0MVI3iBbdLzyaRaD6ovQai6LfeqH4NEHvs+eFNlPQe0vj/k9lZ5cP9OhE6zj&#10;C232ZMl+7ZB2FuZ70hd59iIKvRFvX8591ZUhZRYIjXX00H7blnbH8kdssQscn7V/F/4jI7noXxwR&#10;LtajR/tw6Oxr+sk1J0hjc/zByo+2NsaZr1/7jaozkYp+cPbz0ljaJxMOx7Qbmce2PB/sLP58U1r0&#10;nxPNueHDRMvFMHLTGd9tg/enjP2gMZWQbVtxIheGlth6LEbm6Zrcgh4SMy9IjLwOrmO0md6Tj/rL&#10;Aj+w+b+DyYtj1y/h/u1vf28x3YFYG5mftlm7OQkg/4IFq/EneadNRC9oo87nDkvrYHUzPGPD6LWg&#10;TD7wNGHfOtEQn7F+eSaiir48qsaNHfnusHj3suf7JucLa4UHv6lZG3yT+ABy3B2Hjm7qofqUr12N&#10;bRO7/W2aG6+h/PSbSdOTZ9EqxKCLy25jq9XHcc2cry2zLV6+asecJLT/p51+3af72Eqb/O1JyczD&#10;Mra4+zRth870Hf3VE2DK5TI/u9GckHj+9Cr+ih2atzA+0Pbi9YyfS1OsgWvMPbJvbM+NF/k9zkNr&#10;5ZBn92OBVrn+1Fya2HRSCxzzk3woFwIxVXqhyRZ9MpX2oZGK4tt2bpM2vckj/toFH3zmZH/i8J5/&#10;0PVpbsv4sWMw/mBjxnZCdOYPcl35k6/9zxxhMKY8PggOO5kXzc9xTJsPWYz2pIinE3vzV2jvGMqf&#10;fauALdtWTzYI7fDpa14tSLVcbtd2cLtImjZ8rLwn1odOCKTFwF60d2S+u/2Yyvbrl8REgybf1/gW&#10;WuvXaaunTR+S3+uzEDG21K61WXpC6mZuZgwxjssR4zc5AtD/7Vt6zJi05xRr45WB3m7QcaI+Fwjm&#10;4s0uQntyXZuOheXDRlmgvl77reuMDCvL5sDVTb5kl42f+iE0q1NsoHdrq9xWec8Rq8f4smg5Vjft&#10;x7bavnw5C8S9MJGxbmmsz2yV8cPC8kNLLK8stoBd2OjFi1m89Dtd6PT8M3XFMX7mHLA3wOh7+Tzk&#10;e/jGvGdzTmmEZ/4L8EfOx1Zs6ttAvX4QCydw2Dn74jZ/m2PMXyYexOSU8/+ly+GFjwWlnW/XBrHL&#10;8ln7MMGjLVk30ovar5adcvMAu8q00x5MP5pcME9yDV3lvaPfOBrZ11/atF/aCczd/WPzPUfGY2M3&#10;Q0D7wsZV+8yJn8qfrtBZfnReWF2ubewFxLey7b+L/zFzDjcjHDMlr868ZeeC2lhgbr7JWMcnAH+L&#10;9J4ugxMrZB5mbusCYmK849f0fxd464sjCxk213QsiS/RP4Szz054DD9zKDy238ErfmQwl7DAOjRH&#10;Lvy93YTcbLcXBodB2qIbfuiJbz4Zl+p74+fFxVdc3X24dbbqXYjaCJr4WGrZ3uKluD13Gz9svkdH&#10;i0fbsVt9nPLtU8Xr73Me+qGNby/gV87po/DoJMc5d5Cf8NJ3+KU3XBydZu44vMsn/v8t4w3sji3B&#10;65tv6qPJ3ZW2b6QYOfGZ+ArjEa26jNzW53L+GTq94BX6o+fxQflMTJGPjYDt7rtpe8voxX+/vXBO&#10;njhKxdpnX3UsFrRVDnZr/2Hj1B2nfffdX1XVjvecYW7huDEfRuuPELxk067nH5GLMP0d+OzvfMAF&#10;ocxu87aFyWnb/8hXXnk676IbEr05I4LBax44HfPCic/DvPyP+ESoKmOz6efw2ZO91o61U+OR1c74&#10;ElozDsy4pN32Tfsv89NpfepzeWYLBm/8rz2ZgH16gc5zUi6OpuycR8BJeWloIzb1RTTyWXlLJF/w&#10;nkBlbEXfVjh9WbvQyJNW9XdoenA8RY197avPiYkcPEjiebOT/Ttc9jBvOutAT5uTPbY4b1i4txUU&#10;G48PPSZvVf8QmnWRB8/NhYv/9q3xcmJ5aeGhvnOP2FNrdiPXZjM4TLrxf8+f9uu29ONdl4G7YN+F&#10;am/e+Hfw/ALWyq1dLHvZ33HH5qxTszG/m+eKjR2bN3+I20jQ9YGd62u/MPEixmZuqHz0ntirLkch&#10;+sc725ThLvfPxTEyWBdGZPoNw9FD3x9Z5kLatuWjjk+5gE8XcvzyWy4KhYhxUR0gZ3MBxxwwP0im&#10;6NrEy8xnt7+obn7TtI4ch1T2NLGdtkMXPnjMpZSnIF9sO/0ynDbmi/3nX3Re/13bu+1Oc7E2r4o+&#10;BUde8tFhZVZb+YKvvH/ZX9rqmydudcpAZQml6pHje17YmManb0KJvg3ottQ4/8eXlWXL/2AbkWq3&#10;lREakndo/znnH5WljeT/Oe9c+So3O2YU7Vww+3ww60LnvNWcNu1L8zA55I4TqTP+N79uvMdGvbkw&#10;iHRO96iN1hbIrAy7VbY6XWXCL6TvPoC3MWt//WT/yfgXm+CHlvb27/ELH+0Lzr7zAz6Bj555H+j5&#10;bmjN0dWqO2ubvkUoJSuvVzmXrJgLOH8tnOMIV/noDdxQuDGwKEtLvfkhkCXAc5yl05tCrBsnL0bw&#10;9F+b48NsQe3SbfBCaOvVxloQoGVzCy40EiuJlsQs8z1orp1bdnLl2H1kRf91fyNQgIWhRMrIVfho&#10;0v0yQXgEqBT50kYA2/p8qb5CpGNboN2JiU65bbYd0oKhwXr4qCPTTAwmaCbZ47XJ/3EyOMYh40PW&#10;Opz8N5rVUSBFLjwKabYyXXTSxuRzcdDYjrVlAlL5yDN8lleOhnTqN9CdvBsA9iTeiYb9DggSf8RB&#10;e2R82HSPibu8S1xB+T90hFtfOoE0wJ/6WRypop1YLQ56cOCydfFG9F6IaN3JaLtvC1aWPd6ydvwc&#10;rN6VP8rBs2gtGZHba6KUPaVjABr/koec6k0AAFoAbRPEu4+UaSMuJYg+JZJ2aODjY8D1vn8XWv6S&#10;O/i0gZuqyhRm/tsPXlhgyp/OsrpU3sjgsXs2I0/1y7a2LJnhxa9ig0ygg3B6Pxp0HB9MUnuVhSM8&#10;4K89PBWM9wg39tYWVI4IuscVOuXabvuVuccpZ687tDwTOTpu3dLr5PuO/IV91OguSd+fUnVCz6bv&#10;jt01nYWYkVvfwMcrqmtpMqc/jqomIZnoG8TG1ZoXP1S7XRlXzyJ84SvmDKQPOOkM8avdiaU9RpcN&#10;Vi6t0HaH8eL0RDg05AB/xdGKXXVdtvVZCK7fqGq9vh3Q7u4T/aTtTpsOaokV8QL3nYUgTY/sZGEb&#10;oF1f8Y3nkWvi+PQnZzGpgzeLbG1W+Yu3sRYdvHKTH4f+GWDCxgJFfZsTaVu0+GnB09Hzigt3uXl6&#10;KDdGiIdsPWnWRfe0aZ8Lv9Y1/+lX+Y2nXPyU/5yMoI3/2tsx0Jd3ouROcn0G6HteH8mqnRjUUA5D&#10;K/uPye3kDrzpCJaPnEJGurXvRca9KUcZvPbR4yc4l/1DZy8i9OQk4m7eK5PzRQ9896NY30L3Uz5z&#10;97hXj8/rXOgFunhFt5XZJC7xVPvk1V4vvZ49POG7kK/cSQl8+oPuH/7qNv783gVd2Ei7Pi1Bpui8&#10;fug4EJzNr2iJS5Ma+C6a0Lc2wuzwcYw2HmgktFoXxLYVe7GGwrat3ac7oVIIqcLKjw494YKepIR/&#10;FOjcgh/0T+MKvNo8+hprGi8hWLnU0/PVXFwnM7kAPfGbg/gsrzPaV9jKDQ8/Tjw5Rr+T5HMhkf34&#10;Ze3cp3/ZILgvyZvt6Ds8yatuYXnQ580br8HNRYaME7V3eIx+JwaO/bRxEVReuvp/5HBTx06AV6dI&#10;EX6xYdqclLSsv7i1SEveefqA/Wc+AXnltt195ey8W23HZ/p1i/NlPHzE9ZbO9mELx/yx7bd+eSnn&#10;2z1Wbx//kQHDOVa3cul7Iwu8k+sgBPcOaBl7d1y81+3+8n7wm5rO6ZInv06f7sJ2ZMXLicDGmJzX&#10;PB8eu73fkIDSyLncnm/NT4MTFWojyHwRvvjjM4u3Y5dXGQPJkO9sxxnt28HzG8Uu3srhbLp3RcuZ&#10;lV+cZn8XVPR9OWfebhC98hthLhjX/skPniyzv08QkaUnseGzNqONuAbK1i5k2xyrbHQLbk5c1fXm&#10;u8wb3r755oqPS5/QCbHJD5lb79O+brtpro9ua1S6yH9e8zd6TIygJRLI4Gl9MvQTm4Z4m7Mr/WPK&#10;yJd8mH12BXzp2AUEdwCbA7LpXT86DZ/Jldqp31yrzgeNzpUhtN/M+BPrFnfkYS+xNfnxEdMT+9tn&#10;QypyePvG2NuFpnAtH3HuyZIoVU4y2IvoYXyi5IxvbKv6+Ir9XCDs8fibzKtbdqNTJa1/1bV1/MPf&#10;Gwd8YPF77DZzn/s5kjZLV36T39tfIq8T6ZI9eWnx6otU7IJoY+jQGRn4VC7e8yN+HN+x3+K/yfkB&#10;+eqX0jv9Kvvk73gcgnynzw3t6X8vLICf85jGT17ZNbYpWr+0WXuJGXrBxXNlh7h6bWxNPImpOqS0&#10;4OT/0Jv4UqHNXGSZXHePxeUNj6d2cQUt0JiMnp2n8mX2zeXYd3Hg1Z+pdzG4dfn2z1doAHxXjxbk&#10;a2PgefnWa7Nw57dyRbGtDq34hB9ObLEtNfSfndMZm0f/x7hAhtHv4dudSzR+G/YnXg9tTMlz/6BT&#10;PcLvfs7G/uwAOtc8cdK2gu7Q1L7zBzokv9nXG5embe0VvLHp9LX2CXQCl11Ou/LeeK5Ljt/sp8nb&#10;d562dzDlG/fllXgw3/b2or5qOQ0aI5FvF/w63/U61YznXZBHNECcjj1kDn5vDEo5eYD49rH+AfS5&#10;5nyixI9uBhL/7Xed96RvpK/S9Q6VM/TzX9gn2jROswAAQABJREFUlJWzhTcEebV2LFYd2RquEgBv&#10;cuL0Jeetv/JXFFB3B7Z/fHY9IePihTT+uTcTP+OrupmZA8cH0dO4g2b9htLhcZE8O83pWZT2pIi+&#10;zBa1ZehN+5Ft25HdR93uV+scg7bJvvy1CqxN7vEE17HcVJ8lpwHnhb2437Ft5gzK5YaO8zGyMzx9&#10;7bCMTcl0xr0UipHesHzk1I5c8G0rb+j0+NS1rHXdKx6TWvykx/oNL1BfB7+xEL83vn+b3Cr3u4Fo&#10;X/utrnZJo8beGiZ0NrejObLZQz+vec9F6o+/nbeK5EkfvNi8c73cPNRXjSaW8dNWHbjvt2C/6Hdw&#10;YrH4eW7ubdnRvT4l7+H1fKxYUrttPzpt5aK1ExlYeuGuGx7wdozcuuVtzrE5XVlpxRFkaV44hBff&#10;toBn40KnnXmltniJaZ/FfZkcQe/KfORZWeUJeQkcyle7bb8yE6Wvm87Wq2oNK84DGyeCJ33LEpFr&#10;ls5bO+tJzPk5p4VE4u5GV7uZZ554XgnoAPCXI2uTGw3HK1vH0eBp201bTlwsnjDe3z+eG/hOXgx/&#10;bfhmYfk5Hvk8DTtP8OPZHFJL6WMj2wcXJKLH4tuOSOQaWVZex/SDY6w9qj76yhI5yojdWPvwLbEh&#10;fvDII1ae0h99DokLv/kx7fyeprVboJ1YYautb0W+9iLmnq/UD8d/ewFZ24xCbSJPxGPTPHQ3fyiQ&#10;/8orri0vOe9cVE+F/0um4sdpxTO3S1sy7Px5dZVP5FMgj+44+C4/oaBOvv3FzS/VOXrnz9ys53Yn&#10;nsqX/uqUFbcku29PD8tBv/t15O1+8BfQAqs3vvy3x1P7+++1jRq6abdQGxy5poytHh/xv/NNsjPk&#10;zmc3tuCA53yUob/nRmvXLWcTsPFxlafNZa8Uep2wmF7Zne+q71zk+FvbL0HHsviajfq3Rgyy47st&#10;VNFB2fRDXgnvlIGV31YspyoyjFPQ3xvftWGreifbyc0lUfvZW5+RQR6W9/b3jZdPqi55TusnMmzZ&#10;3e5bhvvqhsdCZduD3Ubc6uNYMB6bau+zdStX6R2Sd9rw2pfTJoK2fzd/ZH4HtL9kOjZVbg11eWWn&#10;beGuz1o2BHynPONd6vcV0G7+bfv0PZFRnOjcG33QyTxoyrhl6i+arckcJ28hMY//dNYvxHjnRbwY&#10;GoW0vdqXf2IyxrrqXcNI+eJUpuV3+Ky95HZti5M6djpiNnZ2zLY2GJvOCdY6Ai2EjIm7j/EOyisE&#10;4vc2K5B65TvAPCaElJ3Otp1SZ3OXuTY++RJaI3hpzL6qGegess6J9Qi5vG23M6Nnf5NsdUGocHgE&#10;/7pD4qrDa+SZ9nMH6bavrLFPIW3mKYnhdemRyssZ0WftNDabCxj24bMF8JsI/sDKvvtjz0ny2i2U&#10;3y15zQCRQA1O6aeurxBIwHVCtg2z5ffH4jZ5J1kaiCzKOfnc2GAHsPrtVtnqYR849lmZW88aYXDH&#10;pYZJ6Q58OgU+eNqa9DppnztwTcjpJa6GNhkQvdu2ZUeGlkdsd7h6jR197skWHWUrsxPOba9s99cO&#10;tUH4jWwz6YC3etq/A/or6w5i6ulsAsrvaIlP9b+9ng6urL8lFZu9zP7eQT6hMbrXW+jnDz5ZnWzj&#10;l6/ZhteWK1s5N3omgiehtB+GBmib8F7ZExUt/6Ov3EFSXJPTAlkOLcdrh5ZF9+RRTA5qdGzB4evC&#10;qvb566JEsP5o8b3yiYcxTOl96Qs9CwD5umjXcmb7KXZhwzH59ySpsXP8VHnIlPb5L1SntAlK/Di6&#10;KGNnAHcvEjtxseizd2FaTFEPd22jDVotJtSpq+wGs1zIPaSvGF79e+HryIfO0tRX0PSKq8qmLn9s&#10;6zc23O36W38fKcd0DwP8LKD4fal9RVInEFnktZDSP4IQKXL5fRA3QQB+Mpnv64ZcCM6Jh6dYTWRj&#10;kfocj9qiT5Uk70fhnRijMb4KXTLmD8gPcv/0C/FuMe/RD9hXH+qTKpHlRer8Nd5z7AmFlXvt0D6D&#10;S8R6HZn84S3viQd5wgUQOrjA1z579PycYzmhg3hwjB9itf359Gn0AT3ouHopR88x+bSztYiOJtO6&#10;qHB/FTw6n8IHXi+65ILC2uJ1LgKbiKAH6AcPIWWNs9akCJ/QWdkUX/k9csOvfeacpPrg50SqJzBp&#10;X71PDtYe/n7wbPtsq+exhVf8Vabgj9yxeXI8nb3m2ytW8FZ31Aj+Q4+e+IeWsWByoZP35O3wATuu&#10;rQ3ksgRD6/j1VX6DaIFfeWbl0QatbTt9ZuJ521i4XPk6GU5/l088IUzOvfBeu7Jh+KOv3cvzW6Sv&#10;PZ27ysGJ7GwJ+pRwZOiTFdmODSPD8UltmZjXH9mg/fLEFFx5puagd+Ktdgy+VzTisbmmzG5f5ZPj&#10;6ncrf77rN8TRnEUocTJ+p+PSoNvqBw9MmTHpqT3v9OGs/e3XhqftzBEtEMwFkj0Z8pTRltF350/2&#10;wZ4QzSTe3e9j+5WvSOdLmXmkk2pgc8IqR9OHlP/RWAR32z6lM33BhQhAXrzyf7YTA+z3qJsTD/jK&#10;0ZVTl7fyP4LGuSAI4GgsY1e0P8R3ZZzyygDpBncfNnbqh9hFu/T/195CcGKpcoXB+qnq0St9IZGZ&#10;GybimzOeY4Gfm1tG94kRbdsP0YeTtt0e//Xg9mWRD9+0bqm2fL5PIuk/QKzLKXIL2f0kgLEDb/Ax&#10;9nz9eU4G18lTM3LuSfPwGh0/f5j4rN4n3uWIynDM+n1+w9eNO8YB+QBt44ino+cVsPrJ0TGy8AlY&#10;v8cA1a/j7ITL6W/RM/14L0y3Ub7KO3lAe20qb+jKA9dCcfCUz+LajD/aV49GSI+UlJfyUI67Y8uc&#10;MCfJ9EKeYnZn27bFs/KPPuUfGq0L8trads6h+Fj/M6YPL/6/4xv/wVG9+74G7+RqPqyM8KbPFMeN&#10;LOoOLF0yHvSZX2iVAjQrS9p0rtdy/jC3Yz+Lz24ywDdtQseYSR9vQmEf/VydeY5zP+WO64/aZuKJ&#10;SGOrS/RKSQ701lZkWtyOa6ed/eWtDVjb9SBfs1D4mJ8PzaG9POY8eeZP2o1tRgYLEuZn6Ff+9F08&#10;2Zjfx17HvsG55AveynLHqZwzDK2IvcEXD30Bbf1kn/phb3J2QTdm0N6nZalDm1yj18Oui9dt6ken&#10;CQW8ds6l3vlfx834VR6b8ZmGo6OyMBgeZAlfoJ8tNM7DZ/kqJ1N1F1P5u0Nv0ko5GuIks9jmYW3m&#10;82i/7VZHuoRRixffHKgLkikly/aZbUsOv0nZ8/+03bmFcrC056Dfc84Z+Wo7cqW49j7b8k4pf5H/&#10;k3OFkGMvY+r6pTERkyVb1e7Wa/UxtMj87m0WtNM/Vhec7K+d3SB791fcUt/UDuG8ddnNfmwe2quP&#10;LZ9U38jlWB+Fw05k6wVOjW8QsdIucZUysrqI175W2ab/a4v2QkiXfuPihEblabxM3MLVZJuNDve6&#10;sQO8yp7tro81thrLg786Lu7Mayav7vkQBeSrmWPxCd7LY+ys/R1Gp8VJPEVPNPQbPsO3F/Ca44yX&#10;E3NrD/mET6wreXW/81p5SD25zFuqiziNQJNP1+eTZ8kzONZRjN3pW82hD5uPnC5gPX/F5dBa+3SM&#10;qyePTY/xzYHg6PuR6NAff5KXHl5zvHzIRF4/XbRPDW+uV3eH5a1szxetgzjX+e67v4Tmy/y01w9f&#10;/fDDrBNF4usisLZEXL5kMfYYQ9gQeBCgW7kpUFwBmIZw6MzW+pC6pbVbffTludmvdOhZ+pNLneN7&#10;vbK8UnnYv3TOdjpheetP/L3z0K4tBh/YJw8azz8urqJ5L18aOy8ujdBqXg7PT1mXuL+xq+dy5ZR+&#10;cng4RLdyZMtHfwbj8WnT/fAjEwubl+n/QFnIZaeHOZbTPKDwGB9Gl/S52KMIRX/0JfUXgeytP+SJ&#10;aTv9q2iSaXS2v3XiZvwgFsfHcudH7fkgZW7UFCszX5kxLYSeAHrblzu+pXZ8AW0sMvnEnC9zSTQT&#10;h9X/RgmPINxKZrcyn3VB6zkgEtYm+lohxPx5AGvyE92nyrd9/Myf/gzoCugDf2mgLe+LmcvOqdz9&#10;cn+u0GG0c73aKDcewp0+OAjVO7t06jgVWXfcQV+eEEFuqH3gPuKwvMkXm5oLbG4j/DWOR3bQ9aPY&#10;uX05bYqTmHbu4uZRrzh/DmNPpXsDNFve+u5pUPlr/ylgO+ONcjLqxnsBlV5Txt5s28Gk+IfcFze7&#10;tl3/w1gfp7k4vPfhCwda6pzbPYGbgx9+1+oZ3pNGjwM0F9JbGgtXPNDv6AiH3/zxpTjwkcv4qutd&#10;ufm/N/gGd2ksbVusiLt0qg+d8ln8+/7a6U7D/s7VVsfLB5V3xpe4Y+Y+6XP8PHOimxBLlEABa7UL&#10;e31lj+kL8AEbj/bv9luTs8vv4JCnp9x22fWUX3QeYvyOxBbIPav71S6V9zJxwn7eWgiKl93O3c4Y&#10;ueVleewQhPrXjc57U6i23l6VwI/u6M58v7qkXNUd5HpjjU++6vOXuY6ZkbNoPWdefveG9/0lGjyv&#10;3N/YhvIptNp3eSQsoJpL21nb84CHQAA5tbc9BW3fuuPT7p+3qdl3nudTPyXv2HoS+WN0m+xdpOkw&#10;DFTEw8D+Oma3iILFFVQ+i2u7QtaRUTLYQycKare0pk3JtUdt23bG0NnO2TYReIwy5UPj4bSlu210&#10;zh0A7/zIVnljMB1gJwF432FkG0cv7dHnIf90xhkIlgcacVFJ4ePC90yqZ/BWQbY9CcJ28YfPOPs3&#10;C83pIH8GewJP1tdnQosGG6Dv4+nrTgATFBLjAtnjtOKiI1m4+BCBm5i0ufQ+PuvxCX50xh9LEbkJ&#10;zt1alFs8toDvZOt1Xp09i3WnA6Zufa4twAssLfV7XB9n8rZ2c1zfwI/cdIZd+xxftG32ydFPEgP7&#10;2EfbFs+1W3mErnIyg8WHt7qwl/J81Z5DG72xRZOcC44BCxDaFe76nZhEdxenBunPv6t36ElUzHaP&#10;97Xfn1Go/cRfGsPfNrX5zW5/RONtFsG0odL2o8Wl9ybYCpeK0o0NFiRWOuiHnVgzTao7wfeu4IA2&#10;CysfnNdnErV1X9pqu+y454Jj+z0m/ysnBCm4eGTfCd4CW6G3F4urn98gCLTNsYPJIr3pRfT24aND&#10;aRyB7Gu3+k0xXSdJuwGgPygfPcXUQuMrtnUXYmmc/gglkT3xE37oNm4rV3wUuZafO2uNnY1bPQdO&#10;L24FR27ij5wovumrEiNH6jtUZ3vYWSfOE0JkGHjzIRcycywOavfw72vU8DIIR8BeGDu6rDy2uwBB&#10;nrGxG1DmtdLVN23I6JXPL/MkjUWoLtqQB4TXpdvBdbHVE8nVjS3z4WE2G59M08oRnS0WWbzHz4mN&#10;ybmLoM1LabOTpR0/pvXEapD2cPhELnzIRR8ffCzUdTKY49ehbTG0J3fR+7fzBoDGlWnATtaDC+gB&#10;0FoY/81F1drJJBav0GNTQO/NnXsMl/12Atp+mnbLg0wz+Tm5MvFG73DPJ33eE8g5rozTaUbX0HWD&#10;y4u0B/wN2G7ti2f5W0D/OAsIcl6YFzcKtJ4dPqaMTNrvxVa67KtbyND66Do0M66EyuifBcjcAMCH&#10;e6LriZf7TQeNCXzz+eQVeec1PS2PDj/++GPpixt82JZcGwPXU9vBdcI2r0yPADlve/vq7XUBzIVb&#10;F3PIMn4aH2qD3o4vCcPafeXHT79xgv4qsvXJoN8szM186+ev3se/kSnxQr65c/EWK+x6QD0IyeaJ&#10;noDlYCQ5SM82e9F9izf20GKjWPps0R6/Le6+WnWOcVn+w7G2TCxU7vQNMDTRzic83ETy5zB82QOM&#10;jsPnabtHGf2Z4lpUGtZZTGCXlW3w5UJgTtEcyF6D8pR8jnoy1D4yVfTzG8bnqLFjf/1g33g9i3np&#10;T+jGzx37Do99bRzcLwGZ8OmfC79HOHbsh6Kxe7LCk+Z3P+rrnq59kwukZLvXiU99ePLHY24ERx8U&#10;t/qmYzd06Mc7rzS/c+EHzc2xK9f2p3t+Vgbooo+gqW/c5VGPnv5ku/lrcdo+7Rw3p6wdxFNyYts3&#10;btPPciB/ypP6M/nlhul7uRCQP7qPHR9zTTJ9ynxOniOnccKbLODtRUL7xq+VaxfcvBaPLX3wnPlp&#10;BAkt+sR4zVVyhcWZlj3zHR3Q31fHOoa3H8fLd8eHsWcCPHaBt/KQEezrkXsBJTI6XxHzrbNIln16&#10;L4x99aHI0fM7uk5t1fAVGBssD3yVz3mJ/W8SQ3sBQpORs+Y4uCVzfalv9jKfTgNyrN62YGhMDKz+&#10;yvlzcTbGtp49R46cL9U/Gf/z9gM+StXFg47VPTvL29ND2vsA8xOvgb5yEr6nHg4xHzLPXMmd6vgu&#10;DXlhb16hjzogXnbMxX8vsLTy9rUydgH/mV2gjbz6T+x5dBm7HT9GFTR2gfbV69HN3K4yHh3M75aX&#10;7fhn9MOH3C4W/fDDD63729/+1rxhHGOfpYfmvb19sHMY9nrCRywWJ30wPPAdnJmze2qqc4Yzf3ex&#10;fm5OnPG/uIk/86/a1IXDzH9HhuHN93dYmbQlb30aexzz1pbqjPHNd/Dah4+/Nw6ObmjvvEe7BVzl&#10;N3/KzUnNxfXB/c1euNumMss1qZcP2XbJ9QaS6LljU2ngXyajn/ZLy3b38VBX+qELnHPw6dpb/lcP&#10;6Nxt8se8dh4fOY4e5u0zp9eW/dwM++uv7698L9dunymhfIlv0HEg4xse5s+1P1mjW47SbmyVksEP&#10;DzfBfcz4tfK1Il+j38hKtq9ezI1CcuK8cWEuqrr5fMeQtQufp3eXxqzhhLe/6EkvH+ZYPWzveXpk&#10;GPyV599tL95RjYyru3byBN6bZ1fX0VGcztg85Q++i0fW8Qu/R+7Yb8ri5/iLPei046x8wmYd8xNv&#10;cpFPemr7kSd6tX+Tmx/dlPTL+9g29lqIlRoTjvGbV56O7bTb8pF/jk/pqRv/bo2+8dBlCJAX8Ev9&#10;m31xYsETjD2PTHlwt2NYmLsg7I1fHd9PLC9tbfi7ch0RxJpjMSp/ixevLNfm/fuZ1+LnGG7HyYhI&#10;rsKlL4LnYGqmmkzGZ9U5qRFL+p6yz7mpdM7P5/xqdDoyRs4hN/EIX7vGZOTVV9S7oPiIj+CK1fh0&#10;xrxRcmQXd2OvPrkbcfYcSuyMbc5cpXZ6+Bvewtpyj21X7vKJzW23H5F5aKc8dFMZGSeG2y9P+6V3&#10;p/+H+0FGv3P5bXi2WKw86eGNmRRcZeqVb5lmOXoCcEDELJ+hN/li69TbVwdv+vPgbH9Gmb/YNyNa&#10;+hvdtYQ//dr5+ZoXHbA80EZDbLLFg5b2cohcx0+nocZfAOvB0/7Y/eDv2GisI0d1OHE3MTpjhLYj&#10;y4042Vqe/H7yk9ryCf3SPgrZQDdPWzri1Dg0thGL8accxKb5075zgpRrLxu42ONPGNv+r4JYqZ9i&#10;/y/Bva8U78i9OqzttZVnVg9ole3kqpnrJYsa76Iwe9LviU1Cgy26zmrnQCIle3wZWY9uxVEfPG/p&#10;Q4fPpyhtq85Dp9o2h+zzkH1s20Z/8GW9pG0f4ozMxw6N0aPjxftO66bHvXj3PbyFPn2KuviHvsL2&#10;hzPGDC78EUgsgivnZp+Nps/NT7wsbvHkwNDeudTOadYPeFWd4GDxsPeDJ3rwF0qfbTtObulsxW7h&#10;yNv9tN0xzDl0iPk/aLFDZNg+t+Py+ky7lVWDnz/8PMdo5G/xhtr0v93/4nb9+lCn9O64pZw+h+9T&#10;W+Y4srL11q29hOna5U6r5ax699+x89qv+oVX+3/i1brNY5QJtZstewNG7O5NDtoB85W5KBpbxr5y&#10;4/1eBPokgYRObsSw/hGbOtdvsj008KCXfP3vQFPN5CTnW+HaJ4e3r+coCPoR0SObc5ccuOjbt3TF&#10;hmBtktKOh7VpZGj7I0R1DLOO9SmrLtlOPokedDuA/uslarsGst1PF2hiHcebDLW/4yqXlO/lS7eF&#10;lBkdZoJxkkY7YdpWzNJ/8B36c2J90Q0OupMMDsFhcMoncAanFRnk5tUsqw9efSIw0/iQ68kpTB2D&#10;M2ei5HiS6dC68wpyGq4Z77yG41PbLF9bPGzpPZ9ZbNhOq300qC6lxSc9mRv+aZb2T/208nFt/SDA&#10;gjgnjZ6UMKFdaUdCPFqfQHMCV/wuLMwAISlVpmi59Kfl43v9eU0go1snkGyTz7Z7I+jbyR7lkquT&#10;PU/YvX8/v9GIMjnwHduMHWbiQp45oYC3tG0X6AR4pjY/tv6YE3w0DbybQIoXGU0+LPoBOEBbYIKo&#10;jYsOHQxiJ7baAQXOpef6k79S3t+9rR1GF7jor9yjX5wZwGMWIB4ndruwQAZ3gNk2KRw+6KycaMzE&#10;YhYcHV8A7+i1vO/t4Dn21/rYEC/QXnls0YJ/86X9DpZQl+6+Ann9QpyVqbKEB991QMvJIxDLL3Lx&#10;VzyhuW3tD58MwrXvtG2jP/hysTbCjDy5wOOkdAG9vcO4+rNv6tcW5dUJdOSJ4ORd+Sv7Eso2Ta92&#10;/LsTMIsQgE8X7m1XP6NYZQ1SuksCI/ES2Z3k3UFbf12IySBVm4T26rU0Vp9kueKInxWBDnsCp09U&#10;3tN/8JIzwiYizMC9g4m60r3Fn35M15fnCfqd4Kaw/W37Qyez6ZP1dWQp/Wy7AIlwF7vWT3PiKx/P&#10;Bd9H/9++UzvUn+Gd35YMYqn4ag6JTBYvd2EeX7JPu7kwDk/fG9vEDmmz9ejw2S4gON67vU260Pot&#10;J0egbRj17KO7ZS+C4yI5EM9yDh3AJ/zVnwH+JXvE+TvpheOiqdhr/lCXfEXOLgyknr3VNcdmC8gG&#10;lOPXY+f8MbpjEyBR6XjGpIwBt/Ebvhzm1h038DTigjsnnmMntoFnHJmTgOCGaMeb8C2v5R9ctusF&#10;0tjbpLaLErEjm7gQuTLbagv4TJwq63iBQaALuVmcL48zbpFtx0blfKr9xot2eGq7J1ts90sWILX1&#10;R0/2AGFZO/MPQLN+iLxwtv/8kt/4q+3TNkj+Bxe1HPQpwOjJ7p4KrL1il+odJqs3XPs7AeyYENtq&#10;p00FqhwV52rniVggpMQFIAPYeLa/fOyD4uTChTu0Eykt+9LXfbxTPzKO3BPHm0/1WSf9j8VhuLsA&#10;oS0d/wg6Cb/Nwo1De/Kgzb4CCc3tP6FYchP/ExuzuJGc0EatjsxidfbvIqC/MhnjAb7GlsWfVl/6&#10;PryPSk5CnsLYaPKXm1XmJHz9sNt7G7K5w39A+9/77Y5vX5xvfmC+3t0qmsU0Xczljp3oSlzfeD1i&#10;fYwjJuVcTz3sHFD8v8w4sCf6k99zHD+3r4e+RSAE/V5qc05kat6JHBaQAVlWZzhr97lYET/kjuv1&#10;q3r84djf9t05tJyYff7181fffvtt81llSB18NOlCj97Fnc7BTi6G5ISnfMgiXvUt+85zLN62LPro&#10;34AMvaCTcTgaHNtNnvAWDRd/2dKNEp6W12/ZtXZMrhH/q7stdZx/1BeRce0QJEaqbPpt/Re5LSx3&#10;/udp13iSXujLWWy8ObntCTyuLM/tC4qVjxyhk59IeCzUe1pIvOsj8jItB5fPfwmPPgWjTH8Jbv1j&#10;G1mMA/qL/LO6LB/bH374sXMs9nAMx0W3PWYfMTUXEYwhkz8q8rGHNhMGEwuOy8v2yEpXNJZHqion&#10;OkGu32ZX2xkv8WpuLcrQHNojhzEHsI/F/T1XEqf87OMi8eg7hr9kSzs2xRsov8dyVFOauHlcPFBy&#10;7wNsBBrTV56fp0OUI33n/dD9wZNtVyb16NsuzG+4PvomOwJ42rafBf/1p8fr6ukNYpFuVzd9xz64&#10;y2WOOReKzaEsZkcmC6ropo/uzRzajayPfrE6bR1bzDnh+Gv6d2SmW+xtnrE3YWjrab7pi87d5vxt&#10;ZbvL2n4UfYG5D5/f69Fnj0EYXkNnbDVyj04WndiPrP2N1fQouMDTzvarR+rb93TtA8tT+47fiZHO&#10;T3Ks/3elK+07vyHT8Zd8aV6KblnlCy2vnwP21YlpW+Ccq3kmYjcuHKddP5EZSxfvJ8+M3L1JtLlo&#10;4pJNpi+ceebhtfZwAyvawLkQf8utcmpmj+W1uOqPaNHvYTPydrEvNJov/FxNchOgz7R3nHlxbAAW&#10;f2krEzftk9lfPR/jcnTPX/t6bh4no6dBPSm5wK6ry/pE2fTDB008Fyavbn8TU+OLfE8uP+Nc24QY&#10;U92aP6P98A988vamq+zf9XzwFrOPuuc4bKDv0dU4lv/gJ+4SU/SUG/VX/doHrP7Tp1589dOPnrB3&#10;UThjYF5Z6hXVL3MhVT9km4VoGz5udHzMg/Af34pN9OmP/+ip7Y7r9o09o4N4kAe++up95tTa8Rto&#10;eWzbyhzvT5h4zfPqhe+CmAD4o1+bRIexw5xnKau/tct/x2e5PeCisadd2eDHH39qezKY96+tyu+w&#10;jAZttxvnl/d65/vbzrbnSbnYlVfEVXfHq6Ox2pylMqcf6otd2I5sq6v5Q2XO2K0tWH5sSe+JUYE3&#10;9co1gqe93yNsu3wZ68f2U2b9rj4pxnxRVVufocUdR3Pb8ylfcfYpPkxZGsS2aXNoVc7sl8Zpv3Nd&#10;KOrH79vi4J72u7nLsWXLD1s3cI1MV+21Y/5eKGLoi0F99mD0xpzURZTAcXL2Zoya9T/8xQ8gb/XJ&#10;/sgljtlq4mnYVKgLP2e8wTljU/DwWvyPeVvb8JoxC331fn5i+G4/nDk73nOz38SdeU2wg192T75q&#10;2zPkqQjWsfcN7TTEy19/OzX7is0PC9kn0xM4BY98Heq1DXvglEbZimM3NTcnsCG67B/aPvcLwVlC&#10;mrahI647P41M91dGaw/EMCifHg8/Zar4S92sxcTmOTZeAuW1DSWjh31V69er7uDylfrqEHy2mrjh&#10;G2tOo0swygdvdjHv3rgp42MzZf07x5WpNhv5HG89G3jjn1dn38sra9oYj4E52qEaPcdZ9GTfPwPx&#10;UzHytXItvvY7P1FG7wX8rf2tTZXDX6gNc1D/a/aM/uLW//wQ38fKbX7nowDug160DK39kHn9Bo+P&#10;kCOqNs7xvghHF23YbWk8571t0QXw+jkyrd0XrzipqwDBNTYvbXWVm7IHyhv+HjePxGcpItueu4XI&#10;opT22v1OexGqww19y/9oq99uf1q7wv0SbeVwtm7tUp6xOX3uYN6hjp1WTW17rhG+cVjR7zTv7Zsn&#10;0we4qzy2km119FSEeminn/hbvTsm6DMzR5WDctbyqE8NmhtXyN7pqwOv3VB2BEfb+sxvZy3U2N/8&#10;e2TQfi/8NldEsrfGbPml0g3N7ZHwr/nDVNWuZGIjH3NqeGvvte+Wvb47YBul6WXsnqwdq2y9xvtZ&#10;wuUfvB2Y2JTJGDnoLYfbEwAd/9xFqB3ydzpoO6nQDkxwjdrqyDy0OIjHRp67LuMYJ9g7QDrpl2h1&#10;8of8Jm4SsDMrr015DhJQEK7i2iZHJiJfgtXjviXXfMYp2w4NTx3OADA8epdgyvFBw2d11s4xe2zg&#10;dZCLTe44eLGdLXubVH08F0hqy9Kt1YrDx9rrVH09V+qB9mP7HpZ39/gzf5hYVDNY7VPGqzd6lSlb&#10;gA59lc0J5eNuKGWDxLcjy0xm9wL5w26La+uzNiLDXdat3wRC3sW378KKRTsLf/QUb2M38sVf5yQ+&#10;jS5fhFl/j2N9YtsT2SO/yTEcgBZofNH9lMO3QNDFhKhdXiYI7LlwcFGyqOpk5JdDjw4LS9N2PhMf&#10;vcskeJIJm2hTeWzzKe5NpqVTEUbsLjRc5cvwC1t3cS8s/tq+CxiRrTJHmZY7IT26RISUJQ4c53/b&#10;W+cA67M+qRa1q8dZGPCWJHfmlPagf/G7Jwzp37VD+veLPJ2xF2O1FTfLB4E5uUvJkXHvntPP+uQv&#10;fVLXRdnIXJ2O71aWifWZcKGJ/q85AQV0XD3xWtA2YVFYmrYSeNs0zw2tbWPbE1vxE5ngmdzjJ37F&#10;mEX6heX9uYvtcvOxqfbBTfPoOIv47PL6dfpJFkDav8XLyUlEqY7ZuqBGTheiNrevfuTw5IWP3EvG&#10;D8lDtnPh99F/0XOhwQJB9Q5/dJqPooCcDfRnAMdiEOhiWGgqm8XlM2lI2X0C2snwsT8ZfPTHlZdM&#10;I1f6Zcp/ZkP5KK8C5au5GAJn6PcJLTbL8cPbFak00SXvLlY5JuPyy+HVH7VqLoiebDAX4SfWFp+N&#10;1EWsyu41p9rUdscudAqTtn8bfAuk49uJu63Hj2zq2QUNQD5Q/5/Yq51iB3Tsry/gPW/XstDrTTA5&#10;YMcFevhDo3yTf01wn8PKSJadAIuh/GJ0UWd/bAAX3X3FOn7KxpZ8xr/JFRaeoqOY7KTJ3vGFevv9&#10;68RvJCJrL3K178dGkbX+zHF1ScP//v6/a79dmFGPlldbWwT68acf58JSYsRYQDa28bRx4za4ja3I&#10;PePCxKwyPEx82yZuWZ62gLzina7bFzZfqdfOAil59NnZ0mp8jY7xO5jQvwhdQEpN2xZjcLV9lE3T&#10;lQtf47jtlu12mWzblXvLxZN25r2d+F40lt/4jUJwxdGdtv09tkULGEOdqMwTsimPfckgLu7QvM5e&#10;B+Cgsxe/tvz5tmP/KUQjrjkgB0y8oDV6qxz5107bYGX3e4rmyH8K8ek9v7dfHtkjcuWuXEeHFMQG&#10;0w/w8WcBmQ28PYY991Od004dmWc+PkrNYunE0OYE7RbYdi/q7AXe0XtlGj6VgaDg+Zsep7TfeBvL&#10;0JhFoukXyn78/GNNZ799JjoZhyyMPsYOs6u0/bAxNHKU3vHD5hm8nDOgR76JsXn1b49PuGg78Z2L&#10;pFmEtlC+5xIuqoGOPbXzg582PoM7J+i1YWy2eVXufZE3b3ilNv/2zQmhx5f1B22S1/qbm6U1OYRM&#10;/WOns3DR84OUso11g/LvOMvg+ge7sssjJ3hizc1JqYz+FnGyTTyGY+kaI18k7/CFiMB3csjYd3VU&#10;Lg9y0Ju8MYL9XDgQP/Rw/K9//ZDtI5+ygQVReUcu/fnnn4qH1vVUYSgulBfZXGiKz8DE8JzPGSsa&#10;6eFF2KiaTf5CDy9zOePCxPkEIbmohLa8AdcHPNmvXi7yy3UTL6PftFeOVyE0qz85AksHPt62YJ9k&#10;vMYaNj68ySI2XVREq/TOeLP0SuT2xYZA/fYjx/qI/jG2n5ikL0DXvjb2bbfOFh1abK7Qxn5lSg2d&#10;Vx5bi6heBQ96PhoaS6/0g7/HQ6eoF74dPiwc+01fGT5ufvzgNWext/Fg5ab7XLj3poKxQ2/iC15l&#10;jcx02RzcdimzHVM4J545gwUgoC7/3bZAGeS0A+rr95ThIQf0IqUBLXXidOek+nP1p1rqVibb0ope&#10;tceJrRbmi63Q+C3nFB+zfeO1tVloAuUdWv6A8uoVmp2niofs7/nNyoLm6I12FWx7c5iVp7JWh7wZ&#10;iIz59Cci6HRifc6T5pxFP2dbfZkfOpc6dkKLPG/fnJ+oQS/AlHeAN+sz6s4YkFjouUb6jBvD5lV+&#10;M+/TVhvzis8fx353ertfP8ZGb8J/4UVyoAt6QN7zuQ/BRBx5yJoYzjxKdknpVa4ezML+7LfgfD3a&#10;T3/pAxbTYHzGdzF/4726HxotV3fi5PDpXPi0UbewfO7bXTOCVv2z0zEzY8Vnc/aUs7E+Yb4D+NC+&#10;N4REydpEnwBovD1xN3Nq44U3J03MfcjNB3v+rc3mOm3lMj7Cz8WqUCs9/fryc/h1LqUB0B9S5ufS&#10;RteRR9Xq2fKYzM1wQP8pnCfEt2zy9OR9bYE+cF9Q5QNyguHX3cPr5NXIve31AReBHdu/2h1Ztk/W&#10;t0PqT7/hkQe9u83Jqe/Q7dFvJ4fyldhbeXeeAddPPq2sy3hx4Rtfnat2zOMHc4YDxqMFeXbOVT5+&#10;9WNu8FJnHWBy7ekRkbm/uRu6zXPhj7d4AvgW4EWf1ePyV9o5l0N7dRFL/IaOGFk7DKH5XtwtY/rf&#10;98KtdQ48+b433LNp9I4R+vSVmzpXTC3MdxaiTQnvq65Hponh4kZG56QfsnYQVQqTU8Jj+094dQ4V&#10;JvNQUkimnc9IPfSm3fSpze/qrblsnnm0Y9tHrrSew1ZA34oJ89F/+AyN0E0du00sFJUg3VEPf+bd&#10;2+/FVxsVp/PBY+XF7evVw2zHGTn88vlhYXO/wLjzwKs6TMx9I1mLRoZHnydE471r6HyZOWX+GmOp&#10;E7/2d061sTFjVHS5xTR9j8p6dNqNFBOvicHeBHtspG+Ik2CuL++v3W3LGujYOri/yZ8BvJlqfGCO&#10;cBilrvv4HEFs9AG+fX4hcnVBs75H9AB7bb19wC7Da2Jh7DT5Y5w5jbVbeiPjlP/Rt/66fsVLn7wD&#10;/xgpq8Oxif2xw8wz4bc+7W3BkhE/ZNpPK89X6ThvudFVtTRsydPjdGb6+HjYpmvKwTX/Ue9Dfudx&#10;gF67FtiCP/liy5v5i1me2SvdI78KeqC99XgqewJEjBnFYM9pKt8TjOugvHO08TgVDx/MzRIXek0F&#10;d+155dsHyh/urZy7hbj8d9vG1GGSyG2paXXdOsf72XGydfm601Z2XwNZOrbFy3xAH+z9iM1pJ9a3&#10;PrU73phH3GX0wNLdZ0Rd4A5+Ae9u80PH9zrHe7PE9oEiFG/av8xPEhoHAZn3PNW1GXqYG6Ppxq3V&#10;Xfn0q4kVbffNbksH7va1yx4qDyhr+cn9z4+LFpt1truMr62EeqzTk70j0DLCuIk3RtoTzBKMUGj4&#10;lGEmll2gdHIQJdEUkDo/nE4+j6DwAdoCtCcmwelE/95hEAqU/inn3Ev27N/rLFzs5LMDRNigXz4Z&#10;IPZ3wSY53DomPqUbZqUZnvj5OzJXkBwHoWVzfEoPzurZOz1CZ/jM4kcs0UC7J4TSZqfwIvd9Aioo&#10;XSCGM9Y0MXRBwIWK2C1br40tVOZJai5cSGzasae7PddvM6EY3QSZejI7keb7sdnyXNLjg+oW+7KJ&#10;ad3dLuPHTPLPAEYfA5sJk9j5+HkC3kQWnepWWyI0CdgkZdqNnXCH+wQOrpPLvi4hlWxBZ7qRX3wI&#10;9Bn4ZwKWl11fd7evrOSvLOQ5fMSvj8GgNg7trbNVRv+Nnxih4uHJfibwES13DY6elS2L7kODXRNT&#10;tU10zHbax56xy6fc4bm+TYOLb20SXJNhdwB+ygU9/MnfbepcZH34Y9rOBC8x5K8DzIn3tGtEHdkv&#10;+z4/vioeO79FF4vK5F10ESgWTTy/9BsW+gvzWrhxkr5y9iTnEFFfG+02Airjq7Tq7+TMmmUK/wT2&#10;RKmTx2hZnzk7HAbxXyZE2W95B5QTx2dyyDJ74bcKBtfTM9pZFHrVBD7tV4/+TmXaOxb/Lv7aAnGq&#10;HD+TG763v2Vw5MWZ+PgNsXfxqVK6H5s40D5/I4ecyd8pTjzZd+Jnsauv2BIrYsLJk7/D/2P0Jev9&#10;RA9Ng3b7qt30Qfj3D0Z8pT91YhtZPuV3tOgByCEmxGkXf6Jz81Rs0BtGYjd9Cg9PGMCr79N2c7O8&#10;h6dcZaHgw7mAvgvH6vUtbQGdgQHfyejsk/EhvzIywiU3G2svHKrP8ZnY9eojOcQTsGwy8Tz4cOu/&#10;0Fp7VulDG331fW3I4UmX5zBt8Z6T4l9+9VomT4lmYSw0xApYmXc/pGciERz5+gL8IztecqHXE79O&#10;HHRBZ1xz0cJT25+yYGERyZ92jb3Q0W/oaRxoDsrWST/d4E2/etFX9K6+K58Jf20c/No3NnYiv7mJ&#10;PmhUr+DkoCq0LPSn7fRzT+yxw9oojUbOtBPf2ogJ9O9+q/3D93NO5um5tpxx4fjHBEgclufI0Hg6&#10;8kwfjOwrv1x96qpz4sIdlnjdP2L6+7zy8qe8Pvrr/C6Yvvf6awv9E0t8A9+pxo5TbMxPXXxJVAF8&#10;6f2u8Ty+Ed9pOnLYhorfpU6UtE37eWTsnCh63aGyB20wp2b1uePd90evsZd9oA05bH3G/4Pjt0Uc&#10;zwWxj9fC/52m/aUFFyytoX0SXspn8QK/k9fS74GFX2XyanNVcsrKcqcJ94ht9wmQQZu1CLzJe/Fn&#10;5igLD7wtma22U/e0nIE7Pw5Bi6Ed4y87pY+mXN7VfvrmlD15yjl60oOOfwZeka3PuhjYeA3zznO8&#10;Iu3wxCf/F1RnBYln+dWc/FWelNM/6eMkxcVC84Xv/vJdZMxcKnYG7UsnfvU3oUrO4RE+kRd/oHxv&#10;QLDfsSXltvgA/bJxnnjCH+z8v23Sjr2unybJGCYvdZxI+fuf35eGfvj6PPWwY+rMzca75t+/WeBk&#10;z9oDr5nvkl25/PZLnuL9KRcdm0dTxr76JnGb9yMn4F8yvO5idMb34OgTnkj21gk2sxjsAvgaH5++&#10;mpYssbE2LozZ0hXo78ZOwEbKvYljZb7bl1DGRbLNgujYdduh8c03npCeuTw+66fR3U0pmcOwu/+c&#10;r3lawG8csQ46FvQ3pyg1VoKdS+94o2z5knnloV/HevaV3zLuuij8IRfj2c9NmOaIciOQ/7TnDxfx&#10;f/ppnqoK9dbvF15gY7wHx49irmOa+c7la7SdJ42ta9ezTz9z6fXT4ugH/GHO4m0iyuntgqYbJ/jW&#10;GMTXMxeJfTpGuPA1NqAzGcBuyb7yz8Vfsf+YU6hja/1BeeWOXcwNjC0uAFfH2Ey8wYez8/uljaeY&#10;BBtve0M0e/vI00M/fTnQvtsuQpc5f6dLZTp6FPGmExlr50bN0zhQzo8+C8rQw2vsND5XTxZQ/2Sf&#10;noXlnXY7RymN+Gdw44f4Qnvy1P/RDy/jrfkBXTsuZSvvyBnj64klfat6pE11jt6v8jMO+OT/bAdX&#10;GVhdxsMtuPIwHBf4vOlKHFXX926ClEsnxrVvbGeLvxwToi3DQT19PlmTSVVvYJDv0+89nU3fF+/S&#10;LvN0dfqdMvnJOY/4qC6RpbKmHzUXnvyzF1hGx+ipnwV39dMH+MB5TuGmN7nyH17sFn0ioH7U+ZiK&#10;gItO9P+a/6OL+Y4+QSbgCU286gfng4e+urWt2AVwVi8/IfUm/Q+OnEJnceGYCnTEZ+NO+TxpNzwa&#10;Q3L4K/3m4csyytfHnJe2PHVbr47OkSx68gsZGWDaq7e7h9pVnC2AEKiM2aLFR42Lo/u04X9c0KLP&#10;UxlaRx8YrZt+MzYlC13no8x+Y2hMfsVDqE4fjN0+5Ond9o/zxLgn5/etGOJM3dCZ8Zpta9/4Vh5f&#10;cBFQvu889pTTEX+x/chHk1P4aeQdCmOLI2hMix6bwDMP6MX+9HN5f+ku793C9wdeJja3PzgWnysj&#10;Oeu/lOs3cuPnrEvZdwGLDfSzwrikTmmOnNKOZZNL56YmxcaCtfkR45LnNLs29RN/HRtZqPqUN3QA&#10;F8eMLxtzyvpGsMjywsW7zHeMB/Rlb7zoTafmkeB7BXrrg9M+KuZSv3xrW30RDTd4pV+ho3/od+pB&#10;8WNz/nFO6MYs9vJqf3b85utvgvNt+E6uhQ/ESCranu2zVxnjmdrZuXrf0pj+C7SSB8nD3179bF57&#10;1aGFhvJ85K8Fx+Wb7QJf4k+nBzwO2HYX74Vr58Ch3zlQjl8kBgqhSR4fOehj7INN7RLfFXrTHRlO&#10;ee28c+Mp29xYu/aBo+QvOSSwNrNFG+hbk2tm/EgEtFw/Gh+PPVoIP3LRuefqiYm3+Q12oGzmBzPX&#10;cHGaL9GxHZ+PfvDbvyLHviGvSqlgA+vWeUrejP5j5kW1QXA7F9M2svfNCRG14/fRBRNtIiRKmGTd&#10;+Nguh+Q7rm61LzkfLA/akqW4Kafnm9CZmG9VMCbGzE2dr/jZFVCb20HitKnuikp28CJgpDxyHUcM&#10;36ofeuw0c5Z3+U3Pkjw+tL804Ykn5yEbm+0f4vvArG+NzxR5Uhcu2eecTo+ONJWXniPXxMisbUw7&#10;bR+xXLHzNTfEPfrIYdsNGvrnZZeUNk9HPv1KntPH/xTCg3507jlR+4W+OX2282q7D5VLjl2ocuf9&#10;hM8xP3sFqTZnhzvwyYwfQTl1jZOUo48B/VrmTZB1vDr4M99u+xzDoUP1CL/6a2OgLY9A2V+/kgUf&#10;xwvoLNz3W3bQqvNBowO8lR+esr2xwFvjiMEvS0/7/VTPtNmYbHnkWXqZJVVG8VPapZWv9IloW17K&#10;4S/9It6+Km+OK2d4B/UJKH9uh0VQ1084ueiOJ3obZ7/G5neAewfxx199O0ziUf2lY2JMPq04bTdt&#10;V150nJvJ2QvNa7QOKlq7Vqy+dNnWn/jNvvU7zduHGx8PWtrwVeH0fxpqsHo416UrmPia9p0LZW3I&#10;/NdPU3zKheKuVxhzzfWrz8hI2I7ZbEjb5vJyGv0JeEC7WSOQ5/0E2dOfQLl0TBtSvfh//q//u623&#10;4gmhI8SWUeSpMo+TGOWYo2Nb3Bilv8EnmWVSdEFwnFSbmO1Ao90mEngGDp3AiXZx017SZfAN+jTp&#10;yTjDgl20Vu7ExaLVN06QU9+FhbS/5DvBREWdp4YNDfR7VGcbQG8ngIx/AJ62ElSNngP6dOIreICy&#10;k4DGPmw0VfutfG0/dhsEOijfCyBrP/hgk5UTK3aBD9aeLYteEmB9oV2YX5OpHMM1gfQas3deNRyd&#10;HZvwk4UPZjI/J0l0dYxeT6RDe+mvDfDogncGXifZTvhWZrgGbNAFu9AiD7o+7IcuOZbXuyymsaG2&#10;tVPaOl7+6qd9bJs/MTQ0RmZyocc+s334kBxk28URuJ2kts3E7MP/0w6+zjuxNoM1j1X/1JVfmOHl&#10;g3Y7ZOrIvzawD973tUkpj96SnYVOg38jMXKwl7tgvIqGX+46pDrHD30keXKhPbwzAXICFZxtRz6w&#10;E5jiJ67Zrn5KPZ/oP9fJT1uMjmf32jhJQl/co92Bq3rqC/N6uws5O8t/yyRAPutTLic2yNGT+2wt&#10;lpisdiKRRpWbTc7FWr/p2bgIT3Ln/4I0T1uvUIz/UzF2mWp1ZEHHBBt9fOGYdO6TtSZBi6tl69Nm&#10;afZkJeVo9Y8NDm3491dgOwbb1iAjVk22usgSGfZi88p6/00itlDO5vjR6ZfEBbmXd9uF7rx6De7j&#10;qZbhPjrAA36DaxZuTPpig5MXt35PAOREPMDGSUT46i/JrzO3SG0K9A2T7i76JXdagJJneuKDthil&#10;b3B8otAVqz1ZC/2ZzM+Jyua/e3yRY3O0E5gffvi+/crCO5pz0vwiC/HfVN7rJCLtenKU/LH5hQ72&#10;0eSX9sPTB/UZwBbMtTbo4J02tXsIsKQxaWJlcoC4YI+9gNCJ+BWD8U9jcsbKe9/UHx/jG9tMPOIl&#10;ZxoHLJo77uIWBUBlJGcG9sgmT8+FxjmJklvHP3My0DyUxQX5of5o/EeXtCerJ7XlntJrHxj/Oga1&#10;WWS4FqMPHfX7gSeXGQds9/eEyE1+tlZHLiCv74X38g3O3//+j+a967cIE1/w2UGOYl/HPtrcx3k0&#10;8WpdbK8NVnjqO/TcxWH68B8aJo1iSNzsOKV/oqMMjn2+4juTrC17n/Hzh++/by6H8x//8R/VtW1j&#10;AzbVpu2jSyd9wXMcsjf569I+YZPQrDw/52mcH77/4auf89q1D7lZoDGUODJmywPi0oSWNX/+2Stp&#10;f8r8a/oA2mUg0stPPE/eIjuZfMCevNnXFxe2/F6mTp+axSL4SnxNnxm9Jmb4vPk4+Pzs5Eactj+l&#10;jhyVJdu5wLuLHiNnKQ+D6uBY/+8k/8g+up1YSJnc8++gCzsZv1Y/8pN1xlP664ORLR8w5eiOni3M&#10;FxvvycbiqoM/87LBhAfuuGP7U3HjL+5XBbqBsdNsdwGsdamH4W50N/PtvINgdCOD+Pj6m6+bG9/l&#10;BMT8UR/65ttveuHSPHBtpo3+w77mINjLr3KyflPfxjYbN2zmQ76ZP5w5W47hRIrIN/lfH4Q7C4fj&#10;r/bp8NLeeGyh1m9wK7/GBvRDy7jZ84fI8RzG1hPnI/8sQnqbCpn3tX7og7Vrc2JyAllHF79f+r4x&#10;Ks6AcYwN1cP71//8V23oIiY6aGx7tpLLG9OdI6WfJPblwp6wp738a96njQX33nBUf5Wd0+XWexKv&#10;i/TmZfKkuWI+cXK28vW8fhovYOtvx/NZ0BmbTN30W3lP/2Nvus08xCtBXSAcH6UnNKZqk+hoe817&#10;you9Hgvg6E8umouM4gbQcefaR8z6dvjMuKctO+748j//9a/KwY/w+G6eSvT7kfPby/JIc3X8a75B&#10;h19iG75z/ihPArboGB/74cHe8vXKNz6fuT17KWfj+tQCe8BFX7KBlbUH53jL6QrMQezrS7Md/fD3&#10;wUQ81GbRT1/kC75TLl/S1zjbc4nowLZADH2dp831D2OnfIIkYF80l+eUTqwvb9uZX8nfc+6lzeql&#10;r7J7I+nQgqd+t2zYG0hiEzGAf6rDV4y7gXHkfx/5yed4cv7YkM3R6kJc2vLxnpOsLGRfmVcPW/V4&#10;tD17h3nH89AE6ujHf/KFnqG+sRU70svYOccWSz40Zoz94l8/J+svsT9e5pfy1s4R8SD/n4H61WN1&#10;qNyJJ7HYsbQ+G8fBUf97ePjy7lPzHXmM3cDW0Ukcyd0An+lnM3fqnEH/SN4SX+J844HPVw5b9kCn&#10;9Tlf680Ppw/wqXyMr/rO58hxyte2jtnN2xLExuabze3as5V8uPMwunnFrPgynvIjHp2zJtaqKy+y&#10;15osZqwcjUXnd3NDgDL4nb+F1ozJM16p65sxsh3fzNxP/5K/bekYwpE7bWJLgCW52v6Utbx9ffxF&#10;/5nP8+/ISlxlbq757//+/0pzLyLiESGia/pE6MhlxlK5oHrlGM3hkzxrAZResdXMgyYHLD2+027x&#10;Z44z+ZW95RWyFOfg4c9WHaMiw/2cpPPr+G+BHzv/i7z8hC8b1Y7HfvICmdHUx8yX3UQNZpwZfdSJ&#10;RXjiUn/zlqPeRBVc5eTUJ8m+Oqew84rVE//V342Y9CHPzsnEqJt42FZbduvNI9ELHroj/8lhucgj&#10;Xso/nJx/4z/6xL7+Uo8vGcqrNpz4QU+wLI56/sWXnNps2xolXyvD0lM/scS2s7DNt8Z9+nhdOeiN&#10;zUFgczLihUbpxB8f8sDAxrL6BfVg5/Z7bMyZ8p3HTL7tmlz0YoPvvvtL/UUf5eTpGBbe+q/1wBlP&#10;h8fKZr5Bh8ZP4pti5AXzrYit3DRisX/Wg3eO1HlU6le/1Ueb0gmR5g7H+vDpf2VwvuSk4kY0a0H0&#10;kausnyh3fpZN80Zfz53+wH5tE7+Tnc3oi3/tjB+8tBNnO58+Jm755Ed4o+luR6wpm312P32x/Y6+&#10;8tbMv8fHp1X5pu2hqVS+Kz7mNwHKP3SbU+Wiy//Hz4fG17mJXA61Br8X2zpP1M8jww8/eoPL8Wti&#10;dOmgD/h+YfGu41yCME+ju4/65prQoQPbb66767TtbV+b30XH7b9oGOP1K77vHBli6G0+b+5nv/x5&#10;Q5etf7aU2914cT3BXNnG32Jj6SAJ4I59d0yYuVHnjEf+1W9aDJ/ahd2OnmhvDKwc5Fe/QH4gjhfI&#10;Dm/bKO8NUV4lH/+yxcKX2sulG6sXr8hFNHrtvIC87Kbsjs9HYHW8b5Xzh8/E6fQv5Y6trZjPf1Ef&#10;MU5/cLPRFDzo7vGg/b4/LX/bjcXp04NLBnbp383WS5dffkejOo19jFcAzpe2jd8j//r3kuW0ueyO&#10;jr7Y3D1zabLB19bN9exVmY7f9cnrnCQ4u77EvnxvjWvlX/3RFBtouuG5Y6GcnTZrm5VRe3CXfemJ&#10;PfkFKAPwipsQZVNzyVNROxdHTfCAdttm27WilVMv/2z/Vjw3cM0NuG6ofmG9I7KbTy14OAt/c3j2&#10;mrFiYnXk12+DHTn6sFIO5CwPtHk61/pJbZg88mdgbgb0i24lkkBpd/vIp/oNfqt7EQ+OBkuj/YvM&#10;+Vz5L3hrJ+2WxmikJH0qn/XDtY1d8ESLXguL+3odsBX3LSbP65cxPPsVMgFrfz/LnEQmdQ24W6As&#10;jQmgXWxJwEZY9OK3dgQ8dDCJwEVK+AL3OuFL/UyK9mSSEWPw/5+yO9uxJEnOBJ0ZkRGVlVUcchqY&#10;Rs8NwccczIVmlqoAAEAASURBVDwtecUGmgTIKlYusc3//aJiZu4ZWWyK+zlmpioqu4qqqS0nNCpb&#10;ZMK/+6cMzSYjV9nzp8M06RsQ0hZ/wWICZvvFDXG1G/yF4eNIgkQvEuczyR8/tJQLwAVl8xlH2d+T&#10;GvsAr22vzODGfk9QP5/IqCNLYIengIgFLjpkMPnagSAPi3YgN1HTdWuLtKdHO0B0BmwDyMfeZOGH&#10;ypl9dsdzfbH8W165kzgPrcVBT8KFs/oagOxrf00ayBs8n33NaX1xdESH3Op/nzs06rPYiS/LKzZR&#10;FvTgja35prri84gF+7RloyfojM4PwMpKxoW5Mfc+Vq7++uBxeKLFno4XhhY7ZkANbi8YNfGbeM7E&#10;HXb9dOQlR72SLbARH+ii525XT7yB2oQdEscrU9vHINp53dWb3LU9crDO2IWNANy1l+OlAW9jQ/le&#10;KCWHgWvp7QAjOb+AZ8bSPvGljZPQeLyojucE0QRVXCZmMjknGnepH/mSX85FUQ23bC++Oe4AFfw+&#10;bZztyj+v3HECPTFN3p3got+7LmMjNBw/21+8NkCevGvcWMj2K4D/E8Sd/POU+VnPjyYFr2FlMmHu&#10;ReMYZ32n7kt/s02fSvuJmkumWiH5r5BNNE+gsWtOxrB6yP723D2pb+7Cehc9UA0um/ExfdssX7Og&#10;sGT4auw4E8iDFzYGOu1W7ud2FyWal078yxtpVFvVjGk7eWIvcus3Q/dTFBFbFhFyY3NhctZcyJNT&#10;m9fIwcahxdZyCPvxx+bMsef0lep5bE3e5o+0BauLtuqUkgEUN1sTFhArpNCC5PwG3pxghXee+tcP&#10;5AWx8S505IDl+zaydZHtYTcyVGb2OPlUG7mz7VJuC+dD+FdmMkSE2jT7bEE0saEeb6+QXlusbxwD&#10;x+K29m3J5Jy1weKFQCZnxp9zATVM2NtEcxb/ZvxnM2Ai9zaTxtKPDJddjlzka3+J8BafPV1CXuMD&#10;es8JKVnYAS3y+JSu49R5utgE963xVX34wUEPHW3Jbrttj6rdKHORAaC7tiaTp69daLMl84yB2YZW&#10;445seTrGDXLqQ6oy8ED16ZjuBDMLZyeHuwinDnKaZ5LqBHrmN9ktdJxEI30LEnxxKOLmo/nhlxJ6&#10;4v+Eq7+e9s+61/urszYyCR7K6OOJG352MXdpWszpRDiY5nSALrO1Ex+Vxthzan77e3MInkA8zziU&#10;uOJHQf1XQLP21PS3dsiDuwsZ5KlvUv7Mw6sffRfo68Sh+Gfcu/PmYo2+cJaHFJvedCNkryeCoSW/&#10;gfHZic0uTtEtJ1jy26mv3YmTSd4XNk8MyN/aKm5Z2vLBhw/hl7v43cADxJiTLDKNDWuVXiBhI3Fo&#10;4X8WX0P/2Pb7XDgW0/LcxG1yUf52AdMJ4PSlmZvhpa+0n5/xc3Oxxcb24frMYvDI8v79zM3Wx3yK&#10;hsVDi1Ebz2sjPJ64ZDGezDy6Ha1thq/cOvmar5QZAyIIMp2/4yUO0LGFv3xdwFa/uu+CqbbKdt7g&#10;GDxzIRld4Bav7ORcwdhqUazjRurNueklzuo/v33R34ObPuUJ4PIJr/b5ciHlxK3fqwuByTunDt+d&#10;b5i38e/z6Titq0/sgLc5gSdivoucX9pPxOvY+D3/Bq80Q+i1D3oyG/HJszYqzcQmtejp+E1+mmPs&#10;PEI6b0PTE8x8t+OUMrZ3PBeq5txQK3ZUzw7auIhQYL4AnZMdCF6bKEZLm9bb5qN88waauuCn8wpR&#10;uJWfveMrixFPnekwY6c8BHfiPeg5npjY9njS/4qnIFngefvWif/EpHga+5Bx5gXVEcFIagFHjmVb&#10;5eUvF5/53eqGF3D8/Oz58eqb2tZLGK/bbnvbXjzJVnyWZ+1029JTN6On/iKOa/mO2S7Krq+XP5qg&#10;beK/jRVl2vM32XKgqMBT+/t+T51UojP8j22q1/jC/AEdf8/zT6Qra+rxl9ecrw7ujJXmkuwN4A6M&#10;zfZ4eauTU0uT/MFvXcd2PeLERvvCzOG0KX6ChXywtAHz/eQ7F9DE9dalcXHlsi+JHccjj7lt8ns6&#10;c8ckfSrzJ7zepZ9YMJ9cYN58j5nqgXrnSnPBP3kgZej2J10iP6hdbaPr8HQBKBfPj3TMRtZYP/3L&#10;zX4/N47YevH3N4ZnfJkxRYy1/7/2T/IO/wHtyTq2kx9m/rAXQNXP/IR85vaZZafvkgmvveDzzKHt&#10;v/GV7bdZXFRnDuZvY755tBLs13hi5KDpyIZ/Y8rYEqCP33Cd/DOytqJ4x+enTZRr1X6NLkOXPAsz&#10;jskD0ydt3YAy4/3Mu7YODX1v5xdLw5a/Rv70W3/012fURJTlD5f/e3OcioyPPR8s/sQd/mhpsx/H&#10;99tOnAegNHS9sUn88B8w75j5HBtMnMm7xhU5y/jXmwWDv7JZP5mxPRe48waJ6tJXPmbsKF3j4ZyH&#10;9IZT+0c+foW/nz/+cR4w4Dv20jfgzoVLc2tBWVFbPnvzzW7kEP5s6h9UnvDpRSr94dhLOUB/YWgY&#10;N8RhqNA9f2sD53vsA8rDNu31L6E2vCb3KHN+IH8pF/f6/sKM1WPjFeG1TOLWPGX1/vu///vGsnHs&#10;3/7t3zKf+XNtMxf5zc/OTWRHRjmmciQP2S6gy8b5qvzHpBTIP1vZHd/Q76lHGhRP+cpbuiECD6xN&#10;0YWj3wL9PiXNiUKjT9xHRsAL/Nz9skjciiPnsvFZ253+V5psWsPFE8G37wIzGLkurVKC+uDY3nKP&#10;vspu0A4+uj5icPq5c0hwt+/hr77k/OW+tlgkMdVzkCA865R/SI7esuWBlnU5vw2tf4LGZfAj2ZKd&#10;7YgHo/4NSnFVomuOVr9nP0okltMf4me5lo0VF/hsFUjB5KOsv2eNQ9yvjHD1DWOdtxzK81vv7TZL&#10;r/ihZzxbaD9sXxyh4bAz2K19eIUIJB8kejqmkA99ean0s+88pzlAXf6iRdvTbePZm+LEaft0cLTZ&#10;+mE0/J2bya9g9Z0x3flU5qkZz/io8+B38mH0ZfBXQAaygOLYJcPB1TUmWubmsiKeL77qegQKaYNf&#10;/yh/dIS68smZfLpt6uvUa9PzrLO/8mhbHDLk/Payn4oD5Xn47nqPquV5VCNhea+MV3uC5h+w82XX&#10;lK18Uzs3me7+c8vPGxPoP+F5vPH3rXWW2FfuJedeWHUDFFuvfbyFyRr+55wPiQ88Nk7wRHvmHnMO&#10;/a3zj9Bl5427xQly8R37W/8+bd0b7uIfdi5+8NSTcWXN4QXbVv3q+bVtfZF2K9NFIDutOwXb9ln/&#10;3FdvbJATljddKp++F9OLE/2nPxEUf87cgu7sR5fgPIlmX/n8LvZj/hS6PU9Rl/7EJv+ZrM5/J/c5&#10;z4gccvPxsbbyG/6F7DzpKbv0b93kDTg+evq+RRLus612jidTqb1pXTRT9pQlwhXP12dxn/a9AHyV&#10;ZufJ5FluXx3j+wfLqI5Z2tnCizmKY2KgUy1dbbYdOgKfc5VtYD874c+5w20WnQZHnU/xzyRRECzd&#10;8k69Cd4mn/ImV/7Iv7KxnsB5kxMbE3EgYGcRak68J0GucrfOyy/oBccMk1g9xyZ2457VfWq2fuxA&#10;F7zhwtsJpmOT4F1IW37YBK24o2u0Cg37cEqHYXOsbMoNWmM/3LWPEVtnAqlgF2LQ6Eke2bM/HYtu&#10;A6V36CqBvwt8K+MuWqGJb32WRCYZWhx3YUWZBKOezWdynVgJ3sYDMU2gBtdAO/pJCCaW6xXtLcSz&#10;VcSpTGQjK5+sXMrQijXKcxL4ib3EINAGjjZN3qXRqovuQZx4Ch5coO3zk5La8OZf4Yq7X5Nw1j9B&#10;56d01KGTBaFMQImQkjYpryMTHMfL02IIPHZa/C7wH/xEZGw7vBCzoGiBYtuXdsxjyweuxy79DgZJ&#10;tMRQVlwmC75JcX127sRRZ+H586ecZJ8OsTw+nwvUJz30AoYYcGJmgQG409LExl08YsjrrP0m3b4a&#10;sfTDk61mAt9mlS3S9aAynn0FQY1fWWbqHQMTJ7bic/1ooe0XKfYjv9i0JS99XXh1DOCfnds+U/L1&#10;79owg0xq9+5ziEtvRelT2OmiS7/bI8/61jDgLZF5DxxEZArE7wnLKVsaKpfPN1/OE4IcG6iFKlvo&#10;sNnRr5WPL7SQRSdmyUXgkVFZ7RO78s/FB+VU7uSZLV107sQjdLXRFlTOc+BpVxWNx9ZNf4Un0oF8&#10;gM/QwGeci8TIMsf24aHvRNSAPSfY0186WYnh1fcu5uDvJDWIfR1VGZ6vpUWMtVtlDa5JJToWwJYW&#10;GvKpdv7o9MzdXhNPRgDnc2L/fRbAR947Nqvn0R0uPeC/y53pm7N+yQla775urvQ0yyxUG182xxp3&#10;Nu5td4LIJuVx9CDn2m5lX32NFfqqxVKwF6dXZvi1p7EsFy8m10+eZwv4+Jq8LZQ/uTNe1P+pIINx&#10;e+/YnkWiGWzZkF7kAB0f2DIfdfiTA1T+x/6W1Q4pt92nkPne+Pg5+cjNTHJZ83Xsgo7fRZMXldMD&#10;kNlFcU9W/uGPfxx+wcnljL5u0M0szfFiLDZB59nHaqv0HYm1Yqq3sJb+0pjVb0KrC2Sh8fEvk797&#10;ElPcHHdCPAvPM37zn3gk4diiMbNJOKV7MlOM03/WZsp+C8g7JyjsPAtNcNfOn/sb4rMIVF1jC+O0&#10;u/ktgFmc3BOc4TF5YOhO//4t3srnxGdix8kc4ENAp6dtW/jqq0/KppmL6XiCW28nQRM305+nMb+U&#10;brazoLhtpr2LaQvoD0w+WNpzwW3ooB0Bwn8w6/fs4sFOQNlcgHSUm0YS62/zG+1Lb3CG71z8TZ/h&#10;a3lZrsm3P4Bu50qWshPXoZ6VlOClWj+3gNA+n/iU3NllcsC0x7Mf7Q44vnLlKRta6beN2bXRVJZm&#10;/MVXZJlFwaGnbo/RNdfr/Dzlmy9R0Qd60TQ4039nfB75hg/aczzzVHoAPJSLvZ5gVu+1tfnw3Lhq&#10;eoy2/tKFdL/pU37z5hG0HAM0xfTQHd2WDxus7MpanjazwD19QdmH9BeLp/jJPZ0XZ47W8yh5wOJk&#10;+RlBxGd86KaKyPiUY+Rho7mB5UPy4y648u/7jAfm6XQTFy7AfsqNA34vLe83LG11bDz1yVUuWAio&#10;E3c7JuAFVi9bT8Ts02FjL7Lrj7PtHdoxG9/CR4svbMEsFHtF9vdtpwwdeYzPLZzIs55gaz6NlOpd&#10;PB/7aEH/GffUxRSNo2+jZ+eXJ7bxD/NpEDw2XZ/jgb6MDFYXcUVGF6FZa8d1OOzFbmy/C8jloRcm&#10;NwyN3c7539TLZ163GjnjexcfJ7/NXGXEHDnFR8eDbNHzuWwn1uhhfI0MaDt+wvLbJzwqdxkM1tZv&#10;m+WhfHw12/Kt3+7csLaTf9Fv7Ioz9A/Y3+Nu4/Y9nvYTJ9CVV7c0XxKrDtyY/8JZGpU3tmG/6p62&#10;aAydW1b45Rdbodm47fhbxo0FFZ1r/xJ6+RPD7RMCyl5p3/qg48YP7fqWi8TqzIvE9eaqmRdpi9bK&#10;QF8yukFNrIszUB26N1+rpyNzr84Rsq/3aCE25ISdg4wOsenpX4T2liXcfxf50Nu5mTyHnzL2sJV/&#10;xeSez5n3iPldrwihBG2oOccK/sLewDk0vBEgc7Lo9fPPnl7M4nBeX/3UrXIfe9NJ/JpT7cXapSvn&#10;iSvyFcKTamy5ftZvm2/ii5kLjC2Lg2Y+Fltd43GxHL3VW240Vnz4nIukufhLDvMqNiLjXLxL38qf&#10;AESf3xeY4GmHLd8tPvCvm1RSITaUi4W1yXNf22k3jBYXHzpXxnPT8sz35JuJLboB5wjw6EHmWaC8&#10;eSrT5pZ9aC+dLrKmHm9l7OQ3ecFTttalH7EV+2y98vaxhJ79GWfFamQIzdJje76LHWZMoMPgL4/Z&#10;zjyy8xXODzzr9R2/gYpP/rM/ONYGf8ncXWyAjTk89aCOeRoEerGz++dGjsQuwGfjoAX5wm/0vu2H&#10;ZH/vzxMDAe3w6XzmjCqVr3HEUo8gaov50k5fe5MT/cZJ7AU8qajN6tKLP4lbsvX8ysXao8tQuu1I&#10;+61Df8H+Hu/8ytxB2draTTx0cF5Jnqk/+od/Y7H+Ez8zn0T/S87zGtPj0LKEu3J//HJyT2qca1UH&#10;2+QVeBypvfwjdipfcPuqaPRXj7PtPF19PkBOYP/yy/GnN9MvEoDJm4mXYPaVwc5HmURInNjLXo7H&#10;t9YtsteftFseYniAzvbmrRITE8bh6TMHqbKyXTEjoD67oB8AOfAJFwu+6Dnz0hz8K5aOz5tv2WLt&#10;EmL1eernAgj+PnfMsuFb85SI4/yHWL2okh11Hs7w2/NyiBtQewFkeZQuX6Enzs2/po/VkDmoj2zD&#10;lS/Is357OT8PwgHqoAcqv23+mtdSh461vMuG5ZPyXgiNhokXYyo+chywv2uO2T1lNiJh6C/+1hep&#10;OnZv5A5/flre5KqMEdc5Kds9268ucOiU2oxD1r1D6CDOZvKXMrLr03joOmk0vLNbGUNDv1h7jo3M&#10;I078hMa0HUXJyAMbs80pOQboi18yuEGE7WYcjc+zPzYZXPujR7WOrnLPxuTxL2H9J6DIB+YC95Qf&#10;ti0nEzy6PGH5KCu/EKw+J68+cfEqPpwTM/UN+waIgPzY6EXLlj15GecL0ZMNrnGecQJLY7ctfPXF&#10;MvJNf3eYHxMr/vApZNu/w+NzdOo8Ck7+3p4187UrXpMzp+9Y998y9BoD4YmPcn8LywdvH3T0myAu&#10;SrdbvzK+oJF2T4Cz+u9Wvf3nDWpt85JNZVheUfWGg4cGH+rHRMRa3uk8LFvnz+OTaewhuEzs2ufY&#10;HKAxck3/37JTWfsMTnCd3wZqw+Tgj3nA7IZf66n3Yhnn+ioqffq07ZWsyf0ynpemuRCdXDi2c9k7&#10;MpNkjxd/9Jgj+8/613Ww1G954z5l0wPHLmf2PAR9L/LuP5mU2SsHqu/fQxhB1v8w34nnClp8bfIR&#10;fO3odewkMMdPXMlnT4K3Lef4aK+uxzp6ZTh36mXC8jwpXw0rW3zRDnh4LV28O3FKol3DPRMRvLXL&#10;0mugCFDWDYREYWjOE8KzPzjo5v9MmEgzQTOD2+hOhpVJ4Cyt5VHpMyHaY/UrLxsQM25vu+qUROAO&#10;9sU30LyxshXQVlK3Vb+Jpe3CezpYUdsRx0YW7GaRRP3u3/THFqPrBOCeRHWQG3LluYvt62NV6JAJ&#10;OOHEk83GdzPIdSE+MmvnJoG901fCdsMA3pMopgPv5MHrEWP90DQA3nG4g6MnzsQce4Df2qrDo3Bw&#10;Cbl2U962KfNnfz949bcegmMAVo5Wy9dv2h0blEfpGdAZwmCU+nzY34IWWHnKJ3T870XC1nfx6caD&#10;3z/0LFhkoOnTnEeGROzl/zeSbmJoJ7v8iE9KytsCOr9dA26Sp5NrOOWNE9mj09JoxfmiqklncSPP&#10;bLu599MvCiex27cAv2aij4UXF4zJpUvuhRm4z7tpXsiF3+EJ74KUobn06db38zNsAC88ALzS1OZx&#10;/ORTxHwp89EmZzlzfGguL3X+xNPbxOrF6BCB1/g4dJrPsjh98TvtLZSW3/HpymCLx3e/P/3r8FIO&#10;n662M+m5/bjlO4EzcBk0meFul7g58eCk2ElruCFdnrUV+XqSNfrLO9rnq3gHucd4OpEQ64tX24Ws&#10;Pq6d8vvE3V3Rs1D8XNSBa4HVax8jSGlqi1b7bertNweGp9ixgFVet1Qj5x6n/YoMj0/6O+ctz+tG&#10;k5885/gmJ8wAzuTbHETVeQXl+M2CFLnhuEPQ+PV8wlX5fcIY3+CV/KF8Yf3lWH90wgvgguaY+Gtl&#10;tgjXyX3q0akPs4jkSWP9ZRdA6ht0OgkePPgW0l2UdfGHn6KCSGvesTC5OJ/dlR8ceHuxGE1/G+cr&#10;o/K3iZuPb+bu6fqjeTv2Ci+2+TYfJxt47oI9/djQosQs0E0dHr1IHZoR+ZoXkMUCvkKxsbKJGfs7&#10;DqiDQ5f3ka2WPG0qQ2KPHOUf3uIQf/ps/GjLH32iKIi1Z2h5nfOCMQqO9m/5NhVembig3mT9Uy7W&#10;oI0m3QF6X6Kf8p330Ju/RrLpz7yjXf+Ca1G3x5nA2pp7zB3mE1PXAusK8RtbcoMdZ81byDILXRN/&#10;LQsP+u2CD/zaom0jcfT4r4CxZC/8GpNGl5H9a+PMa9qzwIHv8clBQAd0fO547Whk6wXeVHfho7lN&#10;3Us4zavPU6f6aSvTxEmak3s2eYK8WX/Evdp0IUFcXHhebesCx8xvVt7SWNlzQOLO9+Ifcyk3bPjY&#10;5xvzpy+5MUP8osEOcsQsxFp8D5/2jY+9maVyJAblY3RdgBtfJ6Lib1B9EcrHq0bFgT7UWAyfHotb&#10;F1ON1Cdu2z8yXoHPn9wc4AaLiW9l6FsEbVlo62Nr29nGhplDWAwsBIfsE2+TK+BtTNvfT+lvuxxM&#10;Oft6w4+TzOn/7CnnzsL15I2OPbFlX42abZDrFzknHI599IeRK2xDMzzyJf/IZ2504fPmHrkteYzc&#10;P/44P/3Bz70oHtqDl3zl6d/oh+r4jnSh6y9M2sePTiP/+OdL5hOdX8Ohlz9beoWmeZ788+Zbr8LN&#10;05oHL1xCOeBCcfI8ff7yl1yATXlv7BQT0Qmt5uzs00dOuXI0Pvlo6/O7/IRHJU5ciEdxBT52LsNI&#10;R8ZDs/Upk0f5Py+7b1ysDarH4ZFNniB2s4R8mfyb3/s0V26uN2YllvDcGLCdWOWryJx25k+g9kQw&#10;8OShPdpsPrlzYoOvtHm9CMHn4jNVoeMV0d/XZgrEN9r86/Phjd94VTblI9/KMPl1Y5NcK2NpnH6y&#10;50LqF+C9BmXPcjTAFRvnGA4f4ytP6LvAlr36Obzti095Sn3PFY9d2YvOO26ggTa+fNBjNo3uW06W&#10;JMsaTjzB9bllmrFEe5/Kfnyz89Vpc7fV98jZ3BX+5g763vJ0A9/S02e0B31zUPpRx560AzsH2KeS&#10;4ZIzGbe2onOsccucHHzIjQ45bsGhN3a781+ZfOWLbZ23gr3AOzk7/oh+C6tTjw/jLVsdI0h9snqy&#10;B5ztz8pXLnYD6rUD1fmUO962ndv0osD4mN9d1AUbA6WT4/oufkPLG1TGJ7POAH/xvhMnh69ywOdt&#10;n7Y9D8zFip2LsL+2y4/89vPf8vqyJEeX0qu+KYyq8mPh0nX4dx4AjzyB5bGidd7Gt4HJEYsnXuXL&#10;E6+HxvZ3+PafMLh3CRvRYXiy7fgAhnncjz+6MX5iYMdBcmnjQlf78GGxfNFcG9s6ng857W8/mLEU&#10;XXpMzpy6jonRedZ1dg2L/dN3Ut54iAwd0+QO/TR1k4/jkPhRnb5Ip9ew8k0euudF5Gt/PjJ7RT7Z&#10;gTarz9tjc0y/5KZMeVYd/p0LnTjy+nc4dNu5lnjcGKI7+tqnSfeZcy6AxT7Nk+PfpwxiEd0Fu8Ts&#10;Esna95Xe4oyd/A2t8M7fjjtsVfljV2Pb57xJwjGYMeq+0aPMWv4yvzxtpR393JC/dsMLzI0db7/5&#10;x3/8x9E/OJur4ZKFb345b0j61lyt/U/M3YqZHzR+a4/jo9BHYz+iwXrfHsvVfGz9xdsygDm0enBb&#10;VU6e+L3qnnjZF4vtY1bx80//5YOcOR1bNa7ETHjS09/C2myPtd/1yY0r/YxkS3txP+cGkym7eaMn&#10;pyu/+5oW4mlbslFs6c772u7oTmglsyF6oVFzDsrvWImfwOLbh0YGvHcuPbIg1srao7KJx4OrLR+L&#10;fTde0JmMc+HbPInwmVumXBwX2pZ9149n21ifn5AYRDKdutNUufOU1Wf26TJl6tkRvNT/NuLmdP5d&#10;IPdeOGUX9ijYeRhq+dC5utbH6TPZvsl6xxMeza5idgunxhPSZCXnE/YGD2X4edJDTC/IVY2tlCme&#10;eJnaS26HU1nc1ZXcq09SBiRfA4dHm/Vrcsj4emRk98qcpNV8mObNT2G8ePrXa3j6q2N1dHbRF9RP&#10;bHDMsHGhDdi2PchXzwdeKLo1f31bmwWF/9lj7V764bU+LRX6rEAPstqtXFv8+rjngBG94xRfJV4/&#10;x4d339mWfPfS91uz10L2uH7LARofP0x8G5O+y08V9HpJyp13u/nQ+cv6e9s/tzuObVntkn5qnXvi&#10;c+w+oXL2Fznb4hzfPIqv3afdVm6Vr+10NWjlHD1xsJj+lroTX6O5qM3fIHTb/pexp6Qqm/iUf9BY&#10;2nKE44wrJXnn/cEIm0d/XNlf69sbjrfB2Tb3vyojeyKtvFp1BHF+1vXgDKvOFV7qbN4x44A2q+Ps&#10;T3558QBcCc/XxtLSs1W2WWnL8xbEl0G3Fbb9EDmttiMuDwbpwH3w7KO1CRfea9rPsqW/J03aGVj3&#10;pAI9k6ddwNa2ZUkoy5dMO4GQaJQrwxd9C/gShOPKJgKaW3Is4ef/niDhPR+4w2sGR7yB8oG740+Z&#10;JDJ8dzKGPxpozsT7DBIpV6bz0nUmw2Pri/zhhfbQ0XYmQCObiRl5Jvl7bUmfNKFzeGoDz3Uj+/ma&#10;SUv5jgbw8HaBoie/KSbvLsDQh09GvqGD1tIulRzzERy2ljxsV6ediG+9Nsr4rLTCz1NqfEHetkMj&#10;NBeWlosRZAJwyeyJuY0XfrQg5LWSLgIox6MnP0fuS/ZMQNnPXTbj5wR4cKIw4uHDz+PrnSDhW5nh&#10;BSpDcPqE5alrGdnSlC10evxddFanK6HBl47Vf/zkFccbO8PzMEjbmcDDdQ63kxJYG2/sE0Jt8vqr&#10;POHiDdgsEzALgOp2wj6V863c34KmbP0sM/f1JK9k4hVQ1Se6fM4TInNX4uiJhgv/K4fj6p/ttI+v&#10;zx03cD6eJ08WTywBPrp0JFCgNM/+Hq+M6uSnhEBsP/hP35XA+bJQUogN4RTS3skFOmwkR/WEjhyn&#10;bhegVv7T8NC47UeOlWtwokr+AH57IgFn5X6BT4bYey+OL41DoHfvP8sq83ST8ln9uvC4+j0a1Ld4&#10;OLHBKDC2yn7UlSdAZdv22Rbn6KF+2kx/6r6Jef7kQ08WfU6cLk6ojU81DEy57WPiHrsDFyvkT/1w&#10;c0Er8iUuyNULw8mFM8jq27OPrgX8VFQWOeEveSWYxXYXNi2+008uBl+yXxusnilzjA6onMHBV0wo&#10;1jMAn22f3Nyj3ALcJ/jiTOzEHrU5mc7dmY71Uds5cRw78Nm+QkpOan+NJiZ5ZKE7ensS4Hjx2cDr&#10;8WesSXn4L57cRNZeZD760alWOrqSfXVvXU0Q/0ZvuuKv/FOe5NiJsBzMX+h/SV/Ws+DQC3/0AL34&#10;kh6gupkcHZ2U0Svpr217t3kmSuhr14uz0ZXNTLDpDXrxNxNeW6Bu5WV7f/5BfRl+5C0Ni9Z8FTnV&#10;9beFI2fbJ9fpR7V3hJqxaGzfC7qhXT8EHz3AV14/J95WX7FWe5DbAs25c3PsIh42xrJzFrrxRQuI&#10;czb49Glu2tjfUeO36oav+Dr24IfrRLsUfv1FV7Bt1gdb/usWXy/R98DdTgzPTRZsuotn60N4ZL3x&#10;h+7r4yn97e/5DejhDWvnVfRxz8Da6LcowNsLsBvvY4uUn1j5rbbKl34Xj7+C6GdNwOq1dl7UPRbL&#10;eiBoLiBXPiNT2jspC63JbbDMk4xx8tf0x9IaEqrzn7hIvH628E6X2NwrgcWg13/allLKe8G3c7gp&#10;64l9+uv1aszQYdvemZxu60KDXPW118zz9/Z1+2TBS7+01R8icvud/jjzrYpSmYujUSAz+LSZfXjt&#10;n6kzTxVLfhe7gCCg4xlH2Nwfej6gtIdcZUBvPvp+9KVz9GRLJJWZ38x5xFz0MhalNoLP3EH7tsuW&#10;TfBUL+95Rfvy5TtzVCd96Mll5DeHmhtFilr5yeB1wB0vwort699B6ffzuPEVvG6jd4WviJM/8M5o&#10;OuWpH5tbYM9cNDWO/QREEEqDTmw1F2nSNvy9BrpxaiyKbnhZIJfH6X1BDLf9HZ4T3L5yM+VEq1+y&#10;Y18exGfkOxRSwT5uHJNf15724aIJXITnC3PsPaegD/qO6xO869fkIA8HfzfnjOxNx2+/dQF2YuRw&#10;vzbVL4soW++YzW3J4UN+wN/Kq2/4kcm+MVi5mKeHP+2AhXAXgNGAj/Yt/50zlaP15D/th06J5at8&#10;jowWmXZRTTnYeNmtcnYGTxy84CzfJ/7y0Ea5sXP3tfNpf2L/1Fus7KcLVBPz1f/IRN+FoAdGz+JQ&#10;L+RXNrTVL5+VS6uVS9mzXF1MftHYviroo+XQ0n8T371Yk9zBJsTbvNQ+nYLadP0H4fAa6972Lc98&#10;kaM01/dps3LST1yZy2D2POclS3VNe/1mx5Ztu/bQbuc6eLLOvpHic3KWGx68QapvV9IvwrP2OX4K&#10;m4wD5sh+I3l+A9hvKvap9vD+mDj2irsFMslpbPgrG+Ofc4hPzSHTgpxy54xZcsfktB33f/e7/HxT&#10;4mfztVbqCjEqG/VCe+joz71ZiU3PHEvsPBfAtunXZBt7J9YqEz6T2zs/Cs3m+DDu6xcjJxr7ZA0f&#10;fDx6oeOcFtSWtQV600b5+gcuueeCoZzP/n6Xefp7KEC/YGgc359SuWvsOFE2uvE0eMbTs548k2vx&#10;Z6f37/U9HUoOm/bkg4fvfqJ29YqZCt4IgX/tcfIamUAvRMQU6uQyNJrHQnN1w6N2QrgwtCJhcMfu&#10;3ixhLkw+fsAPHa93tr/80dljW7g938k8YEH81I70T/+a9ZvNCfq2MXx4oNdxN34g59A+OfXIa4FX&#10;+diHjMagmQcoRwM895/6erugvxlfJ0ZuPWIltiqd0cA4Upop1l96EjVV/b7qD8/Kzaf5I0PHjxxL&#10;6x8+jF4j48hJdlAbRfbeIJJ2QPuxw9jAsYu/YGzGl3TwkI3xaXw/9JNLEmdvcmeYY36wRcMHjOy/&#10;7ieNm9xsVpxtc/yhrO2fdIKzsLx3++Rnn0xbZ+uDn3MTmo1oZIys+3d4qbOuahzzcypRgML5T+w2&#10;xtlLq7HDyhSqsVvoD/GreGXbfM73L+Y9pTP2DpvCbkeXyTsqhjS5x1eLd+la+SaG6EvuvZDUNZ0Q&#10;GF+Pfbc92uu7UVjJxMvsZYzxprF8cnm8/GuPrPEYG/BpSOcJe+vT7LoAjx54OXfZfeUthPgVm106&#10;Hfu3L9UZntAXb2mHb/JS/SHN+0sM+Y3spYn02mtlQusJ2sNf3Mr2RHi1X9nShOr1xNV2ECvbqzYO&#10;vQEHfHvenoAf3jXh0U39zq9WHvJPzKVB4NPpN/aX142rLIJtnYogDZ/RWxHYtyvO0d2u54GRpzEE&#10;Lw36iX3R0Wv3WNvp44PPNtv/1odP3BVYWcjlUD+bXLb4aC4Ubw+y5bu4+IZV5i6ZvTXMbrc++MbH&#10;hZXNufCOB84xXsCDBv2tpf9XAZ+SeSUvnkDsrgzsvj548lEGusaVdm44KLnI5CnYyp/9BX4Ba9fq&#10;evir67nQ8Sm9SMG+n7NGubjWwhbWz0tvt1d9FFRGl0I26IClZ59+r9s+cdTDt54YiRpz6sniuoox&#10;Uj+3Pr9j1PIZujuup31vltH6BnMYePzxlCOa5xjvh87BocITz5toll/1Mrc4OsOdOsT1m4xFJx8u&#10;jpwsb3bN59gCfe1sn+fVZNl2aIOJgtn3/ZTN8drPPli6i9cLwHswKBLRYXQU6GPVa4eUqW+bGoTh&#10;x8gv6NA5f+oWDHid1KQArroew81xT87OCVEFTXsJxEmOhQgnSfDh6biUe0E/NMBTHnR8Ftc2ZMsP&#10;z2/PhMWkfBxuIjOLTpu8SvTF1yQ4dOEODzTXwNwydslaT+pn4rknefDlHdKu/PQaeWr0ctMBg9oA&#10;Hx4TFCp10g2IhA8mDY7VHY7FuhmVJhDoznaFc+JvAr2+0JHUO2ZfdxWXL15HH8d4+MCrXeOj3+Gf&#10;TxeDUgfYb+3uWKA7iVNWv0YGMdGJejqHMh+0d2sC3k4QXmTz0b70UubEde1m25O1c0JrAW3v4Fe3&#10;wG5hMzY8sqqL+CmbCTL8l21Gv6Vx1R08ui+UDh7Rz2Sq1jv1tecDd/mM/8nAvpx+EsCxs+ukO4HD&#10;Z/mxBbsuHeUbS/DrD2Uu8OUkbSey8JXtK1DQlAyXrr6L9oezwLOZZvnwm0hiS8l4T9TVLyi/fNVo&#10;35rhpWhOivk2/NIHFrQli5PDxluOyzuNloetVxs+QZu1N9f6jWBl9le3xV86XytfXnBLMwQ25iNs&#10;bS4Wv313+710b/Wn3UhD6mXb7cr0JRNnQOaFld+xARiQh30GT97h55OH4QVtZV69bNkV6NvV48Gn&#10;5YfttlF27ce0z5iTS7yOpE9Sm3B0osD/kaqfwyP7L4DsEXAmFuw4+NvPp+3d5uIfOrsoIB/AU7f1&#10;2279gkcvmDVvwsvx7kegZ+5At4sDbIqPAEl/9dTAgn6lDy8ftl/ZK0sQ5zd9x8Z8/AjhktkBfC8g&#10;ruwRrrnvfQYIOdGNOOQ31rmJxYUtvOVn+vUENaI1R6YcqLtke2UbbdH69tt50onu/Oe3v8ng4q/2&#10;Fvjaf016JcVAbRxZbIf3iZ8c6+/Z1A45aD0c+71YfxZjOlZHBluTaLQu2dENL/i/JH+LJ7YG9AH1&#10;ZXz355/+XNqrJ70sSaInpss7x3zTuyCjMz/QjY69QJt6i1ZtQ+bwrl5prwzvzT0dd1LPL3j1Bpfo&#10;vO8AbW51sps/cNFFgw2ygIqGV+vv2IWXPIyefb7Qzoev9THxsbp3npRxwyILICOY+BvZHStn39YP&#10;SuhnzI1stSJdU85ni9+dfKEV5CP/HfPN56d/kqdxs42+sl3ZturS4chMnqUhX6ivjNFPOVvx9YL6&#10;ibHx15b/1hb/NCld+2jp9//Zhe+lt/LzBfm6qLmV2U6OY2s8xshHtdbtiZjXQ4LVv/uht7B8Zpu8&#10;nNjm54We5FEksLhbN1u67dznlkMfqAHYwT7f18bsmPhMDKVZIBfaErcW/NyMgxZdezFSbJ55LN7m&#10;UJlhly0fWTTVH9xhjObqKG6Hl7Fg+pI4nt/tHv/15pzEQC94WnzdWNSDjvpyKr58Z96J5h7r03K4&#10;8n3q9oUMj/Ff+fbrblNgK9ejufNp8af/uji+uqzN4fvT35uDEkv0n6dNhz6cxmxkZj9yyd/7tKCY&#10;3ou8+LSv1ZpozsLp6ukJajkQvXnaNotW0dWT/x8//Xj8MnzHJuPfQ+7eRL9GDyMcwFtcL+xiIzuA&#10;sIx92N3x4iU3n3zHDnw0uTG5onMR9HNjzcfk9sNLczTEyvoQb3ZhBzExcphvZkw6/axjWniJvblI&#10;MnmKJvDI6xWlbthC19sK1H3JayLZey8I9UJ5LyRN3PAPW834P+d1ZONrcvCBY/Da/9pRa/Kg/G4h&#10;c8ZFdIFtX80eRHfai19lPuhN+9sPbUSe/J3K4ipnt6c8Ymdy4pSvfMrA0Ed76IujkXmO4Ynv93ll&#10;2udc7F6AA3a7+x0/SJZ6Nt4tUYGyBbyv+hMvjeMjCzw4I8P4oBcoI5qyLb91mPGTvYjXvB2/4AGH&#10;Pc3/7YOVpdsjn3hYu69sW992wXvyg7MfNI3LwE88yGFiXVxpY16g73f/yCQPKLNe0Lcb6F+pax/K&#10;RXfQ/ZSB73Lhrbnx2FgZeUPUbuNQPT+coo4LeMvDC2TYdqvvVZf2FgwzqKSvHRlS2XFW/CI8ah5Z&#10;Z3xkBwuHYlx/6E1AiWV9j07t52lbu9IxOP1JoshWeXIOoi0+8C//neCRR9ircR9y5kR9Ujn7M+7k&#10;Aqm+dSk+vqHX2MN4ZV415/ku1oF37/0cx8yBX/dj9fXvsff7d3MBe2x8bBgcfW773dq244IJfP7d&#10;eCOO1NmKi+alxMs1J0jfnVjCdeLsua3dmmvkOL6JPvx67K3e7wBPDpi+pwycTWWsfU8fG5rm5Ztn&#10;Jifd7aYfkxv0JtfI7ElGck+unPynzf3Bf2ynXftQtuggNXhkjx7Ru/RPOYPNeebI3liMvNrw8+Th&#10;oY/25mA8xIdc+y7n0ZNzRx94qwM6r+GoN3HPM6dgaOS4C8LGj/cdh+aGJGOScYAOPjMuLXX9uhem&#10;Yqf0ntg49ns/c4W9oWnOG28ZVzb+0PMck6U5IDH4XX4uwXHFe1zcCPcu1IuzlZ2O5Kp9Em/kYztP&#10;ATbmiIWJbTdzzoPnymErVmc9c/RdXafV+jJtwovu80aKEI2QI//YPlKnv7oBSn7KuYsck0TS85Mj&#10;n7GbjGKU/ei9N9Jq5xWy6ABy6a/40lleMgd1/DEfUFukrPWv/F4dTxna0pTt6l4C50t7XLdPs0GB&#10;fR68nnyWzrQ1lkeuyBsGN4/S1Z+HnBw37eDwme34bTBGF3bbmynqw1Rqh9fC8j8qtnjLKlNdBH/a&#10;0HDWZ3JMxpPzNCQLOvrXzrlFMhjLdCf+eHWBKzh7boI3n/P3yrpP93Y8j797PtF8kDEk683Gn8/p&#10;Y8faHfvKFLv2q/hkxA/NuQHtTcaAvTCysvbtgY3/kZk+oPZ96Km/X3Y/shcx/jEc9xwlGuufMXar&#10;nl/7Foqlj974f/AnVE7u0p5RD53hO7GMplf3gvXp2rm8p6Ltnzp0Plx64WsojNBYzJdcmfyw8qdO&#10;PJdu2uDjwhhAE6ye7GjM81vNAIvSPTsrE32nHtWRXxyFUss/9UJ+dsWCHHccu+3Nn/h17dacmrf3&#10;gMllM5/bOG5/PefRH3POfNlq9SFk/skycow9L5+UMpSJyYTIC1h6CtGYnHXbZ5FX/j3erXImWn7m&#10;t2DplqZYOuD4CSuzMjr3FfU1fAuaA3s+FENOvfUqVG46ZGan5pbkIDK5GQ+QY3XXfvOfuRFZtdk1&#10;/Tn3Cp9jqxI4X6vf1qFVHV08ludX5sMT3drsxE/jICLLA68BrYW1/x7bri3tX7h3E8UvYPO1wn1o&#10;r/bih/j/jr/pu2jqmz63fGlxTHzxPFyIO3bQlyfu3aCBrzHtCava0tg108UZvrcyXWNePuEC1tfk&#10;6QNKlXfGpXq5fXlw92bHQ+LavJZjK1Yux2jJxfU1Zuy1DU+++K4J5lhmEW0F1jrKZKV3/hM9dfsp&#10;kxPI9mv4KLkOQ+MJMzGZE9YOIAmePkHw4LUGLY/wgydJo+V1if/+7//eu/YsGHz//e97B/XFO8r1&#10;hIDt6Js2ZFmj7PYpUyckaTeBMgu4gyeI7gS1bXfLZPY5GJ921na0mRAoE0wSIqCPINt9gZUljiNb&#10;ao6c8HZRl2wbgHj5zKRwOn55kjF/aK9fbJePO0Q24IIwcqAVfps7F78TsdQBvNDXuWzZZ3QKLzwP&#10;LUnHxRNP4yqDs7DHtXHwXvtC2y4MnrboKlt5SgsvNNHOPho9OUtCdGPCTOjxNVjOIqEyi08m0r0A&#10;nHYdm6PaymSAsz82nWThWFxZ8DGgbhyvPPQKSiEkz/bsqDiV7C2OxS3da7cIuPQuO1zEhlafMj13&#10;qbz1m2xpgzf8HeBhEsHAi/PS5CMVK2tfQyYDvMxfKRgcep8xvmXuptHWn1jqE3vn7s+WO6GqvCZ5&#10;Yxt4YtWAsyfs+vgzPvjqCeW7BeiVZzdOucq7UpRXEI+hJwSmbznZHLvc+qK7n9UD68rCML0ratph&#10;rzxmncFS29p4BRu6TgYBeqD04Z3BpYW/8bWysMtCZTm0Rh83TNz9BV55scnBwwsu0J4qQJ/4LosH&#10;JgYtT9luW39oyBc7qCkHSxv+DOrKJtbULx3bvQN421ztV4/Ea3NEbAVnP6UTb/JlCh2G7uzqD/Jm&#10;TxjPxMYr2TuaF/P+GnpzYUCpmAObk5p/0hdAJ58Pe6BpAUBe0H/ksB9++KF9ZvNZF3Cb39gz/T77&#10;9PbRt/YCIvpkuevIMXEzEk09vCe4cPJsZ9+kiC2AExQ0m2vTxzouGFMiS/t0cPha33Nxmu0sfsnr&#10;8hv5Via0O45lC3p3YOh8l+PaWuzKa+I3+5Ul+s6kd9q04eNr81eyV0tXbgfam+DuvuNeyDq2I6vP&#10;2NJrQrPQX3nvvGVhavNh5Qm+YwuFnkjrhfnQo6t64KRp/D+4l0ynXszh2fEz+oO10YSjXBa5XB0N&#10;TF86J1Y5Xnus3Ph600OPYzs0yj95z1hDR9CFm8/zm88m+fTYJ8DWb2h/3jnDh/Q5x5cCY9MyCD38&#10;yIa/k3D68B3QX9Hi78ZQ6tBK1ES22PfQFEfr2SkanbU1OOhPaOG1gN9+tuy3ttqZ9ILXeUaZPkl3&#10;C3zLw9j8GmbiHL8cW8Jlv/8MXAgyVjbug4yfC+fLix5/Dba++GGXYSL2G/21S5cMrWPP20QHJ+Vn&#10;eFs6fABmrBwftuD6ih/jy11UcYEU7LH92v7QOddhWzY6sTfbHD8+9SNo2JMADSS+hH4sj2xkzZwi&#10;86sPKXubp8iXhRjo3Ek8ws6iZS+MhEbzUS96eBMDWYd/ZQx9/hKjhfVZ2NWPqf+dBcDUb58axPm+&#10;bBY+o9NcfFGrvQ895fidz8FT7iLNXgCEv7Tsv4aVT4yhBxcddMHSNAfa8Vrs7Xiy5yTNm+dCv3rt&#10;2jZ2eRed5VRP3einForNI3dehOfoYl76Yz7oJ3/njQVosK3+o99W345ZyXlZ9NFu5Bme6uciwpxL&#10;aR8ipcP3jslqntS6anl/kWX6/9xANxchJr9q76klr/CTr+kUwcp/KIztXDh271ptmZgw1uiL1bO5&#10;yDgVG6SRUI0kyLR+LmikzApd4s2cey8UiVEXhjfu2FKONY+kJrvWdimfutsGdGUbdhwd5+YT5ZUT&#10;gcjBlnPesWMnm5Fl7AV/7SbWtPUBQze6tU/kFafnopS65TO+nNy8sUP40qwMQ0cbcU0ewM8WZCdO&#10;x9d0JMPGx8iF1tSvXvJHIqXy7by1Y9zRCX1tp/0ta2M65fiURu1wy9cLilGdDAtwyYzW2qV1/Ju/&#10;xVVPbsd8LuaU0TPMSHbprrw3npyE+rShOh9gix6+PmRZGdQ95YLnWL39pUHGmbNGp9S9Qyeyjf2n&#10;v5XZ+Up1+7F5h/Fc7PyUGzfc8IF26YbPp7MAnIKWqfsu/QiI4S13LJr25kzt9zzJvj5XW2Tfb3VX&#10;v9CqHc+4b5/se7HasXMBTyQ8dX7TueT4Tt9yw6y8BviE/2cNI/knNGqn41s4zZHhQ/baNnXaj0wj&#10;28rXp3fIn09lPec+vYjb/jvz3FngPGsfaB9ovl3ZoqfFr4+5OQbgTVZQe5+tMvz94bl9f3HUoduL&#10;Etnf3NP8mXJ21g4d/QXYrx+iBxCL/pTVtvEzutrx6/KsHClfgC9PyFlk+IUcfHv6Dzz7Nwy/PS6/&#10;zntHrpFp9A+Z8GeXXWC/cbQnC7596iQXpH7+5afIv23Hh+J9xR19xHJdXRHwU770RC2ab5Kf+ZDe&#10;bDBy8Y35wr76dfrFnctKpl/w2X1sN7ZEa+Sddvz0/j3eY+eVZXjxAzmdD21+WTlHJuWTQ9h4yhq/&#10;4e3m0PnZsA9ZP/yheai5kvKvwPi8/pIf1x7kWHqajL1HdnZVH8K9kYte5gEpbRv1HX/jsuaF0x6d&#10;pduYpWSAbd65CBxfOGcx/k35PL3/tBt6nUuGlz5BdrG+4zh/LdC2Ft4gOBXsmuiqvNo5cjG0DwKl&#10;AT0GZ8avHGRBip1Hfzzx6dst9ibWtLnkwCc8+Ye+cph5KdjfGafrC/u2duxj13nhzlHxr70PjrZy&#10;We317MsHj96FR7vsvoDSSAn7zOulYxH5PVNgFy4HImPsvTD9Qf8eOeV38xhAPjyYemXd+L3bzx6c&#10;hWlzF0zbEZaH+TpX8Be9Os8B/fHr172fypUle61feS4ij52uMybmyIoVEJul6ynnE+uOZ96RuDll&#10;FG7caZR6N8nCY7E5T5rjiJEC/+s3Ms6xeeUTXl9QKt8zx1g8svp8yqfrB+EpHitzkEZ/OHOB3A4f&#10;rx1azzb+Ui6HTp49HOBX5qm/+Sp8wNGpJaFzbwcPn83/W/1oPeiRYQHPyojutZ8YdC5RnUMvnbU5&#10;OWH3tddQr9yjwIyrwzt54bCq/qW3nLM9AjpH0rZ+r+N0idh2wjxoybXZ33EZBfQmZsKD6iVBgdkf&#10;Gw9z+8N/6reOLxZi/dCbMVoZnN1qu8fwnrKqWzypNSHRHEKXhebmHMzbP7b05Xbx5fA5j5r6LX9i&#10;Ew3b9h9jdXgtHjmNUytX59oa117RLzkXwF+c2oMtSnd0VaaeTdhdKu0cK75wDF60D/72C3U7vhUv&#10;gbXxhN6YMPybY8bOxUsFms7d+Jx+LT/6zahx+6Z1DBFYWXrQgmuvelXHyLh62T6BXC07qZdN/Sa5&#10;c+WF5sUcfPe4CVbdEaEykPnbzI/FSZ/Ix9Nf2HmDjhuj1r9k1ra4R1f06A5Wf0hP/fpkL3yND8x4&#10;wmYpZuMAfYyHfRgmtkZjtbloB69UnrQe+4sfp5fmiy+xeviUdo7B9QQwAV5/drKgAcOAJ45yH9D9&#10;Oj+uP0oppxRQ3wDN6DhGmbZ+A9GTQCZaM2G7+Wi3idv7zP/lX/7lm//5P/85E4aP3/y3//Z/5uRo&#10;ft+Ds3VYPASz7fIdi4XQkEVydDnHLnTlOkr1mqd3OMZCgsm6u1vHwdopf27t74LDyNnqF19Orji5&#10;Fy2PYyZxGJB00F8nBTaurdaO4ds5R7abDCpW8NBObWQTHLZ3AiSICxwmn3OnkcQQf0CuvxMAuUBR&#10;SJm227noY3GSb6rb2uGBpx1fehLg6bshODaly96dgv4+EQKHr36XV6DBoYdJOXnhuTDg7tXaP8fP&#10;RdkcVgdPJJhg9cS1SYj8M/mcE6/xV+VJIzacDn5PCBovD7vtCcUkxTlJ0Z6MX4PK8qhYPHI7qbBY&#10;sIvCO3FcO9sW/8jVOyINsJHyzRuxJw7GL3wGH8yJ+pz49NVdwVta6PGhY3fPbxu9nw3JBIdMngbe&#10;emVb17JkE4NHFzAj07tz0QJ/r0JrPGdC5w5Rr7XydkHgZF979FwYFh9gF8R7cL6CMrGYjYvfg0r+&#10;QUCHH0IsCFEgW02EMBwhaYGl/SuydJEwFW1T0okjC9BkCX12uyC0vVaZfvT0pFTbp5zv3p240pYc&#10;Pl1ADx/2Bep+C7bdbp94ytp2t49K5esH+x8fr+CCRo7aQdvIOffB3wSedO3//DObHf1zvG23hbvy&#10;xYY+7A9otxOHvZtM+cY0vj3pPPhLc3nDXZvpT8rnM7TR0W/llj///OdSqV4avoLmzyykW3AGm58o&#10;boIrX3QSEpq7qI4XHsAF4J9+MiZksT25zjFe7ffZ0l9O2pysGfeO/HS+fbx9kW22j61ueJHwqaey&#10;/oZvYnhjkm8pjAZXWkhkdzoYf4yDaKDvySfw5OF45df3f/f933RBg2xkbZ4PPQvLnkD94x/+mFx6&#10;L0L+nN9kmkXdLNac8tEr/UxfO0A2gE79HT+C9ITK258fCJI4aHnw6bh9UJvVo36JvvQkn340i5Wf&#10;ukjQE5VlGGLsP4uVH1P/+6EfvmvzxqH8FR59xW1oVwYNIya+xjkXyncBno7FOXTso8feQy/5OnLh&#10;C9fFjOJHrtScOIjjjl3ovfbrXZ6p+PDxx28+5q0Tb3oRAu7kwfUX/Z1M8tM+wdKn/w5PMU72fAUn&#10;8udCHFnMMci6Cyh8UBqJmbcfz8LScV1PkMkoT8Uu2w/IvSbeeIL2LnqkdwjI8lgb21aWWuG3v56T&#10;09dY9EanY2DHZycnXmsr746O08/k16rd2GYCoO4/A3O/edrjxGfaJMQK6OxT1L9Fh73QWDk66zZW&#10;1AdyisWOyOE/eKBjZ2UcvC2znXmKva/B6Pnk1xOxEK/7JoxLfxZTwuTosuNn586RQ6z428VA3Nav&#10;T876fueI8UPCb/TMLtPSubGVhTt+UoiG3KyfulnDBY9UVHe4vakkJX7TXAz/8vn+jfTm1OCy6c45&#10;u4CkfWhPHxwbjozBTVyI5ZGnRm2V+aS4AdM28Zj+3vyZsi7gd3H8blPkg68NXVYvdZXvlKtHowum&#10;2ddPjAPaqBPXbEs2wrkTfnH33GLofcg89X3zmAVPOdtTVqA8zEejozZozYL82KNPQDznVcH15O+8&#10;ltLTW99nfMgronNRkO1nfBufye1yR38jrPKG5rHz6BZ7i93oRf7qlPpIYFBfeDtJAABAAElEQVSL&#10;dDNG9mnt1Cdbtx+5aMsG77zmL/a3UD9P6t527k8lnHwOpzb+Zt5UwY5tn/L5/fo5H8M/wlSe234Z&#10;XzL+fsp88tu8yo499yk/+PDY0lPSfGX8RnNta4v33kw2ek/ecuOnvOwV/IBMC2R0fuD84scf/1Ia&#10;6PjUTsde8H/44Q8d41YvZc7b5H98zS/ZfW089eZbk4/0kdI+56e1Q2lM7lDX2Au+803xw9dAOZuw&#10;MXqrg7L227T94fc/JDbnBrnRf+xdAofGU6flv/Wrt+3E8/Sb1ZdujZnToLSSf5a/mF9Y2psntRU/&#10;zkNAWNS+2sLFc+3k2IUAMRtFq6v6Zw5Agw20mfO06d9rl8p2fKdsy5/blie/L43egX/oRrpLrtV/&#10;bJL+Enf2RrrwFocu/opJ/Q9U9/B+DeKk/TZ6GY/ZkgyV9SDLz/J6F9627NDaeRR5jAGNA/v5oLVQ&#10;u+Xgp+QQhq6e5hCnP9e+8YULxPbNi4w9Yke+r53JleONA/77KfkIDfx+BeiEx/SFWci0r13zf3j8&#10;9JOn92deKA/+Lr/Jqk+QgX+zU39ffI2xUYv8xkA9YXRxPH3KFl80olDtQL4+KCDHpK2PeucHxixx&#10;CKoHs6Up/j7wPOCwrzt03LLQABMrbJX8FHvwIx30fxfGKmvtfNto5kX5KZHkcLTwES9z09LxT2TV&#10;F7BB42vQ9RXCHljZHIZsaXPN3hStHC1jzZvEppzCBptX+Xltx8/s0THutNN2bIISe91ymfPXcNls&#10;DjSmd6yMfY37M7+dNTTydSzLzsg0saJtb7JPuTG1840rxvhu9B1+7O8COvtVpPJDu2NTxg54Lj4C&#10;fNThATwwsnOkjh+ZM+M3c7jYKLTB2KuK9RgRPBfqw/gdr/XB+FUfuHmfxjWTfuAGIWPNro+Mvcw9&#10;Rkc8yLwu1oY90c7X4TU4fLU88cHX2DhrXWf+G3/svJ+ev/xy66ANXmsb9HOgeGTItny7HWNv/ukF&#10;sMT68M82ctNA37BV7tP5fRylfPNkqqf+2BNNa7deI2x8//LFXGYe/Jh1ypGp7XwB9GevWQ8N9hh/&#10;r50mzpSJcVvyVKcj35PGkEV3Sot3eNiwkzd98NG+iS2K9xRhcdHHiy/GruYF09YTvyvH0Ksal8zK&#10;5ITbJ2isL+yL5eMHIXKEx3vyS2KgV96OvYI/tFAeOj/+5ceR7ZIPHf6b+JaPU1J8X3iQ2815+Jjf&#10;0L993BiWHNifDOC3/NG5PENfvu75zHSp0jS+fA2CGpjxpuc0kYmtCIDewl4Uq32PDj0HOLqSEf7Y&#10;f3K+Psau5N71kCANySo4c5HlNfY8/T317aPHJpO/9T99b3RRf4j1HMn+s0280GoyFSrr7PpW7hyY&#10;3HsD1+qs7TMee5ODRkf++q4+GiMbh7wG2pPAe+FOXp/caPxxjeTrPkCWDSJJduAMzeWhDl+sJ7ah&#10;i4VgZztxEVsH4bvoM/l/aOa70PGWuZpaQyu633nspVxzLjy2nF6GL4uMfxGsnclMiPwPz7EzPPC0&#10;O2H7t22Kka+ihm466/Opa/THv4QOrTOO9ODVF7yOH2Q5QAb8FviiuTNFL2NZv5lPampjbbS1NvbU&#10;m607px71qp9uBQf9eTvXrPEZb80pfIA8DGqvbJcuhvVNysilHA6f2ldmvlOc8HIBuPrGj/r0+t6N&#10;wgPTdydPJn/0gZ5T9disHLt9VP3mbmWOTGtbvCfWP3WMmflzynLzNYDffJAW7LOxuwwmhuGe2Iie&#10;5GFe7qbz/Pb53HR1t7v92rgSU+03w3Px8A/THu5PlDz1nfoja8ewjGX02zZiMHn/Lfr6brYAjaWz&#10;W+VXL0o7sHW2neuEbnWSXw8s3W//v//n/811pxHW1l//TxkiW7+NbbdMfYMmjXQG+z2RO4FkwT1W&#10;uhLGBs7SKs8joIn9TsyWxx/+8IeebP3zP//zN//0T//Uyex//7/++zf/4//+H12c6gTkyIAPlzx1&#10;oHjlo1s+OoZOYt9FRpPLlWEDxfEakQEnKYyZ1QGdGl2TL7gbVPgZyPbOCPgz8Z8Oid6cOAwPJ6DT&#10;/nbe8sAH/soSNoUjQuXek6Kpuf2yNLRlI7LSnXwWUdxx5yR2T7ANwu6MhNM24esCjbba7DZM07kn&#10;AawvJSjA7ou3OlkkX/wmw4O78naBP7zFDL+gWRpnYv6HLMBot3KtXsokIrbgAzKajLmhwMmwxZ9e&#10;7Ek8GAwnEcyFFvhLxwIYG+IJ8PdZoAf/OYnQhj8wxaOD7LEHfJMNPG0BOtroF+i4qEAPMDq5EGJh&#10;YG4kcLL80StZag9xOk9UwLVvu7D27fGEZHkoB2fTBUQL5LIEeer/nATpJ16PvK/IbiPt/KVxJ25p&#10;4+SZDv2zzcdgfi1Inwui286A2d8IycSE3j/9OBexRqaTS0770oq4JvNbvxeQnxdslUFZu85rZxzn&#10;xO88paz9XnyyPxeA9H22qHQv/AqnwFB8FAYTv0dHegb+4z/+o5MAvGfhgR3zSRyvPZ++qL9jg3ma&#10;+zgmdOA8ZXEMXGgGtcXad4+z3YUdOL8FTiZXRzhd9Ik+dOLj9Yc6Nlr78TYbVrYjD79qx4/88lwg&#10;I2P/jpzZ9Akv/OQUC+FO+u6+9OmbP2SB0sLMTFIsPhxbHx5/+tO/Nw/rN/iyKdvi71iOap86/bP2&#10;DQ052QK4HKVfbA7avgyPXi5gbJ+T65TLNZNP5sSmee/0LRNuOav6B7cTiWy1EydPQL8XROrv5Mkj&#10;o3xXmR66iEDQhaPIwQd7s8ssJo0f9oRp5cCXTfCyPzE4uMpc0M2mcopRZWjDpQd84FidT2M3+trX&#10;xqKW/b343EWz2Ij/6YIOH5Bz6aBJp/qL/Suj0gFxpowPy+eMiSFQmmxl/P3Tn//UBpXr0NEGv15A&#10;SBk58NUX5pWpeXV1ZPohcwML/PDpSX7xgJa8/uGcpLqQZTwA4qkXznNi9Me/cfF8xrvyP30aHpp4&#10;6v9rD3YwHjlpptszbrQB4sacgn5o9BXS5IsM6sDGgv0//8efe5IWD1U247CnJm1dDMqm4+JfstAz&#10;v19tgj/joVixcPLhwyzw+T3anmCFlpzABwiM/fhy/IWXcczHmER3QN/1r/jdxQnzmWueEJ50X2DL&#10;2v/EhnL0zIeeeFP2kg9c/MDK8MRTbgFi5bAPXCSBZx5lzAdPOjeN4VeE3/j6ZX8igM+OLFCN9+iY&#10;xw3Qafa6YHEm23y9sOX0nvng1CA78p08sg2yVc5nCyvDLcr0215EqN1XJ0S1D385NQ3aNmXkIGxt&#10;hH4/w8tJtr4ghj1d9nd/+3fdynN42Jpz/+BJt9TLQ9u/yNgTh2zRVN52YiLxgt/C7uvD3T/yjG1G&#10;thCJzDP3Qg+euEtt+7NxxEVZfVQ7OOr3/AJ/b3QwDpiL8YUFm56HRBfzSTRWlpXtuUUXPTjyhxyn&#10;bMcTvEHLNqeF5vfJH+won+C7c3p44tX4BMSqRRi46ib/zLyOnM3P0Quw7fg5bVMkX/zLv/5L/Unv&#10;zh/dqJb8Xh8HCT2c0O48uzRiQcfRic0AfbSTExIR49u80tv8szkjvCx2shcbkI19ncA6njHYnIDP&#10;pk4sycf0cyFSTGkTTcoXb/iVLfzVLW2ykfF7/kp5F/+0DB58oH1/Qz1bOGJdvM3+xPXi2bLRXKQX&#10;K3R5k/z9l/Zh9NEeX2feJbY7d3BOJMZnTrELxvwFB83NO8YB5330ZQ9A/+oSJ6DBfuit3cXCzDUs&#10;xswTg8ZsgK4crB4fbdCiAz5AGZrPeRXc7QN8yf9sQibHvagfGyrbGFjajgGaYu+nyDJ2mz5mjGg8&#10;Z7xavvBHx+m3z31yAQsy+iFd8Or4nTq4y0sMknvsMXK4AY698DS+io+oIIQas8adlZk+PuUX/cY3&#10;k1+WLt5kgqfevniyDy47GAsjD55te3JA5/mRBTCVMZ6/lRvrzJXQ6HgeHiPv9DF6Ge/1MfzZF2/4&#10;PqCypL43nGaRZ85hp97v8MEb7kX/5n361LadkqFRm0RAdpZryOamEHnY3GPyU56gPXrDV7dvDELT&#10;vJ2OYHnA8xexawDxyU7z1qf7/FP/0qax0pifWGNn+Jsj9I8nrC93W/vo0+2v94Lb1u8ctDk1dMGF&#10;Gxv7jUdy3J/13eaQN4nLnzs+wHnGBn/hL8bEKJ7kb3zGBvqSMUEsAvU+2ox8s8A+dUU55bPvG62l&#10;7xh9H+3Js/HteMp3DJj5szmdm3GML3Cf8T/5DP0Zo40dIRmcmfOjB0beOycqm3HGxdfpv9qBiFHZ&#10;yOPTOE6ckHXmnTPfmvw4N0JMy69/W7dY+WFMPkyMhp4xZuMIH/kT4CumbelGd/vypnha+6coc5Wc&#10;X0YHZfqx/jC/q/7hmz/96U+du/Pt+/ff5zPnpnDlV/owGNqvgb5gF97FORmv8rTZdsrEZPETLPVx&#10;/KYf/D43yASzuMM3+3Q7ZeL3fcZA585g1nnk0PB70CQvfj4jx8iinTgFaOLxMXME60jT3ycXjX2n&#10;DRrwQqy5gvz4LeC19VvGTtWzNhg6+Loxbn3oePVaGtvH8EKDL9BZXf7yl/9ImfNLN2xN3sYT/85h&#10;sk92PrYNg/Lccy9twNhk7EAefQPA67w8/M1X9ryMj8jYN1AFd471a2a54+FD8eLTnnO5eVXO3vrw&#10;O3E6bcY/Txr67Nhi+vvKST59UFyBsUd3X3x5he/MT6ZPowV3fVY/tf2LZkxdEGvmYGy8/Uvf8qYR&#10;Y4+LtraNyUPXPNDNI/CtSYJZz1JuTJuLwGy2+Yvh/IkBORsNfjBnAspnJ3tHOHK9zxyUTaefGZOM&#10;/+Zi8U/oe4X4wurkeGnwC7jjbuIaDbY2f98bg+CgC/qGm/jmp59nfOIzOrCNfgvYWVy2riUt7B48&#10;sA9IbHt8gc32i/HtxNZF7IEH/+KRnaWtnA+6Rhwf0WfHAH5n/ysWjn1X9sZHyp4+X//s3B7O2gOv&#10;r4Ec2fnbGR/5pHMWtBO7ci659K3G1foSsePymL02XVnltZ5HpA0d1peVOTL5W7krk7KllQKx0pit&#10;re75FbpkegEPe9IfoA/wkFes4dEDmLMpf+qCpvNgZexLj+qsLH24sh4Z+Rxs/nEsBnveFZxLxtDo&#10;uVfK1r47bst7ZJqLnBOLaK6d7C8YEz0ENQ/WxZ4nLqi6faJ2pfOxoWPy187RLYf5ONczbkzuX1/w&#10;D/noD9AXe+vz7Z9sIqeIl41L+C9kHvNXLnVg65dft5Fsbbo2QJ/f1/7T2vfYZ3KkOKFPtvFh/kNn&#10;5nXrDy2GFzzjycwBrEOMHdA4hgou3ekz86VZK2w9HmmvP+q87Y+N/YkPfMDwugw/hcEH2x+m8Hwf&#10;uqFeeQZP/4mch8+UHWM+Gj/l3mI/2zVxcPLiVhwdr1dAr6ANjDwqqZEyBqjxj9DKHFN4y+2X+aXn&#10;BJi2r2H5bPm23fa2lSFb+//6r//aicHf/u3ffvMP//AP4fn5m7/5m/+jCz9odLK+Bo3MoLIfHSqj&#10;wMkfo+KHPseZLBa3rdh3E/8pyOZjX3NxO1VbsLrblmO2zzJ8egdrOrLgGTz0dDC2LZmx26Gnzcq+&#10;dtqt9ttGS+VgkkgC/QS+sq2zrS0jsyf8hsa0u+qu8gn2bct3HaDZ6Oi2k7ker62r/glG/an2IMWA&#10;E2I0fdD0t/SKG3x6A0ns3bd+Y+lxonPqa5vsr3zsBBwvPR2yFwAyiTCxUiepbT18dHToBTEBb+m+&#10;3peInYAI5fKMDBI0PCeHEtTRvmV4rT67xWvMdMs/foksuUPTk8mXfpEnhOo3OCt7yHY/XxW95aEq&#10;thaUvQYTFLLOKxwSB53cDV0XhnfCoF1lDw2valn6nZCpjG/vxenbXhYVF54x2PaJ8yesjbeMuPqD&#10;V0rtREr38tsQPhltemI0rwrcVrOFxz6/fM4E5MS+rVd4gi1zggLWNutf9cNr8sLK1oupsoWYjIAm&#10;NuJqbJOyvko6serOy/x+uJOt274pyt9evFYu/oaU6Dl2XT9l+zF3LpNFfK1seHeiFRug9YSV81lG&#10;jw1p/J+gPdnFMbCPBn6kJcosJjuefXc/+ZtXYIxB0V35suO/x43jM4kordM3th5f7T5GR1uvZX6T&#10;u0s7NuQpNifr4mr90wE1cjj26Sv3shBb3xpgU4ZOc3X2LXbqj3Jq4Tz1PjgWxu4bJ5RVhjOJg7/9&#10;pyeHMeQsQr48SV2e2167ypet/tHyxsno0Trys2F41kZHx913IkrX6hvcmTQlrg4dPJy8ar/8c9An&#10;BWdyOJMSPEAiaOSALyAC2nYBL7bpJCb2m3i87SXW2DBMIueRNb5mBzY3cQUupn5+exYTIjvaYHXd&#10;iWH1Tbv2r8SFCzQmqexMZ79tbP8nP+fg4n74lFbokW0noJ3gZ7G1E8HIyG6bI5cnv2sf0Qubi0ov&#10;hXtyXR2zQDo2F/h+yzRvpgh99vEkHhwxjg/6C+SF+8mYFPnRLP/gi7n7FdzsffcJdNgAwK/dzyt9&#10;TmE9ZwFD/XWCkEqyVJ7QW1HIIA9Vt0PT088rK17fekqer9vo9qWTPAtvirVnU/Q9HdAoTQU6G5uD&#10;Q/a5+OkYfvUorYmJF7J07jT60m/lWhxlC8pelzvW5lnneHiO/3fcvstuP23b5fG/u6Uz2LHN/jMf&#10;isPX0MWKU7i/DReNL50j9rXPv3MyQmeNpt/ABxZ40YPzBDQG/94+6+2LV37pBOLE5dhxaML5nHBP&#10;b7X7VXCBUjy8z4KP2JaXG7eHOTnW91Gq+6p64TIULViKoQUyNfaPXbdPrs/2BG5t+F1eDe4NAB0P&#10;QoT8+G089ATwxN7FIzjqyU3+wW/j2n3Gg4ntjZmN7aVBHp9dQDSe0Bv+6zFDm8Xf9njC3fFqbKRs&#10;++7I94e8gaE2jT3Mn+8bCmLD2Jrlpn8a20Z/uskHvyQvW4hzkqrOTz7MSXByUOYdZG5+Tp2tuYs8&#10;wx/XuUynMUEIATKCse22yQXQvGEjQRKU6YPNvaGBFhvjXZtk7qNtb046c/TvzytxLZJo17bNBcPn&#10;D8n/4/sda4dfyFSmXnA7iy74mPcN/si6/ZPc1bdPqwfxANs5yd9cT17KaMe+vXgX2Rx3rumnVY6P&#10;tJVTtYHrab6+zQaF9oXJ+ewpjjdeXPwAbMKn0fSyqeN58mdsNbKNTniAL1/mQjnZyDBQgxwe6BkX&#10;xePctIuH8WZtYwuM0+KQXwBZt04ZvdUXh5zRVZlYGNnHT2RTro39PdbuEC7tOZg2+svKs7T0J33i&#10;2X76xsSf/ZULP+1t96OdeuXOFYF9cd+ftcnx4sLbmFa2PPknVcVTv/xL7NUXH1YmMqQROuj6298l&#10;bEybZ8bkbmgxRwPGCRek2uaUte2RC111MdwF45/rsPG5bWwrOEaB6k33c7ytruPg2zcf9GpnsL8Z&#10;5kbo1xdfGweRCYj5D/Hfd7UV+2cMyh+wnTfuzEU/ZXecEnFsRFZ9CpB95XVT7sf8fMfr8s39rThf&#10;1YW6YT056zmHSKw0J528deTTFK663wIywjH3xIN8clRtfBrZlze/nNf2r/yq9+Z3+xsHExX5Truh&#10;c8cfvIXqlIOhN+PE1vHB6KleDplXXE89utam6DWx31cUu1EgOUtbMbUgt1y/K8prabayjc5zHG+H&#10;F5/6TP/S7n5q9nCvXvbXl/Lg5AKlaH7OGDB6TX9ufJ86OGOXe/vunf5++lTlcxH21xf66bWqLQ20&#10;Z61s9IZjwX4ueI99Zj6Oc3Jh5vLAjV/syl7egATkPXb3RpjJ/+2JR7/JP/iubnB2XsZua9cSe3x9&#10;rVxZ111yrjv9/e7D6D/BOUWol2/LUz048XPs5g1rQBm6r4GOv5IhaPwMvj9jlX36187iqL7M+dPJ&#10;W+nhUApPGckHtkz7fSpVufh4Al36H1nHf5MDV8bVYOPGDWAuGC6d0hcLRz5zDfO5fRU8OVhw7aEO&#10;be2Wx8q3Mit/wpYrK7XQBPCW7iloL3xjXtA5euI4fNqKe7QmT9vvfluWlr2xuTrt5Db7yoen8WfW&#10;F60HuNnGXMPNCZlbxE/050sxuG2Gxsq8+fL2H776HHibm0fGLj3s18RzxrHI5OaYBfkxbAK3vaZP&#10;DS81o8d9rF/5m3bGxODka968lNhcWrFt5VhEtIzp8m+2+rlQnPUifIw5Yh7X+7gVjvMHquexZWXL&#10;/tIyf3Xxd/1fOeU/8kYONE7TMtBuaN5xcNWrOAeLp2j7mfHRCLo4UL3Cl/xtlq+X7dI4lfNwy1ES&#10;cj5vk//Xf52Dy5+7Dlg66R/JTwuNwepCH4xPTci9f+PmmGq66BVo47Gy3TW/2ttcSx79Cq3JAdE2&#10;+a0+PT4ee6a+sS6K5k+188X1wzIh6/b7Zxk6Oy3eNijx2epyycBmB6Zd+uoxAPp74XLLoNpHD/Sh&#10;s8hbu+W4sneNF7/c9Nf5/M138apZSJRnXCF26/+TR9euXi0MRzu6TN8Lo+xnllx9UnnGdnODyOD8&#10;JDLR0frWXwMXf/Vbc9LaBoH+TxD0DT3ohxYZ1m62cnDHj9p2cLYeDelq23jKe23Gl8Y3b79xAxNY&#10;v6DXti3N14jRI3YAa0P7pXm7UFEBPTbdOeO2abxdsqB4Nx6ck2ez+Zx42bec6tqTw+ODynH6T2yC&#10;Qud4nU/eAq/uTNo39dqBa+uT6xafzu9dK+/bGJKvI159TdbO78h78jE8DPU/fN30uXnrSbecTjv1&#10;xjn1xSmR+WKnTb5eHw3WRva9AQZsO3UEJA/b561GDh4fYhVnynRQThUYbRxito73pG+DqYtCabuD&#10;u7ZXQJ12r3mNC8OLs44cK7C2FthdBHC39N/93d9NwAbPXRXuXn4mkFCIa8cIaNjVmQwqDLD0yeck&#10;1QU8g+3IOB3uaSj4o/sY3jGwhcfedU520AC26k2Us+TREyTH5NRGfTtJaiUDcjgeekNDHDq5Xjui&#10;u7ztP8HCRPEyD3NR6omHV+uyHfpjG4PKynvhp4qM94LY6PyUWRsfbdouWyfNpyvF+hLcTPZXRhMc&#10;vuVH9LVbWXa7dOGwBxokVU8/9cXlXUZvXTdDL+Ur18o/tXfgr1zD/7aHcjlrYXk5rp7RaRY04D0v&#10;lswFnI95fc2XDo4SyejGvuQMlyXb7S5M4rnQAScOX722vLwTB5vUqz87HIQes08GGLhPIMeCPll7&#10;kicX3sSVC+3av8vH3wtIGWiN/VvUJMEk5Yf/infw0a0cB7+Ju8mp5K6vXWhfmb2SLLO0TEYj89Hj&#10;0jWJL1eMYoP14yQzC53aO/UorgvIzR98NLrXxMHpItVrHdOu8nUxceI5va0y0pv/2u/Dfxf7VJZX&#10;6iVPJ0alHeHIN7F/+im+EUDZh+SetmXR2MpnCmbbuI3s6SRjvyK7sJk+2raz2Lj2ul4TO1RefK/f&#10;yeP11njtHfS90JDj58VpjT+dJ5wuQjFD5Ux7sjWnX5XZiW75r37Muv6Eol1jJNuetER/fboTlJ5c&#10;pG3s4qS9F9MSm27CkYM3B6pjXxNqi0vzFNrkhKSCy37sgMdzgrA2umwcmXaRduvIsjk/1Opr+liI&#10;tuhjwrs2Wzra7qfKMwOFAx1/EAjUbtF9220ZHPqyJ0CruTC6WwQ2Cb3HhIkDuPJN5Tn88UZbfHoa&#10;TG60AIyeeFtf6edBLK/ih5YxEL6Tyqd8YdHylh257KMJTEBNgk1kPmayYwHGlJSNgJxGzsqv3cnx&#10;48d9GomvTl8MDvrkNTmvXY/sX9hJ3ws/eY9vo9XwSRvQuAnO8vfEH93MBypn2i7g4wKtcuBirv7M&#10;1+R1ko0/vGccwVW2W3Ky7THJlR/UX/lZ/47M1Sf2oMfk3aElnrf92lZfeZ/8ZrHWBfbmjCDNE1xD&#10;q3LpaAE6b1vyuRNdjtDv1Tmh/+CCYv6ao9KP9PdfPhjv8J/FPDTo7+KCdj15ZYPenDHjRfkFD5/9&#10;wJ92yZnxp5wLgpK25ho9PGW3n+/S2auNjjHWzmpWt90qu2WbuceU0Ye8dyxr86QF738HxCkgDj0A&#10;P146JwctPOXasmAfXO3tswMbTs6YfgB7jrfdxSs7lT08QaeN2c44K8+OXp0fd55QtLaZdvGFdok5&#10;x3sTAFnGO6f9sfe0HlvDdwH7/bvoaKFEDOWkTo4EpREi8PZ4tj2csnuXho8jst+LxbXN2uqy7+Qe&#10;rfCAv9B8kgN50hwHGKOrYxqwa3Pq6Wep6HjsnOTilZhUri+A1aMH50sZHl7taH8W3kKj8Xz3hbHF&#10;2HL7KRLmhpOr5Uj9I7kmdDruRR9P6MgRMw65GekeA9pnjEfRofPkyjILVj1vSX7y9JSTTL+HPrqz&#10;8th57gqO7xNzxnd3YGu3spIjBz1WBprHjp2NI+z1JheWM5st/QhfeTUFLlh/zk12jr+NHOY8CZhj&#10;MxfQ52JbnyxMXxH/xU0fkB9M6wD+m2PLLzanh4tUZNp+aMxnw/Gj12DP/Ef752dp7nx/bcOm5XW2&#10;5F9/TfmMJxNrE3NbLw5AYyJ+daz/GZ/3Qhd9nTfK197QwF7GaOMwYFMyAHQidfd94a+s+KFPNq9C&#10;5ZoZw1yMPH4S3+0/c4PQyD42qHyN2Ym/8vmKffC0uDw5e84T3mXBCL45UF8hfnSmq3IffPd4+9Pq&#10;hKb6xkF8qxwOHsr5w5wOrC/Izgz8r+zJA+7ytV3YsrZNYe2IRto/+a8OyrTR79jVvj7lg4aPeEPn&#10;4hMc/XxydPaDw/57frHi4Cn7AHMBvq7OiYsfcyMbusqak9I/0O9F0PRH87tUV/8SOF8jw9jbfo8x&#10;rAyxU/oxru+PEGsHzRd3aKRJ5FNv3PFGIfs//ZS3YeUGO/wXz1Y8A/5jM23JF6vmeGyknk5ATnnC&#10;0grR4GcBNTlPmQuKwJxk+y+7/T5vBujCMd8/clPbkCU0LpoPRsb20pNPA8NjZHJMR3y2fLbjI/UL&#10;LQ+fyTFzQxvam4s8AQjQW1pyOru52P+nvEK49dFrcZiG/YwryljL9vWn7VL+nKfIj2B5TWzdNlg9&#10;bJ+w+MMPz5HZ9jXus2zwb37qANl1/c03v8V31mO2b8gR/DLxNrl+6laGoXPze/NmHiAYnpNb7GuL&#10;tz5jyw63bSY2mYB59/zCvEx+sag9uVOczxt9XHCa2DaWzpsI0LRmOH16xufVlwzTB0YmfWdNrh2e&#10;csVeQKDX2nL9vPI/j9EFZPFZ/8Lp2B990J02ck9isnpOvRvW1b20J1rP/HzHRt+AlkP427fxn2Pn&#10;124Qii6xnd9ERXuh/T/HT37qKltscO0/2qSy5fu1r8Av7tFr4x2dnsNHRedhZHLOwyaTwydvakuj&#10;5iJbBQH420a+Hbr8Fl0TvGiAym/bo/lStlBrHVpbZivHbe6ccjacmgoEI+1c/HjjZvz4wLm1WUIy&#10;iG5Q3ji/4Hfc07bNeWt3WzQPt4dM2tdPlXtkN3/ac4ljoWmY7+GXnI+Yfw8kfAX0L7jIroxjVzGa&#10;seLnxFr47BO78sLWI6e/bf9ZPZeOeJtzwLFT2ya3sk1/c13/jkF73nrhjhypKpgzbz/EJ9FROSvD&#10;OKF4o4OckTlm8AZ33oCx8pR/zECXwjF0c01if/SSW0Zecbi+sLPns9OYnHP+4Xh5oLV46vGEaLv5&#10;i2wDs+6xx7QL51M3mz3XehaOr6b/adt+ffiM3pE7f9eNaLXb8ow4+et/CC3vpV8LhzQL9TdmMftr&#10;sAY6eGT5vJP6v9Ju7TU2n/GXrsg1F8X2cPbCJVKV2zbl277z0Fc2g4vuc9uDfO243vZR7TO7HVia&#10;23Ztm5FQ0GCc+UvkYjwWjq6bYy66sfWUiyE+d74XPmw6obDsrhjFd3mqbMzYhu3+bm1QrrheXtpY&#10;qwIruxiDW8jOPvnreHy78hNr5sPogXlYkNzRK7LzpXVEx0lTw7/0R969MVs9/v3Ltu39FEL+Xt8A&#10;Xkb/1S+65w+srUamGStOVeuV3x92p9vJB+hEPg8YNcKz+Xj64tqvaZtfS5TSyGqY/faxe5xX4w0M&#10;+AHbpWO7Y/upjE3nPFbMyrtp0LW8y98CJUDXxg5hHoDm0t/i5xi92CJ6ZdKR93jtgu/y3Bun0Ns2&#10;xRMdESfnLXNCuAwXaRtQsoqyUf62Q6gnLGVt2y4ES5wA+YNr4F646lKvzrEF5RAoikDFy8lkk3yO&#10;//hHv2E4J4n4qIfuhNn+Ux5E8H3C0lS2J7WLo/3QG56bLEfO0eWIVpJP+e0n/Npe5Y03TqwOZ1HJ&#10;CX8H2+gzCxxzMk52Ou2nTPJlojELF14PNh1U3fAcuzvWbrd21z7KqhePzXpU8XzRvbKlDpAB7u6z&#10;EXDirNwrPFa+5Vc5+FgAJUGNDScGVkY0Fp9sY4+Jn8Wx9VlZtQFwZ8I3/i1/uozIg5Rvbdm1CTP1&#10;dFv5e4J+Th47gKolcAC9DqTZOokcG8wJZ3mFD1TlFnxsh5eLFlm0caIchJaxV+isrmvLlLQMjuHa&#10;Mb3wXXs5BnBAk3vwZl/7FgZ/60b2kTH1qRArYGlkx/8FaNC/8oWdQdikHa9eKFrko0PldedaLo6W&#10;Tya+C443CV1lkZfdtXuTiw0rB1yDqQnqltn6W2CTvvZsy7RZfuhFzi5SxkfupPr0SaobW2j3NjLy&#10;TX+j6sRtoqE0uogT/l5/zE6OmwvQikq1R2gpY8NefAqtwpF5ZX3Kr7524MvYKaS/CqV/q1qcpeNg&#10;rYp3yyOUNj5rgxkkxr7Kn+0PQcJctMuzR/O1J1Sre61/dCvu4bdNnvTV++tdTYdHZQgyiWY/C+ax&#10;wzv2W5se3LcZTN19uidqT9r2TUAMkt2P3StPaDsJ8htQpR88C5XkdsxXYGNemc+n0HrWbZ6HO3ln&#10;xgzxA7+5JbTWv+3nLv5m4VBb/dOHLCtj5T+2Q5fVuXf7uzKwMtmn48fEbRSKzBNb2/f3JBY+OciA&#10;n3r7bZ9+68YnusEDxS89MWsCPQsXvTAaex604o3uYyOxsONbZcwx0I5u6vYp3+qaOtvv3v1QPHJt&#10;OX3QmMVuUTKxiZYFk6WpIb5rV8cW/I2Bxjdj+5/+9OfoG/2iC737ycLbU99VCl3LdXDY0+TY2Aom&#10;TyQWuhgdev4i49u8srn9IDKTX9unz/Z1wstP/eqpzAR5+SlXNj4c+zj2N2V3X3SS9OZMPjc2tSf3&#10;0hc/aPfCfMZ5cyF1+8ogr6kafZ4XOqe93GAx7pY7PpSzK4t5mfmOsX5i5P3v0Z64+hiffIkP2jax&#10;NbJPPNjfMZRdl76teOI7+/GUAIdSULa4W2bbHKavRa+F3VfnDsX7eHBWTvjPemP1gjaveW7Z4sx2&#10;+Y5vti7iFpZ3NO2xBarfgtHvZf3Iqkwf5U9zPXE2JwHshYeTxieY3y68sNsZT/ZC8PwWzWJOzDla&#10;mu7CzsGFgK6j1avqpMD2Qrt2uHD6xUXg7JR+6vQ5uVycknMX97rwFNzeoXzoTY45Chw6c7NZ+CSu&#10;xFbHzPR3+0w+OWryKB5PwI8c7b+p+HJsuLrJm/qMdsrQEiNyGR/MBe3JD+guPbjLyzwXOB46ckty&#10;YuZ58lYNV4zHl/btf2fuGjkvH566jQHx8emTJ5L2adHhhZo2ZK4tzrGy/NdXM47F7vklzM/niaax&#10;19iY/uZzfv9r6A3NHuSLnuKueT/2nmO2Yu/JWV0UDrnaL90Lb9BMUlnMAYZPc1dyChT9BK6xdGSe&#10;O8HZkNyeKLe/Py+gTW12fFV7RQ6v2Hfj1ZzvzMXw0XFsOrS/tk/Kae8cBE/bzR2ln3rjw+7T0YL7&#10;9lFtNp+VWL6UgfFvd49+Mz6hIR5vP8w5h/MC8CF1+PEp/b3FY3Rgq8mdaBjz9rhx1147/qsvMhew&#10;OOoNGsYP45sLaXAjXeQcnzluvwq/3eInNoA4ZJfNNytbLFqfFzfy4Lkf7ejneGS/7a+uIP3nD094&#10;7DaybZ8eGzRY0gA/UF2DD7at/coVnReP/JszV3Z8nu0XV/uVXZtL7sT4U34mQbdgE5FcmEiDFoll&#10;/nLDiRyw8xhzQMc7D4Nj3gsfKFcWan1SpzxODKgnw7K1j11+dyvLjsdmh//i1hY5kGv3icvWye3R&#10;rzZQkHbOsejbn33JVs5Lo+LMRenkMmNR6mSNypKtY7lDXtIepFna8VsOyNzNbHtwfcVPfNUnZWZc&#10;cAOINvJvn+rK/vJaOnuMHx22r+mzKwPcHWPYlS3V7edJCz10vgazUJqf0/CKeeel+RMv5rjWjjam&#10;+ha40BGLoHI5F0hcrIzqPplrxf76BVh55ZI0r66j3zPm0Bvbrjyrx+psfq/d87Oy4PNv//a/khvl&#10;trnpRnu4csf2H8dcSI58t757OV5a004pPe9+rd3IND5Y+WAuGCtWPjbZ89Mtg2f/Bv5yNH5uTCQ+&#10;0N4bmMmvfG5QGLvvGyjggRcko5fY3zyD39CYNSp+8ZpnTfc8Sq5fGW1nHIts7UPT964b6FOPX75f&#10;2IwsTxpri6AVd+s2ZsndmEjfGD58cGzzaAMPsCceKzN6F0SXjlX6R3W/Yx1+eY8ghDlv/klrfA6d&#10;4onbzLM3FuS178IX7T6hpEmVH97b1tEV79mfC3nPOEkfzsW22uTESOdf8cXMD1xA93u/Gd9PnO8T&#10;YyEn8DDu7nyLmOis/NilaKfPdR9C6htL8K5Cxed4Sk/VlPX71D91Hd8M92l/8A+utynJHexfnpEL&#10;mB84Z/3wy8TNsp7t4MJn/+nrL+WbMq84n7eA7BO/aLvAOK9s9vMEfgZIrIrD8dP6B275RZbZH9mv&#10;+v+ftHtRsuQ4zgTNvgEERI5oWpPtvO3a7uvOzmokAiSARnfv//0enplVaEIyG686JzMj/B4eHpGR&#10;lxMC6ydiWpkcNHinDXPQuLrkTTmc4cEveNoOj+zUDy6yfs76tvr1+/IfHPEVeVFwZbB5IH3ROl0O&#10;xKRxCB7XevCB7PbzlLtpCMzYa8wRyyf2a989329cJ293XQDPwE8/+VnB6dN8tes5E7PW/mbeVuQ6&#10;s3vX19qmYHySiVfkLmxef9q+OZ9N4IRM9LCfspSvqK7FHt/yRW/8Mt+DHDF8F61jU9r/aovwiX18&#10;FE6og89vFVf9+Gj7+yl9sXnG/YuKVwfmumYObSN1UdzYuMLMgxboIp8trO92i2ZsCJv8+R89mDrx&#10;NXG6hsz8ffnZNjccQ9Fe+fsgXbIcc10A79cwmniLp7fxaI/pq+nQzXl4tx/GHvuNv2yfgGb1Zbcm&#10;ewIZzpnQ71tE1GuXbf++opdf2uaZ36fC+fb2lfoJUWyZ+HMQCA2+W18Z/JJ/ZdPnZs7q3MFDEOjp&#10;+WKN7vEGL/quDLb5GJ/paxzogzMnh4jTic1VJ7qgyZ9/euC3OPi2jn7BUwd2O296qfJTzhb1Z2u/&#10;9Lahl3+TRPIQbvCQ9YGlodEO10VghAeqX9p6uuAJjtRVt/CJR49WSzFjqidr29cyXta09rWX+ilv&#10;Rru7Q3Qq8/Itx5P/rlxBZs7pyN+PELp70MRKaR/ltT/tWGgsxTOE1S8zVvQ4CFlWvGB9yWd0jSf0&#10;5ZkkwVolijj2hendCHNSPEGvMRpMZ6KMZoWWV8xefo63bunQKrsHNoZnUE1DLr2tExSfBmCCEL07&#10;sE2InXS7AxiUP4cHnvqvXup38ri8XNycNkoiMdDEhjAqL/gv9RtdR+9xvk5q4H4NOoz2mUC8m5Pu&#10;YHnbpwt84QdMyuYOcTbmN/pyl3EUO37aRsF78e9BW5LCxiC5vsd7+Ma7XTVQVzPDc2jpU5+RJDhC&#10;YwDZk0P1YLflHb2BxRuw8pbPJkwy2Fae2o9f0wN7gp065YvrRhz0295lfL7qu14YmgIqKSv/LHJ3&#10;ICYp9D4GxN5d9srGrbcFT5scN6nSsQIMdi4IzcmG+iaCyFYmsYLaFPz19SwiD/8i5Gt0mgFLmXa3&#10;gNCFhej9Qo+Qikc41Tc+eupd3Z/60zUwKu/+bBvXrb1tPYdDcB0cO3qHYmhd5M7i8tr0QOuuNgXa&#10;oLonzJ82+M0oer75cGLs4D1xsPg2fbmKB3cvVOKrb/e10MdOZV8Dd7w7MemEPAz5fhcg4PcicrrA&#10;xBg/nlhd/Y/vVNSvR0h9+bjTbXOfaosd/OKi9NvoySZ/8wRdBdQmHlp71dcfR97muQ/fnPwb+eIp&#10;bAvtH7GNT5ZHzHwJjDmgjvyFtWVfDUf/3uUZRHWziHnbXBnh0QnWMrE9fikNn+Ufr2S46JV+kZN4&#10;tO9yMrTg+G1OELQhmwz3ecvaHz7p95m4rh/6tHb4D/1ceNX3o1X7hb6mD6jXv+dkamykvzawcKx+&#10;47Q5PjL4e0Fdc2MKasexP4TNH/IiveQSuL0gF7m2XdQLXv4rZ3najk+45GE7ycWfbZR+kiAauuCg&#10;7xiU/ebmYM7CjleLZhzIibOLECZe+6przMS7OXgXJrNDHl/jAZcMvjJxUQfUfch++UenLp4kfp2c&#10;jx0nFkJONqjfgqt+/Lo3JsVPKZcDdwJuIbX6Ro/Str3yG9C5yOui709/z2ugz8SJTu+yQEIHMLnO&#10;pHjio+1hskXfxNe2LUuc3CnvJ77Go/GS8m/hh640l97aNU/9xn5zBnV+loDu5h62/kAvcMS3cNlM&#10;LjniXRmY8fpub/G3uHiB0W+2Jt6rf30Y/tvWqYj+8/RUfd3x+zwBbD7CvtihTcmNoIs/3bX/fwbm&#10;J3/87o/5TcDvq9c8zTYXayyQGYt3HsMOutsC2+e+srFtZKPb+sW3XYD7vwv4L5+V9fJ4df26JLhD&#10;R5eXuMYKC2FgTJ56xytjT3zvOVWxyxPNCQuFxzfdO36dvNW7/h9jyeizsm4f3bqGxxkHjMPkkA+e&#10;/nA88yt7Az3hCu6eeE0p2iPntIkNeZ5Ad5G2Fw6ChT956sQ9UAcHWPQXs/KvD//A9clXcXy1LHQt&#10;53dxv7WxjX5jER9N3kvvaj8T12Jrzg0Ga0l3Oz4c+0fG6j79ep/UxLx56uQDdO2H8n1kGG8AHtOn&#10;JselIHOTb/O7mtNXYmFxnrL0WQueynzkzXfnps8u3J7Ywn/bjez22+Ar+/GHHyNcHPHvlAW7OeKb&#10;lMGRQ8jZebFYCHloMkeSJ7I49D6544v3fR9Qz4fAybDxur6IH4yFdA9rSL663zFyUnLK1Buf5imo&#10;b5JDp00m/wahPOTTxkKZGTsmp7iwbP4o74sdNxrbilf2FbLxVgY0pYsu/PYuPzWwOXO3Q0DdE2un&#10;4N///ceMfeEfPhYrXNDhy7UdPjv2g+zJY/iLt8n1W7++QLdzEPGhHYxj5gZ0nVeoT5zDvX/DcRaU&#10;0JDHZrJ8+KDjcPblY+MSFHEKV3w4dzE38AQXGrx3fMETj7GNxpr2ttH+2mjLt3R1TqTvdvEmbb7n&#10;buJv8Z+8tpkq4HyNHkef47Pxd5ikPflKnOK3OsYD83d8sbrCvWjZkD9l66NEQu0iGi92mBeHeW2B&#10;C1b38o0PlZtT7NpAkX7vi28Tr533mU/kOE1QmXTpWkNkmzf4nd1e5Ei5NpwFsmje8foW8iYM3p3+&#10;SL+F3e+CbuTsBcjs1v7PwR174uP4axfAl96WfoXoIE4213fxOHoYOswHffTPBT0Pf4CmcuJP8QTC&#10;LvLE2TnvjJzVd2XaNh41dsDTmKWJnI1TNMYFn56XH33HrokLPu1rcgXfA7RbZTSfRcZJF0PrgP1H&#10;Px57oSPLxz+rr4u/7HKuZi4kNpZmx/bq27w0seStKn//+yyYeqW23LAAd3nbp2+4t0w5U7fe1oWc&#10;rV8bZjv+F9fq1+6hPe2bGs2ljG/tAzLG12TTZ/2CDtLQrx7TD8e2VF760QPstgf5WjrHc4Fw8LYt&#10;V/+1Fb66hcm9cvCcZ0zeGf3nfO3ERfrq5Dxj2diAhzL2+ey5iPwFyJonfD/l4s7Pib8s4OfJmzcZ&#10;A+VKtu457DcZD/Ycg06Nt9i8+jPfjZp4Nqdry+NCOHQa20bPzgGvth57jcELcEF9ceYvm7O3LtLb&#10;RI53jGpdSLff4bF1zTXRxc80bL6D5/wLnd8PBmmB6q5s28l+z9X1pZZPf+YjF542b6RyeOy2R/Ol&#10;5RsfD79pi5alTv5Zedprea2Pjfudi+U8ado0OTtj0Pg3bXr0Im20sDcyV8aeu372UxXqTn2YlM/i&#10;7ZatYLeL18JH+eIr3/31uzJc8Ohc4ODMeD56SE5iwnmE3Lvy6t/ETtRLm42O+I3mZ6+6n/XP8ODD&#10;O9ejnbGta5jvXKic8Z5Wo+vhS0hgc7h99Y27bPsEWGUp3zyhb4n99K/MlbRndTY/Q/uwR5vNnCc6&#10;Rs++Qa6xnX52xdXmbNKjS1Ry839GofSrzHeq4uhZhNPS4s9Thjuf4QN68KN+ElXu8StloPmidem3&#10;WX/ai8HpEv3Bos+x5Z02SR078FrfkuPn5DptSLmbIl5cAD4yKojwwLbpOZjNI1LbJ1/RIeVr7bD0&#10;tS3Hh+1Vv7HVvpEYcjz9SEuPz/HhJzDtLDeZJ8/a9My/W13/wX8ThzxfTyt+wOYj+/jz838FxOac&#10;6w02yhhXXef11Mb1lLnxJWMuIHMvEMuvft6lurEn/lG/b2cbrvMN5wl17/HxU38469/yjU7jn5ta&#10;fDzxdh9+/Vu+vDAyn6KnCt7Jn8df1Q99EHzKC3JYLB+8gdx1PeUrLvPh+daJR3SHz5QZv+LD+IYt&#10;PdduPR2QDo/lj2Z/k7y86BDdrMdZKzNWtI9ULuwB40fhpaunKPQzRph/T14S5xOb1mOt/8avYfHH&#10;jLH4qycXHRDDc566fj225rA+O/6GV/8dn3Qz7imf2pS9xVn/tvJ3voYO79EH/eQu+hydsseP6n4D&#10;dXbaLxVschOl3Ag3XFM6893q1fYJp9gST7zI+Wtf+ScngbXJ1mcitFX9wnM/zQV31VW+D859/JSf&#10;8AoP+PQk3+9+WZtXJkesnGVz6RSc/gbwa4VeE2BcJzBew0Yg2CS0x7tdAa/5UOgJjgX4guNVmjz0&#10;vSDASZELesHs7DteGvsLK9d2+TxtgNeADh+dDV6+lrxbZWvHVGygjI6leVC8Mu34SDI3SUK7J1Xj&#10;P3rPBZsJgrI69qtbWB2erw4ZdYfOSTHdOwiEiF77WR62eO7EOBitQrt2qLffBYJ2+kkQ5X8YLV86&#10;2ZcQ3v2aAGtiexnGcNR/n1dASf495oyAuIkXq1PLTbwPaJddlDN5JIduq9/qvu25dPAS+R1klO1A&#10;YfLyHIwltJunJ3zPgtbxuTtUgUkRPQEd+WX1sFXWpJf6XTxVnorS+KIjKN1JOi3IFx1Gj6nf8hT6&#10;b2Jq8o1v+xe+Y+PBJ+vwsCVj6cpLPUhhVepWvM9C0PLURk9YvWQl+2vDE6f7YxqXN0tubKm7J14z&#10;Qbsnr6Us38qJZb1LN1v+ZDVgi5O1XkCMfv3tu7bH2LQXRQ2u1fEk+WmTWFZfjV25wak+wJc/uaUn&#10;k8c/T/su22N3/i9o+wVfc1ITngFUXH+QP4LZATvDRYqrP1vgoV3Y/ZafeFC2ctnlr5Mjd61H4HPx&#10;Yfm83i6PE27Vse4MokWteVJyJhV887zQjhd6k7Yd4F7zr73x3U6m3qWPtGfENLavnbXvYS8+MwGa&#10;/tv6lEHRJ51gW+TUzrMAME8AhWF5oq9u5PD5MWr3LW65GWhwxs/lfXIL+s1x+qq2hms7fqZXdIwu&#10;ystXu5qIH1kWG9RBXDnwFjYGt8ykLaPlJeuaeK9Nhw98bbPtU92il8V67Ktn9HLxj53w0LQ8cb8X&#10;QrsgGmWeCyjw5jPjZfUPjif+lX/Mqzz1+8pPv6p54jH/FlycsKMhdyfw7HSyODG5/rj1bIxZdAy9&#10;3EtvfcQTXv/v//gff/j3//W//vBtFgv/5V/+5Q/f56IwPVwYdgHK0zO9UBq/f8oJxPv4/ktOesnC&#10;YxdxXMCeeEpHDD0b0K7st9Fbuz1zWlqttsxiTsbi3BFs0Z18dirfsQIfbxvZssbMdxMb2hvv/Q2o&#10;lYGP8mwaU/B0ivW5+gVxRn9tjTc6T6QAsssr5UsDZ2HkqJu8hv+2xdSJ6MRH/sK+0H5O5+Cu/XDw&#10;TVHwokvybG8aWEHZwseTrMGdPlP7Qwf0X3Yom+NT0bp7f/UdfrcvRsboVgb5gjMwPO0ra3/NdmV1&#10;/hAdHS/JvDXg9vvwGT3Wnimbb2PUS7iPd2GsvuSoQMKyvjXXGT31RfpNn1p2tr0bNbEMt1SHx2s9&#10;8DlVlbE8nnhO7u751eg4Mo6Pe9J96w731Ix+GVNyS3H5f+2r8xxxkA9byG4OS9vW73zsTRddyJp5&#10;s7wxY3zq8vTp8zxgYmRi81oAiMJs3c9TDxcCepJ65oBkmxPI2/b7iqnjY3ThEvzh1Tn1FfPTT5d2&#10;LwZ6ReTk1DO24MGB9MmfOSad2cp2tkxcTbzJP8o5c1+zh57OexFv7Oe3XRiEPj43vrnwUJlHNv5g&#10;y8bncx6izy7I7d5A4HV6zzGpF5fKIHK0U/SB+8W1hqQTdi1Me8xRF7nzqsy+lSJFaC2SZ68ItSsT&#10;uo0WerFzf1MeUr0WeXPhY+2cfHFM5tqOLeM7uW1ynguO+hY5tT1bY8LOD6fc+SBfrxZV7R8e/+u/&#10;/msRxodz86wCvOjopreVJ27G97awyBhdxk+33C9p92S/4s/4g2ZeK3yNFxk7NjfJk7UJ1+i++quX&#10;28GbtCWdxLV6+OTaOjZ2emJR7IobuhkjS5t6vOhM9+2ry2NxXshNTDhG57wm3TbbWNWfA9jyM1iE&#10;AV77EULb1k/e6sHibS4mwyIhP7Tdc1zZGScKcfXoceI8MY0HnOUxbXPQU+7POAtn7Zj4mbF4FyVR&#10;oK0v3TCTnEQP52zP81f8LjhdRP8CXbwJD+cdxum5mW3639gxtM4nf00f2vFf/oohf/jyfmxZ/umN&#10;0fnMTZ9yg7D2HBWQd67Fb/dFgOEkTNvqJ2aW//rKDSr8iue2SfWNXm4e1Nc97bs38MgV6/fihe8T&#10;1NWXJ+fu/HJxWp+6xkdw+VQsNv7ZnD80mwvlD0AWQ2y7nzJx3CdCQwPE2wt4qDZ6DS/7C7tvi69t&#10;P7hlX/8xJjYuxVL+Orbou21ni6T00LNGoD5q3t8YSns/1VrdyR9ZWmj2bZmJU79zoG3gYYJ222rj&#10;tX5LfWO3eHicvhPa//5//vfeyGDO6nP70/nTXFSrsHzdupE/PtoLruSCl3LGX8qXVj3asY1ew2fr&#10;F/d5vPg7JszNwOx9m4u08f+xy9qDJ6nd/CA+3n4z5+/8xW94Lu7I16fnPJH68m8vRiUMfvk5r+D/&#10;xdh+fJ3gmrlY2jdjOnu1M//i+9QX7/rh+GjH8fUt3cyX77aLhaHp36ON+GJv0OnbpY6vNL9cTuby&#10;rG3k5b9xNmr3GF94ZKyu1Te42nhh7LtjRcugWdh6x1sun1kT3jLl08ZZzzo3q5XD4bPcVj2+fMLQ&#10;3/2QfxfQ0HvPcbS/9iJvb4ySk7dN8Jong0/uDp6yfg7fle+nhUSwOrDb9Zcy8vjgNVSnxAOa2n54&#10;1MeLfMXIWL789zxh5vLaLloEZXNFeYeHNzosTeVEhry7fXllje/ZSN/cIOdnDBPDHlT4Lm9pUt4x&#10;xljg6bzY88WN/ca1mj76VW7i9DCqFStj9VDX82V6+Ds5YNaKU3ddfKXn8GWvMYhcfZ8u3U8ZnMUj&#10;kG1+HkTYd9yiYHCcU6qbMcB8juKnXccI5F1v6rlJaLbddr0EH7Dj4fbzvWlH3UHJXDPjT/pP1yre&#10;eHOlvpSylFsfAkuvzvnZgovA/wiOOVf1Q/Xxe2o2P0JaGbU99lOwOoZw42PthK+ddq3bMeDfzocE&#10;WeC6gWuVWZ6pI3tvahJXM+6u78Pf6cjSZZcuXadN2eq9Oqf6q+ABFzpjs2BfH372/a372padPYcN&#10;n42hvWj8NfxnmdxcejwIXj3GPU/U2X/4pwVJB6XLwW7pYN/25/a/+OyMI3P+rD9GAHmcBuy2D6VO&#10;26aOz/FYUP8axt45LzTvDtUlG0ftN7zGi7CXnwAAQABJREFUMF1ainmbG5PC/qWPKzN+OE5gw9pB&#10;zo5XlRn9xaHc4o2lu/ZHP/1Ev9JnxNoTyqd913lL3uAkB8kDwQXGIzgLnf82R4w/t/+urxfv97av&#10;cdc+NE9ZjuE2P8Um1x6mPx3fbRvmMGjFtVYdJkgPPPdfVS3K2ZLVvmiucvyrqvkjx9XNNmViobpB&#10;iG8Xvta/1t4Lf5GzTdMXLt4vdL8qz07k6h9HF2+rQP85cyz0/XSMSJymjryVjYH9XgC+uJ2dJXbY&#10;k6g0usmUcglrO76AY/gavwG4HUNHeS3QXTuriO1OBvBe2H1bDUAH4HhlNHGmbfuatlOnfnnTASy+&#10;cmWOT/9pvfLCQ/7YM/rsYvDgbcOODWsnevVPvYdpa2rjTo4FxOpEEX9PwGdwbz/jS73lj+5p6568&#10;ovUnJMlYOesLNE5cLZrb3/axv/zmbpFJbNqc//Edn8yWvuWfcLN4vPXlGbnLLxocurvt0O7CtX18&#10;ffCz1a4uGqz+5O/+ykHX8tTBXx+qjzKqQ5O7YHIC3DukH/apGz1nsai68Fhw0HtQh//w1/azADk8&#10;1W8sVlZ4zUB64grzA3SWgNsefO2vCSoJt3dnZLIX3Hl11h23yOu/6sQnc+HnsJ268APV99i7+mx5&#10;EeDkTztrd/4FWcutmyR1dOSByj37HYiig8WOrbu2BqiDN1cCi1JenTBvN0lx4yP2vjsLJOvnXkwM&#10;3vsP43vl7tDZu5kpuIsscWUg9WchLV4bgeebjezYieBOstwlU7jsm5Oy2ln/6ifaMJ/4Z0FM7KKk&#10;WFiAt36eibVjfaUKFg1vsHhPvsqf/Bx//GVsWfyt73EEGnDZB5S1PNs9Xnm7XT67hdeJYeJZ+/vN&#10;rv5uaHzzTfqHXIN2B7hL/vFpKltfFY6LNoevTHGtr/goI+dT4sb+d1ngxXNiX4xNXtK/+oTC27mx&#10;gklw9jcT1z7bhae8XYxf3nODTI7SdtP3pk/Z35Nwi2Dwo1aemDKeaXsXhqfNugAX3fm7OSe+N0EE&#10;MHj96Vf7vYDQvrXtk+0Z4+irHi8Av3xTvnfNiaOFzXXwfDr5z2Imf8oz9bOcnLZbnjs+LQ905Cpf&#10;3soW+Gef/OnrD1OxJ9nkaJOeNIVG7O74vPJ6A8HKMCfIZJK8bRt64rM2/H//83/+4ce//a28yOlF&#10;1+h/TSiz//ntWUQIX3STU1MW3nyiPRbkMicPa+faRj7/zEmnHGt/XkGKdngqTnl42hof7Gt3fOA3&#10;hrWX3Ji/K3eaNB+78EOPRv+x5Stb5YJFPOZ7jg8+/S66zGksPntKyVNAH6JHX0+YfE8P5HR20d12&#10;6SYWtEvkRR8naH6npO1yYmRkz1iPlxzchdDo+EvyjdjTD4D8s/nSMXzAFsD/22drZ/xCh4XqenCV&#10;0XM+w2f7HtrlubSvt1v/3C4dmXMh5rQhH4Wn8eYai8JwaZf3+m2Op822ros6CZWREX8fO/DTjBqy&#10;41T2VoYnTdrAqgPmB2PvHPt2DF7rMnKaRS6ZwSru0Mz+UaPlPdlpwe0/7Mt787H6Q9SY1YaJhShd&#10;PLt60eptuKq87GgfvPqa5+THzcsd/8Jnc6M8oA12QY9y6p6xsHZX8daHfxatF277p+SJbx8/J5Rd&#10;oM8+EF8Wgc2ZCtGVzJXb7MnewOZPfMh6nqvg31yScnXaDcwCrlQjj4n1lXnLgI9+dKTP6fPZPuHZ&#10;j8Ll6OBmk/E3erz8Xq98gY/zF2XDc/D2WLz3JpyzSMUvAB/9X2x2zCLggLpp04mR6hy7kmabI375&#10;YoEsTw6F1/tvPYWX1+3nr/00fNZWedSiiL/+jEbqOl/Mzayepnuf+ZxXE+5Yop18es4QWr5g4x/z&#10;Wk7zNh+6LBTf8bFdeW06C8aOh9/LBWjlgJ7gL3/5b227LhSJ8WPDxKubSceml21T0nxp12mnlzfY&#10;Ds2OGbPI5mLyjLtk000b7wI93UH9zXfHVltj6vajtxnrOi6Hh3MJr4CdfjQxYPyZmJx+CWf9OnlY&#10;DBkbyJvxaeXyvfbid+OW2BLzcIsfwu0jE28vx5WNu7oxX471obbVaV+ylC+uOvv0tMV/ZTR69MXE&#10;2xMfzRvz/kcfHz0HjwygPtzmIN90xjNYU3bCaXmvTSqVgeF77M/xtksrg6P/gLZT5iedN0mQgeUB&#10;5xc2ZsuvH6I7MF4Ydxvf5lup4/uNBcevgZxLh+xvzJuXe1qLDZe/EzeAH+qzxlzkRg83Bu3YKtbB&#10;azo/JdEnQYzhfB55+Mew4qeg8vl0QT+pjnMi3L6lumUHz/76ZnOsNsFH/u5FpzD0ZDBcEO9kvW76&#10;SHOf31bzl/r7M/5yzHdXO4d+5eG1++jhOO6+9jjH2bRcnRyqnfhAH9k8unR703flHj996d00mR8l&#10;/rc8QsJ0+PI5L+qTiuEM7PYcbumxUxuR62MsRTfHj/ljOE5bZo7qDQDBpQeozvxTWzwVan/yzd4s&#10;rA64EEu/6Y/a/rR7NcdrYgZP0JwdP4lJ+8o3vy3O2unYhywhldbO8ehnH1DDmOq8vnOq09+DVbv1&#10;tV3g783Ph6f65S/GN3cqv+aAYe7cyoV6T1nTy0Xh/FB9zyHJH58tr9Xt3sIZW+2dtjztNCV3u67d&#10;4qxwNuxXdrfj+njQVvedwyNn2/KZC2w3zdWWEANtS37Nn17Et9ozX6obQ915fNFlY+BR/ELHyRl8&#10;O7FCpwWSa2/4PMu/tr/z4os2/PBcO379mDW9PKUkhjc/413+Idoc1uP68rTPQx+8ya585aF/wq3X&#10;xOwL3CCOvPEdOvUrv6z04Yvnw+bgsU80d6zqOR0O2x6z73tsmz6wrHrhNnV4i/W7Xynjj6XXXtOP&#10;t+TLl4wFOejY8vDn2CZHbz5ny1K93IoZuY7LLp9ACYH8im7nRernRmB6zdiyddLG+gderc9vC9o3&#10;l13oGHP6OFp9Whxo4z1GM/6YGHCRHMuei1Htop+y9p+HgXbZvjD5Kb5KnBXCTFuIb/aYA9FB1yF7&#10;20mM7tO/07emfm2mE1hZysdfU74HvSC9yKcKrosyDCO7rLLf8rqPxDPvOP0c6dr6MDdzxfzoVWi1&#10;SVSuf+g0Pp2LsO3LfJiLXeSZp1pHhffp04wb9vmdD+jR3sBlT2FH/9ebkFSHlgcfyeavjQt1dHSO&#10;wMcgZ1QQB7Ld+dDq0flUjKITGN0YMiS8BLf8UmbesEB+dVj+p2JvGFi83a4Mx/ZX740VxxMTyV3p&#10;q/iQZ/3lomVD++IInRzKhdGEUwJ3vu9h26nxl0Moq/OcX2f+9eg/pYhuG6N7PJzu7/LIIZnmVPx6&#10;y11fsvP2F2q673pSIqdzdmuJC+t/65dkbOwvrTK+2bkZPTuX46vs1w9w0oeXl/LCo01Xnu3l22fh&#10;Y5/O4kEsLE/VXhnd0thITzI3vui/OQzu+CZtGpp3u45Q6tS1Uabt1t71G3vcmDMot00nXLFmQPXa&#10;9q83M9/Z47WvvsHogHJl7/NZnN1Caf0in+PrkE9jhxxT/6g4eXNx0PvUvmwXih+6tTUP25yGa6Em&#10;zl+YrQFO7Bw30WKU/2fgN9Em2eLTiUkkPQ1ZwbZb/twuzeKpe37U9w6EyFhcRvjQEe46t7qnTKdY&#10;/dGwgX50XdnlATdJa3EvHcNzL455BWhplCWAsikvW+UGdrA8dlte+WpnyZ0f67MJqKGJpZhAvQBP&#10;uL9pF+2jM4C22ciED7cdseXTdrXPpONcoC1eOovjPZmg69OX5X306cnSSX4mb23nJHc+5lMTC9u5&#10;U310wat3+6dDkucPHTn9aLfdz3ZB3dptofqHH36oX/H785//fOkIZ6GyUv8LmxWGBz/MbnRMYlt/&#10;4Q+cLLmL1LHFfyerTiDQWnFvexRz2pY4iz97wcVJpGMxo92V9276DLZP3bDjJzruhQ4yDQR798jb&#10;vlbKEy5eAYh+7Fhdm9BCXz+m7qnbGExteq/CY2MITsHYwCd7QWpOyDNgZEG1/k5dn+qjbXitbAzW&#10;np/zBE2h9ZP8JV+nv/D3ZB++OEnXu2jVf/L0i0Em1zn31SBwqld4vPVkUezkq3ylTbSTuGFHJknh&#10;oVlVP0HZPI038rSNPmBxkhoW2fD0iujqdvRaP3YbvITn0B2/0RkNeu0rPsjCY2n1aTnxbWLoGf9P&#10;/XZ//XgdXw027edpKjbSdQcwuGO/C4wbA1F2mxjC0dfuPwL64ttXX4S48ZuFBJPHD7n7mo1OSgC7&#10;+5ctne333/ERMAPpwYWfD/6zMHr3N23ryYM3H9P+HyYXp8t0Dd+daOjev09OTB/qAngqyaTPLih7&#10;5bEFLIs3K4ca+p1+S67cYqtP05HO2gwOmrZZ/UTPfM5EQR1Q9vPPMxFv7Aa3tqfeBI0+v3wcXmj2&#10;gxYekAP7O5x6xLiy5fvVhe/oJTY3943OYjV3qOZpn/YF9ke/OWHLgk/s36dD8aIrXvyzT3NUxtGj&#10;+pz9KFq/dOyL/xZWf4tKe2fsPkELp4uhbI9Nxswdh+gLyGg+zzEcui53ddrKXcX22Qb48P/IU7/f&#10;ffddn24Sk/u7u9r+ecKwekeFAj7o36Wdr/30TbAnjOpXv5n0HblH5311NtuLG3xPWKHx+tG+wqx3&#10;Ew5d5wMZr3vh5Sz+7YUYctG1n07AxQebX47SB0dOI3MvIK7v8dDennjmB37mGxfG5wR8Yi+mx2Yn&#10;sPkd4OCjV0a/tkviSY5QXp7NfTkWJ4k3deSYtznRcsGrY9GEbfDmwpPf5NIm+GhTzTayZr40Fyhi&#10;S/pUgjj6Thy0jbXP8XOV+MoXPLD4r1FW/3+EJz8NDnumr6bX1bbNXa4PRsPgveZ+H49No0v7+qka&#10;uccpp2z4TH93IoiWDHfTzsmG8WriUNt0kh3ald92OnbrX3afdrb+2MLngB6L04LztfrZohuwMwdr&#10;i7ZeMP+tTnfRVv1m29+b/iY2Xvkl86L0y507yTdk920B6d/iFej75g7iq/m/sZOcFrVqS3BufUtS&#10;+17aaP4zF0hhzPxo2nH7cvtbYuyFfbHVfEne7wJP8iY/7g0+6vDVT4bvqU8M48uG+6KeGyjmJgi6&#10;sWXbZGk1rD5fGeUx8zr49NPu2kHOY7PjN3JKQM6JRVc/0Qf58svpu27+qK6lzbwycSXGPif///zz&#10;XDyn88jBZ/LNl1zI1a/F38SG/iFGzjblxhz9tz6Knvr5u9N+H/LmBXmHh8wLgRvDFlbeN/mJiliT&#10;PzEQefn73Ffb6mz8Mj7mm8aE8Sn7jZnw+yYXmcVJcybm/JON+FTW8YTDAtvG0+bTDjvnwA/Y2Od7&#10;27/+9a/lgVaZeNzxn6/cwAUPXcdQurTNZkwr0698Dc3IoaM2yu0Cveiwdfy9N0QoA6P7zXv1b6zE&#10;XtcztfHqqx5/88ieAwQHrptg/+M//iOvOP2uPNk1T/OZD7tRdvJ7puIv5FZ+n+zJXCI0+vHE+7Qt&#10;n6So4JXGSvHb+Y/9J/T8MReS8I1ibbe1f/HwZwMcF2V82IAX3ERM+4Yyx3QwJ2XTdYMd3hVxDDrM&#10;9emVt7rhA5bfVY/3oVPXMThMlcEBF017wxwr10/9HIbxFq5zZDdosUkf+xwbzY/gsY8ucrv5hbJe&#10;+ExumEV+OS3tGD4r17Y60Z1u/WS3vSFtkrnu1ttqO7ZfP+HCjnzw2cVl+eZ95w3G9uT81HduE33k&#10;GDGbKAjf1MVGdGjE7QKbyAO7KDT7NEt+zu+Xq8cbkykNfhnmIlvs16eZ0fx4nqCWe4YPxLOfYJ1z&#10;tIndIuQL711YrJxTxtZtc7jrS/sL61e5DRQnu7Y+O1eWt+Qn+dZNc85Lt9+trnPukHx3/IHfzBXl&#10;5PGROQib6eWT7huIV7KFs3i7Hf1HtymzH7viH/LN+0BUPdtTH96c/G//9m+pgzs+nP4rFkYfWz7D&#10;uySh2vy7vx89OswYSv+b18z5CF5/iQ045rz2/+mf9AcYA+zcYzTkXzffnjr1vekji5Tffy9/jV/I&#10;3QuedJo8Lf+MzFl0H2E9Vwqd/MNmctHg7a0Ocod8/Pf8xIDXQAM/NwCh8RTaj7kJeV5RPPYVKV/0&#10;Mc5j+mv6iLgX13POJ16nLRs/cnX+6Fq/jdt7DG/PQ+yD7VvaDKADZAL1GxuOxQBQtu141cfWF+ML&#10;4wf5wu0525SWx5531GexaS+wrz4X7weN3c0px7z6Rrk8iEZ5tyfWtp+2HaKWeBY3dxyNXZ7wZUMU&#10;yTnEjL3NEzn/wPTvf//b2M7+1L/Wjw54srNzrG1fOkUXdQsrWwx0PxWNI7j56E/x6KKPjSmuXa1X&#10;heexI/2UnV7vj0+iL3WxMx9icQTNHymo/WnfMGz5yJz91R2dp04bbxkDvUIV0HdjwbHfBk26Kk/+&#10;2ty8fRnOQBg21uY8Yktblir6t9+k7+xaZOeYnQfseEU+m8a+6qKvxZbeJJ3xIx6Jv9kyY7i+AA/v&#10;jduddyl3Ydj2j380/ojD0yYpA3MxhqviX/km7ds5dmSIXb4wphlrfw/0q+ZEY1z2u97SOdRNxdeN&#10;lfDzF8VaqWz7JV0V29rpX7Z4D2Sr7oB6MHRs3Qo1cvHE2U1/yIPIrgXj0cLycrz8ui7Qefnmickn&#10;2sYawpwvpE3yJ07kNW0G+qaSo0djPHr5b4x3/VkucvyPwfnhxPucm+xc/k3W9fiOLfwLJgckVjo+&#10;Dk/rTOp3fFdK18nluRG1cykl+WN0/leemDRmbwyntYpXeUx50c+Gb3nQ5fiYT34P3GzpIiz5+E6M&#10;jw5iUEwuT/KMEZxmrFJev+bY38YSefbleu2k9zzjYOX095/fumnpVSOE77b/a90vGUuTsODbPYzz&#10;agv9gK1+T1d+lGOFNB/rr7CB+vmgu8s71w0P+Jf9wTAv5R952VpZfdX+JD7HnuWZgvJ+uR39Nq9N&#10;3d0vHIM3b84DUEKjOgbHdqqbk2eINZ4cP7by2BXbY2lsD018oxfJ5UBO9rYC8NTjFFTO5e8UBr1y&#10;P2d86EHLVhNtPrHhTSfo+Msan+3FMzuOlLFnn7DHb/uEcmC7eFv2LLffeUy2lwyF4MjcddgpiuSU&#10;9yczstu8/f/8X//3Fydw22EaJDGEwDosDixiCFcZXtgm0MFW8XaCBuOc1Cr3EUT4OckVKJOoZmDQ&#10;wbr4JDA5MIBmFmXmRKyT9tRtkO0Cbk9Or1AYh5Gz+uw+vX3WjgrJl3plgriTuxy/HBRMgGYRBp7J&#10;zgaEiZWJDdt24rJ62/aubx0s++BFA0WXCyKTHkCHdCIJt53rdFxyJSpbdbM4PRdHXCSYRaupwwuO&#10;Mrx++OGv0XkmVvfEXmJNfe2Zk4fqF7r8N5ld+mWH7fjSyYSwySM8JWcEbNSmfAHHa/eAdtOO9Xs6&#10;BGAqGXOy9a649XkKdcgujmWLnw+9yPYnvhxvGX6rGxx6AXjdBrcnwdG/QoMD8PXqOYOPhZYupJmg&#10;Bt8Jo0VPOoGfckF6FrbG1omVHYwNBBPP4kLCl2yziW+jf/yjjN/FF/vIoOdc3MrC0plg81sX6RNT&#10;bPWklsURT2jVL6lXDqYt9K05qd1+Ku6a1CKjPo8f2KOfrG9m8hfb+Cv468/lW90i63MGRfvs0z/f&#10;5y7bvdhLxtbvBKSKcVnzczQ9vjbZFX/wOv8+9S4GG0w7+DYmcpwyfQnQTZ2ysfdu304UU073vQOR&#10;b1ZmbTqxQmfx6YJIB8L4bEHS/zYnj+SwVdx42uWKqdAZ6Ohikgp/44IsZRZpp99asJnJTmMgfrP1&#10;Sj8TIrBPJKMD8Pu0R3D3d4XJdgG6FzmTD7q4lti8FoLoELvJr87Z71/bvGyj78QIn3gClx772rr1&#10;EUz70w9vv289PfbkaWS99O/W+Z1EsT83VMxNIc1HzTl/+MOf//TnnqDLXeIVnYVni9L8+pRz9ZMt&#10;D1+2tl/FR/RwrP920hPLp99pp7lgrC34nA7w1549YdHexg954YcsHstZgI/0E/z1d1u+B+J/Ym7y&#10;kboFN6ysDesndeuf7x6vwFe+tGz3cYz+WQ6vNqatV//F60Ra2+QDLEICPupELDovX7GKz/LQ1ujg&#10;0dvNHfobHDbbkoN+Yngm4JMHTm4N/Vz4ufvJXBxiy+j97CPaWv/reBkfyyerTxUP0TP/doJKB20X&#10;OrjVMXLp7tiHnj7im+0mWn6fTzt5rXTteMhyDJZ+tsaP4//wBvRjf0TM8ckL4ooeXViNz+niAjK7&#10;tq4y0eYDHP89PjaeiHcg75tTyPfgT7nBacdVvNiNrn5Ie/31rz8kto0Fv+R1Yb+U1hgsNi1wacuP&#10;H39uPE8fP4pn08WK+GbHfzaxu0BGPo7gLdwLAeNnF5DWZ/rn+KZUJZk50cSNgsWxzw60N80d/5Ga&#10;GJsTwEun0Oz+bvGBu2rPMT72JhfAfX4mdqZMfwHTH7ubr4kdR/LsLLKJy6nvWF1bZx6Cx7ym7bZz&#10;9dt2HMr5plvHiuzwh3YaH08Mtn+l3di1871D2Q2/gd2ObdMXtnz5+51IYA4AEv6xbmhVGduUTd8f&#10;f+kfFp607beJS3Hsd6L1VfvmbfJiLziFm77lRFKcNy+dvkKevEE/Nk07KyV/dDDnR7M5ZvPW4qu/&#10;4j2Kqne8tpufAeX6Khh5I1MuB0+a8df4Y3OaejL1l8lBJetYoEy/RMdGbcIu8tonQ4d+7LCgJt/o&#10;iy7CZhEmY5vxZmXY4sF/ZMq1+it6flVm3i7H6tt77qHP159R7Zf29Y/9ncPql3wh1tDCL11of6r/&#10;Zo4zC94uPqU/05fPjLvRcWybi4gstzCuXemenlJnxOuJlWlj9vA5eSFuva/qeNoTrRj29gILPWKn&#10;40hsj/hO977/p++T/2Y8xYtPnXdA2MXt9qHIIJt/yGUDO/kSjT96KoPfHJs6NogBvh3+w4Ou2ofd&#10;8PGxmIY3qB6RZQ6wbQVnfDy5w7H+q6+tP6ZsdCPPMRn8AODOXMj52j7hNjrTvf5kyfEp2fYn7868&#10;F86U5RXZ6avyd8fQ2EF/PqKnvlN/G9cja21DL0Yn50Sn/BnDxSB90cDhH7+dLJZ/CS84c+Fx2os9&#10;xvpC6MKwu6tbJBzeY492blvgH/3oCIzvjoFzotUTHzFKl/H7+JOOQL26CyKezLFvfGT8vPSpHyGN&#10;PujEFHnk0L609Clf4+zUT7uKlbnJ5c6n8V70wcN2fUlfOPi3XN2oXTetTuJGu4P1JX8A8fHDX3/s&#10;eVXbOBr2/DfofrtWX+t5U3Dp66YVbWWfPvp2YyExOufNY29tiQw6rm7lFXn0t2i77aNeP2YHxbdP&#10;6k90cg5qf+O09YkTfIoTWk8ut61j/8TPWbQPP3Od5VXfxr/gmw/m4Zk/5dgNKPylvn7TyjleoGPX&#10;iY6D1YlVW3n0slFbJFfA3fbqeUb477xk+aoHzd+x04V0511gfC1GMrdL/4ygylrbtTscvHzYx4fa&#10;c+hfyhs8bMam5rPYIlcAxVvneO2x3fUn5fo0ucrJasyEuDngyIYHxNzMEfcJ/gnOyQu3HnjgRz78&#10;2hha6wZswntyE9m33SNl5vu7HzYX4AnwGPsnZ04/F5v8N+htM+0mpo9PVie/86uP6kdsnwu60S8X&#10;EJ2rw3Meo1zedcOMrWNz5m9zA1Lbiu5HIF58T54+tVCdw29jjQniXhz0/CXxuX25bR2E8Vv6Wf7c&#10;7IRvby7LvAvQ8Wuw7S126Gfubq1EOT22XfAa/504c+Nm/ioj/Rv9Ex/uxjoH7yvu6TB4fBxt+Tqf&#10;5mXH5wNv/JX2yf7wm1iHv+taG7vwNz7sg9UdT7yAfTC23H1HubIFx2KmsZCYmPnX5OviLW7wXtMa&#10;I/fi2sx97nNUtHj2okss23Mwc93GAv18gte1gPhWvDi/JmdliV/nmW6esibjvMCa16eTj6i3+PiR&#10;O+cj/DB8Wh5dV6cIrfl4K0PfPp2+Zx7oWM5YejhobPh38uvJJYlz+i+wefCPXtFh9Jq5yJ3X18fT&#10;Xr1IEJnyAf9Ec2SVKf4aY1FALC1s/4rBW9S+O/4YHmjFS9upeMe28FlWtUt+yN/2VQzZuhe2rOtp&#10;S+PAwsqhpLzOn/KBuIC3sdjYYpP4f/hq+Ty3m2M3xpdHHRFE4yqoTbuOGEPo7c0E+A9tkXL88I02&#10;PUav7eXVNhx9je/q2qe0HTb5G77xSfzU8SS82k5B9gcHmC84bvyoq8jYbidgrZ4McQA8MeyccfHR&#10;g/Ft+MRvfL/6qJ/YLFrnesYR51Pi8Pvvv5+K871yt3DG6tFlyzrOvGpX/dk4sbDzs5lbiqeJeW27&#10;uop7feM/A7w5hi/pLlaWR914iy2rpw3mvHuj4J6LmpeLE9cX6Ad/ZZRB9BL/9JNPN2e1nXYOEV3o&#10;8TX/0PWC8AAd16PstvWMqfNWOfUbD/YXx379F13YOeOsuf+sG/Cp+Sdaur7II0HyB571i9OKqbx2&#10;v7aDtnzCan3+5CFPi7VtV3X6ddspW2O9PggnCtZnXCIvKe95IsH0VaafpL07PiSWP+dNBiNf/eRQ&#10;6Prswp4vaVe8tTM+5tz6TnXSz0+b1o7IkEN//NsPpw31GfIn7+BN3t50jQbgtR8afEo/Wr/0IYxi&#10;3V/fZh6NFN8Fsdf+wB/Zr3+iC1/PjY9jG33eI9xJxDhoOlCZ5Eq3AdI+pdRzBpjJYgaNk6hbH4bA&#10;fmR1i/8ObDX+YWiVPg2PbuVYiO+JQeSubuqBjo8fXCew5TFVU/9wIB0mgU7jLxr90EfBfmy6vwiP&#10;7Uxgx2FzEmvCNcGqTud/F146KqfzSweclHnN6Oq3/tvGXBH11Tm49MrxDlhLT999xc/qKnD3Sa4O&#10;yMFhi4bFy8ciH32V4wlWBx2BL7fdpz2mDRenBPsVRtrDn3qM+YQcvLpNmRiRgMTOLsLkFsPj6ygS&#10;nEx3i/9sX68DeZsOBejiU/9m68SSD3ryXHmSqpPr+yT3nSBPnU8nI8HXJo5XDr3sz4Lw7JPXBG2b&#10;OrbtCbI6sP7Yuxj3mN/t1/bMBNObeuc3GvpWl8Ssbcvo5jgHLXLsk0G3nfOiGb21by9y0il0wyML&#10;QaG5Xpecuv5le6eBooanEwv9dGhzQ/jQRoPqdIrZAJR1Uhefm9i6Q0Y7dNBPjFdzOh6Za9fSW7iI&#10;t8b/+OU3orv43HIsjw2x15PJTqTC7oLlxzn2PwaPbWAXQ5S7oBuvXXVrf/ULri28L3lSAjhufMeW&#10;GVSnTdUx9Yv3YoPQbG4g42uw7a3uj15xzD+JRRerC1njgOPhmNFrWmV9FIKiqXPiVz0jF6xtXmX1&#10;Lq9YpAv/LO3K8PRTTCp+3ZP9lh0ea78TaIDOhHl1l6P6lKCc8OmeCFcXvoqOK6sMfImvy9ZzckWJ&#10;KjBYtZvt/cxYMqaNfXiI955IR/bz9cMj4gySh4eyGThn3KHfAhkWqExc9N93WVDSf3vTQ/KC1+s2&#10;9lKnn3bS9feZWOODzra6xgbH7F6d1HUCnac50q37pC/cBfX7Wd946gPOTEqywPfjD0XX1k4KlC8P&#10;nHzwAN3af8hgz9ZNLCTHxJ7anDonyAtkVG7Kp/0mP24sXLqGoPXJ08trdYIzcsY2vPFdPeDDXV0m&#10;/yf2xFFUH/XvnMx/cCfexPrYiQcz8dWym3/JA3rI5+RqeRHjwR/fr47wXGDFdBdmdpLFvtp7xof1&#10;afkgDI36oTN+02c+a2NpgjOLEPJH8lV89m3wyjt1XYjj7/hF2cLuu0CtTYxf+NtalDR57IlO9Osc&#10;Krmdn8jSXmSbIJpPdK4lh2c+xs94o+3YlvKH2Mqoefny+r2M8C0je3Qe+uIkZ6X4BfTErrLHF2uH&#10;LR6v7VS2MPzHB8r3o55tYPGffFvxD77Ex5Pvoi1v4/8NdEws5atPNNwVLb8Ptf0czQKbecIUWNDx&#10;hMknbwrJ3Hb1hf1aD8dy2Z6MwumJV3s1P+s3FkBdjBI7xkLt4MR85tDPk46VtVv81m/l/drX4iTj&#10;VjXHNGBT36S0Hk9BLDnxPgi6auGKJf0zhIeHuvKIPPEKZu5rT59JTNkNGF4XV+zUJx1bZlyTSxvz&#10;cp969Ilx87q94UZM6a/b7/AgQ6w3ZzZOjRsWSvWbyYFO/jYv0WXbZ3KRNiYtfg893gvM3LipnMiC&#10;u3DJ92aJlG972O/cLVv8elPHuLb8lMkP12tX4z839Q3v6Tsro3OG1M+czkKbRmEjvePvlRX9lQPl&#10;C7MfnvFbFOwkpk/6yZl5XF0edMPZ6mwhz/hnHOxF4WzpsPlk+b6Jj7X1r3l7B7Yv4pN9UXPbOxEc&#10;pVIQXuJi/YRX53V0i6J0pY+2kmdnUa9RmfjJ+dPp4+i0rQ+9fSxQ3fJg3Dj0dDPD2Gg+M3TT1vwg&#10;fibvtr0Sg3Cdk8ipba/IBjt+oBlbYmvmA7MAWpRLj+E/No2ed5zU77FxdJoGG5yxB2+wft04HAl4&#10;Tj/YY3r1Nars4P/o26fyz0+q6LfmAuyUawqxcc+fZ4HO/Gf6+Lwe7faxcYhOO+fp+Jl243N6k3nB&#10;KXMsIrWg+sWgO5q5GBl7g2OhvOcf9EwMNGS2vYPr96XpZgwE9Fv/Vn5kgpexNe1YWYmBBcc++WpR&#10;6bOHf/2sfPlFLs5THr+fOGBT81T0AOYtaFa+/rJ9Vq7f2Gy7l+PYMGocXjno8Wn76oh3Cv/85z9V&#10;Dr7a2qv4Qedx4S/fgfo7erzPHJ7D3xpL0u4//u3cgNgcyVZ5c3QXK+LsOndLeecXkcVGayP6l8Wu&#10;eaVe+DZXhi7+eR/+WfOa9ssrNse3oze76WztQ7k2W1/sDSfTl6r+/TWqVWbbxXlg+KxPFnH9/SFP&#10;wi3Aa6zYnr6+aw3w7zFkI3JupEH/5L+8l68Y+PT574nV6V98NvlybrKAt7btvj4Hdnx88owqL/3B&#10;vsT/9vXlJWYm74iTW+cyzhedh+/0gXmls/LBUD88jUtzXqHMp+c78ZGt42TkEs3+V+w57Tc5b/oi&#10;O+RJsHztr/622mN0bE3s2L4yOsu1AN6znbvGEBSSbprIedVH/vmf84r/2NAbtNInjfnT/yZnz3yK&#10;zfM7s/Hk2HzmM+JZe37Jm6esmYzuk2NH7owfY9/EoTlhdQ7+hzzphveeAyi/9I392n/90fHttKNX&#10;/S/grZ3FwNq3dRaVp8959f/EeucYweUzi80uyOxvlepz5G2uvXJ+GK4NeMPR6rZ7bN95VnN2tuTK&#10;1TDgol+Au+VBbN3ymphLXEU/T/jOWDa+W5yhXm7De+vu0pd7oz+756KTWjdt4X/9buuxZ/sLmuVr&#10;LNk25pf1UXPG6Qf8TzcXvNQPb5bmE/MvP/BFPi7ikNH5mDzRdtQGzlnXR4NLX+XzSRslR7gRAZ+J&#10;wylLE/7hVzyjU9e0zms8ok74uwlAvM3NAHDQxtXZYkXD2dod28X/fqYd4KhzAcUWj1DVvm0bspeu&#10;FYgOFPMyK8LTBvnq/+CGZ0o8GDJcJ8NUv4hiA6DjqDw8lPc4h8eSsW3Xzko1fWyEnYLHRv9bKD99&#10;HcTON/39yzqqRbWPhvQZRSIv+0F50z5299MSvPpqbB+6tWn5QC2vVzQOkYytx94U7IW+RacGL+xY&#10;Mm2UougmjsHyr1+P2d1v7fppTZPvT0Xo5RHnWIXQTrxj4vxtmN39aAjZa51jciy/nVbKFs3nPDn8&#10;2RtmzhPX8pFXnfvTLi5oGof3wtjO61LdOKSLePQHxI5z7+dx2yzybCe+zUEy12jElaz6oV39Fm9i&#10;XWTe8obi69/886U/lTDz3epJm/aZWX8ZbRlwdG+cTemORfTQV8HqpK7nZyu6ONW6OIu31V/bmruF&#10;bODsrE9xci6lWG7Ytq/cUHg7qTZZHZc/OrjqqkPop2zyDrzJmc+x/aU/0fl7wsYSz7SPxk87/j/x&#10;tq2U7ZzI/vpjt9jLL0+/w2vOzDT4y5mDtY+qaFxpe3Ez89HnOhC+7HaOa+LxyZxAGJrr1xT2Tuxg&#10;d8Os45zhueda1THy+N7H16X3IeQf4wdg836GAMmcgxehTLp34dWSjlFRMoo6Xt+trHkaOeYc+s1z&#10;6n0Wfzg/vmt4/LsTPIga0GeZQ9eR4fjAMckBAqTl5/eptvFb+fjSAfzQPaM9dYmHoEC/k6fl120G&#10;WCeveMMhf+trVJy6r8Y0MWwwnI5ZxHxV/zZoguXoq075BrbJmOT1jZ5zQIOJhyfMhBhtEl3+0I+f&#10;pvE//3I6fZKmYFZf+dkWdwPqFWN+8JHYsgnNSKUTMLlqWSrx68QjdyssKCuPaGzSsHdGTuBnwhA+&#10;cWF1TdiUx70If3QMMzxi1tQTmMmIogX+Y9fIS8CcBRXH/jZe0LAX9CJrJhd4o++JMh3wHZTwI3Zs&#10;WF4SB/xnm0EkQ1nxIoM+1SOTBjIrL4vdtSUi+NTEdhcevI5P3fJBax/MifYdA8rw7x1kGRwWr/aH&#10;xjEzlt+bN7nLC76BNmw2qdJrBsdYyVf113TUadtp8C6wpM4dhNU7vPC++Ncn2g/zoeHD/t5D6OBV&#10;NzTVjAUD/NunwqKL/UJiQuJb2FcRPsbWrRrbiT36bIVkszZVZFhX3+Ctv9IaldkLOOHRyWZKJKwv&#10;ftdUnIduFnj1qxyGb74qZi7wppw/+D396DRZ2ocfY1OI9gRoL1b2dcDhsfV7Z9v6pnhHT2ViBND/&#10;gqd9V+HLneJHJ3exF9Af3dX5s9BKngkT23Yy8CkDDhx1fvurgDZl8Kp7VtY/9TUt45dyxDcf0Fda&#10;hG/92JLjv7O/G7mhMR5ddrGCzWJNTLQd6ZO/7m9Zt8tltiv7qNDCmeSmgQO1uzqmj6T/O0HqK/I6&#10;2Ey7ig9yDkH79eQX+XJxjp3hZbJjgsx39U10t43l6QN3m21814blHyG9gEtm7HVBGBh/XIwBkZpF&#10;t8k5Xl8sz5jE0gRNc7j9yFq9VwaZnfCKzxOc6m4/WMCbxYS2gYnywQuzyV31V+zIdvkur+GjXaNn&#10;dHEyJ88ot/BtcqH9td3KjCbdN26RxbcA78ZK+hl8/e5zblBaaL2YCJ7Y0O8mt+InBwzfxSuvbcbR&#10;QMSMjJRvf2V/c2HadtuI/AX6sXdzvmPxSQ67n1t8Rj/1E295fUlksX9kTvslv4uZ8M2zTSuqtAjX&#10;BjzYEekXDp/RDu3218+ff4ofJ2fqQ59Txz/V5ZTbBxsz2qPHKYf7MVs82W77OfWp6T5S8dHF1JyM&#10;7F2tdDMP4pMu3Jqz5KN99glAOPyyN6vgT7axtjqdcVh5Sl7o7BX6e/IJF92ehFbX+PCLcS0w9kws&#10;tODVF/rJBeOHJ68nanUrbmSNi67qy4cc8l+EpTnuDtUw7QlIjrae7U/YctuZW6V9Ym97R5hJD/q8&#10;k9MuVpaXGFg/Drcu6j30NZ725qjQsm/ljP/4cXw4fr7v7hxuqX/tlMgfmHa1Pzz5W86YPnGQuuGL&#10;zrkOqRN08wUuKG39P/ts//x+eKh7mFJcOVPUNmbFWT5ifOGzXCpnZkFt54bilV5iVX9Rv3lv8/DP&#10;uTFJbM9FcRcjhiM/dd4WHnSzKLq54ddcTJUD8XVe4ALsvm1m/YzL7tt6w8aXk7vw7k1V57XF6p20&#10;77izNtH9ion0n/aF0MKnsy1efVNMtso2L5vnuJi24xWe9MfDFu1zrt5x6J7W17dtE30+YzdA4zP7&#10;xgLHL9t96ye+7vYpzen3X/g0+rpQDE+42z5h201eEduZLbaavf3pEK8DPvq+bRzwYXBP/1o9MrOL&#10;vRl/Ex9ovcqr2/ghO0+R9Y0CtBM7Mx9RtnGnjv/EE1n1ebbK8J2xQbuhuul2X3+D2/ElSOYFeP75&#10;z/+t+BMH41My5Q98Fy67akt8kQpl5G6uGTuHjo53HIvl+aCBR5c44rjilrPydts+UhtHf+Wdv4Wf&#10;9rGPSfUL72e9udP4ZfwKl+z6GO3RSd/sfCH60FvbR7P+oS8c3vYvX8xB24jPgPbeerKMU6+hPPku&#10;ckB1jNz1y/LCpxdA5bPw8tm65Vlb9uDVdvHNQXrjcOo7X6vvcxD+6C8I/9dxTLc7/8PXL5xzzvwC&#10;bcguqJ7xnH/609c5SW1M87TvHp/2gkUGml5szDhbWfhGv71Qcy3gRkJtT54M22mv9F1l8qC8g37j&#10;eGyXlyduHPctOZ4ozN836Uee/nYB6qsQIdpHTp84nr5R+47BXUNJLiG752H8Fx3mIgYpxs6JC77Y&#10;uCCPrnLmXmxbHS7/nYIdN2p057YxPv/wgHGODP2pY+rRgR8aP4m/4gYd3tKtLnQXA/pKfyrp6Lz1&#10;cvDqxNdtgwcvN2i7uZq88jkxvXLwzzQvF3zOBZ3Tt+g7MTFxX1vWr3wf/6wOeJG7x1vnolhlBvet&#10;xcz4Ao4Y2zhAt7oM+/Fb+3v8oa0AfSYnjW/JALu1Xz9UF31x+MpPU9fNpWMbKUWr6x4vjzTGEJyc&#10;tDqujbsVe87X3EgFxznP+7xWFuDtBpNvcpHQ/INNbR91+btip9j3F97zuct2TxyY81V+8D7lRuxZ&#10;7xgMOmw+UNK1ytzEvSDG6GzdRQ5wAfeaTyS2tAtY/4nZtf3FPESM5W/b5HN+imhieteH3PRz7G2X&#10;GN5r28iYhzBqS6XeX8pWl6XRItUlNvKd/V4gdnzs3vJnXLAPrB329X03ldx1d/yqX1j7I6H+Cllp&#10;N35HN/MV2o2M9Z3jjd+Zxwye/c175lpo18a0WHya88PgmO/vGIQXnRdvtx+8wU0fSZxrOeVUqYyz&#10;/mgysL9JyYj6yvwh+LM/4yu56MRHZemnibfhh27wV/bGw/hQ+9PyBng794Cz/X7KxdWs1/IxWztf&#10;iC3GsFkfMHdlFU1HtqgD+IW9neiqfo7prw5v5XtjQnGH0PdLCPLU3zxfIuToyBkf5PiiGcz1Y4+C&#10;Sw+Ab89JRsBp11ZFO0oy4trURwntbI8NaYPfg8/nXOEf4ci/vXk9+jb/ZqwH2vWC6LBteZWdnT3/&#10;dqjdFqbN64Yt+s2Wry6S7NhvDLTtTiy3lUan5c+XG/fGd8AO/PjVmGocHx8NbdhcgI/8ur9xrUKU&#10;iE8+YBNe4Of8hMTvwerUKAuR4/2QqXxBOz9habesfTqNO1tzrrt/LM7r7aevtC//+IBLBt/4O3X7&#10;wMLOK4v7KpY6f8q4Cp4xiufyUYcvO/nuiO2+oaLtEdnbH9nUv+Mn1x/aN8Nj4nr8NfH2W/tXNrmD&#10;Y+9ASDdu5Shzz50/dBsZgHyxUd/czXOY/IPNkNbupw7Lr/mTnceHa6O2jLiJCTsHOq/Kuh09C3dV&#10;ZShbOdWzBTcfNzL46T7dVVvM9QM5RV4Qv5NfZozEfM/ZBn/752kN3F+C9gmvHb/p8PxsJLtZPBWX&#10;P5WTvPEhT4M9tgVrk346fDNPac18DdXQ4d+5bfJCIXG28H5fYUlRjXxNoA5jiYGADYRteFtgAvik&#10;U7bKVekIK007o4F5fnOr9Br8OAZu908jOzbRUraylq87G4Dy6mWikb91TivZmHajP7j4pEzHrE5k&#10;R5+n3O6H3/Fzacs3ZcC+upD2Y0L0tH/o78WKEp2voUV/Pvjp9KdjFQ3jA+RsHX3XDxd9EJxAmeQI&#10;VOUmPibD9tdmbSuQvnw5j6t30jH2TEcagfDDqAvcPKpTWmhbuTrjxgm/+ljAKl1YrO24dZLziztU&#10;5mLrUx/81oZZ7J6T3+W9/OApA/aV19/HR/cC2ciDVxOi1+I74R/7+cWFgcQ5xwbgFM4x4qcN1fHR&#10;Wcp8cUMIV9uTKf5Aj9U5OLGHj3InEiQP5sRSLyiws0nnxIWYCp4Jo4Wq+T2N2H/iZH2HJ6hK+bqS&#10;6LED3vqyiPliMzx1C8U5efRFWQ4kZAuon3Oy6ene3mnyyDQbP31lWfTZeMXnub/HBk7JSF3l0uPo&#10;a6EkkqC2ru3z0HObqwi+2Jc/cVl7cuxH3u/fG4lfc5J0gYYC2booU8edsr0wfPkl5e/Day/QdkAI&#10;f/W1i9rk4xWVO0BfLTtiintolCzvF+XkB8dn6/HsX3x/4Ubqae5hfvhNpFxF1061DE+/XelO/g6k&#10;qeVTJ3XPV05Pv6ZDkOkT0M+0Lfm18TGp1Gfn6TiveT8r96VixtjRbXR2sw76b/PR/8Zf05flJOOH&#10;E6xe4ApOc0D76LRbc33KTThNTnrzUHTRb95/eDN3SEcf/eRnr7SMzl5lanHLq6D/njv7Z1Fq8uPG&#10;SlgW5IIXOothfouffPSx5pxn/zz1mtsC0PbD2hZdGrehtcA3CwAjC98njBw5ZErRv4ZO+FIu11lc&#10;9apGdHB9ql+Or7IoRf7UDb/isif4b943MmqT3DgLtLFXvwt6UEpLDzwtsJDxtHHr1O+nJz8h3kll&#10;qkpD9uLvfgvO147P+Ks3bvRu/+wvb+VizlZbLj/tsjjkdjKY6+1v3+VnEXJxG754aF9Cmw/fOAHu&#10;+JRjC0qvfVieenmMgG/Lvuxcc4fqEPl+Q8wNHntCEJZHv/HfxrVC8e4JQVB9Y9O7xOrbXFR592ku&#10;bmiPtxnT0Wmv5/ps7U9Zx97gWdAdXsllR/D6Q6TJstcJejFffsEFEy9ixtEsmGybd1E1pWQ/YeVs&#10;+epmO3UTM+M/AX7n9eXDvhndb/7Lj/Zg4kPbLdVsR3Vt9Cyfg7VLze4P/TCx33HsSfrYv2nS7of/&#10;LX94LL35W7vOjXBxgvNrXuHmhHgXYD76/a/QrJ+eCwAId26yTAzLc0LiBOTkxMTv+nvxfrOtPpHj&#10;L/u8nzC76JYezx0biidP6B+JTfBLbt40B5SXjZnyNf9snxm8HOfRUPT6yc7ZLEpPbCUmPKmc+rt/&#10;D36F+HrwvMpanDmuRav0B6/73QW9zuGjj/MXQKfRi24zbq0ed71YH93nLvfRYdub7uyiyyyARO9c&#10;OKc3oPvc+BFfZt5beRkX0MzTWWfc4LsT2LsQiR6fscErU11cSZ83v44MLauMv9grD2gHNF/7lF9b&#10;N3zltDwlxCd7Yqo+B93EM2mfUUiekjcLzmngxF5QP5gbuklP+alb/wyNXCyaol/oxI8jun/01hJx&#10;En2AuP01P2Gy9MQ0Hk5M9u777KOBMzIHZ/OPN6w0xqKOC11iEa44dPGK/PVPheZrxsyJ342/aDP8&#10;U4/3zkXWX695OEbbeDiMq1/KFteWLj7Fy7aANjGgvnncmKY9L7/cNB/yCi946nzYatuLa2lPvLfc&#10;vnpzIFuffWqM3KF1g8G8nhxe31Dzigc+Txt27BI/9E1lY6T5pm09oYAGoL8guppHrJ7VTY6oj+e8&#10;E27nXWLvIbvljzJx4MOXi4ef85WVvdtL/mPn0uuh3/JatM7lwp+vtAmTfNp3zCFiv/7XNkh586Mb&#10;LVPXdkCTv/eRQczSZ0+IdUMWXXwmZ07e6E1fISArtVmAmvnsXKC+86o8VPtTfwnB0x+hNCA4Pe8v&#10;f/nL6BVcfHa8TuUFYwvbTr8MHzkD/t4gCxnPnseUt34082s595cvmXemHfjTZ3Bn/uk1yc4xlH08&#10;OQu/PTcc3iM7ousjPjDvp5sydu3cfGxEFR2C8wR15ZsURl7nfE+ElFkL0Ya7mKj6yXt11454ySkL&#10;6gAb33dxdWqeOmkHAHfnqjM2TB+uv8UDyC8U9Lwlc7XN53iR7RWBeGjSjVPH6OcC2IyndVhYjQ4r&#10;e3Iuum3fOjJ4Qzv+3vWXqRve1HKM3+ZK7b42tk2CwRX4L9ATjry++jZHFHdiEs2tz/QfZezaz/DA&#10;J7gPuSsHnvEEuMGr+9wZfH7TdwspszbiHPS7nO+xlWxrYnuDj/3JpRgMmGN5uxA9mu+e5ZFNrwqD&#10;R3lHx/aeL4Z2wYXeX/Pa1EI2/LE5X9m7d99FX37U58Z3az9c/U8/0Mfk7aExzs2Nc5vT0Wzftr+A&#10;R9sw+Wn9q+6ScV4ZvTFRnPhovXFttU/otLa2nc/M+VZab0zJeTfwpKV81oujLZmv0c0YCWdywtSI&#10;L8cnDxwa9GRZ6zIfQj/tH9zYdPn2IeO5q71vmWPN3OA2sT3+O/ESQrz5gi7rI/xYv3Vy4/oFLoDL&#10;fs+7zrHcFV7iN3+NqVZl//QtNGwa/PXi4RWbnQd4fflcyJ8b5LSxhz2uMaD94+6Dw6ssj91jkxK6&#10;Pv1LvvF/LjzPWvFPP8ExxxBPoY0NQSuwAw2bwAn97gSrZZFytuy4drtffIUXYeofSC3OF78tkPka&#10;tA0YVtO+xQtq2T142lV36Zw1uyWetxHOoRgTK2xeuPTdAtun7jmc+LoRqhOdX+HhXwiCPK/9wOKr&#10;jvjC1qk032mfjM/JQsuWKZufAFl/KFvYvsSXF7+tfGzlRP7Zi7I3r+mj9UsSlAuU8E73Lgf6+H31&#10;is1X80ziv21xZPQG1lNH7095uOcJPT9+FmS/tl09jI/GV9Ce+/rki+PIeR7bp+NFFzbG+V3z7bl0&#10;lS/KV7/2CU2Vjcu00/rZln9qb3g/ZW8MKytOdRnbHaMd/ZpZqufyVU/PZ7s9fbqKop/52Ja83A7/&#10;E1THzifPl9gv7YpRN7DNX+SBy+6srwLlPUc49UEoTvEy/gD7M86euUvf0Oncbuo37vDq54UCZREm&#10;/seH265z4XJyNrkhzv+MT3QGcFf3w4lBqZij5bn+r/yeUwRBPw3fXOqOrgjoewhLPnORfQMFF5iP&#10;UAXU7pMv8Z3jqaTCHtuW6yP3HQbVH092FF/MxW/eAiBWQO0j/MBveIfvykJjfjOUQ9BxIfzwMSLB&#10;Be9NYDVSnZLKpzOVzUn2nJghMLHaxjF5zuXHF85fJeAuT/uvQR245NEnRRr1uSCA38pbfqt88drS&#10;ZXV9wStO+D0niwJhadexeCvb8qNWedmfyWeUy0E7bhwLF91OXpSTabsJvRPv+PWp+6Xg2WFyaWPD&#10;yqcjKL9jW8uOjrUt5QmP0qJb+V1QOndCSlBOSvr7gxkEdqHACXUnxWNS5YRFOwFe1SO2sZfc1Yvc&#10;/VTB86W+Oi1tyiU35QYVdziop+PC8txjW2U+/AV3952caUN6A4sNcXJt6x0qjks39MuHTE/2uQDT&#10;/eA9L/7uHTkuhi08Y0EcdvAMH7B1+4oZcsCXvHrJQnwXfNpeoTy2kgtsnUigNbncMmj75FZqKoMc&#10;r7Bc0P8qOwX4bCLd+pWRfNZ64YMXoKPf2vW3OW31Vt8LunsuRTcff9kudADKpEpfl7s6qMogUd7f&#10;Lh5Vt8hBD8rr8CO7r9mof0ZPtDs54JKV61XMeC2fPvFx+PADUN8T+vTFnfi1YipbX78kDqPIVbU7&#10;l32p438Xf7XZ2lC8bYLkxyfUm9onbOFbDF1bF2/79F5UVl6dTxf4rLGm8EWstJ1SzvbaWrsXVW62&#10;f9sjfkzkfxeCjk4ukK/Yy2dk8W0XULCILbWfH/LXMYGAQGM2V5JdjF1bi0uVfLbsuS1dKmtT7Ljs&#10;yb6FJ7jylf2J78Ftnkid2CBjJxAmxrOImoBdXcMdvvzQj8XLxObGhDqv4PU7iZWX14n4nUJ5QL+3&#10;yF47Dr/qEWd5SqoLd/HXLjjjVd0YFrCPJ3rAzo3ZHp9yv0HTibFVgIDxQezSE/2Pf/MblxY9J0bK&#10;79CWIF/w8tVDclemcv7bRU0Ixc020wlfBWVsq63Zru4qJ1eNHW2rmLP81T+fsMPDB/282nWenhj+&#10;6F7Swl3gA3irX3UJwZZ9bYu2uoaPfC1W4fFf28UkJ3lJC3izgIvVueeoi3/zdF5uUEj+B+ThBWzf&#10;JZ7xYsfXdEl6qv+MlUtjy9/mBOLSTQZOIJ70bA7bC8T4+qELKNEXfPkwSIM/+6NjYj44eft7X1HV&#10;xcnovr8BTmd9gS/Qsl3ZgjbYk4BUn/Yi86WM1Vm/Ccfq3DEKA5FMDgYHXsqA8zL+F892edsOn2m3&#10;J87q8+R779/2vKT57dEsmNz4eDz5vB4vX3MwfjnJuG0ffw4P/cLxUO1i4JPHjIczvjsBeoK6X5Jj&#10;vstFHnp6ikUOE38+/U3S+vtJ9XK/JztOBoLHn0DsVZfEgRZaP7cyKPX/lidOfg9Wl/IIM7l+biyI&#10;TxK7FjaX92MAAEAASURBVI88YQPvlzhC/trPOkad3LHxgtfyZW/7bfhO24x+5qPffiu/zw2Cgz/2&#10;Vf/w+Jx+rtyTvy6c6nf609JsP2Tf0vDX6Dd5kk5yDz0AXdBtjOiT7HDcPBr66lnsfKW8Xk7Tmm/W&#10;N8o+5waT9OHaKqcfPsbYn3+mpyeiZ0FTs8Fb/8wWjztWyVRe/bKobPx55szRd/C7H3xbcbG9tD44&#10;+XDVv/JXfZlWklvQNn+Q+XI8RVe5p72+zfjFBxdEHvpeBM72/fvJr9UpSOHc+uIHlz1uxpFngAvv&#10;Wnl4TF9Qrs0KqZT/LFgpq68iHl/76BpvVzvDGd7sV5//wsbg0ImBG6/nZ2LrxEXbURyHx/BJW9Q1&#10;M2ZguDbgP3LmlaQj7Xynkrz5jCLLGw0Y/cm5eS9PdOQsDzezVZ9Ovo/c7KvH78U5SuK6Nw9kjHLe&#10;4FzdAvDqimZsGz2UG8Oaw6JXz4mCA7RRz+Oe7dma+YqbysuFiz0HULM21uZj386tt16OmdgeHsoX&#10;f9tMGbh9Ne0ypbf/y/sU4vEaFOmb72Mr3I0zMWMsN/4DfVGf88aD/X1u5X7Dbn3dNjmLPePTGV/h&#10;jey7vVeVzRn477jsQuzOb+Ow+mztD6Mef0we2Tno+pSc+id+hU+a9nUTjBsDxTcbO2dInTw3n7nQ&#10;inYv+MpT/f1s/Rusf4KzIBTq/5Q1FjJOOpZ/AR9uDMsHfsJIf6LvLDjfOW/8Nf5B61hu4FM8BVx9&#10;IH9x3jrw+GcvbLzmQy/0xtfSBH8B7vYPPOuzUy+fGK8zGmRt5I85L5ib4/1uLN/AtZD8ITfNA7x2&#10;e+2Hx96E18rzhXcX8mNbz5uzFfNLV/NisK24yHfqxldw2Np4LI0xEl6QAz0fD8nyYp98gZd2UT48&#10;5+LTthXaxm/kLY547FyCH9J+YPy0beEC35SPXjCMeWRMLh1Zyl8CPmDmZ+Jw5K7+U/+yT8MfOYMb&#10;UX3VuZilK1nGMz9rpI0A+9qXzTPiBx9rRfwfLXO8frt91tPv+t0F5POKXBfjE0dH7fL2pY/QdWIs&#10;cR924yN8vYkp8eG6bXTt7xGevvkpP6tEZ/6jn22swlLL1+94sqN1abflq1yesv3lZ+d3HsSYdbT1&#10;z/rdVhwr/xrs7wovXRBvtNjlJ4uUTHvctmk3ZW5Y3fyHx/p95iczli9tCMr71mVi5xb4+pj/Z/yQ&#10;RwzFeLVf5kZJbVl96Xl4Dy/9ZfZelKdw5+h04ENbOOKE3wGLlT/z18Slspc69gak0OBh7VGb5Gws&#10;4wROdB8ZZX1iKtgqC/RpLNbJme8kzoDxD8wa2NjHxKC/sLV5rZjKZ+e22VjxUt+D+psNe/ejcnnZ&#10;54/65igw/I0D4X0Q6QVGv9n37Rxm4cY5yKnwm7KgdQdhx8Ewv/gX6XyxSTysHqubbdxfO1oX3fys&#10;Wa5i9K2CyM1FqIy+vslB0lVFaTuw/O2vL/kGrD/XlhSMdw5POPjDg1N56Z/GocLZrA5PfG/Em+NB&#10;IntsU3r0zV7LU0enHV9hrG5bNtsZK+rT0PRBnI4lY48xDB79zA2GT+rc1FYb7rGGfy67g0i3/c1s&#10;faXzxCDIOduGQ5MxPPhnSKjecVqhF4hnt+XPGFRsDRIsv+a1cVPLt30c7H59dmiaI9Tljy7LB/4L&#10;Y1rw26/No2rQvs2bip6w5wfPsmeO6BOcGvv4BV7nw6fsenDhOJYN2mLbBS/N8tRDe5mZgL1prwfn&#10;i63rC/rZH/ujh/1upq3l6SdsnD/L+G15PMvti5HGNr0pqozO0VGjG5dAzctX1+ky9lnvh+c8k0Lb&#10;51a+XrVA9uYgdnS/NDfO4lbQIz62T3TtJTR8V37aI7q/BnWFbmbO1Zgpfmzs2bTKwdvf8dY+S7sy&#10;zEv0i+FH89+Hei8xhk99eXQpX+XnukDrw2r93frVm4joun68JMotmWOVJvuuIZWu6Pr76L9l6D6l&#10;LP3vXtBRuQgY2Xci2eSRJ4cI1ag6ncHV4LUTlQYEYSYj+QunKoPGJNVW3XaolXMZEv3rgGzxIn/l&#10;kQkqM3xdiEBfY8UI2hwvlOeJHTquDDoV7+CjaMejWz5PHjevkY12Iaht+Pohti08cZRdOp79xbO9&#10;dDps194t5wP2rr+etM/9PaFbWdxAP7r1RPv4Do06cnz4FM1eYHMy1tg/zNcf63u4PsqV9ZN9r5Vz&#10;stcYST2dTRrJft4sgBasfbY+JlXuJHSSDmVlwK2uKWeLiZQBaOMtc7DQSUTRCes0E37o0VVe9vdk&#10;GL8g3E9thie+fZqR3NO+wShqF6G+EoPLm/3kfYrt98ldYjPU+/sNdIA3A8v4vMzzRZ7YtCjM93vX&#10;OXzAXpPtkeN42mvvalv/1U78+KBfw3vre3c+25xEhocBRd0FstKIbL99UZcqE9C2bS6SGti2nZee&#10;7qvD+m5lT5vNQNGySDBAABem8Vrfrd38e5qgfA2UcH5NcnvCXrT9fH6biklcALBgsCeXPcFLP3+l&#10;sT8IkBK/6l8OgGtHEb7yhdwJuT9Q/g/fO74u/h5fs/+YfsWpeHztzxf+p+v50GliYfzQvpHhanSZ&#10;2F+9q1no1P2SJ3AMxl9yRWl5oP3wzTxN89e//tC46FvBU05+ZbpDNDNnC1jo2n6njs7TD146Z3E6&#10;OY6x+rW7s7MpTzv63Md83lh8M/ZEpkWIxtmRP4OtRXQXB5IfErczgbCoMU9soqGni7v4dyEz9PJI&#10;fyMv8n/OAmgXSDJJslDzDcTAxNMssPnNcXzovjGIoWMgf+z+bsUPGrnno/ExMhu3wVdXm/Sb7APj&#10;2o5dynaSSoQJGl7v30aPw9fxM7aGiVeOps3yaX355DfgsviH956c0r31Z6t/Th/DZdqxcRT/6Iv4&#10;XXaFBrRtjy7P/i0WAP5s5Bvj07TPTD7kTWy0ocUHvPBnp63P6gfRU12O1/f2+TOIlbU0tgulD1+y&#10;XEiqt3IstvaGnsGfeCvPg2+8c7yAZkGck4tW7vLa3Kde6izWyNVevUOuBWKQqpaTj+fqrU0bB+zK&#10;fnEjhw5ieJ+QJ7s+C3/tQi4dNiZGRrBSThbZ+uE1AQ1C7cqYkp3LDrs+KPrdXHfaIPrIf4BuJo22&#10;8iHAzxi0vrdVNtvZD2Vxfe1iRfU4pfRrvFG6OMcH6RNUXVgZUXyLaqccoe6un2oybl2G0eh1912Y&#10;N93NN6TRemjYSz9aKb91J3PKRuJ89yT44KY2e4P3xNn9jn8xkl/wXT+Q6cRpdBu9jntKim7B3OqG&#10;u1xZ69LPGieUL5y2zb75hdcckV17s7X//Ex7KxvqzjOyaNqfiUho/Omf/9SbHOgqrqHpc2JPP3CB&#10;irob89cJ6ZGDv/lFoqAC5D6LcXIH/cWzuOebj7nw2bEjDLfdvvvu+4nJ8PHUnQWnWbSeC3p4Bfvw&#10;MUdC6xxlcrT46WKl3NC+lf4e/mKcbruAt/L4BoyPpr87Vk9HtMB+b57dMSxtPO2buVxywMLy3ZxP&#10;5i7as0NO1X5o9RX549fkzcoKk6UndnQY+fZ95MrOwYWJ3/498dL6+AW/2tJ20Bbpz/mrT+J3+Rck&#10;Aopn342T5k6g7ZctfmDlajcwY3XK4zd1fR1qtnLYm8g2Nimfed/RObqMn8fXpYMfHvBBx0sxFh7V&#10;98jr4v7Zp5vPzg1W1vp/fV0edCvdbse2qdPeY9/KXzvFDwj52Y4NZAI86Q1/t2PPyJn8NTlg7jDf&#10;2Bp/75NqKw/P2sX/Ea2v0dE47Pdf9ZvambaLwOyvL0eXzKha3/6V+vEzri9BOTnwVnZaKvgzX+v5&#10;z2k79RzQbdjsmLb27vzHcc/n9PH0B+eBLqD0ptnIwoMdYgbA57/l28J0nc+ZjForkIvoJzYXxMIT&#10;nw1fg8Whem2NLbaAzL0gs/Qz9kY3F6ryp5xc84XiR2888VjfYOdY+YzLt12pqCw5chfxnKfSp2Mq&#10;OclH7z5M/1AerZJTIye247c3XGJEjt9Ds4jcGD383aD3t7/97Q8//vhj9XDD84dzU4ZX2boo2zlg&#10;BOjXu2BHB3HlzTzrK+cste34VLnz051jbDs4nnOm6Xuf5bD6dLY1PF+RMLvjli2OMaeY0QfmnELM&#10;jN8VR7Poc/xvTOJL7cA/h9Zbfvhmz4vnybbMvaOP/rPtW37H1rbXoe+F2vD1G7rKm4PF6Onf2u8J&#10;6wNl9unYfe2hy54LPC0z/tJNLGV7Utt1rPzz53mA4qnT2obHlm++2brhm5hIH5v2sL+5Sp/St7+J&#10;z2Z+O2OiuHfek/lO8obfip83BBiz7vgen00jbf9Ev7LpteAJXKbLQ2PnbI13dEQ347sLs/z88FeY&#10;vE/8/x7Q65sP/IfvjWncFzP9iYfIsE5Z29Lu9FDvXPG1zmLnCV9cQGobpZ2yNRYLjc5Lss6Ir/7G&#10;z36LfefjzznyzEcmN+A1bT1t3vwemeJp+1Enm81zX3Lzxt+qr7bq05rJm3hQgu/1Ffz1yy3XB9YX&#10;fLpt8xtbw2MfnKCTFm3cxJ6dk350gXsdEhy+a90p5UMx5ML7zvHI6fwhW+MTXfF9wmtdtu6JZ79z&#10;ydhm3wed88aeR8V+55kLSwtn+U+snn6CR+qewBY4+gb65ilrYPnThtsmF8/Du9YEn82NJ7z5Rnzx&#10;X/pQ79JNs1QX3exxvkgH5Z3fhaZtmbJ9OrnyokP73/H19JU7Tuiu7csfwxew/po2VQVfyCy+rZsl&#10;3r6di7B00P82d+P9a/ppOAzn47twrq9i8JTnW/zS7wn4HJIWr9xnIZ2mnM8jB0F8uXC3H/539ci6&#10;5csnlWUQ7f/waJsk0ad7th6/jaPhd+u88aMfL9z9OCUh2Hms0Ri4cUUIunFSvllYPHqyEYgpx8zD&#10;F76ygZuWHv4gwl+/Nc4SW9M+2uA+rxp/DKeRMXbueQVk+IXs9DyVPWnvL153m7GdfQC9uFfX3Jzj&#10;KU+8Jt6rWwqMEXMDSbyReGcLXX2EPzvuqx/n4azQbY4vz8t+R1+Hy4ZU2xfD3AO2zVbuHpfmMhhi&#10;0a8vtjnneOaPq/Kx8xzf09uaJ3pTAd6xk92A7d1ePjztytcJkLZjFY8qjcFZV0DT9g5et1F0z9HK&#10;8HytPRuPQW7NzkPW7m0blWh+zfq3uulHEwMbP4f1bzYbbyrsb9xdiGw8PHf84IsrBo8PyP35p9z9&#10;FFXxWB3HHzMmuKnq9+DOi6cBs2Fj7bTffh8d05eeviCrHw9yJJYXtnxtvHQOwuXbgwyXKXCzN/0h&#10;8lp42vtD5h4zRrBnxpDxmbUIN/WLj2MjE05fGh70j1/IOz4Lk9hiTIr+qev4EHL9aHPK2jD6TX8r&#10;j7KZ47VvcXvNKf11j20BvMV1PLEZa8+88L0TBg22jXYFfE6ITXyUAw2F6Zbt/kyMpjGaUI4DNBxa&#10;BnqCIGqkQybpnAs5PYkJ36dyPKXhla0hqxcdVpe9Uu64+mrE02A29umLz4csrC8sDnr7l5OyD6rL&#10;NtQhqj6wJc3oft+JOTTVMzpXl8hcfZXv/mHVDRmVcwrtFzdB1AA/8rt4t60ON/x62O3duCunCSRo&#10;TehHD/LV070LJ9latJL0cNMGH86F/bUTfsUJ0PztBGhtcdzFnNUz+D3ZDy/gpN8igBNZsLYu3+Xz&#10;PN5YmAmKk5S5KFLcE3e9kMn2ox+a9WUH5ogXi68BPn4bv3iCsSMT216I8mro9dXdPsvfFr02yM7x&#10;6cSEV14oJodLZmFt4kBnGx4RGJzlc/ESq/rLw5dr38rWd/QbJ2sD0z6Rfo5HtgNzo+VVWeH7weSE&#10;giBNEk7Vw2HGyHwhiX3RwxbQoX+2h3YXvis3aFs+C3vpmwd3y21p/PabJM38oWN3fyMxcpJx8jpa&#10;7TCyn3qj9ed/y71iTBOA04RXnTJ8qKoOfcMxg8bH/JYuXnvxt0jHTvaOnCMPn/j6NxfJn34hJECO&#10;p5UX1u49pk8wBu/Qb50t2T69UJxjtm0bbDvAW77KvA6Nv6tzYt0TUjsoNqZWTnQU5zsu1p/0Pu2G&#10;Xp/pJ3i2lXN0quZ0y0Vj/tg24Dt4eOsvczfrNMraQw+xmp5V3C9exZsyT9X2bjm2JtbemJhmkQJ/&#10;i9BOBKnohH/6P7FOaBzjOX3KDUv0dbL/8aPfL5sbjL6xkN2LCk6a5gnf+ur0fePEp7c5oc9F4bWn&#10;Fxpx4Ft60yudqL6IjRb/qlTqm0PU813q5LniHZ/Y99f/7K+PLACApYPHHhekneSS28yZ8r04ue1v&#10;K1dfOSV2ubiN9+avtaVCfIVG++GrA9pu21Rf9bXHBZR5whlZ7UcTUN/fh2Vn8gd/ov01r/gEcPnW&#10;mGKCPYuW5Fl4SSxl+8XCBLzwqk5HLvr6KjjVJ8eT32h96iKrMYj+jAV08Fcccg49HfhEvae7P6Z8&#10;45kdlR2i+iBcyax92QLe0ja2xTl6rm7a2RhhXDXG+tAD+fS90amyyvG2oX6IDbbaDPSE4yEDvz79&#10;kdiizQL58dD4MD7ohaH2/xlXJwbTP36Z4yq0xOFPX39ez9i4xCsymvMPHvdUjpPbfu422bhZP6x9&#10;u71FWSCZ+FC2J8P2X+PitfK8Qk49OTfc9tPtvwJLv3qiWV/bFz/gNHf35/i0/1cEDS/tNbqhhbZj&#10;4NgwvtKHumjYfDYxpH7nuX3Fb2y0UPdTXqdsHmMRXrzKRcuTTvgA8+iFngDlON66/Lm2qvvPAG7S&#10;Zf3efcYo6+a+ACNe9Ol3yclA2/jw38fgmsfPz8U48cmcOmXyUm2Num3LxjDisugXO8HegCQWtU/l&#10;Z99FCj7Uj/fpWjHER7ba14nbvqpr5NFr8nUYF6fxfnTG3+un4VpgM4bMuJLxM3T6nAVB4w79yNg4&#10;2Xiq0vlS3n4e3pSm08YXmwE/ALbJFwv6ujGPbj7kTi4YmeibO8PG+ES2BfXVAT8i9GM7K8/22g9N&#10;6UKvrG2MLn/Kd4xTzg45eehHy32Co/wIAxqnm9Ac21qQr85Xu519/il6SOPd2JebgxPryj7ltfbb&#10;bnJZJOci5uRCfocz+WLsoeOUTwxGWH1NNz63FYe25vo+bFx/4aVuc0vxj1/th0Xr7YMpM5ZO+2/5&#10;6BDv17CiXl9bZjEAvnYNpwt3ecx25KBZW5UTP9tZoL95bt+4/U8XFyH0DzTO1/ec2zjnBjiwqrav&#10;ZByEMzq0uv4bPcYuscWn2nfx8Huf+fr6GuXu18eRj4eyfrL/yYWYHI/81GlXTyumAF/9zlPfb8Ve&#10;7N622osacFb+1km77XdpW/aKZUDn17C+e/J57sN/8m/8n/ZykWgBDl4uQL7/8MfOxXau6U0xn/ym&#10;Z8AFEbmDryoni6tgZbSMoYH6m58tvgbMpXp+kXykv/+aMfBdblRZQCue+HL8O2MM+39je3Dlazn5&#10;p1zE4TvybPdtIc4X8Ox8SM5rTh1573NeudB5QeisbXz2OwHarseZd0RX9PRZwJOOctle/O3cOTLY&#10;SI+uBcVG+xegOcd4gMZO6GYbOZFVejIe7Q3/9Wf5Ko+ahe7nAI9wu2lE0ZGp7vkRa/MmnuGx8vW5&#10;hwqncjdj1+Kyd/mzRb8tPGyeghMrMR/+9NP/n7J7UbLcONIEzbqSFCX1mB54bWbN5nmnWyLFe9X+&#10;3+/hADJV4vR65jkAIjz8Hh6BwOVMjWMfNJlbX578cscXTCaU6y4eh7B2I/DoJ1a3T5ljqi/trnWM&#10;jOoXZ+qHmDET7833h8U1N3k996i/03HJ3XP6c+MZmuh3oTPxEE8NqcwzxM+Ox/Ce4Djcaw/zpDcm&#10;IQdc9GXjxkzKDFFv0w8/JSezZ2+SSB9li72xZ9s6J1o7k9mN0KP30LeQ2r7JXvnbG87ev/+YfbF9&#10;x2flCw05jr3Qldf2ho/LRiEtFoe3PBhZCRS5cV1d2nfSF8il36EL0G3eOOOUc19Q21LePsPbHjtq&#10;A57zyxawa+rGr2mT49VfTHW/UgU7JOSusmibu8+SGZ3SPzSULQyP8Inv8VhYufZ4LrbMRW5ls44z&#10;sVEPhubKx/bkXhq2M/849HO8MDaNPv6OzjsH3HiH0/3TbunCB/02nh2ixsq9Wa/1wTOG1PcpmIcJ&#10;2Hd8Rm+0Lll6PDbiT3E28yP+zacPZ4gMOeARZ0vvyMHMIRUYXvbh9+0q2b9zBjmmf5NxYec3dCHb&#10;Je8iVOaRXVHtYmyIaBM3g2jfE/QLx4yQtihjjhu0t9fr/+iOvJA6/wt+tQ49cDefuf9RNriRQSci&#10;yANG9ykI9fDQh41dFbjGWp63b2vAkJ7t+v5B9t4NTvF2qyZC3nrlEE85IH4ESUXl2/hvyb//Whlg&#10;0EUO6Zgrl5z+rW7tckRWlH6/ekzfUNZcHDn6l0ZoAfEBmo/FcuwDF42VQZl9bcx/GpMohc5+SiRf&#10;jn9Z/MRRL7ZqWxcNr5V/6dvuBx0yctMTVu6nT5b31TZrjPgUxgQXicmf97h2VXxh584Bo09tl7Gk&#10;88Rjw9fNLhlSoQ+jAZpLujdjvzrn+4Xqjcccjoy5QdYDTomkq2Kqp0n7yonPYAG26TaEdOmVRdzn&#10;oHW+nv19C9eGjp+2bf0RTJ9Rhy752wZXc/qHn7a99U1jhH7cOCNCRBy/ugA/+j/lLs3T18s7fRq/&#10;UeGOxambb+2Noa/poO9BI/pWhvgCrfpRtnCDV2B43rY7hcOXwIvT6whpv/ZoPzljbOgSc/rP3Z+e&#10;Y2xmACNj8ORH/dkF6uVf2dKvq2x47BsSKoBSsqd8+T/L7SuvG8Rm9rvemjZisDbcBq+2S497yORG&#10;pBAwX5oTOPgWYjowJQga1LGLxdWJzwkKF6QARzDEk/GWrSDq3AWKB+jveYSHRZIGS+gvrvpbyNsB&#10;Tlq2vDIFb5NK20SOBn9o4Q+XXD72LaqvXI598PQROG17eD9lQRs4oZ3BZJy4bW3JIwBdDNlBdVrN&#10;xUgBuQPm8lZv/9pmnxM7Jcw+uVcOW7JfcOTdeuWLj6SBf4+7wMV3gdJBOxNKi1KS29ueuN92Lp/Q&#10;H/w5WdUOvo63PCUIi9GA/hYDvWZTJ6CXMp/PYimdRz3bKEPDRHXlsV15d78JiA2CB9BQtzG0dlTm&#10;opHFka3fxa7ihAbaPmjMYn1kzsCxvCYJ5yQ8F5rIh8eFT4bwAF3gjW49StmWu+L61Ln2T6fvBCzI&#10;oVp6OhB9Lrk4C73Sir2SQMXpb+/uib02fqDeK4YspM2rhid20IkTS68Cnq+K6+sZMmdwb5uDV18H&#10;pz+CHj0dbz2Z9E13jBnQ92TGzQ/ucHwNn3oHsL6kr0ysrX1sd5HlmjwfuXsTRpPY6jSjS7iXRWmE&#10;nRMCocB+HzJYAj4Sw3ORlbpHrmwsYhhzN87mCdR6buwf2/UEtX4yQN9PBKJDX3e74gGeC7otyBfZ&#10;2Gu3W26rvAut9ZE7ZKcPKl8bb1v4S2PrX08YNz+hqW+wozZvGTyyV87SFg8oojkxa0ef+JCJHD3g&#10;RrWCPP82i0+z0B5/54/+6FfOEINT+abJ9X3JmqyF10LLUUlbfcbduD/nogdAR7+YC8fhF3+aHJFJ&#10;Dt3+bUHAONQc0vZ+cqAzna8+vs3CZnQG7rzS97/77ru0nRNX5dqJ28/VO4sB0ftDdFLuw0jkM654&#10;usxrg4GyBXgPtSrjnrDB6cKgGzKiU+9gTn+ZC3kTm0sHL/ot78XxW0+e2rB4u0/gss8O5pvH0SHf&#10;3kzjCeahNSfl8rBFnp4wCHqAZ/QFxjfw1G2PxRM8uVH95t3F3f7TSX0aOa79QlObfsKzr0hM+44p&#10;sYMLXvzp+NffbivSr59DB100+brzjiPzjhXs5sPufM7m6C6gBf7xj79nkfib2lHstJ0pEp1C8+PX&#10;f90m7Ze9gBC69PQhb/aKs2XboD4JTxeAjYO55NBYqx2CxH4/Rv6VRXv8Het35O38h/w5Vu9YO7or&#10;+xCbjS8S98n3b3KR3Rgl+8D//Qe2Tl34dxEtfQi0fbanO7fs+ZWmbd8bI040+230hZHTBNATX2Jv&#10;+lBljE77NMVcIJpcqK36hef+2uCJs/VbV7vEJruF++nTvYBw0929nevx1V1mb9w/eXhq5OPEFNuL&#10;rewDi/dAj542jiYW7ZHRR77a1+asvFqZvz15o/Hk8enz/Mbc0Bk7rd7oW+Cy8PTjTz/mbtkfv3qb&#10;J2Y3Fn7J6yb9xhLAH5iTPNtPKCubmIWDf/VrmB/DbPsTy3DQunRpmwqf2EElkJ2eKJ3+MIXzPTze&#10;fPX99/+ovJ5U/ynym8/1ombyqt8k95Qne/bi5pGLfuODmd+hWDmOqGJPs30aQv3qbL4gp3qy2MWf&#10;//Of/4e3GqcdA81hT3xSGV+w8kaEq++R4euvc1NILkjiuWBeLv9/4+LSmo/dHCDwAGOPtqrkoF78&#10;iX4K5Bcw9Ymf2GRfCY+necT76CFPr350SeO2VaY7264fvMrePljfbVtlr/fFFl7LY+xQ8ZpX2n/x&#10;iQ7PJwo71sQ+S1NOYt8FcqIl/4LSreyDEYm7s4vU+XG82u5d6OhzXqv+rq8VEdvJiUfP3+Xx2H51&#10;Y092XP/gy6c7l37quzrIw3e+mpy/8TbSjf72PYE6tC3mj05jo9lH5xo3Toxs/oC3/KfNUFe/MPrr&#10;n1vycov2sy088ogrtNWBwXkp31IS7z/9+FPb4b39yxsq9Ek2s4inrp/0a/0IabYtHzgp6Ofgm4Pv&#10;E8jGE7HbuVTqzQfwxYu8tUPktRUl6KR5+ZGTv9Tdn9ExBafstuXoME8z77kkGmiC8gs9WxfhVu5W&#10;nq/lY0aw+88tvqA3oMFh88QhfwDxT985t2tR+ZhryA2dU6Qef7ZYu2m3N02wbTJoWf3OGEdX1Gqf&#10;HLPfAr3JQM6eh2f75o0bH8cv0y5rB5HBjSsfk7uMEdqw7zFPfapfOlf5OfEdd1XmUCktT/3WhpHN&#10;HEQsNG+F/4Jzgg/vv+3FYvKgJ+/QV9udb/QNJ1HBjWSAHbuwFVr93d88OQvEEj4WNIOSOVPmrY+8&#10;V5yjADn94zu75DZvH/nZA6if3D35gR1A7XVwtx8ph+9vofQd5tO61Jd2zOAclz+MNR2bz40Ujtmf&#10;PchvDAKldbZ4PGVB/5nD2j+tCcX2bLn6LJ22Tzmf4scM9ZedwtrBwZyDTfl8T/+ZsUj+2dgg4/Kq&#10;jWJHstzl6M/5U88ZIp9zqNFNW/Fhfq/v54as3PRg/BxQn/YNoZVPzuGTaBTePp2jdn9s9t1384rx&#10;XmQQf9AjlxxPhsm98shwWfkd2f/Tn76tjNYO2Wj0kdsmFsSscEHrm/zUhi17OG9yQxn/PWmunB1v&#10;I6fLe2OrmTsO3/gsNzJ5fbSf8GFv8tpWx9in8wK5PfyWpjjAG/Cx/3lC+dgm9Nz0vPj60Z//8pfB&#10;jyz63KfcsK5+mg+t8XHiMX1T/7QW5MZx8xiyVz5xtkYsxbH/x5wbobfzmBz0WE4rpP3QyJyN/6fr&#10;Xfz5Z+eey0v+mxh82/PYsc/IEmrVfXSURxK/YUQT7V/DL79kfeDIoN6n+kPMPtrisnVop+zZ5/W7&#10;J11tXy7IR9/4xJqPmNanN44aS2uH14KFD7BGUfuFD5tp61MIzv5cW9c7Lk2F+fhw37jQixPJK/SZ&#10;/pX4zLxtdSXj7rtosf1zc+jTB26wH1fPWMJpazuibd8g44esP83cUNxZixg/VaeMH3xurrZrados&#10;rcZD4v7K+bXJ0IEH0FtY+fFZQKu+57vsIPH058z1UlYdEien/0BcfLSePl7az632C+Tgq2vuE1pd&#10;x2iumliKtYt+t9rW+s3Ij//CyCceyTUatTpfjrUxHhsX2O1NeYmdl7ToL4lWn7RrztXeX+mik/6a&#10;ud2bjEHVK21atcJkWx+l9qX9x34bp2wp7/LvC8DvfIxz3lqx9t3yvabhIuCXYPE7B4q+0fxC0z/w&#10;Zgv04G5uaX8md/ImW7QPRPelt/xt66KkpN1no/6fcagXJS+us3PlX/qJpTOuvEK7Do2/zn16zpI2&#10;XWvT1/vxgMSMfyuf7YtYq5BkzOfErn26kdd1lm3jmC74zY2/xp9/FXB5EZKdCmnHry/skwo5jDxr&#10;T7jNT/hEHvH6LxD5CqrITeBA+4z5RPxWmelKkcDQ7K7OepXLL7VI+Fy4HTPoqj9M+5E7x8nDawdl&#10;mx8P5ZsvJgH5DzzbtE9Vv6+++jrrJ9bLmBH/jkXi0fzAsvHpr2QUo6vrbuXZlTuViMSPp8+Gq/Mj&#10;a2H6WU7vCx1Lc54OZn30jt8xaGjkT9/emzCdh3jjT2UM/U/GtXzEP7hkyD7Z2odCY3+iprIVM/WX&#10;fU/fOrqT/QL88kEXLRrdmfrC+urN//5//3f0tYgwdxhv1QrBoIKsgXaI6RyRrUDRGj14nOVH7Q2G&#10;FvRdLDYJ24vIVSp1u5Ar+YBNCmgtTsvCz59yYN+/w56gRI6vP37dgN12xUu7yhQH4LH021bzyEAH&#10;bTjwlzzGLugF004Y4SwYsAUBY+6JtWo0lNV5x/Y1ehjpkPjS9anXk27bpfZyW2i9hg4mR5+t1rHJ&#10;TmYT7p0s8JEOP/Kwlsn8yD28hnrbHhq7YKUGjg+59xhN+DqCGGl9dDMwuDOT/djs65ywqjPZaCxV&#10;r6H3pFn7BG9kndiSfOc3jGZyhr/4geNE2EnKnqjsBefpeHNTgde/AhNk0It2cRCZ8SY/H7AH2mTg&#10;u5Wz8ieOdEjyr1/h4gvQyVf1VU62oT0xgEcvLoS2xX+0pj6c+Sn20i98ljf8JgET0yQCfaW+OTjk&#10;5OuZMKZvZRHWHXc7yJHLbxbNycDEmoQH0rRf4pCv2l8iI7tVl1bPK77gA/x2wjIEMgHOna9P2LZb&#10;Vn/mZAS4GDyvffXby/l9zPhl+86veRVxB5bjg457yUrsAfgG7YgX/VpUed67Qyo46rrAQJ/YxGTe&#10;650tZFQm/gneTmQtRPATvrVPfFJ7xu9zMX1oWsRYePIVLwtP2b6kv3Z0A4u7bfF8Ajxl+xt8Fpp6&#10;LEIfuPj4K34YXDF54s4gpayx/mSAdniwkb+lAUUuMaBcNkuZC0BP/ivDU8/hNfIpZ09x60SrT7SF&#10;hjupt08oGz7vv/oxFzqdBLtQ+6cu6idPGJTJn9z83XmFrgUq/u0YkovGBk8XAYxNXkPHl3LB3qRB&#10;Dvt9XVTs0ItqKdP34NJDX5LfXKiwINA2OQZyhfzwp8gF1FV3PkDn6Pd9Xq1HH/Xw+5u4CTULY3/6&#10;U9oGX47fidrYanIzuuq0BeTpSX7kBcq/+/Ofx/78Vp+OXbogn2P6/Asc3cjL5ujaz3+3Owagr852&#10;ZYA3uUiMfKoeP3qNYPSUf9j4L3/+S+OquTD271PH+ERuOd+WXOzCThij9Yy55ceveMrxfAB/FhBm&#10;kVkMAzhfguaQyADMJ+R/tPnCR7w4RpetOxYeucQ++9ALqGf/zemz4O011nLJvOKseGmzeZJOIX/x&#10;EPe1dfXNuJh2O4bCpa8+DSzOusikfP1OX8cLfLUn5crUdTysPJ+++vs//pG2XkVHRotaM77292SD&#10;Y/FyFzw8+UMXqcuJB31LUz4w/jz4UkpU7gS5iI5TzpfmDVfOYduzeKGe/nDANV50f/SqfY4/1zed&#10;DMeP6ILJ5TOjhq98FnbIAGNitvHlMLB0bRdueS2ATT7iczB6TOwsvq02+3GMB/lmnJ4LJlOWV8zn&#10;FWrF5acRrGOWkz1y6Pe773jpzomFE5jtm7O9+c84LDeSU9v2y2PXxXutK/qtizxAm7XGyJnCyLbz&#10;gNmPjvpCYtMJl/mOfqT/fptYNVbuhd1u1SW3wpUn2dOxhXHxSqbmp2z5cWUsTvDYjk78qa+74YWc&#10;LqxsTJJVX7E1h5m5pZc4zNOL+rVYFrOVNXThiHdzJWXm6+ZQ+PJdf+s9fIfG5EXt2ydilpWVXPKK&#10;MQnoS2QEcNBr7ARveokuNTrTg35w0NCJlE38nlybemMtPLD5GB4+o29sElnrs8bezFf7e57RE2Ht&#10;3SgUM3ceME8Hs8tZQEh7eSFE6oP6IcjbJ7VbGeDgBRbPvvHfOLy53hgEiht8/oLfPwQfAKdjA3t4&#10;OurILK744OPX6d9pI7/JkY2t2Myci1zTfs4t2VIfLDz4bO7eGNPm+RETvLNlK97iG6/x2s/ibX3P&#10;AcKPP+Vt/VbsTfn4Trk+wwbGsMmLYuBlntmxaG+qmfwzF1H1IbzFo/hDg5p/+9vfGsNyu/bawOt5&#10;n74W/F7kCy4Z5BuyLS/7e9GSjvRCY/Uznosh/MbGXhs3OdiNu//MK0j3/FF7oK04MPckBzDe00Ed&#10;3vbRW/uV52kzOh4Zgm/MxKN9P7oVyBn6YmZ9goYP2JxjrManfTy28AfIsHKgszzpYOw2L0bDDYhj&#10;y7XN5HeywDGHmLFx7K6MiBHv8gX5Oh9Y+xw94YDVfW2++pRQ6uUfcegmGrLiLRd6pbdXQIPKGD7a&#10;PuHnjD9wlMsfqvkbmBf8M08A/xFo50Iynu0D/Bg92M7YJh+RCU2LeWJDDpITZt6XOE+dvFjmUfqp&#10;J94zbk8/52uLXn0yOTpvjoVXuySmx/ZuFEwsJpdtvtL/4aDf+ceRQeyS1xZsbNhuWSODQ/w/ZHQB&#10;b8aRxFVst3bgMzqW3rFN+abMlj+Wfv2bMrIps1W2voTvuDIemmOzd1/99a9/HXtGdnkBiEn9nb7k&#10;Kd/4dvk0hpsj6eci0ejUxueLDAvP/ju0zDHlmOlL26/h73wTXbHF/u2f/NJ8NjGIDoAj58g9+iAd&#10;9UlzoeaPf2b+mbbmCvSZefm8NlnuMT57uhE9eJsz8TX+7Q3Sq8/aQt5jX3TpUXtHp/GBsXeeAl5/&#10;k3VlbhAoeID2AF1zo+W3F1C0bRynnr58xdf0nbb8LyYmH8o34gcdf4C8jefUFRSf3T2++U4b9gJo&#10;g8lVxv6R8bdchEd34mCIoSE/k9kFXnXmY20fmb0qnkjwrv4RGmBttFvtqkP67caJuv1kZ/bbmnyR&#10;7fDYNZbF5Sf7mw/sz5zrxHZkvtd7Rr4wL9/KcGwgHwyduQGoeevwHbzJEUQy/iy0LgfiWZul+ZSH&#10;PnOhw3rb71lj+KY6keNJe+2LFhv6iAd9AJ750vT3+CZ0nN/tfJXxa8vgXbahey9+HL3J2biZXEcH&#10;sbh6j+3mYjF+wGb2R1ZlmztRu4EPJlbEBh+QHbDF1o2/5eC5iVW/MG+TkzonpHf0VL6yLT/xKlZf&#10;g1htXxUL+bM+z4ZknzF68r0bY/UzMiz+vPp74nTpWlf+I6DfQuOm/fKOn9Fx7Cb3+E1PNuRf/BwX&#10;EhdfAvpMPJ5aeGlPH2B9dOdKzROpp6e/qR+79yBfr9mYe0w/un0Paecvxme257e9YaBv0osA2hqz&#10;/zsgnsD6b/ZnHqWOTfjTvKT2SdlTn/UrtVa3iVX54/S3xGA1b9vko2zlJ+cDwNoFEF9g8yc9dp+/&#10;lv/KPP0kDa74H3+iAVffrKw51t7YK7YKlSW6nJyibHWVY3Pgv35BR5/Gd+lcctHxFU26XrINt0t/&#10;NHyc9yyP4T3rDPZT3a/tj8qeMrFr8zoBD+zujhfGYvr4mNcB+W35ixXzRPap3uzLkIH1Y/crDHE2&#10;TmarTcscptn2J/TW5svf9qIVfPQ377ygO6SLu/Z18JqOY/l9Y2K3q9tu6TM5anTDd+u6NvM4fsEn&#10;B08bqHsNK39lkwej4sS7+bRx4Nygmph+2rX9LLa0trB20Xgz5pbtDar4qlNePQ89842Z/9w3C8Gt&#10;/W0z9sAniy2g+47FblBbus86dpe33kssAn8Ntkm9AqalOvsrGCLLyD4DadsAiwlcjNvAMCiWTo02&#10;NLQRSE/QvniPwi1bZ6paJ6vL6VPbUAQ8ZXIMZ38r2DGeeCjv4dGpxzHeu7yPdid9ymrgJHIOGN0n&#10;aalbWdXpXJ20HaXUDf5M7iWehW3nGB2fTigfHeKJY9/gbAAFq6Nyn7o2r2wSkPxQWikvoJ+/F6Du&#10;yG93eZHjCfXlobPJdfUgiwTr7nPtTAYrZzqq4wmsqVNOruWzPOA1RlL/KQnXJGMHmK3bJPb99983&#10;KZNjO6PA9TuiaCh/m/Z4aFs42xdly3y3wb/suQH5aKcOPxM+gJaPcp9OalpzBoG4aH5rdfy0Pksv&#10;Y/JC22fPk3louMurdghC9Y0+dKgeaaPOYqGTColwfaCzdzIV2vOE18OXJh+HoS1/oGPibYDY/h2s&#10;4jnBWtjJ+eNmrvj3xBO5D93Ft41V+rrLla0Tu3PR1smNC7CVIX4C4qX0T7eo/mvbRPRBK64vOkT8&#10;+CL7+evkKmWr49ZdDU6bmZQZyFMQ+k8g8/yPT5fH4tTXEAJtn62ygu3DDi4492/LWn33p9rn2Loy&#10;V/aJCTQ3f60+eCyv0uW7fJQ1JjMwuAAbi8RW83aD6pOSS47Ya17xQP7U+v3f8O3+6gE/Zcs/h5dN&#10;6aduZWLjHodD/6mnPpsuoAUhnulCXftoeIg1eWIWDuZk+u4TN+3vf/j+wnOiYpJluzYQ/wZTx5U3&#10;AaLPD8zCrXITpcpIluCuvXrBNshsB+QaeMDConZiUv1FJzQanimziIHWTsTIx94rX/MbYoemDTrN&#10;m6Ht9BT9wXOBKv0tn44rob+LsW1z+mrzYfqxPvWNCWRg+cHz6cWobMXGlA3fIh98bZ7t1MEFyuks&#10;r5CFnm9/HRuZqG89/E6KMw4BfvUhm/KFJ927b00OQ8tJwJucDIrBvavtc3ivJ5fO66341L4Ld2hk&#10;Xx6qfaM7qKw9CYm+kc0xEKHNLwenduLbfBbHE2LK+bSxG1w5km347WP6Gzpte2yXA+QHyIJe/obf&#10;nJB0P/7vKzqDs+3xdVOLLVldYFMHbJorQ6/4oeiiidq37xKn53WR6ugAly+mbXQwj8mJNd6rHz/B&#10;Lz+5qdRu+9C1vI4MaMHd/rJtl8fizknx0L3Lbrssf1v1n/z26MVjyqbd+KPzUGNXPpWhusAbWVt4&#10;vpa2w9IOXdv64Oxv3WlybSJOYWXZizVoxqTR++5TTz4XgVc7Fn9YdYGKd7thNsd8vlg3TuOYzI9x&#10;G34/scHQv9vt3nMhk98Hxgb9vacWjLcTAlFsbEW+1R1K56+nPZ5e66+viTv9YeOruCcH0Bcd8O23&#10;3lAyPkR34mLiBz36WbgQhxZgdj4ld8jteGi3c9dtM/3AzRCTd7RvDg7PWchJLshf26Vsdardwlf/&#10;6OJ2bTn9Wbt7/jB3nz/nP2ObyWtzXjQXren5BLRnQWbm5mTbfFQbIrTz4/TPvSmNTvC272Qn8ruJ&#10;KTxjI3VygjGCX/aGRrzHtvLesTUZ8PkCOB+YMfNU1gYbIxN7bZn2ZFrbwSb/dZz6HCqdshyvHBdu&#10;ZG0+zo0OfMEuRoU3bzOG/OJ8cM6baqPIbK4eD/bNB+Jozrk2h912bB4I746bR/6VbWUYm+8Ios+Q&#10;iq1mO/RnfqtN7RskuQ1d248Zk/YCEZvx1fiILZY/mjPWoDz+t+A7C6YrT8eM0FwcbeAqJxM89lFG&#10;F/Yyf8JPPx+6w8cd7H2VMmKXPiX9Qv720TOfUCs+AFq7Hf6T1+y70GNLBvMzYB+QsZDj9JoX5/Pq&#10;euNcxixgf8fyFjy+Lnops7/HD5T23z1eG67c8OWIvWhtnuKjXG5S7uMGrHmwxzg3/R6tjsn8l1wG&#10;nA+AjncxqLj/9aeZv+DpuDKmqOcoxZ6vsHwB8PxxjHzSduz5wCpO8Dq/TH/sPNhiM/umfF6bp81t&#10;G23WDpO5QxDuzkeyhbPy8RQ/gsrQvflCB1ggXhs0l5586slii4fycXkmX5HFAvDH3+cnuz5kcVs+&#10;ckFXH8GrN5bl/GN+DmtyR3MIO3j9+7E3ur3wnH72BHrB/5Q3+Igitu+6TnWb/DK5fuYt3oKlTefd&#10;0R3AL530G2BfvkDLZ3VX9/0P/7CpDVfX4unPMdH2gyLtV8o9NVXZ8BxXv6Dd3BMaT//hu77q2yLS&#10;L918wc50fp945qf6Ibj25c6NTflg/CkO5uLXU5cVTzvltubTwPF+nnh0WJj6xZ1SN1Ghsx+l8Hbr&#10;DWQAHf1Pvurveov38N4nhCefkmVuGO+FwsRCMlvb+0IWbToad9+F5uar1aPjM182d2p7r7/sxdqh&#10;NT4n9x6H+vio7dnDjbpusJbHh/dto9Fx26Nh/3d8k4vhefManekycyzyhs6hrw0/wyX3QuMT0wA9&#10;QO2b/BSput/CfD112jL0BJ2tG6t3HuO4dFKHrhgxpwH8I4567hgh4aIiV4Kh+a/bPV9aO7Sdtvnk&#10;i+CHZ8nUd5U5Zqdzn+D9A/rT6v4eb93H9la2UGzFyuBgL3ZV7+Pr6nrkg7t1PScOzrNPexMBHQ7h&#10;9rftEz0Pm5rr+5blKurO2udlqbwS2olnw+5cGGB1+ylfvjmGt6cyzRntt8bTnROaC43J79eCzjpB&#10;CV5fo8vqPcVHvwtnWI/7+O+uGFudVqnYuLUl4xwnP0chOe4JY4MZb+S5jg3Ja+BpN/xc1ASzfk0G&#10;c8ObpvXjt33zYjvm6RfmJm3Wr5nHjj3v0pd768vVUd97n7xDd1/Gyp27oaesVThmx3wM1C5N9D3o&#10;sXI/occm7Vt+m7rrfTPG0HnfkIgqv4IZq9AcnVt4vlbOLdsLrnusHqXSjv3RQFef85p74xIdV5du&#10;t/EXtqv76yq6A+sy5kpADh78kVsM0CXhHUMZ+zOPzd8CuVzjUdQ5gFyHcJSo3KHHP36qbvP7trWl&#10;Y8e76Dzj3vHDw0jGlQX8vgQT01M3MRqsVfA06LzvPAn9pGOOOWP23R4N8pC5b02L/tEiSo6NnjJc&#10;a2BHNG2ffcEFQGIvzVikdJdGf4ojss6cJ7kg9tL+SWNxV7fZPuKWvR+26f6RZ/s3GmjyB912n31f&#10;83oeL09+r030IXA2DYfwUnfhrvx3qEyb/Sbbqdv1gPJM2cq1MohH4Yn2li2Zf7d96v9b+qy2PvwM&#10;6FI+kTPFhcE58TcOm4o/+EZjfmLtpqEs/xQpD3TD+KKip5FidbGvDLTutEsC7jp25yL6UD6rR3Vh&#10;7+C+zfi/x5cyDBaeHoK+6BNKHrMNzDp0tgJ4J88VVu2RN13gq18/zZMxV536wDIVQO3kBAxTd7Wi&#10;JzEYQPYEDn7/OOIEoLJVbKjOd3EPfkRu4ZZpC/qId7Ym0xt8cMA4YYL9mUBWeThLTwsdHZ7JlETb&#10;O+pO0v+cOvXKtdehfLasPMmaz9RPB1692ODi9cB7ylipj+zbMW56CdLzuLk2q//q0IsmscmcPJzJ&#10;YDuNoJmFtUvGK7AF09Ba+4qLaNBXOT3lxRO0PjJaEHye9MOlo4kyXMfrjzY8X8pXZ0Xss1v7YmYB&#10;nhNnF3LcKYv32HuSjHo8xVhjTRKPXGvzpb3ylC79Qg9URvtOfsXtka2VWx96JjjP+Nl6W7SBE97y&#10;jfUG92WiWvvC3Tb47ccExCTi+Z74mWxYEPIK3Zw8ZiCeE4nYNoOwtu3dGQNMtNDdPrz8lpcJJrAo&#10;rN3GT0/CM5nZBVDtpmdFzkzOFjpwbh/E5+i9i48mjb813may4m51MUKn5gD55bTZuKj8YaCc/qNP&#10;/BcB7Ptb2MVTJOrX4Ey7wbCvDm1SW8D/LXr9Gv5o7dOuaNJxeGfrL/ULpaP+lPci66O+eBj5HNCG&#10;HZfObkemwRMfPU6cbVxqjrRJEl+/gAdPsnSx55TRcZ++1SaRVxrbvvJE9/NGjPB1d+H5HShyh44/&#10;ABdruY7cc1F5KC0d9lpcZYAMfc128of+OTB19tFaPzt2B2hj4kzkxPGZh1USFwG++rivQrvtj5+x&#10;SZ96m99x30XL9vuULx8nTQuXfY8Myl0AdhK8iz8WDNHuU0pZQPSEcuvkgpQbT0x89X0nnxbuukiT&#10;OjnIU6j6YLfho62Tbn1Ue3Kxm/zlQmp5ndxGF/Zvrs6+4x9/mSc4qk/iwRj69uPkMvLvpEV9IRs0&#10;+5ftpfPUlj/c4md7LRbG2doBesRT3e8CauRQJ9d4SsUiz5+/+/N18Vtu5wu69kJx8D0J9XN+g3nj&#10;d+Vjt+mLeM1il8kG8fHtna1yZuJgYeXa7SV/EORAT4xNHMQukbP2NkHKfvtE6LEp2o6BOp+9CWzz&#10;mPhpzo8OwIUWsWChC9+1J37P3H7MddVrW9548lv9MrGvDpQefpED2MCrfpHTdspH1uqWOJqTqSmr&#10;HLVB4mnQS098kZV/u3/s+TbjQSjXbj2pCM40G9nGLmQRD/FB2k/Z+mPkMt+Rn17eYb16TC4r/+ix&#10;7T3pYTyoftk2DqI0vLXr6q9NFwdSYP9LoPh13dps8avDOegcIvl/ef1r220122e9fbSesjoeXx3D&#10;P5rrp2bs4mlhdZsT9C2dbU+kIQSaT05O6BMjD/3Xds0DwV/qqzc5r/3QqBzr4UM/Vqsf8DI2A996&#10;xuo8tr2P4Uw860eTm+Q/ZeLLWM422utr+ozY64m+hYmUb/379+QShZML0bYvpuSQxqULAMkrje/S&#10;mfyLhrhgF3MDdOVkdqa3Pmlrrm7rdXmrk7rmgeSbiQtPXYlv+WOe7F35yWQfn86FYkvHTGhubN8H&#10;kB1MPE87ddq91yAwskxfOAWnTHzLY/HA0ku/oncpp311Zt+M3dEotos98xq4GT/Ei4UzH2PTLBj+&#10;2rnv8CUl/qASHz4tSPnW7Xb05Jvg16cTI82RBmftH7I2ekpYMbuUcvfJ9jYrmxYuxLX+//79nBOQ&#10;yAK2Ns84J4efaGADdbUNWbLPz3vM7nB9Og7aj9ThdOGJJ7B4aABbHz5bmhtDjfPGw/yEgTlCF2ra&#10;cvwMZ3Lg2JVMlSPlLlqLUWXLZ/hP7hz+k0u2fnD3oo5Tj+k7xlqOYMfFRcs+uGwh3xxbsJt+Zzzt&#10;XKVVd5uVc+SwiD4XAeiP7j7pjPbXmQPh1Dhg29MPbllQGXvCF/N0Vy8Wr/lFjrfN4tuyY21z+pCy&#10;J+wFirHP+Asd8Nxe9frOySPoGr/DJDEoL50++2hPPv71JCNwUXLPedAc/uNj9TN/mXhDn762hQfd&#10;0XXstn6pnjepNsEDmAN9SL8AT71KX5wf+wyN25e//pZXfJs3xTfarSzozs07kwfJEDMUyjK4xQ9d&#10;W289+tXr0BNnaLjhROxZgN7+YAs+ZM7ebWJU2c8/a5+F3qgilGZeNHkIvb1Y0PanXox+zOutXwM9&#10;n7Gu3oxFnwIbWzP+nXlwzFa7PG5GppMPnrbsIb7B2lCdsYPt5YnNN/CLp08F9tj2uS/PrF+KeL4W&#10;x2HPX8Nnxp6ZU9ZfiVH548c8YU+nnh9ERmXA1lgVaXMeNXYnnzJ9sE9mjyOLDw+s/+2PvLM1Zu14&#10;Sb3VZeY00SI+n1jUHyfXoCEPLWy7wRtbzA1ypokbJyMrGdfOeMw8cW7cpcOuR7CFhUry60Yj/8gD&#10;763fnJ5aER4+k/OM2Z/yevHlUxwE4B5d+CfB1DJfxp8nLL/TLFVscI8xfNK5Suw/uojD0El55c/s&#10;C74Ld2ulzt3Chn1HF3PAsadjucVYpV8r77j1EGr9UteS6BbugTU0FbRPweP//j+2ndG9aNaDkXH8&#10;Z5wYmDyE31P2bb3ljtXn68JT57PjYWU5NnATkLrCwbO/couN0huMf/0+fPambQjL375zugXl/cR4&#10;q6N5aAQov5UDTnNBtvDayx55oud/Oda2bVb+w6j8l2m2o3ti9YGnrHPc0AfvPmWe09gd26Wy7cQo&#10;eoMfxHFD26Qw8S6yhsbmBpXaqFs7bpktUD9yHtunDI8pK0q/1v//Wv4SZ38ftvkiryr3dKx+MGsF&#10;Qm99PO12nBTHIws964rIwVbRPzbuT1Tk58rmxtqVOWbQb5OH5BpmpXv7ysmPKx15/gguGUOk8bly&#10;nkbGNzzap5thxj9rj+UfCShZPeur26x/xD7xdcsX7eqDyxBaMgqg5APWL/KqeFw6dFh7Oh/o/Cpt&#10;Tct33eaKk1c0H+Sv3dVTwdpyRVI2c4sZcwZn8PQftnHeSnY3rGG3crNQXzsHAABAAElEQVQReJub&#10;IM1DZl4480sx6+YK/qwujW/tT5uMCb3oLATyBx8vMLa/baX+NbDzgrVmrxl+4qlHrv447Wu7yFOI&#10;AcRfP3J31gxkiZUFDjlaH/+6EbOyp/nr107zW+uOLuWZti0LHXFnn45k7Xiobxxb2FaboxJ71Ra3&#10;ihXZ177Ke9sqM+8Ao9/aV/8aHZRnKBoIzbHN5KSJs2H0jJOD/WKDp89cfwi/2OT3owPEsd3YrDqd&#10;c+gXRODRVwD+q1sfsnHe+DAmy674uikpC6H8iy/2Taw1yz/oBwUfN9Z27ZjNz3xvpg2Zs2RNc29U&#10;iUaVjR7N68GF3hs+yIuenNU5aKzYfq9NRZ16MvcnnG77Tp9t9ZX6L1VCTz11WiYmu59+ly1b9Qnh&#10;lNPF07xdb6juYax/MsaxxXDRMGOHtogc8NroyXUnFs290vY9wv4wewHRdYO7dTku7jHGs9NWuNPe&#10;Pqhg2Wq7+5y+x4SBq66JX13+FncckcKQW9nU7X63qX6WwV1YPnv8rNsyOMvTPnnItbI98fCZ8pF7&#10;6M+TEthSuxeOGTrBAVcSXT0M5tqAtZFGkvzCqb7wtrzb4PpDdwGdTjhrlxPA9HARKEHjpO3duzkJ&#10;qxxHxzA4PEJx2aOffTxm0n77YuUdnflr2n+KTuTxcYGAjZxQ7yuZDWwW+V4D/LX31s1ANIPfltlu&#10;gpuTo5cTouIdndYuZGV3W374kLuuV37464PqEpzf8iluZAL2F8fxk65jdSu/Y5PInhxrd+JTfdsF&#10;F6A5n7HvLuLZwnPXaesPrjLHu3Wi9CEXwcLh0JnXiLGNRAS3fHjv7JPT37ssxnYS/JBl9TOos1Hb&#10;nnY9eHw1aZ642GL0NpuRHVwTuOwb3E0IXNTuBAJ++MOZZIxvyjIwjbziaWxbqYtbsrFtYiV/IZmk&#10;Fl2Ob1dP8ZqWRaaXI3WzoJWDTABXX0jbTlnc1WNJnh3UKff3NiegpZrjApr5kONJIwej2xnU157L&#10;c+mRawHJ/W0I+lyAdz6dPNs2t8vi0y/w9vFFBn97BzYaI7++GBTNMjFyAdyTKisXPLB6dAGKQOHh&#10;IjAalz0gtS7VR8/l28N8ucFHfM4CARqT50on7T+c49qjtBMTUUwOse2CXBZ/7ItleWvazqTyW0+m&#10;Jm7U62eeXJBnlREtxWlz7BH6u9/fdw8CWnTfcroviJHVrzzjCwtjcN3kQmb5y7GP/ubC71zEnAG0&#10;9COzhSb4cMQP0Mbiaxc6CKqMLG5OyMQEvsUhMtBPW1vleSFFwcL5gvILTtiP3cZmITRt0Vu7p0yc&#10;oGIhhrylg0c+sVzL2NYFYK/ib/m3k6M3l2qXiua4TrpDn6/3d4YvubJTe4UyOi4Uf35/2/nDoyM0&#10;B5yG6F+yKTvydYJ0bNeTkvhoZLrH/uJEltru6EuGnljxWxYR2EDZ8w7LHoeeHM72wASuF5/wSbkL&#10;4rNQdfumtij2vJbz7Fbf9WH1Se4FT1mY0cKQMvYZ/905ZWk9eWzZ2sSxtgtw90YZsqZ24r42iOf7&#10;Gz81aevCLfXTevrbzFWUROXAPZcg3xN2kZH8QwctOWf6oNIP57WWc7KoXP3EsTqykxkN84WhJf4j&#10;lE9h9Hvqqfi1XVaPxXMRen579LaPdmOuLVsengIV76Mj2s8LVT3ZOScNz8Uf+2LX2HhP8O++N3Li&#10;OTqSzd8T8Hqty9a3PIbMCFpbbflu1a++W2Z70wvfVtx6Puuf/W5PSvXl+e2xO861MV6zHX6/d4zj&#10;3/ttOS6ubM7m577uMb9jV53TxgLzzN1mbkhGOdZ8UT+e8aLCxhdzUWIWv0d28aHN6ozejgfTanKq&#10;enL1FXbpA2i9T95RDipb+IGnv+eGn5kvrk1X9iLjva6LPtO/WhPvhJa8ne1zsYOvV2fjoj5jTCaL&#10;CxHo61ee6je+rIyoyj99GjSyKq/c6TtoyBtdbEmdMQT/zhX09x6hMEBHbRdWN8f2lyccuCkqOGYy&#10;49TitA0eR+7BjD7ZGT5KHKWdT/o13ypz0uxv+b/LU4Jx0uifnOsiFJs2/x4ZJhbv8ZUcbuRZcFz7&#10;sf0krIs+HPUjO76Ty8izducDcfTCF/zR/sxuc7HDxQ+xqK28oL4XktJerNETfz7km9VxbDgyTm4j&#10;05wL3f42bxo+K+/i0qE2iOzpKdLx0ffOMXILMGbLU2uH0Xt8PPNIfXjGP7zHbhN/o9Pgvjl2nIVa&#10;8XbGy+hloQTdPb8hdwo6x9j5a72csjsXjHzs3OwnwDbIKvn9hTbd1w57zJ69SFl7zyvE6ekDnz7V&#10;n99iK3Medbcfhq4nFv/+j/8qfTe2vcvvbvbCwblRoTEaGfyZKGn/xpu1/D1k3j5R2yQmKmf8uryf&#10;uCF36aMc7sLq6fi3vCGJXZ2L7dxh7bz4tttmt26w/TU/B/QmN8Cw6/5+Ltw3GUPjtvqI/fAXw88+&#10;IK8qn9c8uzg9eR99tBYak8Gbm/jSl/JXGfjLn/6dNmiJLfWgx/EJmxVu9VNJxuDnb2VCY/LkzL+N&#10;O3h6AIFb1P/fAE+fjRFxal8/ttBnreWXjPfGH7AyH5Fv8rf6jbPFhQ+XvxNplakXIE7+Ut84jsCN&#10;lcztyT3j1diXjRbg9yLhmffDdSOK8xvlVbzIoxf8yrAEsh28p31e2snv+MbVbTd9TD87soffy/bj&#10;SzrtHEH+3Fz5TV7n+asbYKODuGIMMu9bSuBOfsmIeM3j5LLJwZuLtdkcyUeVOGViJzWlAUeOW/me&#10;467+p5yb5Oe1y5vMc/vzAuU3POW4rUdTjJkbjI2T536f3z13vidWXHie31AlVW74/RifHnuQ4eN5&#10;hSxboqXP/n5dyJo8tLGNt59GGL7R7PQV7dqvIs/X/Y3hCTh6AfiMwhbiAb5+Ap669Pw1ZerTaPKI&#10;XBKZ2BeI1UK26H0J8Fv84e34YEfPEKxPyvv4CE84vUAVoisX+utn++w89MNb/Cp8gDptg1S8R9Xd&#10;LoUXjYPnGHiCbuVyrN+5UY692LjjwZG/N6nxW9paSH/2RW2XZnYcjly2czB8yHpgdB771s8pf+ON&#10;BQ8z8/kfgb61fO2TbXwx8rmQBtBs3Ymh1zRrw1eFx6xHnomHlc0WH7EiLD73NRpDgOcXTwl/FkLw&#10;TDtSNvaZOjklGPlqL2YiuNnW/tmq71svTGYCbE9mc4vixsoz7rW6+JfPp+iL33tBqjHHU+VLgIHS&#10;rFzT91eXjffXMaBV1w4JH/CTe4UqSAdyYzPyj4yjvzzBAr0p7UxXOzcwnmp/aK4M67Ox987Dh75u&#10;5yK8i+SLN4K8/G7ff1n0xaPV96hx4TjunC1yt6v3AtdVfcl9RL8qLr6pIJ8PXdO7LpzRK99hsrnt&#10;qYv6nVNtI3126dlan1xoPxFnAW3BuzygUfzYWP3Sv3gHb8rumNBu6+0/oTqkX5BjfBvM0BUn/Dsh&#10;NvpqJ76fsPwrE+RU29/z7I2bbWP8CoPLB8U1h82f843G0kG+aKN74F5/2JLZbnnHoiwGu3jsb2ks&#10;dm26B9l+6fh1WdH5/CGHsvUxPn8ETxl2XHvit38wXVJF4zb26V+2wEV4ddj3HIZu7/jr5dx//NYm&#10;bb+hecl3xczw6bxIgsMnrv6k32ITXRekc11kbJLz8V/F+5HryNcecPK0nA4qS7Zbt2V0XfvuNie7&#10;s14bvsq2/A3m9D5lW1f5yL1yZtv8GrzOM9IEzubcdFTsS/d9A1unW2ceXXXMHUD35HwZ2qrTWX75&#10;NK9xm8mTidk98Lo4ADB/CrIGRQd/rLsN7uI53jJ4S0fb5W9Ltg0OMj/xyLcJBM7yLVK+HOuYJn1g&#10;Angn33H0cd60i4WCv/B6f2VUv/twyORHqvtKrxwr20/veivB0W9pb3vH18Q37VbPaTJt2Gjw+Wt0&#10;WrwOZMd2HbkbI9FB09BbgILG8o3lG2iO0V89Lrw05Cef9ffirs8M7BbXwJusoC3tFuRrj5d+cXRk&#10;clTAwWxc5XjjE0/ygMZltktry3vxccxzxVAbHFz4K6cEi9/Gnbql8yxbHs96eLlZrhcJlPcH0XPs&#10;YorEBHYBEy0TOFs8uwh6JsdFzBet0PQZfqOE35nwJIUByCtFewEsg4STdwuwQb7kb3vWOnR6B1za&#10;jU1u27InGzwHmOci98q0fYo8PnSQxfbYZNvvaFgQAxYmtFHvIqc+aB+QCXQiK8llcB//J8bEWf76&#10;hOvBg6vttls6vStHTDzw4P47aLuwto35X8DS2sLlsReeyaNN2578srjkjRDV0UQdzucEBCuTje7g&#10;wouOPc5W7KL9y7FNy9PmhQ1yvCd5bZivte0ew8fvgrRB1+0/87oYi4MjFxxyrT7auUgfR43sDzIX&#10;vbPDP0D7tTt97dc2HfDG7/CmLCfbCRZm+J1/g+tJDdDfJgjfr9/nt6USJ+r0me1za7vmZCfYqfO0&#10;8C5ozZ3peTqhCxGR49hB+4dJe4Ganr1JI3w7ETsyy09+y1cMkhfsK3m8GtLvt/4jv8EKyDcLx7No&#10;i48ntDKAlraF0OoXZbtN/6TX/v6aPI6FduLeB57jbsNj7ekYrEw9Ttutt/UHnID3GHGftKUP+2nn&#10;0/osyLR92my57Tfv/M7y2KwLHfldY089kxu+CzXw3NTjicDSO3yN70sTDb4Sn2wxNEfG3YebBqFx&#10;j/d0AK0721u+5M/kOICGsWYv4JrgzsnrxGCR8sUuHZPgnhOyd+HZ9tHFFn3QxaXWTS7S1+TXffVq&#10;cxNbegI9dtZnte9NQ9mS2dNUyvBVT64Ut25j2NsXjAZ7AR7vxelryCJOX3XMfueErzJWNnwmp7YR&#10;OpFffyRfbS0vIRiQW/XU9UMLI9vqPMf5ZoPKyW/DI4Xdn1gdenuyqt19Ejl1F62z01gI3SNKS9ev&#10;T1xlWz687+Mnnn06gmebaXvrq96JzsJcBG5pi8bdd71CMnY8Tox4CsWi98o99jU3vMtK6PG1Y+Vb&#10;q6uvoHQR898x45w89qwlfMVlbWCB6tzp8aChjl3AU/8HStvPMb3GFtf29MPVeH1fvWKMlV37XWh3&#10;QaSxmBgAlSGyayP2ZxtfpHpzC7yd54ycZwysbiOTdvoEPenk9w/NWfQ9vPVVOOqcDPvII2JQm73Q&#10;pmz7/NMmLgJtjvr4tTE1ee/0DbnRDUPoj5xzAawnZSmjY3VJ/3zrqdscwwX2QXNE96bLqH/iyBnL&#10;b2MZOjLw5IXaMnj2VZAfrno3mCgzVnyycJkcZYwzPoAZE/e8Sl49eY2N8Tkxavw7rmt5mIbs3XfQ&#10;eiH30W9Otkdn9ZGu8roBTuzOZ9r2vODoFdTQS1xEF/qtvcTW8uGz/pxAqML/8IE9riglUvRzkSR0&#10;Ujf5c/LaXDSZC4BstbZFm/3Mq23FzxNGjpFn9sevcPezJ93ixgJ7b8IKkdJMzIgJuLs4i/c8xTec&#10;XCwgH93NEfD5/XdvKhrtNqZ7cSNlZFaHjjr773Lx3zzenCLatXx1wbt9Lr7lB7zENRges7Xvb23z&#10;rNfeQPA+d5KNX2+/rCxi6ZcsYKA99p45Q5hkDeJ+c8/y4Vs6iRJ8tWHDJ9/ipv0CnD8C7S2Si/fV&#10;Y+2lXS9Qxh58JobYRr2LTuZ+//whv2Gcubf+Y+4mhiA+aaCjXJlzNHnE+GicN6esPpFZWXFDC01t&#10;dh7UnB7/6e+3rEW/35hEb0KC7LOFWGkb85HoqIwc/bRfZD/yOF6As2AuxgbqGzuxO3iOd+Wl8DTj&#10;G2WATZe2NnRCU9nm7v1N7vWdum0zF9jnRndlcCYnJW8f+a9YPf0GDr4+/MWuW0am+jA5F73tD+LA&#10;Rz5Xnhd816dh0fjY2NBefWnoH6EvfpT5gPIKzzexd/tBypxv94aB3AwgdrTrjRMe2wts+/UF3QDZ&#10;l24Latp8pXrLt23r87UX+pQvn50LwuEfOLVRbKVnk9nY98/8pq5c42asjznn13+WvrhdgA/U2d9t&#10;BWvN+p9dE//p427SA/PU69EvNgJLz37j5OjveOLEmD3jT8cnNgzN5rhs8ZcvyYvXyDRPACpTB8eY&#10;IO/9khsf2PZdFm7Bk38Lzpc29LZdiOtCJ0dHb3XBGryD27KU4zVttd+4vLdvPkSHyLY5cOe4fAOf&#10;fp+S283Z4JiPKOOrn71CPuFD9hknwy/2jCQvxpXKLW7yB8gjLhbuuc3YB1pjJHTJPzln7LTjK55y&#10;0ptTP/ZGd8av7CBSGy+f3Y495qhxHtOEVGF0WUlL4hEJI9fMQRI3abRvC9BY24WhMzlgy7rlxwce&#10;WZ7tnrjqeoHwFN7Ux4Y8SpbtI9Au2z54oC92u+6WuG1ewjc26s1Rqb9keLQ7bDvOO3cz3l+Q9jMP&#10;VjLn4H2KNkL2YottkSfn1x6J/UuHuNP0zO8Q0wHbleE552yAhU5v+Loal3C+FLzsG2NP+Dc99J9w&#10;zwvFdMZzdjivWodHSu2bb+yA3c7RJW/H0qxvM83epNc+lHmLLiT/jl4Tv3g3Fx56cg3/PenXFmlM&#10;ju2Ph+2/bDr2iNDQoztYOxLS+TF7ro0TMcGb+YT913l55wD6HBA3oBnm5N+Jt8l56urb5DIgTxBn&#10;Zbhy9sN+dCIDHHKtbHB9qkfqzEHk3m0qT4BdQ+t6DX5/AGgssOsF52DXU5Sv/ezPdRHzssiav9Uj&#10;JZFX7pkx3XyCHvKZudXkTfqb0956Tp+4BUDT3+LjGXfX593mWsDE8mmzddDCb+3bdueLDNr4EzsA&#10;/dVLOVCnvHInpz9BnXL1T9nKT5i5lpE/gG71f7RZuZbnHnebUHpd/uR904xM9Ag/144W1get2ELb&#10;48tru3UhIFZNcVavJ/+1waJ/aVu51wX4sD07dmvvtgfc1fc1reX7uvz/dlz5QzcrBfHH8OoNiowT&#10;MHdlD3jbl9c/6l2DAE9fOiaPNY87N05fnBvAJv958htdQC9tOrcTB9jHHHv+A6c6XjmC/27fqf/v&#10;wGv7WSfvhV+NQ3tt7MlgT/WC5eupX/s9PuUwSIHOAhr6pm1uhKLkvSDhWMUSaYJNGbgmrekcwGIl&#10;w2pfwZIYekKHcAzvxGUX3tUz2ELxlb2C5Wu7+4uyx6WVQluT0OTxK8Dhtq3QZLBcaFr8rbNdgLuB&#10;o2xx6eTkfE9QPIaujikuOcLVKzT3uEGWeklhBrb5jUUBqa36xS1fPJyoH75w/AX5Ktsgavkgtm6/&#10;tFlnktkkdQGPIRW57fT48DhIsdLwzDFawFY5GBppkyrym+CalMGxuLMT0o2BnsTlBGaeJvvlq+++&#10;++6iY2d57P6223L8nrzb+LSDUxvnGB5Y+ezvZGP8kKTBD/B8Tlt1Pvj6LKBd3sG1v3Erjp884C+e&#10;rQSyJ/bvPztRj53SuZzEqcdjBsx7UMGfF+YVH+IvdMgT2iYeK5t2/NkLeqmbOxhnIuuiBjuZ4AD0&#10;nnbbyeoO0JLZeH7wqkNa9KmrUrht6nBpXROi8HuC9kDx6rk+tNWnvI60fTPHpQP3PE7jd6VGv5mA&#10;Vp5D88ln99dVMc+lqzbLc2QZGStbGnRbGcVvPmm8E5ex9uhQXbP7pNcYKvMMoPnrMWUPrH35av1D&#10;tot+9O8ELndga19ZIq+tv+qT/WfuQXplXj6/ZOFC2Ws8x/iKvW1XWxwZSyfiPu0Dz/GTx5vtI6Uy&#10;X+WXaPxskSZ/YNusH5ShNRdk9T1jwkwEd8z4nNgk3jt3ZudpSPiijx+8Wh/QA232pQt+Liya7MAX&#10;IwvwLNJ66vmb3DmNz9///p+Ey//g1sehBdfHK4s9hSqPGyt2kdfiX19/HIWGD/lNKOYCr7ys/erC&#10;35sv9EP09D2vsuz22HU05N+zWBD7dnHh0IP7xk0C54Lsx2/v1+StHM0nbBSae4F39YkBXwD77eR6&#10;Y1Y7ZXC7z+rR5TWoowfdLGR/PIvqQa7N/H4ZHOOgi7+2jpfPLm6i+ybyvq1dbj7w2AF9fsFroXKF&#10;1hOUPeW0T382c7H+etIAzdQ9cSPY0D/byZUTB5U3/OeVquGR9kCOnyfY5yRm+a+f4XlFpovf8PDr&#10;0yNRA+7C5n+x60KuYzKnQfUv/4O/J3hoo9d4OLqo65sHzuRMOzabj3Fr+tDy1R4v4CJzz0GD08lh&#10;+KX6grH3ddh+FuEi78R9KFSe1R3mnqjerWbvtvsySFuydwQbHPzmxJad+FEMkF/92A4dPvkyDI7p&#10;+9PWNy7exhlyTynaFsUW0H+2XbkrW/DIowyN0d/i6MSGeRdbWIADT9pPntq9hMiUsp2TDc/Ru4sD&#10;pUXG4c1uYGQ48h+XvJb9edz9NH1yH1eO/uGIxel/TgLGv1Ql02xnzqSPicf6PhW1T2LvCdooZ7Pf&#10;cnHoeeIjR25ci9mNU20a++E+F9A+Xb+J2IXU99/ODWxhhPb2I/lSf/M0r/YRLTDydGEhMhTS5scf&#10;fyzO3IDmhpRgZtGkeS06u4ATbVOuL+0i7vRlOGRfffGCN9vQOTbYckbb8WoEGBx5sTmFDvp9gP3J&#10;8jm2EkPK8Vk7dp7sSaT0X3O09WTHluaPzV3ml5HpkQfQAWjtdstaMIWYzyfH02Jqi3totOTsP3Gq&#10;ay5CmKct4IflzhlGFyzoeuK5CHdU0tNJ9JznTDl7/uxJt/ipT4Wc2NuxFr/xw/RFMcd+2uFpDOfT&#10;9R2WC/s7sFtmfsK2M4/ecy2xMHL3YkYOxL7Pu+x/dl57bgpGd/SccY+e4lu8ty7zC3LJdWOf6Sdk&#10;E5Nrm/1dP+VgFjYsMM4Nx2hs7Kjffe23bzWGNvbhhCdbAHhroxacMnzcWGCsa+xG7pF35hedi6Ut&#10;sbqfSKHf8Jo3obykN+MWfmG6VZeN1gZbsT5yvLbYOrjqE+HJEGN/Zc1DB0kOEAsuuJBJnbewmGfz&#10;gCev6BUBKs6eZ2he26XOzXz/43+4qDvzGOVuQvnxpx9zA5/HI/PP9+dG5ZlDoi6PjJ0Qr90e+aHj&#10;R+yJHl+MTBMX+AN5zKvytIXPZDk8awQn5w5qv5fH01b2lfdm5chjMcfiD1rv+TMKzJvEbn9gwpbs&#10;1zc9ZR1EjM5v+J4YzJzdDTLqnR9Wxvh/z5urV2x+rUHQM3x7USr766f1uS2oDu0T84YPtO+LA3ec&#10;wud/W7yAflpfpLyLb4nbpVuE87Vltv5A7RT/8MWbvPVI3bffflt5lYkfZXujgAt/45PhrU4s0Qut&#10;lanEw+LKQ+EB8OXz2s3bXkaMqYtfKltias4p3CwxbxOCoA1bzsX4ex5mHrAXf8WOvpiiY+tlMLIx&#10;2eSh4YXuyL3bVzqcenigttZ34nOyDhy5c6zM+ZObtuTJf/7zp+YIb6lw07e+t3M8uGT91N/JnDFw&#10;fcueGysdh5P3J++ETi4a1G+POQ9am1+HpljTb0bGqSdtfoP43byu/AjfzZwnnHlx/ABO09IY2rmp&#10;M+dg3+Q3kPfCNTw+oZOnhPH+5hs3MESv6Pzbb3NBhrzGtV/4U92J9We86CPG7B09R+bJVd62sPq5&#10;YR4c9bvva2wy8do3b6zuMUTtEL7WgAqpW+/VHxm/tN/P2g3uc9/x+/hxofIfmktv8ZcW3MWje/db&#10;9pJnKpbsZfyL1hBpW30dr9I/LRwXN3rd9Iee8tYfO3R+kaduJ2fMWp2LmnLHu/TNHd/RqU/iqyes&#10;TMp2LNz6rVtZ9li9/Xad7uc48sxPEKAzsZedwQtu2+hqh33n/SkWe7/2jTnpj1c+GqTJu6P305wl&#10;NhQvf65sa6/FEWefPIB0ZKrcD7vCq3iRv20Po/I+TwUv7SAkU4zPVWVm3ratT57bPo4mvC5BpI3+&#10;oS3kY4o5Dh4/1aOlzXZH38Nnxx40vwQdI15XPOT0hI6cc9iH/+k/adOyV3ojdcmbff6BVzg7M47o&#10;mxyKztC33+sR2dJTvbonLK1nOVy2m8hGb2xFt095A8Y82ThUNm+UZ2z034XlW/zHAV4bM10zOgTl&#10;PsAW/OupS3/rf+XabWzI9UCZOhfrxNzWT5mZSsqP3fSB+nu6x9Uej4wYMeDYZemuffbYds+p7QMX&#10;rkFD7thnZVpZHPsA5yXOr1r2yp5sLJeAqw1Zj9mVWXepLYx9jYOpxMtn7dJjCrX5IZD9zl1P2fIg&#10;z+rKFgt0AkfFORA8gfXXFMKZcsdQSu9sJyeEbkz12n5HxJK57PVChhmL8av+F/+x4QO1/lsaK9fI&#10;c8u29lndZzv5gr7mQF3fDB9vtnlC7Zv5bW2rPp+LDn/k7y4bmm1f3JN3UnDrQSdGFkND62nrxdM1&#10;0rNHv8xXF9oqtJsHbbPu7Q1zCygXdk5yFWxFSKbdE9DcJ5H3Am91NA9P/xI/lcu6Y3mPHS46FfZl&#10;Wc/tTh+YV0AL5DT2eSbxpyD2BePVkQ++kzGA6BIeA0TwGBPNCoyhv2yBLVraCAL7UzGbl86bNk2S&#10;h29lpTwFA443mIZCeAiCpbuFBxf+ymbw1inmqTKLdzNtk8DnlVgS2spwt3OBw4RxF/Gq26CVNvoL&#10;leUE5FOPkZmcYxvyrp1qtxy9AHKfXoo+/k7uTTbR/ZyLkHQp79SjN+XoxMZk4ovzqSzl+ILLdVB5&#10;4IZOaWUysX7G853FGPZLCzRNyNRbKN8JF1ncLLB6107Bbzl9004wZ1PZyLgLoisIXO0XHG/7PfFu&#10;fcoXendf6CvBg/y9CKAstAwWs5g7tNAD8CRGWydvYOvsrx5TdvtnF5l+/uWWoSft4U03MmjD5+Lh&#10;83kfqvK3uU2nvwXkFTJ4JPa8imifMHOn+t4NadDSxgllqBCpMYH2yslfYPWFp27oTp9kt4VtFwot&#10;2uND/qIrCd0Thfg1r8urLH5rOO4xIK7N2PaTpB028xvHwy3FN489SAk6Jg7Za71jcrjQyV9ByP/I&#10;vOUJteLAVU9tOsyTdaGl/EBfbQwBHlnzG0OlTYaVI3XulLZgsU/HbvvdNt7rn7Gjcvy7yHAuaFhE&#10;ESe/5w0JgLz9kO7w4qNrP+3ry4g7OomzkX3boiMmn7AnkMwDr3Z4ItC1Kt+0thruLvZsme1c0L6c&#10;1KqnnC0gbz5TPn7hG/I1VxTpnpDBuyY7p23xkqvmaaPQIKg+qayTXydS4ZG/MGq/saiqT9S2yXsm&#10;aNEwNpsnOuRCvNx85ISKrwuHv4sdsxg9PusrioNDbjTlDFsnt54Gdby6o7OTRWUugLZPoh26oPqf&#10;uxe1JU+mmRO/xbj9NDReTjD9toYLxJ/OE2nrT7i1w9LIkXhRDqd4u02Zi4CtY9McA8cLG0dOkOWj&#10;HTuXjrzliYm96Ls82AYsnlxfqqHdnJo6bEzyycc+lT08uk37iNa+gn5z4ZG7NEt9aKy+eMjH6tlZ&#10;ngV84Qns7gcHXTgdS1Jnn4+MrXLdyiJmHPO9V4zDM5bBI6MF44nB5ODQ7wUadCPDvjKWHciibeM4&#10;/NzEQ2Y3F8DtOHwW6MlY/Y+d2j42+mfyOhvMmD04tVvGQ2Np6ZfH+Biv/fDhPO2aWGTv5Iu+gvcs&#10;KrlQEwI4lw4ZBiJlfGSCGjHD28d4o++NPTc+yEyGBcdgt1vXE6/HBF15Y4O++Ww9+XBoWfTep5B2&#10;DlXi58sYyQZg+dnuR7k5xp6IR9mjr5q7ze5rt/Iqs79Ppiz9rbedffre+mt3Q/pZfDBziLvUXvVp&#10;15sYUba0h9foQcfVPeLlZhnOwDt9yJd2wQEr/9JRhvdBC52RtDRFYugZj8feE5tslZrmYr5+0kLv&#10;BRwbNL7bPya/w8G328ZNd5v7dp6sjy59fcH8ZV/xLLbkdzecyD9g5dBmFvBGNjliAc4VL+HPHleM&#10;pZ15B7Hg6N/Gm/5We8aTbVv6GRfkk+f8FI/al22OXcjoIwanL0b//EWz0tNPO7fJZhaKbvlKL7Tm&#10;wpVclGA4tOlPL7rzBVnZbU/8yW3+4ekQvqz9jy/QBWT1eQJa/kHtmXp5DZooWBtPPZnQgXvbX11z&#10;UfQeHqKH7Ivn0KQr9Mqf/AjQIRsXcMpw4nLzSJza8mA2DugfjK/+khtEP3vdbtqwOx3Ylaxuuq0M&#10;Z45AhpFpcNAuL374t8BOd7vsXZjKjW8AP7G0vwVMlt/fTe6ZeD16BdexC814/5gLiW52pY/FCvRH&#10;puyFhn6wMYsmfrY+cPUNvLUxZ6E76PmHuvzBhSMGybjHcFzMAmOvmceU/zGJ+JvYnRu5jDVoAHR2&#10;Ed9YKA6HTqv79SY898apHcqW18h227O6P+y7PC786FDYbQ7I+vz0Br3IVR1S334RedfGO1+oDVLv&#10;Aue0H1qlf76Uk7FvLolveqzvtT+PDd7lIpbxHV3ANuwA4JszkB+sbzofUJAmi7s6Kh55xi76tD64&#10;NELyqof39hF/7efwfTKGbxvsXfD95byO8kNvNNZf8iG3vhd1Fr90E1473+5x5qS/ZV65r3fGw7nD&#10;1IlFup+cmJASns7hrYlYyP3pp/M2LzKnUl58At6Vm+3Im2O0r/wdvWc+Pv2HndnTa4UX1gcj/8jU&#10;um27iI9t3zJ2wqrtOtrdCCuTPEpuMrALXPAu/Yd+8JavMVIZHVaPpbhljpfG1m3Z0unYkXcgdb4Z&#10;emzhfGDjbdYLhv/miK9zQfKbyNZxOls3EL3kM3aevEHmySXUWbyV0ZhjjjdzHPPYtI2t1n/w7INt&#10;g8bIv/2y1f3CIw0S9m5unXm4J3kX2LBP1ecpazTEzt6gQl71xlxzQLnRnNWYXd7eUhV5wMjAR15x&#10;P/MDeYCoK99uxZqAW/n5uXPgQyvZtnG2cyzYY3d71KHU6NpYSftuI2/2Ggfwk2nC46v0g587Hns9&#10;K50WnnZUtnMHPlhfhgtWh+fogk592AWJoaZfaEcnNkxP7AhMZ3zgAzGKz8bq1E+/vB9YGd3gq5/t&#10;tO9Bvi7bPey/dfLL2HrazDwmtWRp22eeOj4MnfUlOuV6ePc4+1uPNhcW58k/5aPPkfXQrA6pGzuk&#10;bWKKLOjNucCtL17OO4xxfMr+H3PDgTG4n1z8nvx966DNaxj9x3Yrd3HCN4zPLuoVpXz4EKycMy9O&#10;6TlHKs22mJ8uIeOcI7VZv6xhId/5VUo6Fzz8biw8RzZluw9N8cSKXDY4cuzgZN6WtYaZC5z2adS/&#10;w2PjbDQbjhNrkcV6rgHwATvelPGWjxnC69F/45Pa8fC5eB5cTcmInro/gvXHrfdL/JZH9+rN3sdW&#10;07/YdPrwJUN5p7y+ET/Wl8SP8SrtV+awScR1zr7ysdPMnW1j5/yZI6+MV985NGqTnifNeQbRVJFp&#10;9V69miOOuZX17TvJCnvBeWX40vawm6oHbwW1ceYGK+Pqp1/oMxEkSMcfcmV8Yt65Fz7RqDxHdzqp&#10;A1c8ZB/99kH2yF9jPfHzW/MffcTj9NHKEhL6jv3Rd2iiy64LaK3s8ILsP7zzZYp3pY8bT1u0Fyrb&#10;yeU7TqD1PA/Fk01WntolBMisX469dl69OXPkLC38jmw337MXHY1ZC3j4A9XJ9ug841WrSi8CRYbB&#10;f9qB67Bs3B75nvR2f/n0+GHXwyF+yvgSvRf/jreRjzx4kXP5b9svbV/r88Sh4/h8aBl2yae87WLO&#10;aso+57N+XLotj75zPWnkHtnZ/+bGLsAYbjjNf3jMvFboPGO3iOerOoasi7KyU9drSBV5wMpVe6Sc&#10;b0LstJ4NXoWUbzvHq8PWdZuvxVe/ON1nL2vcC/yMX/hePPlHvb5FsYCtOSF4f3VySidi1qAqIers&#10;jN7/o+TW2bqD0SR877TSZifyBpeLHhKP9to6Lv/sb5vFcVFA3VO+pwLownVya1/d1itf2ruPH1ic&#10;OSKDsvDPpMDkoAeZc2pX3FQuLW0k9uKkfoLnFV/WQvSckC2/2pAn4k31lfkIAb08TtJdvZV91IsX&#10;jo6CE12fnrDGR04gXDAysX5zfkBSPRrzOXKGVxRYikOHUG7XegFwJL3xUWU6+9kIh9KFUz7kOWWO&#10;TRw/vvm6/quvLnxkb/5DN36ODvbJCj8BEXoj054w9WQ3zZ/A/4K+ZgpdA4un8shggdGd3muDsdXc&#10;qFCZgrevNS3PI1fxw2T98OS3Nt0yMpUWubt/LlCEFl+gsX1nfJPy4H7WAYPTC1bBexcdpKTaTsJI&#10;HbpOoDzlYiGHXF4HrdzFXydbgOWVaQtW3w5YwQN4syM8sDhddMjxLGKz+MS9enSXZhvlS5n/C7JY&#10;IPYsqrC9V1XvoMGnYjWebUsToMp5ZCgttlhioYsv2O3yt92yRR8bXa0fxaEcHnj1At2pKSf8Ikcs&#10;Vnr7NMv2KTZzZ21ET/1F8t6JHGTZi9Jzp/DpZ/G1gaeysmP+dgE2wXHZkh5JjYXVi2zK/V1lWbD5&#10;mAWKjRu+IpenctwskOFndGCb4GYTnZvrL3lLE92jzD4ZughzkvFK0aMjOfw9oXdjPeh5wmoNZQDV&#10;pnHXwSgLlL1YO2OCydXq2L4V3PSWyy744AcHDXGlfy+0/7pA+ubn9vmfcmf6X/785+ZAC+bqLWo5&#10;Yef7D+krcjTtHHdSXt0sPITO13nFZBYYmEadV9i4YEAHY5r+9cw57SvxgbHKwqOL0d9///0l/9PW&#10;5Sf2yYRnnkgwWSKPGGleiFza1M7BWXAcaRsL9HK88GL/2Erd8l66iyc3ak6efA0Z9o0e2uj36hxP&#10;LnVSMXnC2L54bAuv43TasMW8UmueLKKb+skz59Qw9L93ET345LniOOVdKEqdV3D/O9CmNk8skMNx&#10;F2/iq9pQJwrP0T1D7rGrNmsPtO1P7MR3XYDXL+GfV+onxugC3Bzgid9qEH7agd/PjU+bc+F4Ongm&#10;XEW5/FTejbqxySVL5HiCvk7mdjH2yQfAlzuX97ZZOnjWL9kCuYvP6I3e5hDlpR+0nvAeQhYFt6/W&#10;LzkundiSD5fPils/5ECb5s7KOrG0iy5DevpuuOVQzplSNH1GH77wZNC5S7+LazFBVb/jvDQSU3KA&#10;vLHj09AaecmF5ugQn0Z/eLNgcttzpHj57aTthpXVfHJiB0139I89YD7xHQ9940skKJ7YHD3UD8iv&#10;XZAMP3YFlTc6WYx3wemN17x2Qj504MBlYXHZvPlCXhgD9F2mciYxB9+YO7HBEWujcLj2g1g+28dJ&#10;t3htzJbhr56dbTHofCzy9g7X5MnpA9PHxAd5PubJOjlVvjAHm1w+cxG+N27Iod7CsPJpJ2aBcdXC&#10;p3lO80ZzHTmOXmIi9C3kMcE8qR+eaY+XrTo5zRawKT1s/S7oD3l97PU0mDEjssarV/5rDERPr2nG&#10;A12wNmJv9Lw+OhPW1vlaP9sn7y6apQsURDkcdquMoeG3Gj091fjWl3vhbn5DMqjF5x/7+A8hNhD3&#10;U/bkOwgrC/yx211+19Gjvm0ABCP5IKE/eoSXUXpoG0tPX9lxKXbuyXQEox88HzIOLqJoTn/puJG2&#10;5r32vc3DE40ftCtaZF05Dh02AZsD0F6ezW+tna+N5Y1J8+fx18Q9e639bI1xLjKIE8fiF415gmEW&#10;1zfnDB3tbx/89ONcANbGBeDJF+RlN8OTfXEz8Uoe8Q/IOK/YnVjVghXElKfY+MVFIzQaJ26qTX7X&#10;/xC3/+mX8Subr+7lmXp9z3n5LxlnCU0+bXvRLPz1n2SA5phfw9PYhiY94el3P8cucxNpfJo2XuMN&#10;1hb62fHwVd6d88VWhL1iInI+wU12m2M6t0ilm7bWFvv2ls5N0pfo1nNSfcYNFMNgSGZ/5XpuU1jb&#10;oMGePS9JzP3pw3fXuA9ngV+MD/Lop3NePPQmn5Jh5zJsxk/UouMTxJo8o5hvwMpLB69yfLbpuFUd&#10;Ql86iQzbpk8Bhi9w0ZKt3uVCcCGk3WC9T575XWB+IadYWp6neZtMvOQJ8nNBZI/1y8aRuEi8/cd/&#10;/EfOP39rnIpNMdSLUuwV+dFu29igMRs9leFtsfCH73/oRVfzajGsToxp0/hdu8RWYk5Mgj4t+9nY&#10;EJulbvVRR77aPPbZfosum8D1hz+ov+Hno8zbiJzDkFXbv/3tb9PfEltk4ld6Afpqh3Y/ZAwPa1Pd&#10;Bnfoknv4aRf06O48+Pgrbdqn28dynvw1/40tnNfLP/oo2eWjvWBsboAuegMTL43PY2+5hZ3blw+/&#10;yR/3hda7LvpVH/h0GvnofVSuDfAKWuo/9ydwZjyd/EEecz5tlM8NGJPnWqY/aBzwlPDaZWXaMdQC&#10;ZG/ObN8ZvbQHbF1VzkUrZeqQVd76yG77W95u0PrTV/ShsdcYzU85FWbort7GkS5kZ7vzCb4unZUB&#10;o/DHlz/kPfHirUi9cas0ZlxcXw6jkW/PQdli9Rq/ib2UHX4TX5HZ+egrfZ/06LpgH01bn+0z+kj7&#10;Snz7KTe3v5zjpnVILB3+B+uPHjy/Dm26vQRzxpNTjhzP+tJPeZBaXP0eCOrXHopXnmfZlqvDv+cu&#10;obdxpXw+3u6QG3jzZz6g3ljypOUV1XJJIf1QDhKzHQvTb75PfnrCSF1TPYu7P/3l5Ak6BoaXVutR&#10;e8oHTx4YnAlAZtlzL5js37dKIXZMPfNFVF7a/qkX9P8O6GeeMG5/SgO89Um0on7Gdjch3nNXT7qr&#10;W/vG0mlFFjpFx3w6Tk3RNU42Bi+/FP183bSZbHIRmmI0tJpL2KoMCFj58JWLd0x7UnzuszNccmlb&#10;IAd65Ze66LzV9Cpf+SKF/Z1dqMFZGP/MEa+W9lbu9vB61jUCsk7Qc9DOo+xLWGO7bWrbXBDayODX&#10;h3pOPLyWaXCi08GtrJFdDjMO/RHIu38E3lLYC5ibP7P1176U/lT5Q4CNJ7fMWDfxPTfSvqYPd+W6&#10;+DO3cT9KfM5DQ5RpTFan7LNT/s3N2IufjJ9786FjsNvlyf5PHwwOXxrvQzexXX/nePHQwE/9xELm&#10;LpENmB+QfeluX5k8NnFWOmQkKDj7YhttHzTI7wZRx7/jF3+1Pg02/1qDAiub/cWx33HKzoGQKmy8&#10;Nt/x2Gs7FC/yxp/WECp/Gpv7HJalox1+F5x+s8f4v824xE5kXtTajslSwI/HfNusNrkPXu5ddkvx&#10;zt9gVO/S4785Vl/7HsbbtvqGqXHuCTMGWM+Lv8Vv/ZBWYkGMBXbueNmeC4y/qScDn1fv7O/84GGh&#10;ev1IWHpkqRf1Hfu11cwba99xcZwZ2m0xutlV/y/wwLuaLlJkGhnFszXu9KXyTAwjfmT4nDkG6LpS&#10;yjwQBJxre2jGuNTz6f/1//zP2ImxghAtBe5O2gg3Cs0EWmeuQsdI6zAntWiYbKvfib5jE1rwpJV4&#10;bZLZclu0uq23u9uvpdW6g7O0tkyQ4N/jumdOjsm75eroVnrBiWaVSVk5h7a7EXuHaAy0NrF4NSd4&#10;6QAJkE7sGlTT2eHDlbicPK2Nlq+JBvnWNrMAkLvQwos627HYXJvXdwwrHzsPb/t4oLd6K4P3MbZu&#10;QETXTiwy8fnrX/8jssVv+RPgJhd+O8nC5fqZjL37PL6zOIC+jkY3Fx8BXDJbMMOPD8h773PqBFkb&#10;BCf/LbLVfvmt/2wNfHshQVQIwvpEowB7e+IP7g8//FCeXuvEj12MD95O8OZkZJ66IFcXGM/dqNv5&#10;0azsZ4LmWCdXVh2jM91XJos11GJXd+eCfUrADQMkdvLmpIDC7IgOO9ZHOYluYknZ6sW+8A1uP+aO&#10;Uu3yXz5OrvjVh1zj5/G3QReQh7wrcwvzxR+SXn9XJDxM5jzNBtBnE389aFkSe2j+8rOFH/GQvn+S&#10;pAu5YnVepzT8DJI9eTm26uBEmIA4Bh0komt5hV9j2iSXPNENqJsEZHH8Xyco7FdJg1ffZrvtXmzp&#10;EkCvT60ePAbqb/se2fAw+eCHXtzSD6L3xu/063A8cte2+qLXx9fDo3+Z5Us9wNcFWhcN0Kteoa1+&#10;nryYu797c0nwgIFJfwT4aQ//yUsdmVJ9QcQpLO+VCy10Vgd41Y29c4D3Avnq/xTYjyatWprK9jdD&#10;qCinNeZzUD8iriJ4/GzBxgnGu8T81+kLJjwojleK9tVf/vLX6tgBNTVO+i36aisXeQJzZFmZKtJV&#10;NkfzTc6VdcstsMlf24e/+TZPFARPHxP75MYHwPPqaPGlnYWXpUeG6pJ8RD/9aNqOjZYfvbWfiwVy&#10;R/pqc7ELAen/4cHG4tbFjb3BRPuVf7ZzrI3X5POTsYbczxyysaJ9/RzeAB4ZlcGhf31iPHuUydfw&#10;8CTzjDvyW/JLcoyxgO50AitjD85x4yJtdwF+cYQCOkB7ubzxlgrjjxyIN5+rA/IA2dHcj1woZsmG&#10;DrsD+z/HT08QN/LoPskhPy4dW7Jpvzorc2xLDv5Ad+VrHg4NMWJh09hizgKnNst26V+02TLl5Gie&#10;lq+jE9g+kUY9/toCRGy0OrmY9FNePSn3gz+dn0ioTZNDldNJ7JDRRSplxpw58Z4J/Y/5rTgXD0Sn&#10;cn21NEr1/vqQ/uk18mJUzqguiU/2Nud7n8UQoO0TVmf9ZJ5CMKeYhZTnsXZsAd9+bX9oMYELW8ZQ&#10;YzEwhtVm9dHc/f7kax+tBb+Jh77fw9uFNnwa/4f34to+2zqGux99ZGFOCPR5T+CM7Vbn1YP9O8Yf&#10;GrV/CGw/gL9+n5NoOXdO6sk6b6EQR+Z1sVPwbx54suks4LoYbHwCi8+nctKYY9o+6/F83jlc2jmR&#10;6QSfT4IsduRl8yhb4+7XX+dGl875XIR1EjG/C6ms5eknbp4b3vL8PXfRTzaWL3kjB5vhXz7hYX/B&#10;HFJuU6Zv4QHQmt9wzwFjLJy20bixgjZYHvJcdT30ps/Oq3jx0t/kULzkZxeTN0/pn+hMH/Pbfun3&#10;1XXywvJp/w6u/IN984kelIPyZt3860dowmcXcWkrN5hPiXV1O6+Cz+fwfDovCr452+/mjO3rv8Re&#10;mVPm4oAODqd4xw7iCJgziE/8fks/e85zImTlJK85BpBD2GHmFuIS7ZObcuCPT2cc9LvnM0628Re/&#10;+HveAKR6Y4N0aLTfN99OzuY3tph8MLlYLIjX9+nfE3PDl4zUZMfaKbaxUIoHqE3TTp6Eox8roy97&#10;2AIxwAfrB3mIHHwgn/W8J3jw97Oxa9s5cGwkdzgev24//ZyfoPh7cfoTCsaNyM0PLk7yGbn0Z7Fs&#10;bMSvccNnkUu/gIOu/swf9MVrbHX8G1x6KfdZWW03luAvLbqr+8///M/eHOHcEI9+9IH8aecGtrWl&#10;uhDX8AX9q3yI+i6eODSn2D6meGLn7kvG1479wb19N3MB7dhVH2x8Z988URyIi527mqeoB3wX8Tqe&#10;NbeFP9vWLtF/Y2ziJ+fK8YU6YOzVpxyLC+eV5NuL7XDQ0kZf+TV93/gMvzZqTOIFcWiycWWPb9aO&#10;z/hT9mNvEvixeeLb3PDW/Jd25CcH+utH8ojNxkz46d8//PB95wFwvJL3L9/9+auvM8/lFxekAH9G&#10;hAEGOuD1zoBeYPFmfvTpq+9yA2XtH1nqi9orfa+2nHY7R9K+8RO+lTe4cl/zTnjSY/Or2Db/44fm&#10;4eCKb7qLcTdeilWfjV802WvndvihDcwNnWc4hzTv0YYs2ye0w/+oSdECmnDqkxSSZ/miJ5g6hw9d&#10;UBrZGnvxkK/ZDn2wMopTT4fB2XJ1AI2l47h0OKf2GTlXJnjGJzLYN2+Qc5af88gF40n7YgqqT2QT&#10;p70JLbZN8/Y/OVxfc17qSV0w8owe8nrP9Y/NbhvN/MXx6tJzpCP7zBsmj5C3fST5d/LAsf+RTSwx&#10;x7eJU/HvFfh9bXQuOJDLfMe5EvvSpfjmEfkbO5BxxlTH9S/nUnIhDHY85S8weo6frH/MzY7TZpse&#10;N1VH8omxX/Mk8z6Ny8ZykDg0Xuh/P56fw9GWjHDMO7o+yD6p0GfMjScHTl66z68mJth1xv/J52LD&#10;Oal+LXeZl3Rej14EFg9hVz3lhNFxbP2yT8sZp03isq/GjzzmQztP4zN9Hcyc50N+x3jW90r3xMPO&#10;s/Gny8YnHHEzOsw6ob40/jFP3XOAmQPtuR/8ftgJBA/u4itSn6+rrv5OHO85R+sgLpz2/KPt6maO&#10;ztto40MGsMforn4zv7n7V2Uo9v3VfhI5gPjQ1/DYsY9zyl8My6HZeh2/svznLWI/dksmx2B1r/7w&#10;T9y37sR4zwH0obb4919dg0v1df7X/iTnjZ/Z5+KX+AJzrjJzJH0P1D5f2G5984l8ePoZvsb1RGjs&#10;Ye4a/Q9PY4B1JLYTo/oofSbnyGF3LjX/mDVxv/m+85LgH7lixcr39M32g5F7aBXpC194jgMm3vQx&#10;sGOd/rBr8M4J5XT9GP/mptNfXpAWWwcuexy6LX7Ui7fXYAyKwS+bVzfxkj92bpzki1xu0FK/cqLV&#10;OQ7bl0ZotUE2r2y1NtemNOjUmApm2vh0vNby0IB7xUJ85/xn/DnjCDz18p8xuf2zcmgZPpFZH5DX&#10;4M78mi4TbxUx5hvZ5/w7iNV15R9KwTmxs8f/bksnvkKz/Ts+Xz/v+YFzWEA2cok1c1c2mnn35Cw4&#10;Swd/c5U/ghd2C77/yV1ab+zf9i59NYkXfAAaz09xTt3aact6jEmAjvRZwA+s7vbNTZ8yKlu+S4vd&#10;v4SD3lP/17KgZW645btVvvTYonNB60+1u/nd3OBZvBOz9p9wtT+591n3/2dfXACyAXTnI2bmWmV5&#10;Jc2IBWOl3C4HrD5teRIxWx1CrNb5VTnI4aG3UH7xj3U3dlz+SzNMBjXt/gieufLy9GmDn3rlfvZq&#10;8uxQO+p2nPf2oM3jnT+Gt96g3X11QLvIgugi2+/nodwq0K2AS5vt3HCfAGdpbbkyzRgFPNu0LmW7&#10;3fov4agDm2jmKN9oh0eGmRZReNsrX74qySYZj9SZmOVvHazOx6Cm3dWpExj2gXYzwRpd4O2EqAj5&#10;Ih+e5KhcEk/aNzBDoLLlqbZOAhKAeN54c4KztODgqs3gTwJPgwYCKbhg6mdgcwJhsJMUwrpAnkuf&#10;tEXLyZptJ1KRgbyODc7o9RPeaIHlMYvB6I0N1NFh28zkc+qU0c0HdJt9bdlNvYDW+Qo5xq8n6T3h&#10;kGxC/9jJ1gQfLM3loeza1+jwVA7Itb+LvP6E08E59c6byYUG8L0234nOb3mqT/nvkaNxkwMJs795&#10;FLnLf2OlukwsdRAOrvpecDuy7WRC+RV/odPJXOUYuzH1vlpkJ/RP/eYVvom33CHCfmxDlzWB4+uT&#10;u3vevs9k8beZyCu/+Y+/KgubR4beqSp+lhjjBJ7+N3kaeylXO/wsPof4i+S6tsfzi/CKD/mesP3z&#10;U/To35GfP9DkTzzYS9v+aHwImKv2onBkguuJD6l0pYgKxd9XpuGprLaBF9r0dHLbvnT8vLFh8cpJ&#10;Ftup3wu86y8x3twTOug+gR6H3LP4i/s7UKl8QSe6Vq5sAZrdnuOhP32fT/mTfzuheMjzcxai93fW&#10;NHVBB/QibnKECQa7/vprKrPQXP/kWD+mXwdAVXkrgd8+QgPObmcCIU4SKCnUZuqDGJCH5NBORCKf&#10;fqts8qkmcwG5r+ZKvd90MunfvtoJXpyKpr6wFwzt8zu+9WX2nZhrB/iRf3sCkeNbJnI5sUR0FqZm&#10;DLJIGcNlQmRiCUw6jQ/Tl3GL/PnTV8gPL9oUBz6Z1P3GODGzE0o4N28+jtw+0dXnd4vi8o/jxHA2&#10;oTHHaIo3Oi6d6gUpH+VdkIYYQINOC/jyByASGL72FPDHVBQXn3y2DNbk6KGhbf2beIOjaTiOL/W/&#10;6Nr873VoAbb48Gmechm+w89+F23z1MuTlzZDN4TJETy4+qGTGPT411MD7Ah3FoJzk0zlGZm2Tr0F&#10;YzLTa6E8qucdq8pWxomHY8/wb1zFR3zvhMnCr36BJ9AOT+3EZy9YWRRMmZOslSc7jREXe+aEMPGG&#10;Rtpnp/GF1hPmZqCJEXibByeGBvPZRn8BS2Z02rKhfePcvOgPdmufzT5+HNtNPxw9Q719w2/EL/7w&#10;GXr0hQM6n4rfyMM+8H3WH8/28J90HA/ccjrei79EdoLYvpzy5qz6degnbP5b0NyZ8OiTvH0adHjk&#10;u76TVzvmhyEedHPhdsf7ZfL0w5a9c4XlJgAAQABJREFU3r7GWXskSGOX6ND8Oa3YzEUzbyAwz/ig&#10;f6XsVzn0rcVRr63NDTMa5tO3YRz9a9eUicdPaYfv9O34NcfbJ8Q0gG+xcPNl52jJZ27aU+5JssnZ&#10;8rA4nwsdHNu52OGLFv+LFzRGtOHBnuvv3epb//Vff0/5P8rHgpc+Yz4r93rDQOk1pkL7VT/5+HhD&#10;BR2H9+QNx05ehxfe47vxn7FifuMSXufP0Ut+ga/Mx/7Kmp00ZbGJ51THPxnbsrCoP+vvF/9j0z1m&#10;p9M18/qp2Ue/9dqphBOabIdVHDrjJqMGVsbPsfX+xu0l48Pv9FRuPGLzP4Lm9/AE2lTI2mmOW3T6&#10;spgRC/r0PhH4PnlZbMrPO5cp7ywqhsLQPb6b/smeicHQgg+jY6n2qWCPFP9/rN2JluVIcibmysxa&#10;uqq72eShltG76khPOzoacjic3lhrZur/fnMDEFFZ1a2RLOJeAO62u7m5w7Hc7iMWa+DGEV/8Fn+3&#10;7rZv26l2hMbWJ9kg9NNuI+Om7yvGnYQHz0UtyjV2owda4wudfMAuqLTdUr83aM7C2cRUEc8XHS96&#10;xrKdgQH8XSygkxuNelEqfRONeZUxZi4sTHuKZXXw0eKrLcDyTMXlO3jjt5G3etjC85MHXx56/MpH&#10;26uLnC3rNmX6qv03fuYmPNYXi9dF49Dj1Iuq4vjEn7mUWDM2om3cKcs+PTPKaNiUJwYat1Wn9Wvb&#10;4qqBI7f99c9/re372sKh8qTzvBGsOY8WkfH8wKPnNZ/Kvvp8TRzHzqddX3zIBe3kJf7mU3WfB9d2&#10;8XaL94IF8v/+3//42Z/++McW/eEf/9CLqF+Y54Z223/xq8MeZBuXxL7MR6Oac5nmbdPTxCx5c/4y&#10;BP097s43cpy69z/NDSbo375L3OTPE3Xghx/myXfxD2bx3Pwt8RS7bK0d/O73v+9iKz1dTNTGG4No&#10;nv7j6+uCRtp6x2Xt5nfnbX3Qg23XHjy/JhRrn5zHZrp00TU2xOPN69qfPHL4YuvrQy477dPy7IPV&#10;aetaVnlTXyQyUnbjTOw869QvsMPvPNrOGLpzpgfSQaanTy/IpD+JpYK+HTv0sbfmxfHt3IC2eh39&#10;Qzv98L5xc3lORK9Wg+/GOz4fYBf/Dw/4s1h682azDzvwBVxnnYY+YsmcsOdxwfkxrxaXj2/cmSPx&#10;BT7bV2pzZIPFta9+5lTiYeZt6AC9S4d/PnI0EMf8szll7es85NCGovT/9m//tbnMWLO52txFDhLT&#10;5RcacpTNvGZ8UP1zQWl4wXzID83Gr7acm39zXvDI0er3FbQVhENt4Ifku5hZufHL2gpP//gpjwOR&#10;7xyS7mDy5uiwfagVvo7d6zuq0tsNJuhGLrSJmz3Wz2e8m9ze8vVzeBqHFhdvH9rsWG+cIHvbe+Ye&#10;I6+vsY7sUS/GHrzmI+PMsZ//Lhk1RfuO/W9zsYF+AA75i7sPM7TyF77KO/0JPH3sGJ+WZVa5Mdy5&#10;fnR2sZgb5J6+NS3xV4/yqwrmWHtLHL4GJbDB3sBhH1k8061jgB6+/kX2x5w7Swl9yjLlV3tmf/Pc&#10;2E/C5JHsFKZ9JlYUPH3lmKrjidlXJkbA2DG5aG0ip+0wGhbPl/L5oNNOU2VM37pFFg+gOBwQcA67&#10;AP/XQNsXJ2hjz/DTrtpOHlCi/eSy2nN4wt+bnZXjgyY7094pG+8fDY5eNqv3yH+poddnb70xCDz5&#10;rP92+5L65dHGttL1xbPs4hud1tc7hrF54dnWF5/YN/k1OfbkkOcFR+21xytn/YQfYAOX7bF6+/uR&#10;h8jbT6oHThOvLqf0Z5vOX/l7/8L76bfJoWlh+jzkXHoL6oc+K6/bVF3j688kT8E+IPWsRsu+9UXr&#10;xF/+ChU5Pmg8pXD9s9v1A/lLd9nFltLk63TIn+EU4/6qPdGh/qfHQwdYl9xDAr+4R9YT54lb/2yb&#10;4R+6J/Smjsvvs55K1/WN/PgCxrRLn9f8XuD+nQdPfZ8k+nvlR2a1zhyMufD3I2aesH5Wr2aOX+Jc&#10;+OlfzmtfQ23KHAp4IvfXwFrLgjeTgv0ZAXzogcObrwZPmZjSt22tD4PLnh7NsfOPnv0h8gd68qQR&#10;crhlrT/ClxHDJc8KORPyMkB6cDv4nX11F20ELyyuuoXnPv6XfCoGTaeeZDbyLx50Cp9+XMHzn+PW&#10;j3nV+WfHJxGStWDfpx0wPFae+k1a9k3Y2OlEYvSaIFIH1NMDn9Vbee0Kf/rN6cz4jbtMlCU2g48F&#10;423MTexPPfeJXHwIGr3d/WmB47y6KUzXjvomuPd2TqIt9izfsXUn4HuX69TzHdrqf9qWaDRAvd+b&#10;oCucnZxDrYq0PPIHF/40DlwTho2bsCmww4k/fk7M22kvWfeAsrpdglCTpQG6exg6IDJ19DQYr/61&#10;6/QFE02yV291/XTQGlsNjOzRXtqJDjuwmhz7Hd/GS2iJZKqBcxdIamvUGl+cuiOHbvPRE6twLemk&#10;6jjUCUf9GWetX73G4m3fgeJE3ZNf4PbB4rELr8/zGgVpgi3V/w7IUnagzx1+YBdpOlk7/Qa/CG89&#10;A50g1sbY8S5JFbTNDkrxB7sXZIN27JvttheUJ+4hebmJvLEPcj7noDxyPBfDxevZj55OaIB2X/4W&#10;IqwbOe7fsaf1Z/9dfMrtXrfck6nwQafaBJzvnHABF53EqgVeMP6a+Fl8uu2F4SLla2Vfep2BYut3&#10;W/tyIG7JBY2hbW1C8ll+RchX0H8GG8Oc1ItLiTvt5QLNj05y3+ZpidxJTqdG4pHnIvdPOYHng7di&#10;KDlnT/INfBYBLMA0BwSXLvSdWMhR+PWGiZQb5+Dhv7ZTVF7tSXF4s+/zvIoLj82nYdscqY/NpF6u&#10;G9546cNvzu/u6EuevqT++swIqC1nsfu0PzuD5FNdclx/0P18onJO4PI5x/CaO0JT/SL3yy/fnDvE&#10;s2CSPELOXOR0l/jEBx+6yK7e06n71Etxw5uye8Fl+qFFXDlr2t7FTLJ96NvfVHExtTmNTugtdiQ+&#10;89e7lENvMtmbFNgfutE99pw2wh/w8/pitrfvVq5tY4gvtk9p7xy7COM11gAe35BRmcdXTz7qvHqu&#10;+NnfO2CDWv+trvQFO6714HyRcemcuGA7PuS0fzpJthgV2/DRV9HIyS749q7J+MqFpPLhuSiAfvkS&#10;xUU7F5iY1ibHcaUZhUKWSZrYCX0C7ovIuW0eTj2ODpe/g/km7cTuN2cxh670/ymv7aKjONA/uKL5&#10;Jcj0K1HZrr7je16tHJpHFjyvnWVJ6bL3tA+LlFx19ltCxuzle+2dEvxB2zn7e6Krb/KVEy8T71no&#10;FFszvxvql/ItaMiho9vqQTZf+uykd2Lh1h0unyT2jz72zVeBsimO3dFnbS8OwgC9LKj63Tx2wxe5&#10;YGhHxvLymnMYMbMw5cpCn/9p35U7OjwXMobq5XdpRmQrbj/ceMQ6idjXrFfF2CBW2GP+0piKXh+C&#10;/MbNIf5S55OS9ln6zlPI00ePkePn9GkwNNE9h104yU4X0VM/J+LsmzzowrPcj8ZFWW850GYWTeVz&#10;eGLghx9nDkzH9o/gA77ffElHgAY/wIYcNL/WDnKv38ZMv06syalkTeyNnHAuHzwmRseunV/CvevG&#10;rpl/z5yaX6kQcQV6s9PFtsnL8WPKgBi688HIGR/e/k+pivzPp23e2J4Yf17MWsFhW3y08/Ti0I5u&#10;xz/VceaZfo+9+hzdV/n15fYlsot3dOGLxWnFp76CS+7SJTAurMZfeKwP5KpeGMrYZ/zz1hBxZNx3&#10;HuNmJLq076X9tH/9EVuaX4NHRWXTdicukgeUR5XC2LGxOO1N7sbX5qK17TW/bQvbnr+Fa/U4/iFk&#10;cbzK3D4fGHvtj/yhqUL5an1z98wP6S9O+kRk5jZiVX5Eq/wpD8+GyXy99PcKyBbN6rXFLgwnOq7y&#10;bSv1K8t+Zdg5sOPZ6rLl8Oi+sPy60BH5eAJ49lx4mzaNjxK4c/Fp/GUBXlvI424yxMOcAXSsyAXI&#10;np8kT1QfbuDn+Gr9R7784Hjt71ze2JkPaH5M7ODxvOFNn/0x86cv3+Sp8KuPREgUh2fO8KL/ldvt&#10;K+H2o7fIRGX09Y32iy72xT9wkRQ/+rGHzmrg7EIkvNocnTcH9VWr6R/yJF30k6+/mTeUwO+8ODFD&#10;X7zXBnUA/932XLbj5pRFBQh5wue7+l1/JKeQMaLnAUH6y1+9onv8qC33BtqfYi+/12b9t/3r0Icv&#10;ffqkR7aAzdYyXOgUB2Dba3CnjTe2xkeZLWUeqb05TBkf8c/GyeLzwRPo5SOmisNHB0k5Xj5kg45n&#10;sWn5uTij36jn1y3PDCYxmBqfrtwMPZ4L9pfvlpEObrzRTxkVZj40+bHnSypCs3J3H188jDX88O23&#10;/xH69B9tkDntLu7bsmnnX+iWtqzzhc9exDT+Azl610OGpsXBHfztvxqkdp45lRghT9noTHcyx7bO&#10;Mo8MtsDrGO38ODjapm0QGvRkA+X+Gw+UUJa6/ewxnylrH0Ab3B6XV2Iv5yDrG3LgkzPxFL4hSUn5&#10;+1p5eLhJ7su8NQW++c4P3+dCr1yeWPx9bnAY/NOe/HR8o9x+/4/uRc7Xzl39FJGLhd420JteEpPk&#10;7BNqM6835xjbl962/mdr+/XROfTKfzrbnYvUX+YlD9+UZ+lvny5/es8Fyvg1fRsYl9cvdDTn5G+9&#10;2RPenUsXMxqlrn300cdU0RasPXLkzpVd7IZg/dC8tbIGXWHb8zo8+sHDi2xQO6Mb/TquJKd1XS79&#10;YX2p36z83aK76K99N7DPTV2tJKc7L7/EaMQFMobl2wVfQCf9Sdz1pj25Cwe54zD6ks2/Anh/Smr7&#10;d+iuV5z/Ag9xzsfVoT4i+7ZCmwL214893lYaplu3eLuVJ7RRj/WpfJ6Ad3+O0ELuqSIDycqavDfj&#10;xrQTD41+49eb5/6O8eW8CDNG/j0wdiaWD++l6bh4bjZsDou42iF+qbGx0P05TCSe9j7rKw+7xV1j&#10;8BjsHG9tXbfPdvy2/ZM+R1S2dx5SXt1bedqtPPl212aG1+D6fsBhOraQEZpdX+mDAgf3KKcNwLZB&#10;x/XmVnqE/tjlQNtvPjhcwj8Y+dQPcLuf2qy59EaIIwfO3wOXvF9AVk8WPSqX75Z3ZMmj1/GDx+r9&#10;xSf6n/ZaeD2n2vLdGkvAk+Z5/Lp8XDI+onvHpLBgQ+fQePmLDj5P+7dtJtdMe5D1xHFcOD6Y/Jw+&#10;deW/yaPGupWzbbZ8tpx8ei0822xxxS+89ad98MTFwzxu64oQtB5vGGS7NKsPvD3/Ks3/wNfyRPqU&#10;v33MnLT78VdxV6+D3/g5ctkMZ8Y2ivNl2o79iQP3CT1lILN+BZT7tKc2/4+fbu8W7Wdf5kgLy/vu&#10;7UaciZ23iePT5JlPhCbzE/mSfTu3p/v1Kmh2ZFy/Rp9lrvEZug26DlRvfz9B6b7ypaVo8Tkxf4uz&#10;Buz2Z/hb8YktPbCawXt0KOujCxL6Fs5m+dNFgK4tcASjesnefo+TEJXBdwzWzt45mqSyiwcCcj/4&#10;9nVOxxdje3gfn6hvWTnOV+3JbnU8eCsLRlQopCo4S58DHlUYgD8TXieF04QrB82eJNla2FqYC5L4&#10;3Cc/Ftvrj6MrHD6jB54z4R+exF8T7eMnxwv4rI6hvny59c+tNsPf73iise+d5u5KiHZJWHScE0D6&#10;0omvvRJrLrZOvYs7t+23fPzrazrFlsqw8wrmopX6GahNKLuw3thQJmaGbv1KL7xNJN/l1T39IfCc&#10;aHbh4VyoQkPnecIxumiX0KyP0EvKJurTtibRc5GIvYu3fmoipww4WzgLsRKbyxf1SXzpNUbZFPAC&#10;N53j4WHRooNdily0Rm9ws8BooaaLLukHn2cCoY/oP3w3fWj61bRhTrq1X56OdsxuW7x7MZYy0Xt1&#10;cJIghKa9L3WoWUD7S8Bm9HD6R84Jx6VzkYcsNtl6PQ+Ar862uaVtQ9fwCxN/9PW6Kryq+1MRMqPa&#10;vmIHbzasXdrXIkrbZemqXxREGNgL5fY/ZcPgjb5wfg3IqQ7RA6z99lcn+zueTL0FqAwWCcEvTh4Z&#10;X2SBJXFj8HufcgPe8thJCnqDU/0fHy4oFxNi3+Ta0x7zZNmU17/Hfj7admvRoX3qHsHL+oWP2Et3&#10;9IC8BTbgrQ+6uFddc+xmib4yLf1s9LwnL8sLn9Ed38l/PYnK/pQbC07MRd9vv/1rL8qh56PNDbPw&#10;NK85exs/vctFPPVoe3NA8thzMRK+VxKqd5FaDnJyVDvYdlzsePmI35XDHjRdhObXz8UnPWNG5K5+&#10;aFumOHgAz81N+im/0aOIwb/sil8X4OFTP3Z/FHzGIbpnn3ibSaCYQiN3yKdwjKebJ/Bfvcxu2Fee&#10;xqnI4V9dfP2Ann37ZCt6/J9b9ACvd19OnLQNY6dFl12AwKt2uWDOt9EXPH1BZ77sx34+xYluHRtP&#10;bCjDr/6hY0B74aX8Hbro2TeIpKyvnkojz0SZfdG6ptnOh8174Xd01easOzipN3ZcEHp9j0x/6jrZ&#10;PQj4e8UzPcD67VQfuWOHMviznR3H5g/02nJ6LaysHc/CIW0b/DQgmp58H//ddBOf2Gy70Gvqb94j&#10;78636m8eowF6fQLsidrwnHrfc4EZn8sN2Te2TQ55l5s4Fo6b9jDb7UuDk3CaOMwOXHo74Y61MYbu&#10;p1+hjEA45ICRP/bZ/zncdXthYXFq9whM0fihF1dix8z5Zh4w+SL5JwOu2J4F+tGzMSJO8nnGgdcc&#10;rv/le+22PqW0iyjauXOh9/Pq18ZpTjzMPdHz8ZS5kW8uCu8NMB/yG2zjp7Xm6BOe+r8FiKc+sPDy&#10;MZ2z9TYKc0N+21dK+03g3//u9704CwdMjHQ3doqpGacufvEXnPHB5MGvv/4mi+Tf5Unm766LzXKD&#10;JzudGwzPyfv03DFCOT9dJ4Btl6N75ISwipifxcBR6ug4fPg0+cf4uW17o134e66x/K6Ks3PnnPT9&#10;5hk+lYPxjx+jB/6TNyZHIKX/3wtQR0Wj8cR+Cw6f9f9rfonU5lt9suOYuIxeOxefVpt4oOMl4/hh&#10;ZM0BHaYdZ0yZNpw5yM7F2TR5dWzWN8QN3hv3227iGT/xWjmJl7Zt8ijfzXnSnj7f8RWTtHT54YkH&#10;nrd+gyvP3+cx9zjScSc5GxgTjUfu+DbfHv33XIwtc16k3E0IPmT66Df4Vx/CAz3O9rnoNLrFH/kj&#10;D6y9/OJGDrkTT7jPemXXG1yi58qGs3xtJ74ObXguH3j8uDeoyUnaGDzbCX4iNXTRLTK/eDu/tcxX&#10;o9/IHrrYYC7Wc6v8/vdZ4GNTc945X+38I/MObwiYucw5D8h4tvFQRY5CO4956s6i7zOnlMve5NUK&#10;W0ev6mwRJm3EKL6pfsmhfm/5ha+PDGXPixP0+Cb554vPv+wbFNxsYI6o3Bxx5g5trZYpB6uH7V0W&#10;/yWGPNVr7iKexA+9/H4wuT/lxlZqzoV5c8KUaf/wZRPYJ/rUoZ04novT4t5rttUBfv33f/82F8C/&#10;yo0+cyEZjb7+Wd6uoXz7GXxyzAl237Y37uXtQnQFtS149S/9T3vedk6cqfeRo/lVPPz4YZ62qg7O&#10;b/JH53owPPEoX+3AV2dusrZf9ZELD4y+L/3+1GXxipyvOb5jRZxHbPnQa2Tc/Uf/AMqX79MX//7v&#10;/94Y/uab3372VeIEPH1q/wlyV+2P32wj6VE9cXrN/+OZrad355p8mf3RJ7GTc6kZg4J6bFldbbnJ&#10;Vo4f24fe2JjUWqj/m2PuNhjcM/8/vi6f6ExvcSe+vk0/4A9+7Jie/gvw1+Yu3IJdt7IP7wlz/LJM&#10;PR32xjWy5QyfGHTG/3nbiOP8V57Yv+ZH4TE3PYxOt98mztntRlRvX7MS2/yUfNWbU08s7Cven/qO&#10;btMf3nqzFuFtV2PCjFvNV4N4tTA8H9rQZfWBpnz7nmOgbxgfNy7N5/bpZzzQzJOuY9+sBUz5yvJ6&#10;a3LK78TOfTzlQWgbxhHhOXOQxUF3tQy89Mm9yb517Dn8yQyDyxb+fYI5jlgp/qXTxPLas/j0uOCJ&#10;m8KVo76xc3D75D0dAqOTuVvsMf+P3CB3+zHxp/UeEkrzqS8/3/NJeCHniXF8eopcgCXnp/p++omq&#10;2vDYKrvhJY9jfmmYOt3nxFIq8RI7629xIw6X7uY7e3yzcSq3ots2EU+gsXjacnzZpi1P8rZsOP7y&#10;Nz7tC3j50wYBv2uKj/axRgXoTWdbuKnI+HffAJDDg3/770PGu0J5nd1D60iOAtMf8R/f3v6feoL7&#10;Z9u2Kln8cOpz+Dpv4bVjwWAT9LrtJk9c9Y8dtr/m6WJW5Sd3Anm1uh228Fumsrin4mzG9DNXju6r&#10;39CF5mWXTB43Vxpe+Pqr7/EPOP5bMO047UmOdsLz0vMVj/X9xTfIZP6sPAg7T7twX+1on23T3UKx&#10;X37UZ/Oxe3WFA9Ze5XPz1ejOAGtyO5ca7OF7PTGYwp2bbP3r7YwvoXOdpG8IvP1JpjFyfbyx0Juv&#10;OTD/teE10xwvjSq2+mxb10b+TFu4UQq0TMMEFr/yCQk8b7hbmb/UJiX4e7+OuU99lz8WbE2URr/J&#10;QzSEW1uMF80PYmMEdv2oMVbtYE7F+X7ylij97MXK1q88xft8gvcF8ScO9oLtVaU/PsDNp+P3+JmS&#10;px1WK+t/+tj1U2/JZ+1nznPyN7PLw1DDgG0gjJ8JSB0D+5ft4j8bHo5OszjrkOVZmkejfCqAFxcv&#10;wIFbZut1TStT/S7uFednDhra4p1WrA1pnLdWIgPLuwf52k69uiNTtjJtfXpyt0TLR0jouJmo4LuL&#10;RKUxKc1ffUN+Bj8X2HQ8/MlbXeZC5LziZ8tspz0ElkWIcWTtObSj29i8+odp+aoDXcSOLuRafB99&#10;vCbpLBannCyBYsLXgAltJ3iRY1AlHzhB4Yed+KIjV7viv0k4RT+HRyE6UPoH5vjd4oWPYJ4JvQuS&#10;FjywWPtNKmpzCvmZXmszluuPxVFG3v2ZCdJNM23eyU149kTy6InHHPPpnkxNZ2TzTiD5tnLos7Ki&#10;F/2A333rkTp+FCMPGZ6MyDsbU5Z2Oiek5RNa254gHvzlj29tTPksAp0OpyJAzpZoU/bCb2xla6DY&#10;4x8/egKdTvmkjgzHBqcOjl2FDf65EG/C8zH9U2KxkOcVpCBiKFW+ZPOKE0p3wOJZfaPVbFN5IBS7&#10;2+36bQsXv+VhzEWj+1hIn2gaXbNYHd+urRYhLITvAjx+Qckn/SJ6rlj9MAxDn/65hcGt3PLIE/JO&#10;+s5A1wltjY0uKV8YnYYHXelRgccni/diG4X45glr75a1zcOvWzwPLNXe7feazwZAL+LGrveZBO/F&#10;cfbKsWLr69/Ef/EJW8h2A8bqoP/1N1WDx279cybU4z94fZJCvw3OTjAmbvgnA+KxH66/2vGwm5/0&#10;a7D0ctbHH+PDttW83k2eJb85J+0sx8lR295rvy1Z+vQuiOL9bNvBnbhzgUwfob/YmLup2DJ93oIY&#10;X65P+OnjD5m8RUc4e2OF16guNCaj348PO10o4EN5zV35HT8+m9ftvZWj8+RzY4au1X90grKykyga&#10;p4tHnjGmF27SD0N26c3GLmYEh8zGAb5ZkCg/yAEn/Ve8tmR4nN2Xfktb7Z3n62/y8eMHv/klHqYN&#10;/H7t9APHz8/ytm05zOCA6savRz9+KqhXdsoX16IKWguZoK/sPOOSOBID4rAxJR6jL51dJLH/Xcp2&#10;3MPnjWNxenQiXzuvLV47ve1hy3+N98j+PHXGhonp4evVb3RMtyof9RaNxIBXJpoAdpKerUDrJnuV&#10;mZDaVxCtf1L1Ava3zxXqm2L4Br9VH/3NJeKTYFy6w6H/5d+b6MXePCVr3Jt26IQ6dNvvrjssSzXz&#10;FrlYvbkF34Pm3Gy3+daH9XkKHbMZKPt1veAX9cXXyrgLzafcZKHkEV/xQ5q+cm7cT+9pD7JW3+ac&#10;00ire7kXT/vd8aF8566LY7vwuo7fnqDeYr3oe58J/bsYUt+mjbWHcb5tm/aVc3zu1zwfnY9v6d9P&#10;bF+gqzFASXOKC1HhqbzHKRe7KWhZc9/RUZ+R09q/ko9/+um7i7Z5kYMD+xvl2y/WPx1PnJS9akj1&#10;6JXb94rbzeNiYvMY3ktbu2IE/AVl2sqFXHnwTV6HnXSQ7fA2jsCR/5sD235TZqzZjwuE7McLvrtq&#10;g5X4nCc62REEKJW/F15Gl7Fl9aJd/Rsf08nT+aP7yMXnF4FseSht/zCzbb405UW7xLz9CAgNP5o3&#10;OV85i1nBWR8v7S9ty+dUDv97fJjFhejTPqZtstjzeWyLb97+RNePmV9EPh3yV3ptG37mj+/zukkx&#10;+wQ0t3073x+M0rMrsHrNnGRihW991BnH2Sh2nnQb14s7Pp347rlSaWes1rYd/488x8ur21oyuoiP&#10;z/KEOhw5x28Gf5XX+P75z3+ujavH2stHcrsLYI3rtOsz540fRq+1V9nq3/aL/P6GdWzuxYWjnzdy&#10;4E2X7TtoL53jQvt4VGbiA9+nzF1MWroQUOMFjjr+0Qb2jcH44G1MlKP8Ju7Kap+Lzo65C8BzTgRX&#10;uZzCf4Xw3O2lx6NMnad/8a0/Qu+vshPvxh79ny/4G8w8dfqycjLxbjxU5+f4OfOJucl2xrzeEBM+&#10;eMsd8rNFuF70bDnf8+XwkUfIANF08se5ATcVnQeIga+/mVcpy++9+Psf37Ztf5ffA6afz5V/H2mC&#10;3YCMGf9nnF6bVn7pM+9Q27Y+uUZ+daMQNtpPez77gYWl3lCUWEL3Pk8V0QMMz/T7vD66Y09uSnRB&#10;yRwhV4pjK7tPbPB/it/0pwnG/3T2dhzthZ4tHc/kkdg7No3vKvDxtT5Fe0y58I2b1ef498ln/VK6&#10;Y0Pr0eQPLO8e5AuNz8LuL95uB2/60RN365XBqf8Pz2fd7oud4sSP4lcfbn45TLWzY/4y/zLm9ElB&#10;OsZmr3V+88Y6ytxwOHIP8dnQI6gdh265Y6NjMvCfG7pG7yGd/rIPFvSmdrziP4BW//UzNcZVfZOg&#10;9n0CA+OD8akbNtEo2zq7jp3buqH3Bvl8YkeZp35XBl33Ju7hP/LXb2sjuqcsPy3UnBN7xbX84aY2&#10;/UIs+4kL15zpJIfoH7sWYA60vPB9QstjrlwA8JqxYWKsfcl85uRLOOP38ZFjEC90Sy9/fKttPuR8&#10;vnaGR5Xjw+Pf0oUvyh130Lz2gTj7Lm/46hwwtNpS3zcmwOVT2rDTfts1fBbodulMWOqUdW562hM9&#10;PT+yla7Q6PnQ9XXZRaNi+Ryalbf+1f5gZbZcwfInO5/yVH6BcSr2bRvCeci40LJT+kddcwt/1MPh&#10;3H0Ux67wSisNi+z/GtAbVHZo+DnJ61Lf+kt1P2yMD/f5Isr4W1k/dN3xa3PZ3V7F/pk+w5h8VZ3G&#10;PHDw3nNx9C8gdZVbP5yaQyuu5SUxX0i5nHuqLzbOCwA+Fzz3r8Jf3yn9cdT48sbXzomQu8DekWEc&#10;16+AHDWvb+7RVXY1Rkt4PLFy1F2tlU0brJzxuyfnL4hM9vpb2DDt8YuD05Z/wxcbP8vP9jXJsuUH&#10;8aF+9WgeOirz24zDJ3bDSzxevs0xHGs9eNbPD2H8F3cW1h+Td2bOIbTbR7o5Mh70JXz1tfFBVuVl&#10;W5J8rYyNncXZ9mx9/L22jtjbNsdL+0rsdbg8r4KzU13sH3ZPvK0jf4FO47PxHb/z48TM4FWXQ7K0&#10;LXuovP4dX0a8sTZdbH3ReWjwV5/0wiu+15er08rYY9vX/qh+YvbRTuWdthYbbp42fthfu/G55K/C&#10;dMr1AjKvMe/oCf9/GMKjuq3foufKxtN64Ogr16cNEp/yUHXN22rWrsZMeDXfbaOGfusv/cIDCGU8&#10;5g17Lbq+yvuq33xwVb/Y+Xwb8pS+/qkavgI9Rzw4uzG38Zk5+szP1dHZx2+3Z00ynvF/CuuMdqLj&#10;scNty5d56XKgfPc7OKVsG3BPepb36y1eS2MfLK856He/1mnLgwwDHRA0Wz+DyN3Ii1/Ex5fyTvI7&#10;P7qDTvkOSvZNcE2Ssku56kfnnTjBERwaoPvHH6sPkfbR9FWYx63K+OdjJsLqTJ7Qs4ZtTnqDUtgJ&#10;//LcLfwZ0GcwGfqh2ckY3vjp3DsYNOFV1lwA7kJAn1QZ/++FAZycBC/MJP0+uVBOl3HN+IYO45+Z&#10;iF53V1Xe8C+/2GaQNPGdydkMsJ1MdiCKX68FR4OS47GFr52M7gXTncTvnZcWHMAe9yBf5XF8Sm9/&#10;XSAK34I2SYdZ/yqbWLYcdQMa5WnQniA5mTF3JW/jQDsyOd+Ve1OPz1TuRA1Oj5Wdz1MHgTAD5XR2&#10;OMCWry+aU7Z1ts9YLh3+5AV6LC5S1gtxEmBk+R2tBTjK+oRatqD95pG3Kl+Mpe7Suzrjdw8wETiS&#10;bfMB2rDbc9yD86VZ/Dbvs16brf7P8vJbHvRMe9DlzVsLC2J/2tIFEZJrk0eMHnDMu23YutKPnuUZ&#10;RBOhqFJfzF3Qs0hhsPM6O3b1gvM5qQnTxpuTUDbxlhjqAnrktBbfE4rsOa5ZLT65XV/U74d4fYvg&#10;l/b5ZEF7Zp3gAm1t8gEsuHzMUwNwyHAs5sR6F9uzD1efUO5TXcKebPbtRUAi9fX3edIA9IQvMQdv&#10;/Jp+zqk5VuYzJ/CTc+DId/IT+erJE+MT57O4OvkE/Wd9amv04vfJ7e6Kpa9FYP1VXlt+I2MuMGkf&#10;CwzK3mcRy2LK55/nVc29sGFRbO4El8fJwMtFrVm8Jz9viMhTG+jB2iQ27DeHpNxFkJmIDA5/hagx&#10;ES7Fs6iABjQPRx6YC9Oz+OeYrLYBP4LKSZ7Kyfv4wUQntCe4umiYfbqoB9U3dOTtwuiWP20RteKi&#10;p7qnvZ0wrZ6Ly5LqFN3IQQOnumo7sj2NZyErOrAZ8OsuanZyGhrQMUKePjZW3qljL6yVvTy6eJNU&#10;8FP4W7y2UOv3X43j9Cn/0PGtpTG/m1r743ex1TZp/eTb7BbUbd9luxigA6An+Wymz/pl6+H4XTEL&#10;yNpRjv+Qp1To4uYKr6NeH6NX37bvPp+eNob15I/xgXnCeXytaNu71YfPoOI/7eSYrj4parky+7Od&#10;HcdaYcHCrpP6eRpbiJlfuGkCbTDLIL7Jv/4GLt+krguzvHkE7Rbe7q9etsat3pF5qwAT+oXf/fjp&#10;NV5IS5+IuJqDjI1T+z7rgzK9bJ32XR5dx77qBtN3dWxMTP8q/9y0Rxe685U89Cl4fbEa/s53F38X&#10;VclJwya22f7AY8NDr/aM8pl479iLFgT3BcBLVW+ASV11ji1gfVN7Mm+cnG6ATeyzTz40PqaPWhCd&#10;OSq6ydV4mFdbUNx+xYb2ndS1v2mz8KnOKdt5AtqJ+2kfOdxTMn0aLnpaEHeTkj70pz//qQu1aBaU&#10;M7Xm5ouN9Ot4Zm6gILDDNv3prZ2++ur31WnoJzbYABo3ckv28Rs+5ofqpxXahuEv5leOfTdhGDOM&#10;L/C/z5gz+3NzCf6Lf23bztrjtNvRGy799hB+7YucvTj+1vwjZsrtc26zOGN7mq2gfen3awBnZMCa&#10;PNPjY+NHuTMXdfbVr714FJ1/zAX36vVT8mfamv97wU2uODY1hsp2+vrYPjqKR3s7t+D/tz1foLMY&#10;nPhYG3Z8x05c7Tx/Y+6ICa25xXzY7sm6iY+7rBf9Q7C2o7XfGKB79vNf8ETkE8juBYX4hT0df5wD&#10;ekWetoru2oWMiZ3J2dsOY6c4GwHGCTx81NEdXfudtosiez73IThkfJuLh+Yp+tnvf/8Pl3rlGba1&#10;4xjw3Kfb+gYRm/W3jseRTUfzFGNObYkssH2OLtXfmBl70T/zH5q67/Jh8GOCCzliF62n9gvBNd6y&#10;vzpmTrntMXxyzpLc5Eau1pd2zuf519t5mn9S/tMPuaiRPuv3qJ0SsEe+YevInPlVxzYdZyGqmN/x&#10;I9y5GDW2G2flJD5zs8NcWJ5cT88358nk6uY4H3o703RDhGN1f/yPv7acSM+iNy7knLSTi1Byk0Wm&#10;bZeNk6XvmBqc5mQ3dWbEfpc3NbzPeREdyQDoNte2IF/6X33ZdqRT+CQ5fPnOGxd+E/lfffbdt7mx&#10;J74zpwLa883b/K58aVrUc/yZE8c3+fNU1d7k6AI0PfR9OtC7c6r4AOAPlLkQDtY2ZWRv2W7JiLYt&#10;J4fvzbHvOVb6SHyoPbURH6wfSpSvnufEXmzUkQm6zS6/8sesj0xdfbU42Tr2QeOzx9MflN22LH/t&#10;KAc9gStvPuvaicP/9J/+t9TNeC6eB29uvpqF18mt78JzY6Ox8MiPt158+YjvYwNdRr+xeXVFN3Vb&#10;L2bGF8rp9UP6lhsE+BPd5Crjs/ONueF1cMdXfPMC8Dty7hwuv+kfbJubpPCS08WE9qIbWd99mxsI&#10;wlCYay/gtbHk6JvelDRlt9y1S7k8Se8vcgMuaH8KsxmvJ3aUNzdmruu8Qv5D42kfuWT9Zbv7pUm9&#10;Jx61E+AT7Y83ueOj0RkdG4H91dE84QlP/va/Ok/gLv6uW2jmOQ/T50bHaFdW+s/ElPZj/+TYlVMf&#10;h3cqqiOq6ofP6beVFxk7f1Q/n9ue5cfzG5vK2h/thAaf0sWP/NT9h55enQ1v0I/+odlXA198U3bB&#10;pUvi5+Scqy476ys86ILHlr3Gm/yzvMcf1TlmOqelr1jzitBkixia2OzVwfF210CeTF/tP9t8Yu/4&#10;8fhArAHxR+7ouVvxu/aMjtpa2/qA5b/2ceXWqa8t9RdbtNPMd9VtnuLa0o/7u7/uHlkr+7TPyTF8&#10;h8fqgOdrKN9llspYVpTV9zX+62P8ffgHbN62r13dMALuc4oeVg4ZYv2CMTR9FK/jv+ScJ4zv4uOj&#10;pzEmDoksJaMD/ERFZYq/OZ585max7Y/K5YPWH9/2IF/rks2Xo/+p1VAPWNwlWhr64D/9MvI3P6Z8&#10;Y17dC19jjf+xqXOEvdqtavtmTOX39q9TtjrWE6HHd+N//bOyyP17YWmKz9jQkrt9v/Vcn6bClx7r&#10;g+0/aJ8yLzsetpX/J75eyD988PKnr3f/Yc/i2z7rqL5xVTGhMX99+gZN6c7F0j2Gjxff2vYmuykc&#10;VtFFLMN/wmWn8uPyxan+r/C3Do+nbMdry26VBelnMhXvnOrJT/nCL5Vv/d+7rU9e2bC0T9vdgLQ3&#10;tcaF9ePg9UBR7Ks5k0sSS3ztb2Np+T4favK2H/AySyzm394+/bC22C50/ST2iXVP74P1f7eZM7BT&#10;vblSY6n4iZPoNjOPw20Jl4lG2v1nXQtHVoU5fiq6SQX9XkDkqMV74uK75d3Zr8NfULozAJ7OhPb1&#10;ZyYkk3S3bgNs9b4GSB06/z3piAOcwK4+S/vU2QkXB66ebIOH//rnUvnotsdoOJ5+FoJtHS+9eove&#10;+I/smQBqpJVnQFkafAdvJvMbeJ4EnkF0nLaDGf3Qhqh02y4rnz5eKeWkbQfhHbAdtzw4QDPVjnOM&#10;b/Wk+2nb9Qf567PyjfxgVwe8yC+EZ08A83pUgwVYurV/ba/d8X08xJyCxfNdAFB/2zdx63gXGJam&#10;MmLMyjGpLO/LBiewMzBNZzkDNBoXRuPTaUvKzusMV0cnKAtbxqKVzT9kqVvoRSiTlLSzp8fA2D77&#10;8DGYicVQ9aRC+eHX0uIMzcVDowXKo3vzxfaCTXCctJG5Pq8/8LfOkHIXNLcO3epv8F9enRTF3088&#10;uDupsF/bO3m6dQpJ4akjHjGtvGZRb31y0w1VYjJxOicyY3v9lN2Z6OZueSf4aWN6tD8cX5p4/JD9&#10;S9/av7F+/BMh2mf598LdEYwXHX/MSV/5h7T+CB9428QSdGMhBZ7S6gpTvsfGOUHAcm22j7ZtcGKy&#10;9dtmDgJkA79HvLS29XHoZ3I9CyqDeX/X18EFLvbqv/AXls8uKMBX5k9YsAd581n8+CFtAEaPwXM8&#10;MTsXw+XbKUuuMdEMfXVNPLj3pDoFAXWZmzhFmLxAjnbAv75055KFpvCx2Kmsi1k5hjt6nHL6pV57&#10;Tbl2GxnldXyszmd0nHxJf/yqZ3jY7kduUPfN18mfnkqJ7LXRCXOYdcHJAuHyDHF0mf4Pd222MGXf&#10;wr/YsbDneCfH6Mfu0w7hrR4POlt0daFcG9bG6MJGOF14O+X4bI6C16fv8rSyVwDWP43pjaEsZsR3&#10;8PaDXvuIF390qo6a34ntKSO3/A4uOmU/9mJQsKaraunifYjcobknqbUj/n3/w+T76VNrn5w1Cz2Y&#10;4beyyVp96con0/fllIwzsYksfoC3T+DOa1EH34VXr2jetofvA7Ydtr8snfqGuO0j3vbmJLKW3/v8&#10;XnaEV5/f/vab7Ke9crw6Zbd5zdPSLlKzg+7o3+ViSt6uXyATbiZGtd9BMKdyv/PmiBQWT+xxVmMw&#10;FGS6GFFfh7/+BMR97YkdiNUPzPZ5PHMNNPjFPwdzN7MgdPMIWqGLGeGL7gm9qJsCItXp96vL6HVj&#10;77h1l+A1/NBgvXIuE2CknK/hiCMygQu5ysBs4ys4xwdrNxT1vaAXn86TFUNX4tKzYeJMPIQiNPnW&#10;/+PmXkyInyN1SS492PUEdGB1s7+6jP8PPl3yV5sPX0163dwlEALav/o3YFuE+dkZOe03UbT9o3E3&#10;+XNsgXPmYXHaUy9M6Lb6WWhX79OngrRP9uWlzs96uPVDt/Rs0XfpMjxGRe4xr9QngK3FXn3N66DN&#10;6bowyiafA9t38UdDn33d/i6kTvnYOjonT/bir1c+z+sQjYv7UwJ8efWBtHNvgmh780PGhOSRgfET&#10;nk+dPAHkBjK53Gf9i4aeXUQJj+IdP6hTjtW0KL/dbCsjOOu/ETn9nsva/qmd/D4+xGl/w239T87f&#10;ArLwS2BLQ2mMxHPsFx9j+5fJV3xoTgSXntPebHXh7Y3xK7SymNdej/zBq1345QN/6yonlWSIBW25&#10;ep+wqBztxFdoJ07u3zqlz17MXZ16nshznHZAO6YLFLY91248F7fb2nHH8bfff7tsJn8nNvH48OG7&#10;XASb2KU3Pr2oIBbYFJlujgUrA17PPTr3OfEUXfeiCl8BtiqzdX71/Zu8xSSVPmD1de6pf67853Zx&#10;d1vCx9fy2CKyjK1e+dab1aJXJGaOkaeeT4OsD3uT17kg9JyPjKzkzMTOyl05jttHvk/dZ3NRhuzJ&#10;o3xE2vx1vP9i4tpT1o4B3Xpjld/tPfp5ywbw6nFvPyGPHeSt3+Uf9jV3Z6tu9dNWzsdsXbQBnZvS&#10;JXh70bIV+dobDxyT1Rsck0Pp6NhfRMRn0469wJ46b+cx/tGj9gXBeUcKy1o5/+Ch3lxhL2I2V7r4&#10;e+bpGf3CZ3yF5glKwdrHdr8TDPA1VxVTPhOzmeue80R5d17nra2iGl1P2+uD5upj831zw86JyIPr&#10;Y3/Xa4xl2ye7mB49amPw0H7Ib8gXTuxXf/s+cU19hW9071qEYn5uLhr91taW89/B3z5UfdDk0zjI&#10;VpmcA5S/BmVLN7jw9dkb33Hb6diM9+Sq4Td0g6/O8fhHHLnhI28SyAW+uVnIWsQkqZFjjOXniWU5&#10;bM6Z8KDL9ImdB21szfGto4u3Oz9C75WGUSPxnnhL7lAGyByn9zBftw3zhPydJwfD3GguJvFV8wCS&#10;sMHr6ifHt2O7fM+BkZ94SpdLPOamgNDA39jBH09tfMK5x3y7dd0JXfGe8luRL+YEvH7dHBnwJfyE&#10;cXjLJT989rv8zERNL8bo7pxA3pO/9wYy8be2rUzbBeP7T3kacM9n64PExYLjfo5i9mNhy8ov8bH8&#10;indiyk9hyPH7pLH+xFfAzTTyz8X32My/q6P4XDAvtZ4h9gCc9aljucI1zifIAXXQsWXmjdOX4G1s&#10;te0ehLUl/Kvbsf21D63HdQH8FZ2+EuWmNLQXnP2NE33ggzuMHrA+3K3zj2h565kjnDsfib29WejI&#10;QmOXzr2ZKG7u+UO2fRigeBND9Uv4PLTL0c9h+9fW1F9HnrIfzvi19a+3/L0umC2J+uIdL2jovDYv&#10;D8d8NPOrdSn6egDVojYvrpyHeo0Px+rm53Auku40LhNOI2PyG93+/4L0mrLqHDV7c8443KvvKpsD&#10;x88xYnLurUm80YN5c0V2659HPbcEPGSy4ELk+nX8Of1YPZ06Nzqy6+vmidPXI8684tdgzz2KU4PG&#10;10szeZ4OU0Jm/1JAHzbqV/tkIX66jz6izhPmezFVjKw8fPT30j7igJTFt49GtXbYNiC3n/CAC8hS&#10;9oTSPgs+sf+M28WfOWFk8G/Gp+W9/NcH9e0RKS+i91cbjy/3/OATolv0lK+gPEK7c97MJsrzSc//&#10;dNKN9saolmVMXf82GJ9EZ782hK65NmUd47buzEfWD4rhr121LrqRpby8JqTv48Orm9QV55Rd+49m&#10;whM8ZbKrc7VUzdtjztgc3NUbPh9Z+/slqI5pw/8vsG80vHQ/zKp39Nv+1blz6mrNI/0Y+/mrNrVf&#10;THy/y9iTiK09J1TqA9Z0fHFOmj+jx8quPfH7xZ5tibtfAz/bsnD5+NCQtW8cbBtHEdunPNzdtNOf&#10;ncn8hf/pBcfbBecJ4JVwtpegV+UOS8wbBzoo78HZrqEVkmT4mt/z+LkP37FtBNXpZXl8RDZQv526&#10;C9AKzzxlecC9B/rw1Dn8H1oTLY3vNz42CCoXr8B2EjyIpdfKhF/eqegFZIGQDr31L/hEnknU8zVR&#10;eyKDp7uU4Rv08O3F55RLBOiWV1Cq1cowYTb5Wv/j5QNsx3YnpsK0xMF3crP1+M9vYNmi2YUtbEwS&#10;LXh9/vmc1A5/J2fjw5XveOpG5+4/2okedG7c1M7RpYrma+sd19a0ky0+QP1OVpq4xxGdlLsA/MMf&#10;8yrRU1a8SLqPbz5aFJRveI9/BndOuuYEqw4KHpa7eHnRoc/fTorbFiaHZ/BanWfQHXk9sTl0IS2s&#10;jww6/U3dJBNPSo3dd4eH7KRDp12bNMBlQ5Tck+rhPN/lH7/Z0u0FLH0KjzrtG+xaIGsS4vivCweh&#10;A1d/SxyZ5E6b8O70gToO4sH/Kndt40eNtWHjEZpmeR4/9Wh9vsTs0ww4SzNP24rdcwGuq5BDyf7v&#10;cwd5zsU+e2vx1uQqecKkU1/zOtf9jdiVVd+F//jOb1BlIS242qcXcAXGsQ0OnnTYC9E/5o5ndz2L&#10;Ra/fYL+3ELkzeAEuOhcCAHvY+AT28RcZvwbqPVX84k5jznJuHZ6bH5bX+m15OsGYGJuJ5sSudk6b&#10;5eTBRTsn2fxQn/Abu5MfLAbNDRgutjoxvE8Wl3/7VtpmIL7LzSrvQ7sTpJaHX3nGL3jY31j5zh38&#10;GYT31dPVNY4zMDs5+8tf/1JcbwTYRQMLN5M3JveuLrsVszEwT5Y8L05MTpgJ2O3zr74yAU4fjN2b&#10;f7a/a2P6fZE6ftTXN2fMouzDlvaB6SPbFvTpxdvU0b+vS4nuxiTg6SEXkJ0sitdH6OlMpS1exjLx&#10;ha9FXe0C4PdJn5Tt4l/7dSr4zwVGdoUqF4HHfr4HJuZ029+4VrztIryWD72AO+m3zXpcfk6Es2B0&#10;gpusnfA7sdD3PKHxayB+P+7rzCJ44mQWk+yztyfjadMuFsaayj99mF86jp0Fy+bD8BFTYo3+Xunm&#10;twDpT58f8hE/5Z0yiwy37Z46SrzzW+rQ8Vj1ig594i34uwjEhwvw95Od7jcPRJ8f85HL54LFLELS&#10;cX9DRVx2zDqTP3bs4gnZ/kCtD++C8thR2o7xaPgweSF50t8sMMxYgc/G9m5nnJz+qx5sjqjNp23Z&#10;pa8vzuClfSp/6OGAPQnH523ywWvYMVP5l3kFIL762o9+Uz08yKD3a/nYV4/s7InR5AScRnce4jd4&#10;PrUvvLPbD1lAvrcvBn4N8Lhh9smW25363YttZyw9i29xjBQUG47cB58uGqVi3E3v2x7yXvg48ZCS&#10;5LOR3RPZHDuhFypdtNMGh5942DyJz9j9tIE+fFOpV39ttGRu9pyLuIP0i8/zhGQEuWlOLE/upfud&#10;D9Lr089yEpIcV/+mDq7+Z/zAu/2t/Wz6Uv1KieMvu2JybL/xPcHlYkT7Yfjqzz7mtL/97Rdpx8mL&#10;YxO7tq2n7WtlykZ+xpnk2/6swYnrb7+dCx27QEWHOXeY1yGur8SAuCVbGfmeLoAL6F84O91o2umx&#10;rbr9IPaMt++Tj4Yfvz8XzHchcOeavTmxXKbd1n9vk0PA9nv+e7bN+nTH3cOiNpTHFvzCduRMXumZ&#10;7bGPrsZqfM0NJp+8nIuuHs6H3ufGFpFgjJWv2s7hZR8tnNoQPfB8m1jUZhZo3n3Oucb8oafT6r5P&#10;UlEfT7Evn8vL047T3xcfHhCf5k+eYCLP+Lk+gtu8kfbjf/29c4QTn25a7G9KRd5eRMJzeEyu5Rs+&#10;mnMvteLbHGNi3IVDtKtj/RGckdvAKc1eiBNgHbMTf3BcfLBdfDrO25by2uNcFP3y45e90WyfgMR/&#10;cVcWAeJZXPoH48OZ58F3E8HbxCYc8mc+ISMNv4754Q3wWuBDddOmwdWm4ZfiwvTTOSBT3vqQ/OGC&#10;in7W8TXzF/NQUP3TFrWhdocmdM7PtSV5Pt/bNmOKhVncNBfaV8HRUVtufnqtc4WRl1iLib1B5ovg&#10;9wJOYoo+jc/YQ44brOuDYzudgHZmh4urZNEbrJ7va0NuMMxc8J7/md/lPCdjk7wm9uW9Dxlslq8t&#10;+eLC4hvazgEiA5Brrom2bcu3+dCbHvaXF/xvfuM30H9oP9BWbfPErhuDpu/FzsQWvd++y3wxMgHe&#10;YpceborhU2XtSxm7v3rjTQ1+tz107O+TTyNbWeeXOQfxG8jo6A1s6ZHeGD3veSCa1TtciuvY3E6d&#10;Ty9kn/hSp39tn572GB1TNX6QhzJPQpumrB76rMPiJCfcc+3DOJKfulSRV1/lV7xpq5dtPzbSz2fy&#10;wz2vav6KXHXg22/nCXHHmwv4S976/vsfW49HYzz+tu+nmSJl7MoefXzEY02dL+wLPV86+8RuDJiP&#10;ueGKbGXqln7ay80pYnv03TEBjvj15o4v0z9WPhFzUS92o4n/d/xcGeSMrtMuLnDqZ6VNu8852jyN&#10;T54YA2x7grFCB77tTj5KjDomS2zNduYU8rWnTeWpL7/8unHzed5eoR/AA/v7peaMfU10bOsFrlSb&#10;r2478w1+oO1L78Q0W7tOEH5uAsajr5hefcT1iCotXzk3R5ve1tcot+J80ev75svhy0t0mJjnR2PN&#10;5IWyDj77n9DxS/875WsrX4kza3DjQ+upfdy0nQMeWbO+cmSE8fq4/Th+QAuv89T4FiibsSH5LnXy&#10;F35t56inXdHDmwu0aKZ9leWgdSwxTrQs9ACf+QzPFr7+wuMB6PcTZefG9JSJqa/S1n1jHpyIgLc+&#10;tZUjxWSkpm5yV+c7wQth8uXP10weosOr5tT/Pa8Ij9UFC8Ce2e7+2KjM/Ice15yqfYUuJbm+hufD&#10;h61hi747fOEszL7cfRRMxaN60FJHZ8ADaOp7wXagY0puRnr5pOQdL0U79hFQP+J2yp46Lc/ntuc7&#10;nnPLm9voN7G2MZ8+4K/9gI1p26ObtS8E87QvutT48GU+2akOP+UmEIB3ITvNQeG7sLqu7c09pb/p&#10;Ooa6Mev1HRRr+zL7pe3Bs6HjQmWeawybk7fOtmN+7LI1t5Crr98Bzg1Fxrc3uYD0fu86f+iDn/NM&#10;f2xau+UF7aJe/ijcTd5D9f7Qdnv4bowM0cTd7v+t7cg88Xb4y3Wgb189DMh7zinaPqe5nm0DfXx2&#10;CD+xEU+vgU0TH9kktsvzIM34FGH5F/uf522E9AHV6+SKso1P9gnl6nFo5FABF/e+uMFwzwGXH55t&#10;o/DZuKeL+Vj9T1aOgeOjRpR+6ffWFamot76hWfs3xsuX733C35xEDian+es+BaiPln44H/50OfBs&#10;ty37f7M1T1y47DgFdBbv/OUcZse49f2zHy2P5vL4x31o47C0Q/SdfpaWF8f5+OPrd3lbzvoEXn+S&#10;7QbWsbMAAEAASURBVIxd3goR4mX9ye2uHy1/SJUxO/2JFD7c89oyiZz+FF/Gpy+ji3WXWbM8N/ue&#10;PkH2m//zf/8/Ppp4WOinoA6r0RhgEg4IcMxRjFlldC4BpmHh9qQiExuNjY+PMvh4lM9xThnnC0+A&#10;v//uB2fhRaMFFX5lcmY+YB28ej1l2d/63S5v28uZh087WvbZtrTwFlbGbpWj6aAeHyy9cjg9QYg5&#10;q5NtB5H4SD3/RMHLJgG2MDJaPXyPvSE8vhwZaMiFLxB2goePBe3lM7LJpcPI55OeJEcvJw14OVkw&#10;McWTfg2u0EwbzyLe2JMFvEww0LNTkJmc9YQjbW/w3Um/LVlr/7RFYid/ThrFijoylYkHx/TXkehL&#10;tz0hgO+iugvmpQlvOKPXxA8Z+wTRThCDNIPdaV+0nXhHd/vrF/s+JuJA+afAAibeZG07zOCiHdk7&#10;ccTndPV0GXkhaT/5Pscw+VY9f/Jjk2Vwhu/oYn/1sO/kvgOE/Vd1XitoEv2732UBgSapZ08h+/wA&#10;yF3aLlDFp461u4sRPcHTFvEXEqRt05z84efEBluDGbqF1dPEQt3KbvukDMDftu6rWNbHKe8FcbXZ&#10;x8udyMtTmTsqbenMBmAfOLkkr7Kid+UENzutv77Cd3leZa928EwYFsj0m83A3ffqXPDD94V9kbn6&#10;9gmDyKGLmF55dAIu3v5gYTxtBUe8kqeMHXuCVeTz1UlbecbW6PQayFmYV07fvl65qwdM++5qJB+s&#10;v4wHX8TOJxSnsmtNJiBOsKe/yhub93uBJnr8wz/8vvwWZ2TEX7GXzzwBWW3DUw4x9nT8yTF4Tp4c&#10;j272Zt8JsvzEb+iKjza6w/3LX/7aPiAX/emPf5oFu+o5ryFzYTkOKP4sgMgZFtAslsg/fsOOXRNb&#10;+ji+5MzCBkVetsGesPIr3Po3MV+fnDJPdu7FQTjNHYcPz27O600uyctygomUBUX53cXiXnyObiFv&#10;H2uLhL/+1hx0fEx/9lhU3j6yfZIO6Ongb3ms/OYidedTW+JLMQhH/cbj8tQ2LqJYCLFgK4d+mbaB&#10;q73ctcwXFmfg4AnovH1ZLKgTL7tYD8cx/J3A7wVG+u1kmSy0wCITm7WldgGzoBofJW+0bcXc0cMi&#10;tkWY8o8fjU3TPslhOdZO1cciRPqeRZr1Bb3WlsqJThZASh/btLl5FqAf2d9+5zVyk6PmqUL9Ivk3&#10;vpKD/yOv69QPLRjxpXg0fsxCShagc6wdXoOcTG79ma2+Rn+wbdx5QHyibscwNMV5ZYsydVu/2yI/&#10;vp72K3a8/Cs5x4A8JyIWEHZxbhcL1bNfO/Av+lAU37j4hD2xULb0ZNJv6dQxix+1Gdnbj73GEqgD&#10;T/5rYxf1OweZ2FO++huzyXtt9+C46HLnz9XhtRzHTztWbzzEz+Kv3Nm2uHr3d36iQ/tG8vj+Jhed&#10;2qeioxgxlssnFp3kbf3v668mb/aGiMSCCyG/yVsN5Bg24tETuGzdGPEfueFGH9GnXXywAEmf4oVv&#10;bUy9/tYbLxLjclXHwai8T+iKS77TB8QzPdeH7CdfPgdb7+KseNCf9QVP72pHdPmv/d0p1XwZZ/Qd&#10;/UU/u+a24i9yNycMj/CJD6Y/T35zgew1jP/vvjBP2EweXRvQ8EXjJDHXuDv5VTu1LsduFvPkj3jf&#10;vCJPyAV9Oid8mpPY4bW1j1fw6b/s069+DZq3iifOxj74saB62F+9X9rGt5Mztx4ugDcwJ5hkaHP5&#10;mM1s1LY0EwfG2R1TlH+dJ9fEwowTbpQzFiRPn1yt/fHrT73g1zaeGMd7QR4VC2IEjbqJl8l12tux&#10;mGLD4jgWO36Lt74//lFfvY/dYheg9cHfp7kzximTp+kJeiEt9fiLaedGINTdhmCOz2HdmK/2h+DX&#10;r1x76slqm0RXf/jwk/GRLLoaT52HjG2Zp5y2kVPGzpkrV/fYhQ+f+ODN581xsR2s7urY9sLuo5j2&#10;Vo9ubYMHlHd79DUuy+Wrvy0Z+uXXySNzsXvyyNLSrRffoxufPXl3/E5/Jsb43P6XvvFT+ga8xlty&#10;h9iQp8je+dbqjXbvrn8r7h62GwN8+G+hZSGqL7pQOjHAp3yvv9JTbsWr9mWOwDdyrTjXj+VQ8Sp+&#10;LLhu3NRfx28r05ZtbZ8Tc8rooG+Q/de8InqBrOp3cO2LXzl/xzl5+Icfc56fnKS+bzvR507fU9aY&#10;0b7xgfa1bVn0X4DnI8a3XeXr6TsWLo3fcwG4cacdA3ID6HlxxiqvI4/aj5zrPDMF+cSM1msHf3QQ&#10;j2QC5R1D0sfFwequjkztwNf2ywPfA40zMXDaVDH+AD6d2L08rnWN5DHl5pXmsp4AhWPNw5YOeNYv&#10;sVX/F+fO5WzBfX7BJ246PBfYI79rJ7Fnzi3mDTXGaXlMvqLjyKH7jI14Tr8hd/KOsWQXej0Bgo5u&#10;nuCd3wAWv9OGaLXL8MAN35mH2pe36UwnYCxtfWR99RsXgPlanhofdoE6eCPP+Qm953yP7662iHwx&#10;0hyS/Z5/pX7jSRvUn6cMn9V59JlxgK/RqlMO5mYz48bgkLl9hi+MpZ7gNX6iy9fFe2QMHV+D+ib2&#10;FY5e9slT59N57MGZiynGojunr1104VNxRs+l374xY8voU3nhiZYPq0cL52tj9lE0gXEKdn6z9eu/&#10;lSGuqntuKll/wLXe45x62/KmH7/sMf8+dcPrKaP+j78WKqvnTokHuKmQF9Hsua32nLXIjdk7P2/f&#10;5zvxuD5bv9h2/2yNAc8yevAJeRvPq5vt+tgYgw79QvnmYLfK5bmFlp/2XxyHYdN8y87+XJh4TqG2&#10;65PCwYm0srnoEIHoqcyn/cP+wVW95x/2wfAVJ/LA3KBsX+4A4i5Mux/s8fMR1fpU8Q0c2/IJ7Y4X&#10;fdjg6IR/+0fol395RMb0cTlhcurG2+h3z4fnAv+0xdbhga8Pub8G8ntv8ohOcizVjf9g5jczjtGv&#10;fS48x67xPzxyJpb4OPMUvgojMbY3qNuHp09MrtMmbgD7lqeaw/ACdL7mGcfvrTi+La/wI+Nv2YcP&#10;4BtA937IjJ/NreZ8ZXwOp6j5qs3Jy4Vz3PpHrC3tIM03upVL1q8B2xuR4U/H1RPN6vrss8odw9s2&#10;rv8alxNHZDevaYZTvnqs7fgAYweDm0OOT5TzCx7wzQHJIteHz823xYe5VeFh5spSLhbWvqfs0XHG&#10;c7HDj5PXx9+vfVG/TBPGqPEN/k9ZlRdbnqC+vE6bbD7e/mS+9ZQFf+fzmu7777LedORVf4WB6vMQ&#10;tP5+FJVOrG7dMya02fJd2/hpofU5cINE1yfCZ2mKE1T42mV12e3q2W2otFX75DLPtv43jqR7dO4a&#10;PniBbWe5UW5YvfCfT4iyr2dd7V9KxdPf1DOQ/fRY07qvpn7M+rgHFNDq54lVay9o3ubNmvrn3IDT&#10;BgjN8UHQV6f5mTcMPg3OUSorvE5PLuLRMuPHHW8q1odb/zMa8cx2jgt8rhNwmIGudzOl4vvc1Waw&#10;keiAAZNzn8aPkXNRa41Rf9HUQeMo5ddH1LyCZ2CsjEWh34K6NfD1dnF2uwG4hm4Dbv1zu7rhuQ3O&#10;XpPxAoclMNTvR/lrHfBB/wS+cWfGpUcqobhr113sTk4FGuCyGaB72K+IrJzafopvP9z+GL0HV3vO&#10;XehOhu8FdnLQgt324NjV/VdfHTRPkjSZNeBpEyeVX301i3ztxLFzLvZqr3PCEFlzInEm/4wpTILn&#10;EwuPT+Avk/JFNRF8oWuQPzVx27Zg3i5yKbt9ddorZR9ePWWs0y/u2LsnNKvv0G6cP/WF73Va+ovk&#10;3JOA6sjXsxBQW8jIH9BWfSI9yvKB2ELXhYxs13hx8j6/v7r6Kb80Ovu1Lzy16k5syVD+vhcX9w61&#10;i1J16/URdtOniZA+tWOSjkW7TZAmxF1Aj66gFwz1j9KnwCNPE1rlCYe2ToT2adT6+MhUV9mSokYL&#10;7HbbosamqoNrcNhXiExRMxPQ6Nw7mvlVvwqf7FgwtEiGF726Dc0meMk4B128wZMvyKdK67o/g8/y&#10;Xx47+JoMe+0WulWNfHi22bt0fupBFkDXOwzp+ArKk44B++htQaMgJOkmLW9hvtQ/eSvHf329+itf&#10;furmzjGypm3VewK428crkl7rob4SI1c/OOqFd+I5acCxp1jbpzKWdNBODgFizsKfhRuAt7HDtpM0&#10;8Zb+5BVn+DS2+U3fTYwujvwGgT3yUn2QY1vgIoW+9cf/9t8++8//+f/qBYzf/u53n/3TP/1TTzjR&#10;W0CFD5dOdLZwplkOm/Jang52Xz58HivfOuUuRpqc0m9+typ+Dk770wRJ5ez4srxWtpyAdibq45+2&#10;Xfynb5ro9sKBhYb8Lcgr8MgHJlHeTP0hT1pVv2PY6ga3fFOubfTnfcXd2rO2aXMAnw6bMzOdaj5r&#10;ecZPfDzBQa95YiS2RC8+740OwbGgZxLrQpdP9T5+qZDz1RwZG6tDbZ85SZQoBpmguvFvjo0j9GNq&#10;6y9/60smf25QmpORGXP0WycH93hgXqSuedrk6fBoTkr/70UqskzQT131iAAy9iJTnxxIBTq21I4c&#10;13/xA/p370aufjj9aduCvkPDp/iyU9qDt7Di2dq/bMnhmdKcPAnf8QKccMpn+n91O7ln8+UTF/+h&#10;2dJf3lYX+rR5po1gO+5iYJ4c780/sYdtPmi0TZz7wqdeUet1y8+LtSb5C6aKaa4Ae5wUZpyIb1uS&#10;Iq/LweO92E5OIGfBeNEFKTJCNzQpi1ONiV4VjefQDO/FWx6f2horVo7+5AShYhM7QG7ak1z5jw5i&#10;Am90zwWC4SOuJrZomegun20POD/lk3ApdEE0T0h6xSmfzu/xTZ91HNTGoxivzxQEJq7Ok5KJV8Xy&#10;68Tf+KWLI1lrUReVqq+4w6uvOQ8fJ0BdBE252Kefj32DOJ69iS5+3hwv5sypbGespY/41J/SXzMm&#10;odNn9N/xx/h1+00VCv76RTvSYxfyt/w3yfexrv26uoXfxziP/MrTPtldfDLhDez2rr91OXXpc3Pu&#10;NLkb3cghw/xjnmjcHLOsyWQLvStvKw49Ofxz6zIafepbzlq8/qzCY5yP5iVRvzZ+iscvldXe6Ok3&#10;bKeNJj7hN/Yjuz6jw6MPiZNn/yHfZ3Lo0SXHzg/Sbaobnyx0/FSfQnKMIc4L6OMncdYeW3ppg41d&#10;ZQsuDIKOQZkvdkEpx+JKjPWmsvBXPu14csLxqQXIypJXQvNjnroDlRc6ZQvr3+c22vPE1T5wZ/F0&#10;jN35UQxbNtdWbvj+fW4Oiw10GB/QT4zlK//Tf27f7s8o7TzfBaq24eGPz8ac7bNu2mbErw/bjxU9&#10;9Kt94cM2II6Nf9pMXWnTnePSrjtsXtAH1HeszMINOrjV4eGnPvGanz5ZHVovt+VPDuk8MlsquYHD&#10;GOwi/4fHWNG5aHxkoeZN5rp+BuPSjTmRXfVPqMwbFaYP07e4jINWncdW+y3Otn/ZsuvH2NGYaj4Z&#10;evVdoEqdv7ZbvrZfs683QIu/2jOxh79jn/XByrTtXO/IH5zESea4cp9Y2Txu4awXTmOrMWfXO2pD&#10;wtbrUZWnB2Nb2Nh4yi3t4aUP7kUUBPAbN29mbs53dILDXv5T1oV1F9azj/f6o/rXNzPnx5PP9vPV&#10;ucC/F7ZLe3zNVqBsf4+z7YZ/PoBuZPRzzj82bj/KI/nTl0H1TvsZr/YJaOVYLT8xG8zG4JbBIXdj&#10;wzG5jrWF9p7cdbfp1sMFZCjbcrT2ewGivCem4Kozb02Pa5uKO/7eOjkhHEtP7lNP+/Ky+dC7vEbd&#10;/uajwbt9F0Edj98kTqQ5uOZcwJyOHvy0wIYU9Xe9TTd5auyip/lf+CkYFqUvbRCdo+K3QBf2d26R&#10;fcfqf/xxiNWJ9zfn/JJuo//M981L+GXbFu39uX1JJ+OXunAYdY4e6uYJ4Inb1c22bxlrAs5BTRr5&#10;ePS3Bq0ZJefQaT73GJ2WDpE2Gvh5/ZTT6QnX8aO8/ScyXsPizk1mYxvcBbngNe3SLI6tG9LWBsdw&#10;fBrPaeH67Ih/bQfte4E1fWDp2qZpG9snv4lZfXDafXltOZ8pWz4lztfE99SV5+Xv8fvmPPgdM5eQ&#10;HS0b5fEu7DYH4Xp8tPkxFPmHUj2C80Ns05zm9aOzcJh9/OwX1LfgKin+M75bHazhTbvYJ2f5O21O&#10;xsbs2/RLNonf7f/xeHBH5sR1ctWwKj9f48PpA5rh3RkHGMefAD/zLH2IvWPb+ONtnmqE59M+eHQr&#10;4esvfm4+el0xfvx56cuSLzN/2Zs+tv3WF8aSOKjnC7Tmp/orMq+2YODlu/grvrKmUh4xbM/vSd3+&#10;0fms9opvy1PO54QHrA6PblyeHf/SZnjBWZ5I8SubJ6/Mq0XExS94PTeu3zIW5glDoN4fXG0TipS2&#10;YVpPZ7DRxX4gVgrHB1OW78h9DUv7LFe2bb881Vef6hit8I64zSfPOn1yfBCc4L3LekAi53LncwxH&#10;VxlHZXLQ4vH0iXKj33v8+JlfIp9fxKtjdJv74YPq+dgq82YS/Ne2xXG+Yy6ND37GyN1HV11Tv77p&#10;MSecut02J7X0pc9O0SV3j1/3ldXrrp8YqMH8fnxF/uoOt/qcGHjy2DZmE3X5CzxxWpdq9jrnIMua&#10;2eWnMbN0HpRCKw9UJ6XVZeKr9Ms/dBtPJc6XNkJ/6cWmAB1cWP7cvCH9/Ol7+3R/88XxRfDLA5/0&#10;sSc8/fAs3/312eutemVdvycM5DxCzK2sD/mJBfk7CjYNLI9BHp32Au6Wvd5+lzksW81fP8gbQcBn&#10;svBgk/eEp4Urc3FstVPX0OKLz/fkUaLjbBOaf/3Xf+2ded/89us8wfWHTNgymTqCCcKkQZB9C9SE&#10;VKnQe5UkeJbtfmmmujjFO4uScHp8tqvwBuDr+sV9dqAtW9wyPL55BtDyVt/AOfqvc5Tb3wSPdo5n&#10;u/XkrH5xSBpnkoJ6sDTqTGD3mM4GYV50AoDPDJgTyEM99J2gHf2eduFV27PdOyCUWVCkk4mS5P6c&#10;4KxOz207mACOTgvlHR40NHDMRMIFlrnT2QntPN1xOmfkCvQ9yczhlVwlXXriCezjucnYiRwgy4kr&#10;3nh1EAuNxQBl7AJ7kci+BQW29uJJ9qc9+PIeNMntX7Y7cKOdBfVp//qxZUOrLfAafuMHNDHismPt&#10;2QWj6h8dlaPjV3o4IVlcLMpX7wmO0Hfi+6O7zmLzc6EOLljdW5fjfed77Vp9HtsmP3iRLUl4khSs&#10;XmIiomlAGQKaQA1gYTMXoeNLC+e9SJPyLhYlWbhrtpAspF7i3fg1cNcmTPKZC5smK9HCorz8T9gD&#10;qlP4y9fVZeui10z0j36P+vov9aLBteUqnY02NLQvkOvVzNU5Yi/dDsIOBPVDytQvTL83CdF24oog&#10;ou4+srjucPKqtX2Vuxi24LT+1k/Y/ewDZM2g5Uk3MXP41u7Rhf4WIBZqd+xbHzbmj6/Xd2tD+Y/K&#10;kTs+XNesXsvXsTrbM0eMM+dY2cfEb/mGn0UBI5DfPyhZjj29tJP99eXyRucOJ0/Z1J4Q9YQgAruA&#10;kzFndZ64nEkxej7RX/cO/ulPI1ef3zvqLWBWT7zje0AP/aB5oDI9WZ82yZ874N1p7DXL33wzr1r+&#10;PBdIyMfnr3/5y2d/+tOfehOUycsf/vCH2lraR16AGy27oCZyLnlKU7cfE9C9SCsGindyQ1AvvOE3&#10;bd/XIcUGZS5Gg/FPxpvYqFxOBJMb44+dYMXnbnzYp/auJwhD0xMbOnTCdPfX1bUMz1ebOrprA22k&#10;C2xbQbn1PbbHpuKF/9bZyo9iwEI7+/UHtgC6mwBqWwC/PJpbRr8/pz0W1LUfhc5Eiy9X5vYvtodR&#10;+yCZnrxhQ8eWyAdtg/ogRh2ZZOMxF2cnb8HTfqsX2pWzspWVtvE6/MX6LkKLXzy6IBdd5GX5gU69&#10;2JcyY9y7yBfzeMWoz96l/m1eATvjy4xt1Sf+9HrYj3l9+XMsWD3EKR7lk0I0u89X9m3BbnvQY/7c&#10;o59vX9Mv359j3iWDM7Yqfb3YMObOeIl/2+C00+17lBMP9HsTP+1C4+pUjBNX9hcmtz6Niqw0ezxT&#10;lLWXHs+LwCotBuQ7n+gVBBTw4S48fdiLBqkYOrjJf6f/wn/pr2USu5JPa/uotKynrDnt1n/l7TZK&#10;R8PUR9fyd8NPFFxZuziC6Y5j3UcTmHFkBD/tkiPA58mv2iQMm1NyR052J06Lfxxy6VOqfKVSjPf8&#10;ILL0CTj06slgUezPnA+vd50Tj+70MuebJ6j1kfGXXGIuJJ8vH3xv2+T98X1Ke5JooWrmk6u3hZ1Z&#10;pDJ3zlQ5cwd5deaTLxfd9JfhSUcy+UO/8lkYHcbH2+faDu1/8snoD18erh8y53NBu3MGfogA5eVF&#10;99jVPBF5tv4W4EXaHv7itlTlOyjlf7DxlI8AWcPzVP6dG3TyeX9CIH7KYXQd3bEYrU//j42dZ8ae&#10;zt2NZSaH9GOf8qjzMYsr4kJDzkU9+SH+bkwGL+1E3ua/aQeLEfc4os2BtpoLo+bjztfEwJkn4HE+&#10;xqBdxBkfzfhCDz9vsHh4KtsLaY53rq/czWRizYUpc5PrBpVHU+G1QHc61venefls5a1OlRH79Qtz&#10;brJszc3FT/vXIx7KL2LkNLwctx8THDn4LGydbdtBq2UfPBdotkz5pR/eCl7DsRGeVvHzpB/bF2Jb&#10;jvtqvFxgglb56Vf6HX98aTw0B8i+N2bgAWIJzXqDxiGsHZXRk4GJEXRLU7rQd86R+DisopNzV6/4&#10;Tj6JX5+2Vdj54g9tgF/50mKZPBBXty3CD56tHPjBNO74tOdmh+e2gxsuN7coazsE3wXayg0+6MLj&#10;4eP4U7pokPop3+Ji41Xu9MQlmr2xwTnGzAfvXEZnf/4bm3YiHp12WdvIt4+XWN86111dNNC10fT8&#10;MXHKjgZDqjofS5n6Pc/hwx6H5/oDDRkuRj8v4tJLvPzpX/6l/WDPQ+dNFpMH9MMwxDU3jd59avXe&#10;Lf7gtR+23iJwLwSkgFwf5y/o9I8ZH17H3MTajlEcuPNefPEAe34zddPGo4/6GWPWJ1M+/bh+lT+P&#10;7uFYfOX7UZfDtsuW2QIxMePd3NRFP8f7U1Rf5NzZ+f8TRtbY0bZMpTIfebVjlN8c7UyJP+TxxFuO&#10;r5g/cU+P8fpIWP0c4QPkfHxtn6BeOQbO8bsfBD5c+5Ias3/OL4PXiD6+6lwg/qf32lj50bSQzfJx&#10;fLfbqR+sfu8Nni408wlc+mlftjs3Bnw7/uth+d9zlil7/T1+nbWEEP+MvvinPZ/+m/3bZ1DIX1i5&#10;+oW3AdB7LviK2YljPMaWn9u8fGzF0cL6rDz4Mv97nsqW/RS//EeuY7Rrr5t17M+Yd8czfRtawR//&#10;Woe81yDL9/DaNTwx0ptG01cqA1J4zybbaZ4UTfu80LGog3sIbjp7NZF+42vreQtHRMdfOptyjE9z&#10;kKb4kPlgb8ZrHkDIP0NNB7wd7gUwNfUvmRo0n45LeUCkx1vfrXZEfcdADj4JG58ql8/sD/rEw/CZ&#10;/mV/FOUz9dSV4/UxbVT1GBB48mxBy6ZPMR3uE14fP+s+tW/OR+aOoxNDM67AH/nROUrKQWK9c970&#10;UX8/GiNS1z6bWHYhq3S4pi9bL1K/tqmbGJlzhZ6fH3o4TzCeJCu2iB7+9jXL/Maf23+GZ5lXl0oM&#10;351/0eEw6mbz78yJp2ppoG57HHOq/2CN/rv/3F6+z07X+rbyyH7Na3Qevewv1Fb25uMcvmOdkM3f&#10;/L+MDbT8H9ToiW45fVpX+NOusTNKra34a4/Sk09YoH5JO5svmI8PDjkPQcHb492iLZfg1b6YuG3c&#10;OVpz6vQN9cU5LLuPQQC/5/GW2Sqvni9VaZn4cK648NRry3b7uq7+TKXy63P8gYYdyl/rtfx227Y7&#10;B8sHm/aj0MvRxtPM1svref6A98ap8o2ffTtG+YVZ24f/8kfe8ze0S3+H1qpV/6Bv/Ecfsl68LpqO&#10;J/+trUNMz+mTN7My6OHks0lMKQ0c/3V//HlKswnnyLVdmOPp971umvbrDV+nHaLwoMYfoHPUKfnk&#10;d9mfGwneoDn0bAcj796+ZtIb6hSGdnHrN2W5IdtKYjvFMvzjH//7Z//yX/7vJMKPn/1PH//5s3/8&#10;x3+6AggDJ+m76DyNb4JmwJlg0GDwHPtroGTb/6M02auMfXXdPIxqPXsPP/WVf3iX4JTZrzwyHzIW&#10;Z+v3mF5gA2NpBJ+EvEG/PC+6w195AxMP+lwGMCW8Tzws39IfG5eXLflA0Jnkjh83obwMUmYtv/FD&#10;SS8bDOQCW5LrBLdBfq68DWq/l8du3QGNn4Qmadjfi84ITGKfg9T8FqdXSv2mk+dvv/2P6g+PXL5b&#10;P46eEwtsA+PbkeOYHvCcmFYPCSC62AdeFWcS5I5NZRbL1/cdtOlt4HZCEIDjM768+WNH9vJd+59b&#10;Pl5QTg4abVq+6g9//LSg+rFJrMILdmiH7/SJ0j464FDS093MeaVUHtJ9/3Yu1KoDbIv2wRmdg138&#10;MK4Ou1ioEH/t1wRR6qDQK2VeSYb2CezpJCiFFgjAJOiR1UUjOBG1MVG/Cc0TlrVp+R5fScary9vM&#10;eB9jV2X4Gr+Kq+nbBv3x1YXSncFzokeH4BIM+RX0t3lzY0L9ZdHv+Ofj6ysND7ppuyn45pv5jSgy&#10;ZlCPt3Kwg8Q1IAT9plPv1W8zYfRbiE5z0Xuiv0mdT/LHjvoOvckm4PMTa+rIoLZ4g9+T5To6F6/C&#10;E2izhfr+qaOB7sgZvzkcfN2O3n2iSiT0xODm9/7wX96vt5XPrS4kV7+JtzAqL2+L6FM6n1kAGjua&#10;zxJ3YqsnYqHTb/s0Xn57jn0uzKH74dwhzp+AD8YPbkg6T0CkX/mNZ3yBttk+14J81W8PHw3evOLI&#10;2wr++Z//+bPf//534TOLN16JRzevcvtdysWuC7//9l//La/V/S4XrX/THLd8xITWg0fWtJvFDnki&#10;nxd5STBNX+qdcYmPjitpiCsW2u4nNh7lYd4T1mBWjoUy/tBibJ7xafo7XnthlZ50GL/Ok/snBNr+&#10;6le2Nr1CMfZsTMBZe5o/I9eFybZH9jem8Jk+MgsxPU6ZerjNibFZjpr+kLr8zWs+Z7yxUO7tDn/I&#10;k9gWUTzJ4GI3Xi5aw7X905/+2Lboq19zbDF1aOcucU84b3vQn3w8tDO+vQAce+mx4xjb8I51Y9vR&#10;G5/GOT+csuuEUF26wFOWfQt4C47FvJPSXvDN/vUEhEWNo5tc1QXQtOcsWEbnMLEIE9VdIeqCpxPQ&#10;zzM+/5DV45VNhlYC7Ky/s9UevwSl0c7xw9CzQ84ID3H6S4SfKF96snf/iab8U3CfUPIj/aNL7DNf&#10;eS7iaCNt15NvsRR+nppFw1bA1Ld5esLlo6Ft8YUDVwxahDY+4AVuHQbfmBemPdi74hPlPSa3dPLe&#10;L4D6a2H5yIA6dNM+O44o/5Rvxo/aIzaeHGh/cTfnoX/CVX/0VTdld46ZMn09dubp8vGtmxCyH//U&#10;t6GX0zY/my9MTE2O/fqLr+NjONtu95xHHDcPZ0xpzk+/cuwJ2gX9wbiAfxRse7tpavXvDSGnbhej&#10;On4GFy++0F/h6zPmiW7+ESPq9wZCeC8g+F2QyxbQb9+Kgx9ZFlfYcMvY+BI3581IxdUez/w79j1l&#10;7j7fTZuRO4vX1TVtwN/soPeO60e5bj71dS+g3rXrOyXbJ+7al3vO4+gmvmcbP+V488WTl/rn8UtO&#10;v3BUdomP9MXR5SHnkJCln/cV7YlxMvTLd3kbRX0RueYhfpe8kGO8fMz9m0/FUPsqH4rHadc7P08f&#10;Wi0vW1MwbT+2ia0dB4zbLlxNHM8FVXVio09H5vfrzQ/oqw1t4ToXmXOS+Q1W8QTInBt2pl3o67XE&#10;hVH3Z/tu/gR4+5RH6OwD/jm7GT82fugzvtP965dsU3vZgl6/Rr+4K+MppxdAg7t1ZOL3/BQ/gnae&#10;kGhqjoOjbhXsfujZUDjtqLc4ExXzIycHh5Y/PRJYNnTNjnG7eI7zWXZ4wqs9sX88pDQs2r/PHOUQ&#10;4L0Xj8jnv9Vt9Egcpq2VbTmmFhQXlHdRK7xKn5hRRl52jj08z/fRLX/TZncZpcnrvD706zdlaLZ+&#10;Ze6WnN/kDSp9a0P8Bdpf4kegHTwhfOneUuzGM7ZyJv2bz9IHle1ag7jlS6DcjRG2Mz+c/HpYEtbY&#10;JpP+ZOpX+lPf5JP5FH/MG800r/UMF0fzVOZnd75HX3nRyZO0LnBXz8zrZn4ipkY2PWb88DxPbPc7&#10;4ckHbPZB/6+5AOwinvM4N3T2XCQyx56qNPI0rP/Y9/TXji3KF/gYqDPf1NZjL5szHmWMnBtIv6mN&#10;nDPy9Mvl8/TrlG274z02Tlw4xhcPMWsr562f6ZHq8C5my+0B6zBg5TNj44/B334789Npczc9jf/x&#10;Vu93gj/PeRabZg1g1yHIH3uH9+hI1pSPT7QH2JusfspvRZorrO7Wl7x1BX/xsn5cfdnV+cHpT+qN&#10;08D+bre/xdDc/DmL+fFU67ePP3nzHxn1Zxu+qGkp/OX3xEHaefxwy1qbB3v8unps2W7x/zw3tK5c&#10;esx+NEs72jdXActjt8tjj70tDr8nrn2xPXacfH9wini+8Lg/R4ftZ8dHabWLZGW2YGXC7//4XN3G&#10;4kWYned8tuWrz2krZY3t7oz/6N/zjJVF35ND1I3up9/L62mX5srHuKrdXuiHZz7yz2xPTgxv7Qsf&#10;3x1zqLN2j5eV3PZUx8NzavJNz3wWlu4umb4QC4rigm6VdHSQPvacLhjG7pxLWMdwM2PHlOD7SYBo&#10;gaJ2dHvilUVP+epeH097jLD5bW9YC6P/m/SXmZOi95m+LwVo4+X5MDW6LI/ZwtmPOvtov8rvYbN1&#10;2mDapO1vjOqcyfg9sbf0Yl04zqzptZzBVYrn3wLzSsrOmKWPZN6Tc52rX+d42jZlkchGEra9u+YQ&#10;f68sOu7DL2IQ0KLTzeODlh3V8Jv2v3mon/lIfBT18GzZyb3xZMvqjw2UoOxY5PxsQSyv/lu2edSx&#10;8ekCfmDvsQfd+mFx1s497vwqOjB147h163u6X/pPvKhfPt0+m2lMXfajz+FFr4Xd56ejcWwZu3f8&#10;LfqD38rEwz7/GX/al6p97Mj5xfobTv3fcezEVfgtH3Q7X8dz6bp/2mV9uWMqHPTWcufcanTe8idt&#10;9yO78m7Th/55PvZKdvGjJ/6VdfwnbjZc8P4lWHrTmKdNr/HhPevZWhkHUV2yVY9WtrL9qDBXF3M7&#10;z9x8u+PE5qT+ZOK5kVZMbv/Ym6G1dfXGNDIWyOp5x8N/6rZdtu6KmUOIDlRXTgv98qITWS/yD/z1&#10;s5jcOfaDz/Ar2/Kj58ynXil3UERG5Qev+pz+32r78dtrvQ/ptXEDRXk4/33wW4TLZ6dgonFrsz0x&#10;tHrE8bV7jzO/yCvQGJ6PybuLf46dGH+T32esU2IAQf2Ep60fCn8qfwVInK1RnsfUqQPsBKr08VmD&#10;zol//hcuWSvTNtGMpLSLmG0NcXwaanYfzLDeBlAZKP84ho5suHSrG8YuOK/pHDd40yhPOjYMY2b8&#10;suxLzmD32yIUnpK/ZA/Wxt228Be+yFs9t7MtHR03CQzO7YvRZexxErgLHJFe25bHDEpz4m4yOr/T&#10;MUFp8uUJF5Nt/NQ76fN0hWPyOxk7/sfTZGQAzvh+9DwT3FSOj+8ToOquI4R+LiqNzfg5Btm9QPme&#10;2OK1tux2bB/03Y+KxaPLE7a+ZWRAvA/aX05BBhO6PCMgJwgpM8hKkK/BAGTBwGsA53fIjuzI8Eqk&#10;vr73xOToPrLXVGUuNFTnZX8cISbtvktbwOvnYZv+xBYnZu6K+sGJSop6d04SILuVS+jAcS/gxcTl&#10;9ymbXts4A8PEj7o0x/DKYHCfLKfi6Piannwe/ZhXvjlhA3gAhxaT+yREDuDuhKILTplsV9ftn0PG&#10;7BtywDZPH+UqfFwQpgTISdFJm/biadoPrwETu5l4SdAYduCLDuWVPqBdLKYflW959tjafnYUOTrQ&#10;fZXrCVB0+vDj2Ax/SKcte/B3fE0MjbxtN2T03C3/Or4ukKSNN1yv/lB3jGx8UC+/9Qv3dALeCeyc&#10;8Hv1aOtTKZf0yYM2YHjFOcrIgIPW/uZD+s0CZZqmk0N10TX0k2fOHeaRMflz4nb1wmteVZ/fvTTO&#10;ffgm/XVeuSlvvf/wXePFxV64csbXWUj6X/7X/7m/NUnm/gYgXbRb40NTZJ8c7Uyn5iztF+BL3dER&#10;voB+zQ7RXX3tjbzdd7xQ/dP28vnmu81j12Qr+Eu7/HviEjs3J8KViwunvfmcXU4c7LsAI7QibcV3&#10;W30iw/yAHH+rQ3U/NthvfY7Fr32AN9vlNfrs4ogJY8eayMMbPb/Pa7e/77H+bC5ibBzauVjD1/jf&#10;cTKy6LVQHXLs1aAfPo7uT73g4bF9zQT0mmSlfPhPLpG76IL/0rhzOwpM+52t+rbv2coZ/MX+PpEc&#10;mdNuZ2E7NvMP2/N/fD+yyfFZ2IuXxfP1ADxiTfBtfN31y2NkkHPySHioc5zoahws7oP1tftLdTtX&#10;gfhz3qPHxsbpCcGcGBr59I0PEqNgym7994KjxcMnXZGLn9JTtxdv1f2ivrG5LjoM0qLplLev17XL&#10;q/Vwk8PB6NPd8tnf2bWos7D5s/PpFNLFnOjXYBZQj19qz8haHk+ePdGNovw6URO6+G/beOVsvMa6&#10;Ler26Rv7/csWvhslXEzd/t4ckT6ob/Q3tVOnz/iNLHFNppgngTp4mAe+zzj9nDMQrD/oB5MLZ56n&#10;P9BhxoPRs/OnMHNPxcaOm0Tw5vTtM/bNWzwd6ndkX9tfY88XmaPvxL/inRtanCVz9ZuF5NFTv18d&#10;0CyPZ5nyJxiX6le6to2idv7sd36Hp7/4a/n0gkVyUAuzpaU67b95Ev4TyFj+6QRtg2f9c19IeZvb&#10;xhHawvLAPEWvZTx5/Nr+LEbNvAefjSn63XlBPzffGz3IEiOdF2eOSaV3HhFNPkKvHZpPs903YNBh&#10;eeJbtUPoAvnG0ra18xL7eDR2QsuXblLddh3+07fxXp+uDKlVmRuPFvAEeC7vXkA+4yndHaNbfsp+&#10;DRZv+TrGfz9kykmTr9PujZ/pO3TQrzqWxyGj38xjand4eYJ2bMJjPmStjtsXnnW7f+kmXvNXOi2U&#10;oCJb/V4A2j5fpKB2fNVIBy8Guc4786fDi47aZcbiyAguaGxk3muusH1K+aXPY5+u+Kw92YF654rs&#10;9wbhF/P3xIM378S3XsHmCU88avfxb2rLR150kw/fijO9rb5NWp98OPlFaOAXttWlOtTf2i/xEhna&#10;auXwO9sn50y7JlorE6+FqFV+lbmFZPFtQPlzQVjZtJ8+klzqN+AC/GM+tduuO0QfOMoWlu/6U1v3&#10;LzjK9nx+8ZXRVxywR07VfnzDtuqysRPc6Td3v3MsttrmFvMDlc3P4QH2Is/Ox/RhTzOT+Q//8A99&#10;2v63ufhr/ELLt/hl9+JRRvn6fzi702VJkiQ7zFWZWWsvBImRIfgffEMK+c6ACHog3bVkLZk831FT&#10;D7+Rt7IHo/dGuLuZ7qamZm6+RHmrOPt7/rvHtvd+3t+orY8n566/0L3NxU26gNp52mR92IqnL/K3&#10;3nbab+jF1/R3vn680cB+MC7dNxaMtfaH37Q3+smP09d7M0Ptde40MUMlND5+H/j3PCnb9bxT1vrO&#10;Kx5j5ciYeIsXK5dsOXV92lezR9fNv2jmDR6DD29lV8/YZAG+5zjZqhdLneew98hp/InD+i7Sc140&#10;++dhheD1v/XHxjU1VesTsjd+3+XJvr7iOzoWzsaiO14L5MTMy0blD9+xLz/xk7ins4tR05+Xmi0z&#10;NmLPXyufTXc5KLZd19fK3Airf2y+WFsWZ7dwF8rbARHxFfr1l2I0PU55drpf3OM/fUfV4E5czf4U&#10;XjL5LjQAP6BuPo++fJXBK9Z8odlY2bXA1qS8Y1vmztv3258P9SUryB2/tg1zTMPGP31yID4Bmv04&#10;vmw4+6tjKmrTytg2udMs7bFY1dhP5s3C1rv4mj/zr3i1a1gXffGfdDmOlwsAP4Clwf5q3+BMbijK&#10;9bW6D532Q0+6LX6zT8bkCvrLMceituG0O14rG+3mkG0XOblxHfo3XrmaeJcSP+Sm5fYH+clqSPgs&#10;njF9b7S4X8ClH1j96XbZOlWffHe80f/yd+Ee/fU1uq+N9sev65PxMaZrI9l7zt1y+TR/wBIhO/Kf&#10;DxuGdys/84U3vmSLg/KrLsMP6Y51w3vaQbnxZfwhz28b2p58GdvB6mifH0oTNvfy1hFwg/oHVubn&#10;/hbQqeua7yncmHSIf332cOFg1UeHIJvNJfjJXaBltjneC7DVI/LKE9Lhe8lR9gSLu7xrs3OMjCVg&#10;66et3iZXz9xAXfOGnX8Czn/xKe+DW51iPzH38pW3buTPXd+g49aj2TfCmkeArdvt+uqI1KgFdAC/&#10;bqMbuOux5YtThPO1ZeT4aN/mgZ5jTBnU5Sf/7P4LPkfuvq2BOnjXtsaYmXJiPjErtrXJxriynrN4&#10;e0H+VqeV259lSTmgnwxefzD1yHHs+sTb/Abv0q/vVl+8O788tuKHvjLbmXtYSWjRPXhMDJXmM18J&#10;j8DounLv6CL+4nnwWn/yuzWTz8Hy3C3c5Wc7PeqPOez673M87bgW/87i6hrvdxD/9V//tXcW/uf/&#10;/C992oaNqwBTJfC9cIkxZps0GwSCNP/KV9kXKp5GVOeDtzs3Lkg9vvuBo7H3YlLxdKJ8LCBdup0y&#10;Dbygbj/KViY91ykmoNU/ZBvwS7O84KNd6P4G0+G19TvQwV1HL53t4tnvBYToyGFbbrv7r9Gju/QL&#10;qX227ACxNIsDfwdcdZMQx9/kmMCaKC3dykfvpEo9/oLVBQPlFuZcnLGPzmC7k1t4eBjcR97qWM1L&#10;Y6IMDz3c0X/0HF4zwPkNpxnAHx006KEb31Z+Vrg2uYy8O89Hm619tFjYGHDcRFhdLG5Gp8Tk8qVj&#10;IYLbWtlapDMRogw9+pdtCopamh4/4k6Ftog7g5Y7dH/8qU/xzdNvZ7EgvqRXumYnU+UdPqtCmSNP&#10;mQVmFyP33fNb52mKSCkfhPVxEu8zD/GuX32wchGwCIHvJOlc9Mzih9+/koj1EwDf4h2aJrD6IbzP&#10;IEJI7QuuCaGLkPiVbyYa7AIJm8Ll2zl88Y1GvT//4Mx5ur9t1oPzVVsjd+8oK/0xfCa6BzG83//s&#10;DszHMXlgY0X7164LRVvPAZblnckuO4Hc2IvC2VekfoHs7aONd/6KL6vT2oloBRzCS/8bLzh9ev+G&#10;v7or2ol67xAM3fShhz6DOxcwV7/XtstTNAExHyvG3sSxCwZiA970YTFmops4yt9XqZsYmEXZ9Qdc&#10;C3MuLoiN9Z92NjnrQm32O0Gq/uNHcvaioBzy00+PBYjNcewfXXKCngsE+uiPP7q5ySLVnBC6gGxB&#10;zoIteZ7UFMt//eu/5PeB/48+YfDf8nSBejrTEbCJjvija/ynvDjXidXglqBEYuZxAqSoY9nW2QbW&#10;N7b9RM4O4FsGrzmOJuFpvFZn3x8fgC6uR7/1ycZzK/MF36uxVs76S7nfvHZhyav/3+XiuDIAd2HL&#10;vsr4ALQ3GStv9bWAUVmhfZ/xwoVdx/zqNZk4ykGeZNBWQxdZ4iMfr+CuvfSKPcCirA8+4uQef8oW&#10;/5vog59089HF4JNwJn4Sn/SNjOKfurmL+2GrmDFG90RAywd//UAW3dGrtwVdcM4rmoELPL3ofexB&#10;U6BnPnuCp3zbYBDmu4thaQux5jOyxd8sIJu3TP+aGL3rtjxD5P+K4To9sRIrKxPeflb2nc+W2b7I&#10;n6fiUfbwzdLgO7weMozv9OevPl2aLTyw/lx93ASx++pXL/sD8c2ZTAt9PoI//XPGp6W3BcvDVtlu&#10;p64oKZ9Yl8U+hZdl2mAvsMHtYk9CQdvthdwtX15HlTN/VTp2XvUa7AI5NzbheT1hlMoXOINcW82t&#10;jk9p2lfc65+JVU9hNv5T39/pW7lRaP2DE//JeR3nj5y737Sdvv51nhBWrt3kY3PFt7+efpf8Kq/q&#10;Dx869sHT5tPPycNHD4308sDr3Tt9X/7xisJcpD25Bf41byQ/5crQND9na1+ZmLT9+tuve7EgD6HV&#10;ptF79HPzhzVxbzkA99erilF+M05MvzzjWuQO/8gNDf9WBwwO0CGNc+hmEWdvroWy+tk3BlXn8I3z&#10;FMVfS/sYR2JKYiA4YiD8O++s9JJ89otvF7X7wR4Nx243u81FxtHtwYx1n4edz1xYbWd2TM4hj779&#10;O+Lgout5RbYuHFy5r21HH30qMZr8uTcC4SNfevIvDKb9xU/2GTgLjzN3QL9Gj6x7/nzY5fyi/NMO&#10;3iYw80mLmPN7qZ70w19e2Tr6oxm5k1edn4K9wa346Qt7Xqxu8e23AbLRb5T7TFzsmGJONbGjjn/A&#10;hXPm4ruAZD4ByPVBg7f90txiAJ52UW4cbl8/4xO6hfv+ltmuPuh7fNp68ZXvTeB4L97SEoGUDvrz&#10;3thlPN554G/Gt3z2N7J2XoHKvpjpRav4WJ+ujKNPFKyO9Nnxuvs5rm4UyEfO0L+V+fPfTY73Whkf&#10;9veBLZCeE4+OuXjjEftqd48/Hf/YbPGrF3/DC8iHzk304dKmbPWXBuampynbeWcJ8wUf7fpp2nd8&#10;IGctwPOpbeyJDvoTe3p+nXM6x4nYJenWhZg3+qRtlPkqb88pHH73fmt8g0OH92hq08Rp/Zay3kR8&#10;YhcueBPZfrtwb46auUx8cTqFtoC78wTnMM6PJ+dF41x08wEu/GpDPF3Uty6hTbw5Rd8gf31cgvO1&#10;ftky/tEXQM9vz3qT/FM43WJ52ZJjfti2i87L0/aOp7PvMV6D373oPm0adgV17ROpsC/nyM27BrO0&#10;y88FELRXHN5k8eE3edPRwvofvnbs+kyexouYArniQb0Y167mrqDnfewKzlxEIhPOxl7R+nWf98iH&#10;gH4Dp8+cudHmr7ULjjhY/JbTL2NUbT6OWvvFCl1H9/Fl5w6JB7Ru9BU3e+7gom/7PLr8+Qmjz0HX&#10;V6K6G/LvMGPBNBp7/RbuzjnkJ0DHnmOcWO58JXVbDwcf8MhvDxuUi304/FE7st2cpl7ufIbtR3Fj&#10;bVRPF23+gNMXo9vO3+F0znfOkeHy4fq62/I5dqf+Pu+Ff8eBtTGHz+XB7IONWVsl5qf81bVl+AcP&#10;T3FeHqcsB1k+i00nroqbspXHV+xa3Yd2bCYbm/UHnH6W10F4ponGal4Auso+pff9FsUJcPSf/i60&#10;nN94yXidMoAGTvfjCe3XMS4FX8UfoE8Dhm7xWpivr75O+4cUf3zBzjm0zfv35gNuZhzd0curjocX&#10;Gr4ePdFPnhXT6SuRDxfrbp2EFMYmb+7Sn2Z8O3U3Ww7yYxNBbNMX5NyJ61SP6vXFRopY/MSfD07d&#10;ozegZ+cRsWXHzLGT4pETXu1/S4AoenZ9200weXMBv4+9/B2fpYnE0/oOvyMOdXVryKy9N954qbvr&#10;r4zMic2Zv77PeMXe5oTQYzFyRtK2Nz8Vjqx9yxIf4qkNLzh8xL/xCaxP7VeWnYBzoNWx+qWMzJU3&#10;2b+oF94cHduIPW2HnpzV2baxvQiH99Yr3rbCEy5/1x+xiy/2baQXzeEBH4i7nfu24LjhsunoYHzo&#10;T9PQ7+jDxjvf0ufrrrOf96siKYevrvW5GQLtxMc4YHktDn73t8k4fgbx1jEgei99t2G5/ixN6vGN&#10;+sXbG3vu/Fqfgjuf1aVlh9b+ytjx5yq7M8z+8rzHD71Kf5NFLzjwrzZMP+/5e2xsf8/xrku6dmRu&#10;9vU3j/nnjp/lE1y8Vr/TZNVOPQjb5jrHa89BuPTucb7wWp237L6tnRuv2S6geUk7svudunSf1Ac7&#10;+j5m30s98b36xvhHRfaqz23O/qLyHHiQpbqdYzQ+5XTy/Qu66LEgG39tjTVyZ/5oLjExv/37nRNd&#10;DWbCTtE///nPXZS3sN+ThXbEhxJcQ6H96IDa43LS8d3W18jVKNsakNZcRRzfO5GGlhRMPqtk6l/A&#10;kW0RqzLjBK97XbOVFbYgB3cd8PTp5DYyeiIfoTiUNuLoA8p12Z2FyFZM5eBnvxPew5csfhMNgv4u&#10;+6LNDh2wJuu+SHjHsS9ZL4/tDEycj4mvCaCgGLvYYAAB9hdvj23xq2+LY9FgnspCV92r2UwU2FBb&#10;okd1jd5kScxzgZeMcwJefuMwMuDNU8ljw/h+TshWz9UDb3wah1EavTYygHXCcOKT/kMDnwwlUVF9&#10;RLftsjMTfvymLdeH8Ec3tPwwfsKjx9G57Z7jeYpsFlbULywvx+ygQnk2jiQ7vuIXCzDT6bqQqs1T&#10;Z5LLrRYw+Fcsf3jLLyd54pm6vr5y3FnRpe1eBY/M+nhsQVMcMvDIZyZ/46eNHyxGP78RnFep0uPE&#10;fCept1eQlGdO9MSA/ddAeV8zeSoXL1Kjh3ZKxfo9O5ImHH+f6yNj77EFNho6+Bxgx1yod5FaLgp+&#10;BJD5Gn7J4JyPBYMctRivNgzihcNnfafKj88DJyB9HWDkSbJicBesnDj/8uF9JphzAt72QOP1N8cG&#10;+okLEWTR5WP4GiPglj8dWxu7ncQm16nTVv3Et59G59htsrM8eCtU+TZsbHlrx58poktEJDAGbX3X&#10;/g81UNlHN8dwTGBS4TDt2mEph9PH6ehkpPEenN719V5+tCA2uaY8I/TLczPI8JlFXAu93+cVeOKE&#10;iG75g9/ic3mgJ/NP8mtL6my9LtgEUT7IYUHO9wpobWP8+0d+Z1ae6RNwmfD9/e9//+KHH37oYpIL&#10;rM03Y9oweITf1W9UbC4jl7BtxyEaf1kYvQMcJePBUxPa2pD2suXX+i42cYQ4m/6bC+zvsoB7fCE+&#10;RvTQOzDRqvPICG3bRDTIO/U5vaeO9OpuGz23XFn/bAk4UH7h0/pTd6suVi/2hHoXkhSKBzaInd9u&#10;Nr370kLejOt86eTe8dpHDv130YPP8PEaQSGwF5jTqBcfcldntAv4679ioe2UfWW74AIPTzFY++hx&#10;1WeBMbmmvgyS+k5s8fSXMrSgk6/E32V/dKg8daGzsAHwMu8hYz/mFXCmXLzrF+qd1M9FCoLkbzRy&#10;RHZH9slRCmYcPm3nmH79e9mWo/fjhLeK3b7k8v9VqO8oJYKOOPosaL/6LzEM+MFn6SzA2Qfsrp1s&#10;SNEuPtnyAZ+vb0uQL7zA2DZtZX95bp2tskfdNOD9BFVHHZkjK1yb39AC8gHdQBdRE3/wgN8tBXcd&#10;XYRdeOg09nVcPjT2wYN2YkxfKpzcS1TbNnSTu6PrFA5eyg/LOc43n4rP95HxdT5sJMe8pDdahF4f&#10;nLzjTuq0GWcEVy6nmu3OO3/7jU4z1yFE/Sx6DA56QMYsYE+//jL9X5k+n9GkbbevCB38ac/7fFP5&#10;HeofPOIX+3K6HN+4ic5uqNkL0Pq6eay+9Pvv86Tc8kIr9uDD8QHGm43PF7FxCKcNZ3zC1xNW5Buv&#10;FqpjDuAam2y7qMur9vOhr8+CfK+JY1mwLLqfRTz02vcPoPwO30suDto8DMXo9iMs4P8vQcNg+k3p&#10;znw0nMJrLg7Q+s42rh3UY2sr7cc+NHxlbMgDbo3BS+/UaTMLB8pMpbBan4m5x7xgbszZnLG+1Hab&#10;E+Dyuzq/0czdk1unTShpXlD+ycWbn5Wvn7yKdtu3MZd5lzq8le9FJWV0Xjo87rA2XmXBD0F1u8rO&#10;Dh69wIpf7qKn/51+bSUfrjzQeVi8pa4fMWQxlw/DZ32SZtNylYR2L+DcdUCvzrZyq6r2Hqywi6TJ&#10;IY3rFMCr3vgHcfWFd0HK77KVP+OWLiReAU7c/H7sg0dlDKHv0ts2F6I7+fL3vE74zYf0ofQB4yE1&#10;6NI29CTT0fExTxoZyuu/xKLtBXgE1AN6ro0u6FZu6rSJXDL5cPKForArAABAAElEQVTfHb+/ba29&#10;Dr/+VEny4Y5xlRk+Pa+MDuQlortdnZefbd8wELuau5O7VpfVE84F4TVy9ZGHLVu/fVNst59Ffm8g&#10;aJ4bXdBfPk4/NX9q2Zkndh5L5zM/wXP1rh2NgOPjE19dXyle2i/jTH8XOVvtNesfGS3OvIhsOZ9M&#10;H7kC3O1VvrBvGPjmbd54l7l+aWLPz7/nxnPnW2m7Qjb063wlOlrY/fXD49XW5K7dZN3tcvzi/LG6&#10;Db753IIc31cmp71XD34GjzWaGe/xFEtg5LU3XL5sNEeO8UvMBL119HDML2xwAyufag8yXU986D/j&#10;AxmptSmM7MnBExN4Tp8R1wDfx3xxZE478k1R+mUM4rftS7bTP8Yv41eyV57Yn5ihB91rwy2e3PzM&#10;FvLf5nWw4OGjHl5fO45eBU876MBud3/5bV9WLjbc0BzBOfIkvJvI5gEV8yM6LSy97b18623Vvc/5&#10;64WrHW8ID26Pwom7x/FzP9sar3snd3jz5+zvehE8vl/d4L0G2qt6sC2f8gxiyw5NeWzdKSu/7Ju/&#10;Vgfy8uHDQuroAowhXScJj85NVy+05CuXI08Mr03o1c3npS3iFF51q5AdeY7uKds6Pl2o3jnYrfLd&#10;X3xlG/vNHyG/t1Vla8vKL7avQsuC/dBma2ZLxtUSyRf+PEiyhej3Z2nMDOUUN2xEXIGPtgyu+elC&#10;eacMlI/8l7V1Rb25JzteZe1mCLgdk4KrLrPcPN38sBuP/b1bvED9k/3ytr4Qupat8nBqT2w6NCX8&#10;zFf7b0JGrDqXBzMnmrmd/MB2uXsB68770q4TM6k9YYcPENf022Nl1bv62zf+Tw6dvK2Fp5W7DhOb&#10;zBetc4HN//bHtNBnf/P7/aen9i2ZfMGHxc+XPnAH9cb39vnm9fEzE9JSLa8/Q0THQtoNnE3eoXQM&#10;T9nq3fbiIzbEB4WQaatpr9lX7rixOqIf++fY21VWh6XlUzKusTV8KrOCHryX/27vOAe1dlFRnQ/e&#10;zUn0yjFYH3fO0jY1D566xVl+z9vVXfnav3PJxTUXf+aztl42RtyWLS/b5zZdnnFa/YYvHVb21vN5&#10;nwZmxmnarbOtPqlr25yK1dF298XodTwuKXbp8D38V77t0u72sH91szbjJ3zRsMd4CO7XDd5kTq4j&#10;do306OIndFa/uw5vc/K3P6mGT+Xc/LC6iQXQ4+OP5adc/+e/1se27JTX0qdg6p6czB7ofaAlMScX&#10;0mftxRs0VmxTl4OW7Zef7HT+8TnY7DzeGsxSoI2ud3iWrQ7/5rLz8y7K4FWfbN85we1TtAzM/57w&#10;6Sw/ZGH8uzMpRlhGcSjB6m1LyxOvwLNCVVgjhO75U/LnBgpeF7iy7WK118DGiTsJYIQF/oVnecpN&#10;OrftVibdLXh1ge00GtrWp2H3xFnZnSd5GrQ62M8HLwGNdoPNtg4mP+UL9/2I8R8Yfy6OLdrKJf9U&#10;4HljdeGYMNGhg1Fw0KG/y9p9eHcY++YJXziOZ6I6QeLkaidh6uDMKwC1HxtPIIXpxMZOKmex3OTY&#10;Ez5oAR138n5/ck79nPgYiNMhI8edmxYH6UOPxUffCzrHx/Z5ic1NKkcWefRtB7dfh08bpbh1TX58&#10;xt/5g2NiEIVDsQP36x10berF2/iCb/ENq5BObJiQ9E6X0wlHn7GRBHfYecLgfWzddkxxdfuYJ8gs&#10;us5iZ9pm9Ytu/lhETbE6skdP+Bt7eO1AZ197oaF7eWT7kycfLQx0opHY/3UmNexqGYLYRHdTFnT2&#10;h9+kJS7bgaQV+Vr/8K3fA/ZUIbr+4RWiPv36bp4g3HL0qx98k038Q1jaMIGSzbE3epr2sdvJFriS&#10;Zsp++2Rhd/rWyuhF41I9vnoh5RzCm+NpAxd/+QbQ+c3vkc+e+MVk7Juvv63O4nd/t/ryBV+iC34n&#10;bTGlbSxoshj3pVsObwD9Xfwz+CPPfjzadtA++4roJaPTvY32NdTlQePjv9Xpdxe44qeshpXvXlHe&#10;9nQn/cJMIh/tSM6emPUpCea1eebirtdj9QTdydnp18YbT2+YGFuosYCK71d5JddO4MnbO8TEScQU&#10;alcEmJROPvzYG5Ym95w+SIFj4/BxEujE0sJ/9IksfUIe8XpnT6j98MOPlf3nP/+pC77/9m9/C97b&#10;vAnj/+zxSJ/vza1+s5hcscDn1TMol3+bCIamvj862W9MnePlh77uu+mO2itWTDLcSYd2n3btOBQC&#10;de7i9KpHdrEV/21fdZdOKbew7uYuF3Z6sp0yT8FawEHvD/D16ikW6Nfc2NrUH/uuuujmLR5dVA4O&#10;/PUJXtrf08Dkrj5skrtmUXQuhHqi+Ns8iSEW3kRPF+IXn77VOfzFEbo+AZLFJgCPv8DaRwZYf9hn&#10;4+9ZOAcyBjq64jkLIOzjK2PR2DI4dJ0x7su8wp4uaOCsjvxirBLPYv8ff//H+MJ4mX7mlegIzEuM&#10;XeXXGEop/+PVv9k29VU/Mav+8WmbpP16MsvfkaGenN4agm/LhleZM5oQdLaBjZdr0SL0qS5tEV75&#10;euHPi495x8scNjEwds0NWyNz7cBaDOyJkGyjT6Dz8ZMTuw93dB4ejvVr9by6digHbFCnfG1Vvjyo&#10;Lc62bvF2W9y0yR3Sm2b+1/7xsu6Ot/tdYEgsAfNWcDb22v4tOzgTA/w1bcm+O4hLfwti0Dwi1zJi&#10;bOjydwf2e2LMAq5xzEI5+96Gv3jKNdfGTecRwQVusGj/sTictuhFtyymyZ9y9paZ380Cu76QmEu8&#10;meP97HfN4lzH+gJ5C/bRA37Hw1Y7WKxd3G6D6xW8jY/I33biG/lbvqJTrY7u6vGuh44cc0hjzE8/&#10;/VjeLh58+21wgvc2Y3fnk81B8wpTctliLkF3/tdHwzr0E5vKK9/FBe12d3kOm0dDoD/2BjvtUnp5&#10;8NjeshmHxP7EOBq4aYcbz/UJ0pjd0X+qo8dH+e2GXM++/Krf8FVM3cjzW6uTz9NmWdSr11L3HwUy&#10;XpBH2LbXnScdVtutb1m++jvADAyn37IYsJHPfrmDjyKm7TjnBYKe1Gn77LR++E6cyefTHtpu4hHN&#10;novsK8/3wnLPJyJPPIoVtIWUdd7VBVFtNOX38WnL4E/M/n5dAB4m8/2MdyRUebaqF8fGU3zA+GDq&#10;1C+PLe/YGPscA3QzR4jvEqPqS3fsqS/59Jf4+9Dc22/5uMC3++gnnzhHcM6Z/qov24ogK8CBOWch&#10;d/SfiJ92Xx7zO4DaITTJGUAOcsz26hrHaA/7yUppQPObo6Vtynf+XvxEFnaFg7cXHJUtXzz4xpz3&#10;fV41/S5zn+aNLR8Olx2bD+DU/uQU474PG8s3E+eP5vC3xcD1g3qgTcxrXRTtXODMZx7jbmw6eh+S&#10;ttvSs3flN1+H3z6hyqbRhaT4NWslfHKNH2yLGus/W/X7UzaowPj6sf0tNwgvFD+5yXY/kRq5Wl9O&#10;TZydGNRue6PGxiHd+SCeq89qV02eNsUL7NyIjF1f0hfB5k+8tS0/tDzGwf3227yRIn/Whfg6LOZT&#10;rPlSltL6Qhv2HCXnbsYafjFevP/l5+rhDVHK2GUNii300oZeD21+Iq+wJWhpHzl95nVyTMen4K+/&#10;ti1tfaZ89NJWLtiSZ3zZNoaDl7FyxtOxSW4jny18u+POcJu23nJbeKD8xgkd68mjizgXO/DIcnFo&#10;z6nRLawttoOP54xh2o6fZjx/V18u3Yxt9Eo75ku8zDguf0zb8918Zrx3sxbVt17bjtyR2Qvo0cNv&#10;+gL8gtA2dSHYOYc4+fWX9InMTfW1zsMoEfjqdn575frWzBddyFa3TwEXL+Lqx7QL8Eppsvbmg/dh&#10;D88FYf495oUo5cdX6tcWNqYJCluuDm3p1SRfgM0r9PKkIoC7vFpw+7qXP+87Fhtb3i25UWZkU2rm&#10;ZYs7nqvQ+HbOhxrPx6djb7DCZ0E9UNdYPPo6H73KUq8vkWN91sdcdOWWgZx5+DgmYfLe9sHktfjV&#10;XAJs/rvHj75Um2P33kxcu0vx8gvuwuLsdsuP2XPI5luB8elDxhlvj/iYGP2Y8eZx4UKbIdPO04a7&#10;FS88tudFx5zK4H/DF5xwaJxZE5k+OD7Hh18nfxpD1/+J//TzPc/4Net9GMH1Abbz4I55yKzlKu96&#10;eRS2lucncKyliHfxWp/qu4lH5fq2OJ15R/QUY/krn+BvTN3ltjJfI59vdPzRe+uet5HSIjTNzfXH&#10;5N9c907/9hNXdJ54cNEF0Hd8EL2qvxwiJ88c6k3mMr9/OTcQaInqgjC8xueHvvKCceb1UNoq8PLh&#10;B9Cck+M74OknbJ7hjra6VerhCb8+Ov6Erw2uuVKaVD1wHlc4x2fTtlHuJkpAFzqKo/LOPAb7y2/H&#10;z3CXN9/vPv2OOlCym+NAceKD+iL8yzu62vpsm6mvrck1iaIvvswT2UTu/O4wu/hsH9Q/xkfmpOGR&#10;84Z9QKc0+dq5mlxuvuP3aMllm+2d99LsVjzvemNNCnpvvoxybKzep11WJzZnNKx9uz64dcu39gdP&#10;m91h/bJldP4PQZsjfqanALnBXWfy2LW23NBKa304hjSPrm6lOYjL21b58rZ/rfmfuhkj0sfSz6wN&#10;g7/nGuOCNUjrVnrqypqxafruzrN2LCGrc/DIKn40BmuL+q7hPZW1L6eukP7OfoB6PfVsC1532Hrz&#10;JDfJNB82rkYHuCjYqQ2iYnW88/iY+ck/A2sp6OfG0LHzTkMvulwgv52co8waN5zxYMbD4Hqq3bj7&#10;JvO0L/+//+f/zQ2wNwYhQlCDszVAcvgavJMFx8ol+MtraG8HeOyJJ2VUbX35p8grcE08LRBXbjo0&#10;bxm4lvedpjirX+i3g8DdT0WdhGi/+seJQIfrBCT7bCDHMT4+syjSytbjCe9u/9reQHxqQ7rScWWs&#10;75YHHZqwknwWT51A7cCZ/QX1lRUdNlGtLwRF6dKIElSfVOK7AF/CV+8i1E4o7yeyPUGLvexjM33H&#10;fxbi5sSkg0oSJj57koq/DgSffmimbBwBd+D4+6Iffe+46J3ksNtEbX29frHt35HFlztAtx3bZvkd&#10;y3Qyk29gsY5ucNnxyQJyg5DcaW/yqTzttJPeh654LNAHnI29nuj0pN6Jcnze38tLn6HDXnzhx3BM&#10;9VwcCOJ1cmcC5oTThQq+E4M/5bUqP6ZfWLxk7/p7TqBeBtwO2FXslS96gI2bRak+kecCcGMlSawX&#10;l6Jbfc73+bggPO0vccT/sVE925yEz+A7sQBP7N2TrgT46y8uUudEJfVf5wQX/JLEKTb9hpOJfl9r&#10;FnloZyKWtsgfOgvV2rv+D04n/Ce+ndxpu3dpJ6YWLzt8tjF737/T7gkdvvuaavsWyhcmPqdvpmp0&#10;SKW8SFe+APUz2sgFd9ktOF9b3sP4IwSlNRlhb/tA7AF0YRvevWGFXqEhd169fPq4dgju+p0PtIWL&#10;v/y8vLqTr23P+vfgtizy78A2k8J7XiKnuNELtgUoONt/vUbRyb+Jm77z3Tff5Xeo5+KfkwVl5LKX&#10;XXjcT5ynX87JPzni7acMYmLTHfo//vjjF3/729/6yuD/8l/+r7S3C6SJpfQVeaz0sYl8i5f6ECgv&#10;fotuoD5NDAN1oG2v/dgjDk9uq84n7rvwlHilP/xvvba41I8vgytaH/rCa3wclG3jTrgbq8Nh7YWG&#10;v1zgArULonjYV+Z1yV6fXN/kwgZIdYEp+KxNaCyieL3yPV61QfNu/LH4tT/60NW+8vbzyOTPb7/L&#10;zQ3xS32deotypYkH6GVReOmaB2K/Y1C87M/C8aM///f//t/6ej/98k9/+v6L//Sf/ve2Mx1+SV7s&#10;AsBNH3j0qj/DD199YfsJWbvv4rjc2t+BzhPfbP4x/uprP6ObePL091yIzmIDG118Dj/23BcgIuiy&#10;pf46enQCePyNP9jYphs9v8mT5hbF6ldjgROibPuay4zdyNDKDWjpQ+9f32fbBeO8TSBvKnjfPJqT&#10;2+TN/qYoHZ30RGb9G1mVQddbVK7Po+aVn6tbZPFVFaD4K4AfnOqWfuWY/XylL+HTtk8dMF6BufDi&#10;RNy8YvrD8rnGs4v3+A1d7bh87RVdeYVN/TjjdTCgHRDDkyvpBJ7pZ/zctntJi4YuYf8ChpX2mDg7&#10;rIMzZZBXnnbQjx2vLupXj42PySGlVFuZxnN5bXE7vicuFsSJ8R2svBcLCilv/zgk+PSEeA1qrM2k&#10;3wJFc1razKKDnCsvfJtXMJkDy81yBH26gGvbHDj9bXK8nDb+FgfT5yc+5JK1f+omh9BJP5PzvC6O&#10;avIX3Fmgn98hN46w1QmLHE6OxWd4G18Wd/Fbf2iXy9ToQ664p/devGWbi3Rzoe5DZX/f34vMCWj6&#10;29pgHmEff76m7+pYvkfQjIXxQY5J0x6LS7+ZC7rJSbvNxQR34errLYv6+HceEj3J64WM9HmxxAfG&#10;bOOW/IMHi+GpK27nruxNXtYHYXHGhRdZ4jo64GUeoJ5+0MRMNKi99NCX2VpdIvex6Dm2VV+5KfI6&#10;j4sc/cqiNz3XFjECXDjYHMhP/EOm2Jo4jMzopJ3+kjdO8Sk7xGB/CkA+T/tvzNGtvPkgdm170KsX&#10;KFIu7i0GqKPGXsBnJ7jnwxb0a/ptc21o6fldLiB5baqx1TzKhaTqmjr+8cTgXNSffqnPjn+01LGf&#10;ntFjz6vc1NR5B/q0qXbls17MCQ37KN35S2IQ8NWOQ463zpjGB2ShE9/k21+/0NMxmWKaferq2+iy&#10;F5bwFa/mSV/nA/BHT7b2mD46+XPslDPjb3aEpzZseeTxe6oSp4mTjffwpIsPnbUDXcSiLV9Xn+AL&#10;5LXFtnKOP6qcr8jQNstzLzLCLWR7+SEM7zIHgX763OOGj50f4YkP+rW1ekcXx6P3jEMrb+ernXNH&#10;Gl4u4rWPhcYCrDY3l4ELjDmT0z70/GdlNrajm362NngF858zLxJDePyQ80Kx4BxpF0dXVw2gDm+y&#10;mh+iCx/AYcsCHDcO/fTjD40hMaCeHW4SoqMx37yDfvLczvc2fvCc/DPxof3WL+qAV1zi7eIqfdll&#10;TOz8IDKKf+iaS088KfehExofcvkIrE0u+CYimF4ISXCSx4OPnp2rC4RZC3nkEH3wDmgqI1u88NVX&#10;9QX6y7/6k/nb5s37OV3p+TDxbZ8f5Ur66zPacS40T9+D80egTjvywYw7Y+TIGP/QCwyfKbOPra0+&#10;z29yI13uoH7plc96jxil0yOnqOPD/TgeebO1P2PD8N+xm2///vcfIsNcUZ6a9ZnJHfJmWu7MJ/Ae&#10;O/VBukwMaz/9PepULW2zsanc8caCt6nwNV7Fi8/tW2Px4AI9Lf7Dj4fShnMuNeNqYuLcvKg9u0Aa&#10;2p8zH3Euo+2NQb3Z7vgRH+sObEAzPKNf512pFTfJowwVj3Kp2NGmKSpfOq1f8bB/9y8/sImtO/dr&#10;fWT4+zX9C7Px3cnF0esZ4C5s2znWD9H6PevlP+2pjySHxP93/qvHxmNzmljLX/FPv2MvMI7c4d5X&#10;lM8a19i9chsAxyb+qm055s8X/onv5Fmwvhseo7d9+HD0VaDMZ+2wBgWncSMykufuIP8toKtuKeh+&#10;UFfuxSO8noGP9cHph8lh9dH4p+dviSd+FOv44lV+iStrG/bzVbarw8zz86aC3KDCPrl55uYPWvGK&#10;r3ZZ/cj+JTe3WNfDk/7oLvsjpmaeeMHDcXOqnUB55cohlcx/+HJ4vdRRH6Q/EC9wpi3FsrZ0cY7/&#10;I7/xPWWVz0f5i4YveKM5atRXDvpnG3nq9GdlC3h0Pnnipz5MJXxP2LNnbJq+jI4cwC/gTtOClqmX&#10;r0ZuyylwiO886ECnjrv6VECZcbz77A8BOdpobTC/u8PWGac7Bpnb5w/Ux9nK44C8rkU1/s1f97z8&#10;nLNFpvFs9dQOly3VA4f8ITyw+7ulc88TYwd9rF3QcX0Kr749vl8/KPcxP+qYfORseQ4rm38X1j9w&#10;tt58HIqLvnDri9N2pQvqnEvMWMH/9KOz8tV1Zdje+e8F0Hs/X9vg2r9vV//loWkmRqZd4eqrlZ04&#10;Hf9Pv1CHrm0s/tn5BCvvqXj8feLAZvHknNV34wTttqt+Z/8O60N02nRxX+Ckzt9vv7nukb3wqf+7&#10;P/a0PvG1sHo4Xv3M359BDr7j8sezHq2PfP3gDsonH40MdGBtvPvUPnxtoL/Zlwu3HzhP2GsEL2VM&#10;TOKcmYavi2b5Dy/nAZk7JNbEp/lG1wHC10+WKJ/5y9E1+uy8EX0MuYvNT24aI8afxjPnGWsDfB/H&#10;Ez+xOPvs6UgTP8gPznGrS3JWEPIEcDoQQgHZbTrRvdNhBrYMzh5vWQvydQ+UdUS3t/gSFPCWj4t3&#10;+Phs2fJ3fKcv7bnDdvn3pATHGAMaLNlvok3wWyjHB384kXTJWXn4Lg5r7e8HzYV3+JAjyPBc/0SF&#10;NuY4f04wOHhOUEKQerw6MbU9HfyyO25lwdpBRmny1d+6cEeOotCuTg30lAngdqTwMGBoZIGvc+wi&#10;gvpOGrJgo55ck9pti9FjfFM9Q0/Htd3AcAf4YDpLNX+hW1yltrLsLaz+u734R5O7vMW3ULmLBcpW&#10;bm335EJskcz35GUv+GTqGdnTPpXFmYGJIXzE1pueII29k3DtF+/EwB6f4tqofsrPK1ZTuRPMDmaZ&#10;9Kj3NwskyzP6KM/HFq4TaCdn1OtEMQOUttrExU6vKMPhSzHTvZHPFv+fgzv+4vF5y8NUguriWipX&#10;59UP/t5h2olQcs+XnujO39xB4h3/cwIxbZf6afjZhn9j7Cv2jn9d6N2+Y7HExWHywJRnJ8e9aJz4&#10;7QSRPDGbT6UfGaU7tCdNVS5/eaIcwOnTBj2ar7XdPOxdLk6mIYLDlZNvXtxBltcZs2kmAJNfbqw+&#10;2YV3AaYx7SorH7xqxYWW20P7+pwtWH8YMPp6utoQmvS5UmKbsrE51mR/afDYfScX2x738q0Ps38K&#10;LgB6EmVOdCdWRgfE6X+xl5nk6FNs1UcnnzzGFTLlo8E7bZ1BsE/A5yKl1y4D+UvMJIOm7X/LAtlf&#10;Wk4IWv3FTR3w9BcXOJ3gAPX6PFn2bXtik336TN6zkMd3FsomdqNN6/DYV5lV3zNZ/JDH67pYWz4W&#10;+ebCZw6zP4tanZBHXnkk1n93gpVuTabYb/kJ0urXfjyLio6jbHH8lndx5YEzKXGThhNhn10Yfitn&#10;BPiDbwrhwS7Afh99bHVvxdOXEzTttnkVfXOp2Au/9t/z5I26+iXjKpzVmXyyjDW15ciAb0F5Ycx8&#10;5AK4nuD94vu0QPxksUQ8LU1jKMTjmeFyLA3e5ESlq1MXI3IsBqZc/x6dPCG9MRFt61t319V/Qf5d&#10;bjl24EeO49qY47G9bFOeejgn1rPTflmZtK3Co2nHhdTzV0jah8WEu/8+5Clk9eYqvdCek2Fj+VwA&#10;zkXezM3wHr7ayBiR9iVPebepDd/Jr9M+8GkE5LrijlJnv1Wvfl256tTW1ti5wDf1T3JWwuCKm63f&#10;7cjUX1/61RPC6Pmz2nHKgaHZI9vpw7uwdK9Rdwc8X4PV9zTKQTn+e43gqexZp50HvSZu/DI6Lxv0&#10;j0Wl1Zl8c9Hp/4vbcTg5UdMufMxdsWB57Fg9hWR1rz79Ix9gWD3C6lN7pj3FCShe9NL35qP9Jl+r&#10;Wxlr67190Svf/KrdeoEu5dq7eSWxbkzH1MU1+R8P/d6jHfLVPgmsn8wFqDOfPvp1nKFfaODMooqc&#10;NGMRPfST336z2DoLvxbC4e4Tc8YN+cKFr7VF/R1q682/6oStJx3HzuT5nl7xIZkWHqNr8/34vPw4&#10;MJ/6LwVlWT/NnLx0OcYDzLw1OSK/V9gT31NXvpPeG/1iAS32CZDKwMRxvJMc4zde4yOJozAnj9Ek&#10;OhxhKZ9Fn0fbHuRu6oPubW4hjKjZNkdHNp4APs7ju8k9PTYWpNzvLb/9mk7G1FxATr57m0c1vPaO&#10;Ld6cgnbmEsO1Y55Fk84v5JzEy4lPY2JjNvoYlydPH7kRvHqufnwIhyyKkg/HOKD91c+cYvCcX4ql&#10;OX8Suy4cnjlhdFjfrhy61//R9aPXlHFKvtcfPQyCY3xdDFpwl7efnQHsewEpZ7/F3v50TO1nVf4O&#10;je3If1nGL4vXeURiH7gY5WNeWf1S1raKbhaOwF5wtt+53pNebe0hCo8g5at/3Uelz7B/ziXJqayD&#10;py3o/caCckN47G8OCc0uwB4TL1vx0A6r90jKN15Hx5U1MRHVzFkO8Ad/ft0nOMd+NpdnLBCf4kF7&#10;r3/VzUL9Lqql/buAm4snkWvs1HeLX/smJ/RiZHi2PHg9d8q4z1frZ2rRyYLTzl+UrQ7/yFtqfvzh&#10;H8H3UyXffPHtm0yaTrq6fBB+bHWOtWOmOYQ5Bp69sSS595qHR9/GRnSauRN/bj8n/UPfsLNv41rf&#10;kMHH+swlG3pgfTUHibH0H2W9STO6kN3z2+iqHA99Du8k0+a86Yvj07lpaOwiSwy278ceMTPz+2m/&#10;ae/YkHbWt+j5XX5Chi/GLv7k9olBZWPTJFXldNL2ZNhXhg+ddQ77tTOxI37mXGB4qnvwPnFe7PFL&#10;z7VDA8K2sDLmaP0nlh54Z7e84aHd+nv8qIM78T88XMDiC7amtvEkpgZn9EY3YHF8bN4SW7JW3t0+&#10;dcN3cMRYx6v4X5w6v3LxVxuNH/nSmLe+Gb7Vr35NXj1+bc4IXuXGpmsb/ZzP53twz5i//Y4+M8+Y&#10;dtI+7/p08FxIcYOyfoofnVyM3pt40ntbzofL7y9/+Wvbmb+Kf+Jq/ULeNWdOu5xmHT7R0fxl/DQx&#10;KWa/pkP4eR37rzuWBPcF5JC89bs+sq+JXX627zJfugOaOyt++hzIDevb0obcms/65R4n9W2Y0aPz&#10;Uqxr87bntNNd72fZGy/P5X90vPmJjuuL6jmiH/3xrI8ujvPJxSvv0zDK1g5vq1ocW7R7vPr0/I2s&#10;9p9pE3WLt/6Zsok9da3Pdi6QPvpdbwjKmOKtf/pHZaaNJt7i+9AAMyq+9ZTWgr7F5dN/0qfTZ/qW&#10;tax1oZ+G31yZnFVsuoy+zjnKFMPjzzmvODHSTb7gQQ3Qf2F923gPWrnpb0HofHMRa/fkHNcVgD61&#10;/SQaSaSl/6QM4oHp4/rqFGz7OF618N/99fn8LASc8cXKXnptWZp8aT/l/uRzsPJG6uvfD5mTZ4q1&#10;hTceM1eVV0bnkfOY29GFDx6+nfnL4m/cwdl9sor/YFPxr33JhV8m595heE+7KV+1yz8Hzb1pnfrz&#10;TvjK/uotNisrzHsuV8bRszE4bQG3bX/jY93jGcoz/lpa9SvnGdeFtPVf8acJB02AnmP5kz1wts/u&#10;WP7M837sBjzwwhfhu8f9De4bQX2X/tO5QCP8UTnzg7Q3pUwnjj62XnXccuipNkaDf6bjC7+wN4Df&#10;6mcu8wzbBq+1x6XDjahld7+mbvHcUAXw6p9tPmDl9OB81WZxEB0X4N2PjS/++n/DXZyVpb5+0h43&#10;Hto6h5dOK+e+vfOqj0KSVNBYEh+mI30ldfrdwva/3ba8asJhs+3kg52X9mbTlDkT7M1jWZOPsVkn&#10;CKa3DGReWX/JPe1D6ZdyQv6su3958mdl+Tr6oGGDeCP23srq2IJLzxfl2sRk/ZZ4GN/KJ1mfGZ4t&#10;GoQSM2Qc2AnyCagqmnIO2sQ5iPmOHgsU2892NnUj5bFNwRXoo/SD73SWSdDLC34bNjt9T3gOTapX&#10;RzT4PPAj8dhDD+VAssJLnc84cCZ/a1frgrQLBMUr9aHrRDWBYnLt72YzNPikGWC3jn5r1+py908J&#10;jgw8AZ/BRQd2i86+ybOTAHparBd4OoWEotzFErkELl2Vsd/THi6+m6DW1gTWnBg85Jmsr9102P0r&#10;4R7/4c21u61LT4yw4AFj09jDZ+kYTXQpZ6M7MPH0d3izB6wPyFighzvI0c4JnxOYE+ihNwk0yUIL&#10;qr9ynej0GBM8evz6K/nhHVzDhH48bTP+WJnLa7f4O6Fnh7JeZD86sKXxxDx/1MA/9WKWLSYdaPBR&#10;theSlH/5ZS7mZ4Ghg8pRAO3KXp12+1r558rY+xX7q9vofvLXsoxtc4KOD32dB+8iNL02Duur49u9&#10;a8bJJOB3Pp+nNc/rv+Iv8br9Sz06uJ4as0jsJNJvhH4V3MbmwaHLr1Gkd5kGH6QJCh/z6rP6/MRQ&#10;2zQ1dz90H1nDbvzJ714P0jZK1dqziwHacuxYeTNpu/OFczE4eu3FZLT9RK/1j+OhT5zSnvCDt3x3&#10;i53Xx4r5ygn6ZVt8tGXYAL6xoMiv5VHVBKBKLW5zjlv4+hf7q7f+XPljB1ofOkSri9dVTqeUT26W&#10;H3xC887vTs1iqzj6KU/I/o//8bcv/uf//LcupvzLv/xLnwIdf7n7N08Pp4+Ltenb86SoeheIJ+fs&#10;RN74wY7pW+2biTG4jYnjAzpZ2BNj8+TDaZvglVrfbC7o4YsvvOK5iY/YB9Zm+3wEeoNH+Hzz/Tzh&#10;QndQn8U3XXQ9g/LSl/f6NTha6X/LE/KeAqX/Pind19wFz9NyHeBP29D54h89yZDntz+s/CpSX5zx&#10;Lf1027b04dMFgOjghJVeLY89tvOkmouWFjH0zWy16YkVbTL9KX7OeIO+n+OvxqSTzIAFFheA0ONt&#10;wVm7yn/K9ulVtoVLcfBqPNzKHMsX4OPHvRv6iy6wry38wYfoxYBtF0fJ4e/Iz9fklfCRcyZ+xXqq&#10;/M1O5Yizr76aV2TiBdR/aLsODd+gY4c6Fz2UTSzPAmgU6RhQvNgBT5/qXaInbg77oIqvM06mMCZF&#10;x42t0ZGf6KPdq3/3p2x1tF2d7YPhvftjzzPO1M74VV9kCrl9G6795UO+D4B7/9D0Xr5y7lv42nTk&#10;DH6JztfIe8xL7nW7P7rt0SNNovUxb/gcrIzBYcP07c4hUzgLLw8Oo+vYq7QLmpU1OPgBfOxaeIdj&#10;MTAl1akI5ysheMEhzfHwKIMcrcwL8bZjbrK2brusDtB2P5Lnr7qOHuo6D6lew5Ssz8lb0ZUZ2fyz&#10;MoZ2buyxr229TcCn0iOvOCc21E+/HK7sH53OfCD8zWfnYoc4SP6Nw/B6k9fuaVsfMdgbTc9YWLnJ&#10;MfpGoXZOnDqmQ/O1beKZDj6gdgW/ZamzgGEOQ4+dOzlpW5tLVH2cAur3kwfwD/fyoceVZ47ta+fv&#10;5sR8Xh3O/FJXiA4Wwj3Z5LegXJRm/6ONR9d5s8pocf/mI//TJtOm24/veOxcm5WvXbtdXNb0n675&#10;0LlAqUDlxPadO1o40CZp8cZY83DKnM/Juxu3fQJp6csW/8nddDCOw7dQ3HMfN9akXdauLqzUVzc9&#10;qt/MnyoLffIyMG61LbNfu9Mv9XVtTNbWmcOwRbyBu80TfxNP2rWx5Dfy4IefdhsXudCYmMjBxqJY&#10;hYefMvtgt92P13oBIbL550XdE7722/mWfed7co4bIVoeO8D6qwf5Eqfv389F4NXVTUusJTtCL93F&#10;UQhKKg4a2znGs7plW/7BsAWtCyGdALVre3iL9faN2PbVN48FpiLmq7wOn8Zn6cdPcNYftj7iIVQI&#10;K6j5NuPWXkjHT/s+fkc2F8i+GhuXFzmTC07OICe6dr7nd0bzLn05XDyxozqyLbwnBkbv05rFDdF1&#10;/i12LWbih96HU7SviwUu/v6YNxkAfcW5Si8tHZuKHn78XzvpF3rxDL9AlxxbB9D2Lh55gw39nE+h&#10;682yoVt8doDRSdye9oosfM2xiczhkT37aAB6i1wuAK9s5TMumjfOeTP+9F3/XbTRbXVQXz2SX/e8&#10;bPrWtMnkrzOPIyP4PjQzDuBTvyqh14m9lZVCRKUx9yID6DPVPfjVIW1kS1fzOTr0rQd1jVgvWXE4&#10;Zvo8mlmfodLg6Oej1xFdwso4MTC2n/4TpOUNEd/2tZaPULRLTz8wN9dMTnFM5s57jBfwyRleMyYp&#10;c7zrL+gAvIfO2Q+OtgRorKUp89StPP2nP/25dfoPOuBJ3cn3Mw/OLGiejEl9Ly5mPCtkM2MbX58+&#10;pU4zta+9yQVUP00xfkUjHvd3lff3rhH4jfc7jF+NAVN+zb/Ct3YE2da5ycK089ix4+zdP2sffLRi&#10;DY34vy5681FAjvslH+sr+g5YuXTr7zumfG9kZ3O8PYj5bt5BE32nTbTLtI1GwMvfvxfWH8tr6VYn&#10;x1P3PN5ol2nXFzTHzi37w211PuPEDan6h8fXOb+6zDg+oIfxCdz1Xl1ttQv7rTlpK75bOlsXQz+e&#10;G/mGT+I+O88+e7YNLiADn5U/pcdHjXUSDYuJabkt+5t7ZGO1v/7q/CNzotS6WS9MOyZNXxmOXtkZ&#10;MYX0qJGJc2XPTVzs67liclzHqcTczJEmDvSJ8cnojJnjOXeJxbcwGa1Hnu/Ov4IAZ3PFo/bft8du&#10;8ta3ZOy8ujeYsydQ2dqGtypzcqe69bft5Knxwdy4BON12Bz4SW3k4CN3fA7u7buxsO2xdD1+LjyV&#10;jZHEQBp/0btdf+yryrdybGfvjIvac2C3WKUdXSTTKP8OMK/JqN8YmbaYPrtz6zuL5rj058qNi8XV&#10;wvpit8q7lpOWc57R49jp2szEYWQmNhfQ3XWethy6LX/ePuwfLltfXomTndus34o14dR4El94rM7y&#10;pT9j1OqzW7TFE1r+oi9/fVJ/c7ub4yZcp5B+5THqlt4NrOYaU7dxnrEq57fOg+DvWyetF3du0/lH&#10;xjfnlatXdx66OTSPKz0eR+frOO3ohuqSsffUtyBf68vrmCHgbGrHVZSd49eth7rtu7x2q66A5sZv&#10;fLCMji8WlQ3mACdm4G58HZRPdNa/6blxMm2dmEoZ8LrjhdqTg90qbzREjnkoaP9Iqa3IXHvQdBwx&#10;1h3e+so+wY92cCfX0XtzcmNt/Sg+yLn1K7R3WJ1W9ou6w0cZ/apXdrIUu5e0Lp1rUXSFszbfHyrj&#10;q3cWiMEkhgf3i+gYW6R8Uaqf4yTlxY1ZO2lZYfBe7MPJn3+w9SurdSdfUM7J9v0VNeUV7wlk4Hgm&#10;V4+TdgHho+M/w+p+XQ0/thQvcl1xL2sqnrqcJlXf1fXOk/w5uZxSODrk3cbWRF32THCO7utvNAtr&#10;l+Pami1eu28rmIDpCh4Ws+hsn19NjH7N70xYrJgTz5koqUfbBaXDtzTlJpE6cR1dZoBdffniER/P&#10;k4Cb+uU0uo7Os/8y6UNiM3U9gTv0Dxtp0Pl/bILHHicr4zvb8AtxO1i2kqU6v/dCt7d5akJ97cmx&#10;V1DRY2SmPL/deMKnZRIOevX19bigNMrxUQeWz24x0t5b13Jcjh9DOHoXA/3wcDLZRY4UeB2pJw72&#10;TlGyerIz92aU/pBXPhn3z73uc/t3G+D1xCeJY/NQL1znQsLaVvy0kafyLHJ+8Fqw/Olv8Vb3tYUL&#10;RBrz8iE/5oMPsLibg+770l8+ngsWMtbqtQi1Ldxngjj8DaAW2vbCqQseFkDo7Dd38bjLxIuu2nMH&#10;qLTypVPr6ZRm7W8eRycXibRLdT364zn96mxDuPrivTauz3ocGnDh7TFhB6L2AROM3c/2yCvvnqBE&#10;xkE2McBz+dZPsaHHp3x59ST6sFW2d3XDXX5Xm6Tsc/D9936Dc9qDT2trOqh9be5alJMXvH93QTAB&#10;1Viof+YVWr1B4vSTlbULl+LeXf5y1UxmNEEG1vAxedl+od6JjPZwUwscxxZ+q0cY08EJgTrx82Vu&#10;BkjYtH7jk3x0kxuDc5yGZnj2NKtqagfjj8G6bcLm5CK0A+Sci4TxxS5ei9V3OTZ+NVdFRn1P58RY&#10;Y9LELnjKm5uz7f6Z/Lx5OzmCrZ5i9aQQPOMa+f/IgiDffBWeHXPktRvg5bOLWOuTu6+Mg3gqs1AO&#10;0MBd0PZAe5uMlk/ko/mY7Zs8YSY/d5EptGzje/3pfncn/2nT1Ss75euYTfRom+Q3XPZEKzuRM215&#10;+fy4XvzQge38TS+fi3+5JzVFn22tIzA+mfY03pGLBoidvt46fJXhu/6qB45b1j8jU14MrpWvA8ah&#10;sA2P0WlvvFJNngvUaNk247SYmvxEp85dMm/F52e/RVfblvu00XVU3R/tpby6jwKzH91ys/snAC+s&#10;g/Oyav0x9WwYD9JjaVCMDdPfloOy9Lji3cvGhvGHcraBaeuXCqx89Ve7OwiMri/xVy/1K2fbaxf4&#10;1O3Fpzt/5Z+DjcWaFcTl14W3tN/Dd2y7c5qDWVhU/lLn1QGfXXwUGwtrx4P/g8fS4rl4ale35THb&#10;yQP6H9jt1DlBOheCTh+Urx78B98xPcia/vDoZ/MGgaHZ+aN+7gMfrW1lH2OaO2SUFPuNRT4ubmTL&#10;V2iaC5Ir9wR2ddp8uv12eZNt3/zkiOm2CzynwFxZH5ef5AU3/2yO2jjDg361M/rJ/cp8xg+ftuNV&#10;nuaTM+hWGxMf5tw73K8NYZV6/WbabGWOnEcM7yIn3xXHPLi+Srscm+7tid8jXnMQ4N+OD1Hb0yXz&#10;220z10/2jx5jmzERkPOA2R+9xMDjszj85uJzY/f06eKlHcO58aZt2m6p9/tP9guR5Q+gN9eWm/nc&#10;wg6690evtRfu6KM9xN34QnvaH4mPmGs7Igqs/itLGZnrN+O1XK1P8tn4LbEYnwMy9nzAFh+2TKyM&#10;H9fmEpw2Gh3QGgPnhqqJj7mBYGNdW+qP9KyNxqHIWdurP4+mfj/1e4Rtuy0u+S27N2fK6O2GOvMm&#10;T5JS0Tx62pF+8Udsmvnw3AAm5oLyAsitjp0T8C37B6W2adt82tZn/65j6YNe3MMZ/SzD8HV8cGxH&#10;tzyhsrG+z7btlbLqgsGB9YO5k6fOS4/u3GS6d9azfeYrcpA4dlHPxwXd+CG0q/fdB/DkbXVtN30/&#10;+OSSxZ8u+qQoOpI/46T6nvequMHYGE5uYAh9+QbXU7tAe32bOaD4olv5R4Zj8snuRY/QAPugftiy&#10;2P6Nn2SJ3viVD6PCJwJHZvmkyKJx+p7fTgcTL/M07z4RzKb1c9SIsLDpzpGbIhfWhzcuAzPmnTzZ&#10;uaN2mbltnyiJLnI1GxsnOX4BOWwejNq//uoNAON3uvjIG2u/VxQ250fXKphvvtXXyTA+1IelHT5k&#10;7VpJ+wPfxE9047OFy3b40QlfwN0713VMF3TNg1nYRze/r/suc/j7K2aHdu0YPjsHnZjAD6iD52Lq&#10;xJs+OjbGtJQPnpjuHFo7x1Ibv+9JV5+NWdj83dhL3JrOrh7DaexbOv3OfKPjPHywNIkz4n/PRQo3&#10;2c76DXniJU/A9pXQfDJvgBA3ZD3899BP2wmprauc4C/w48ecg7ED6Fsu9joX43NN0vjIDWEuDG88&#10;Lr38xJdAXILaGJvY95inTh/GQ/3j1c9ofKbfsnXmmROLv+QNZ3TkWza+zc8mrK1iylNA+q+/RxyG&#10;37CMr/ZcYc4R6Id+Ymn89LgBdJK0+pElj08ZutdAH1/87UdzcX4CaP1+n1dsGX57bnDnjR/Y7b3u&#10;TvuH5Ye+PE6OXVx+8q9P0YnOtvgu77WD/ERDSdVtDl7cu35Dy1cbR+M37fYJhNfCxAidxud4GrNX&#10;l80fzlflnC2n/7ffvstPELmpZ2iTwTNXZNPMOeQgY1Csaz4KccXyQd9yl36Gj7gVc9vS21aQx2Y1&#10;cs5DbzRj/7QV3NXN/oLxkQ6XfZwfEKvw+dq8aOunjhfpHbyOe2yi5/iWHZMLgtf5NbxayRPFu8d3&#10;eZYG3QOX/OsiZuwHNnRawA/QF4zNqU8+MA7qj9Xn2ANn48r+wvqU/Dv0+BTyL73v0BsUY7fzAiC/&#10;1ogoSldt7EaE1Zueo+PqOtwuuWencYH22DVYn37zrxjmqzfJ+3jzDzXcHKH+gkvIVXLtbGzsdsWy&#10;d944MnE783CxOH3ydKdP+GzB2rrHu73kpOBVHG5OW4w9D58vXT0Te672P/sb966DGMO6PqYd/sB2&#10;fRbgs7SVmWO2/5if0LA2u+Oouh2Lli5Ktg/9Lg7ie3zAx8wnOmY/yab7thl+l25i31/wr7Jy+uMv&#10;9B3TQ9dtcuXCPU+un2LWq4DPvW7l3229E259y259hv53IPe57EVfu4Xn0lXXP9BzcZ63q89ut948&#10;EtS+U0ifxXtRfmunduNjy+SLx3y7uSttPes62nz4J10n7/iKBfwZ+JDrVc7JHfehVvUnj/CtNquG&#10;KYMjr16g7NZ/V+fdwjNXb87JPn69PnZkO7fJG6dGkYvp085MkB5BjXkFhMwW/fLgOBeBCbor8cTy&#10;xeHFL6V3xyuv8TwNXgn+0ubEs50F3rFFgEhs9OpJfeouHcO37I7u9reuFccdW7Z81E0HGvtnYWcW&#10;oNdWW3Q+fGBrkX7rt+6qvwX/4lSH+9fRR31lnoDt60uO7WR99WbudDDgrN/Q9B358UUbP5PiPl4f&#10;vaJc9TLw7lOKY+PD7yHvAGvwGp1nO3iT4DsBCa+1LaoUHANts3X3rbradDrRMVPxC9iF8S0Uj7sQ&#10;4+SjrxNMJV3ZCFa25Hq/qNe6zOfgkT0TIm02J2x7t+fW2e6Abh9fcpa/ju/VgnTwWxJpzg4o+zQb&#10;3e9PwEGgz90mHdRii9ifwSFxc56cnXbcxD1xR4FOGihys7UH+aInwG9h9d1tcdJdbHsijeYcoyle&#10;XLkL5svntS3/uD6AZvnf8e6/ISyOvOJu73Zin98EdgLj7z7X7qQzdU4StZc+fZ3oBLd3SkXQPjUc&#10;4Q0CfPCli30nyOz0ZLD2Wf/Qsfu3sqF52ILlNWkNvvYRYmE/PMP/NVhf0PkO9KkuSdwLbjqhbyoI&#10;rp10BnB/+SV1yvMh/4Kjt7IOHFfF7HyC/1T/7z3sBDnvMv4tN5VMrjCwZcLTicz4avziAr2cN7lm&#10;feCJzo/JO7uwqZxdu7Cm/3gqU5l2lk882frLL4Mnn+Gpr8FxQdbCpX03unQRP/2HD5UBMuho0QpP&#10;OciJrupUFZyYVV54AzjyhZwAZ06C2fTIefiT80KWATvlZIK120ngV4LlFZjFq4mFPUFcul04etu4&#10;+PjF3//x9/J0E4SFWb8D54YRH7mFX+njaZbanWNTkWkTPky8xneXzgoCbLHX/BU+bafDo2N+ZJmY&#10;yFdrGx5lGDpl62/83/+SxTr6HJu7qJzjIF705NbOg2Mfz/2dua3nA6Cu+9aAzsKo8i6cpI6Mj1kg&#10;NfLJLXzB7kce/72/wdwxAE7auG2YbXNRxszVx/ZN+AE4jheKw46Uiw/9bW03vxCfWWUeW7fPww+D&#10;WXzk/1lIkPsn1lIWPfqbOeULZ/i6CG3hqONC6iqrOHR7xHn1S/kCldODos+UrA22b88dxeHWP9p5&#10;HV20WfJru7YpoOvC+kG/AfC00ZZvmfItW/rlueW73ac1yvCVL/5ywmQsGrvGOPQrz/7yf4XFVWSx&#10;xkgSzavfVfGZHfrtCRu0HRMrXt+/wV2Ho969Nvuj5+puq18vLP1stXtDqnSLc6dVNndeP/TQugsn&#10;tfVwy9v6Ybx/5MtBfgrhnusQrT67r623PfVL+GKBTp/aO319TkBGJ7R4zuJP2lS7hn7nQ6wYXvg9&#10;2vTZZjw27vYGUcc7D9NHjCPyANzSZzt975zQd0ya+lSdeVn00wf9KQRSwro0Cq5+5dtznfQtrzDO&#10;T2MA+QepnNin6hQeenpNH99tKm6OG7tGzxmLEnsnZuj0DHRhJyXJRH/pfvQffUfvpNALFl9B6YoP&#10;oa2gVFX52s7rA6dd6s+UWUDadsCjN2GmTcshejGtbZGFDuOCu6XHS9E44/H7zG2ar1L67p0bV527&#10;zNbbTuB7ZfG2sfG8sZo54Y6T5t1XPkrbdWyNLvUNHtFD2SP2XLSY+YtzO+1hbuBGBnja77Iv8bpz&#10;Dz7oueCtz7N984H6bSPb8YILMfeFgZlLTJskvkMjx5NLDwsGW1cdnmJjF0nJxVVmZovyhdXdsTbh&#10;cPg+00bz6l54LoDt/KE8tFH43cR2/vul+Xl0bIhE6s41VqYt/UFlBrHbluQrDLfdFa1tfNcnb09e&#10;0I5uqOsNn9l3jE/7beKiOobGDVLNV2Is968vjnp2gpXPFvLwEsMzL5o2prHuA/djXxM7uLvmgc/G&#10;TdsocbL5zw1v7ArbyIQJZocOdObfjSnye67c7eSJ2nvmOqhXZ1t0hey7COQ8SdvoI+tMdt09q+8o&#10;Wz7oZ36sT7l50pyY72beY/70wz/+UZvIq5+av/h8boZb/mJfPhOj5KwMNlzAoaehl26frIdTfU+M&#10;XzTZ6bqGc+UPmevHx0AZHUoTmxYcrwxlvQBzfFX9o8/SQDX/oivbJwZmTaj26fOR0YuFx7/s1DGn&#10;DYe2vglfT82zp3XxAdDGYV9dxyeTkx86TOw5j92nzXpRM0ZoT+cZYP25NnQR8bSluvkUNfYdX9r5&#10;J/BTfjOaj4BctOM2OcC5lhy3+rY94wJlnXsXi36zA2/3lTSGzSLTfrmm0lfWKotpX7wLot8odQF0&#10;2iE4J14mr8auw79945iDv5yMJ7vF0oybqViCg6stxMroQre089cz9vO5cwsylef0IHoE/8gcm89B&#10;No3DyCO/7ZGd7VOLtb4XM3RmnzK5bP28uLbzCvOxY84pk7P1ofg3k4boMz+HUZ/laWAeodesO01f&#10;ZmPz61F8vDYOWB9tn6xN8Ze2xvOfXQDe+KPr0ob80gH/Okxe8Ff/jD1o6qdD6xjgs3AfPxf3vu1+&#10;eN5plgfatq8GeQUmRs3hZpxYvnde9pXP+DX6L6vF32NbeLNdZ99kr127DSL++0G38na79i2X0SVH&#10;dLrxqUyOrq6pE9PZ3/FmdbVF9s6T4wH+seaO1/BucXCMN9bM5viSO4f9pmMi9ypZ2xWg73aCoceb&#10;06PdkSUOomZvADSQTrurn3h0fuI1o2mjjL3lF5SRC/8xxicz1F51PS8gP/r/5gnLG2w7sptw8xdQ&#10;3UKLvmYdmusC3q3QHKADf3DIckNMFMakdl22h4YdC2y94BzsvGfLHTfFVQ/xO283yqJuUVx05B/6&#10;kj30w9j8uVDaRxu07IXwQWv7ntw3JZ9+M9vc21jPMf7A+vkFRerp7uniyZnTzouzMRj1L6B/y5UN&#10;69q11xmmrQd96aeNBrltkWo+2Ri9+KW84zHWDAksjx6kiJ7PgNc+jPhc9+rxTXe2rS5wG2fZ1l9e&#10;GZ84Xv356d27TECjx5ahWTt2P6Pu5Xe4q/OMN7NGNuPfw0ZyzS2MYYWjl/L20xMPbni+Q1uYr8oq&#10;5z7yd2B0yv4Vt0pn7mOv/kUW2rv/1Q2vg5PDqw347QZXecru+zeUT8rrN/mL42+wfXDG38f85EI5&#10;6Pf8uDLR7prNlqF7uX/8kvi9P1wFZz5Tn9a6RP5HdrTxb+FZO9Pf56Lw65zgOLf6ELzi59g2CpVg&#10;y5aanl85gQnYt6aeSchlZ8v0e2OanJf9PW8ur+DnQaWZ+C/zbrfFw9ixgBVY2zGGcU4E86e+8LL9&#10;HuVT22887rj4bWdY+erxhzt38A1jZftZHNueAJ86xwDf7bi2XQQ4duKR6gZ15az+irK/MhZvA6l8&#10;0R4gw78TLMUCVTCim046jb77yNZX60/u6ECfuso7vO++WBpVZF54x5X8hF+fDDsnZtsp1rdLMycc&#10;EzCUtugxdcO3T1bGTzN40z9Cb/6Buz46qgZ3dZoTmpV1r8dCnn7YMsrPsQB9KWdp8VqZe+etYwPf&#10;XqD54bwW68F7fMkHPo3b46vhN0k9bNpOOgQ/LT98tBlaJ367uKJ8dMF/NFTmhNAizvq6d5ynU+6F&#10;3iIHb+hHN2V4xSPtkNqFTDyU8+ksSE0/IK0XTVfwiP/ke3gG9xYn5PYj2EA2i+ewE4OT6+DdwQnN&#10;b+9nEUN5F0+yKLeLXu5sH5pxSPke/jGnclaXxmmSUAf0nPTC9bf0jvmbD+AaWN/cJ+OHrzp/+vSX&#10;95Pn0G/8hvmLuL3b9GxjbUoMfDi+v+Paf8Z3bKKW8LjabGkW17Z/2bIJrM+7pV/L0tds228fE4NW&#10;lkf2bM9HuX08lr+y5fmbi9yO8jvYJQAAQABJREFUOT94YNvBfvGUf8Y/8O5gEuKClAv54Ou0v5Pf&#10;sdUkPv0x/hPDFu7mxDNTHu0YUcmIbavWWbhDm7/2rdDSSQ7di7pO2PemGTJmsWR0n/5hceAx6bEg&#10;1gt84TMDvyeH58YBb7fY/vvIaZF+Ygz/tk9op8/PAuLkyWmPmYCsL0dffkDbPGQAFjv+woevXGik&#10;qw8nLO7oP3jwyWxbHH74WhhAtuDCLHD3ILCQ50KHE5/vv/f7Zo9FlS6yW3k5MunDl3A2JvaGBsfq&#10;777Y4xd6wgk/sL7cBdK5IJpcmfxnoQBan3Q4+Qw/9skjLuD6e5PcZvF0eaKb1y/m4nHoLPazjSx1&#10;nlYqfpr8422y4wnpt/Fzc3x8Ix8AbUI/solvHo5+jvEH1StbOnSfL3I8J2MwBmfxHMOdz7RbrOjJ&#10;gPjc9iJ7evbST45AZ3xZfm2P6ucGlVzAz/5M5N0lnhjM57e0cW9+iF1itJ/ouePtth8fkUmGk1pt&#10;Uji2KX5MpqfN1a89l8Ipuy8AwFlW2UNRml0w2hNxeMuLfftRNnE0+W/pFxfdwMTWHtmun2yfL/6i&#10;X3iBd8qnbNr+tQW5oZ02vPNanq9tzdGe9YCH/q7DXZ5RbHC6Ob4U++PXlb19rbkgfn74fOgOdTbD&#10;rz655B75l0s2+l7SDk+42j99Y+NI3GuzyiX7fEK+5eLOyXRtLd323Zn7z/xXH59cxo4rRsNvL+qt&#10;r0ZGU+bkntji5JdjjMXrFxYszX2/OccFzzP3kG+jHZTy2EX2nc/9mJ8YmHw+4wKecgY9+vuY+l90&#10;TtZtWbRvuF96vOLS9RObexNKeI0OxpPpy7948im54UXfi4qX74OHD2H3fNAclOK7jHteWr2Gdn00&#10;+NsGW8cl+9vH2r5PO5N72tviwORKdoyhrn+Eq6/oUJd224LbV3U+NItLbtf54uPRk42j2420PqCL&#10;JzPf5Wkw7dN+EL36yjMxlz/51Csg5XYxAmd145OI6ZwjRlRZ9tOL7J3XuWisveVpFxXU+4DFp7c5&#10;zddv5+cS1KFp/g0v9evT9f/yuW7yIvPEEPoCvsn7aJYOn73om93qz1ZPlO24ihY+v9BjofGWNgN9&#10;6truGdPog/fKqs7xEbsqM3zg7DhpXvDzTz9/8Ze//uXyx6aR8X36Q3h3HA7d6jx+nbZYm6pQvsjJ&#10;16XHHm89+14DfNafi1PeKd8L89NvzjlS4oScfDUu1CWtte+hq9wjqGjZZ5M6MeTmr0IqvVlFny2P&#10;g0wX8cn3E3PJVxEwfjnzDE9fJe7mwhZdEjNnISvkE2uJRznGq87f5Waz/l5jZFeP6GK7+WP9tu24&#10;Nshn9F391Jtvz2+lT76E21fMpq4xHrnGLOXmU73BIXOgL9/MYqNyNw79mrn25Iwofxp/5dJNrHz/&#10;/Z9yk1rwgv8+b+oBcIyHX7+b38eL51s+lbOLHnwXerYVTpnj6pT+qH93zn/ly1n30W9dcPU78Xj5&#10;aIsZh8duudV5BfZ08sH3AZPr5RH5Q3vKgzOHnptN0OLpT19h87YBPi4g4Gt9ZfuOOaW4HKdtrxmp&#10;q+tup3Tr4qmMW17bL3+xZ9c17nj2J+c/7KnPX4oqycbf1I9frnOw+MZvfLMHkLcLgI7RtGcc/9LZ&#10;xRDbWRfhs/Xn4KLj97ipc80Z34Z/26Y26SMz3/j+++/KY5+E9SSgXNd2+A3PE0/aVx6vDuJ48nTn&#10;LCnT5V8DfYPctUVbL7B7xokTO2S4Sh3d1hc/5gI52PHP/vDKTvA7v8+WjDvAGf5uAE0+bD6Y8R8e&#10;vRNuObf91kHUHx+5+W1+/zW6BUf8LsASh3dwo++lz6kQy1tmWx9lOzHHh2PD4tz5Pe/vE8Y9j6ie&#10;cfTxtbBpTCh48v/Eysh85vm549H3MKu8qvsqCRl73n63ZewcP5nPgvrtuK77Vdn4OxfBl/4l7ehx&#10;L3tW5D4mV050ukPnrqeADPo2f4i9HJtDiDVv0nvjvPaUuXHN2sq0pbF7mKi335iO/+V9sPrbv/SN&#10;LsblPRbr5D9w0k/jHvHxDMJZ3+Urou/84aJR35v29EtlJwhGx+E5N0DjMuMSvL3ICY9uC/fj6afT&#10;b6d87Frcbo89zzxqz3HY8mzfiSFjy4PXnRbPiRP9P3vRDf2C/bVbXXFP5Q2Nc5bk8skW3GmUeUOi&#10;HCW3Vce4Y8m5hmcn18tBM+9lBf3mwvrkSpkB4eLifc91jl+D5mdPOydHkdc2LJ8zr7wrcxjsBWM+&#10;2LHj8tPD9PLq/CF04rX+TOnm0ubzw3Pp4Szw1dogzKubysi49nP4guZG/xrP5V1f3y4sLo9p4wqI&#10;7Inr0rDrodoUxTfG/NXFdq/XQMCra0rYZX+eKs5amLjtXGPWw/pTN9EbzsaHfXA9PUw4+SnuPD/n&#10;K7aP9ZbBL1EJg0xm+jvb1r771v7eAIFkc5UcYQ37pJYby3EAOvqt3b3BJEfLu7qzOX97gflikp2l&#10;U8be+/Hafcd/3p85RWirx3Pt8F8+n/jz+GLLNz4XH7d7PuSDN72BZd7cS9d7/dLtdrUROo+fuHzE&#10;ETw85UNvQNn5I7r2afPIzBU0v/HhQ9o5Fa1rRk3s4PF7xq1PGqhM0meylQfg9Xwp2+p3yuz3OHgz&#10;Px79/J78nGufmw5j6zsnQBx9/5CzDPLw19Xw5jDKNynYblDsFu19v53sKXajHjQt+YncHTzw2Mn4&#10;ID++V7fdwl2Zu1W39Si3vFz0tUNzx1ma+1bwz8Q0lEdttOzaBCJg+ILuG3Ar8+6je5l9cvC667A4&#10;DeCj5+LaPoOTpPI4ymngDf7s5ERxXiGDbuXZlzjoZoKBfsFJkuBSxD780BW3W74e202uTJABHttx&#10;4Y9NM5BN3UPGOnLDYutXj6VfX+o462t6gPG5V1mZVOkQU97K1g93J1jLb+QMxpbh+6y3OrixMndv&#10;nIGyPB+0Zy8TvDlBNcGbyaIB+/grbTInldNG7JEU1C/Qby94dbEnblLfC6U6dD4FDeKjddOftbG/&#10;T+yOTPQro/bBbPuM7N6N526zNW3yQ/ltH/+YkzN/O6E0eOAloVRubMnhJWftIXdfOYwe+K2Dndzs&#10;BXLlcL3ibBY3EoeRgfe+6vnLD3PxA+7CxkTtCz2f3G0rXsr02X369yk0BoWk+rP5txOklYH3PpWs&#10;rLLsnBBGFyuj9yRvVc+wvK9X1EA48naRyxN45a1BOT5Qr7MrH3pv3G8dly5v/odDD312YwHPTqwy&#10;2LzwVyXkK3rg4bM0W/W83Yu/9PoqA4j251t82daJHx3ofAPHPm6QEMtkOSYPPVe6kcATPvg4AZVP&#10;gEmP/g3fCepMYiwMzZM/FiXUge07aH0qY9jUh3Bqa5wVrWf/NCQbLNCtbssTDXvpakFk28DxlE1+&#10;uHgfP4pxF+7wM+n7Oq+wbo/NcV/rS5fowd7lg8cd6MC0+cR/ZwEHzxmH6IP/11/8KYtrP+QVNHde&#10;Lp7C2wufzSnHV+y4FrFyEbZ6RBe2Ruk+GbL1bfecXH6di/PaXHxJF/TbG0DsW6AjSx92omNqUV3Z&#10;mXq6FfgO/bkTeAqHX9v/4PUixal8tMH4OypOW9A1uYF8+PQDYki/dcFYnfbldxfRPWn7NjL6m8bR&#10;rbo7OY+v7F+yVt/wYxP92QNs95NaJS2vrODdX61HNnoLtR2jg0tGONQGNNpKnQXJHNaP6LxyVD1o&#10;2x49LB5VV/rmw7/Nqy/0Gp9eOTX2RenqrVu4cOavEPXZc0S94K2+Osa3K3P9MMSjm5gan/DjQ7+l&#10;H9yx+U6/MTu0D/+uLFswd0ze/T4ct37b4XE89fu9scpXwFb22ddzL94fbfdtDI/60dUxmfS/y96L&#10;xZWTusEbuXPAJrQ96hdfaMc9meoNNT2hTh9KOZgnMLt3yW3FP/la3cpH3s3Jjn7i6Rxj++ZPcenP&#10;3fr7Cju5HW7HkqhRPfc4cvUd7V8Z6tv+45fVu7RVe/JXY69+m7nlVGXMz1gI0OGnH4Ce4EYvclbW&#10;xhE8+WdxzcH0N3jmZT/+6OmcbYNx+Mbb9M/pR0GqrDk5GntWj6uvnPaaiwjJO8mN3Ud6YgCN+fDm&#10;XLLKJyiT84+8kmgLT0jMzTPw5K6F1ZP/N1jExc7L4I2ON3/FH9vetTsC6v9ssxeK6Z/lF1x5JqNF&#10;D6/YOwtFq0eMi54PvbacnN8SP+8yZ7uDctgfYxcdOjacfGbuy12e3tw5ECfQkW3v8jq+eaXnKUs7&#10;fv3NvKp2LmpMX+NfttPN/NnJNs7kafv6Ds/sw3NsbuA3OMfP00Z01eZ4LN2cWE/sKbeAC2/5wFtQ&#10;DiovMhbqA3X56F9034WcHeugW2iDyxcrvzFV28o4MTF+xJtuoPLYe3R5yIvIk9vlITH+rr87OnJW&#10;X7aw66dc0Pvmu/0JlfBN+9S3xxZyxIiyaUe6jp3azHnTyK5an3yhF9/aZu27kGK3nNdFqeCxBf7c&#10;ODjtbAwjF6jfOsfbz/Au3tHRBTZw6Zl+yl5+ka/IAPRWTi9tsse29LKwTvfO4Y6fzW/cdAYHoN3z&#10;X7l0eE9/sN+/bMk1j3UuDnbctk/OAr7Le8vEZwrbBurwcGPjPlnLBtAFvXPxrk+/JEzJ187FidmO&#10;PXn/a55kEVfKO3+n47GRDLo3j2ahyvxJ2S8fz6uKY7p680RxvfavvuODOep+aPlm7doLHtUpvPYC&#10;Y9smb1HA1zkzuXD3CRe8lre2LL/wXnC85wxbtvi7JYs//D4t4MNvvs0Nh9pVHz25DH/67biCnn/I&#10;QO+pWXYr3xs8xn83HavP6Dm6zb78tmMuH7cNbrZVbvwl79tHu/KDdvmA/lu39ilbHHX67az/DK+l&#10;ocOcL/LD0/zl6I2PugUylAk3ttruuDB+kMMmJuQFbc5HbhB75Ip58hzP8Qkf8/X4ZvmsTDEhusXt&#10;ZeNRST6nhxuc4IHlg/cuvN59VH+eHJrgrV5BrS5lkC9yHq939gaKPKEb9lYmwOK7oA13L2iLH5q6&#10;ad1YOv2C/TkHDB49dr41bTt94l1eyV7bwr7bStEvpl+LFeWdx9o2DsXFQTwbOPd1rP3dz5dYrx+t&#10;3+gH8Flddv1Jn9g2g2MfLJ79Ldvt1Pt+Be4GZH9plt9uxdTmj+LAxS72gnv/gStWLgji8tkyx/DA&#10;5gtl67stL8L5IvdTPhNzq/fymhjbuJ6bTaxRznnH6KMNnVd8+DDzjg+5iC0vj2FjWuMt+bejw/EV&#10;WbN7fB/9xn7tZf+RZ0d160Dy1qynsOETW9gedrx6xJQUP3B/RfLwn/Ln784zT6H9vQhojLh8GwGT&#10;N4Y5Gc3vdOhnGNBxf6qQX3XA9f9s4/tc1KTv+P2hzSXrFM1aUhFr42KOrWNz/Vr7p8/BaRwdJwzu&#10;oTwH+swCerA6brmtc3w68cnyufczdrRvp5JvnkFu83R352XyZP4WXsPfut1OfGjHOY8vn+QWfNjY&#10;86v1/63vqKu0VRrDh+jWKZLrzCHEGagvD405/ZZ159Tf/WSu9YzTuduRtbhtD/R3JUo5Mi+802at&#10;El8ZA+mmvrodH+K3Zcv7FdYv5G073/Xl3z22DrsXf9kFPys8rX/tiy0757h4XL6LT8/NLerWvtmf&#10;/LU0u12c3SoXa/IdH0wumHmwds8sMDo6P3rwW5+gBRM/0UUc3mKh5885nv5Jv2nroXp8b1woWfrd&#10;KmtfuPEtXtdpRx6+dLrbhH7pPCj2HBPln7bfdr3LW32jDFGF9Y+DeXJ9bHn2xUV7YsxNX3cgBw7W&#10;RckDWfS86JxtZ/3lwxl/9lxleZAqmsi1f9m8uqafeSvjAFkRVJny5RyvrWh95N99MnhbyDoNcN70&#10;7q9/+evwUxAmGnaSzRjy9u2cQKt7JOURdikY2t1fwffjYI8M+p79VVSAzUnO1M1i/9w50Y57EtHy&#10;W2XRK6OrfZ/iMzx/829pIC49Plvd8Nj91WN5UM8+vbZz47u8SxuGjultgra4tmjxVg+W//148dsA&#10;OaFbnPIObYEJbNnjFNauqa1N6gxwgowfQBdE8nuQ247uADYZdfJzl0OHeULhJMbjw50MrmwXXfB2&#10;t9qe9PSu5ASxkzQnRNtJZ6Iv6Md/5L3w27FF+X4MEmTB20kE+rVn8MZo+8t7fnfsQ+/ghss+k2Y4&#10;d9iLQltOzuwfvMgWk0N/p8y+uoO29LuFaf/nXMByUcGFEosUfOriiYFR/S4gNEFGzzOlOzoMD3hX&#10;7KST84eTUwPhTz/+fClVPyU1vLiIMuPPhfO8I2a2LdkjuhwvmHzcj7O01kXGvUvZSerSzyv8jr9O&#10;/PQ3gMNs/VLdbj4T42LEqyDx+Tr5ZXnuwg1dKiPbfaXz8nMythBWzUEWTba9neCi3f4FtxeiPKma&#10;+CT3DuOBkaeLeq1ZfzcoY2AX1NoWsSd/2uTO986Hfvn/BMaO8S/+YrNl7c9nIM6gpk555WcbcQV8&#10;9+KzfROEyjoI9GLD0htcpr88FgrhJxMM3VFyykbG6IPLIw6m5tNvbQTfhRj+3JMnedrvC36TBVpP&#10;irzJ0wW/+SX6tsXxW9TYRa/JNRMne/JO+nff7h3i81uF8lUv2p3Fmm9T7yIx/Z1Mky8XsXn7Nq21&#10;3fbt33NB7bforf3kQ9vi8HOAz3aBBa/SPk00GpuZINGnzRNb2g7Ro4N8fOe14p6quPJW82RO2SKm&#10;r9mLTnwXhA7oJoMZseakLnrQq0+7njbadqmS9MwfHLq4e9hgTtb7HFu0dHd4+YcenolFdQydPuKi&#10;Zwpatjby2QKa/V3faeNZwFmZ6r777vv42UmcRQ358AQq/bLvQgt8oN+RY6G2ebp31h15x/fwlsdu&#10;R/b4il1OemtXto+3VHBjfBk+7ZORgX5OsDLmhI6+q8slJyT88FOeBNQmWTFKfCWGgq9v/ulPfyof&#10;Pr7rY9/HibsT5Ih7FSY/REig+Nqh4/HEnwUquVzbPcau8aO22DJ+FOfvM59g855A8DacHdtWL7HR&#10;xRl6BscEfX0WyS1LFXe1XB08gMdz17/44qce/2z2BJpN+l75pKIxUjz8xzkjf3ymZPjs2E4/bTZ+&#10;Qc8mC+OrN91eAj3Sx6L7ftQP35eYf3TEfhDpbUv7sxgzFVuv/DXYfLcy1zdwmX/X/VosS3v1JPbg&#10;kLd1pas9Yxt+PvIj3wy/8dW+wvAhq3v5Ov2wJkw7qQGv2kNRNG1TcR7dG+95pegZH8Xx5Pe011OO&#10;4D1db9tcPC5cZdGdHeTjtX6Z/jFl+u/Gu3K5mc2X0qHHD85cxPDK01kAJW94brvN1g2s+s3kodHL&#10;/t/+9rd+/ut//b/DT18/5zXk4eUv+vycxXxtTBdjLRn6D2APPdtG9R3HZUwPPzeVmNe8TfzSH475&#10;8a/pv9nt2PTW3DlP2Wn7tbs+4h86pD9od3P1WTCeOFe5cbftQx++7UXDyJ++H02P37XnAhvkYTbS&#10;8U3O4cBc6AqPP7igu/T3LV7sqeGnov5IIR3e5mJuax2fDwJ/oPERHrvQtBfx4u769pf8xrk5nznh&#10;R4th0Rt8lbkG3j/9lIuULiKwKa/MpA/fiFVQ+0JjzsCfqe4HH7hiA77Ym3GM5x+x3IN8seV9nnR8&#10;zDW+6cUF+msjwD5mbd/ueFe9pt3IAxPDk4N/zBuKjAH51YrmaO0F6G9u5BWh0a66otvzLDgbe/gu&#10;b+XE9GJkxjGwevG5Nm+ZFoi+eIrtnYe1Ml94d/zJGNi5QY4bS7nxs7I+kTl80RnL6M+f/M8pXLNw&#10;11W/43v9uW+noPzRizyvNn78Nl1wwp/eneNHd/vVNeXrD31JPIlnb8sQ+9YmjOf0qH+CT4/7HHFj&#10;Es/Jf35+Im/ayLxhfwJjbRj+md/kj9yH7LRRbAJv3iQujj2Oyze8yRWLLsr2YmZi2zwFD+P65I45&#10;h0Gz/lq6HuMbYBOorzL/dT45T/XmScLEdnVhdGB8dfrGoX//PvGV+Pe0Lt8uvHvjxjS/EZ4nIFPM&#10;Xn2gPJL/9wZGr7h1rqV/yWdYuLg0urKTnviOT9CDKZ9X4LKB/sFuLBpf4PnwP79MH5m5P3oX382D&#10;Nm6LL860PX6NjQpqPA2/aY7Rbdrf783iDyJqcnbi0VzQ+cR3eYvOgpho/3P+cNY75J4FMt8nn//0&#10;k9ca5w0G8YncsrbuFv7aB0+89pwh9tKdzQC+/sGFj/gyjpyfAMmTwr3AGf33ydyVsfz1beA4392u&#10;b5RpO1t0YnLOIfhmynZ8VQ9vbwT6kJsE3Ehprecuc8bwh74jd2yRD/hDmfGsF0+jVX3Azvh92sI8&#10;wBsWcoE0F+ATUYmpyD5jGR198Pn11+jZ3D1tqIw++Jjzdvyh94ldtuPNx3w9OX/y5L6KOgKbF+bn&#10;jXIQ+nBIdMZmsq78Zn7+WEAf2dbCJs/gY31C3yYHRGTsSJvHXjw93W6RWhzS27nAm7y+1/m0J3Lw&#10;vINjMRFirRn5Z0xcm0+8Ld3MGcc3VxtGZ/U+X3lF6WfA+ggeEzOPXLtxov+DztO6Hb4tzNe09/T9&#10;lb+6Lc5927pj8+fwlkY7yxvJCG1PNPVYti09/pm4Gn0Gf/xHpzs4FjdgtNb/XvpvjmfsMcaAi0/o&#10;Z/9Qp/5eF0f1GMf+DFT7jxuWzg03h958x+mo9R/5tL6ILcur2+Dq3V3AF0+X37QHOTQbqF9Stu0k&#10;bvtkOv8V0RbujejQfm6jv/fG5sZUMI8OK1z+wbd58PDWQv8/Y/e2LceRZIuVAAiQLLK6uh/00j97&#10;xtGLhvSpOkOtVhXvIAitucwtMnITYJXtnRkR7uZ2d3MPj0u+Ovh7ARmPek77zAWmvXmhdavpyyHS&#10;4qLEFsfTl3jrV/rs67Px/RSsrXb8lx8S5KXZC95sFTq1jf1+htLYaXxOlj+D5QPH/tj60y2GB15T&#10;z1fGVXo2z6SYnGxeQ0AjY/BXJkUXz3/BlfLQ07pt4rXz2fpMfpP38heeZP8z+fEG5F2QszPj6HkJ&#10;2ZvDs22uj18dX6BZ+K6d6Cn+77D8d3uve7n/EocehZtdzBeAPu+8rn/R2ZxIzjBG0OdqW+yHjT28&#10;VB+kPX73D9Sl3ylQxoCOxsc86NK1Y1V41dah8XJ9bHPvbCcfmVuQaW298j3pfGx5RB4dwnvbbJxo&#10;Q4brQYnob5GN5TdfoPFEu3XkJ0/62I2ufaDucRHTODnlaXB2bLZwilam5duxLlUbE7AsPxg75YW7&#10;TGuP0ohdqRGlZ63g2GLp2PZvOxvCnwAyr31Ub3v7yvXLl7DjRXEi5zOMcfQFa6aDO2XomYPzPw0r&#10;vL5z/DO8B5e/PBDXG4OeGVSuLdrYSUer7MrLhw9On+5rpVNeSc941r6q7/9f/8f/Gb43phoGdAwf&#10;YHJj3yujXNwiHMbuvveKRvvgbkj4yiUbSXhPWOEAPNU7hrtCz8UdSevNnPiHl07mhAC+dvh3spkA&#10;UX6HpdNtokP9yzKBsWAAK10GzN92tJ4AHvm07+JQDIo3IIfP/RUtZELvjmPg3zLJ2AmEEw32cDJn&#10;AcDTXHjsxW/l+9oAvMjXj0nAysi/kaW2MCk8ziYT2LrxA1uPP9BZwNMA5CTBpLbHsfsMquMfHdQJ&#10;CXAysq/8m0mwCe77npCqn8WYV70oi9YupthHU8K3v8E3suYuGTzFWGQwYVbvxM+dzj98/0Po5S7P&#10;1Pdpj+hhYRQteNqCJszQtmD097//fz3JdpL3t7/9e/AecQN3bbA2SrP48uHTtQOabFPbhxdbAvWj&#10;E/ulkyYRbiJr3RUjwwsfiQCep7120UE87CuIViaLxfCc/G5sszE5QmR4nUFTH/nt3Im6cq3/bfuX&#10;7S5simmv8lVnUqC8srOPJ8NOG31gdazC96+EvwS2FxzE7F6whKac+sIMbQtg9XsKd9CVBNEHBtjX&#10;sbOnS7tIkvbk0HZOyJMLskAIX7kFD1vHeM1vGE2/FCPK+gTxoe8V4eLFQlMXQNAw4faXfUAubehR&#10;m6N/dLw/RVyZUrftti1a9d+hF+Gic3TMX3GO/OWfgrY/dMhMTxOhWaCdQWN1CZkL2FRbfwvs10Hm&#10;6Lt+W958vrbSprImjpsXYuPiH3+XZxg6qVWeLwzLk23ov7TEj0VZTzB2GxtbLJDr3BQgNrtoG9r8&#10;6gR4Fmn58uSn7PwlC/jMVr2yU/rp23IpHfCs3EcO+5U5bW3lHOOLfX1wxxJ5ygLPttWH5LGh78R7&#10;chc+078nJuBPDFnYceL26PN8OrweY4BXnMlZ+Paib9rMpNv49XVy1nlyInRre+NMHAmfznJBxw2x&#10;6xMe04cmhlzIsODnBhP9bhcQm39vcSAPeY22nEnHLjKmbwL64Sn+8EIfb7Hxdei23BiSdsr1gbkI&#10;ORc0+M/CBdDGGL1g8RTwNdpXH45s+KLvAiw7kH3x8AL65u6j3UVdeJGVXPcTcLTpCX98NvGy7eCr&#10;o/v36ffGAvnnm4xb3/71r5El40hia2Kt7Hu8vLRtXfgvff4WVxv7zX3hA4w/bgCiwz7lO+MsuSbG&#10;Vz+0+XzHk/o5Nv9HfoPv//5f/+uL//7v/24e+vav37X/iFcXg/GQY/lkZbIdH80C12hCnnwS12yG&#10;l/36WuTFrxtXK3txQ39kYbuN69Vf7h17q6PDtB36M4kfvxvfHW9co2n8/NQEeuXd7fhjZNRL7vA2&#10;r4hks8ofmnvCP3aU2yaW1e8Y3PnmiYV/xp+M2sLLJjYzXsoteOU3txNLYvafwfKGt/lo40lZeYT2&#10;njCarwG5At6cMJ+yg6cNm9LZOPTwz9gKT4tMK9/4Z+14dCF76AAL7/rPLD5ZtHz9xV8Tb56clWPY&#10;Wl6H47N2nDn5xJqcCldfnIUJOfjXudkkPOZmh1kQJY/c2DiIHvu2BfNI8zbyN07llOwDPKNoZVYm&#10;9ieW+HnsiK5xxsdcj53GhpM7HYsP7f/2t7+1nh31G2XqQduEVlqXn/5wj198K/MZj7Qhj5xtLvpr&#10;xpNvv8sNJMap9DfzXfHCx2xtXoEenqPn6BjOlQG/6TMr0/hfF7Awpo0xUN40zpk78sXIP7jyAHMV&#10;jt3Ur47GFHr2mJ2ikxxGjy7Qi/PIKob2RgWxuHlu6cx27HbMV3xPAO+x3MrXxKj84bE2jhqlKW7M&#10;DbRj33/LK4jNC/jy0W/4hpzi59fm7e9iZ3GHNj+SB+09V9Ae6E/sOnznSfBpN+cjc47iicy5mYzw&#10;bOjcI1Y77WZugcf2V/LjQWbl6LDh15m/kJuP93xnL1qNz3IDQ/74oWNvdPK3wB6T152fbVzOnJSv&#10;jNugsjTSRrYd68hvjAH6GpnA+vyvGffo5rx9Y5scY++5EWp12nMvvq9tY0dxTkZzupnfzNi78czf&#10;HdsTq+iSkz2NNeYitvyx8wmydb7NlrHb8Bm9yQE6vp3zH7liz4V2DrPyOja+V59cVHltTnpo1F6R&#10;BTQnZW6Kb30XG5kLNhekXhty0InP4LjY6ZxBmfqlO75Kf+ar4A2u/jNxYV4m96A3eftcGAq+Vy6L&#10;EWONOnKLFTSANuwpNzbWUv///td/dWzQR9QFqTHR8S92VU6me3s4hdDt+VFibsb+kXHmS5MP6YU/&#10;3nh+mbUHJmRzMXPRbX+dXKJsZV5dtFfGrvy98MiB5zykuWZiQt/adYvmgJ5LTJ24E8tkQAOsnuzW&#10;GEk9000sT98c/8zcWpveWBIksq3M609mEl/Rpv709h48+Zw+PgBN9pZ/+Vde0hf0izRtbPDn2kCb&#10;4bHtZw6Hrg+bzTj0RV6xnfimZ2iPLhNrZO3cILzAytKD25f42Vha/mQlJz47P6qgaQdXnl7A+8rZ&#10;Z2wcOs6Pkt+yvse+2puTGq/gk09u/vbbv1w86Mb/eBtPOgYG96esG8ot+LrhksxynXlDY/oIEw+V&#10;7vpq82H9potEbLLtOKGZGzvfpO/vOlDHsOlOwY2++dJX5YpYVCY+Y+DIV3+KydMPHPMDHxun1n70&#10;rhzECE3lKwv8lXlwHrH2fdavAJm/yvnZNzlf3HzNXt9n/h9Cl0/ovDFse7cPOuS4w8p0L7NPNqD9&#10;3V4TF/r+47y2iPl6SWuPJ5b1ucRt+9zkC2MaGccez/2lbWOYd30FdvpQ5F6ey0878QhXne2Od4uz&#10;Mqw+bLX7yxfO0iIrkFt2DrW0dgtn2prfJS6jx7bjk4mV2PA0KG7aTLuhv7TEO4ADKi89fJS3NOWn&#10;bvXZ7S/9iTV6jz+gp2lkT//Vn9InwZ4vfDS/kY/gB/Htu6/nOLhjX+dz63O5/TleSuz6mvlTpay8&#10;R+7Thhzyo1y1vov1KVvefDr9IgSDLHabW+rXGRPliMkD05fuuQd9tjaXUT6xP3EgLvRp7RfWxpXh&#10;FI6VibQ+nQq0wdqZfItb39x0hHfcd9FRBnatg2z+8O58+cSQ8Zxc5kwlEj7m642j7H9lzhrdJo+w&#10;V4j6OjYy3zCeiS227M0A4dP5d8ov+1aa0zYb8oDGQffma220RW7g9zvjzd1ps+NtbZBjuf3ZLjki&#10;35DP/Hbiyzgh7loe95N353Z3nmPbGw0d4NBaPpf/bnUr759ug7+8dnvPP+RZWF7mvvzlfJbN2Ktz&#10;+qODMRZudd7G2S79Lb8fj45sMfPEbbax0XPn2JXPgb6z89/7+QSapR/7jFz68FATTuD+G8NTMt/b&#10;7soLx2ery8q988vJh/rWMNj+Am/y2szryYmGMaNvZDr4y5vMPttGeecv5ga3dpv47v75ow0nb5Nh&#10;Ps+ywZ+59PZtFhY0A/j9GaC5eetzePvTgyvDSzzn//VF9R6nzBs3hbWH2eatVdbHwazTPObJbjpL&#10;NDUWxm6PfeHhYaW1pxy4Niqx0vMTLplTncD4MsLseaEyF4/lZ/kGvLEGf4LnrlMtm/hXdoc5a07J&#10;GGsGc/szUZgTFU7sJ8GwRG03mUzyGmeuAsoK4WB/kxwHruPgorNQQ0h6W5Bt+d1K4OxHLKD7EvDo&#10;f3BzmpXdx7G2YPnSS+dYmaCCld9222tT/JU5gjaB5ljdRfvQu8qC13bhAmfvXtoTpbt98F6dOFXn&#10;AtU5AXJPcspXDzR87jJq34Erfqv/jq7aVc/IHA7FUaTtnJg8dPEbai4ymWTPZFJie/abSZCyJo2z&#10;oD+8J17IhX+sGrzjUzbL3y5edtLFhsH1hEJ5pE3v/r/7GIHKOjZlHnLPxP1jF/33YoM7V9Apfnjt&#10;YMmfY/NZ4HWCOfaj19If/LHb8XtoHGIjX/juok/ljpxsVNmDq211D96HDMJs4kTPSW1jrvEjgUzn&#10;HRsNC9/ovM9JmCS4svPnLPpFizyBuOVw+xGtt/14vvZhIx835NAf1AMp6+JfupHXHxTn8C7Otjtl&#10;fU2ce0kOnb0gC3cWGezFN2Iu+logA3eZHOMNuuicC6RBKO/fkjDFwl5wfBnvbXT72kWpS6fI+9t5&#10;fTVddiGzTXK8dFdP5e2HeXq12+ob/fL/8VwUhru2gr+62F9QdqKj9VuuXcxAvTzpsH4enpUPn/JM&#10;6/ptYpY+6QqVd2nZrt22rBOEPfjUtrKnndX6wF1vx/iMPo4GdFVPL4iS+x168PjDxfL2FzqHfiKs&#10;MewJ0U7k8+qS17mD3BtM3NzSu6TTN9ZucNYv8s2nQF+A/7I+RU9Q/ukTLCNX6isLG4NXn4lGTmgs&#10;/pp4/57X2nmCZG1At/WFxQn7+rP8Rg4XuN+8mfbkmP4dXSwUyFv58I/y33+Vc3NEj1OH/qvYVRS8&#10;gpOPXN8LLplI2NJZu17oFTiB0XHspA1gw4g3fmjembYufi6g1wu0EA+Mrg7Gh2HYms0jPQj+TEZy&#10;AqZtPmy5drLwVV+mRP8jExmVyaVdjDl0pyy2SZvXwetCeHDaPqxt92lcfNiK3Gg6+doLzGwL7vGn&#10;k7owDm8vMsvHThpdPP0QW/z7v/97xxBPCloMBPKn3LQyt/D2RaaFjT98wfjmEWPXWJ0TDYAmWBq7&#10;GO6YTvOZ/iIWjAWegn/7v3kiJRfgEm9ik03Q9lrla4xEe+nzRibp/yqsPP8q/qfwVrfdiqE/o+tk&#10;g77/CjxoLvb4wNiIhnrb/f1ox0wxrhKfY3et7V+/hbzkPrO10DDjb/wTeXuiFFyv6iG/hUCw5JcP&#10;vCm/b+1PTuwiQYQb+zxk02ZP2qb95AlJYfXRZk/Q5gYCmJNvusAZ3rVJysiXCOGJEFhbj22i0Be/&#10;5OSBjcTQ27wO9lXmZ70Al37rog6ea3t4+lnrU7cL7x/fjPxy/sqloVJPvOoT5X9kvOdhbeqr+G5z&#10;8/v3Lpjt4gZZJ9/Mos/kFnOlTHBCUY4bO9JZf+SnmUvNxZoi5YsMI+Pge0Jvb9Acm84cdffpXj6H&#10;wMRU5GFfE4DALAIPPfXa4qH8beRAPx1xPJA6Nvv9zF9J5LN02QmkpLbzNfTc/Dn8tICljZ33chW9&#10;U2/bT+uGRvEQBcq7YVPZMXZtyXxp6/ijXBZZ8bYVG3ZFUYbtA2gMPQVw9xAu+PLkxDl6fO8iw5ag&#10;U14pCKcTY+IrcdDxV67DeOSqfS1A5JxDTpynph7neetj9J1g8+Gdh/JC+M7FC3iji2N5lTwbj3D1&#10;V2Vog7W1/Gy+YKFAHFow2vm38r0wuvjGH/kbLtjFfvIZpz6Ex/Jhx1eRvXlnjdtW4Z/YeuWmzPyx&#10;mXHxPg6YV8gFKy9+dEPbB7DLxv/mq85BDg6W6umQRoezsDNnddF2+hfZfRo/kcO+YLDtRefEqP2e&#10;a4cOHitX5U5od85wgksd38sl9Fxaza3kCC0bejwWzk7/UBGojtnv/Clx4uKvi4jmFxegUz4Tu8bU&#10;+ukWLxZw5Ku9QVDblZ2f3Yy9vsXzETt+ViIXD6KDNwjthQwxVd+d88gP0dld/Hyh3I3dmRWP/Nnr&#10;AjkZ4z+vwdd3Pjiv+zAL3+xLh9/zFP+XX858sXnyzGV6A23qF/Cvf04BXci9OqlrfpNTLIbmGMAZ&#10;GfNWmfyJAf/bHg7ZoJfGaUenpWFf/0AH1EdxB/vd2zgX2TblFVqdkwVPG/gzB3IumBiPjdfu6nf8&#10;tL/yoYfv5h42UofWQttqn8/CTz/92OO1D9pevbjy2Q6PudD69i0e0Q2eOE/ewHcvVJj74o2vc028&#10;Rv+HHCszGUordLQb+abv4OsJEk6wz64d+8MbUEE++PKbmX87R1mZ8e+6SfR3HqMvT6576I4vucZO&#10;+sf6BAN4ZDpjd/y6oHxytZLH06Vkl4PQe5tXeaOx9lenjWN8OoaHN9/+nD7kNf/N8+mLcPX5vgkn&#10;Osnby8++9m5ir/3D79/+7d+KQ38+2PWyyfPJh8ExF+zTfk5IA2iE1JQfe47O3kQxOOINX7KObcZG&#10;/LG4ZBWnrUcw0IvNoV/IVv7oBYj6N+tNWVDeWIE1N8WGT3DHRmyXPlv7Oad9nM/h5wP4Aex5UQ8+&#10;8cXvXQ8Jffbnn6XTGE3uW5rZKYWtt3WetN6fOI4tYYWe44Vps7bj57HbXf7FHXuOjcjzZ/CUzw/i&#10;JW+O0QJL8zo+/aaVL74WJz2g9t/q1TtGivXZOD6nY7Z3nruPzo7vbdtWQ+1Yqf2Prfo59n3wP2MN&#10;W2p26ZKj7J/DK9/tGD4cDp8iTZ6pvGWlv6M9ayJ3/Ps+fOt31bY6apP8lfOE1XnG38nDUzaxV/8m&#10;5vWvhZ3zHDV5YB5kYpfS14fGV9Uv9eKcPZjZ9m6bibda5rCY+LqZOWRnfMOzPjjMl85emCn/CZXi&#10;XWvwGQO3L60e9+3qN5wfui7OzHWihTwTWdjF2QC494/Ff7m9cGoDeWnzTWIryOZNY5fJl3LgHUef&#10;/hxo5+Lv9YT5QSQzG35MfMhNM7Y8+Bbt2LP9/+Q29l3bdz+Ia2dttqztW3DtdYev/wD3ouOfJ5wj&#10;x5bdfdwybQ6O+Fv7TOw84kuerR2P/cgCh/5jX4F5uNx4Xv7ZqhNfcvRLdcQ7fHN8HVD/236irnBo&#10;r63Wfo7FpDYXKNNO0a1Y/UVvuwe6YtBf2i392uGKmckr0549El+ZMwN4ex2ix5m7ZPWtMV2EfFXG&#10;00fXLubPeDofBs5/py9Mv770C87uw7ts7iDAThXIfrKhazdwrvEq7f3fAd8dX7YPr97w7N/Hlzv/&#10;pVM9amK+ehhZW38vofSbI83HEgPkDmirbmiMbWnSp6dTX3pL7tiwb1aYxm0XFzSstkf3sBeQY9fj&#10;Uw/LVa7OT+K3rA/i6RxkYY5Z8QD/h3jLyeQv9EAuFt86wMEfAgJiJog6lUmuzxKCioj2ykbBHJ/k&#10;cki1Hs7Wt11OjgSwMrxalv2d5G+Z7fLbrTYLd5pbtrT2uMZKk8VdnkvHtq+2Xt+f7dhgJk2VJ+Vk&#10;XtnKJ4Yk88qprO2CR14fuju5aflxPDx1JoLLFp7Pgomsz9J42bGUa7wdb9uvLHwWpiQujfJPmb9C&#10;NzrQ3O2q/bYVmDOZT1n4KF9YnE0WtZ/F79jR0yHqPXnlzgm89g4UrxxSt58Kn2MDnH3yqttFR/xM&#10;vj1ZBQxE4Bpww89vzZJzL9qq90rJj99+V1taoKmdVIDQB12UiL6NBfp1EmHyszYYecK0+G0TfvFQ&#10;j8fW04n4MFVPrzGDhC/big/7ThTYpCe6524Rcpj0j03O4kQSCvxrkGfF2g3V2e/Cz+HBRo1xgzkZ&#10;QzNo1U0L9uqJeWkOzsb+3TZdXGoOj13ZSXiVb3giGHDc38SOHZwWoL04D5pFPeW/5w7nb6fgtBdP&#10;JmXb7s054UrB6L18D0+N0yR6qb9IdQcNMixvhcrWdmheCTN1+HbRYwlx3IGrzRZkW/ucLokuwKt/&#10;p+2Wb12Rbl9obBuvDGZLZe4iQtJrD4PQFsW70Scmee/6veTj9/QKIVbd08bWHzCwity7rzspOfWP&#10;SfsoWhrxrdCnZ/sdmfJh6z6Nre/kD6x+v32ci2Lv38NNT6lfgm9/+1Xo9tWeaasMTfqJPW1Wf3Sr&#10;Q/RY+ZSBtsP9tPfq6TQP/tTbalu7RRb5wyLxnsjR3Thm4fOH3H3tKV2LLy6kdzITYm2fnC0nTR52&#10;48a86ngWVkZejHeBYPPl2sPWgm91GtEq+/rB1mcXpOW99t3inr4QOXvhNLourN14fWg/Flfo5YIp&#10;XbVzIfVl/l46bLb57FM4K4sLvGvzR9voXx/iPU/JWFwd/0WuyNvxKkxWXnUdk0JEznNcsE1bcaZs&#10;ngzLuJRK9tsFjtKpz0dvbZW52QdduHSvHCn/Lk8asAE55sn0WVxqPz+2l+csfl+yhKZ9/rcNme7z&#10;kYUI/rIozueg8qbOsTjR58Q9uQD8xmP6+NKtrNF1+mDR5qmA2JGtXXBAi9xffaXf/vTFh4xxoLRw&#10;OfKxzSzmDh3lPgC//h19BuP5e+k8lz6O0AD0yHf3fd157HH1ufF+lJ+OqeCT8LL+xMXBrR5HB3YW&#10;O5HgojR853DlIurc8MIeF+q/tIOGm0J+P7q/3fx6a/2phZipfpZdfD1+s+VgHF86kve8QtiioTuV&#10;2Xj0zSs4w9fJy86z4BOp9Eojvo+HzTEy+UgljKOsjfmU46OHmwU670kci63riTLNQPCcDOsz+xSv&#10;vNgnI1248R++GxPs5MMn4l0fAe0jiV8A96uvtnzwtXET3JtzUfmIV1z4F92MC3LCnWeJ5ku+em+A&#10;ugE62i++Ey8XUpwgoqlOriJr7Zpx4Mp7Gr+AlcP8DThuf45dQXlFZ/kn5uwckpG6aA9XTssffrMw&#10;NH0+Leul0g+tnf+kSXiw28jS+mCiMxxXP31+5g5pUH2PQN0oOzudk9qXB7af0OHVyUd77kAXn/Zx&#10;cojHHL0xNznyPHBGjlQMlN3yTFudL0D+2ujYT03LsyUPP+25U+M0lfDlNLHUnB1/uWFr/UR27Sa/&#10;kvc8wRBeUzfjTgiV19hnxho0Sj/y8D97WNwU8/dy9Gv7Y0djqmP90NM6zm30CU+39mYyF6iTtwfH&#10;3MLFvuG1b1IxF9FPGz+R2RgB6GG8egnDmlXGZuTzGb2nj6FpLHEBa+Ywu1A4dicP2Y0l23a36IyO&#10;80TX+ELfYJuRZmJx96O/eWRsOO2mL6u1eKgM7TuQL+tHzTXK8dg53uItrdrl0FgdbXtmGBOgLXct&#10;FD+y2DrHgyunzVwpdjr2LX7aNl/EDu2T+v3hRWT7bnL8Ja8iF/dib95qMzYy7sPBa+UgiTJx8Oad&#10;CyoP2Wrj5oHxWW/Q8XrbtNeVejND4ppM94u1lT/l2ou1rhnoh/JrbBBPVc/KEH6dh4fg+9BxEcKb&#10;G7yOby74TczWLrf8xR7kXoiE3R2a+MY2oVEdYlMLeesPiNrWFs2ds99jr7oLrnB1fLVn+3PMrsXF&#10;I2XoakPvPfdqzIQPOSpL9N/2u1BbWSO38d2+HDL5Fe7Dt+gbv9yQwfB3mewDtEHtFBumSXyavPDq&#10;PMXM7ulDrT92bL+LT+rPtMW/N3VnHQC8epU36sQ/aGv7OL8fXdBaqC4RRZkPsbZ+6A8dho2ZesFy&#10;eIw++FwXII+dp5+N39Ay5v3++z5FN/rii774c1Ok47HFwx5LB54886gf28kVLvSq398CXns20COo&#10;Y7FML6+CLd/mi4zJYjuf5aMOaOMvO+WrbGxDZzk7eS9+doOxkWb1108WF75+Jh/g37WNml1uSMwk&#10;LthubD2vIF8eaBBlcuFcAFa2+u+WjhGxdCq6ThrwusXqEN0AXmIfPbKQ15PVgO7NVeG3+itfG9jK&#10;WaD10eva37IxW8s/9zU+TN/gq6y34OmBjtwK2xilyPJfO7AP0BaM3keOg79tbCvztRg9/hs90ibt&#10;i1tDlVz9u3T1290P4tQd3PHRaZPNyvEoeZRNrI1B7D/hRubCTQb1D32nXdsc3LYIPtnnM3OF5a3M&#10;/PJz9fDQX5puRKDpXa6ez1gPsz66hG/b5tXb8e42x4Ta5jzl47PJgcZvrrvz2ra77bqpOJW7PwOe&#10;otZX5YCG381+T01elLMJ2DiyL/5oWd8cmn3TZUQgZ/+uWJBbHrlS+38FVt/dhvBzs5WrUWl+cvz+&#10;wvrbXr/tfubCd1ITs+lLnT/y85wnOO9IZs15WnLM4fEswPPR2uleuvHE5umgUyV2cuxvAd7cLD9l&#10;Y7+zf4Tdeec206Y59+Zzxx+zlr59Hf2V4T4/VbZ1tsuPfV7WOVZe230+vK52S2/lXD3NDxaWh+PL&#10;tjfaa5/la3zzFKtjurX8MLCPhu3nAL87z5WNW7e825BYeeGsHTs3vhpNLvhzXskVzRCPfoMWHugv&#10;z5W5+iTPFSrr5Cd4l31Sqe22ufjT++AZT92kKF/MECMWPNmLtvFTnLOFcXMMXt7HruxRP2W7+RQf&#10;OBc++SEqzx/Yutn/o+5Fyld53dovndYf/63dIsFFV7v7ucD9xkN1YH21x8rucjkG8pjy/eDz+uSq&#10;dJ6rzVybkeV13dwAljdfvoT6ki0iQ/l299gkTaf1tPrVDfzJMX3yN/ybdzp+Rx5jS84tdo1COxkT&#10;zdKQP/Rtx5FR/gWud8Hjq9CdReKEwFQewxSxAs5ktwtB6lqWbYOnTS7lGXsHLMQXarQqnOb+Do3d&#10;XnjB6QlBk+3gdWH18C0epbd9FJSAF/BRB3ZLcfFGtlkUXGxInlA7r7aUaKcpCRsYJvAmb8prwEMb&#10;nwbWCXgdXRm4y+AYjRn4HKU+H2x6100670xSx8YrMxramSx6baVGS3cT2W57gfTorY3yl4kH3wI6&#10;587k0kyhpGkSshMVE+mRw0Dx+ou/ZCF9JlZemzYXA3aRA56Fml/Dc+Xzyqkfvv9HJvee3t2n5Wjt&#10;M3rYMqU2eJDbZ4+ZklzK6Cf2doF9TqBnULCIiE4n0oljtFygicjtFHz3X//1/4Ru9MtHjEsec9I4&#10;PHryTH8neCFGp/UDOTtY1r4r/8it86Fl8WdBu514Sp49oU0zFyfqr3heu4asIEh7+EA9fPa/769N&#10;xCT8YH7xJnd7bLmTXIC3ssoO7dhXXel50iL1r/L70LVF+kXf35/u46SI7S4QQ+U3JfS8Q3kpC08L&#10;dpJedQ9NqaWyxd4J7uknabxyVe1zrGzvTqNfcVK37Y397lC884dzx2Oz6kW3I+f2zTvNqNR2bQuX&#10;znLCXc+UxRBBfOi7NEfdw1v1UaT5ZfXL9g532spXnnmFxCRlLCNJ46JyHwKbb7rYm7JOpCHfgA5R&#10;6rLHpeMRbmylARuOf+eE4UHE7wzc4W7fezleFp0iSIurS/roiJCj2E1/vcaTxEKfKI8s+u/k6ROj&#10;mdjXZ6G0g1f9kcFq43DlcFyfBXfL8LY2zQX6uLbqJg+Mns1p6dOdmKSLqt/+9cWrnNTkGG8LiHMB&#10;OAsGckCAHmBozkKSu93Vy0vu4h655MoZNytD8pGtk35//Nk7vKOXcv2QX+8LkfjjY8HPfAvefuSk&#10;d9F/j8Xi6qiuNOXNY6PFY5fNOfImUNfXhTTfPCZyFsFT1frFsyUT8Ppk+z6dYJ/98f/qdTpDW0zb&#10;9osU17YWPNOuTzuxQT4rq2iqXkefLee3j8mtXqG0/Nl89VYWQqnLhk2zr02fps2YUb+m/TzFNDLN&#10;zTczRhJV3mM7gO8Fys/xFSOhxW8/hc9e7MZPvLML4G/4fES+HUvnCaHTb1Lub/O88Uz+pIOx04Kl&#10;iwzVp7TG/2MDeg4v/MiIFmj92W9BvjafsO/ibd0fjhkyeQLUtt07dMnc+uX9sM9Bq7y7v9s7nS17&#10;ubUICOqL44K1/bbfnLDbZ1mGokWKBfXsay6K7p+BuQxba/OShnb7ZKb9ndvutmWx7R2W34Mt290x&#10;Zn/xxI8FVMcbL/Vr2pDr7//4PnEt905+cmF4T0ZQ+iARHmb8DOpbOSdV3+QVjuhBabwalwPmHR9y&#10;0t/5lDhOuc/gTh7e/ZdbtiKbeaY8K+bJJBfWlpGALO2v6V/K8O/YoO7Ic/cnnNW/NPgj9Mznxt8V&#10;e9rKA4lVfQHdhZHLOEA/7eX4LAKHDii/NHAs77nZovbv+MhGI/NeXHgpH32NIeRbeu9y41DMWF5j&#10;0+B0vjdOJ/8DJi84npvgYj+aNHZPDJ5g6TlD9mur4L9yQ4BFb76q7RO3B/dBP3IkliIMA6R4ZGg8&#10;4Jmy9olDl7/ZaP0bCyUGIr8IikxGwYTRAbSug7bZGu0X9iTTsfJ5Ra3F2LFRYyT2x7f+yYUrcdmY&#10;5td8xJNx3eKW47l7f3I9f5FjY61vdUA7f3B3PuDcqfr2JtEExPq2fMVatbz0IEuFPDquTVzkRdeN&#10;nj/+8GN+WuD7ttmL52JB3cTvzBu0Lb2YRT9wjEYBnxwrA/CGl+KbHeEFtk/aL83bFn6fQA8P/PEY&#10;WqGT5sr2WN3005HNvEC9vjD97sVFicPHeLt02adSdTvyoT/j4NiY/0szF2ref0z/am6gLw0e0D4Z&#10;Ejv+jrqHJj2Cqg790gxd/uQ343DfPJS++G1uMCVf50Unf13Mjg3xWrnW3isJ+6GJjzlqbxIJHbYC&#10;+vK2qSyhuXYVA+IDwMHnlUXrw1d57ZMxfqHz+FOvbuLLxWs6R9f8Rc3SQ9P55fpu/dc888vIVTuG&#10;uDj5wm9956L7yseIaIBry4MpR2v9uuNZ+3xsAdTt65Md47nxAs/+0iwd50z5Z0OylH5yb3/ju/37&#10;xF3GWyJo49ybjy0+9oI3WZdGytHAxxqAGJN78X7k59itfkqjwIg+uZls4lp7vBBmbx+gXg7pmkbk&#10;NMaO7aNn40X9nCNUv7RbfdcO9MipQHmguWtRg5fKwiP2K8aWHjkc2h25VrbJdeiYv/KP+k/p8Y9/&#10;/D12dDNKfv4lc+W1mSfH6S8f2s5NV2y6vEYQuqwoO69A424nOGTxgYveyH1uQKsOYx82LW7HtNim&#10;NuTrqa9P3jfAe5r9bX6D2fhnztsF55iNH6Ixl1WO1V2Z+Y5xkE2cW7iJl47mMW/PuYpxGui7C7vG&#10;RUftjCPsSbcFcgMbb95pP0tsru5iD9zH3e3/yhev++eCMFuO3ybm8f0y/RQNc75X6fcL2lsP2cVG&#10;9tcAAEAASURBVJ9PKM4JGjZ4fCYvbjtxeAf2W5DPXOwV0/TpuJlKtFoeWeyDoT+0a/+UTf9qdev3&#10;ycnFv8fG5NiTG45d9/y2Not+OJVP9Fq+aK3t7aeim9mdeaX9J/tyUoBt2zbHfcr7vDVmcfF4og2v&#10;LedrbvoeWZwL0ME4A7Td+cRgP38vjy0VM3d+6tf3cByv/ns89fpM9HARGM4glWwk6zYY3e5X/ZNY&#10;nv4rNkZeF01d/HVepR9Yn/0ckHXWL4+Napu0a/579AvEhaE+1xsHctyn1yrvI38sn45x50DMAXHX&#10;Lbny6R9+h+cdZ/bpi/b0D7KCjcsxktx71v+OnYqUL/TB8t/cFoZD49BbOqbNYOXqfmV+9M8iTAUy&#10;wY1uh8747chYmZOnLPRC/BMQXwAZY5C3Tywo++Xn3LyTLf33Y168fOH0XDJ8GrY5JguwvfJbyu8A&#10;RVv5BrCrvl5/pHK3NWPw8L7Hsjblg9UL2uur4siZp37L266VqYrO3T0yF3fEb/n962qn8NBcmSrv&#10;8blq5a9fz81Njp/a5pgs9bVYPLxtlTfGIoN6PixtOHh2c5jnkM1qYzL72AS3NIPWbcouuur9LY4G&#10;weuDVTpZzsG2jardX9spq+zkCXjAaXFm7E3hqVO/b4gs/1zAXVx1BTLGBvJFNT/jops9PYVhzlX5&#10;EtNsunKUTkTYuXPbsl0+YMeFPa5NW4Mchc/BlrXdI/a31htuFohUEyk4fOj/Eu46vrJmHVDWa18v&#10;+Crf3ARv8419UH6Hl+NLDyrUnpOj3pwxfR9Y2TFk8tPo9WSLlf9s1bVef9BnDrjB6M3HjN9RU31/&#10;Dz51bzuvcCOpMX3i1s1nCzj+fvrWlu0Wy/oysf3lfQEMAmIS9JxoZdKQCVf3kwwrYFrDydccL9Xb&#10;Ft4KZdvPLei3TBO4Gyw6hmPCbeLausXFF5TGNWCOV5WBtiXi4Vl50D4nKUUa1NEtkbVtOdifjv0k&#10;29Fj5QvKJeedT1tHh/TjQmURRWmv7fDOfpzzKsneAFB9M1ijA7aj2TrJrA3ikz3Zg7NyODECM3ke&#10;HLpo68Mk2C+o03Y/enn5nETiFYvbXmewgCVGht8kkPXJ0jDJQAO4A9nrOD1Z5bWbJqCLp35McOzQ&#10;Al8Dw2NkazJjj8g7/B6Tgb0rUpw60XEimfPkwurtwCKHEx+T0MqXBLI86GgB0AICcDy/GfI4adQG&#10;jwVtgwZbkFWZWcCfPtJ+olxw+A6+hUaTX/sz2RwacJ0MzQAy/vJK57l48PAPuf4MOoEICrx7fDSW&#10;TlP8/xmdz/FYv97b06WQrRNo8fFr9IRjEmsi00SaBLmvaIBfGWOeTjDhGlzEXf7aT1JWELctGz7T&#10;7uSdweg3HLL0c2y+1eraLrLhkd5wSJtS69/5xif+4jK4oLqFrfZgX4PVxQXlwausB1f7T8FFLzzu&#10;8o3MyhLP/tJ/1e9CX+mfCTg+a2r9IViNOTja2LL7vwL3QQ5+eR/bOV55s+Mwm9GrT1Af+U5FLUNv&#10;mOPrUIttxEp1dXCgJ7HZH/pDO8wLiytWrgubnTynmq3zR07/bNETB7Y5MsLYE/Cl1QX98NevyOM3&#10;1tVZANDOh62/++67PJ3+l+JtuXwxsZynMGNXffQ//uM/Lh7wxC6cWWzSX7lkxjD4eFqwsvCt/EMX&#10;h5NbPN11yT1PgnjERf+1gOw3z0y25HNPF8mfaHkV2spX93888ZI6tvk9cdQLyicOnRx4BY1Xs/oA&#10;coh+NrT9jQ3Snh0svFXmtGOzIJ8+MfbuDVLBJwPYuOlBvvYO0fKoH3EIr9hi+0ntdo7XBGEz9kn5&#10;LM5MAlcPXzx8/aXfJHUX//i8PI7ePVkOke+y6MNGv4Y33+xFAzTY1BgkB8Ehk3J69mmhoz+6C+qB&#10;si235ZetW9ytJ6sx0PFcoJixp/aOvOA+joRQaZH3TV63ZZGvsZeTMa+V/NXrx83Bjt743j/o9djO&#10;DRZH0U0lR7rKBUfFlu0JmErt70CfB83nusVbnPux/aW1Ntr6l1t6PmQYP2xbArLL2HXsOPLkAl5s&#10;ZX+f0C2Nk4oHJ/I6PicAL/nuccfsT+i9cs8CwshlDMGnC3cnZMix8vdEPITvtl/SXQA7TO946C+O&#10;arIre/+ez/Mblz/mN+xz8ffdV/k9qVfvordcNoRmXsEuZMKXUNpFde4KXk+QLEzlD73mr9A318Dr&#10;TX7jqbngzCOH/+S4cLr6Ho7ob714lge/fusGxZTnz3ymJ4yha2zVLxxPLjhznOCuP/UV9DhKW/1U&#10;n5l6+SiLl/mQOYjFVVddCBRwgaljUepry8hhXWbG9Rkf9pWe5EEHj/o9POmxY8XKVbrJDfwqPq+F&#10;uRyLAQCX7B89BWXc6NhhTnfzZ9jhhee2sa3O2ubTBfHgwBtbHLqnnm15lVqTSs44Fts54TNnXbjT&#10;pVco9qnN07Bo9Kk8oTuExx/0AWczskT0aDPldB+UHJN9/CB27rDzhgocYnthR3ntO+S6z77GSQvy&#10;fFCKsfsdxMTa5cIL3bHbRax90li6F4rY0xt3gHOYOY/KhcMzX2o/bow+5gViNZpVDu1mXMwFlMbw&#10;XIjyylHlfs+RzH3bUfK184xtQ0/ykbt6xW5zo8SM2XgsCA8212b0HyMvjn4Edr617TpfjP3Mf5xX&#10;dL6RY/z0mTDv4hU7TNnYF10xuh9x0qdGk8f0H23N6QG9zUVWtiu+WKnxOThkKbQs9huFGpvjO7WJ&#10;n8jnb3WbRkf3nDdsu263sk3T6thni+eCXZ5CjKy7eKtucgX1yTi2dQMiO+DNFsXLsfxpfHH+6BwR&#10;D+3QcGc9P7vZz9guttR1rI5vgzw3m6Wd/Maec3P1+Hb1Fhd8iL5Fts1Vyr4KXfKUZ+RxUXtfF01G&#10;8uBrEfJtLvK5SAw6N41v9sZKfWv5qUdz+5a5dfN+9Q0eGaLH4sPzB1I6dg5fuovZjeOtD8rVHg3y&#10;1V9DApHkncwzLWSnvnFaesaSWazHDv3G9pHlkie4+nBpVio53kLXeYtW8gGa2jeegg938ed1tzN+&#10;xSVPsDyqy+Hbm/mC6F1sbCMe+J9NxgaPeOFjczMXVtDC87cs0MstfuqGvUaOse/0+Yd/WWZl2O1D&#10;9jEgG43N9ceJ0fbcozPZlYvDvXlOX1heEWnqE/N7Y4qbYfai6JdfTnyyXcfW4xPH9cnxzRqOfPht&#10;Xie3nOztGj3H5/DA6tP92HFjXc4eHcVu+k0RRJr9xGZtnvl5bnwkJzoWUc3P+/QWv6QMiFV90TGa&#10;4sANn+z/mHebS8eGnlwMnvn/wtAhv/M0NJK/rA8ceOkLxXRfwJ+85m9yB7HkzjuovwN5Z6waOnjQ&#10;7UPyyq95PWuybWRh49Gzlqm9Z57iIYo7rC12y2faFJ5Zt2jt78DPiTm/+Pi7mwqsPbqp8LGAPnmE&#10;r9u0X8vHluzA1rGP3LegWfWTY0+e3fM3fYctW8+/4Ut29l8eS8d2eekPYHG6PQLafyXXHXmCdPG4&#10;8I7MJXLo0GJVFMPbXpstX/yX29I9hey1Pyu0eCtv4wa9F/wXz3Z0TD+qPYzLCpWTia1u2Eew5T91&#10;44cb1kVTvmSP7Rd3nPt+HyAKqpwnBvPVeErTBzgIw/b3m1ATL60q7try0fCPe/qQfLXwsP3EHfLl&#10;EwS6XnMLDQ7vsdtSOLHxINmK+tK4ePpjrHt0OPSPfrXPUZb3176b767+f3DaT0+UwLXeoOpj/PUH&#10;OG3+UH4rWHNCHd0flaUbXuYVZKO3v4XBn7ya2vi67guhxUCT36Zgddsb2NHqWJf6zhmChmfnhuZM&#10;xkHtz3UT7V/SenD68727HDBXlnsrOC2PHDOX+jSeNuuXd5n77o2BdUva9pwieZdve05pXnXGXjqv&#10;DqUTHcGn5GHHO+7GUhucutrt2BENn3ubp/jFx19wJj+kIHQK6J2D3cIF6G1ZC1o4e/gvfFIHceUv&#10;NArZLN0eD4viiJ/OvdI/4cvP+fGbyrh6atPzpKOD+dLMPZxzjF8qx9Jdvue4PPN1ybMFn9tqX14j&#10;d6fekbavyk7dzss155/V7ZO2YONbX2qb0P5TCI/NR8UPh/pj9aos5raxXeiLObwzFUzGkdPEFx5i&#10;21hlN/IHQRr8kPOM2iIHenIh+1c2OfM+viicuacz2zdham6BkNqXNv0yfMTZ7+ElSsxqAVqeKvZA&#10;0JcmXndjIeJYQ8YsAUTyWSE4faF4a8RIcd3BEp2XDtzlYbv7yis0fiYICebloW4BTkW3zefPoLTD&#10;e4P0Ctw0e2qbY7g76UQT7zrmGFv93GE9bSvHjf/y6vYuVGiHkq9CDX7awe3JYo6V+42QTixTLoAl&#10;DDKvHeCKH8lYWzKou3BWntTNIH6S9qHT9qQ5sqyYpS8uD6/VzXb52J+LHcN79RR06nR8MBPJXEzI&#10;oOGC6Ld5BNfE+7vv/toEDHdh93e7NMmjbMvh8zpefNnj1MPHR8fajqnNlM/TbGiJS3jAsUm2py7A&#10;4pskqdN24ny2M7F59IM2Ou12f7Z+4yWLJSGLhg/andAn0cSLkSH967SVXC1YDq+HP3vCk3IwsTEL&#10;tC7GW4BY2TAyATHgdRE69rH4U/n5JDzFAFg73m2nvHembFzeFsfxWLgvVjeGU7U2W5xuq2/2bn7j&#10;M7g9uU/VL2cRbuVZO0Xokoj5E9zxwbmZo7aPLqTphDII21YD7bVdm77Nyd8CFbYPzJ0xU1O/SJLV&#10;e+Qjc+MkKImW2HVidHBCJ8e1JV2Ck83wXmbZji6POCyS+qNbk7/JE8gGpdoRzRzLEbVVDqoR1fyl&#10;PX/YPk3gNTpQnbS7+W3r7ttbk6tY2R9sqvYu98EWswtYdeAN3rav/DEaOU28vPJiBje6jY3EghwH&#10;J3ut3wt18t3SWj4alm4KvFZ+41/foO/aCP49brWZvk6e6fNO0ORKeK9ezeuCx65OgE0QJ0esPfXP&#10;r9P2YxZ0lFlg3Vxr3LOo4sYRMAsV7BN/JWZ3LEEjSxCVcy/Cwr/kS722T7lHfq+Bd8FkbGChhxxc&#10;I694KhasvGyiT49+Tq7GX+qNqWQJpfLCv+1O+/Y59uSoG7Rt80x0+HXiUTVfdUEhshMI3tpvdAun&#10;1C0f9RbIX06C6UEu8TJPJox88H3Ki32CQ3+6Ka7+bHd0ilot1wZPr4/e3wRnd5P/9+/nd5Adb95E&#10;d8ZZF40nGS5fvNHKV2WZxd25OEXXjcEIUzkJQGdx3XYplTeW3t3HGmy5rY9YMsbS0Wt23vzuiZ/8&#10;BpqFmsRbUBpb225p4GE8E0ctS7TNzmx3bGzdGRMGYdGG/16MvNfZv3Q5Y29KirLlL/Gb6242UE/m&#10;z+G/bP8iBNt2xiE6PsZuPrTwPfxQmUk1+5uBt03y1Nr3aSx7yTTH5lxyE7D1B55O9mrbiYcOTOHD&#10;L2Tugk/GCnp+qh/pL5+SYfQ9fLPRvjQSj+LM0wR4eJV5c2tvcjuL7ZFnFlgje7o78e92tm9ZMKpl&#10;0c8rMIOXP3lZXHw0b0P8BuzZsTM5w+ye/RqTaZdIuTCXT/H1S5/Udl6Stne6WOyNNAjsTRLrm9H3&#10;QTvCRVdz23mCfy7KuJnCG2DkgZFpeM9+lonriJE3eh67kZ1v3v82fR2vac+uw9PC8V4cwhfcZYLW&#10;2DCXi53V9cOa6LFR7Ds5YnJDsII7ORC9Lr5H7tJKG2Bf2y5+xnr9iQKFgeXvaHSY3Ef2PcG1XyJ8&#10;lnEnB5pWL2T0kfolBx8j+Du/yRjeckXrIB1+u8V3ILoJKGRfwBXHaQ5FXDTzXXrRhSzmLWMjN4M6&#10;9lMQ7sauf80D8pnXUA6TiQk5zQUz/T1jl1iNjmjpR0722XZ8jZYn0OYGkbmYwVYzJinfPGzrvJQ9&#10;zYfpGu6hNXJsLK+69Bp5Mn7lBjKgjRvG9kIrWuUdmxrDxGdvRI2MbL3zFLFLZyai89oZ/TBJzpj5&#10;x8U7ZXB2/txyeD75S81Vj64LBBu7ZKpupgChoXzr0NEeTnkXxSvavzplfiuU7yJn7RKBQ6MXCA7/&#10;5ofG8shD/l9+9hue81ug6OLPRj3Xyc0qy7/xsLJn6x+39RG+axv71Tey+lkHOq/seFYvMiY+Zm4x&#10;8gyt6TfwCpGnOocC3Muuoa2cfvKSC3h4mif054uOLsXJhVd1YtL8z/6b5uN5K4g4mLnBY10ETuWJ&#10;vXoRNxeqO445H4hMzlvwnLcFzLmqGNrzNbLveFS508YfcEH0Tej3Hdk5Htkm36nXrvZPvPUCVGK+&#10;eTixSJ/aQ/uAMYGcC2yrvVhlc6B/4LHAT+tXuIVUz1x04vm3vGVn/DT097euD8mZH+cmJ0BneQzd&#10;/pX+zGP1d3TcX1GbBs9vFxY3eMrs3+Wzv+LOGsXIOOUPPRyzv/bAsX2/Pc4u97k03czV2JG9yEku&#10;+VQu6by4+QrvZ3uV+KFPrrsctVGGHiLwy4z9j/ZuVF1d0SFHcxu7J7b++td/K3k03Qw/tNGbvv1z&#10;+qcyDMz1ljf/+rihjOzKJy7IMT6Uy8c2Y7POHaLb3nynT4uv0o8U6unTuWfsmszXi50V8P4VOWRg&#10;tH/IDW7bfm+Qb55k4RNb5BobPPLZ2vF1ZAfGDbbbC93O++i1UP0SO2Kt/EIgGrfaMfqv4/f56Q06&#10;TEzEW4dE5FEWkvCHsvh5zt/Lb7fazPgyeI618ducckmI5n/4sYo/OQmeG7zKE7GHGEu6cqzvihL8&#10;mRsclLSprpqnzl/xfIm1XLyWDxdnKg9O8IGxYOcSZNn8WXr4LR55Q8vHhfvmoPQhr+zODK40Ulma&#10;968n3veK7OPH909w+CmrPLXdavaEWdveS5aX7XqXDUKotLbcPImeu26w7WK0i5yyR/mxr7LI23lh&#10;turfhnbh4LPq5dPsp7gwuqQuf/1tVmtisT0ENohEXVEY7NMG7hUYjxq0PODgbTHblx+1jz148hmu&#10;ly4pixeb/2DuvJvrJq+NPs31yUVsBO4x7Hjl0perZPxUCP1L1+z3XA72ZYfpC2Pf2HvbTes/fHf8&#10;D50nQKxF8vOMyXIVJqrSawn81GQP6HgHegJ+ucPIF0rxzdSNAuVzR/wn++SRs9gLnbYnWyrQtp5+&#10;B3h7449y080L0o6f0qw2tr4Dlq7cYOx65NPRaXVr3k6M91hVmvMV2PjYrbLWTbXDCxZntyrG5w/k&#10;rdvtNl5+EeIP8IQ7qv0BR3s2FHfG/r5GnC1zoY0+T3RzPPPHW3n4Dg097tG/8PYH1l49yBd+XqEN&#10;55L/VJpH8CXb9w+dg3fRi8z3duUFB/9s/wz2BiS+m7F3aNkHHZ+OLS8eSN7IKncufIfF3RuoyOE8&#10;tz+z1vlu5kGnb2jnhhU87/kaDX/L69J3y8hFjmNzdBaqd+qcU9mfn59JYLNHfTzzh5VTO/G+Nytc&#10;dGL3l1CZTmFl/NST0adeHK0Pdrv0lnfl6zjE9sQzbjk/ecTD9K1tGVn1RS7SQLw+qp723ODqQm15&#10;Zeutt30KOO0zk+kN1m9yYTmT1bYjiww2pBl49nsRODjLZ/TO3E+CGwV0mgl6lZvYOXSdOicVSaoJ&#10;AIMcvG1fTvmqoLH5Jpo12n1bnNPAPhf1BCB094q+cp+VY493ux13j20BWTfQaowcF+cedBBPXGy7&#10;u3y7v3rfedhXvx/ybUAtLeQX4CmHZ3/tpYy9KytZjjx/6AynvPoe723nJt8OgD1pSyDs8Z441R7h&#10;C1Z22/4ZFA+UVuSZEyZ2lLTmhGQXqHcyQQ+T1MZLAr8Le6H4e07MvsoFE6+N3t9WXFmXj+3ytz8L&#10;MqcscoG1Lbzv8zppxxKB35ObuhmkxUoXhSSv4LhYCgyKVBaDZFud6DH1J3lEX6/dxOclaKsnjY7P&#10;9SufNto6sZqJ+MPGJoJ0034X3YZm7BTaypzIpUVi4nHCF4KIVE/2r59yrBiubS/+Zgft+vf4Cl2y&#10;3fXxig/HfRUCs+WDt4sN2x7lTuRTpz1oG8xO2ZarKw8Xm1NNBwtH5ERvXxM8i6LTT9C6y9VjPJKO&#10;/P7W0uzO7ctkDM7C9uvrOLJGlScgB/ozcaR7ZDIZyCIO+QCbgdXJIdtpS6qtG9vKfw9cdaV/tig5&#10;7mfb6tXsGBv1KefIEOZLGonKNRPqm42uJDBxV7wjcxvla2V23H26zsHZiIEH3ubPQRl7FNHX8Usb&#10;XIXPO8vvsn1GrX16ugNTcogTJv3z3Vd5EiWdT26YC1MmXonxlL3LAuzY6eGH5YTH2DiyJ4d04eXY&#10;dE6GTS58DKzHtm08F9CWDvOtb5amiwgLPak7g3LjNv0TL23YCX044mBkffRDeVv+U26BUyxlt3Hj&#10;Yrbyze14t3+fi7dLa7fkaV+lSz7s3wviubjrAmYX6pMTLJ6jc8Vr+oK7vryVwxMqwBNW2uPpk3ce&#10;tNyXBRVAVifyheAsVM/qMXZNZrhQQu3SSWFlP/ZBb/vG+qT65KkAsP1s9bXtJLkyFqVfDx7RB7/8&#10;wdv2csjodex16GuMJvjp1x8bE/aVwQdoWAT6OTe4oSNumqfZOP4DvZEpPAvZaLs0bLvP3skNFvnl&#10;c7AXkPEgNboA3vJCq3ODVM1Yehaegjc6jb/SqHpvP/UK1pUDfQvsG1dlctrL63L29LOp0e6CI1OI&#10;3YrY5zr8w862p/cCfIfK1i/qNibtjz5whnjtVkZHR0h/Amu/e7sdE43fA27WOxfgQ3vmN2J6ZB2R&#10;4+Mcd2L9Imd/jr03PCwQmU17oa3yi6PTbw4SXS00Ljge3keOxG/79EHouLpt+Tr1d+D3sd/aTrqc&#10;BWV4e4PX4tjSuXfRZwzvU2NskPIlLQ5rl5TZS2VPIrobYdm5eS5bsaXPffiQHJGLpQuVEk2TqcD6&#10;XwzQl3/AzhPtq7OIqp6YI+ujrf6IzuYsbYAx+rBpm9HfODILWGKNze/t8BhZJqaXny1Y3j0Bjgp+&#10;k4uuM5c98bM58YaP18Y2WbdfLs36IfaEs/u2Y58zr0y7oZMLZHkLAVDvUzlju1mwzkWS5JTmvtSt&#10;PvAKQZ5+MP2NrRNcU+c7dhvUgz+NJsZcaAo0hyae1m9X/FWQkPNnP7Ay6o/tQynbvlmE8yWmN66n&#10;zfSh3rQQeqUa/vri/nZRz08aHxNjnR9btD9PopPBSfPO1eW1168Tm9FRHyQ/43WRPzYb+7PLLELa&#10;7uIdWvzms08Bzzx15uNomaeM7JQypxlbKmPnvgI0fpo5+iPWasdMfCeWPuQpTnOe0annQaFNN3TM&#10;Xda2o1/mD/44LR99MA6qVevb2E5VNC4OXi4SDLpxJvjanc/qKd94MpGs2nz11ejJRuVVDo+vkW0u&#10;qMsvnghhK+Oi+YeLwuis7pU9cScWxdN1EUXeuYG8Q/ZeNOCD00egZDeyRL/9OzrMBYIhgk9/JzE8&#10;yG7u0/ljqsd+ysyV4q/4b8659AnxqD/iE0Z2Tpv6Rj3Zg+NnSegv7pWJT7T3Rj374m3Peb9MzgK9&#10;UStjLr8DF2AbA/GfRfTeFBi2jfP4CR3g2H7Pw8Jr4mxkoJv80Pr0hcnb+pyY3xh45OT7uEOHncdo&#10;byFw21e/lOkTXvPvp37GLhWp+l/0w+tqF1knBjK/FWuB3/L7sejvh8vR71+2za/BG3+lD8pRAfN4&#10;gA87aQ/alv0j04fcrKMfbnm3KB/ejsWcNiHTrbIQK73Vc3Lk6Dh5IP5pfx47ruy1QQncaOV4fbb0&#10;oJBbHHhiUkq7y5+ayqLPfP01/8gH5BxZ4c64OOsNezxyTP5eelM29Mi354TLX05hOnUjv/h04dUF&#10;zslzdNZXzVHhmhvoH+STiyxC6wfsSkegjo3cYEsGaycfPsgh+p7cODFMDvXalV7O48zD5ga1LxO/&#10;c76hPqkjsk1eDUOLA+XbvBEZ9TfjibWHhd8SB5vfyYPf3Q/wRqahRQZA519vvKlF957jHf3p3Ius&#10;wReXO2ZB/D2xB9Ye6w96jwx4TEzBuX+0u/Dzm7qfgqXLZ/aNBetfciibMWj0XfpouVlJ/2uOSvuF&#10;pbnH20cdk2fGLcE6GNqDnrskv7Dz3DCUN0QlVlz83Hz28Mi0XV6VOzcpkZ1dej6eeB/Z9PfRLwpV&#10;Jzz0p46F0WF+gzs6xW9y+8Lk1+FK9rWn+rstFn/L8blD7eTpyxflaNxpbhsSoHCv6zGEm3x0pcva&#10;R/XCJW/w9w1Y6tBWN37O0dnfdv9sG5aFvg5a39U+cXrpkmOwvul+tWnx9TUxHLyDf1V8Yse4sfQ2&#10;P8jta8/JjXyrb8eH+du4erJhEK52h6/6usVX9v05RaTF8izCqFXplA8dh4+xqZXBU498cVqYrxbw&#10;4uyXE37mI8kpTwAXnK35zAg5xb4r8zkcHYa2vDvynr525jP4tV2k0gcvPIXLrxh//Lrzai39x1w9&#10;vORfeU86WJ6Qnlik8VN+TQ6urZXHFEmbFyifOdQQMY9Z2038P3JxYzq6+auH2CJQfxH47LPXflp4&#10;+1qfobGw84UQvWhV3kXIFj2g/KI9LK/+R97Fsf2Q30518Veb5sWV3XmRtiFp3rM5dPXS9pMQ/JWj&#10;spZIMCPbrtFd9Sm+dEh9x5HOTx96qPfXc9qDf9kncbV6Ls3Kd+x8lYW2PA6am+OTfaPk2pWO5XTa&#10;Fvl8rc5rO3Q7tzdO6+s3fmKDrPJhb2oOzpP9wsdQtedg2/6ux9bd84z66s00x6d8QzZ1XQtWFVly&#10;aCf/jz6988+jUjd3fXfNrvbWdpkcXvU/fsfmdzr27zYY+R+8CdSbtwlcGJtNG7lvxv1T2Q2dEnmj&#10;S+xV25tnnP504YpX+id/2bI73MHPeUh4vhyb4DXW4ggPIzRVhE6C/LqITCZ4+8lTwgw6H06biXOS&#10;hYX+HBvAd/CXjOynQQOfsD0OQWX2l9YyuBQ6O+rB4vU4zYuf9qV36uHtCYL9uq+yTnumfKJzjtfH&#10;2qyRGG55K8cPeMILT5PTQoq1UWZ7p7/ti596NJxAr8xDIN+hoXMo35Ny/OE7Lt2gmRTpTJ+SDQ7c&#10;fTVVHY90aKxs9pVb3DIxXvmU734a1BzZtO3KuDjwyAoPzqu8krJlfYWORODkZnyGr3bTdvSxgNoO&#10;2fK54Dp3lX/M6wt/jPyPJ9bwvuSag0PL4DQda+iPlHD//vd/tO4vf/mmr/vai0NOVPHZO2CcZJhU&#10;akMHcn/Mu9OBSeueIDl+9y6LCPlNtYnvXztJsD9t047Foo/JV1+BdguoaJ+6sSVZnWi5U3PllnA+&#10;JFm6eOPuua/yiqJX6YS7aAKvssa3ZO9vaeAV2/YTX0hqkq3kzn6/Hz0iYBL8idPooT9+yMnYxtr1&#10;m77qkiTpo67xEfsGM68rnPZ7EWOeAoz8ORGrDtX+0UdHL1pPPfuB9sUMpvs6Efbbi6z0sDDt6b0+&#10;kXezH5kuWtl313LtHhw+2wFMGViZ0uiTwMa1S/BXZ/rGOMVndxcsySfGSk+yP/auPMf+lSOLkICM&#10;Qa4ePc7+wspbGRO2tQX+Z2zw9HB1DJ8+weDuKI0XIbs7GPYCsbod1EKn9A8u2mBtpo4OU2iAmBjn&#10;ZzqpUt8+HSSvmF3ca+A8PJRrc4eVa8uWL5rlzS6Rtfbs4CRHzAIDWeZzcm1QLUy+bQzyLd2SG/Op&#10;7ZLjLPSuzOpipNa9TmzBcYMGuAY2/Beyy+drD/j7gSIO5dfZn0UoCydyKj1/+SVP8J+nV9KyeMrF&#10;9I4BFkh6sizOAvST8zvJT5v3WYSgf7yfujlpa5yJryh2LTQff6LRRdT0D3IPnYxzoUkutPF+n9+m&#10;8/aJ9onoNfZP46Nj6YSHPoYfkFfkDTbwZgJPmLQ+cu3CCdpAG7Q9QVcf51ufBdrvtroc35/i2tXi&#10;JTu50SfRdi3U/p6bkKavjS92MRm9jmnJaSbMH7OdxQOLqynLR0762uJztnB9jM/dT/36mV9zMPYL&#10;7tuOQTP/WNuu/LboydNkZWc6NdeWx/gB3sLq71jbp+O0dcyelTO5emMQbxPl5lw88yGzT/mR+8CW&#10;u/NSRJuws+cvyYfyPxu+iy1+/PHn+ide2aaDH5rGu9r/8LgQzg458eG3bJ7hFGwdvIVpM/4Tw3sH&#10;InpyiD5in04be9v2vr2RvBc/7csJA7sdWcc+fqNvfgN2xsoZ4ztPjS/9PrTYWMCvv6cbW5kg/ytw&#10;5cQipz9mq+3YY+Z3qvaJW/v0H/lmIXXiQVyozVcWv8lyLThqYyL+BKMvH6I9JzKDQ6bHb/2KVRcY&#10;po+Mb5JrEjfTp/E6/jgsavcTa1/lphxANouvk7cnpvV/N2CN/HyZk0lzJ74V5yGEpNxY3zdnjJ6T&#10;Px6517HFBDcCwTXf8iGnfiFvmsvU3rkmym/ajD7i1GKEcvOgmScvHTmc/9WRWb/rncH81L+qeH1V&#10;1sgwM1+6byzPTTXm+uR6J5bTir7j75FLXF/H2af/gvmE9vIsObvg3DHY+D/2ah6IfnKBeaD2dN1z&#10;qw/x1y7am8OFfer5xL7PONK3Nvs71PwcwerMPcHe33gin3q5p3dLV7e5AN14SD1Z/X4wj6JNR2F5&#10;XygcW0Weo/P6KOha9FvdxvbR+NROvbrqEL3MfwEd2UF/V8+n4gPNfdXnl7m7ORrHv/FL5GTfKBM5&#10;3QiQ49Rqw3YIyrvku/wbHDopM456u9L3H79vmXjbfLVvXXIMGlP1z8z9yIYOX3ubEZ7ar8zo++h/&#10;84aKibQ06QUHsUo2cwv9jU/osrlKu964wygBdfj50MXjZW8sVAV2XHTRU9zju7hsZFyDQxcXO9At&#10;/eAqg7uAdvsOnLQb+6UsONWJXOfTNtqmDQpkvOKa31KnnJ2di6Hdc5yUrl2rd+x2h/oq/Nncfuef&#10;VVUfnJgkM1ux+13f8X10ytpE7R86Tdhk6edwCl2AvjxR++aGudoiZX1TUmwTStXjQ+ZwZKY7fVy8&#10;mH6XC/zJWfjW9+nzYMd788KVdfN7Yzw8Vm538PdmLecheLd/z8Kf/LAxga62ZJjxTS9zIeXMB4Pb&#10;p7H079CZOdbk8XlKy9g4ubz9J7o59uEH8pG1bY0diUs5eeQfPXoTZ+Q1RwJ88/INccrR6F+2P7+f&#10;J+RTWFvayDOeXKJLoyTdbGOi8+H4njxr8wy4edpNHxr9tV/oGyxeuSEBXfH7qKs/cYhecsKMHeNH&#10;NuTH7Vtj54cN0qR6lIb9MKCXHGpM5u8F5eB1ziuNUdrUBvEl/8BdfDaF3guUeeVuKLctutpdcRJd&#10;gAup+c7H8UM+dNjvp59+rp06TzD+hfiM/XMDhD4/Ywm591xHX8y8reP5LPLPuPzINeR/kyc1nd+Y&#10;e4jlXyOvJ1PZbOYf5ngPffUJOrjArA/S87rAV32+Stn0zSgz/pL/TuzJ+zsGqkfLE0a2e7z7+tj4&#10;Q90Zc7MnboG+8z4X59+98wr8nXfMxWK++PUnN4Zaj/qq+L0oHvnHl2hMjKs0nvfGknMe0bITn/2J&#10;j+jJ72wxfhcnI/PQ00LdbO/fLl7vvEg/JLeneN68ia0Sc2Rcmtqh2zg+8aJvb/1sRwd9xT+/FSJO&#10;oqftN9aUm3N9+DCv1/7qqzd5i8U3zYnOLX9In/HzFQulf/qBfaAPuTmQXMroIreRWzlYW9h2bFYW&#10;+5HP2ETP6Rdjt/bVlIsH/eefwcpS+Y5c4qzADI2V6V93WtvuXmaf50a7xBPHHjC+qauu9iNfvjC4&#10;dIS65cWLbuDO617vXHdhce56sGN5HKSpG1sbI3d9MEhL5tqWHvkOlG/2meiyz1Z+cmscSs4IjZkD&#10;z/gBddvzW+ULUX7Hk8x4aTNyHWv2+AWj4Pnj8xUV2l6c23ns8AxfngmCKXDbxQ+FQ3tZrHxifdpu&#10;LJItJfmSd/qK62IoSh36K0jK+ac8s8/eeKtePqdp665z1VRW98Nj28NdGtqTUUz9GfQtOF9aCxmm&#10;cj56ftqLEB3TyRxAe88Xlub6fI8bE3uQrVzyKr+/zpobiRNj4RJ6xgC+kTM7RhJDefJsx9rouDFc&#10;T9Y4JRfxQuN8biwfu/xw4C7XfR/N2g/uqNkWyujLh4sPFzheveXuzgvkGH0xdcralyOr9afKTX++&#10;Jm/+tPdxE9od1Bt7lG+8FxcVuh8ojZSxzfaHrV/6UNUrn36eguiI7szzcm535pSH7NGZt4ZX32RJ&#10;5si09OE27kP36QGX4C0Ya8C9zdYh3Tlh2q8c6vjfXMA83gM3xuq9/kf+/jxJ/IEmVt7q9AdIncra&#10;MXqKK7K6NrE6xfqJrdWJT25jWgiiP59ZX7IvRpfGU/uUD7+hwXdsXD9HDvMZ9bH6iHqrUwAP/WPu&#10;wTnf5OVL/8VJ+fpD3gK/xS5APkjkZW9u2FOG7OLN8eilTxZil1eZJ6OfgKssdzzt46no3p34Y/yl&#10;AX+YE+64unrUVnyfJtYB6ge6195VvuzgeZL41f/+P/7nxwZ6iwXsLlzM3WECZIIXRRMAF9cejkeo&#10;TMPMFqzxd6v94mzZdi4d1W/1ga++/qqTEzKAfb++RKDd0Bh+jjdBEL2JM2WgwXp4PskURE4Fyn3Q&#10;2WPblW8dv7IvfpFveCYwV92QHpQh2061sl94SyTblRu/lY1t0FW3iw/aKlcGNmFbAHZSPyd00wnU&#10;wxc47kxup1CWv02Mqyf9Zj8IxxZp7H/8fmit7HDJUJ9EHieJczfqnEyOXJlUBm/vJmZyyQUvQI/L&#10;/ylrHYaB2iEBjA7df8pFZBcyJHI2GVnZZy42SS6TZFxsGdvsk8Amvya6JqB7QjH+nHjEcnR52HX9&#10;XVmiw9q8E6EUrh22nskkebKarOvcbEIbsgIn1Pyj/ocffuhrUXsyJInkpHJsLfE6QcjJZGjtHecS&#10;9UyeJl6tC5Fx4iJJmg9CAL2FJqPwrq1iUTTQltzR2pNjJ+m92JVyW/heTSae0CSYVzjXX0cXfFoX&#10;ZmzqBgBPACvTfp8AZgPlklQqWkc+eJLoDoxPrzg5PFYP28aJqEhdbRE5+bwTwJRZoCnc2x4ZI0Lb&#10;kJNclefklvaXyO4JO/KNji/yWrxo4a36ZV9skiMmjx2HtgtWKxc8cLfDz16B62Q+vqZ7F8n44JRp&#10;W5uk7g5o+Owd2o0p7cOjbSJA7SCGqq/joZBmaRshK2tyQv4A3vf+T+cLDj/H+HabdndeXnunT+nX&#10;ZBZL5KPLu/RHY8Ne8Bx5ZzGmi5KJKxdsZvywcFUWjV9ymGzoY3uCuf1V3wXoifvaOnnNPoVNgObC&#10;wtzVLJfUl2lHRvud2LB549X4ZSyZfgSni/kn/smwORaPHYtG2tgmf0ufndCOILWZdtMeb+JZ6Lag&#10;MrLD1xZUpvQN8rvIDX90mTvyN+9fJ8hrsCCi67Nw398yvCpfcsle/MS7Opkgn7hzgXVlQodctW0I&#10;KSfHXsT9KblUfuJDulaOMzmJRMu6Nhr+E0vwHHfR+ciATp9wDr8fs1gjN3nFZl85Q1dtjp/EzxVX&#10;Ka9tjv/VLW1xyV9yPvrN+6kHkwMyDkRutC3M7MVyYygafdIgdoELNi56cL7ggd3uxQtt+XoXZJx4&#10;ovvjeYWoNo3pyDN2tvjrFaPjeyeALgzRrZ/jB/74Ob8zJ0bkaDSMAbVBeEaVylLakQ3t7bP82Fyu&#10;3+szfM5uAfLzmLEAnnaAX9Vt2caMXGORzMkVWP2/zpyNjOpTesWSMrZAB02LdMCCmjKAhnF87PFc&#10;7uTTOLaT5Z7k5Zg88xk53UCk/5HtvrjaJ2Qjz+pVhrevHS8tUJGbLP0k5mb8hDw5pXup7zb1AA7w&#10;RIU8uP1m6S5/sqHzDCOvMjdqjK0nf2/7lYFbOubS7/joLqcFTjEv/ugCh2jyv5Ms447jza/yE1+M&#10;Ded3LN0M56KYXGOh+OvkdBcuxK8+RT+xQ4u1P9n5/PvcoAfkbbnk6yzookUOMfp1fmNYzNgnNzz9&#10;UhzyLbvNBYxZHDaX1Nar4/Xj7777NsePXK2usSiHhQZ50HOuIL/IE8t7fSIX6DtsgD45xI2xXz+V&#10;39xoACyom08yGt0pPT6ZPlF5LT5HH/vsid/44PTdw696J8ffT3DlSfYUq9rVFtVJ/0xZdFK+cfBz&#10;LgAAMgN1+c8nePmr/yOHeZa6hY2pPTZuAW2Gz9Rsv3J0WNhrJZ76MBywMb94uJnHLcDfuF2dm5eK&#10;MLLBaR2/pfyvf/22tVMujhJ/ySl/+eYvjSesjQlyyMyv2dzYY66c+ErMlW/o4UUJ8q0p7PPTnJfI&#10;U3MSjYaP/Nc5TLaTv+di4BU78fPGPD4vYfFs0YaL7o6RrSdMPtrzC1ngOS/YPnuMUJzRZ/KRPtJ+&#10;GFygvQ9AY+dzfLrl6lZW25l/zRg38fPwhXFXTCgfvpNXHZPZxSY4buQjN5sHvTEhLvQX7fShfboM&#10;TulFPjTs6x8rX+0ZX4l9Pr3ztQ9/P4533LK/cUVHcq//5ZddrNq5AtuLp/aVQ1M75dUleomt0cHv&#10;9J6bV9KXxJLzTuOuC7j6FzmAvCBvyK1ylBgiW75aP3PV0ZeMOzbf5Zebletfbpzd8wM34WkPF86+&#10;jnp5Y6CdvAOnueRmL/zY7oLsNgZDk903x2tbvzQ/Tazdbbvt+ae+eEkXQmhvXh9ZEpvyUviTET9+&#10;p9v02cTBrZ+o/xSgtTA3gE2fmXP5iTU4ngCd/oDuLKJbQxITYJ5qnbzPR2BicO2Dz/TZlZ/pjBNk&#10;o8fGN9/2L02aN+SPPO3aeVlsxA7w14b84knZbzL+AXXrK8eLZx/gv+tco//YQJw6ns/gmcvRV7+U&#10;Q5ZX7Z4+Sf4Feot//UAfRYes9Ju5y+8Za3/IjYY/BW8uGMKhN92A10ybm/Od8h1rjGF7QV6bSFf8&#10;xxc7K5vcJJcZH+QUctGXfhGq8TI0jCnpO9HNnO5tflKI3Rca34lltMjLn9Ys9kKefNobWVUG2j70&#10;2Xt9ur5AwwXRoTXzj+3LbETPHd/x2TyC7soq79pHu/08OtlX5o9++gTbga0bGR5jZyvzxbedG5z+&#10;hufYauKRHGv/Oz36tTz1YZ45WNbLYjvrTWShB/mYcvW3VWcLKnNwbIFyObFzS/FGB7ilNz4Uey+B&#10;LAvzEyR7NDy0v9th+Xd7ZNmybVmZjlxkUE9quR6sHi1H4+DoH0urff/WVvm2L5F8FfeGQ2ey9jzz&#10;+BVOx93ga+94523orKy2+suftU/Tq71YEotod44W3/Pbzks2hvCoDO1/5zwcoU9A9Sn+zBtqtaCW&#10;ftrLAZU/vD4HG3/48ze9zDvFhhtUonHtPbl/+mWINpb1Zfobd7bP41O9E6vOsdVPbE7c4cEGO7dk&#10;+3vM3PPBjotk2nI6rt7sh949dvF7CW2fuJWTeq6cNuYxbsLWB9HQL9WBvRBrbrD7dDLnx58syvHt&#10;/tItrTO+R46VGV865j+f5z6IHxlm202/+LA345wi7SorQV7Azt23WFtWoM7MV0Ym51HA+RJd+oBE&#10;cHe9Vh1brU/22o3yT4Fcf4eJ2+iCb/6MpWD91e0RX/3L/gl3bctWu95Cpk+B80048jkfNgbZyR8b&#10;fCIWUtWcrb7zMgU3wH/PifC9y75y2PqwE9tN39E3htbW3/lv3cXqme1V/HJndVFeukc+tOn9KVhe&#10;7Xc3hKWlXizt+Lf4yu7xWfkj57a7kRpZ+CX1+in7g/VBxEwf8zMEey42/XLOmzNuZn2s7gmNe5t1&#10;B54fnD+k/doT/ZF95EejN8wFBz9ttQP8ODlrjle31h3/2V96sz/6Lw6d7uPd4uhfOtfkBvlNzMgv&#10;+vbwhku/yTexjz5+4gNS/yAHnuoUnHLXUmb9w5rs5A3yurj70ViS2GObaRKK5rZtPmV5A9KZWNRB&#10;aaBR9kfQTCRyEjSTjjnBLfEOBAnmEL8PsBcTwt8+y2MFqTT5QmtO0MYB9u9KSA5OgCJN9a0jwnMc&#10;SG4GTAc8tNCFQ97d6sCF0bdGdcy4fWe4bf7usqnrf3QgO3r70VYZ2Z7aBHcDawSKLPnTbgH+Jrwn&#10;GUNLoKB7B77oBHnME6cagB+62a8MnF296THInUgqMwCJfYNK/p58wUfByWbqHedTWomB3uGhEhwe&#10;6hTZfgxtE5ZX+b2fKRPMD33hbLshcv8mp8GWPkN/7Wk7Ns7iXE7mxtYTp4MzE6WPH+cEsJOI26AJ&#10;RwyTTUwBspiMzGA39lIuvmfgHJwd4PEUi3sxGS778ekDUp8Jfm3RicGxb/ivLur4wCJkTwaiL54G&#10;NouRf//HDw9ywe2fNqHnT4KpjbKPP0C7cR08k/NdxLvz7OSJKzakHm6pvBLjh7xib+Ahr+P67dQ8&#10;NicOIscdqvuRW1V2K6UwIH8vuNwb2I+vYtrifrL+hu8C7Orl1UjvMaDLsXGfYGKZHOs+i2sbF/Z1&#10;Si1rfex5nqy4sfjT3dWjNokJTLiGV7TLk/EbU3thFjF++pjfVnLR2Un3gieDK8sZsNC8n5SxF9C+&#10;eNnfV0iuT3ZbvBPzWkX7fI+TOyAd+1w5QgN+Yr9PgbqX5aefR5jYdk7EtV+azVepA8qnb82Ef6hN&#10;LrlTppucPbkuNaVnEOU7iyYmhePztcGKdZe9bPO1TyjoryZZnQCfWF85tWdn9IbfkTe8e2KgXg4O&#10;zuZHOcUCCxpgZel4kzjcO1hbma+RDa425JhciB5ZV2e6KdD/P3zwcQLkZHpPkuakwaTFSZOJeAHB&#10;A489i5FOAMPfX3ZWXr6At3ppuvYjw5cZFEwcxKc2+MhPM1Ge8b+Tl/iq9ZlI9nd1I29poZd2Hc/C&#10;aGOWrmy1nyofufCG34nJ4Yeu8i4Qvht95bLmvtS50mnxe2Jl5F8d8GlGjA6NOzk2MlkA6klXELS7&#10;L7A7Zo+NA3rsYmHHybR5a6FELIXOx/czhuDVtmnPZhsLKa78tvXreVMDvZTJwd/kBNuF3b3gU3uk&#10;rpNBY2z48VP9dZur05Mdagvt2TiCbPoyofzdMbvC1fcROlC/Rw96LVTuyL/w8qRw9dr6kWF8hD/o&#10;PCV881+A8ylQP36beot5+LFTbXUaGb8Av19ztVPXSfTum5fCy53Rg3vicOXCMPl2YcSKXT4j3wPv&#10;Np+JcT0dtr/li88/g2uBPD5auNsV+52TZS8oI3D9l8rJP3yYfJEvcYLv2ndprp/3OBjdlT/ESBqn&#10;zbRT14l+UORDfLd9UhyBJp7jC9LguX5A9H3ixrzeOGIB4BEHE2Py2y6Q/iM/0fFNcsi7d99dcy0X&#10;i9onQ3dz6PKX3xvHFA5YIAMbe+wJ5BV90wUAZfqUeNrYMS/r3Di6oK2vvUqM5FS/7be/oWtxWH+j&#10;7JXvk/9cLADDmzzi85FPlbvQWxvxTTCIjVYXsYP7Pk9NtfeF/1EJQmSFnfz86ixA5hCF+it9kq/p&#10;hKePutqodNRp/QDUyFNZ0/ZVxiDt3OHcRcMz5mwLZejtjRdbLoE09jytHP/cY/XCOTva31+R/qif&#10;2KvkzSejq/pw9QzvhdpzycgN8Op5SNpUl5T9/R/fp98b++bivXkGvtrJXa9Tzs/ixGKT+J0bhf7y&#10;xZtvX/dGgeLHYGuf2ii0d6te7OwxWZSJBT7gE/HsApN45ds5L5jzX7jaXmPA0Ud51D1xOQuxxav/&#10;xwZwNgdrX58r4+BsS4NAN0Cjn8bGyApfGbhvG9elNQGzskKFt/S1t99xhtClE5uIvcqhZOrTsGV8&#10;oDvZ8psLn0tz6b79Mq9ITvuVacuH/swdlOGz+R0uW+DjHGhxu3O+aEpK82tgbqZvGtcAffjv+++/&#10;Ly08fs1C3wL629dXd3Xlm20XnXLtwI0uoDKu3jk38gTOm9C3wAuM0zhXz+AxeaQ79pi+39hOnQu6&#10;sOFeeTX7hdpaXsxHbxHnnqbs6BaM1iMuVh7+TkaZ9vlGd/K6mwgscMceHQeyw2iHlQbvzD+SP3ue&#10;Etpg5qfTx/gFjP6PeHTsD3ReHPsrQ+fK6alXB4pf2dMmW6O1sVSfHb8dvOQc/gB8UbPka+fecI1/&#10;jumpb5ZvfFEIbWIpA7bGhNevZ5wyl1aFBz3Rh3PpHP7K4OGFfmO7C9VrOLlh5n7ic+Jnxh956lVv&#10;2jYGGpfkELLc80NFS2x/0ZwyR+TgO/YMbsP44VMyetrvJayN2IKcwJMgGVl6vOXv3mk7Mihb/cWJ&#10;ds4lXOwB6uj9c25OlFfx3ovD6vxu8I8/ft/cCp8Mc2Ou8xS0xULiwPgRPfDDe6Exbb4WuvgCOPy0&#10;uKvvHsNRBlCacw95Q/nmLjHLTrAGfy7+zvmT9p2fFmHkmQXsWUfjJ/yMafy/N4ORS1t1lT1443Nx&#10;8Mgp7Eh/eCN35k0nLrW3PifmN++Qsfmmft88O8LDJ8/OZ+ACabFP5oiF/L/2Rr7wXLwMU+E9c4qR&#10;d+TWjz1NtHr0bWzihS2OXua15LsDPZ/B8cQZW5hnNcaj59j+yJ921v02H99pzFPtU7Lrw+TyqTzV&#10;ffiOHQe3+hxCV7k2C7d99TQxbtsW//hl6djefbFktm3tsvoH9yUomf43dZU/ZWtjumzZy7Z7XLlO&#10;mwv/SQ+YoV99brqe8YAPtFvpaN35myTop6ButCJNcA/nR4MWiN37E3ulmxo5EA25Rzxu+eo4x5LV&#10;xBligz9jVw4UpXYZVxXYiQ2fk+PbLjnh9jNO1fnIqf0+9VuCtce0d9x+1IrkLzYJkE0/XniWYQj3&#10;Bnxz4Uo0Ml34h84cR05Yp3+sHWbcGH7kpZNQYc/G1/GT40gWefAtQmW2hr824DdvWtyYMu+dsWMl&#10;+uPW3PGOszqu382XwfCfbai27N5fleAPJha625+gSU+uLkq6bpwtuTv3in/xb2+b5t1XJlf9s3Pk&#10;7X/bD/DoPloJmb3g/Ckd4U6s3WOLbUe+sTWsHG8/zv7ysrV+qs7FfPIW0t78YmNc2bYpvwhmvtW3&#10;YzYmhj+ctUP3+TP2sW8L9nj3W3i+lsedDtlKEw6b2IRetx1rT+wpeJih9fu1Mq0MW+74ZZm68j88&#10;tl+0TdhWQ3XllfnRmX8vTf3tLv+Wf3YbOj2XQ+fYSJ8yxLCxh4cAOTdWHHe+bW6RPzK2/siy8lfW&#10;lefos7Taf0OzMapuTHrRgrdl6K2dtt+TTtn21eJrYt00+P5AryHeeLewmsVvdFz5Fj80869lUftQ&#10;jKf9g3wfm/GYudbg6dLscAc415O9zTvHjnjIeUf+e5s4o6+b9tYnUOtD1EE4uwFZ5nFOOgkDqH82&#10;0jgEiZcdr8ZJ+z9s1wDUCL39dGLzMROX/FWhijVfaAseb73dRTl4lafb8IniXKEM/tK1LRzHrzzK&#10;WtdGDh5Bpq7UUnfHX7m0s88mPhbxOwE5+mq/MkzQOwkZmbSDrx1AS8A7Id86QQ90kNYdnXoyFD21&#10;WXrwlpb9rdt9isF1IoM+O8OfV4oIuKqeuuwc+dXDrZ4ZCG0/xUMnGTlMwGbBDr22ZVD7/g4tdHzu&#10;UB7hPYn/4ftpMxMT+G/f/qVt4S0dOGOj0ZEmH499tCledP8tF4h1wGn3iI00r2ykNAEC6KNJr9V5&#10;ZGFDRhpYNdCwyOcCFLy1HV+lYNHPSeLYS6EYgN8T3WxHtvAP4fWtslSUxlU2gZqysWs2o1tkrq3z&#10;mo/yDka45QJkvuOn/c0rxMYnE3/omoyRpXVnm+LklOFdOVr7+S/4sf7oQca8Fgip0SsngDmxLg79&#10;Ik9pBqGJNGRX5s9xqDxnjrd0JrmnRWxdHU+S9dsp3Lk6oWmB7DrGl+EW2LiyTNmn9F09bNG5y4NM&#10;X+92+gOfka2TMbjpQ99kEXsWTY4/Uk5nNiO711V/ji9+Fm/ATvAueVN36ZV6HmPTBXXTfu6wVN5Y&#10;KmZw73ZQGfyXsHKJ7fuFeLJrP7Ydf7f/WFS2gJoFiu0PzXmhLbe1X73gUzqHNfnCKv2NOKlJORct&#10;vGja4tr2nKSTS6O1i2N51DHe9JGvwdCfPDL1syBkXxuLXP1dt2LPF1ktyun3XpGyNDY2YK3e9qd+&#10;yhan29TZgs3PfaLk5CJyi5G+wjlPwi1smz22vZmnxatnmPdQHbpLAABAAElEQVTYou0uWiioTPVn&#10;lijTN/mHvr3jc+MY3sFxB6x6tqh/IpdJS09eDo/Vc+1hu/zJox1HNv66nX1l+MuFFhI8Dant++Tt&#10;1Wv1Wb+xQf+yhVRfRb7VzQlTn1qLCG/DW/2eCNWmod8neLrg5wRknhomm/4Y7UpLPFu87YJf6Fi8&#10;vttxx6O5+ejoG9rt28mf+OarFxIQrD6pz38Bnsmb33Gjyofc/OD1rLXdoPSbDLXfreyxu30kNNj4&#10;AN+hn80Xv1z5I4zDZ30EVU55+o2pJXDbbsyR2yssB6Y/2V+fhtoL2XOcMfldF6VmfIN/kci+BcRd&#10;gO1NAAQuHJtk7rILX3tBq7aIquPx6Vua4LUnuPV3aP+rQMexO77Du23D58q7nyHmAuEC/j4PHekX&#10;nx7ZHheCtwUbZEw8sj7kaHcpkvafAm0ye0ye4lT/E3tOOsDYYvi7EUl4yFniFpBRG/b8TQCCjl3m&#10;KLOQSJ65gDH24SN2Mm+ondL2P//zP/tmBxdq1fVCXRaVN2Z7kXaopw3+5gBkYSdxlI/+n1hE0xzM&#10;lt/lBgvP+pgysCdUb95E7mN7dXtR4nXnHzuvmjwzfBLrsWX7ZejQZRf30WUXssy8bHIWWdlpLyY7&#10;hnfNY2K/HFW2lW91CofqJJ3Al5N6c0pklmt7gbw6jW/IANDx9wQRAl2wW4LBdSMfufSljSPxVjrh&#10;S47PAbx/Bvf4Xx3vbeSElVa/E3eV/xQ2L8lH+aC1uWn04OfJ+94O4iKEp0r4xZsV4LpogeLGEX3F&#10;ZH2ftsprh9hgYXww876OLRf/0bf2Mi6kjRjTXlw4B3Y+8/rNPBWztl76tW9O0XZMaiyFpBP34q45&#10;s0Ub2O7+8tmcsLG4ctuik//CxT/69yLyVkReSOjtRwP7YGhMPuhNw+IgsS92y/O0p8foP3Jq99EN&#10;NpVfPCW2T/io640UufgTRtUJP3OhKzfHhhrTV5029m3H/yGc/ScIHtye/zRen/VYOtrLE+YdQDnQ&#10;p9EHOz45Vs9fP//2y/S1lSM0vjSWa5Dt+Nz5tguB086csuNzaCivnXLhTxkcOtHZ7xfLR3ve6MKH&#10;ej+fNW/4idkP3cZ+6sDmwc43SjP0TuJevXqOE7ehB/BZUAfPTwO8ORfgq6+yY0O42vZNFGdd4UF7&#10;8NomsZWIK+nGd8y6tGzdFOEiuRsiVn99ykczefcJKpe4iG8iS3GTw6+xI7ZTvvOVoLd/d7E1B5WR&#10;DPkD+rmye0yJ4Y0ndY2N+mFiAe58Hq9IdIwqqF3EQfr+PGGMr3GHXacvVI7gGoeW95bBk8/34ima&#10;I8PEuWOAj4922/ZeTh4yLOANnnGH9nP8yJvGKvPbsbEwESPk0F7cLcAjB7uJGTlu5sijw9x8M3Pv&#10;xUFDGzl5XhM68aatuh1rdjweXdkO3igy+qzNyTASwQXsSq/Sq+2PAQatuogO6HAWXtJRt/MG+QB0&#10;Lha9+Wr8t62ft7N+M+PT+H/wYZET7dFtbLiyL5WXx1u+27Y9/WvLRt/nmNg6W23K90W7rRPGxm54&#10;/NX+y//Hlktrc8ETv2PLe9nqsGU7Tx36j7lXvXaML19HyI7R+Gn7KVhd4N5x7rTu7cTvHVamjkWn&#10;QltzA7R/u62/GRtIodwH7M1Xe9zCU9f65oXYrhX5OnXw8Z559OiHYnWAk8/SXL32eEnZbhm56DBS&#10;DcbWOer69jGh8mSS8Jr56vqxperMU1HKWkTPH9iW5v7TBmj//1N2J8qy28iWYHUHTTlZPbNXH1vW&#10;/cv9uroylZp1e6/tcJIndFNZ5edEkAR8hsMBgkOAPbavr60CzSd7ULzBnT4wimhSXdmN+c+1Jbz0&#10;KW84aBzU60qPjG572Jy0PKePwplcZZlxx7W28+EDH46bGED1Hnb1//BLQRTsXDd0pV/bO6byVsbq&#10;5AO+qe+SD5zvl3loOyIcmvIklNEBMs1tdt5VfTJm4POvoHq6WBGYvGgeMLaMDcnViVH50blG9Tg2&#10;L88Rj8fY3nOjM/TTERwV7R3/w566IpwvsettCOMjbXnHc2Ms9W6E+xQd5ZFlXP3iK9Aba4/NO/fa&#10;/N46jvkDECcFbq3JkUnuoVteTxYrR1lvwL0Nbjsv/afzQM3k9wjo/7Q1m4G4EHcL7asHT9nqsdst&#10;w1Nbw3/Wbb3tv4LKSCW6nuvRP/9AWf9O/nb+0jLlbj54+GjxS5iv7eOOu59tdQtvPOd/tnDA03Yx&#10;WPypur63fyhYXXb/159u322drTy9vNi7n4vp4SWu6o+2w9TqV8oy0paP/c5XsgWdO5tjnjnvXpec&#10;mxzVk38uxEaXJ1TWo2CfDn4UjT6ngA1o2rfodHUjc8wgGVOOXkjqA94+7Sc3rx8Oy7MxFsU+OXdB&#10;GDx4tRUd518+IHvywrRnZSVJ+mPva1+h3+SV8acbxyTssSf7gdu+OVYnzjw8Aj5qIB+GXJ31EAoo&#10;Aaq8CSLlM9GdCdPV8Q7+KBznhPn12cA8AgWqyaMTU7AOsRUE7i5MYfWRkz4HeC/sxGCNXn6L47gy&#10;efkBi8e5YI+rbhz0Wo6fk5lu0xjPDvBg23qBvT6DZx/dfuBv/e6PLyf66OIY7MmWzqCNekIU/wnA&#10;noQFd+Bu+KVv1al/yla0/O2zlt3g8sMcXt9PeotNYOXgJdG0U9aBo5tghnNUqP3LED8wOLM/uHgP&#10;f75z4jkngSaiE9Cj7Ng7iX7oLQwNjz1BnsUiZeQ5EXouNmrj8cPoWYVID75y8bdJc21Qvvx0yE7q&#10;Ni7OlqzRY+wY2XPCaZ89Tjw8PQI2+Yxcdl1ZqHG2MtU/oXrEx2eu8CZmyWlHD69YfcWrstKlfhIK&#10;nnrI+BD/fZXxU9a/2serH/HKbrO6/k/50uWoePkqXvULviT2BGwW8BXzLuyCuZB6v4rN02CdLNAh&#10;9WRPznA04PWW+JC7dhU7RXDF2OdgOFLVVNr0ahTDC93odXIL/oFtN1tUSttnM1HubxHkuE8epC+D&#10;8joL3vR7A5FbHx1cdeuzbSvHFscLL/S4Xf7Loilcxz6F09xOpJ4A7wni2yCm34DyVKYvPWiV638W&#10;JnBQ52OBw4LbPjG1NKNHFmged4hXwInDVWO3Uzffa4KjPk2fST29xQfYPK3MHaDykrLR3XgX/dNv&#10;2KQM3n7QT1n4hE75ltm+4uEFdpHFdm/kUT4LMfKJuJn8JCYipHJc4NC/naj8di4qk9/xMRdSiGev&#10;su5g+oCfzglwF9bjb/rtQh009E+dH6Tl1/Ed70DtzZME6F18dncmWk/+9k0c0dsJlD7Hn/3t8+gO&#10;B+yWPaB2dHv0b+l8lT585tVQ4XcWwrwpAYw9E7Pt9/x89Iyga3/jqTRjbNt2bVY/b7lI/rfgl3hz&#10;V/pOzLwKtnpGZ7K1Ed3aVnpweC6vta+Lv+l3+kYQ0sepYwzM52zx5NV/ZgE1te0L4rBjZLpcIuL6&#10;jY62LQMeQBbdLdh9rh4qHHXVi+0P6KS5uf4u7OQyh500Hvy5QWh4rX03xfTjkf+W/+K86vY8tvjs&#10;YmLnjvVN/HD6Nx/y18rsgmJODPjTxyKUJzXoiqd+tX1tZe9Wvd+2n94/pfj6bCyuHLVv95/5j3xt&#10;uVv9ukX/8msvQOwJJ8TnxbjySpiY1q7tcGbhxN5bgO8u8elBb+ueeo+OfDVjUALa/wX47yJtZSVI&#10;G5+J71/ydgqobtQRt73b1hjbmEhNysS2dvtf/+v/axzKBfpq8237UC6cZXH4v//nf48tc/HMxQLz&#10;QHrK+9Nm85QIiXTedtfH1FuAB3Sjy9bvTTbekpCKq82WP147dvV8wjgav+kz7dvjmr66tjmgtk3b&#10;rh/Lg7nVyzg6N6PQi8/05eYlsdpzk+jn4mOO6Tr0GUNcik/IbA5Q3oJaNvyVWUzqjTbR1VxEGdTx&#10;+0F+3UTv1VdV47l05A+peos9jbHiw0y/6QLJ9J9o8VSp+LCC/hmg1MIg1KYtCi9Q1RtJdzzvolBn&#10;P8k/3n4gmLUBYTs2OUwDfvG3v/0tMTBxtTcArUrmE3wmb8nZxsoF45YPqB9PfnHMF8oaC3KosSOw&#10;fhwfDp1yeGL707fic34jHj3+LoDY73ggPyXJOMbT3AvP/eAFOpY3nucCj3o0++lNQ2fxqn4Zsnpy&#10;cHgg+PnbnC0Wtz8f9MSCc4nJemTglc0FpYnKK3f7PwRzHzS16+QG5cpAcSPz60cCxKf1wTEHKH3O&#10;ZeC6EbJvgooVI3djZPLTPT+hz/C3g+fKsg/w9WmspO23HN6C/MQ/bpzbuam6xbHl5/KmXz54fiDD&#10;E5TZBz/8MDe+X75NMbmNncxlzwsFwofPji8jVx7CexZgyqp2i/WOd+fGK/mitsRf5ZktYFM/h9e7&#10;+PrJa3A2buPrQ1fiFO+8wBO2+Gx8rK/IFFDf5ynPLUOr3B8b+a/tn23xU1+dVje+WshuL9ImVuCY&#10;//fmuWPfor1u9R+4O5dGS9ftI0+5aOu7x0AOF6Bb3G3jLWfo1k0OLknzxT6BGg7hPXMOtdNX3vcV&#10;wN99989e6NbfVw46N6K4yLvytPmPP7J/nij9Ma+g/vrreVOGMWPa77TrcZ3xEj3ZeNPD1gVYh+aD&#10;fwR+pmDOtaa/ol0d2Sw/4DMfMtLoAXU+zWupdOHWmoPzETlDjnROtv6hD92ANmveS1t/m1c/G8u1&#10;y/f5qZa94d2cYeZnI4f92mFuCDk66DSFwbnbaGw4ldF54mHXlaJa5waLj2/PqY6r4PNBc7D8d/I7&#10;fmO3vjr5SRvx0Vd5HfL6Wju6GWvf7pamDky/XB5wOw+ID7bMtnJj1+rQPBr9Ith/ZIzc0WPWesrg&#10;fKEHXXvJrrjYHL/lixMvVZ4bSn55WS/diwVo4HVdR/vlX5+Z8061N9CZnbMdX6ldXe2T7bP9Y9r1&#10;xlW3uS+ISArbVqv7losXsDJsO3YcP00OPfFSH+7+tAdZy9N2+Uwu1SfmFcsr/7ld/NXl2j70Xvks&#10;WdrscMR9nDq8nvxWj73AfPFGG1hetkurfOXASsQoslN8x2Lh1/Rh7YnVdYNN9tsWS5LKvL7zi19/&#10;PMkyjLddh+l833GA8J4rLI6Lu/Sj2Z63zPFiJJ4umdtH5NI5L9U+teSBs7bjMPU3LzbtOd2ar/ZV&#10;dzj4dHxK3C7dzSl7U4i49NcY3nWUJIvUPy8ib58evuGZvu3C9trL/6u78bE3b3aM16/F2to/+l50&#10;tek4wFle5MJ99uun3vqr1OhC1hvQDqFtc5wzwP5G8EG6HoIbhJZu+/bijxKys5HfgTz4BOc1VjNH&#10;VHRNZX2fglkPznGjdGhrY5C6zro8w9J8au1/8n/dX38qH7+Mj2nJP5uDq8jBeb6lcek/J0vZ1lN5&#10;5wrlNakuMrRH5vY91xXnB292e3zx6BF/3JXoQctOsf2V/Upb18Vfy2PnDnuMF5o9/h39kfXKf/Gn&#10;wXB5wDR1qs5OqhbfDbPHhAi+aZ64V2nsQ2eet3qt/RfO2Vn+vYEtNGJn42Zxyeh8TkFsNjconDjq&#10;/pEZwVefINtHfODbY9alDybjUTLlyVuuNRygz+o89DNZuGjDT36ofc0nb/vFxefEvuNOK5LnFrb/&#10;47nyLplvnXvqZ46Nfv21+pRn+Gx+V958kTbit+K1TH6avmZNbH0MB6CJ6cP/2DflsU/dmXeS33Wg&#10;VIbtJePj3mGJyKLMwiqsvkFMCsrAGi04NPAq+7qFS+HnZEUZgEsGtvj6G5kzabSPdwPs4KNLq3ez&#10;C8SdWJNSRq269QnP15P0ddw68rWDXjaENmwTBDNosrWDAucd3es7Tk/DbEfBjy67VX7xvGwe20xg&#10;vWKP35fnWOApjLmogU9PntKYvbM4/DJdLo3yHYjXftv5TFDw08rHGz+fOSEx+ZyO0OQ5rq8Km0zp&#10;2NbRRkd/CPaRLv2WrSyBaX8HFfuDM7Q9ThE7V2e4Ojb9PgfDc06kp95C4wzgYsVJziSMUxv+7ATV&#10;Kwo7abW/bWdBTru2voP2+Gj8Ohewqmt44L2dUbhJCHsxoRe4jq/pzyb42nZ9XkV8hdYCxs95fd/7&#10;D/MK6nC//HDhZceJTydpZ8EwSO3Ik8wSPxauTvxXDsVA2sai7U8/mTylrc5kIyr1qWD17J5XnN3J&#10;k97/J7CynzRXWXh1oTP61SenL0UbzivJs6kbB5wTeOqB30Lbgg2h71/6AHD8O/rI36efxPPyLO7x&#10;GR6gOj/ktDBfJpBd3HrihW99LT/N2WPRDVDa54LsewVJn/wxkERH93vv3TdwH9g53FiNfwL0rb09&#10;mi9yn7AnIMedV9VhdR2/7qwvmtNeK5/Hv2Nc518Y0x/krylavvy6J4+tST1Zytrfkh+AifXQrCfi&#10;k+xayMDT/vJ+zaXon/15Ftvi3/DcsezZ/8XA5BixIF7Ij5AIaHwqOODCVVJT8xv9ro8WW7zQPV93&#10;hRQeXhuPkzOGvjFj4rL0wfeE016EVE7vD3nspr8xmfwgrxRS96TbuNgyFzmfsOWKTRyuBcQUiJmf&#10;m3+2DaY/imV56cnbAtj+Hif+xhx+3DcLzALISCZzbEy/P3Yuvxmvk2fzx+c9oTr58nnxt6/Up4PB&#10;5QC+XfDNdmNAm8Uh1ZVO4gqf2hYfopH/fACb6LpxYawwZlig6KvgTv92ofvX9377a55MY7+TqY7H&#10;Rye6oHUS9O03305MmSedTod2W2N+t874IvYzgVUX3TIydWyqv3JM77mwNJT8pN0mfqYPdJEnuPVz&#10;eUy88cn0LRPu8X1zTtqgfS36c1cnsHYO8Ilc3Ncqn/Jt+8XZ8X10vuN7c1W4hn4+aOAN7tgxT4yk&#10;Tx59l2/voEwfrD8MSgG/D9wb2zp3mHG+8088D85FT+bJIS780YevwMwTkpPUn3RJp6eeSyt2wJ4c&#10;9KCtB3+O/uj7eVEKXi8cXpNu86vT3tHDBbqFldeFymMHXcd/91iFHry2y/i43tcCjdHVtyfn0UE8&#10;Tv5IHGU/IXYB+RZwLQB7Mlg7i/GJ85mzdE7Vm9SygJz+5RiYc3S+k1j+n//z/+28q68KjAz5eH8f&#10;k879jWZtv8qFfm2x3ZxoAdq+Mh/2iYcPH+YVnZ5C00dm3jpt6alReXJ4zLzW/uaI8i/NfVGafnyO&#10;/+CODnD5wc1mrQudhfKPX555RfwlvvTRzlFjK+9/+m3mnOaL+xYldNs+dCGn+SbbyWO8OH5Yn56C&#10;brbuuS2/6CzO2754xa3X+BBkeSr/BfvijV1g9elBvhZvj//Vlu7/CqJBZE7ML386RVq7nbpm/BVG&#10;//z1ZzROLp35gAgeP5NXmcOob5DRn8Vpbz7o+cLgkLmvwf/1+Jl0NjfXJueKezLdIPIEOD4u+siR&#10;8NbWZ86D4xhOVOw+PrXk6AgH1IbUgOoWW5bX8hbDYPLhxHELzhe68WXaL3/m/x1vjl+m7qZwgcgc&#10;1XzFk3z0rOzaI2anTy3F2s0/Pr2xC+/gg9qZ7fhDW41v2u+CB4zNHW9Pbpqx/tTxK0cdqD18cnxl&#10;07Lwsu2YzMfnJs/qd/jTpTdM6IsWnPNp/cV/zqM3mNk6F5Fmi78LWfrs+3NBtu1Bx/ppfCMnfDpP&#10;JeD/wdwvOcL+1X6R/XgYorqr3wVY++UTmY255Ary+bj2Zt8fgFtwmN1to5hdvVY3dBfuUPzu+5k/&#10;4Bb/dv+8Nv2Us4UOi2O7sjEuffpa229UzQXS+Y1uecdbYPQX+U8M/JJ50voH/fJ/b74Z3tqvssKL&#10;T7oOFLz1B9nXK7iPv9TVf9kGEdsB/LRJ/tiAtn2c03LMD+sL45q6ZMfIHx1qW24Y1l6La6v8u+/+&#10;8cU/cxHYjUxeqbnz06ScLlAb42ccnt8EHh/cbcPuHef1k1k7mHpvDyOnC5axEewc4Zdf54KzstFP&#10;/4uF2iBb8EN+h3fsdOYYS/Wb5AUXLujpZxLw3/kYPbZNloetsYtePxnP49dP/JZx6tv8Bq6xe/Jg&#10;YjhGf/ON17KTPzewkBMRhdHTzezjWzyVfco5y8rThuj3eCiJHftne3yhzxpTfeL/5S+GrKuZ/42s&#10;mePj9UveenLNl+MLc5mlM7Z0bhI/KHvfubwYOLF4lNEGfOlnIKZ9J29qL/o1vyUv/Prr/ETFq+6O&#10;K9e6SuTkv/LW1t0WL3601QZ8+QTl5uzrK8cgFE+02T9FcBZfzse3dKlH1zmCmIh98usTNk6Wfnx0&#10;2i70v+aGU8BfHQuOXfSGW31/yZiQuVLzAMMDq3cPHscbi8rRr9zF+z/ZXrSHj2M/ERSmF19ldJEf&#10;gDx16ZZy+9y4ZfAvvqU4Xym/4OHvq+zsPPnQA7zyW522DlZx7Jw23Tp+7qv/o/eHnB9lVtmc5zxl&#10;2nZsgF8gM/rpron27MoNcuLCChlBCZXB3+r0H5RieUGe3TD1louJT+P1jNmDunrg/3uIV1vo52Dm&#10;gn/6pdcVH31nfiHf7vnwWx7rw+ZollGoF3a3L7/F5wL9AMihC2TyG32Wp9jQN8Tv6LTYox689JzM&#10;SYaP46dP+aH5POKe/bk2H9FDEz7mHvFntGszXRdO4VH6FdqWYngqnDcsrH2O2QTwewK55CnlB2sb&#10;jfngdZ72oLG+8Gtv/BkOjWVso5t+i9fG92D8/vvf1TtXbH6i8Rr1YLN2MIf/ruOD89Tjlf5f6Vc8&#10;/o0Tdiy9cI9f2QiKm7K9mPiKt/l14jUM4R47bJ/XL9QVzla98XFhxyA2di0n251vL84b/uobO1N7&#10;6Rbddy6lRvkTnvoZ5gsvOFM2tPD30/LovzzfzF8fdq8M+rPnDf1ILA98Ru+3Oi5/cyBg7fxjxtLi&#10;i4PIevP0d8ibA2NQ+69clP57Qe2bmF0e2rh67jbIqze61eHi8ZkdF9AX3ucnM3sTRnwqVvXtfwfP&#10;9ocr31W/M55SuzkkWzwn3qfRbv0mf1TWUWfr1u80WdvU4YnXT2ctYuY71ySO0BBk/XwnwdvRVsgG&#10;vADncHgLO7ja1pjTyLsPb5WxbfneRrRMsiWTojqGJ387meSETFosSq6cB4lW6+FT1nNf5TpFYK59&#10;cN7Y+MBbGts3cALn4q+RjvzqFgfy0wbDdoSn3pfcYAF1JrVRsp3boga9dLTlrVN1ENaAWYDGV7Ct&#10;XfjYJ3vhbd2WvuibYgNXJ9zRI1zKp3Lx67CheCZQ2bR9+NwQmq/airuJlYsOFijWr5etY+rhDXv0&#10;qJxtv+MPG+Wj/9hjX5nP3uG+/lG2g664IXvt8PtyaAd3JkNffZ0JcMrK88hcWdrhK/RHB7xNdha0&#10;1eoxNFNXXsEFFqYWxxaNmLP1kbRsu5Cd7QL/OXlzMnPmGa3CIwz7GQl24+v8BbN2aAf7oANEdq8b&#10;FVqKZvx3Dt9uYrLJAT/+nBhqvHFjQDffuKouU/yH3/D4ZGF1ZcfyUseOwhM/Ri7t2rfHqWh84a+Z&#10;cnpY8rZ5yl71Wz1K3zbXFtNPTPjoA2f1g4fXytstIRfvh13qP1f+xL+8cOg8gVq+bNCO+TzlPCf2&#10;wah9y4+ebdfDayae9VLxVh940fiitaPOX62t3e0GLzgT34u/legW1j/rvxjQKvy7mJmFu8Zn/Di5&#10;PNVs7XFiP3nLFMhFTb5j71wgQJcLBPFPlB19s1XmM821NuF38xzeg2fRnS4myvoYWif90/9mzKqu&#10;Jgutw/NelKvfyM/fTrDxkNfkEXJTXRl41q8KAtU1r15ff40eFjGm72u7afO7f5QmvuEHvHthI3i9&#10;EYXPzgm7Y5P7LHtUli/8F8onenpSt/taOse1NX2arjkov7lYO7lnbFCl7bPNJ5dsBg99BDRXnbGF&#10;/njyhbmAG5Z6EYUNKaucVYrMgD4vNtTxaRdYwtvfxEj2Gh9ZRDQWBsj4IRdj9wlgbaz1Pnxz26/M&#10;4k77TPDJsYCtRSOl9pPZuUrqf41MC8CgvktZf4s9Mn/M04ommN94QuXE1i95fawsA5d+7JxX5ZEw&#10;7V1/0D22fxm80WViq2Ni8OAAvv2aQ7Md3WcRb3Sk58SpdnaTyRwfv8W2sB9dQl/eLTt9pc07/iar&#10;T97zT8Zw81K+cUPE+y/vnALvgjDHXxCkVbJx8K9hY2sx0JpUPhfK+Y1t3WbfGOPmAXHj4nxfR3kY&#10;+D0qF+e7qBC8XmAoU36LTuPy+n9Invqdyti5F3KnPwym/VeY+ilH81wkKG5OPmaSPDmo8fLK5DPH&#10;t6zEW2LdQsrQ3rlsyXaRRf3i9CnN6ANqS9t17Iez/J8603OnaiU89PbLmw7tyTPOFz91/W259snk&#10;qNCIk4+VkfYX0/mQh0fHnXRNC6Riqe2U8o5n4fHu59H5pyxQd2wIf4sNX+biCZh87Gn6He8mLsgA&#10;+pxGJkvMkDtx4kTwLHanTv3qZSns06fJ9/ju0+Vo10+1PzTAPrsi4JLzvBN8cMeOxd+FHfbLYT/x&#10;V+zfRYyVpdfEgPNU1fRduYLdXVw6OsiR5LDR5wnK5wTx1kH92mJ/x4MwyT87Thv3mGnjo23jtCC3&#10;XrC85skwOXP65SA8EFuwfrvI2y8dNTaz3X5DBlmvoJxMeFLKcwFj9Heul3yVZoHTJwAYFfiU31Bf&#10;/2pzMfKnP/+pOZvv6qvaDX/GNrl+/Wt72xtbTyfZ+vX/jOvhb2zLn/Y1Du25YsfmKAjPDTx0EZN4&#10;44Ffx8jsf+0J9mOz+urQNjj7/JDPxjD6fepO/MqLaMb+2cLPf4EO+i2cxVO/+IM7MvI9RPnGsvh2&#10;ym9wJrcO/xt72gzx8o530kBnfkit8GlOyK43f4xcN3xEv8xlQOcFOWajvgOn5628HJrOF4PX+vap&#10;zG/oF1g7stN9ZWsv/I4PElbq5xVwk0fgLUzMRA9X7gKe5qbTx/blWccgB9/m6ojG21wve90vYep7&#10;M1bqLNjICfDQ+ePnbc8+zZ046nwxFx7VAXgWj8x9nMPuQi5+wBxxtqNPeYf/5kWhuzcX6jcnlEvj&#10;mB3DYHwnlukElpe4hjd+mbrx5cyL1+fXNv1t9T9mlJ7u+kbnVeEvbtf+CowqF4/j39aHH706fshT&#10;L3MMNK+LaMr8LM4C/wJ8jA9s27LipizS8wn/4z99ZscduvPpnHeJI3bMGIKvp1r/+c9c/I1+zsfN&#10;F7etd27KFrLXfnTmPfpudcg+nPWtcUBuM1dF0zEl/OXCiTVxl7nZz2gm/vFszuSztuO07ze5QXQv&#10;aLKvuoem8+DE7fJ3sxT4kD67etHN+pFF7JU75+DhIybTn+gqnlZf8QpcEJ658v+qT5qrIu+bzMdH&#10;v+k7XgMbMaGfOUWJz5f5Dl1AY3jLY8fCzPu03ujPRvyMU9aXtB8fffml9h3d+G5uxHJxODethh0a&#10;urcfxs8Lk2vHb79kfWjHv5k/4EeG/nDm4vEJfnOTkjcwTf9cfo75kJx3OfcDrGHrc7xhBzCWTFyM&#10;fWIVD02sZPGKnC91F4TFrANOWWMFUQ6Nx2ygR/0RG5ZXz8fll+o68pbntP8tZ/w9vPB/1xvgJj+Q&#10;U57R43rCMPszHxp5m89Ys/J3S+Y3uUFW2yvjh+xUFXMke52fteStLzb3PWl4Yfw//sBz4+uwqJzK&#10;T53tu+QCNC0LEpn292P8qs+Pr558uh/cwmmXN+2TilPbDATvtb5lp/xN3eHHl6GCVkhrJY7vvPD+&#10;l3td2PjZN4NFaO0J2cVTWfLrti9meMmFYO3fG8Uv+uB0/zwggt/Ez5wL/PbJDdA3PV6O/x3Ew0XZ&#10;nOktcAD/1YVrxe7CU/ct0/61MdcHmh9fZG9swe/YeQhHBt+ODLJ0CfGqbvpkzk/yZgBQ/NpJx/nk&#10;OzJPLjlxwC4697BMj7+Ce/HBL3onq7bsf+dL37v0P7JKd+KEQPXNAanQtvVxyrt+zN1UGLfXV2zt&#10;DXx0OXw8EbiA/r2ceXTH2x/efbNK6H/M+Z3j0W8o7Svzv225PH+3rdxR6om7cbvxiW7Luo/5ATp9&#10;DvC7eAa9bRXUWqEuf79lfGqujh7lT+3st9/Hn99/nze0KePE/F/8VmBw5ep93fTv6hfvbMl8hY3r&#10;p33wVuaTZOlXzvNCL74Xj+j6hKv8FJY+qvShpJSpX5xtO6jKVpbtjtOTA26atzi3jeZIdB7aoV97&#10;8d+5wspW9gYiM0pUj7bfsavrKOG7/X/r6D5zLe2cWEYP2t5ie/JW23RtW5RQLNQfQaL7E+qbU9Ax&#10;+u4u0YU90//XP1Drwwef21ejH7obMk9yobt/4ZcxnMlsunhG74WOk2f8rI8jB+3KeKBWj9Ilrtff&#10;1W19tEyT0/iTzLxFYhyG6efAxNckfRktYwrY/9ynimqQ83nyfYN/ZE7ZJpWZjDDs1yzIdgKQDph5&#10;bUGDrQPY1Yn+Q8AGzkyM70kJGbfT3u4/yK9d+GD9Y/9z9lQ/lYHlv3h40IMPTdjo1oWDlMVxvXtt&#10;cW1XJhu3XEOZJOCzOHQClc0JAXULR/XyM8EGWy95b6cib+wLwhKFj/oOBtn/mN8Yok8hx90/uAKW&#10;/6v30lfW7as9oegCtpYL3tqJJ7uex8oc08sANidwJvb3RIipxMHhz9XBFswJ6lw89no5JzkWLney&#10;gRfezk20ze3PsXN1ZN/6D19+WT+qGx1HpvqNOdvdnzslhw7t8rDPjrbvY7KOj/iewT5+bHvlJPIk&#10;AfWpTppLXEyI1hkGOQyHb+Q88Cv3XNi2X9iTF8fhs20QysvGQfzj7/ZF8XHa1THA75KVY77ausZQ&#10;yrb+FRd9KmeDd3dDfeICXffTBuJjZSNQfvHrzGjkGNh613Rjlo76pkmVdr11Xd4Vnq+fz4mVRLxy&#10;2NGF2cjavrT43a7ukQlMNvyugbZmOxmVE+HrC3jKAP1B64q7fbjFU7e4vFqb0U0sziAeHmEnjra8&#10;i04jorwtCs8JyPBdvS4pkSGu6MEP9Pe0ibZU5iQ80+k+veHO+el/E7u72OFE7ku2p29WFw5/wNr6&#10;KKo9jZeY0Nx5/JGKotHzNEcXaK/2Ti06YKFEv7f4sTK0m6c7hv5e1CtBvjY3Ol5f1Na2wXFc6i5+&#10;0ccCw/ZpdMDxXkAw2H8O8JCHPKnJl9NOxohZjCb/OTleffBae233BHZ1gufKqZPB1bi5wG+FBrZ0&#10;7spNOwYf7ZN+dJ888O2333ZB1Ym2i6V9SpiMAB6V16N85dji8Hs5y36KXFjUV9oHDv6MLVlwiVwX&#10;uskun6PL+twTJx9+ySLXWZznD38LHevjL4s66Lcd4Dd+0t49aU6c1qbgjn/9TvBPlf3Xv/z1ihl8&#10;tUNpoxO/ffOt36D8fBvygieW5Xp+hYc2BpWWPhbqLt2Ci2Zz8yx+nL6dGrpajOqdj8cuOoG2Dz/F&#10;t3tTSxhPZb6V9eLvyfPTV29fXYiHZk6cY6/+nbKrDS7E2WHbxsZu1UQVU+3Wjb/EgpN5+p0xJH1+&#10;8m5+y7M3Kryv313wjpsffGceNxKHN7rJzxNjD1MXrXr3tb9ySxaN6QTgioldXKZ3P9q2+4MXSeXh&#10;CD7YC13asvH1OcHFnC98q2vaZfHrDwa+wNbD3/lVUTL+LI0c6tOYDs/VZy6eD08pZZdNuFxMZ3RL&#10;g6gfmmSX7r+oMH7oGGhOFVmJ17Yrf4WP9tYHfsvc21M4FgLwnxjRP6Y9LCCbT1ngfCe/82328fgt&#10;bx2Zvug3Vi2o659zDtE8p48ckKfxpMvVTvGpY/x6A2R0ax8LD1BfBYcMNI5Xr8O2+m5cp7I2eF2q&#10;Gz/kMnnb2PLkhxddxe9erNqLXngt2K/PgwuPHvrtLAydOAoyfqM3+296MsY/gyMOX2Hx8Q+bC+z3&#10;ppMzlyBDT9TuwFivDP28VvaO8SJcX9MnVs5V/LJTPkeB7TsrA6pc1rA7OGT70x6g+h3b2W0O8uno&#10;uDjwoMCV491I8HXm7cZuC8heou9nCMZv81vK4sm4su2EdvlVZnmOT9bGLSdv9219xAN68s1VtI+L&#10;IH//+9+/MAZ++DblfB5FN+4Wd3ktX2NvIrK4T9lPOWSRaQxYnpyw+HgBeG5kWj2rY8pW5nV+FZxQ&#10;XzLxgbMXfPUnwIcjj2/Sf9J4LritTXxaOrroy/FzdgvalYyWGffyKnk3hKH18RTtQmWc/qps+5H9&#10;4hunyEiaipqVyb8WqMnd/AYX7S5c7sXf6hI6N1Dv/LZPS4WZnLZzjj1/YxPfgbE//TV96/vkg96E&#10;Hdlk9Tydwfl4Q9NXX/ptc/ll9CZ3AZ/mPwYcWDm2Xvez7btPFkJTlhlR9VhfLz1nVJbRtb4fn3rl&#10;8wKakTNzi8ZE59jyV3ydeROfydF7fguHvmC35XHiojyftqWdwT/+8ffmML4xl3HDw/SVkc1HfIK+&#10;7R+zyzc+24VX52htfyy3PnLhvc4v6Kl8VWlbxQ+d++nvYuoEB9wvIwcy/T7mnJa9c1Fw5tFsmJtf&#10;ZgzbHE3GtGvySGXO7wWzrWs04SfHTP8a/nSpzJMrjGVcapzSv+gQaVOW8yS6HJcHCa01h1lvMO6N&#10;keNn+7VbKfvPdi9qkov/L3n6kh7k8a957B3jGRvSRujhzDyD7yZ+Z17G3ujb8//5DeC9+MsfxjF0&#10;e4HYDTrzVPTwpUfnB8kjbP3y/MSSuc1ehKY+nmvD6gHHvKbjSHy3dg4e/iUpfzqrJxsM7xn/B4vf&#10;ZxynB9h2QMdWseUNCRekXF1aNv1vhM3PVkxsDA/2fcy5QXgmzr7JDXBP/Q21YRGc4EXHfcUxf4PN&#10;r0el3BUXNtGlx8e+tTssAlOobMuX125hAceTj28/eGuJNmOr2B4+bEi8hIZPntD6I9MGTbBKN3bO&#10;fGZ0OWMY5f0nLuiwn+ykz9++e1N+/IGPXXV2Oq89dfTyGuMnTB+6S4wFY1OUPT4a3QanfG/09pGn&#10;nHftk0f+wVt62x3vHixG11OA/8rf7dpJ162HvvX2X/WS87XJQu0clwT3tCf7guD73RlL5b0pHcrm&#10;dedX+Rv949+zfrV6wVT3hD1+xoMycRNtn6jXPn5fnSdIJ04WLxrRNfni2V6OwdN2T4AGseWTu8fW&#10;sX/OZWdtaGKQrWwbW05uTpmcM7yHfkNozex2D6qDtilJ/BM54gjvdAftAJVv6bS6GPv9RerI0r4P&#10;XZYf2n7St572D+6xLxxcs2Db4OOZXBzZckTtURH+C8pfYfJ0SoNLft/keBSpRfbz6cX/6D62iWvr&#10;jcdnIa8/H8z3vPKrrIexGXj6n6/I6vpBdF99p35sW3x1z7Yuk5evHUuZyT+l5QoiI8d4+AaObVum&#10;3SYWQl1b0Y09iyMW1244e9OhmHUTnnMObb1QnNjZm3yOj/DcPlK8I2P6x0MePH9Lt0wf2+qZYzhd&#10;l7dfAQ8ku/HJxs8rP/4vysbE0Q/eExf9a9n6ib/NT38H4fWvQB/Gr3Px9Ifaf9oO37Vt6dunc9C6&#10;jiX2k1OOf6LeG32XzhaNC9Rv9I+s1omWypt+PDe3jO182bz4bm7qHDz4cPXnkYmvOq4vz8OPjezT&#10;N8UnUJbISVkPe2wvKOXZUrxeoPw/U9acXtliM5yn62DWNmdD3wiXsdtcR17fN+dgtzax4XncfYFz&#10;bNo4obaXKK2Y3rAVWe/Cu5EUBT6dPiAmzCv1mV4AHgk4+B8j3zRKhO1xt0f6Xtx61pUXVhHuswG+&#10;joI7jTeNKelZJA5qkzHHDO3wWPqZeJ266Ci5StQWqAC+6H7xhEB4zoRoBpAivHzB/xxctrAx/5w0&#10;E9czUIQIThPO0RWf1ZMOy0M5PTb58C08HpY8PS3RV2S8JCd08PBxQvLpLN47xkujXwMX5M8AXNCB&#10;Ozrt76g+28EgtIPesjjXzHoIlzzb0XvatJzDf+1cWfCWP3w65rLQ4MVXr/ij39i58m3h7WTeU72O&#10;d6HDZBrvSfjzpMm7dxYBtNXIEhPiaGJrBqk5+XGSR488yZYFpk+fcgd+BsrsVNeZiI085TpmX+F5&#10;bF371g71YMtHt52MS0bzyig+3IFOPDhpmCfQfs0TDrkAEadPa7G9LGtzQiSP8LsDFq+qeewcmyzc&#10;iE1t2LaUxNjCR/nM4BnaMN32w72+Cd5oP/LKmBBgu4pMyb/8ri8u7QdNmSDvNkW2TbgRaJ+OFveR&#10;sRH0tTfEI1358GK/QWK1ZcfC9qeqejL3JsTKPr5cfFtPypn0k/ExeWdgt+fwsdkFXkXb5/GgaE63&#10;YkfyzeoLKfszEDkITdrETRRf5k5DOuHnYirYY/tPGvbsZDo7+U96D1/lE6O3YSu6+BACsTDf/BTa&#10;0yfoOHzjfz48uJc/MQoM/4rrsUWVib/Uh22yD66Tf2JLQu/opjQH4Tt9M7kqlR+//KbHc8fd3ReX&#10;57wiZvrK6Ij+5LkEh7vylcPXnw2U2ybKvWLUgr5Brf0sfd/+p0/zqrr3H/KEzrGNXtsP/Q4mHH1W&#10;DDZeYkr1SrR9St6ZutvXcOZzn8x1Ih+fPHUnzuv6f03bL01tSD7E8waLJvMaODFJtqcbPNUMLOYA&#10;tAu7f+mbOq3Ntvq+/s+EN/LXXyu7tMGvv+SkjC0WuZ862heze3c7nYBch85Jxc9p98bQY/K+PIob&#10;GZHSC7zKtf31VE4mXB27jh/UA/qztyeDke/C8KcsbvmNYzmT7v7e/zo+qW3h1VfgRUf1eHUbu7wa&#10;7KtcsP7HP/7ReMGPLZe86PRl8F1kAH0S4tjqZB2uC8l/ym+gkUVnxyaM8qoYjMjoPbmE/l1MwCwV&#10;s4Dm4lYu8idm0Q3+9A9tZYz5JU9OgC6MZNt5S3jPjSetGp0ja3WvL6KDvmqxynE0ymtOB983Xegk&#10;ntov76rSsan+fJQv/0fR8ZmSo7e9+tl2fC73KFv66hedjE0WYy2ifa0f57iLwXwYPh2vjV2Hlr5L&#10;27ErNmofZXFq/Dj9YMe8FNbP6PXrPdmSk9tOoVud4L6F0dfiGdgT4ieOMheY/whG32jHn9VzeJnf&#10;sUd7Au0L1j5bc7Npw4lpeWv1tTBmQZ0f5kT+6d/4Lt0GT3EZ14z/sxDUuUD8MXlJ7h75ZMsTXYhK&#10;bOjPvSkj+0FvO8/J0Phsf3tKLlIvnuDLsY7ZFTfH7zmW9wNk9VWSUc5v+36Z3K8t9CUf/tBG8sv4&#10;4bfOrwZ35rQ/5zf74JqfuRAI8JgnldL/69cZk8jbuCvP+GvbYP1cBvkyH/I6TXMvvvFq07/85S+H&#10;n/jlHTA8TnN1LGFen5BnczDI7SuvoydnkN25YJ9gHT7bjp4w+xx4fZX268WKg7C6x4iLpP3X/JCc&#10;2E7eeHtQ6K0tWpei2w6x9hxrLpbXzup4yb1qZmdj1tH00eFPVmmjiP7x1Eh8iY+5IWNq+KvtEd82&#10;DvwGawCPiSf2taht46KCJ/HEwHfJ332NeKrF2jwdLr8OD2/AiMTG/eWjYdVv83eg7vlpYb7Eq0VO&#10;+cO5FtAP/vH3f3zxj+/+Hpppz62n//QTY+I84fc5/60suBv7dxtNvlp56NuXwxvu5/jRC095xVi6&#10;vHI6Exp51RPMZN2xszqId38DG9/TFnRAo33xhLv987fsX/OVU0+/mYNFTvQmY8fOxkVeoVofJSZd&#10;tP1wLhCRXTvl09DhEU2++OarucGqtJFfSD1cH2/4sCXnvYtq8kfwyqvlE2/ypPF58/D7yK8vjz/L&#10;7/jG4kjH8uDIb+V5bmzUH7/ORe367qfoc2Sbg28s6Ff4gY9yVPYdT640j4kfEzfVk4yMMRsz+H6Z&#10;+lSG31dtszLKV21UFVrjOXkW08bWuy+Hc8jpk/Epf4Xst42jG9/yG5meoKfHjo2De/rDFRNzvDbt&#10;mLJy+dEn2f/0Mwtnw3/777aJJ1bGjmDHTm82mbnTtAe8xcXfPkDz3N5mpd1rLxsyTiYBX7EcGmPm&#10;0qnXfuYMnlyi444hteXkITLhwf/zn2cM2Cf9tW3jJrrRadrAzSAzjirbtYiRe3xZ3LVB8xorPaE7&#10;kzI8aS4X+mib+Q3hGeMSRG1nPN/24fGP9Rt9cS/47rxo+6dzrZ3XD4+xY3ztVdbzUy70cEPLvE7/&#10;Q/LrP89TcKMbO/lKDv7T19+mL5w1kjBly7TZ+Nw+PvQ1Br2LXfRpLsn8YtuUPvrlPHUfO+MmHNwc&#10;Cze9qbj2gTnM+N4bfL5MDIVv6HvO0Xo3z8z89hlLaOlEB23/c153LYfL3fR088Li65NdI4ne40Nj&#10;8ceOO2JGHsRLnLC7F1nzlHDzi5uYPCkbX3pF7gVRf/Xen9zCox82MvzA+ua5veO60VDMviHDXrq5&#10;CzSdT4antVfxhff2Rfudd+onB5rLEb/C0RWN6ueWXW7OPctbqZt8B6d4eKHr5thXPmvr4Zd6/XDp&#10;LtpSzhf7t7zbB18YlZKyvYC6/mqdvpr2K5zYodfyU25ceNIo0wpbJh5adsb5nTOtLuQvvj49cPL/&#10;kbW8TuXvNurJWXoylJGhP15RwYZjx/LUfldZb7Dlk0NXvpOT04newNJP/rn7U9kT4+/IGsLx2xki&#10;0y/Hr9984/x39m3RsEP/wCUm/CEYHyenTv5H0PkG+vDK0RVLO75almMj3uJ57Seo8g4POFvPlKWf&#10;eB1k5y2fPGBzAB79rQGDPhiUfIGXN6V98TEPFLlzK6CMzWTKFaB2Hx/s2PDWj2tOeAbvksdXOfAE&#10;d0OuPGLbsaXMP/Ml7zzjefd3+8H5sdwYPvRwwcd8pnkgguQLdY1rhgQ2v8q3bjafHhBfZH/GqcyB&#10;89M7H3+NH6rn9KOVGVMuvzc+P6P3Frm+cclPId/7A2F9QVU7+u34x/9De29LMGZ0Vxz7p4e2Qfub&#10;/GybuaY8bI6weZ995Zn6X50vH/r6jv+OUnDsN99eWtJ5cFae/PIEdAv2O2dJwfJ91hHtCWUglpb3&#10;bpVPfggittks0HvsveUr47MnaOuFp26fK1u5tvQWQ97KB9BO3ppoeeIS2QdOju+Wt+1v5gz12UbZ&#10;1G48Ph8wpPtTx5FhDmxuP37Snh8/zJt9zC93XYCfOo5Xz8T8UeL5BPQpmk3cgj94K/OtfVMvz4Vj&#10;0J8+mDr+/7xtQsO6P93SEzuHcZ3DvvH1ffZ/MYbJO23Pmw8a0OtUdbBYWKtalfYPlVyWQ+sJ1TF0&#10;7QPZOi79Gcgds9n81YNQ+v+7//t//F8X1zLAjLEP0HnaGBWV+tNQlJwT8ilDgvZJ7wR7YRpU4M5J&#10;gICVYHWmWTgYRyvT8eq44ArGJo4zqVSusZ1YoO1rKTN5Q+OVgxZ5JIBdtF69bOnwlK+DDL8Z3HpC&#10;EY9uGRr7JkXrlTpcRWB9YwvW/i4Q59hrdCx+Wqgm28SfT+A5tkD9H//xH3m66psvfszFDDZY/DAZ&#10;JdfHiaWnochwws4f9c8ZlDQo//CbiT4ZeMMjZ/27+o0Pxg+nSbNh1Q1wFuz7jD7TEU0+yf0x8gD/&#10;aJO1S3LqInTap8mEjtmvf+JJ8vD0+qWVtVud4d5fH0/bVVZjrHu+Lj+R01dXRI7Y0AaNk/pxOgi+&#10;Ym3Bbzjy5eg+nU4ybuyEH/2qf+wNafSfNkY/Opok5NOOzAfxD5wTLY61JdyRM7HtiYYf8kSKC8Bi&#10;1eBrocsTZSb0u/i2d6jO8cSMOOwAF7vWj5dNUbAXHDKwaC8xU59T/Ogsce6gKBb3ibJtO3g9CUAf&#10;H9Rn/HbaBd4T2A6fDl9qZ3GX417kDeK6G5+lTXWhrxjh2MDZdH9F4PVtnsJD990/vqtf/5yLMsqd&#10;4PHZ0nUCmIPVFyN+7oJZ2pRfNCDajUUXc39K/+riUbjLZ11ESOKG81//9f8Uv4vfSZp8oG35VtKt&#10;zGqMtfi3Hf/A+yYn0UBZ/04dHYH8YHd1byHcxtOnLFSLz2lTg6lYG/uGhs8rLzR0Wl7K4dU/j3bT&#10;VsrZxg/sBk+emDgG2vGClIkbrygaH+YE/Vyg5R+DzcTbjAtz0u03zi24TL7Ql9h62Mffjkf+yiF7&#10;L+pqs9VRGfAklz7C7uJGp+HLz8MFT7r8vn1Ck/JpZ6+4ySuOcuzDf06YNmfgtH1IPTtmHJJvbxvg&#10;rdxte2V02+Pp+7OQcPOUE7zGLIvPWaDAxPilzfjV06l7hzlefH5fhJk2wsuNRNrV3e4uGLCNXD6q&#10;HtX1tPmZEOIHvoqc2p04sAWr88brtPn4nh2Lxwdgt/bJtjglTvt675RNLkg7hj9ax91Gx2+yGLVP&#10;+RnHxaXjmzYNetqyMXtsoSMeLuLw2/KjA5j2edcnuPR/9oqb73/4vvGkzFj6n//5n6XVD8f3M541&#10;djMm8+HGnTgkB9iafMrLE8/8OT7dsQAOPuzWLqB5t3E0/fP775PzYy/Zk4uzOBgf25ffjPsREXnj&#10;v17ITj7wpwI/cusPOSNy4LN/+vfEgDIAb9vV8faPbfMp2xzqBCBPTCZm4G07j6/TV9LG5i1imH5k&#10;nLBq3YxReQPA8TUeM7czB5rxuBf9Q9T4PvFEh+oZhnwn5gG5+O9itlh86l0keGvsKbgWFqd5Ujo7&#10;ZG7ORkNf/LZvmBuyHbud22w9nK1fuZ/b+s09/QG+eNn4U2ahUfnkm5l/NhfEX22/+EN+Ap+zkx17&#10;wwScsCrsVoiIRYsI4TD5Wb7NkZj2lCX/fpV9cWrca24/bW0ORx836XgS3gKqHBjLy4/undeGt/4+&#10;uWHmh3eevH199xO6Trn81vlO9BCvdXa442txXj+QC/YEsE84Rb45rj5FLuCf9dFu2S/WOyeO74H5&#10;ofm1mBQX8qz4bV8+MYwnnfS1zquPD73xQg7YeYS4GOljS/nkwouT5rkAMb8l3v4S+0rfmN24fZff&#10;YPxz56l9pWXqNsbbL6OfBSq+8qc9Wl5LfCV2sijcG8RyNLE88Utvbcd/618U4spYuf7SH/F5C3w5&#10;/cgiAPnb9+GhrU2sP6TbnhMbd/vCX+7qxN1XaQOxJna1g+PNEeREXOXB51PzPW1WneNHbQifHfK2&#10;8U9f1H8r7+zvb5aiE5utC3N+8UHPP4UhPbtzgG70WQve2jWEk5fsr2/tj9/nPGz9R55PfcTIgPik&#10;W8eWxBmQ32pffAE6fhh7jg2dBxz99Vtjx3fffdd2NkbueEV/52i2YtrW2Gu7sH3SnGh9r1r7BrHj&#10;sxg0dor72hIZgO4Trzu3uM+rVkZ9Eh2MU3IRPi5q7O+ffpmbI80b/RQGudoT3sbK+sWFRGABiA61&#10;ybw4OqBX9jMdw8Q5CB+QDfBaXcvvnDezWW6wGCIG4U8Omzkyns7Pp90mh1du+8zEwo7rK6f2pv2q&#10;Z+SKAz7iu41PcW+e5Cmdn37KK8bjz8m95sITF0PjovJPk6/Sztpu5wn0EPPwyyv+nTw28ug8MS63&#10;z1tv+F2OEFv8oS3EDTz+56fOXc55fJ3Hf0cn290PasHxPS87i3XiOR828IctKO5pE2W1Mf27sXfG&#10;HDhbRxe2sQWf1qWsvGhbmrFbnae15Ww33WhXZX/969/Cb+bd8qAYw49PPmQh8btcINQ3yITf8S1b&#10;wMduTupYI+9HV2V0mfFNLp24QD94c0Pl5LOveoMTOrz5Ga3xfvNRbUnd8DxxXX1mjNC/V78qVb2M&#10;Q+aJ2nJiBn+R3l4ZHV2wMKcZ2d6qIPfw5fhxeRn3/h3wF/Zhd+m9a07im096vnpkvvJDB+At0BfP&#10;5znVxoN+0nnNienSpgxszG/e+iHnPF7HbT6PFzDfEeu/5vcF+wTxyo1AYyiYfPhr2ncuwI//NtYf&#10;cR5cMtyIYQwiF28xteMut4eifH1NrpnxRr8GK3fsHtyVWYR8jR+12cnRMRkvsPwdr7/Xn7a73gi3&#10;C7uNUQvk8QG704aN1XBa/UqXuJVXQHUL3cZ0C8/X4J5zP/5s+4XXoX3ivtnXyPTLBw+6yM0W8XcB&#10;3xxk+zycBfooB+s3nrv8durxpA9dVs7io7e/PrFfGUcfcVPb5KsjuzLih8UtfY/PuJcchC86fWNz&#10;HT2nH8+ajDbZsbh2HJnwgFgyttNb3tLuYH7DfHLF5CwxMW3sd7Lbt9Hl74fcMLk+c9z/kyPxUkd/&#10;QJ4w3Vha+1qZL+bXF240jAKMyAAAQABJREFUSH/TD/VzeKUtztitv9PJOczMO9Onjv74Nd5Dp2z3&#10;jxqVo5y+Mz8Z4fpkadOP68fo6/wTrA2dj6YPy7/sMP7iS7+1h6+X//bvPT+t8HKcr84biY3xzQkc&#10;+ICvc3479qmf9lG9Mp+yxILxSuX4JzkgfHsOGz/iBafzn7w5g7/7FXz8+Bsu6AXc4Iqh1WvbuQj5&#10;Yq91o/afMNt65e3z8ZE5MKg/4Dzs4z9yps0j95jOJ/yvzro0WP/b+gPatf47endMe7qPTTUy9P7g&#10;VzftOzzYtvFRpsFXZuxHSw98Lz6h50O6cZr89oTVc8vMTRZq/dFn+amz//ysjsx8/Q3jxeMr/Nzc&#10;bm4qDkfPab/GJ1vrR/OXsVc/X9nk1Ger4Ge2a89uV9+iRgd+epbB249y8lfe6v48dk6/c76e14YG&#10;ff0Wle0vnVgX19vXVo5y16jwUWYcNu5pJ3OipUebA2oNBLfH2T55bvVn6YLLt/Tb2Ft8223jntdG&#10;1l5gXt3hPGV5wOyCowefrW3WVBtqZNoJlFfHrPg35yNPfdTrx/VpcJ6y2FO9gqO8Y9KERY5R3m1H&#10;PhgabSxGpz0aU+cazpSPT+EuPOmHB9kTK2tbFDi3uhxBS/y6xWAZbt0KW4crv8oeiii/BJ59ZXD9&#10;dd9WcPVovtAwVCDN/u2QZR93FVmQMa6T4pOwTCB5FY/VC/KrHSNtvuFtJyi/dFZBXP2zVW+//CiR&#10;z/J+duQto90mgi3bbXmG15+8Xiy8J2DuiUWD6DQYM+HcJ1rHrtSvPSb6vVDcE04Ds8l+FuJjgxOs&#10;p950yLAc7Sy63QlyfbE8HfPfHncbnUF5SN4J5NqU8ife7qvrR/tE3tKpf+LYVzdlaCqmx9pCeVS5&#10;aJTxWX8IXJ2EgMeR4yQAzg7ey/v1ZFO7dYANL/iAnLkrYybxo8nIxgfsdhcAHPtoJ0AXH/z5sPrS&#10;OR/lJp5fhdWcQDmxmhgu39SvAzoBOLxD6L/0mu/+raRpEzT4G2Qqr/6JTx+Jpc0e/cQ5/4FoftnT&#10;gvO1Nj7L7NfPkbX7+LvLB3SienivreaF9YdAfoH6K7SNs6NnfXmygQWhLtocHnMxygJ5Jpcfxrdl&#10;eeQv+9W9fk5f4DhPdfKnurTEaYs5gcfPq8LEy88/uyjjpM8CQBbpT/Kf/ndiI/7vHX3JN0/R7Lgg&#10;FY3R8Kk+x2fq670nYcr4aOvikdiYtjx30IvrB3lwE+9HVtsjhE/Z5PUTulTwbPmHa9t7BLXlW1f9&#10;sicnkD2tm8OHjm1Dx/m0v9Vn5IijiXt8F89W//jNuylOufaek34OnJt06C1Pbt8RN/rDj2n7PUEr&#10;g+MAKqyt7LKv7AlkK7QQM33ciYiFkFl4Xn4je3KH/f2dKfFQ/ZNH7M/iyT0JwJPPLOpUn+TR9fFT&#10;j+/++d2Vm8j/+GViLPZVv1CYEHT8ig+V9RM95IW/5/V7tS14fEPem36bRnJxrGWNj8mfo/vYNG44&#10;fB08QBtPu48/yd680UUIekaX9Or2HaSNmOihKYobnLkIqTb1H9N2+n/84+YgT+IubMxk0Kmd9OxF&#10;yvCA34WxnOC64OOExQTPhaAgl8X4bHTe3zJCB+TwBehrlws8c5PB8NAff4lNTsxN7v/rv/6r9Y6d&#10;TNlqH9CLL7V/+E1cTh0bffqkZASOdH7ZD7XnBB/dAvm/6dNsjs67AEcXoHz6ejiGL5tri/38mTT2&#10;QQICs++E8fIL2pSPDvbTrzIHcNxXa7afcg7a20fkLg/7AI1FLvLAs350Ssykbi8u7aKVup2Ys4U/&#10;lY0Pxm6LCzvv6Ilp6uWEmRyTR0E65BPcfbWoBRq9rP4YjOSWwXW4uu5WmfrFaQ+tOTf/55M95RE9&#10;nvT6bP1Xf8EYiMoB9r+dI5zqa1Pbq/f40Kuwf21flttdnJs4T6gHZnH4k9/dOn3ktnXo+fapHx0W&#10;Fvd2SfJF+tGedJgXvE+bgI79QfzrX//Sk+n7AsRym624FEOaxGKCn2XRb7uYrV3Dc074XGjYp5nO&#10;fDV4ewex2AV09BcFrnbUTywEmbOqb19uzJwLCZGxCxl4kOeT7PfFj7/OBXJ+nnEgkrJ/yYssuoo/&#10;9b2gcBa18Ppn8rM6n56UBaf5Xh7QvhmH1q/wi+ONRfOYQp5yPPMJeSVzATmB7PUPn4NafTdMy3x5&#10;Uk981i/hEdUrw07tOLbYBzPW2vawOLM338NnKp0KrV/Ghiln6y1vxolXHjTOuW3x7JvX3TqMvmJo&#10;+/GT/t/tR3z9wQg5lk1rK7+Jhd7lnZPcL35zgTA3J4iN6j1tOGM1+lkA3fERn8wkzhhkHjGL/H/O&#10;hXZgbHFxyAeYD9RHicE029sYCi/0fwTaHBjb+HTPRell/0/fullRfM+FrNUTrnbYJ1zx6DgamWwD&#10;/Lt5ddqvxe1zP6MNrhtEG3eRRQf51ngn3vSj6pV9r8zq/DY0T3DOvO265VCmf7n48UPl0aW+TV4y&#10;Ztu/dIot136Y1J8Hx0UTdsp1vfibi46/dFzhk3k7xNwElNwXGeT8kptmwqRtuO0cAZWRiIuE2JNj&#10;F3tdSFbCxzLbXgzam4b6hMvxJ736mWTbfu7CJ7+zaWUYnxJs1eFrNwhHd686Bp3DHNvlBrS1d7c6&#10;zQFtsH5pO5wn3+0D8ewCePdjy84F8GM/4CN83MhquzmqfZieYUWGT/WIH/hiL6y7YLy8zKlB7ese&#10;/hOXchb+b9YdDs7yPoeVc+2HTs7buB9fyM8z19YPlK0fSne7KP3vPG2dNqndQVgeTxpxEfWqHx5w&#10;uFGxi3ye2u7cPv37xx9HvjzuPG7GWf04/SHtZDz8/nvnyP+MXpsLx3/4zhueRsbqgNeeG4x+o692&#10;wHd8NK8kp59jsgH8fFc2v5hP46fc/OHJb/DRiJFbN+VgeGnjjGs5dl6yQKZP1z56gcWY52YSNwPM&#10;Tx7oT3TmA/lh+A0HtK+wF4CUz3nUmafLN4mzygyfGcPG7iePsVP56m6rH2m/8QH8xnOQ6NPfyMt2&#10;9XmWDe8JIPWeEA7HFnfe4Ci0X+UGbu3VNbDYu+Pm2ovWz1z4iQF2GYd2Lnj7ay7WjMyxbd5WOH7O&#10;pDqSR8++PvXoTyZ/y6H7hHD73KhZdqvH5tk9tlVW/ZqHxp6Nl9Vlt/A6RnyU72esmjlKxvX41/oJ&#10;hy//aH75dXk81xHgTZ+Y2saXsIju6jYf3/yWy+e3HbNTte0bBl+8i7/9rMEX+XmfbRfUdY/yA/Y2&#10;j2+ZLZsLZ+v4ppqq/aavuktfNPmgwWXHdz7YFYzlv+dh8Ow/YXHSWM/iN/tkTn5I8ZH5BuEckP0x&#10;uB/P+LA4F+0WZDvqtxW778alZrbO89OvjYI1cWx85od1EuqNW31mcyBCcdpzrhEUiWKRAk/79Xdl&#10;2nXzl3nzjGvVO0TO7V5h85rccRgLTw00OSH7cLa9zP2ueBxFqp/+NoQjYeKIriNTfwlC9Ttkgxg5&#10;lVeRkwvpUT80Igbt+n5DfJVeO/I5ftC6Hec3rsSW/JnZReqOb578nvuHY9sFj6Pkdb4X3KeOxQvL&#10;np9c2syOpjE3cjM40J4L6MD6d/dnXGLHxA3dzQ3bTi/4Gz/0YdXE0ORudU/YmNgy/D0FvaGhXtc6&#10;oXPZuHrYLo/VmQ29cSJ15h3Knx/zq7Z/yrd/k4/X6/ZpdyvzVV7HT3v+9qzrvjjN3/p24mCO+WD1&#10;X53DdIIkxKvH8tztts0e2164D7euj9Xhv9sn3e6r+yyPlmeuLUbC2/xq+w437SuX6/sje2zZPjZj&#10;1JznJn8lD00uSB41n06Dfs6e+mGVs+WXB6wtq/Ml85F/apPz78TN+gKLp7z2t7A2NwVrm308OwfX&#10;htH1WWdfPMIp3nTb9oVELfKCeN2Yfeqjkk6rP359exDt2Bo6dcs/xfnn4Ow8YHEUwdUmfQvZ4jDf&#10;vAZtKifrbWXEIAhU5ikePlN+ir74uIoq2P3dLtJFeHTcets/6mDo0e5nO/JFF3odx3En+Ecg/A0g&#10;i0LgKdPxxfNMlvYEBF1pH3IXHw90C5wnyXFknXnqnzhwn/zwqL6cf/Ztc7BsKZfAOoPY0aO4BteD&#10;tzZ+uReAw+/pS/5wvLJt+WoXCRr9Rzc8Tfq7QOeEIn+DP9F7mzyhdiv6+721fbdvJ57T6VHd9TOI&#10;xrORybcn0NmdPz7uhCA19Bw/n3C9FWsdnrd/SCHn8K/ftO24WrJxcomfQdbrwYDJsKRmYRKJyTS+&#10;1yT36NeylKPfAWxlr55665SxaWwm32KY8sWv4HzxOcB7EswdayZDs1AzC6ZwnLB6AszJk7aWrJ48&#10;O8CaYKZ8B8yt7zb2kVnX4BE8A5bX8vkD/OSkt4Piy93zk5xuHUvw+FofKWprcsILtD3y2je4gNy2&#10;cf06C5rKdwLEkYurfGI87f4oXx4MszATVs0PbHVi1RPP9CWL5124wSjwxjdTNG1yeLNh5a89m3d6&#10;kffYYOJkscSrbv/2l78dTsM/RZdvVWybX0h2Dp8tW3vbIm2sG+dCPTvrc7YkiqrHDErTnhf7i3Ck&#10;VEbKJi7iwcbS6KxloGuDHeDgTV8M32k6hsHMJ+3Wqd0h7GbaTXuzWV/vxZHIAev7UWtw6QQH43sy&#10;OQuupUm5J95D7DB9dRZ/0bWvxNl7ARgKfdc/jenoMLaNAXRYPdjhT3zNRaqMNV34j/7xg/adJyJG&#10;9vSj2eesygl91sdqwyyU3Tlm8sadn/1eG2A/XVcXC7xyUOM2fvMaMN5dcIGzb35I3t4nm+bEfW7o&#10;6QTrjHFOQn/rTQp3233wBFsmwdWnkw0+T/uk37zLou/6a+XZwqUkHb1iedozuoXuQwyo7n63wpXG&#10;4HiVTiTXOPwAXUzCd+LbMrgpg2MLxwKsMYsPxAze5HWhOs6Vw53kJ4WEZvIgXuyWH72ubnmjXTvh&#10;0rV3zJ5mg7f6lShfu4DQNyxk8dlCKqCT2OrbQsIXuADsAh2QR/l14SlbWdsiOhh7kOtX9VsObBfE&#10;317gmbLkrcTe3qwFtRfZtFl0Qjsxq1+d/ozw8Gx7pm3yDpmyg7s2rw6tKEl8hKcLVugbovQcjKUr&#10;z/SJBWNG26/xpHRkbf1s9ZHh+7RvT1j9vkksivwZf8c3YiY02u6My/ICMG6jjaE93hOr8eVdltHt&#10;snd5IUBLjy4sXurGf2fg3Hrs7wuo4mn8Z5K+OlWBo8fsV8KxV4xt6XHkHn5mu2MVvScPfNVxS9y7&#10;CCUPJRLzGsZZCKfPL3m9rd+Ngb++n3ZP347wkW97FjCO3Lg18NTp9Bc+z0k3wIdPPyRuxPD3P6Sf&#10;dYwVF7kpLRdE5CELLy4iqNvQ6Jwqr9dKViwvivQEMseTj6etV063J3ZW7ow/5rYz5x5Gcr+TxllM&#10;e5fXz9FtnuKZp7c2TmJ1xM7TEXwrl7yRxz9HJv389anmxMfIGHz9xkf/pxs/R4XuT8yd/ejBr8+y&#10;4nNzyOQffYV+fOFu8Hj7+MMd+C4y8H/VDKMZJ85RF57LCLsrrnKAJpvOIx91y2fnLVsflMqhS/aO&#10;TDE0bUOHqRu8yRUzP0Y7PrD35CNW3uo7GKPrU/aW/9vtGnAQ65vo7OLXnGsYb7dN83anbyYeGz+h&#10;aV0cNT6fN8AMj3Gwfr62ag+vd/Yaf+OsMeO37+a14+jx3G0vOmjQB+DzCq9lfGBesU9+6M9yFz2N&#10;YW2nuLBywn/jbuc3JNCD7XtDJxnwQG9wOoHRc5jU1T7jTeR08T+2kGdM3Qva01eNPfr1HX/bzsMy&#10;vjKWHIBXXWLT4s0NCuMrtppXkAUXwLPv3IONimtL+vLi7Vi5MfsxF6W8GnrG4MRn+OKBfniY+5Z7&#10;cez57T4dccaIHDfMx8+N0OQTUaOPG/Pp1XMhOmXfcT/RHZ79fCW/TS5JUXWgB33bjtn/69/+9sUP&#10;3983GvhpjNuuyPc2HHkrvMK6EPLyeB2Pm42OHoPpgqG3MCR3JP4nl06f1289IReubWNPMwJ6V74+&#10;nnnZ9sHNq/RfW+HjnUmP3e6r26cetIdcX1+kvraHfkG59vgsBE29NYcnHd0W1GuPaFocx/S1/TU5&#10;3s+kLD4cgBeAA5a3WG98tOFn/iYk/ERS5zgZ337I213kczctoDeGkW9MzSayjAVzo93eBDL9paJS&#10;P3MAvkdPtnOH0eHWafQ6fTp48gqYOauLWnPzoPGLDn7/mTls9ZkYL0nlqFt7bc2r5jhvAMkTKOY1&#10;ZCjr21jkuByb/9yXf4efb3OET9oh8/cZ+9g1HzzIlzc694itgI3qbHPUMl/yFBhfpI8bt89c4v0v&#10;6WvJfU8Yvdkzeqijv2PQ+Uv0h7e4E7sjc+IBMpvNA0J71i12DWF1tNWe48+xafnOfMQaC//PWA9v&#10;ZdLl/m1IeVTbTP5Sh/fKGZqxE48Fevf8IwVw6E7HWFZaPj6JbEku1w7v+Pf48u3cc/mlz2YuOH3j&#10;9hn+EVSe4rP6xX17fq+iNMRXp+P8W4vu0UFcoGseWbTwqtS2W2zJn//x/1sfvrD83eGeG9Rv4cd7&#10;1Tdtsj7oNnVPWFV2fQfOE2+xlU37DPWFt3KeTI+M4qS82xMT/LTzT3G37by8lwY7uj3Lt8wWPHXI&#10;weitPJ+1q/Q56JwnpU9+09/jqdBql/S44JkL4H7zb06gd/D8XIO1hRyl7582C25jpVTkH69lc+1v&#10;nVg+65rkRqHGDluEmu1of9uz51TOwyd+1jq6ztyDXboM/cMpPERA2ffYfJkPKq+bGT+0AZg2UZa+&#10;ib565JBSZ7NF+zCQKut5wLgKXmWsv8smX/c5YZCXod38AX39FZR9+JDztvzB23ZvPpMnY/j798k/&#10;6ePK6sOUmV/MeGb+Euox5djEyi1QdNvOhym51ciut0C09PiwB9Ef/9Gc7ruHH3n5wAfya/7WP/L7&#10;6Cv/Wlu/R5ib4+2X58/ZLW9s1xdy4u5Xj6iCz+qEpsdnPWPLn1s89olfvOVzutXGtsvEDDvQ6S9+&#10;F9vf9mN0YPnOwYxvxWw7ZO80xur4xN+6GaPKofl/JBmbM9exbhbd9oOmvh30+T7NQQZAf3Zmo32O&#10;HtYJXmHrttzx6vlaN3EwcuDM58RyjvnyTWyfWOlPj0TAu3czX1pZu3W+S382A3LNmxbaPrvutIW2&#10;h38IrtKJ8Wmbpy0QbnvE0ejd/nWZYDyaOeXlxvBePnsTRIW1/MaFM/wP7+iWpgtY1y1FznfM5+I/&#10;Y8KR3zls7F4ZMF/jTBm9dv7UGylisvwsPkfu2He1P6IHkLt4itd1yuV+a0SdYzxodtcrpsHezJgE&#10;l1fcb+3ZhsdnLwCrrtHZPo08ZK3b+j1R3brPbfGYydEotZ1DcL4mCLjXpCStsPLJWwewbfkZIJw4&#10;LZ0J99LQbRtg9XrqDW/urL3t7UBw5M7JwyxyN9AjFz390a6c6kYABVNOt/3Q4Q1ecJYWzspYPMfK&#10;8VS2+i5N7UhdZUbcbLvTqpnI0G18NwPM+H14TYc14eS7ncwjJmO3u8+kSDnlc4I9OIOvw1Q3Fwv4&#10;zd/hU90kw3Sm/S29HQgXp4zPF/wtH11vnegwZaPjxtDoMjKVOanpokh4sX1P+OChL86Z4FXvo+vy&#10;sV146rO4ykaP8Mq+J9wSxphfCQJ9k0XKtSHYBRITG4MvK3qHnJ1xb21v22ciBsjxCqryyB3o7NLx&#10;I6l22HfBQj8ij22pKuyE/swPxnaqWPAJztrRCxidhN2DKAaf3Mn+iIcyfXzxx/hh2khiA7RrG+oD&#10;D98GeepN7Dqp6WHbyGTt1b87gfT6P/Apv9kqti2KsNfCg7t2+af1+Efl1Wnl9Q7YIHQifRI470uM&#10;736bJ0XQt79GL+WfclLrtXAfLS44Du++ojH+7SQz+Dto0ekps4NUVDnmZgHSnVHjlz41RNgBerhT&#10;73PQ9ktFf9P8BaWm5ktxff3Y4kWfiZON1dGXrtreie+l88Fve+JYWY1OrOKXGdTbPtG3+UVuCS/N&#10;O+rfckqUr2nPLOBmgauLkWkzMH1UkIam/dXrun5sHnay54Kfj4lnJ5/sDCk6T+XP2DDtZ39Upvex&#10;OduRHV2jYBfAIk0u4FO85AgLzrvI50nJ3yQpWiVG+AZtvkI3+Xjqxgb7a5/+w9f66OTrt75tnu1J&#10;9sQR3v60PRF9QvIs0K3cLiZXlwzQmYCIzeqTspFx64HGxc3miOzzYfMA5ocHnHNQ28aXo4eFMBdC&#10;5RG6UIrfLc75nalrETU8yjH1WO+iqvxHPzydDOjegL74KbcPB9T+1SfHJrjq+xrrg6td6WBxjjD1&#10;ZIsjsPa86XspH6yRXZrQAXlTHpAvLNhYIHZjGZu//G//rTchuNgLBw9tWrsSL/OEmhgcH44u4ZvQ&#10;+5B2H9tT5z+84eV7dI58J7h8ULu1fOq1laejTaLlyJ8O7150TmzO2IHL8JwFgcnx9D9prLb1oL9P&#10;GJ3Eaiav2O34P0j3t7q2fHboMv3pji9loPqWz/j/5jB7/AB123VzvXJlFiXm4gJ+0w6zHf7LD/6C&#10;vP45OCpVp6kfvI6fSyCvpY/f8Fbv5b2LFjeeveAak6PL2MU3ibcK3pjb46A/1LTA+kdQPi8oZMkL&#10;YhC9Rcr2lY7v5I2AHWOWf8d5vFLNVCdpfYL4+DDat23XD9rEQvCcMN2+0f6TA7w2/oc8kTz9VJuT&#10;qd/JO3I3Kuwv/6SkF15T2JzqlOb4fXMT/nSpLylL5fpyth2bcuwPVO8c76KPeqDv2d8TL2VoZn7n&#10;KH2QfdlOvI5du69+21ScL1/+2Atw7K0dYra+Gv6t71xlvErLVCd/RAO6GieyL2eIE7br655M2P5O&#10;/ugiBwwd/aesteVXHcO/nsgGfWvDd33bgvNV2albPvcFgxtr6hZn+JED1I2s8XMLz9fSObS//Xtp&#10;d7s0nub83wG8lnZl2E7+Gb32CSx4syDuCd3EZnyrKfiFPlrE06J8zxR8rhgJXvvJaWNzCfUuDBlr&#10;PBG5fMT509fskFO2jdau1Zvc/ke/LfuYJ812vCKHQp/yNNbcbBY9z5hluzG3W2POt3/+88XLXAXf&#10;yjnCV86liyCMjPGY+J82Vt+52Ynh+kTf2QF5GcCLjGlX8wUJZbitLPa3U6WmF3zPs1Hqy1esa5P4&#10;eOffnVv1wtXwh+fjN5xXHlyflUOl9gs3fAjFfNHr/df5pF92bsQfLqAZ1/KE1PrG3OR9zjnfvZ85&#10;grG3bRl8PPVDr8/3Omh6rMxu+TBQWZGTyuLAewI/wBeL5iPqtbU54eZm+6VLnXME+/tZGT0WVdGL&#10;q2tb+DyhPB4F5NbqzRvhe8X4wdN29AFsbw468Ybfr/kNP3yevFt+YoI+6JU1pxxZlR269rVswfLY&#10;/tLCfJk/inXzNz5aefDEeeNLOEWGU0Q+tV+Zpz/XrlSj2Tr8V4/F7Tl0fKz8CXTob4Wb38V+Nn2b&#10;J+97Eb3z54mJ4Tkxp017k1NywM752Ts093zI66RH3luZI1+8jv83TzNz5EzbGEN//lkbTA7ePODC&#10;Hdj1CTYuPHZnvOGXnrRnnq1fiAxziBB0PaH+GP3mfCXz59RtW7CL58kmZ+Jkbqx6LtqufNvVx4MF&#10;O7dTrj0/Zr5p+2yHfeIEztNfctyT/ppHxA549N8nluWvL/OGpCkXP9o6/KLzUxYZE+/qz/wmcWFs&#10;BjMn4w83T0yucq6HBh80s33XcQHNxor9jcNdfPdEMH+g2a3fuLfk9Sl5Ro7cVxqjNw/Qvmz/y1/z&#10;E1+nQXe7cwG45Zf2NKd5AzFFX5n2bcfJTRPWIt/6fXnBXZh41g4zp1mb1a8Ou91433NOfbG+re/v&#10;vEiP6qpBDiyPPf632+M/dM3XIbAFq/3F88gp7vFfFKgOcC+8Us/X8tiipa39KVzN9zgOGtRLr3ue&#10;BEc9//DnxgQCdZMb50byLatOdByupV/7inNo8a0O2a5pFwmcg4dPZUWtTxkjq9NBXPv1nbXzVEXn&#10;ZIjEiV6vHoxu/DzabT5in3UV9W4Y7/pQaN1oQpOJpe1/43/8Zsqf/nuMxTfDf/kvb/pun9sLcpsn&#10;8eCH5vR0JOfk4ZBCY0C+jaX5M795A6HZcSle7Djf+hDpC011wal/U3/Ja9nNSTyDzQV3zeytf3c7&#10;uPy49bPdfuFo7Tau+rsgROic78tx5ibO9cH781vEm8cumuyw4Sn/Wbf76jvGBteFeIBzun59+IyZ&#10;+oQfNJ5t8F71RL94/Dzj99iiqy7+6tX2DafrJp3sLw5ei2cfqFO25Vd8cNCBrXNYXyawtO2hbkyp&#10;Y8fHvUB5yNf3q0Ptv1kjewNkrY/MyzZeKm/c+QZ/cZ+FK2vtWv1n3L0xN1crQeOGjWmFFLRJcqRd&#10;TjvelL/fW5wn/WK1jM3huXPG1WljNA1Q9F3PjtD8O5eeHKhee787+fmpF1L64+kNPK99qHWbGCKl&#10;Mg8/QttHMYnMa/5cbeCOXm/su9phxnq6GdcX3r/P/pmHVU+GA5uHL+kJVkZM6P6rfnCYTc+2IVW9&#10;ufGhm1jBf/VYHmjJXFnbP3rukvZev+FFtawAhWBsLq2jI8ex8f40Qau3zpYL9vjZPkXM19Y5Znlv&#10;EjrNqwy8uQCsYIl2q+wV1F2fp3YQHw53+NoJnnyfztjOgdyV7YXXAW4NxZeTe+JSZxqs3eU4Fyz2&#10;zk0nIVcwvehGhoQcYyrOoJPhtBNOk1Z1l77RC589Xj22bP3hmG4CRIJSvjhr09I6ph+AN/rPxTCB&#10;JXgW8PPj5gBu6zMx+ZQ7BPHL1zkJy3H+6PCkL05oXdBSx08Wuv0m3RNWt8VfHo4lRwFJ1kKkRJ85&#10;Xrlw0Wlf7QonxEtSv06ynQn6VfGZHbaC2TrJ3f1pj16sCG/1YmEWB/lybFQ+sTKd+jDr5N3+3D2M&#10;5+fbtm0Z/usP/PaTnbLbLzjqwOJrp+XRiVlweAsWXE8ouICzPN/1NTBp3zPhngRw+7t4pSblbfx0&#10;wVrzaH9yfHLhFE37iaQc/7UcVurz1ZjgV8eaydbdgM0aI+b63mYUmvBsp2x0nFdnBz2Hi4vX9lOq&#10;X4NQ0PwGKKgu2Zow6xK9g5mMMOkFxBAuTmOL4BdYH0ZAZWgKfnyfC71swZvs3h2TO37FpwWi3vno&#10;CAHfJY98GbnqIpTCI2m3K5efTv+FtjAD4hxRc9ts+C9WtmgehFvPTrppxxlI5sSV+PLKzvbLXrR7&#10;sHzdxcvfJcdxdX0o/Er0OF6fK3ruP1D+cHdt2gWDNzyqi5gz0bwv+nkS0wkpPS3uLNSWQ9P92MVP&#10;fwTNM1lE1vfkL/rsybbJh4UBsHxWX8LJoNvQWEgYHyjHb3KPxYFZXJhFBvlG/S4MzwIRGeQ2HySX&#10;T06YV3Rpy7anuNdHY7e81NcTJga1H/12jMQLPR1YLwbxrU9S7uTiXWQ51u8W2NHPkWd/8sJcNPZ6&#10;2JYJ2sDYH9nRN6inbMshRLfIA2R6mhjeb1n0siDo4owPXQEbm59ryywQ0vuZwzsBj+3V/ehZu9iS&#10;Y3J6Up1j5fRtPS+1rKL6pY68FPf3u1zoxgOep26fi298CH/jYLm0jFEBdCzh93yP/1M1crVRbMQh&#10;O6PX9FM5iJ17wdJNH1Mv7r7oxWAXM9hGv/ynXWaMr73Zn+OhC8kFfXNB/NsYcaKk5pzc2iW7gEcY&#10;X/bk+BXYAXb7uo/2CU+8wb1pt85FnawLJwb0v4kDN8J0rAo/cxDQ4+69/dobx7Z09J+j8eHovPWv&#10;257sPgrbvx7H1esseKzOWoU+2uu+w9UQMrJW1/JKX/93cC+meJJsF9Le9/dn0fbu5my76BG56+db&#10;n4kn5V4fTr9p1fSJ6JhOOLEZXU4LnvHfYqj8NO0mbvmjF1QyD3TsgszOCYOYOHWjRH4b/X2ePEq8&#10;uEhmHOxTe/FT8xZ5lZUT8ORWekbr9ks0oBeO5A36HVg94JdPPNr+nnq5zU05W3dCsTqwqhfURDlZ&#10;0dMNYGynX62O4cufuN3frf635dsPHM+YMPhyhTpzcnMybz5wge+mi//Tn3y6aJ3cWrzoTo5cip4s&#10;PHaew/3qr5PtcpwvdtKfXaA5ni+HKPqNfHUXn1Mn/qJtaO8cO/5h15TthQblKwMv0POn015bVz3x&#10;rw5F65fy4X3y7dH3xvj8XvmWXznWJ7Gu9vGVecGYwz/8N3m+9oelJzh+Cw5x8D/kUVD76nucGG5c&#10;p9Bx9e+C0eybP7j4q067kEGnpbH//LDCwszquOePcPh0bwR+pcG/8kM5vjc/mL63deSjW9lk7ZjU&#10;i9xnrCZ7Y6L2pHz9MXpMLiVneY/vJjbxFUcXHP/3+Nhrv7okL5MHVsbMM+5+OzI3PqcdlqZv2Oh4&#10;WBblNToPPzdnJxJbufMiegN4LrJc6kW3vRDR/JEc88aOUo3e/AN2DM+SKsUwbT9cfxinyeEnoByY&#10;t7Cr86OS3Tjq0npZ/Eo/jn709QR57Tq+CofIzu9S588QKyc0vnK8bbdt1XnhyS0Vni6dqK0OnhKt&#10;PuLizHtmzm/sjn9yc6R4aVuHh/5Aj74tJnMs+2C3y4uabMazegfPXJi+8sYT/1lGTnO7OPGXNiju&#10;4Wd/5ozjx55nG9uNoScO6gd4kd/PiWv8tu23XF6n6+q427Vp8UeHW+/By7wu5wp5oXsfcubvb/NK&#10;3/5e/fm91vmt1khOuMjZ4o1sfPftciNr/BWvOyxU5tnH2wfcOs4DBLWhcebG0mnPifW56ajnnI07&#10;9MZYeCNH/GrClfXc2vcbgzPmTN4yX+kaTPWItmdcW/1me/rI0Xd15guy2A9v+ah/hbXVRfIFZeyi&#10;w8iZV9Crf4hydPlq8nuE/gvoOKpv5Ga2Xn/KzR5h/4jRxJ9clpRx+yb5sDGsbPtz+mN0Wxif5zdS&#10;f5if2Rjb5ease5nH5LOw4+fYNGMnWfMRKzNHxVOZ+Vy0reyvvvITNcOpN3sGZ/q7lcSnzuODya1v&#10;/aH/Ffnga++VP/Ef/6RO/yEDlCZbMQz35stRqTg6bTuiWVifOUb7BMdkLH+81h54ciOdxNDm0if9&#10;6751qL1Z+FVWhPecp3zfBtCl1+9oXgXkuBY87FgattNz+dN7b0bY/K8Ovs+u5QhmuBvjgu/5+s0p&#10;n/qVhaa9O3zqesf5hBEB1aFfp3x5zxxs5iWwVl+40/YhD43c/S7r4u9zs3pv6ozVMzYO79qQMlrY&#10;708krQ4VPF+Xvo+y5658P93o6D/WlOfi1a4e6HPGF3lezKbwYavxoHGSspXbt4oFrfaHd/1MBhv5&#10;qjDzwievU9HNxG9w6+hnze/32QN2TLVfH0cn/uu1hodsetWX7etVC8nv4dhpfsnn8iIb6Iyvsh17&#10;e9M2fHLSfs15Jwc/GSMvnxTaB5NzulO++iXerYsLmseC7OLv2hivdxS7ctx0gdLUH3BzpC/8xufR&#10;d9cZIPGBedjqUmWiv2PdqToEZ/wUfc6+benDfXF6ftrS+SK5eEGFAzY2BuP+Xr7qZcCNJTzYZt3o&#10;Wh8kethdfHFa3mPxzXv3nD92jcocK32stg5h+XR8PW2quPPFbNd2ftrzvku/+GF4DZ7233P8sl5F&#10;HUTvy2/Hf4oXGkM0ET8BuP1LWzz9s+csS7fbpXvm/DDb6tniKb90u2Nd2tuDQia3j/IlpIP/J6wd&#10;45sTdEfWScNFt79d/XM0G8e17+mrI2xjkBw4zhnp6i1uT6DjXg9UfvtCH41dn9ENXnU7PtH+ZLQ9&#10;Ex6FuG/mwC9+PNWf24iN0fXIDc9IKh+95elMeAuT4/do2t/R2m4ffnU8uU4Z77N/bVZW9fVhB+nz&#10;oKsLT6Td322xztcqpu76PBCq9nFqNGrNk0bB8q3CwVk+DzanTIeHP5Mu9eXl5Nzdd+TkRL+/oRQH&#10;rhx4nG0i7jN33WhAdNlu5EEMmODipaGdRPaO/iz86Hh+Z2VPvp780eEzg/JbJ6uDu/i7VQ6e8leu&#10;cnhk2dL/DpgJnC6a7klkTN/kKZDR6DROmodXN7XrVf7i9sQtyesVph6/tzX19+nxDSwaaKCAOn/K&#10;177KNRCGzxsd6HrwZoIwgTjS7v2Rpy3vyTCfuNjSpg9fAwAeYE9KyaPDXoDxOqgn3sgJTvy1/lZG&#10;x5W5+g4vJ9/jjGkXOh49g2DgfAJafwxH77ixEp2U74K8eLPAGE2CM5Pq8eP4c/w4C429m/S0ffkF&#10;vxDT+wpdXMipTHJHXzh+pFyuo/IuQM6EPDInJUC7YGl1k085Gdt2HTsutNikbea4NGSmYUyolKs3&#10;yVamicor+5vcS/nQUyyx/3rSNv0e/JzfA7vaNvzguYBLpienxmfRMrQ++co/XiXPRCYnzOnL8E2L&#10;JqGGZ6rtf5M7dN+9s+CbBZw46refM/mMf+Hjt094abueNByfqffnKaXuJy+Jk70ggwfzf8qCzVOn&#10;6hjZaIAFwLe6R3+8yT9xdvvs5IJj2/LCZ/d3S5f5zbfTSJDAcQzx+LJ5dalFlT110JW9gfo3mmmH&#10;GDhdY/R94o1N87pFr9mzkN5JZf3CV2mTEPwYPnKw34rTnu6Y5zsxb/H1mU+q5/HNynJyeulfm0bf&#10;kT+LLRZZ8HGhX79rH+SH8JIn0PugOQ8CT/4vzeaf40c00V3u4ON5osjCUi7CxpeTV9xck48Lz8EF&#10;cgdYXS0aqfvxR0+kzlO0aBfExbde7xx96Y7Ofu0Krz0Rrz21aZ5sRd88SR6a+HBlqlu/MF980RMv&#10;fczvIxov8URDrol293MMZ/rPnAw88+fqvjHLN9U7PBor0acXWNo3px3itOLQiUyLxXNBK3qnh1oU&#10;34VgOpA9T33NuBzi2sMuwSRWa5ev03c8weF3gD0J5qIvWS7a4PPjj/l9w/Bsu9XWefKXrFksPH07&#10;xxWRrbr7ySSvqZ0bCK765Af5Z9ubTezuCVbio5pFh+a0KmtRly75rbr6fWKAnjPeaPPJVYjXv5WX&#10;L/r4cxGvd3JnTjQy0v7534l/ReXLHxo4rLK/sLHhWNs5ftYvnu2Ww6EVG4Fcvyz3iQzli29bOfE7&#10;eH+eroj6Y2f4GceATe8cv1W8+OxF2IvvJKLSzVcsjYjlpQzNLgh0UTFlLtKMuBEy9gwH33LkytjS&#10;Pt1c5onHsyC3da9b8ubObG1Op/GXuO5d7z1mu/Y+A3XlHh+EfnVdWjF76Zlxpw2duFOu30VQ85hI&#10;Wv21pzkfWzpXCJ6+P3wmrlPZ+kbU2Z9Xpp+nu/SRk6P06V/y6fyzkSQKTpsG50tOleOzHdtunZVV&#10;l/CT+9TL99tn9mKv2PW2iuYR/AJw5YpeMFs/TFXxivT42gt41eHMoeyvH/xG8cyFJ0+LY/znwvWJ&#10;1eAXsh35cKZfy1dt0dZlv3lu5m34WKBt3ks5/6BfdniOP0eO48WxHyXf4LbsfOEDxNSH9HnApt3u&#10;Pp/W1vgaLJ0yn4k55ceJ1XH4Fp99D4XRTBypDc2SOfzfAKzKLzvmOb3x5izGvzMWpUx78ws5/Nsx&#10;KILUhbj0izfjcGwL38mXWWyRhAJU2/ZX1psF8Ag01tDkr/Ii8zmeqafnXtCp7FK+/XrG5u6vbo7J&#10;v2wO6Z6LdOEpsW/MbV8KbuMucgvRE5++oerYXEYp++C8NPifYhP9quvRF211PfTri21Ddfkvjtwg&#10;3lJyRO4YP3Fcf6YPdg5z2qb8I/tjPngZx8rztA9eePIru/32svG1/SpzC2XyXufSod8ciA9/TbuE&#10;vn38tGnqdnyR3yojjKqfnMkgPpL35IvwN0Z/o/zAzkHE0+ZkfJqT47v6MDzY8tFYmpByowzd2U83&#10;PnTsvM15Fdz6Ndu9SFT/xK8zP8vFkzM+1EdHH/sL8t7WzXb66fZL8QOe7chXcXHo3Ox33yBJRx98&#10;Zkvn+C4607PtKOZT5ngXiGtDZFR+/Kvv2Qf19WnPLWtFvsLii2//dP9Eh5tyFvj4yw/e/pP2cNGC&#10;PLqlHHjDjHgHLQuv5yvQVyc41Sv61KfBK43jsNJufO+i77fvvu15xFdfft25lPnd+GRo+LTjTHRy&#10;kyk6C8jT9ieOEz+rFx2cm9x2b7tNDlLvFc3AEx5s3Vdy+m1aT7M6PzSXhOt4wNg77Vza1C2s3bsV&#10;795QtD+30fZsyE/s7QXAZTF05IyOc4EZ/2lzcsafYnou0Ch7C6vnzI/MK7Z/SE/7cxIja3S3vzrj&#10;tT7b7bNu9uU5NhQ5MTe5Hy0QEzkr6nZ5TM3tK+2//W5xbj1Gn1k/SJ+N4sWJQH0+naLsvjq/UT4X&#10;OSc34Mmvtl4rbhwC2nHzkGNt4dzCHL/z9/RVcuRm+ce55f4GcPF12gfQ9am3KjGKB8d0bJcrT3/U&#10;Fxe2Xzrv/CwcUcuf6HikqM+20B8WtLPj7XObQ+hTnwVxRtaheOq/PF636/MYUVuXpprERnlZHYB7&#10;6XsYPXU9Rb/bPGn+CF+dVt8nJTGaPpD+eWyEY34MD1+2l2fKF+wpr1zlR+/LppSp8yltttqzkO3Z&#10;a50qdcpW1tKWf8q1w8RC+CVvftr5UuZ9xjp0E5uTZzpGHf3QPqFxE7pk+RaLZ3EsOkDH0PS9SMwR&#10;5bZt1C6MbY3L1FuP73i1NtZ2bpnxiA+en7WL1frZ7+I7dAtwhjZ6Jj43N6cDF2VvIA6T+ClFdSiX&#10;lrI4y9+BctCcFrt/yXofffhpL9KpW7nma+Cw7RYLOIA+aEPdY189BwsBGr4lUxsZHxZWJpzV76i2&#10;KPHs+P4qODt027r15StOKVdpJ9eAgC2bkjff9MSvuiXGGndnjF5EtsWUQvG01cUe/7vuTRtcFVQY&#10;JDZse8SkG1K9cbtPFm/l8uRxbK5+GIT6BO3Jl2g2Xp4+W1XUo2lbZtz/lI+2WNB2VTVfSuHRffvp&#10;4tnSa+ds0aB+KG7a3DxrYwpu9Zydy06HoPY9AyH2XPipt29s3Hjd6w+17zqHK6vra/r3dRgmYXpg&#10;Y2+Pbek9bZQ52hkfrnZKvZyprynrnPJmVzbVMTH39Mn1UGd5a7shguv/4h+esvRezH22b5n/wdfF&#10;46FP+S/N/8/anWjZcSTpgS4ABEEWS+pRt/SiOkfz1K2jhUUWNwDzf7+5RUQmQbaWscx7I8Ld3HY3&#10;9/BY7uHDHubw/tzMRZeNafthnv+R0fyw56JdJxrC+FgnNY92HgcaNw++LcxXzx1O/+vY3ms+bDh9&#10;ZV9RvfyYhfvXPvQHt096+Lsv/VJMwCOfG4DWHktrG/UnA87B9QTwIu+29YgcxCW8ROC9wN0K2+Pc&#10;Z9ET334VyuDVCcBBXEHVj+NnOyRHsU1KwzsDnr8jizZ7Qjx3VE+nlJy90tbAXr5Hvm239PmPI/ir&#10;C/SRD7/9DM9xhjLO38nSyo7Wk679rSvvRPtTZmXrZNs94dMOjyuB0TF//oF2AvPX3NVZumcRSJsn&#10;qAMr08qDV/mGbggUZ3Ed7H4XYc5gV6R86UA9oc/gYAAvvKAz/NA3QdEJ0RsZJNpbng6WbKL9tb1E&#10;ij/pNyzYxgctF4ven6czekIbXsonOU1HwL88Y7SLPyuGlzZvrlfKkufWGbfluROMtokddoKOXj+R&#10;2X/5VIfs49fC6ZTrk/7u0fEPfL8fZQKyNIfv0eG88mV1qICV/chZtmOYWdCNzv4iV2VZPSW68Gpd&#10;EncHgxw7iUsK+8vb32ZyuTh/6W/hTEKkx2tAH1T+DbVjC9h7F6yT1t6JdhJt9cjJDXheJHWChM/W&#10;HxPW/odVeWmHpwu1nm4U+06ifz530KcSSjZ83t3ii4eVWenuT8INnfjjkxPsDjqjm9igOn4uCL8G&#10;NNbW4hC07AisDiT8kt9MyofW055r7+IG3fFTdqTIWH+VvpiOwcu75DU6O9P+edzXapMhurSPlf7N&#10;g967CLfyjg7DFx8wF5YO/RzXJqfvvEkM+e1KMq5dRyR8zke/zO+medJ9F2DVATLIs+PLuaiKr5Nx&#10;/VyO+frrCTL04cP9lFwnXvw58Wl5BkCwctiPBK1Hx0DehevQWDBG8N+2qVxHtpVR39x97XDZPum3&#10;vVwABnix49q1ZZHxxywQjXz8F4zqEbzowS99giVloAuj2Ud/ZXKx0oXLXnSM7GRRlp2ODXB7cTHH&#10;b4PngkoX/CoAO8l9Pst7aJRhvtCbxda5ALu/+YeOk5+3yQcuRpsoBbUXK8UUf5rcuHi5i5PdnhOG&#10;0o1sdHIHJJmV1T6Rxbhm8d9vGCunw/4+r8W5Eb8dJ7tjn6XZ3B0a78h+bEW/5yvWlQP8tMNrl0rt&#10;d/zafISWJ5ad9Jw5CR6V1/iV+j8COEEojlwz/V3sT9/7mPzmdaUzz5ncXJ9VhmTgxGb5RE4jqYum&#10;XYw68pf+0Z8MYmxh5BrfKoPrc59sTJ584l/tbzKtHj6D2TlQbDH5KIoEnvWO1ya2bqzoPIHSB+w6&#10;Yd/X8dH5ki+V7YuRQfulvYtMtsY0MAvGZ/+Bq95oMvVFvdrcYty2iTRd+FGH/rPd4JP9ll+89+Rm&#10;SF/6Olx5T9W/uXGRWBu6zoLH+Pm5eLdxLB+MbUdnNnwJcgwZlE6ftJ02299jmYQ/+8ivm8OyNNll&#10;CrjiXLx2AfBzFmHytwsgctn6qk/w5S0iOy/9LW0x33FJDutJToSyj7b2YlAcWwSVjxLo7auklieM&#10;PdrB74dSB8gC9FFxAkq3fHs488qcRNUMY4ypyPfTP7s/PEI5k88t03pl1nh1tt9X6EU2/ReYpXSe&#10;dvLC4jq5J6fj5rQT5/NU9Vz8Lb+0Aytqy3K8esk3C8pmfLjn/1u3WzggXqwfJ69aaLjtrB7ajD8z&#10;9xu5yTt2hzPAkkPzKokPJ4/eMbgXiuuXc86x+P87W3I8ua38qxd77CtA3UwgZrwNoOdDGf6u/kvB&#10;iCfG5HXgCRn0knw653ARp2NZyvYcYmXVI/BEvzJEqvUFGe8T/PHJCr3+G39O3x47n/Gm41lu7MkT&#10;nOQ7kVpey5ttna+OT542DvareFi7wNWufjGGHJ2rNy7sGn36V73IM3G2fHcLlz3lAX1fu1iu8ytj&#10;dheSY3OvP/N2kCC2KT3hyyHzBMYt+9KuDOSAFz6ZYh/ZZlz8lH5FBz+1sLYhD6hcJ47xav9KH4uA&#10;PXdc2lM3N4mp04OMp+/yCm50fcw78KGncwfj85s8Re4iOjrLb32+dpMn+LrzqbSdBfaJL+32TUdj&#10;v9jDfMli9gkQ47hFJjkQ/r2QPDw7t2fTAH0v3T3JfMq6ky/ysxEcOle2lMvdHR+IGh4+6gFcTz1O&#10;v5gc9vb91KmHRzdtipvFT6LLO1dZYtD+E0o/qH5nEqzcT5zdV9d+u7J3zjsyuFBfPsa3h/ylCT/l&#10;2vtbn7hAbF/Zyqn/GDPN44ufNnzuwquLd3/NDQgpGhtmp3ObnI+sjraj4+g9N4TdduK3pVvZyETk&#10;tssTmI83RKj3dOnOWcSt9m5iGvzhIfZiOegpH1po4jOyTJl646ic3jeHiJdL3sH/ay7Ar3zP9kEs&#10;7b3AN/z5DN/x+bSbGBy+a4ubPxng7Rxi5dPPxPiHD/uE8NCBu21s2ZuOYC+AvJjfpW5s/tInPW+P&#10;n8DSnP2R7V3qXHIxDq3tRh/+uWVB2/k9HHIsL7SaQ+08oHEXf+2Yrt/vTcLVuf05nNkkeeHH3GBa&#10;+2SftM539uIvXvuEPxZru2Unhq+8E+HQqd7ZJxv95Je9Ca51uIxZssnPxxhfAs0LacfeT6j++hK/&#10;+3/YBt7ajL7qa5PIMfOzl7l510/Jod1rfZ58n/vFC37IF7QFe2x/5d95/+KEieribpnt7qPd/d0W&#10;e76UP/vvtjG2GZNW/m2/T832PCR2Vw5n8Y7ZR+4jw46bK8fqBLftDp7y5U+6i6a8W09O7CzO4rNH&#10;aR45ZjxNZOTf9EvdxTu85HtxoWx5LE18gXrnyrb69YB5fKRu+JRji28aBy0bZRunYVk6nQ8KWAU2&#10;/rIv/hTpO2L9KcvIqG8qb7PQnvjVN0onFa1PDPOb9k8an88bYeBa81pa+7CL/JniK76Gp+Pomovp&#10;7X/r2BKhm/nkEYhg0fcFHGHpiJ4+by4Elr94fvbvZ/vGTKzm5+yeQHcXIUPkssPYw/g/crH2BVQ4&#10;B/0puazHLSyWcywyiWk3XD6hcZ6CtYWLrQvyzuZrZcU5ld0/tPbmLlVyx9h36Dz31TteeO7Xn6qY&#10;PNttJz6dX/V8Mfv7sx74+Fhr3jhZs1xtn7y2EvND3y7QX4Dz3CcsHb59DXy7MSgG7MP3MwCNiTKZ&#10;Vo0vTnq6+qnjkRON/bTl9ofE6fJ6ysE2YdoivL+Es/jbp/b4uV1dhjf/jaDsah5T65AtkZZN4iCx&#10;Diesn21L88gMG6xN7F9lxzZr38aMuXaRDgH4x6bbn1YuaNM/7RHjtJ3Dfq8tlkbxHrZCy2ujzeGt&#10;+xXPWsIZG+HP/vThHidObumURI7QgTf0Yq8jS63VXJV10p0fpbEhNt++mqvkdvM6+uRiVOlNXsVp&#10;9Bo5Zn9tpv1C2GwYbFHtvjbYQm0XWtf8l/ys8Il8KcHbVWkFmSB/4sMV4DfxlCyjw88x+k8eaCj3&#10;uRLtI2jwfd3GMXwBUzgdt3c4ZjBT7uTeBK6d7vAY5KPJ4SlwF5zAorsg4XCMRei9wAvfp8HKMfmX&#10;lHxmgja6oLNyV98TMSs7e/XfIlT+0NsTQ/s+6AH8nKA9ZVX+pLVJWbuty5XuDkar0uqmXReG69eI&#10;oYPnyccKpPFtgmOPo5O+fuwLSXO0+mRTJsc7wULipjHE4DaRHGHo3D6Wip4ApgOufG3/+NqFJicw&#10;awO2cYFCm07Kg79201TCIg98uJJ7/SRpHf+JD5P6/g5qTsSW9oN1d8kOtAfDZyaFTx9Y0HWMHy/A&#10;c7ztqe54FkQlneXJRp4gdpI+vseHPD50GT1nAIfzJgsK/tbf8HcCOgk7zirvwekCRGwg7kqrT87H&#10;NlkYmAlZ7JMEWHraERaJ8+Sv8uciOH6vAd39zF2U0SU6eW1sT7xqjxk82EHMwievCVDvkI+tlUXp&#10;6l0bqDchQT8L0Po0edBmw/FLkvfJA+QK+QvwAuzbSXPooVXa8ekk77ETXPwtMMT0hb62Oh51glX9&#10;YsORPQhB4odIlicc/jr+jXz0t2hJ1n31ZS/Ehr5ELqZXruobTrZbRuTnvhhtfi3v+D9xXFnYJH+g&#10;vKZh7ZOq4OjbwciHngsjwzk69Utn8KdtGrbttmOTPl0YPrZeRVS5jt/Cpagj0ehQPYLPZn1dnYuT&#10;6ZvtJxkJWx8//NUrwI/fqktsCOTeD7n4u08VRKTqwn/srL3PTuDcMQZnQZ0TOicgXbzTD/J7IR/S&#10;X/VZJ7x7sxDdh96c+D9pwCtvRjgM2HFzqROf6a+J1+A0vrJdmv/zf/6PXkD1qjr6i1s3R+AnnsVR&#10;DsrS4I8eeS1gGZvw1wfff534zPbzV3PBF84arv03R43ztFe+ZT1LFC2RvfX0gHt0+fHH/MZZfESM&#10;/q725tcTa8pGp/TB5DhjLNriij5//+GH+gq95jK+xT+44G98Hnzt4Ew+Hv1hcJkTEReS4aBp4Rbe&#10;r5FVnfFY273Aq834a/RUt59Uje7Hvv+U3/jtWBB5/O6udvQxsX+f17dpV1ulvG2DBycUk59mgZSu&#10;8Xjr12/bznEhdCijXetyMobur8k/F+iXKCV/ufjX+Iu96LuvAv2Y3y3Uzji1/RgL/SjFF0y3TpmL&#10;i+ydfgnkw2c/cpMR0S6YhufwmXtu4vgC8bgLf6fBiw09Z8KaeVzspr8pG5iLvOoBncRB38gSnHd5&#10;8tcYXtunno50XvAEFmut77ccfSzW7Opfw57YKvek2vgIHvmGrjp4T9xUX/zap4M8cQt7/Dq05J1Y&#10;PZ/nkzywXgM8NuRzse1Dh4+JRWOL44GJtx3P5Zi2TXws3LZl99F7dbOtDekUXg7GmuYmk8OMSZ4a&#10;vEyWHfNnObJ5KYzEZeM2T7Z/FR95C4FjTyrugsDagDzfZQFaP9k+u7La4k+/z79Ghl5CJWuRXGMA&#10;AEAASURBVGP6n6tBgdpB3IQOHpU4jXZMw9OrV4F29IIHX5/kI3GHz9TrW6FD98eHbnC3TBuAzocP&#10;3xxbTgw/3zCjH/z00QLr2rrNztfEA9rkmjFh+Fe+vGrS9uO2D62Zq2yfu2muvhSRi+nGprZyKkBr&#10;IZwnbtkhek2sjk0Xhx0AHaZeezaQ38bGXfAbrH7PF72CsLK0zdhTPTmMUbY+nVMgHfzCLeZ1uFXs&#10;z5Tdptb2q1y4mUUeOX904B+vuiVo40e7g++GQTdSzlPi0Yj9Q5O+jfPYT8Yx1nnSxzwCDR/51g1b&#10;czOYVzTPOLO64GE+oc+TwcebSb4Eq4OnDMcm84QxXO29echTYeLjCXA3hu2TacfljdHRJX6KTvOk&#10;okw4tpevKlt4iBttIsDxRfpHZFbuA959mvMT+yuz/dVZPu5ichj0Atuhpb54sac/8GzfuuDo9+X3&#10;6JszJ5o+95Mb5IKnzEU68vZmrF9jH09PfvfX0n79hVeftB31nOgg0zlQdU4DtvCnn8w8J2XODz6a&#10;Jx3fHumH3uQ2Hvmcm16ANMpSXYdX8HRXbNg1gMTizz//I36d80lzB3z1eznKz118+CCXHv34IHLw&#10;Ezx2dZ7Vi4NRQoz1Rtls2bmyhZfxZPstUcDkl9Tl3I/e+krbBBf99RNcdJTxR9/kEvrmjM6h2x+s&#10;DcRWbcOWGX+3HTnB0lsaX4rfZxkfouMmC7YC4h/Psdfm3dja7zaL18DGuGM8V69W5osu/cjncuLB&#10;23pt5uM8cWi62ParNzgFV1uAj/FXbrA/+k0f1D+9GUY5fHoZC70mePDmd+jRUQ8ve93fenqjLQ+6&#10;aUh7OXd5ukBKHm3XbhG9gOYtK3lPxVSHzvjjUyZDb/xO9mm4uoVpf3bloM/YEX+jySbk+DHz865p&#10;pXztNLqYk0yOuNof+mNX9t0YMQZNHkFb+aesnbyLXXf9g4xrRzYaGB9FzMDxRw4c94JFSo1Bc94z&#10;HU/8gtGhPbX2njF26bLL+JysM1eKPumfzQlBO6r0Fdr4ja0njkb/ifheIA+yGE7KGNmil5tR+5ve&#10;kZte5DEfI98+zUSm77//H8nRX+Vc9UNywLedM5FJG/Hf3FSN8nX8OfrlIPAx86zV5cKNbstjf4Pa&#10;vNBT5myV2tLSXkxpPznQ8fQndQtpGrlv2225rfZ02/PkxrXjXMyglyeo73gYXxkPyNH4Gec+Sb7Y&#10;31jF/dpvDBx5YquJqXuLAOuMzzZ/xF+x6fh3+iBnvYn8vwP00Ti04Wm38Ynu9qVmwOBVx9DCQ2wa&#10;o7QxR2gdegwJgrP6oDWenKrX3+XVJpNjHAM0d0v/t4m/zceTO+aG6SD6HxniZzeP9OGKrCWRzw1G&#10;4j/WKj35Hm1xgO7zBoThFx0qM6L62ZwPrDxwKnPIrawlnFHScW0ROcgk5n5LX3Eugu8agp3NQ0hE&#10;pzmvy5F1xbRbsNv5inGvOkwNujMeGEsmHzxlabwss0NMHxgdxItcLwbYCl/284mu+WvsptC5o3MR&#10;/KxF1hap187PPzzPR1fm5xZteu/NtOp2ja924te4Bn1rF+xEdvLNDcbWRh7rA0ucsAem7cwRtKPO&#10;o7o3MtT7HYNYXH20jP93PxLkb/pOC88XjI4AwXdDDai54jt5jn6N/9iEPXvOeZivDOQL5eLGbLMN&#10;4cpQW48cJX6+0K1fcjw+exlrd1txPOemPR/Kw0p8Yh2n+TVvAyUfWF+jO3mpxZHgtqXd5bfb2jet&#10;NzfQYfHgWLNYQGvp7VjahzGC0Jg8RlkZyLq62i7Pi17w/ZH9Ajb0F3zQc+VT3TI65G8BzaVdOg9S&#10;i/PcvpZBnfZdNxKr+3u6y4JOZPE5+mFfv5z8svLKW0/QJ3dOuPrg72M8A7/ijfYB5t6nYxXtOUA8&#10;lHb6uP7zks8hVQpPWu0v8QG5J8+NUrWBfuuia/vjyIC3NtU11PDxM3yNjei2oYBfH1zKzt7gWU+m&#10;fxdCAg9qeXhH3zHn3xs3tVffc9dfoll+xpUceaKla2gZaC4f1zSH7NkEd/dc3yD79OOxKLnHnhHD&#10;TOGCkenEYXDgvfl///N/SZzOxFiy7hMKYS+we/GNMBFuJgoTbJ1MJ0Fo54ScQDridRdMLMVo6i0w&#10;VcJLjHuHQOiCFdp+jZM6oLMDZft54uK5i8fwKmfK4MLbiY2BhpE5VKefE/3okPJ1JvwmvuNpelsA&#10;qC4p056eV9IJvpOd6p6A0gFcoEQbwEePTOQBaIGl1d+4ip3gbR1c9T5k6nFk1vFWLzlDXU/uDv4O&#10;gnAOu9KYY/xHhgrQNJO90CDf6rRylOeR30QDHsADJHySND7lAs5f62fteiJEsAM6BTxtyeoDLnki&#10;pIlWeWXA2gve7ODCw/V7R7E5+nOxPq+dykmbWBVfFiXFgJNydF7zeeplMqHDor/6qa9/dKqIhw9o&#10;HEX/XQzCC3TAiB7w1H2T+NiJId5sZbv0aUxGthEXTQaRwcS6T72dE2VypVFtgI+Fv+Vt0cr+0iwP&#10;OkS+0Tmi57j2sG1SGDkag/iGXsTComAf/nff/e2KM315Fxz5wgnATznBL9/4Pey6PxTub/r2gumx&#10;0RP/H//4Kf0rfSb0XNB94qGg/9HD7wzy4+gTO6Ycrj9Q20YHA7J9fqiP0sYx/Zu8g9t+cNnm7j/k&#10;B0GdNqGNzhPQWsDbiaCLeD/nwsy/y+ui//2//6ee5Fko93qMv373XWmw5S8/53V82S7N+nSJxfB0&#10;A+Vx+IjjyUVeVz+TQT5Tzh4GZicHjbvIs7G79iLX6D+xRWb9bnmhsbBlu1XuIoT2ygzKFrGeT/3S&#10;B6gfm8/ANScaucD3t+9qG3YyKfprLoh/l0W9b3IyvJMk4wPao9dM6PQ7udkC4uQOC2bDSz4WL4Mz&#10;9umCVmKCfqPvTIbR3pME/MipjzG1sUfOMAkRK9rZoitXW6TFE789cSrtYw+0Nh/gGwK1xf3Fn2M7&#10;/OBP++lb9n/4+9/D/+teyOjYs0F4iNCLTPw9i0fu6v61sq1vyGsCQ9fRhc2yyJzF5817ePsAfMWJ&#10;7erA9viDjjmp3zabyzytNPLM75N+k4sjeIzqdz/cdiHQsddru4E+gY8x09bi9o6f8hd5lPvQGR3+&#10;AS6Qex0bPH6Bq0yug7c60QssHfLx3fpX/eJoh+YLCD20gG0vXMW+2mtnLiHHTKxH1pQDOZgvHf8t&#10;OVOs/cMCdvKHGDJfYsfSyL7czpbd2k+8wesCQ+jP+OYCwywQ4gHfK2n9lvLOIcJg5CW3vyM7fHX7&#10;BoTLJyldHFtx/mwSk8Se00+0QYPMN+4d4+rVLe3BH/rwffhh2k9/rFSHx9Ypg5vvS5bOKVKyFxWX&#10;dm9G0CDQE/TQl9f3Vcvsri1bsff0eX5KTBnDo88NwXMC8G8AGVYXF3TZZ+UdekNnFwTIePNC/+57&#10;y+rZ3n59n639y56hgyYd2AqwJdyFnb/uWDJ2EhPifPyrTK5bumjMxw16+ubaYOaV83TqI58k/81v&#10;YmexK3/yTPNN6LqD9UP6t4Xu7SMsLA/pO84XzMcsgJo7WFQHLtzq+z76sxtN+ItP3exAX7YQ6zOP&#10;iRVT52KKG4bYYC+Q3/qMHh1PTv7oRaS0k2s2b8hb+PKT8uVNZjzkHHb/kN9XTEH1XZ8bSzrmhRVu&#10;cjE5ybBzsplHTl+fkzt5IzfrBGfmYcGP/HQY/9mf/PD0fyI8vGa+GTEqm/r8lx9anQO0jEAkCkDu&#10;Zvzeg3yJiZV19rfmatICZDbG9gn9G3Pk2GN0/hSIdGR/4pGDvCu/fbYXV9d8MH2NlcWE2BIT/N/X&#10;ueaVrmKqY0va+qN1Y1yUjgkalzsnVMdP5lGl1bhNHKR8xrhcIIo/4aifi+zD2xgr9sHwqlK1qXIx&#10;YWzSztxEft65Rb1CX20fW3SM69rt2y3Y4zlWbSz2wv+hXeXonA/ZHcsR+MpzWMwFtjn33P6BP/mA&#10;MvHzTfpmcV1QD1Tn9AsgdvWPXcQsr5SvDnDso6nPiRm2pTtcY6R+ZozDi5w7ni6tv3//fXOIORCg&#10;rzEWoPv9379Pm/PTHzkmd+tqp/AND7bHu+cK4SFf6Ffq2Hgu/M2N3PjIH4BMxu09HyKThd6VjW5s&#10;0BxszpkYUCZWgtrc+cMPfy9vPgzFfMTe2A9v+3Ks/Egf8u955tJC19xLHGlDHgyMIc035gb5TM6Y&#10;hVfyA+dneIys5/xsxKj+79NH6DnjgZw5Nw5qI99pN/67xxh0yVH5ku/g9iJh7Am39WkH9iYGOsxY&#10;InfMuSmbzEV9czlxSXevkDVneBmLl19DX/zjCbRp7Kc94GtygcX5xTlO/mrj4IlZ9NBx0c0chx23&#10;TfWKD3d+0Ip8acPf6GrrA4du+hffjo/JHn1TD37+ZX4qBM70mTnnojta+PmgT5+V31b9zrfGPjNu&#10;KGfr9RE+204dsP0+/Ud+ZKMthydmzYPIpBwP+uini0cf+m2Zdu1HkXP0nHnEnFtM7LKlONx89HPO&#10;af0OMdujy/ZuTkWHXAtzwWbi5+b/l1yA/jH2nZyPZ28wS9sQq1wRKTbgi+l7+AOxxjYugKqjJ/nF&#10;HDvjQW4wOTEXBhInP+epbzTd2EXuXc+At3LttmWx0eT24ctWYN9kFmv2eL/E4fqYPJM/Zyxx0XRD&#10;yIUd9WScOfjEQm39iPXNYfoUvQiv3cpo/wnK5T+xw+d0/LKMQ8eazhPID9omqvHl18bZ2NrPif0U&#10;e8vnbG9eZ05VnuH7Ln2CfqO3V5sfmUNv5Hllq6NH4zfttduxghyX3PXl0Yls1S21Ka9NCJy22pO+&#10;2+wDdkPntsndH9Xrw+YHGzPWIZ627fyk/WH4GmP4NEjNC2jQqm1SVnjI4pju+h651oczzrvpzFzz&#10;HtOeORQvN8CJJ/1U+yfQS/y2XF34kwO9/mRZ2nRsjB927jnSxi4d10I3uNqIM9vqESbIle7xJxk6&#10;Fma7+Sro9fG22XIyqsNrZV4ebjiWm+hT34Sv+Nfv4fqwlz7LF2KK1lMnd/ZgZEnN0t8trmB16Tzg&#10;5AE4XTekc/705X/+l/8YHZIXkhucTxgn4LX9sS95ZgzIuJQ/NkVHrLLbn4Fxu+sP13nj+JqttDUX&#10;wdP5AXr40vsYsHZa+ivz5Prxl/lW/fKwxZNGx0u+ruGOXWpXvnYDwOMBt5Pb8AEOn+PmVa5iHNz2&#10;XYuLHvjiI1ZAdYztNx+yGVnJBAaXQwdq80PXPtBfLn+kbO3d+dCJ3W23bZaurX4HVvZI94KvHNV4&#10;q00yPibunqCu8kfuC8iRcvxqv7XXsR8dAV74Gy8bM5E3RYRpW+3pZ04k77tWAHpOGUQxt3LvuKN+&#10;/T37Y0v7YG0wR/LfzCfm5uLUb19IXMoB5pjWdMnU3JSGdAPaotfccHRjUzrc47/8f+eOlbcE8mXt&#10;VJv142zZYWzUtWu2f+ZH7XLss2PITePOP40FYRJSY98do2fuf9xy8SfT2gc9a0TaKTN/MI8A6vqJ&#10;jdirvuaJVzbgXz6i037WXl0zjvzmpqVJyAC6C7uvTT9HYHSBeudCnZ+R4+AFeUlUNryBvLHnNtZw&#10;9ZFv+oTxzfNqeHbkvbG1nHvm6WLj9FURmKcksjkBLyHoyCOkZJiEHQGY/n7KRMBLtjtRyUSTkVJG&#10;dkHCqG9zx43BivIqug2dGkb7oxhZXxvLHVrwDSbTHtbA0nH0lHWDdgNcvYkqaFnotXPlyn/Yl+46&#10;fWmWZ/CAfQG60I5SGndAoMuYF15VnYn3nqgIIq/MxIszwMp4DfApU4enut2iax88t/zDzsr6yf7i&#10;QF9c/rQvyIb30C9yvgyKgD1ATwCOz5YG3/DV0Bm8LbNgndYtXB86mLYpP4TV/a4+ZfDIu/S0Xbyp&#10;S31kF6NgZBgbLs2jeeuDcbVXsAt4K+N0hqGlXnIGX/UJQkliTjTuCdExTDb8sn7ThtzsIp3qPxfQ&#10;NXI01rIPRyLKbj9kbNzl0YVS56/jczR0bLGj84K2P/avnRJvAMe3BhFy5MjdZi10T1YIe8X1BeyM&#10;m20SejpW8PMK5fAYXymauNbmtwhLjoXxD3qVuMXK9gmo+iXMJ29EntDX3GLvXqzUKMNlFBwbO+5k&#10;IrcFutu28qdskn3wQr9JK5L330AUDhsXdPm3gIyAXFf+Stn4I3XHbayzdLnyssnn91mE+e4vH3Iy&#10;9E1OlJQ7OYT/Pr81xTdo4LO6b9unfFdZZLG/VqyN6Um3nPSiMbIQmq5HQEocwMvFcU/iVj+8D8Fb&#10;j0G+JgahU1y8S3dsZ3JXHwQdL/yFl21jW1z6S7vaJV+TBwffCT5sE3GL/hYKxL2FM33LK9i+jl5v&#10;cjOBPGiQ2/xGQhfCVvgpjzmPjPKqvNULacGr3OFvwp3AGB+efoHW2hgeezgBIZdyeRYd9D5/zqJZ&#10;ccZoBlN/O0mAzy/Glj1hY4P+p2552e0d2qHJJnf+Tq49gfXVP/1TY9iJ6OaOtT97W/wkp4W2f/xD&#10;B45qbJzPN9982/KxCx/MuFA7pp6c/ESi1V37sRM9s7hyJjDq0ZmB34nhnNyszB2bYtPPiSnAVj/l&#10;T3y8htoO5zAYGQZj5Vx8x+YE8OwvvnpyAOUmQRYazCGAPGTc/unTlPVEMXpsnbjUWlt2b/nhszxW&#10;X7GZqvLuTrHvr9otCO3HKWYPdJXLyU7AquORrbxCcxbSzJMywY+s9OFHsb+x08WOw3vlCvHGd357&#10;I3TdYCQmx449iQ8+/qm8hCQbm6BBlx1XIBiv0Vmo3KetffUNkEV4tS3t0l36YfAA8T9j4T02LA9y&#10;0nuOZ0x+NA3voTllR3a8DE4B+iys/d0lWXrpU2B4xD7nePGf29olNGfOeNOsrc7874n/ev8phzr8&#10;wYg3crfg8aWuT0q2bHDudmRYOfhWXJ2+cHT/M30ebLoL941HogONjWyFoyeq3vS389SMDHx1xWb2&#10;37xx4WVyfrGq1PRFu+2HEfDju+DGl+h7Rao2Tpbl8GOO6qC/WbTyZGLfatD50l9644KnIc1X5YyP&#10;72eh5Ye//0CyLih2EfkEoz6C97e5YWjmCnMii5k+CGzNg8YPEy9szF/ixb4+I0Zn7JHXJ4e4mcXJ&#10;+8bgnlxpI3/amluA4liwzX7Lk7uNFxbZpq+ZT4ll9XJDeLNT8D8Hr/FX+7+MFfTum9jENX4jX7xX&#10;fik4gBofq9cyEBlfQI+njpyg/Ttbxy/jGD+4g7f4cJRvPFok2K4F5/lBf8+f7P8Ojpg1TCqfPLZM&#10;GxJcqPaOQ8ligWLnvh2L2DUN0Np5wIWftiN/EEJm6E7Z6m7bP9t8Gt/hbyyny7bHsyfexz7bbuNl&#10;7eC4FxUT02K/cRAO6sn7PH9b/aNR68XK3hAh1vQtPEFEK5RG+oJYJcPXmQ+4WNifXZAz5LXqkjl5&#10;dPCzBwvokY+Oxgew25aH7ucfb3w6owV1aEaPI6t46FgaveYccPqY+cPqZW7g9draAuX08opudtHe&#10;BWbj9fggd8BngQK6hXBAf7oZV8390DJuRv1enF0avWgUm/PbAn70ooByxz7aA/PCtjOPCY6Wnd+e&#10;Oc3KC1c9Wr/kSeTqnb7X3Bd64i6EO3fqBe5zkzv82i0+6Rif42//mgu0xya/ZB7pRtvGxMnzeGln&#10;jgm0txjoJhy+F5OOQX2xndFxZJjFQ31i4qZz39T1olgWncn+a+ivbGjKs7Yu4vzw4w99AlnO8xQy&#10;+NVCuDlv7D9vQLAAnjk6PULr1yyY90Z2dg1fuvLVm8wH10bk2TyKpmN+FvMhU7AvrugoZ4Jtzw4T&#10;Zy7khu/xkbmBOoBmLxREF6Dul/zmsTFB+ddffajv0Z9+rt1khbuMrdhvZDFmLozNnnMUvpqc8fmz&#10;cc853izgr0wj94wFxjr6LMDf366zD9j4NQwe3Lv+qHyhnua9wQJ+c1W2+I9u8U1jB3/1I4f6lXWJ&#10;OUbjrhv7qh9/zbmLmPEk78fYaNu4OPsl2h1PE6tkGfuOvmwaT6GM/Nxk1b3JJ+y7QGevKf+UJwM3&#10;PrbOlgziE73xlfgRC5Oj5Exx8ClvGIELR/6hkznTjNmj+2XztO186hhY3IzMON4wc67g4pXcJlbX&#10;fuMPcT7nlnMcuUblEiFDtKvd1YPiHdkc75tQmGtzQO1+cOE4fsLyas4K2ZV9eayMO264iR8OPw2f&#10;6QfwfeacJedaOf/s/uEntv+Rm/acvwEafMzTYWKhPELTVsyUFpyjJ3ygvudAKd92rcixPKZsx3hc&#10;SjfbN6GNX+luXDvOJ0gq7BWat3K8+K0LztKCVDqPNtNyvjsOBL/tT4U8qE1lJou2eBwaZK0EaTc3&#10;VI0N8GTrbo3JOQbbzr6yl8eDry6V7Tl20Xe0dlta6oYq9BkHG+fhO30rtcYQtA7/NqjAWr+eJyob&#10;GUdNuqzMk+PVLyn7YI5HvlNSeV0MI5e859y2DxNEpNV5t3J5el5FHWPCYfeh9ubkaWtta5VLn/Jf&#10;26aNvxOX6Hu9t/6hzEMam3P0saSHyj46znxuxv9bi+6hExo7X5vaL327uSV96qxPOwcl5/RP47f8&#10;krnniYvqHxz8AdkBHf0FLW2nXp085Lg35ZxGlengREKJpPTFXvNBYu/jhTvjAh5nCI5OjgIPv8zh&#10;2HR/x16Z/o1f6UavXaMxx3M6w89YdRwxTmOSiZc5AzvQd32OHngeb3wrr72TzzkoFmx7/AF+adh9&#10;9SvHFPzx9+YnfApp29xI+YVDj7wrs6qVkzR88QRlYM5PDy2bl2jFmbhmwwfP1ODVeQv7Za3+4pdy&#10;oP6S+xwre4J6sn1afydmQY/z1pDe/Ej+x6P3y2e3T3pPsyh/fWOWMv1o4tvRSxiafDXlYl9Z9Yzo&#10;clXB/qNPwJm28Xfq2Ld2j9w7/vI7QLNh7+th75vG2g6yPjwya8tW6zvHaz/7te3hPbKdXI5feOub&#10;4G3m7mSyRvpHsH7a+fri4V3aoYnezFcm19Cl8hxfklXf05fRmzlFdIiPtfNrMcMnVF/FxRE15wJz&#10;03ttWx0y75cn5KXo0FVVidJknmA6tKcTQa/uJ2j7Cp4IviCQJ9EbAJ1sJZAZIwRdUffqOEGi8/UC&#10;Y5o+FUNnnW9isj4cJXPk/wqI4XrV5XACZZT35A3+4E6MSzGJKPUd0E8CmECMMXWcw2PpoWGfrAt7&#10;AXYTETl80PFxsrX72nK4bW15Tvo+mVDnT6dRt+2XB361TxSX8AG83QqENdKWTx2dzwQs+Oo0m+0c&#10;7wVg+GtD24Wltwtn5J5EJeCGVhNm2jiO59oUDeUzAAyvsdvsL/155dzwW17qVpbqS558dtDYtst/&#10;bbr2w4ec2rzWZY/pgyzgH+V8KKG1UyXuOjCLP6+U60kifQ08OifakwAuWSPQypTekf2ZQLc+fGp3&#10;qmRfmU/taVsZSFOjFreDWttNkgr1xgmfuXC9T8Aw+w5kdNkbLRo35BVbCdlMp3oRtScvkV1+3IuV&#10;TR7Hn/gk0PoabraVCKpDiLyPfehR+asJiUkwOnWL49Hv3RlYyt8F5+o/egep9n7t94tf+OyiBHq/&#10;eR1K6d6+27t2yKDPvj1+bX/hjH8L0AtOXx9rx/6RH68uMIVO6YWHCeuVGxznQuu3335Xm9CxF3uS&#10;I93Z5K5Z9m0WrdyHQXjA3QvwT/0rQL7WxnOByfH05e6EFhB/1x1dD5lbl+PyLl8xrHTsYX/8nTyU&#10;eBmYfhtNe8jeGhkg6LT+VFn/NA9kgIieoPoEn9zV52ydNJqgutmnfSdyyQnujLL46Wmsj4mxWXoq&#10;qdMfnZRqtzLzwaEdND6SD959mlfY7c0QxqkZtSJndNs4QEYurG8NbpGfTi4M2Dc+dRFy+VEooN/3&#10;aW6DfAibb6KJt7Hpw4eZgBb5d18T54nKvp5L9Sz00mvoG5/oRa5ZLB4iyubuPAtk0SUyGmuAMZXd&#10;yWER78VCW8rYXz5om4/uVk6juvP2D5lKK3i10dF3c2EwS4N9QPufxcuMWcUJQTjr793Cw9cHX7Ku&#10;rl6fuHjZKV8+UkaG5bPt2cQTX/KZfoA2XW3Z31Of7ko3xn4IDXQsKMAFbL150fGTz+pMNn2fuO1V&#10;oU22p5zk+byxFDnRJMPoatybNiZdcnZpohOYJ3/Hd+JF32G/fSIYGl12DG2jfJV/DMjn78RK4sGc&#10;CkyeG/oRQkDOK/Oyiw6bsh3oGJUtf6NZ2O0ccdPBXhvgs/4wNqIz+toCtOyzI9uF8/BKtbqxu7Fy&#10;LpDX3ifmyVSbltbKGQp4nLna8hM/o/fyR98JtXwyvCZ21JMjspYGvxx9p7j0Y4VzNJvXOC8qc7D6&#10;vi7/0vHOzZ51cwFNPI38W0dW+urjgKheScvPW7e2WDVey4Lflk0/w2c4fMxYa+HUAu3S2zk5nUdv&#10;83rju5iZ2NK6coVOu3Dmpm/S73/9JQXvyRu7+32905fxR0vs66viX84E4px+8mpjPn11/f7mp4ln&#10;/UGsbA5zfOEcZfRnYwUaXagMbTEk5+8J5Og0fPFGI1ZNnoygkdF8SXuxQk55k+xuLJHjHGvDDnSM&#10;t3pMNidE+qG25ht4wfPUpr4IF6394L8wtj136YeOENVHe+E3bT56wjdbUJ/IR/CiH3rPcFW2UNw9&#10;eLFd3w49Oi/ubm/0wX2W2y/fSJqpTnOsbDI+JefdRj9E/w8h7eW26XNjn8WlGmvcHtua2VYG6scX&#10;HQvjB/Z3Q+H098HzivsYMHhhZnvk7zbHz7yqrJ+jAwrDJ3gn7pTx6T6pyhfaNDb4Jb7zp4wc2me3&#10;8ZvRcV65nzJjwF7IhIN+eaGvwQH09R1x2ljK8Y5h8NF5m5svvsqrmoEnaJ74b5NXOhfJ/IV3yPm0&#10;j75T2U/s4F15Mm/VDoh3Y+WlZ3xKx/V18aN30K5YNcbwfc+LYs/FsQVold5Fa2x92TF4dPd0mb5t&#10;PgjfBWE5hGR+X9sFnv5cCnz2SG7Bc8dYdgX1xeEJ7/nZ+rULvmuz9WFph+8T2IBtItjYqDF2MPDI&#10;X7SMP7TLDNYF8JS3T+dnaazAyH8klLfMhfG98nrq6EFv7RYcr08yg2jxnsd/lZ8pAWIFWMCG37lt&#10;9RavYiSfyO5GHDaKG4onn9G5n+QyuXDHLXaRT/mInPqOvIh2Gpff5iA8yWD+Dt9C55wvJ99Er52f&#10;3u3oN/2mbbU/NEf+sYO+DuRHUF8ffzv201BrK+3Ycv26crhh8Ou3uaE+f/L2HXMoTB+hhzn/8Ga/&#10;7c+zdoCHj5s7yPAuT2/Cde4i7sdO8XV8yk5HlbbhSjy11wagb59v1v7Kt/6p07P8mb++hGP8DpWL&#10;ztj45ovf8F3/TT/E45Zv8hu5ld3lsBb4Y3VYWsOHrmsHY+JeIHibc//6L/FDZ3TbB9IXek4Yu4qv&#10;6Rszn68fyHzi4Oef5an4OP6iBxpg5Jybbyb2pnz86JzQ07ehmRsC6ovIKMe5IMhmaO3YuPaJduVL&#10;1i1j/zQLTH+wp2xiyvxm8vLy0C6No+/w0N+eUPmDkigI3vTh7btywfMNBOyyuQKN9sNDrPJFXjno&#10;CXTwz+5wrBWBypVt+afJtiM3nF2ni4WK72tszI7zlCpO4zfzo9ghvgirez+00qj6p3jiPDKsTSoz&#10;+wTQ7p7EdI5t2b5zSOdSyU/0uHKnvrz+n0bD/5QpWsALD7QKh+/Wf2m7NuI/MN+DubL3nDJF7CCW&#10;PLkJ/2qrXY7ZR/stH1tODMPvJ/WvYeZ9pzR4jSv65YMmOqD0Uy++Sju2f1FfvIlT9fcFxtgj8bsg&#10;XlbG0l36Z4vvcBuRB/dusze0jFyTO+6m07byZXdvONR/bprJAdFh4nV8xQbTx848BHpg5STz9p3P&#10;b407Koty2Wdx5QYxsPlkZevv2ebghzygwLLyub42sg0tN173/CF25rLRcev0L2Vz/EffG35bP7aI&#10;fimgh2NzKX7+EpjvYCIHlj89H0wnv7PNi+Ieq+t4Tf78bQ5GZ+3zJZ7PMu0AG43so3BlSbm1F+B8&#10;qHPobE+T2rznTc1r+vaMA8WPj9n7mR/xeA2dC762zUMf+CvjC7uk9Ev0XtPf9cst336yuhorZCp/&#10;L2xwROWfteUzdtBDg1/b2vh/5gDLa7faL/2WxeR7QZZN1TGNdarlBa/tOD6w/rj215RtugdFffFF&#10;JzJubOzYBwn939FNee1Knldx1DfXtF0qwxetK66PCE+Z6bVry/iNvTIesBub5OLszL+HVu0QvI0z&#10;2/VJ25wupN+WVnqZMfU1oFPdwmPH28pF6FewPBWPfOJWfx05njemXbjkNy9EP2PYgvZgt/bpAPAH&#10;V12O98GPrSvC+cKrcx3zC20PbdXwZ54f+pF168qpuffm8zbr+5de5E77/XlKtstSzwg2k94oz7dh&#10;0EYmchJU4Bn8LyctcwIkoDONu3Az/br2N0muomj72wlGEfOlzD+Zup+yTezbFu4GHTofMwAAF2TI&#10;7mvrlevwfgeOwZTvRJbbPD35ukM8+aDveD+VWWQQs8wii0nc2a88Bpoc+2hn4W4HcbhAULA3nH0y&#10;+CkHOTfhKgdPuZ7HBlYWm7LBg7vt+krvHE89v87gizcwyVlQNnKM/MqV7Wfwxh7K1i7abPI/rNJm&#10;sDtAZfe1/K0lZ2Q3XBokC+ncQa4fHe+C3FMnvEFPkh/2b2G+Rsfxy3bQlWfl0HHcQbr2mfgeGUxI&#10;64PYak/gy+8od/E/x2uHwVn5R2cx8zv86MxmZJoBMgnH72Pkb+JiZOc1dn3zfvxX+vlCT3uLquR+&#10;8oDzAhIefarqxEj1sfKXUFTuDtEXr362APeYdDpRPyEYXsMb/eq0Rs3x+EffO5PaJtHxk98CbqIP&#10;XhdIHu28AtXChIs9XVhBPHBMe/bZK7ueHGaPtOf79WWR/ugrhOqf6G+7vrjQT/11/GoHfi8KB48t&#10;ZjJHLxfLIk/+3Kz4tM2SWL6O4T0h0lQeT1pH2+yzqckAh42/+5slZ58cT9nFpwnD9i+0xUQhbdY2&#10;p/kpvusH8fgtA8Ha/slD2z3mV2PRykF++x/yO6rZiXbz+jnyTD7wBGt+XzGNepIWNU0W985EtJ1k&#10;ecICDN3pF9RY263PdkFmcTeXe8KYXGy2edadyrXPsZm2+hUgtz7z7ky29K+vvuJDY8S9eNOJY+a+&#10;a9O1g+2TtgU43qrOEWT0mtgkuwWTtcfqYhsrkaQ/cbAT5ckFFbPyOmm3gKqfo4EvGN3ngrbfoOtJ&#10;u/6QT3WIP+Hj485uMu2CHU8px8vijMXmygcpYLy0wOaJD2MQ+mwGtNutNsD4VQbH1lvfbXA+xeel&#10;v/OIk687uYsfPuXmm8ofOXqRiA5pzM5i5W38trq0LMcW0LWhL1uQy74JU5q1Lf7wJ0fqV8npiU2/&#10;0UONZ17vgvzh48JA27LDWUB0TAY3fLAXG+Mrdj5/ylNM2cerC6x40EuZbY7ZcRdcSzxf7AwH9PfQ&#10;klvQAE7smqDzTbal3e3BgQfmBHF87bg0yPIKb+vYqlwiV0YfxQXldPxSOwi1ceUaGeHpV8rBtBt9&#10;lkZ5DXrw0sd44aSguKNt5wJp8k8W9ELl8El8xpcd+8JT2z3ZNWcc+vyoje3J66F50SdUYBZQZ/9L&#10;32h1IS7bnWuOX1Ie/4kzYLuLU1uWJgXldDuokS9ynEob5ePTwa9vT9vlOTqJl9GPTsvTdmiPrqi8&#10;y6Djppt5C8XkOyckbqphF/0bDR/DfTRoPK5vRrzhpUycmkp/Ti7ES4yjZXyWo/1Wu1xEFrEsn8oT&#10;ecanN2Sg0TwVf6l34dXrV709gwzzCri5kEAaucfHxaHeMJQ8OX3KU8fzZJwb4Cp/dZn+7Rh03hOZ&#10;xax25GmOj11/+TxPiXmCxU/IWMRYvGhc26BBZn/lYV6xtEN37QQPFBc+W+nX5YevRUt9PD5ou8hm&#10;nmBfDsiW7Zd2iT3obflrfvDUfal86+56wTR2UQeWrn00nsfKUtpv8feMr9YEf7ZnTt6jP/6KllnA&#10;3xjFT4QPjWer6pJKNmH3pr/yGtlDoejw5E430XCJvuNGQyfz/Ch3v1K35eYZxgC62u4rWq+xH7Hg&#10;tG8UV6zeOat8Ixc58HmOxxYazV/gtByt7IstfbYXok4MoDlyZxE5TxA6x9JGnPrNvF5EOQv3+paL&#10;dPqWPrfnOx1Lggsm1if26IZ+ZWWna1wbH5Mdzhv9OKotXTZrH8+NEsY17Z3be83nGlO99sC8bQEu&#10;qF1Tbgxc/dZ+e6wfjG/5NxeAkz/ULW25lm8OwfKfOXXKQ7sXbyJDc8yx0Y7tPYc4cuFBLrbxhjK8&#10;HO+Tts0HsR/bTr5KfXj7bTzyAGrNE8qhEX87JoufvWH/txYH06aQRi7Ow0vmSr+f+UHnIskdiF6+&#10;yzlsxy4xFF3J+oRr7kHec4FX/Yx34ZOE3RhvWS5MHp+gk3QTOeUbSuQVcOUxC68zFzgXMaP7x1/m&#10;Va5sI34/fsyrjI+P2fKrD+Z+c4GhC1psmD/8xCV/y+G1c9rRke/I1n7IZm1Dljsmc3DB8wJVmgfG&#10;+Gj36Gx78OqLHG6abDwHjxz4u/Fi5n4Tx2jCUb+f0j5xtmXs4BML5jNtNhYnfqZ+9id+7wvV7HRi&#10;4cg59GYO1ByV2JzFSePC0B/U8T85Rt3RPYeVG87UTbnj1XnknVhduZo/0Xrot21sAXpAmyu2+So6&#10;bN34wPznPj9qo9pn9nZ9CLmegx267NZzjcSP3DbzBXrDix+iijdU8b+bVMyl6N5zjuCTobL1xuHD&#10;NWXyPph1OvbOvCuxPHbQZm03sfBbYlyLyREjx+iLn3jdCSeqtx3tqx+59T1U+H9k2HNG/QPQ0dsP&#10;huZjbpV8Qhf54DJbdZ++oq06sewfjO6j//piakam4ipok9NoERRHbp/CmCusr53uo8vX4pAuC2ir&#10;k3f45bRqdecB0XH6dnQ8Anud9cytgn14++1d6zAzxxlbI7L67HbsZXY8cmsvpswrzRcB2pmmTVsB&#10;BIJHDvl4oTqdg6V/1bVfjwuKF9nAcxxzfNnNQaD1aTtyGqPTn6eqZeLqS1A6kVFefepWOmxTO5lD&#10;v7Txym0Lp8fseORdXo59jN+N/1Sw98sMJG5nXm/u07GwOSE+j2fjyZTRbai+5qF0x2/7i8eKxKmO&#10;KgIj62znvIu/PAE5b/YYnJkzTU61rnxu1I5MHjTY8dFcyQ2bz7jUfiHcd7c6XQfZ2f4sNvExRwTJ&#10;vN2ywYI+vfOBzfNbh4eLU9Z/F/SXPU8b/02e2vovbXsBOrxzNtRq+avzv3gAT/H1lGmQxr725XB2&#10;BF/yz+2D57zllnMbV7+My3y48wA0vcnjNfxOniC0r7ftxOTNFz39JHGW85rtHGTtAyhpy5bV+/yc&#10;DZk6f0nq3OtHyk4XLT6Znvp2X5yuMSAEJu9na0B5wLbdeHhU/R/t1n5ZPHDjwNJ+EqLj5kP7C+xE&#10;hs6JYqNCda1VelhbRPzVpYU5xqdxxqj5R+c6HkpD7sGvsoV9qbNV/tuPjt26Ph6ZmjPOmpK4DvUH&#10;RT6lTXR90IZwHSN9aMKbuWkKA2tz9StPK85X7USl8MgtiC1dumKzv+HbtsntO/88ORjyxTftdz/E&#10;wnf4219Qz64u2nr6vuN1qkeuxKH5fv4KNofEHMdOj/lQ7VR60AZxdI8ukbM2OzKhP3Yd0ivnbqfU&#10;G2jnxlfnAXOz8/p45hW/eYAnsH1We3zY2LD94Zxrpbhge+Fk7tQRYfUdlNtmOf61E7Ljp1OPvnlP&#10;/dOJdJCcxKa8i/Xvvp4TY3dQ6hjLdCdn6Kwx7DfRnYnS4vYk8zwB60JGJwoYBGbSkMBNAu6irzL8&#10;/cHxf3C3U7ThwYNLFjaRbA1+LUt5k69EjsiBldW28mmbYBoWRyYVgeW79HaSoq6BFrylZ1JooXxl&#10;VL+LBMqcXC50kp1hYulv+W6X5h6/3tY+lX/4q2+b8AHqF24eY8/7+KV+8Mmp7SSnm7a65XlcUT+j&#10;9dSXDUL12EQr7W5bOd5B1f4TeLCyHdG33VNevNbu27btwnPlWPzVA/60od9M6qdsEgr8bWORaNs5&#10;2bPfP0kl++/yhM3iDt7gkMWx5D70lEwsPemLQ/aTnBqwsOwf6GvSE4u9SJB+6GShfGPXt/l9I9DT&#10;IDLn71OeFrDgQXfJ7tffvIIb7ZMISU8Hx5UvbVK9dxzhbaL/Sfy7WBueTgZ2IvfxtyxYOcFGM+Bp&#10;/gUXzUIyMo4O3BZRIsfYAt7y3jbi3t29YPVe+3RgXERbMiMYWBOFY8pb0vYbD6eEtnb/ECx0VOdr&#10;/LNIfsu/F6ZXtsofhD1GuBd+M7mRt4AFMGByT9DrlIFxXgE6aILdLm3bnljGPvekbHKuG1q2bduF&#10;xg447U89HrpX/wq9J208W5fyhdf1o5sBdHRDkY3HqYkPuVT7VLCbGGhZYieh3zsoexJxTdDSJzJm&#10;+D2k6Z+jt0W4oRXSaejGGHTpz+fqg5D9ubHhq9DYOrLDJZbt7Mtbs/A1F2rmxJWt8NcWnolQT85D&#10;YxZi018RQjN/g2/hYOg6FrPaurjpVaLwlm8bPr6+zWuaGecZh/TcsCRHFzZtw7d5aSvTci6ijH+W&#10;B/7kNobq4zNYT3vyTS6bRZvJP2NjJ4jNH/IJv+WvJ/naJG+w+dpiVfgpv5nVxcDE9PNkOU3KB43V&#10;rbaK7+gBd/w8bw6pzixR+SYu1c+raMZ+6vaDv3p+d5LrdbL8Ig7JqI/R0x269WXq6NJ2YqHlTrCD&#10;e/Yt9qJv0bB2SPvaG19/I1a3c/NE8vs5SeYH9i/90CSXMr8hbK6BDvk2Zy0tZa5Dem1ZCFx+R4cs&#10;S9M+GpgTw/74YnhecsZvcIuXrdwM5IfNEeXZ0rA88y6H2g2fmc+h0b58cBenh5WVJMavQdjt4E0+&#10;aI5LAT3YeXnsVvnwhI8euPvLU3/0xSi8jofZ64TdCJeUOova+qnY2ngfOfAAxsndl9t+p1/stBe1&#10;4C9/+18C7cklh4BhM/2o/iILhMBue5Av4+v/LbymuXPsXdy96Y8Mo/vwJZYxQZlt5/ByX+xC79Wd&#10;mCnOOHXH49JdHIrrE8aDt7lytAv3fmOOHVzAZav2xfhXX+NHN0zMfH6eJnOjiTkxqP2yHT/NuNu+&#10;FFkBjdaC04fn9aXy9NvcxPPx4/TnzYHjKzn9jonexBd8F5rVq/Obv//9v//3v/zX//qvucDk9+i/&#10;aY7bHEXnjWVjV89BcpMdO3bBWv6NZPIl22282crNnS9Z2E6e2fEF7f5O9cGHSxZbdxGjo68tKG9d&#10;rXDzUP/Sd2uhabl1u+0cr/0N3u1z2MtjWs63MlYfeWb83vrFH5wt/f9/i3d5hXTnDvFHXy9cuWK3&#10;9HHnUeTsXOFdGpz50ItYOO3ZomP+mZe9dVNRcpUbdtwAID7lzmuOw/Yp2/GEhkNjzoXsiwkxIqbE&#10;xM+5oUFci/t9qqDtzzhVHvogPmvc0CUDEAuNG0+qZ2xJFw1tT3BOfTzX8WXjkl8n5yfWyZsPuYD9&#10;GZ/yG6y5gRNUfvnwyKwMngvU226epmbKGceMsX9N/3ARc57iP4uWofOVxSy08kHHp3D2U1L52H1l&#10;x6d40XVuQpm3q2hqjqGPsJk5ATznFtdF+1Ahz/bh33JjCHvX1qH3OWsIQakulywRqDyzHdr4jpjK&#10;98P2biYx3qpHs4vRkX35bV/F85dff65u7zIX3fF+ziNc0D3nE+nT5mU/x5+2/IYfOqUV+7AL+kDd&#10;gnpzlE+/TD6h1/IRE73I5c0M+3faPvVeWm6gkZtB5yfY5dDaDT5/yRLEdW6ZuANk8jHGmP9Vtsiw&#10;MvKt+MLvX//1X+Onr3pBeG9WuBZ1I9+MxxNr8NFYOnixDf/fMHHTGybMsTre3Haq7R50HD9taK6I&#10;vnJ666dD35jH9nScfjzzZrEWe8Tetivj9u29MQm9Z99dWxtX+YQLtq2Yx6PntvXvLT+c+YzGcG9a&#10;bDyfleW2y9B3vPabdsbNjDXpN9eTt6HZGyXST+kL342N9Wn2HS+NGaN2vIyO6QNyy94YZ2ymY+Ml&#10;5eYjXTRNORpjXz7Dx7nZrAfs3AsOO0fq8PfJjQXy9YH299C1AKp/7wWX3vAdnfC6/ZT4CZ5+6u0A&#10;3sxGNjzYok/85vXk6oeXGJar3GQz/Q9b9tKm9ohcoPkqtLJTWusTbeWO9T+6rBUtqi+8oTU3fq4s&#10;GyudJ4UmGkC9Pzrhv3zgL5AfP76BD9ou9n0Bmqi+m7a6/fPYoAVDorvwu9bTsvXhjDFro4l550lj&#10;J+dY8jywHuSG1Pox+ZkOv/46DMgM1gb2u95K59Q9xVC3YtcG9Dy2XJ3bHr98xv4zX1K+ONouHeVr&#10;T/uvAd7Wb/sQ6jmH4y3bbWmHPrm0FeP0nxvPRhvx9WdwyRcancsHH/2hfedbNJQ9bVi6+Acqk/3T&#10;Vhn810AquKODPhW/9WYT62zwR+4sAXQOq/2X6CgHbvzBc/JAdx0GYpOKM/SW7vKFoa+Y09z0p422&#10;AK4LvWAu/k786DOdCyV/f0g+hz220d+LriC2yuf0K6XVO/rJGVeuiwzNzynnxTfN/3Bn7O4TrKPQ&#10;EEb39Peb2eH5f7q57Hf6x6MnGNfJS7a1U3NHjsWCC+MM3r/SGXvLe3uOTCy6b3vHG0do8UNprKtS&#10;D3d8Bft/DczFCuF1AYfkeMdLOHtTuodGnP+RQdkCvvD6+87rz618ta0t6uvJ86rZgo+eOjx1L85T&#10;xlc0n4fP+Nl25Nv51l7E3jbrhz1+ysGHCyvP08bGVnDHVw64hn8Ce27fssiwNFr5B19PnkWJCM9Y&#10;Ko3aT3+8icz4LJ/dZV/ae8q/9aVJZLzEUf52fgunsZe6zn8S37+TcQllO+fQE+vo+HcjFRpiHOAx&#10;x2Pf9c/KZmt+84Sta7so2RvMijDzFLQNVxnF72bHdnfB5D94r8F8pcKqEC+ReXk2PjtLuMd3aLWb&#10;ncBTN8fm9NZVLj0eYi1+zHDnMnYPXzZe0FdCGfGO1yuPevvN/5H7GomLP63JtvLRBY4R/ysNI1Yn&#10;gE2seSYYAvicidw4TWN8CTDMBPUKoDN1URKtWJPQTiDcOeZCgI6Rqr987lMe2eZvO0sJHppL/1m2&#10;+3+0NYEr79PJ0EVnBgm63HKiQY6rQ446xdeGPvvZgFwdtVXmA7ZD0HXbmuz2jrDY411eHepuR8dP&#10;WibUDaZYlh2ccDpGY2mu/U3klBfW/idwVq5OUIKzeLY+q8ec9K5eE8RsYNAEo9NMwLad8qFDT23I&#10;MDRGtt2HOQINHcfDf+Wgk7JtX4zqNHrBCzP/FyzvoTkTZWVrF+WzPxMBtNXrIJ3EpX7pmYBsZ3Rx&#10;SVs3JNDf4j47KesJb+uG1tKzhSOO0HTsA2rjs1VU3qd+2ox8u/CkzeKJG78xB29haE/89qQqpptX&#10;G84JPp2XN5nFlkGFfvkuGeVO8OYgMqY/JzNEuOWS3VOP1uYXcTT89c3IleOnbHfr1fuWOywLbX/k&#10;mAFo/GB/bLVxaECJTRMbv/yc/kF+cuez+vEp0yjbmFsZVq7Vecu/tIUbVS5dbvqDTQ6wOlgAB7FC&#10;t5FijmMrsjiJ/ToLIvBMYhfIcsUZfTIpL680nzr1xy8apRxtNujgYHn+VK+95FWvxZ5XUkzlTvYW&#10;GS5D1b6vYqmyPcrWbrtV38lK/L22119XzsVbPWqLI6Qyuy6QzgXEnDL3aZfJb3zGcvKxVyf+JU91&#10;mQzQaRcCTB7Ht+Nnsria9uTf11OFkYsC5JkT6/tkn9wESfS0nbZiV9ZpTKdeGT579/nqil5Pwivr&#10;5AG+AqPTV1n4jX6xCb5OYjZHFym4FjTQR1MO2Qnt1JsApQ15QgM/uHLy5ASvWBRLsyCYymkWvNW1&#10;v3OV9ilYkrUh3Ywls0Cjz+s/Y7tropAW+HcRhp0Skws7sajcLrZE9lkYvf1PVvQXyFTbHn3YdG1Z&#10;G59+/jkTHcCGnzKH6BiSaJhF7eiev8bBibVvkoct7KHRRd/qql9s3+fiycM94Ui7LlSV//j2moPA&#10;O3oOvcmd5HFcyDYmL7xNflSuyra2Ct3JR3O8Y3z1TV2G+Rkvgs9mOTqyJg6ay0qserbPBGPsJBaH&#10;z/LMUf3fJ3BUHih+9LfoVdi6ExvNA6kw8b1aBQdddia//e1fhyzmjSV1OVtuH80A0XhbHHXNKymQ&#10;4+r38O2JdkJInlu/b0xXj8gC0lUCE8N3vbKBEeGSuvRnwu2k/W5HhnuBYezUse7IRzevjEVvxzQc&#10;hsbwIuefgX5JVtPHJ41pMzIqf9L8M37aCV/ZTzv7YMeG2W9Rv6Z+kNB9wtIZnOjP16ePm9/KK3OB&#10;a/w+fks8p0HnDyHG/gvmvXsSOsUn9hfhbEMt/k1OSOi5cCIH/5QnweSCb/NWh+/+9rf8tvtfu3jD&#10;b2xsQb9xkuNeJAsu207+yhNlp3/zmTJtyL4LyuOHCU/80ZpFo9gybUo7ZXT0mfibONTn9FFl8Ny4&#10;80/57XU28IYIb6JQtnja742a7MCObqTQZz7KXccP4q8XDmqPtYnFq9gm/WLz/dxENzld08oYWrag&#10;x9lmtMl+i/pFVrB4PThfo+/kV0WLO+XbR7a/FOPCOSR6/CXaWy8++1ryFMBDe/DZeLB+lz+28WMr&#10;1o8qLbXvieBY4IF1dkMYj35SZAFZ3xq+8mQ+ufhVuwevb+hR5qJC8MjTz4NhbVIZ7lhHj7/lD+Or&#10;vB6u4TXz3C5YJWaMJ9qvntqNjSfmlPs90N5UFBo7HuofYsgFOFpq8yXoecWJTXFCJuOieZ+YR8/F&#10;F4vO4q+8T7wvvVumlzyKG73pBMiK5o4NnQ+Iw9TRPapljmYelZjPuIW3cjbqk/gZazx9qv8a54Fb&#10;mPH3B9BkSz/NIC/87bv5Ddy9yXPnIHDJ9ylvyAC1Lz9Gf6QSMbUDvTu3ar4Ynu3bkbvzGOk5MP2d&#10;Dmmczx6XR/t/9DSvCk8XuHddQNvaKeX0ts/+exFc3uCjxduL5PLSPEFedq33tTmGHuTr2wX4UpxA&#10;iD5w8p+GM3+p/ch9wIU8rxbdeQVbuPnmAvpVpNGXzBU+5dc4Qp/8ff/375vTjQdfm29loenJT942&#10;bvO1mw3KK5Kal/vIxeroYY6NvjJvcLD9LnneHNLFX/N7sUZ3MatfibfRl8L8fM/NyfH+/bxCur/1&#10;Gnstrv5Nf3Ny8br9D436uLQmHjo2nNBv34mtnfv6WOJ72VYfQmV8jR9g/rXL4rOrMji9kFcPGnfo&#10;0GbcGbuMTkvLuDA3ls8FUpg7XwqX0ltescjFF97yXr4rg3YL0zaeihBsY9v1tvgW6C/sbPtLnoAF&#10;N53ZV3bLMLT5+77RbeYmdPOUqLU+1h7d0B9eXWOojWbcY0e2eRd8sSJu8CG/7diOXdMXc+yJKmMM&#10;uuRVJm7ElrzTNwgRNkAHYDxwEVL/4pe2k3fytIx24gauuHQDS+My9gjxqy+X0PmKZOW7vDuHOmXo&#10;Kwd8Q07n90A7P0OBl3GoeTb7dBPPqZ58BjdlYF+Za3/pan/SqeLCZZ/Uqce32/TQBfy7BohR4KIH&#10;J0X15UHX9oljXxkbuxAj3wG2mzFx9Nb/esNd+FuvNScwToVZ+fX8NrbHe/l3e463rMTp0Z2K1z19&#10;ZuwauylpX/PULDuyr5tt5CJj482DtMbD17B6bnnP8dOufG2PHXa7eF/cBnf5qsfPvGBywbToBUR1&#10;oZ2vKaTn4dPclPKnHeyjZStGF/dJAyV2KcWVOWX0oDVc7ToPOrRSXFBu3epTfh7LWynMK53y7twe&#10;FbZMpo5Pxyc5POJnJ7i3p4YXrmIQdNzNVoxWv+wfEUsD/9VJ7MA3HwLVPSwca+8najqPP/mkSP/G&#10;lzwVCxZr+Tgg8+TDIeCYztGysrdPVZbobt4QdeTJC2KE/umr2Sd3Na4+dBz94Y8et00uGq922Gdy&#10;nrY5h/BmptCujSJfdurn5bfNGws54BdfzbdZn15QPnn/hwtlAABAAElEQVRuS2a7+ObNaOzcDw11&#10;9UV+lmnkz/wk/Xvh8uuxrfKNg/I/dmj5sYX8/87Nd3BTTx/bpW9cIrU3eG38mYsMfnKKAfQA2z9h&#10;fVtbpMo2mWDsdRD7iu7sk33bbxxA6Q2kB/dLm9J+VcFmZKTO5vf6S8EDLh2Pvi/kDd7Wr9xtSo/8&#10;yWkT//P2qcWxNYe5cDmNWZ0vpc3yGISxuTZgt/YXz9ac19s27M8YBTk2U5759zOutQVorT2nROEp&#10;P/zYGR66S1sb+3Pum3531s+fshWHUlRLfFx8jnnRlfuibutqq+QL41nrQhPd3sh0hMPzS8DG6Czs&#10;OKrzu4l8eT/le+LqY2DxRrYUVGfx6yGc8SeZi8t2/fDX+PJJn0wL7zO/QmtBXtzfZdZm50/aXH4K&#10;+tq7OaD2GhrknHE/xxGncofOE0bKlOib7Jw/yGhN++jM3qH7FSEEzft9zWyOOwFIk+18VVYHxIhy&#10;CWCGAt3WWNnLtoNaPFJj5dWvbRO813daDK0RfHHQs49mFXMcvlih/fzsCdPb/BZMKjRsMujJXGTs&#10;3TM1wH1Cgj5d21kMvvQJp+msE9ivnewkX9mL8uinjTIyMayJKeeS3aC3dbvF+x4sprNvwiQHegC9&#10;3wGz569wNovzxK86qVh72q7c2zGe+GjsiZhJOYC/k3/HS8v+Ahpbfu+f+DhIytFqAGd/+I5u2u6n&#10;CWIFXwbZsocP+UzItHcisPzG/vQb/6LH/vjtQFc9Us4naVie6LEmezhp94rTnayh3U7oIpTOgqaO&#10;2btP1I1/1qfo985ZsgZXJx47Rvf2+5e+rD7B9crlX3Mnq8mmhSB8EB8b8Uni9zHgke85OYbXzpyF&#10;qTS8rFY619HsLE1b9T6e/LWtbrGDSVxfxawsYaAcsBveT3D4mk/pitBDv/jVJ77BL3YGwZhtyt6e&#10;3DD9dcrTpP4skoPAvtrhlRit+1/5qp7Rd18fUflJkp3x1xmM8XrIh/bqacBe+7lQ81lSb/09ALSg&#10;ZaddxC+P2Bcsvx7IQcfvOxnJmcLFr/iRpX6oT9ZXbDJxUosd25LN38ILPYKzcO9tibA7dg6ev/ar&#10;u7rx6RD9uvHwEvvaisNod/w5utdu+KKdj6fc9+KwxSZ5sBd/r4ni5J2VxXZ8k36Su0T1e+3JUCnp&#10;jW4EmpNZfhg9agf1qbMIuL8pNuKMzI1TMscP8kd5OaGnZ9p1jAg9upGXrk5iyD19n55Fb1/toJ4+&#10;07yTCvRXHmgmqXypTU84c7zyz0WOyTUbb+qGhnx3Jihpsznaog253+aiBtvXO8lRe6MOyY45usDy&#10;UxjvRJwtLZqRAw/6ALKz1cqtvTr5qfrjl+Otn9w8C9dLexcI0RubTW5bffDU3/G18DCLD/M7dcos&#10;KDf+wpOxOunvtkmnvL1yG+hPcNHYk+wtEyN4bm7tvnjtqcrkt55khvbYWSyd+Ek7+Prn++iL5p5s&#10;XXpkQrXteiIeOhMzkyvVkc3H/MH4ZcGcPrjwWD/w2MQneJVblIe/eNl4qr7BBdt+9phpylt5virn&#10;tW+e8zKHp+BCnz31t2+3ctvhsZ/aJvKJWzDjqXjT37blbFe253b20RscNhprZH50fKAGXsf+2MaC&#10;oPFvbDoNU9S80PE6lnMesjTVsQ9ZO744/ANwx7gJtfG2i6yn7fST0DzlX2quzgXogeFnn+x9Am4E&#10;aTXZOoanDSivh77KnmO849Fh8Mk4i+4zF1LLXsqesLaWK/Awx4lEF4oy9rzso30cx3XRIDb1feti&#10;rhLOLUNbDvw6N9X98i7zpsTV15k7iF++YW85gs3RkDv1M+XXnOLgEGh8bJFp5uL6if4in+Kj3k16&#10;hew7xoduzbmxCTxlFirI4dhrbf/Tf/xP/cjn4kgdwOPnn38qLXLtybh+DsjiRiUXpvRJbcO2Og3f&#10;w/vk8+Yc+2n/qa9Ao8voFombF8itsCdu4YHvfuCA4nRv6zeuTuFjM22nfunsdtGW3utyx1O3fWb4&#10;a7dtJjaW0p9v+/vl0eHJ56KfGHiCcniF7DtH04cafA9EeM19XdibG7+SnU6ziYGe35VvTZs9+SKx&#10;KhbkUvb+6OdN5oLc+sJYsX27+fj4Qv4G+2aIzgkSMqOLi0CT78S1+MZrYvWc64bOjI9HnupwYjW4&#10;O+51TE1Mrh92fBBr+kjnJGm7djKm9sZVuik/bd/nt2LNbxo/0Vmdj77gLvMe2z/9iG54O6dfGtuX&#10;2OjX3IjpZkO/RRwy4T96GJ9A/Zv2gC7Gar/r++uH3MBsPsuX+LdfJLYyX9g+rI06wH7dYhDgL08E&#10;qJ/+n9yCbnLMr7ngY544iNX07I6uDsgCOn6HZ+XEJfR9yG/rRvSvciHEK6D5f/1dnMg88TaKv4eb&#10;J6v9PrG3gOCh3udz5mPa1L5C97JJ9Igu/Ln93MX0xd2nNytsdFXOFI2HzkPZMJ9DLwwOjzM2p+Ge&#10;36JR/tF387+8LldtLrSdWBs/8IXzvOorfvMHZ+ZPM7dburbwLJL+yz//R4cFfUKb0X38eddpM0f4&#10;rt5KFt8WNA4jizmstZLyOnqXfqK6eLGHePo6PzOjWky0H7lJN7zMQUbPYYw+H+mbaIKZw5jn+/Db&#10;LSd85cEKrSnvvDplI7OxSfnE/caIMR/9/RDm5le2V3t9cWx2xsG4E8+l/1ZMhtYcj9433aEF/036&#10;u4vOZAXw9ZeR/+avbn20eN2yi/iN/0JMUWF0GluyD/3xn1gTz3MDTfEYD0QeY+HMI2ZMZWd20rec&#10;n6QbJDaTG3KsfHROWXzTXBdZnBeSad4KM3YpDfZNjBobjMX0MTeC70YEuo9N5liMiP0RbXwFR7vb&#10;L9ufjg5B3ro29JWq12X47LlBKEy+Wjs8aOxCcDxRcrVP7PmEkXnGCeUbV3juZ/E77zy0lE188D+I&#10;jod016ayr/41KOsF/PwcgN8wT2Zq3t7+4eKQG/ngkZc8nbOJkQDfg861dhxoLE68piL+TrwEp3Z7&#10;xFXFC131cuTmtdFDLGaM/nX6agQoH19r/+LleOlfCK92On6kPQra1I6Lc+yawjUXBsWBCxa/OkRO&#10;8+DtI8/1bzJebeCctuSrPXOMduWNHf20kfh7DauXvvO02e5Xh6OHfbTbJvuNnxC0nTelzX5ehBZ5&#10;0kdIVTmD1K35QjSLGGgMVPJgps5f5dBH7R+Mkpk8X7lOy22P1NKb+qU9GMrkEeq7sVsOYMuRO3EW&#10;mdgJVKzDd/pDYir9f8V9yrSF+oabzH08IIP+judyQWUKgZnDjQ9KL1+b78o7NjAud86FxumvdGvO&#10;Sd05za2sf/Z12ym2ZNv2k8l3MwbxVRQ9CrlBsutC+J/ydx7WCZDVedPCyuWY/HRsbAXPAz7NoSfC&#10;+XXjZX20dL60fdLGGG8yrsxtk0JxqNKa9dLlT/hkqv6TettkL8war2/bjATPY/wT2ddP0Knz13+2&#10;8gkTfwuzf+q28A+26K28i9L2BE9d+1S2/tYWu96z7WyfMqOzdVve4yMiWhPfE+OrD5xnOz22cVtV&#10;gkXXB+0n/kP9ylpEuP5KV9wPv61Dz191tJfjJ0375Tlst1lwxF58e25KxEM8Wh8kR4/j1yC2zdJ8&#10;xoy+jPbMnU+8opqYAeLX3PVzLtIudP3n2ED9ylsZF+mxxVeeSS+rXNcrlqNrz+NCq/0kGCvbc8xF&#10;ap5QHr06P6LruV6QvdAP0iuZtCPT2pscC8tnbbNtt1752A9PvMaOM1S4HvTwU+yv3zWWzKFS13XL&#10;OiFUkkOszxzxKlMCyuygQEb68yaoHY//iEyOnu1ZKF1kJzAUMmg7We7CJOQVNoTempwxQARaeBpB&#10;8nvndxXffd0TcHXP+m2j9ZTfBmxdDkO9ApLnSvDRjJwbRFXoaE/RzzlZU0Y5gMYMyBP4LePRg4D3&#10;af5F+dTjjwaePmtQkwT7JkxOEnsneI4tUM+kNzyTGNUPn1kQ0+E7YU3wm5w5AVuA9/wodyLNUcoX&#10;1jbVfwuzXT6Kdt9J3xOUkzsYF86znj3oCe/+DD0iKNN2PiZobLLyoRvpQgQNtDpAJyiVrbxLt/Y7&#10;SQsugLP1OpOTHJ2EHmwJrxPSMxDOE1gn0OuTyJLtTjgtoCyQEz2T3S4CxK8WGwB5+0qylJV/aFTX&#10;6jtyjfyjI3zJx+IJvDkJOYmOrql/glgYnCwc5WRlFxg3Zb+wT3BdIKaHk19QWbKtb+h57LQ2hbP7&#10;ODthmvOE+CK46bFQCtUv9ZU7iyxfubv7LA5UNq8mk5gCBudo03302/bEzsoUShNTx1acBFes/xY9&#10;kiyGFp6HrrsX352nbW98JxPTVgMm/OmnmXDgtfotXzhbZv9LQDb/kjrYyZPY2snUl9opQ1vffptX&#10;4ttHy4TxTSad/EvdoToUVv2VDw9t7uPBC6kpy5a+XXQXT7EXfItWXpFF1qWB2e3BkW1t8rQZDsrL&#10;M1t9DL8CefEg6CmcCcjopjxcY6SDn81coNSfh+f0a4IjuvnVRHcWnz7mSV9PGryTB9NIP/s6i2nu&#10;dOrTNvTMZ/V0oQ3AewJZlmb76pF7LpjN5EC5vixmxwanf6Qtf/nIr/IFPMAetSkbpP+qdxOIyYgJ&#10;4PvM+C1gTK74bX7HuDIfndko/XNOzMTQxOfQHQ8tbzbak0n9EQ6gv7xkUZIN5ZEPeWOEcgDPuGN8&#10;sAjZSUrK8MTPcznv348d92JGG+ZLXNJjb1rYsZ09ySVfRr3kl7kgST51bniZW2NGBxMN/NCLhJ0L&#10;7Akx2dhc7oPjuBeW4ss3ntQih1Y59rp6fMdeG49Tx/YWdCJAnzj5R546gfshH1AZq/PYzdNLuyAs&#10;f/p94Q+52CO/0YEc02fCPyR27BTjnQewb/Bq3zfJ2/EjwLOTLPvB0Y4NlXtKEX0SON4PX+Uwi+bR&#10;L389CA452usPn5/+4dWhYy9xs+1tR2axyZaTb8s/86o0T3m4YpKDxdcmJa1TtjGVogvU12+IPOHV&#10;MVqKsBg2N/72EXriMceIja0aY/GvCwFwxh4Tv3C18SEjwGtgeHZ8SsGz1x/Uoq1enfBeFdounZH5&#10;ls/x0EYAX5/nReUSfvUlz44djHSR5jFX0d58AYwIo0tvtLjFUFteRSzu+C9atw59vlw+tQnXhtcN&#10;LwjexfV29ErsjE13oROPO2do8JJeuIvvY+C1d/HqbzJb5PPkbnD13TezGD2+vHWySP0hOV1/NQfj&#10;cx/6/Ls8DfxLnuKQ8+Ux/Uje8tEXd8HWndbiXB4A8JxjwNmTMk9astP4bsaO9uHwMS7JVfqQ+EJn&#10;+9M8cexC9JmLhYY3U5CPvF4JLY76e6THV3iQzYJGL/Qmr5ZvZMITyD/1mzH59AE8n4AH245v1cSx&#10;QZnj7LCtv4PTyjilMZC8lMT7JPe/tY/G+krD0swWrwX14Et10NjyhtvnX8K/8V7uwV18NbtPDvtP&#10;eWoHBnoFpRFjHXGv2lC+6IXQxEDmk2zq2Dhamjk0Nuqvnlp3l7UFbOMd2h0DEgtiWOxp0xxzZAzS&#10;8MTj1HmlrHAVD+YvbKlO7E38nfO99GP05dzKklgRVzloGcLKAX1A5zHB009Wvq/fZ7E0tKCadxpj&#10;v80Cvf2VVWXHVXkqf+YuZC/f1KFb+vGrNl+TKVs4VOy4kB0xT0Y3S5hfvP+Q/vsxFwljm0tP9owM&#10;jl08NfbOmsA8DaeMbeq70MSvUmWfjfnG+dWMyZE7NkILPnnhG9P3Iip/+c1ZH/Mx7cjnIsfyIL/x&#10;mJ0A+qWZ8sKh2zwT/S7eGVPlp/pp+Ye+18O/yStO6TmQPBO8zpPkuoz/te3J3/hbqF158FnbyxVi&#10;UD4zh5R7+CqBmAF78lflJ0vmfu9yg8Lil+7RSWw7X6Hhnr9bnAL0kcsAvfmu++FJDvnczehArM9v&#10;PE/8yY+g/jzne51Dh7aLdXPOKWbfJO6+/ct3b75LnM+cCs/6l+0z75Y7nRvME3wjG9prlyuOc/4n&#10;Z7KTOvzeRXf7kSrt84RyysgO6N5xK9XhmJj7Oj6anwfxEMHqpg0be4tWGLQtW5Jx5yr84Hh4iruJ&#10;keWlrvod245Mt63kEjzYa+hObiBlZY3MM16NTbdsxyht8Ox8KPZjV7JsvNiKkWp99C/hfI0sM29m&#10;qvo6bdeWM2Z9zvnJuUHqNBzabDCy7hxXtbLXMDEx/ZU/NzeKI3Xiz4XnHSfoQ7anrdjdm2pczGev&#10;wYn3wu9TbOjhkpii/Fdur5gXu540n4VUi613fkDf03RkMi8AXnf//n2e+NWvgksf6xR+69qNwnpM&#10;z6NCW7wpIw9Y3Sv3hF7L1XeMDy119XPnkePb5xuexq8PG/LLiakSe/Bh9/bZ4KCrP8z2Ho/JOPFz&#10;16NTvfjqwUr5xpL9Bf3l+aSUcmVo8NnETcbA8G8spFz+fJ8Lc/s7vMYg+HT5+pvpm2J/Lv7PnArd&#10;5qj4Ax4e/B4FqhfdfJ5Qmsl/u4agTtnmPMfkA8p7I0C29lf1rS/S42t5dd31tElDRipN7frwgfx7&#10;4KV0U9j8nOBcO5GNfegq9/g5AHSfMjlGi4ziZetLw5iYC5jWt9jbbzzy20D60dl7bn5nO/wPwo4v&#10;Dp94eNVmwe1NyB/xmLGf9Srvl5ghpPwwcNEkJEp7CvWDqgQz+8OnB4cuAkwN2GvyrXaTG8gG5BLA&#10;Di4esZV4l1fkFzIW99Aa/abNZYEjTMe9Y2v9cJTI5sg+a+7h2bm1PCJvT/6sDPVh8knKgHpgrtHT&#10;vnOihC/7URBPD6r8GfDPwtVWQQ0kn7APO9F1YpOedGdo7ak1c4rhtbkWf7h/eoE37OGYh6GfwB27&#10;l3/kSN3IslLe25WhJcEfu7LsjB/K9fXmvZQ9Y5Hf1Cmjt32+2Njj6+bS0C2f0Br/ju72gbzkgaTr&#10;OOXVI8TwXZ5oPOnY3zYl9AdfzVXJ5+2nwdl29Ud4mdc/6ZRHyvEFy7MHX/hi99V5q/GUA/QH+alx&#10;GF3QWt8u7oz/4nHsoXzsLcbP+TnDvoZTZDzdJ0pDvHPXzQ3NZXVLkOEPyUuntQXSq+dulx3bKBOL&#10;lT37fwqn3u/89hphbWkuMecGn/NTdM0p6Rft0zEze7m4qU8uv/I889Wh87IfrizvkqN1Xfj01n71&#10;n/w7c+GVWWzjD4qb/bSMfOYPTDR/EbfHz+tH20a8F7LZOJmC338bR/Hxd9Ji9zdudu7Rc7Q0/yTf&#10;RJfP5j3yXHhM29ENh53/03lusBic6hNdPskzwVPvwZOVt3IcWdAFb/7Lf/4vn52AdSBMwXYURnQS&#10;9FMm6F6D6WSxE+kY7KPElD8DeydIjBZZCYapz8IOqD1OW0Is2O8ELEay2GLg7QlhBo7FI499g4nt&#10;li+POiDlYE+qGc6A0BPFtCtuZGrAMWqgxo3c33z7zSXzyr74MP3Go3b4GLScjANyslEHkJZYKNDx&#10;ZxLt5EtgCyA67GflXl3QXZv3pPlMbhdfgnAy7AR17fCcAJf1sfmTNtkaPfnWWdBbnraO4W8A5qCT&#10;nsERB/GjNnSKLbetTspnJteSm0nknwEeK9fiLS327SIg+0RGwGbAMf47ULcwX6FGodLMZuwdmcSZ&#10;kwm82B4Pnc9vLKwMK4d2AzOIKF97KF/5bNXxYTts9pXRX3knyTqYQaw2nTIydkA+MesCgBPX335J&#10;Iiyv8bkTJPYHG2PiwUVzk2/xLJ5WvuwE77ancv4Ry9o3ZlIGxD5w0uzCNvm6KBV2cyeJi8z5DbHG&#10;2+lXpw0+w5OpL2OVhuP+HRwXdJtQ0xYP/us2brT9JXHypEGmxbPvbur9HdqNUTT2ouiPP/xYfKLN&#10;ZPXOAdpbuFDO3tqAhM1lj020Txnw71+2TirZ2UICnK1Dh55OVMW5vr9ATn7Z34/e8i9t0QNPuzgm&#10;I8CzT5EFz0WgLl7Gpj0ZDw9PHK/exU9D/VnZ9PGSefFFt4U5wd+j3287kKY4YlQWGPTuNoXu4Lxs&#10;e3Sh05TF10GcxbLEWPqBvGAy4xWc/+H/+Q8dHzq+pIzdZuI//XryytiGLo3f6K5frb/coTzlc5Km&#10;7+GvXt/ZCxGVKeOR/s52t/y58zn09KvBGbs9ado3kO4gPDlOHnfyE/kiO5ATNw7kYPn67z98377W&#10;8ak5N/YLPTRXhxmkE2sW3eCEqPHJCSb6tbcdcGysojk4W3TQkxPoQg85qRdDI9rkiVxEPq9ZddES&#10;uMPbxY/GauQFcoAxjEzVO/R23KlOsa9Y5Y+1M3rauLnJ61SV++04tIWKdr3x6dgJn+nDucEmC9Ri&#10;RX7yBAe6u5huzPcKuD7tEzw+evJdGxprxRhAB3ShOvaHv2MouVbmvQhlLEhh8KaOXAAe0HbsqP9N&#10;rlKnH/a3RP/bf/vLP//Lv/S1t+xMJvYEYt1Cipxs7Pnxxyxci6Mc/yP73//976VvcWx+V/B0+vQa&#10;bfiYXjy/PlZGx40daOIAtCwFto0ZZaHVtqfNxnAb5Gv13OPXWxf35IDlt+PtzhncgEDn8cWNh87a&#10;2n5lOrKRitzgS/y/VAZ3ZbA/8KSzZfD4bWw5J9jDjOwWIcO1tOqf9JOFjp0PW+JHFn2xc7czXvcE&#10;5cTZ9vel8Xq7MtefqeziUUILDbSN5fLiLDxMzLFP7zaNLOqM32s/9Nc+tvLdE7/1abN8HC+t1Wf5&#10;PfVgMzKSQ7k+L3k7gQwbTE+/97rmr7vAb24P2NUivEX/zmv154xLbPNdLtDwwYyHM9fST+QDr2d0&#10;AUtfmrw/eUyf25yDh+OZh/Kpvsp2Ywf9GF+2MA7DnUXpWSCQS5RtH9GOPV0A1tb4YY6OP1x812fy&#10;lnK02UYe+odzneQlIFd//31esSreomNvysq28p787txooT7MQWVpn3ICH/+HPpsPMLYYnpjdfjx1&#10;o/PoP/HDtk8oj7TdrTkIwONLYPzfvrtxIj7u+NFuZJn2kydH5lkIIc/K9OThJN+5ifZspc3Mc8jT&#10;CWDH5ym781QNWtz0i/jA/PRD9OCPziVybKw0/nrlONpfJeZmUeXQSf/nE/HTuUja4r92ueSPf1Mx&#10;8Rbf44fuyiRG4AJ24lvH5Z++Jz42//X8lq46zjE3/+kf8m4vTqXtvnavb30Qmye/ort88dP2h8xv&#10;6WzOsnd/02fGPONnYvHEinN0eWrnEOi6+YJ+pUf+Ey9o7jn9jn1wdk5RWfg1fjIn6EJS6NGtvj7+&#10;vMaT8NCG7RbYWp8k78o0fWPG8aE9C1TaNC8d2zvWng7w2ML89+dfcg538iId5gL15KHJVTP3IYuc&#10;oczNJ0y0N8PtPEvd0tUP2NgFs13U0V5uwn9sORerXdgGfSI6+3h9EVKOPqvFXJftXtgvgrEhXdFZ&#10;O4kr4xMofTzg9hObRNbJ1cObfM7ldr5uPcB8RW7c+IwA0xfSFs3xz0/R2zn73AjefHBszh7GF3PK&#10;vfirDRg5Rub2i8RV/RIe4h1Nn5/6Eykz736fGxjER/3SnHzriCaZ2AaOi35U3rk1fj3nja2Kmxw1&#10;/Tpyp04enDw/5xCdZyVO9hxM+6F/nxcp02Zh+ZOhPorff/rpx+q/ebr9MLzTtG1XT1v02CIC1QZo&#10;OP9At94/Np+50+Cyt/qxtX4+TwyKu5/z1L0cqs64qu4JyOqvayN+2vGAP+VLx8OfvPLXzQ89+Y08&#10;s4YU2SkWwtqgz//jz8nfdIQC1Mtp9ByYBfNZU5mfhyBf83Zk0ZYdzXlWTm3NIW3VkZH/4Y5s9MN7&#10;fTKcNk+hQ2/jlZwIVmd8f/ghv2EtVuSV0pnzTHzw+Dbre81JJw7YJJqf8Xxigy02R5aGjkT5wwud&#10;pRfXt8+3Ml9o6Ztkgre+nu30hQv3wedZRj8y8pPXNRsPV47GeeiuPfCYz+jnfEzedKFRbGonnvAv&#10;HHnFhXbgkjGyOy+Z+VR8nOq+BvrQERfa2QL75naoDJ/UJ4/Jae038SHTQVibKAfsBCL9C/lXnxS2&#10;3hd66OOr3es2xTn6iaEe93t0m4L/j7Y7UbYcR9LEXLFlZS3dmjbrHj2pzOahpWlTV+UakRH6v9/h&#10;JO/NyKzSyOT3nkMScPgOBwgu5/A7+aQ42tQHh3b2jRliy1jJLmx4jXlpZF6IUu2Z+suuKSO749o1&#10;+x2fj74T63O+iDeA64NfdrrP9mOD8WdpDXrr//a3v2cukniIfGxS+cJrebNV20duNyPr53zSpxhz&#10;vOPNxk+KXgA/Dc87xp4I+hgQm+UTN812CG0/r16JXf0Q6C9ek+4BlsWf/C3WI38E4fHJ8ZODtFvc&#10;+j7x5KcS9G/5YWQo0uXHycc91Lx4ZFl45v+p35rZbow9S5/xpj9ecHxGdv41bzInZCNzEDB5YOTR&#10;9sfEl3p5h27idWVqjMt7sVnzkv4THH3QWD/z2xn/9qlUPOhnHpid8lf2WyCvVU6xEPyu90YWwHby&#10;u3If86AnsIPxwbi/uoqXJ5CbD/Eh41M3erPPxlhzRuTmz6h51S09MryGiYeJd3VPm0EnW2M7sm4s&#10;wFud7C8sLXU9b8iNaGKqPgudp421gYcmm5GZT/pQQsroTL/rBsnYAQ647BW8p074X7C7R+WVd/EX&#10;1/HK/SxbfPPIhXhxdyP82Q0fcrHb1k9unv5MP7RqVzEVULY8zTEbanLxymJMNr4G7085x9/+cjh2&#10;U/nC0bj0D4FdKsPkOPhk4Jc9v63ux2b4gZWxB48vvBesU/weWEcH4iBf3Q/r6uSAzZwv1H70b5yY&#10;C5955YNXG+drL8iTr+uPKfst+vTE95igdtic+PTL2l5/Ar2+mbzhIZhKGwK1eeTxlqP3/J390oeB&#10;QaCtowNQlt8A7n4PFGwC41yNGWAWC+wFOUlip6nLsP7IXRaEWkZDNejn9/iKezqI/QUD1nYqwhlw&#10;ncAt7ATkc+4ccMfgJMpJVqPGPYnrxIHrGOGwmAnLGLgn8McQ6MPZDnTJnfqhOwaykATYo4PrcZiy&#10;XQimz5xw78Rl7OBH0t/mvf5oj23vjrU22I63/Btgacf2M2COHxw/cR1rUzqHPpkcD+3ZLl11i2/r&#10;s5OCtjmdf/B8C7LtHGcCHJ588OXL+Gcn8oM938P7LjEBHH637o4LkVUCbTLNYKl8J6p8uRPZkXVs&#10;oim/tUMmnhqnicuN1YbosQGc5XXbZeygHK3Zrsdv+w2+u6gtTE3yM6n5LXhNRxStz7Shox/UehMa&#10;+uwuuuhPT6i8K070EAPVsbZ5eTJLRjGJV9uF0NVX2YAxMn+BR5bihk5OMeLbxGyeIJrFk9OeQUDw&#10;2c5daSaTIM3HVvQy8Tnxpw80LqPHhhDcvaBaI5dCvkJ3YScSO36ZfLzPU40L5deTDRNwsTx9a/Zn&#10;UIT7rScE6Hpojx1MzIZS69KejcDaqtskwrdRrxegMQxcdGDW5ratuOpISY7fhLVjEKbp4Z+DfRJ5&#10;/UUOgK8L2J0onjLlSPXO2NRrs5NgZUsD3hOeNJ/lX9vvQm0qmO+ifXRDZyeFbDTayHt8IUbSZzNZ&#10;tXj0ObHkYp4FNhOm/W0ndC2SzEJqFivyt3kljTvJ7YCXsYMNxBWo3zR+AH3lrH3Sb3GdRLEbmJPp&#10;Myk/CwbiE6BpH1n7gGyFHHf8SJxtHV54rM9mf+TTL5Fgn9rCBDDH/JWCjAcjj/6zEy5trt+HCbJ2&#10;1GWTcGk/3z46QonNWUwl05yoD91OvMOD/MbPjqHJLXTQP+FruxdPHK+92l9rh3D+09hjfDB5Dm9t&#10;fTaWTHb36SD18PmYTyYH0CI8zgmCdviN3Baq4mu/NRyacv43+ekGF6zB5Nf8Rid7d0IeawTPMRt1&#10;7D2vXkRvbD5+ckKlTe1eanxw814ZMnq2f0FBYz9tmGNb7fztgoCLWH/913/tJK48E/dkJw9cNGaB&#10;ZhjvyW95xj7sNfE6PrSvD2m7/IwD9sHy78H5ejHmkO/gLg5ftixxFK1fvPJzcX5rqwd0UUcQpvXm&#10;gl3w0W7nR2OvOYmVJ+i4tl2ZZkvGmcdpbyL6NXi2Yf6B2cELkMd8VA95Ql+vbPIbRmajcBo72VoP&#10;mngyds/JOzxgbrWw/t+x3TGZ6NQnUYML/37Fs5Yv5Vhaz+3IBA+dxFniFxChTw6ffWXqdkKP9+rd&#10;yX3kYYaRS54JxZiSTD720wPiv8lHpXfsZn9UJoOjgS48nf3x3TlIu5k3SF3JL4fOyJy+LjeffKEF&#10;/7tA0acLg9RcwW6RC+gjswAkH00ewm9zFpzJw8+cxE6Tf7YOHnC8+Uh+H9/NTX5uvADKOlaRPZ+5&#10;UH3nffXNPcnHtuwtp8mPpB4dEkdn7s2PX4LbRYzIXkg4Xb/JPSUdC4vbLiT2Q+30jzW9ohRWxu5N&#10;QXHZp20Ova2nhnJ2A6Pznbe2jYWo6l7/jL7P/snm6kXLu/yWUTaFKZv9UL9keM2Hvd/nbU5TPnLo&#10;b/ICPoWSzX74iMt5YlPuZ4rkiZwbip+xzdiIROfFMCvEV7dMZa6T6HoxdrJbzgbr81kcHdvAb78L&#10;AzJ7E0nH9fB/xpXFHmABjI8bm4l9bcjpTwyLC+16Tpon2ejcWIldjDvofDhPhO6FRfKgoV12Yvd7&#10;QV65sW3HDcf2ByJHaIHihb78VDlO3H6KfGRcHBdFXAR2IZY83ioi75VufTRykGnb6c/OregMb2nJ&#10;pa2TAwLqfgoN0LbRZ/PNjoF7oXnmMkNr7bx2z8uia2dP6uHpRgxzB/V/zw0WwHzCwsU+sdpFlNjW&#10;TaqgPk5btM2DyJOzx2uuwyR8NHlNXjXPcO7UgOjFo138pIOFfzajI978LdZTkDF09DAX+5An4i7A&#10;UyIO+L3hxtAchq/5XNpqn08KGK0fx1c/TrljC2j60fhk4kRsqVs/2f41b1gwxyHrx/N7ynz3bXz8&#10;2cMPadrF4uRcoM3QIcLMv8SFOTqobLb5w99vyDZfi+fgsy8fGYPA9YYs8+LE5vaVnXOzpXGayh9z&#10;MenTp2OQtibf0DmH3YwMcvDgdhH++LXzkcjLu/Dc4GvrM/O88Q091xeIDs3Z2l8b6qtAfMY60XFw&#10;1jY7fsDhf/md2/QDsq/f1jfmGei/y3oUue0vbzRAiq52o7/YiLxkvj5z3nDE0+pqs/Tg2ifzwK37&#10;lM+8h7xg283RfI8O+o/z/shFuEDH9G3Ykmmv+qZDbv1t8lfzUAROyrz0EEO7ZkOH9qFsV2+xBNgR&#10;XXYYu03cpKb1k1fJNvLBHXzt5cu0Pf1lLipM/d7cvnbVhpydIyWOdv5KDnGKf+lmIIxaR17ykW3k&#10;RIsYS5OA7LW0xWaBqGIlcSDntt3UFLfz/VFn0MkmH53mB/XgTpxGq5E/uE8g98bByDf9yk0kfADY&#10;vPO37LO38l1/U09+oH33I8cl84PdVRbcrsFFYHJtOfHt4/XL+YkidF8DHDI0PzDoge1LZFia2Wmt&#10;4/mMfn1VdPDgVuajw9L6Z7flc3igszarLrHb8uzawkMWc8DKljZwby0cjEyd/+1+7I7WnL+6UDR6&#10;PNtV70Or6w+n7RNnbWw9pbIHf3yqH03fUb7jMP8AsdkHIuCvvspDcG3Y7UOT8ccdH6Vz2l7rI6Wh&#10;D1zJCNoVb2iCzY8u/k4ufTnuiAXzybTMxwMDiV03NvV3NmkxNn2ffPXM72j/FhxRv1o9eYhum2ce&#10;aJHZGr325Fo7w5j9yPggrsxhry/I5xnz3Qwzc6s7hsJsmATZOYk245fcDJO3Cc44NvIYu+FPP6H7&#10;5C52AL1mcWyyNlZu7oHmjtPKCsv7HH7/g7cf1aqJRf1x4hP5zhclwQOw0ATyTaWO/Em8vY6R6WEa&#10;qV37zL52IRvZQ/So3ppXsgz2b39r//TBE/O3ys0Pxy/y0fS1u5/MOLRtlVe+oBkfvGHiadMnv93/&#10;mOs/2hk/4C6+2GR75yCguV5uP4CnNuW5hV/ZruxbBb+yRVC8dvxUv3rYX1n2WhkfPMt78MCD/2yv&#10;fn1dXK4LznPfcU0aXVZOWyEgan7JPr7bbrdwuj+hNDR/4/ueQ40vqn/4mns7L9rxTPOlv6T0la/V&#10;v8Zb/K9tNy+E+FVN52vNNzz6s4/esx9w4bc3UgefnmeazDnT/kFn8afi/p4wHfz3nmAOXHLcaN1r&#10;/EQ08Uavp5/Tgfsb8LatU49/5j+fxGL78IPgIz6Vkt+pazFKQPClXSdYENJBupCdJOA1MIytk10T&#10;96M9QqVz2SBEDqgDNsXKToU89Z8wfEKOTSgXOmGN0RcYZDu6sj1BT+GiVH4HNdrDOBeCusrB0b+f&#10;BNC/dYgGVeQoeug4Ce6Jc5LpU7bLKZEBn/3UyEeYtzkZXoC/iwH4wt8TGDh4+3vazwRgofVw6q8Z&#10;kEa/xRh9HUlYJimgC471630SPCfvBgxBxc7zxMe7vNoEH4mJruiD5U02+wNOGCcJfvIj8QY3xLY2&#10;eGLNBHoXOuCZwLszYS4237ZTDmpj9Wm3C1GlmzJ/CzksrGwO4M3ntsVg3ToM/hyTCz9txpank5VW&#10;BtN0Mvjlv4QOH/wNsgDO0HEwZei5mMYkK1eRv/JV+mTPX3UMvZVz0VeGaxtcNgImGvv0ukmJizZO&#10;ngD8LiKcfqbNPm1hoeIJS5tuUWRkyHa7nwuFjZXEi/hyAmEysU+xrq1KB98sDi6/S9bIIenesRVO&#10;YVC5c5FUWwnadmzAIuPs2odt/I2QR7apF/JwJqlngSM0Nvn2RCXHSNXXkcPr4JbPTuY79Tq0lwdr&#10;rE6zv34fGysDxbHN3x6Xfg6qY/rVuxMzw7dov/qqzP9gBXV5/arxs+DooShejM2mEv21rRK0xLKy&#10;9IggywHp/4mlj1lEMuG3KGThfe4Q/9ynRD99yhNeOUn9xavGU+81nBbi6H/dBNEFZm9UQBbd8d36&#10;Y/WoDCff1D+hIT95HbJFCrnAnfVc6M7vfT0ausau+oqCEB72Z3exp3/6XCjB2glY+aXdxsonk+pj&#10;jy5OnsGWjNUBzfjyx5Njsav9Hj6Dxy622jmZtyC9Yxr7stnKtX5YHraTU/TfyeUmhKsnfvtU8NrL&#10;eKG+k9fobHGRNSbPz4QTrnJP7/ZCfvDZ12cB373rVV8DfBqRqouThj1ZeMprsTHrwdPnYx98htZc&#10;THbBvIu+HV/GltrLJfy0Y211DE/tF+DteFkdg492FL5snFE40ZuyQO0XPkA7Y692dBAPFqr7Csro&#10;13GATHld5C4c840ntGRksPmr+7Vx+nJs6eYIeg9t1h7e1Sv95vfgOb63Xb11t0BjPhlbU2z/CWun&#10;Z9lz34nn3eZuO3OIGffZcJ7YGTvqgp5cESdifPVa21lESYuyefJfWdP6EsGY3pOp+kj59v1p7xi8&#10;pKMkPNLGj/+O/OQRL+ZM/EXmrUsohg88ZT76luboPE0GxwR/8C3yp68MYvBX7qGh9epC37kQmLbC&#10;K6hSgpNu9DuP3eap3guuMX9h9Zt+SbDXdkjjR/vKF7n4YHVix4Xl52Tytu9dT0/2ssD2zmuH4sd3&#10;odfy2KoLp8HRx2uvxkBEwC+4nkp4/z5P08WOHz/OBaeJk9i2r6OTUz73KXp9C41dSCaThUO8tDE/&#10;2PlkEFeFbvcGAnFicVm88q98rg3abZtxSFu29mWu8DYxoE8v7fo2+ID98XYBuBeK0oZNPb1J1r7e&#10;PvIbzxpX7hTLv3mSGAPoweXuaHPKzjyfID6BoBSvB6++tPdB6wk7ziyPrdMvAZpgbTtHWO55xpyo&#10;Lv31zY238r7kCx/sVt4DzY/HduHSsimf/ivX6x997SIa+aDhqRRxNVKPzdpY/enbO05cRLOz9pjz&#10;ofSuxvbqPr7zG3DmsT33SjwAYxCy1Tv+5fvuK8ufftE4ii7GR3GuvPYRi3kycWJMfM4c9HWec4wP&#10;GY1LX3qOkD4RXgC/9Uvn2Sl3oRa++UnbZD/se9FSG/EKRtbEQ3iwnYvK9tmhsRc7dD4dHkCf8jYO&#10;F7Lo86dvZ1FS3T2e6euPPBFv0Nd4Zfy65mFp8zY3ZlWv0LoWYfSl4JMNkKc2iA70Urz+clCsg7tz&#10;q/7+bmrw7DiZenrMDajSjzeDzBsGxk4uGueiZ54mVBdpy18bgH/nU5ELzDlNcJJ8114Wr9/xZ3Th&#10;GTeR94Y89szCM/3Ytxc5QvfduZjxNv6Uoz69zdwicqJXHpGDLMB5kfMc+umTpOqikUXFzA3Xj7Zk&#10;3ScmHNNPP50t3LsvKmNratnyq3mYC7HrT/y9/h9vsLzs7zx36Ixf6E8fMGPBtFsbynvTz4ry4kuc&#10;b//oDfjxX+ekZ47epzIjs/y8+oz8dJDXh1dQWo/47tObzWz79qbqkzmmc79jH54vXf06QNfm84xZ&#10;yjc/02Xqxh9FTpsffjDvIgPfre3RGnrstef49VPyAbpiQt+afsy304c2L88CoRwxeq3uw3e+xy/T&#10;b54+UstGe4Oa7fqNDL+GyTWj36wx4bc2h69uZcvRISG2htfiuAF19+HdcThN8EcbPTD2mTHxy5e9&#10;kde46FyA79CY8WHbKuej8f3aXM5w09WcZ80Nxfr9zB1GjuFdxucLvrq5sKwwPBNXX7JO5OLRN3l1&#10;vfgEYnX9IH7k8e+++67xSl7p2RBGzrXd6qk9+e64GJpbj+7UwwyMGS9bzTiz/coNUjM/frafhtN2&#10;fUV/0BzEbpmziI3V49l+ct/I1Ub5er5FYGNI3baf7Uu7bpk+sfSX3vSViUF47EZv+cMx0IaM7G7/&#10;BY2g8MPCtHkZ08P/Jb2hM/bbtvy3MdUxJ/xXhsUhxz+CyveQs/wfcf6a9+qz21/RP3ZAZ3Hs0/JN&#10;6K6HyGZtoHivZG9Z8G3XWi0jJzrZAuegQB4qbvOi+hY3T87efGsnTpLBMhebPocgLvUjOY/ubaEu&#10;ZU9AA31b/XRl4Y9SQoOf8yU+NpbVi8EF5zJbN2VH6GOhyhockQRGxokVFziN3f8IyLmwc+O1o3I8&#10;5nhkgf9U19jXfmW94tEfLpsE+fJQ1m5c/EVgaRgLW68gdXKetmzNHrOOOjFKls5jM+bt+QxvN6/o&#10;X/sK70O8sqOe40ueSHntR5Rn/LN1vEXtS0l5xY1ptbV4PP1WfsTOvAnnkXlsPzRDJ/KKlVReOOiA&#10;6nLqK9+hUfZi49igsRh9n1D1Ds1nuf1Lt9cVr4/bfubZ7Wd06zg/iORm/8ww47MT3+TKn/9eQG88&#10;47m5/yUTsryLf+X2faCjPkl5byYMT43r6/bLEArU1pGF7rXfS7IvjtaetWFo2ZpX7kX76hTz1W/H&#10;9nDGLyn30FSPqTXt1Y+aouG2fXV/wV1T86bkKA3G/d0feU7Bow16ZFHzLudfgzd63339H+fkB8nK&#10;sMcbV64wdwnx+Ej99u/F3fGu+m5htpWDDcCx2Rz8+pudAVc+wQNy4EvWGnSBt9EV7s5L12/PNt0P&#10;P/2t88OQ6A1fqRi7HezgrC73muH4gC7idi40x8bmP+L3uKL+PPEQofzPetPRo+31bXD69xxMXL7e&#10;z3W2UTRW27pJUtfRNHyXgCbMBPUx2ratQodO2t17DDgn2OVz8NVv4BggP6R8j7FdmWw/HM8IUEHv&#10;5Gpw45DIPAk4Dsq+PyfJ0zlihK7EoRhYo0QPdPuJ0w0AYBYYunt9wcGLvHOidxK841MGuYtJ0WPp&#10;KgN7fCUghZVz9HdoYH/C2sEW7vLV6TrJ5PEDxY1Nlo/i577j0nlsp4zeswDi+O25u0Eia/IJTSc/&#10;BjO2fNJED17UbXltjcgr0Cbc234m2+MXaqma+tmiCWdpbZ3j6sizd3gOJ3I0eY2PFLJR8VNnu2Xh&#10;0n3y3LwsJM7ioMrVcbb38cg+fvK0BbL6gY5Ivu3A4+PheViXZ9sHz4CzsqnYmLEvbrvNpjqfY2W1&#10;RfRyQfxztpdNwoT8nlIrXb5L4lCvD7QsdEzQ1p5lcr7Us8vPeQ1Vk1rlm74wCygzoFqEoat+vxdx&#10;9dlYoZTQ0d51jJHDwmOOI5vjsedMPHaApm8wWv9iYFu9tcsfcMFHH+jCUU6OCqlfvn5bsDy0iI2C&#10;GhsMGn7VLUl8LyoSXVKXgA0UvSAVdPzc5JLv0paAxXmWkCPVWVAmS3i8qW7TL4bT6L77zy39APra&#10;XhDzo1tbZ8H8TQYNQOZ5/3+UYIdMqKsXXYwC2UbDyq+cHeA94R6IoY+fnvUv9l+13bodoHbRqfYJ&#10;70uHtBNrFkzfWhwPiGlle4GsOqdcLvlzntT2u2LzRKonb/SleV00XhNfTgXGRhsX6C2w17VQFf7V&#10;PZWN+Ywz+oP+NnYZn9gXP+y6sl86pc4T/srxI8NCikrf+IL+Houn2jv8LZy6wAPECnl2sVAZutoq&#10;N76IYXwcT651kdxvhIxsFiz1NzrMwvuHP/z5L+cGodOmPLo/Mu0TbBYr0emCZvhMLphXDpGltnvk&#10;WGXgv/72X5VTP+uTOeeV/uQeu8ox5/fXQ7/l0dt2bVp95AA2SHmNFdp4KvN08oI2oBdd8lQLn5lc&#10;v8lC8kL7em11TpTi27Vr/Rm7lmf9PU9ora3rnxDq7xMm7vgU7oL9uet3/GZMlavIY3uNt5GTTVwA&#10;7qJ99JqLDXd/4qMfk3/oia62EbS2+XQmro0r8Z1+8sYCs5PI/AHb6WfnODRWVHZbnO68+po+Hn94&#10;9VsRR4anrmwSA7xqeR+ywMZj5Q9+26Qc/aVlux+tTVDBkB/6T1x1e7z7czz6mbc9F6ThPGF5jSxr&#10;mxtDfS9w3kXHz3cBO3aB+fBaeWzRJTvby1W2fDnluVCZmPhy7GYhzwig/zY7NWxGD9y0HZrGCmP0&#10;LcPs4RVh/B+fooV/WvdGDHtb1/3KPjZcfxQ3bdA3Z8VzddJm8guiPvLk2Lg4AuSc0KA37aa9BUS/&#10;/zvLuW3a3wLPXmSaC1ArA5uGc+fazTXpX32larbyATz9CejX+PyUCxi1YWJGfwLipwvLmZv85S9/&#10;TrszrsaWQOyhpz0+zTlpw2aOb3nyEwXJG+Yj7cdp44Ie3gCu1z/byiltF/HgGpPkfnVpMDYhf8rH&#10;p5HDxUEy5eTPb4HNPvveQMbGYrdDBx+a9EmBg9q22Vfz7FurC7Txy71Vpv7+jH2UL+wrshw/6eI0&#10;Nx+wY7geu41uzRi/4oe/D37rT6/vdE7gRpu92YbvzCvdZPE5FwV+C1af6hiaoN/sE7tObm5wlm/5&#10;J8I+C/L4yXHlSLv9LbbaIlRKrnOPGdsVlE/apGFzMZ1XBpyjXentTUbyvVhQvvFKxsabsTJxuLAx&#10;5XhlWPp42J/Fv4xtjcGJQ3bai8DmxQBdNN5l8caY6xgNZTs+4mcMNz8deSYH4dF+VANE10DbRY83&#10;idFeSBDTykO3x8c2ePh08Sv0tdMXa4/kgea4yO7JIXw/5tyg42GefA5y8dEV1/TtfnSKqUp36StH&#10;G8Dz+aMnmbIlP+j8J7nVRV+gXB8tRMYQLI3OmRIr6PlU/shmjmS+1PkPnXpDUvQjD9udcyBPFRPw&#10;Y8bJTz/mJkW/vZu4fZ+ffnl3XrW69vz8/s4b+LzN06y7QEQuKvHP6skv5rzRJh/ZP3tIVPXxTY6O&#10;THNh0fHqwi4bV6WZOHwCvP/MT1DAgWtuR1Z894le9nEshsmmzSxe8e2Jf/7JGKTefJYiboC9zn1y&#10;jG7lytgEelEY36UZ/i1PTHlt7Jef+YjfZgFcWzqURvbzH9iYoZfP4JAXwKGXGPSmOO3tb79L69Zf&#10;9u7oEx4XXXEkX0xcoxkSoYuXffJM/Ikv+yvn8MpvQOcVunIAWbR9/4gB+enTp7Ehufj4evjBfKD+&#10;G13Qo+PyXDtMOWlGVsfy9MD8Dv3Kpj05du63sg5vevEfWcdmfpJgaWG/PG3Bk/fyO1U5HN9U7IM7&#10;sq0eQ2/OQ0b2rmWkwX2eZP1tLgBN3ehlfKCTLZrGj/sC7pSt3DMGiFUSTvuRf+STv7S1ALt03QBm&#10;Lo22WPgaPG2x+2IFrW23N7lve+WA/Z8xtfXdBkVfA/BXD/MoOiuTe/aVzH7XHT4Zlr42u3/3hejh&#10;/+E7dPYm/TLM18bG8heDYhI9ttj2+m0SXfBH3+W37fDVTxa/Ml7tp6/DHbn1sdAZJykuaIP/9qst&#10;363y26dDc+0FZ2iPLVcO5XDId8nMzi3PtjafNnDx/z0o3dh0+jhbDW30zdv2psf1Sf2R8ghX+eT3&#10;S7bjG3UhNPXJHRGW6yojWZbnjA23dBedQSpe2+F3AM79uXVzUQHPz/oUfgevfk5bdpG6vW1lBUG2&#10;uVS7E3OXTQ8/61w3d/acXLg+3fnl2E2/0JdPPKShOcOeu/Qmnkzc9Om3bzPOEiW8tQXDe7hNuZ/L&#10;sL5x7Bnav5w3SOib3pxizfWfgYm1G3P1XN5bM3rtUbbJK0/YXMt2Ebjz0MbEQZr+Fv3ND+MHgJc3&#10;B0Xi+GXmMOi4iXTnd260bX10Ne467/T5y1/+0vZjj7ENmtOvRMfE04vYaenLr4nfU0aec67pgYDe&#10;VNwx7jn+jQ93nkSX22Yjhwdeuk4TenzsDyRCDYWF7X/aXjKq/gf9clqPbst3y57HG+db55gcTI/F&#10;zk+2fmVsv0i9Y/Juu+fvpUfk+nhttTSe27Xf+t1T3+RjFzd7gKe827b97dWF7617bjeGImZl7TF7&#10;+8sWnYykbVK7Z0+df3UeGCmc9trMZ2Tr/P+MD4M435c9mqOPDhNujev2G/xr56HZlgdn/DJjufLF&#10;737Gcf3sa3YpjcdX+1v4pEFjZq473ecBP2T9AC9wbcXfkeM1j6cclf2QerB8sVtbpsQF2ytkm1vH&#10;5tL75pa3eYPhl+NT8bUXiRGcvDKxQTbzlfpo3PCCp4PKmW3nRQ9+ys2l2h/T58z5ix9i9T/aEXRe&#10;AR+5g1tGxfr1lxgB2rLV+O3ImXKzftIMUvYNiM+yVviKwhpPx5IsoAX3AU/iE4QCR9sj/AOX4Q3A&#10;Y8hHILHaAUK72NZOUXsKyFl8RheNezFtW23jkXdLw+mSV0KsrKnc1z0t3kuNRkcnrpMA6IPxTHyU&#10;PW2wnVn5ftYmu02DmCM0bMPUIkT3H7bcoO7Jd8qXFhmXR+UtmZV4nKt82892ZB6x0+AA26n3WZo7&#10;Ufd6K/KaDLC3rY81elLvCcDyQfK5/zy2aIS+JGs79jrBGN58IUg/exVIQP3eqft8/Yi6sbe9Y4fQ&#10;tLiyE9M5mVA3eq4Oq+fqSqcuEsT2MzGMVuE7n5HBPjABobuOedGtDTZBnBPw6KIJGVmJBLVJyvGa&#10;Cww6Y5BStgsz+4qzxcWj+8EEu98YTDtggUniQLd3YLcU5ZGZ7Nr59MQk8gO2BuotbJiU9KLHGQSu&#10;i4XaxlefcoEOjbXFtl0+julb/0UW8qRl+7QFFjJ3sqo/hEcniGSTmXPR80sWpT1JBJT1wvHkq5bt&#10;gtBevB1EcRQfxx+lo21oktFfXPsC9qIOfpI5IItXzrDGPjk5pjtxGVqALiZ0JtaKtKvtktz7RBx+&#10;J8G2wVe+KlUaNyxOPfmBusZVdcnR4Wu7dxo25mGikb9eYNA+x8WLf+yHUGmid3Z7PJp096tf8H8P&#10;Pmeyb4HdApFJOcDXIJX7jyPZsN6Fgj61kb7s5EeZPmlQnwuTs+DFb/ogOmJu+nX22SN/wOJn/fRU&#10;RkWOt084RBvoD3zRi5WR1ZMB0/Rl/D7b4t8BNoj63S5wlGC+1N/5i8zxO43JnY8IsWkOd/SQrTlP&#10;n4geysWyXMUefbImffin0JPj6KCvAFs3e1ioowMbsJV+jCZa7DU2o7+gzmvqT3BrQyivW/yYyaEn&#10;3OU4+EB7Mrk7LO6L7Pw7daV7YvzLh/GDNvVTaPIbe+xCtkkIeu3/cm728aZj28RW2DZWyBFZnRBp&#10;Ix+iRTaAdmWLPGIAbXE3do6cbs4I7fzXDmg6kVpbqEAJDXjo7glMGZwvdeTbvlxZxI7cpW0+zWPy&#10;Q2wh/ztRU7Z6tz6q7mKSeYy2/USPXgCIf+lkYljbhy/edLNd4L80LW4irDTWXpXn0Se2ze/12Sft&#10;8osMvwVhW9mgrPx0bg89WAAAQABJREFUExx4uIjo92DVmRsA+wBtOVBMgi3/+j7bxG/56omk7aHz&#10;zem/JdKvuw7K3kEZlxWeNBSMLfj0JPdBm5g7+za1RQhW7kOMDCOHGE7MRaftJ9u0E/QckFvuzQjQ&#10;ql1k3ol/c0PmuVsP6eHmtvnaVyfyqbBAv7oZRc1rwVOe0hvzty6twmPGpLkR5cRYcDQnr/xN5wH6&#10;2pMDsi8+jz4HoRs2/eIJq/zRiw0+fJgLK2jJ7es/ucz+0lHfizbpv/q3+Yl4lsN+TJ9o3wlNufDD&#10;Lx+6AN/FrUo1Mk2uG7r33GtuSrx1iRbhK3duDliZnlu/0dsc37Q4dpAbnNhbsP0xfZuczWuN/djM&#10;TaaRsXqdBTX7pTsGvPavBZQsAJ2qibHYgW8mPie/JiLGzBaJYo+nLk/7P/fphs4T2HLlcQGNj5RN&#10;3+XgiQP0zS8bC8EB4nbb2sKpXrx9xdbu3/2KHB1bSqOkwlOfIdvQufSp7sfW9uXyo4M4FysdI9Jn&#10;vUlg+A/N/d4y2/7ZUiGmu/jkMOQH1J/Ps37pHKziqN9+1flD9Ga7xmZogKVlH66Y6Th9GI7NXWCd&#10;MQpNf71omzHD4h8a4ledMXIuDI8fdj4g7sC2t1/e0Rrsb0wXnwyZ23ReTdfYH03nEn/961+Kv3ZG&#10;b88xSvvIfdkj7ekAqt+Z26lvn/85byPJa4OrXwLo7Xk6tg2Cw/DauXjcNs0ZIzN+yyeer27LR93A&#10;+Mu4i0fnX+FnTJcvoMF1HjE3eMxcQ9uNH7r6iPHKcWxWvSKjOnn0XW5wnhs40jLHtUeo9D88LnvS&#10;/ejROU1y58LKPXOd5MITt6tnOnRQTz8NncmhY8sclczisgnbiY1ehK05I8+gLcvacGOO3H5Pcd64&#10;EJv3vHRssvQ1lAd0kvok+xd9djCHT86D/+ljdEjuBnQzNxNbZEJDXKLxjG+4pdt8npyT+tw+iUJp&#10;uNlhQNnC6n73qbXDhRE65sG1fWIa0JeNRg+8ko9Tx7d3exdozYvH3vQg/84/4c0N0NN/lQP48wQv&#10;m8xbJODWDjkeHHNdax8jg7q9YGYfTBt7o39IlIY2I8ucP4gLPOei5W0HLfljx3DtX8PqarsfcqAX&#10;Sq/RczyyqBg9J4aHzhMfvZF39Rliw+dZNvGgX5pvTx6EK1+yH9pPv9h3kVY5OuYP+qcYG1y5lh9v&#10;vBknRwI6TP9wnim/3DqQGaDLbuLiNbApcANE3+gRv8N3rmO9j116Y468o+zYkWw+cd9pP1vfz5jS&#10;vrpFzp6np350Npbd8tAhKDxSQrbDi89bVP3swXXBa2Uwr9i3syy/toj+aMADa/+u3VX2yStjn8Mk&#10;eI63jf2F13MLMhb38OC7W7fL+Jec4uH34Flf/Y8c7ESenjunjNV2Tl0bnH4uNwMSr9y7bcU/+NIe&#10;/vYxfXH5aFqbiFf2JI9tAFd1F/+HzdQXC37aateys6VLpabXmVMWIV+V5ZJp/FAZDsJTVvb6+edc&#10;AAl++0PiNdPYxMUdY9OnRtYEU+2IlD5LnJnH5nhELH/GRBv0Sfz4YuOAmiMDm6UfGi/SGEtvvoFn&#10;ieGXLkRl/UH/z7n5nqehqV05ZLMXcJ86Lg752kdS4CaGZJYQPA8TJK7W9vB/C1bu1/XbD8leiEyX&#10;bjXA6L/zpWef0vc63kTAb63NBJWsVSvE8PwHYX+Jg87GyL5uWs5R1viKLBfvFfXkKz7aMesi+Gqn&#10;tJURMCBXADRB+Zz9Pc9S9rW8t7T4ZOfCZHztuzHfxIfz1+ani8f217Evo/lbeSpU5Rq6G2vL4zW/&#10;iaVp9dxHT8x1/p5qx+sz2OLWHz2Xh+3yqVTiM/VPeOLA7fwp0yQ2qWz6wsld5ZNybdSbo4P1OfyN&#10;71Z85WttjgboNnQ8Xbs+VV7ezkXPfnfytf1rj7+2re2Rc+51+MCzv8e2eLyG2tXFUWtCl4zj49e4&#10;/yvH+lIs+qumWEXalpNr5Vt5U1lY+znYPj81fLZ7//9tyU+mlUs+YbO9UTB3Nt7Mj32fN5U6X9T2&#10;bXzzlLf0Os9L+/VL8Mzh6XxW47KPPkuNDJXl2A1jY8XYcnCUrT3t5w1rG9hxAkFyjAgkjGYgGWsj&#10;BKd3UTyCscKiFtCun7Td/a1fukM7eDpTAquTfYY7iirfE7UmKjTzB2aCfy8Md+G7goU3YzpxyN+c&#10;QGQADq3SOzhL12GNlu+lXQb7dWRxOPLe+ihjG/o8dVpcZU0IJpjBA8p2S5MxpQluTjIcH++vDeCi&#10;oR5sOXr210+72IbiyjkytVnLZgHu150M/uDGC0mEm/S1xKeTykzcv/lmTqqcWMJfXYbD/b0y7nbo&#10;nJ6ag2e7S9b4yyRlTvrZbejz29N2w/fJy35oR4exyZ5M8fnYbGkV8yRtbuX3td/qs/RXxtWBHH06&#10;M3rPydpc0OJOuPDuzxkowhAP5fy6NMnRCSYbwumAcS+sPweW5c8n216Z4zmhmgsxTtS3Hv3RK/GR&#10;CdXnLOL+9EN+Iy8TNolpJ+Mrt8lpJ1CRp+0qFauOTVOayd7d17ad+soXedzZLxt97uQwLULLazOc&#10;YFlQ6B08odvwTh1AJ10jfkq5PhI5TERXf/VdvCnetFl+uhO8QygXKEyJp3+gsbIt/tZ1gf3cvaMM&#10;D6+yfN+4mPbKF5rYQ418BfjkSmfdu8CUl89gzHdwwN4JOIV05ZvZauNvwbHfTN7JqHK8FmP5xkw3&#10;PzTyKV622VG5JLv9lWwvaufg2eSI3orGRfa2Lz0vwqObkaEXF+TcufgYPyq3sOS1xp60iO36m8A5&#10;Y9BHv8/TWCPTLCyJkZVxtsYbn9GDbj2Zz3Z6zOgPV52+9cc8sbq5S7xZ7HdX6U6c1fXh6rjRuGWS&#10;sPRLm8wn1+hbV2xFdzz1r8kvk3Nn4cBCmriwAJt+KH5jB32oC7SRTRuv7qucOVa3CxPkn4nlxAqD&#10;t3+66zU6ABNb+PjPwvF9YoS3ejTx2QulY7vpG/TGY0+A4IqRbUNmcrgga7LcV0cHhx61B1uE9ugp&#10;DsY3cyNLdI0MG8MhU+APdt84Rt/+LpayzTd55SpaX/IbfF5xiX8huC1HNfvlE7+wQT/G9MgPVjeL&#10;SujFTa37YuygZ2D9v6+915bu+jyZar/sf3RxNzpX1hzDMx7JSW4S+enveQVjLqSTzUJzT3ijL93d&#10;7AC03ZiyhSeOyLL2J3rlz46eXVvFVavT3PBRcgi2vVj1hE21Thk+/oanb77PCWrKp+zkxRxs/319&#10;E1URH18b+9UhdOTv9uPETyfU5wJweUeegehAj3zE5hN2AWXL0AOvy7VFM5LmM/LDO6pc+Gu/s95Q&#10;e44s2oxN6tfGnfnUPU9bGdHdffM/MAsWE/9EbL4/MvH10E75wSeHT6Ki7ffL6+dHD7JsKXq7f5cv&#10;LTVwZ0F52hc/ZUMr24xlwI0PT+jF10N8aNz6jKi3EPXlwa39WzX1a9ftX80PhxFbKDdfYE/5/OPP&#10;6Ve5KcR8c2Lc3CFPv6fvyBGimmkqf3h64t3vJF4n6BF2T1Y9YYi+XGqOaf+znxYpjvnN5FTiJM0F&#10;Z+ZAnkaAS6Y5L5m68Vd481FoXL4OH/OT3kijL566vatbu1lgvm3WG+NycQfIE70YnbjvnCuy7m8E&#10;h1jpoZHeGnnipyUTvuZ25EhVYINhY17ZsdXsltbZveTf4+eJLR18RufZssXmc34+IbvNl0Ntdsty&#10;4qCbidGrj6Zs+q1XqP4QH7j5k+1nLoSX3/v0+6HfuNGPfnQNVGfbo7O4Ysctv2xU7NsGq9duVdvP&#10;18H8+kYsehX0YV90+yRl+mdco9BcEYSOX7XVuYjUmJpzusVZmY1R3gQxby/JnCBvLzGv/fw5F0gt&#10;EOavcouExMEumuOx/CunGCEDexiLIodX/H4wVzrz7OccWF9Lzyv+KojP5+RcY7vXGP/x2/glMrjQ&#10;EUuE/8iAtr5CVrz4bsbEjcWxr1cL75wHbXTdNOLir3Nv8m+/MiYu7sxzYufwbnlwL9044IAFahfD&#10;vQXk84+Jzdz0qW1tHNqeRDWfNmqLK30bwHEzn2Pxx8aN7QQ3nv2JoOA09mOP6hl96bghw35uZvYq&#10;ePS0A+YNHaMz5/5T30CQNvEN3div754rZk5tcpNsX0UZndD9lAvjM0eaWDlocc/4s3FQOjMOtZ/G&#10;HPyx8aQNvAXlGyfKHQsV51T/23/7b3/4/rvv09/k2sRW6jePsg+8yp4cAOrDnZPyVxDQk4e1m7yJ&#10;hgt6e5584oPNY+vryeHQg7Ny79Z80b63rqk3Z+287/zWNRnwiTT1n+P9kFHboSVi7zrxtvLyHZgL&#10;vPL0xN6OW+pWHvtPeJa7kdLxHfuJwU4Rb3/hKcfOuCdvjx2NDc5RR58dV6YuKlVWfQys/+xrvzKg&#10;jR8/AXzQm3p+tj82tk/PkUUf8hmAr9xPZE352I3M7IymcnJsHxibH8ZD5tU33vBHh6Fxo+BJ/skp&#10;kYus6b8jy8gKu7458Td6bV8e+vobMJ9Qv+O3susJJvWpmznS8hyd57dEU1/958J8UJsXdsxavrb7&#10;MVw5H6QXnntuM7GA+0BaNA4dLR37zLK05OwcKObE5oqx79AeO21/mptPd7532TXN8fK38NYTkMel&#10;8tzGvbeRvcuk11gCLhrdv30qPne+NLHGn5O3V5fX2xI8X/TaPli8FS0yibfaTUyeAO55SwwDV/3b&#10;vL3lCWiB5dn9h77VPTyEK5zFW1u2cSp7jE4L5uuJv+XD7YH0G7tkxROgXVr2p6B8njJsuerXAA8x&#10;W/lp5WL/1qVB++HB0X71XLmnjXmv/n4EC579OS8YTAv4zYTH5rU/uogG6r9eKDg8TP4SHujvXOJB&#10;vm1exF/7/ko17XYsE7/6/Og1us36+/s//DF9We7D55obN5eJCzqMLs7jR861wfh88tbk92ffUj6+&#10;io4n5krgN77Wri9tePePNmuc4T95bknVB+wVaB6OVX9JnAD06N6clehgy+IfGmTeczPl+sHO6bTV&#10;LkPPzI1K57ax8dOccs+N2j5+WB3ETm8MHiMSvPasYOerPs2XMfNrsD6e8WSiZff5cwEvfOGT44I0&#10;gWfeJNpqjzIdP9J/8+jWa1sbhdaWBaskX9Le6L24defJIwSustJkg/wBtLuNPOaXEa7n82s/dStH&#10;ZpQatD+20eOLOnRc+o+qyxfe5MCXaOgPe2F5ZWXTHT9ft0f7a3Wv8RyvvLaj5r2+ph6/9dvqCbey&#10;QQi07exettq4ZbOuf9oeP7f9iefWp3xpH4LH4uzEhmv32PTQwF+b9ts52e3+ysPGvwfsg7Z1BPMt&#10;wKaFtFUOLjKHbwtbcdVcMq1sql/3+avd2RGpIGLcEKFj7R4b/+A4b6mc6vLJDKVvEvUWrIWNz25P&#10;V1r+ctoTcAB8sP5YufugXGtn/aV+Z8jgWp8Q82MjsqWY8BkD8G28nZyGxJePD/uU5nytn7OeacKf&#10;gT4MVpAqmLIZnFB5KfzSWSKxyFEnqPbRy6cJ1CBBzFeK4rUD1E56yp+80UeC0eGeCc6xk7F2xChd&#10;GviEJ1qfckIsiEwkc8pXw2S39MhMHp/JSSo4NsyOjapPaBW330E9kVEebCIgQnQn/p3c5lgZ3C6G&#10;lenYgm3x3M6LbPU828r6WChokk6bIE0b9nz1qdNT3wWZiKsezcofusvrqNLjDcANyJXDyZs6bXwq&#10;25nkL50gQC8o28T/tI3KkXO2e4zefEbvxTHguvv/rqeVCcFMiCpHjnd7yXLKyECXPZEVY10oCD8T&#10;YLAXU4bn2DHV7UAf8ooStPcCqvKV5cYfW77NJHsH9yCVNpOQaWLdifbdf9ohg4WOgfxLFx5y4hO5&#10;lOnEFhY2uZXgftWfI/9T9/KKn3rHXnD72wR4kCEy8QUbFM5Garp0SZDbX5r2wVPWYLSs5WOQC/9J&#10;e9vC27vlQrym4RO4y2f3I2ZHkdOdWu8E7YV8dJFrQsOCf3l6Uji0+7cy0/fkB/JXnvK/+0D5Hzxy&#10;AjniCdr5EfZeADoDzVVfm84Typ7RKI9sq0e26PusD69+dcpX/w7Axy/LovosIbRTwfJfolOIlm4O&#10;h35kTM/sYNN8GdyNtb7izyzzABqxTL7Z8ZZx67+2DbsLqsOjgA6eitv8vHbuNuXtE0c3RLpoXH+Y&#10;/DpBmBNaMeopyuY6Jw5n0KSHsrXlJUh2bnufSRS8/FXHw7sxEJvNxGQWOJUBtPWZ6TdaDTgG7S+R&#10;9cVTEPJwbppou8SKWGw+7v5N47W8XVjIuICmiT29/baechNo9LSp30MGzR1HlNUOmVz1omRobH4l&#10;53PRDn04JgA3vZmcOO4F39Df9vzmImb9oE3+Pp/Jwba3XZpksZDaVzZTN7HhCT7lXRiWs48uePTk&#10;IHWh2v7J9nihSWd6OgG0BejY3wUhizMrh3pt6aitdvNUiBtJxNPk616YDZ0Qa1ttANq1T8YusD5U&#10;BtQ/P0+fqBfLvQie5vVdTuwtcNpfIDd6fNyY9vqdfQqWvR7A9iaHXvH9hNFX30xpvkww6aJviwPH&#10;5FxAw6G6fAW3/62uziW02KMrHj7/DNy4iZO2mT6vX3qKw/gKBm/oO15b2l/QfGhsyb01KhSOf7Zm&#10;72Zv7tjCbPfV6udUYHJLynsh+KRxdrnl16+mv7OQXGZut/1sFiuGgYu/yvXvd/Hl2mp0MneNHzoP&#10;uW9QwLfzxzB9+kecdk4Z0sqXVueoMcguUE6eG/71p6/8v+ucIHrlmEzgSWf2p120Df3w0IcvG4RI&#10;wEUbtlp7FCfHbND556ENF6yc9vv0w+mj7UMR7JfEOZndVOEiqNwB3uR1sGL1o1fV54LCl9yA48KY&#10;HIKP/j05QB5DYy6++O33XYylpxzmt+LFFzxzNfHjnEPfLK8UKN++KufA3T4CHz82erahm2PlXrGm&#10;DYCrDm915n7ZTFnnwW7ecOELzSmf17/Lf3NusRf3Sj92Qpu4/IKmTx0bPWL8S64KMCceKRuZ4fLT&#10;tBmM9cvOJ/Ziz5bDuvH5Zm4yWh1lQ/XziZ2ru+Ohz3fb19hv6PJtyrePDurjW3v2DIZGhfjiVV9+&#10;NIhlDsODb0OGLWezePLZ5Ov7F7+vV8vJnYcEr3bBxH4M8S77a5eNB/L7NEZDcvMb6sqNafrM6qn9&#10;xPPkajxmnJ34mhuCRtfqRzF8My7pFy/Gp5R9SJ2+JRbdnISfvuFinvbe2iEncpu2bmCoXuTL3/h1&#10;+JH5CdNHVxY+u3UVB3TaccYFUMeeMPabt9dibs6hnZsA/cQrcscm6TORa3NUGrdvp+QpQvfXdmQ1&#10;bo3MqcoxmciwzYy5C2z9x+jMn+TpfCJ9CC/n9eyFtj8Xc+3rj/KTudYfczMCWWvbQ/TzuYCC9so1&#10;Pp2csGWXrMlNb8RA8tabb/IE1vf3U9AuJu+FcTKRMT34ooslevxYevRM3JsL4Amar9Jq8tXkVXVu&#10;5CrURiWQOMsCbGzeC5FoHdCHxgriNfYM6X2F8vTTsfnwWJkmN4t3spFTzgaXDfA6bJTJTc+bXeuz&#10;0/3VRer6d9vLa/KW8/r1++avIzpuFz/txBQb2X/2O/jkZC96zLgwsX3JFl4fYrfhNXNsC5LPPsdH&#10;SysUQ3PotjBf2/+1Q3fzBN78IrbsA3TXjzMOTP6qPOx19IC7bewvKCv99Am6ojV406/HX+O7pXnL&#10;b2wcO9CDncmzMk9ZbMhnEeTiFZ6OB3braHUa+yiZdrO1r5kxcmwjRunlIvTkBzTEJl6N4dp++pkx&#10;mu8mdueJW/GGrtfIarNydW4UuW8ZxgY7rzIX3Nj4OTdguPmI7myzNNr41Vc0aH4QO/wFdg6B/60H&#10;vcYeS2KP6dF+fhZY1Ue64sPpvPw0Wlls9Q/trElesOY/W3ilfehc7embTu1iuxuwgDo27rxWrOo0&#10;geZS9fk0x8sl+QDxUlnS9mtQHVUd1ekl7xVOWfOVPhqQl91QAQdu+3tkLZ2X5iu+L3X+Vjdl2rVN&#10;9vdGrKFxE6nckLXPB6wWpcXG+ZDv90B+uamOPIuP3iUXGx0+6ss/ZeaC4AUNx0cuumzuYPfKk7rp&#10;y+Lt7l/o9CamyDTr7bNmoHzp7f7K1bkaOY4POjeFFKjIrPuQu3N2/gnbzgXTT+j1xjiceOxDEq/x&#10;L8veeje/h0E8VV53jrV+Mzec7frq2/z8VE+Fr6fdxjfkS3gUVp85ItLElP5hntEbnWMrS7dTE5wX&#10;Vt+WX9+iPzbc1lW7sr5uUbqxATPsWLHtp3/BiA3N6WP3mTPpS/wZG+WvNELY+CaG9Q0gX5Rw9sWF&#10;m9/knHGWfDn2xNd6tfVT9Gqf0h9cvAB8pOPBklBW9+WrPjk2QqN8IKTxtn+XG2tn/iGGSD19ET9z&#10;V+c1G6PzgMQj0rOLptBbfZEHjre8OaJCkW3Ggvoi/N5keofG3HA9bbc9nOp9F89e+C4/eoHdDsLw&#10;0f7Z/5eWcv1lt/TfXKgMdN6arr3Hyra9faDOT4a0L8QJk1/FWSs7T4dDtvJLvGw7ZWvXFv7G1+Lg&#10;/Zo/GjsGxiAvZEVOPdlewIjwsujoHPTrIvDFd9s/6I8cE8/3tPT0q6V1OLyUedps2W5fCPPqgA4X&#10;hDY7kq26U3oDGRLeh7/YaxGcAPyuAx98/fifgesc9pVe+5Qu/87DT/F/psvyk1jeuNm1++uG7wdT&#10;OHt94FEcOR0dvcm5vHcbHeSOQsusY804NG010SnT1845uDGZ3a4cMK0zDtx2WJlPVTd5o9AgbIfZ&#10;SgNbk9MGyFacLbnYeolydvdT0YRpAhgaf3x3/8YiHJ8uOMVx034ImuCBdtQ6cya4Oe07dAeP3UbR&#10;4KOVCapB1YKdhWsJQf37lOkcG4RXRwqZ7qe5JBOTFWf1qAyUO3j72jN0l5Y6CR+fn8KX7F1ET0K9&#10;ZAtOE2OChT3Q30/bUz5g8DAYaLc+oE9ryXHwLt7q6JdB2Kd3UAbtKf/wucuefGmN1mhoAHQR9Q5o&#10;7NQXB/+AbzT4MzuRMwEamXU68pF1+S+vPd6LssXDV/vYchbxxi59QiNy8EsXV7Jl0/4+RNrAvwfh&#10;TJp1jiy8w9kn5NgQ7RnAx6d4z8Tl1m/8M4OvfScBtW34UKS6Zmf1oHMn42pCH84sAE3MaUuXxm32&#10;a7tjj8rDV0in7m1jIYuM+d20Lxn4Db5NVH2d2G3DNL+ArmRAy29vAHpNvI3/y5P8gbWTBDb2mPIc&#10;NRn1YnGShTYJpG7JvjZGo8lkYzIyBqnxydM9QRiSRyaLqPyoJZgJ08ecqH1+N0mrtqxlo2N/vwe9&#10;icPyPckcn9SUSifuZNRPQ7wLBWrIErldGBGDfgMYwFkYH4wvXGzsJK75Uuwus8F+n6fbvQqXpM9k&#10;XfvE9u3nGdg7YYBDlnzUx7WNr+IGYwed5Y9DT3bosdD2Yy90JOxsjvxyF53D97RZOzgePSJLk//4&#10;KafUscm2Xyb//HZlZtfleW1DeCY/Q19M4c1L7xPUtPIEZgcj7SN7Lxhn0tQ4Sf3+/qtx5tv8nuC3&#10;f/q2T37xg/zYhbzUsXMpVu/jo6Mzz7aYWspS4ERH/7XAcIq7Ze+f8xRykbYih7VfGm4/1RY/x/bl&#10;QYMun6BhwYB8LlJs/4aH/9Kakxh+0Sa+TE6aOzstambxIZP/PnVyFkwGT/+YWEWn++EzcWAc4M/x&#10;Nb5w+Ih8cpztyD0LYx07Dh30yRznFPeNC5XhRQYLo0GrLhKSvlMbpdDTQ3AssPprVw3utBl7o7N9&#10;sONP6GmjbGOI7Et3TjYsaM+FcLbrRZTg4+PY60vZaNyU2JHXIheffEm/jgdaD7ef2IEcMUBtRCH6&#10;Fz/lxTl61Y+JV/6YnDjyk9dTNF1kZ/daM/EUHjvWGxM8aEEHcSsu0DDHYBNxzM4/WxwkPNsQK/L4&#10;eC3qlyyUsOvzAvDUa0CFNAhtttD29Tg1WOGNVkMi+R+iT6TeV6eO7tNf1DDNyBLNIgu9fg8ab6U3&#10;sl8TzzTSD+TXxtyxNVp4qjMR/pAYAHh9DRqPrb9rn7ifEh/AuNRcY3s+yvtbKtkuef7ai8DFE3Op&#10;1I8q0+kz8pNYMj8bemic+Int9d21ebhjVaiJo5eysePY81Sfjbpp80ufyLlrp42BIf/Z6JMzD4Uz&#10;NnKxEEt1n/JZWrtd/bWjV2P0YV767sLMtJn8Y19bPvV7oPb5rnJ0PjBxQo7yCF4v7mZMnpGajRKZ&#10;edLXthI3fmau8j62/ZLUtv3tjVwTRXrxNnguxpGBZfQbeOYpSvTTjRV9SZx5Alh8TTxNrnvaoG2C&#10;w69bTqbyOLqSU4xtnO38BI5+XP4RCA1zRTTFgeO+2j0y9jgyWYwyn2YToO/IT8LB6xhnzjr+olNY&#10;ZBqaPkqmmDYc8yFfaLK/CyH2+Z05O8+7fYXG/rZtai+4bB/dukCTLXeQU91+6Mh2jvmAroAt9sah&#10;zY8CsieuUUY8iCFAx7FttUgJDRb8RmXyZ3igx34rB14f3nyTcr+BHmCM34KwUj02Y7cTX72x0vjy&#10;bEsu2fEuo/cYcBhM3RDVP97El2w89NnJZ+yEdudNtnBT/tS9sZdywFZuUtiFTfjzhpFf+sSvXA0f&#10;dqVEK23QL59DhwBi2+vzAbnKNzHffJwY61ib2PpznkB1odi5Ts9fE7OfrabKyZkjG5NcdMUXVK/4&#10;DB1jEUEq0+FNjgXlHyJDxzBypu5z8pU5kxgpzbSXJ12ARvvd28xZctMl0JdcAO7cLHV7sUdd5yOJ&#10;gc+eTEW3Nog4ecXqymC7b6DAozfbiLfgOofS38wHR5b4kE55ilT+0td+ztMXXm0tT3/MnezsYw7q&#10;KR2vjwfOH9AjK3vsT+L0BvTwRzOb3sj1Jrble37229bs8sOPLrBMDtk3eryJ/m+ctKGvv2SqZF47&#10;T9+y2zz1ys8NBhTs9/i2v/bO38ST85CImc/4sjaLHuQW3y5yodG5StJqbRjBv//uu/Y757p/iq3I&#10;/u5H563mjMm5kQVdMLFhnjfxOKUpD21ysjN8fYW//T5peZaG+fg88apd/Rndq1eOybOfpWt7/0Yk&#10;vScOJhYGnx8XOi6NWUfW7NPD+ay5c8e7yj5taoM2ZhsxP/LUXvLu8S2zR8vi1AaHhzKAzo71N81W&#10;Jd/nJwISx3ykTp7bebcYnzk+2+JnbN11hsm7U3/n5aGK5/Cd40ugrT76n7F6FEjdxMjYacZu9qUT&#10;2fgnKaj7swbg3MSYO/RH91vnYLbtyrC+dEw+8CyDPza723n69ttvjS25WBBfbQ4c2z/9MWsS8h6a&#10;c/706Q/ffTfzO3absXgY06dl8Os7/hs99YHN2fiuvytwxli+3MXelWP9ars6Ne+eGOBLuGRQL0b1&#10;hx3r0Wb31wBn5nBzIVh9fZG1GPRvvhOzZL1w5G3jf/iBvjmxO7fdzUG2v3z8SEZ94dAIffy1l7fm&#10;Rn8xM+eDyn/O/Ln5JfHreHlVxsTGHq9cFSRfnaME/2vADtcFmxMo6DT3yD+x5c6FtFf3tMWT5vYf&#10;ZMjgmGz7Ed/y6dpAeWU+utD/CZX41K1uz/rX++YHaILdardtn/spPNES5Oyz8/MmgaWxsodgY3f8&#10;kUGizWYsWbr1GxlSt/yfD1u5oD70bruU0KHV9YPTli3WHnzBno5Hu2mFb/MWj+SpVDNC/SXZ//j0&#10;2P60Kp1DH4XKLc/VRvJ71gXCg382h/YmsAy/cJXfMHadPjv7Ky8d+TlWGFoRSb8C9JjcmvjQB3M+&#10;wrb/X2Cb089+bU+Gxh9bh3q+9LcL6OwvMqQXVl/zlM6/0g70t8gT/9qyx5xjZJ6Wm8XQpKNtSGVM&#10;n5sJxQdwLgFfNPhZCrnoyjnH3vCeffWzn+HLPNlcRbQVwuCa32C0cGhoXz8G3++WlkfxxvfQO++I&#10;nm7w8lc4m7ERKW8+2z/hFT+4eAC2NQ4BuagxwRbHZq34X/iqzx7t6DGxPIXq2ZMcbLx50xvnJl7j&#10;Z7lFfc7HJgZOW+fg3JINPVcXtfaXt3nXQnnH5/Savvip8x+4+1ncyhQ//COA9/zAf0Hr+GTlVL/2&#10;t7+xtW3qtSNPcUP/t2D5btul61gdYNOhOTaJ9i/Ifa0NhNLeuHrR4uUB2heEZ+fLxvyvtF054e+6&#10;0F4TgT7XpfC+52Mv89PF6drZvla9ojeQ0lYu+rs5k53p9MWbyvTx5jLXgmZ8V7YXYy/i2dlxlD4n&#10;DRCwMi4e3r1ec2xRy6ffu6jsATW0zdq1ryz1ifwU3pVrdI5RSnvp9txY/J48q5wNn9s3/+P/+B8t&#10;qXIq8xHggl3i6wK45J99nUFCZQzMTdKAcmWIz4LJlKNp0dRJnpNck4Yfc0ebk0IDm5PbDbbLwPgf&#10;fuo2QWY3xkxnPgYnhwXjaNwkUL6cYAIVWbbjrsIV9HyRywAHZlEjx9GhJXXO1KmfASThcORinzGh&#10;2tg28jiZWv1ttYFEXhM8x73IeXWm6CVIm9DuDrU8qj/bhhc7kXc/eC7e6taBJPQAngB9EwGD9x53&#10;J19tHx/bOmleOjSzv5/Fr07sevy85bZ7gbKDW09GJnnUB3SMKUOyMbV0VxedwoKLxQFl7kpnLycZ&#10;ji2u0MEk3Yk+W1hUsZWAO/gGB/3VYWlrVxpngDfxhC8eK3diBx282IweFg/Yfl9LxGdkEyNkA457&#10;kSP7eHZQIks+c6wvzEKcgOqA2AHjPuEgw06qfsoJ6MpPR+VsaYDvZCJb+xZXh8f08dHv7ndP31XQ&#10;88V2YgGQT992/MHd8pl8siO+7jQbe01DryTeJ95m0n7rKwnNwsYMCtp+88f8nt8f/1QaP2ZRxYRA&#10;ctoLtPVLDLI8bBe0n5wzA7byJmYxcPJK/ctQ6vTvxpbJ7tBRj84V/8Hxe1ku0hRO2xAuTe2D0jZs&#10;xwbNaYuHT3CdoLywbepf20OiJidAA2z89yBfld/29DHlyvB46ob26g5H//wpr8sVC7OYZSEsPo0t&#10;e7GxC4QjO3yxiaZX64mbyp9tc0pog1kQzKAWG6y9+JMP5ZII1AUzJ5deCVd7H/2012/Fn1xrAZiu&#10;2lWe8O8dnakjxzdnQUCucwHAQmf7fPblxT7BEzy4d0TgwlYDlZ1d2Quv8rjbs59PbW4QDBhrxLYT&#10;GH2w+Td1QSvuUH7k/9CFSye2due134dk/9VVm/H9yMFmOz7RBR9yWEQCjr///rts1c3CkYWR+rI6&#10;GzNdJJnXZWtLZtDcExvJPfwPvv32T+XXPh15Lc6qR0M77dlxZSEbmzR/4sMOZ6HXqx/Rrb+PpbUF&#10;TnpcuLWt/pED6CNwyIaHOQL6OynvolTqIkgvfFpc84pLuPj4aE9WMYxenzCK/mwPRt/5zV36LC+2&#10;1PapK/yOSSnHQ2wUjh21Ry8Np9x3ypRPX3dSJsazGJoLHfw5PDby4gcXkPWfY19t5WG283SwuVXz&#10;c8o6Z4qd4bM5PX/IK/hHp1xYcrHkkJ48MPMHPcqxm2Z6QSVI9KUTQN9ci2x7wiqG5FhvggCjU2TA&#10;IB/HPv8ITDAX2BZ8rS3eC2M784fkp+PTrXu9HblmrqFOvKyNh47cH1ljyHvMnrnkyg9/P096+jjb&#10;qlu69sG29RMGvwc7Qd/FCO22bajU3qvvyHCPpey1/pg27D2yisv9Xd7xnyf8ySI/jD3I5okWZTdP&#10;4TrjOnvIF1+D1VMcjv53Llp8NBePXE/Y8rZPnrBYIUf7kzeaN+MrN2mQk59nPzkk++xtDu0CmXnT&#10;9l+2Erfm+36ewRjTOV1yIluxAfp0RFOeXd3JNLlkbtyQG4C+tBeS0EZHG/bXho2Uw8fPRR10yfJv&#10;//ZvbS8na0NuoG/qx/qwvGFOpo2cRzZx9f33P0TnuQHIzbDq9LkufuqT+bNAjq4YNuY2lrOfwvJR&#10;V1ufuOQFOip3IUvO+T0QO30C6uQmuOWn/4dOf+MwtDtnSN3khejWcWbO3ya+Uhees5j9MhbQ3AU/&#10;+0SHC4y1AE90BvA7/ezY4VS0fHykn7Pj8wnl5bv5d/whx7Nzx7zw+5ALU14tLab4ULmxr3OR8JWL&#10;+S7KNG5dXDNOheGKcWJMXHvKYRbxVM5NRjPWOBbz5iBAHIsPsfEc62hNDh/GGVtgN2Oh7Y498jTZ&#10;5rzCmDvnFeZcbMo2PvrEd3//e86N/1Te6PJ1FwizffJYvfDZcvj265Vsr7E9/bfjUmSgyz51D7dy&#10;HhtVn+RPfcgYp95Y7XzW+Xr7UtrvuRAhWReNwtn+mPHNHFJMKyIHnNIPbf3G22CU48EXtsZcsnWe&#10;1vZy6eSE7aNo/D2vP/6f/9f/+Yf//M//Gbu9/8N//Md//OHf//0/JjYqv59imDmo13Rr893f/v6H&#10;j+FjPhqjC+7afOb8Z44QJerXyFi5EgPoyBN02fO8byInK0+/5v7bN+ygrXMX/WrkP28qiU503TkF&#10;ufY8U26EW7vlnEWex4OtFsyd5KOZHyX3nvnJ8rNgBBxPTppxQjy3LP2fLjuPaG6PX9SRtdvsb45F&#10;a3229VvGTx8yT5Bb5EX9g/zOn7/N7xLLQ9o+n/zVFg8yiAc5e/JCo0j1AZoHgguGztJLcf56vhJ+&#10;K7PtxjJfVZbYcNpP262Xf/B2rN2Vv+MzIEcpX9h2M0ZNnnMeRG8gJ8lHm2+3fzzbkUe9Mu3Qp1e1&#10;yf7yUz92Gdnb91O/45u85AbbmcePDmOfiUFiq5Pr0WTf4SUW3KQ7F23F7IwHYzc3T09czDxj5bFF&#10;88mDLOP34cEGYHz9OW/Y+Gvr5ed//dd/rc7fnZsW2Knz5PQr/Vys9YbM2OKHH77P+Pp9boA5v13O&#10;Zs0wk2NWpj0/ZdPhO/abMVh07BgyOV1sth8lzPQr51ZVKrbusXEioG+uvZeXcj4ZO4gV88vJLY2h&#10;Ix+eK6uxRxugXeWqHck5flK/8XLTn/hjjx9iB3lOXyHvX3NTELuw39/+9rfS33havuUXObyJ5X3O&#10;qfme33aeZK7m55esv6w+/Liw9JTZlxuPesJ0clrk79gY+SemJ15fy7A0n9u16eqLT+VoP7gxjZtw&#10;at+HHdkOyIFjv5FB2Vi7Ylbv8lqbQzgA7+7ZW/pyy2a7noDOnufN2uP8RIkx3dg8/eLOPSsXinjR&#10;hR/0LXmCTf/rv/7viyH8KHPp49g8AbRudu79HJNnio/Wp30L8zV56cRstCVjb5I69tZ+1/Pp8fQL&#10;niK5uiXWn8D+cmvPMaPP9r/SD23+2rwkn7BA5y9nfEALzkJ9f3w6MvBMfOoV4lFt5Vq/bztPBqcy&#10;tM0bUuorcm88yr9s3vlfqosXuQsHbw7u74n1Y88Ui01rrtuv6UV3f2gXyvymsXsz3u7RbMm28ax/&#10;kjf/+WwO44fg5qvt2Tm+AcY6sPF2xUXKdv/Z/4zNC5NvztGRF33wNd6rI3rOVwtpZ/5qHrhrxewA&#10;8J/4jk2C1/iI7V5DfZkm2o0tJrc7lp+R2/mIeHK8uL1JOHyax4Pr/JIqK8/KUZmPbtaS4ON78WPw&#10;wNK3f+kh4MDZzMHo17g69kDiOSfTHj18nh922fyp/WtYGdjYOS8c/XLlrk2Ns/JtyuGbNzpXMUaB&#10;p89PQTfaPmVhy9fQ+WllnrXlyhsZbOuPNEDjCerAb5Uv7pP/2IY/b1rXm21Og9f0nHfXZGwop5xx&#10;qH5I2ep/6zj57bUvl8aOays/u8HVvuNftyt9cpTrBw95Y5T2Fe19tHtNS+uV55JfYfBnc88JXswP&#10;T8CtPIM7bdrwK1/mLPL59kUx8Ywx+RnbPoEsSuwfOcgoPzi7WGifp28+rd+FRS0bmAm+vgrgBHrL&#10;U/cmSZ5z1jFLkEBrrAb6g9mqppyhKN5OkB8l3TboEWSCZwR13AQRhZRXoRDrRdtNVKGlbhLtKD2L&#10;GJH1JAYySqhj8JEYbeCEjnxX4mvpr782ABlsoXodIz95bf1zuwmzgZ2K1TVh3LtS0F9b2LKHD4Br&#10;gN/y2qE195cyeF5X8QIi5C44tB7OQ4f6kX3PoPxsi+bysiX7Jmx4y9N+F1fESv6ebbofGQxkX+Ov&#10;LQdsAto4KL8kNVvJEpgI56v7VDBYg8oVvIWd4LDExs3nz3nFmWSauEFTvKJhn1wukIVg98nisz6R&#10;hH8+AyF8n3x1uz6C6wT41pHfkgTRNxHJa1HUkcen+znuYB2b0cENvOqCfNXvYmLbqAvO8iTG+GQW&#10;EZbmi5tzzjgUadc89ZEDvuKXt3SNLcUJPmOT019yjG71lUKiU/U/1NSpdsLyJneZAb+XQGcnHS5k&#10;dNJB2AW7adM7dXI3N+hEm+CeOsi/u1zB8qoMLTlfT3opui7wZr8T9egE3En45cssRvW4X+FZuaNv&#10;/jyNvIOjaqTxXbntb/+oHG3LLsiM/No9YdpPn3Fx2oX0hWeb3SfzYVze7oQH67flD6exEgN6GuG1&#10;fdBrGRnTfsUTR6UX3TyZeE8EEwO5U27ltUVj83TlSkPivfMEtB2AcHC7my/+m7w7FwK/5AmQBWgG&#10;HOnsfSb6Foz2AnV5HV8tPrqrNy2GS3icfAhv5J3gRkNuqA+PfLVB8La/Exet9qN0NG0uXYKHtg98&#10;dfJtc35k+TaLLxZOnjYqm5Nr4e8daPjAo682gK1nfCLvaFNdVrGUegrGooGTDieOcp5BexcO0WmO&#10;yhZOiAbnXgxaXcavMwHek2plFoP5VF77nN/khI8HWdEVo/Q1GeXz6hp7WAzvDTFpN/pHAO+Vsslf&#10;877cGH19Rvd5jSUcfJTzz9qBjZTb9oSNvqmnK/tsG/Vsazvjg3gfG6HNhiOT/Dfxre3+Fm51Tb7C&#10;3wILWrPYOvqrn/iKj7NwhZETjPSw2GZO4tHjFwsgo2Pkzh/gPjK/T6z7HeMIU9+pE4sunveVvLmL&#10;D1Te+ncumpMHzeYrcgenZWlLZxxWf3oO/vQ/+/hBVAcGd2Rrwe98bZtFsZC3/JSV/mO7E/zx281D&#10;XD/x93jKxs5oab86hHp9vO3YV7/rhVKxHdBmfN7Do6pYmHo0FsxJlr55XOeHp7IL9rHx/1sg6y3v&#10;2B4NMax854v61JTfOOy4ZbZcJR7gajuyhz65T254914c3HbZ9r83r3z6W85w7ORGKE57eefW48l7&#10;6e9Wrpinr6Zvjwon/oL0Yy4wezLFguK22f5nrO6FuGz5Ac+JdbYabfW7zh3kFHkrOBNL5D15KYJP&#10;e31vTkotutNrobZvv588jSY6G3fq+wkOWh0XUm8x+gmdr6X/e9WuXP85ccynTvRnrL19KDan7/Pj&#10;9Nfttx1zIt74WB09HQ/e8lwdhurYpHO/W7WD+rpgWmxM03X8ODw0UqevjO53fqgMhElf4Y+RIfWH&#10;hVy3MDYzzwnuiV/7oBeCzivKHW95XFiafHz9ZlpieGP2TWQFCfHCJc9lhNhoeTQnJA7cWR1dBvat&#10;Lp+zAJSL+tHBPObjtsmW3OLWfL4XiF7kGf1VLM4FGDYSh8oAMrMfOfJErFjI3h/eJR5ue03e7hgY&#10;fYwDYp3cS7tPdB2d5HI0Xo8Vxt80MFEe1U578fmnP/+5F4E7Bp5Yw4esxkfzpQU8j/gtosPK0rEr&#10;lY7N611I8PvAnk53gZlsE6/sPu3kJGM4G3U8VBH5+UysuUBtqw8A1Y5nzJpFKgsTLmaSTb81PzW/&#10;A1qJHxf2yYWXbev4E4/YXdv65+RT/ZMPAHwXf+H89//+v/d17n/9679UJjfnuZn8Txm/LbLM/Gdk&#10;9PvMOz/5l3/5l+rORsoq67kgLU98/MkF3/hX/IaPfFJdIkP3MxdT3z7T8ZkNR4+VMZ5p7K/cyrXl&#10;ve2fbZNmfCvvOKarOCh+7OdikjzURZ345U9/Ht1azyZBxWvx7fMTWlffU59/sjg3W/pic+eB9HQj&#10;oIu6eC39XhTMQRfEU742Q98+O9SPp6+L9TlfueMeTnUt1Zm7Ovah7/Iiw9ibFmQevSbebhu7+SdN&#10;Iye6I8P6iY6//EJ/8XSPC3gN/RmzjyiVwb46EWq7uIszdRPvI/fkXXZUd/eH0dOYBsgIf/q/PDa5&#10;jD1Sc/GGi87ycQy0B8vDln740f3jR+Pw2MJ8SW5o/Dp/N/bEFwt4au8nPIbPnDOsrhPj4hv9E9+h&#10;gU9prTBL8CvbSBfac6Mn4fH5r//iJ0/95nfjI/ebXMREqnEVMwWlualxE95/Tv5bmXaLlf1uH3Zb&#10;ndTtB87aSH1j5NiB3djnqY91BziE0g/n9bOTa9CiA9pLR85UtrkFDmi8zm79vfl1cMdv5KHG6pJe&#10;ddGBJ/6Am25SkYvn/3L6a86Rk0fJ5+bRZ/u2mW5ylW++bQ7VZ/k+dG3nXHZyzU1n9KwIlWC+YtXr&#10;CWX7r4HM4mZ1X5w9/hq+ssW76h+M0ZSjyLZ+WjnXlvvWmLHZ2HOlg7v4S/+Yp4favK5fvN2aO5jX&#10;/HLGIu3NibUzjspZy1s8LSzdnZ857tiYLdvXD/ijd2iK1QX1YXKNl6WXY2WtC+Lqqf3yUy9eQDz2&#10;aF+k+se5ch6Ubxvz0vT0rKslR5RQm07dodV5nv3A6jpYz+PJbTNe2IfBHsaz6f98qG+DOec//S3H&#10;cvfC+GVoz7glio62if1nzPDBazAWifcnaINK+2rmrI3V0Pq1PrdO6poPQkj7+tA2eWKh434OzJNC&#10;rMU2mxPo5fiYr/tPnvRTN+cX0z8RWRzjytpM+XPfMVjc7kdHUHmy1ccB3VfGype+CnoDQQqe9icQ&#10;PqszkvTUvuWpv+qEbOTf+Js8E9unTH6Uq7Qno8/ibfvalAFqo2xLDsHudp67c9P2D8Ljr03+X7xB&#10;rYzofvuVfa3FLL7jlUPZ9jn7bLTwtGnbnoqr32ZuC9+cTP/YC/KlExlXhuYHmIfva7rTz6kSm8fG&#10;H7/M9Rx0fDanyPfadm3uKedjf2Xv9tgP/cpfc53CIKyua1ttNmbtbxv7vwdrPzgr8zOWWn+zHVJ8&#10;GMBPTli+9NtP6yPll3PtwHHpZ07hvGpz4G6nfnLIPGl7fBkbFkp74qI8fstuQX6k4Wn7O9/kB3RA&#10;d2Fsoc9sSbZkCQ773GLxhHh54OXYXERM/EMIof5lm1Glr6DeayRkqG1X9xB7iFh5/QQOqylf+Wc7&#10;vC0/RfBgrMRHoga0BXMBlr8roCbz17FOKJwAroA1ClLpMNoDzDhxT7624yjfzxhTBzlJPXWLtwnM&#10;cRU/AV/xDTZPw0pGD6iBWB5yL2K0VTsi+cjdBFYEOCOzdgtdvNvOrfAht8Mn7nV8N2+H7gL3xk7q&#10;tGGTPTnUDqw91tYx+h9+zuuC+WZfGwIHLN/Xx1unvoGXiTBejvezfNB/njhc5SGydNED2qKz5Y7B&#10;0ra/7V8PCsqfvC/cCKD9Ahy4kiKbWZjrwJQt/8Pdj2MDVuOiskXG8rkTIro///jzH97naYI3b/xO&#10;3b0YXXnwDu2VDy8+UYcu++Cn3vGFd2RWNvKPbdUvKB8TpQPGVCv32mHxnm3EI2Q4JqWlUTrHlxVp&#10;+k2EKQknMUCbBTS92kPfeNLf+sqQAe6XTBQNYJuwkPxi4rC8H/1iVdtkjhYzVGb4sdvPZM3HxV+L&#10;ZSaie2feJR0ewXfxFfzqdWVh9NQFznW8QigjG3PlpGeTYPVQ2DaTu/YEqWVTMTnt0CL30q/diJW6&#10;2T/xeWy7dkLmn4Urpz0bPPTwWjv9RSz77bEF+pGLfvaL4wRkZUkZMnDItdD9y9h8NH2q8SumD/AT&#10;mAsATpaja2zhyYnlvbGDx3jLCb6+kdhp61ngqyA5HllG7tKOgGjxj77cPk3P/M24MpO5knp8afMa&#10;2h9TuDLNRDVP+FokjSqfz0VZsviT7124HtlX+ltG9NFqrolswIVbd1A7KbCw7ALpTz/9fXiiazz0&#10;J8755lhBW+Xo6bO7qOb4KjMR8pcyvuzELLj0knO4w76FC0/HlH5peUWe/MX2JxcdeS18aguWVw8i&#10;mwnlM3+gNwsC81pUNPHS/+FuPGCEF3oDs8Bu3wQEoJX/8nai1dgN/ubj9ZVji1aO1w5ksj/873w8&#10;Npibb170syOHdjvYt6j8LJSsPKffxw+zgDNjxdvMTyan6wtThv/0ufzmYOprl3MiNRepIm8UrI9y&#10;gWB9VeXPF526eJH+axFhxvicUJ4JI5qGbrzMNeYJSbZ1t+qJn/BwA47+sXF18Ui7ljF0PrW5kva/&#10;8c1U3X3l3ruodIcMYLfZuY6NeaJ3AZ8F+2Sb32xLXCeXWPCo/erT+wm/wY3MadO4s83HccuynbYr&#10;h5Mf/UA/3fGd/+VjMTI5I54ozlPGpdPXzWdsH9h4dRRe2qVbh/zvws5/dr66yGQCfLUwOezYPvrL&#10;QQuXbbfgbMl6ZrWvasg2T5p51atF7OVFltURT0BO+DfMvvzlJEUauE9W+G1yhibacfl8pi+uvhZn&#10;15/lc8aSbbdvgdDPf/mUz3vzhWPzEDS+djE6+dJYj0fzWPDR1fdsPwRvF9H7qtv0D/ZzAQOIGbrI&#10;C4At5A70Jle4c1p+1b/36R14cwFkL3TgLaeJ61isdNUtb/JYdGW9LvzJf69uBKsAYUyePuEbnmzb&#10;eJZDYiPjIJjxlm+yj6qdls/2a/tQKl3oGqcSqtusbX31NeHdThEfPv3PLj69QekRL6X9wJ28aTyI&#10;DmwS2YfW0GXb7QPpeVP4+O7NjWn75K1H8KkuMvljGjQ36dOxEXwXgrsNrjJtwNKy9RuenvLoRdwQ&#10;fOLQhT/h9UaDLgaGb2j0ZrLEGLr6Ssevg1sm+UpV/DQXf9HioUuO4DpWz4Zi6v2HxOCJ27mJin3F&#10;h3gLTvb5GM4XcR9dt8+SEe0I2/hYHVcfdZ0jeyIkbx1Wr62n1b8NTecnlyyJNTzQnz4wdhMox4Td&#10;ypELS48dZm4UhY/f1M1n+O78RVltFL3AzDHHB3TV972C+dIhcda+Ul3ElFyQV5Tlj586l6xdsY5O&#10;+XNx2wX2T33TQfyWi6/KjZP6lrfO7MVo+uO1H/K5gPshN5/0TTKhbX7288/J77G/pw/Z22uj3Ygg&#10;FjceK0/M1rE7OGD1QLfzo2yXlzT77u2H64J2G5w22645gMFO+W7Vz4LzjH/os4WcY18d0F6+NRfY&#10;cm9LEhv6IXw22Kea/H65uaCnKFxQA14557fXtRGL+q5cvnE7MRhfBn/HDnlMrGQ2Vr54A3KvfWyf&#10;NMxLzGHg+E3oOU+827E7fXau1vgm06Edx+AQ3fX96YfNlSmFQyZ1gz9+IJM2PmtzWzja6i/4KNvY&#10;7w3IPZ4cg1cOQ9tcWv6+n4BcWXHRt+A0f2rwAPxq38N3fYbn1JlbT58yXxwdhsDK6mj2x0eO+Wlk&#10;H/ntswE56jdIgdUv4lfPPUeOOMM/23A9Mo5dtJsom/Y3HbqN3OgCPNd+nsStTmwbBvRh0xlz380F&#10;yrbKFwFCAx3ejYUblx0XU+dp35+y3vLTz3krybd/rl5o79xXvIhtfbRznPSLnS9jEUvZXKDt2GLk&#10;XvkhdO4YH6z9NzaebSbmYyd/JzbVg83btuiiZ1u80J3cNn23MojLEaPtV1T9D652jTlvfyvqILPl&#10;E/AXhyuPLVu7GO5cRMx2zPlxxiRtV6fpP5MHZp8dXMCfcz3jC66jh/w6bVdntKrL8WE8meN7DFH/&#10;hK2bNvJHFeOoykQG/H8Pdm6BBni93dgno9y3uhrTY9COH9opZ6vsODz8K8h13J18lcfqGJq/B8Yn&#10;T+HOelXmqfEFmcovbY397NB8RSYfsoRoZT24tNt+kEbVRRkgD5rGATajJ11s9w0rg/nye9tv6Wj+&#10;0B3t0P0qKI7qngzLIDE/NZKyz/0ZEmNRqOXYnG1y2c7PlqvYeI5d/GO8pzmY/GceDI8t1E395DVY&#10;YhOs33uQrx0T2QXsDb61aaO4hSo0rv3QQE8LD1aILTeYgfI/nXLGYj6bc4EinK/G8KNgx0jtO3eI&#10;+visvHzUsM966pabq35xkf03YHSIPVJvbkvm+rw5dtqZa/UcjN2OLZFbvtUndXv8G7hFCDEAAEAA&#10;SURBVKyqd+sit+7BnEy28tXPoS/nLygz3oPqFAWf9bee5qAzx27f0wDt/Dl2c8Gb5Dc23Ta2tRlU&#10;grzarl6tyFfnKb3gN7iEn3icY7T9ixO02T472zy7+lXmE0bEh70q3+EPWduvwZZfch398AS/uFDX&#10;HB8fJubA3HSaOVVsyj4Ancrao7FRy/Dt/6EjngI717bf2Ig9zb/Es7mtXN6cdPxWW66JeODoZp1/&#10;921Xn+Up9tjokgXDAxsDe/y1bemtTZ4I4SXefukDbtl52Lpo0bu5IOXBrAzKV45bzpd+4bflCX9f&#10;tZxCh4Udlxz0AYZH3WAc+68Tt/D1dtvZrvxH3nio2DtPeGeNJnhP3vbp9gKWzimct8Dl4NGWXfoT&#10;FpHP+fXvARuP79lx+riHCkHna8bfo8fYtlXXV+cENd3Y77J7eFs/O7/kGCbh5JRiYSam8woZZTpq&#10;XBq8EUhn6OCoQ6ZtT6gStJJoBYbXu1qngwjyGQRn4g1nnW2/bR6K9PgIQ+gdKBRRiqRMMm1HJsIl&#10;1WXTmtb9krbFUXacgx6c+G+SMM3Wcbs9sozeYZbjMfBsyQGYdY26NHDfZPCUO8UvAP4uTKnQ5kg+&#10;Mqd+3JbK7MNfEruVgJYvGrtv6wm/rj4GecsXZ5O0Y7A6VEdcD2PtyvUVDW3UmayuXerfGnXoKd8E&#10;+Ssex75dAAxtsQAkxj7NTAQ4+a8u8Tlgo7Vp2F9Q1NI8cXos9daT6x08Dr0qNrbE8/Nnd/9PHT3J&#10;u3pU9lQ24UvKwZ8FoZnArRykWj0n2ZJh+kFlfAp6eMHLad9cNE092k8fMT/9VzaKbkwV79DcNvXR&#10;A+fkL80Ki+egdNN++3Ap13apPHQdkrA+0KgTyUhz8DYmnq8YWlyTzg+NA/1sBiB06UKO0cuRiVzK&#10;D89ud7+1+Vq5zrG2y0dRX31wyiZBTxxpV7/HamubQyL8JKc5krcueinD3m/3YftM9ttWOdg2Txzy&#10;N4+GvieLTB62n934aftwDh988ZRNT9/nZKNxKZeF3rabk/bofiZA18B47LV45/Cy6ZaT+UlvTxym&#10;P6l9Li6dfpDBZdjVGGOc4OmqGQ5Kb1/xccxSOr7ah/Q7f7EFOWofNsoJw+LTVd3zoz1c8JR/9+tP&#10;dJLDXUxYWu1T7etnMYgfc3zJcpy3/Xa3O+HUt8kD+JHvetIT7yiHT671Tw6Sv88rdMnz+JTGOTYJ&#10;wwN7J8zVI3UmF55QdaICtg5fkzNj6bwWbE6yLciBfS3OvL51bEw2dMmwr5iF2yc9Yn8LJRaT0V46&#10;ubTSRRvtTDr35Jd+nlxyYuy1ber1k41liohHOa+vIA5POOQnh49FDVsLbI3dlo+nyDjzCwvos/g8&#10;dl2f5+Tt/AafBVC0fQZn/BPWcdLESeOBsoGQPl89bHywswVteqHjpJ+uZJQKlAH60ftDiKAjduuH&#10;tNtF86E635UrerX9kdE+OffjeGziApg7dvWfrsx0gj/i3rkfbgiWJv5rH/Yi0QL56I0PmBPvrb23&#10;S09J5e124s1xT3pv9NHlHKtv/B8ee1FS+RPw/pSFgM67Dq56eL2hZMsSgy4E7qKRdl6z+y6/n7Sg&#10;TF/pSd05+RHhOxEvXuaV+vpTjrV3rRKTmBz/r8DqOG3dqOAmg/R589psZ4zZ8vi6/fqW/8mTDL05&#10;wCJx8MZ/Y6dP0VM8WCBsPkmM4bVij4nTp2qD4dsFptK5Q3wXMJYvO7CLbUhe8fG0FdwusGW78500&#10;CrKcs7qEZ2hYvHViKo7k0td05Adz2L4KurntxFnoIen3l5qD6/fptOZ4+C6tOUmBPzmFb9+9mzlW&#10;c0xw9VV2cnOZ/KWvks8WfvtuFpfJCU++Uu/YR3v0J7bOcco9LVi7BnfkGb3TONZZW7DYrwH9r8Hq&#10;pW5xbBc9kfSimfKnb7s4Ht7stzGjfvsqnzt5U9ec5sakHHdB6VCmM54u4gH9Cp+V56CdupfybN1T&#10;jy37ve3iy9BvMTvwmufzGJoc6wYI5S/r1r8Tr1u/fPJDavkNWjcZJq9k4UScLsBZPLYAKZm4y3HH&#10;pMQN+7nL/20W6ubCx9DQ1kJin9CKXPCA2D2Oqaxe1UuHlQ3OtJ0xss1Oews6Lobuwgta78OXXKUf&#10;POT7e2WJEWOnC1irC/zqVN/jFL7JB2Id7M2W5hM+jn8+T4iSr3TY4thG3+obgJLb8G0/T5m2LvS+&#10;f598EN/EOu3DZH0Xm5e+/hh9Wn/kWjvTpZ/mk8FZv3au1UWjijx42b3rZ561sv7Hv/97Ec1Fvs9r&#10;Un/4Ka8Ezd9f//rX5hwXnPQHT3JPjo0eybf+/phXiXuFqAvEH3Kh2QddsrkhXS4x71lQR4fFqU9S&#10;6aKrGzE3p1Q2Uhw7zk/ipA/yWS5q02Xe0nNf2Fv92G4v9KD/88efelHMOHvl4vBEu/5JDAgwMpiD&#10;+BmJOW87Po8f3nkSPr4eHuMz7cWLvGiOOnPGvG429nARzltK0GE7W7KsPvScnwj56XpKE222gT83&#10;+kxunHFYbP16bGBXc86R68Rf8Canw7e+NPkpSh680V1b8qxcOWqfTe9QFZg+uf5SsvLbr6wZO9eH&#10;ysTek95Nc9ouji2ZJ2feco885sHy1ZQ/5yXqAb2mPjegx9YLGfG6y1YjNzl3HBya2pFTP1uA6zwh&#10;/0eumauKmeoZvh0z+Cc667tArN0wZaMX3cTpvGIXzr4FhA47N0cbbJse5Iua8Fy0mZ9IOWNx4ijS&#10;VyY4bO0jtw/+UCCrvvoxbwwTTwCPJ+xx7XTspr503DQV0HUXz7G8oB76yDw2HTkmvlof3M6nayvy&#10;nn6fhq/fpNd8j/gB7cfGQ1uxn8+gRjhMbk/XhKdPrg+a98Rf7K5Pjl34efLPvvEEPzlVXIkNeqD1&#10;7F9TZry8Y4YcfZPEuQANR9/ylD8gG2CjC+ymeG2yOOqVobFQnNMU3szTyfjAeU37NIa7sLxWH3Gw&#10;fEqerot8tT84D3lULa1tf5XVXicWDo3f2rQvxgfOsF/TMTa8/WX659qjJjtybNnS3jl1jyMD2LdS&#10;bV8Ik4wjs7Zg/2P2o0h1ufvy5AfttYNXyPa29ilSH4uR3aexkzJvoIItnswN0ehDF7uvthdvp/+N&#10;LUeO7Z9HtNA3D8Pn5g5/9be+sbEYd4Zn5OicRGxPm7C//LW+T2VB3a/gFL6+gUKfiPU6V3HjLB9t&#10;LNIRkN95kz7nvP//Ie1OtCTJkXMxT1WvM5xLkVfSi+qc+9gSySE5zemlSv/3G8wDmV3dJCXLjHB3&#10;wHYYDHD4ElP4PqpSGvxvv5o3G8Hhr8vEkm1+Gv/w9OFzZGlLsOVyg4uvPuzsmki21l/gaJ/i85/j&#10;E//arv6MAq25/Lt16OgIby8cOa8phB4vc8yNBeV+IqYQmsLRe9vuvqAKRQx/TF7f6yabn4Z4vkfz&#10;4OQQHx9x1px6EM0plN9AL7Bb+z2vvpzeG04PXhzRuUb5Vg6K0GvX+B2fxjevZL+6IArYV9bzw1PW&#10;iuuLL/W56tOmH/1KHx+AvvEkbbY/uaGs8Zb6j7nD3FwT3LZrh4U+oMIP0aVv2cs8tZBu57zFW3Bm&#10;LHDO6o2W0T0xSyef2//03fLqHEbTz7ITXDDrE2e8vfxa39SHr1xRgv/ka+XsFrq4TrSl75nf7fzt&#10;xWjagU+KXPxH/mkL/JTdsOPEMWWq3uEoXLyHFkHwpnzyWfG0b3RdWL3v4+Lpk+S8ETxYq6duzl5w&#10;6+3nPtc3tvxS+AKvqXj7rS/9HvChNxLsutOZkv2K5Le4dM0m2MyjdyIjR4+WuQCsA8S6Dkqn084k&#10;P4NfAvSXn//WhIrBwp5ooQWSWoN4EbLlDJ3bb9fUMZxzPqUhM8kqhdWug9/ht3gd/CK4il91OygW&#10;7ySC8gyvTJ+iCwWyzfEuoKrvAH0Cgo3rFHV4VRcHR6bdXTia4lfnWR3r4OOc8oB4QfHi8G3o25ba&#10;ceF+aXdPUMuHrUGafXuBk9+X1wbnHvNxJ9GXTZ2AmoTG5vsC9DDM9wmW53h3jkhhzh6ybpurVy/u&#10;TB0yZfDW7u4TAFKugxqwH15kn+TLBuX0XTu0h4WKpyydY2GS8OtYuROnhfUJnWbgHf0k8R1I4fjA&#10;IeOG6n5sicaPTeFSNPUmKMBJ2HPnbu29/BC8TsoSrX2qIOR8Wr3WX4n3j9EjI0D5qduLEPpbDmsD&#10;mYA+3TpOtxTr9d2xZXEW3zGej84HX9ngTv/YAXYKX+1dfaJzn8A9Ni8/7bNyfj78Sm8/claGsnt/&#10;ZTBuk7yUhQbguXwd8xlo+WmPeerr+Pr4ZHFsVx5V7LvAtLAyp24G13tgN4C8AXpBDuClfeYVaWm3&#10;LHLduh5Vg8mWGSRmgjj2bfuJPQswFtc89e+CSRcJjo/J0p9xgIMXPqPKxMXaqO2aP8JnYx+eC7La&#10;aF63qQ7XwdkJrZL6NbK6DSG+pt+g+RqzCxbvtc3CRSagi9WTk/YL/US/zwXCTCBe+K/2fWwIzoIy&#10;uDd0EcuEPyfbctlOyJSb+8v/8dAjY2mrf8YAC6D6eSfm4b/5lm/dnFJ5l/+WXrvz6aPO2VlbFo8c&#10;ceUu2a2brZODKXOSU32cPITvPWZVfpileOK9cvWP+XyddhzajYGRvDkMIZtMVMTRXuTGFw+0jHAi&#10;sPqt7upNQG3n5GJOppT1N0Pjv5Fz4j+vt9nFaDz0B/Vk9PXjsY+szWNtmzNZ5j59zR2zKw/t0pdf&#10;9HgPeOEJbLrLlhyzu4t1cFqPv7h3QmZx5qs//JCnFchDqM0tmJvUNpbiL/22bRCe6qt7uZXh1GVX&#10;3cw30m8Te3uxprTDvrg9PvTmUfR8rIoO2wabD8RmdXYhPH9yXmXJEY2rsR2P2nH5CK+2b+o2d638&#10;99uj0mPPHs8CLb3mBG/pyLKIaHFZO85TEDNewvW7seJtXi0+FjopX3r84WlfNyx88832cziJu4zJ&#10;6NX3WKxF5o5r+LBNPajt8U1PIK8TsARe6/+/ftGBnXLxjg8u1NbG3KTAvi/BzpHTSo2HsZsfYp84&#10;rz9nbFfnMzbwC45TtuXKPhj3s8MPyx/mzGX5Y/oqPYPy8IPzW4B2feqGJcc3b69+No5oT7rw957c&#10;m5/0ZHeEVW9PZtaeCGTGT+cNNmL25zGscatvupDgKTc5CWhPtNkEpv31VeV8oy/rD/b1iYmzmaM7&#10;Xth6um4OnzjK02zJ98ZogEb89uJKFqMJtmDnosXG1fIkq0se0W91bOgdm2w6bx3lOb+kn6MvOIeJ&#10;hilXJg7CLHw11qu9lAzbkcUebWIL2j6nL9XXeOAV6DmOHW/0CL7xdQHPyQfTd5bGkF4Zh//Ns/wO&#10;r40LdCMnOl2yKa3p0C/Yf/Q+/O+6H/LUmDnO508uLsoDE8PjkFzA/Og33lx0mvgrb3bFrx2z5dCI&#10;++oXcSdXjGwy9zxi/Dm+XNm7bU4PrvmQuYr41fZd1BQ//5GfkIn9YnXGUTHKX/OZC8DTLnjiA0+8&#10;6Dc//TJPIE4ch09k0G2ftHOBVx8is+WR8yk3BDr2+7pd4IlAfP28xto3+o9vLfZSqguijeGx1fzq&#10;1k/buzC/bUKen23Rp9S5MAn4i74fPnzbC4Hq+pR/tjfgw38f4h+82meyxa8LkemvPc/SRof2c8rm&#10;3Ievpl+Xq/Gti8ZiVG6Yfu93kseffPf1H777wx+Tf37qhcz27Z5DebK1LnjUI49OPgv0beyG5qvP&#10;E0+7YNoF1eRNF93Hltmur8Ra4/+EtnJ69uaBtDPwNFRjJ7gLLgDC3YvHtvLOnpf+4z/+zz/80x/+&#10;n16QNYcVF8vDz9v8y7/8c+yfWFpdbPHQLuzZcrEy5w4z5xIPM8/RlpO71ye1J/oC+VBOVwdvAW3b&#10;9BSYn+kH/V2x2ry4dGj6XNKHj9yOJ1/ZzmfzzbyCXBORs7rdeszc2ZxNfj++iZ1wzDt+/HH6PPk3&#10;n8Zs/Nbx6WiFJljF62724YGVvfu2o+vWTyxPfJBp/i7GJu7gDvDz+BXPJx9v7eUDNPzDr8Y2c8Zp&#10;TzzJHT5I24/CD81jR+S4YCnPx7utO2Iee9a+8e/6efKLeDbfpvrkp7HV/FfcqpevFiJJZqhN9AR0&#10;mRtLZ0w1AjRuYsu/5re49wmYxmoEeaW/ubW890Nu/lseL7uGp/L1Y5HyRdbLz9M+2mNBX1xA+4sx&#10;/eXCEAyPtVV+/iX5eXR70cJrvLI2PHvx6/BBe0O8novgGRvCSz+Sk+REv8vr5rl9QxuatFb0l9cO&#10;s6s9+cMHsJF8POUEMqZiN4mBGia+x37nkJ4e41vQ9hMXxycbP8jQ8qVzGXIWJq5GvjJ6yKMbQxWZ&#10;8tKiz2fPVbdd2Nf92+8r4AtbN7QANMaYhdVlL+CJ8Rv0q5fM45+DoPz+3HTv93+Oz9kov/BH18Gz&#10;nRs389vrWT/sOV/kV4ejR/mHmX5F+vrpznNkOX+C49O5a7b8D5527dGXv2pj7OGPysx293FZP6nb&#10;fZxKF4RnK55yTLabEBaab5QfXMd8ax3N/An9xlg1zrGysXP4z+v3X2Me3mh8Kn+FfWGrr+C7sL5Z&#10;W8S/feMAfvQEc86TbeKNZA9E7NpVn4r8eOa91ZeeJy7hhon2SGH57Xndtset886JVp89t6IDYm0K&#10;xif6oyPjij768nP787czt7157DoBKkAHtKNetsmj3LPyybF/6ziUpI5zinv8xMb8vyAHHZPqA36A&#10;uMiDhs/KI3/31TZXRqFPnoAOX8faYNsjbFMcGfJkfZHjS4HlZau85363fpGh3AdvOVV7bhkdtJ2x&#10;yV+iolvl1SU05C8+Of6U+S9ER2Vg+fTgfC0uHmyYednoo6w88b153wzOvvovQeMt88/Nyeb2mUS3&#10;Gbregq72v3Lzl/i07MiYuOMDlmmz9cHkb3rzzw3s7DnUXfhu/5Xfh7Y+CY71RNCxsXvzhScx1pjB&#10;e5m04/OFmefM0fbDHh27PGCyfhy/p0FS97L3cDr4Y/uUlfe2+UG75a0t0TIsT7A+7BxPznhsOjnk&#10;RSek8icm8tdt/F59j9zOf+uTYFx5l/6lSd3vQdfqm0cmrjcuyJjMN9Q8+iVO3/QGhRP/weH7sTTZ&#10;KTxk1yrSROMkJ2wLMYpBfX3L2W8DRHO/B5zl0w560yiMIyQuOxMkx5vcFgffJt5slfU4WxId38FS&#10;PGV7ohPuNL3hbgjlTWxpJGCw7l+2AK64M2+1309rXrqcw24WxwnP7dnaFR/Qz4fOcNcexN0/rbHl&#10;tvCaLEOzx3uC1LrDa4Nq5cIlq4st7KF/TroButYdO7dsaSKoskzKF9TpuJ6eM8HB4/ms0IOMDv5+&#10;yj84i//x5xMvqViZfLK+cTIBV9n6amnLKw3iGO0Dl+/QqHs/0HYydewY/iPD/g0mxnBnQpLYfVdv&#10;Qm8R0In38oQjdvt6XvJz14661Z9PTBjhvRbIyZ+T8jElkxUn2MH5kMDbxajVbfxpwjkToPXd1tvi&#10;z7uN5TCVrOfE5nThlH2dBbNncjw5q/3gvZ3Lb+NGFiDT3ettm6ffGDyO3nTPR7ez1Z8WipODuft9&#10;kv3YMrjweoz+d2D1tPUHpt9Ou0eZlrX+HS869AJ6YmifRJ3JeoyLPb+ci25lsF94hCVaf/cdhlvW&#10;/nQmmzNBOvbH/8jvQcTAoZXQDt3kBeLobPLwHo5JoZnXP938zDjkiM7W9fkgr49qW3hqL6BOzFGq&#10;OG6cOHo73niFt/hBbnz0d84Swz0BW3+EluyQnrw7NuDVv2x7YpCtSYuThZnkTw40cWXL1qGbhZuX&#10;fLqsPlXq3dddd+8vmrLaRSN6Nq+MrfpyJ1OQs1j6OZMs/ZOf/ebCDctbm7Vf6d/xx9I7MVHnAghc&#10;n/qB0MDsa5/D9eAsrlL7Y/9rcRrd6CxmRr85mcKXTUfPbO1tfOLVuEjh6kK33lmKpvhDK657AhLd&#10;ukCSOjLlLfzZBexbkDHJ2wXBD+cCvQX3r/44T/+SB3bbg3df6jqhzYLMY0Nw6t/j4z6Jc/Kxcc/Y&#10;MDpFl+i3vqePz7RdbDntsn7D3zwDvmtH6w9qpqof6sGr6vJyfP3Cs2jl952yUJ1FVqCuF/miq4tA&#10;ZNFJOYaVmX1Pbu68poJSJ/92jMmYIef5JDJKU+blPzLK7xTqP28nw7FL34fvL3z9AdEw9sxxy9a+&#10;ExNFzNcbGYff+7rBmXhZXovzNh9NKdn7QatdbY2d4JYpdsSt2Jf/duxdPG27PMK2oI+GXf2e77Tt&#10;VIzN06Yz5ZnypUc88Zw2yDh7+7N1mP43oGMpParYtMGMr7N/27lsB3ePos+RWR0TY+Za0x/ND+TO&#10;mQvxzfpi7UebyGto4bjyZqt86uXh1ptb4Hnm3eg9xcvnoua3YHXceQy8XpCRGzqkvNp74645MbJe&#10;F1A/5gLZD70gs238bXxHl80/0/+TE/L3ssVTl5OLXACep19mMRLOnFTqg3OSPD46C2ip3/mXevh7&#10;LKdo/y7GJe69nko/psMuiK4OzSWJz13wox875xV5I+v2XdtHQeThsfOCxdFnXIDUXYPx9GPj+Mi0&#10;XWwRnrbxH5lTflUWbfQZiuzH7/Hq1GR/21YefB9/QzMxfM8/GiehpWvzW2TLg71p7lwMWtrKSz39&#10;WFR9zzkHnBYrtaqYA5rheQO7h35K1/dbZjs3BuGTvhH+8h8+9HYTiLgSS8VtjL/iiF4uUHybXNMn&#10;1dOeYHMTGrFaW0/8NVfsXD58e/FCX8m6uTHQBVIy50JP9pWdc92Otfj4C56c77fdQNSujmSS13lU&#10;to53LjFzgcgJnSd/8GDn5/xW/C4ylzYSxaW52T7Bhf97ePwbGdoLsK8XNdMPvmoOeFHBX93Z1RuV&#10;5MwTejv2oAfr9xhRXdGAjvN45cM+f4AN/O33h42BZFm8M077PeKgBvgjAqsLX+grcHxmrtz2agx8&#10;9Yd/+ed/HhnBMQ9ww1saPXTmD1kcLMeNCXESvY07WVDTN/707fzOKL/4PXO86SP/fMNn5wnNr6OP&#10;/CFP0L1WhdnmOpoT1nZNObunSM4wv8z5jsX+7PNL4yw/xEjeQs8p84iHp3B7rhn//DmvsXYTqnmI&#10;9vYqcH7r8Y9/6fl5/RF5bb/wBjv/sa8cLf7kbrvQ5c9/+nNl+T1RTxvjq74+iJ9+PBedyBidJ3+7&#10;yAvnr3lFMJvFvli97eGD2nHiZ+VWv2O2C1Jctf6CI35WT/PPeRr1rX14APhgfNDdlMnPE4vmiMaB&#10;1Wvw8Z/5e+MzCrzkT7vhNPpSdGQQtfKGTi4afPpuzh95+vnkmxdvfWLbf+TvDamj+UuPOc4NUok3&#10;OCuXHfhurlD+H3nK3c0g2njmVN5WELzEtzw1ehk/Z+7d8TI+Zhf/q+/8ND7ht+Ifv7pxb3w34/Ha&#10;sngJzYGDv3qvvx3rv5/S39DSC3i9uyfsP7vA3N/5m1z3fX6z++/+7k+xKbEY3T0BNXOFySXspV/9&#10;ERN+in5g/WO/baMznrhS17KrnbW/cuMCXWfMm7aEWz8nrsl/IPgrV72YB6vPLcNYLya0gfJ8PWzu&#10;HX1u6bSr/Y5twzrt7wYj8Tt1q3e3kQEXVMZhLD90PSki6Vtbou/ExjDWd8VD2zp0a9fkqolN+fq7&#10;7zL++AufBfvVOQ7e8091iyfGAZylW5p4KzXHJ8WC5zxqaBYfHpF0CMLI6/YtrnkqmqUjU7zx2crf&#10;ujJM3XN85P/exg2cffNV+FlfRbu5iV58SnM38t18yQbK7FcvPo+tnTudvLFP40/+0P/Gz9Zf8O8T&#10;guX0+uKTvZjJzjdA1lOQ/dfwMnIzmfuQea8LdPXdkVcdo5O3i6jDRXvewJZeIAhPY8m02ZwD218b&#10;mW7/rT8mj3795MuxdfMB/IXl22MXTOrhqX3FyRzXFnkr8yyxC/ByrpKdHqPZOF/v7I1d0w8ig81H&#10;BTbyL/21bzYF7Yb36qpe3oTQHMBj2d8P9/FhZYa3co3jePFtO48q76uxDs/mvrM2RW7Hm26jUtqy&#10;F1pHvUev1U9x9Tv1NurYtJDDgj4I1r89yNeb+c0WXls3GPFX7QwzNpKxH/FeneuXF6F6eQnY3639&#10;+qklMVFcnT9F5Pi3Tu2vuDnuCYZN5N19Rv6GszxXr5Wv320ZWkDmQ4P3FwANcGNBr7vkuHzo5C8+&#10;uePx07nguqyW/86lN6fU/9G38+NcV6CT8V88w/2QNtemSSWtW7u65Zf8+V/ozZThx9VS6cLK3zbg&#10;0/XF4pTPb9i/OJ2fh7c+ujG0fkBvfrE6ollfr56rx/Jb3I3D5Tm00z7FDW84N5/lwc7GSYkumkW4&#10;tg/eVbZta7v6XNUEM+SR3zA+7Q/vDc3dFugCy/8NXmv++1/az8/bXGLeMDFPqA+DJ9+P/wel8nd+&#10;EtUaszxHz3xsv3YSBUqYycYzeKVyAnEGWjibbCZo/S5Nkuehpeh2lBvXSRVgAIF1UZwJvzQpA+qW&#10;/xgRioO3Dl08W/wY/gyQmSd9Nvgl0TIUcE4nUHHgjpTl3WSMx+XWo9vwvfSLxjvZwvMNjeMrMNTX&#10;uXYOsFHHu2F5KFe/sLQbtPUXvY6P6gc+OTK/6JfULV12YvZbP28iInMXIlf+vV2Zi9/jcSsn1G74&#10;Ft/UwfNZnQy8jvcC8E5Om4Qvt8Nffe3vZ+U7RnuXN06ii7LFc8fL7q8djp0gwjcQD48k1vr8mjQc&#10;fegLF97auDGqDj/2uing/WShsfj42sXP8cXqpE3tGzQk+vmNGWLqzEd3Lu7kn7xjSOkSy321a8oL&#10;0ZFudPW6seJYjEv1J9vIEic3FJeO6TeeMpiBPW0oSfBJaD7/PAsa9cEhfvYpFJa1KbgF8s9k1uv4&#10;1GHVu+Etvp0TmMNqaPcgW/gP/6t8d2cQCMNjC3+tL+HwlRXrLr7WD3RoTTBn8vrQvvNHsXaQycHD&#10;NwyeCdzGA+TQ0zXpo4Bd2zmUncgRrJ4DFvcgj05D57s+zHYXEXZAXDztsQvyE69snbZff4mlTB0q&#10;r345d4PzRWMjPCyUAbqis9C69E406GGSs/1DPtV3tSm81XNpyiOexa9xlBOF3tGcdibT4j/di5c4&#10;m/aN7Phh+I78DlbxbfWk1/lU2fOFFs22y/CCO3KaF4KrnG9cSPAUEV7bX3fRast20ubmjKULx9DN&#10;AgjRlXvsIUuM7YLw6Lk5xAXWXaCYSTdauDesbZWXNqMb3dk++HJUTkTdNe43QC6ZFiF2kbq5M4zJ&#10;RG9xw0KNtnBh6OxonbYzHfDPV/MaeQt8So+QFqpj/fDSC62POu1qoRIN6MQ2C9df5xVjZCuurNZO&#10;rOkT7g5Gsxda95XOcNm87e/3muHxtdduenrAEwL/+D//sfLNiNeP7AXVTayJkJo526kdd/REMQUW&#10;akDltj3nKT/jBpmz4DX9hq1hVz/rI/oEPbulY3St7MPPfmEagvctgbRIXT+1rU7qcYxp/w63OYaH&#10;n3YM1Bf6R2Khx4kbT08Zn2BuzNJ9xb92StKvJ6+coup6dJqil578OzBtbF+/WPu27Q9S22Mv0qPd&#10;E7O7LymX49YPw0MfmX7gAo5xam3g+wW2DaxeuxUr46eN6aVf2s5jw1ee+T2AB3bOuLgu9INd6Mte&#10;+9wsaNCX/os9sfYcXSI3v6OPOpcfZp6x7Sf+FtJlPMBZn6zv1X3JltUf/foYrrw18iYfKqPD8pvX&#10;v0XIWSsQT4My22m3GT8+h1df45jFYPSbf/nesZNZJ+JoHM98bdi1f5OcOvvsbduddulcLvX8NPlC&#10;fxmdHc8Ct/45C3B4DP/NnZMLxRUcn6kfXdzB70KXhY7RffRov6q+c15Dr86Bogtei6v/87vjLae6&#10;435OEDx17cWpP1uNcDxb/M0LKa4fxyfJMXRRyBdo8tk6ZS6Qbf1BUzzlJ97exwc+d38auuGNdmIk&#10;crK/vKc8ZUGmw38VFtf28U181LnA8d3i4Mk2jvku44en0DxF1ZuOOv8wlzAHmVwAFx9leKxW9t3A&#10;2htOzoWmxlbbLG2YHKGtFtqG8ih9svUKNzdQZr30sVUdqJzyz40sjc2JN+1KxnNRNxc8aFT8E5vi&#10;NgUPn58TW+V7eBvP5U02/TGvUBc7Oy+ZhdeJLXLxvWH1m+34mpExp08I4+VJMv3gw08f+hMOR2xV&#10;wq/+9FTFN0fHuNncw+vcwT7F5neOjXnri9XDsT72Wbsk77QtU9n+l7zu1a70g9cLCNUveSG+ZtMv&#10;uTDhyepe/Ekbz8XYmX+hY4OWl/2/zwXCXlSOPXMDSuY9Lszk4+VOLqCJ44W+WSE8Ny86V8Ov/T9z&#10;Pjp+/nramH2AjeR+TpuYW/k4z7O41YvBfBYZ9duRNflfvnER1BswwteYFJfCZTuee4EI7c8fJlcp&#10;52O6mOv0dcx4+N3P5KqRM3z//n/7++poIW7PZdEDW3Lo62ZluSoF9XER8jXx8HPk/FCctl3aoDny&#10;jH189DFv4Gj7NU/WjOrBFnNS/cy++Cc3Eds5Dv5HnRV5bJ8uEHUK+gy6/Swy3+ExfF55lwZ0XT9O&#10;vdjg88HDw1xDnhBncIfX6W+pJ1f9xAh67TLS6aJu5a+M+qg05Ov39JtzvMlB07640B8/NDfUztB8&#10;nbx2y1ucKZv4wBPseZt99NpDLJA/b1ihgzb/tbw7X4vDPtGeWKI/n3Ucjd/c4ETXZv1src+QP+1i&#10;PWfiXOwv7NwITmU3bl7t4zXQbqCY+imn9y95OKDzsNo39mx7j7xpiPWtso0Tw2c4luf4446Nl/+d&#10;H/XcLDb/HNu0J9lysLm9fbGuP7N6eba9GBM52t0xf++5m/OG5ri2e/wf3cD47tXW5LffpP91TGnf&#10;GlnLa+nK4P1X5PJ/H7RJnXwycfiaDyLhmwfoLOEHqk/aGKDTnoCdfLE3KMX0IPt/tVsEF3e/xBm4&#10;8+nE37TDzN0WZ/isXqOHsmkbcobZ6L7tvfgjJ1hHB7oP7Jx/jsQ1y81P0FZOaOi1ffPhfTjsprJC&#10;93tg7hBGRWlOJEc+aixGp8vvey5583vT7/RTPjym3LaOHzOWbuVhYuwBxT2ylo7dxrwFtt8whynL&#10;/9Kof3yf/TflbRs5JDnFGmEy+MyRtO8orf9R0bZz4pM/wum07cYHmuG/tO1jjUV9XWxNbsnOw98+&#10;GN7secXg8rlcnvid9RU0MwYfHxxf6AeLr3123M+9V2mLzBnaHuKlFmBzbJt8ou+ac/Ft+afPFMcY&#10;k7+nP60QNucP8C2ayXHJF4RcIKTdSMUu5LvOdqE09tpebUb9IZ/wRCO2XLBf2Pa/23frdru6Pcej&#10;ag6nfWtGvppnY8fyXPzdbrltegOjXz6KjmxTt+ds0w6PsIcvHH+dE4e5eFveZK3/KidMO9ZsPGcr&#10;phaWz/oIrfVXbbhxbmsNpVLprv35NvsL9osfdc3PStMGWozREx0QqwAevny8Obpl4UeX93IqA11s&#10;7l/ozVeWl7HQvKXjh35+fOyCcP0hBiwGvIO1rcWpHv2D2z6dUj542nuMqB9ShW8/VfYd4y8cuin3&#10;S0DC6rv1j718GTLXzdwUWbj873jHGLr8FnjKePVe3nCnmw3d+vO3eNzlt6xf+yBx0DiP7qA2vNVt&#10;82HzlPob3tmx9u2DDDH4sbl9u231lv/NbvfX7vpbYcRuPO75fmZ4072b5IL5qObGUHGlz03bbyUc&#10;n6+dVJiA7F0I66R26NPJHyXS2QjVBQxbBm+DJRqDCthtD4LrJK8nGCexKveEDRqdezoSpadTtWFS&#10;t4MxfqvT6lHetWjkKafPDGrZqjswCfjxSEuXnwO0b/imbHWwpZ9thpBUBF8L/AbgA3e30EobG14T&#10;nOGxdr+ZaB8fqCt+ju8JAl4+fLOJc5PfexvIpukuyqp/y3cGLvx+BQhPsZNLtPtZHRxLRJ1MmCzk&#10;b3Hwg0dHg+udZJuckxgW6s/jUvvb3rde6yP6O0E2sKu3mFA/LbNs6QBGF3ei+o2uKZMsxLrO2YuW&#10;weuJUfhK0gZ7WzFDJhliVPnt5+qcvsFqvFdXW5+V123qZzs68YcO3ElmZNV/UW95wPXZCahyk8Au&#10;mBvo+Kj6z0lOCB958gDYxd1oNwX7nRBGSybcX86dgI/ei4fHset06+g8OtaWgyeRef3cL/LHzGNr&#10;h7zgvklzt9sfyNbOwyIXhl5PiLOlUB/wLfzFzP4G5SmqLkEoz91qX4QgZSZdeu/NSPv3gnHQ9hWJ&#10;Kwfp5L7pg3viF4r4LcoEcZ8sNsBpm1lAGj3oiD/cvgZjdTmN4/D2YeNKqz54o7p2As1lR7kdDO/f&#10;16PPyIxuL7NLyy8mSNvm9Fxc7VmCyO1kP23Z3xKL/7ooGlox6hNjOqkq0+uLWr0AfiapnbAGt7ZH&#10;EnCh0A0G+qq85aQUsFeMy0/03E8rzxccuaMnJcd/G/v6pQk3HIt7+2QDPmTYgv0N28rLZEo+Wz+q&#10;1586PoWXXIIXUObi5v7GtTrx7qnd9p9iOWEffHzIbI46ZY493TOxMGPlXuipXO/RiBz5hV76TZbC&#10;ywee3/j905/+lLp5WrWLBOFZWyPPotyPP/3H06b06thwTiLI3wn0+ikKTXvHHnmIvvwl332biyW9&#10;qSs4qxOe5av94vO+lj62OzHTtrN4ZFIy/YUccumhx6IV47VPuf6ZLUDTtywk1l0oVu7Yxd9/+qd/&#10;+sO//du//uH/+D//98pYu8I+uL4yDpwnbGJRzJrgb7yG9x7HAY0TvOmi3Cfals8sIM2CfBTI60in&#10;Teg3i7oZ/0MH8LD/sXEgdqaPqMM71cX5lJsQuvA7oTEyg92bYjJ2LeBXrekTX6DfuYu8Rf4+YetG&#10;Dj4UF/CcOPBJJ4PH9uV7b/GvL47dtV1bpZxVO1GtLsGxvUF8kqEN6QigTI772Cc5tr/RZ/hoj+kb&#10;jmfsHNrl3ZO45E/9f/hO+2390E9s1tOXXuq66Jed77/f33BKYf7xBTPxzj7k/wZsfAzJXKjWf8W5&#10;xVH+gOPJAX1g5yaDT7bxOTZnC++PeYpeu1W55sQzz0jdPrGDduXyl7+FexFxy+42otNcTNc+I3P1&#10;hTe5E+WLJ1nqbH8NgzcydvwYm+jVXJB2ZjdfzBtk+P3c8Bdb5+aQ6ZN///d/n/FY/3jlgg8fclIY&#10;+cDTcGSJZz5eEF9y1y72v+wYX33Kk0HTF9gxVG982DF4KmQKMaae/kDfclFFbNrHa2+kw299ZMG8&#10;fj30xo7q5LhtPLEOv+PKKnPsq58JTLki1bb1b7ez37ITu1s/bTD1S4cV2Lo5SjoMQhdPtiBbMbj9&#10;ocV1x8QIGWwfPoPXN9YEcRZYVu7Yh/8N5kO96egUrr9s96PH44+y28OjMlMeFRo3o8P4pnmw7eXi&#10;xPRvY8bk1+mH8F3o83pLOWfnAlT5JeNt2/M8heoniHb+U71OH4ELPJFmrANv5UysrG7qxUHjKG2v&#10;rfHb/Lz5n6ybxsVYFzuVff2njLHpN+Zhn37JBZaUGeNmbjR5pfk8svQFF96eBXwXrurJic2dw6yv&#10;a2MWa7iYjruo6eIi6Lib/kq2MQ+gre8y/psn8YUnYGfsz7w8MvkSbN83/rHFZ/vSjiEJqJkzhi/e&#10;cMxZXPCecXnmEN4y8sPnH3oRVPvA+6zvp2u6cMUHeCo3d/z+m+9H7+hOJvv6pG7zamw7uMqPspUv&#10;nl1sBuLEIgG9Sv83v8Wc/J484nwPyEV//etfa/+++nHHNLluF8PkjZCWl/mf/P7Mb+Lb9QtZzlcr&#10;O8FeXqeP63t/y9N/ftdYDi1O8NHIrZ6MNe+jU+HIo3t9H5vJ0T5ka2cx0Rvs3LwZOfDQV7/oKUbw&#10;rg+Dax4pLpTJv54w/eWHuZj8wY3AyYl8Q7/vvvtjcOeCYS82c0Dzl178gup2ZENgJ519zJ+nfs4F&#10;jAm92aD1YztO9NNcAgI+wAe93IsXHHX8Nfj8brwzHuoD8NXxw+SJMpIVw0cdWP72lQ9sfFeJFDnG&#10;a3w1cmbsEIdr08h60ZI7Y9rYFrULZI98b+D5LrZO39fe1KLHPEH7S3zvfCCvZ8/bfr7/fsdJfuUL&#10;84+ZP40PZmzjg3gg8WruPeOk7bSBRejM0/g4vvk+7bqgj/6UV2pHYG3iem3/JWCzDz/T3xxw1lJO&#10;vuBzc+/I2jptPeO9dRk3JXj6dXR+LyMeahG7CjnHVBapjW2+Vse/H3Mz+0+Jj0NydOer/MZi+rmt&#10;3M0eY+ST0+ivzUfl5lp+GtvODSmhcQzavpGPkX3zLnVs8ap9WPqJm5n4Qnt+m98hX6C/duczbaGx&#10;vSp6bdzYVj92zfkKmxeWx8Yw36vH1w3QgE4bi1Mg97z8LD74wR/W1jG6X+T5qszUoXvp9bbfrF9Q&#10;2N+cvbTK3s9J2LxA528S1+w1l7aWwC+jf9qWHYkfeGJzKVfubCfW8YS3cO9v2Ze23/YNBEOnHb77&#10;buSJVeOguGqcHV2WR/WJvB0PlW//UscWOmz/WR7GnAfPvrgNrE3ZeeJBudy9IAo2EuCHPPGLPqU5&#10;IE884z9jlFZ9+QSfkAVbW+UgVeMnOg2e8vJJm4gx62S9mSToX+0FJqRkHZwcBk8+Nr4kH1Es5+Z7&#10;Tq9eLt/8ujKhaeNRX/8cnOoWCvX8aJ3HOGT8ClIrall1mH7UeE+f3LeIfP5q1nn4n682Nmny6avk&#10;rNMHjHF48YlctH0RnvlDbxBwsLDKnWMxgv9efF4bVLON/M3VxlvtU32OvOJF75h5+uyOeRPXtRmv&#10;4Dxw6SC/8mfzQXObdjn9NP6rXaHly4Wez7A6hcb+rVT+yIkMYtiDX3FSsP75kJz7MfNDNBtzo4d2&#10;RDu4K7/MKMAMesHJXy92Zktuz5Jry+imXfh188KTS6rXyGj7hr7rduE7sbWWip/038bezBPUrH9s&#10;ja+3DXQjt5CN/Lz7szM+NW/y2mavkO/NKZ0fpM2QXk3FX65XKLffeV5QZl40cxQXSfUx/hDneNPb&#10;3NE5AFD3Bs7hqzx9x6rONrRtfLyxoVwzgr5pybiZv/8MZv7ywto23pLt02/4L9vI9/NKYNub7Lsv&#10;4qducbq9bO3POJz6IuWr6+rnYOPxfbsv7pfKV5fF+b2tWHDT4F5c97aadoeU37wfG6J7mjl1aXN6&#10;53PbS9aHxA3a+k47/Q7A21wObXVZHZJkmm97nf4LvPoTB9Uh7S5/Bui6un/4X//X//osUXVhM5pX&#10;sXBvp0vj/SmvazFpkyi/z2KWDmdfh8OoiTdbnUkyRO+kUp0gRyvJ6LxOhp1o/PFPOZlI4kJjgLMN&#10;YZ01E8aZeFcX/HryNbr1ZOYMiuP0GBP6Dqwn2JrIL5tq9TF8HTBl04jrjN0O33FUT5xP8mXDPXkU&#10;fHS/8e99MtTjuydC9uHsxzE+PovXxfV0fgHSBB38xeEftI5tnbBuHfqVt/Xv9Vv70QJthucsBAxv&#10;NKsv++cCyyzaaf9tX/RkapO77cleHnBXl5WJZnUle2WpX/skTAML2gdSFsoeogfx5PHHbJUN723b&#10;k4AklcdvsKZ9xSOe9PVZ3Y6Ynmw8skJPx5c9k8iVjW225RzdR49/+/d/OzzZozOPb8WRePpbJu3s&#10;dwJv4bQDOf/QJawsELggZ6IPTLqceNCJzN3K5e3Ho0Bxfe1g4rdoNnaVlWe2f82rpfa4/CIXzAni&#10;nEA5rl+On3KQ/03sEXxkjg/Gr/EEsgL/lj50S2t3YXk7RtecYoA6bW+AnEXl2JyyTrbOZNBJ1uSH&#10;SaoulOxExkChDn+xNJN2vhvJ1JbnbqguTxyMaeyqbWcrkR6TS0qOCzb6AfqelAWh/ibsQn58dPwj&#10;3vlyJyGPckepewAePabCoALEbydgiR3xSxSRa7MTfDc7OJEC44Mz6AZ5f6No9Vo6W4y+ywJdIbgj&#10;Xwvtfm4wST7QXn0KJzLIcdK4OC1P/v+2T/jMuIAfPZcfOfzglcbK9Qfy28+On1aH8j66KJsL8COP&#10;H022gYmlxTCAlw95eNqfcWdOvpzAq5Pb1FsEoAh6+XUXqSySOsFxom3hZ/h6jfc8IaEOTC6ZIIPj&#10;Ii6+//7v//7ka3l9cx86C8mrGxr7/cSXThzWJzv+aZc//envuoDMZjQWOiwcmkTyP3+Qya89MZNv&#10;clF57eXL6hxb7csDzb9HNlvcIGHBjw71X/CAfMUH336bV/jJVJFf4OPE5ownBze0oJPZ4PEfH/HB&#10;5tyOE8dWPlducl57zhjCRgDXvjHHbxiKP2DCrKxtGf9YNPOKw9p18TC+/hg8W311VccD3/04BtM/&#10;J2+sDmSIEW3kJjd53TH5cnYvbB/eFoc86eM3/dCLLzR0ELkuDPurL4wLx5Uj+zqoNtfXmF17xw48&#10;Qh8UVT15SwyAg9qyHtM/QN+F2rQHZ7vtEy+UtvFxcg+/kDGLi7MQoW02N3VhJ335Pdxy8BhYDR1p&#10;gyndPrFlxlDj5rbD/Gbo4VAWvubC7SzmTQwOxounBXLjpQVCMuQLoB1fOunLkwPZPQsecyLHBjp0&#10;XArdjL1lUd1nEcT4+7KLTVvOBjA6Ls5s1z+2c7FmcNcnp+lCPTrsvGJ8Anfiko3swWfzJpm3L9kO&#10;VqbgGf4jk33fpk311e/M/ZJb5BP5x8V79BY8v08ecEEOn9HbDTTGRYsMoQ/u+lBMwUH7l7/86/B2&#10;80lw2CA/TUzNOUVlRL6xEN3GlbynrnZHXX3oS0CeD9zFbx6NbT+Fh9xK3srdfNr2PfMm+PILf4iJ&#10;BX27YzS9Umc+oj6HlbW20ltht4cYf21a/R/dxy87h/ghT+6Bjfml3/hVh3W+H97iF192LN6In7Ze&#10;eYuDenQZu8i45Zhv8a6LEvC2r8if8D4aa9M/zM0IhlP61P3pj39sH+OX5ckn5ROa5ovQdSzKOLpj&#10;4beJGW2FxhxCvH2bMXJi/efE4Le5ucLF28nvQezcBj49tIW+LSb/PfmYXn/MOEzOT38bXb7LzSPi&#10;mW306RwsdKDzzODWh3iz68RR9jqmmOuI69YdHiW+vv7yL3/5AznmDsZFN454s8UPebWu/K/cOGWs&#10;w2dvbHHs4qhxdheFxJ54M37qW+a25q+1+ejIhs0t2t74bfz7GD80/p/cPW3dBTg+SwzBY/foId5n&#10;3N4YdkGHrC3v4rxYDw3gH+eKe9GafEAHc1Q/ATFPRH7OPOiHPpX6d3/+8wZwcZ+v+AJ4g5AnfskG&#10;2rV9Ob6n799y/vIsbJDnv/aMbPvw3ag6T2LzV3wxiH1amc78/MwdElvmVm4uMn+Id7Ru7Wr/PmMW&#10;udqR/a85jzlUcp1cmD9zx9XnlSfmfJm8GS9ferOR/yOuIDcBZXKUeBTD34mbzO17Y9jR3/kGWeJC&#10;u9Jp6ObcRP5defLZzo3se5JafOlrvXAXerw6d0pZTImsyZX06VPBubjFPpVwF+79XhhLHZ9vOZ1q&#10;49Vntq6CDiNl8Iw9/MDXdNCfxPLMP18X2DitbZ2YNEbY1xf4gt2bU5U3n8dvf5dXcDve/I+OXHN6&#10;NJNLR982y9F99DfnzBwyePrj6gtv1sU+tl/rk+StTLRigQ0zvk/7tu++408+m3fesOM4HmJh6bls&#10;x0d17JCv3SC2vl0+5iptY22tbcU2GfHDAhof8T4XdicgezNvbJ12ct42F6DHH3DMNYYv+/Bcv6yc&#10;jrf8QX9vYDiybBeG39jEltFhxg1xrX9tPhP36gH/KAd4LE/7PuycfpSxTBwkrrZfTJtPu5RBvmZu&#10;MHLx4u+1a3XCT16SB5zH3bGweuEnHxReZlbf9T076Yh/c1Ts9Arp+jO5k81g8ckF2mBt5u/lQ9/1&#10;gf27D5YwX3BdNOs8wXwxsbo0fLkXlbcfoFPvA/gMqL+BLKCtFkJVOjIba4eH2OZnPNkxawZzPmx8&#10;X6jMQ7Pyd10DzpZlZ0kSXy7ATftsHxL/s04x/ftBPjuru0NvThjfPa03c5D4mTzzkEL2HZO8/cjx&#10;tgEcts15QvycOnjbbhsS8B/IvpwBj3/1b76ZcXdygvkEOfdFgvKI28ma/Pxw5KTwW12tB5gLzTih&#10;XaYdtKV56PRjOcDcmBznW+sfOtn3mXxHd5/DP87wGvipn35Ok/optLbmCuxZPzxxEd25ovUd1+d4&#10;ZQ+ftzGnDFTeibudq07Nr7/NxfbCb9s5+mtFugHrHr8HvYHl+HTxuh5x9Oe3G/SH+io20fOxN0ja&#10;BZDfbfgag7ZvbL/QL+FqL/XGWOMcP+JnXORPb0/x5ghyNq7YBWfGgmkDx8rRuEFRLsBPbG27qN/P&#10;8rIlHy85uLZEceXoOv84vkS7oE5v4rtdf7jrF892Zb3fX5zKDOtts9ExcXHkucEDrO73VvnaZ59O&#10;hbOxX1+xLWs0UTs6J9ee2CJTfe3lY3EaqC1HJ7l7xpCJg6/ztqPOuY8s/Xt1L/H5wrN/2oIth9/i&#10;VNeI0zdv2LZeeutjW0bvyfPH/+H9Q9alinvkrS7N0Wy2dpw8AIetm48c4+fcpPpFCfmgeYiyPZ4t&#10;XDHb+df6uBjxb3PI+G39vzpMW22OuRrl8CYPz8ELVY4Be2f7lkZZceW5xLd98xkQ0wpkL6g39wS3&#10;bSsvhe1zi79bdoiVLwE5ZEzczvzJ8eh1lLgI9wYAspYWLrBt/KYd3bw+dp8+bU2xNDOflXPYOvEL&#10;d4Tklf0O5qhKHOaKdNARov446urs6BpcMZhBAr2J5XjT5Lg842yBpzPgufJGhflmkif3bh3sg168&#10;eQwaJ7Uu1fhWjzhxO2CJfD22jH2j79lvIMapfRZmnHnrtbhk9zH8IavDI7F2bPJYnXeL1v7yiGpv&#10;bK7uR0n7DYYcw29yTNCZoN88Hl61axKT3TflCgLKdrs67nEr8rU6vKdXXrn1z2Dj4UIPgK+NQdvl&#10;2KmjLK0tGieiD8QHyhf4sAsO4WcLVpdH54hZWwYhx/6Ofcroch8XL19PmaeNL3+oXzV06r2b+dGN&#10;ikgSV4P70rkF+YK7/CXHF0wnDUZlwGNbjnr8Qb9IX/gkEefOOnL0iRm8U5b66pYvUsWFwQKPxyd4&#10;5vdNS5zvdLnfhW0jSKuzfbo1ttNO+zS0sl6MODIcL2538lUe/MmvAI5PyuCrL92pHpThU/x8baKa&#10;uinddsW6OeXw6aB1/PXSp+IqF93wecl4b+d4M1jhmR5m80C07f7SdOxIm4Ax7S3f1W+Z9MQviIu7&#10;OsKje+/QVAlS+PjoyJ0KVfXAu9IpXxzbZbWD3SywDAaZQKzsohTb5/dvTdBefXb86kTk9J+oWB3C&#10;JMNEDiIrf+JheGaL7wppKX3E7Nxh/blxiXTy2HDgmwgOoN0TdDr6PAt62Qfrx82JUzZxtSe626fg&#10;OAHjU/u379Epq4xsTWjAxlb32ZO/b7+bXGWwNeH/4YefnoW7nQDopz2xRxM7RuactK7cCsgXG1Yf&#10;cuUYF5PZ7o5/Ou3CDdoXv5cN6IGti7YWEujA/c0ZoZuL0NeiRypnkWlxP/yhC6x0Ch+yxoczocOL&#10;/2zpZMd22zjF5+Lm2EmfBTpY7DABRdOT04xZ9smhx9/+9nPsnVdc1sbqsL6ZyaSFbgsadNCuXktp&#10;YR+PvWgtftjvg4+YLW72HYvl6p22RMdnxoX75KJxdhYZtm1KGzvk3y2zBeoA+/DM/+BcPVTseI0k&#10;3nsjSReTM+m2/Ri+PVkv/fQjPMWgCZkLK/gSRcbCvb96bN37LV9gsHrjUn2zTWnbiJCxYbfxzyC+&#10;Z/ccr9xtT/T18fH16Pi6+Dt2jB89LbPyHobXztBOwdBdld3VruNzMhfQycxLb8vv2g/oX3zJv2mW&#10;gEVfOfjlW6Uz57U3cT9j7MhxwVY+A3j9+OMsuos98ugj9sH6vAf/zS/zi4771/yBz3fegR09yaT/&#10;2rhi4OX/gW0vrW5/fXHSXnmwkE3A1pNz84aL8EpcV/5TPzvf5+KUuaiLMOrr8/QJl0XklFkQTd75&#10;OvH+ed5egDk/6Zd+i33HGrQje3TEz80xtsAFuy7h/sfWAABAAElEQVTWXX1wdBq5S8/GjQu5A6h7&#10;1bNveMpvPS8RJ0f+4tq6gNLi4PPZjmXadm/MeIOfWCsfRKGxkZ/qwRyM3LfxVvzoSKPdr86Oxe6o&#10;qugB4wZeewNBR6+YuvSeTti3BdyxMPL51+Lsq+8QMmO1nCaWxx/8I75C8cTYxqD4A8vz4xnf54Jw&#10;dJGvNXHwBudR/9npK25zoUs/7Q0D6TtfJzbaRxNT7BEfc1MfLd46Qzv81CAen7oI/DFjqfZXVwqx&#10;ls5QH502mMX4nEPlb9p1tsaNX75+5Qxja+MzPOrbYwsa5S6cLjTHn3PaOjgVzb/Zbrss7vrjf+QJ&#10;+L2oBudDxgoL+eYaxgaLdMa5Pd9jFzzHbJvyzPPjAzb2gnHmENpQXMNn044zzrn99jWgg9/YPgdP&#10;G62utl3AC+9ZFE7MnbjT9Hjyw/YxdvDnp6Mj/o6jcHWeRcBpp1k4SjvnD3zasVv/yQdfN5KwAR+y&#10;zCHW2/JSx/1cAEi6KU59SjGQRc7aofugD+1XeUqwOJOei7Y52m/KfZMLHWSj66s6j978902ezp45&#10;zJxrlU847NPbmGnrPfcdXTzxNwuMzBQvxYsPP+fncMS4Bfi2UWL9mxy7seFDPvqdC2B+Q/2Gtnl8&#10;gT9627/9+B/lo83xctHFfNKCzs8Zq5xlf/j2NZdvf8q5N9rm0+itnUHjNXmkC4/aIQv6yvwUg1ir&#10;rm330cF6DZt9+M3YBwdvPOxHeuvaHmSkX+4+PPW2sz/tpX4+E6tB+hWoR4OffKh9+GSBTTsWKxt8&#10;uQA+Ohc4coE6fgP8t3p0QezrK/7C+9v48JdfJifBF38bP1Hli2DuYAzcc5PVdZDv8WD24YH1hTn8&#10;DWy4YWyO7+S6+nB8T7c9hm9fW7Br/Kpvm0Pv+dFZ9ORLuHlLjZ91iJW1cWim3caP017T7tCiv3bv&#10;pGPbctpm5W/boBcbdFr/wVG+8jrmpL43iyRERv/lC3vwG7fRU5t+TpuedNK2TaTFjlc8SEVzEWXm&#10;BPblmRtGzrSx8VOqeL8GSufR9aZ87W8dXjuObq04/SVPzye6y2PaaXRQhoaesbQk1fdtk5du0Ga+&#10;CRHt3lhjn5yF0WHaXfnt8+mrI7+yDxEbbt0Uy/NTPnraX5qPH85a3qhdLurk79+DuQAxROJjZE6s&#10;PrIuOSsPXiYYjembP5obbltbfuoXr3xugmtf3Xt68vv01sGr/87+1L2Vf7HrLkvRrO/QbDxVJw0b&#10;WLxdX1C2Ot/7LbtsIn3P5W/8LtnoHyDNvTH9Td5iBuB2/GrciCAx9LKFnvPZWJlcIr+BV9tNOVww&#10;60/iRl7a3DSxpf6VE/TJ0w+0bevkoWljYxadsL2bWD57D9um8N7gr5+8QeY81r8XyG5b8SPrAb5J&#10;n2+7nXIysHuTXw7BMb1Ha1+Gj+CPXQ/f7OycQFltCTH65vVEwTzBfVO89vl486i5F0L26HJLb43D&#10;uFb9T95qW6cv13bCeo3j8n0MW/vxB9uebojhOvx8lOPXWDsuW1p0e4OBfAbXZ/qMbfS9ckpdG3XW&#10;18aWW/7S24Ld9uD6qi7Xsc7kLQbw+5vFZ2360Tu4qz89/b+Hlr8vzHHnO4nNe069aMN/4jre6htz&#10;ls/to8XfWNljOB1PxfF7pajJHkHY/3G+48cvKeoNOFPVNl37FuejNxbql2mLu11Wh3u7OldmKjq1&#10;uxGyjz/ePl+qV2buVduC0/PX4s/5GnbNu85f87fzUvxKc/yw+keLx94te/kgdUefu90XTx2eC2tX&#10;GI4UcZD9KPTYMmvlXD5+Xl70MGfiAfjpGgV4+MrJC+ZJfr/bZp/stj8PpBE68OiTw+aOzse2Ntuj&#10;m5JlX80PC7q1XW3TxgDPrhfVglfMpPicu2S9A36xEz974rjEjANQyG9nDXMJDswdvnPXgsAy5nA+&#10;PCdXTgLXaTvJWyXT2h2YqmTw0XwJ1jG2gtYkY8vgL3/yukimrAlgHABHw/hf3Dqrho9dLY/++9oz&#10;NDcsfic48W08wCn1C50EbjtUeBpcnGgVl1g+XA8fpstv7dgtH1SX4OG3PG1BJ+AMOYBubVO0fJfH&#10;vd26pd3tyna88uwrX3rH9slavSr7tPG2HZudzO6J2LaV2DB5aFzwB1gzjm/wx1vyzClUfbayoFf+&#10;oV29bPeD30+f3p5AoVsoffDBQ3Mq1wd7k4L6B6+xP3Lapu9oHA49mngoOo6d018Y0jZKLb+0/hjv&#10;93k/xIfhnn4T/7PnTHJWh+XnwgLY492fre8DEyrt+Gd3a7rw5gDvxvDZ1zdTWflFzjE5lWXyk9e0&#10;5Zyrx61H5+/4SZ8Hq2MQCXmDrx6/N4A+ZZuwnLBUN/GeuuW/ND1WXn9NG6nbydav8Xlgs/P0y8W/&#10;VaEGMCkuj6hpwkKvnugemV0wGdTf/O6AFj73JBOfWYj4TbKpqJzRWfuIG3/sBavnIL++1xb6ze+e&#10;nTuh4k/6fMxrJvb1oNqg87rUbXv5/bY7968fJ+2sn/NE41k0MaD5nVa8Fpc2crDJtjgG3bDpfOTJ&#10;ea3uLBxN/z6LJhG290fiS+/RNTaEL9D/+EIfsVC3AK99Ljy68Bg8/teGZIDNPZObh7e6LgocfdUp&#10;w+/HXICwYP3Xv/57JraTV/7hH/4hfpwFHospzXOV7Q776JQTmC7IZVHPpFx7VDdbuR3vbNmh/rvv&#10;Z9Iy+rlQOxOcpQlxdedIZcCJOT35dBaOB8VYzAyLSvRiLzx+0K+Uu+DsLuo+ddu4YP+0RVqvth2J&#10;7ZfiY+WSsvGy7dkYj15wxtdu/HmNXT1hSoHfsoJjgt8+lmS3C8niW53yfeou5zFZrEosxx/1cWRP&#10;nLFl+LBj9fjw9cRYxxn25KMObxfxV3bHoMjxpLuyfI3zDv/RY/SZBezXnAQ/J1dgdYa/n2j4h08W&#10;qIOz8doLxid22ddX5OuT/t7J12f2FfMV8oUv7ft7YH4wc6DR+5bxWBom2LTO9uzfZfVd9Fv/3jIf&#10;uuM7x/OR8/hVHk088MeZzwzN5Pmlv3n+1v7qoZ7tb4/HGcrA6sG7N9zyoFYvOp92gb9zUrxeuUvM&#10;konfxJd6Nm0ukStWJ+3+pQWCW5fdxxeQ1bE3+3Twt/LV0/eGfdvHbZP6vrYvyDt3aNk5nouGq/+J&#10;i9i+dqvvOBd88x+QTNXRZ+xuUe3sXpSfvqvdJ78p74XyD8mJcq9P8tv4c+yobrE7VKF/zWXQyh18&#10;0guQ8a88oH8P3rw6Vv5iN54D5M8e/eWKX36ZPL04zzb2+HeBGc9ZJDFGTC6unmnL/0ieNw9zvB8S&#10;yGXT5gRy2aG8C3DZn3/5CX38oiDAtsKj9/Ar7dF/6uX2t7GofPBGFjsdY7lx7njxbMVCBseMz2jH&#10;liLEAYs7x6c0evl9ROr5zKuvEwMzbDYeL9Vjz1R8deTuSftwm4tCPelNwXt56/uV38WIMJev3VQg&#10;nur3yOC37ms4EHmOtZlxxGJpx5wzflHHRVmzAnjwyau/guOCljb8JnfdB6HjtJhpfza5HRGpG/qd&#10;B7TifJXvs5+dI4csct7be9PaF9/Lg1zgxtiPmQcAT/mCxUlrRJ2xX5kL433KJ7T79D2ZP/3477lR&#10;LW/XcjE8N7BNzKVdvdowf3gYR/2sw+o6c5OKOzLNHeI9fsurszvWk5kyZuI5F6zOIqE4ODagqR/3&#10;OBzXFy7+mqvhA8fi5afwMo43B4dWm3gawiuYCctCxJNL56LTzJ+0ibbXzvRhL3xlPqULLVBfPyYu&#10;VhfyXPxV3nwU1PL/mc2vnERPd8dvO3gzk9engdKiT5954pd95+aAuiA2kTnj4fgmM5FesFe+fPub&#10;XOHpxpPmumnqyrllmSvyYy/66O7hYR46c8252XoXX9EpXxmOF/gIqKMHf2wcGruUi8dY131tppyd&#10;D92hgatO266tfEa3SDhlxocZL9Frc3T8sgAdPdAfwctHw6uF+Zr2n7cqvHAHf5+2XHos2Ta5zfgg&#10;/7uZcC54u9g6T6PPk3t4e8KPr/FeH9EVn5mTnif8VqFs4fkAMTf0Z/4ZYS8+bt6cMa3zwtTBVY9/&#10;YyX+WdixfHlv+X++3dijm/HiLcW0Fb8EryM9HWb81L+NXc5V9/dnl7p6pHl7Y3oW+ugHf9sB3sQX&#10;H0wOIntt08/k4LRWy8whnvOH6EHNbXd+cYF3fYA3aM4oZg7i8mDUf3Qgk0UPXH3pyTWTGorCnpBE&#10;pphPH8rflCXmT7yXLvGLrXoyALmAvu+39VPwuk3l/F5z7Esbzw08k/d3LIf36H2pj6+65eOYX0Db&#10;MPmqbXjpsLgbs52bpH7XMJae/mQO/Ws+q4/0RrKarJ1Gxugh987bMlavjd+VW+V+52vHlKF/Z2zo&#10;yqftMvOc5Tv2Tsze7Lf+Luv+5RPH7yVV/iG6eZBzw5vj1G37F+fglld0fuAqV9aarT9bfQKQpr7t&#10;E7qOrynUNuv74h6e7/VRtzf+LU/6iFJri8D5xOro5rLhnXnWOScP5sRxZBQv/Rp86AV3MZL+0LE0&#10;bZL8xAfwJq+rD25IxLPyG97om4qNv6F9jQGjnz5M33zRedQf5vRJ+efkphUx/YfuqTz+cVFFPf6x&#10;puXNMUcpdgDbO5esnmQrN9bisXDYP7KV3/bqT4Bvu18lt6++crs5wvKCD619CP0apuI3QBt3vpiO&#10;Sr85j3EzZWLH/FY8XALY46cw73ZR/diWA3MpNP2kvxvDO+6nMcov/vD3JWh5qtiM3tsZtYE5wbTp&#10;lMP7JXOsR7dlRxd/5Ofv1pO84h9ca8z0Wh6lCV3IXjDNQKECvdoejlLW+eZUPd/FOL6vDkt8aLo5&#10;9W5a7UXxFD64+NIjICaAvgs2Rtau93hwWnb07X5Nuo0Kn4xR9dCRs3zQg0eXQ6v+xln5vcE5bZOe&#10;1nrlP7v4GnxtvXjD9WXXHq99e6y/dpy+fbaV15aP6RgRATlk/ONY+errzZm9IBk/bq5d2ls3+/4K&#10;x//K8AK37fZvWvWlDZ1yOvRibkhrX/lN399XPaMY3VEPnVc3L8SlBf7tBe/mj5FL1twA61XeeYCk&#10;OuoXZEy8LB9vFQNrh/3SH7R9/f6W71Y7lFvs+RKsr2YeMPnvXmcij5++XkfVgSeIlLW8zoqYcwyn&#10;i9nHM59zpzFGT8MlyX7zcV6do+ybTznBywmI/X6iKR498Tla6+Cg8rNd3C2jh7qdSGyi6ol+ZC9U&#10;5x6/HEK3Gzgl7B7bhkbBjTX7W9dtiQ5dqu+6YtMvPrmT8U4ob87La229t+uTtX/9suX4wL9plC3P&#10;Jv4zgsLZcttCXHH7Y/mQs8GyZUPwsnN1Yp+TZjrhqxzNflpmQO3k3gBwBvzH58v52GKg2VF/cYKC&#10;36/0f5F2b3V97Dt0i/aYnU5X+1KgbPEjYvSODmBlLv2vtieU1oebPBuHkbE+wBdUTnxBZqwhYCry&#10;DbeLMZFtMG7snIs8s7g4OAhmMhMbmjyGTScy4YGPi3yTuiD7j5wkh+3se4ND/ZkkVQiecr03mqY9&#10;bVk2PF8+euk8hC//bcwkIrZqlDuOp1thtw5O3bMdjDlMnXhavqvLkGk7NefvmIH1siRvfA7nlWRd&#10;JAOPPtkvry6ATruoMwgZ2MwXSx1dwmgmp+UwHrp5la72TY7Sls8JLH0NGNfTGGhpdwNdeGp01pJj&#10;Ixy2lb2DgOMdkFfOV7kzt09nRV8XuX5Mvp2TQW2Zu/rPSDXxloWNE0e63dy1Sc/Rick3xJzm+55w&#10;pO6jO5QoVD18Jd7Cz5MXv/JvHOnP6w130WjsiV7yyBU2K3N5dHtkuMPRUz9d/M1Jv/52L2qpV6YP&#10;TZ6axQ0+cPch29q/tE328Xa8MH2JPrNQY5EInqdQnTztYvfc6b8TZbHq1S5ZgLQAG8f5VE5eaQRm&#10;Iu43vrKARIf1O6cFTAbIxn9ifcePVodfaPg8OWQuQEdGcvVOtNnhY3Gz/SYy6G3AlxHUuXjxr/mN&#10;wfH3lFXPyHZSYRHFoszoEvlHp+ag0IO9sBrWwcviRuNreLHrf/z577tI4AKztvjq0yymsYs++wrA&#10;KDn6powNaY3y37aZdvhbfD4X2av/magWMV+1L/S7Vc4eUF+kjr/oDHJYwLtPRiVO+BpOx73QiiWW&#10;ot/P6NRWadlwmW846rvN/j6F7Rj0d8HSdu0rsdGrnsmYi8Tr41f8GSNXfpiWx560Otj+3op3X7D5&#10;AsB7TvKmoHX3K9RaDLf4vvnupUsOHli5XuG1trpwaJ/PW1Y/DMksOjzkb3ZWx/XRq3Ls3ePFsz2u&#10;eHwNZ+iHZusn9i26GVNzwnjafBYb06+T050Eon3jn5gtBbETbvtC7JmLDzOWyFtyi1hpPw0PeXfb&#10;f/X+ve3qeePw1V4E3nFa/cbrjfvWZ+uvMbI2deweCn67+ZWnNjv2F0tzp6x1BP6Khp/W13kFXl5B&#10;6EmzyUH6dp5eC7En3wEdNm+4mcFisTfmtD9X7uQ1EteWik0M6Yczfyqnpy9r072pZmi2zW2nbVCI&#10;5J0nO4LLB/vZMtsxdezW4V66xD/+ovfETPojBxyibevdpnLwkyuLlq/sRRMxO3TkvwdV8N4vSPCT&#10;jP0Ebgjx8Wk8t88ZZ49OqV/+tvD2GMo+Ob/yp94Rv8x89PbZLlws/pe2twyyNjds3+tJ5iF8aTl6&#10;fmjfmXwJD9S29Cunxt4AAcRC7cgWwMkUreVims6P3scX8qSbffp0RGjM9X7OE/ue2v02NDsOeO0w&#10;/mK421xI3hsf9Gt9f+dJc8E/40VywqdzbvLyb6w7slfHrXMMqnfQNl56k0jsjjolVe7A4t3GeWMv&#10;Y3V9UFx9Vu5yrpVtx6i08y/pL9lX7kY1n0/funAZu3yOf8Vi/RV7F7aP4luIDnSa9rTP2acNlihb&#10;+DM2n5hMvLoo0Fczxm/y5c7vqv++BQa/gIvX69+P8acnKVyA0XbiIc+yHp8l3mtztl1UmZgxDzNX&#10;aW4Jz7m5pazH3vi6fuwrUs23p65PyKet7ie41WgfOPVV9Pju+6/rRxdTfTpv0edip9z0xz/mDQXR&#10;k2vrutK7gKRs/NV4TmXnm80L8ZW/4LoBT3l/xiZ+U85n5gT6nlc5tw3aP6c/i+PPwQ1q51TqPS09&#10;seqmGBcnX6+sVp7/6DPtPfP/ZpvMP/IEcmJfPOBDJ9vbTn5hi8/2M3j74a+n7x0fsgOf34JbFpw7&#10;hhjW/iH35XXO4C1+DD8NqXzy8rztxzHf2Zor0pmefhN+9bVd+Cavqd6+WNr4Pogpc84w8avcIl42&#10;xV3d8FB2A1yfhV7AycGMY3w2cbv15Ogv3iQi5uHTGT677icAl+beVs/gbf739i/y2Yj+Yy6QvOr4&#10;Qv5kz/D/+WeveByOo3vOF/uTUvLFLK6v32CtfWjs03nbzrG+bAvQ8ZXj9o2MY294hfb1Fh9v0uFf&#10;cf/y0T0m4IN++ZPBdyvfsbrm8eje/J9YQLN1q1/HwVwIuesWB/2W299yZWQB8e24eK9wan2a74Ft&#10;fwWJjNLxfXmF/usznrX++A3ee2DX9l/7i2N/cvec44bxi7Q02oPfJ69X32Dc/BCsPY0n/vc5eGjg&#10;2970ysi7JD71Q6x65O6cgCyw5efgN3ik/ycvxfDMGcOHPHC2eOw4XV1O3bPv+PLH6q544Utlv1t3&#10;8YO3+cV+/XDqHx1u/NUf8oHSsy3w6BK80merL4BtF8f7uW3beFj8El1f+N1vYln8C6W78PZjfrVg&#10;jrUXYrJbu/UlN7CwAdDfb3LailVjyMeMu2B4dvccz82bDrho3LSR9BLc85Wj0+Of0NBheb6PrQrI&#10;l776VW4EB9ba2Cxa9ejlZexb2D4grkafrRl5r6PXMTy63PD4VsVhtLpurur8IW3pBrULrWyqG/vC&#10;e/PNF/mn0Lgrz906k1W6jiHX+Urw4WoT9T6bq1bOywfZi+5f5wlxa1tuNISjzB8ZM9+IN1NmbdOY&#10;5cKkfAQHoN90VtrwAOUSuo2dxcH3hh3/0Irtbts+4ZDt4isncvlWVurdyPMGsL9ElK5FVyGCc9ib&#10;Zx2DLbt0fC6WH3sHEWqQ/Qd3dJma0XliUf2e760dsNjp2GfmDZMD+Llw5Iv7N/kn9cvnFYPRQUfO&#10;P1h7dxtRaVvVI09584tzpcwf3KB60/Vgv46OW0+2HLFvDF20N9vU70VUcyrnKqUzv8pf4/Hqk/Nq&#10;ba2q7ceOwRyD1KzNt5zyPLaMfseHOXjyxfEJfsD2xS9jZmQun6VRVghvuq4fV4dne3im8zQHVQb1&#10;Yz946A6edkhp/s48tbGe/qpx3sHyULz5vmX45298mG3qe14EMdfl5FJ4xoFWpnjzn6LRjG5RJqEG&#10;d7I3BoFV2rYCOTjIkr3jBs7VKctlSPsNhxBBux1/EtjrWMD3Yi68JLdd0N5OgW5kh3sy5DoghQ/f&#10;7RSr76pAetDqZmWjzdae8o56sS/F7+lfmK+96lO+09E5bu8cjvbjkzTmTOgnGdd2fZku8eENtS0F&#10;W+54J2NsVe4ziWG2S7+0jnffto0cWRLBlq8f93gMJhjxW/qb38vf0F78lDtxpReeOzhsWyhfmWnt&#10;WYzJ5Hzu2p82rV8ibO2sLA1xoLYbQFK2vPbEc/1iu/Rx1BNnym9Yu+GWVyqVbbktmt6fGlJd84Hs&#10;VrctOFVNHvHx4o4urytZw5+c2Nte6gRmYmL15qeeIMROMtyR7A4jn8ZBdLptkWyZdps3J2VHudjR&#10;Sn36IH1IsnU3YCd1KVub15zdwu8fOp/jH+2+SX5fAbw0v9qS//8DVrf67oo3uimrjnQL0Ivt/Nsk&#10;puwaTIpDn0PHpk2A22aLs2rvCdz6buTFmfwZpI1ZdI8uRx86lO+o14sD8ArBUb/ylb1sHZQvfa9e&#10;g68fnTtw1zdBqK9s81e8zZk5kK8tDIBPuePTxeGE2RcBn1u/0rCb7v6OnV8kPoWPT76AhL+ckU3u&#10;StRm9A3f5PUuLB75Jgxw5RRgH/C9C2wW0SwEgv/o65CzqOgEJAu7+HSBMQPpjiftV+l3Ln61/cLP&#10;n324QL80OcFnJs1ylAn3H3vsAgR95jfWR5/JfXDym5ffzx2ZY//kiy7qpR/T38KHcZNMF4q1Cf6r&#10;j4O9qIyvdt52G/uDHP8n64bXLHSxy4dMOHjZKhvdtPdMiB2T67f25GD6yEn8BdCxw+upy/Pw4JO2&#10;+4lpr5yk6wI6H6DvkXOfOLiqtjExemWSnhjcOEPLr3DUq/uUG8XwAY7ppX54T/4ef4696NmOHlRe&#10;6FeuCwLqfSyANtaC2xMXvusJVbahZe+2U3bmaQeLSlmoIn99vDbLCVzTOyvxalylDejrt9mbOKbv&#10;4N0bFLLt2NnFL3UzluLjBCMF2RtoPjs+JnPnSlv/fnvr1xtOtF/oAJ+LgRt2sXDKTlsfhLXxxp+y&#10;5NF6a2rWz1G8BXBWDwXq3/PaMtulK/G7r/d0qpVNW8fHTlJ9wsfHb4v34m/7V+xO24YicSTfsP8V&#10;I3iN/OHpGO/NCfjO4p0auPqVp7jy+6P5jVt1+rhy8KXJeyuur/V3Fzqu8j3e+la9wuDBJINe9PyV&#10;7rHV/GF8Nm2O37TV+OdhdO1ogrArWKAIZvfXp9pn9WrcppaMxnpvaJqbO8Rqyw8zfklaDcybCRzr&#10;i0Qtvxm/Rzi5XrGqP8tx8tRLBznaDTazWDvtODaJhbF58unSbBkNFv7yl79Ub8czNiYvhi9+9VV8&#10;KH8ZDyw279OWuqWYlju2WfgNsGtz3pSkDME72DJ028/ft+FbEgL4Zvyv3X/OZ2ng1t/ReU726KJ0&#10;/Fsf93jmflMzOHNhePi/bbPBQkse6I1H1WP4zhPxauiC36tP8dHCUO/RbOWg+jGEK3f7WI+1jthi&#10;9omjm4O2dg7gFbXw/G4uv36bCzueot0+yEdw11fmAmIvU6DQzVO4ex67F4wHH83EBrnaVc5dPrZ4&#10;rZ3G0FFVzps+sfrGO90t36PLM8cID/ovrL6OxWXjKRdzckd2uew8rvOP+NBvZaJxntBF8eDpL9/F&#10;D+zZHDa+HDm1y9jDpuhTQwkMLTz644Uv+lqTckBvdBZ8ixOttCW99Fnbj7kgHS6dV5Rf9CCj4zab&#10;0se8Yltbfffdy4d4L2iTyopdFqSMq6D+ji508+TzN/pi9rUNvn3yNzmDvLHlisOURa049m1+8DYO&#10;YPx345yLM/sGgr5NJcFCbs85e11ibBPifBNh1cFTC1697CkCF6fpBeB5Alt/2UU5F+nHvpGNv5j9&#10;7qvvcBu66MEGwK/7e8R0Mvc1p/OqaW1krPslNz1QR97cG+zwxUM7k7d9Gc/lfe9v2c671LHD3/SL&#10;sx9f8xdZdON7f7VD2yV+qsyhH750wXF0xG94zrmJfbGXu+QGKd9ko90tX4PqVP++cIf3xLCF6547&#10;B6fz7xO3aOH90z/93/Zwiq4Td/y/Y9f+njB8sjK7r210uccq9S84xqWAH8jlx/Xl+GZiCY357Hff&#10;OfazKXPDqHnFyJi4XTtHh5ftL5lf3mvePq4xpuE5/hl8/dcFARd96TUwcbJ6803bJ7HVvlEeE0+b&#10;V1a6nCC+N6c0zsR9n07dcXlsHV3wcU6UftXXOCcPdk3jKH3J0kxobhgfycuvUj6aMcTNAK9crb3Y&#10;2Dl0cPxtm4xfh//oNfFz4w6OGD26RaSy9v2jluO+tSN6jrzJ63iqo8/EVmIcTux+4PC4baxMdl9r&#10;dw3XEJVn/A2Kx6Z8wPIQU3M848OuO40fXGB4N/+PI3dOg1fnKCcuepwyvPHFY39Ds0K+8IVmddnt&#10;6ti6J+aGuDLokMO7fvWG9Z7PUP7Gd3QtHD1WttKVcZctly1j4+53i194vYfWvStfPd/j/neOJ46n&#10;HfTl5srkErFLXM8TLhsV+hsQOBPHjsXpe51+zJy2kP6zdmInLj/kZhLz0p1Ltu93jSa8jJF1Rb1Y&#10;7mu+kPRAyuabETBuW1WVrS4rd/GmZcL8Ajj9O6a1D21HuPDe7+5caON9+t70Rbj3XHWP1w7Hu748&#10;devXl+7yxwt/5orNGSHgb+3nuG9LTBkbtCG/NqdmnrAM5Ew5436qmdzfA/OTji1+Kzm0zofIMw9q&#10;ebbrZ3y0m9/09hYCuYiWC+PffL8M6lxk7BAL5nyTaDvn7lqMc7KURQ4gE37bK3z6ExLH1qWlT+f9&#10;GWcXVsfdbrnxG/CNORse5W+N0Fo7XU+zmH+M3AZz6dh0Q+ddd8F/df+4afXbLXunHUfOXq8i95EV&#10;WvmSbuhK27JZH6MCf6Cpvm9V/l0Na//BWJ16ePTtBdzI5b/+8deF/8tXs4bVc57p0HMOYf/DzEGg&#10;j19v2mmXlbl67Hizx7vFQ1w2VvAOzNA049MzDNQ/M7eAY37iQvEZxhSNj7o3X2SsHlt8y1W2fXL2&#10;z7gbNeD5E1Ots53dHL7is5Vf+DLXB7umRs62r3L93/yuN1H0HC82pa/2Js53suGDW3f9+T3wMRn+&#10;nAvk4C3K8aFCN4rSTb83frj46+2fk7+n/+S7vIL9Rja/fP2lBca6LMxAk5YJn46QDkgpxjLinlw4&#10;dnJQOIGl4zhxWNhGpKiEra4n8EtWwyIh24iJ8FkEQg9/Pze/XWRRtvzpuLDOtn3q8S9MmbrFW7pu&#10;g7Z0JrqPX7gmH3USxL1F55iv+iSE5HnKbFcH+wDubt/sR15P5FJ/0+z+bkscPXucLZkusPCBMp/l&#10;uzh0X5Do1e+ndcc98Plcnbalz/LcOnx2ILLfAfXQh1DRw3sHiEfWqWt7oeHT+UrczcKPupYd3E3G&#10;eECdC6Svdgza+OLeXr6oD1K3fHpMdppp29e2OuGRP/DoQGj++2lVMLLd2NwEgQMdPQFW/6U9m6RL&#10;Hm6p6wcjsbWDW1ivjzHuq4rgxh9g9A3vHIsxONKYKTV+C3sR2PGWK9vjpyz01SO8cDIR59OVk8Yt&#10;zX4tXaS1iN0LW+f42eec93DrmeoZOOKf/PH3/iGrjQd//DI6JsgzAMfLJz4jsL6o3qFbmywcgjm+&#10;/HP0gt+6+HMnix1MUq5uYzaVh89MAh+eoZvX0NR7mkNLlK66B5E9iz/yqupThvfKPmbUJxDWnt1u&#10;WX0UYb1DWtsdXW3l507wM5DsyWzxc7xrLrWxGry+hBhf0NuWXvyLZ/llu3qoZ5WB5rcAzg9/ywXI&#10;T3OX4DcfZvGj/ggv0IVHOmey6EnfCBiboozY6m/e5SkBr0rs5PPHIy946rd9V4fp15OrnKBsfNpW&#10;Vrb6Tu00puXz4YOnlE2uRz85DB+Lly6Q9mnZCPC6+U+fXos5PGCBrxBbR7ZcMLxctPRkbC82hF8X&#10;U6K3P/qoB0tnW1+nrn4ObsfnTDAcq9feaHcitrqyZ2188ZyYhfMsIMYncE08fH7M78s57kR32z0M&#10;dgJBZgSXd5SIn7LY3PE/SKH7y1/+JXYlrnw6AczrKc9rkY0XfEdXOGyofWnrLiTWXpOnaRt+Csvq&#10;oz+Q7VP+JkXsjgzzBjrvpzoyOlD+8OiTLTnwAFpBCwco74Q+eKvb1qnXjp3/ZLt5nSx0Jq3h0MVp&#10;9tH9l5/3YvP4sxeTYof8Dqovm47up/BsghfYfrl6bF5o5W98rW5Lj+b0kvqA9JU97RzfdcyZ31mu&#10;Uy7eq4MifWIXKei0cTftwz8zJzAJBre+8O+2KcL5Ok1yFz37a7sCbUj33X6VBNYbAw+Dn/pq7/Fd&#10;sMsD7otHnjhBnz98TtM/9fM7qeOtxvxZwOcTfDxx06dR/Vb1z7PY6ylvfdnTaBbk/ytQHVZ4CJ7d&#10;kN+L9XS8oScIyU3ozVEAPbswNIfP99rc+Dp60dMFPTnnBu3Uof0U33IrK8j0cvF7/ak/GOtuQP7w&#10;jo4Wgn8WfwyMyt9m/G375Xj8qV/unAPKK2/1dYnpH/froOf3wG+Jsz9xpV9Of6z+b11XxL8lPzdn&#10;JR8AeOwTt339evQyHshV+uu8Pl774D3OWd+cw/LZL32FL184Lxq5A01qCX6Lg3/8MFoNzfCEJ1el&#10;zdNue9FC3eozC3arH9mH8opFS4jlX1+HT+qe87OLV+NjGQybfvMRORtn7Bs0vptAnBwQvfRRVEHY&#10;us4bUsSvHbfZm+ONJej00/7+J16OISof4MO1lT/cuT5zUhdFXVDZV+HB+5ixad8Y0r7jZxp20nN4&#10;dhxJm0Vqxng3+yReY8PqTyfartzyja62C50PhaYXcmoZbseeIE2czQVC+u1Cl4VB/ugcBF6Ox7dj&#10;u7mXhaWNp+oWm4xTM4ZmzhR+ftvXx8XB6kU3bSSgzr62mJvujn+P/u3H2fdnfvPYF3u0z7ahuUfb&#10;71w4/ZxcWF212gRD8Zcf39z19nve+DEXyPJmkM4PQuuu/xievbTjh8yP6J04gU8XOWafsPVUrjzk&#10;IrB6r1B2kbiva86xttYqlXX6oX0gvoBjTwSvXcaCfS2012jrGy5Sf5UbCswt6ODimAXU/mZvjvGQ&#10;a3q50yL58Z+FHhBXE9T98edr3NrzgNWLH4yXI2fmc/LIjrPwxYiFpD/9w5+K29dBZ45hbhVrqq+n&#10;5//5n7MAJT6u/MZfeHOMC8hvgOujZ+cBUfpu7/pJnnChji3557Nd9Gx8o01bfZVA02f0xfHy+SY3&#10;UPnZTgyKl5nLrQ+KFEpiDkllooOz9Huh1Ni+cw11o3faqDL8fID2mguxVTy8l9cc6zfxUz51TIxz&#10;c979BMzO09HJi+Y6b/UdrZefo6nf2KI3OvrN/JOMsWfKl2b52u4HX/udG3NMgH70+a3fAC6tNgv+&#10;a1wYWeiMQfPE7+umSX40bwLyJ4AbF7/2T9nqL6bmwvm0r3btPEgOT11zeXSorvTNhx8e+rQ/nObk&#10;M+oR1qfmyfZ/aOgM2Cb2xLu+N+cHuch6dC8SdaCPWi3yhWb7u+PlmZAt1N7ZJZiwPZr6Ez/Nx+oX&#10;Dhr+hN7jGX0V8y/omHKRrkx+WfCa1AdexU8ROfpOIXo8KPbzIdPW32tu/uLZ88fUg+LZjxOsncAy&#10;N1q9irR45ecGoeE1eowutTN4u1361W44T/3W4b34u+/YZ/Wa7TTQ2mysu+Hmp/xp48sXYVqSx1eH&#10;wXvaU1z5j26Hdo/L/+j58urxJQb8eWie7TLOFv3SPfLxg4MubbGy6AtHmyh7ylOm3PGMEYhH9OyF&#10;TfJO+dPnguemp0PfSJGb0p8o8bE3ZwyB/DHDWGSnD7qwsOftMMR6MkbkTHwrG33WQiXHN0efVWfP&#10;KcemtY00+Xjiu/2GT0LEFv0npxNP/fJQAvQjNwTSqxe4wiqZ7/EbnPWhfYDH6uT4yfGVq+QFfHUD&#10;FNDY3APHzkH4s3X71cPm8pafKNjzRbzpH08MYr5X3p0ftqxziJwQsFNbfyIzOji/klc77qRcPv8m&#10;N0WbJ/2Up7c7Pzm6wr/9wcfi0x81yNAGfKLc/Oer84Qtn9GlMXZ0dR7euWz4Ns7l+Ogw7THrOta/&#10;QNsz9Atrt3OuBTg7j1m7d34F55GdC1xrx+Kpx3P5OgZ3/ZSc73X7S6WL/6twfabN7/ijS2UdPrWP&#10;kwJktv74u3qnqvN6VKc94NbezKW+qHdobtzlzY0rr+tbh+eNu/LRKHfeQa9p4zO/S52yW/bm3bX1&#10;fb3YK0/XBMPzPSzdlnvDDvk+GyNkyC8xovKbVkJw67/04nF5vtUTT+swu+70GgfD9PGP+cf6f3mu&#10;Po5X5tqdgkWLvs8uzMS1b77Df/zQmyxSwBJgu+e8zt3ZTD6/1c5szS0fOPLeyMrP8YRoZJyYevDt&#10;hIYedGg7KzpzsOKVFn3aO/Nzqq3vaid6bZDt1w0MDvMXgnWICVMbKRznhIBci2FOsLMomH3M4Ugg&#10;rxPZNIpXglYTA8QIcvh07shxouXkRAIBZN+wevzotUySWj7olePpA7q99A+jN7yWz4NbqnyFD9gT&#10;yxuvFeerJ0pJtuubB8+4FdVv+9aG1bFPuh052G397j94CgIS5w7kOirZO0FXr40e2N0G48vmXvzt&#10;CerIe/RFf3x8b8l8bNhGw7ODyvBdX8OtDmQHx2IZlZRt2648xz7qBN8OFPQnf21l5+qjbum3DK2y&#10;9+XDp8wi4UWnHKD3kSDImhO6mRywZ0/21L2XgZ685eEYrA49OD6wD6/2dGIlyYajGI1t67vaEEkL&#10;S9MTnOSwr3JhCQzdC8/CkT6qpPpog8gT/b3rLHqUN5nLP8hwwG4Xp4VXuf6sGen8Hrr4FD5r9/oJ&#10;3pa5wLPHZD06tHTkL263R84m3E2kvdMmCa13s4TP9oPPvYAzOcTEyKSQnMoKr92uDjtAjS7xEZ5v&#10;fDN2VpeLzyTEo3ST65wY7RMJw3/rX9u1TZyLsT1u/83kZuIr+JEF4HWrjwbmd3XZ18N+zf4k+PXv&#10;q/bkvFPQ/HlyqCL8yTziEue5y+vyWfVJXAK6+g02vgK77cH5Ep8gLGrDexzylN3l+PpgS7+vcxea&#10;E4e235G1cb6vEi2PCEGnz1jMwXsv9u1TJ+rZwGGeDv7KE6oHyGLv3PkYiVkgW/3xr06hW8BncsFr&#10;oN6Lsi60evoGfLDIemSOfuwbOcbA6hP+TtzoVcND91p0mDzkQhJom2U7fuPYeQqnfeeQ6xfVL/zp&#10;OD6ZyfTmNHyUw/PBj8z64SxCGD/4HZ56sHhOnpa3eF3f8ntzd/B7Enbk90LKkWWSYyHXBCscm2fx&#10;Xv+XV2zQJ7ShPLMLONqejmjJ7WvCj470UYdeG1R+9jdf8JG6BScIzNLPbz8EqfMT/MD6Z+ls6WEh&#10;GTd4+O6H/WjEGPumrV7b0hf/9A38Dn1xQzt6hiY+sODitdCNiewXJzRk1Br5IOWFbDtxK88p+q1v&#10;MvhwLxrsxK5OUR6/xNCRcTEZ3baA3FdsbCkd4c0J4VzofdWJN/5iw03L7pnTwV0eu136L23rkytG&#10;4YiFG+Dw2WSltFt+W+bnnye+4dFn29zxxtzUvcZ085vWp7/YPWKrL1+IV3Js9Vsemn418TT8yuJ3&#10;v+6J+WuR9i0JXXauvTVv22dLf73dkwCLs3uxbsfy5TELw0PLP8BChKfc2bq+EAKykTlH8XLBxwIc&#10;T4mB9VEOU6/tJ66aO+Ihftc+oIvY7DoCt93485VTzg0YoYHn4p722htI8DcOvIeVofzex4Mu70E7&#10;yoNw8Ste5HxInP6YyU/nV/LEsan+yyH8WFl29iurW15KXAaf3/10xHHrI3rzsDzyKwgPPl5+YYRV&#10;P4sblN7NO2/OeMudfrknIPhD51j8OAb4yrt4TDtP3eZQbb54jxykmB5QvsB/4EU/NfWjHDqHR5/p&#10;Y4qaexpjB2EKj3RaxG/yLmHPjReDW3+n3vlZ8Y5tjcfg77hgbAGdT8QHtScxtuceO39oHuGn4OLd&#10;eWHyl/q2Ax6tP36MSuSC6rI0N072zTXKL7H+4B1/ueGSvjvvudsnhcXfeNVelXVk0s/v3P/dn//8&#10;8GVby8kKvXbx0WeMu/jD0cfEX+0R1ylc3cgIWuvi9PY5Zcb248oiwAF8YAgBO5f6HJfj7WKa+Sne&#10;oP038wK0ipT3vD25g44/q4s+5pyvvByd15bw6mssYx/YPO4C8af0U2rg+dWZR+FVvPT5zhkyHxkf&#10;0JkC0em6WLR6oulP4KT///DDX+PD2JELyRvn5DanRS6a/aDzO9iNoTCHvwuc2zfIB7vd8/fmw/Bt&#10;HEav1bNjC55y6aHtTXO5GE0Hc9jOs9xIWN8ar6ZB6OkCIR586Fxl44nt5RPb9iZRetGZBWtjbyDI&#10;k8/r6+qlzWM3vG4TS956tvq170RXTyfMPAU+7tM+91b/QDe0J6gOf7wBs5e+8sk+vhDH+oZtzwli&#10;++ZyF33doMWn6ti59Oz0mTWmiTfy9EU48Oe1zK/8zAfTjp6cHN2aw+KH0XPtGJ2V7Q1II0/embnu&#10;4P+h8UXu8BHT5uzj/2nzV6yszWj/q9D1t/pXb05s1G+j79pLN/v4kykWF+YCOB/OOcbqAB/MDXYT&#10;ByTsBXT1+zr2uTA8Mpau8RUx5vg7L3nmGeHbMStqtj1y/KI7Pk5d9noBY3MZfU5TdPfNV/DhTXs4&#10;Dxx73CSxNtmmiSPzRblz1dH3JXsxGg9y8frvKJAWLYr43vmv/d6gQUhAn3z0DTr5+NAToPOkHug8&#10;7vDEm+2j7/Sf9U8QD/5s5f0ugudwcYZu8klljoDWw9lYZNveALH5GD9APj29marHjR2NMnqNBcmH&#10;GTfIWB/AvW2s/Hc6a4DmUbz4ik4935r1wspLGVoxd8OUvUrE9paR2/3dBm3ryMjBENq/6opDF593&#10;5RsqrTv07U/BW38v75V18xhfTFvYH8lRRa7B4wvnNw/f1Mtt2383R2uXN/4O1/JOPC3t6oJ2QZ3y&#10;ZMbOuZgzGo1WO+ZFu7T9+N16yMYGPvg1btu/3p4TosMRVJ/sHpcdvejCF8ozFkaEn4V4dI5dtS3z&#10;0P5hFeTyaJud81kxUVuOPvrn2g4Pjb8S0mb06ZZ+wVmZrczX4tNr+wfU9Z/yssvX9l+0bQfymH5A&#10;Pf3Nl9Qv/uqzsrd86b607diNX+2P9xIPLv4SuPOAOTebdnFTpNcy59abjs91B0PaNiNhednKz/Sy&#10;j58neu1rf2PkVx899FDvPHhLj5uxhK2NUWflb3wWqaFVVtuzhfvydfbUAyoeWP58Z83k8duNdOFu&#10;fU087MgAO+YU56pbmvXhytztYd/8RudPWZ9p3aUnHHMy5f1c+vV8jKXHt+prN1+eYMGXfsqfp4lX&#10;MF+FJlVvIUX1NZn5cwPn8ltZCFafnQ923plyOGI5X2nXFLymP1OO+EDlszc6PLxXr3bBySeL/6Vt&#10;eai47WA/2wJNT2xJ7C08Oiqg78kZi1P9T92OV0sLp32Wzl2fmn6rfHXBf8g5IHCO7Z60F5mDs3Mc&#10;dTesDnj1po78VJqbXMH69w1++Y3NT/mhHXspPDI7JBz/rM67vWn5Zc8bu2ZR2dO+ft7k9eauoar0&#10;+AFdoycy8gRwDhKEayhBOrxyF2XcjdsEcDoq5/YkPFrClUBmUjhCJCP1JgaSyJNgInIDV6dzcmLy&#10;4Q5cvtlGoVjdoCx/c4dPHDtr58XDdxKLjvkyJgpVp9tZO5BVuzh4nf00sLsvjuN3i373dRzHdF/a&#10;p/60p+On7GmE+PBE09aPh07H3oOj0+J0IY+s4+97AWl1WtLZGmyGp3r7/DeLfjk6tg3uSzZ5YANh&#10;6cqDPUtQnBfPvTttTri8om/ubvdKLnGyCVG5k0sL9HsnRF/XEX6Nj8ZJaH5K+0VY/RfNNxGu/utD&#10;6jw6H92V/R7wQxcc2TOZpjGF51zAyOQ6GfD/pezOtiU3kvVAF5OZnKpKUveV9JR9obW6X1s6RRbH&#10;TPb//eYGYAeTdUq2dwQAd5vd3NzhGGL9utttix5HN7GydbarB9/q7DrbvPc+bR6hPSFN3Jg4gaW1&#10;T3Xx/7unElJtgQt8ei9RxX/457Ngz2SxiTwHUowFsy3bpHjho6UzPv7gHn4b89u66rrwk/pfxOrB&#10;w6u6ZEHljS9OObxNgO9W//N0cVw1EB1AZR19pgTvScqtb90cK+efKFUb1I9/l6mSw3N2evz61fY5&#10;JLtoQmftzq71A7q2hbrIhgPECj9rvVOk+A9QOae0+1H+mN32cXfztG541rAgn+1aZJJDxrYRdhdu&#10;9rUPqN6DmP3bfzvB3IF+JzRQP1nszp8bclzoegIeCaTk+bkALI724ju8tWdfBU7vp14hhtWyu3ys&#10;7/dUzyTYwl7atPk/NHTdttj8ZtDr5DZ1xoz5bdXf+5TLL7mTUTsCPIBji3tkdZIXg/U3+Yav5B7j&#10;Et3aV9IxlW8+aT6PDd/mArKxzqv0nMB/ytPKc4F1FnMs2Bhk8UOLnybkX7LgssFHeXWI36tf6r3a&#10;FI16ORE/k3qylFugqo4Y+qRsZMx28y06vC0Ieho6tbVHrmkOjq3stCA5C2FlVbnysidpOqHWtwLT&#10;r2JP4y++kbiU50PXtlV87Qmbvib6jIOTb2aOYAFuFiBnEdhkzHjNDuWeOh79+GZO/qbd5ynvX/I0&#10;y4esJn+IX969M8Bv+xxdwidzuPpMnfarXsdH7RP0jg3ts0dv5XxFdna59LKHjQpHjx6VP1v4GC1d&#10;+XRjDdbdJuwYvniLzZ3sfzoXPo3hXuU5MmaCHtUS93in31HowCzWqzt9ojpQMcz/Dai+waU7KF2O&#10;u40dfnPtCfVf6veJtK0rn4deW26L98b+6X7lr4xNs+g4FJObRnc+A1d8D8r1XdrPyFw6OmkXoA9C&#10;nTi684DF7y+/tMBrAVibnxxfH8jgAzksDI/ES3IiICO94G6T4OkT8ihf+e1F+vhtUTnCHfV+V1KZ&#10;C4f/DoiP5qjPIO/iaKYQA9JydFofKOSn7Z+O7cNH2/aMvjN/528LPNGtPRn2mrZtYY4W+vopvmJ7&#10;ZOIjP+hHZGvn2nj6/eokN5zW5aj6+/178Re/hO4hsPTXE2L4pw3JGy3FVWhSjrf5pO32W3ycS2j/&#10;0Sd04e8DbOHTh82de8bqd4+LsfSs74IXCkTVXZmLUXKwHLHtKLb6W2K5uUcZntU2pGThMfJHB/w2&#10;r6WyML7h0u2DoT0XpvC49Q83/m4fFUexoTKmXVfW5o1t/+oR9OntkZN2BKMfE40124YuUP3c+vma&#10;eFHfuDk+nDqar/Zr59Roh84Xrpabct8o6qfyogcdpp4uE1cT3PVvELZN4HlCddCPbPOSx6qE8VFs&#10;DC9P/N7zmJnTkz/jvtehP98IQs7oMvbAq6wU4ufjKVq+EwfkfPqlLVcD1qe2PomI2rrlnspzTsNG&#10;OvfNOZHQw7PISiYb9/eEq0PkyvtyjLxvS5c3kGP96dtvvs08I7rFtp3jMar6pFz7z5Prc6c7+2f8&#10;5pfc4HB8d5Qau6qTPuM86MTPaXvxRpe1sbZFNa3U8/7Ura7mJs0Habq9+LsXXC0kmvOZq4iPT+lr&#10;14XfyNzxruM2++M0P1eCN/ydc3gDjAugH+MnFwm+4rfgmit6ElDeZwc/mI+BXvi0zB2+v3zMTYLR&#10;Q+zt7wHjx77+jnHqegEldOZsnpxJZfnQxW8ghrjuQ7dzhC665hxux10E67PdKjOP7XzWk7uxSw6c&#10;p2f1U3PHyaH1UWPfOevMKem8c1+08sXY4smnn7N28rFvyNl+QO7kdeM7P02/ra/jn/bF9v2dA+YG&#10;iOgQL1K1wOZYe/Zjehbj2y/IT93mFrlz55miA6iPF7q/X9rmBn6M/UcH+HwDuLzkN3L39Msvv3Rx&#10;3nlBYqAXDGZOre3bjtnC21xI55Vj3js/s+SnVLwJJ096x2aAtvaK72ObdgAdC+N/9sCbz9Ds8eLZ&#10;6gcuNvY3FWOjPmvuNXynPRu38QdbIiE8Zx6MfvQ4foz+/R23lHfulbbbseH1N4DpO69fTmzlySg9&#10;AA4QM/z6bAP74ujD6RPksqf4iT/1O9YMj+h6Gsb5FN/xDZpPkfNr4ntsVDdjuTGc3uZjSOkul+E7&#10;NyTJO9NvnSOgX1jfzvZTYnz4N3ar88SgY3TmB7FSM5X/b+dGhV44SRvsb8zfNuqz2nd8Lo7HTlzG&#10;D6vLn23xWp3HX7Etf3Pj2thFv3md/+GZjZ5VPY653s4lbsH+DJJ9/X7G22m7lYXnK8wFIRcJp09v&#10;vXNBkn2Iw8PH62EVDE/npLOw+i43Uu5cm47ar5ng8F19nn5cWf9qWz2O7NXBtj4MIfvv1qfocOs6&#10;YPbF0kJlRzewehjvxpbFertdvJZG7ivQD8Crv2wfn8VfPqt72+Jz/EKw/Q3N4uPz1JOsxVMHtn63&#10;W+aY5s/y1uVrvOHIHrx14Njk7VoLtSFoQm7syUHQmRFVA/1qHS6LYzvjXPJqbUYwc4evc56PdnBH&#10;0uTOaJI43rkbMvr/nvV2eRvIB8kUid3RsbnsYRF8Zfg9Ad8BOd3ag/ms8W7w+taTxr8+mXlR/loX&#10;fvRoX0nuLSiIAWPjxsLkLTnaHGIig0x9Cp2S8VWSael33MDzKYuNjhtmRyScBXJf23XrKGv873pC&#10;5gT0nLeKzXmPOeQPP/zQPsyH1fWoZR3IG+zmBjQ+ju93jTYCVua2G9oZv9zsPOtFsw4343N1iv7o&#10;yOr6QfZ//X3mncsPHp6di6WZO7+NH8U6uvUbnNr+aNstqyxfidPOZfn4BerjlNXvmtDf4Vm+aV9l&#10;b/R6wXlh+YdDtOR/9MT7pOnyU96+G1+7tuHtLI0p/snfW13E1Fv95dL+XFdqxMfiPxXAJxUYzlYl&#10;/pHdTw7WB45b/dguXkL2ol9/tH+kuKn98Oezgu3h4xifq+4ct8zC3CEp3flaXbZMfr/bZfqXa4pi&#10;gY17g9HiD27wjj76zf6msGxReNT1BqrVPbqSL5bDfuw4dUN7t8OOZ085ePPRQu3+TOxtva15Nhpr&#10;/ZnUtKryzeGSe+f61rRP5z5p+46JdZ83rH0TFZIFnZP4O/q++hHjxkS245PsBPfL3OyBzrlo+aDP&#10;vnVGeVH8Ahq03co/ZdmS9cX/9z//36z7p1pDh9BkzUR6FidGcdVgFSAQrLL21bVRdfLw6IJcTtC+&#10;9urOM5n4kMFig5aTDN5wdSay4eWwsDKfiRXuJdM+udGt5QaTOBKwp3/Zqnt1ZvG5LXVOCGxByx/7&#10;ytgEnjwWz9ZTsJKshfk9ZscEgROwkV/fHD+ySflMAJ71x4fRfkHyrz3rkFTUX6GXPBQ7MSeP/XAF&#10;JaCHCSJZPgtwRn4ulNBbu+fzlLP1S7P01/bEgAUKkwNPy32fwcjA8Le//72BjfbHlDtpwHv9Qubq&#10;C2fl89Fe8KK3yZ9BjpHw8XgFZXSfk9yxdXGKn3rb/YxddyeEW1rxZ2YUgDvtNfLKpzVv40BRF3Ki&#10;t862eGT0JCjtsXeI61f4m2TbTqzOBMdJ6k8/+q2o3NFx4s0J5MdcKHJn+m9ZPHCx5JefLQLlhNhv&#10;+uQ1H3si+2NpfY5wQQAAQABJREFUE4cuugSffAOwBQ5yts3EhTvE+BIkKqJfTlJPvG28qBNTXn/m&#10;CRl0FrdmgX3014/79FxkrW/xPerHxumPe9Efz/al0xbV6fhEHRg+2UZe/R+96OgkU4yx95u8DtiC&#10;Bz8ql0NcxAyr0BvU5uReGX9a4HjClfhP4dI57KLviYFeWIgPxCYaeNNmT26RF5vZ4o8f+WVxxfAu&#10;zqDa+HhykD+cWHu1y05syet+DHITDpu0AfkWM7QTXmRvnyJXXqmOUaAn6uFJh5F9S105Snqip00a&#10;w8PzxpycqC36ml7tUj23H1poSh7Pa2Iaj8VLrATPRT0+NL/rBDZ0u7B1858LhfrD9r1O+MKnfTq+&#10;N0BaRHMsz3ZCFvxdGJsBbnLbxiH+62uvEJ1+58Jo4kTOjFIubPL7LkChmfgd2R2/TO7YV1vkMP19&#10;3kZBn74+Uavzn/YI7srFD5CJXjlZ+npPgHIsNv/+978Fx2LJnBSxB+7mCHYqY7vfK3MhGpAtdmx7&#10;sTvjhPaXJxp34SEG+M5NJuwF5MzJHB+NvhM7ia3Uke3irf4P9N/RaSbvk5c3z1rIzuuGYheeJsFo&#10;tXfH8+RvdrTd5fGAuUXxT17Sn8ngg+1D60P9ahdI6ehiHB+zGQ396db+pw/qeAH0+5F/d9FSvbxK&#10;N/V4/eOH71tP920nbOgN3/bmOXmTDX5bmL/grr5iAn/2qWs+0SeLnzK/p5j66xN8c1o8Nk/PqzAr&#10;sl87HhYpJc/8hQ40+5yD2sV+fZWvxEPksLmQOtD2Cc3mx6fv+JQ/8NrfGBx/nTZMW8P30R+0PRn9&#10;pMwiwYiZeUYFPr52MVORBYSlZQnQrtuX7C//0RHO3b702rayT3egzBihDOjzT5AHgLw3ixpifcZL&#10;eUA+Y9teQFudl25UNQGPfrEZuAi7fao+Tzkd2OJV01sHVz17PWFDR/qtHviRMz4+7YYodvf72GR/&#10;LoiN/KNG9Vk9yenCbXQgZ9ttF9amDc94+6iHS28LqZVpbEu/tsBtTu8tQPPa/IxNse2rkyPb19MG&#10;5iHyTvU7iqlzLLbWtl8z/9i2bp9Ju9F55lWT95Rf49jTDj48esoPdJYDtb18YmwkZwxgz8Q0/i7o&#10;/3qebvkxv2lqsQSuectvuZsXGXzzV/2L79H1IlBy187h+UQ+3z6t7bYd2WVeLA9PO40qvuk6uUss&#10;zGJ5y08c4NPzsOC9wjNWtKPj+waAt9jyHz02B5K7cPlmgrk2q7tRxqefw7ti/vS3xcGdPH6Z/fF5&#10;+T54rx7arfPLxIa5xNCaP0wO+u67b0NlzDbPmHiAQ563w5CzFxe/zAWQD18bn93ENbna+GmOiBaN&#10;BTSxJK+KMTHZ8Sdl6ieGMm41f0/u/+677zr2TBvPOM2exY+Xqh/a6pU4mdx/L24qf8LT/rZhaFfH&#10;uXjk7u7R2ZyPzTO2zgKqHPVVzl17A3XkVy6fVPb0ISL5QdzaNydzQVZcizm5iQ/4yDkZv4llvME/&#10;83QsWN21096wunOPdIXJgel3vUEmsr7JOeFcaJsLmB1z01bARWC0QF4yawbV8cShYz4FfCAejWf8&#10;ww/rO/UdgyN7+93m+Z5/xcYP6XvAWzjAtE/6efRsv4u9X+f33flpc6K+Sh9zNW2Phq/kQrL1Z/s7&#10;L6XT5Ng71tHs+QJ/ykXs3nbcp5h//ik3wLMvfNfmyTejq/H5eWGbDc/jmXuxZeJl869jMve8AR3+&#10;5NON3/SFaev19fQ/uOh9gNihUzUc1NbpD9qHb/hSXFlEfsYXWfVP/LvtZhxEx+fyE3971aQLpny+&#10;58zoxCfN7fvgsf1Qe2mHnmckjzjWJvQ1rxSD+NGNTLyGXn8wd5mfRqmvYsvC+kdfQLdzLu1Ob3qM&#10;f/SzmaOODlNOB+fkv+YiPXCTyXff/TV05lPihk4zBzWvx4+NjUf5KXV8SL+NYzrRXbkt3N5Yz7/K&#10;69+NcX4xz5zfkIa/cw/7TyDfz9h4Ep7cGd9dVBteboAw3tNlx1Y86DM50jlg+kTq6QZWNwuefmIG&#10;/rTfXDym7/ZTeXjac/xBjpjUd+jDDnEn/sjEGzjnNO8wZ7OmoW2CkPOfmWOPzaOnmNRuqW68oAnL&#10;xh0ZC9VRe+evOh28lbttAN++j/PTaaPJJ+rG3rTTi95L/6xnZ3Wl0LNpoitQL8bpqdpY1ou42V+f&#10;iE/148fxD1uMp9UzuEsrTqctjXF5AjjjJTp9WLzAn745T7K7yeYpRz2gM6BL5yOJgc6J0ub+1Den&#10;8iF42La0is1TnRdtO9BbPZ2UyWdPIN/4Ld/bNz/Tz/ecFc11rhNC8wa8alf2AVrqOMdVDl/Z4sGh&#10;Q204NPhcENyVL5Z5pHLxygesjRN3U/ZaB8fYfghKs+1Gnnr5ffTS/vk75WhqU/OoXDHrz4M/7Qhn&#10;9bAP6OmjX7HB2uLaMnMHNgwuH7VNtWgK3WBCP/sdP0KbwvZ/vzMuvwH0E0vT9nI7PfRdeWXHWnmS&#10;TdGy+avE+TLvFffkzAUS8mcOU+YQww9od0BPdZs3Fs/66e6Hy5EXgkNPJ/4AE/cnh0UHF5fkNHo8&#10;5Zs7KAO2M3/V3xKr4Qu38Rse5ktP2upZyvniM/Mj/tEvgbbB13yHrH8F4z9z7vEH/vVBZNfe8MV7&#10;48B27Bn9t275kIVuccwZL54vdsPt/CGil0/p+evkAfGyMVf8HG8fJ0McGYOudowvzEvA6mq7UDmN&#10;mSkxF9Ju9Gd3/R49V8bG6+qDCq6chRcf+5lGOuJTfdv20yaO444rHkt//Il+5oR3blhdd+stKVhE&#10;WP6nT7MbiIuOWz0avbp7m1t78NrPQb03YbXttYXaZO2TD8DqszirA5vZh8dCpFFm4BRvPbqOwd3K&#10;oROzT/3gLH9vbux5f8ZgfM1JzVuWnzprXuYKoOexsRc417bGsBdHd26rjt+NWRs3yugwstNnXvTj&#10;68IpfyO/cTN5EV3h+Fxsgj+zjy0LbedB3qJL9/XHVpRf/IFGF6fP4qhbP8gFw3J8woeXnFSwqrF9&#10;fC5e5VfnDcaKid+dO26jkjl25t79R1KsqPtLO0DkE0r1cRwCc7zKvnVABEY46GJaGvZawDwOjfrT&#10;mcpnJpHlVwfcfJV9DuhR2fgVYRA7CTlPddS59A1cWIfh0E45DAlj4Q3doW+Ahhbd62fplJsE2k7y&#10;jU95NsdPnqQCrJ91cDTUM5kub/rVhiFtMdr9DL9U9m7ks+BwJuJI8F3c2U77NQDCJ5WnfiWOzlM1&#10;J29XTQrxDMUwyb4TLDzwm4tBCbyUOzloWU+aNkHOyUtPANhczHTwPqqvLaaT7kBMd4l5ZKqz5wOq&#10;hU1x2GYi47gQNGVkLThe2D1cxi9jt/q2xWkPCWuhbbnyD9v6Md0w6OEzhXTeBaCltX3K3+OdrHYh&#10;a20o7vhiTxZri4HOXVyxycXYT58kd7FnAh07kjD96Dv5e1I+kxLSBmqru3cC5dnYM+FOWeWP3C8y&#10;sPblp6mH91t+C8Yf2MkG3XsRDI8MOvy2E9TKefBDR7/pDxWlqJNwcl8BPVeL/blRZC6iudPm9yRF&#10;F3gXDKwS/J60brntlfhP4R9xbrrOoWY8mxgI34+94zyFctnLnVwxuzL5u/pW3giiN184WWFzIdsm&#10;5eOrVJTOBNICFzx89Ax1pattadfIb11YNU8Mxzff2uWL3GEJnNzgm50eo+2fLd+CN/vaPfrmL1ym&#10;OhS7r2DsOG1YHHnLBd9p/06gjm3Th1gCZ2Kj8XH4bIvznU9D67hpZcE3AJskyoPNheGvDZ30UcFJ&#10;xAL9RsfV9S+9Q/LJb57eyyDZBYvJua++KZ/I3jvpq3dkcVtPxs9kYheS6V4e69dVKNvF12YmTvV9&#10;9OxJQ8bKnoixP6B92Nh2ql9cIJ/FGDo5Mfrl0zypLC/s07afvnKj1Tf1s4HfiLE+t4BpQhDHdOK1&#10;J0hbP/ql/xx5Mbt2ztfskw1fO/C33OLY2NjYp7FYyt8raL+QR6NpG/7vSU/6sJPExn5C9JpIBg+f&#10;LqqcvtO4pn/854Jmc07w3ucVmQO7XemO56P/+71eOlTHY2ePE+tOcFTWR6Fiz72gMzcdaJPmV7/N&#10;EehY3wlU6BJHz7bfEOCJtll0dpLStkcTWXxnrPISiHcfzvgcHSM6T3bOMTmjr5hxNKAMrK/FFd9e&#10;kOpiRC4ZbZ9jM5ywL2Bj4rgP29EV2K49u73LJ04dv9ZtjDzfXjF0cO3dMOO/Y+PO6RMsuvDszwG1&#10;lnfzxLFVmc8sNMRvwWeaY2B8xAPOvwJ9Ko2fCXP8mLboCXf80nGmdzdPe9CZDNzq++xQsbFgp2AR&#10;gNzx4dSJv+Clff0W6eojBsbGmV/cPpGFY9e0Yrje+i/tbonUF8H6qwdTMt/R7d0XFvNmsWsWbrb/&#10;ej3oPb/BQ38Zc8QO3/Mq++hx2/Vbnhh51/kOn2TxqcNO2iR2dZExeat9q9S33cuDLH3Kogd507ZB&#10;DrCvOqTcCTTR9JC7LJih5b/6ofrqs+unyR07/3L+Aa92dJv98HWqoDvLKZuXZ041F6jQ337WN9OO&#10;5lfB1292PM6S7Hgn+nDB3Ikb27KPZi9Gbnvj236XenZ88813xfsiv4XqeICCZ/dsen4T/V9h8xbS&#10;+5VPg0f/+qmLHeqnzzx5jEz4LwLb3qPjjb98M9evLuGfdml/WKRlMwpNafZXc9XV6+Cjp6P47zbz&#10;iassevNhdZQnsg+c9NeutK3zjDBM/50LAj3xzfHk6LRZ83+24VU+dEl9P9Fq4y5FAeVyZGzyyZ+L&#10;o2IwNWnzWWAaPcci/afHwaX3Aj5kzJzltMOQRI+JDfpYOAX2fdDMCXzmVemzxlv8i0Oj6NBzjuQZ&#10;fVlfwxBtYz7b4mbjAvn7+CojbW3Bu3Jqh3jOeJp9OUQdOewx71lbXAC4bv5LfRdvjjzzvb0YGfKL&#10;h306Vc9qk68UdlEqeZAO2kX/20X4Rdst3/P5APsPXfSl6wKd52ePJiesrzxl6c1MFsB6I0p8SV85&#10;3I2jbpRT57yrPuGh1OHdmMsxcAGM/fTHe/LhSIe7b2Pp3Nd8+4Ccsj/LYJFv9brqOyeYRUdleJEP&#10;qo/9/Dc+p3j2i1C0Hleu+V2Av1YOfuZWYmTtWlu3T7Q/xSd4iLm1bc+lwuLInLjjA6PTwuKPzIfv&#10;ovuOfYtru/a50EvGx4/m2HMB2UXIjZfVpxZFJlvG93e7L1/l+CYs8kmcH1+ZB/ya3/9WJmbfJab3&#10;tXjb523FQHGcVx7i4Tc3EbkAgffMI8VeLVnxPT9RZx3EXFp/dZGXfPz/x//4H8Wddpi5Jbv2Qu4P&#10;3/+zY2DP1+KLKR+b9EW5jp/kkYXxR2It89+MntW7OpMZG5ixubI3ETk/S7OZl6B9An3lUOVy6Fe9&#10;8W3OtfGcz4yv/MSm5dH5UNjp12D9ar99PfRf5eYKIpvfG2O3/PHzyWd0zh8e+rP4WVnk+YP/BPFC&#10;Dj/5LMhdYlwbGH93PFl+8NaGN3SZn334MLLar+I0N6gNvv4xdDBeoToG4VXH4h46NFvf7WEzcTu2&#10;aX/6yjl4/vrr5DW0I0MucpRN2rN9uq+PGT23n6w+5kurLZk+bLYdH825TfP9WSso86izF397/Cdf&#10;2sxkx8hc/ice2b39efnBhQP0GdD5vzbPPj37cxD2Y3vn3In7XVNam/DYeVYfKkq/aeOErqChAvAX&#10;ur/HRwdlxsDyC6I2B6iW1sUo+7IefRYWh95rk7ql2+3W2e7+4jlm2xOUGce9VQmP9ofGsjiIDu0f&#10;kY5f/ozd5tCdZ4TR9P/xMfr9PGXYd10jLGJ/7MtOxwT5QUswbliEPrtpqrXnyafn5Uf/yY9ji3he&#10;Bk/5Y788O3pV7/RhsUeO8QQfMZ0py4zr6lgaBPQbNzv2PPMi3cjbdnQsJ+PdGxUq5/TR4z/t/yZO&#10;8cifi7+9UWSmZ5GL24B6/0D78F1fvfB++iBceVf7uOnLFoz93b2+uKrnoGU5TGtTSHD7nN8v4uzg&#10;TZ+1wfGrnD1+8rKvnP7Ue9Kp20/PV/jqOGB5zJg/9u/T+qtXcYTCmL3F3dZ3jxJzFDoYP8l4ysGn&#10;+gV/fb56rR67FYtei+XNmnCNCzs3KM5n9CHrtk8+uudvK+dVn1c9mPKMSfhol86NlQvK+jEnSdwP&#10;7vSZ0sRh1fX4jaz1c+UuI9vTZtUz/SmoNzz2+fdN3Y312fZ5Vtvnx9FZrOiUq1z6WcYotk+/vRsb&#10;Ppi67g4PUaavBGpbLu4+YXyb75MH1JkHdH05c5M5nvlc+1xL5qt+exzv7l4Ad/w5HBefdQFx1gup&#10;J2h7iSRf5m3VdZpp2ZYm1rTuKtwd9icGgPQ464/x4/I+DdJ8njH3i8Ts6DE49cPhtTpv2Um3F383&#10;P9ffx+fsgPsxTwA35BNnxOGTTNs6faX9JTLeoxtDjsRsOnkLgT8TyQ2Cckr91cCYgzSqgWdBAm8S&#10;z+LIMxl3kgE9uH5T5otkOIvYl5FkUjT1K2Pr8N66LVucnfSsfNtn3SaR3arHw+Bbh2V/oeVHD2VN&#10;IrFzfwMH/vIeHkPb8tQZNLYevf3Vd7fKd5/oS//nPqRA+Qqc/Lc9tNbxT7dktsOsrNt3K5ss+6u7&#10;bQra7sNraEciew6P4PxnMAOsQfdd79bS3k54kUoYLgAoI6ejehmOz+xKCOu7anRkrk+GrkTna3Ta&#10;crRX7L2ouz5e3CeX+oSdJ4YX15bsTko6qAyVcn/9t58PqPwHDwOxj5MPSR4vyYoOx7Rh6DsFBiAw&#10;MrOo0wlJOnXKmfNT7qCZej5OOyah9+QoeL1oGz3Iq37ZJ6dPqZxk7YLLvoIQn560VZfB026Xf0K/&#10;fVQSXptX/yoSHK+vmIQV30eP2phs06QptIpz+6h+K/F8rR+C1kWKbffqoZJ+QV29DGJf5mSXqyw4&#10;kQ2cNBfofWXGm07dU9Ygn2/CA6HM1+zjwQa2Wziuv1NfPaLD68UNdCt3J3wUn+SKc/hF78uuyLM/&#10;9ho4z1MNFogiE8SjtX3bM8waCzvRpermVH2ncZpCOoPN3eOzacPKjPPSVJXNKWirV6nyVb3EIn+M&#10;nqpqX110/EUWr5lYBEbO3DlXv0Vf9u8TiOidOG0s2fJbvELkrcOwL09fxcv2+++/P4s0dz9RR3ck&#10;Y8PEf+1Ufurx6SJfdOAzi6Wz0DX0ToSdhEyfHf5o6Q/vU9pF/zaJY6dcp+/JY+Kj8VItokftEbUB&#10;hh3obr60a/PcqVtdTTDw2RzZCxJpKGhw9g5Bei19F5oyblqYrp7NOYmF8Bn9JxbQ7x1ycrEYckKC&#10;j67j1SpOIFe2cu2PDtjob/gCusKnI7kuKt1xqU3vWEeLT/tCdKcXOWNHAyr7dFB3LtIcOXNSdi6I&#10;HFryLVS5+MuGac+5qHXUhXLB2qBgJp2xK38LtfU+rK3BrM67xYNNOoRFS23fSWLKNyfWZnTxnddH&#10;ukDNJ/iLK7LFGb3LTxv5hJdc7LcN8Ve3POW3HBb4yAco479bryn3XT8fnOGFAX1Hj8kqoT880Czg&#10;CXZr3/j174J+Lx4Ae9lOBx+AvV32bi7YWBVTf4ShRb95ZvgcRzwIjLFOEL48+Q/N9FHjg3FqdHiQ&#10;vNmla3No8nQX37wKL+0lBsWb/rM+fxKubXPSMLnjY26Syipq0MRD2vO0Y38rmR7pb0/Ad+bJz9LZ&#10;bx4XFw/9lYHnQtTzBOdQzqZxy++TD9lm/1Muamsj+VkfMv+gx9PGzqeo29cIkenDHrgWW0cP4+P7&#10;97kR5wFT8yjI7vIXJ+u36R95AiULtGLA8eaSjY14seVyb223WBI8MQ3kbk8XsAff/BcmX217Tq5R&#10;sT6wwAzQdC51+HlFaH9POjdvZqeB2wtewe0Y0diOTukb1Z/Aumes1q9dGK0d9Ekf7+9/H/+Sqe26&#10;XusgsE/odyEibc3OZ/vCUSbGd4wfH469fNt4iyr3XdRUn7FAv4Syx4OP6w3bJmV1F4fm5PNTdtMe&#10;e1NPt17oEvP1x/gWicPO1bR7jqvHicvNBdrq/hgHJpfYbvnmUzzrn495oprsfMy79KEZj2Z8h6fd&#10;OpambfXlzTJrKxwwcTj5ln6gemrL7Lt42PPEtL180Av/FprSd4CyTyGY+aL8NnmQbp0/xgns6NPN&#10;h4Y+gGzjeyKmx+az6Cz+ovF0wuJCiMX1Mf1AbeFjjg4obwzmbgy4Lnr3id1U6DN4Q/U6ZXw73iTm&#10;PIH1LjdQvPvtXFD3wyVjXmI5Y22e+qcPYL8+0znSySnk4/0+F7PtLy4ZyvMv8LvtxdC8sv+YHPvl&#10;JTZsH15bjpGVmq8gqVmbFbfbKscgYCHlfS70kcm3+oPzT/MUcnxcOPiU7T4xVcJ8ldc5IMkxPl61&#10;/PUX3zTXfIp9zq2AOnE3NxxMX6uB0UXeJ59efDw25+nrxMbQiVu5Z56gPWK7WVsc2B9dJt+JfYA3&#10;aF/QTw5fZSu3ctJmZGgPx/3Lto6EHNC+Wz/H8rvewk7y2GNMr/eDO+1bfsmjdBxZpz8kNsDTjhac&#10;r51rmxOtjr2pLzcaiKm5uUMOnfGAbspnbN45xspUvmsNE99yOMCbDDZop9F3yu0vzsyLyZqc3op8&#10;7bg78yrrRFMzftC2Y+Pvfi4gPnbRd94cIea8qerbxMw8tW/OvBealz+fsrHnH5jF5/pAY+X0tba/&#10;vhpcdb1QEAbavfOL0O0NlnDlVKyY9z4Xctm57cMP44OxffVQzz+5XWviOedIfL76YWgfsIP9vVnu&#10;xOLO+xZn+drO2HP7mg4DEzdk66O2/vz3wZHYqj12nJ/cKk+ODeURVtM29BKzs474we9fRjc3yuNb&#10;/U57H+GXGuq//dYF/rkJxrG3rAH9lg7yxCU3MvmQ3I0hNAvGrFCmbuK05Wh6wcvcZ/K88sl3xaj8&#10;tRW/L9zUE2i/jHSxDyr70df5jC6/Rf/1P313DGKD8SDCSo83PHxm3xz36Mqf9G4ziKWJuWvO1OPb&#10;1uoZPvpP9UuI0McxEDHvzkSnrRvZm+Or69FJ2+5FX/buE8Vlkq/+Rjudg7cwfmgATL5om9w+37a5&#10;tiG8NK8eOaruaePjjz0vQbN05P2eGyRWP9snnnq28IXPwvKw3XZ5xVlcN0ku7c1ha+etHR/jx3lt&#10;/ImJ8F1+XvVpXOucMeV+W3n1j4ead9j6Bqov3Wd9Ia2Wjnfj+Bm6NHeMH40ufkGp3PVm+JK7ek/b&#10;374wZOyr7Ef+1M2NOOPn57wWzvYhOany6eKvOk/eHV4UnL6vf06O55+ZQ24fdYNL5xjhMePksBXf&#10;2zbDb77XvmP6NQ48cSbvjL/gr386ZvB1yuAkNNqPnrSLu2Xo/xWYN/4r6HlDbOOD9VPxo0YvzGI/&#10;ql5s6LB6r71yXf2dus5JbePLyQOj4+pue+UYRj7gibO20e3PwAMObrIw55hzhbkRqbkvcsC/ol++&#10;My5P/5glzIkJfOm0etXe+Ly6xaxEwewvo7NdGmO7/cbOyfvLq6jbfsGR38Tv2q1+/VTc44aujyvI&#10;8ZPX7j/tvfafLoze29alwcdF4M/BnxQXdesOPZ7AtvxSrh34gE3mrP62z7Yucyz549VuvghR50LW&#10;GoD8sDx6nKEipz8Fdn4u1Mn9InM8suybRzm3A80R3bu/xocz1uLXNZlUKy8vsfCQZf7RHG4bnRdH&#10;20Rc/OArfGLOtsXlp1NHujpd4bKhdRwrDoOQYxeCQXFSDrbNIVlviTPfAF+/gUO3ZY2voND9CTPW&#10;RqfGZLQLHdv40QJEc1jKcgE45pDxEAyZnG5P0GOubODshNe+IsCCJnwT2k46IJ7GPUQRkb/Ia0DF&#10;Wxzfk8QoRTH0T4D7CoujrvqFZrdwlZdveJtUvcsCHmgjH36V8qBbnkU8Xyt7JtqjK701JGAjui5O&#10;0Tvl/lqHd/7YtHLhrs5Feny9lu+xbRvsgUtE9T2usbQxvqvkymjny2H1zXbtw48+lw0nWSkHuw3F&#10;8Imw5wJEkY5tTAYTgHNQf2Tg7oAbnnBG9sTTUPgWB9MmTioc3AFs4n37Cv3qf9Pfe5v4W3J0etKw&#10;yfFt223n4m39Ewc/ba/uCU+aZ7n9pbdl33xNeePgio90nJNsNqZWjiS57YangZmPE8lpZ0nmNHzZ&#10;pzRP91g4grOvd/6Yu9/3pMEE7eQd7OL08DToJZnz+Z7Abew2lvTH8LOA5SIzezYOTNjrL6zQW7TK&#10;nza/gPGn3SyQ2F/Yi7d7gZDc8Vdo6rcZTNZ3G68ZdiqHfh1Aw5OOFqTquyOjbVA+oviOo6PSqHFw&#10;a4cKnwMGsvbt0IKnbgdlNssD3lN2DucOR8WS/7xiXZs2xiPLa7w/OSlMX+wJZvDgqq88J1HRoycc&#10;ckjK106LbPQbOw0maBNPLzB8wi/l0+WnveXEzUl8Pyc0xE27Lpv6NAd7JzJfrp1wdrLTE48cHxeo&#10;uqD95xEWtT+DT59UOgT10bFnfc1XK/9//6//VX5ed7iLeepd/OTHsX1iCCK6+uZogQaIz+WpD20/&#10;+5AnZPWIfWpv9cFXSLPza68evhaRLDTMk8n6jkWm1fvq42w7MbUXYItzLqhoA763AEQG3fCq3ll/&#10;mMWAyT2N/2hIL3jiX8x8k7J92smFLvX80jgTP4dmt3jLJfg1niz45mKX/XfnzRmLu35yzA6Trl4Y&#10;CV96WuByZz3b+gYIQ8qZJ4wcOTy8BV6gF9CjO77K1OHrRIOb6pvs7A0WcOojlYEeZ5/txtvfXaAJ&#10;8N+0/9s2x4+sbkMjdh03hhuP095sn9cvRYfkF/kknu5nfe0ES+4TM8uX7FnUodv43I1sTjb6RIV2&#10;YEP1mHYdG9LWFk1DT/bkVPKGN/wQ+S8tTAtaC613AOEAvjHt+EEhuUGhd+vwH6gn+CGfuCVEd96o&#10;fzAKoBt9x+dbN74uRnkU+XzBGTBOaZuJwfHnrS+ckS8PkG+xWVk39rqztvIvcLxlLThl8o+xTixN&#10;W+SEL7E45emf50pDT86XMFs4oG/UyBbvRGfLfDl+jrVXxZ/slP424tJ18/PK49cnbP5Upt0Wttwa&#10;2u6ru0WM/jvOL3+4T5x9nSbf0FE9GlvHvTCljxyipw6jy8TjXLCb2HARYOx4O28Xr7OwP4uxYtDF&#10;l84pLv7Tjo2v06fsdwGAPnJh9GsYxB/0wnfbDz+wPPn39+SviTe8R+srX8c2ZWvfMA6OnJW/fXJL&#10;W09ec0HKWwvGv+o1Gfm1Of0WGIOlktEvO0cwnwKR/Sm5Eiir70ND70L4k/Djj3PnO230BzcyNM+R&#10;H1O137T/9NvKCz+6GEfhVq+Hj2Z+NGJWHrq16bn9fD8d24fDfD9pdl+NWOI7fWdtV26fCcZVzr5y&#10;B/+kYmyC+a9BPOCzd1Hzmrhy2qB3L8jdbKXbyIYp1o+/TxuMr6bdrHmu/WMTH9H5cM3BvEEj45QY&#10;zc0PeCc7mjJ0Xwz1v/xDF3q81t4PubGkx0c3nK85dMrWZ0MzuvdGJ2NT+4FzzOAREoDnVdfij21e&#10;Nbu0u+35wGXE0ASp9OTtRwEe+NVPbIvcL5K712/8Cn/9ZP+wunQv43z1Zgfb/JUmOcccxZO+7lSn&#10;M9ix1cU7+2yzKByi1j+/Nv8r24uveANzM+05OsUv6TDNl+19RSl/ONcTJsePXi339Zf5fekEEr+B&#10;1W8oJ7Y9cWXOUz1zg8/8rivf53XjoSP7eWGHLD6UL+oDvowPP2QOaW2EX338rtynT+fJrXVoBK9t&#10;1edRvjq9buXN9ac65wlMJMM8UZ2xQTvsWPHsA86/2T92zE8WiT9zylkI1vfYffJeYmV1RCffk3Xz&#10;0DY+dx/YMXDK+WXaTDN24TnY/VkBN1pGT7HmDTc//zS/v+yCo7dAjZwgB8hzPPnnjG1dKFy5o/PO&#10;C9DYHzvpMDzoSb99Olh9eefibTyHrPXrO8frD3ZYjOwNUyk3J54xZF9Df//EzIxbxq4ZIxsnmb/+&#10;1//7/6qtvUDc+ay3Rrh4O31F+eXv6GnO63fl7t/9jb0pX1/cflGW17vnAoiyKZ8tG57gdznXbuXa&#10;1AVVT79unuGnhZF3ckYK2dLxkVMDcvvq1PWdR5n6N7hp24ZWSGc+nvO6tH/n3alAzx9+cqJ5LTaF&#10;+2VTn1JNO6yN+Ouv+tr4MXpHL35re2UrPNmblkvcsR3VlO08aWwK37Qp3njaorvaI8f4Ajr5j/XF&#10;swdKU4Fz7Hvp75LshddC57G5ya46ty+JwZ64FOVJr63cQCEPTAwkbtIv6L8XxV95Y3LZsWzXB5H3&#10;5L867Xbr/uiLidfl23P8KSrp3eePoMMQn/kcv8UN+uNC5wnBYQ+48JPXsHe8sLo5Xrzdr17hQfpz&#10;LFNfuPR4tPEGRhCWNy1uiXf5MLnltg+Ep4upoPS7v8jZ9gL4iakn39UfnRvCtClo+ez0WL9IYctX&#10;RxXrL3ULl69Sptn725ph+3veMNDzMHpk911iOhm1fKP4YXHzmarkl+QoP2WgbeXEHQdXTobYwB1P&#10;+1YmKu+bTzbPwQR4PaFvGIkO5d/Wu2v1udocOW6O6Zs6Ur3yYfZ6xMmlPScOj/bxjmm5mSW55dG1&#10;LtrtS+YHC43L489164eMOU942oOv/E3Pz9GikwtJoPPqby2CXW4A/M8A74Xu5xAv9P2E/7+C9ZW3&#10;PxRCz/Y9b6P/KywNm+Du8W7ht12ybdnR6cln6+V0uR6e85Z5k8/kePj7k2ex5kl+7eMj1tGv/Mvf&#10;F1b0OH6C42E+7MrzhNu22+o1PPa8MoweNqzMNypFjygQu+kyfZV4N1c6Xv1szUM0LT6rM9zV8aiq&#10;6LbNeVT+C3atHx+bq/PWBWF5Kt9ch2771lM/7Vz6Mn75ikmlr2lpax06+xFQxCfd0+6VA8m8F17z&#10;kW38ox8uj8wyy6vpLXx3nAvqlK8vc4yPC6K/ZywGa+duW7hfdAy+nxK64Oj9tP/3tM8TnrwaA5F/&#10;Uu+l87a7c9KNS1v4TLvwGXH0UL4wOFO381+6Fo6O9ukZj035y/fa8D5vLAF8s35X134ZffbB1SXX&#10;Dm6Az6hSfd/3RCVCH3KLyxiFOnn3U7rOuYwOikEgt3qlLp0WSax30gEoJYC60FkZOsiUVeHjtCKf&#10;r5XxLPvcPgPBU288GUhmJ+ZOQDPaKM9Xt+zt5PTgrq54VaeD93rcReDU0W8/dJgpRYnrp70TaU8m&#10;N9glt4Xqcw42eTksPxPKG7Vli7/buO0CHdggB7azt5Gj6056NyBKzz5+P0FyMfqTnb3wVJuPYms/&#10;k+zP4G8xagYErJTTjU4Ck2x4QJl6+hmMxdBcCGt1v4LetjSJB/BfAU/FuKrfD7zFH/kPhz2YwOHz&#10;8oltOsb6zm9VAfXly/aHCiN7ClbWcyvGwv2StvabGIoZxy2LLyJgji/sicWRf/qSuH7kguqei7/d&#10;Rk5fbRuJ2mtjf157Eh09eRQxF4SPRLztISGxW4zXLvsh8+qpTlDDE/7mgeUD12JtfcSP6PJR/g6+&#10;GdCjXaZuqHkOPycvAA0YH96D6LSPE+3ht/Lgd7Hjoin5+DGywbbH7Ldovsg6Plcw8dmiFE88xJIs&#10;WsUv7owrzui4PENe3KtykVQcOCb1CJ2/jcTlo5Itlfdsg14sTN3ht/T0to8GfxOo7qeNCgTEBie3&#10;Da20C4CzsD4NYvP18n7VCX4v4GfbuiOTrrUmx5+yeOAEZdhP/6l+0YfuYqwng7mRoGC4CDVgGl1A&#10;4+/EzupavWKL7UxILUqdBWf9K6t9m/vK5HwtvUOLMhN34jKaWyE8AK+LDelYOxAPrcWy0Vcer57R&#10;Y2TPRQ36dOxI5cT9jA1P2cTAU7Y5Dw172mdifzz3pm2e9PBWr8EfP7DZ8Zd53TscgH8XDk6SGBnz&#10;Cmw51KTT5OrDhxkXlk7u7RgfPkMz2zLNl1dLOwnYxYS58DuvpaYre+jy1Jsu+ub4dhYovzgTlXna&#10;YxYr9uI8WvllYXnRh2+3n7v5wcXk97+d3x0OzeIu7W63fC+Sb7mL3Z/0j/Tr3687Y9oQbQstol+I&#10;GVu/4xb1Kof/1m9ueIuBx+9pQ3o2f87WK4TFvlfKXdA4GJ0tXNHBzQXLs37AVpweXku79lSZU7gT&#10;vsWxra4npuxP28rHYi4f8Zc/ceeCO5wnkDOytElOQhv/YmL64eCKmfEJHTZnLp9L1/pydFI3iyKL&#10;NdsJ3+0P4yv04//pN28pbp3nouTDv28Re9Tx9hi5eq2/1SXBBS8L2Wmvdxn/C81ZdBobd4F3KmFP&#10;H8Gv17fOyZh+cNuYOEtKfuanUWP8ipe5qIVF8CqjuqX85le0fI29a4OnjG4YvRxvvVc60rMLESFV&#10;PnOqlGXR0A2ck1ssGhpDYnfwVp9dtMFTPueyibudcxofE0t53WYhN2eQkZ4DsfnBduOHD+o3O4HJ&#10;W3c/RrsXb9teUcnT8/Do6aYTOVV8uFDxW/jQ5+YzNpJH2a+ywEu/7c/6Fty9QWNu2PD0FX3GBrkO&#10;b/T70xhH3Y6X5iDr3+qRBQX01SFctAhdPf2gvP7IPn7brrU+ddpiZKue/C5XL388h/T4N7yB+kun&#10;7o8/p3Z8DIcey/+1bo+H122/8pW/OH+2Xd73FubY/FkaxoDOj0fPKTg6h1a/6Jw1FbUqNDvOWHDc&#10;u6J7Lpc6LMmXM/cua+O23CUvH4TihHvF8SuavuEiDPairJytfO3p+e2tYPdE9/psblYYP9PjFXaB&#10;t/n8yC59dNM2Yo1MudlTOPqg3/X16mnw9//yXy6WPVcKjQvCRK3NVzvXF2+V6DlgfLD2RED5oelc&#10;OuOBuo6T4Vue6SO29PQkIf1ciLEA1NiPru1H0RWf/WitjjHhA/DgXxfzeqGV7udCyocsOH6Z2O+5&#10;yiAXf8eTMnh84bUAx7HPXNSbMcgC6lzoHDtcvPVqYXj66bb9zHmMZ8E/55d4sxcsXvm9/yZ9dBZH&#10;92kB5r2ziJcd7bS6oROTl7yHzmhuP41v4Llwc5VHvH1gi19jZcuOfhdOjisr/kg0df+ie7QLe1t+&#10;ch+Z2mWfKJ11Ak+y+g1eFxznXGIW40YGr/DQE8jWFkLq0qm6vu0P4nzkL7WYmX0/5UKOcXLmEZOf&#10;yTIOgL3B0f72T/wm1iZ+1Tmei97GssnH8uu+sYIejYOYMuOBi4Uzjm2e7LlKeZnXzvmLmN2539Ab&#10;L9jtnDQy41/1G9t0EfOaf85bpq/zl7zjab65WDznJvDRrx9s17fqJvfNOoi20k65rhvIhdocf9UF&#10;ZeP4tBW5T3qYfwYdJ8VZ22P6iTzTp2qzOPrtV99Wr2nfqZ8FbPFm/J7zY/MFx0BPM8sE6tNSubCU&#10;GAjCjn+7LdL5Ipd/NjdjaAGX/XMeNvEAfewzh5lX5Hf9iMwTV/zu4sEP//wh85ZRbHJhbEjb1Z7E&#10;7Q8/zG8fkw3mPEl7DSNxNOdbiZPoY0FVmf6wOI1tPjQZPPLL7N/4EkNib/rI2Ce22GXscn4PtBM5&#10;dI+o0T/l9IbHHxdkFw/67jqkOjgb94srfuUsfNcH5JBn/Ug5XuvvpXNcu7Md2ZEXeOJVhyXIdvi+&#10;dZC2Vi5qwPC67WM/nWf8THlwjKna++7P7JrxHI/hN7z0JVC+kUOei+aj57yB5onPl2J5Y5CspX/a&#10;pmzpnvvKnuXq/hV0nhkErce20tYfQyVX1/7aF9vV+WhLvj/xAXt91626/HkTwSusfrb/zG9/J6Iz&#10;3cq6StY89FHl81rSoRz8zS3T3somZ8kDbJ4+tX5FKYbMrz98uNtWO8nH799vu9NbfB0tr51z/J9s&#10;dv2iPgku+WREo/pp1n+mTC7aef/Y9Efm2wfU0J8Pu9/W6e6br83VbwofB20LDXvoNR34PzRziD7z&#10;vWPkMkz4FmpfZCWb3sfZqz5nu/twe00k9janHSXFnTlOx1yeOErb9i/rJ/szP4tD2OLZ1w7lv4Yr&#10;fIB+Rg6c5l7zw/zhr64PULRNw9df92PkiZfmw/CrDJTJZ/KCuRq4dBEOh28rzhee4KmjMrjKmpez&#10;D2o3248O+zBTK499YmYBfXrsxRvPN5DDjo+vNFFpaCe/41k99LMzLi2ry74H46vs+GjHgo0ND35E&#10;QP5HN6QXzeGzfpGfVr6L88rHfuPOERCat3bLCafP79jSvjf4PdeKAWmmAX6KT5/6nJrOzydnpE+b&#10;YyXv++m3jlfmFpffx7dv7Ejdm/wfppNrxM/RJT7odR858KwNl2W+lvfq8rntyoPLN9qYn9e25xPP&#10;T9xM29qEu7a5cdZ158oe56xf15+rwx73bazHlsWtLsriEudr22bk+8iZ5jHw3rfzmQSM/1I4IlRS&#10;yoBov3C25yhO5EdMV63Z4lljj0ADFdKLT9B6olQZw22VK91hB/95rPjJ46hTbHjkbkLp8Sl78rg6&#10;EN0e/J44u18ea0twd9JKh/3UCTRQls3zlRelZztJSZY3zfotOqSD7AQVGz6HPtwkiJ2s8PNbR+Pn&#10;DjDbBSij9wx6fPJ+bsValG7ROGGBi3y2q+Pxc4LiKXPl2KLZ4y68tMObrNJ3+BlMZrI8x2IJeFps&#10;dDT5nZO/uQC85XMSsPx3yyuhLu2rXqPT6F8hMI+/djsNPnovvjr7F07oNn6V7QlieR67nu0Fh5jl&#10;B4/d6WbZS4XvIPRkexBvv8UfnWDHLXPRdvyz+vCXV1qh75O4ObavPl+NR7oWssllmty1O79t1bIs&#10;xiZdTn2+0X4O6CDRG4zgQIukxuZ3eUWS441Hgx4uyiSS5Wk7/W8mrJ2kr7CdhIe2CQ9xoPnl7Efa&#10;YHejneUdC0bnJOTYCY8cF2Y9vecCFd3WZ5gcluXX/tS9+drEueI2aY4d+AwDg84Vu4vcKv0Z0ujY&#10;C12nXUbC+JkOdP2YhQDQ+AgNfab5JsHPa0/ix+DUrk6GRc8MzttnuugXfwB4bYcIWbsr7xy39cJQ&#10;u77/4tzZF7qNm27PnVfrrOpX4yuiX8+2tV864TZqfBZH4RULOSnwasEvmn/kgjOWRM7IG9yVbQun&#10;zoh7HX/73bdTFr4uHorR5WNyOP2zQbOmVH6Vy9eYNDHD9/rm5D37XvmpneekEI3FGe02bTyLL78a&#10;RCNCLl5d4TrWB+apE31TTAws3vqivowyZD8XhSwU7QUOlHSBS15pUjbHHD/9c/sNP7CfHvzCFqCe&#10;HPZ9+vRTSjyx6+kKFz7nppz1oQvCO0mSu3fBQOzD8QQU+RaqAXnD1yLR/P4QW+Pp1m+f6cH5Gv3Z&#10;hGf6RGwEbH2TX1PG7+U35921DW5P9NhUf9NZ7rl9tP6Gu/Ls4+8YLM4eN79mQjm16LQhvZJf2g7z&#10;NMRYlu+cIK/c5VW+dK7Ppy3g7E0Rs9gwcd98kHbq0w2RBeT1idEeVlfy6cJXXjEILp0vbQd/cvDo&#10;vniL25O5QauM6hxdOz4Z23vD01iP5vlBtvOdw+Kzm5E1tjzpN886EVs+Y+d4U8w23tKe9OIzuXja&#10;YHSxYCdmwfqo7UPX+ia6p/6LtBWfAfXqjFLmnb1YNCZePiQP2PaVvcHvHOaUicH6Nf5pn8/xBckf&#10;C2hn/J5x0NxyeUObC6aLzybtrW3HPnx2PnrZowzfk2PXdyvzdYvnMSdVy/eez/Cp/mZ+ga8F8fLn&#10;o5S5y/zZhvjz28LU7dFsb/1//8uP+YmK3mV7aPDe19VRTPz7GYRzP80yoGrBAhd+0/7jv1eZ2sAF&#10;pL2YTgYc4//mD2X7wRg/8uHxufjAp3ktx53rxAdeAUmHtnPw9Ue4eId4lDzf+APbd56azLj2c57Q&#10;ZQs5jUA0qa8u0eG9HNy8Mrx8yztk+HR+k+3YPLL7NAa88Doisw/nlk+P2mgnAG9jaUqGF//QBa+R&#10;MbVDc/t7cbZ8t0szurzlgyZGlO/aeDS8hFSv9vHo5y8F+jQ8sVkeB7v7qa8dCAP9DcPsmk/y1VeJ&#10;310Urx/TTiNjFnfR4MM3aN7lAsLk0fG/+oXLJ2T2o2ZsXJyfM5/GC672khfmaURzFXE7ei4+P4iH&#10;tavjVcoag2IqUFuCVF7Gn/BlRGM5cpSjJ9N8fuXrx8otaprVs2guYN46oAlhdSVroeXnYGwdm+un&#10;yCO/NuZGS8wXvwsIGYMcz0Lv+FawJ4LnxtNDu7JWdzS/5SlCb2sxx5l5z9vz1V8zHg7vZ3yOn/AZ&#10;2+dcYPnvVr1xGrho+YUL6JlzAm2Fb9ss7edJBGNBabRH7ET7ITfRuogGnCeX5tysGOmdNxnbnR85&#10;51AvblN0wdob7mncFKcJ+G1hL06Jjd/y9Cba+iQ31m3eaTukIl6ojmjx/c+AT+EtbjQL4eQGuuJf&#10;m05cTq6T78Y/XXSN3LHhy5xP8eXcMCjf7pxybGb36NQ8Gh8rB+OX07cfeo9ea4eIHd1mOxds0c7v&#10;5s55/84dyDfHN9/UN9iyF0TQi8c5Hxi+yhaePlFGRv0QncXEzO/e0o0P3pahAWPH8HnmE+V8qB02&#10;146OMycfvb0C2hOZxuEsWsaHYgLN//5f/zvbrIFkfj5zdPlqxiq2gcn748PacOJVnaejxz/TDmTI&#10;mTuGN9c2Pizk33GCdmD6zx6tn7Tzhw/z8w5sdOzmWVs8xev2saV93eLlST/hYB6zN3YtHs8a17nY&#10;b252DtaYmlxIhvMP8n3IY1/ltg2jQ2Ji+w6+q78tmLZK/86hvqUcrycs/45HHZmWbng8cdGTr697&#10;uvMNr7DtReBDQJ7/fh5MVt6jKDbMOA3XK/qNCX0yLtv20e1nQZj+MX22/TJ9oz+JEH/hM/0/87rz&#10;Ovzto1fM07u4EzOrx/rM8YuLFqX+m/q34+SF8LLz6u/VZf229cpXP7Zz2+g481P4/P6qGPqZy00O&#10;RwOU+7zuO55Y5iYxeea/B7/nZpFDltj55pv7Br3lV6bnS+x9rly18rWzx4fm2f5uwlzYclv9Zbdz&#10;HpH25pVTPrxnnIsgUZEq5/2Z8wQHsP7S7fii5Q8ejp/AJ5Wb3NpzkGwd8xbY3GxfHrv482Vdr8wH&#10;RvC1ZQ42vvEaGu1TcwaxyIdoS4Lrhi62zfk0XlNZlRbvsZ158l3wZd7ywRPa05y+67AxRbvRRf7I&#10;TgnUdf6WI3Ow6UpTd3N8u2dMAk99qmO+7jFyePDtxF7q9PHgjA7i2v/glWfsFBn/zlPAnELWE8gB&#10;8dyzuDLJ7flmahemjeeIH/i87bZ5B00+fwCGv5TjtbbUXjGUPzyPiWWD376ZRUHnyvpd/tS1zU7/&#10;aN8P+fqtcRgcFwU3JsWYi3joQfUNza7XP22kx+bq6nsacOWKD/CkWZ/RxfprNomRWHZ89MRfOmM8&#10;qC62aSd/5WE+mPFs1kGmvdZvaKjw5s2MdfXEzPLj0sKQzz6b/cU/cwFwxuq+YjgY9G38PxsD/eGF&#10;bvV3AfPdl/yZ/iKmVl5KrO2sfa8+hI/9z1nfnLYLYXxsrcDNk9pa/a4rqiuPh05s2PyqT8xPUoWe&#10;Y+I2P70DVte3+/LyxNHGRwraZusb+OZP17wobMHaoi0ab+dBkZE2voV3tcHZR4d36SYEe7y4T/zF&#10;FQ+bR592XDojfkJseMK+4UUZuVxTjOObnnvIx/4Orf4g9pUluwrmOKsNMKwx2gaB5L/KPYRj1rqj&#10;DXl74qpoJzCzL4jGu/gU1yTSjs8L/sp+OgTOHu+WYtUjukyHousEb19hdF6lUNp4pq/ScLB2HDpF&#10;Czfvt/Ke5XAdV7YscKA47Alf9sezHXDacRKxnZwFdxvi0mMZnLry5vQAu9a2dqSWjnx4H5P0Kre4&#10;4w+db2V0QpBJgZMM9J6YcEMkmqVz1+seU3/2o2cOelIjHh6weiyNhQnyIqZgQtYOy+dN0PR6MMju&#10;0jqZqIzIwsMkEC18uqwdQz1MBm/8PnxHfziLvzruMXdGiyvwyQeLZ//CdXCgfeHsoy/gVcFzvAlk&#10;ysavTXC5mLQDs1h4BSx8etJ2LrA8Y8SJQI+D5A67OeF9y4cd5Pp8yqKGJ31+zqJsF5mO742Ho9ur&#10;Bp6ucVJqIcKFNXISPUn0YsSFehNitiijK5z6sclm6l+50qk0Jm+h37Yu3tHVPt9q+0nUY4fy9eOU&#10;5xVWYjyxpJyu69P6GJ/Im9dVo76BLUvXUgYEzqb83n9IXop/+PcJZIjF5wmFerKe0JPWtFOZnrp6&#10;iJ3tuwax+CO+YGsY3ORwqtLIZt+znQzU+gI67clfBqQuRsnbB7+TkRyrr80G1xjVJB8bAF7lHQTb&#10;teOhzRvZ5Z2W7it4ykFcJA5MBPI3MXHnnoPSzeq1ZT1OQKEht3zk//ATr7arT2miFJt9lPMBsI/X&#10;6yS+lf2a9g3mVRT0y14+kAd70pe2MYuIVq3/MifLeNMF5Kht2teL8mFm41sfNRobFtEmr4qVO08/&#10;bVnb0BZCrF5567IVJ7+dO7JaF7uVXTSxxz55QAwAON3mePvE8B770XyVhc8uGJ8Fqr98cV9ARyu/&#10;NC6zvzZvTpTXd8FtbVK3uWJs3jYdmdzHZ0CcbBvig4dxOS+Prr9MXhwXN+QTU9MeTMSfDU4C+6qm&#10;tB+aX3IjAFyvBfckrfb4HIzPZmwaGYM4duUCdnQygUUPN//14/oVjTYySetiTBDEXsvanHnOMfkT&#10;LWLc26ZHIeX7hoP1Hz7bjn6/dBf1t74287sxMLgWf9oulAlU1uz0+Is89TTio9uJCxWbt+Qn9aA2&#10;iutq2qJ+tXyRrnoxmnwTHei2cwQEi2/L3okDsTg+LNPzxXcWEmbx/fSt0KG1SOkEd/hPHTJ5dxb6&#10;5L77FdiNKHkk+seqSsA3bGr7LJpkUh+feHLVBc4v8wSb8t8eviF7fzNYe/SkLGXVI7zNVbuA2jFg&#10;+pg6MQfmZpzuTi6a3T/5Hj1Hx9mHiB8gG/Ah/wHjvDxb6EUJ+HO432wAr+XKtm73yVh5/Drz0YnV&#10;XkSNb3Z84I/mV3zCvPktslZPYtt2R98vnUg8YoDfWn9o+nMH8efCUzc6sbv9/jzJfPNua1fXPckU&#10;a1zU+eGxae2Sx1pfQdFpt+xJPM1vNJ7F4+jWE7tsPYGGh08OA9O/8aLLlzn57fCT/dV9Zc4coQND&#10;pfXmz/ABxSUb3+pwx5E6fhef4PmU9Ze5aW8X8LZ/zDxoYhy+mGcvPfhv9EpuPW5mhw9njV2j+6v+&#10;MMDizNF8r43PsqVvI6SiFybSH5VPGOubA+SXR/qMLa/ISeZp00/H561L/dhzcOG3bI7xHx/KZXPB&#10;qz4KP+czy48v5NMuWvBRfPzV15M/yiO4NFmZ2ekr4M0HNg9NXEwbwusCId3pEzxx0ace0OY1vvTm&#10;bHQTD6c96JyP+LKtzNAC+9Un7eOCtj65+qVyLjBHlrHTXI/czjPdLJQ7KeCuvB278U1xweaScQpD&#10;dcmoLadd8BeLC7/mqb/38fHv7ydeyWKzN3gsz8lVFk/m5szUTH9KECQdFOD6gPFZLnDl7R38AaiF&#10;t7yjzy0oA0s7OIfpVS4u0OubRoJp107SgmPBSgzo93/961+H19GFYPobQfy2IhBbePU3fqPKvSiV&#10;17/GP2De6DG5YV/VuL9XWoTzxRf115G3+lssc+6yx9tvt/3QhPSyGzu4/Ts+0eZbbuv466/8hunk&#10;tVbmC50L7iGO3omf2Ik/mYN72jQ6br9rGzkXCqxu+ABt0XMYcZD2mnw0vLSn+QwaMLaT5Tx+5scU&#10;wWvx8Os8PH3HvNA5gHmd/kOONQEA/+uvx5/KzSu5dfSZmxzhySmcp9znqF1d7K8dcOk3Oo5NZEwZ&#10;WudbsEYGXnQf22bePH31ra2DV7LKN15p10+fPL04fhBTZIFk7uxbI5nYGkp+144+K5P80X98Nzdd&#10;zvkPP5kXu5BsDm0sIOtxI2j82HFbaDVPl92br6cOO8ZDwJNdngjvE0N7w3Dq+HT0Sbsfm9DUXXYC&#10;ePkzF8NnfDT28Om2ibn84Mvd4x+5+Kvc2P11Lv5//Y0fuxnfuGnCedL4yJxl5uF/4mEAAEAASURB&#10;VKbaRx6onPpWPM6N8JUTfbfvrC6jjzdEzROm3na2QHev7pRz5V7w1VejO7vLM4c7H1S//NhcOBuH&#10;9cTpu1MJf/yCF9r1x9ZX7vGbejmn/SN9ebwUHvnDu/GcWLh0OB1A39ZXt3y3ZNhXv/1WWc81rhwT&#10;n77o/Krj8pnt5AX7YGV1fJyi6kIfcFSsTLjVJz5JNqh9o9/kEfjmDt7o0f3giwH66FedG2S/c4LD&#10;eMsI6hxffeg333qKTJwp4wO8zLdmf3ScnDMN+bR9dRMR9mH0E3pQ3JQD9a+gbMvps7xtd78a5NgN&#10;MH6SYXUsbRh+it5wHbcNs1/7Ur7nfurl1/JlY7WMTvkLYWmn7uj8UBRfN202HSb3okpADK+UN+aC&#10;M/0OO/G8Og2/8o5MvOR0OcVwOucf2+bxX26mbHuSEZ1D4L/8us+tVOjsctqGLLDx1IPzhcWCsYV/&#10;Nk/tuc/W75Y8UJ3DYB5aYOepmOpLv0vGpe/0Z2iTh8XT9L1psxlv1GuH8fstR/nnYHPi5+qUacuL&#10;31GKPG838+dcdWF5yW90o8OeW9n3VKB0jn7BfBqoX6g9wbHV/k8g0/nz2/gIP/87OXwQaJviQgjU&#10;L0eWcvH7hKcejQ22Ui1frTuqr42lvVWvzpf+aVvy66ljT8et+CbF5UeH6nTGM/ulT779MjnkqY9y&#10;gN8rqLv0e9FncZ9022ybrxbHls7VaXWh+8O327bWhd9nHF0f93wt9Gv/thGetSt67zi5dq0elRcf&#10;LOh/hsblpfzSP+Zf9i6BenpmzNlxc2WUtvkDYY4iZvq3Rhi6XScUb2s/HDxLf3yuLzyBD57Anr1e&#10;8yx/3WcL3O1H64fBEzfZi+inDfZrd3RYX+z2qFfy+uEUsKuyOoc9WoRP4y98di4cQa2s3OytnfIa&#10;FzTnZ8u2N7qGbHExWNnyoPbv7QlPIyrlINqv3HOSv8YsQ3USjGMKYOijgUp7Amb5V3i0FQBLU4cF&#10;H04X3ULIoOLADb8nwAe7JWsDwqC/dejgqLNdfHL2w7jVdettV+aTbuuXdummw+AfnR6t3MlEGgde&#10;vNLFtOrHHo4L4IVkea/uTz5bVlwHL7ATeDzW/ieKSZ1J7pzonZOLk7RXrm31f+gyx3yRxYCnvtn3&#10;B0xI8Qd8JliX554gfPXVTKCLdL5GHpnTlvizg6/cEcqn2l9MzYnLdCzkcOdz7/PX6njhnIRdGVF3&#10;dT4qdKNuB7DVRcVzv0065pZm5TsYmTPxoju6J+3sj75B9o/5Gxw80DrZgO+JBT5VdtmkPJMkDLym&#10;0kC+JyJ+97f9Rq6MzRJCdRFnAXXVOR7gp1ewKGEBSFtGTAY1dzPPXfrofvUqqyYL7XhO0lI+dyYl&#10;srEM4d7xvjo7Mf0qCz59SjBxAbp4x0/Zd4Izr6+cCxy1t5P68evy+SkLA1/7baVMhMFv/JKPiYs7&#10;lBsrb1NE7d122O3yK5N8OfYnzj7Gp2wv2EkdgHMX716rim8AcufyK+/SRseesPFdTzTi/dMm9O9A&#10;ljhfvw3X5a3fDf6ntM+XeUrBnUps+aW//xTNw6Ny2CG+6Zr6Dor6TXKOE+SN7zOVf4rJfiaAaafC&#10;M8Z5BtOAC2ygfkxX38ld7+JiW2WSO5/FLX4phza1Pdp+zW6DEP3I2hOh5ePYB91eAHQhk91e62eB&#10;q/3mjR/WiNniK05mojCDadsi7WYhwQK8BWK+9nts8Df328e/48jRnW49jn/1s72ouXp0LAhdBDau&#10;4JI/uU2sxJf45u/3/J4cfmzLkk1+h2f8LE+j+z1nX/DZS5cn8CHQLxcaL3JEALr8oL96qkD+34kk&#10;fqPvyJNryFM2tGO3vsE/XhE1NNNHNp7ojqfj4R1dUkajHQfwnQVCuX0Wy72Wjc3u/HRxtAuU/BA/&#10;9TX22a9+4asORznpq7Q9f6P7+eefujCEl98pA/R5Ap/VhuPDCwf/8NYmvQDzQofP9tNwzYn2GZO0&#10;Qxfgp55twNMW+lHjRdse/1ooJIPO9c+R01fCBEc7e7vDb3l17vhy9LcQ9TG4RlWvqq4+9ap2nZhh&#10;F18/oWVsPjgdO0P3q6e3ktsHwq8XEOYI7g1o52gu9s5cbmKcuNEFBrpZBB6/z7Ex/I7V8eO05eS4&#10;sXPoZ/wSExZhnsB/FsvVkd0FkJq69A4yhoj9hKz4FYNaY/y4/CyWPu17Srn39ePR3xwm/bYnr2Jk&#10;fDnjItlt5evCMVmRWN+uH+tnqyYHlLMF3G0weu5ChPKh3636u60Pq+BMOS3IXdgFtkuHIGq/hV/S&#10;P8Qqu8jiV3GMzoKM8dkFXM2wc9ZZVBkZaPuq8PDsPCOMtZGLX672eAPHjG/iI63AZv3LiTul5Z7k&#10;VmqPVvhOHI8PY038rv/jq819QPNHxnh46g+D5l71zj2uizUKCjsXHP3lDvroj3NRZLSgGmh5fKCv&#10;gnky8CWOwyqt03p0YuL3XvxLXw1v+m0+gKQtNg/8mvrfT4xpg7l5IAxDg+6++Msn6vGaxfe7TROP&#10;FiWa0+OXk+fRL06VO3Gh/cWd9t7hfernGw3afwfeynj4oA7MMT7ZXPH9PJF9CggeVPyenxm3ZrxU&#10;3gvE4lXcxR/Gr46DkcfXbrh59y5tlXbduYf4Qwvg+r1Zo5ky80b2rp+UlXf4UxwPxxcPYd0cOfq6&#10;SWf7WMcwbRTZ5Zl4ldvbH5ovEjfNX+bT9v+SJ4i+Sc44OUkMg/pudufGhLlhdm3AG1+2NyclHj4m&#10;Ljp/CFn1jR7JlCf+JjdzgTqwN2G5aDLH4wN5jd2eDoMrpuYmpZlfd0zU1Y6OZBqvxS6b2haJq5mT&#10;fTjjX0Ucu6YdTsm8Qvqcz339zdedbxknjJvOYyzqN3s/2mhp+UO/pAvb1j+7jbUdQ1dXY97Ok9Nj&#10;GpvmH85vPEnN19oQvTb19AZaZWxT5piNcLTlLycvrAzjjfEMjtyzfZLOpUnfSzR13zG8tcE+QM/3&#10;Fn/whQcScd2mdVquXwG6gW3b5zEbVJc3/LDQFzePih93/K/+w0c/mzmh/E+8eHPe15gIQzHxvHmN&#10;jvqj+r6Nit/Sjmi8e2rtgLP2dKzJRVt1+a8di0dRvCzQ84+c6ucKvLKULjM/zKvQ027vczOCi6nL&#10;B/+5oDDnLqPb8T9BB5Q7XH2uxbTU8yE5Hz/+FD0mHpAZ11ZH8dBcHx7GCe3t1ciArurNT0av8dmK&#10;51NyN6b46Ztv9Om5+dFr3n/M3Pq//tf/Fm5ym99fjs/NZ0O3v4nMn/hPjFZ0++LO60fX8fklO341&#10;t5y50dx4ue2yvhhOzhMmXma8SM5Kv/FawQ/xCZqPuRD68bflz7d0mfGxOq3Q1PQCXLadR5zyD/HR&#10;DROHdJ65Ivnj7/Hh5CT59ZvkCrkTm63rGGgcFPCpoI28bT7/68e56b1rF5mX/JKfbtEHvvvur6Vf&#10;HfSxPT/hi5/Pq/aVzzxk9P0ir6n9lBtJnGtMHPDL9E+84Isb8fEEOPRdoOXqb6v++uByePLl7vM7&#10;3t5IwGbl+kr+E39zTlT+Uac3CKViaafPrZwZC+DS94KHDvo43l73PCgnz8u7+siOdQ+b8Flb7K9s&#10;+2CPa4f4PT5Q9/RFDvpb6PohXPNObSl+xJIbELX1bf+0zfQF46u1wjsev8CHkAA5jZPYtjzUGSM6&#10;b8j2w/v0xfo3uMFHA/gqogur7xyNbdMWd58oKlo6Hx67pbv99Qk+u29rXrsy+PuOnJFId+XdPviU&#10;JuW7fsN3e/61MvlJf1hdcKx6GQ/yX1ns/gMwaMy5qhKOczH4Khk7vBWjF3Vynmw8XtnQ5jzCuGW8&#10;M76QNfIuH6QdFNnQlw8BfIDH+Me2BVN+Htg46C3z9WqOcYSs/VxrJ0ePnfe1f7xPzGddhjzz9I4P&#10;51zkEvAiRM5Y+zrWhhav378ML+dZ+nLPKR++OUqnVdPHswYQnvTbG8sivTqo24u2b+Q/DsTvxEJ7&#10;2cjWvuEnTnctg1/oVfzYPjResfztzBf0u8RT3ZK26BwleltrA/jttrxPjvql6x9TXxuOrcaeyY8z&#10;Xpb4M18rBy35O5+ie9eJHm9QRF6bYkeu0A+32DXzm8/LYSfYWJRnyNRul008E/l7HOS4Yfx6lY20&#10;wYPfdn97gTqlg3U2Dnp+WH1vH+HJjtFtfiP4sL90WLl8QBswueDku/QVY3bPi1VySf4aBfRPveZ8&#10;wvpieT/r/mzfOm9jJTzdILAwNsz5zKvd18Xo6GSeIkfQdfHMVennpsq5eW25/nELV3sltdT+vaGj&#10;8bHnU38ka0nHFOcBBxzT24V7QB9zrvXvQXuzWf+iW7/xh3U0gH7L3xCeA/Nz8USai7MgTT/QOLhv&#10;3FI4ed4YOPFnPWBhuufG82zDIqxHN7hzXeZBEz6gubWoE/tXv/uf/8///H2CmTtuwlLlS4Js4Aiq&#10;fHagdJLhWHLjgB1Ul47Ri68On3be7Lc81thKsrY+5XO8o+P0oliOlT+dvLjKnEiG+hK7uLs1CbRP&#10;9na6STQJwlBp4D/UnZ6Dbn+EfAWQtfra9oQ5lXAXWl+8WaRq+alfvZTZd1KxZfTYcjwWJijO5Dj+&#10;Auwy+bPAoTH35GZOWNaXoxP++O1JDHoTAxcGDJAzSGmfwcdjZJp8zcRsJ+p4La0kvxNI5WjIkGzF&#10;kjYnA20nJ8evyuk79tLN5EXCesbBtDkcJ+5w7kFl8GaASQy5i6K+nEW82hteLiA0AUUu3QB+6osT&#10;n/CLGJiTQU+KeM3sTMaVSzhw1fPTc+DAb/2yvPHXdBIXm4tz9jtZTZmFyN7NKjbTdmQ4Efktk3Gt&#10;3vg5uo2PyuYuZ0/8UTlHRmlKPfQo6jMT+4CLK/qh9v7FpCh6ejpwTyD2tQxzN7WEUbLGJ9+Rpz+C&#10;+o8ftXFixiRlJ6n05bf3mVy7OO1p5BCM34Mfj7ctZqI/CwgGg+VxBExMHt7K2Fc42z32G2lkG0ye&#10;TwfTETz91wJfqasN2a5Nygr1+/iWDP2rF8nTVmBOIGbw5hN9r21xHKaeX9iJ3iTuqDw+SL1y/Z7v&#10;v/YbLTme/jY28mkHq+DCge/vCWSw4Y19bIB7YgPd+kEVnvm6aPDwhFb5hwateieD+Bq8XAC2b3K6&#10;g4bt+G9i6uuv5/VlyvQHk2cn799++21PoL2mfvMsG8hjI74W6ByD1dV+Yy4+XRxb/QSqGwv0RX1M&#10;GV5DY2FhFlPXdk+AyJVAHwZ0xK+TqzBcuesH/RaOdv1rFhDI4Su5BPSu9dowY9roOn7c+MDfB6if&#10;PDGdihy5Ttn4kS/kmMlDaCo/ci0UwZmTjOG59irHG/DLbM/OHMbvs0DdXHxOBvva6SwkAL6s/eHV&#10;v2yfoK76io8DHS9i28q3Xbz1O9uVeQWMeAF01QZzJ/DHxsbk9bnYj1ZuNKbaB/h0EV0ulpvjk+XH&#10;RxboJ94Pfvg3To/8+S2208b0zJ++RIbxQb63yJHoay5Qxz65Gg4bLCB7leVvkd3enXp4cPTj7W90&#10;E2s+v8S/s1Ax7exEaXJcJCUsprvpqyOvN8NEVgp6kUPOKX6OQX0cHQHZ65/Okdh17G15aMRwstib&#10;u+ZLTMaBaTMiR4atD7vAzvEO+rVBt7Dzjj1+3R6TWrx8HXS+GDZODBaUvYKiWZy8ba4v9Jd8jqqv&#10;ZNdx5x3HLnRib3Uafcj8o9xlsP4Vt5V7UDtHSiPuBP3pE/FAZyezYlQMd7G/fV4+n7hW9grXhbRT&#10;wb/mVKu74okj85aZa7Bj22rbcvmOzuIjOSSGsx2s37ZNln7tWPyVPVTzTa45YHM6n2acl+NdDLZw&#10;bc4nt8pT+ry86WmeztPiazLYpZ/qn+bYng6cfpe4PTnt0p3e+ZOP+dOHnW25+Hbw9fHwTDuxTd/W&#10;f/VJF3V/SX8avDM2a5/IEX3GjPbZ9PG2HRnpw9P/Jm8ZB8lf/5BBh70BzL4Pns2UEABb8wFeGeli&#10;MBCHz/llCz/z1Zvc2BCdIjGf4VXZhxdf0us53my9MXhtUjZA73xOXJ3C8tDuYPviUX1RXrYzLk27&#10;TLuh3ou42mL50M0Y9sE8IvnWHEEZu77KU4xALPCJRXsJ8vsfvue+zCO+y5Oc33W+2vE1+VN8wTW/&#10;Mp8F9PiP//iPv3z/H9/nt3P//pf//t//e8vYzfTZjg+mHf3GpFcAzwWoHYPppR3FxXeRLQ7mgqW4&#10;m3O6OYeZC0Bk/vjPH9umkdQ5r7Hcz1fguTFTJV++9COx5m0U8NjDRmBe2wU2QtUlZvQZdhiT0HkL&#10;hurOp4PPt2yCY2wz/9YH+Eb/smC88wc57B//+I+W7znZe3O/kyPp8zFx/0XP1eSPe06DP+C7s9s+&#10;rV1A+6m4Db3fEdbHyVj76Nbf540O54UhpfPlIvVcFJy+4vXNnpTWJs5fyOSHyUHjj/XxbqdvW8id&#10;vE3ftmnkUdjcduv++c9/Vvbf/va35o+eI0U/+URMgu0X8hDQzkCOx5vcyZnTF/l8c6r69Rc88QX3&#10;0vXwsJay6w3mteaZO08hV7yvHvDMnb0ZZc8l8eUT/d28kX/52Wt0xSJ7Z26Sp203dwQfLzj4Ow/9&#10;4Yd/ZF59bhyKnqt7DX580d/4IP/s/FS1tkNv/mPu1nOZ4DqGD8gyLvzwww/Zn7ZUjnbPmx1v/1ke&#10;ygAb6dWbQrMF7IevnHy22le2+q3P4U/dtJdjMUtH5StPOwBlPgO7JXPyuFyHnr/1S2PdzOfxHxno&#10;lz8+oy+68ZeoGn7OKyZuteH4V660vmK+aeyfcy77ZAN8Xm9yWD+ppweZgB58xCR5Bsg7xvZtVzGi&#10;jAwXlLWlC970+P4f//jLP77/R3KzXK0/oXUxdtaAHA9uZBhr9PMK03Om7cj8yVpEY2PGD7bI9y4A&#10;03djhm/ZXoW3D2W77aNXtm1TZnt/xt4en757bYLHt/TaeaJ+po+xZWnkYOtc8sfypbtj/pyy3Q5t&#10;y8PLTwjgv+2+uNoFvbwtlwN5W45UDvCY/jP2DJ+MS5nP8CLAz67j+rel86Vuy8gDG4vs9C+/jU4j&#10;Aw75YgItKU/f/sHe1O7T0mjpj58+wC59HM3G8+o0tmxfI3v8x0/TD2eu1/Ei/MQhWlC9jn7mr1t+&#10;6Qnp4LJly3dcVb2gv6Kf9ppSNldG2238loKpDO7Oa9o3wh+sDuuz+jA0OxavnuQU8M7neVyfpMwW&#10;lFf4W9uSw5r/I59/yOMb84bxb3ycsoXVQ8nTnq1fffHSym5EfPp+xy45Amif8gwzto19M7d3zq6t&#10;nQvJS3jLvWiNUQDv4T+2yTMeLsrVuwmwYq3fxd/gmd/MuvDot+URUood7+hGLj3ByNO/xnfwD8k0&#10;ZfDx5VdbwA/4dP9stV/hEC8PZRuzg3Dr7viQd0c+mRssonMqzF/4h27WXxaeemzZZVeimK5PqF+i&#10;890esUc/euAZ8/8VsNlcvM6JbrvmwJdbTs8993mWTdxk3toeFima8vLT6Kr9tcWMASduHv4W02xk&#10;Q1S5eEx/nHM++sN5/Sjfse9V7h5fNJHJhgV+utSOzk98uhhLzUP7BqHoxVZQW2Na+1x4LE9yQLcP&#10;fLzwfsrDCh1c7YP30pdJvtD44x+428Z8GWQIRfW7vGsHvnjBbb4PnnX95VW8Fxz9p5DyBfGz/qj8&#10;tL94nTlt5Ee2uQ396La46NkxH+2Z/OcaQ3KDB/uAeRHfwWFL9UdHeduUL9i/xvfjD3WbQulBRrdL&#10;ZFvew3P5rY50Lv3x39wQ+yR+u0+vJ832+eXnXAE4Ll7OKxZHedvLTmDLt4+i+SU3mNFf3RO2/XqR&#10;3Pw6/mZL88YjptiSwzew9r3yJG9lb/96v8liks8m0ZufjgD4mQKbgLuf4xqedrD9HBRPO0VLesIb&#10;PtMBvjgJYPnZgk5A6vwelmZpn7IarHH9E571NZTh8cqW23Yy0I5i8ndPRCSUPYnFU9A/YfXUycDU&#10;3/JXxtKYEIHX8jm+gx0O3sovH/D3+ah/heX5ZzhTjq8BNUlNIr5kzET9SgBh3gFl5cF7+JUsn6cf&#10;8ULzfOKkOmVQnwkbjYdO+Vq7vkMvkRSr/MdP2a2ckWVRz+SB7PFz7Wo8WUy6E8oKEBMueAI81uZb&#10;zvChkwSzdsKDv3RiYWnhlO+pL9Kbr0m8isJm4ld8RRQeT9AJyelkP8lV/ROnPjwEz/Luw/UXltNn&#10;B3H8/ti3+5JUdrE3Dda2hNIneCR8+hzbyOkdLtkm71/QNiT4AQ75xt2aO/nfxCPm/gy0sTuFepd5&#10;mKydZPAP3zeGHk9U1egw3JMZsp3wLriYnlw5cPR8xpoK/MnmGzrPQY4P/vIuTuyawRR68kf+OuFQ&#10;Gfx30X/7DN4AztUWgxbUaTMJkHrtj8q4stvx0/pXOZwv8tn88RYvXEbBkUXuOZ4YiQ6HL16nKlgD&#10;bKqsxhElBv5491BsNFEPgxk4JkbQwm13rK7Tfsqd+O/JHjn71O4vWViaRQILP3OhE/7499aBJi1L&#10;XvG3x3AXWp+7HDuxyMkHebMIrr/PCejgDv/tJ+8SS9VRW9YGF9g9YY3+ziMGWeI+5jflxKcc9Wai&#10;ehQxuHcCWF8Pb1XlffSVX7QlnZ/gGO1XmYBNe7N7TsbgzYLu8FzbtW1tl1QOyIlDP22w/WjrM+Vq&#10;vYXE7qSCP9jLZ0946q18eSnnI8eLs1vzg1no4nc+uyer8onFxdp6Yg5fJ4bGIjxMbHoxIPrQb2We&#10;pu8CwnVxKDh8Bscfvh/yasrff59JNN76n3p1hcggB6jrfsJK0RzvvCB0/lIXCbMNDxGIn0XxXMIq&#10;vTnQTMTGBpyqF3xtfXQks7pieuAlJbc+FDmRj2/zt3YhcewfjK7nALuzuzkbDln56pZ90VZxQd3Y&#10;jvGUT9nbGIB83bSYnWvMSPnO/crw3/zSH9cHF98HbU8oH8e7u202N38xeOxS37rMB7xeV075z6B+&#10;OW0qPo3jbPGZvP7nHMjy18WaoHHxwuuCy5TTc/bQdpw/46rS9cfaN5j3N90Wnvy3zPbZDrtwOTYO&#10;VnU+bfykK+3Rbdt1/J9cim9OeKffBCndJ9GtNJ+3Pmbf9On4T7dt3A/tls9vcb77y7fnia69+Btk&#10;aoQe33tuXf1v04ujbP0Ur47MM18qQr4sMN7j6eDIuT/9+PNffnJxOQss65uO3bEFfpYZO//ojViZ&#10;/3cxPHbIS7UhsksXNf/o48kxy3d1sW2bh3Z/n0jZhXd4Ov7obuCOMy9GI3jAPXZMXM1ce2jEivbb&#10;9l5fiTkyHNfWnt/ITVfXv2LIWLyw9Htsi/5fQWUnTmZunu2J+RmP03POeGw+Anwb27p/9b9jj36W&#10;NnCx1SKZk+u//vVvnS9o5+tmpRCPbefcrVznovB/yQ2Bf81FiW/y284Wz3uRMfXzlACpR1b03H5t&#10;EWbTSMf0xAAw57HAOvEw/lMuFns+lf3vcxHEIrob5DzhCuBbWM4Dfn/5Lheupy1aVb1njyYzv9g5&#10;JDzT7S9Of3K8vmKv+ci2oeO5cUlO4bfUR++PvyR+j397oTQXbv6Sp9ky0ak9ZKMF0hLbZ+6v7RJL&#10;j1wFB09nsLlLPHXR+NCqox99wBbvgnJ9dhbQNh57A5d4zacXCFw8dKFlWESfiWVPYPfJ1tBXRvzh&#10;wqRYdExPYO4Bz1/x0i6fzhM8h2X64fAqTuqfMPrPxTT7Lrh+kTdyuEjpOC2ZmJs2XbqrP6ZaHIjL&#10;+j00foJH3tsxqf5iXXD5A8+n//C0uMpneLzL2z8cw5PD+OvHn37MxdtcwM2NHHzVcevw0b4L9/zV&#10;BYPE7Om3+waNXkjO20DK14U0+Tf+Zh95P0WO87bWZ35GT3Nex/a17+oOP/+1SRt42tz0jaF4+Mgr&#10;5mXWF2pf8ORRgM+Uzc1RyvgHvb4w+9R7O+7AWx1SW3zH9AG2ZdOjjUm6b4SdioPrSJ1qLN7i4Tm0&#10;03Z3+93nG3OBcvQe/bcd5L8Z62+bR9bowjb9dm+wmrFpdGaHcWnygvk0Pfg2/TXzZXTazYduzlHk&#10;OU8Um5fi/XXqxvcjn630BKPHtFHfEBJd54Ln6X+Rn6bvGCbHrK5oewOGc4nAt9981xu+hu/MdTxB&#10;7WKvcYAcbW7fxSEhZ8GVztPH6J6fYTnJl31AH+t4XD0aWFOx3ynnI/ytXwDHO1bZ37JI7L540V/R&#10;cEO0K0167aEdnrqrejqyW67Slr9/yjzCb+oWAQpe4vdFv9BOm45cfMjcda7yPnmMnsaXv/3t72nL&#10;D71pw7ghp7hwUl2pU9uMddE1TuzfsXFxjpF/2GzO3Ir+Vnr0qd7R9bn+B+e5YO1449L+yhr/8puy&#10;iXP8OnYml5lbwuG/z0LoFpan457/Hrscr//tw3viWrtx/OUDH94FnynvelRoqngQx46L4rM7a/+2&#10;ASRt2taNrS7CPqE6HtvLn55B2A9cOFxgTrQ29ThlzWrqT52nmv2kAV/Ixwt0cLGuPjoytq66noO9&#10;uWDrLnnHPztOPOuNr5+suwWH/bWXzWhKN309naNk2l47LG+F4mJuUL3Lp56lA47LLof1Ejs4yozj&#10;rPt1PBTxQRzRgzPjjPx5bgrBIzmmN+SWz+C5QerOC3jTbb60nbnSzF21q7oqQKH/FIbvHeMrB+Gy&#10;obNP/dz9CKkhw37Og2Z/+3XjZoqCOv7TzvS7dR0/1m/kUbh2kT3KP/kcdv/nm8j3B/Cj73Zrx6/9&#10;Q9kdkzPOsxcdHXtBOi5bO/YJ4iMiQkaOp03XjpWt7rKzGlEqn5j7Z7Ze5cFJpgr62FLyB+2Fd6qb&#10;19Lv9lrQtg06evW8Odtf8xMJC9sWxaFUgC8KOVx78IK7x4Pw+W/zQrpNHzS3X/1n66dZFso3a4Mb&#10;K6Haqtke0svWlNp/HkP8wnyD/vnfC45jfztIeZXmFt2yz32t3ujBjEcPwrNbeUHhk8W1v3P9dWMQ&#10;ykf7lF9s3P0W5Gvs/nMf60ewxqbjlCV+2a4+c/0JBeK7z28b0r868ucDZ3Ubu2fM3N/gRbu69Gc2&#10;jm1x0imPJHamfOXMAwcjnzxzLbBtODzpEj30oZf5Ce36HxnatyPKnlQsEwHkJIY+8BYw33fjb9l2&#10;BMfqy4MTHoR2KzjW9qLLqd9FKLgz+A/XlauckcvLdh0B0/EzAQ31H/GrN6aB3S+fMDeoOhkRqJu4&#10;dtDjF+UL5L1+Rp+xG77YkNy24TaB4FEfLDPHL/ZslXJgu/JHzmKQMYs8QYI5m+wtPtqxR1n4nBNC&#10;tm2nMiH6KosWaEwuS3tkV9JpCMHdxJ1jerAP/wlqOmqX0Vl9X8USd68/W8b9hx9lxzYTzJtOW4OR&#10;MSeSUzLfw2dkp7WqBxns2dcT8DE8dtqC8jsJ48mDDgDN7rO1OHpHYPksXQsfX04O+G1YDY3qw7p1&#10;9b+T3/htYWWU1sT+tM+z3n4Xc9ZvjoOHX08GVkjKn/rZXyh/9mXg2PKVvcfFDa9t//+ftnvbstxG&#10;0gQthSKUklKZtar7Oeei37vrprqUOkfM//0GI+keLmXW9Bq4700SMNgZhhPJTRfuPLl0EnQ2a3fQ&#10;/bq+633NHXuEUHWaZlW54jHFfdEL/gfry+ocH7zL4HfsswlP8G3aQT3caCuXNzZR89j4EKx9I8v8&#10;flDwnw2q8WX8jp6wUXzpgKVZaBUXLViNfDqFTx/vAQC5q5uqP18hPeKEt5aNbvDvVd4ZNVc/8A+c&#10;o07h8B2QD+cGCVJcchdXiXQh7VmfmNUByXPxnKCQcXEok+p3lXXkWhu1PKKXn3QmNqMNDPIfxeQ/&#10;7uwVtfQClj+C1V4sJsgzmbXBSR7KAOtJsHlt0fhb/aV8DL9Pu8GxC2QBuZJ4LekzLBRkvnxoiwlk&#10;mkkZnSq3SIW3+ShnW7a7ffy5YJM5eSfxFr/k//Wv4Tky/ZSnaTYPrl28Qce1VN8Igeov1wZQzn2W&#10;BzLiic7cfnK1/eDg75cfp47J1YX70Hjq6Ot3cwff0ujx+PwwxJ9MFrMw8/idK3ayKNEJVPlmofGJ&#10;1nv1hQd8LS9Ljw7w2AF9YL7kuw95r0X45O0C/r52TRkb7gK0etlqLw3nEj6lvabf5zXfql5PvrLn&#10;QkIXtA8/AYyEqZ/rbWMj0+lLU1Z+4tfibifP+ODn9BU5pWgycTjHyN5F2Zyvjumjd+j3yfqb71Y8&#10;X2KBCXZA4oM2/d9O1TXy9DpiF9C133OpTjh8Us9Xzlw/25Xy4nLyKsFrkLr6nWLEhqt9erHX7fcj&#10;K52AaLvu6R9+PelWlWecEKqt87L81sTyM8fxqSUiD9/w/TMeXtZn92DpkG58IHdAdnNocb8+1n/I&#10;mU+ixRRHD2wotb03H4+jG2Utz+ZExwcpEMfIalxd+5+8QXjbxyLGhXtIFIQcIwu5hw8H/voy8ZV8&#10;Dp7G5Zw/UxfoIs+F55xfcegBPDDTxhYeTv71Ma/g+zI/T8CD5WkD1yd6pejLD1OGazjkvXMdmKs8&#10;+TtGRX5pPY9wh2vF0VHqRpfSTLJSBkf0IUb/lDtrLVbbAK4+At84E/hfbdSEXxsl+4Td8G+zLxTQ&#10;Ca6OI66jPNSGfl+xpexcP/0Y1ESKxIipJKupeJOHvtT5U8/IfE4eB30du3hCozblcTGnTySq/i6c&#10;4VtaXuh2+59ts+q0fnzCmE5cU/+ZXl6/9J0nXCj1MphKEy4505fORsXONUKsdMtrYKrbMPLeHQQ5&#10;4rmbgbVTsGSz09xsnij3tNuOG6YuPPzBeGzjsvPvs1Gmr0a3tALXv4eM9YfDM/0YI6kr5tcPcnQt&#10;f/tHuOhtU3EHTmqfHVgbMnDzIbqnl46P1mfKc7g5vBRHZJj+b/jFA7k2dWPw4KIz/oQG/PTtznr1&#10;y3uetv0tbfJ3C1c2fpOqG7P8MyYSL22wFkd0ZIOQrsqDzdTg9tmkTb47j+g2X9mT//jxPCE8bXHn&#10;JxuXt323rYU/6avDmzg3/j3U5vevD56oQFu2gKs/NV6S4Ls2G6IP8vftRalmcaxP6hmrBjfZ6e+r&#10;341PZhxVnac8XHSzlizdbM7A1pO06qGZ29Ji++gzC8xPfbQ+j6KD/H/4JhtDP2e+lM1VMrZ+ak+c&#10;j16DrzpMax3aL9vahTv48EpmqPepKhs03+cmCG+yEdd84Cbbxtr32kby0HGjpZjG9zy90jgTHrop&#10;HFvBKw8O/o0+G5ATf2TGg/ZmE1f7CEj1frX3tOXxUW/FyW9UnnJxGL6x+fgfnGwHjzQ3C+o7ZhNw&#10;Nh5n3KXdjPzjn9Vx5JhEb3OOxuoNbefwgXfuuOfjL9PPdIy62IIOzM4lZKNN/rsuPxr8AW0iI57Z&#10;RfvzBLN6HzsPvOkODv0ffSScnYVbsVwZvuBiz+H9bvPK54k8m7luPtWv0udhIr4JZuvRrzG1uY7k&#10;abPZuKUn61toDl11Jq0N3UQ1T2PT3S1/Nojz5L4YTE78alv6VK/B9kSwm1uUkV8Cw8z4lfC4qX1X&#10;st0YhYfqOn7nbRF4hUdyFJOk33MzxzPVtslw9JG+yUZptF5a5Z0PRVb4l37rJW/SxBd1pMa2nC6s&#10;o7bDF8PtRWdfz6rOjBGGJpml1ocH3vyvnr3Vre0zPiPhsW0tOsCXG5y+//6vhVdHf+GtU/rCf/zw&#10;Y20gf8dXzzHajHuK9g+/8PVCtqO3tRlfwbNrdK6xz8F4bVznemkvTkfiw8G+knauTZGNLGunFuZr&#10;eXG98WLwsdnQb1nLbzvLe6bFq84mFnsrNX99kT4CtDKs/d6qJw8cWuBIuHXL68E1kqfw6BZ8b3g7&#10;9cCOl9y+u3jpW3Ld4znf6+owtGc8krWU+rGYcfrSzOHBFsviwNf5oI0tuq4MudiypbFjQ35fn/Lb&#10;2qnv/FMWenLVN9cMr2C2H866a/gQ48SZTdrH6Gzy0Cmu8L5+Eo4K7g06A5u+iAqC3PVoQzua8e/i&#10;Rhuu6jg4Nn6nVvytheXHGlBlUTHjF3Qi+KAJkn0i17hp065h7HWPW8cRX3O4QJ7+JxN/n6VUKtzB&#10;ZeNeunXBr26b1S6hM54awJyzAvudqq3vC88fuzYbHedvbXwB/JMTtNjLGOiZ4CKMscLA8KPI377/&#10;5tfNKmD8vZX0b9LK1Auou5B48pNZei0c3JU5wl7zh1PmABYvUnUU/UjySydFPU72lIFXBezRLZiO&#10;j2WxzeIJrH6IT097u+N5YYJnY5y+d/2sPpm6/koreK/XIef8mQrzzPiDc36Dt8bnjCEunzjwO87e&#10;6oUI/MZq+ZWN7OfcdcuLF/6Xtnu2rx23qbNyPvHUJ1o2BNYu8czwGq/gsMrzF/ctjoVp33J0vnKV&#10;13I6X0+/fNJfHH6uYtPygrabZko34+RLvsrLzOQfwntcHG8di5c08dlurEYu1fEzG7KvaqXQ5qu0&#10;T+724tCP91QX8lbuxS2vKkuJBP9T7lwkr0X9wv9TBuflN7xW59er8mf+Ub0F9daZDWBIEmh/X0fo&#10;hG8mMahoOz1C6YKTb+YU/eE3uBegh2GCbz5mBKFOXAqfOhG8zn3gS1+FrZQM9QS8q+zkuV4BnUvP&#10;6+e5Aa7rDVT0zml95L0p5+EJf7uB2s6xDh4nSfAQQDr5D+zQD+v5I/eT/uLfo7LnR11l5GxQCg7/&#10;G+h1YHN3+9C5iU0wVOfqkDmsxZF2JDOoFMiWn/Lw0O/wHbzJUzafUmiddr7hl66Gn4JevIF/4gbj&#10;evE4qrswg3nkXdoGy/xi0suJvIZhYnuttlU1o6utfypeB7RKj53j755Q62T98Lb1dGg2TfmHhNdn&#10;WjzTUawcN0Q793TM/GlTO8r4DLp016DuPDxtWiqbM7zOFd9hS58I0U+4bFW+5W/Tk184yJOwOLBr&#10;y8AbjBhA9O/Ya+gE8xlkvsa5sFSCDccGqYMXfPVz+BXw1uZTdpfTvwA94qA88vCLCJp1qzvALx/P&#10;o06ktYJgXwFNvzuR2acktk71id/8lXdn5A7A8jzytTEHz5HvLCDBs/gv34UoaWWcgD0y6QCustCS&#10;8GvB7VN/d9bAamiVj+DKcDV2CVTO7wnC4Btc+VYnqfL07OBWxx+e8hleCpBLOCLQI4Er3+FN+6yL&#10;tO8cHMXjOgO/LixmYN3Fp0wM1Pv6/bfxZTgtVszACWmvy+1iZvzcYsl3380TOWtvdz6Lr167B49E&#10;nz7TNoZP5z7kOGDRybSh5V3dxYF2fSc6kMDM9dpn2mplVa9QVVV1Y4Lep3fyCj2vT7TIsbjlu9Pe&#10;3dkWTeCduBePobuk6p4c0fP40eBeHMsPnRlczQBreLVImcdMS6+TkWCw2PRM2v7iICL6+IBfvj8J&#10;7SZ5lPIo4wPgxR98OEePCPGGVtv65OgC8So/paVz8KrrI/HV2i51+AjewFp0HD+ep/Fm0Ey2/IZg&#10;QrvqpeeYOiReGvCV/+StnGi54YS+4EKnumu98SEiS1+dxcq55uvwzMKf2Le8gy2d1Kte2DALz5Kb&#10;Rc5Z4QdudO28NqnsY9PRwehdeeGDZzf2inS/tOPoC38LN/ZIfpjVhqqf0963WrjMaWwGhk/4GyHL&#10;o0qV7eSpt7KubZl68vju7UNgn7j2fPQvPoVm8Orj8PZniX0+T8Mb2nT9YLF4n/DD3x/TWd6edd46&#10;v2mMJacdRe/i8/GVt+rZAA/US/1mcP2Rz12yx5/YIB/pY9Q5E4MBmN+AZeMsmIcenc3TtjuuWTvE&#10;nvlTn13xDFYi5y7UbAz/2HE6gJcCVCcREx4JX2x11cdr8PnYMNhE1+KAWDsbGJ5QnAm8Mh91OrbZ&#10;SnuET5ux0K3LK9/zGztAyAFvJ9wp1y+PbQfB8jNXdx6f2wRG0t53YfouG/4QTnguwa+9kvqb+c3F&#10;tvnIzU4WrTb2im9ioAkbWkg8tbm/d1mdtyxKBRvA8nbss3w8ZZK30bu8V78TE10bD5ojSEe0nq+d&#10;XLjx6hoLRLfeRDCJvGvHgYFPmg0ijME90qwPsAMdzSQyI43El0kHLocn/eXvAH12qN1Co3Kn7viP&#10;2MyX2HsVhN+U56ubjfEFdYzfHIF14yKM2QD4NjcH/ZYxg/G1+VQkzfhuYsn6gXo+789r9HI1vhGc&#10;5gU2K2ZsQr8jH3g6wV8Oxans3YlD62/yOs6bauV96q62pmCfoDRu6O9FajvB3Sffz9wBrraNRBL4&#10;O2eTh25ks2HecWzK3HQkX0Jv+99tL+Oj43vgyDhPuWTTyOZv6vc1zviIr6ALj03avn48dbQFbiff&#10;U8v0tvR6kq8nD61fvbWgZbNZOf6maBfq9JR16ehAPU940Me0vyx8HLujKfSG4c5/tK+P2fT/8twQ&#10;jG+y7PjVWCEXxZ2i5qNz+6/xWHTHqPlHm07xKbmW0CHbjkE6rhR1sykO0oKmp22NDX75xauQZw2A&#10;L1NT+acx+PLfJxrxjil2O3SUX5+zQIsvqboFnr/OL4e12lq5y9zykPbgdbjfdoyszg//+KGb1H1d&#10;c2TjG/RY3wp7NrCNT8U2Orc5++vH+zfKxG3jb/F5NoC1E+P00cnyS1ZiEIc+1hfwNolup/16AlP5&#10;6JUexq8Xkn+uz7ZfqV/MJmp9/tRVj/2qx1SufnPEA03ttas936M8aeuCl6Z82opr/a88/C5PdHXn&#10;xRfTjsXbLryF13mCmt9N3KXX+syxs2ttv2PG6HHiGwtO2yAj2SQwNmk3TgdR9GsMO3rDB7TF4djN&#10;X74Z4zbBO/rdcZU5iXP82kjcjWngbIK+udn+1rzf45Om/5o4uPLQCVz4c5Mu2zeGix0jQuuSmT7E&#10;ZmnL6HVkGB0r2/nL04fgVP8D+RPr3Qi6tMb30NP+ZqMLvflNc2t14tn4Ht/vWKTrFx4G0YZTbvGT&#10;IpPWbr34k6+FL8hU7ekvnvDKtXJ81L8fvipv0pRxvZUVr/TcY+rog22iT/s8MgTvf/zv/52fO5jX&#10;0P/P//E/O+cUd379LU8DZxMezdpFjElaHQ3df/6N97UN6OVPvhiy7W7bBBhlJNu6kzd2kTfX9Dy+&#10;uTi7Hnbq7Zy4wL4ePuSyNA6u0evEoS0LwMU3/EtDueT6+YTr8jWlg995ZTiZi2eP1yt+t/wcHdSz&#10;/siH9iYxule3uoo9XonUOkXxQkeR4+BdHssTPA+54JX2uOezRjfyi/V46g2BoWFueqWtH2pOq9Oc&#10;zA150yY6r0g9/EudRwfGmyt+TztqxYMwWC5eKnfya/nSHR+Ah6iXPPz80Ub51vqI2n3wAR6VksQa&#10;uOeJT/nrT8PftPWNf7estV/4Mz4lp3Y4sCMnZ6MDvEjF298pnnOyAaDblo9kwVPgyQuLe+NO2zmE&#10;4fscCrOxfONAIiCQUz++svZRKQmvgQgeqCamTH6+k/e0PTjtU/6wi75/GXeCZ/XZ85RXvoAsX+g+&#10;05ZfeYc/14vLObjlqTqv8MOn60v+2G33IRbO0QNwcGxsIc/Ok+FvLBuhbroRuXCpD6f0WuZVwRPX&#10;5n226UpnxyiO9f2jjm3PaOBTubzOe3IuDpMjRS0v3EOXz/5laYABj5/inJNLjy0vyPGFzXjjuO1U&#10;Ed+0UfhMn49vQ5HPsE0O9edUWJuou23i9bk6UYDsK3W8UJ3MzYJrh/rlBTUnylaHk3P6uPiA4RP9&#10;rH6VO9/1heo4eU/elp+NCYNzvheeraTli6onxR8zFniB75SARRuv/0pCa+GfG7Xd5A2eJrp7pBNW&#10;Mj657aF47RGE+WfQjD/zd+UfGHTK38H/9AN4Fr/zfyWtHoyBq6PDrtFh07Mjarf2oGCQRQFu0cHs&#10;pirlCF6DPM8P0FsLCMV1GNh6LxryEshR+fImmGU5YIyR/NYNTPGdOs432ChfHhf2eXQugJlEbp3f&#10;3mUwnT/XPgamm8C3TjI8wWCBDX5OmLaG2S5uNK/6ihETLGrIFt88Lx+qgd+0NPYIdwNSBtvgnrA6&#10;c4sJf5ZmcWuU3YWXgw9+uGaCOzSeg3Xl7TQOzaE9vA5vY5vSLux05DPY0ChHJgOATUFVWcgz+Oau&#10;0lRvUi7RO5hQoNLqj989ZS9gvkyA2MjAs4PPwy8cJnMmuuU3WJrOYW2+d5uOTCk8PC5++a/Twjry&#10;ydKKH+EUn2rU7gnEI2dD0fhO9IEvg7hfc1z0r+m4hnd9Bw+TNz7kvH9Hv/N0Lp0RIX8a+kkaf+lM&#10;cRcx8I03NCTnVXnqCj7a/Kdk2FTdcnjnvIfUgXAmZLkojikZXhHVUcCN3xc8VUvxh9jN5E550x5d&#10;pB4cnyX5jzS2tvg1T/AoIh/cN893nbEJ9EchD1yvT5ECp46kvdV3TierTS2HaC1ObNc+Odm6e700&#10;Wrd+M/pfuCg/NqLZsc3Cv3U0gd6E/tKoPl/p7ubtxju6eKWHXD7v0Lv4SjVPjwxusg5lZMSZdxlg&#10;f5U7r8DTEx8HM68jm67G6xLntYomBoPAcWMCXCY125anHVFm9EjXOfKp9VsbsQZh7N0y7esRzy2g&#10;wa9s5cf1wM5CD3xTx4RvFlFZTxsQzySLPCbvPvMEAJrjFz0e3ZN7B9voik3lN/lkQ/eZ1N08tCz6&#10;TQydxRV6kMD4zKs9yE+mFBzdaePoaWM9Os9ncZMdLnrDH9s45y+BDBw+iq718lW61fOx+eJdXtSd&#10;p7bciTs61AaVf9lB37suSPZ3wIOti7g50uXqdXh8GefQPq5VHS89unqdfgldONYW9LK8LxbV1l/U&#10;XzkcN5Hdh278gbeg7g7DLqIn/52n8FIHP2PjuQPZILz+c/xu/JNxkgILftNF8+SN/cNH4/jwU1mO&#10;b724CWf5PXVdsmvfZkBjW55jZWTZzQsDe35niV0b/1e3ez28LN+O6iNt4ylUn0V/eO4VgzfdXTie&#10;cYD8WSCY6g81vZgkKl0cS+ip0837/+No7CmtD140tKPEB7oEcsWpAKzfDezYX32w2om4wr82ToBT&#10;Rq/JbhtmBTJ7jdqklKWutLKjOf6zPobXpZfTgo8PPN8A8pRlJwYbGwd3cAT3bCBP29r2iv4zvbbL&#10;W2VDj80jUwCmDsU5H/nA0MniWx7x8XQ15eKYjROfjfvgtw8SZ77LE3Ngf8jCqs3A3hy244Pawvgg&#10;/u/V64HbT/lPuSSvmyuum4fn2wblN7Z8ndTbVBwH3zvH0Ox8JnLh+XW6/I3cScZ161tPvK/rLUzr&#10;qHvxRbZZBMTWxIuJYV91QQwfg235Ko6T+db87Um7MtziXkVrP8bD936mj8v4JjZ815t49EsjY4Bq&#10;E/b15O+37zz1OL+x5Hd+fz149PfFEzh0ukAbX9h+36bjvmJY+9i0PI1N6CJ9kX45fSGzesrLhonN&#10;VrDTT5l3Uec9Biye0876uuozNvgtr1rujU/1z+m3+QgFP2kbx8ijNr+djR6ZwXwZ3vm0VHvn/gy6&#10;2qc1xZz2tRmnrK8U+Hy1zqWn/IYt2YJ3U88TRzx9v4trz7JwevGqms1km8ejs8EzsSvxyw1SlHMS&#10;mH0T0ObZkDTHYq8vv5y5dLyhxXjp22DaPpN1+JavX2BP81P1bRLBbwPN2AVMY9/hdze2aqf34SMx&#10;4EM2wNFtf5q66vwaG2nTUvk9snnKmB/tXBLfP+Q3qL8xfjw+PHhuf4Lj519+alymN3Yd++sdbxmV&#10;+ac3PGxC3wfPYpky19Kn92OHHT/6jWlPBIrX3aCmm2yQjd+kjWSa1hsXA4eOmxTfB8em6iW+s+N3&#10;dPQ/XjMdTQSW7F+Xh9FvUEb3+Bp7zxoJfPQwY243a6Q8N6ZoR/ySDPsBqy547eqSLTD49sEzlaxe&#10;wMxnfO6o45Szm3HqQ09HxBv3rWN52vCNE0d4mr6GUZ648Lo32+hqtWC84QGv9LS4+KaPRL45zpxA&#10;+wUHt/lEF90CMHoM7fN0SKBSd+ZvM36fp3HpfPU16zNLY3xjaI1+ti0Yh6s3T2SfcWns4i0dxuS7&#10;sU0W60Y+UWWPeMUbXm3YS9olmTemrn20xdUJnukXfolPrNyu1ZEHzjndSl/ldwvfvx+5xXm+6rc+&#10;t2+C47dsfko//7xrQb3M193+wK0N4F8e5e+TrXT8TIF6Xs55QBZOXWltaCwfb08MHpsy9cox9Hf+&#10;wZbqTrsqL+ZUaYN92jAlcIk9/GVt5ScE/uN//0feWPLjF//+7/+ueudMxnqe+q9c0dvKtm0Pv2/K&#10;gvlHWv3jdXEoXjnF2eE1berki2PogHmu3029l/rHh6cr4QD/gV2F+ai5T12qlFQaIXDp+fBfPo5J&#10;wKx1lhf6at3FkePyDu8medcnmYUp/yfWJw/urbs4n9dLe8vg5pPaQfvg9Cm33tP/whn+/iyNT9/2&#10;W9jKSmcywuccxkbLkzw8WVOgmfV1m5Lbr7HT4iqe4JSgNK4SorR1OPdYaqmnzbO1o6Gglwx48heG&#10;fnK+D6cYA3ydD3GX3vgzAo2UyRfjxMSRF02weCn9wI26lkf9tLp3mliR69QTp/UvEq46F29+mWg+&#10;5BGhqfLkteyfsgbQOXiEh8M4n56e7bBxLW1s6kxbwuPypy2TZ1PxaN8yK9eUjLbIPdd4OVZNhtiw&#10;cHPSJxqL+BQcAPXgeGHPVO3NLOMlgyjfS1OGOnQs4d8f3rcfKwMpl0cGaeuvHWccePgpxMa/c/En&#10;B32G+ezol3/wmRkr6BeM22rTTCaVscszjX+Mf+Idb7FK/PHz8emz3p4/ZV9cKx98/T86vv0x+VFF&#10;aUWBxXGu5aMvmfsYzy0+eWD34xrOTcXjYtR8wW39LX/WeZ4vntdHMPuka3+a8QDQ69Z/Ho030HqX&#10;ddSlCbbp+MrS0D9IhTuisGV1d4C2X5a/qfahmVf4rnpPXOH/ibP9ZGWyFjhjB/zDtW28dJhJn7m8&#10;L3HHpfua12PzAbV/MWM019h/+USxt/wM/YH/8++V7dnW/7xG2Gw8fEBVF2cvL7x+enf4qz5Gv+S1&#10;zlvnjZz7NPFiaZs/ul+7b5mjPH8Pc42+ki8+r8356fsusKRSB4QZ6KyzhvMACzDu2o0lzgT4Xe6y&#10;Q2DgZYfpMqnm8XxM5K9JXWkN1tMbTgCu4QWR/E0wmTpd/IA1dQ2IthEU38G5AbxCH1p7vs65x6ky&#10;tDfPb990EBs5O3njUMHjs5PBFYt86Em+3wl2cSC4VvYv0zn3OnlwvE5Ld/Nfw2zdDnwCpLyN5/DU&#10;+qu+oFfev0Or5edcmQ0LaRvv6lswBqsj7NyG7uHKR/7otVWvr2RfspWOErQUnKR+rf/A8yxbGmCk&#10;rdpqC5jj6tkGz6blDc87sevgKJNLszXlz0BTqyyBRXJww68uXGRZvlbXC65cUv5M6vjgQxtZPCv7&#10;dnYmcjpYIbXDuNQpbfo3yzyttPiPzmiz+I+vPen2PDik14FxrxUL2hKfDqD/+OxDltBC08KJ46d2&#10;dFNHver/0HEdkKbFey4i1V0Hz02lp11/rjfl6PmTLMwWp7x8BKc5trib5HM238o2wWGi6C4+r4Lb&#10;u/m+js90Ep0BO/zL1lUvKPbd+E8fKe5LhMSblS00xx6x8/Eb1+WTJIen7dgQXPtpf28tHsrja8Ob&#10;QBszLYM5QvmVmHv8I07UwXlBUrg0L50rSJ3ShbQ8iJmxz+GvdYE9XpuB6hNXN36ZVLUMpL1KcGlU&#10;3sNTJyA5p48pp6M55zuFjS1N7r3yT/uwiOtj4dLA0NMnFoDcJbg3amhL8NENHT0nCHDuU09kmUnQ&#10;LNC6HrGnfcEB3gb5u8RoPJnIybdQK6nfJO8sYkDCd779Nr9v9c39GyDq40l7lgKW67EDHaMlZm88&#10;kIceXI0hqQCHemCH9vsubo7+JkZbiKvN0Hh4xMg+fhg0M5CBrLwcf8v1wlV/j0H/XrP9xKsgOfEg&#10;glQvq7PFWZlCYjZWhpa8TeDvRUM6PrE0+AqXcjLPJv0sekz1ebJL/u8/6z8jK6GS+PvQHZn4yb62&#10;cMrSVBI30SaTzZ629WNLv5PotW5jK6+kOwuXmRiWUGiMvmfg6yacqKlleNgJig0zfKWg/cSnvOIx&#10;3I1cBR99GEBWn6m7Yyn45wPt8AoTuVY21xJDCtZjAABAAElEQVQf1z+Qvq8Nk/lCx4/LYQhE01xq&#10;a+rmK/r4o1R7pPCB+vDyssble+FbGl3dx+EfnpE/Zy8RfHa1elTnc9j2j0cutEYHwR2jyLYAikbL&#10;Tv3liW2uwexndCdjYZf0yudpkd7ohP/P2bqx6acf7VABnOWHzh+Vn/LhnY7uxcKxjfbQWB/9PuGX&#10;PzKpe6ebuZEF39POXYubg28qDcxdu3wSsQRu/3CtbNvv0F3abuYIn2ky7Y8b5+DEy83czWdwpURc&#10;7yYi0JPEX+1Cvqepv0qb303FiQ3nDSCBubvbI3OytEfzglXz6gxt/HsdpTZGJ13o7jxBv2EMkAle&#10;4roYcPdTQZV24tXQ7z++/+LH33+MjBbKxJ27rWL/tS4rUtprBJoy8pItBTS7vIHbczj2I6+f5CUq&#10;9SlwsJvoSHpu5jKbOdF9Y88TN/vMopwxPDhpFvomBm6fE6wt+/wLT3LHPhMMc3XAV47P603Os7x8&#10;HtMV4yLJhezpg9gmm3NhmO9ue4wFz4bLbJroOz0dBz/77pM+6uiB9Z9TxgZi/Mirr7UpK+3NnYRh&#10;g43tLcyX+voSfjNlNirlgxhB2sef89oxehp70hGfC60cjWH4FZ8T0yWbM9rR6ghe+CxENi8Zq5NW&#10;yJeF5sPAwGQ9fXnXDmKtC5/FjZ2jkttmbTy9fsDuHzO2+i3t47KLWKFdJ4XlpsajOe23/Hljwejr&#10;Hu/w89RVfirPxvDg0s7MNdhNgnefTiAj/XjKiJ6jwZbTD2hjd/XJ9im+wd7GhT4SnH6SJmiq0y46&#10;jpFKc+wxMXGegJyxF7rPGyQ7VwzvbmxBa3VPd3DUH8L3P/7xjy/+8z//84v/81//lacq/1YefNUO&#10;2eyoDGn3rreu8o5Xw+vaX7nk+PzIW59YHdVG5Wr8jo4k5V4xrf63eSLeE7zGphI9sL+y5cM13PWL&#10;+KL66zPyweL/9/iFeDNl0zb57vo922y7qi+x5/GdEk9N6ce8KSdoak9w8E9yxMdsZrKhMjyzL37v&#10;8XO4qD21YXbZ69vXbrzxobghePaT73w/w8vwAOXIBH7aZDCGr4nY6t6La4Nj39whzuj7Fj9Z0JNG&#10;zpHVzY1sB3b8aeDQw9P66vI3OOyQDdz2Wbve89GrC5Ue+Tp/DO50Z6UhXxqbWLuZDfptM+jBvcn4&#10;SR8VQe74FHzwkI2NJXpzLYWzHn2ND0x+Y9eZ/+C7TzOnvj4Ygtw/8IJH9cnLXnSOdXR33uZYkuVl&#10;5HYdS6QOO0+e2luvsshIws+vucHwIe4U5Hvb08rUgoPb+bYv56tT53BKm+c49h17lqeAjL3P3Dh4&#10;cbp1i+B8mf/CgY9PCTw21vmGn8PRRrWDf/8f2ui/J9b8HWNf/Md//EfLbAi3fZ1YQJfsrU3Bpz2+&#10;kO9J+JyPHPR86/IJdsl54rbrjvkoNf/874I5dtq2VNqBoRP+q++iq4670jd9mXnYMy28PDb2J60t&#10;0AEzuVwqylBOdz2br4UB3yd4c5Rc72eu84BJbji/ynpWFeemptO2N4akrHQOTXgkY4jVe/PCCLiV&#10;uUCPL2VNe5zu8IJ4loOEe+W9gB4nnRfjZfGlzMYuG5G9PCevxwfM6iEtpO1+5bnop87mOa5+a5P4&#10;pyd1ecz8BNDoFXrzpt9y02T/tM/AwrltdXAefz8+x/esOyjb8vWhrk8+NACvmMMLopor4evpBeKA&#10;v83HA9zGc1L7zcA0jls7Q/sg9DNV9KkfHH6GTHVzjLHzNiVoSGi2jVNE8D3T8jLxaeCALRzwlZk+&#10;WuarJzcmtPC0N+etXOX/Nc3U7d8rHNWNss1Xb88PqS3b483BfYbfaHT4Sf3lofqoPDaa04+fzdqR&#10;/WX9ucGLIiYtjs4B3+CLS2kT5Mfbrqls/et4UMK36cX5sdnSA/NC1lQznt79kRtHZI6/8GdR+aCp&#10;7AtTPEyXvx3XvChDK3+bKsdpC/KYorp98L6wf3SsHA9+Bv/0SeqsnCvj8Djjv8b+EKXbZ9IcVmeO&#10;6jzp9PyMFbYNXPWpJnp6ytky5iDfg1d4nvaedgTMWGAC5Au+ITrq05xf9F2U9yrhYflzDteF71G2&#10;1Z6633pb9s+Oz5hU2Df4kb9wT52Pvsdm6Oorm6KfjQ2uncdaBG8xHCsjHD6/WZ9Mwfzc6tiuwOdr&#10;6fdyeTzH1Q0Tvd8LGyK9Q/3hqBOIBUqNJUHLdywiqK4vffnWALICHed6ECWEJCsgcx4hKlwy3uXO&#10;XZMngbpGPGVd8A0dr4j6dDagWx5EM5EwWL8bw2Ae+nXi4F5419Ie3UUr7YZ2G34GZRzzwnl4JfTi&#10;a/3kC4DJLQ5flTH18YXUPvW0AEt3r/e4dnBdXvcYGbdsZXjR2SKSzxGrPIMbPk0SvYKVLD7gbmeZ&#10;TYj9jbQZyD35G5wj29Iuvwx4kkFf+Xnk3TjwvpAj127gLMzydEMd+U/Flf0uF8jgNUGInDz9Vn91&#10;xT+zFJE72qbzGv5uDEsba86rL0iqytER6NIu0Mu6y9PiuWBzIs+ncnWBeOp2QpJrPsW36N4rHPta&#10;qtY7jT7n8GvcrwcoMMG7r2pp0HjIrlyaAca20DvAWrPvxmc2Q9YfRpbwHJprx9VtuJj2WL20txgC&#10;z29OwlZ43oHNo3wXezdreL51vHfuK3/qc+H3uGWp2ay97sKuQJhstOinsmWiJJbM9HaxfH6825L4&#10;MbpbKGXyKl8O9TsxKbI2Nhx6xAf3DOJst7gTWF/EtOKPWdgD3AxyxAvSjW4W3/ra6lfdSHgiaeon&#10;zmxSZ0zBcuyRSfn1BBn+BvfgINhLeZeWjd/e8Xzi8Q7GWuF8DZ82gC3cSfdMh248sWLy62kFdqAL&#10;tipkbLN3rO8AMdPhll08hFft+H2eGukixeF97e64i5ORonV9ybchyBb42PSstzGnMZ6PtG8Rsyde&#10;KO/G9Ylty5PNSPF8r+F0vrpWv31m8lJUX0QfDPn5j4Sv+YwvyYML3VbMtbbUBbfU3Tw6f53YH97i&#10;Tx3JUzjoD383javuoaWdoDO2HN9Q55ooKemmyPj+1B/ZCgc2n5Ft/BBOeiWzBSLlFizlOZf/l7/c&#10;C8XLk/ymHMHlq0e4e3NH5LRgEiUVR2EDo28TSztmqI6n3S0OcMUdvHDNNXmil9NGxFowy8OykozA&#10;2eAF2ZppeeNThU+9LpSqe/AV7BAZnFfOfUK+R4qko5vNO7wcjWAjiW8ubfwO8B7rO8HjunRHup6D&#10;RKPH0yeNLUy0Idq+oiAvvlZnm7k6gvFfSTbi3krw4mE/N96BXrnK+cJpH0m7QQbmGkRPtc+/I1r7&#10;2FbVxvhK9GTsQPbkr24+rxzNnDalrD6V49q1cckiFxx4DN4dR4LfRYQuQqR84gPbjb7XZmA3LY29&#10;3iOaQXFoqz++cN/hevuvOovHQu3EQrnjQ1u2PK8+xw/gATupsopb1f2zTDsbW3zM4wM209nUx9hX&#10;/OdbfYUaecN8x2WJD9osvPSHB/TAdnydxS2pdOWdNHCBCi+N16Hz2295wjELfFuGbucKMUjHWPG9&#10;3fShO7GJsdB1lzoa+FJfKk18lbfIonxTYXaM8NTv2NKTmdJYZSrBW5088Lx/RW8g7++1RXlLNtvN&#10;k7qLeehsDfjBYi/cNdu5PGWTRo5hY8/1x1nAWLSnLnh8w/GvpNftW1uaug/d/Qmi4X3s9WVszw/E&#10;WzfWLg+3LrQvi+g2lWZ+BrWnNb9692v7bNfeMKKdf5PFWz6BE+LgbftgcDNeNZZLH5Lf++rvPEZJ&#10;9zgg0T700F++eu56lFldmQNpy2Dn/Ix30vamjR+dVjfh5Ai2ftdNsWOr5p1yfYrxhjHSbmrPBkJQ&#10;nDgGfvkjkzHRPi1sU1X7f/9uXuVa+cMn+No4/NDTMylzy0Wc/4uv9BVkzWLD72nfncMkq2OXyApH&#10;22LmmL+mnzTu+PCXGcf9mlen/py2qc3XRzMG3jFxaadun8gJnfJ/eMLLjt2oob+rHJ7dyGmEAcfE&#10;2ZlH8YXdQNY3G7fuWIPtq2syRZe9GaRjktR9jIttLuPJOAKMTRcbZ9+c1xvjaXmEx2f8ajb+Kx89&#10;HTpRa/G55hObVm7Xe74w7ZfCw9LhtMHYqmQm018/5LdBY9+VyRiV71rEVM8mu7ft0I8kj80lPErF&#10;mfxNxsouwWobz/k5HrceOhM/t+bg/OWXe/5xl8yZ9qUOPCvX+NvoxNqEsggUuD3e7Xp4mji9POJv&#10;PqddpmBjAdw7/q7swf3hw2zALW/y0TOuJa92xUfLhpLwgSd8d44emIkZ+Nh4OvqCUwz9Ov2ZTbnV&#10;F7m8DQk/Q++0txKZPGVk/vWX4WOfCtan5Vnu+h98NlffnzWv1RX8xp02P79Oe0OjYwvzj/N0cV8f&#10;fYK7euSasfK+NQP3XGnk7Rg6c62hMW2c7dFauLUBL6KTsS9+b5ipL298bOQffItb+97z3vjxq7HR&#10;PEiB1thxfoJt/W9scOsdXH+eAZ0hNb4eN4J74+7zd4S3PS1PcET6sdGpt3QWKdjnhz62vrq/5Qag&#10;to1sguzTkvjZp2K/OG89WB4bn81Z4l/wfPfdt/25g/HBL3PzyY/Yapm1ydHzCChe/sWGZGMqn7L5&#10;/udPMA3v9/zm4j062kRfaw+26bj28MAW0uAZPsyJNl31DlzHYCfWLMzzCM/Wifo6nrvK2S0Xy2NO&#10;GBOYzFVhr4sjZdr+puVxj/xy4Zam4+J33PzNW1zPo7IZq44uqh+8Jd1azMXJA6/U8avEjOLeMpVy&#10;vmPM53xB0VtpeBQvlv5APen0PHjBXp+AdZxwZL7880Hkmvse7aprHc3b/+wH0L7+p+PSwHjbQ+WB&#10;I7DvA9e3qBz5+Hey67dujhveb4L8S9zY/Blj33YYtORMrA2i9vcQJtUTcupSG6BHaedZvThf8LNC&#10;x0Jiev429Uo8tEacOPY63Z42Ja63PvjGlkN780E+6+Fp9WQM8BxvFGvqP29Klbc6KX+H345lHryD&#10;Q2ft3evl5ci8eWDo6hSX712DW5g9rh4ueVRMIqsnqtf3lMvTxPG77Q8tcypp85XNDUnNvsrgMGcE&#10;N2+U0EZi8fRfq0NlPunRWq+6PKZa+W+sL3U3hKZ0+V59FU+K4K5a/c58ad19kprb74yvTlnrDNpL&#10;/x1jnrwwf6Vbj5s1fu9q+78nvoV6fZwxx+HtduFr85U8aH2mkwcvcLLXwqB78XcIrl5e018ea5cx&#10;RUF6nbPSp8tnOpe7ka7o9wNDr2IJ3V+410EBHr4Xf3nNvKJF4FJvdNKsi/7CT+6WGTdPzHydX1Ri&#10;0RJ8AjzOP6v/5DVwG3vo84RngtXG0NiB2O7Q0bWf2q0PZH7VPG9YPH5+kQ4dZdbJB8fg3wfXvLHh&#10;971J4hVPcKQp1cbzJPHYXz4e16fY7lqdG0XrHH0QN3G2QDAgW74D5LU52uBrVBSSTOQ3KZME+j13&#10;fbLTQU05fDuBRqsNMMeto/7TlKUJSf4FCXXkOT6TALA4nvnOwa6BI2nhGoSCR515suil873VcOB5&#10;ki1b+dJZumNqeXoe55yeV/4jM8YOfTqlhwaxAevEc4OT/KGN/sj9lHXzDDZ3E5jxB+cEdRMVdXyG&#10;lyEkyC+PKWp5+aLwk+gCWXCbuzQX55Mf1eCq0RyS3An5TE945wbcXcQMrY9pzDOhRJPsGpRFj4eN&#10;DjIDBJtKFijo6dmR4FvyPRPg4X55p5/yf2xTYPBHx44+YGqblJmXE04DXTgU5hVOeA1sg1HkiA0M&#10;lITutwbw8IIxwdkNvFjoorn8OO5EwjmYSXz+nMrP+ZSdFnQCahBm0eybyDD6UEPQobPcOpB6d74y&#10;6ZZtrn0j5VUH/Gd5WB172uOZqrvI7SgY9fmunG9Sn/7d4fIUwtsApNbPOR1JYsan8M8vNs2gJTgC&#10;s3pY+It/BXAuwOKPR2kjsqcOulFKUqVLwfBugQBNsrTYadPWNeB+j68ALN0XcqTsYxYgljeVizt4&#10;4+nFuwvYq9ehkHh36XBtOsT7Cp/yn+vl6+CF+643mDwxif6Fv2o5uALfwX/KZ6CeOiFngzjVmkwg&#10;ZvFgeJfp2sJd7/6/2sMZLHbRij4mLm9bG2w3Du1K2+wAi0KTVod7fg8wp5zR+IP+Z2L3+24Q7CbJ&#10;ffMQDJE48F2wzIMms8k4ixDaZu9mjvxo4AE/NoD5uE2HWRgRs/nD+MfKAi/4vTlGX7qbP/JHX7Mg&#10;85//+X8ql7xPnxKxQjMZbQPw7CZq/eLRTkkgoY9u++vAg1PvmWrd5HlKSqoPxC50tE8olF8xH9/R&#10;YeHKB0Ore+OsHx0+0VofURdOuOjMIpXyjc/iODxk1b4/ZvFwFytLMF8X7lL1hMlPfS1daSRv73oe&#10;fSSuG+lIocMm8+TK7c/koxtl9LRJHl5ItdA9Dx4awreze8KUGBO9iDPig3yDv30yDd5OtpNX34a1&#10;uMqa4iZ849XEP1GmeSg1P1ele+KPQtd32c3/lmnj06bFmfwH5fpCcYWfwipIWlzqTHK8aZzM67Ay&#10;XBnnZPH8UfnCr70GbnhAj2rkwbNl8jpOZBcXSR0ABwbcRdOAOeUdEyb/z5JR7NAY2afthXbqfezY&#10;88/rf/x1xpbbJtBir/YR8QF9Ty5Lg02x85SDf1tQGf69pnNs6LpjmVdt+jmOfi0XmeF2HDqHj1FV&#10;weXP2Gj09enTbA58mQ0uZc+Etx3vVogUDp+3vmdhlo2m5tqHHtPp19f0VZ6g9fr/wv8+TyWJA96w&#10;A7eFmK++zGL8h+BOPoTB+hlPqKzt9ziU51scaDvOEAWvfsO4Om5fvJD0ImZF14FBjvxk0F/J1ifM&#10;3d8jWKBbJzXnqI1vbDloL/01Po4d4asQDsLmBTRywIEXH778lAk//yxNLBUvbkhyL56NP6/9ZuMq&#10;vUvbf5uaqSt2TezE9MQjcLFOriah88/ScwHzhofh9qEXOFI08XPoGmt6zbkn0W9eNzIOr+rzGe3o&#10;feFO/5x8+vnHDz+z2sDEL9lVe3XDUPUUeflNbRF7re6WL2850edLvaEuMPsE+cJsP7sLppv/Lv2d&#10;pH/59DFPtOZazKML7XCf1lo+HPnl8kBmfVR/3zh19JXbX4LrE/Sp85NXs+b4TWj1rSZ0EZ69HYOu&#10;96ldstgkhv9dZKYXafquxCE3aiSfnfG4chfIV+qpu58f237HLzzp4XeF1SUn3X9MPGPDjp/Oop42&#10;8NPPP32h7mxStmEMzvjd+w9sSc7gDey737KJGf29j+3IJu/Dz7PJ/3VeEev1zB1LRJapx/6VoOMN&#10;5eV3ZcVXdIevX39il4lTNpv4PL49/f9FnlisLVK+Y5efs+lCFjbwCla8SHuszIHfttz87Ic0joY+&#10;fM1T7TSfvVYXn66vvPiI/BlzisdwGC/OYmrl2j48+M0n+Qv+vvnm226y2yiin/HZ+F7isWuv85UX&#10;opVh5Ai9+ti0LXhmjDS48aV98l1l+HAU720qSvNaYe1peKx3HD3hN5jHHodubZdz/Z35Pty1z1V/&#10;9Iv20lIVDF1sqi6SH3Ulib8TB+f3YW8cAz88oF1dT2b5mpg8/Yh264mw/a1ycZKsS0s1535zU4Jr&#10;7DU+/V2eyp65zrw+2++Af0wcmPHytnO0lp/4Y2SgLrGz7Sj95sf0n8WfQC+W/xrdeDrZnIPeZj4z&#10;N9t7G42bQnz8TuzOdbq+EHXZBFY3ouXmy/mNZrjxja7EdnQLt/ky/4uZe5RPzraNMOt8dTj1Ri55&#10;6n34MLF1fIZt73YAh6RsaY9ujZ1Tj/4P/vUnPgDmxdO93OqkaHJP51h94vFltit4NqnHt6UrP2ov&#10;feueb+A1nskqUeyvUuJ8NrXUVYfunHcsiPghNfOc6CiyL53VlTjsXGxyY42bTcgrgaXPf/u3f+v1&#10;z+cNCC7KY+zExuxdXT1ka4U3vspb4GqHB/zy5Qh3vnrkN42XyVfm5t2BHVkWjzziUvn0BTMv+u3c&#10;jDLx9OXazxvsBcfQqXzhYXEOTf44Pl/Thqa0/I4/a6s3b/jzKX+B37eALH5+KK0f9ML1nrw6io3q&#10;aqu7JgDEORodLzzqrF6Why1aeSpHMpc/N6ttqlx78TiyB/uQd+qRMTh8nTR6LFhAp09ZmYHUbk7o&#10;MLiWVtuz/JM8XdyfUTrX+AXj55D0cdtGg2R0YjxQPvjR0B0+Ry78hlyT45A/sS4ZYlj5hC++vbDg&#10;pL5CNZlwcrZw/qLdgenPTqCjfaRNSpUr6zLPB7Ce+uq+RlDua8qXHgZXrePhRVc/Rft1Ejsn1h+4&#10;g2jt3WPoeCvZU7auH+j/yHnp59jlyAmjMe+LisnbTSflxb+6ooNDRP7yAK44XvHW/H/2FXz+6ALu&#10;rhWXxlwbv64sS0+b3f5KneWl5cur/jBrElMeJsJb13geMijz2YSHF7hSUL84APhsuqtUf/jbeq/1&#10;/S7xduksrYV1fD65jhaYZ/m2h61bXPi4WHkwY/E0qTAr29FHC976Cg/RTGiOHRbvgroxsqn4Br/r&#10;jW8b7yZviI1c/Db+VdibCWVl/1V/KJ99Nq28e93jU1QZuf4tN6m5SXNT47M+9RW/ypfnwuIjaX8q&#10;wvk+iMQm5VNm0p7jyfl8BMiMOWPfJ0xpkKWivFwTLOCrL368qXVD45kunpMtbnZecvp4cNaZbMKi&#10;x5IJoXKjmmOLkwerpi4trHM+Z8O4G7nV2bQJr47+yEYBPqoCPslaX+qhl4i8uT3CDRef4htf/q//&#10;53+VE8qbABzHCJcGlgbH/f3GGFAHWAEyEGbEhTdYXaWbFDVghVSDQiYr7zuhO3xF7Mtxgq/pGMw5&#10;/D3msEbt4lmE2cbXjjX01xkNvtV81is/VYzX0pgMD77FCXb4iEEE4aSWrSYPb2A8wVZ8RUKumZx1&#10;Yyb1TD5NUvFnsmHQqh5dSDvI30FtfzMqNMEo0zj8Dg9dq8PhBldesZOJndekgt1PkT6/Iht4gXl1&#10;tPw66py2TLXKmePADs/yZ9B+TzzxqzM1GcIb2ST5DSrBTRcGWOrCC2cXBgOnjokEeahOWr7ORQ9/&#10;yQQnJYHdgVuzyzOZ9wntGVDiZxpkdZ2JOvuubhylG5cB9WzIGnjzmQ4MphUW9va5w2Rz1z9GT3BY&#10;eJDgqA9GKPQsKoxcq9PwkHxtiF6UJ6N0LXLgmw90IZUOC5f2Flv/ksFz+YsuNmng08FOHv0Sk07h&#10;H/uQa+72J0UXyvJbLBaDfsoEYzvA+qIOL3aCl312YXAmJlifgLGB7a9//T4LCfwzi2qp6zd7yP1L&#10;7/D/KfEhE0z2i0+Xd8EqOCxCeRWzBZU303EKuiTPbpzXlnqOk8iFXzhL5+jG4hf5fszr2nQSH/Jb&#10;IWRCb54emcn1PmG8ciG2fuL4wifRPHwt/bX1Xpe/mjh6Sn1y0ws71N7RExTT5iJ/FgT+KJHSoNUk&#10;mI2u2CkmBbffMOtTjwfBK9aaayJypQCs3RaWv3XBJzqsDoJXO7XYJv+HvOZOogey4bu/0RTdgrPA&#10;jD/ldO5ORnDatb6hiwjpkNXDKzu4S9md9/iXr14XRXNOOdVprLlJvd7IkLxYp21aHUmM6QJV2gld&#10;bXyEg7/1Ffyn3vA7i6lkw4eFU4tm/Mfd1voLdbVjeWj/8MMP10QcjMVo7dbmghtnavPjg87pQqrv&#10;kGNlOiKRmc+SBW1waEobI8Ux5xbplDlHSzzoAnbiTX/rTYwNP3D+Et/+x4//aKwAi899Am7pldfw&#10;uIn+vDaw/VH4EJdry9Q3OdK+bDLjQZyjDzqeODQDJLzxHb6lvsTfyWBBD88LP4tr40vg9knqLk7l&#10;euLijB+wie7qE308kUE+3/IqxtpZOwsf+GPDuaHJYv+8BpF+nPP3xef45AdecPK6gBbb/GABJrqm&#10;P8l4ZmK6C+1pxjL4vvDG5uWvtko8L68z4e0deqUbv41u4WufwVfd1CKFj3mN11ksSz5YsQRsQeI7&#10;kmuTrCfe9d0u7gbOndZiD9m03eovuOCUxifie3sn5W52hR02JBfbPm3RivlSNvWHH+eXHk49bV3a&#10;DTXjBrjomH+4Zru1qQmsBVc+BZ80PBz9aFPNI3/kOjDnENjJL9D5omepiwABXLzazPL/LNty8Q1+&#10;sWB9AJ7KGEK/xKeayJo/bToIEzuj68i0N2iAufH3qtV8wTXt7tg2tDaurC5XtqtST2Jb7YMP1cem&#10;Tcy4bJ46ouM/S2BHt+qufitC9cI++xpl9vDaXYne2PO77/5aGzxp0NfwK+ZPHJu2aTE4v+mXuAsv&#10;v+1v8aZy27b2Hfj23Seu8gPtmz20fX4o7krG1c758Q0zG0PKR67xe9dgCn9ilFfUWmCTT3Y06puh&#10;Ybxl84x+bfgYe20/o33BTV0/Jz5EW/2wfwqKq+00l+ROZnXUMd3RMV+Qqque3V9uDGNTNP72t7+X&#10;v44Lw2f7s+RvEj/hl2TveG39XRzeNDZxNbSdke+P2g8cf8kTZDPfM86KDbTV4Fzd0qdNv7mRjd9M&#10;23ovzgTe+Ire6JiNZzNkx+jTV/wlvtA+/sR2fE3KhmbHk4OXjdAVx8wrupGJ/+gYbuMs6tZWdxww&#10;v2F6bKsN18YBOnyiM3n6lGlHVWThpp9BcxNYOt14ICbXh85C8M43tOeOrU5MLY/R084TZp44G5f8&#10;WpsQX54xHg2JL9VH0584F2NWz8rXFvzvyasy7Y3PiGNhvfTBeTWtsYcxmp/gMAZofDuyOqdnvIGj&#10;R/XaFwZR20aePnx3xnvy6+uISMGDl/q8o/gUnfBtY4pZmIhdQgeNjROtE1iJjMZndEoXNoSMS/0e&#10;KD39FBmMn9GFA/yVci528Cu0JXCrY3OWX87vR3d8HXxge8NrYnfnW5H5++/Nb37uOFNcEh86l8rY&#10;A72vzW/IluuRd2gtH2zFdj7gO4c/eMQyely+tbPGmOKqi/Y3htem4Pyxw8I6l1fZlJ/P0td/136x&#10;obRj/bXNwr11pE39F9z1+cgO/22jjPmP3h39HqO+4kdj0NADqx79r43QIaM0bXTaHf1IK4dz9dBa&#10;mZRJ8vazep/r0Rl4dtp6q//a7cR+eMQncQQs3HBpt8sv3v/rv/4xcgR2179SU/UmcQfcjH/5+Y5/&#10;9XXnpqLwuzHwHk8npiQfTjzwvWScftV8ZHwFbyPbPb5Ea/VEthnrgjM3MFYfX5v+mk2M4QenmAle&#10;mj6PzskwcoSlwg6/fqPx24t39bSPsNaxmzcr6CP4NFoSHvAr0f+2PeebR397LQ+/M8Ywh4yvPfDp&#10;2/EGDzngXj+ondA95lA2so9+2EWdTdqJ9KQtRmyfuXAvjuG78jBX/jYtLnnKyb2yXjCp+6RVPKdw&#10;z8myvopfaeckZNF+kZ0xx8ax8VfwO986aEtv/HFoW4dZHuEbXm851MPjflyTY+Mzf3G9bUi+JI6q&#10;s7Zo5vk65uiVeLOyLszSctwy59L60V7rQ6WFOxc9+MJHy47P3QW37uGiY4mdyEImHzFoyrcNT/70&#10;w9bPwn/gaAyHK/fqR130lTu6fgtu+8GADT1w+TSdI5xPuIXd44FulbUgGV6np64u/uhndXRoKyOn&#10;fhUetpxYMjEbnr5h4PTxbnIxl4RGf2+srm8Ep/74yBwB6ZmMc+jeWIJtb1g3Jc3PPz1tThWrl1jt&#10;tM1tg6HT+CLGjNTsQ+Njl8lTVh0coNv/o6vkiXsSnkKs50N31jBktOofwLbCwa3fg79tq+PHgztt&#10;86C+cBlrv069wUXfoj3lD08d59aj6HliwvKsfnWJ9yT7C/qQ6kEsDF82rbcfW12CpRPX/Rxa+kCi&#10;dP3i0Cwfh/8j5iULPNLm6yfgK58PgTsvDRCaY4vUyR/c/itv4Mm/SXlhi3/0+OS3cCP2VAkI/jdt&#10;3V5P9avPVtYxU/xXYjfjuR2LLJ7llZ+xKThqGb+7eerYnChH5j0Web6Wl9WP/JXlea5f3iQ2aQsL&#10;V12lUBvaGx30B/LLX/pGc54LPryg62Oc4WbBus/F4/gSemhJP/zjh7Qy47RZ19Om4Wt7jm2MTazt&#10;25uQrNl2rSnneHJeXPSrea2NU472PuCFJ3ilJ7+/WP9O/saAAuRrcaq/Mm2Z4+LY+LfXysDvcXnc&#10;edf62MKXLw6ZtGXs3jcZJEf/gJe9Bkf/u5G7emz+sd2cv/RLOINIUXWGPh+qbY8ttnz18eRx61sb&#10;W/ngMv93bZ69Za2Hx+j/eTMI+Ndp9bf5y9f6Td7gME6jgWjkwxRZzt1bVU4cN53EpmXc0UbxOsWX&#10;fn8veHQI+6qz4xOtugao4x9lKZD/OsEt7ZES9tP8KEC9p4BX+cK2/HaWIjxfYDdd56G5sl0BLB3o&#10;4kXLp9enMkcBK9gUT3+zif7SSNOo4LvkPjI1wHOzo28Lude5Di9wHZh8eJv3J98WFiT08Lb6WjkS&#10;2srfDXPrcR8PV4Ynd9KGfHHVRgqS4Kp8kUR+acgL/+3Mji6Jt3Q9+Sw91HyVteB81fELN/BwbKo+&#10;z4Xz+dydLFqbv3Ucr7ygzNR85I/7XvkLjN/8RayRafP3mCJ22Day/mYgJFUPc5bv4S+ZCZxzLoij&#10;ULopX/+Ru37k2AErRa2MfAxTSep2wpA8CeWlu/K4NhCXig/OX37KJO7YqiUVs2fqTaLs02mfnNeH&#10;PnmQzA30bnDAGxx8YjtOgbI8kyF3oAzfS+c11lw/DX2KydE/8pxw0w2Nc2EAfU/3Rjc6KJspTeq3&#10;ruPEMh3oW2l1R+db98XxrUpv5G1nuZM69qbTaRczeHqj2pVlAe/LLzN5Pz617amypk1+HTk2RbSm&#10;l53S+FcLKn8b8KXeW6fBcxCsbfp63/BK5413J3arY+D58dgRvM6sT8p0QMC+8cXwvAuGMykl/TCp&#10;jgFZIssXv36aJxT4pqSfsein890B1C46K1fXwhl4vLj2twt5YCT5Npaf7bEDgZgcH+paAN326zjt&#10;zUJDYKKqeUJtOlrlcJqUgnPdCcCh31h1dLj4HfGmH9hJYwfzBgRJuwnnHGyPB4dzC0MGc5NvcQTf&#10;XvOVPjSyffVpJlf4bTzJCbkkvHYAm/PNc2z/cmA+5Mm3maDNU7meHujgMfLhs7HHgGhtk4nBr3kt&#10;TieOp//i20sPfrbuADv82SiSJtZNP0LSTXSJhnq14xkMGehWvsgJP/rDjwXJiWX6RDDa8spg0Q2u&#10;hS3t1r1jKjqjB/3ZGeAd+arHnIOR/G5inLvnHWCdstowubMoNbydKq3LF/jjbP5OeWWMrHDz6xn8&#10;RcdwZrC+NHOiV44Bp95zgeq1j/TuZtylzrZ7bZGNJU/juCPyhP/aVj6dsRFb48v1SFxU0OWzOWqM&#10;D72VN6W3j7leOCjoAo3kvsI7PIJlX0fw7R8P/OJ2rP4AXO0ksHwjqtpNLGXepuG3qYB2QSV+vAlu&#10;8NslbNvfCeDADR9bxzE5GLt4uOXj++APDXz3zsu0p95FOTLCf/P4ErOr0U8Yu86d8VPHz9OQm5in&#10;7iXHgcfPLDj8AYKDcnQ+vK/PjA6DM+1YGr3P9bazyd8FGqoZHLce2WFoT98/uKqrYnU2C8niBf7V&#10;HVqzIQ6iP8ceWYyzalD8HDg+yxVm8WPqPsdjfGoWECdWlkYqZPsrTx/+9MXvefrvH3kKUT65xJJK&#10;EXr0ghcbQWJ041TaM3/a9nhC1UMaLN6+wDP2N6vf8sPKEZhUaTJCki5dhv7evFEdro6PXgn/XOBW&#10;d3XuXNrY7Py2jf76z/1i4CdmbuxvXqpF02OntDObv9rahe7Iny2H/PbX9Hko6Yf1WeiKnfREcDeE&#10;dW5TG5z5ZeD5Hn8UI40HnM84DgPDu/40rJSX+gIGT1r87R+Sd+mlvE79hV3eHdf/Fp4/Vfdld+zT&#10;2N93bE2/B7btbxEdesYauxC242CvtsP/LDBPfXrojSZxqPGf8aOM0uMLk7d9hfLSCivoLp9kqcyP&#10;ozw3aYBxs0W0Xjo2YvFDx++j/47RomN8sDVakn6ErG5IlQfP0lDu3Ib+k4fmB8fG822jYHqeJ8gm&#10;DS58fRU6i7vx2djytIXWY+QkmzVt6zmf8Y+NoXMDUQI6dyCDRJzF6dq5tPyLObkVJXhmLMvGEwNm&#10;fn0eAG4ddenIWAF8RgVXvifanonOXiftzhM+m+imn9A0Brbh9SE3qXr7gTjjph3H0f0ZJ1Q4cg1/&#10;i+t5rK7IOaJqpWn/s4lkHEl28UAeeSX4Ridj+22bq6fdEHi2r4V3NI6Bi5/9/PNs1OnvtTs3+ViI&#10;Hvi5mWBuKJp4Kn/HdssPMdduU++WkM6k9a1Y85xP3kK2faTtLJ7aL/b+6qs8hZs1k6eMow9tLHoJ&#10;r7tg5kanTxlb25B89jeXjkNs+B/59i0/y/OOo72hBj31vMmAD3nqVpJPluF3dIGP5ke2GW/Gv9QN&#10;H9orO8AloaVuDrXpjtXJNPF9btrUZnyeid3JqI4E126w0qt4+2VeT2yDB72lY9O3vhsbbz81Mk+c&#10;4s/6upnvHUc8hIfvm/ehO23A+cpV+wY/+Uf3+nFzEDZ1E9rc5EXu5a8kGhPvdla+X7XHo7qr/4M/&#10;LeqSpf30hJCirHLnrO0pX+Vz5Rtd6M/YNoDqHrFXnvUJZWKwtHns7VxbZfdnmngZPykMv3iMPwNr&#10;fIkP9Yov1Qu7eJaP4EZ3+XnSWD427/X12CJ0A1A/jb+NXqsIgmzV/6tjdbDGCabX1/9fkeP1+pCi&#10;7YfO+FN0L6ZEptHtbZtLqsjnvHqB61zjR/5Rscs39duCP/maG7MOj4Fruz08B+Hw9wp3dZM89I0j&#10;rhT412nGL+MflSEAlz7gjzzW4vOqoo7DnnEC7pkTDF6+lpEcZUBSv2tVl8Ub/nP01qOCJPddfl6C&#10;BtGhc0c+P+144lmqXEk9MMVrFEBISb384X2oTF8AtsTZsmWFLg1njZdwpNrgDE87+Uu2NcpN8MON&#10;P/S0q4m5B8/BvzIgfa3fHPjFJQ6O7ibOl3sVTqoNytRkjMwvY4C8mcNtrTnWZZ0+5J3YGCqNFTf8&#10;6Gt1un7GLqOQsnT4SuldMXmikv5B/sqyAI05gXjGpCet0dHYS36xZV6MRGVPXuktyajmxfUhtDh7&#10;ubDLRK63D4JXWtxzRfcTM/e6MdVF6ImVd98+CJZvb7PxpsDpm4PXnH71hPeje/jfSgu79RfvHrdO&#10;fc3FwR2N5mJirOyO+xurkrtdeFjNaCAD4rOnFDi6o+P+H1zqr49ccjfz/vo6484Fpw9+tGNM7UQe&#10;HF03PdUunnM944LRzbu+6ZBR+AXdh8XArMxwS8tLdXj02ILzte3P5dZ90hyw6efXDi/gDn1wNrS7&#10;HtbYdeNbP3luwA/efK9Crox//QQfcDtKe3xisCndN8x1jDpyPMv3fOvuUb45EGs3hU7Xhg+t12XV&#10;8+PnGKbSy+/Vn9zqJLg7dzrzjCs6rsJM1t+lMbgxQuoCYhgQEAoTBvsX5tiWM63hCe41k3Gr1tXZ&#10;1WlzdWRofp2uZ8PUOe0BTp8rnYt25FfmfXI10IdB0Fx6V/ldpWefKebQ4fDKeowkNiIYCB7HNVZ1&#10;kXKbtzpV1aexTCvuxD6PWptg0anUunALAIcOvHANjhEcnLwuWB1Bli48yva4C9wzOeCUO7hnnzvA&#10;qc+GOv2xCT6nAxb8wfr0lbBaNkxH3nYOtfMtv8ECebsBgMfUdVjelT3Tk39wmwz8h/Ytl7KFp6fF&#10;6bj6Umd5kL+fxas85mkHkrC32XMc9V0ybyEcUuuezGdgRJueF66wITL6PBXgOHpYntRzN5zX6zjn&#10;G7VXYLuhmmPzc2ydIBj48YNkXjS64FhdDyw4ckrdBFaWDRwLDO78+7ZPWI9MsXBQxd/if45oybv1&#10;/9JmcP6cBdQPWQTyNG/YziTS3fLu1LeBYwHgvsMJvFQZxIJXPjCl8706rpnOpBcvu5m75ZXp4Ayj&#10;rQx/f8Pv15kgX3jJE5gGxgPLfuClajHnvT55HQAFtu09/C7dynBg5F04mocPepzFmrHd7WPg5cH9&#10;HHCXiVdfv2QC7gkTA5UPiSPdZE3b4vfd3Ds8PKs95Vu+trz8H9nlwbODwcIEnzo2SUK25+rM4u0t&#10;vxi9g692zrGRjhafbU5wRMa2c/6e2GINDG4LFImcHcB8mwVI7SEF1a3y0k/d2SAuVy/03jYWfAbf&#10;7oDCnz/1PK0VDM1D2wB+2lJ4CQPPuANejLDQkdPW38U3ON3kZGGrT63lTQuSRSIxDR51y2/odUE3&#10;PEnVl5gZmCJu7mljxTsyoqle+SdD4J1LdBoV1D/0n9XZ+W3uLkTCnTR8zgIQWlM2N6Vc/KETZHiV&#10;vC5mYvrQe8sH6bB6a599+y4cYkz7ivD4IXcOgutAJLiXt+ErcIF5neDoBCJHPHKYnJZHsLWb15Ak&#10;0/nqBJ1N1W0utAE3E/njA2vfbXPGH+rBtTENDjhnEWzucLeQSc+tB1vgwXgFOF5LO3kXTPHhWZ2B&#10;D9ayhw4/8Zo+esGbNDwER/zfuOG3PC1jA6R3z562sZtLrZCvWZBK/fIzfG+Zdq5d8qHVzcgVZPyo&#10;1aa/pxcwqws+bfyA/8aLg3R1tP6C52daW2ze6ul1/pav3ypfVINz9Dt57E93/GXoOY6HL6aRfens&#10;8f37l/zBMQuntw1heCFHXJInGX+O/900BrbfLzODF2sv8FBwPzfo6GN82aRx+VwIZlk/UcZ3pD/i&#10;42X94WF1JKayU9tL2lH7sgRuedVDfHDbQ4m88TWwCsZ30fPBD16ry2OTQrV8FrJdd3zh5JHUGzyj&#10;L+f0Mp8AXucWndMPfMpE9v2Mc7VhcCa+/HpuOj1j5+ha+Y6F0SEf+Oog5y0LzDPukFH71t4Jxe/F&#10;Lfl//9vf0obOgnJY80Sr3ybVD+h36doTlPjcJ6GJWlmi/5Et15sX+GcCF++evvJZRidsfxajulFY&#10;u43u8Kkv3UV57Whs9dJO5JLoYngZ+00e/+LpU0e/DEbaxbL21yAOiDLnsb7T0sT/6wSPPzd5FqdK&#10;ZI0MxPTaP78TR2+zYC/O3XMf+Dr2OGM7lcRKNhqbJz6n7Jdfc4e4SXxwdTEO1cPs2v3iDf2I+/H8&#10;5IL8fd3yBfPGycoSK03pwe9i5qhpU5QX2rVnZDumKl/qz9sWpvrwpX/JU6mxW+d6lPJIbZfsYbyU&#10;xNdtInQsluvSSZ4xjqo71lr48ozPfAZDThNvVoatY85tk3fbybxhanxGW+mY7SEvXla/zvvKWm+m&#10;CEJP+0p489n0PAc3PoAT7fWPEzpusNqniNXTN3qd5OLcWLd9VLEeGtrGtmn2oOfpz+gleONucK48&#10;cNKzRHZxoOOIuUe6MoLx6ZOI7/xGNLuPTsREejQ2Tu3ipR826SITH10fL54Z46Pfpxqjjdo9+PC1&#10;qXy1nYq3Z/6YOkHX+VM3vw7f+vvGuOM3K9vi2uPkj2+gSX9uJjGeJZM8eNCO4OXnHsfcPmA8B9fS&#10;Wf2MjVGbMZPylzd1v/QPN2VJ6IoHeNnN4RnrbrmYys/GDs6XZhEoyfhq8uDjYRP/Rxa8L6T2yv4j&#10;K9pgxEyfLRN3zLO9GtlbULomc5Bsux4d0sPixgcbTUy4dTT80LHPbLwPv3D4SDOmnHaoD/01c1Vt&#10;XH8bxCziEBzTh39MLJkbbTYG6R+9Xe4vheH366vwb7/9MRu2G3/JPnCejB9bgKUHPMwYkh3GT8kk&#10;fvdtC1mnYnNvDmA3irCBPHKPTHSjLSS3ctZ24Ws2Uehu4MZOY18y3G0cN2Q+cSA+4gaTyhW20J82&#10;mDdJZPyKB/xcQQb964JcfGlwdmMtp8/4OSXne1jLTUuAQovykywgwzM8N+v6GvzTTq/mnLoztxrC&#10;YJQ96zunc2nyY2uMhiR9SpUjp51nB3bjxdYtPBQnDqgLln0HZvg3zn+mxT90b3pgtt6WyeMTw9HE&#10;zLE3W449d9639R3/b9LqZdv9/w0udTvuC6/7m6L4XjmVV0sMdNplZT+2f+qhsOyWE/rgH8WzOAA8&#10;04GVNZZ4Fk5e8RzH2dhwH2es9Nn62fIGb2noY9dCtz3XzjN+CTC5DwsLXZj0AZK8XX8o3uBWvjeO&#10;IZvLtnnl/X3tw3vxpNDRptlXXlcf2Hh12r6fEBBbzK+nX594bExyz3+WJl7WB5yLJhnYOL1S6Zw3&#10;q2xMKQ8XhJPwcGRo7Z5r5NPuFnTXEXpNyJQTq30hjSWPhtumq6Vk+UvRxK7BV55O+eLem/9ck2/T&#10;57xOCbyv07Oe89al29tly8fUG14WzwueGDiJr5CFMdmz6+uH7+YHhuwj/8QdeBJWhnbKl6c9wiu9&#10;vpb3QtaSPX5y+PCTI005VL7DCz5fpAXD9CPtPK9z7ciF3ozFBu6X9CX0UT6SpX2h44/9lkxpp27L&#10;jq3wIO6qu58lfcEdk7l+K8Gx9hCbQ+Dqm9XZOdHWnVf57lXAU+c0szvTGVny91t+TsJZLJWskbm8&#10;rAynz31ZmV2mw/OgTfvbEFHPk67GatVjxrJ47pzszFPpA0+b3CDd0Hns0rgdXjoMDj44+zlyjC7G&#10;T+EwBpdqnxzLe44rs5+AbTw48oCVwmm+5+0pFw0wuWmPT+xPx1oPtpFtvC6Vf+WRny9Yp3vyX6DH&#10;19IGs6++Lzy58IDmkR1s5X/weukKjE/KyGasKX3Iz91MnVsn8hcX/nsdahIbL7/q6d82z8Nmq8cC&#10;/wtf2sozLe7Ne9+BRwRzNyQdTncxxYhRQ500WfdA75SHNQucHz9mEdagMXgcTdCXUXU2jaOMoOsI&#10;C2fgVnpH3+vsk8dJph5cW2fx7rH4V5HTVsKbAc7gTsWCPutz0Ne4n+XTINL8GFZASZqFivARnk0m&#10;1Pd7Hfs0lLtgTSx0jv3dyAyy9jVi6j/xjwM/Jw4TlBfuyZu8HUCMTBxNg72dC3wdkNyR94gcHqdx&#10;bEAFx8Fq/+gH3k1ct3SLy+RryjnttdjRBcTUgfgkde5gM5mrH1fD29iyDe/UqyyhjwU8g4PWcTqt&#10;l3YbuVIrFXaDj1wjyyAlDzgLfpJzST68i2PPlS2MPGmPzhe/PJ+1g7Jk3LCr8BYcmfGWARLdqItP&#10;g4e2lWO7CQjsdRz34E3GwRT+8ueaTk61BAiv4hrb7QCvE/+0gy+zoSS13sES8uFh/GVpPUgcqPtQ&#10;HZTnl/oAwV7D9wS5sNXFk63dunuR49KTtefXKy5w+WDkel1ql/JNVKK3tTEhkvwIOjvQhTu0O2g9&#10;ZWGsurZRvGllua+163Rm+ZPQ95eaC5I8Mk7Za3kAaQ8z+J2Y103b5NMNOz9lupBeJyNTCaCcSrNZ&#10;FH0m2Nt09xq8h1pas/Y+ct62HBlw/qQ5C4BTpjL4yuMYGtrPyJjrnKyMHcyUWitVTxavpOosPkdP&#10;+gZPIFqQ8Jtzzwkl+b//63ddHKtc6qYN2BwDp3Oz+CCh20FpcKwNlhc2lmzw/s6nI2QX+CxwdTB7&#10;L47sHZ/qGvye8Ufru7bggXZxRt6nrigGz+rWF0IX/PKx+XPNwCMDXF24CD94X3vVj6xflM7EI4yQ&#10;s0J0kDMLIhaC3XzzIU8wWJRDA+3aYRHm2FdQlsbwrv3jeT4T8/XlYoRq9c3VaY6jy1n0A/NLfuNU&#10;P4VvfeGez2JfFvXTv0kr+yyezWbjM/YUJoYhG7uiK9797W/fH/1NWwWHLnzs4Ogj0ZNzOL4Mr9L2&#10;z084+WO36Te7iH7a2uQrn6eH0QrFyj2xiqTTb/sha37pRhn48SvVOocP1zdOuJg9GOjX7ynGB8Av&#10;DN5rixOvnrKB4cl93Uzw/xYZwW7atwnstaP2m1YVGqMjE35xYvHua53h2Viw7QXM9g1wTdu/fVze&#10;H6WVR/meOy7dZz15PsZIsxB3eM0YoXnRN612USX6KY6ITSpPzUwa3Gg86S3/S2PGFyZN5PAKo3lF&#10;DhzFe7BpWl3Ir/0nM+yVh8KmvqTdSsp2EXuvW1Debx1M3ufXm//6uDqJWC/S8mKDTVreX+go+eqt&#10;Pp5wyX2Rr+yttHUXPxjnXRg49ly/EZt/f2chZ9oDHp/1FteTDr+s7vJV3nO86rVgBIenn+PHi1f7&#10;FMt9IlFRLx18OOfPPnyBPqBtnx3ViZVizT4ppP8VM777PmPvj992/K296LP0pSa0jU02COIDQ3H8&#10;om0Zn3xL24w+5tWdRw8rA9c5FaOpwmNqZSr/mMRs0sBo6yqKf2NTbWU3gFtwvipr9KI8IfJVQudV&#10;VnW6kkwZXlaPN/QNU18/G4rRqkCz7Fb2tcXbeG6MzsDOOCL8njuSvbnF+EWCw3g3CgiN9NVRQEoT&#10;3E98il70BdLMrfAyvFanOZ3YVZB+5ZelirebyZudOupt3YNiS+9j+FkV7iIeOvspYK4lYyL4ph85&#10;fpD8WYSaPn1vmi2vrZWv1sm4IP1nx/1H/gioqAm8vkCa+S/fiGfHz9sPB7A4c1SlsuWMH+1v/tZP&#10;c238++xL4FR3nzzu7/fCra31rSAj13/95/wECKZWb+oRH27tSsLzlu9R/rWheRRaXzJ+yU4LPLtm&#10;AFaqPHNafHx86M3YRd/6S3yorxZPu94FtIGZdjm6fzkugXLGlONH4ro4QJCdF9kcNjYR+yT5HT9F&#10;Tjh5Rfmr/Hw1tmo7NL4zFiJd+M1fup4kceW8Cjl2tZAGZ2nGz40P6Eo88WTljItGThtPYpUNWzbf&#10;1DgYmk2MQPFvJHwq8fM34pk32bCVjU5jtG/yFKp1iLUfFHx4Yih5+OFtc+Wr45y57DWY0eW8xpsv&#10;w2mtY8bXFhHB22T8Na+HnjkAueAj2+K9/eY4S2ptHhh0F3ZjpTgyfn1sc+qMHKObxcH+YI2beyNE&#10;7Mz/6IfuG1dz3c169g7N0cPwsXhComVUz6Y7bgpU4dFwMze8fiN14Mk9OvjFZvPZDMH/3vgNv/Fa&#10;/bEjQXRnrH6PQ6Yd21Qxt8zwJrgyb+mbt4zf+c34y4yFEjvrz+snc6Q//E3/Et4C083nMEsu9Iaf&#10;6V/pkxvSjX6cD/F5stLb8tfYU1sdna2vahlBPHYc/ek/Z0ww1/Tnv20eztyYK/FLr46vfTCX840r&#10;YpDYpR63XPzqwQ/XJm31rYQvnyGe70cd8yky7ocP0WtpHX+Ec8dIztf3ghXExdM1fqCffOpfZwLq&#10;fOHhkFzP7zWL36O7J29g8KIu3ON3wRt+N8l/JrD7kb/45Ek9nnPXa196BMsGEhmfMjfz9Rc8D12+&#10;Ln59jfbNzy3Da7j/zvVa/CnfU8Za/fC4MPDLX1lf01s4x27EvwbYa+V0kFTYc+6anPLEl4WRv+my&#10;26OOMrDazNr68rXgg7OfwN16HPrqri6cS0u3to1dV94da4GBZ2LFufni0EgrCB9v20g706eheI/5&#10;E2OSJ/+r/KY52kQLuh7RuuPo6uzY4IiwMmkXm8Sh12nkGv2KAaF06KE70OhKz7aycFMy3/uEtiv6&#10;KY+RQT4bSNV5EHYMeATa/mnkPEQPbCudr5XJ5drjrXJlT9gdb7Ze5Ft/cL38OC7choTlceVXr3Bp&#10;z8/Etm/x84Rxvutpr/PXRHQqLe9ru+Vr8/+w/hrsAKwetl7x3e5QKDRX3ifeZ53aml/UT59Qc76y&#10;s/f0fTO2Uzr46UebuPeHts5FJ0peeT+ncOgc/dzl/BbuCEUuNjwuPjH39qXWiX4ibU7HfsuDMqF6&#10;fDYwR48rT+sWZpAvnzZL8Q9+Ny9db5ziL6tbsN7wq65x1MxLRl/FH/4bx4JLHZwuH6sjcM/z1lte&#10;C6/iyHzRJSr+Ive2weINmFz4Fqe3S2ZCmQqzkbqvco6EmYO87BvRro6DtzpH9tBWdro+p5O2bI/J&#10;HVssAPmnHrzSlI88Yg8+VydXLfiab3z0eTv0276VMdgkfO3m7+Kr/VL3X030JvV3is9vAAfzF+9/&#10;O+9MN6P5lI3cT7l1EJEO3o5FBPl3+WhM77yisp47pFc3w9g4RAdlJkPBs+mphD13XJg2VIKeOstw&#10;66O9yqDoWfb+AAAAQABJREFUVV47m+PMDxh1ymXgJsATdXDDf9FInW4gwq7+41McB7aLAFs/nR/5&#10;TKSn8XnN3c/5LZn/yt2KP3UA/bfv//7Ft9/NUwdgTEj6xEE2iQUUd2zugKuShe7Se+pEnust2yP+&#10;4fWxwfmUyTnHW8fqBPrIEWQDq0Gn7uphjmMr+c9B/ujEIGEcdfkF8+687qwMBvfSfMqwDbgw+4WP&#10;40MG+mjibZ8SymnlHjzD52teXY8OW3Ux97iwc6EBja7QxKMERqPdgZjgdiWBLXBg8Od42QHnaAen&#10;oNm2Qd+n8ljrwlS9eZ0uPAZeo88K2LpBlTz8ZPCxd+bk3J1Cv587kB33aaOZuJnA4YnNsgDQthvc&#10;GQw1EAXpLIzhdWRdjtDapEza4FVgGQfIwSKFTsUmS+WO/26HZeOkKYha5pislWcKX36DkwLZ405m&#10;e5EvIYeO1pfCwXUNRv2ZQE99/gjWumPrhc+hD9ksCqknte6Rea751pEhGbXxKV8+QywlfF+NO821&#10;gaLJ/kyud5Nz2hAbfT54vTHMmd9Y/D0LJ/CJKTplixWf0rH9+utpo4c2neFrOvmpvwPRSHrL9/Dl&#10;qpvO1GsbPnLSf2h10ymLGeLv9gXVU+Icv3De3yWM71r0+Uqbj0o+GEj4qzPYUAN72pn2fFJ1GuHI&#10;Fw76t2WObfs56m/qxwGkN7gt4JkAPweTCw/GTTa70KNtkTXfQyWylnebfF3sWLnHLhY6xMbF1yeL&#10;y+csRKDpj33FhtILnhI5cLfunxK9PNd+8CE51kdrh9HFyqacXRtXvT4///zKYtvcoWdBZvSq5iwM&#10;kOX4CARJ1ffjCN+Xse/SBuP84ikySvRw2Kz+lONtJ1BsQWc7IaAXPKyLo3vLNnKUF7QOzRLKl/xZ&#10;nJr+iAwrI5gZhE5/4zfHxQR5/COVw+fYY22XndSUx2/ig13IjR4lMlikLB+TURnZUl1rM9bftTWb&#10;Egqrm8A+J+EhWfw8SxJv9g7p6jd6ulKAlUt4EftH16MfvPibgfPoojQfvlgYRMH2M7oYPBel4vBq&#10;/lm0mgHw+pt64sgmvnXh3cw3jkvj9XFBN39xsR1dSR335dibQaJLr6xRpPw5EYNDfekcoqOX1y3M&#10;lwXMZ9p6QVGf6aJf1L35C9trZrhi0eDf8tfHyvAGyPrYc3HxKctFN7SsU6YVvZAF7J0/VF/oJF3E&#10;4GDrl1zJ76YCYZO62LG+FX+h+93MeFnzvlp7yYHv9oO59ju7n7zK9xCfReKZOOH9Wf/GujyHLzhP&#10;QVk7NLTZT4lj82rgWWy3CA1fY2n4/zLtUHnHw7ETFrSLa6yZjIlLdHrHp8oSquMDxnAzHpMvr/Gh&#10;zXnGLekUqqdukGRjQvLbdx/inzaFVdJ3fxKrT1v+PU/v2wx/puErPJLY2Cy0uoGH8dcpOLtQBjR6&#10;fJ2U+WOPO5Fz6u3Y1nxBWvvscfLOeK8QxBg/WRlO9ovDwpTlgNdfp1spXPGncDm2MB8F1w4Ayh8d&#10;R1/i29///l1sOHM9c63fbVSkCt/UP8M3dcbHXHd+Epyf0jfPE1jpL87YONsbfcpEHYsOdNc6kCaV&#10;v/LBCtkszJyK2IUPP/UXvOUz8MpS70h04YIvNrBRpWh5bKXHF3hlm/a8x+S3f9m+KUALXzpBPGO6&#10;03fdSKoDPHnji1RvCL7yEd57zPX2v4VRbi5QeWKW+E4XqKKjtJri2Q3TjonDl/GR1LFO+kfHsQuZ&#10;Ilt0LOnr2VNaXfX8+O7RfsvXv/DoddO430Tvg2XkErOaM5mVS0zjdwTx9PK295VZP6+rpxPnjhK+&#10;8LhjMUd1JUfzEZuQdO+mdPCK+5rf0PI7Z7/kp3HEofIZXpe2O9/3Z0/gkPDZVzcHTl+GP6m2LY2J&#10;k/jbMhvXcHYsG91VR7leeziuhpTpryXn9Vkkouze/Pe4eRUMuk3XIXaPfrSBxra0PW3mQ26qxLux&#10;yczfoonjx+jMeCvzuMg1v/mofFDP98iT4uHpFI1eje18yK7S9EPwGm/Y6PZ70uXDY6jHdsolR/F5&#10;0ujnkiuZzvGy8OCcL8wehzZ4vLhZkq2NcXIdP2g/lnq7EQ1Hb0rJhp9NBXXgootJw9+cjzKUk2l9&#10;hL7IjT8+Qu/0DN/ocsbrxizw2pznN7/3RoDB+XzlNPxPOW/ZtNe0reipawZ4TfuOhzQfTfXun/CC&#10;myz3mtP2o9v+yQWnZKyz8we/60y+HSsOjulzQiL501bYjIxzo/X00erJY+O10cgwukWHHkrr6JtM&#10;fWL5+AU/V7cbPRGDpL9YL8uH7PUzfpg/ZTt+qd6yeZ7sJv3l9rPT746+hz8+NDG1ce7Bs8pgyCLx&#10;i5Bpe3VtnnLZheGl0Cr9nKq75Y4br3te4PsL//5Tu5m9ztnicrzbxtRb+sWHfj4Ln5PqCOTUvftY&#10;cOoYY0nO5T3T1nmWrx7ctCAtrdYfwMHVUrL899KF579X7Q+h/5LfsL4SEf1FzolP0y8oXzkKS885&#10;WV72rXotO1/KBs/O346OH+VP+D86dwOhsU3nF4DK28bQbT9T+0kTnD/+sHyCeiFHrhfv6/yt4zjr&#10;ZQ8ajZPjC8rH5ycm7HrE1h9/TFytzj639qybDG7xpUuS+HITl7636x/K1SXL+NXg56/T7l77fQRV&#10;KbUCc2zqevlyLu0NhxHj6NacAd5cB4d1ik1QLtzmOV7tMbwo374hZDuGp9vCOMKRKyHkhIwnqs/O&#10;1y6v+V5AT2Cjt3Dya4OldWylvg8+xi8OT4voD45L19ry8rv6VCZ+XfIdHK7B/HdS9ZMK6z9btzxT&#10;WtJTxmd5z0Oucj3lo4PTZz3hVyZ5z/LKgfcacfA9Yfna08/A/561o3e5YYFutq8QA2ccQT+jh40n&#10;aEKvDy7u+tTAFHeuv9o15QDOfFqtSaUzIbkZO79zAZ/Pk9bUUqadnM5O5kOndB8Jhp8UrZy1I2aT&#10;5qa3+K14kj/jVOPhzgdaZ2UYW/Fv8nxI+3V+07t5WB09faU2CD82jzetDZQ15Uiv+8Ttwr11/PHH&#10;H5v9xAFPxzI5ztgr46/wKnkTBP3hfeil/Qfuvnb5sF3Hsa36L33tDbsL/FI35MtIxQ0wmdtS3CWz&#10;2GeOduzRI/4zPuITdLgywt3zoFg5F4988u1G9/LxR8e1zeIuHePRVHiXDfL3yw8Ev3OyM+DTCBDy&#10;+z3tZB4OiJkykspeYdqFPwbIJ9BzjGCCQTuXV9ytMHtUvA0ZXjxtWRcLQlteF0Wq8dGjiVzv0FeY&#10;dA6pe+rjU3C1WZFzn23k4JfG1B0D3AOgu0EsnEYkwbGB0wDba6J+iqP+lGN/tDl6G0N9zB2xyc/v&#10;xPyYO3Qx+M1f8HFvCnDcxe+4C+ydBMcGy+/ohfFnQLL4DRDLT/XPrCHD1QIHBk5WyUl0nOMqqZDz&#10;BW7T0tnrpd9O8eBU1rupnagb3HNqEGHQju7oycQCDz4m7BqiRRHl8j7+En+ZysXZggc/cNns3AY8&#10;vN4+YtFpeV459ljZL1tNgKAL+gnGkkIanAsHqSKlfPEqX1wDMbK1DnjlUQO8TUGgzdQG0RkbzYSL&#10;rINriZU2HIj6nKTtkHmzFk7xnjuaYP36axbCOsiMvxy9Fx05TZIO/6VR32xW/CFlAFP+R2k3Jdm7&#10;fsZ2+bOQsZNLtfHiUwkP02uH17jVXxmeZVFV9UCPqw8uG9JNs/iTuslUH8w+QbPwh3TFipfGBql8&#10;5CvdLqChj1YW0BA4SaypLRcejS18HNEa+vCP/wrUd97oYwYJU/6o/uIULjwjWZ2Y3NtkDd7iO/gH&#10;IFUvhj63WXUQ3c5gYchUFDQeVHtVmpRABv468QJY9cz3or93eVpEGj7HLn2tS91KR2wBiB+6M935&#10;WRBJffybyO+i3E7QDQ7EbZuKz9iFBn3Kqy5CV13ne73xCE98sgttFHhSByVHd9qPtPXxpj4+r1gY&#10;3L07PrjohexL37V4PIs5XkUsbunTtGmDDK/4fryCq3oeHa1dLXbs+VOHcNfw4W/0NgslbfexobT6&#10;CKE+/WwxpjcchPbE2C+/+P7778PvDORbKV/4XxnwLi0PePcp/ZbM1+rxXWP3tA8l+zpscowuZvDU&#10;u/KzwbMbdGsfdfjC6r5til7qb0q59vQT4qJkkvi1fjEDE6n8xR/nfHyifB+53XiEHhkHZmTq5kHt&#10;g158I/AWANm6duUP9dvTJnP9MYt1y3vRecUM/YRfRzoXQzyRwWQS3cmDn15n1ptccjW+mlSEv+Nv&#10;rVMdpF52nNXZ8c749/h7NFBeIk1h+PJvuQMTCfwvnwbvJXsYAgfn0+54o1+22HLybFpce+34zFv7&#10;Pcudw/VM2kQItb+L6pv83rFNz/f6Fz3C0ZvClVt2bYrvVCTPJCdzIa+v4Ez5tL3xa2+N6Jjz1EAL&#10;vme6ZbkQP4s/O9/YVHumdOvjd2mRD0/ogQc7+pi+qK9oDdBd58jBL55KeFBffRavr0fCQz869TcS&#10;fv7VtPLgufFevxiePrz/rnZwbrK6eli84scuMm0eNm3Y96i/gen44MI4Khfjl09PW36lbaWhsSfc&#10;Phur+OsuRKvPP5ZvyPAxOh89KQOj/tChkFkU/eVnN1D99sV3f/02MXNuXnKDpvYsdaFCfUzmo6/+&#10;y18mxsH764fhxbg+VAsDNNy3/osvAqbw4jXX9YHwsvDKGl9SsfEoZZPmqPyqf0rQ2/i9Nrj9Dh93&#10;nW1X66tQYItN1fV60We6aCHyoP1JW06dTfWHxLImcE5y7IZiBPr73/9evhtbMv/RlxpLIIfG9pkb&#10;T/gJXfu5i6+y+WncJFaJeaMDMqefjl+gZuFq0/I8cEpnA7avTgXvxqlXafxlMsnV+WR8RornZQyb&#10;fjztubEz16VBznzUlcj2/5J2L1qWE0maqMkbCVRN95Oes9bMe89091QVFJAk5/9+c5MUQQLV61jE&#10;3pLcze3u5i7XZe/rYJuH15Gpo6cv9qhcqWvbtskFpMx/2GMvgmy8jvRpl/5xweEnltpP97gsjg92&#10;Pzw7psU30CqHOk8HWnwwtsqLgfKPX96k3KvR96bobVe5D4HV2aGbJL7OZ2S5ddinj9HWdmH3NxaV&#10;t7+ZgmdsR+emHwucuOqNpKkT6+otKntLDKiOsamYAXjAM38UJy7CsWnnr8fm+uuOzZW9TwhY2kif&#10;Du3x58gizhJ6BbHZ3Jht47vy3fqhNTlyzunwXCifLHrj24u3nQdMLJPTK219KmvkBPbdACEWxF8X&#10;A6Of8R38lIua6gD6u733Z34mttjl2+++7Rt18Bs5fsobEL5N26PX4YvUPJV60y3xfKFDlrm5eI7l&#10;ZTr5jF0jtzlbLjRfPid36Pvwp5tr0AFwyJyNo6uNI+Xz0cfsKx2Aj7fy9t2Di54LkbYrj4u+myPF&#10;x9fn3OKXX4w/ZHFe4hxljldWtnkJI8/yG14js33yaWufv9iAvcloQc35tifgXPz1BLZ5M1jdtMXT&#10;MRrkBvrMzUsuG7/3/DX1nvwNevHaoGUZm4/Nle1iNdpiYua+4wf5d/0xbc7cNf7o/Da+7U2x0Yn9&#10;BscFcLpaYyIPP8y5z+ogDsDotz6MDZNrjUV4kmVBGVnwoO9eAN76kX3mrur2DVHq07Jtrw67jR7b&#10;zT1oD8zWMR3Ig//a2s9BkFVfplshTeQd4LX9o1t0moJTPoE6tFoUvLRv37mDePPWNJ3yQ2kanW90&#10;FlZ2eBdvgQdqv4kVh86BlS1cbRd/K3KM1hPWBsrUGBtvSoO5F5B79Gj/ktLgfukbjyff5/6X8P/b&#10;ZUcQthLHL+xF3odtlvbaaLf1+vH9lrHDU/YtXxpP/Ven3V7tjq/IwLag7SLX9CO57R7XWn9sPL4X&#10;f9OOGuJ//f2U57lfJviEzn7U+8kON/N1/nPqyEVP/cJDJmmQ/iiHTXyJXfsje8YkfaF2TpzIB/pN&#10;zyO2T+krd35L9VcftA/dhdLLYYoD/cr+HfuLRxZI9/ru5paxx+KVdL6ar8e62R+d0HDOQUs6Fncb&#10;nu3mZzKsrSfXJaefi3/bHgEj8hKCt0/rPXV8shh9R//XOOpA6TDW2ae3qpHpvgGFHGDb2ac3IBkY&#10;3R0PjRbmq7FwcLbMdvNcdT7y0A8dfHaO0/bHgMqfMuz+2O2mfsn2MPzi3ljZi+gXnxyYl7+2Ffyr&#10;bFQtCWOWvtTzopwrXPSZKnjy/bbrWniK4dSWwfEGCNDj7mXOlrgnRYb1wrZnl8KxEzpXXSqWt7H6&#10;AnO5bXcV3rrU/uPW1upPe5ExoiP6aHXv7rhSGSIt+Z+yLOY+5ZvqkQ859o5/O0ZH1NrvyIjG8+Lt&#10;X/MGv5lbZXzMOD7rWxqPLTbulh85yC12yda5bLYTy9Om+5l0m6/sPnrV9yI0bTID3JJr27X2+Khz&#10;i3OesHLUBqFlftu1/JPDNF7/rJ309+0vJb62Prptne3C8tnjUK0t0mNSdOcx85u10Y37ao/OmW/9&#10;3muwi/2wXfNT2pBn+8vq9IryFw9X76HL77ne6ETcxNmfi70IdjKaAWGDLNPB3xBsi7STYJ8LnWus&#10;mdjeBlkCO9Hd4xdCncJ2ZlEa4JOwmf1EiMn2Bqwn1n79nJOqOjISbRKN8cnXWN/GoSBgfBYYdBds&#10;l+ZTnjVubVJHoHjD4rJbX80Z2t9+++1XH/O7q9o4ObGg5TF6SjjZ/5AnLvbOeE/WAYM6/trQr3xj&#10;cu1NgPGxD8fHPj1WrtKILjrfAjqgMpbu6ZClEeuEppPz8ire+HjtQN5U5kRmTiZ3gC3P8GHf6+LM&#10;8Q+a5Rd65FsZVs6nfGQDOwCh17aHljrtnABmKeL4rR49PMTezQ8uniuDLV2e/kbz4oPUq7BGozh0&#10;P6A9GcXtmGT8UFnZks5nuwPe+shTJOrFJxxtVk7b2x70GFragtYGx+9MYoyGMjx2oB1d56KQOD4N&#10;Z5vv8lv5Q8txsYIr8dLt4vcF3S9CZ2cS5thoL75Vj4j8vHDaRKVNQyj9ja77ocXhFfa9CwnqS3vM&#10;sXZP4Dtyb3t1fBPLVTd8XzWJjmcUfxBiBxYGFrnYwEDZ4pSxSy8ywyF3Ezu/3INsbasun50oo6fc&#10;4FN9ItvwUvNl8PYAsYHfhzNY9aJ0jg0OP2VR9bVSQ1sx+ncQr/zLafV82uS1PE6y2RWsXR3votIM&#10;0qmLPL0AaIHxgct2fHBNlp/Mgif/xZqXCrVX8OWGzXX6Vvtpfiuyr3hOO/GMNvyxqbhPu+NPMjo5&#10;AAZbeWp97eKEfZP71QOefsOmH89rY3/KxUEL1uiT5Wmb6hV+u8i1sq4su50LbKTJnziq/3EbaByl&#10;jBzbRk3zXsJLOR6NuTfz9ApagD/R34so8rVXmJokKjf55X90n+CY/AX+yPGWKddm5bEAqR54HRna&#10;bDf+GV+PbBPL/FkaZAxttn+y39jkjwU5y5gFhtb2m/kNeWX1gxsfHsB2zwtCqvCmGp5ktQDFLs2x&#10;kUlvpRs8srgI1JO8yFnZnOiyCciWXDu2TiHaI6++ASyCGes6pzlNqR9LFpdALEiGxmTk8zTyXhSo&#10;zKkzsbe/QJ5CtuJhf/88alXBsZunelwoIf9ZmHv43AXiKFI7LD08Ni9sfEwZKak99l/8KbtzCT7/&#10;KojDxkz7+MRI45GaDQG6mcYP71kAdBw4ptiFW0U7h7MPNreSVZzMwuHU0TstenHrSe+qPWP2Htvi&#10;j5+cA3LYWLL/9M3UJfckdvsEbxA3zjs/zcH0KWOSz+ap2DYxZjwsDTKgUb+PDcjdfpA6c5gvwfpG&#10;u4wE1ftt52LDRxttF+9LNJSRcXFmi9Zgi42Vi263nC9jxFq0+vVTtzl+6+JcF4WGz/LD8/kpt2MP&#10;5Qv2n3PQvp65fXrne0OXjHMH+5EX7/RnNkSjef3sm1P3pqP06+Vl2z6e7dqiOaL6i8yRSZ2cQ1nz&#10;G2PzAhrt72yu8MRPt3x49FMltvaCq5shCqnvxaYcGA8XNg4ci03Avmtrx/zyhMr54Pese72v7ca6&#10;utV/8Yyz7+LDziWOHQZvcU/eZJetyBZ7tHoOkOO1dS8ieCrwjNNs6UbDjicaxTZ09uTDXOQNnZRd&#10;c6Dk8+dYO3nxjO0Pnd05jc7bxMbKApf/atMj38T4yIqHWJKnwdpmxLrbtjJf9KNX29nKw7lojf6W&#10;1550Cq44rN7ZlxPlb09DGpPkLT+NFDJta0yX1/HeMjQnTjM+94aj3KCRBaqnz+z3L7zSKTqmeIrY&#10;3Ez7XjjNlhzvvX5W7OQcyk+hqPf7u+/OorMyONL95jC643H5L8fatQ+G1tjiHsOMv+QBG6e22gB2&#10;+LUX62Z8mXwT3Ngw1uz8/6efp599/eFjedPBWFtd88axjgHw6RxQXpnCY7ZjL77eC1Llm/rLV0ee&#10;mdckAYYUOnjCBfjYn5jLxb1csO0bAlI34+jEz/LUpnMC+TQmiTS1k3K0AB5k2Ji+4u906ct2R5fq&#10;HIdog/9z/oPvxbv7X0W+n6Kzi5tzQ6X25bHxlzlMfddcJ/+NbGMH8h5BIivawz9SQQyIx4Vpaw5y&#10;z7nT5GqHpoueLFEDt+EdC0vnuZ0LvEMDf7Ay2B+dd3v6bfEmH41/R95j8ck18kts+ObNx273nJm+&#10;q6c+2DcAYMR7obv8xmbzKuShs3YdGfnXDUPe4ISGG9XoMmORi8Ib784t+H/mSeia6wJ5zxgurofH&#10;5NqRQa4YeeTJd+kHe2yM01Ybr5vWXt4FO5cli3krf7An3LWBXK+MLOPn1IcHwGN072HianCNl3PO&#10;MHKNj+glHqZN25142jEHPblRf2/8HD4Td2PL1Utebv+LbdGfOW9ki7zm04WY7ro5IZ0YfzB63NsW&#10;5oveYOuH15yf4z66jvz0E7qxetv44jeHK9vKeiGcnbHHRuD0nScOmtN27Ld1ysDm347Dp0zOGbrj&#10;+20z+GJ+zgfgjH+HP5qfc3My3cDyuLUKv9bMVvkTh7963nroLg04Pm17ZDxk/lub5aXR+uW/ReCB&#10;3LHjyPXUY1H2Bv+LZ3RaGLuNzcZSI091pGdw2XBlvFsOheIdehf9VD3L9VXnhHvh9q0bUPTF4H3O&#10;icXi7nZ5JXJj5/jx2NlGDJVd9R0ZdpxxtG2fsoRBebQs+51bHp3EjJiffjbnucZ3TMwp3rmQlX1l&#10;P38Kbm4EOW9aLU1z3Le/jP3wJ6OLbEiQ9tzD4gAZ3/lMHhDbAy/7p7LqCXdlT0nH8+YZXh5oPhvC&#10;zW3DV59P21NuTALnsDIas/FgEzpO34487HPyV9tEBrSUuc4B1rZr632C1/nJ1hXxS1+36GOK4Cw/&#10;8gBspCy9jI22D7eyas1Yh/+2UXfxDs6TBh+re0En+Npvbizt3/kqn7T/Eqgz3pRO+F5KZY9e/WPP&#10;1t0UtLsg1exPxismor+fewNPuaP51ey5Y765by/UH5b+9t21zeTTl/EmPob3Sx17LhE5N1ae/Haf&#10;PE8fbPnyc2z8WPqXfimf/eTv/DUbvFJNDMzbFZfqbOm2+uHP9vS8ePLV07722TbzQQ94ss/idsxP&#10;fdfeGnGhl077MqdMf/qUn4pzrrhzF/Lhs2KvHWz7Rq6z4tM1iqD25riHb+QJcowuiVET6AfsHMVP&#10;qN72G3y+6blj+FszyJ2tl17kE0+1U+i9/7ASTh8ZWrH6OS+/5I3eeAKy9EGNo0sLWz4xsvZTbsow&#10;oC5865Pssg19WaguuOPrpJLInHSa9Umw9nu2n4o5J9z6tdno9+X4a7vzZW5YfsSITFd7QgVy/pcJ&#10;ooR4nGEiGbx8kshPeaZwkfDS9JBWJIFyhsVoiWY6rNcylJ47jnMnJNgJYQUf3jXOk6o210kkYgGb&#10;lW3axkQUCW9JZpJ3tkfWNvKVieG485RwiM9RvKU57gWQw6vMVBxcu695KwOVNe1czKXhdlZ34XoK&#10;2IDv7m88PQnz5uucbObCw8eP39Rm+5vBBtrtVOg2mUZniVVwbAdoIgy/TlIhBtj0m9CLNE0Cm/DQ&#10;0IkNXmjPCcg9UBtMfUAnuCiEtk8HpGwXNoGtjNtJglye9MOvlj12yyZ0Z9HGSRZA8uIR3VoWuTch&#10;dWFhe0Yq0QXsgKe29BwZ73idRRS+3YkFNAP2vQCIjrLZDA10lkcrfufrmWwqQwYmSbv+OG1MqsiJ&#10;ReVLX6n/a+PpdOFa7OVpS8Vts/rbwl17tjz0OmAcO/DRtvXKLbzFBX+/zUIAm0BYHfFyceGYPVXp&#10;GSnzB1amHrz66sS1OFPheAdsJZX38o8C9h07qD/zL7svQPIDPZmNGPWfuOVHfxQMCIn28ZzQwsl3&#10;aIq9Kff6Qb8B0CdF6AVOW7vvLFIHdvBd2djGH34SxTNe4MaSbfdnX/rW3J09Jwvz6hu+mJPjP2v/&#10;wVMBsSmR6Uwuk82WcVjKlK9NBi+y2QnsXW2MrojsdJy6E3tHn7XB1tlaLGcD+Xv5KK+P5Xf9N4RN&#10;lF1IE1t8fsnqJwRy4VYu8lt4yoH5mz0TZAtUfeLXybS69B8gp1jglCt2ou4EA+/mv5w8uaFm+5pc&#10;sSf8FsbgoO1iiwVLNofLr+ix7adPP1zt2YUdmxczAcDfYqPF071gqR+hgRZfyF+2yvph3+6L89jc&#10;RctTn00B/Z5A1wL03RicLRuRj6n2CVrH83RveMc+jYPqNxd6SzjyAnYwxrCN/v+US/3EAPoWRJ2Q&#10;jfxoLuDtkO/J17/otf5rLgkfC0hjd3TmQuiOQXxhTHvyf8kjTMLoTfj7w3CepJoL9u5+9oTx0LV4&#10;Nn2ODOQmm4WstaX6eQWdi9BurppxrieHlEE/f+JCmTcjbK5Cc30KFdTGwWt/49PEhDLVQ3/ia3HR&#10;UolW/7KtrY+fe6Jv4T4Q6YtnAbnxLF7Di65gdJm4dVyapTfCDV0L+rkJjN7xxUJzLiWCb/4izsUp&#10;GtMvZlJ56zt6bXvb5fcse70P5+nP1/WORw995Y6dxdMeLA05YoqUj55FcJQYAbX/Oig433yTH8EL&#10;HFLdV23MZYfttyF9PZlbfAW/A3uh7cvV5Hgpt3TVp4xPg5Fx+ujoNnYio88lfimtDfXB0VGYayeG&#10;Vu+VpTZ6yP458bS+2pgRr52PRa69g33bv95ufikN9s9fwjD5h47eHnJOQNgzPrxl5CsxLP/RK1/+&#10;jw74ZMZz5WPH03NGN8dAvMsl1TfG2ZiYfkAW/McubsgBYnny48Tz2Dv2S27WhwoRf+3hmB4uRop/&#10;3fRdxiqvt/zH37//6qfcJKH81m0WvjaPlX7k1DPRYNt//OMfX/3j+x/6G/bl9wdffLZ2sR+rXXoe&#10;46X/pq8/gzj02Isf1iZYbOwsPXlo43HjAK0FNlF+4U8KTe5k88Wa7ZPP1tDVSz7kWDA8zCUiV8qM&#10;Rcb8zpNSL5elpri+/uu//qt+2LGZih2LjW+pn4Wzk9s7V8pcI7nMvMK5Y/MGOVuWMdsFxcQdvfGa&#10;cX3G/ZXfVnzshYXtzx0nyB3GlZ8E4pqggfo5R+IADjCG0ae6Rp7loW5jtvP7yLN14q5jTGjLv9pP&#10;LM5cAU88zOFaHvzSE2P5oOPGK3l7bzLAS534duPoz5lXodELzvECqE4Ej0Ld5EsOfPf269DKTwFk&#10;vzc/5PzbhV1P7/YViBln1wrvM497e87V3ySp9aJVttUt9BqnicmV+5/pA2TbC8iXHHSOn3Z+BAeI&#10;Q3p0Fhb/XeXnAvSep7th0OvaGneaHp9ZgDIfcyNg5yah2xg5NqAHmr96dV/42J8bq2YRqPPYEDMX&#10;rW6hNfO11OfvjZ+womdkB+Y3vzh/yB8/LhhX6Pb58/fVp3wklg2mg8i+mT0O3bTvDRBp2xgPbxco&#10;0O35RWyDDv7i10VbN4cr6xhz4l39xNPkv5VpZVgb97j5YRbT5DhPRAP0ffw2MH9sfiBf1Cp9bMt7&#10;GZzt8GeL4a9vf3BBIPT4Ag/t5Fw20hdWJzGtzo09PvrXzQfN2wbYiXH46C7sHBH/ac/ocsJiiP/x&#10;o7if9nB8wG2/sePoSV79VW7h/507TJvBIWvtFXlGR+OXufSc3zlflQ+0tTby/ff/+OqH77/PWPGP&#10;tjMv9yl+cvP3P/2QY08Cnyfpw9sT0urfnzxuMXPz59rux7zBwuu53azqxi96kOu+EZGO6FjknKex&#10;6SHm219SYfzDB6DrZ0ueoI592ZbecMDkR/TR4M+pa06ODNPuHqPNBBICjbG5KS3xFx/AW5q9yH30&#10;xIOccsHsT3yO7MZE52Nz3oFGx9STQ+FvzEyd/L0we8oXZu4xR/Rgwyc0x4jJM7+xdjn+r9J5mMMT&#10;9GMX7bqf4y2bWJqxduZLh/du1gYlNzG1bUuPPA953Ty+AM/6abiVH7++aJtjuoqNuVg3/aJ9fdJb&#10;SWmz7Wyf9nnysl+bLs34YWFoPOQPnRDd6n9puzJcyNo/dL/K/zs7obF0mXzlX7o9V3rQu173fPgu&#10;/tMm3U/9RtFrm9F67PFlWz7YzXicPCim5FDAX0A+lTvBytGDc4yHn1684Ll/Fc5O229ZZF+bbNFS&#10;2fgng8+S9IaOX9IH4uEoFxnP2K795yNvdc7bDcDOw81j9rw5mKUnl4HXrp3jsepeAErHC2LRX3yJ&#10;edA+tcI/MPTrqSfu7FfMw9RGW3oA9MYmI391ifL+2IQf6gu82nb6VZLPtA5ubfeor80jR+efqZ+5&#10;Lm4DaIuicjmG3jIYlUHtqWuZ4/jC3+qo/Bkf9hdetF06qZZWjtsGNXLjDRrZh8RTnjpvsPutTowq&#10;p9vywr83VmTLZsqVyctkbn7GLeWlz8cgmycNReq7TS4TR2QuzpHXz+OFeH25Nlj9beF2fSVjiX03&#10;Je/NUM2XnY/efMSosejXM6ZvXyTGyvK0D9mWXwU9X1u229Xr3k6cGcfQm7NL/W3KkVn5InDnpkuf&#10;Daz3mEPS7UuwfJ91T9rK4eiLzrGNy+rZZ95Ol7q9yF7bz1xi17K1p8uPucFQX+/588lVvebiPKIB&#10;lvP34BnK4a/+ji8Z6/4TA0cu9K96B7HAE9SN/DPvUbf0a8tDX/7Rx80R1JNpc5z2K8/SdiFc32DX&#10;xd+6f2W79F5vQ2yah6fZT8z+Sr/fUifHrnmorb5p/zl+oRPzjt9iV8iDVDwxLEb45Q8h9MgivpHA&#10;A9R12b75n//P/0Q9TLPJn2DtZLSTTkcxYv506j15W3yJ78XC5Boh9BbcddCLB5mMXsk4eOWXbRcB&#10;cNABt/02JiAekZlMM2AFN5rMXVUzAZrEnP3guKBKZvRX3t4FGY1nghn3ZN+JJ369QzvGbBLHKGVc&#10;qU77j1mAXKNJdnjVxTnxsVjhhHsmGTNx7TvTTarRyQefPUmai3VZDIlzBeCPWRyWYOv4tOmWbNV5&#10;HTWLDb2TLBMJnbF2F/TBYxOLgE00OSbfJgJ2CFJ4zEDv5AHM5Fryjt9DDyzu8k6z0ldHj/wXul/7&#10;W3Bz0j0y0KNxc/QY7KExg+v4ak44nAAMb20sgjiek6q50FA7EyKwek4MiIcpV6fdnNRaOKrZz5fa&#10;tG1imH1KsDvatVNi2snaeByfuWhHRx3LySKYRJcOFF7sj78TIyd1f89C4dhEEpz4YKs54c4JdHml&#10;vHyDkxjaE3Un0uSnTWlkO3INn7W5RTonJp3QxF5sqJ2489pxMTYLZUaOY5s0Fgfffvdd8fqblSkj&#10;O15NgGnfQSED0A42BtwdyN3YYfAgx8g3QTDJafoQ+5SevhF+oPUnrtXVfyde1S8tWzdJiJ2e9Om7&#10;kc/CmZNkW7FqkWUuFCfWGmeT5CVzMi7NCtqjfB07wJEX+FCM8/XYmK9MFu6THO2379AZ8KmLXHTy&#10;tN3aRv755w8/5tW18/Rm6QcHoLEx9lwgoy+oPdrPxa8zZ3yPnSorH80g1X6Jpr/TfmnYAjj64epJ&#10;1n2aUGysPde302pM1Dh48k/bTjw3joLcfh25lr/Xk30dv9BNLM7F4XORN2Xtx9XjXS7g5DVx/u4u&#10;2zbarm3Is7Tts89uewKQw8kvY9/tm2Knk5HYZvFne+dQspAfyP9gbmpJ/s3vp/eidmxEQP2p/Sr2&#10;4M/aNOWTL+e33P3WmpyJRhdHDu86rNTztfJHb7KyET34UF+mqzJysYFYIZt8ap/+rU+sWwwlozq/&#10;My8nbds7Vo/+kXnzwMbf5q7mJrF2AD3jwXd/+Uvjj3zGum/O4hXbzO8Pj83XFuzzfD0jcrsYRp7V&#10;gb/oJsfRZ31K9zkeP6O3tJVvHIjbzTOjy9gmzdP+5OTssOfK8zE5mV/4x2IfWmTr3CV2BdNPh4/Y&#10;/79//0d9vheQxheTo+nCLrNwmL4fWUH9GFuy6S544tWP2rMPV1vxXz8wZUhUn/Cmy/oHLpjJeuIh&#10;ceOVXb3LOraYHD9xBK85JvXsB17bmAxA7P4ZkAH+zg/YED12FKOjzxkzD92lyc/q6USmTliTV5/Q&#10;iwryU2yJ7hNmPJyTb3Q2FobnV80fT/wv7RNp++3Wd1E1vPjwj2D60DPfnP3I+4RdQB+5Xun3Sic4&#10;jZJs/Ya1Q3IMr6G6ttCX///AU7/lK95Hzn0ibo7xbPxHN7HMv2Qj/vhl4rQLrilcteA87cu25tB8&#10;hQ/8eaLTnNhFvMmNYu/bbz+mT06ZxWxztcqAeNru73Nu/O52beJ4dIkOr+IqJdVhZJ+xtPk1jTtm&#10;RY7//M//SEyevESRfNhH34Xbn2aJKJsj9iaO3lEe9LmgMvlr+cRalWll1MbYoY/293D1JzzzeZ/9&#10;q11terell34z9cMDzWc/ciHaU1hOzLdv8KPFRDrqPz2XunweoQ+g20/8M+cMG9P0H3uG1Mj4kJmd&#10;+Vds0mkh1EpvYih1tYPzkeDWr8XomCz3yyPiH/itWPnMWGbODYzf84Ra/NWYGp0uewVnLtDJD8lz&#10;0Yd9xZN9vhRreJXeORl2zP58Z4Fgx4g+VRvEebolvMLTOVntGl2AmKKFecXmNn4C9IYLyMN3cIzJ&#10;P+eCDTAf9DEOAzI4TzDW4AXcuIXHytfYO+OJV1L3PPWMI3/JE4bjw+m72jfXhvfGTuWKHMckZ76X&#10;8SMysvECP5UWv0aN7mfnU54i1B9WZk8Jk2+fPmY3/UGsMQUbeJW02Pj22296Lt5+l7jp+Va2vYB9&#10;8PEC2jZfpIDtXaTGyxx+8wC86ZsznmyeJPDMz5wHjWzOtc1T2GttIeaA3IaOJ3ynn535w/Evv+k/&#10;P+Y3gWuH6MuOwPH6HN0PyVvizr45kTpzJecF//Wf/3nojz96DpT6zSf48D/a5inamtPtIiVeYObs&#10;GXeDR08XhtlUjKDhg7/5pE/bwM2O+bd5Dluh3/lx2hkb+I2cbiRfOZYn1uaUbKbP6Jto6AUb39oo&#10;W9ug78Ik2mwca7WtXKHNnss7Rndojj3pog/Yrr/++tf/QZUey3t8gic+e7HWPpg6eXD61pbXf1Fm&#10;/aYcLTxW7hI4X1MPZ84r6AuXz5bmE9/+lL+sV/Yf//Ef5bE+mifqjY+RJx/69uJcaMw5fM6dcpFc&#10;/LMh+7DhLTsfTw7Q3/793/+9cjWelUdGsPTZvGtXLQ2lk5/Wx8bgE2IHg61HD/LLxexs7qfNxMhc&#10;6Ed7z5k0HprTT5Y+uy08bTT7sduRF45xamF3yXaVZieSlY+8vzZlh/2QXf5Rp89Yv1ugO39vvKIN&#10;n6z2geORGaeZl21O33qy72f73dpBTFf3NNbX+UU8NreW//gSLeAGV7bFkwjWG+BvfNZOxxj2S7vy&#10;Dh19uWN39KLb69jHlxwdM8JjacgjaG2uqDDn65iiRz+HvjF0xrv3veFyY8Lcg9yrc2MwvgiTC98N&#10;Jmy05xmTE6avkk3Mg7Wn/fHHSPGMH3WvAe7V9tgpBGqL2ioNtt6WbD0+hOgPr7bLdu2yfOjGF9qQ&#10;ZT9Lc+cWi/962/yycqWyMtgeRPSWd3kcPqpfyM93/sTVo8/ID+bW5EbL2was5cn3/PbsU4fli402&#10;+Oxn9VKOWdf4EsPeFmCdCODVOWf8Jx+Y34rj8o49xdvQM3/KzUBttX3mYYPgtW+0X9DBGM7Oc349&#10;smw8TLxOWWwRPPP2vq1tORw7j7/KNHLMdr/b9yP3+Fn/fnmBpHLriccmO3dwPtQ5KFvnT9ya96yu&#10;6CsHV74Ijc7hEkP7hoLRj12nv65Nm3dOnMHxB8xh7POHcizEy5xPzdwS3vrNVtNSyL6+t/XKu392&#10;tg2d9UW07Rfn0DEPWbylXQRfQbXGtblXEX4+h0xllkO0bV8IDny2Qrt6PWRGY6H2JM5Dn62zJasb&#10;wDuPCQ++2tyuvjzpZd9f+MxnYluIdw5bxYt28Rp7Z305Y3HhIYP47E0NodlzifgthKPLoXE2cdPV&#10;f9QDa7DkrhzGhsSGNR1tXXjdXEpn81NjL988n7xd/mJv53WHZWmXzzogB6vLy7mB+W3yb8aePwOy&#10;sd/CXlzUvk/YpmLr6QV2a1688KSz9fqVfg+PLRqH2h9+tdNF87azenUz/0ykHJviZZ9fxKH+jQdb&#10;bp0tm7uGwH7mMUAbbXeMMlfzExDikP3FFujY7GGQ/M0NcCPLs3zllp/FSvkfPUKotmfH9UkJl3Zo&#10;xVBQ0d/+u/X/ypYOlXnEbWyJlbU5GnwHZ/a7+eKXM+UOIoQpgWnTju3JqhKWsCLxxSCGohy4ypa8&#10;zvKA3sGWtpKpu29NgLT5rEMn+N/nxCSs49V+teWTZkSYDhKFNsF4nQwj511W3Uo4npZ1sUe8b7CU&#10;TvVL8EUsSViSLc3GWgIsE014nKIjgZ1wCZgaMg3g2LdFf2XhwM+nvnyjjIAMxdL7kDboOpmTwNYO&#10;nLNBzAA7MVl+FSRfE+C/JFCdNM2C9Ick5a8zcdc53H26beg1um/rbCMvMGiZpNUmOZ6kmuTDlkDb&#10;oA72NENPB1qoHifY11bqaj82zEdnI8PCDpZb9pzcsAG7A3gdWFJWPlkIYUOLJRy27amjfvUQn94n&#10;SQ+TjbI++NqwO1h/rKzKJCYdd3WB77UsgN3hotv6Y5jKGDz19c3KknrtK+fxQ0oIW3pPvvbXDsXP&#10;MfKLY9vylFoQcvw2T+SLkWvBOGVkr//CF0hQ+0Ro48ld0+kbJoy1U3DYfHD5S3Ie/24CmQH2KXPR&#10;+6Xt6Dhl5LJo1LtnU7R3FAWpcsH35MC0UTbtItLoGttUz5WfrbJ/TNZ9Lapj+hl59XF6h3VpEJ8c&#10;LRjy1zfa7KquOKN66zV5uQNt9T51rzZsM789Ndud5KEtBzUQH23IPYPK6FkZUj/2YIwMUBmEOuDX&#10;d+ub0Ql+dUeTvEf+9eHQUXkg+GLV3y+5ixDwD9+Kg0vnlG/b9JqQnj9l7a/Zjq76T/pBEsP2ETTv&#10;33Oz+JAT9fSjiZvJ0W0bvmjJB53Mxha1R2MIlenHY7eVB53zoWz2ZwI0ZdNqcLtYmWtblS8VQS1o&#10;T5u0qM/lhO2naLlgRw5lBm82cZGOftrCeU5UlDmBhyN/AzS3H25+Uf70r2MyrT3xbH3GLDaRf3/9&#10;9VMuUPxnF8lNNOCK/U4m2v7NV9//+P2RUwxPfOrbQ2/k7bh2nFv9s49X+3fyBrDo6K5H7Xr83klY&#10;jjv5dMIXnWqryYd0RuP7jC/qjB3sRcaetKRu5J0YxTfaRudzwtuYOE8Q8Ii4dIITQBf+tBEHjtnr&#10;xLu647/Nt2142u6+LRnohtbk//H7HDuBnSdStg/U9vFjJ2HhAdZWkbL77UORl/06ucyCZ/Noy0aH&#10;9qfI/Smv7d6T8G7HRaWDdjWJbHgYpxZG96GlrPXBgQb4yd3qxTvtnYjXvs1D+ranb+YC+7S6v7VD&#10;cxf21Cibz0nEKfs5Tyg5KQHbB+yPTcYejqd/3+WvcQY/9bHJtoWz8TZ63fqqe0JEeyUf3W97PHGf&#10;+/rlE/DTN+lpn7//CDxtBHeB7I57Mp5Cx2C32Xtx3BO6xOAT1gZwT/PD47Y7fDT/TD4LMX8E9eeD&#10;/8g9sesJezYY2U8shVjnp2I7vtK/Fqo3geWgo+e9aMOOdE+Oik3NkeUqZdtXKasPIIGnz+Ze+G7k&#10;2ry5Np85aQg92qgjt+2LceehJ87LF83xe26UeXvmZfTLYhn9yFM1jYGh+ebk0dLI8WzHPuQsjm0a&#10;7rxc/F+AYLiD9pnKFXmzra3HML15o8ew8Uk7x/tZGiV0vhZ/y9B08ddcv2PTsYtcB8wdwnmeUI8Z&#10;164v2oc39jWyb+I/AM8+GZOypTX4D6Tf2RX/bjbreFw+4zvy8Yn+uU8+E4F8PvDZep7YnDyx+Zuw&#10;aVqA2wusOVfky28+/rUXs1RubO0JvZzc8nzRqePoWf/A701eB7a5Hd5rWysD8VCNpN4iKzr6qbab&#10;L8hFv32F1/vztJ2yGY9Hli6GpUyMevsTGmgZf9B94/dpj0PEcy9Ov+rzeFWugwe/eiSOPdELHCvv&#10;uXDs4MKvMW/r4ZTOoeW4fn8cb5lyf30iQ5gdvtpDp2PnINHJ4l/HyMxnolXOs2NjbSPPjvdtp82D&#10;5/r6Q+KHpSzWgM4lgykunIv9lAu0jZUT72iRr6+Lz5rCHwF7Pi/wVv8T++xUmz0IoAuq/0Nni0k/&#10;n+NrAS94bLzzV+2e9M1L6AjfTQiNP/nBXEdd8gkb02P51k7Rj1xiu09vB/9zYpAvW5+2k9PSOjLJ&#10;n/WHeVxsPGWc5qemssCZOV6fto+vANpPfi/XOOg+9fSC5wIPqG6z1+/5mr48dbNPZzC6zz46Gwsr&#10;rzLt2AkI3/EH/eecUbmLUSMzmngkjk4MRNr2JXhTd/cT9PPf+qCnnv4jo3Yzt4Dz2xjSFg7YvD88&#10;HbPR2J4v/+3f/r184E67bPnvkH2X8zs3NxTyVDrYcaLypd9Mjh8cfOSKX71VKdm4uSIysoGxFf8d&#10;7+jTvJRyuXQBDbB2WtuvfKsbnLmhYebsYsF8GX3nJ4nwyDE+hAvQ4J+1wZTSOeWpy/8L2HVChei+&#10;hi6QbqOIveeK8OSVyaWjv7LVvX4Jvptttvnqt/rDX3nta6O9HO4Ja3NfFz4X1td7bFu7R1/QnBWb&#10;A/3R+eC+4VAZG1SfQVEUfnNBYGJ6YjdRmHWRCRD1Cyu/49VhSTkmn7bP+p7XfMEfRcpX4+IRG1u+&#10;W+trm9P0IfJM352fJhIfC+XvZwxSUHkiy+aPzWdwp78mHg7f1Wu3cOyvjo5/D+C13W6DyAJb3rpt&#10;fHCeIUg++HvO/Hs8l8eS2i1dwOt2y3f98+S5dUvjuX1dt3RnXoqRc+ClOmsT2shfZNkHOWKA+mHl&#10;e/L4vf3lvVt4chXA0+9dk8d8jj/ZrDdEnvgq4vlCo7lTXKYsh2mrstGRY/5FbxpUzrDSZsbeWZfc&#10;+J88rG+OPBq6CXFvIBgqw2f3bZ999rJlZLBOCHZO2IP9IvORq3mruSt8p0mxyOiz8m3TF9vqeAi9&#10;qMjBsc+VeyMT+Xx2vVQTXlx/GAfA6vFnvl16zza1ez1SUjfto/DSnvEwvOA+VTj7i6cZnBf40a1x&#10;SKf8XfIvD2VHr6XjuD+NdNqMdKPr1qXZb2hVN1xCW55awNPH22zAHs9Bzvnyd2fWlo5d6RdX00ef&#10;42O0+zl8rOtuY/tL2xbYrl70zzB9lek3xbFm2r181S5pe2RufffP+vfivdouj+0TYn1lWFTxCa8/&#10;sXD15enHbZ/5IVgdZj+SHV1eX6BUj0x63jVGKaufY9OF8jw0tuy53frn3IYMGclHlvRPfPgJ1I6H&#10;QFzTEqXWV19cnNWva09zu3P9A/Ypq/3FbNalv8or641lzmMWyGDOBN7kLUMXpPzy2EOvXfMtXspX&#10;Nq+55nqgLDWXb8jg5oeR6V6fqnvSRtyt/a+54ZD6zfe+Lca8ZfLp9Df57bi7bVZ/B/b9jay/Ifmi&#10;4H0nbdzwUDrZM8fDaBaLbgOWOAZJVvY/Pe7AS2G4TwdYLhYtTCYlM0bSpoNZnNcJba0nOXDA/LHs&#10;ytME2qu3Y21t0djE3AsAaWuC5Y6hN9lyAMeDT44zGzePXV1cqCqntPuYO4SdiFtkWKeEQRdc8Hgm&#10;4ZV9dbM1YfWKjMUjtz/HPl1AOCdzLv5uPfks6mwQoYX+6r3HXWjOQXG/mrsiZzFoTir3jsI0bfvZ&#10;isjxmQliTgFrL7/nSSY82Mud3x/yeqIL0EizynDJMhNCsjkhsOCh4yGvbD/Vy+Atbi6CkslLnNFn&#10;Bo40Dp1zYltaEztoGfgrx6Fl/7V9tmxkG0Rynb3i0x/e+kPdymxbXc4EoOXHIdtODMzEfpKNE3ng&#10;BH3vzm7BOpIeCqrbJUxRyDGfaTFo4/OVcS5MTLvKFzvo+E0qTQLj2pn4z4lbmN0E2SnxCF97rxBF&#10;k/45TN1JTJUl41xwyzs+LZDfRSM2q59vWdr+9O8OSqnaST5eZXAkqZ6PSAibyjPVscORqU9wpq0+&#10;QwRktGXFnXRUl0xKuxBnwWljJjhw/xVYvG5PGzx3cEXjSWrx6WW/k7bsVybb2EHfvuoj0w6me0G0&#10;NgndnaTS7Qno7sLFiZpWK2/88Zn4Oyouzk03tE88QqJL/i8adn7NK3uU90T6+IPsq0ecXJuH0jSM&#10;kDvQwPt88jye5Rs/ztNfdWjpmCTNRGTodtFLnAXlV4ud4jGfzdnD6O6T9GLfoTH81y4tW9nS8PJ9&#10;5HrfnykY+Svb8QteayO6//DDD+3nf8nTrh8/Tq6eE/Lp/70xJ3IatN++zYXOTJq05wd3ve5d3GLV&#10;U6YWsfQn7eA8wfGzzEVToAzNmcRODnVx7p8/fF+9v/mGjYw36Qdy7KHzQ+o/fZpFPjy7ALL+C93p&#10;P+NffMLiwD0hUcCeFqPYkyz6krEZPwuUdAZdeDRe5RNN+gSDRThyrw76ckRp2/HTbW/H6tb+tWNt&#10;NSd+eDz9PK90ngUl5b1LsnaYuMVzP9ra3+36aOw6MTZ5fnBm0jRx6+QDdD6RLTqzYEXLm0fb1z4W&#10;Yclw6h44KSwtXz/nBp3fA23F4pPGE3dt1Pr4A1n7oDn8xP3mAnVtk/T8TueKSkvDdve1X1xxPiSn&#10;vv0+k/DNSXR05rt95kkDnSeIz8rafPKwTRnI3zPOhPulh3mkMyH3VeU/QD++GD35AAzfya97IryL&#10;ikX4F75ey762/KOmY4/BWPyX25Fvy2AekdvovkA78VXd44vGVucV014sLmwdmk+6W/9yu3Rflj6P&#10;LPJduoeNm3+SmgK5AJQTZOOSue8T9AOxMfPKqVl5RqbjF3Plyrntlc/CtBDsAuPRo3g52fq1P9Ew&#10;/Vf/+PBebEwfx4msHdPTfnIQeeccQf32GXj6Y7RLfzhjb+qfcsoZbPvMT9q4OCO23WBVTU43FaMh&#10;W5rLiz+SPTIGubAd3SzCGVty3mF+P/EKO2NC/6aEHNEyLSNb7DxyjXx4rB5aqtutXe3MgYZ+qw6O&#10;mJhj397IwEee4qMroN/SqybkjQzn3sXi+NqLAmRZKO986VtoNI+k8qaXdqEFWhZehTFaCpWnTL8+&#10;Ojb2Um/bz7QoFedkXsfdfnbkJv9c1JunQEt6voJXjUoHGU8uwvfp07UZfznQja9/+9v//ep//PWv&#10;BCpHMXZBcBpjtsaVjkuJw4xrxr6FHU/RRIfOdNg28JA3F9YOTbrIz8BFOvj06bh28j18MltABe/e&#10;zathyfjPzEdcOCVTb9A59h7bTaxr4xg+OvbzVflqj/iArKuLfZ/ejR6ZjBltdxbI0HsCnYAbTD2F&#10;q+3ewPmUwyvo1YGW0zV9Y8//zVU6ZzmvLr0tO/htmzYuRGtfGU+fse9tMr+m75tLVcfMQ/o0cIMr&#10;Ojzy1tWe7l3UcRPfzFvqk9AvjYesxp5j3quutjlj1bbfdvQkV//YJH/zhpF5UsPcL4R6Hjz+9Rus&#10;4/u207b5Y+a7G5Pqpu8IJiPuiY/EQf0ZH+MZDZoXxAff7hPgESpsT+yFv3ypb63eK7ctvJyapMk8&#10;wbXt1M184PZn9WmbybWXDuSNPNZFKvvBQat9JjqzGXpet73ttHnaUmyYS1OoMxwAAEAASURBVG4c&#10;h0za3wu5jp/Qc5jynvjZOvQtOrtwu7TwBvg9f35G2cgc/x05g/VCLvU7F4T/EtTFH5Hdb++iv5+h&#10;O3Fp3Ljzkxsq49PElVFhwU90kQG8TYxrj5at/G/6JZe8y9qM8yh1fPohN6vwX88xjNXBL41Tvz5l&#10;A22AspVzy1qRr+ojbwembnRaG5KRX4zHYxvz37s3P+lV9sofXZLDZn1k9DkMjhzxdej9HtDITzSV&#10;Tw7c9NGbOZur5U5xM7lPrtxYHz1Hj70ZdePm6VMmE6tSMJnpRkevzjY/+DF25Rp1wM830ZMtZn4y&#10;fWL9pw49POz7uGFH+31asGNjaJERzBtg7N8xX/vlxgzbxUOr5Sevj7/Y9ws+HXeX/rVGc3Ro4ZEN&#10;TePYH0F1i/ozXpB7+jv+/KK+uspL+eMD0HaRQ/6IJdIw/+ccK4o03rRL42GfMvoVTvnof+qn5jff&#10;V5tHTcsiH9r60GtA8XB6zIFe8lm6+8rtPX7SIj872KqvPmgfPWzZY4+13f3dbtnK4/jPgHkW0JnY&#10;TmH5qYzFxUX2vqT/trXdecpTnmd96cdaeDpXoGP/jhDow1Hetc+E8Rtzksbpk9K9P01f2owd5Rq6&#10;PM9HbptSb/OT+Jo4G/u/pL19Rqk2kw9GbmU790llY6RbFYHJD7c35Nyy2smzNoHfs1crH1/klJue&#10;oJ/Q0YMSZAGr59p22+z88Ko/dn8t55P+s69d7RoNGA3m0t98SKYFMrQ+vHZ+ddE5/C+cNCrusc9F&#10;N3ppu/mdHXp+Evv5+Q7s2HD9iDcZ0F1Ynnu822f5ccdtv8i3vtmtdtr4tCwslo+x6QmlndBSD1d8&#10;vQBtDy1ba51sOPEeDU7uf9EmBxO7ziFf6rh4jbEczHgdvPQFrMmxdYtrq8y1k96EOV0hPGLXyDQw&#10;heZC9MB/L3Ra890+seeMtUtMMfEY/meOglr5V+fDKGXbFw+za1P7tX5ywlasGWtXzg+sHRdnHt4a&#10;GSavTE1VKv/Ywrh5ZNHemAwuvpCj75wvzFru6k/ntT85jPW1b84xtEFjcEe+vUlkpMh3cF7D2vTy&#10;Ef6BfeLfPlsmjQSmzpq8uB9+9/j7NusLpqzVJXHSc2jN/gRcTzDeXn0pTUMmhuz31Rrd1Xf97+bV&#10;hfXRHtvmAvCrDpDCLojEGM/k0ABK3W4xsn9dgEAtUOVmt99OUuCt8Ff7COtJVlBDne30CgEdXjqe&#10;SWAc+y6LSJLPNSGhbD4/5hU77qarLLG/sl0Qs//559CIDLuouPUmRpXl0Fn5yKPT7ALFdjDlT9nt&#10;s11Phpk9dBZH3eKu/o47uU647MLEDM437raxRa/H2brQ5ETV3WyATE7MvF7IBQm4y19929o5cmRT&#10;Wpvs1FeGRO22261mKezGlzv4nWPvSVukRbZgMqzds636J1hw6cKIjp2GJvX0Yu9OKJ7ISzhlnm56&#10;E/pOvtGHv51gxDsy5gD9Jo6055OZNIxc9n0aSyfWR/epVz46TZwQ56nPiqeM3BsPtsXdzFC1QzPJ&#10;AN4zwTk2iLRcXW04dmrSerTZ/oifPwuRC3vnSgi1iE20B8+ErW1/Wy71n/45rx/C+6mX2NOSLSwA&#10;jc0MBrNQsycWZK0k+tY5GUArxRWDf8Nu5LAD6Ng+GXrPExD1R/ZBywl2aOIB6I4XGO1jzZTNXTKx&#10;fyR2wdkfuS/aD5rTOBjwVh6FZNrtiQN0Xjdt+3xtWzjT7Njv0Gz89mR5cF3oeN7tvO3ZYX10l4mH&#10;GbizdFEdO5FHe9gdG564OfZZ2RwuLdv6I9tYJfsTf5U5iPt63G277UKgNOR6bPvFGOzkqe2zSNNX&#10;mmUA7UVfNhc36Ze1v0GpjZf6b7dk2z65eRkWX2ha+2Y7/XvoPknqZ+3f4QX6e7KVMTTSr3unFc3J&#10;dRYJEC7d4MuRPuSwWOM3F7x6n53m9TYZIIMvv+Jjf/u2Np6AZbN9jZ6LocrR1B/xTfUDJqbggOae&#10;7FrwI2tf/xfbfvjAznmCIK94Q3sX4ujQcSF1kwtOjIbJLF7Qc3hiMQvNQ4ucPlM/4yUZyZCMmvbU&#10;O/GSxvabJ2Kt6f+jSIoL7Gv8/fXXGafJO5/7QvF3+c37lI6e9ggVKM8QcsOQnN83dKRuFmEsII8e&#10;xRWz4UUesFs0fswr7pfn8t966HzlmN2mfvSdeHDz2ea/ujb64pvf3qNzc9fwbFvzjeocb3WB1evX&#10;Ttw19o8/j4wh1Yv1K0+F36/UbQyarY2NzpgRWtr468Je7RrasQNojXr6RZ6WOQgsL+OJafwe7/aJ&#10;M/vDyz6g52xHFif92782V7Hd4FgEmreEGHvvtsffoVU/R46e1EfWyT9tXnwLtoWoMReB6XFi5MhC&#10;dvkT351T1GJH5yHw5e93efIOmV0gNZ4/Fy7lqn8FtBs57hheObV/2vdZ/me0S1efrvvGh85HWN9F&#10;jJd0v0Tt2O9LVWjwQT6eslxa8uy8lUZ9PtENbL3t9Jfbp+rXv/YXpuyWYWm0nE/TPfxOGYzxfRZc&#10;M7a9zx2XYmPHvqX3ejv5aWKR/9EV/7ba93iM16bPcvXzCuGT0w5xdFbOPkmYxdf2l4RC7XH6GXR4&#10;G5Hdd6zvunHx1OfoUL75kMMHdNxJcpXDqk+skQx35fHTeJjnoG355LSf+qGlaGNZ+Xf5CQ99b+f+&#10;czFl5mvDnxzT5vJz4m1h7DC0t+y5vbUfuZh6xXrqqE3tIzekI8fL0W9eUTfyJR/Ja6k3L4MrDj/0&#10;VblzjjJPpY7d0N6LiOH4FOnFvgthwNjtrUfGSTnJ6yn/9l9/++q7b79LrTx9+zzMm0uMNfuELhp4&#10;ipkZt6No/rtIEPyxU1RLfWWPDc1NPQElnl0oLY3c3ODvTfC0Z/PSjD08BTwX6s2pLXRmjpf6nMF+&#10;9T7j8MePxtnML0653+40NqLDD7VJZHnava9go0+SRu3/qt5NvK+B3O/8sHNgbPwS4/JvZPMbtT3P&#10;xyMLFNpayLcV1//ME6pgZbO/tnqWh6PDC5y7KfIKOjbuQiF7Jed5hfDP7BfIbdA5joViEzwX6qvg&#10;9qLYsc3axRbsVvxVpuiwIO8IVbwnL72MsdKPDDvWbbuleR1vbKa5xSWxByaOJibqFzk+fwvkdnHK&#10;ebryxlBiGX3j7dOG2wZe5ZG/8pFPvvvLd/UPfqC5Lf75HF+hsfJ2zn7pT45Qy/HmDW3NlUZv4874&#10;cWmgv7TgAjZkv9nvpjSVa+djrJ3cOrrbB73IduZXbDCvfZ45qTEe6BvzdPLJF/R+0C5O7MXdq38b&#10;5sv5k368N1iG2oVDj82F7z7O+ey2G/3nYq24uGInCG1XfmKUPbJAdvSk64JyYNv5ZXA9qbEXk9xA&#10;3ZsYEhPsj8fg02X8qM9FYh5vnZy/b2FYXra7Bgep50+huUDelR/ufCZG+H9g7WKxdErgzTw4eerT&#10;4O382c2ubMtfP+Up2a/zgMD6BI59F6b5GX/way6oyod+uxK0zwbvOQ4/bctXBTofuUeXxFtytrL2&#10;LzefLO6JZ/xBWefrSXdlWrmKWNzho5xuaLd/Zu3M/EF5H84Ir2jYnGnsMKbot+BJkx2iZeS8bxQm&#10;53VOH/kTofWNdqsj2sA8f96UZP41Tgna1NWOOYeprPkJr45v7c2D4Pvg2m2/OI3xARe/yH+KLj7q&#10;n7qIX8d7/kWHHevsN74iN/2G7sTy8qgsw/bGkXjpEbqnanhgDh7ll4BT85vv1YnK3T+6FvG5/2hZ&#10;2c6x86cen/PERVsbXOvAobVlF88H/dJYY4bI4i6939vC6+dV2+XBf6UFz9/x7aLPW7cm3/bJseCD&#10;7Vva/BHIGQsr826Vb/uVZ8tGpmmpztpB1waTL7zI4E2+em5auU+rI7zNk4d+Of3OWlfq8lV7ph85&#10;vx69o5eGR97WJ363f2wOwmn7Edyffszcr7KNjUbi+cb3Q+ZkYOV5k1yFf3NFOHe8Tf1OPfAjhhsz&#10;fwn9i1epzJe2C9bFwFF9i8tvbTv1p81xRy8Q61dpOLrevGoPVjl1SxTeRet261Z329x08BSYNxJO&#10;2DzlWTvvmsOTCEmWztqqtOT/fF7ryoZypXkNmd+mrzUvpVHt95D18sPqcmxJtm3z1LsPIoRm6R4+&#10;ZJGX0b7GxwcP9YC9Vud9+nhq5lv9ytwSLsoHr7Y7NB1vP21djp+wF3Pfvo3ep0IcuXjYee8LZHOL&#10;M6aEy64Zz7g6dGdf7m0are+QaKjhTa/nuFH5bv8assgiX/DLwmWLlAejxe9zo9kVfy0f/T0xKTae&#10;FxDZ+yWNkW/p7/aJx14g053C2k/x0nIhFOXqZdt/DZxL8tG5gTglZHW+ANjg+QCG3zd+XvyGA7+Q&#10;7e6vTZy/ppdf9bMz3x6WTOtnUeVTsHMQ+2J/H5a9fWINcnhvfoHbhyHwy1ufej9FkPbNR+p/D5ry&#10;c1MF29FhbGh+wa7G2PlrfKR+54RPeqVxCi6753iy4xMz+ztoYLQB3Anrcaby7XgmUgtr4D229fSV&#10;EyF3ynVCdU7oneBYTN/OsG1WwT3uNo7m8776ORKj48k40N8YzvHbTLR3QaEG2sRyZIaLNnn3pEOk&#10;bTDNIugMIqsHHZ8dH42F2oBVa8FXgRKk8oqOq59A2JOxpbk4aG7Z0lfnsxcmLHxIygYfNOH38fg8&#10;OVZ9j55pEhh5lAPbOVGbXthF+ExwP77Jb3HBmUbF9YXvgt/00X4vWCgnB316crg89NoDwnFhF2N1&#10;KHTIvQNo9T8JSt1Otqt3TjzojP8FwYFHv4eILXNyXhrHNmisHsr7l+2WXTQjKnktPsAhH4Anznoc&#10;nETYXMgQv6EjhsTvCoIHvdCqjokdT/GB5d1BAf1T3rqTyG88exfZxOsMqibo7obRlO6SUBc3got3&#10;pG27lQcbd9c6HnzbaBG/kRGcm7qm3R98jy1fTrAmCc5k6Q+avqx66K1i6EaWiMlGgC5g/TR2FXMp&#10;oyX5g+I1vXy2CzKbfJ/Jeei8tEuJn6/l8bLseRSeZobH6IvPv/iZvHrF9dUXHk3Vk330cRIy/RTK&#10;TIa3PtvSozO97sUsdOGCp10M7P0zcHagKkLxtAFjj3l94sqNQf+4n2zdvOwT2zczw28+XXpootP8&#10;GZvQh7w9waqcq49+kMWZVL7LgkC5hJecRYfSaP6wwDgxNWX2hyZecMmClhz49QcBMIOfxRl5mx/2&#10;ghEaPnDa/sSTxScg56n/Kb8Z5+KtfReA0fBqRn1ZmSd+/S4EmONP/b03MjgZMymSd8nneBeKDtu2&#10;U7efkG8bFcrkFOOA8UZ+m984zG+nhe9ezHWRePFdAABs1YWzMJpcMP2klfmiB3mD6ajFYddyk2h2&#10;lLf5Y9/igKafQKi/Yk+xt69T1vann+6JPNnpisd+MGnOc8MAuYIzPhs8+8ryVXna7vh82o6c9uEt&#10;bvtX5NSen7UDy3fHnxSk/kzgrvqxE1347Icf7td3s/ft53nKuTT1isODffDvGBt9Z1wh34lvDgXB&#10;16YyT8mLbxeQvgj0tPB3LizDmb76Eps4+sPnLJZXxtgtvePiiYrf95v+qfzkuYvMyLmvwF4+5KXf&#10;HOuPxoSZS40PbnvuPGPK52R529uKBzHZxarsR5PS3a+16R7bPi9uObnUPr2peuz8bewK+2VuUvJb&#10;gCPqM+5GpgXyATz+CPD8I/itXev6NiGnCfjMl28+5MB3ZYh3vshi/Prlum2A/h9B/VHbZ7zXv4M+&#10;OWna7f7KIn/v/B7dl7F3y7J6TzvxtVJMDI5vwyMMN/ckqoOUPJLFoe1DYqvxIW+mL//0c/qlNjlB&#10;BW4g2/4sln3Ks6Rf+r+6JnZtJ6fJ3ZPDLb4335zYNjd48/UIvf0GP2372ViNYrCUjU6JpZSJZjZ4&#10;XliBU3jQKG05DRVb/IO2tHbbdoyY+qAF0m9Whhwh/YxfGGJzT+a2L/aCw9ERDv+CSzb758YC87t9&#10;/fKKvjza19pyvthufdxx4jToK6hOH5El+qamzrUn94kfuvf1gZU3PpR78/Hk774tpHPp3Jkegevj&#10;7et+65T95/zLTQP1RkrG1n//3/+7dnAOKTZ+OkIaF81/jeFs7FO/xjbG0ZZ1LGRyZfJlcn4umBaP&#10;r7L48bxw2fLjW/nZWN/fbY3Y6O3bKZy7hkjrvT3DOa4LtR8+z9tD3r1PTPp5oiyua+Mp2r5J5Meh&#10;yeJuTOjvk/1M3xvIUHnDm09+Yh/6pU/1dc5HDmWF3eZgbLrFU48GKI3gos+23WTvedF191Pbm0Jz&#10;l9QVX9iURr0VCqEbCQ+d6TtDO/ZOez0C/CoO0o/IBrqoFH+YQ3U/gvgTH/y5C2LiWqz7DV/zk7UJ&#10;GnAP+ciEdtqGPvlKM74G5HmfeWPcHj1mHiiGPrzLW1z6Zpy7z7fB8wuJiMwmOz6SQwztWgh+Ux8Z&#10;su/PRW9gHqXd11+3syeO5rdK4e38j3zX57JB+CVH15aRAf3aOvGwuGjA+YBnPi9hyirPo770DqIm&#10;7MB2M38aey0d5VMv/4xucgIQN5vb2WNlUr7wG5FSIQ7n/DU+ygJYoydxkCcQYqOZn+/Nx+yG7uhA&#10;FjluDIs2XrVBym/fwAnVxE3H3yPP5E16mGNM/G+fIO/Kb39gGnaMPHbaGtvXdvzJDRgRiD7h0lj0&#10;++yN5fho5HQeR767/choHSH6PQz2Wh5+Bntx2P7gTI4TpE+ZHC+vjYFtYwuUL4xNpp/PWk3mdemb&#10;8v7nntt+c3S440rbhEX4Lm8+YqyhPTpv7JxYjoX0abKRt9v4/m3Oywpp/pSrOIn5O/5iy/wVtH/0&#10;h9F//GZ/6Ayum33Z0DzzUx4G6YJrcJR9zLmPm3DEQxfvI9vs3/0KfzR9vnSRmM2ecz3y4d/ffY4I&#10;LqbKfXv+KVJWxqE9cg6PiZFRcuhcF6hju5XjN7gPf+L90o43zW2Pvn1g3G28RE/ytD9FJPZ6n/VB&#10;8j9lrg9SvzzU+V/QXv74fBasy+fwGk0XM9uH3I/SF7tkesJvdFjav0Nr9cTLPhlW3B6feMRjy+2v&#10;fmtPfbTjPjxxElpLD86z7bZXP2s7g6v8NagHOy/b3KQ/UYl/Sv/oWeTs3338pX1a/+qLHGC32bkw&#10;1p9bp2plUCYOFu7yGQO2LzMqXG1vOhOvK/uWSxNv+qSx3KhPg9F1vLPcskUzfRN4Ow9gE+26n3bG&#10;453DeZtI//gqeM1JxdRmOJERhPKR2bn4rePUzvc+/fks+939JRwEMiz91/jrt5ZHFnloZXvijj0n&#10;l63t1L/G3Tr81AmnV12m/lS/YH+v32z7res2plo6+4Sy8mTRqU69C+QZ+ZLnMocIcuM1evs3P+uT&#10;mMfmbfQ7X2un0TfCs2ParTn37SJ0q6zox2b44Tvzl5v4H9mHCdT7839BylcOZRdOyjfG8Z79icNt&#10;27lKaPaCIdr5DJDR/GjiK61b7DzEHxg5Fr9F99dFZ3Dvipd7vQYQ2ZJ2xz6pXhlsP515ZwrbcGN9&#10;cRRWjtbeXyvjXTJ7r3EX73X5Hpsjgq5ZXzKkNn31GXtPeeaiplY5Vzx4i9ttfaF+dNb2ap86tnb+&#10;pqzypYz+/ct2bzIzttyrXUPv+j5uKQ3tD/DntWai/FVnu/07/vYb5oAcI+eJC+e5r9oeFi822pjr&#10;/PLTHXfGIX3s2bz7wd358Asij4P119rzugBc4WKimfieBMto+UC2Bdtwy55Jdu104SR566BO3hkf&#10;7AVBr7jhACfG6xhOAnOcnYjxLk/r7CCgDg9KLH+/wTEXNOdOT/x84OiwBjB8msyzcIHF6oqehSTH&#10;BtoOtuHeto8JZpM2xsHbCQn+5PolA5OytQ+aYMv2DpbS56XQaNu0J4vy6nL4altbHTm/9huG+duF&#10;H7g5PBdF5vVXLfIVaCKuGcPnIS8dLMCN/EfX1O8CUht/4cugrxP/kpM28kog9Wd0aRLOBPiLEOTa&#10;OVsy14ZBHFtPXe3QxaRoeHBaFlU8mcavnz9PiI5Nju2iC0hXLD2dYRcYtGefGLF1yxf+ymN/+W2Z&#10;rTLbZ3ux1LLTpjjZZ0cn8nPRevTRsK8mC383JuC9C/3LT5n9/tkS11eAjvvE1OKwMXVhQNvFLSeO&#10;T1lzcNHR1oXJzzlBI2etlTKJAw+2RdO+5ILOxMXIcsmT8v41nm45R9jUJMk+T15b7qvtJodUD/J0&#10;UfLCSGJPgo48TyDH8mYfoKwnexaVI2tpn+S+ba+EfAq06Yf0Dx6lfWTLpvDbtg+ZglT7yScxmIvO&#10;9Vv6g37RpycbZ5Nj1oZ8zL4idGH5rD1WT2ry6xPY3L9i/n4NFf0o4O6zHdQvPDrGRuDNWWi/7JG6&#10;4RfZlm/xZ1GGnHR8m9gB7T/UkLrk7PNKULqxgYFcDpkbPE5sh0H11H73g2tSCJ76stn4y7bVra8c&#10;QdT/DGq/vJt+KJ/Khe2XQWedX8/NJV2EDh+wdrZvkdjFWrn2me/xxd+EQL02P/00uVa7WWC+Xwn9&#10;Qy4c75Os8D3t8/e///3IPzGHxvjf5G8NLGwnthvLKTcu9ffBMjb+/PMPvTDdi52RZxa7xxguWipf&#10;edD59KvFzKG99cuXXYQMHzKk2NgydnwX+xhz+a43JAVnF2a6oJhX3imX85svjo3wl+vkWq/i3EkU&#10;vvnP5+H78tZintx6+0n/GP/tQoi4xre+T7A/+452myftA/Vyobwxk5/Nf2Pv0omsHcOPzHtypW7j&#10;DK0ZzzyVnAX6c2EBDqg+rBelxo/Th+lIZgtI6nphIz584pfAqy+yLvBFqPZw2zHVAlzlwIZNqxfd&#10;U7c2Um6SvLi/6f9pX17B06a8StdC5FwACfXyQH99p28AC65brv/S4OkP+MCYy4c3/Ran7cR7cXIw&#10;Oox9jRfNCaefLh3bLrJoXIilwvt95P8j8FtupY9P5NkFC23Bnuj+Lo1RpdW3PTcWIlN8/ITX4x39&#10;zTav+cfxy9Ca/td5YohEvBegzWt6LxBygP6fAV5d+H41VIwPn3Ey/JgY7zd9kuduNKZ/JeQzQA1K&#10;B1Y/4Xw9BZy42KeDmrdDULz9nIVXek5fSFnnkhMXXyePilE3a5TVYbF58o75o8fpL3RTZys2xa5t&#10;NKuEzQPRT67rXKhj8sZqUNhMDJ440Wj9v7Gzcb7lS1uAy0XKde/a+dipMikPTuuzfQE5ViKsr1cm&#10;5vh1n9CGj9wAidbqiSbcueDlCa7x3y3jyKP9wPTz1WlL29ciycqpPGSr1+I43riOpae48t+2dxOc&#10;nGxByJbdjUm9+Jv9v//9H199nZuuBH/zfah8/XFjkjMnlyIuZ5GHIHL0Uyfx5G0cbt4ynruR5y9/&#10;/QvDdW6mvZj5OXieYnuX9mFUXOMW3uKvF12PPcMs5RkDODEwtp3+NvO9uSHKuhe5Rj+WkMOcT028&#10;uTD7Kb831faJM9vix8loZ6Qp7g/5PVVtlYmT4gmEwOUHbRmeaQJwFujRC4Ju/IuZtHEeAOwD+D5i&#10;W95Z/6nvX7Z7s6wp3vtcYN0nvuD6yQ62lk8+XXNHcTG64F/meIW+vsVv7kOM5pffvIGg843Gx/h1&#10;ZYuAwRy99DF4jZnkWnI++/6Vz2PXlX/6/ehdpfO1+ksB5ksdr3D5ceaQzUfRQXyauy2+i/dgj3tw&#10;vvBrvGRbiX+e2FBdGWIvW8AWu+ipHV17zt6cGBnST+f8+8zLYzM3l7iB4JiitGb+om7OH7///h/j&#10;y9CrjL2QmX7GD2XN7+HIv/mA3donx9aRdY6VTQx60hNoOnhTPjaOT6Pyts9eMCe+Zw51P4F787xl&#10;2DJzPjfq/JJ54OahztXPegxeYmANcfObeBLLk9tvWTaWJg9PeVRtvLteLBZB57FRbvAnvjqPLD/n&#10;Azv+xX8IBPCfBx9mPqG8/Snb5auv4GOBcmD8OovTyYWpR2faTv7hfz9LwNaH1TVfOUQaR7tvu79x&#10;uLSWv3h7wrOfP8vZVRu2ne34VPCIMf2isZb+vr4xNriI/SZvEZBnL57FX/9vX0D7jr/x3foj437s&#10;AIhA79GjRad89Fj91s94KtP/bUE0KCF18OqT5uDoVB2jVXDZQptthwY7dKYWf2vv54Oc59ivcOUw&#10;X+g6s9S+9Tkqr/DfceltnpCatkeu4MDHR35vfEQOb9Dbc+ZI3DY7p1vdHPMni1r/8XDLXvBfHVKF&#10;Udvz18q1+eeJp2+/Bvj7ad2xl/2bVvjmzzGZ5Mmtx1PM4DN6mnctzYmF5hS6B0dueva9EC2t/Vo6&#10;y3vLX29Xl9JMJfz1wRP3NZ3ltuXldxpMNI2/Nm6W1uI7Xp6du/IJvQLWVWOg+qsFf/C1MbsoX6Kv&#10;Dkkm2v7ieH2hTftFtv2jHP6ZD0zeXOq/vy1fDB5AH0XqbNefq6f43FiFMHOeGcc6P0iMlEZokjeU&#10;7JWeo6GP9sZHkVI+/XH5WxbaPLW4lSn09gLkyoRu+2b4LLANW4HtD/b1QTeYEm7kGxvTUxs8OlfU&#10;Z6MroBcbAzTXH461A1tv3/i4x4uvjbchVK7DuPafxr6vNtfcsyVsNTzgrP3sP+GlLe6ato0ZnjcN&#10;K4Pvb4G8s249PJQv391Cp9uzzgXXvvEUqdAk+8ZMHwTJuR7Y+Vvlp1dk2E8R8uX4i3qso4IjTrZd&#10;8SOUtb4UlgydzJe+BPBBZTj7W0a3PfciK9i6tdWuHRkfF8TWPMU5dJXP3OXMq0J4x57GV/C9AQe/&#10;je+50UhcpTG/RMcvwV2ujz8wjn22ftcGHxhrnhb5CcjqhFf+ug6XeF+QQ4yLS095+2BstrGt3cIL&#10;WVKY7lIQU1/Ce5iveJd9j/4umALtn7DHrhtQ6NeOt+YrMy+Gi9bM5WfOquyFH1PPD/To+vSRUTuw&#10;dtk2m3vWFk88+PDULZ4y9MHabPbJO/psfKG1ZSGS+bu2Jw5K4ctfu85nnNp8ogu8yTptvu9Gobly&#10;K1y5boTIeGxMjpWlI3wNITgYJgqu4ho7cQHbwH7xMUyiW6AvnCbQHoxh9mSrA+2DcRN7Tj6cfM6k&#10;OfzNGl6BZIpS6QpWrx9LFGb6lSR7EkT2q3Do966QM8kjpwvElUHkJhoZYSa9Y4ROpOuMkXd1XyOt&#10;ro533xY/tLZMMnTc8qOnOrLit+Ux0rVv8aSDirLHpK7tTmKYxQuD7nyYR9JzAmhrUXpozyD4qxPu&#10;+mVky2zl8ie6q9dz+8rkLw5NAsDqv5PCRfq5FyNexgedNxnAX1749wQ3tWylfBbuprOkOmV8nVdc&#10;h8EmTe0KKg9oD0rbDCLuW/srF0vqFtC46QTX5DV/M1FPPJ2kuPbWDv5zAFBmoVI5/NFL6Ss+sb+7&#10;3i2wDE7qI0vF6fbsa9k4QkPXi9TRY2Ih2zPBruzqSAw/NPi8Nn70V3jlVxx45J0nJG4J0b3lgq+d&#10;xa1nW/IoK5HsT4Jjk8RD8CuT7fEleRZX/caAkx7QRBgh2i5t9Bcmb4JPfXWBeLmajXKilouufDKT&#10;fhPOiUcD66fS0+j34TnBWiy2IEdhxJv9U3bVpbSTnF5mjHr+IpMcY+vVl3vXOgK1wVCq/jtZgDv1&#10;96Im+wB9tU8LwmG39WcO8XvKAr/2O/1r654DEpw0u+Cid5XMzkxmj+/jiOqZgPVqubaPLOjvALY6&#10;lP+x05a9Iv3isH5LnjZg6fv4rIBrL7aoOXSY1t45enWc/DdP0hgLxMnGbBtpFxvuZ+Jt9JOD5BL8&#10;8Pr222+rG1wXeYGFIPXs0gufYjS479/P799WjtT1lY1tN/ll7TFblE5csRGfBvC22LC5dHIenWcC&#10;Tbelo83kHCec2lrk19/F2omHVGzd1S58xAu4+lL2tQdiZOsdk4Vd9gSveTlEVxY4LkR/myetvH7T&#10;Ip6TJcCH8MnKbmtz2wuy3+NsyQrfotrmTe0skFr4HR1mUkqelQmt1c+WLnSzvzB3QM5rnslem0bX&#10;zhe6+OsmsLPom/bsQA88xE9pxu/yytKtPqwV2W97GLOofPQ6AmivTFv2nfo7qdhburZuzLhwHuYa&#10;OuSQw0++TFv6rbrPfs4HPWm9TXHxQR/QSUzv8eTQanF4JKaCp56euxjqqaXapYznpC5YF52hHdlS&#10;/1P8qG5hdB0fXXonx3VueZDsezrRGIwFr5of2l9ZTXzNPV1o/1eg4zgCD+gYf2zxKH6xi9/KuRV7&#10;vNstXx1uNi/5Ld7rLR5uDNuoQHdzwesFqNdt/+x442/stn5Y++uns4izdkWPScY293g6fDY2+HpK&#10;mg8jL51X76UFpd5J3q6O9Izf/Hau45nHlFmJbbuhPL7em0x2LFgjbdzSbxrnmwzGy/w1/7TipQ/W&#10;Z5U/X/0tzcR2T3TbF0a21R+JytUGZ3/LSp/ew8O2Y3oOa6m0aSw/5+6RF3bnafhlf9vXgIfPId3N&#10;Fj3ts230ST68++OxOR5pODLdMex4+wKxdzGIvuCu49NKWmVIOpKPvGgr2xswhm7kaN6ZPN7modnf&#10;jove2z/aNrrDbb7NIlzHn5S9S77n214Qs2AUPn07VHTEg7udGKNh3vfNN98SqHgWO+QpF63WHl61&#10;aj4Gto03I3z1a8478jMLbdva5KszBoufOU/Mzb+8dRRhjdeviutvfBpPTq4qPry0EYN0cUOUJ9kO&#10;mcac+j4FesaYHyOzp9E8ceZneyD39dIZh7SjD3sBegDlH3OB9oIUNP4JeuAXr6ZOuQtRaxPteyE3&#10;9nuXhZMk0WLXh8FVv/Ny+qAJ5lw7fshrHgd39ETXwt9TRyKKKWNMn/AlG76ZP678JXq+tgxd465X&#10;6wL93zlVb0bLcedGyZUubLv5Wwxo23ZslPEwm9gdf3OFT6E1r3EN9y64eevLM3+IGbnow8GzH7Kn&#10;PfuNnmyxgFbtFD6/5CkKcqED2APQ3xhsrqGOjHtjnGNtyDLn48FvOI5t5SP1bI9X6WVrfomudmj8&#10;MzHDFr0pUB85Mq5NhuaR/9hUnQ8YP+I5co9O46Pdv3FGtspSGvcN8nAWtNtY2/OxaIdb+T3x6Kmt&#10;Jxk/p4/oR9u+8ZbjPaeeGzvzVHCm5ObMPi6gyR38+QTzt5kT3/MpdAGbvk9c4ou2clWznf3Reeyz&#10;9BvPxhcxnRidvDt9PFFwYmpsp72Ls7s+Nv1y2pJh9Lz7gjid12AnB/qZJbGcPrWA9xO2T5IZL7Db&#10;1bNlp+/aR8Mf2HmFBy0W1lfoLA3+Afj18h+9YvfnmMP28Ni8efySKfO21ImF8detv3jAY+kvv/KK&#10;ffneYr7xzf7qJubh4rVl2jzb21enG9KO3jv2wAXb9ptvv6kujj/nTrVuQ7v9Nu16njhNWuem7id4&#10;6lf/+1oc5W/69chId/T6l22MOAIdAhOfYmliEf7YcH06etPfTwaw1eq5NsWvsXRkZX/A3mD1JANY&#10;/y8dPtdm8YoT+y2Mb1OvbfA8uNCLZjn+/PmsHaVsdJ18t/12/RBp2rY0j/lWnpVz4wZObcZWgS9d&#10;wGjF+RrZ5xxL0dLZdbDVhCyr88t9uk2847u5e3lsmz3e7dNeI+/0C/X81DL7D1s+ae2+6mb4B97y&#10;sJUHCqkXQgvLc3Wh98LrWN/yP9tubMBb/0xMH9tVWPOafBJfzVFv58a2PsBxLtYsn8qbr9u+/MMj&#10;6I0yYnfyjtwxLeFsXrB+RvFDpRfX1Yk3DdxYiMYTyOwP3OcB8UX69cXkaczgkYFNL7+kPR5yhzWv&#10;PvDwaOO8U058nZfL9PFFjsqasomt6L364Leyr29bPdoi03P46GmevnSUP/3veEH5E1ACa4+tu/QM&#10;bW2aY+kTs3VtJDtwOhdNo+YYVA7+0unDALHrnstpuzLDqf7sbv/QlLMW2GTLg1z8S+bDy/HclPhK&#10;N3Zkw+Cxjbmgx45/zdt11g4XLcQDy8sWLH/V0aJl11fY7XrUtivdI0blOnSW3sX3+AH99Zu6iYHh&#10;q1wYm35vu3koL/Knf12yRaClv7It/n2D2cTw63qvQF7crdstmupe13toqDex3Igd117H0Fb/Znt0&#10;Vz75+Y5BNtuUpr7XEOwErrrKdMbEzIu2rjuvvhpfsWFmWncfoVeYOF+a9bGxO3vTWf4w7jz9xw/z&#10;U1WpPzyxah5qm+hyYigRVx2eNtq5kzY7ptk3T8cH0LufSIsf2Dy3+UeZ/UgR3IlRZX8E/CdWNu/T&#10;vTzrh5c06N+x4uhEnidMfdqkHuQ8DKkogNhJks+A6YL3ocDgFSYR3YSSdoyGVg2fRCC49jd5lTuB&#10;lgSviXL4wO0CQIwH2KoLo6H15N06iTF0e/Jfqwr4CP6LASq/0ZQ75H/OCev77BuMd0LneJ7uifEy&#10;iKA7F0spng4QWnDpXtlzbLsdGP7KYisYbNX3OLg5fPHRfj+CUb2BxITK8afjDXLUiUHoK8bIffjT&#10;GQ8Dm62TxIWVDQ/lPgbI5WnMFVqRaptUwJHTBFjtyChJm4w+Qd1rsEAP0MC/HSsHHRAi81PuwRt7&#10;6k5AB+1JPJ3TbvXSDv/71VxjX8HL1zoOnmDtjv92pO0M+Kw/DGKVB+00Vm7ibnsINfDHBhOzq/Ke&#10;cFkAWnraPPUzGDqhJMfILynx87Rh9903SJqi95VDZX74ZZ+/FiZet31KyZrqDsiNiyQz/e7Y3uJq&#10;KkuDXQ0Q+4fm6Bb9D854T8V4t09hoh87N27Y2aJKeBgglePd/k2WfCpv2ozY9J3+hO/Sad9KW4AW&#10;WLtvfO6x7S5Y7QnA1tF9dBiGUTu6OFFIn81f5jA10S7geRrkS1CbkH8h5HQLsuC1/BSXYDeDv3Vo&#10;4A9mAv68SB5p4gv9g10mTs7JtMWy+msa49k+X/5jlxWt7eMr7cGWj60HtxX7RfbKRQeTq2kHv34K&#10;3mW/7MsP8BbgFzdYQH9ufImjs/CnvP3MiUBOmmuzc1JgwmQhdeSb3LR98bLb2jf6ThxP7tB/4KBX&#10;m9D5yO14+rc8dWIzZX3bQOnMKwHlPLho9eQg+ow95AaSt3uU7pychYHYDp5xBD0x49hrG13YNBbM&#10;b82ODS3c9qSd88NLzoLXk40wmaeAvSI5i3MdC4NH5/yxLzm8uoZkjp95Y07o5d5988TYhEzesmDB&#10;q/kv7dga/iyCkWPGHjKxIx/BlUev+AnPyjmmiE3hkSOxHHz79Xl08wSzp6rgd+EybdufdbgAfn/5&#10;y197wdyxxZrl4xisP+fo5Tc//TO/oQjwxoOPlYPNccqA8vo+QVFrVu7B3Tqoe1FDG75CR1zYkvlp&#10;D4uK/f3I8yoWfp4JIv1j87QZW57gQfRA800Yqo+mla/jduSU32chuyHSr9XH0y3aAmWpHB6hAVqX&#10;YrpOzJ/4sSAY2tNHg5D9d7m4QPf5nZmhOT6MXJHtN/kz9J8+2frSKO2hQQ79dvvc2qALgY33GTnq&#10;j7Qb2O3E1PCZJ4jUO2Yn29onW30Qn1YNEWr9BjaHTAV9Ie3nN+hXwdfnN562AO2JU4tp8s5v/bq4&#10;u1151gbKdz6wJ/COV5dtR77FU0YHF7Y7oc0G3bHR+BTOwMQ7m3g97B+BvPNnIN7Xv3DX/vM6VflA&#10;/mPLAfv8Kjb9RhYdpz2Zz/gQnI3DsYt+sBR2Gxz9Q/vUlYab8QJLr/GVPCZW5RnHLgK6aBSs9l9b&#10;+PrwlyC1KW5GqG5Dx7i2fMimPxJw+unO79snI58tvUcu+0WdOEs5UNctl6Cd7Y6dY4PhWZzTvj5k&#10;fwTTpvpm55fYoTYOzcZ/yp72O6wwwHjahzAZ8HqC452Hy136tCfJ0N+8/YzT6W9Dgx3A6lYrpgpN&#10;stZOEMhvDoB3Pt2ShX8d569jifG/PpzyvoEkdegbO8SCV22GY/Pwv/3bv7VuzjfyxGPi2bgD/9e8&#10;1sorjrugFBr4du6YeZWZFBxPcGtD/w8fvindFFd3udw5FTtUn8SA/eoacuL+R2/t6PlExmHz3Lfz&#10;RiVjt6eJ//rXv45+4a0tGQDb+PjdYSf5v/46FwAzAra8SP3KOUZy9Me2p3su3CWOte0F52yRfJu5&#10;FTl2YZXd8feTFHA9CepJYheV6FL7RE9PoIr/6hR+u8XavqeK2Y9uLi5f+S40dnFrfFthS9tetDPb&#10;v+YbcEOo7T+8y4XXPP1LHucYlTk82FMcrDwiq+fZkZ8OtX1O6fv7luGv7zSHpIV2wBtj4s3Q7GGP&#10;P2Qc7nmyc9LED71cJDM+/+1vf+tx/RsdP5x8qB/0k5izDbPGMhvPXGDyfy8A4p96gLZ5Hxw/u1G9&#10;U07+4gxaEIseX/5cP/EVvcm0F5Lx+u79d31dtj7ZHOe30/KH/l7E9SRl51jJf9p33pGcoX39GV62&#10;+s/M94an9nDf55XVnsTkZ/28dOl8rDp2Nn++42Zzt/ZVnT9qh9GLLo13VNQNUrdkqVypq22nyYVn&#10;/ujtNdron4u/NKBvGTtYAxj99b/JR2jo12FV209+oP/Mi3eOyn9k2DFuRBnn0PGa38hfAePx+HL8&#10;+d13f017vhAXc+Ofdgub39m147sUIEZj65VhbSEonEPgsbpavwnH+t6NMLEYKarX8rC1UDtxmVjs&#10;q+enA9DrCc3dhz4em8/s7wf+vkKRbUFlzILiyrpPkJJl2125oS20Se1Fd+w1x3wyY/XarD7I/B+I&#10;Q3Zjo5/zVPzu72IsHHL78OsT0Ae7/ZS8SkZA9qef0d/y3W47W35u+S6kUuiAvWgenO0TbDN64ePV&#10;3b/88kN+3mdfcR1/R6cItiRqoGSKxq4cT0/x5kL+z2nf8Y7s/isPf40M9UN2e3PTkRNh5WzJvoMb&#10;G2UsZ2drBFqLgV183tdOa7dxS46R9RZ19543MMHHZ286ndgcGapnaPKZsai5KzmXTjtPehs5W1/e&#10;dw5dXoRdfwTlBYyextwZv6JVWS6Sdv5eRsfW3tvasX1qysYOE+crp5ot5+T+RR72FX8bK/Pmu4nz&#10;5bDy71b5c790D/1ts7x2q9z+c3sOKsPzIk7LH19XDD8MiP/KcPX/CbLG/LZB5nX/epB+uVv60xeW&#10;tsAVI5X98FdnTOw6Z2Ljk7c2JD7e5pXeVuuTsSlb34mZ0Tt08ld/JJ3Nxd8NiPGwmG38pS0863fg&#10;Y+ID4FsRTv+Z9cRfv/qmbyAoyvHrtFt7t+b4mgy7NiC2gJs3pg/cfn+bC75hl7jPT4pkjNWX9kJV&#10;y0PPeEXmvm2tgpXci6+V4cU2BNBYIBPouvLJ6+WXfcCX7ffhUTpB3/GFDtse7u03RwOdO1e+yT1P&#10;/MWxnXFx1vJq6LgFP3o3TxzFN39tW/PKjJxzA3N85k+nXT7N8ckTpeFmw8BeYPMb6XisXttmt/Tb&#10;WC7e8X2JHBuWf3IuwMNbLZs0Tr32r3lcx2njFbzNaWI4f8u7BNUnvnacck1KvfbGeTcG7Pxi8cUE&#10;P/jzv7xs07T2UY+m4ydc/ks9uX3+lf47fWcoLY3d7vrAEwcmWxXI9SU45XtDbiRJ37kRxzcv19oi&#10;7gsYnnz/hbHhYO4YHqQpYbtjwxfEcnDRD84N9749enesytxg5z5wL/snVuQATxbPNYaJSX7tXDZy&#10;eCqaPG+DR8/1eWkcHp7gvzmTLeNIx9L4LvJvpb4boerLFh793nctImtR3gAS9HAP5duAbKDMWtUf&#10;AX2XX+2T4wvYPX+X3bYi5cJP3Iv5P4I3/+v//V/Re5zjDl8OQ9QTuk5mO8kJUyeDb9SF/0HHoQm2&#10;A20UqYHDbSaxmUAG34mTSVgXfI7jx1k682+Dc5J1lCqvyJHJ1kIHmJjNJHE62JyQceACPr1LOO13&#10;IWQSQIxyIrxGPfVRtUG1iQQd9TMAhH9PYAwGBqhZpNpJhTLQk5sExxrHiZ1kou3Hb+47uLVfW+92&#10;aexxCeZLuY8LFk5U0XLcCx+9ADOyqHeSzh506Ml68DbpWfy2IGHAhbN0VxZtepEoWzJbGFFnMcEk&#10;QBlaqzP8BuQRdHmjyw4AHzSUAdvl1wWpg0tWCRZtd7LzYwO6g3b4hNdC5R5nXTqoGz6DJQ7FYMuO&#10;nHvS0/ZHnm0HzxOya6uJqaGF1eIp96l9OzGIPuFFdzcgoMEv+KMJl7/E/th9cHV2unZ7bPRDLsD0&#10;5D62+DGLOV4zC/QDfZE/xC1eaLO9xSKLaOztFZhkVce2HSTJcfrEX85viN66TGIYXe+kbCGPzIAu&#10;kl0X97K9AI8zsGS34AQYPnmH94wiFuzm5OExqlyE7h3+Zv/GRYol940bOv3zh++v4/rw+JUrJVET&#10;mE4Wo7syfR8e/Sp/cC54+H/LnjG2Zc8tn5CJ3RcX7foj2w95QmNtUj1qoxjHf/b1IbD+eNJWv3Dt&#10;vyqjy8SCfHr6lxhKv6E32QrbLvhtE3mf6qpunGvzoOlpGT5QtvjFZb/8yQ1s6mlR/ZUN5GYndraf&#10;439P1FpoEohoiAcLenT6mL7xLq8TcyMGWzS2gom2ejFn23hM+cY3PB8XKJ+wdqoc4fFN8quy/Yzf&#10;z3F4kGsHWblAH51XIE9//jb50ROhFtXU+z3g9Rl7hbBAq40qM7soO9AJdMrEulwvjsncV+ul3V++&#10;+0t1c+zDPnLyLuh/n/hmV32dbPy6r5nmE7Z9DWhsLJK9ukfXygo5COyovfzafhJbOV5Yf1sYsz/2&#10;nDiAszqSCWwetU/9tffKXbvzAzkCtdjhhz68lbn9JzkNjf2NK3yU+7T9aWvhZQHN1yB+yNa8kXp9&#10;kb934Yr/yztxrL16OosBcxwnFJ4SZHPj7A/xx//NorN4YDeLxZ1QRr6xGeNHf090io8jU+twqG9G&#10;TmXmKvj0VUDBFifbZ+m/d9vDXahtjx13vFTPp7+BNLt9JI4mR3RMlSOS118CGeejnO578YidOpeJ&#10;jICt2EAMPf2i/fpfTMtPs/h5nzD0ItHmq/gUrT05R3vmZoNvjhFu5dU8k3b4aXPDLbMy/MEuJKAH&#10;ZhHi9P8TX2tbNPker5WZTHIc6Ftpsn19vPPIp95ijHwu8oC14cq12435tVeRw3/r2Xf90ZP0hx6D&#10;e1qcfrjtdqsWj/bDxtNtS/mZbdG3Tw/2MZ8gOxrihC2wzWHjRXnbpNwNel9/PW8A0CfUiWH8dvGk&#10;C+bpgztGyp/ysvz9nbctpK4XqHJ+gZexQL+cMWUWQHZ+gy9c8to3v20sxGbNk6GhXJnxr3Pt6NMT&#10;MX1RnViL3k70nMPISZ136Ydwte3HDSo/tK79JWXtz9ksDnodL9JufDmxr5+Y9/ltT231s0Ro5B75&#10;yi/85TeAXg3co3yF7sDE8RbjT7/9eAKw+7EhWB9uvFkAWFy+8RGb5KErHwA43T7otCBf/NYcmXM8&#10;7T9nUV6MfAqND2mvL8+8igonNsgovtKfxhYzXk8sig/H83QnPnKUPOLCNRrqhmd+izGLMMZdeVyM&#10;rS3V6x90xINNzYfZ2bhgcRDd1U0u3T7c/BPZ8eoYmDbOadDw2l9bON9+m98SPvThdq5APhdkE3sz&#10;p55cz4er/9r8//yf/5NFJnOGWTynq/hVD1880MP4Yl4gXtUDudcrfvmIDb7O26pWlyKwcWzCB8r1&#10;EaAfoD25LDei/fxj6bO9Ba8PH3NxLn8zPo3vt29qv3qoR9fvIv+cfu4cn13RMa/3hLLzjCd4srg2&#10;zeuLbfltz+P5SNvaMePmT6Ghv/8RbL43Jl79OTHi2NPdfIXm2pPf6oPYhR3epw/2bUCx6/YJNiuk&#10;a33ME+RpXrAoZF5gzmCsF+Py0MwRLHbPk8OQq0PwVh/H9OtNbIlJtmsfCY59vMdXOe9JPC0NcmsL&#10;pp/NIuzO8/gdzvSXsR8d2V5f6Jw5OoZIzjXvnyDZ/m38Qbf2qRyT2xyTfe2fwxegXq5hC/v62doZ&#10;4spsf3DtDagTQ8HKZ2iwHaAHOnTQH/+SGyymT8tFctU4g15i6585v1IuVzlfRgcN9U/b73i1c50y&#10;yxdZOtfOPj8C/R3Iz+ba8jec7S+bd8iO7uRLc4J5Ynhz6uh55xc0le2H/s6/xWlvxIlu4lneaIyF&#10;Jxy2ol+ati06Y3PH9ievix/l6AMxZRwE6yOyg6E345zjbfucTyhfv0z7CYJbfudq9wWY0gnKE3ds&#10;q93oMb6x1uFNOj999V3Pb06fPHGkPR+QkU35DE/ljgEVa5czTtHVH+B3PhC74lx8A/lvaMxaw0+x&#10;vTZyHf1nvBj74Yfvnh8i3TJ9JHU+QJ/+IxDHaw/b/4+2e9uW5DbSBM1k8iCpVH3R0/OIs1a/e13U&#10;TK0SWSST5PzfbzAP7M0kJXXPYO8IdwfsbAYDHH6Ixa39Qx/fyhoZyTJxn74RNckDrgV/f5XL+Cxn&#10;zPxRrPR8JHkPjthvv885tvnF6myrLI3KEhoBeCPjxgDYH3OT1GhakRKnM5ZoI8Pq5FhxPJ+xOV8s&#10;AfIXhnKzU9j1aS9kZxxZusUN3OY2KNPX+GDOLX7KeH6X8g7PWw4xsPZaWO0BaqwYN5wHzPg/+W/h&#10;+EbZGNx6WzS2r7/4Hd0OIH+ys0IfcwZjE98Z9/Acv29OPHC9me6lB9yljFr1Cf6ea6C/9dM2+WLP&#10;a7TTl5xozTlJ+klixZxIjlX0ZzIakzr3f2SduC9+YtW8hN/0YXVKqHe7fqZ3fx7itMcQbe94d/pR&#10;7coCaZvxW1xP36tdjn3YqhYILTd37fz+vxKftWn1mrls4zrwGyOV7ciwsSCOxi/HJqf/VcB8dayO&#10;jvzTMfLkEvqyLxvqY+ZlysZwD1bfHBjjnzb19Dy5Cn+2GzmK+exvXWHY1X9gn08q0DUH3LqhsP07&#10;/Trm3rkE34zN0DlxlTpzys39eG0eBd+cSO/4ih4KGo25owuYoD16jW+HDvievwS28Zst++PRtZPQ&#10;NHfl59UXjlKdIsPOWdsePmDfl+nbmduGvlxB9pUD3/fl5sWH1ZvuFPkt+aLffD+HT4Ybt+ej0ZVM&#10;Y6AjxcqYLdm239FXWb0PdDd448l2aGG1xXmGGNyxjT7mtQobuIF1zyEevx/e+Bs7bn12X99pYZM/&#10;KGRxoRRt6+Wz1jXjQuerJ38i8dCcg4fqrY/KuiwyokkXa8zGQX6dedIZR8Pvh5wnKNq6TTzSqzev&#10;s+kl/7ho9Fk9Z+71mis2X7NziSWOMufHE836IPOS1VmsqeND/Hf+OHOeufnWuQWbgOPblQtd/mGj&#10;x37tZ/V26T03/hwd1k61zyXfCPv575vHzuWbA5/1x8F74i+cb/rmSMzYUp+84lTdVxTzOz62X+Zu&#10;vl/zm6tNCnEYVapglEQFoQZ4/ZLWOEtRx8CPEGDTNvVMC/HVXqTztUqF8dRka6iQsIofJ23pK6Y4&#10;N/1DW2XONv5p6WBJ1pRUt5gYgEPP9iXjaT8TvEkANA5uPo4/NzmEf38WpgnrBEr5RH+d+31ZuVcO&#10;7eDv7bap34u/glRnuts68Yndm0ADWzqEzydh6at1qC+PMrq++NeA9suZuDHcyohnO0fq6NmFjeiF&#10;lsTjYwBY36v30QmVpaN9Ya7cV1j+X53IwW83/O/JvSpMO6VfBT2TDduhue0nUA6odifiK7fqV9xO&#10;vLoAsLK3L0SXwusd0VWdYkLiZKvyhK5tJ4pnAtn6Qs5XQFLYdfAlmh8NBLGp8rM77iY39rh8grO2&#10;Mrmj213wq+Z7Ryw6SRTLO3vddyzZK9mtfrYtEWxfT1FfPQ1gx3tbhV4H4CDuQD8yTLz9lIUpSfaP&#10;SvEOXfr8ek7eI0V1tcCE7/Jktw6EdB0jqvDf+uWlrSotzDZk++Blf21zNb/Z3fi8ydjXF/3OWQf1&#10;g0Hm/l/Av0efDD7yhlJ5KQn3KNt2o0bqvKLGk4UHeOIuefChDy8FjlK6IedEhU8au2J15hYDswNl&#10;j37nK/Sq12lu7ES+xkJkmrui+GJkM6mVh9lt4yU7zQn6kf3qeGIR2bu/rxRyiLzmQ6fVa/tic2F4&#10;3WXgR7bNiRZ91kfegBABDl3R8aIvV0//nr4rttkO/sj3kgHP46K+1hHs11/NAiE5TdgsPrHFym9h&#10;aH0FhkwmRX21WESRPyya7CKVE1N9R36DqapFAABAAElEQVRYm+O7RR064NpvclydI4uyvMgxdhk7&#10;7nhlgVcOkbP4ahZiJ5fDXfuhRf+Y4vHBtndywqcp6x/s7e9n5QSzMt3wQ2v4TS4oAW560YSQws7v&#10;S1gN3Qi4rexO78ylQ2Mw9oSdrZ5cpbOmaDMO0FkRB9GgdOmxYVtiUVd85wHv0y+GBnhFXBwyjsIr&#10;crWfTfvABOjY+On/pfay29L75DcWS6nReniiPNpW1siztl0dJmeKyYk77dMfbUkx9jWhPdPll62e&#10;fOzkd2BxVOAOrfhsCS3IZ7Zv4midEbhrt/GF5ix2vuYPL3JrWzKM/M/C2gH6dGReO6y8+pU+tPya&#10;P6Kzk2B94ecu0o5OSPUEuuNn+BiPIpenMVywWnXRImt/5yl9eMvGvGP7yuKx1cxBZx6KFtpf9bdc&#10;CtqvtSnenytLd7c/5AKm16hNbnvpkb2iLxzeK+nLRuQc2wycnMLh/G5etu3iErndBiKyb4y2JQDj&#10;HfE/d9k69gaUZJU8Ga2Pox97ghzz1Aab0ytD6Gy+RVdfXXnrC6hHlgw+9Yl6crcd9RzPAsVcEHSs&#10;n+EvHjtX67xsTuD6G/LsHdUDeraxi+PAd1zITUxueqpMB3cXB8m9419lKJEMtY27V9+k82l6dsQg&#10;HMV2/dWKfImzntecCnYXG9vPCfvQPDDmsJmcxI7GoqcDL8k39JYfGjNOZmfE6RzaGJH3CBe3dLOH&#10;t7mPn65wwXHODRIvSRZ8p0z+OReYjrPx0h/Y03gLzxOuFgS70BUhNu5sndzzlYuOYdU++9X5+QY8&#10;5jyjwVC74f8xNPi6Pj9z7/opwV/fUC4wYgiPKUODDbQVNzau79c/MYMRRp2YXB7PAmqRE5uRWTxN&#10;TMxrnsVBbRa51MvJa8s/ZX5L971oXHkCM3evzzgEp3Hrdc/45DqXvtenWxqkIzNccsmNzV2R1StQ&#10;4S9d+HzUWMv8rWNh2ufp47GHNkWdGyh2jGE0+gmvZM9ARK7w+jnwO5+ha/tztl/nFc5w1+4RZ+RH&#10;/MgkP5BZ2fb6MUzIPblg5OrvY2Ie8cz/ZrGbMDPG9VWO4ffoG5rzFoSSj02j0xfnJycOHaHZeVbi&#10;Mks+nYPBr33IiJ1YiI5b398Up3fnqPLToR/e1T1IYKNZn/AOdgGaR47tzTf0rT7hnXM059m1U4jZ&#10;Nr5iELEh5hQ09ZmJHTcnTB4oT/zSSea3l8cG4O+C7pbJHx9yAe+v1Rl/80+2cGH2z4kbC2L/9m//&#10;Vnng3fhD+2WnkWEu3G0u5ChxIQ9tftaL9Du0nB/OBZqxl3NJPM1FG1vR2xqDsrqc9PLULS/0Nt+C&#10;3Tmg+tenaGO3yKGwoQIeviLnkNvNKgoz9pzmtKOPpuK3jelA/y0u5rmA/7e/fffFv/7rv1Z2+PJH&#10;Zcs+H9qfi5ixSvad4y0fbe1oJ3bYQ13rw8iWCJtHlvfk3T0aOEeL93v7LxvRa3RTt3jipYu4WZfY&#10;uQY/qge3YzszkMvx0Bxb7XgQpY7s064PlFvVHRvyBdy9kK8f8Qm7qtfva+/g1H/Zcmcko14LOKVz&#10;rkufkem0Rca/9xpG+u8HPftokBE3528do0+/Fo8fPybPSxyB/fnTXOCMttCDO/bKTo970Swx7lDc&#10;uyHEz9YpFs6H1+SVjc/m99Bhe7nyc2X1dy4qfzheX5JxdBrclWlx0Gs7HXqQr8hXnabGwVP4Wlkd&#10;n4bs7Bg7Mk++wk89H/4a++G7n8VdWfqGwNO+bdXj+KV1u5/tvMJ79Zq4vPH4LWCPLmOHS5kFfrcF&#10;R965cGqMjw3ZP/Vk/ZB+4cnX7D70l7b2vRERWXbkN+0731f/2KD6Th/yNk1wSnULj0Y5/Oz1IS1x&#10;zKep2wvUGZTrD+eeQxeFka+v243sPx95R/63/qNHy+H97D8N0/zLuXbwyJ5q+6hNiW3y5+eCxh7j&#10;d3WK/qvfxi3Be/XfwWXLly83TtFem9iaC6RiUI58fLW45fNO7ql78RPDYuNzZeN7daplL3ory9jx&#10;LY3mqRBdGHo/fCKzm/uW/tId+0Fik9FVm1wG189sKKtyD3qsLfDxq3Fh4jWxmlioubNBb2+aLm0T&#10;66uQs7LG7G3HL3guUt7ygek5sNpji91q635I777jmXNMnXp/SmHKd+aKpzo0xP7M/S4RR75TsTy3&#10;fcfD0g/Nnr/gkT/yvy97sW8vfqLnA18xJyGP9nSZFEbMRbXE3Jx/qHuV4gdm8ev/w1Y8/pr+chfw&#10;CdWU0ZPOHkpY+c3H5lxg29/ae+FKEx+yVs/pN/vgQdv/wa+b5ps+GVmVscMQu226dpvfttVixjNy&#10;FE//znSOvmiY45rPKnC32E+oq037wT92QrvlbNBpHj7+rf2Kiw8Z8icHxp/LA/+OgcHZc48DObR/&#10;57sRG7+PfaJZ/GRcC4v8H6bBBbc83tjvd+j+71ST5S70eGyU/ffn/2uD3X7Vk5lYURJyAsUgBpMt&#10;HVjeMdE2Rsik60ySt27xJHZ/95O/t7Dr7znBCWQHI5Zk0AkcQt4XUR331SiR96PH88FG1s3bI9Mk&#10;pjqL0wO7k/zlfycJbZ5giACR1ibfJ1gkrJ5wxaHVj2vTdid17eAkgy40BB+MenCb9Ip/6K4c64QS&#10;v762HlxPMqc3lO6C1RY5QH/ht63biMx3baPYZ0rbAofH3kmC5/LVvrJWx0xyYu03lMDURkfWhw6o&#10;S/+lyyZLV50O7sKWDumka9t2QuMkYGW4GS/cdLBXknhgQ9tgOa/QGcyn7RBCg+7q/fkn33z47+0C&#10;lnqw61P4dFfI+dxdJmkjlqJfgdtPK68vkxcx6gT8U+72BGeSqfTEP/zCtDLN7uj6s99PywWtTiRJ&#10;n8bqELyNbzT2YsecBIgVtVPQ09/PWxvLp3TwkwPyvwPIjUfGluC70OLEjE3g7sSePca2xzeH5/tN&#10;FwjIHn5eHeeECC028Hq5P//lzz3mx9WlfAIfd3SB2bE8EAKVYXnshew9tn1kP5W18Q3wbr+0iwf3&#10;leSBsVHtd3y9dbZEUnayZb8eqoyOwCT2Tc5SZB+8Kt8ix841db7EEfssYSD6YuOgNEv9oTX+zolH&#10;bNll6/Szxm/YPRPO9WOx3n6RZeSdmF87gIJWvRN/LqSgqxQHnn6i7pjLxFVbF5lSr18tvc2Te8z3&#10;Jpu9QJlYcEKsbN/bfQObm082Z8DrGNaJmv3JiyZQ9kc22MObeHjDQVusDQwfLD74jZmXzOqG32uB&#10;St3Hn9gqhGOg6hi65OtCpYW1b2c8wge+XGkBaWJy+vzaAZ3Jq6HXSb0YePXfwXnlFcf9C4xyemh1&#10;64J1bNnJ5LH9p7ySUv98Cr/lo+Az/Xdo0QXuyLP2G/+OHENl7ffaMsXQFDOfgx2fTd/W95U9yd64&#10;Guqf/0ZXIbNCVnjyEDnoUdsE0GStNnxg5w599XsX5tAYXLCN5WylZBycYCsfTC5zFdjfXeqDIxS+&#10;vUP8HK99I1Dl0IfsK/0OqVK0FUfqF/eC2TpbF09GBLFBQuPpxi+5J77GDmQ9Bsve+MmiwcbV6ILu&#10;+0/AUwdn8C1cTL/W1wcPzH2xCg0X4tQJrUd/gEcO8y9zAO3oz1PC6T8Hp6CXzL0bMzjjbzlx5hN0&#10;hr9FHDDMLRsey+uWhZxK56zZ3+Plwab4RsyUoWt/X9Ondhdydq65NCpDbBYNz0nI6Kl9/DV2ueW8&#10;5bjlLHdKXMX4i8f2leULjw1FxNS99Fp0MMgND/vosKP4Vy/HzhxteYxNxlZL5802ehmTPuTmNWPQ&#10;T1+b08xFl7k4MbnPjWkf04cscrbPhhcdaIfH5g20yT+yRpvEU1+xzn6BW3kIDKZxID4CJ/Y6vwyN&#10;D+ZKGT9HV/6Cm9iRW0fZZ+Gk/EIjFGecS7v8d7+t4MkriU34ciO8V8yMT9T5RIvG0MYHvRRj2Mh9&#10;Be80Fe++gFUyaVt6tuJyuh981pu+Y4Ey5omN1U1Z/D22paPy2LFHIwu/rG77pCH6+Kr3ccGG7ptv&#10;i54vbYoLHC5U7ljmArDxcC/0eMXy+tFi4vTPiQXxsK9It+9imQUz/N241JulIuqMFxunYZphhH+N&#10;e2D3bm3TJ4WsH/NaXq/nXDkLd+IpGn7xQfzwa/D9GacWpjcX5IKEc+f3hX+b18PLdi9eg+tbtNA8&#10;F8HZt2Ny78AXu3gMRXJ1Dp5D9Xh60ldxEbZPZp/FMcd+qkPpYqid4EyMRwZ/pf2iD0SpDJFnF9oW&#10;Fn9vbvGzIGksrBxlV9va7cfcNK4v4MVm+npcVH/73WDjJ/+aa6THVY7FTVN1rJxnHjw3viWeElPg&#10;XEib3C7Wr/PDIO9FcjJ/zG8+fxkZ+JaQaIt/r8im+1PO7tbduoDZY1swttZFnn4bfH2l+kQecwcw&#10;exGIjcRqcdO31p5o24er7cnx4iV15rvmIGzB7+ygn4BjX8V4C5aPe94od50+Go90/0s57citDY6i&#10;bsu97wKLi2v08dGG98q582v1SyLqVsdY62xnXGV7uMrP+YmumWPOU9bq9gLeziP5Vvzftu5FYOeU&#10;mRs7H37xf6sDHBZ9ybK+mzFr5s+e0HnN/8iwZf3Jby5O0AVNHzy9spltZkyKTQVU4pdN3xb+83He&#10;ai1hc9fHzO335uW0H/uVFW6HF/7syr7NMSUfHx87kuuPythhINavq5taeftzZfH4fMrEx/h54lP9&#10;yrHwB7jyT5yLSbJPP9g5zcbPQy/60X1lbHv7w/QxdpX7FTD61cIad3sDbfh4IrZ2PnZRv7a8ZVxc&#10;N1r8XpH7yPH3ClpL2/6OBRE/OTnjW/ocWyjokV0p/fTnLZvH0OgnDeiaAyh+7/5f/iVvpEif8FRn&#10;UtcXP/3qCU3j54yhBcyXucs9n1n5tK8P7Mshzc+Pn0/snXgvfGRgUzIp+KGHJ12VSOxrSvy4/ODY&#10;X9zdHsgXnBiJLfDZuYJc0TwYwssf/k3zvX+2N+C5MnQ/DOUVi9/RpuzJbJ6p8EXPTQ7e+uu9vMu7&#10;SPm6ecCHR/6F0258s938CffGo4O30eyrceeNaq9xYuEXJwzyelJrYJ4QPefEV97BG03w6SXljwbZ&#10;uu5ybDj9MvPBCxcc/J27rH/V/6OFhTcUBn98Zn/sgpLO/rKDm1TJOzqOF9ntm/RftOBtGbiJQfXb&#10;bxBcuL3Qr6/he7pf99H54KcGzgMTlenCXT5YhqKe0KqhQ+4K3rrJEaBevBfftk9bnz5CbnB3eZ62&#10;vSuvfXmv52nvxumx08t+UNCe8+OLwNl9Ax8VxMI8Wc0To19pRLftU2tL9WPz8c+ucaQydOZCZ9eQ&#10;4i845ieumdDNvHTp7PaI1E1twp6n8GV/QpBU0b1yC/Gkz8/hbz9d/PfbG+c3OkT+jm+HPTuw4XuZ&#10;ipec66ci5CGF3nO+kTdQNW+9zu8ajwfOK5SVWw77748LlC9r0vt6YHz5Qj5IdXHQ3hzZeWD6x3Me&#10;ENkrX+jzB1pyXsvR8Y6/yhAef1xevuHvQufLXvvU5buIelhdOKn5ja7Bfy4Cw79okE/byukmX3T7&#10;05RH0If3Oe7m6PG6YWv0Km5sdrpPeS3tGQsG7pHxsgc49t6y/WJzydbb8pX6bhP/vYkma5tzs2Da&#10;jhseHLbM51L9afpndtDY8uhwKu62G2b1V3fHzoN/hLLpE8APchJZf783CzMdTBIEPSHp8lWcmr4R&#10;3cXJU/YVMzuob0OZXcb9rLAccJLn4mGwsLY3r3Buosjw2KBh8zewJ6HcOBL4ffUfn8UhYxdgDp7j&#10;HVibQM9JaGU7MV+7hAHY/Wi3v2Xp7/G93Tbwu6/9xl/4hTEJ9weevGTw2YBdOrZLRydSwAiIp/42&#10;TtolyMKQPx8nKpd7+xspLlS4eNOnYdNhySDxuHvdK5zWJuj4kKML57aVYvS7ZRCYPWlm48BYePQb&#10;mHsRAP4MvkPhRWlora61UfQL08NpNpUhde9PYMCPqi+blAZZr88S27rVcfBfuO/5Tnt0SYzuwtZb&#10;Wnv08rmLhJ0gpi+Q1x3Y1HEHck9Cz0LKTsi7oHIGCheulNs+Lw6HR3U2eL9sh35PVm1Dw9P1+vrS&#10;ocf48xXXN93dB6N04nkqx578eyr+YFPYDIAWNEzamm8i3PxW67wyWI748CEncllU1v6+8FGC5U11&#10;61Kz+miM10InsKfg/ffKwsDdgubEhXT0lu/CLOnFX75r9xAo6NY/5I94xQtMT4oPbAerIwb6YHwq&#10;y5Fp6/jFkxnKXWdfGflnAtKKfGka+aZ94Z52QoIJ4NC0WLVPGIovdhl7bHsTdmkHJzLNRZNaMISG&#10;8i2ffORGip/ycfIux2y+A72wg6mPzITtxW9kh6PONsNcwefJgmnXxrYm37UFuNRtzI99nEBPEJfO&#10;8cMLLgvWp51GZHFSvjLuCfrKAWYNjJ4c6gSGHBY5VuZ9OoQtyLH0It6Tq9Upe+JsX9XW7/bTp6wi&#10;pFTX8GxejY9ceMZ/9Vz9JmcdxwRvnxAGB0ZOLuxQ7QKbXe27XTNNnVh5yVWgAw+OzapfYmNkcWJh&#10;cX5ywuoB797vcYJx849j+Mcsb2BXNjbY/dtu8m8XSbItHbFwlOj8wUXsHH8Z4uURIHHT6sEYHSJP&#10;dRmF2+IYDnLy7Kmcbb7vvKlydGTLkeWxdWmoJ8prnI8FUvPqc05iVoa1RZH6NTEDf3w/eKP2tC3s&#10;0mDf2a8JwntwXDRevrVF0KvjiDjcIkAXoGP3vQP8Rd9ebHPmXvQsr57Qh2eO9+lZkGgrPVnmHsa/&#10;cp62sR3YaUPThZIt006fnfdM7pj2l++6WNt5Kd9NzOC7cLZrW3ZEd3NiornHPUks0Ph8LxCTWXhp&#10;cqF1S8c4c9XwHXu/9cfw1DZxsbrqx9NmbIy9e0OmfpG5fNQzL1d2cQZ+x/3wusvYTM3E6sg5OXRV&#10;13+U5Q3Hiai5qd+87X2UKMQ3+PySBZjmsNT1YloUf3/xdi5QxMZ5yvShi0lo63suirTglR16kGfs&#10;9+ojj/wBytL94OR7/Gc79sQDrL/ejZ3j8rX1x+/1zeg5fAami9KVwUJBgFxQ9hfF2bk6t79U/NTN&#10;K7oI84opR1PEvoL/fsq8dW3qgs8r9qZudOWLkTdrwckAkePoCArtuRj48vPdTq/CxRbD21H6Rr7x&#10;Y+MuVmSBA7+VAaxjF097ISrx//7cDyUFXCSsrSx6iB+53ThsvJsbo2Ij+pczJHjTQZwL+E1cfcyF&#10;ofspWTDqxQeZlh8ePU4ecdMgUhZSXfCdOWYq3NRPp8bj4NafRw74HVdy3vND5iBg/SnkzGHohn/C&#10;zytm3aSGtrnp9rO5sTpvBome8JXxx/B2bO745deTX2qr8J2FtrGZSN54/+WMk5Ul5MiuuHCouLhM&#10;sL24/Kuc6/doVyb2SF9dO/fiLLkiN7lccI3hOueiOz7qv/nz3ECkbmmRRdknf+3XQkfPejO0RlYx&#10;IP6DH1vWrjmu/JHvY34P9ZdPc0Efnfoq+YQP7g/89s3ADN3Rv3JlkX/zYmlMk91eQLZtTIRmS+Qs&#10;jUjdGIoNXUA218FnF026f8bWuj/o5XdsgRY6vYjIjrEhOzR+yBt+bnR4X+hB/73wUxonnr9MzlTf&#10;JwFzHvh9XhG+vPe11S726wsK3goaDN0bWiD0f2QpwPVV3Y+v/vNv/xnQicHKn/r5SZT/KMYssNNF&#10;bE9cTN/jQwusk4NvmhBr78OTPnDMsdTjg565n7m+C147N3PRGB/rDX7jWxsc8LM9Pgzt2q3zkKN/&#10;DTVMwc/Po5jbjYxuhpEXt++ARF855giPHiXfzNzYdtpj0If+xGYb8mUu6UKzC9xk8rMtdHbu8P33&#10;eQUvvwzh0ogmnS+AlT/oyzb7evyKG9uMrPgTCv+hs/ReNNtU3vb6QMNUPbr+Huyu35GluNny1dKg&#10;G3vNBZyJk9t+N1379/ER4aFLh5sP2B4P68dPEJbOxNycH4mbjz/OTZslGrOsLEu39fna4+b1Uyle&#10;t16VffT/qNwPuCxctHzJ1992PjYLvbHBxCr4m9+0NcCWFEU7trpQb0zcMaK4kVd8bj5am2hr3Ynd&#10;JSbm3xf8fcpbY/S1iF65Yvdug1afu6HkwNuObWdMK93jp+XR/p/c7W9L6eVg6CQ3naaFuecKbF9s&#10;AZ1y28f+0mpjvm72C/v4X4yG3ge5Jfvalc4aj05gb5ro3RZbnOIFR4Fz1y9f/aLyV4cZF4rw7qu4&#10;R5Y3TanTtvLc2/IIf9s//el1/gKm9EKoMAd/682Xtp588t6L7viEDAMz0vDh3Uem9tXmAvrSKG92&#10;KV/jDvo9LAJaDGqNZ6einxIfi1/gQKJT2yVed94xT0ZuHI3t0R44tjL/CG6+XPxFU8z6Le+4KPXb&#10;9w6NnDb8+nHOHYpL2vhqS2U444IYDLU2sUX1iIzvS/U/lcN/cAqf+s7VQqf0CJ/ymuP38O1XePQN&#10;jTCyv5+l3e2RC01lZXi2l+zaF7cXf+MPahT3t+oA/7ulfC5boE+kboP9yDGMSg8/7dq2/dX3Zjxd&#10;xi4i/xQ4bxN6X/gX/vLSfu87Xvq7VadY01mf1oRHf3UrHzj0Noc4NudTzNu/zdytN6gGd/rTPCjX&#10;G/ECd8u2vGrrUhjZ9gGqMMq/cfSaa0UWPyEpl4sTse2NOCE8eiWul+6tgzBuzOsTJ+4Py+CdGA+N&#10;Fv76g4KOMnYln7zGJqnLnPahF5j74uvVlQj5ppC5dE8M0H2mqQ2ctL3mVOY9czhEZhwKfmyiOGdR&#10;Hjne6bMyPe2BvW963jU3+j0xUvsmPx7aa2NPCpPVhxwt2Sf76otGrF5afbIYLcnumPtlz7djzRD7&#10;579XNpi3jo7ftK0AhTvCiIEIvzG5fee0VtVndKG3NHgXTnAi6zMLbgmC3nl2jCThB7EBjMBnioWP&#10;LO1FeEYdmHUEBe6kDB2Mkxpb4E2qB2/JL/7CdxtZFueGa7AxRAq8NcYe9yLkei2VmwyG1pH3Mi6Z&#10;10zoWeBSwM+JzYvXe90KeL6WDxpwfw8W3Oq7Mt3bxV/ajtECo8Bf2lunHpyPEy0wTlhc6PWbXgKt&#10;Cy5ef/B3ShcdT+/Yi7edqPckb0PtxQ9P7Wy4NnCweko+EeD4krVHj/dioPOPFItMIVhQOGxh2wsd&#10;qe+EOyzWpgtjsWw7/dpt2yRq+4doEmUWW5LF2DBaVTd89unPO+YGaeK6CUREHnlGbwtqq7eLQ7OA&#10;9Jr0WBZK/+hT0+Nn9JdH5XpEy87KGcZCYvQk49iV3df2H7zXNKUXmNNnXYj6PfsXMF896T36q+sA&#10;Gra9iJNXwEnwf1RG3hGYbCYuRO6iQO1JhWm/6ag7Xa8yPj6KJZRaMPSe+sCrq6VuescON+17fyd3&#10;+0QS8A4Oh/Ytv36DtLr1R2UB6+8dL8evqrH9EZ8CLTtYOtiJ+m90GNA335Ujcfp1FiHwqV9O3DZe&#10;c1OBO89++WV+Y53M4OBVpiNY9Yss245J6852+//PjR00zoJNT0DyirtngSW6nlgzXmyOl3OWJrqb&#10;uzb/mBjJF+zAvvLt8oc3Nt18sYs5x3hpB7tjz+YbN5swcOlGlvoqcBakNldqQ9tJFBq28PciyNjK&#10;yfv0H7Isrn3FBENeYPvnokjywjyx5EYPT0nMAu7IOXqg+WtkdLFk+hO7zFjjuBfSI1N5nJMY8rw+&#10;WsYGflfNU4LyYC9mB88ERv9yowmZl3d5BXMW4+YVyj/8IDeP71DFdn3k+C7D/1WD7t8r5R0PDO6M&#10;Q/LoPlm2r+hBZ+ntVl9h40hX36ChzILf6EX28dvcgbyy/5QT0xiy8NNvxcl8VL5sOfg9oTj0i5Qv&#10;8OCKJ4oWv1v8hw7+Yv8Fqz52jp/lEvz519/4+/CnWfAUOi7+qegGz3ikvG9fasRD/t36qZt4xZdc&#10;eKO75d6PhqU7eqAn/mfy3nE6fAdmsW1ftEa2u+0f3X/xHV9uTJIh/dYnflWqfrbsd0w1cibvzYWs&#10;458D2Nx99NqniXNlv7Tur564Rz195jJP+d0X8172Egsj57SPfPsayaU98Hw5NWsj9eYV70vrI/vA&#10;TR5wMrrHtz6NIfmhuiZfhN6f81QJHyl8vWXM8Vt+47/TH9k4KOg4CSIzu9xPZZK5F1xNg10IzTy/&#10;8S6+gmBO+EtwyNS/bMnZBbSMGU60we0Tf+Dg980SibUff3j9RlmQ0j82Nkb2vro/8HKm0EPb1omf&#10;J4zlh6Ck3nxsFupdGJB3HStizH6fFgksGcaHY+fKevCZsvNk48FZiCqRfK3d4c5TZXODy7bb8icb&#10;TmyOXLXNwzMMwLF9ileY9XXLFx47KyPjwNtPNhkfpdn+lGk/B88m5FIW5ql+dpqvSm98Zy7IDoqx&#10;24VGzIzHbDs+H3rG6o4ZZM5HHyqOMfV00to4eD/+OPh9FWh0AP9FFyHGz3/Ob0l3LpAxIZL0Qgs5&#10;gBknNj9s/w+JoXE0IZcxWHwZ18TJI0P4e4JBWR8ctMYqvcRfx/iTB+o/ejUtJ0694Fz85fP+acv+&#10;Xm54oo3GK3duH9W3Zo6w9tvxXd7WX9jXXHrxXejtOUsEJZ/CFh88VUwO+qWibUzZ4/Sb7Pd3C4rB&#10;h+Mbh4/8oZfaQqDR+tittNJWnyUerQfYn/Lq7/UdYVLg+JiR6S8u1DeG0m/A0fvLvjZznurbC/n0&#10;/ekrv1s1cWee0riLql6tPbLGl55azt/M2SaGyj/85iaTkdeNpApZXjK3qjzsVa/IM7ZP3z8XFeU2&#10;T/+2jFqzn292tfDzlb4sxjreNCgmr8Q86M454aA59sfEcFqyTw9wW9d5qfbAu8D/VS5OV8bYjh4u&#10;EjtWxBw8PxmEdHmkjS3o4fys5fhF/foYZ7/xGNb55OKTOAut8R2bsjfFXXQb26O1drZvflaasQc8&#10;N3ErzanxZS9qhS6YmcOjI6ZGfk/aztx0futdXqYDfLp9nRsEzN9DOmV8uOMkW/L/5Afj9PSBwXdB&#10;VZ6APzHnZpLNTagpx4zd3rYjE970V6+QeceCvVj7zTdzcVtuoTtYFyUab4GX+0oXbtpmrNNHp58O&#10;/RNDiW9m6dhw4qpOLfdoG3y2mO3Yxzgx9uen2Qf+qpuYUAdP0bbbibnX8Y0HrAu0iYnJXYOPz8xZ&#10;xd5rMXfkevFAe+Pn5o1uz6fjUzcS8XX72pmfNGdV/8ljeM0NAX7HeeK5P8cQOj/F1kr7Vffefo1+&#10;+tvLTqs/yHv/LeYcse/Krn9tWTx9RmmfijxTr++OTLv+sfC26PU4W/3H77i6udTbMnwU+oBzs5S4&#10;a3/qzX1l1vnB1xkL9ieD4MxcMLjXPK9yhI5SPbLffBoRybxyabffuEy9Ah7v4rWi1RBPW44fnSEM&#10;DVBoNUeqdOzv+GDksHbkLXGv8/8QLWyQZ5vv9V8rLj0emR7I8Ei8uRETvnbU5inICvmC1Hba9TVw&#10;N73dHx0SgwdTfeezyWv68sx9Zv6wxOl5yy8PKG5m/eK82ntht23s/tK5soU+e/w5r+gfTdbm4R3+&#10;u7Y4eUde1EdeslSH4HeeFoblQTalGzbYflFW9bXm6SuDM+d5aucYXbRKP3V8jB4Z25ZDBrW/doPb&#10;mExFsNvmgi/9jbls2blTtv42N4qXPkGLQMrmfTnyTIFHr8gzdh++A/36Dtnhj76DlJHvde5bvmOY&#10;2mHy1ouGPXr/s2VlXrwd9/bYnKiFWOse+hydVg5hNLZ52X5p/NGWXTsWBVvhL32q9spx1xva8tJv&#10;Y0t1/ZJt59DBu8sNd9ff+/Tnx8EfBTuO8juloid5wK1+60t0tv69bZbHHYtUfKMPpHWZ7ZiguuOl&#10;iAOfm87afuVe2IPgLcYZGMMrf5VdTIV+6ZzrXKvL3QegFSbAdMdnS/dj3i/dtNnzm2kDV3+F7pa6&#10;oXabucXWP3n/xPjW/73tjhu1QenymXM485kXX3TIr3y582IHx652W0Jj+/DYNvF2cj8e6DYOM2f6&#10;9OnMj9Dt/1tij05L+2ExsYguHgtH7rWr+s5bQvKOC2HnWLv18dozdNW7oNwnsuW1lDn/gCBfpd1q&#10;x8HXN/D//7tUPvaJ7Vqyr448W/SZjdP68cA7z1p7gK39j26Ov3oC7BBvp9TyrjAYZNu47yFq8r1l&#10;k904PcLmIsPPmbD5rWB3S/8axrcwxQu9p5x2MMQRJH3F6fjigL8PkOm8D42zwxhs0Fd42TnlNpQq&#10;sm5ntHV8l6eDp3LkQmHscOO2kx4bbv3a9qZ362//pg/vPf+Ff09z+d0y0Xl1AK/t/fHSW5lWRvVL&#10;U5hbMHFS6jVNio5kUR6MYvLzY17Hs/TQMUm10CMm1O/FnYUp4n7FzHA46cU3jWxQ3/HD3+9cpR1e&#10;78vnbLl13YbH8NZxxrdoaFubaXglmPHNTPomTvCu/bLtKzFyop7ljgxa0c2NE7GRIl76f8Qs/yaU&#10;K97ocOh1Ihc5nPz7LaYtI//IqG88slWDqS9scLeQb0iDvzrSAUDzLncMmWjuCQ6Y249oKj+BCV0+&#10;LK1DDqxJ7zHBAP/Od+NghtXY88RtjLivTx26Lzlrh6MzPj5UE06q6aC4aD4hNscbV4/OdF9FivHb&#10;r3tAKS/ePDh4+t3m0ggt5NDuYOMg5T5Bfs8KrIHS4PVq2yAZWfRDhBuTNEP30B6IfGvPX+NMZY7R&#10;m7sAj89TB7f4jJKBcvgPv22rbkHeAdxkZC5EhmbwJ5QHB+zg6fv05QcxnU9yyGtQJhma8yHi+NkC&#10;zpkAq0yRZ+QPWzGlfe2N193/wM8rwGZcGfr3/ocvvvvuu5EnE5ntj/LUlq+ygOMk1GKR9lio487o&#10;ZfEyT4XEXlR3suUVh89iQmMereEJhwzgFKqpg4wGvrZgvsyJve3olCeNstA8cTCLLWi4uLEXe+F1&#10;0mJrsoxuyuTO2YZgZW/D+fr663kFn4U4hZ4tOZTfd8Ft6VW26DUXvkYXbZ20h/d7f4H32XLEeuTb&#10;tt0unO3Cbi6js3zD/8aRe1xY+Wx3/6Y19Mb+I+/mVhPC21YzUVqfmsl3UTDxVtpxJ5sr6jeGW7Ff&#10;7FHhyTL0Hrkq38QL8JrmslFlD0wn3VsfGh92Ub10I0OR9ai39mXH0jiyiKm1rXonZeZhE4MzBleG&#10;wg+tG/6QebPRPnz4layaF3die21aPZJ7jthvZIFbPx4BbrmPhonX4cEf5eVEoTc3mWNNvyGL/b2o&#10;NvJPzLXPPDjkjN/ETnDAidfxlXwoP01eaT9MnvrpygXFTew/F5evkwmy0RGte567/clYvDy/Co0P&#10;eXUy/v/1XzN/QtvxyJ79wCt+w4ttxdG2L0wBrq+39puGiWOyiQP91hxkbJrX+6R+Yj+sTzzPMWxN&#10;2gdk+g49t9BHRpxFgMsu5RV56XB0wv8XC+AJD3Nu9ZsHl97wG55ymVj9JXnPInrnD2RKXV+xm+1H&#10;Y0/+wqm2IWv1PTJu/doN7JbGSmzxa3Jwx+OE1+aw0XlgJycn92dxtXD1BZ1nkQ+95tsT43D3wsL6&#10;6eWDobkxbTwBA+d9SXUL3I2pN3CTgoJrB3Biqtuatrh0fC35ter4cvZ936+Mm/h8tb3ooS8OJoY7&#10;voWXrRNk+ru/a+3b3+xN37A4tzqW8SoVal5RmeaOz9vn8KMjnV14Kt3OL1ZZPGYegxS89TGpxYsL&#10;APDFufmdcWr9murH3saUX/NUuYWnvr46uuDtb/vp5gW0K382tUl4r23u+S83ro+aA1LxU14T+yE/&#10;/eCp4saJ+eteXI0SP6T/4+nCbW92SG5wUo6O2PBWpUwpuj9imOPMxVL8tpi7p5ckt0Wy4NWGgdsx&#10;cu1U++pbyWtk/NKJdwpam3OWpi07vS8bs43NXKDQL2pjc6SMUwoYH/HVuWLky3/6TeTfp37Sns7y&#10;zHvWduhWh7OIRHbzvW3vokXqFE9AiSV80O9cAd2U6hpbolfPUrIxMDFGbmOB8uh+fLi8XLh1sa/y&#10;hM5e8HVMBPFdG+cAzn7QJIu2GW+GDzn6f5x3L8DwB3qrPx4u7i9Nxz6O3bhHfjdGtD789UeLU9/k&#10;hj72Ur/n582fl3zaFHGg7PH7/c3RjZckS8czjoxNyEJe9e/lZKA9128MXPLrm5U3/W/1XRnnVYsz&#10;R3F+6ylYPvC2qx9/jP3ixJHDeoMLjHwv5skWfeaaI1WC86k5YPtpbRU55sIFfxWsX2QcmY6v0tgb&#10;mI+tANFx4OSvWYxFY+1AF+fno8MvecL3b5WfDl7hq5BB3v4psn0TvdZutkrjKTBkcQGw7YkNhd6N&#10;KbmvephbXUoU6ve/Vn8qDf6Nu/sTG6jw39K/9dw6NMjEFmJ3xiMxgdZb+1aP6D1l9LCPhraR7XW8&#10;bezgp4rQLl/9vHPA0IjP5on0H2Pr7zv2euvJl3/OeWLGgMb3UWv5899NuwfX18pyVf3u7nMBP/I3&#10;v2d750x9ev/c5LsX3G656K3cdiCyWuf362/93flYjND6XuQODHnFudhTwE+8v/zYhvO1ffGus995&#10;yZFlbE2G+CZ/45tXxxqexx8RFsxTsnvj8Z/ijRD6K9zmafUbDtnFQyyxjbxYXZdocJ5i/7LZ2g9d&#10;H9x233yx7YHfbemA84mt1E8eGQ57E0fXM1Sh283IsPwGmq5R48As783jdBn6+C/GbNVXPmNEZZi4&#10;5MfKb+vvUh2mY3Sra2zor/Vi7brw0vPUxE/byAdxiYUf3TdWy6e8Xszey1v8UnuryPp3+nwBBir9&#10;rDkyPNnSXzU6MpixitUtG3MR8hIzMRF25JRSOq8Kwo7XL5muugDOLMTNP7OOIuZLP2OEAp/PrSFi&#10;1r4bvnfhh5Wvvkr72ho8vXfbKGCwi9bKdtuFDZRt+72LpMsHnH3yksFni3zgZ/7usnS3Du5dtC9M&#10;MsvTtHDoWxd8gvU6gSD74u4WATjm+uIp5GuDPUdjP7BgVvfV4a6rIEc37NP9i3Oq2vx8RSXywuej&#10;0gtfdcsD7PIpXtpX/luevVmy+jDVuOehRf6NgZ1Toev8Qvx464oCnyw9Z82WbyaPvGxcwMNj7Y0O&#10;3P0UR/Qeu29eqnwh0Lxpjp8/xUNiUujLzrF3auCB7dOnhSTj4BSvjjoNf7DZ3ySmMxnaj0Lfcf/U&#10;r9He0HnpTZ67oLE2HZrpi6k7KhXUnHnsTW757lwvyf7kx9D8nA6RR9HXFW8mqe3Akvl82tj2+8bc&#10;xZn4W/rm1KUhKA9O81r8THU0G7M5dB4CtjdWRIav8sBTfXXkcv5TGsnTtz9a+b/whe9T3tnjbiPq&#10;7S8yK2PL6Z/r0wcvMF89d3icgQRQFUSxPjtB9YqtMXIT1viUXL1TPQbcTrjMZqAMzZyMf5mF2A14&#10;wnVQXOOrOKXOiDrpYs9AoKlKMUhEa8kFZrCtP1U25FFvMHFncWWJXjMojCLjNMD+x2nFgZyyiWfr&#10;ls++GgeMui27v7Lsdtttt263W1dZotd7Xtp1pCaeTr4n+Kpg2jZIwdw0l+7irmzq76KeD2z5SXFC&#10;jNYkwFdyR0syZcOb3izEeJJtnhDYkwW00DRJ2YvJ6uD69OnS87SvySw8A6nEqp1N3DgQYaC9Stru&#10;ck92tXRSlG2wS8+do3dZ/lvn+ObR9kuOLB89ix78QE8wtUf6jH32Kl725aVn/8A5nkL3aa9PQ693&#10;kdTe9H9NwMlkAjITI3xnwFm5O1DEJ+u3WwcD9RY3YOhzujc5O2hEiNqZPk6gD3Ckq+wxXsvKvbEV&#10;9BY2V2jF/47powBxDNdrrZdGGz/ztXf4vSaHYx8TN6+M8xsLYmFlqD2SAND1qU4Rh84fk1+8ckZR&#10;77MDxepWeYq78r5s9RnxBj/67GSaaY+qsb2BYPrN6olP+R5iO3n+De3IsOWxZ4KHjTWh0ZIDtl1/&#10;rc4Ay+fkBUgoLp74VPYEpDGB8BF+FiHP5KqQb7/Q8SeHWhTz5oedT7at/CfvkOmR65CZOjFSqVqr&#10;rnFfePFsoWdifmny7/atiasfG+PAxPp+EATnw1QPfu7gsq+y8j+yUZ0s7Ls5xoCOpgXTGbua44JL&#10;Vhf3Ley4U3lPVtWHeNuH1vCTvxS896J9qD9wIx/ebDD5Vh374C9PrT1Kw/haXnBK+s1XcdNQvniK&#10;0Wx9lJHzi75KkI3QRsdWEbd4WlxZPLE6+6MLOLljJrrsNLlv6vF7walT8L0/45/Id2gvDBuAm0ng&#10;tE+emngQtxaFVt6Hpng6PNC6J/hgVpehOz5Xr//spLt48RfYH6K/3yGRh8rjjGMLs096ONa+2yfP&#10;n8lI2057gd59lfbRxz751i+rz9KPYJWtua6M3hITM+xDmi5AXT7v8ZGDfi5WiRH764vKchbyl7K6&#10;tR2/usALfmBPn8Iv8vCJmLAQOr9hLebGNuihM3gZH45dtavbckR+YOufNJqP+O3JTrRPf4Xz0vMt&#10;HX1HqeyJMQWNKfyeT2Aq01NPj/S7E4PE0rQ0Rn9zIFTwG2p7wajzyIvWa3f5Dn089gJEKb3TR51+&#10;AD+mThn8LgacffPqLZWvsOeEJQ3mTtNHpj/Oqytfftv5z+Lisb6ZrbxgzvfSc/nVduIsPgf7MRdq&#10;lbHHzB37m6ytC0xgc0Y6T9Ct0YoxX4+d0kbmZJQ88ZILHb/kJy/+HHtHly4MJq5+/eWH+sNTW+yh&#10;dAweUrOfenTq2/ipudxJXP0ZeuI4T3GZs/3cEzJ8x5ntC5F1nzxdW8QT1W+OX3Ff/hFDbExcTO7p&#10;uNw+MYLR0Yf6xhQLyARy3EVEMZfPJ34/ejke+qunfD77LnrcbfbXtOi5WeE+LnC+Fn/jh40CHO3k&#10;FlD5GhZF0T75QRP++E7fkj8sbP+aGxyXZ+cTxZwv9iIIOnyy9pvxfGgXMjCzuJlXvybuLCR1bEgj&#10;e8HFz+9nfpubltjXTRJDc3xdf5fOPB0b7w5MYKPd6JEO9VVkWTnvV7SivQszI+/Yn3y1Q3SvPjne&#10;Bf3RJyoeXxWWPeMfMPT0hCqLoXGXyp7+9cid+P6UV/W7KJxo6O8Ef8pPnDCh1yvTeWjkwnH6xHPh&#10;+OQ67Wj+HDr+6EgGupOzY2tg7R+UwjSvXKJp3/yEHgHwfeiEjxsj9GsXfscHAyNWtnSOHfT5GZuR&#10;3QW9xqbOmLLw/T3d8LnL/I459vrJxJy5gIvdW7CbWBq+YsXYBk6Bq+Cz+1iTubYMqd2esG4b+66P&#10;+3vHpfKZL/jHvnzWks346QXfcYod0y8bE4GtRWPXPqX7Ai2u+YtYWDn3J0XkLDcHrD92ngR9/Di+&#10;brt4O/rNm2Ze/PcV1LVtZOn2xLB9dKvZiVl1Z/eRdGy648bEVeMlEObHa4PSPqZZZHU7d946fVH9&#10;zvfQN5+QF9B6FvV6U/DIDJdcO5cZnrFsKvfiLxpL924Pq0dGdMDoI2LIHMaNymjA0abgpewTzva1&#10;8S84MlrP6oX6xNjwnfOR9dU33+z89UU3VOrr0Tn0PfEZemjimZEYq1c8JMcckdq+epVf1tTmuCj9&#10;qoxBmPrdHtmXkJjELGXnT4tHPvtb5uaIOX/oOJpzgJ0fgdk4sK/v7g1xxkg3Dke5wizNWRQ9cRg+&#10;8DsHCpx4AFfZIkJvEpIPsu98hcjGU3MOfYvse4G2sRMa8xNDuAY4/6/xfuN3/Tv6r1zk/70CpnYK&#10;aiSvPIUNCQ+oaPfh0y8+RfHUD87r5mU2U+iw8ykw30YXbfSB983X3w6c/JEPey59W8WW3aZ+8qX6&#10;9Ut1V3EKe/acNMdkXFna5yL/G7zI0BJWxpktN6/igwvM9kdw9vuzC+EnR7UtN0JWh/QbND6d847N&#10;8+Jr7dFYOjqmEvmnVAf2TUEnBrAT+2dtInUVG998tHdbaHaZeluFrb0dAV85AJ0tpZ2DhXXceduh&#10;uXBDMzdQdH5XhIfPwtgam8HW7qdh+n7kp8/F276/jVngfgtaQYMsHYujc9fH4CaXKnSatyUEJtVU&#10;HRnT/6Inmj5rmzkfL2rhxXfn76lyxjF+JeLYDKT9MXvsmz+yYjR75NuYDC+t4SdPKrWj/Jx9FMkX&#10;44TPtPe4cAO7tFLVIuas76FDvv4kRrZffTs3KpFCtO4F8sZ0OU0OICvcLd1/HbatNg4cWkrtdSTW&#10;f7S3JGbETWVhkFN+Qz/16hav/ji0165dB4huvYks8VC9Y7efMv53rjnTm9JZPrY3r/u49dErHi94&#10;zz/cBHvOfyrL6nHbo3ryy8TZytzrQwlT/WwvKNtfPgtXZudr62zlAbB90lmoxoTq9QExuyLwz5bi&#10;wc1n85z9u+xxc8bV8OAeO2+T+sqMzGHFz099qu33usfxh/xofUzRpqzePcjX5/hvW7dxw8Yeei2U&#10;vvTpfD/XQvAQB7bVO3EAbnlP/dAgx33x9+ZZGe+Kf3B/+aSnD8+ovLTeb5EUq09ZRx69XvDmdK85&#10;uvr1qdiiuzqx/uwv3dDquBsmfKXsK5/ZZQs5rOWw9I5l24ZX81/mLYoHupCSdVoTOo3D5BbnUujq&#10;kzMvNj86PgOX8zvIbi7s24hy7sdm0vhvCp3WJr9p/CcqQj+EirCp5uF3tT11IBO/f1SWDnt91eDr&#10;RI1qY9ThNwrsHargFMZiJLwbkC5MxbieBGxSPNQbTAHqoJJtX2OWCWsq3gi4J6AbBDXa6TSSh7KB&#10;iWeOeof1DW//rezYjPzu4IDvrpcZbEzSyT+0qbz7z8CMXtq3Hn2BpH1L+ad+A0X91tlffHV3WZr3&#10;NpKmy2VScpL2woNB33ZlqF7uEEkdeZygKC5M37yaYNP+BPASfbc1sE2y4ZdJgHy+idtvEWlH56df&#10;53XRaG8nqd2PKUv6yLU4OvnXgRc3fE3GOZHIABq69NgPnMoSGDzeme6d5HO4uI5Wf9t5L/ucfC5M&#10;ZT1U7LthZni8fFRcKRsNn/z1pDpbNtgLfhGw9toFJrBkdzK/suCrdPti0bpSrl2zEGQRIokpN+O2&#10;9KJocH/9ZSZHvdCYwWOfiOUztjRJ2zuYEw2Vh93ohicRv/9u/OpC9q0/29fe+u2Bp8NdSuvRYVpm&#10;8n/0StVXX30bu8wTC3g2drKtLc7dUzfNN/th5xV/fvdg7HoWawLUCSt5ckespM0+7ipvSeLdJxHe&#10;0Ht/cGSvrfkSvW4NOgP8ZhB7j59jixfs/fHkyF8SNI0LdPhkB/XArr+RsT9+eOUM9Z3g7QAHzoB0&#10;hGFb7cRe+bY/8NfjnwC0P5mQx39PfemfE1H88/FKdxPnLpSFrjxcHLEXeBOez5WRfXU9g3SEWh2n&#10;3XhwfPKOyMKpbs5yYTY2x3sW+b2C85cv/vVf//VFM7T4Sj/bvGW7cdh4ZYfLFvyzvHYbq76pm3p1&#10;74TMYeWpDdl9+hT4viY0tvvX//F/9ikLv0fWRQYyNoz435jgCRIX80xyZjGAbTrpEBuHKR1Gj7Gl&#10;PqOIc/bQl9ExRoHDw0KZOiTI5M+Bfs3n1WvrS23qtXW8ztbiKrv1SfXAoLFjyk5I0cGfDvYX3yss&#10;K1/sw847GVt9bXfBB/uNw8WnxOsuuHAO7YUD4zN8TaTWPsN/L7ySvTiJi6E3eEF98JsrxET+5Gox&#10;bSFVzvCEDNjeoJbXJK4MtjvZrm+Ms9FTeeY69UOQrzK6rQynDYNTNp9QdWSMzbNTvMi4+cKrci33&#10;ze+IBPboh0xlO/boBZwxWzmgg7Ct3Z+TL7xKWtmFCvv402sLmqv7ymK7F0IWbrcLazu8Rsfpg06M&#10;PNn1cxaAZ8HqxltcdWSAU54EPqWj1NGL3HuR1qtM4XvF0KfmwpfyG39I3DKBX553PnJS0LdTpB2P&#10;xSOPuDUPeWOj5FP46tDDwwUq+UvZ+eg8ITw8LWAp+tLoGdrpNzv/3N8QxN61vK1He/H0uzl85dfV&#10;I9wLF+6RaeQix7ZrXFvY0rm2cyHpjE1jm5eNIsnBme1hgFLr15ZDe3LAvNnhBdm9uMYd+GI37J6L&#10;V2Jy+0GEbs55Q5NO1Iq8fPDrr3lFffKep5HA87MFEPb89oPfgA/w8Ut/Xyz79Wv67H/91/eFM/3Z&#10;PNBFi5DXvy2wi1P5S063oFZfrVnfqbSHlTfysal94+1X5xV+eyNM3w4Se0fMxhO4vuovGk/+t0D9&#10;bWl0HAtx/lx/me73hsv4844xvkWrfE8fXp8/cRy+6Hga9/cu3tPl8UMMhIcY3CfpV1fbifnJF2Hd&#10;It7kT3dI96ckxF1a8GVPY2efwIi+yqPXsRv/8cG20UesBDA2Uz/5dtv53ZN1fkbCTTnOPTz1hc6H&#10;jJczB5wxujGSC8Nf/+Wb/H5YYj0xZ/HZRcOMJLVdvroll3nyd999X1nma96sQ6blb7t2r6zB27a9&#10;s9txecgR+fvq459zgdaTilnozni9r/QjMz2/Nb/NRaZeJE68mjPM/Cf5M6+6Fvfk81p19fRwjD99&#10;4duqS2tszu+BiS+dazj/M2f4+ufYLP2HOlWJ3QOz8qJRH594CpGHD9qOt9CLn/QnZWO5x/DCw5MD&#10;4gOzypanN+m8Po9EHVu8xagXcuNT/VjfA7+fn/IWKTYQYzyBh7bmuvjRReVUtK6rNjUrf/6UNm9I&#10;+nNiY2Qg6/oNjRKkQgg/+kfmzdWbz+Fx1+qJBhx91j64my4ftsSWlbWMIqa/yj6+exa3j82/PHO+&#10;/oxWaJLJDa5iBp552dfJMc/FfD5In+A3HzC1sX7SvjJPwk9umHbnvfw35wdf1j4PXuIGHr3I6r8X&#10;MkMb712U1rcKE/j6OMqiAWF8PFtx6GYKbctj9yefRI7QnpuQ6DexvvnT2KndGLDzSzLMRSE5hv2P&#10;rcOdD3btpvGRY/NH9eSaxVpzmuk/fKRNGflt+Vqcuvg7c3Ay7JuERn56D54LxPYddq4afh9zUWvL&#10;t3/6H+FnDSUxmb5o/PW2nfkJE6/o9RvA7HN8ln353c8iLI+lZTu2lwOm9q9//UvxHa3O6OlLq9NA&#10;+n7Vbd9dW95tM16Mjbyh5KhauTbWV7aXfWOv6Nf+nDHHWzt0EnZc2MZkYkdxnjkLpmv7jZHxSW0S&#10;eeVs3ad8s1Od+Cj2qs3iKzp8++2f+wHHV+Jz175KKzbZ3DL+Gh9tH5w3VFW0f+rrPW3HS3+2xrHR&#10;uf6JfGJ0L4Ritn0I/OC/cLST++c+fW8OZDyfORAa+sUW9Qoae/64dbtd2NoUv8TjnJuOHPJCacT2&#10;w8f59fTNB4ctj/1X9o45qZ9C36GDxs2bf8i3/VReUfTNiZUzh40cw9fYNrnL+bO+mYrSsG1J/xw+&#10;y5Muw6fzczIMZL+3zQFZfBT15Gox9QjfzfEPr2l9vmEuvkrY6IRQ63f95OZ/4xR2acA7++orz6lr&#10;fb7oL+eNvfMb9nkTRCrCbmxAFvOurpkF9ufke33UmuH6+ZH36O5YXum6Cb/nj83hlZ4xN7TyTQxC&#10;tP/OwT/4fWwcgsmBfDh2M7+dOc/E2yNbZBCLrh2MfhMnuI3u5kPRrf4aW2Ex5iKp/j59vudPPZ4c&#10;+0g84VLYF9+ntfWvo9ce2m8ian115mHidsbHsddNe/d3y8f2Nw5w2TkxXbzGnfxPbo/tPiUXwNm1&#10;gpdkf7xXnuyePykp1oiPzXOTQ2LmnRvwkdK5Fth35Zb1prU62e5+7RQ9HN949v2JW7bqJ+N5Djvn&#10;Ub92WFrEKFZwN0+1jqG6w/+BOJ/WXeLD7f8F03wy2K9v5A7eTz0fnCbzVONF3wLTaefoufxsW8qG&#10;bln/yhyCTlNPts1RA7tPEGsnX88dzHfBBYTuZLTtHExeTL9U+H9iA2biaIVmf95tqszXltQr6rfs&#10;DYV7/JvtbcvTWH1xTNvKtnj6ZsvhZf/mx7B+R3jO09cwakfP3nBtP/3+l4zrO4aj89gndmUfY8mn&#10;T+ec7Zjexdfa+9FVnx/aaHQ97fjJeKPgtblkfUm+vP+w/sInIj1+rBxhYj6j/im1VfzTOWnmfNmC&#10;DZHSWduMrmL4csRD5P/bHbb/o/grt8dW4wd12+c+/M//63/+up3Rdhvr+CRYr6HcOkgMyDk6CsMZ&#10;oHRuBzsOEgAAQABJREFUxUQYL3dsg3XhRDGpcWKj7lNOFBUnDibJ3+ekXMCPYyYIxoD5boKfEyC8&#10;dvBu4jptM8AENrR9lHUyHJNWpYsqAiu80JkA4+Q9GUoQHXywXhtmcHfysvTYx/5d6F77pc2WDGzn&#10;pMZ2J0A3ztIRPH0CU0I4nb4naGdSjRcad1lZdstG9AQ3iwHzquY9Bud3kNaP5CIzObV997e/5Xcm&#10;/tKTcMkK3vOq55hTEurJc+02+unE5EYrhMJ/TyBfk5S1Ax5zcnlww3vjpW0d/HSgses9EWnnivJ4&#10;ad+TGYs5aFog6kkcv6UdjInxXjihB/+trxsfgfUnUYsDkxX+QE87neCQQxHD4gBtbWDWp2zFruKx&#10;Fxic5KXOooU+ME830HsWEyxqomFR7ce0zwLaXKBpHAawdgivtUN/4ybHPfmMvPjvk6fiFfxEfcX9&#10;7RfmgSndtMKfC5czIdzJk3oFnD+26WCW4y1LY7fq+fI+Ln0nD2mzL3aUnlDENurAj81fuaVA50t7&#10;P/qH14yHhkWivQBMf3HZieXhT8xOouLLxbW14NtXAMbfXeBJfPBXYzK+pat44LcINxIc+bTtJAyt&#10;90UdP7c/n76/NPQJcbcnau9x3x8/g0dEWF8sTCOWbPls28qzJ7gLazsnbwMfY0z8ZwtXmzJ9OoNY&#10;7KH+ptv8KL/nj27O9framODhC1ef8JncPot9u1iAPmuB/VN+ZxZti1poOBH84cf/Ku5f//rXJ37A&#10;rk7wVx48Vj4+8/o7OjkxlgfE7/SNmWjuBUly6f9/+9t3lVHuCFp9Xx2Sz8TULjztolRzWWhW78gh&#10;x4hx7Wiz39plYnhz/sTQymryIc5c1CDL8Jefhpa21XNx+FnMoGssFc/NsQEUn48M2V97WQAFMyfX&#10;8gRecMff+MJzAqiwFUPoO2TAu7GftpsvWdJYvIXBwz4bTX9Mnzo0FqZMzhcZ2G+ekvB7cN/WJ5qX&#10;J/+6uK7sYqL8qJ3/9hV1dPSxAEUuthEPqye7knl984qJ0Zt8Crr29Tcu8ASwfI/nDxa4ElNys1dy&#10;8zf58FVnXFnc6hs67tjHkxyljy7bkiftco98y07te+QILHh/2x/3GI3un3RjfCrkoT98D32w+UOP&#10;71aGynH0jLEGanledMAtzvAUy2OfsdMsvo3OEyvTHjvSI8XCA78qP/zwfWw0F4X2qa6ffnq9ArlA&#10;f/CF5NI1r1Ear9m+ryfTFnMnCwUdr1JJxnljBt87IZGvZm7rREABr56f9Rf2Wz3xkqvEl/4jR/B/&#10;L8YHd2x1HIRW+DPrXmA0Pm3smpsp9Bn6G3/kNA6NXPXk+ujgmIduPiuR87U+c6hvv46H1x7bil2y&#10;dWy0k/KSY2VwIcJYsAv/c2OAvLVzKbZQ9LOVid1Xr4Zh5Pb6a7DT/8auLh6yh9z9dRaO5QTH3+bY&#10;Yjkdnt8Vjp/4YvrQr1/8t/+WG4T4JvFs/oTu3tQir/CNHMiX33//3Xnl/+SH6hnB2OC/zLnS12de&#10;FT1OLpPTnMRr2wsxvWM5MaSYU7Nd+1fkmBh72dH8JFbMZ+rgzDHbTqzcx+/j+OX/yb9r5+pfGdFA&#10;U3zfPNA3Dxo5y/XEmP2e5wQePz4S/1+fp4v0Sf2jsRn0neuRRd2MQeEVfPaaObC+sOPi9CH6fZPx&#10;beJp6ow/dOBf9PQZNNWRH6wtf+H7Q+ZnbMtYYgscf/4pr/lc+OoTWH8j69hCu/i0HZjJgQ63Tqzi&#10;if6Wzs3C8xVnM57qA8ZJc0ZtM/ZPrpWnd2xGR6yAlf/keLpicUTp05suXr8uyr78t7ENwdsOyLcX&#10;gOOtHq/8nrDEx7gET9k2+3/581/i4/Tb5N3GdPA9WTy/d5r5Q+otOvW1wfSLPYyh5nD0E9/VJXBK&#10;n7iPEu9lauP5qh/SJyjrNbcKmfQN87zODWIT+ev73KDhd5TRczFb2+aQjsHiq75wEW3ODdmAfGIJ&#10;3szJxsdsAW54yhNz/uECsjBSXDhRz17yNz54Tp8aG+IpLv1GOhvwlS1bklH8Orczvpuf+ESUxqc5&#10;gUI2cOzei1/hp04MT/+bC7AdF/S5M38oMvz84f/MARrfMw7tXKc5M31MfxED9MCDLvj+9V/+WnJ8&#10;ag5DyFlbybwkOv4///e/xwZsMzmVbOZU/GVOYu4T75UmQuDE8l4Ybm7GK3yVjb2VAb3JC+OrkVFM&#10;6Kvmr68bB5tfDt9s6hv07vnp5qKJjemz47excWWI39hjZVFHnlq02z1Ofop/yKGdrsYMuriZx0VM&#10;+QGMsQ5NvPAGDw88PvOZ/LI5CN+Jx8FxvHBwle+cf4SPY7QVfPBwE50bXZpzCy/Gp/83niLDyDbn&#10;V/DF6Iz5c47wmn+PzOTeuZPcP7DxUfjIbzN+VYzqiB9fvcrwXzp/yiu639u5c9ljJ7EkB7MtmcWc&#10;sYaOW9Z+e7w2Ljz9j321j59m7Uwfvt/AxIaOxVxUq247F6GG/rRFjvLPr9UlCGsrMKsTW7F/Yzj5&#10;Cw3xge7mmaVpi9a9laM21xgrldf4Mn5urB55FhcOWvC3VGYHlzv2CdBW6zSnrPwbU1tvy05j01l/&#10;uO27cGuTPT9EBxx5bMk3/eT1hC7cpdvt6hSTyGGrE7iN/7GP/DHjtGO2hq/sU97T3xPDjavLjweO&#10;TReniPmiAz62jaljf+3guz34YFrOdo/RNK8Uw4p46RPmiTFFf8PDWFY+wYejbm1XWmTIx/7Shv/4&#10;J/UtwYW/n9IUb+k78kp5PTrNBSA2QVv8Tu4ZUgIFPlpbsHniPAf6/B8V/ZdvnLcpk/uHrvMY/Erv&#10;+MVP292l5+OpWL31J70g4fAqR/aXXUZ/4fPJGk5iYvn4GQDF+KOfm6s6Z5Mr5jxvcssr1kJkdc6O&#10;87bON4MvBkauM/6Hhv69MHKh83Twc7NFzu+1h6+5npgWD8Zvha1C8DneeUB9EhoK++s3Pngvrc4H&#10;Is/AiPOZu2s31it44u8YrlhgH2MVXuZW6LMFOIUu9U+O2wcAaDohMW/oeosjz5BH2GzcbwyNvUL9&#10;0HG9hp02Xt9v5X1y7xiGtkI+NJZuKz/zZT66uoClMzy6iMt9Df5Ns/vkuwq8tTV66K7s2sjFn+Zg&#10;ijkx2uZQK6Nt9U67rZz08D/2XNgSARc/KquD/drgwA8d+qTfVC+xDShQx67LS7t64wWbMuXKg+7n&#10;ypNfPteYOmtPaCrLjw6VMXV7Pa4An/kyDs7cYW7WA0JneOY+K9/SrG6B2VTs7UV/VFYOMGy49Hb7&#10;R7ja8GVbF4Hx7o2krUv8kD39d+GW181HbITtG95FOLS9heePijjqBejEClnmhpXRX7w9dWnj32f9&#10;Kf2PnxsXy4D/U9Z29vWBECkdMbGxo03pDcEUOGXtttv5CafRb2Fs2QKt1+wjlZAI/JTsTyJr41Sn&#10;zuPP/j7mlbUNwBO4AKB3sM6+DommBOVOX0z7tEoUkcQMrjc/ZBitgwgrZJ9Dt6BzlyaL1OFRhQOv&#10;JBQGLIcubqZx6AZ9YMPHMJUTRfptaVLMAfnpRb5O6qJUkwjltGfrT1Hfztqj+arTDSJps7/yVcaA&#10;4Ll6q6NzR820sesWPCT+G3/3F8aJsgL2Pb9eYMzJjUKfyh154NTO4f1tJtROeKkDfwt4cjoBWbzK&#10;mnq4ExczwG37G50CB76vKsn+KxamvnYLP/p2goNucdj32DXtJozzezBj7z05G/lGp9ovvCzc8cVr&#10;oWr0Fg7zxNVoJxEO/8R3eDJ5eSeWRobxAo6PbixMsFNnS7+eKMRO6NQ+SUQ7OXH8FHZPp/81Tz6Y&#10;OCbI0gf2RGdsWlgowfMn3sXi20kf24ip1IO7eTzMXjvw3xf6R5TcpTODLZvlP/q9YHdCfsfEpc0b&#10;kmRY27xpyIEBlj6PXS/YX3vX65mgrh5r42PvTejo1r66SuJvY0Zc3UX9eznVuVNSmaeJj1/Do5bG&#10;Ox86t+Tw7M1xvh87r5zqTn3x+kQfuKUR2uH5HD+U3u6w+R/BNP6OnNm0kFkh095kc9tfXKSxdO8F&#10;YjgLd8ysqnV3fZ9Kbsv0i0Ta3D14IRU+xybOX+bJSrGdyBxa9hq3WcSzwBn7O7ZQ+k1wDJpd4Ese&#10;2snvYXfJN3mTqhs7eO7NIAZ3ExD5UT1bjI8mFjuJCs+//vVfig92PMY0A49G++TBrT1j5MpKH/yy&#10;gKV+xx55Fr/qj+KFS4et70l/xsnNs9s2so5O2uZC4TmOnZSxHVu+9c1th4GZgLCvoE2f4TEy78XU&#10;6laf0GCKOrnSXXWr39hpcjF+e5JTDHrjcyiMXUbm4T3j/dqEfhaAjS8WbpS9aOP4X7J4+V0u2sBl&#10;r8WbfJeYy9/Gx8a8XGWfzvC2He3msWODaTd+aJky9psJo7y9OXv5zpYvFiPjV3I7PAX9X/qETWRQ&#10;l09xIo9/xXG+uk8+/t0Cn+nU5z8fOXy8MWg0y18O9sSiOEvXFqO0o2EXoYkF9pg4uCeV6H7uCcHK&#10;uYI926MP/hBTdrsgwyPj/ogd++4cjz3lI+PVLDz1gt2JzcX//HZ4USlapM8Y9w6DzyM8tezAVmPl&#10;WSSu/fQt46f2jDOeOJRnN871E0+1KuWXNmXiP3rHz3w/k/Rp0z6+e8mGF3xys82crO+FAjwPffqU&#10;DB+RC7XR294/U26fNA6KPDK9l09f2vLC++f5Th9gk4mRF99QrzJDc3nQ2/6zMAAmn8XbHOIEy0nO&#10;noh//cHTwLFjThwf2OC5Y3d1Qbf9L6znInnwP/3wxX/+7T+zoJGLW8k3TjxdjBaDYxM+Sb6YxxdT&#10;xw8vvy5N8SGaxNTqwn7dT39vzm6bOTBb5JP2N7JS/hT9YQtZfVpOB3K44GhtumBvOaqyx4fjxnI6&#10;5F48VGy+WDnwQfv+neDNC8uvMH6rurEL/siGXsmb3xtfp+LJg5UnEW97zj/IUDqpm4spQw+MHCEn&#10;FObigZ+bR2buQIeZJxgb+mrxCPHMjbK/8q1fui3M2EI/HGFf/ugCX/iYJ824MjrCXX0qWL7qez7O&#10;HF5s8O+Mz0O/cKFFjixjR9/MH878A6xzHUW7eBZJqxvbbNEu/KScylF+0wpO+45l6Oaw52EgesIf&#10;Gb0Bp7ghsjltx4oiHGabR+n6ITnQtnbb9sPrl7ydSwxV99D0dLH8t/PrxSHbltr7oSMeklOj2MKw&#10;mpuPwzJ0k4Oj54/onjnVXgyovMePK191C6JjsfNr6KArhtXph4o5nPZ9Qnx526o3f5t51uitrmPU&#10;kfNvuQF6xvih04u/vTFlbj5jfzg9Zws/C+p7/mwNQ74h636Wf4XL13fffVcYcPhoRwMf+zt/IRNb&#10;74LVykm/tYnt0oDrU9ljC3l0F8nBeTOCxfmAtKx8xU+fhNuF5Mhuf/ro1OvJCjrkXpurI9fOM+DN&#10;zTguILxuUFhbDbz5wcQ5+PWrtg957Xnl4M987C9vPOatEzPXG3g5RFSNnIs7bepeuRYfxW9w3xc+&#10;XViwTuDNHBN/c2Mo+L24unZEz00SI/Pki5lDlPTQ9wrnwyuEO3btE8KjzpmfJG5d5FG++WbkN879&#10;tmiLndPmzTGjo6eVJx/tBfV5umR0HHuw19j318xr2DNJInWTvzcP0GXszP5js9mOJPbXdtSyf+Ps&#10;8W4b14lRsPq/BVB55Ed9PDJ8+ycPfgyd1bU2jC3kjx9z40VjPePIylUXB9hxb9pKfPOVGN1P9ctP&#10;CPyUuZ0STR58eDtXANe8XiEK2i/yN8yv/rFvFQM/9CafQZDLu4WXsuOSbWmlrvKXN1/MWtR4vCiI&#10;tKztJuZf5wcbv3hv2VdC4z94Q3FpsJ1yy0AOtGY7dlnaS9f4puC1Y/gDr7b9T8yfOchN85LvRe/o&#10;j2ZtEH8eOMdyguONQ3OblRmNe/+m2f3gb0FLAW/ftrjrl7QV4hyLyYUtnq+UpWh+KE7NDeksvrLz&#10;0J0bSOYkkq/lzzSWNzpwK4P95Rn8lbPnz6kX6xOLgReTJxhmLVD+HYkWb2nh8bnClsr6efZHbmll&#10;46VAf/BlftP5w5F9QcnBFIq+9HPmzTjGQqXdBsexmYIfrUxUvzSPcI0gh9U1x/2rrQr+Rm66pqnl&#10;jlP2qm2Dr3SOiy7C+ME7OZUcLoaGcGG9mv2EeODNP1gcbmb3ofuhTxKmgZ4uNmeZ3AVWxTFY8znr&#10;Wzu35vvKWv6ztqmuvM0LYjDsrak0jqrXyA6usRP667vKW47RhpDB7fbU2XQtblSqHM1lka1tEKrv&#10;HLdyv05V5T96L+32m4wN5Fj76Zfq97Ow33x8+4avJW+7MHfdP7u/FyDb9865xMwxRpajam1DXvIp&#10;u/UEr3PuvdHBfKo02TOlc73ERfUSw8EXV82ba9fALj3b1YtM5o57XIL5Ki22yt+et7YfHHpk3tjd&#10;/IyWt+acdL2knm3bE7C2ivjr/9HjAdR21S39u/3e9zauuyxu6adhc/8Nc+9//fXYDt7Gv3ZyutHL&#10;+F97xBbV7fjnfvvH2nbpstv7svL8pv6d/O/b9/XSd/3qqO7eX7bqtr7+vmy94/pNb/c/J2OGx/pq&#10;6TVQFyHbvdlSVS/mBlpsKM6HrIW3XD6divN97OkI/0l3E9svngP75vj36B2yu8nPJEWAi8k2jNOG&#10;kWbpIlbb5hwdwZ+a0zFSb+AgTO9OaQeivEE2wdQJ6XRCk1mvz1LAS7SzTbI8He9bd91oP4NAD/K1&#10;E4k68Mjl4ppyt0nETbwRvYPAgYW3xsfTsQ+H6VQSSV+5i97SXzi6H/XJ1YEPfQMLY8E59Hpwvqrb&#10;O1pbVxkO0Qc3pNTH+C3dz95uwTUoT/sMQKkjU2RRTRcwdH+SvKBL4JK7dzUtn8CjUZzwxWc/IwBR&#10;pg4M/svTvrLwtmQwSP9qkpHPli4UBN/d8wY0d5WJj4WZ9oFG56GNHr2iWGmHJtipE6F8OhO45QW/&#10;xZaM+aDXxSA6HJvXZok5tBQwAzd63nXqHz3pFto9Prn2xqVX247d8NcP1H34kKeLcqKeg4GpiKNv&#10;7RLb7MQQ/07UznZ57AKC9s+W8FPww2eLiYUWNgdyX2itDQo+Pjwkgs8uI3uRSncGrdFneD08gmhg&#10;bFJFZPm3nn3TJoOesoMf3bbsDQ7of0rCtJ1JN76RJz5UVr+NhUC1fu6QG8eI2S4Ehu/ilN7KVTpt&#10;aswO/TMLPjB0WfDyPDivHDH4MWx610vlU/uZzQmaC3bja4HJ0YH62GWfKKwDCXPq124PvglPYsjx&#10;gPDBUp0Yd9S2wrxiXT0b0tFrdUMmk/+DM8Tad+bEib9efaJyIZCytrJf+/NBfVbq47e0jYzT58A+&#10;OjhIIQffWhBD38TLMbi7OL75sJu7qA2+aNz5DY0vv3w9wUTWjRtGEbtyE5om9V/kNYaRsOyWr0Uj&#10;ZWPB/spgq3+W7pF/J5SzKBn+8hWAU+i0MQzfCTgd6JTD11aebt8a3OW5dGzBMxbc+jEVtvPRNnKv&#10;fAujfmR4xaa66h4aeCmLt8e2Piv/ApVfLKsvuzhQODLl72//+bdeHBYSXaw9+RdtTw6Nv4YfesuD&#10;TvKoC3tbR6zdBzt9deI/DbXDK4e+7Dy5Nv362J5iLztNnJV3xs2vT+74+Wd8zyJG4cdW5B45bDOP&#10;SNyxW8cbuBrvEng4d8G7JVtj9tqv9aeNniGbMjbHSx2Y3e7NH2lJHZ3G30Pct7rBv/HKp21v4csT&#10;x0sHfHsBL+OIC0r8ZVGj/U3u2Qnui+mbveG1NiG7PLPHicOj7xukS4bBD1xO1LeQb+4gdzK+uV58&#10;6csD16f2EkPqFGyecTwH6HYR1gWExIX5Qekm5ugJ1pyqJ5g5JrfY9kQruP04QQLfcmxx67QXjQbg&#10;t9/orI6/beWL0U8b2C07B+6CzdFn/P0KtgEfHPptedEZG6gnQ+do7Z9gX7wWb7dg5zN2Y7/NJ7sv&#10;/3UhJkj2FfnsqyzMu3jbC4PxT2/CDD1l5TJnkbvDJP3LwroF8jzBm1y7cPr+/iZpT1yjnycadvye&#10;MZRc5p/G9JG5BA6vqVPzsg14dkCTLhYe1r9r830lO/vuK0RRcXoC9ra7PIbO8Di+iCwbi/BMJIpb&#10;m1+yHLvwHVnZhww3D/RN9oEOnzkXQxb8zq+Ke8WSdkiv/jPjLwk/ZDHeuNXcfHDkYrzEo1w3+8bN&#10;wKbumadV15cvPa3oYsyOZXDnHCx9jJ8/HX1PuNFzRJttFyCCM/LTnQzpM+TM1pPf+uX8DE3mvJGx&#10;eT50+BCvkszXk/+Dq07fXD3wHJ31/xlP+b64aQMrDsOyT9suXiSDOjLh0bw6skPep0tWr+px9S0/&#10;w+C3t/eNCt4409+GTd4G5snfw6C5aHi9+O25RmNcH4mMvVh3bn7Bd/tf6eRY32p8y2+NH/Y4MpdB&#10;YkmfjR2G39h/3sIw+WrP5TbmxEV5nZs9xJ05FfuDwS//1anOC7u9CYeeeyEC7PZXvB2ja0G3r2Tb&#10;WLhsKE+/xmGjy/gELnvfc0I0FRdPyTSxNPNGfas3S6cdTfh7QyKabFW/B04hl7+78EffyJV+ga/4&#10;Jc7EbXJBcpSxc/NZ1yEiB7p4hWjwBpdstYX+nz9jkSeG9bni52kXFzDwUR4fsm3okF8us1iH1hhf&#10;2+imfT87Ts5rWxee/ec15G40RNPYP/339JHwHnrDMyDBmZiVrmvfVMIdGSpq9y3uTb6ObomXlR+N&#10;V3Ew8TdzrMv2aepNaaU9GGI05mpBb+aQbjT08wBuFJsx5GN+79xvas74Ksbmw++KWHjkre1aXX4h&#10;lgP6TP+YXD62Gn3N55M/c989+95laKI99qITfccPY7fmd3oc3MZceIFli/5GXZDAfewTMEfhi9HK&#10;Pr5Y+5H3LezOl7eezeZz+h0e6cdWE8TZyD1z+R9/XFq7HZ3YkF/qz9B76YGK3H3DJ/9lzdC8QNyT&#10;e2wxeWvPj4LWfLJ6lXa02fUXJG+6TOG8lh/BbnyrX/btk7Xpq458LfJZ/hzvK3tXjwH4LT/1+iuZ&#10;5Ud8vSp7izm6sjrY3xsQ6KEEpfqv7T6mv4tNOOpsxV23kU2cKXtsf+wARoP/gXtgUpdo8tVcpB6d&#10;thcJFbK8/KQNgg27oatvuQCFvsLWz3jU3OMnjl5PiN30ilAk+rw+W69u9W2dcYr+C5AtmMcnR9ab&#10;B+knx48NdhxY2uYDX523prBZSeSrNNL2KT+Jt+dYN93Ke+TQN8mwN3MsbTZBUx+NUQJzbOT4KmRQ&#10;BozOr8bqdyoeGy9+4MorPP6okH9jq0wOcOk9okyeBFfdVojw+vjV5IH6IjrUHsHLkNI5a0Jz5AjO&#10;5sPNpchUh/SH0k3c8IH6Wa8h27F3KmnSfJ7zbjm8a7bGaL4na+ShPnw5ZjBe2q+PNiZOlyrAjpEr&#10;oz4687kQRDtl8cm6RZ15Sn0cQBeRp/+Bz9gaQDbR/pxjBR0/rp2wHR1vecceM6ewr+3JmaGpjxnv&#10;FXlfWwu75G+LuVzlflVNO7Xo8VJl0BkvpXpl3/zhVFSPrS/NafnD778Ht/ZG5Jb7IXrkW3tU5jRu&#10;vP+a/Ocp596IFod+/0vW0zNMzoM+sXF8QIYbX59cPR4+187yuGWf88UB6gMsBu/INmPvjH17Qb99&#10;IDJsnD2kr7jZupXNsTWLlWvGZXVv525iKkCL3jXm5+AzO2/sCzel6IeGnyD5o2IuqS/tE79g2b7n&#10;vbFj41AYRrebF9tMP49Xj/2Le2L58d8Vq7e9wbZcum7V57b6kXLzat9K/JMtlmxbgQq3dnw9YLq2&#10;ffpS4N7LuTLudvN7iJdP+3TWeXoBfNcmGQMt43L03fhamYtbCDEzO9sXFlbtE0+XTXo+ex0vrbvq&#10;kP7sZi4Af7aJwDkZz2Py7UTHUXW+yUCSzyQedwpzfoLCwJ9imrqC27J/TPI2mDcYN3EFZ42a3psJ&#10;JSI6gEF8An4NwOiKNn9l0IpWv/nyimmd1wVldMjyVeT/MieecOcVvpMkJOUuWIS+tpVndHgl4zI4&#10;fdAEAtzCVozgb2JYO6hfOrtvuzoVv3YKZ3oRNKUniN2bL/Vo7yRLe4+3LmCCB73KED34z0Bgmk5H&#10;9dqdNCt0IAfa2mdwmqe/dlGtgPla/l04gv7KReULDu3qk332fI5THwLDgw/Cq9Fyfo/iqNx2fHyc&#10;mN2FnJU9bfTyBNXIP/qKnNUPXm2AVnRWVpbSqI1mUrU2W/2W/+IvTzRCrbzJor11eJygnSeWE0Ox&#10;q9/YQRusCZStk42eFMYn+Gj/o8JsYpcM+RrQ4P0jZXFuu0F1cj062r8GxNCfxK1++gCW9qc8GSqV&#10;a1OxM/tguh/fkJR9ojKLachW3dtBDY6C75z0v5Kken4mP90HJrZ9T+O0lc6xJ91d2J4nrQc3Uy8g&#10;Q/NMHscHZKTD6Ednnx3U0RpbFn32s5va4I1txm60VlKLwD9Y3oOuvfHsPtutD2rryTtzlz8J5IX1&#10;0d9nuv6qTrCDir4/Oo2+Ywu/e+xtD8d0Jb74TuCc1K1s9VMgxGufDD4y/5onTOSSyT+JhrTLXfDE&#10;yH7w7//irf6lOfLAGbkPn7gN/uaa1V5esMC6k6nqF9uNnYbvwrJ/dU6c0eHLLiiScRaB4cxk5xXn&#10;cOUntlj91Y1OQ//X3KWuOKFR8FgbgbOgqM4iAjnn95AK2i914MbGw3vojx5ySeWOz0zU/L6ctApe&#10;P7MYxw7448vuCho+e4f91M0J2Nhnbs5Rj/60Dw48Bb3d3+M25Is/FIvv8xTMj/m95//2xX//7/9H&#10;6f3Hf/zHF//+7//eC8Cj27yOiJwWesSghe65A3viA72Vm4zsboFk67STtQvYcmzkc0yWjdH6MXb5&#10;+HHyk1cCycV7waW2zPHqLGfvvlyw4wh/WedbHsPb9xT5CV9jQGXN8dqq9PCMfBsXaXzaxdnCLr3K&#10;dfRZfW2fcWEBsy1dtGMDMiRCjv5v81FECJ/VdfvUe5hXLl6Zdoul+H/s07nDLNKJPRdD/15Z3Hju&#10;AT3hNcev6qf93nnhT2y4qCAP7CK59pkf6Efph/qHvnz8o335xep90nTpd4Ehft4YoPdzce3I5Sa2&#10;oTH9HV1w6owHd1k+O08G9/cuAMNfe6N5F8fbz7be3PEu4n7lH5nQW5pgd7ybOFgZ0cCOvjNX2bz1&#10;VoblVdlCyjDRN5PowQGdi23ilB35QF88san/Jj99/DJvmYncbOmGUCfz9s0Pf84Nch+OHVf+YCfX&#10;Tf92MWvr5braPkKp35/PMO54vfvkwNGjfT4yya99XbgbffTX4HZuVP2zoJALGxazpmh9Dlq1izAH&#10;4BUfoUQWeeK9TwZ26AyMeFkKmztTkViW0//Rwg5ia+MFnn7A9uTeeARXvuL97JdH1Jvck6Psd4w/&#10;AWFTnNpocm++iybGnA+whfH95o/G5OqBzQg1rA49N5DBRWMbxDRZxe1eYCP/yLxgQ89ii/l2SIzs&#10;wYW/PDe/rkz4sLVYFJs9jwpu+0jtFDrnRo1YrDFYvkfewvNrxAiXvgJ52id++5aTxDAZxKg3XLCx&#10;sLGdJ2ynr5nX9pV0jZOxL+1W1u4f25Jbri9OLlKhRRZjnS3br87wyjNbtmVDMUAMN8MZV3/6kIvB&#10;oeN10S3Hz2FeHHW/nIvEAzDfS3dknPH/jpPyibI1ZRju+Vsv3vBLyKDhWH+Vq/lw62wtqKLPhiy9&#10;9mgOib5syQHq+8TssS1cNwItvK35A7z+TnAQCyOfwIk991ybDbWp73gROmztYq3SmAoMXeWMWRSb&#10;Od3TTt6Tf6tHiKGrTzi27fw3viIbuei/8opVvL1u+vvv46e8/vJPuUFCATP5k11OXwgvF17x2FK+&#10;4SUe9uLv6rgwtWvoDd/JyStDbXAAwU0JvfCsb0P7hjF/fOag4rO+5M+h/xZn8s3KYXvTsi/G580c&#10;y/vVH8g48AN342q7dQipyvKXv4z9HOvjXUSvjPx/nm5uniGzlSu+Fpszh3CO0lyUuRTcsInP+HFe&#10;W+r8Z+SescQNP8aTfaVrGkORbKHrnFsfkCuzjRgpr3h1pNy6TM18T58ZG8yYjuf0HVsZSSEPGmKA&#10;rDtHnPzPfzcPmWwKvIqbw7XtblNToD3e7UGtPnJUc0Eq6bv7AzNxA8/Yq5DxmxPfctfK6cJsoAvz&#10;xPCJcX1gPjVebYkOPRvXsTVcfNho6JI+NrnoxiOlv1/gV6favwlmW0fWtkMb0Xi1F6atf3r4ZC8E&#10;g5MjFL5W8O82OWV5scNGOZ7Kbmf/3KAYVPjNO/x9fH7EKN7KPtuJheq8dC992MHhIM7m5kvUGxdE&#10;dY2Nwa38Ls69L6UT2hML5o7jp9LIOfXKeePtvETdti/lFXPhN6bg4PXYt/578Vr4XT996AZuy9b1&#10;+NgpAlD/VHk99LnBOzbfOSO8tdduIdz0VpJPyc93W2U+cyT7PQ7Ah9Qt3NJh8/qB9cU/2c9NAgXO&#10;V3/Ko3YAk+bVI23o3GPD4txbKX5tqn7x1wpk8B9q9ak+ipF+pS7ZsHzcKJ/I7Fy584YYoPPmxIzy&#10;ZW6YLm5g9gaVNvT8I9xq0xkXh27mDm5uu/QBb9z1NqDHRlFgZdbORMr2+40/MDfc5MsABr5z7CCO&#10;fG7q3F4pjhPzY4BDM77PW3NGXnnn3NB+5HTDg5zOfgtju/Kq1/92LPdQC1nItvArp7nb1i2NXkTm&#10;ksxRsew5anyy7XS/S+FTge9dmgsj156jN/cGhlxodVxJDuv6FOyjgy1S6HX/Jvq/sG8OWF8c8dYv&#10;aJsP7c9LLWn1tRUhUuqf9A1iKcaAfW2zec8vuamra3DaT8iubsZz/rsLX9Pt8UH8D36epDU3wWPG&#10;GrzWj5U3cMrqszTUzf7E1ea7yWFTp71xxqe1MR/AG8UWh6LqyajkDLnb3/tygRe90gR08LsbGn1b&#10;5O8hb7146/ibuCZbZTT3YIsAkT3t1eHEMVTn0c8rty+4aeOM//3y6KUznDL61ng93zJ3jdW2ebbH&#10;Do2F7seOl23eAr89Kk92SLn3HbMHW+CHr7cdpWLqMmY1fjLq7w0K8xNSMMXNbNe3c/SZ79Ibfd/b&#10;fKQKyxMfn8F+U/XVnrBs7Rp0AjaEIvFHE6ejcBlmoifBGlz8tu/HvMpHcbGlcJtEKBwYk+ROREPj&#10;k4WY1FuosNhjkXJ5oWHfxFVo3/XaPldek8m3rUfcDuD2b/lvSAlgJvk6VgJcMtXpYl8d/B4AFo+D&#10;lp667ocJ43OLYx/yNxkAOqX6ha6tjwTypoTAtt31S+/ZhtsOJOoUsip0QKPJLfSqU2A2WRXo+iKj&#10;zybDtUNpHdrLd+vQ/1xZuNXB69z2ZBld9eTkY/vIs9xTzzb5M3CT11NgFgIHNsB0a/yJEbaWlLLD&#10;b9lZW0wbmzhRwwusT79Ce5JZF/TVNZmJ66ELX8F3eXefh0sr8RIasx/07L8/0QaPHr2n8MHYeifz&#10;YAjX7bED/SV+fcwEj+DVLe1PyS64Z2B4Gt7tUI1t/FV37CJX6scuBs9ZbHvuNozM+q32jU+48JAg&#10;csux/R7/v6Td67bkNpIl6IzQPSurunoedH70a/fUzJrOTKVuIc3+tsFIHo8ISavHznEnCRjsDgMI&#10;XvzGCVIA2iy6js7as7cbMqqPmDsx2wa+DgPy+rfApawxeWTAr7KHwyZQzRauSW/wrknUObnHN9LE&#10;X+7wywTjvOJkdIuOSc7V4xBEy3GVwSCDvwu7a3euXf2XP9n/lG/S4LDZptd2ac5JR9ga6J1MpgFb&#10;6B/rLwJ0UpwTLH9PWFm2bI/JX12PnaW8+iTH1a18Jga1rd2Y4Qg8+mdyhA6+vYCp74wjNhf9nN+K&#10;sPChD7N5Y68nD+LyXgCbWJz+AmcBTn1gEA/v+iKVcOSryWny3rTVrrKyUT4WyIw9xiD9ifg+WHQx&#10;ODhoDcvhK+Z+/WnKvbKYbLPAMBM/PAA+Fr/MIfeGipVRn9OHO+6Fx/b7aRlXiiv9OzFIILKObG/1&#10;NEGWw+haeYP0tMHwu+mTVdkXeacRH6w8+JKp9gxOx+/E015AGRuMHfak+l0nMPf4BIcMT1oWyppf&#10;jg7qyDCfsSe9AHno4YIMu/4///VfiYu5QDGyyQsxR2OSrDn296CNzi3rjCWO6QPQAV6Dp9fQV/0T&#10;0FtY+3SL7+9A+Z7+pb8131tMib7GD1+dKFeeGcfaD+AeGapL+sH2X8etyxb3J579Sy71D7lxm/rQ&#10;Ku95nWLpi9+Ob2JqeM9i0/hX2xdSb2gfUUMfJtyRcbfK5oSAvecmju3vFvzH5oOz+mjzKRian6qZ&#10;sj2BXYzX+WoirVUrG37id2JtfuNXHIm5a6E6/jLsKN/+Iuroe8U3e+svtuezMux2/aMtnOtu9SBM&#10;f5728HunfxuOUf/ILkXN1+q7c7pXWbZ+8V/tlYn2VnVLx+G9MTn16I4Nbny6u1guMOnTnaHS7494&#10;tXS+KqfdMMTv+bnQyjM2z4KLCy19kii+w8tvLic59fzgSaN2ji/1H+BisacinVPwJVxvnHFeIbcq&#10;qy/iy9t2fDvjZ8umA0W9KMpAAeObXKIX95iPEy98jJ5xx6LXF78k3x4Mm4xwt66x3T5BWxrsiMc0&#10;aHz19eQp6/wxvOHrsxEkMRNUtsvOdeNB5RkCXu8MZOi98KWIrel1MVKfY/gtzjGaPnTRh+ofPPFq&#10;/2BLJEIn7YxX5uzq4DY3x0Z7A1Mwr7rNDdqu37UjUzZnGzrxdX+j9tAkL/ws2cz8LH7VZ/Xw0kks&#10;s8PKoOzbcwMQ/uaWy88xMP8je32WuOlbotJu6M15Bf292p/FlO9FP/IOvZKq3L8kBhoz7BIQRxZv&#10;zW985I/NhfB6nmFMyr7j5v1wsg/2PAifL85NmWE6/on9yU8vdMS58yGLKo2J8BqpS2pkrdNynLZP&#10;OcsrvnVD929fDe9e/D28hgJ9jlz8nY+LxIB86I09BAYQD9nA5df8ucAtNvSPlQ0dfVystC8mbtCS&#10;k0F9c+zKt0AM4SWXw3UeMTl82phHzCJo5MpfLNZ203b2tR9+o9NHOGG1F1D5rLzT9JIh/VD7LUcP&#10;kAc4ppPt9NHxh3p21PbnjI8XbmSuvyNr55jxaZ+kiK5AbOw4RV90vj6/m1wa8R+6lxzZFwsugiuT&#10;81zcZxsfcs/8OHLnH73KSt588pUb6L5L+eT2p17sDserpLccPfGtbm1kvMfLhTqwPNjTvPX77//R&#10;Piw6tAPlHYHQEtcrk7bjL36/9dw26gdntvYppv2UD3808LP97rt/rw3YdWiv76bvzZxgZHqXN/zI&#10;v3QTf2h2bImdr3OtKz4nDz1lmJw4sT8yjV+d//Dzb1/Sac4l6KTt2GL3lU6MdS+73oBBHrbbGNXO&#10;uGEsGpuePnf60+SU1YN9hv7QHv3RB3sBYI4G75pDl8+Ms6Nn6mOLJ/gN8KCFB3nu8yx6OfdRpy3b&#10;rxy9qSz+AcabtQHTcl20k1lCdHJpMEJjzud2DqfMPx7a12fHdngt3qz/3HTb7iiwfM9heVxjV2g3&#10;PntBZzFGNkdrj5qcjvkbemKHPfL1wOvBJ762Hy3fbQeVrBOz44OWha7xZvmzi/37eOTYCwf0X1td&#10;7MmX3EbmnUct3z2+eOEnP406F4lr5+g+MpAz+lfuHevHb9t/ZoxMbgrNd+fiBFqVX7DY7/envyZX&#10;TZ028uQrjCxvqdBP+W61sT99fZTb/ND+Ru8EpLyhnbpt053zJZZxggPK++CGwcl9G+cQwit08cZ1&#10;26EDcNkyx7DIQabK13FSRXQpBVgDaALlG49bNhgff/MtnPKMDradoxzz9a0e+JQ0n4b6sMk2MiGZ&#10;nOB0+7c8mav+t6wHXfjG0EhTfc2xDt3GrfIjEr4Ty2Sx7jdyTB5A72AW7xBJmfxVmvkyh8YfrvHY&#10;z4gYD0HLs21uCwp74mn9Ai64YtTY5+/r6Jd5jHwK0AetCw82Nj97grKNo+zWDnTHD4yedL3xnFeQ&#10;Gc7YafbNmT6w5bNdiOq7U8ZOj/5/zNLKfJFzoft7+MC7cn3okgmMjKNr16eWyG5DpzbI9zNfbPVz&#10;uzSfZc/91bk83+g2ssgTbDoyHRlTpQyQw7wnmzdArl8fNxDAr92Ch2fXldNCzG0fWHtd2/jkj6B9&#10;J7Hq5wOM/wvGZXVgt1sXCbr7zGV33du9NziNmbf1+yDU29L7qLpcarClPiL2BueP/GP+COhgPIzB&#10;2tY8P7OjKTv1q6ft0t34aE7gg3x0hfFe6L70nzI79Lr/mfrFW/t0jErhHqufslkfo3MKptnDjr1A&#10;m9K1B4SueRzc3rCbMna8Yo5+EAPV9eBW/+yPHcbW7PUEfE4qeBZf/JfH2m+R9hhtfcJNyvRr7gjS&#10;vkGi1y5zvPjb/nPbTz4BPApME0mxA8JRWSeS8iwbSPgmYIZgDCXKWchwPO1n8XpOjn/LYG2hxqRf&#10;cpOUhddT2OWtzl8fpx9SwZ+Ocw6jdDpeTooTRcfoW3NohpcL1GB5oL88GLsD+xHWvifqPEUF37GT&#10;mzcQvbbOdiflm/SX/ia27UBobN1znzNr39AqPQGfOLXvs3fgLH1lrzQXd6NyT/rIpuzS97SFv0DO&#10;p1219cFPOyd28J/8TYqWJvs86a2Oz/qcuidmJiFuPf7azYnwzY8s/FI5ksAlVZPGiJKFvZFbIqpu&#10;Rwl16bWXTOjiM4P+xNmgTnv0MxcJfxE2cqhf2WxXX+Wr39JVpt7gmFOeGUyQTtzsyY2Jg/icC0DR&#10;Ka+yE/cLS3OPX7dkgKP/kXdhE1yq/hSQoX+PBuh2wEr/2PjzJNKHg9N73iX7GnbYkAc8iqYi3xXl&#10;DKRb2OSEfuJZfV+BE992QS7bXhhGTN9FI7ig2+x24TP17Pg5W42fxtfarmw7GCjYAWjrPA1Mzfa5&#10;2HbjfNqvjsf2QXzyXhtUnzOI9wmf6IBXIi4bwqM28OxbW/bcinOwtGe/RdfX+C8yHdzqdHzVvhHO&#10;256ep6qyN4ZEwJFpj9/lyVT7pNa29Y8JzOKn8pLj2kll6cRnP/7wU3JU/Jo80JPx5G0+9rSk3G+k&#10;mN/bkosmj4gJdtncif/KcfE4O5XNyU5lvA2r/WvZtiXbLMZo50T+fjXrLrAt7mp3+enIIg6f/VWc&#10;ICYHLd/xS2RK+eiS8Sp9HG7xw4RN2NJx7R3c5eV4J6JLk1xjW7oaU+dC7i4Urm7t1wgfCNmCeLL/&#10;yy9y5vs8SfJ95dPP8fCRF/lA7nZh/CkbImu7B/nSnrYzBg8OnVp11S+PlccrOMn+TcYRdf/rf/2/&#10;f/nnP7/PwuA/o9uX+Y3mv9U/6vY1l50XxI5ffTX5SR1Ym9o3BijfsegZSzs21Fbxo9gCfMpuZG8c&#10;nNyyuadI5wttH75a+9jmcLr3Q/HK14rh4xjvwxbjHt90ZryD4gI/EEvdFndixbGTf+27H7pPWHts&#10;TAxDMbX4Y6Nt89J8iz+zHf3RXn12q4GnZRz7zPHo+GMuUHhySezx5+sCY5EfX88LYop3IcT+n5F3&#10;LpjlRPiMrZ0vhv9cMDA3mYt16lcXtBffb9zU+mOySx/XTWXmGc+1oN+02wUDpd4QsFCfF+8QS8Xk&#10;wMTusAm90Wtwt+X/zvbmofVzYfZJ20LowjUupmB9Nxcb39KaODo0CXzw6b+5S9n0B4rdAKd2tk2x&#10;/Ldjvrae+Jz8k9jMsTnUu7yGH2jrtWvtJ/JtYGO8/XtzaXyKh5z217/+NTnuX3lS+If4dOYKYoB+&#10;5q6bH3qBpmO2/h8NIzbN9icS8EJzeGfGmhzhoqrXi8kZ4sVHvfwx2s1vsxqPxfG1QBTek59QHfst&#10;vpL1FX7iZ/MSmb3S/mlj+B8DmqzLH8aXyJq22xdbkXo3D75/PwuY5RlfBq3naeL6LX4kPWVk3wtV&#10;dFP+7JfkDtNK8Fv4s4+TQuWhWv8u7daNQKVTnMMHrleLvfv52ChkUlX9zdO8wrs3C6YwM4ZRedue&#10;rRtM0fSHl/3OqZTls/VHhG7Yd8fAbWvLt+Se3/Wdvr5lyuv7xJgxGz7wyt3VdWjw6Vyk9dR57X5k&#10;6bwtbeitjfj9Iq823f2lU8L5Wh49l4gffs7vjfY3C0MPDXBdxD0mVFZrHJ49v4pd6OvCdnPyhzkn&#10;pue+gYBsE+P3zRUrF3pg5cOb7CmgTGZ4+mm+Ds+VW5uvv/42vCNnxvraNfaTh1w4lKP5onYVZ+jm&#10;GJ+dg2w9n+rLO7/Zt45pC7RpHw9tdHqcMjeaLVzyp7w3rmcNYtYrxnjk5i882MO+HNJ4QTftgK3+&#10;EWte/WR52GpXnSJb5WX7XHjvfCvxAsT3L7lo5gJ058vO1UMeL2818Rp88Nfv/hq7ZT+y/fhTclz6&#10;BP4Ta782vs0h6vPw2yfeKl947rE27ctrm8jUfBXX6jfklYfQ5Z/qHFmer+CfOdbMG8UTYF+vSt45&#10;1/jovthq/Kkvw+Mvfm/8YcPVA50trw8iQyzRsWJxRj5miKbnk6PKqv3EwbNu/FBfnv5KJ9Mt29Vx&#10;xsRpNzKMXmJTf5g8GVrkPnzZ7UN8J1fTbWXf8YF8Y79ZG+GLydPkHRvAGfnPXNFRy/hg+oGAYH9z&#10;CDaePjFzWHrxl7raJvbdeV+skZihhzajWw7KG4u1qbKxW1UrfzLgQ0dj2py/hIYYqXyxHx2O//ME&#10;yYWrrY+bYcfGeYIyuZAceC6vpYM//QA/rG1s9y0M2rBrbcNkUQvtnf9P2/FZuF86nJRVmnDSJPzH&#10;xuh/CvgIRNpLFjQXKkMO2H3BE/Art/aTF+f8BM7OD9EEo+fEQURqXLT81O9GWaH+euSeRTgqiNOF&#10;W771w0PPY7ulebcx5oV+/sZ+m09JN/JVp+yjvzz4hGmaJ0/emLr4KsaOhxIzw1/5+nxvIKdGeabu&#10;CXu0fMJweHLgA7ZePwAPTeuxjbVr/Raf+L3tjv+X18ZD5WwejH+6djq8S+u0b79+ab9ilTZ5K0FK&#10;s6//VIdTxg7v5CNxHRTrN+0rS6TNjmSHT+M9+pNT32T7ypy3qn2dC5igxwe/x77Iks/vgXb7qf7N&#10;e9NOeVJX9Vk6y6L8EJbXDw91uLUu+YGvf3J+VDmghq48kpvKzE3Z9ev8vAXQBo/Na/CWh618owyO&#10;P7ED3FzTVzCfOJDv9uIIHLm3kHbAuCUPlPYjaDy5uxcSzYn4hXzORzykgu7O+3as61h88iDaKy9/&#10;LaChXB8a3vpCdJfTaq3FZKbRT8ns33VoKGtd2pVu9LNt+VS1vrZZ3bY8xytf+Z7yvkGQLQ9+ZdV/&#10;I+8Ttu3r9tf8Nv3/Hxh/H334+fja9YKnHfFY+9xbN6CeN9TyO7n1Ez45YpXGwwaOay9zqkfuvHQ4&#10;dtjjlS+NWiR28jqZyonOPOCWG+/ONRFl9bUxPzb8KePfq80QqgylOF89Du+rXMwYjg7fRY34B0ZQ&#10;c8ffhaDthe/Bc33FeSF9xNTv+2/6RGQxtuVT/ZK5zDUqK/kesbm6rkyvx2LP0LHwhfXyAzMX26PZ&#10;vrZ/WxvzRA4XkeFd8kASR/mA22Y9vMr4sv5MCbnab9S27cm3jxhRvzS3v6Dt7HTb7zwGGaaxxrmy&#10;Odb3/ayR6wQfEkdPQANcMfCsPPto4blzjV+O/8af9Bmdy/PQ+wSZq6gXgJeh7Sq4xnChSPnitD6G&#10;a9hJrsOv7dhbwv0ydwJ+iIKe8t0FQBMVr2R78pBULziKSIwuToRSaI6D4eyEc/E5/hVW9pVVvcVn&#10;dFYfZQzNGYJ/A7yvd4QY0OklVkjdpqwG1SiwSXf5qLsSSzEGZ9uszrbPj3p/yvBcSOroLj5NYFvx&#10;ie2+QgEtYJDqSX2ODVR0BerRc0JoX50Pvk/e9t1lDpyErrxL3zFYG2y5Mvs+HTyERvbRg7v4q49j&#10;EsP9kLtZn7/htzhoSvC9Syu0XEjGntxNRqFRnCxk4OVkqPIFyeKi4w8fvCJwZIELb2KLz2KTx0DM&#10;F0/eZMSrEBq1hYtROUEbnfIESHjc4KRpEuzarYN9YnX0z2BdW5w+lYbKCTj4KPGYY3Vp14X29AV/&#10;ZI+9npPu4T2+n/2Pv6+2Sx3xfCpT+unNO7Ytj5ve2OtwOcWbqEMldMTtja9IGzThPe3D1y44ZVNw&#10;FzN7Fzcxv4NRt4gHUd3CU5bavwPZzXvlCuNt0ju49xCpsd3QFCOd7CUO2jbHTx729adPwiFKfnTg&#10;kmmKh39pHrxP0ngUjr3IcRdqH0u2YO0gNgpBxJNNn2229eLHgLHSTEJbduxp3+KqASpWOTF4kS7N&#10;0YsMw0utdo2bxmj2DZD5vSz5WQozcdu7kMYmJuSTa/p0YJCUd5E5dluaylbmynbk3Prl61ifHBqT&#10;25V10SL6LJ2l5TcGZ+I9NljeyPeEQuPATHDGj47nwkFOsHIBgP5AW58F5fxvEiYPNxbyasWffx4b&#10;sZP9lcXJKFnQ2MUii7KrbxdrYx8LQFvWxV8dhr9qc7l0T5RmvN7fO33/hdwv384itNz7z3/+M2Pw&#10;N7NQmHwuXtAmA/nIIx/Wpynfk0vH+srKR+fR/3TeTALR6Q1ToTk5eXRTvjKSm22BVxu6IGx8Ya//&#10;+I//aD6Yp5DnYigbzXhknPqm8oVEy+QFtMG9TRn/JPbITEZ1W09fMHmY7W4aow+Zx+/8eZexy8Rp&#10;28eWffqv+U7sjAzLR7uF3rRTWacEDv4RqvwX79GkRaX1kN2xmz7eynTTJJ8//0EN4DP26cJDSurP&#10;+Pi+gDNy7hMCbZx2CyPTxDW+fEEO+5UPl8cxf5lTWAjbPi0e4e/i4dL+1Nb4u1B+vNmY7Ch98VT3&#10;hFufu7TyhZyM3YtiyQcdb9K2C4ah27s7GSx85iQmc0DjbOQwd3XhVzysrvgqt0Ag/hI+6S2JlyOj&#10;vLPxo17eQPuLzFv0iaWzN691IfkW+Q/36NlFo/D71Jz3WYbX8hvCczy2e8T2kf21rTary6u91w5j&#10;v3n1XKjHGDFY7Fdo7G2cZJtCsm+fYx996IssXLUsxkx09TzhQ3LXyr5bPMtjqDfP8u7GfJ+qKs+I&#10;ccaSzjcbsxknEpuvNkHz0u20TcHhMJu2iZxy2MLKhI+YF9vouKBGRuc388rcabN2nFy2VJgr/jwp&#10;tHqkyhDaG8cO2vK6WiXmtDESi60Ftp03MEzem/LRhWpsvAuGW0fm95nzUdm+sct2T6JbEWQyKO8N&#10;qPFbbRJ7yG1wjBubW+1ffmqdMdGc4P1ffvAK5Jf+RBb20W67/6Vz5O4+mfIpHbKmDw7Ph/9Cp3nV&#10;Vh+ObDO/ztZfdGj/z/aiH9zZHzvNT2i4iJH8nr7ci3GRm+yJ8tLFlyw8AG9hypZeZDh1Lsaj63XL&#10;ewGaP2KVNkWqc4X4c+YMFBx5IDx1kL/9DnDP65prEtdZ9GV7sr7PRUxAlrHbLc/KV37B96Sodr9E&#10;N7baeu18fs3cwQ0ZlTU6X6+HDv21s/ZtF6JyIDptEBw01JnzuwDFhOYe5tjLo/WebMlrU4GxQx24&#10;Fmuzr4zOk09Hv+tcLPVP2e2ThWybB5YfGr34fM7jtlwbc5tvv/0uOozvjQHNH+JdrB99yEb/zeGO&#10;AXnDufvBHh03Do9OM+eLXI1f8hU99O+2UzLftU9kZXv+nXmo+EvbfBpCJ1Sch7pAPee589MZX39t&#10;vj2xgWLUfGMr4tZncZvYytWIN/4bsc11Js7l7CNZN/VL6n7Owq86x3ORdy60a99+mN/HFP9hUFse&#10;ItdGOyA25HG9Y8qUi52j84lV47n6yq5hgE2AcrLsXKKxwNCh8bwAzheNlRhl2rjA7ydSxu8lNhRb&#10;VnqxJVG1q2TZdo7lQnwee3Mhw01o6oGtGDT+u7jRiwSRc2VcWkWeFmmzOtwxN2MPGzh3Gj3Fwtww&#10;lDAQ7ylffbrO1fw38yf84onxcey5eLZTN3563iAm5me8Tls2TfudR97y3ntoiT1jl5Um/ug8i0KB&#10;5bO6t3+dfrVUFoesYmBBWhEDF/BBjrsWFH30R7LvHHN40JlekP3ffh2dqbwAAEAASURBVFZWXlVt&#10;6i/a2aHLgv03vLfiE9ttt1tW0y/nVbAfN2gfPmpuLJPzFZae8t2/8B7obE50OewVtKvOqW/bMU/R&#10;yKlu8wrbpqjH+pK2+1m6zRcf0ZgcUF3EjE+cZy6k/ZxX4zP0Gi/0DZ2RYdq3XdqCynyYisdgU7A3&#10;YaADFsd2y1rxUtf5yqlY0betYvv6q3nZltPFhb/n61HJ6qERgN/i7gNKl/4UgzNSJz5nDqqeLKNz&#10;8l72gX6TVc705ZkbLF11q9f+9JCfEwJwFu/9uYFM+VOuIFw46j4HcsrS16b95MhGspF3dEp14big&#10;+yvLbFOUytppXHzwx2fKV//i9wjKxIa48+r8zeNd4w1TsSnf0T4o1YuuPh/6hpKhf/XZ6hE6+ePb&#10;Gadum+NIZ9ALvGdedlxWG7hIbe5QCB/oXtcM1rf2r3OoEeHyGRzyPOcs7Asqu7rDd+dC67/GEtrB&#10;97naRA7hsj6RA5+4pUuJ/NPb8a73P2VGb2mgDy89oO2Wl/rCbsiB/cFfuQbp899/hIf3xerweFJ7&#10;yqm8eqTJwPiQjat7aC0/ZeZ9a6OWRwX2Ki5KHZenHy5F28qU7dJqWeZiZxi+6sm9c7KvwtucSZul&#10;f8Ujmox34LKt8ofMz7UEayjgfoK9hxrk/55vPGkdjDebtddeBB5+t53eIH/igE7zxPCscxSFDHZW&#10;pehsrvAcv9d2k/+OjYMntazM45MTYLUD34xPyydfS2ePX7foPf2CmrK4q3C6+WU3hZU1srQufAtH&#10;jDk4RdVrKmi8+E8Z28/CcMZM8/v4Jn90hLc+RbFPTaNpfhI1m5+Ovm9s8hBCfInhQu1nn41yTkXJ&#10;lAE6LyytPf69baPsGYRPZMxdAFYPns5QptQA/bY8ttZZ6oS569drdH72ZMgZwHSMTjTP3Y3al06M&#10;Bt4l0c5rJCYYGBVsh5rJMaUt2lloiCyRZxcFVyYnWTMBT7LNJH0Xot2ZxPhsx7gShQVpDusglEGR&#10;KKR5noA+7bA6bwImn7Itb/scj50SEJwOx1/2Xf1Xh2/bnfqcel000F76cEqL3R8fiW4TD/rwTYyd&#10;HNiHC2zRWHqOtXUHsgF3J+7q96RZ570GkAfPpfVKT7mPwOAzH6+osqhAxq13Ygs8De41Hb/mh+N6&#10;p2Tkm9/P1dni87kJOpMovhnd8MSgx9mDl2WQbKdN9U/sqaff6KsexwFywLfI82ueQHi1bXmEjbZo&#10;OPb3BmrLLF5aCMxdF9tHxaK4y9JR0HMxPU9Iikdx9FNugNg7i0sRXXzS2MLoytH+kXgY2attZa1t&#10;Q9U5u5Mubf8IxubwxwDi2+SzOpEr+01ZsZe7edlEv2e/fb2A/YWlA+EqJsd1MJj44jH6jv/dGVrb&#10;5yL5lot/AHe23Zz9Z/ze5WsXJTtxvmvf7rno2AuQ4V2dj+70tLjoFdKJuugcWk9FQ2bw3xp5fXBx&#10;YYfTrjqfihY96i78P7mzdhYLTFNZRGEO8OnnGP2YrpSfeBoWPzXV4hxDTI3q5L7YJXQ6UJ2yEM//&#10;+Aru6md/gQ9+TQyyow9ATzndf8lvvryCvN03NuD47vxeYxqN3SiJyMim7epqi67tlttqJ0fJLV2A&#10;D86Wt3+n3oKBfDh5zBMAk+vRm4UfF2xMIiy0uLGEPYZPmhWWrzavQHcydPzQNjKiq0+js3mv9JMr&#10;Oild3hYn0xZo58NG8qWcjF/HrPjifV41GvEO/VmwzEH4WgAcH3yZPJpRtrrOnee7gD2/B/dtXifI&#10;Oc3JyUebiypraIFw6pbso/eUK+TXZyxUXmNldLBgKU8D48ev6Xf08OSv17n6HWAs+MWiuCd//y2f&#10;nzL+zNNAbqaJfeKftfPqNQvik0/YZ3LfyLX9pLKcJNz2R58rNmPLnTeMz+Lv3Gj2y4f5jaYKnq/q&#10;F0VtfRoPaJm7ZLvnhIM/cflqkyvHihdG047Pj0zxVou1o/u27/bwRD9Y9WUIDE7q4OyiRv2TY/XA&#10;OAP2IifZlclrRQu9G+525ZSz89O8PPBZubSZWLhb7/EsPptzzJOcnpjcm/7UeRr492DpLM7oF30T&#10;J6vP1n1q259IOBVdZH/oipb+V9unP6G54KJvb/5Ln9TX+Ixv3VG+9jRPc4GFjFKB+PH7hH1qlmtD&#10;713GenMANk+Yx2YwJy+xxb/+dT+Bhvervsr+CPjvU7ZYWq/bS/7IPf1l+t3aBz/0Kv+52eRTMixd&#10;dXDpuP0tFCjTiBJ1qcl39mIjV9FT1TFVrpG4Gk8IBaSMXYD5iv1TNjmo1aUlL+r/H35gzwC/Jp5l&#10;p/bpMIDjBhd3XxvLv7TgnrfGOHbO8dsv/M+v+v7cGCMW6NWcIkcTPl99hX+I59r0yIpfTmLe9Nvo&#10;j+fcUPNN9//+j38c2jOvwqu65g5rfuuiaWWe2FM2/TOF0VTO+xC9zMm0XR/xj/gjt3hzAr+vg95z&#10;iVIgZz6vMPGSuC2NkenG716b8CurVubjQvaxWBeJ/vL1l98kR+a17rHpLIhlzmv+ns+0Gd6+l4Yc&#10;Tw+L8//6fvpLaR45V15bc032kBMrVTbyllD6rXGzdKPnxePW2fnLK1QO2PlnvwUUGtOx9S/1+bF5&#10;fDVjVuyf1/5VLrkz83rzI/NHZWIB+D07IA570be+4v+c4+Sv84jo5anPPddpzMnj+aNfYznbPb+c&#10;QBSK43O8LBjU9vbz0c5NDcbakCfB2Cp7aVaw9SEv4IvmgLSFn6hqTsS3Mp2G5kg7H9BW7v4yF8fa&#10;f4dSv0MY8fAf+o3Tw7sIqesbYdiMvPnwQG2Ti77VIbHjxjrm/PDhX6dZ6sRC+ILaOnRdSDdnEk/7&#10;FC0dFpJ5K8ucsxyZjr3Q2HmXLRnkB3p/+MLc6MtepBybT14gH/tOP5wnYJeXLdyxz/AlizIi4We/&#10;x6eRfNGy9ENz0LnAHh+nr9t3ARc9f9obr+CTw/rwP5Jf2GpvxCvvR9+zgC13uJCqbeWPveA1LyYG&#10;74tkT02InBxaWolx/AJ4k2PyDl2MhzcoFzvmLX7v9j/+wyuW8Z6+IWej5dgcdM/vlkJtER4RLzzE&#10;92k3K1FFqz2CoB/ZB8bnGrlHkyPUkVV5c3zoAuex5s1kIQN57IutbUN+Mf/116vf6L285Wnnq3QD&#10;ic7GM3HUbfy7+Lt0h7ZYMDaNDLm2U57knzn5oVZ7j25KNkbsh1UBL3OI9c3IPD+x8ZevMv7k4g8Y&#10;mdkqc5U+2XN8GNuSUz2iq5s2azdjyeoi5q2NxezHn0cQDV6gNEP3jhMxq93km40jsq/PZ0wbfyOX&#10;Ia3nL+r1H/FYqAln7Pom5yzmVOTt+cHpTz/9MDcYvH8/v/EslkonBMjG37Ybl/S86GMSHvqcfwBX&#10;rtz97ig/CNrCwWPnQHzq/Ktw5GcPsvZinzjouuKJseWFavmdPnf0Li8mCN7qggfzvMLKIO+RbS6W&#10;Tf5ZXDxAaWX3qcvSh8P/7NWy8OIh5crA2lb9tlMO5ypL3YwFsY+65CL1HuDoq/pxD58dj9hIPG9s&#10;o/cpKL/QCaPSvUxxjNJ5ZOqrx5FHDNf+ISgHvoHTjs1AbZKAv9aRzrg4fjwPeKAHPZOi6TdtevnZ&#10;0Rt6Co5MdkFtlTIWhetNOP7mt8LRn/gq8vlandBqP2quO/4UFykn2LZd2XYuzW/y0O+BMenX6L8/&#10;xdbYfchS+4fAbocWvtnLpjx7ePdrcpOL3OYCYA41Iq/YCk5vApv+1NwVndyERv6O28FJGCXfYhUb&#10;sH+pzZd46nln+Oxcg5yNwzSkv7dptCy2W/uQz37H+MhnjNb+qw/zJo3O2/Xj3OQ08/Xpv1+kjB6u&#10;JYB9PfNIM9+XnahX/t5QM+P6rrviT7/NN1pqt3J1zMnxb+Y96d/sDNT34Yox46XX1M43nOuThisP&#10;+4XiIGWj3EdOfULxU79rQmiBpfPEtb/1r+V/9tj8wLwlC+bliW/X0yObPvgR/RML9PFv/fZLa2Cx&#10;p7bi2bq1t6bs3Iuv+6AKeWt3c3s5OnyPfivvk5/9y/5jho/k+Vd+ImPh1Xb8vtecioNGbIvuqz3h&#10;pjDVztUylh/91mfORa4n29MeDX/7E4grw+uWbQrMZcAF9tP+z8Bv783eA42Xs5/DeUNH+lHOUTqV&#10;KdLbOKGT/B+M6ktnNx8zO73eyJC6FBwq92avQdwln977lE0vzNrrzoPNNTJJeJq7kWs+U6bcDYcf&#10;yXPo1Pb2a8jYIgZIOFWfloXxymPOt/jr8xkHZ066r5i+ZH3s1F7pnq6FjnxEPnGSayh9exkZAhsn&#10;y6Nl9Eu8/x68+x//5/+I5RGeDtcOGOU4zgTTU7vustmJlEmBuk4Wgwds2lEOnTkhkYA//OW7vKLN&#10;YPwsa6PzdU2eZfkXMGnbZLtVDCzBW7wTHN98991U1WnMQI98MvldY/Qi3ZF1yyTfldmJITn8npR6&#10;r5TjuOVtYduFA9ATZZOE/AGLQdrsJzv3fuq9BgzghaeE6ySeHW/+M0DsHeQCqgNacJyAS1aCSDsX&#10;TO2TmSwzcSuL8rV3yZJ9cs/xDNZd+Aq9JvjYyckh37AXO0maz8SJl0G2A6ZBMgmb3E5eLbKRk7z0&#10;qtzBX/7a/Bz9TYKnk8wihn0g8aMPD3TQjwzKGjORiZxAWbcn4PfYBQOLQGhV9siBvxgonezbak7W&#10;bVdi+drf2LnK41a+3c7NzXRV72QddJAJXXHhFVjikQ67MOd3cdhMjDpB5yfxVJsfXAsblTlx507p&#10;violtPtKl/Dy22gmyOR2N7GJnMVuuOjwQS+MR6e+TuzY0oT4mkwdG9QvR3e2mcWC6dPipz400Qis&#10;vdHH+/vv/xU+4sJv9GVCgl/jZS5C8Rl7Vf/QBmxVnqwY/EJkVg0X1L7Z4kfmeRI19aHNLiuHhY8C&#10;YRaODR22755BXXLsJCs08EWXHwzCZEKT7qALaaFNJnU+oLFLvwwAYmjyRNqTMR9APgOEnKhZ/ZAd&#10;sgO46PAfIMeXeRU9Ho3NyLGwExPHZFmAB/QrejWnnXaVlwVDz9OTPSZIPvbB1Z5/Dq1X20NVR8dO&#10;jOrzsZPcncrqSG8nSPra140DFzymv4tXuXMXmdiGDF+nz29/0cZYgpffgNdf6FV66VN85APwUocG&#10;fPmm8RbbKt+PMrwcz/7E8+gzvucHFyDZhS7bT8W8vI32/Qqye1JeOUMbff0bD7mFbOrEkBNLE/V/&#10;+7e/ddyQ4+ggN2hXnbI/cTYXiEtXfWTnJTb9cV9RSMaF8IAL0AVyrbGEHN/lAipZyGDMsl+cHMsP&#10;4nL77HcZH8s3sSgP8fUuWohPXDZ/0rN0kquAN0DwQ3N+eLAzwG91pG/tkxgwsQHyoH6Jr4u9wDj2&#10;Y2RrbMT2e5GQAHwA10JnxxZypZyuaC8vTxDPmJdXSkdv8bUXANZe6PP3bEaeXWztnCGE4ZBVnvxX&#10;7P/zT/Hzj/+qHGwqF3/IRY/N22jPnGPGI35XxnbmQhWWkuU7cStG9CF9Q97ZcZdeB7VbMWDcVz7z&#10;A3FmTMRTvpoxXiyDnSM41geNL2D0P8RPbmhFvqovgxyoPvWlHCVXmguxx+RtMgPHbL7ltkAcTK71&#10;CrKTn1vz8Rde/Nc+Xx0shE9smG/on60PTfbuBLdkRh7tzWHEwco9tMiq7xuH9MlpO7Lqr/J1LkBl&#10;LgeU8/creD39XkSexRLznbGpPrT7eIPSuew1rm9eSZ+Dc8s/nNZm56ibt2VT8/o9FyCOvUP3OZ+F&#10;uzTIOLE5+hOTm6benCUn2KffWuQho7mILfuz2x8BnW66M4caXY0dyRnht8cJ9JTNm3/036/TT71V&#10;RBlZ+dGYLvcbF/n2u+++vRZqyK1vyxvicHND400cRRd9A+iBjuXaH3/4sbm3sZny9fU//zE3nnQ8&#10;j4/kJflxdDqxiFbo6NdsSVn6lEf3E/Pt7RmPE0Ps5hWy+uA//vmP4n3ui9/WV3A2R+pvgF16ESd+&#10;gCced/62cXn3z4pW+enJAnLzn4FhN31q5bGl91cuJsQv6E0+mfFZ7HR+2MbknTEXb219LNB7DTI5&#10;dpxgu+b/+Ml+cdNnOr8PHzrvnAzVb4wzKWN3uk9fH7+2TeytDb59vfKxVcU6ym/8daE/dLhL/kQL&#10;TL6fOIzkUxYC3lxgbuIiIxnq97SXl8Wn+DMOzjnP9BXlxokfcnOHtuqM87XVod2cT4Zjq86xjsDN&#10;7Slf22hSX4SvXGhMxXf36eCjP7HxjovKzM+1BbWB2M5fx4fU4w+f/YBj/cVTxU/Q5hX0heLWnmMT&#10;czlPY2vv5lGwOY/vKkvkmZtF5hW2fK3vr4506/lP/CgPyEF0Ve+YL8DKOrlw5Cfn2o0f17/KnKdt&#10;f6Ozxa8fs0A3/Wd8yy9UbTykvbn7Aj3wJIuPffjyEZnQ75pE7PpV5jB0tADoKQ38py9709lc2NAO&#10;9Lw67eGgW/lPf9BPxM/2CfjGNLzpWn2Cy0abC7evxWB/+S6/4ft9nrLfOu3Bxott9Ti+YuP6KDjk&#10;EGvektMntSPbDz983zkVvuTecnKjtX2881txdPQO2YLYRl9f4He6bJ9WPvadJ1nl255XiqfaZvIK&#10;HrfcYws5u3axDe4CG+tbeG2Mo7X5nTzbX8hMX3Q2Jofu5FI0yQqWxo7/nR+Fz22/2afD8DXvi2yR&#10;T2wZu4xt6LNFKNf3fdtNZPoq8x7z1/5Ey+GH79CfeLAPxxaMH8cejpUbywemX2z5lI2M5Npxftbt&#10;Tj8NUvtDtvRdGBnS1h+faR//e6rVPvsVP22c14JpI+7G72yizPkT2+G7oO2MwTd/uJ8CeWPhUzjK&#10;xi7RP3YthFRzcerweULHB/3q6MBPqzs7LWwc/OIV1qEjHuetFiPn6J+q+BrsnN2+uv2Qz0V89Jxv&#10;iSd2tbYoNtl19VLe9np+aYw89HMMj7wb50GD2Taf+9IOLI9XPGN8++TxrXr5qDmzcTznX30DzoNX&#10;+2Lk0n87b5Jf8IqMtvoouvoy3vqbbXUcNSvKrpG8yrXHK/8e73bL8Zi+uX1GLhl7wTG/sSXPtmls&#10;hhB5ipP9boOzsPayXfujdQFd8rl8kYql/9zqv9qtPS4aaQvQePNBpzW3TCuDWNn+fp0TJYaeMVBa&#10;rIz+4TH8jfvHR8O4OOab9DNm7Tk7nTY/Nn+m786NDJPDmgvSr+jp3GLGr3VqcNK3nKeiK+dWFnoF&#10;f57wNb46P3auMPzdHG1OsbYbEcc/75MDvkr/A+o3Z0XBq39vO9v9wNdv5R5zNuWbD5qjU/Z8hfvk&#10;aa2s8Y0sZH/SVlcb81v6xy+5PrJ2vsrV5Q/csvbwssUchU/ywRuo28Z/6NV+h5aNMrBbNtyAmT47&#10;eZaPxr533n3D5xzAW9Bv5KnVQ3l/I5U+L+VrEzjihZ0BnuqaL1NGfrDyqtsPuc0xtg0c833QGAot&#10;cYJ3+2zlGP3L/3QU8T807v555Zu0gaselM7DN9U1x2z3RsZHv0pNY2hx8VsdVo4dF4fHnBOUzXbm&#10;cueq5PFWTAG+P2ddTL82Z5cvyEheczrnwfatE/fBytiUHMYxNlqZ9cEH2SH+sI+CW+Zjp9qFTdJ0&#10;83NoP4H9AR/M9m380eWtPSaGipwvurTdwaOLmGcveWl/6mTpw73G4ch3XRfI/lV39tO88VO/HLnr&#10;68hsTci+ut5gnHETdNzysN3xA/5kci1xb0bcNmyyoB6/JxzVGOeyz9ZXh/B/bbP1u938UB1io+dF&#10;fjh7fWDpkHth9dvjT22fOS0GqTxre2asVTAHBtIJzzsInJC9y530SUWDcwLFgcnuTuw+JUzpMe4R&#10;ejuxtlX4dLpx2iQOdfDQfe81UifwlAO4TxBE6BuodgKoU0ks+Evwyt2Fpm0ngKWRwMzTHCYwpZmy&#10;XUwlWxeo0tkEDFi2xY15WMSfBHrZL3IvLZYm10zg2dak6k5kaD5PZNC4OsuFxw7p8Dmuvfin6vOS&#10;pItK46984eC/8qhjlwX03TWG5gL9dFG2SsMWVwdlD74qOpGIXh1QD42Vq/qd9stfMp9LYOO3drTI&#10;9/Tpd3kFl8WAPXFysiYZtKPmNVJuH18eZHjd3wGsMaNd6D/58EHBExSJ14Utl2S13QFs6/GpvUJv&#10;B7G1R5PYGWAjUZocmyfuGmt87e/Q8AoFHfHXvPudbSfhzNZTlEGsTcgU88bwI7M4Pg5vuXo0qWRb&#10;rNDL/5STpPurxRlIDey5206b7fwmOCZv4pw/RtfgsZO/EILfV+BmW36SYPlNXx2fYzoD98YNXGAz&#10;exW5ZSO0yjm8LmgcO2zyv2Lk0KKYOvqB5TXlb+sw9rfQJJt24ndB+3twOycny6vtLboNNpYb+9s+&#10;Tmq92OhdSo3Zod++tIKeBmzqf+1/0/nze/XBC10Lj9V2ZQ+52ibqXzb68yyuNvqgi9wWgPB1wmoR&#10;bBaz5gag+oitHh+siCLH9CRC38pJhv5Fnnc5GbZ13JPDSP/sfztxpBObqQMbD9u3m8dT3/7PtPms&#10;HO2naWfbi60ECmg7ENppoM0u8OyCgXdt8pEJ2Z6kDO7IzC50+zZ2B81X4bM5YfMRPcgDhs+Mn5ec&#10;G58P2y1+G7Xd5B7lEfWml/3Nc8jQszqX1uR8+hjblmblzni3eOUR/LkIcy/eywtrY21nfENfOSmc&#10;VLHdfPjQfvvYyTHa8b3+ilZ9mvH4679MLDl5jWDJ+bOQRCbg+JfcbKaNMv5H2/6MC99e/rLgok48&#10;ln9kmwWWOeGcRb+5MQFtb5bwWjLjTPXLJJAMTyD3yJ68ecYdfPrq5+bLWRiOR9tMTFrQiwClNRcr&#10;ZoHmXe3iCdipJyNAr3yikxgv/fB95iZ2Zs+eRIfXO/Yga2gsnd7lfuQo4c984fUE7YeGLV+O7Qdt&#10;xqTfjLsH1iYOty376TfNx6cfLP7rVpuOGWKnT9rhO+PHr4mXkeXZauRtnMZW9VdosAEgZ3+mIPvk&#10;6ET/xOXoOu3pNnJOPEx/1F+nX14xd+Z3Jf6Jr5Vv7dgxGe8w4MFXgPfaZnA+xlW++Ntm9ZbfYuHq&#10;cPEO7d1fvrsgJCbVPT+DE3sf+8zTQcNz27/S2/LdmuuNnzZ3bhzoR7GBPOeP3h4bzVxgTmJGXyd7&#10;XgEsTPxm4pfm9KHZvpKt/bQaX6WPiUZjWufiofmPf/x9RZntwwZ4WmCW4/WXzq9TBvhfnBVSZJeN&#10;lftqH4v8c3hiEnJxHKvpYbe3r9M2yeGnX39o22Ck/tO+1fCP7LsybjyK594lffhvvKGlSNyB2ju7&#10;t/9b/NGXXHtM8qbujVztj6PD4N5xJv+TrfknFLovdwXRvkVxNoC3uvBHT/LTt/72t3+/cOU6pnrL&#10;e2Jcnx6by3t0ZeeMHRlHbHfRoAvRewKPlvgJrrl9FzCPV8Qk2NhXnNCsjHSsDCmzAF7bp5BfSyP0&#10;3mURofk98zt5RP4Q63MxMDGfm07dbNWLlbXF8CvTfI2O4yvyGUOUVUfy+sDb8WDrsoW3H/NzQEZj&#10;mgtHxmw2/tnNS24AjA8scoA5W41vQp3cbsCg11z42hyacd+8P3Re31BQIvka+edmDDEZgduvd2HN&#10;gi0uu0BBH69NXPhwdHDsXO6n3GQFBk9nHJ2+zs0Hv32p7ZxHm6cMnoWkufns2a7z7fCqPyI/HH2/&#10;80EypgwPN4a5OGt/562jU8k3phzvDU4bl/CBOrR6s8q5SLRzBz6zMDoaGUPnRGHPi8WN9uZGnReF&#10;nrgCaK68P+XpFeAcUHkWWnrc3N/+NBcv0Xuf36o31wH6BDnZ4ofeFCdG7/yvbha6f+kNUKtT5+Md&#10;/8bGnGAcf/9+bjRGo/O/9KXJOxOH5ggzb5l2+jre5lt7gZK++GTTDzkdu9kQvjgdmdhgbGNx0/k3&#10;n/tJitVh5LfgtjExcmzsjRUm3vHdDxuuHL/5KabKMzTs09fWB20/z2I+sD+5sjKjsbib9579NBpC&#10;LTTuInv9l/4Q10x5eKy+y1t/XBj+c0FQ2fLpANgbbSb+f/xRrNNrdLMlM37sqF8P/aU827sfjb7j&#10;T77RbvsYO8w4XhoT+pd6Y4fxo/r53DkkxNK33ET5r96Ioi/Bcc741zz48U22nW+d3LT0SEgntksm&#10;GvnDOxw+0kVM3DD7HUdOIV0mF0wdHv7IBp5zWceVPqjGLfzANR99+Mdbhlbe3bYvb6dPO+WjQ/IB&#10;OSdsPtJD/KM3c+bpp+1n4advFyryyEz++iPBsGsUKai0I+vqNrSGwKe/V/bX2toohfxPlrXFE0/b&#10;jQ/ltWx8yf7mcnTf/NZ2bM/u+bxny/jG2FM7RX7b+Wz8zXlA26CvbbcT6/ZdHPk90KK2okd4dATs&#10;dspvmkN7abUcP3Kl8DpGb5HsP2gpZqe1nTq+nb5oLjQ5xxxNOV9d/TNl/RMmYWiqbGflQ8tnj219&#10;lI2Pkq9641TGiJblAaXcfPy8AbdtSKdtZLFl/8pdvqHXo9E3KPHh+CDIk4Padm7YkpNEBiDDbskE&#10;0DcW2S5sHUu1nInRSJtppu3UTT8++3CSE7a/t46djj7oo60PkcU++vS8oAyG/pbJs2U806gtDqtj&#10;p6skOo6ALWm+HJUH46I9cphMGjfMCRfWDmT+HNz2GTo9/wntlh/R2evSD60HuS1/0vkcr5aj+Tvg&#10;AQH2YffOS56ypN3rhUG6kY+uZNiPeAd7zJ1/Rsb1JXx6lvZRGK8dr542LV3089cY4If2PfhtVVrd&#10;z7F5m33Q2vgejYyEpdGKP/gi59J4oq6OnaMlfhfI1v/wAfC0J6f5aG8qTd/p/D3lX3419PuAX+Rz&#10;ngN388jQkKujQ/DR67rz6X+1hROcjZVhe807K0S+tPWE8cK7rMlM2bHbVmRbHbLducRWwV/Y/H/1&#10;s1Q8n57VRwrZXLZq3okOobNPECf6Lj4Xv0cbNPb8Moglub97u3QH5yhefDbSiaNv37iL8dT3fOmh&#10;h7ZrV/sfQXCXX+u27eXfW/5Lzo+IfLrgaU/ysV/f7hD0zitOs0/p+abtp8gf+Z5VbSNvpq5p8UkY&#10;IscrkxQMaonYGkedhAXUf9ROWf5AjZkOtknVcV8FEt811BjQJ22czBYyYMJfpeCpK+qJbPQdz8Lv&#10;nAjr4DqDVwq7Qz9dLPXZNjnPYmblleTwCl7vOIpuXdgmd8oFM55kMPjpgOQjz52ocnxkMfg0wLK9&#10;ZA7u0y5k7QlheY3t0DIww9sBTPsupmkQWHomt8uP7u1wMTGa7tp/XrQuvdO+RPJVHfbgo21snxO5&#10;J05li3zKyptc2d+JxJJQVhm5e0S+9FbeOrpHRrhPm5SGOuV0Cj93Vzujhld+bHTkgF8bpM1FW1n4&#10;7MDTkwATiMTCLhLMRYOTLMMHoL86dj/4C5U5B8sDz4m3bCMLXk/ZHJuEFUK+J4Ohn522Qx+N0j1+&#10;mQn8TGC0ey4MrGxzljInKZ5EewJajafaODX4vcAmoOoR/mDjBn7lSrGTt13Aqow1xQzk2iDdpwXb&#10;hswmgnd92wSPTaKkJjecNnfBp/fkGCdHfZ1wSOCxUPlDt32T/XcyB6H6j2+rW05IFrZdB5Kr/RAm&#10;pno0+/od/eu8jh3+6rTb8cn0VftgTjjF9Tz1uXxtl76d906S0mYHNLHkeGLgY5M96bzuVx7sH2ZG&#10;q/6DjPGhXaQX3Fd6nzomX/vZVoamJ1zwNtHvApcJx+n7zxNxPOEJBfEgN3XhIvsbr8haxAEWpvVP&#10;fTGYbTvt77wDj47sDbbfzqSIXR/GSD2+S2P3+wrDRXvYZHySp5ETU9qYWAEXSfBhS9vlsTzJ0oXY&#10;LO5Vl+ABJ9FdZM2WneCQHVTuk2ecWLDlwsqJTz9PBwfJwrcieJ60Qps966u06Un4WUBcO+ELf+17&#10;0X6x1/KzqMzvaP766zxRvvLZosck2/eHnpBjWH3wzo1zh/qUe22NXAzI9tVX4wjtjCd8Y38W4bJo&#10;mxNc5cYMrybkA4uMjbfwUe63VuQMprU4wsIj3+R9fkKT/kEPrnEE1pQ5ht9Py0l3dEm7/Lc9e1zl&#10;2cGP/s2t6B8eGxcQhJA3APdnKRAK7Li5MmHQvhT5yiw4osHMg/37R77KicKA4wWyrM5b9rktvk+4&#10;dKdPCO1ToYMTvvTA+9jGBZInDfVPYM/fg7dtI3fojv9O3q+eKQvdxbXVT2rjzD3Vkclx67JtzKWs&#10;/SMCTNtbV/0RjcG/8zpZl4btW/m1f+rHHvQbOvIZIA89fkmd2H2FkeVZesu1dbtFcy+mb5mW41+L&#10;Hfoy/olnC7+1gfqhL+dotzj213YwnEDQcWhrdMuC1p5oDLWPv50ozSuInrZhFzJMX1qeQ5nfRv7G&#10;Uvr//PSDJyRH6JX3zn0zb9O/WPtLFxf6pNav/c3wHZdZv7ql76BRzxiz4zM54rhnfOPCc4Ts/Do2&#10;mHw/ZeYLXfQ8sUePjUlt5jO2iIY5n2D/Oaa3OXfnJDnYC3RT+/vfZAfsvoBeT0bZOfsdR86YVDsd&#10;3I256pSy2jzbjcml97q9Wd1tti1cHqkfR8s2D2bjqfVshAie7M4e2c7vzucNG7mha6i0ab863udC&#10;f0bu9o+LHxq3QGNnOfVD+njGsOacsNr9n9w8EzCnd24Hen4XR09+2pwRn7W2PbV7zzlHCyo//lS5&#10;7e9mA9DxyJ3jeTvBzsk7Tgc3paGfCxvGpXx6013iEzS+tE+MvdpBPVtdMXXiTTkgR9tlNZjNxeXI&#10;Mf1Ku+vVv+I7suIPLAZ7u8E3npTPWFmZQm/GjbEG+vDo0wvnod++xH/smbHKGLr2sJ1+Uhb9chHz&#10;i8i9sLjVqydscwGniz5Bqq68kX86OX/Qr42Tew6iH5gPoCV+7RvbwbxdRUwMTzjyl7bmEusbN3SF&#10;/L3Anrb6oifzwc+5uOqpJjkT/b0Zjr4914x86PYCJHliw4nryfHrN7H34y/zMxVuttjyD3k13sqC&#10;38bbczyxzx47RzAfq67JWT//6uKfJ4XHDmiAjRX6zpi/P3Ey9iPnu8yjOv7IrdUjXwG25L+Zp7Qo&#10;T5D4jWO2hDN2V1N/VL6Zu/38c2iG515wYne6ooXm+ot8Q394wvMBU0fnibO1J/7i3Hbwh97b3HXn&#10;HLLCnYvT03/KIF97/jB0pn/RC68ts92Lupc9Qw8Yr128Wlh6Cc/Kr+0TNmd/VH7w1G/dbNFmm/E7&#10;u01uiJRpU37nBm+23rqu3YZ17lG8ch3fZmpeuVLa7fSlMxcK708BPvSe7d2P1o/mCvguTkyX4+Uz&#10;W323tqsudx0anWukngnWPmL5x/zM29L88CH9/jdvvwk+EcJj60q3+XL84ZivsRI7AJ/Pwco+eGN/&#10;uvqrUNuQAQ+oB149ix8a8O3zycZ9CprTJ56cQ81bMKYvpH9kYd5Y4FgsycHlHXnL//B7bjrXCF08&#10;KkdwR+e8feLcpLs33q+c91Zch+ORX7v5TG5xvvW/A3QAq8/SfLX75Zfgk0mfpbt0rY/++KMcNLTU&#10;76fytg+Pzn5PtzpVj/j6gP7xCp2PHNeZ9/wedA4bnJkfTezAL6+zrUzB+RQlZSLjkg2/Q2/z1eq3&#10;FGx7ATft7Ms1ja6jfxxdGm760m8BsoD6xV7clNX2Jz8VJ/ad+DMuJQeTPfUuxn2Zm6W0741gsV39&#10;pd5n/7LvZxSB86b2l2xXD7qqxdKaPJjzmPHFU0Z9HbAFJayZoYOGWBDbQFnHrGytxWfTsu03jnte&#10;mR1tlac3Xn0iGlf6vho6NfXHoZvN0K8uN380RksYA2Nb+1NjnOsJtmUIinWz2/QtNMjsc2yG98xR&#10;zMnGX+YBfM7GwBavrsdkC9h5YfHMC4BjPLp/+Nk3nrtxln3bBo/Uo93tI8c/2w+hyJb6Z/nuq6fH&#10;ylH8T3zVJPnqOYmwlWuOfLa1BXscHZfE4uxxGH0EdBo/f1R1FZjHXDIe3bGq7JGFfQpj4tEVnr/I&#10;NzEw9rpkrT633Utv5T+00URjX4uM1sLu1wfB2Xnr1pfPEK3fehw/rK71Jb0OTflsL3T66bs9VzeX&#10;/+c/5xxHW3TaRxKHbRuRpnzmiMqWZuMq7d3oSM52J37aeDvjaBqM2I+6S341Z5hVBpb+bpfe1hfp&#10;8aUcLrxY6lHDh9O3FA7OcWLaJHVEanPu04RuVsGO/MuvN5ge2Zb44nDBzhdWzRTEJ7ceHT9SMDaa&#10;XLy22rnfRRfB/o+cS7v1F4McRZ6Voec96l5kJMefgdUTLgucdEqMwvrBwbX/J2lrwxavwBb1W/rX&#10;lyYluyDhJPtOYsmYeQf+u8xAl7Fkt3q+ykD4J6xiS1vdliFi38fE8apLZzdRAHiS3W8EclQ7wkmG&#10;03aS575Ck6MpdrVFR/IPVP4TFCbQOrSLTlmZykniDm6Z3CX4Vq53XtGS9tcAEUui4w+fC+9MYHZB&#10;qBgPU+wid/GfyfwkiA4gkgfehxbc8gq/SQBjO4t5u6DuZDLTsOq3X9vOsX2w9meOHaCboBQE8Fl9&#10;lG9dy4+P4HXxJ8evfmByuNy/MbA01VVOnXrxSmwSG14m0PCXN/3w6IlytquHZgDuLP7MsXZw4M/J&#10;1vETmV5g+ewJueM+ARs+eAJlYPX0ewTucgbqugiRuDAhAH7L2cRBnY9hvDaMr7o97VI5OI2j8Q8e&#10;FhPrIyYKrw42acMn6v3ORFq2LX7cSl9bsEkK/hMkKDj9TUNylW/opNOnJrQHf/2q/YfUoV1dwtN/&#10;Dp5kW/8smGo+uBcyxhb8MPI+8V/3bz3wGf21r99T1H4V2eUpk032JX91Oz7DSE3t0rrbPvpVvHW1&#10;G79O35bv9CH8Bvh0R6QpWfs6GrujPXHpuPQa38NT3TXp05/pEjlTy4s9vtgNiz/1PXaKz1bU02rl&#10;iyQtmYGJHji+jYnPMao8zYl3Phld7+P6NDEt3oHfBuMbv+G4/hYD7DF9N/GQPzk0PSQNxMdIwB5D&#10;Y+IaXid6qdd+bDryWwTeMnzEsf67OPcFkGm3uFs/Nh++w9SwMIspH/JbfvTsSYIoycLQ5h15+at3&#10;xr47n2ycGCPlgb2gUbmC1xOt46CxiVfk5jWEuYt5Fwv3d+zIQhf8n1B5U7C8ZnyIXCbCwd1+q94E&#10;kn2+zG/Zacdit7zkGfpssVBZUw4qY/q8WOlxbTv6jh35jE1mIneaFXe+PIHgIjoa02fJp21pxybs&#10;NDE5/Oi7MrCJOx4dW2iwYAssGi8NF4XptToMXdpOR2AXdPARxzsO7FggZ6yN0diL4s0llW/iGc58&#10;Tv9tHx9bKHdiakFrfuOVKyZ2PO1gktobsSLAnHCPHvVJ2oLSDv9GtaLDT1tyVyM7IFt6gi+P77Rf&#10;sOt4cO7yrf/cdm2HWyfGB/Gm9XHL5bs4tj5dSD1P2Xzc6i5hc+PbrrnuguFiiNFZ4Lh1rl4JUW16&#10;cSym6HibOGSPkWXKxLvjWKTbnhAnHtH4NYt1LpDsfEGZOOvcT4vEqgWWbbMy2VaGs63OwS2bVk7f&#10;ZcdIqOQBn/fHyDm+2wbVvf5WMj4nr3mqmJ4yFw6M5Xc/mHJ60p8Mo/8uqj9tCke9nN3FxBNbKazu&#10;tp8Dr43jo6FB9sFkH3/qDD2ZfbWC7NOjJsfoh9oWv3qOb94eR4csZCbTXGJ4xW4McL1C/qo4NEam&#10;v/T10XzqTT9+qgaMZGRz81ByURbcf8vbV36N8OuDCFTcuZgRf5KxepIvx8cXemxpnrLG0pFB+cyv&#10;P+/zjn3B27gf/Kcd7c/YRaddUENbG/Ymz8TE2FRdx4WnPgo/CfT8vHzjh+FhhauxfmKpttJ/20fO&#10;NqTEG7vKARMPQ7/4KfBawR0HLpEGsYc9/4pSbXVsqa82loKBn31zhx/yG7H8iHZvgMhFviu354Ic&#10;aJ23jORv9VHOZn3bhIMAvMp49pXt/NJFQRd/vYECwENrLnDPsXK/Z/8ucenC4fhlfDLxOJHX9sfm&#10;XpGtizzj/ZIjPDxFvDLBscDq6VLy0PurjG/s1LcepB5/dsHfmPM3FyhcWOSj0GsMiWNMA99//33H&#10;09XDXMec6Zec2wO2BjueZSdlOfaX/ZkbFaXHTz1Ow8rnHP3Zz1enpd2757GMMh0T6BVG+u4cT0/T&#10;R8neOVr6IJ8sLVvjfbfJK+bZPZ8ZgSuz9QTxtU+M/9t3/159yOFiB7s6J29/58AHlE/ks6Wn7Y//&#10;+rH7vWgsnzziDx14tWGuw8jXdx4Jv+Tw5ovw0Jf5ZvNA2dJHYg+URjtEDvT30PUxX+Evbzrgc+ei&#10;3+VPu10XcRN7KETemb9Wj0PTeVP7UmQHM6bM+MVfe8MeXvDA5J2Z9/HPznPHLpPL9f8vvnj7emK4&#10;ZO1YHd3go0k3+G4mAHjx008/DU+54oq/YjDE6E/+Bo3vQzObx/7EvWZjs91O+8nv9tmYvb2aeWIe&#10;PtkMNeod3yDf3WVrU7Lc++mXjwtw035pDN7INGXazYUW9n/Yu3pFPooFbPfJD3H8rv7lO/Pp+0lq&#10;6J60BR0fjvzGkIuW8e/oSdexNdlGJvE1uu84P+Xkg2tb+oc2HW4abjDJ7zznpov//M//zO9B/0dt&#10;42dRvvraGwZyfmJc1jZ0jnqHXjc9a33afeMgEjYOO34f3tNibLc+EHP24dmyA3odR4l+YoUvt42t&#10;4wE5ToxOXlHm6eA+QMJe5vmNz8mFcF00mPif8Uab1Y3chWuTHerLBZGrfEKvcqZv6Acjz/TfXTsY&#10;ImL2EnTIHkbstDfdLO6ntk/b7hwO3pbXZm/sm/6NR2SGsx9t1n5btlt1C2tHdU/oUcqOWVoF533O&#10;9YbO5JXuxy7bfrcaLP/ul8L9NTSGZ+OcDvlsGzXdf8qV/dKvviObebMcKa7kLuNmcVLOt2lRprt1&#10;oN55n7cyAe22nj0W4K08W1Zc49Ve9EnFvmGLHvDhgJlvTd6XS908cJ1/BwfeRefIgmf/zG9HvMZU&#10;L3yd2GquYIMnQF4adM4+2ivL9jdNRn9jHZuF2zJKHZtV55Nvlua1BtTp1gj2tM3u84N8A9BWzi5s&#10;4Ubr/QmoIlx+5PuWfPwV2XAjoz7Z8Tjm3fnS0sESr3nbVOI0/S3sZ2x76Dd5NsinbGx922DHPPW1&#10;TbmPWLdvRv8Vls1W/rUDXPu17UHH68J9S2JJTf119PHOD/npHHDR+RhleD7sWbkjj3xyxfepb76M&#10;nGT1Zz70e2COVNzgvwI/V99Tsbo/bdz51Wm6dMiwMbOv9X3Svmg+bZZ9dAvP8tNQrESYHrkRo31z&#10;n25NKZp7TeCik3IyJYsH/5wVp4/OuWpy/8/vO6/bGIE7fXjOQTAzv1C+tjAvhuOYnvsk6zVuBpcs&#10;syYw4w466heq/8NfW75b9fsZ+bdm9Xl7zM9z48Dyvn1Zu13oI0PHrpxhS40r145N93YaRdXoehwS&#10;3RZ/5ar/D324YO0Px9+C+q3LdOHYCU3ys7E+euYGOS7w64MuevBS2uqRb1EP4hxe7c7hn9rUN8Fc&#10;OS8969OxbwQeWin7I1g6T7zRISWJiS97wnKMhLngGucn4UnaTrJPJ7aA5CQc/xr3CEKOp0wVmq9j&#10;j030TwHsS7jEd1ImCVvQQAMtHalPdrwkj5bnhIBScyd47o4Nzig0E7g6M0T2tyYl6KTvsq9eWmOc&#10;bSVwghFD7Pu+Z8EdxUle79PJyboLdVoaN9Wjp/O2U2bfHcJ9LD84++oEHWBONuk2SdzJeu8sjC0r&#10;Z3pCxvIoLrgm6Y0PBl9YcUVPims3k5SU0W2UCcanYe+6WnrFT5s93gsM+IIOhKG7/t0TRicKPfk+&#10;g7GORy9JiD/Q28nBqyR7l1l5l4nENBOW+R2teRpQVU+iU4ef1605oWwTeoqN8FzZbZ0IN96KNV/P&#10;4z+yEf8t/pNu989khixwTDbccGAxwMCnrTvVDewfPLZ/7Ookga/mYsDYSdnWk3ITuN/6/XUTXMob&#10;V1G0Momzk7i1LUSOuipbMDY/CSHHg8d/OSjuLKYNetpmB039cn2H5xNuXrr/OUFJm8YIQpFl88S0&#10;CwW6L5HaYWXZwk9v+4Q4eUbAsVH8T3ZJeS+Kk0l/FXexdGJx+skzv9ADnY1lHMUHyTw5iGYvpKXc&#10;orCbTWaiMP0Ijz2pesqDDpq1G5nQCqydOmhF+Z4EhBc+cOSCzQNtcL5O89LbAe9Z/9x/1mtXumGx&#10;vNs/y2/64uCQFY6Ye1L7nf3qTnb/ox9seU9meN4Z2H4fF/0avzkpcFHsw/X635NHwtvNC2nZu1EN&#10;mqVbWYf+5gB8xCLT0Uvfaf+Ize0vrM5s4ANny2z3s/i2O7n6VB3a6LSvnn193UVbN4b4TdCfclf7&#10;mxiL6GGVNvq4zCzGRmcVazs0+YaMtvKYutVr+a786KyMz+3mHmOkfYC2foCGOwtdYgeOn22VWQA3&#10;boM9OduLmBaSpz9oZzHCgubkXv3GZxdYnnS3PTn6G1/RkWzw6XfrNhPVlWvtNSeyclFyStoY6+dE&#10;dnijsfJGoMQRW7YotEfP0kyR8asLrcFDdy4ez5PHFtfX/w1s+KFNl9KJP57w9A36I/fw60JpZBWz&#10;PRGOncjmBggj1Pv4IyNBacs36uDSr7QOr6UZx8GqzZ8y2Cff2mBjTxnY8upQ3Bb/7hfc/YQ60ToO&#10;aLR0hwCdza1ilzPOiwmHW3/tpQzeLlRu+ev2y9ox5ER/9nlWziWDfLrjonZPWbofE3+RJ5DJvLA4&#10;+O6+OrS3H7pwvHdz9wlWcl7j7/TZ0ku3+TIXiNv+6Gt/6R6Tt15/68KY+uyTCZ78CPAHynbfVgyA&#10;Z1mPD7+hpX5wFr85KW2Nc9v+sLiOsZ78MH1u9X+r69iavJPLJ0cgsrKX4Ge+5gICXTPP1l9HnOrT&#10;p1ZO3K9+8LiLbO/zxK8bPK5FAjyjU+fxZ1G74++x2Ze5yQIdMQ/P04B9RdmRbe3NNkGorfWv34L3&#10;i9/szvxb+/ovNG3RD2pzDbpeJV5ZGbM4xD0Ch0+KCuIVTKxmvi1+EApo3wtBsUfbtvTTX11gOlWz&#10;WDS+XmxioMdGI7s8PLU9d4k8/FSdTqPip4228vPvwfyuNaVGn8VFDx0w43mNdOw0flC3Od0Wentw&#10;tvVb6nuhHiLDBaEXIr3me87u1Qwcw64ex8x904Myn5/P225yNrStusWL74zL5AAuGP+UualbM70G&#10;Wux3Phs69NkneffCpzarr/0qk40xomNo5vTawfHXhZfw3XwLX0z+kBtWjTdgn8a9dbr9JC7Qal9M&#10;u8Z96NuWR+rALhqJk+aYyK+eLl7P1vE4tjTOie/+dq74D+hb5AJkaJ9JnbnG5gD28hYHFw7Fkd+3&#10;d/5i3J/fv+LLkPEXWs8PuvOEG1lOx1f4gOcroNcOaADb5w3e6zt19HLuRNbmjINf+eJXuqCnr2u3&#10;T/Ly0doJjrr1kQuk5LUF5nD/9tdc2M/NH3R2g5nxTDttxJX8Oft0rBXaNuYof3ZXunjsKDbEjfNB&#10;bStb7Ln6I8AE5NR+X0GtfNYwxn97LvK0VyWIHED5F1kYQJevHPcp55x34jvtxme1Z+Nr2qo3Hxob&#10;0XXmq46BeSE90EZnaMmX+pf4n3yEDkDf/HHnkMrbLxOnwLxhaAQ38yAp1Q32UyfGZj6Jn5iQt+bi&#10;7tEzbN/Kgv7O1Ua+5XfLW/L9opf25d79oadsyh2PzY4J2g7N4TPzutXB1pN9ay/IW9eG55iN9TVx&#10;uoudazP4e4FCLhcnyahv6HgLV+Pu8sFQ3wch2CktKuPXX7uIPnGGh/F4/DI+pX51zc6U5Ali9EP7&#10;FWqqFE6dhhsDg7lP4u0Ts8Gs79WKAWGBl5uuXDD967f/1nib+FE3/ri2adO2h/GKRL+RGYeRgT3k&#10;c7I9ZYfnc8vkXGjobt3mPbGlzMVpuZjPybxAB9Bc0mBli8RcPt56pW/23EKuTdtEf3LV3kxh7j6y&#10;PH1Nfv9gnyyjC0iWqDz0oRvZOh85OuJdXV9ctXO6EkEneOUR8Xddbes+tV37q8Pzue3B+XraurKF&#10;SZ8OThs0pp18PrkLzvbf0kV7nfqg2TjN8ej2VjlHz1c8r3zldWjspu1zsBT2+FlfHeDE0ZO/nF/M&#10;ZEpd6ZOxOo0t9O+lpd4c7xqD4ntjZ+HoVh/De8SM+om3QfUNXZzS/41e7HTa2wVisXPaY+eMXG0v&#10;Ztm7ue3MOVz0/Crzqx3HehNSZNEPygftQ7j2CH9rczx4VIgN86c8Mtae2VkbkIcNquGRr2UVe2iX&#10;rrZpp4+YV6THdBXCz5fQb6G7KerDJeG251Dqte+ca6R4K8Oh0Z+TOfUdmlx0y3/Hk+jwEVAqbeun&#10;VHZ+oG89/ZB6N9OU3kcE3haMXUIzFvkiY5z+J3Vcc5DQIkXHxeBc49Axwfg/BmCr4uULOZuUjd/n&#10;eAqnXJ3P+vKB8WZ3cfir52N0P21TFL0Pszet7oOffvCABby349Ly1fdnnBm6WqrbnLBjHhw5Ez82&#10;Mq6CE7bd/9zXymsLlveWDz9G9z8xuDiO/dffR1Vl1geUbdsdxzdfT7PBWbmW5saO8qU7NtjcZ2wL&#10;M//HR7VD7FKo/SefownnfS/wTDX5zHt/St3YauaIagd/2qrz8EjPbWJbdZ0vy1lxmrnHlzknWjvZ&#10;PgG+dVlg/7ldv71/Pw+3XXXMGdzV5yl3Cbx8wb0/0/efffyJvjEzY93R8fRLuU69c7H/HdAeNB6y&#10;XVvM3LyOwiBxsfqJ0+PH4idPJ0u+5oTKheraz37WtZ+WhtOL1Gv/2o80//9hOa0+1uFB5Vl+f8Bm&#10;ZYe2dLKT/8TQ6HV37tKqAjMwCoQ16hdR1O+BSfol9kguxz4tbx0GZ0FnCytIEG13UcM+Jeki4PH6&#10;Dd146pfw/uabb69k4m5DCw4Wriny/gtPYZm0ZT+BRK7Sdqdk2krK6k27m6bPAItX23fHhG8WHPZk&#10;3OCiHh+DYS/kiZzA6m7gCtHAuat1DhQUqlflSseNHI4Blk68dF53brsAXJmbsNIB4EE6+AaIddom&#10;MXTIJRls3dBOuwNb3jvMT7i2DO3KNT4kx8Ke9DmuPeMP/Lsf+0ruaJCD/ur2d+Xo8PpZHdDTbm2w&#10;C/YmMT/9nDvgQxeP2uHYuTz0rAeIDfDks/JcaINyHb6x2bEpXsrXWktPWQfkw4M9lG1c/pi7pfpE&#10;WnTZxUp26HTp0L4YHxr8dAIlcsMc+encBYDOCm6d6DP9IdI91F/dddpL8EOZHtqBtbH96slH+Ibx&#10;1E1fK26kqX6xx8KzfXHIz3eRF5146tDTh49tQhydJ7zSedY992cAJNP45Fn3jBn7vTCxi8T0VXYG&#10;RvaBQ+drsnd80ovFoa8JULy4czyx28qXL3i1ecpn/xDJMR3pzV/4W7AGlSVlcqc1OpbRFv76orL4&#10;eonXEnj5Wv538fjTsRNeZOrruDFZMKXK6Du+utv9/h7ZUHjq2QXdMOAndsVn9nOCTPzqNPZ7+pxd&#10;HPcCwPHZPKky2Zgk6uUANIldGyUPgmdcltYph/PMUysrWvCegG5v0qiM6N9+gOsjh5Jh+732PWnI&#10;VSS05arqHFrKwfIK2fpYGdqFs4O2k7N//favmewlz1fPIGmPNhz7T9jj3aqzv2grsy16xrfGX3HG&#10;D1cbMSk+ggdnyzdm0CQH4Zf+jk0rn8W6X38dn+Hpc9ORWzKyHjuvfdaebOqCLBlXH3R91hZi6acP&#10;81TDlvktMfvz+jWL3BnLm8cmznd8RsfC7E1bfE4/I4PPXkCi38pPrvnc/Wjl6pa9jpxo259xn+z6&#10;1lyQ/jU3/ewrsdikbdbOThYfZeoW0Ow4nwK+6MJmeBYOv/a19mFyc9RU8yNaRp3xxU13MN5+47Wf&#10;RFL26+6DpG0KLnD8lp4L81tW/dhFxw/sBa0efOZreEeHMJa/mWHyWewjLsx7FB6APzDbPd55F3l7&#10;sn3lg+OrIxNSoj0DQ2n/nBushsbdN0aP28f0WH885VA2eXTkc/ycyy3uc7u6lEdk2oVAOFfdkXXb&#10;iXUn4Et7T85cvNYfGx+RcUyz9tHUNkfRAABAAElEQVQ6+TUXAxae8s0482Lb2GyexB5bmMuvTEvj&#10;dYvnTWtqp41+f88dxWLtXCEnJxQ7MRwmw6fEJp7RtGhFN31RP6JvbVFdx9aecqwtG/cicfK/JwVz&#10;NbcXdTovy8UY4++MDacvRYCRf/Ql335e9dxjZKtCCsriyLL1ti44ehLdxWc55s/A9hU0b3BwfJFx&#10;Bog3wwxfrj+nfBrWFid+yCm3/h7cuuAzmGzw9LtjMedtMZ2XhubKO/MzfWXKkFi7oPacfw31iZd5&#10;zWpoUmYZL8Jju7m8v/2eGACa+AmA972QrG/E6z7HFy7u/pjzBuMreJ8T8t8+pJ/khi3g4vD+lvxe&#10;rG3FJ77gwun5XOq/8BaTnBOtn/rkZ8rFXSwYnrnAmqfwXFj4Nk/3QqxPomMs1PjChk2B/LkxZ3Fj&#10;zgf4N/0lLjV+gdKwYJx9F6r2pz08PSf3qbfv/Bc9v/3nN1TnBovRWz8qrxNT+phzW2Vu1PLxe53g&#10;u7wa2OulxS/aoDKs4i2ZG0DvGJixFb3FXfsoC1uGKrQ+B2Tiu6WhEm79okn2SyMPoogxC+k9pzr5&#10;RH/eC6xourFHfXUNQ3TpaLs5yIX5r+MbOrpgLq/Sc+3jnNe8hO07hkZm7Rf4WRt1yienTAzKT/qK&#10;hTn29ASm2ACNozOeO6bbt1m/6Gte066/G5wFfXh0ufpO8GovF+HE+fmrbeIvZW6G9puqOy8yL/Mk&#10;ifxPzuqB6QFt4f77v/97S8yp/v73f/Q31eF+8813kT0xkPZ4g/bxXCj29MiGwczpxhbG3eGTGwl+&#10;9KT1b/mN77+1vX7syTX0dk0BPfMvsrD9zCVj2xwDY9teoOmYnnJ892KysWHGmFgkFTs2tPH5QhOg&#10;ufIN/ZvP6sdv+1vU0/yePy5/bfFZ2LaOn/t3vb45eeuuH3viRz7liaSOce/f53yHLqdPOycamM4D&#10;12fH/K++uuUhm/kiHyxeirovccwTiPLUDXwQ67Rg2zmuvdKP5D/7PY5/bZ+AT8tSnNqrPu68QL3z&#10;qI4hD9spFw9I4i0fubD95GF+hocutHqv/UfH4wtExqwXXzufGv/0H3GD39J9NlpfM4sbx8o/CI21&#10;8CCfP+uBaHU/8gOyba5wcW7s26r7K3SBdv5HRnrkwh56oY9nc1v6AIAz+t5KVg56B1bG5tL0CyAW&#10;nrZs4Se+tF283abgxnzUT2HyK9sd2Db8S9+Zu82FyckPgwivNu84OLJtn13539AM332DY89Rczz2&#10;nT6gjbhaeKXR8uAoX6t1v2UTNyv7s23lTOORl8z8xFv6V76j55O2/W2/ba3DwyfvxPb4Y3Fd/GUr&#10;ee+C8Oi87uRRtNjPFv1Qe/DRas4N+zr70Frd0PgluV+7yX94kTE4/iLTxNOMa+Sc3Dg+n9yiazjv&#10;iZ/Lf45xhZ+iNzD0xz8qyieF+oIubx34i8xbyFY44fNz5mlshGYQYiQ4wxPq0ilNTAK1cSr9GSOr&#10;V+rEX+cNwdlxow3yVfst70NHnTlZY0ufKdsj32m451w14CmziYtEcfae+JE2ZJT/euhBpGqlXf4I&#10;BKZMP5jj/aaz/8Kpg9vyU1xfp6S2WtQldNo6t4S3gIb/qwybR/3iPbe9sewhD9uL532DihuUaMgH&#10;oHKFZi+A5nhvQGDc33KBKLcnxM85SthvXLfhZ76W3uYJbUDLI1d1yvGW73b1+hQPZYt3b28dxkyD&#10;c9HB6WHfyxdsGDs3hj9hS/GfUTRto/OJ+YRs5VfnwbDV56mjsaUP1cRmeK2ei1u5wnv6cXxQnWY+&#10;6hxefW9czVqU/X748QFoPvVY/Zqjj65b9mj2Zvdqf0qfcmrrBlB6K3+lRaZZnzuGWZ6PeEL24nHq&#10;VwB5pfCwO9nF4sVL3UX3xE4oPttu7O7DXUv/uSWrng1mDOvuoWMd+G0M1rZHrs/JX5wXnwzVz3+P&#10;HLdNLj3ShJ3xevL+PKWpqWw10e2f5QHDAxqTxLOTkEwi15VP45Q5eeFkE4JOCk6Um4g84XJICpcB&#10;2hZuwZY1aBo4Ok2GvDPxgSPZ8aWkDHaitUq3MF/a7YTBk8A5aNlewL3a5mSm/KLXirsG0W7veiGn&#10;u916MTIHZO3AnHbKJcROblPu7oZ+IgM5f3533uEeen7jMENWdSBD9TMA5b3ve6EUbXcYWhhpQugA&#10;Nzw51n8tG7ylsYsGjvvEQ3nPSfA+IRIm5bd2bmP47ANSr+75KbNUjX461tSTC/CH/cop8DrYHZue&#10;OKDjgvaOa3M2S6/Zk8GlCdf+nozvbzbtRMnJPDrAndxtd1hEuhpnJ01w8HJybyvZbFt1HcgSf6vX&#10;sw7dlXPprEzDXSmzZRKakzgT0R9yEu3YSe11YpMTiExRohRZpucsv/KIzYi/C2prawtNavjPIucu&#10;CvCXu946UUzsoUXOBcdPUDf88J+axWevtauaxcvORaKvbTlH9icGQ+jgdAEv9crnqau3E9rNA8tz&#10;Cb/KueWf2z5tF6c3bk1UTVwbw8kT6TKFh/ixVRa42j/ZKmKn7fLWZ4EBQJ4hY/Vtngnd4DqJAiu/&#10;tsrHVrNtu5Ob4KI39enLXaCfk4C+vg4Pjogstn0qODrAL53YEUSic8Lewz/+eipd9wy96jxfYTl+&#10;xX7t+ceEB2NEHrm3zcrsmP83ap76b9m22e3YLBOEEOY2NrUwxz8Rrot+YlN/wAdo4xi0LOLwvTzk&#10;o6yfSEIeuJsLauvQs12wrz1c0DjA/4B69NCwJaN921kkmMXRteu2WzlYBf0j/lZ3i7a/vcBMZ2X0&#10;oDcaYPVf/lveynzhjQ50dWg0T+kXkbP6oXvspt3Ssg8fKDssezxlk+Oj+YUnX+vzfoPT0zRj4xkH&#10;tMHzKaMbtDxltQuJFkWclC5f7fXj4Xf8d/RgY8EhVk10LQh6YuLvf/9fXWD/z//+n/VHaZlU549/&#10;drFEbLEFmfDXl2chasaozdHa4wHXh0w+I+PIxjj2xk5iQe68j4NcfL6oLgmjSDx2T93oSL+Jr/oo&#10;iOWBcJo97YaGOj7RJ5zoAvEBjAty2/WEFf+S8diuOskrO7Fpq4+/6Il5WIW2eB19tw+T84bR7T7m&#10;75HrWWYe8Ed8F18O3qcG+jTuYUEPsrzLRZ6FlbEnR8Xj34mNI3bHoJ3nra/IsnqhBXefYv4pNw2O&#10;/sO4fKOTJyPXV8v/U1uxVVtHuP2phzqzfG7Zn20r14tflIFXuzmWFzvPjq36itds2d1C/JeJ64X6&#10;bw/OdugaZyKfDzkZMtFMdrC2s9853MGbhes7H6p/hcmHk3fUrc3QxGfH2/LMcefJ4Vs7FynxlxPo&#10;kYnlzp+2qXdkjMwVhb/8kmNPvH3zzcS5Cz+TP+6cM3MCcox+YgsNMLkp/Sb854KPiz6pjb69iVOf&#10;z2fKjCnTro0r68hEyrHr5Gdo47fbVjM+JI/LGp8Og5HpUYnFDXPAbzn7sKKVPk/v0XXeLKNvji2q&#10;b3LkxvnKvk+h3nTf7nlqqbKHzYQkfkeQKFbdWPBhi+oeYW3Z9lmHuvLKEzsbL9QvjngwJvHTxl+Q&#10;i/9WstCJKF3gS4X2m/vguZjbOXLKK0/KmrczJ3ZxV9k8FQk7C1Fe3TynYj0Ox9Le+V0LP/HVp4eV&#10;JwQrd/QJ6ciTosSW9SwXnIELwyrIsTeuuhBb+Y6OLLvna/DWLtpvDKmvXfXDfKb8tmsFgB+aXyQu&#10;bNGR0zyBKka+znnS/lTC1vPs8psxJbGUPxcK3Qjs5yLUu/BrrLXfv2wLZ6PNE9D3AfVBxqiWBW/n&#10;H5qUXuM5+/l7ttN2Zes2vGz7ZHL7JBuPnbXrfJ19yJhPbRmacv/uo9nzpl/CPK4Rby6KOw/8Jhd/&#10;v/vu27/83//1X9Aqy8wdzB88FZ05S57u+v6f30d0ax/GyUDkqo7Hd3sOoY3877d71e8CqSZrG77s&#10;ceQQ1/DUmQ+JbbI/x1v16ILVc8UonbR1A8HcCDf9TBuxh79FcLoCuuuLYmPm/nNe7BXgwFzuv/7r&#10;//rL//yf/7O50et6vbb3v//3/6N9dXUo8vm67H7iAw4e+pQLZ2LKhWl9Xd3Wv3vnpqWZR5O9+nce&#10;ME9QklX8mcfhoT0Way/H0ehIcdNWsHaCC+Q3oLzO69F8kYedjCPk0YY/yd95buQwX+STnbNqg5Yt&#10;IOvQHpqv3xsf8PbCubGBb8w93FQjluVtuV65KP8iPydifrr0b/nNccc+W4enem3x65vmoi4RPcm9&#10;stJpYcrQuvVmH9O91TFEo7fxEwP/3SsJfaLFwemf7ZmbKt95gPPfVEUufVSuSkzL/dEBHzqsr+hQ&#10;fjeb8sCKzmPDsT9c7foGCwweoG7q73LHF6DX+BvbrH3Uw4tIscPgzzxrYmzPK+BtP+Wj6bdzHiNu&#10;QV/jmXUn7RfYqf+Vb3I/fPzp8bNXnrPhpLm2XZ/BeZXTsVhdfR3bnz6e8SA227n1yvC6XfmGxk3r&#10;stbTbmm8vNAZXsvzrXypbP3yK+5pk2io75TxKXjq1oJ8tc2jfnGetDZ21D0/+APxve0ca+ujPy9O&#10;EFqmXpmW6MJbnCnV3xOz3vKwuTxtwfJe+tqfh7FaR099HJ1I2ja+incOlSM3+W4KJ9fN/mH1pr25&#10;wdDVPyanoutmRzdNPnVX/grmAREieGMv8uewMlDg5/O2jExCLj365DJh8hFfvZgdqTz0svNOdaD5&#10;L/vkqA1SVhuFdp/mUxeb7Pmt4P8tN57KZSSaPnf3oaVZ3+TA+P4+tKafsvH0IXbe3KsN+JQt2t+i&#10;c23/GFf2Ar21XbrUv60fWr4nRySn1Qd3udAw1pNxeaLv/4Ie3k/Mb/nqtcdol47GDIJ2dRvfdk7x&#10;pBuU5bn8HD/pPveXz+e21fvoD2fbupjrYv3Y5uTmMHzOVeH2Ex+JqbY/stOD7Xd+MrUff4sZfXiv&#10;Y+x52uq4PNBjl4XKHXmUrW8/1abyptnmwfVTb8xmVx+0jy5P+upK07aIUwu3bXwF4MjzfQr0HLci&#10;X5v/oE4uuH2FJrnoYJ5iW9ppt1tz/JXNRXdxex3H7r2Bs3TKeNnONnJaQ3qFjt30DqzN5ohaaZM/&#10;D29WhoPX+lF3UWcb3ent1clMtHIv3dnunPQ0ZetOdGduUH0eMSRlkVtbNlvY+cduwyzxyH7G5iND&#10;kLVP4/y/8FWWqvb9tOsc/c2cZpW923153iDizWG9dhBxSP8Kk1On9CHyK9pHx3S/bLV+hBVZwT4R&#10;/eS5Nla/be1/CnotKfONbV9bJ4dWhbD4ck7WZxDt3XmtmUkv4iaYv0iMJsqMlU/v/jh++aPXkPQC&#10;SA0/HXUFWWF1fGWxQydal3JxHrYfwvc3weAgQCZ3TZo4ze/vPSY1CaJBOicYOXC39is0DM6Ah5+L&#10;vPDc0Yu+v69zYqNOABpoRu6RAT2J2eKsx/idYEh0uxjTNplp0107NHdCnN3oNfY1ydQWKH8F7eqw&#10;8PC3EwDlFui7kJA6sM1fQ5ONwMifLVrno5xuksgmp+cJKfm64BDq2sN5tl35bPczNIPXATIdM78T&#10;tK/A0vYJ6H/3t+86yKON954Ukcln29Rnabx8bMEu+EugQW5sKNeufgjdZ5ttB8f+0t/j3XZQijxR&#10;uwsn7qBm829z8ddd3/zdizvRQX8yqRfhXpuOZidD4e1Osb5GPAkKqJPANmGuPJJLjJWPBJbEGLps&#10;/gprh9JSH3qX89HPX3GOfeCN/tmG/uzDGPtpHmYpF5Ow34IBSJy7SE2mPpGQtiauaJGVPtquvKUe&#10;8h1o3pL76EibmKn0VE7bOXHtxedM0GbAGl4rN1xt9SW9Xs4PYmWCs7I4Mf3CkyTBi9UzKUk7DA/+&#10;TCLHFmOyoTETzuEpTp2I7YRT3Qz4nj7ISTzatUF0yXbzABYm6p0EIB4j8T+79S6uT9i7cn3mS7tp&#10;f2xO/3MCRGf1C/DAs2zr/sy27WJUubE5Pvtex71PgndRP+z6CrPDV5v5hAM7RwY2+zUTyd++vOXR&#10;L2vT2CYN3oijzeg4tPSzPvVxfMbWUbX5RX5Qv/1cO3QBORy7oCgWHMO96pqf5qYReECf56ttK4fJ&#10;Rwvw9qNMM/kbPr7lU1LHDhFUPKg3ZtmSv9vwAU951XWx6MigHr/NjdtWORv0xFC92Dv26QUZlVDC&#10;r9sc02v6qvK7jg2n/PaPNm6++cff/97fUF2bLA3xTyZggc9rsmxngSq/TRia1Tn27Il48J48xl9z&#10;kr4LIPqTucY///mPXAAO34y//+0//1t5+IpF6x/45R+dOYCc/Mp3+qiFGfnIuGUx2MLn+mwu2swY&#10;NvLNUxnLRNl8xj6xWniJI36SO3zGTto4eRXnfarycTeufAlXG7ame76Ki/4T5qn4xITcDyZ8027j&#10;MPRDiw4E+S0T84J9cT1Hv/MdLDL6umD1tC3Z1sDpCWeOyi9bT7mt/absLZ2J4ovwRztetbUT9g/z&#10;+OlFGzJfLqD/LrqmNDlDu1uOGZ8S6/pZcfSpxMKLPYfWWKU+Dk7nao1XskfnziXHBsv7SWd1V1fc&#10;hho7TsxvG7TA2sz+079ovraAs7A89R155pdcyPjCWBsEcbexEQ61Bf80pip/cB66k2H9NDE8erIj&#10;WLkWhy5zF/fTn0V986Vva7MLjegsDYhOosK5bZ6UVobGXecX0w5iJKs8xcl+fRr/oPtVPi5uvU+f&#10;NrY154Sn7fLuYlaYwR/50jbt5RV4sxjt6WCLTBNH7KDeglJx+5Md7BKBXKDO303/jp9f0IyMPnNS&#10;nC6aMm8YCvvy//9Yu7ddS5LkPNBZWZlV1VVsUSKFIXQ3giBh9GIDCIOZp9UDaDQAqZuRyD5U1zn1&#10;f7+5xYq9cmc1Kcn2Xisi3M3t5Obmp4hYVf6f9DX0FRk/nzr6EFu+OzdE0E1dizH4kE19k9c1qF+f&#10;p88m5eNvdNYJNb/q0THqS1z6Qy2P6LrAZq4+uJlW38sW8T/tka3HL8Z2ZASOe97+uqnztemDF37i&#10;2dFn64+Ms4Cft0Mkvve1V8ExxveaaDS+yMT8XX5nUv/JhjaknMsjl/7E7zjyhTvc26p0fY4x+mcn&#10;Nk28j9ccXu+/fJ85nt+5T5/CB8X8rBl27G9z/bd/MfzEseSD1l39Y8and50377O09Z/ig/zRXddw&#10;7k/Au25a2gHeKqfzzLc2byfuqYMuYMZefJr+Nof0w8p+iE5uzmodxcz61C++yA1badPy0TW+e4Z7&#10;nJsbHDPGiW4zxiDv6Bhniv0yv4xsxnn+9FWbT9f7+OnORx3xOTfTfp8++6dsdCrbMVD0Itsv8e2d&#10;AzpHr7YIob3xss6J8Knm0g3eDz98F91Cly0uJGhDY+nuWGXtjUf5iI+RIZcfAR706lPUORpr3MG1&#10;mM4mxh94qCdy7FgFPn35cXnGT6tzeAJygplrJMZGEDQctQ0+sHzJw2/J5Ki++QJcvOWvfi375bts&#10;/v6LN3/zN3/T8dbkT3su03yN3h8ivzUR47zhRy9PsfrtQH7myG/1VSsHvxw95wlfeg1/PHCYvkD6&#10;jOemvqt1GHt7gFdWT9udNq08oNPGd+fTj42tVkf09/wHryhOOXZhy5gjx5HP3NYGOz3YDF14USUw&#10;/IJdWlIW8F0Qo8HSHzl/yrzDusoPb7755pvylW4s/MP30SvtXpxVh2DpzXHrfRbGbeCjrbx8OngV&#10;9OpHdjB8B+9RD2vnojROeq28fLSWL1dbfystuvvHMzbht3M98j6ubQpNzFPn8O+80WKf8WuxiY1n&#10;rWl5ix/KsQUawJM6W64bzKQ78jqqpy2P9j1esc/QG3+urKX6pCPd8rdvUGg/lbThP7GUDJ99lrab&#10;mKru9CkA/dZl+iYxdWBlfxmn5udyZu4H71pDYK/80QO91ed+XD9XZvHIsDiH8a8etq7L6/C5txn2&#10;A2RYKP31j5O+Hj940TXpV5ngLih7fdCeBt9s9XuvK4nsd8c3Xuw85KIz8s16w/DEdz9b32gNnRnf&#10;GaOJgeq3mq0eF93IyXfyt8BGxvvjw+pnxnrLy7VzEjkqiadzZZp26NeuOV/Y9rFW1v6XN74pXBqL&#10;jy4wnwWzUWqMMLaXluiedPabduZEufrL1mtuppTWedhNX2//Ad4oQm43bkycsd4RWYwxwmvGd5IG&#10;f7xcyQFvRFQHHa9lLIdW171zg4X+rXUei9FWG9OPAzKzkQ0WoBwYe7JlEPL/fX6CS2x4l/Uj8gB0&#10;RuZcf/h4DalI50sb+vysvUpq/YYVmX1+yF/Xb8M/VX9BbxI9tuzP0C3PIHWuxb5k5i/1FPqMHvua&#10;VsT44DOsrtLpROd+KJz/HqSdv+stUmG3Za/j4Y1Wbef66AFn27f810Acqy3oF12UGTvPhubUBw/N&#10;H10j727Woueajvgoux91P7Hu4w3Iuxzw0UO7MO7RU/5oeLxAFlAeR8/KdeP7jFv50p/AK+QgrbSG&#10;3Bb55HF1QqN1wi9Ov++6MhzbIMIW9ZHkLS9p5rlhPHwiM7A/Q5btZ/Eiao+DWXr7IMCu4ZsLmTuI&#10;ny/skfJrJ8WNq4NQSlcM2utjk+XlWFnImP+17Z3e2uCIlv4/6wP0pEM/U4F4gaWNJNBGYv4LulaW&#10;NDTA2PLM+7eeko52Y0n8KhfFRctNKaGYpHGU0o4ecFv3sVNqq9cKyWdDMcXnlx9D5MDqv9f4WI8t&#10;70iGg9dGv/DJSj4+cJXLyepzT/vU+eg2dRRBK+va7efMa+UvXOcn7bPo8GswdtAnvvQLZfTFn/2H&#10;//M/5IHWadjtAI5TLFGKqJQuDMRwYIVbwR27gdXMBIhMFmyCmDSaKLcx3HFKZb660cpc0fFS7pa/&#10;DW15yiq/YwDX8jZ/8wSf6YCOYeEdPSLYC/zf/+H3+W2n79IYM6nL5t7+BiSdvTJry12LtJgeKO82&#10;flj5S5nKcHT6IRsQBm27ASwPzgS9dIivdBBIrz7V4dDt4v5NV3icXHCZIGygqOzoCt8EEC8TNNBA&#10;FNuMvX/pIvmkTUNAb4MWWZWfCa2nkdx9nIl6ZLbxNYuWO4CYTRC0Vsel5Vi7pDOmjw7c3ddX+ehH&#10;aJMZ/rKdZssH1yQeXQ1WGUc4Pl0gEgkCdFyZycrmJqLSFsix8qyN5e25OvS/gO8zLK70PmEUfDxq&#10;xwx8+nt0JpRJ66JVbGggw3bsCUoj5cjJJv0t4PByDh6DnOnEN6BIx8tv71TH2BZQcfVcXNcGZpfN&#10;M+HFt69cS55Bnru4p/zYSD4ebKROtGu00Vj6i5Ps5pXAJ766wHXyqvMTHruYRKo7k7318eVl0x0o&#10;i187lp7nIgBPnuPcoTN6NJaJV9Ir+0OHWcga2T1xvhOt+lv9f+IcmjOIKav628oF16Dc7x+FUhGe&#10;JzcSQ+KFLQ2O+djqu3WxMipz11Nbu1/Lv+tEHu2hSMmCvz6Ez/qCYvVtRwQL/MhrqrP5ZiCeKt+n&#10;3GqLdK78B9T+0Vlc95SW3z6Fg5SnYCymsAP/hitNHCXr53njgYlY6zf4ZMZXe7kmgIkNbLHtg04+&#10;5Uvy2wCLPGj4kMEmrzgANlYpp98RAxakjczHX1Iev+UlDyi38tGLjvJWHjHKzUJ47gBMOfpsXHK9&#10;ssHZxTr84NXmsREa6M4m0MaveSKhcTD+Q/flTWdQXeiYaz5qoua8Ppl2tPgzqYsClADBgWdxo7SS&#10;PgtgI9egDA456WCCYKF8F0DwYwP5niQhp2u6lWbqC19l4bChvlW84Z8mtRbe5LHLPJE0k012JU95&#10;poxXDKG19tkFEDh0oNfwrHY915bIhL4PYK98l5b2PjpnSHfiaV/PGf+1yMqfvsvH0Ue5mKy0+YXJ&#10;dMcXoe1mIBtNFvvgYGOcsLFo+E46OcDScq6etu23bOVBf+q1k7Pov3EPXTGEHW1OkZuP6+PZG7AH&#10;vbuAxXdOnvS+baI+OH4kjS+ioT8hr6cVyKhOxamO/Wq/ki99tPEw1gODs/li7dAXB9iaDemqXu5t&#10;NdI2b+00FEaHyXtJ8xpLLv34CLx9AhZ2Y0XkJTL7TfsYeeWzEx3l7W+YonuHpWHxb2VTT+oF0MXi&#10;dX0w1+uDcLcs/n0K6PBrHRY3daN+Y8NdACfT1NuO4ab9sBc6C9TuAlnKw/fBc3xgEOFs/ZAZjA6T&#10;XxkPUfEC7tAaXHV1x2E/OOXTdm1snzYRGdqfHVrlceSJGxf2VcnivxjA1/QhXWAK0pfZYKu90M01&#10;u4oJfb1t+xS1+9B1qD6+xb1+MlHSJujhmu9acHbjHhfTJ7L3+P/0kewE2JiPbt1SR16skv5wYgwZ&#10;+1T5FOm34vsk0da5jGOO4vjqk1+RCahnNgfqUbt5Dbb9aLsUQGPh/qQwm2uHjXl8Ip/KGnn5m1jb&#10;uiR/Pnego8UvviMGT58kFuh3Rw+0ySiN3G8z3pEnJgOvgBUz93XMxlO7qL6+uUexWz3sTXEW/740&#10;/ko83VdOzqufz3whAsrrDWiRc+ceZHmfhQfjFfYkY5/WjTzGjzaV6dZYkbyOKSNv23iVji20/9iH&#10;bxl7GxPC08+hSSe/GbtjKfyMY/gIn3Jkj01nP+Vn03DaJEMZX6OX2ji6i8szB8h9B/MEDvsGp20i&#10;Mcl42LXyjo31NiHSDtWpfPMv4yn9JaBHVBjHlaCSAuMrQ4cfqIvxd7FsbvCdtsEZpoxyFmbgAbRr&#10;S7YLtJ0H1dGGMlEXbCi3LaWe8WIXx9ZR0uqLpy8Qf7/+5uvm8Ykf00ZmQWjj0PDoWOzEKOX56RfZ&#10;2KY/utPebeRNn7/4rsWRhcpBrpShiuv2fVFAP7ZjXeXN21bmjUvojO0mT3kb2PCUWbzWWdKkk9ci&#10;Kxmdm7/6aKPA+MI4WRkxazaM57cnjRu3fy1yvtDABz5fmP5n6oU89ALOARngksH5N9/89s1f/7Wn&#10;ft9m8/ePeSr4/w8uWaeOlCuP0qfv3ISyY7/GmaShBczPjBE6jote4oIyM86dvl5/75qtf/Obr6s/&#10;r2ITgB9gW/TJsPpJlz8yzVHagv65Y7HwBGTRhxyS1WtjFbngok8f7XfrZemNLfhI7BE8T5GTJVLk&#10;o+08dCcTWj7y9nzLosn/tIfKScajizzwzTf8Z2zvem3BvmRRx/TxAeTfOQQ+/Gjssz7huqj98vMI&#10;d9h+pSIno7IHf2iIE1OYTEC94kn+0XNi7sZJdXZjd9mAnfDwm8VszP/gAroYzxv7GB+1vzoxD4+1&#10;Mb7st2mNQbEziJa+mrfna7vFU05bWfpLt+mp0+GfDZDg9K18redpM2SGV5rDsvF7/VOezxdugHkC&#10;8XTxzH3gETslXmCu3C8Sny9uRbZ86R08Ntr67/FWG4sPdcusXM9sPnW97Vz+8OFf/CRtLH8enGn/&#10;lLqtLEnr2kbaoTrevu5RfjoLNAC5+EZOUk8zBt55JD8xTwRjq+G9cjRde5J/6g6djvHS5szTuk6h&#10;/WzdqotA50RJ37nI0iwtsh355F95N5nRIDsZ2chHnNib/7Uzelxw+KL7TG9xHnU0Mrq2Praw5Vw7&#10;B2IY0trrjj3u9W7M3c1MMh6/nJ/60H+URGXvOl/8kzWt72gbdNMvAzRXBddT9mEn8pDXpzEmoc65&#10;sZuxYW+0SZvauNJx1ZG79FtWuxka0sDqOVcff49ceIbfiYdCmLipLJ9cOCFtL3tUZgHvCDDpp62S&#10;e2MwnzdvfMiUvi7lk7IGSd5QUwbo340rjDeRnj5u4gof7Gb58sxxZBh7D6WQRh+cwxGtdaKOwN1u&#10;5FsZxba10eKUxymzeCXyypeb6AqlObqXfnWeDcZuqEVH8wh57btiF3/aP7uRc/rRia/soG5mfW0U&#10;W1kufcN429DqsCIuruvKc9P5riee1VfV+js2FgfB9YDclf7Akb/2TdGPAL2V1fnC2te1sZ7rxtGg&#10;1O8XMUf1U2CCk7/l6eWcDMa6eBiXWmtKcy7YR6m9jz7GNZdtQm/HmaV5RERneZT/za9WPunKbvu4&#10;61edU6bynXomDJrzOcLl2m8Uk+95A/uB30Bx6SNM8yf1hk9lCJ1n21T5fLV+mj02br3CP9A3hJIr&#10;vsZm6Efw/M94ae2w+M/H6V/Hr+95L/S8Zzyd7xO8d75Qto6M+dduOTmynTF+Yic56bTrky0bu5jj&#10;ytv+64ntRX/9a+tv9d1jXgGN0HiA4OzOm7UfpA4Ik52s7vK30hchXC/hbxJwmp+zU+5pDuev4aRm&#10;W4JgyBUHk4DzBRW3uJXVgDd/CxZ1Furs53IWVgzypoHYMBNsfzo6MQyc79LBW7D4Kq+bNNikrwVd&#10;G7fy/ZXWkXd5/dqx9qRCbGmCaHCydtNJF47dd9FAp7m6dDFPfsr9ksWJnEaK1EWKPv/Adp8ETt52&#10;rGhP4x0H3wCkI2frhdFp7ize+qnci3COKzfZBAfXO9ja4LBFmkfYwJ5PcOJHY4N2hu0MHh0XXE5w&#10;r3c0XBtAZCiZu/QtRI3PaDQ6VnX0pQkCfqG/wb71lgEMuqv/6rjHi/6Rt7xyzkbqfOG18qsTnB3I&#10;DN108Bpr6hgdaV2M2DoPPhkf5R98LGa5tbC2QHgh6e4Aq3y8gJ3yl5MeDXa3DLmdV/9jqx1wwG79&#10;0U1ZbdOTB2ii9wnQZhaGtnpk77HvBvbFeT6ubM/pe72LXWvzsePRLzL+Y0Cbetj0YUOxYzZjUi86&#10;gNgqqld+9aCd3QFvUFsfv2C/9d31Lzgd0MTGU+alnDv4G1rsnHbTCg7v/BVaB5+2+yCNvxD4bseW&#10;uhVd+lOnk4GPWOYpr6NKSV6yncTaO3HXb7UchJQzmLNgnPiwvhGyfmOqfznuwr82yfYGal0QtbgV&#10;QuSFYwMgQhRHGyYXORd2gtX6CK5FItDr0FZHlRHPDH6AOC9/B2dbBp40vH3ciUm2vXZ8Br+rFoTa&#10;St7U5w0rNEUEdOpjsZWFaHLTGU2ylN/RU+nlaQFlZdp0+PgobwH9D3/4Qxf+ZqP4y6T/+Mad/xag&#10;6U8/i4QWA5Ujh2phR/2LtHliYuQ2aPGRvgNsvrAyJrl5I8MsDJZmitfukQ8sr7t+GNcOh4Y4DA/Q&#10;c89dO5+PRWGbLPNRnlz8RdoCGft7fkdW6SYQHz6o012AyoDJX2ig/b6/ize6dRIcm6wM5Ba/8RuZ&#10;R55LhzFiB1cTtx/yWQBSpv4dPqUR2r2TOuX0N3zbBH3iT9LiCzt41U972kLMyekFx1S9pgfYNMc7&#10;rjwx2917ojS4694+PN1oj/IOoT1qJzYA2GEXcMkIfxbo2GM2ITcdj4kRfMrCyQr/kHXLwgXLf67m&#10;W9ouNt7TH+dLV8rWyyP3cQaPbcNHO+Saj/DRvAfux2fagUn62gSG89lQS96JKfeSbSfZWG8dhrHr&#10;AWOM8a/S6CLn2uVx7B3b+pYkabNrn4cM6iD6JI8tweSJCUN/+qb4T2Sl9x3uY+o+wRgcaT/exsLw&#10;R+4tu8flNRR3oZOwK9+oO/iPNHYo1eL1rQw3f6vNcg2lZbaO0o8A7cdG21zlzl14+f2iH34QC7K5&#10;5slGi4bid/wVDX02um27Kd9NGeUOX3nTx9FfGz/ttPEv12l7YlLbcRzH21ng/5xyHVNV59j76O7s&#10;2dYWwgCW3n7S8/BpQi7Uby/z9VPaEiBX5yLyr/bTrI++tv5ltF9TNkbazWa68oH7WHvmAPxk2jYc&#10;or3AqagTk5YpHLTzXRnZoj+Fk7Qd03eM6G5haUHe2F+d0h87eoWWdNCNpXuMC5OZi0y/O7KNHPd6&#10;Iwga3TA8T4Wh3REC/vm74OjmldCfZSFtfr6HgONX3aQPsvJgbVGfUCfaRboZsVybo7fz6sQW2rSq&#10;S0F//AXA2bhpg8AijP7qQzau+aZN2OUNf3Xd8tJsYPM7dQvXE8yPOs8GQl5VfIeGt+DtXFB/iK54&#10;8EU+lTl6SusNc5GHqba/l744Y49sdE1VTXpsLn3iGN/Fi85nbBWd9Qn0lFc71UZj25V1aNvAnjes&#10;4AuMGdXru7Tnhc2L9ZvUfuVswPsNyNr8yNC2fmhJf583SJVXmqF+qbLzv8opXuqzZ27b9nN4qHu4&#10;OyZZfaSDaWvRNX/q8ucfxKbjP0lbKL9jM7K1fQTNuK51k3ZfnMgDWi8Z1818Y26Q+/Gn+M7pZ8jD&#10;PqNzxm+pf+NAY8Bv//RtY5x4+O79b3pz4W7w47Ef49rGxsg7be1RN2vrlV+9Tjl916SaP7PHH3Lj&#10;uyMI+dhq7HunQVaf5W0zQfu55hF5R/q9nPzaOnxHtiyCZg3GZzaGJp5uva1sSz+S3OTF+6VuG+P5&#10;6Mrp2H6SEiybay7kiK7zZlVT59N+Bid1KoDf8pyiJ904v/OhY7yhPXThuR5YucNbe0+6eDyxgB+u&#10;fzxsza42VldmcnWUk+Oeb97q+0JWcaxyLW/HIw6qEW3nT1Lv/cMDqxa/X744X76Vh6qh3/o+bUV/&#10;vSYYW7ysF2/zMX8x3v/6629aFv76SOv3CL22JUA0iS5rs1Ont3a5Qo6d2HQU3/pwrO8bf5TfyDU8&#10;EgOy9iEOiyNUWd57XPrLMhJcSU7w85l4UGmv/JGF7OYLZwOlZR7taNuMdvBrgC+ZFtQHuKdtHikK&#10;DilyXUs8OvY0cm/5tZv0T0L41y5BWEmySlr0HTeMPaa+ZMBn/+0L5UvbVxEv38px6B/pr7p0re0t&#10;VIaDG2KTHLpg+C8FbyywiTkoxt/Lf+QaX/DU2rSfwfOt3V+0H8k9G/mHR+VO6h4XteVzUb1Da+1z&#10;2e3IsvJ2g3HrbYkcnVzuG5jItDGp/ZD+LfndcN5xbdd6oisdDg3ziSk7frObv70Btn1obJE28rO3&#10;tCkXaJvET1+JzknfU0e+tTops2Wdm58py3fflu7Yu3nn66qP4KA19pj1g405JXX8/V72fv65JxDh&#10;xNes7X8w3oJwnjSeedS9xMtz4wAgNlamkx2TFrp+EvnYQf7c8Hlvk8asHwNcwC79O31Mr48977H8&#10;Ywr/a1LK+6q/0eFeV63jX2G167xQWkds0YtzSPtcXdFyful8+MJk3/093BjkgpVly/V4R8Au+Hzk&#10;wXrO72Wc+/xjQd/Cb3acfS/3Kq0b6eVDpk/1qUvvXt/q4hmkVbdkPee3rBgavXI7S+3QceVxOF1/&#10;yz4TdX3orXx3POerQ/0jdbP1oKg8/VofeZUQGD2SdqtT6ULEM5yhUpP189bhrbfgaxi0fS4ZTc0S&#10;aRJzHraZ9n/q+9C/22Zld1y591im/OBJTul3uVyPTg++0v5Xw6zZPozUWBUmr4jH8GW/+kGq/XhG&#10;zlfH6p03OIjAF+7/oODtIpcwGgS7mFVKDXyMp0PfxaxP8juNKqgDBlicKaADu5efCjz8jhNWFjTK&#10;e0hk6SbGsTA0jnvs1EyLo2ADeY/YmYiGhgWczK/qaO2U4rFev5txa5Uig98xdCeyjWC/weauSZsX&#10;vSP7zgyfc7026zH8ZrEwCAfg+bNIsOcaFbN0EhrZlJXHBbvBmonswHnq5qS3fHT/YFN91D14GmDo&#10;3BowXAsOn4c2fb/MRJVOvbs61xxyBg0hdHDWLrOwdJG+5JvB+tQh+iaxjoLR6qBU5TwC7rkjnMXb&#10;ySRfMnG3gdC0uvMZdITW4ikHuhBxOmvyuquMXjaAF/BSrvqkHDl3AYCN2H/zlu6WdVwZN2/puW5D&#10;PMe1x+CpkOiIfuSaVxydOsm1Rctt9LOYtBO+8DvM+Yl2Uftv4smTzsWv14CcdGYZeWfQjcZrEEmm&#10;ntOG+B0e5ASrp/PWV2j0WJXO+S1tJ2TwU/hF+aa98tVgX/RRjDwX39CYNnab6FMssPXUi9sXW8Za&#10;l+3IoT74EtnZmA/A04Y189Z7cPxmCrDpbGDu6d314WbcvlZGRx80TUbKX0wLoOEVDYS57HajkcSW&#10;lbc+0HK5Bu1kS3/kauL5Wj13AnHPC7GPLuGTE038DOLd/bR3cL4ocLsYHAtCE3vY7/O8WnH0nSdh&#10;0Fv3ql0qM7vruA2Kye9OP4tBs4jP9mi+f5/2meLKqaex0+g/9TS23Zhyr3e4Fg+Us0i25S0Eb33g&#10;sWV3sLP+Tc3WXeqrTxHlurqco/Mvb6+4Xd58VB4e2+fUttHJglAX0CKPNDfgzJM7M7nHc23naKHw&#10;DtIqX6qQPp74cOwmSOLVP/z9f3vzn/7f//Tmv/zdf8mrEb9/8+//j3/fGPfb3/62m72zmDKLqysT&#10;eYG6WP30C/h4dRLIafJ62vTqmnJo+Kgk+Wx5n3SL0wuXjyF2bCR+iwt7xzA68OiEx7yC2YTcHeEW&#10;s6dtm/h65W2fEkctGWzzVZ564U/K+oxd5qkOclj0fizu8tPpj+QZsRJtaaG3MJOt1XX8QGzqsNRr&#10;8RJkaUWv/q1dGMV5/mxW0I2hlLWI0zu0rzb38IHaNbZbm5dydB9bD5dJO1zDQ92VvowDNrE+Bamx&#10;2ShqvUbC0FjA1yZSB947m03m+h/Zu6AQ8ncZH+VDPbZVn5U2pNXLSx7sUOYtdmPf6/ZdKqQ0Vncy&#10;PvwUonJk2faLr7IP0sPD4lEs/NEm8PIdeVF8gKdAF7ZtuJ7x1ubMcfOvY+Sw0YmujTx8jCVTugVa&#10;x8s8/jEwstJlyq0PPuqHXqObvvjlGIrPs/fPPwU//lsexxDoofvgy2eK3rYy7XPjwPri8L/XGznX&#10;z4aWlIHDai/Ly8XElqWpDaetif9nLHgVOCfLb21JrzwH0HYkIvLd7TvEKHHH+NvTB7v5OTdP6F/y&#10;BJL4n4/+jcnXfsbuqwvW+HZMfOrFhpT45NVzXUpM+uefx745ssxPx57KAnRH5uBFRpsW4k19/8Sl&#10;Q5oSGZeljlJlW29D5WxSbuVM4qE7F+vvU254sskDpo3o98DdnspqB9rD8i29FYw8UY5+287RgMO2&#10;YoB+Gjd2B8sZiY4huHPw2G7rcPzrkSZ9xu/6jJEXLTLt72G6Xiid1t3gNjyf5ilvP4vfNnQW8Kct&#10;ZTy/gh4km6prmxCIP047TWIXnN5ljOf3gcn0QZxXq8FLK6pf2Zgie1udMnz6tHV4Nn7R7zgWfTZJ&#10;7GRHtiU+vDuw387Lvs+NdcrsOBje2kq532T8Mb4w/Z0xamNC5AW+xZ6OcWqw8QU+qRxQL/TDF8SS&#10;0XPqrTdo9gaqh32NKfkGvcS3rfyx482eyEc1claHtKWFlg0/T0qb4+iX4e3TrLko6vMG8WWruDUf&#10;7SvqsDn4jj6VJfzpZjzC1mQA8mrjGL83IKzeyqb+r/K5waTjxxNjJ5ZP/Y89E1sie20XnJ0fDK8Z&#10;Yy5e9Y2tto+SzndmfDP1sDpUyPOlfXQsFBnFIvbke2Knto332u63uRmwGxeeQhezbnU6NTZEa5tD&#10;f1zg4X/PMuD/7t34hSKeXv+Hf5in2H//+z9kfOqJEfGAfU/b4BeRlw9Ll7+2d5S+fLaM67Ej/5my&#10;5HRTI5x5g8yMW2dTbGzmNygTikJveE/UGn8IyfI6qrbeWw+lHz6RA2w7ECMY+I7DnmDsNHTXfo6V&#10;O3Ux46SJl/DpOHO7tP38HqLx7eosH5+5JsOJCwQOsENlSJ/DFuxHjrdv50laOOwoBruJfeVn67H3&#10;w4fNby56p17Qnvp48D2skS7c9SVndU7zyb0uF7/Vn0/CEZeeYTaoJ9VTbIMXQofh+kX1zQZUVE+W&#10;eBmeIcf3tRX2m6eGH09MonrfoBF7QWVN2asNqOep6ub36xWZ1RnQvti952uIyWia+oDjn04L181w&#10;N14bUxdH2aN6k4YPewxGaq4n4xvGbyPHlv8fOQ6tsQv+A6/oJ+PIcR2lRZ/K1bx/mkzlTeH16dhz&#10;/RFpYzbmuvzinEfx1r0jmDo9frg4J339vzgnDz39VG8UPHjyh7d2NW3UWg7YeqJn+7eUpa51iFlX&#10;a40X925PvolYae+REzvP38PeLVq8lXOPctB8yJeSoaE/yRNWpTWlxw7kqX4tk7Ty2TpqJTVfmd5g&#10;kSO91YFXNadlvJADHhA7tIFtU1jvK6QHY+S0+dtxcWM5vqEYM176MG6ADmHYc3Z9lnNzSgB+yqlL&#10;x/65zt/GaYQ2xiDdVyVrH1fsH/miQXm37VD3EyDrbcrD68bs4Vv0nJNZPwu2zvURG+akzY3Ayd/E&#10;5Xf0ZvO1QQnlq3Yqr015ebzseJJrlxObFrNpsc3KtenPRzpcMNVyXW7eMz8I0tC+5y2v+1i0fnVR&#10;/PikY5ZNvomySVf8T433n13yWdD3g7bPR3LTmtdik/Esb+ncylTfyABvP+Tf8xLNl+uFSxblelfr&#10;5EjXtjduSL2XW9vSqXD4Or/zs378j4Kl8wryXYZL3uDxa+6XUW7OZ+15nwQdWzz0XLLV6+YzW78r&#10;89oQvjRt0xxBrHI944+Z8xgbu8nxgtis7VbrPvWsTwcbJ1/wSTrdGu9yLsYAsaH/rQM6pL2b6eS6&#10;UD7Wzma8Ie1uF9flo32HPtj8leNmguanwIN+8ZUTZ/5M/R1fql1v50M0+pk//Qq8e89Xx56NZ9Vt&#10;CmyMvBen1x1qq3vC7VzeM/4tu6efKr/l3r0I8of5ZjLaGlbFq8CnOHbx24XAdgARTDn1eX//PmT5&#10;LyYNt0FfeXF6RuI4KW+SRZ5LptCQvnAF7k3IsWmRVxm0AMcXrDoYcM0f8vcXf5HfaDmO5mlKkxPp&#10;7zMwsLm4r+B4lgHNZ6cYlxq+8jExAN6yGqNFrZXJBrU8/AZ/Wgi6Hbic9PI5Hn3XXZkOEDxplAx4&#10;GrTjPhla+rneQNDFB3bYtAhdW6dc7YZGPgvKKyvNuQl17Zjr1W3z5PuAPS8umVbH5ClnE8XHHc5e&#10;hWGhDe5MFubctQkscP42i22gciTwfJW/yiatOfNVnpFvj+S787+hXqcr95WQE+VM0hsk44/ktghp&#10;otKNiJiJf8LzBNlO1tSdgUf5Jg8IrAPzioZ2HJVrUmsvq1t/Jh4dItehr4Y4bQW/rUu/jeHaYJiN&#10;0J/j1DcClz2P9SpDRLiCaHDeZwNL21lAfzoMd/Z4hevHr0BaXEfu0MAXGuS54Jyv3eeSnFvHLf2i&#10;DJyll9Z8kbJg5nWonsir++UrYratkXH8N2UN/mhTpKv4OSHbyHjPdj52mUUQT92sHo618aUb2s90&#10;6f9IWxtLmfKixkucu54JWM1fJLZcenc55KsbmdUkdhTXfmzakJh6nHg0KW6QyROSN6G1GTKOzR6C&#10;t2zSa7sb/s/ZYOlTbimn7TY/xB27mczvS2Zsha+88ond5onP1srVRvFevLXxXjcjX6v7xiD0UtPT&#10;RtNO5eODVmPKZxNTSocPxBfk+2Mx+NX5dHCVkQ1DF2z+2kW7MrRdPms3uGiahEljA/5JTrjSfMQH&#10;aeKfN0/4rTCby//5//vPb/7jf/yP+f3d37357T/7y9CZm1hmQ2zsNv3n2LFP0FTXEyPPgNtvT0W9&#10;8qqex42CWjnoTBfx/NJp6yVHsgazNnJ+/1RHxKMn3Sz4bL7kKQtrXoGnz9kNfHn0NlH1ux2ewJ6y&#10;ZB1dbdDoh3/8cfzzsXCkXGyXKhF3bQ7TYweKw/f4VurOohP74jc8LSaP/bsZHfnmDnwx8mXgHZtR&#10;ZuJ4lYlyod5TX/pc9CL5lUYG8bH9d+zrDuJts9Uz8t4h6KO/9Pzjewf5IFL0OPHr4J06GL3Zsyj9&#10;WjJ9Q8jNp9X1yPaoM5Ng8999GiEuUTABeJsBLD23P5PRtsG/2eMm7vJ/mTZCKVP9c8lmHWtEp4n3&#10;SUzh0YNXoTsf/DZ9eLN2mJ6doJ3AywM7Dl0ZlF1awzP06nvDb2V51mWo6UOW5uiqXducBUt7zpv0&#10;gte2WXjkvC9GzERrysj3OVfnGN6pK7B8ullzrpPaPBvcU3auR+9HpdB94c5jzy+2QYI6toqFc9EY&#10;2f5n6sLCkdpRVnvh1276AcHoceU6FyMbJsnWdnc+gL640FfZ2vBInGusO3xXPnRaX7FFxx7Hl8sx&#10;NNuu9XE3GNpp/xGNCd+qb7oZXKFP1H4lLzGHeG6uFM/bnuGglwxnLKv9qY8du0s/WKNj8slc3vER&#10;fY7Yv2/WkA6effBKT37HmTFx/fvQayHlbuXXxycP38U6KRKitzhp8xC9lRsGWj5k7GJQ8GeMlkz2&#10;TZlZRI3MuWz8Kn9+MXaYmCtmiHGJBdEVrbVB+WjnKWcMhp4yYn7rNjwt2r2PreIFTWP7t/ExRzg2&#10;bC1AGWuTo+OM0OAHYlMwsCmPfHUxvzIk3cY+QC8/85a6o2MWNLID4oZKE3evr9wbkOB2/IQVWQVE&#10;stc22u/0D45eN731oR3Pxt7ULzrAxrSNZ/1eF1sTR21Gf24cktgljb/j8TY2vZ4uxy/24tf0Y7do&#10;nk/GWQgHyDRxPPbTf8cebGv+AaZuh4+3iBQfThRHbXVyhOvue78XHAso3jTpbIB2n7wO/b52LLVF&#10;ro2B5h+5rDxrk7aTX/JKZjHi1MPSVXb4c9CRpTG4coyGlffYe2Og8spqzyFQXeEB7XBs4Cz68KnI&#10;/u6X6cjq4zl9LIyzOX8Mdj4zFsu53bGAvLaN0PHTKOxaXWqvonTjm2zmsDunVq7xIyjo8t/f/e73&#10;ETfjrNR1X1ud+lq+jvC94ept2tBXeT3yN1/PE+F//PZPb7794x8uOddGUW8gqo8djw1CCyztPR9b&#10;zrjHeTfMI7expg3Ozz47T1inQNv5RXfoo7Nw57dp5FoeKVE/kLdy8EuvIXWjjjRjDKJK93vnsxk8&#10;9bA0l4+5lvGbeNc6rY5w1U/8Ne7SGzCbnnqLLD6Aa6zvofcA5edK/aH1NuPN/V3eLT9v1Kmg5U/2&#10;SP0g83Q2+k4iGuO3bGP+Qa6JJTDEIvlt/kk/bhdZPqY/ss+cz3lvUIGXcnx0i2zZsd3UnXP6zfEI&#10;zDxn0fKSeYkclPuhNtKqwg8+3XI2KMdX7vhDM/WTurW+5ZXjyJPBWs5dzsEdu9ALzsLiTdxu1Ljy&#10;t+2yqfxnIJ9+HdxpElvZuOlVlfSBs5u/i7/81R9gxzmO7msDr+UXyHoDAwb9z1d4oPEuvo/m6lHe&#10;KbGb3Xtd4q98rRyylidr4Ac25vfiV76UeQ1Wr9fypLWd5fghTkqPz+K32qPxhOulSs67rLUjfJW/&#10;kOsk9Kr5zpI27XDSS+fgtx3lvDnwlA90DYYc6UfbhzZt5Jl87WT6613/qd+Gt2PHT+fceuxdj5Wb&#10;ZtjxsdfgwgvSpUsQ2+6PrKUb/zliX2T0oAak1qK1YfDCThdm6jd6guXBB/zuJflYZuWEc28LzDy2&#10;fMjf6+i/gOa07+Cyy8mr3OGL9vrclul1iK+8d/+x/rKvNd7NtpVbeTL1K3wbDw3EwKG3NGvDIkfW&#10;rGN8CmhyvZo+NC95U1Z/oerkk7nWKs2htry2ejeMdNx3Y2h8q9jgz5hhxxGHkuZ/ARnuQP/lJV38&#10;sfF9t8sd/6NzJjokl/ZVJ8lbOntUfnnucWkuztKRftFapOcj/nd4qd7oljQ00V8eitC7PpV847PN&#10;a7p4GtrqOjXV8nc7La27rKU5E7nSXtkXd8svn7vY9/PFu6c533Lyl++VRtjo8ewfzzSer1c29JbW&#10;6zgzFlnZ7rgNAWc8rKw53fOT2R3rHP++y770lqe8fZgMj80XJ1NZudZuMpfIXEmdtb9UmPpixKnj&#10;9os5n7XIcZKtD7gLneegl3Y840tzm0SKjEGMqd0gODLwgdOQQjfI+U+Zo9PSIx/88sInqKDx/cZ4&#10;bdBYknzlLvotgUXkuLXdk/ziYBgBr+XJdaD678WvHKf+X2dCh5Vz6+FOimzqemCPd4zH+V2PpfnI&#10;/fTZu3YAjNzK12Aj1s3oOzCSVqcMao0fmhg5f7kgMcymDsdgd4FaVjDoVJRxH0ZdMeFveZN+sDLV&#10;oGcALV3+DvRdgw5Wj+F+ykQHzOLyTAjLMzIAizQGUTM4JY9NVb9XKEA9bIE/us+80KhMceja6Niv&#10;NgmxPmlw6MDbgdPqY6MWtMMKz9XPAoecOvahGTIvgKwALZ2h2JjKkHTVEfoaNzp40Be+gc9Oxizm&#10;dpRmuQAAQABJREFUkctTUJmV5fhw2P7INLnTaJWvfK6DgwYblV+O6K5ee2SvDf6CgXLSLIx4iteA&#10;QeNaGtX3ic6dp4AULl38N3jqAnfkWRx8nS90IeXkb9rKuTJu+vMRnW4A51h9yX6Q6DIBxLBHR2Zz&#10;4mEXIsAdHrFR/vtky6zRVEYlVwY6dfCE2jE//jvofZYtarYsGcorX/0jo/N+BJApObTCz8AzectX&#10;rvOh99Ln5V0dQM6Ve4Y/FwgnYBOCUhG6RplDCNY3BXmDAPnkAO3gcnx+gpUIcJ758oo7VN/Uh7a9&#10;T2y8F81TeHX3Wng8F571w2Pjxvrl4iz/0rqZZUy0FTiUt8zaWaryJwQt+xfHy9Txqz1Hx98d+A1o&#10;uvx88Cn9J9x7ufu5mG8jWDk3Yjh62lG7tXjjuvEjeJ6a7nXaoXIWwGzizh3us9mpLYgzNu7g3sG1&#10;JHI3TueCzHh1MT/+C4af3+i6L2o++gJldvI7NNHVFyVGuSHm0BH7DFyYorEn5bq4FzybgBaXp22z&#10;3bSdoScuzURdOtnE5KW7PF07XyCXKlk8C0ktm/J07uvh4PvP0SYmXdH2m2xi8r/863/55t/9u3/3&#10;5l//7/86m8D/rPLuRBH9WTSb8mxY3w8tuqMF4PVO/OR/JN8KmyOZNl/Zaa8RLoAGPapTU+YL/vLx&#10;Ng0wck1dLT5T/NVf/XWfkvlTXm+oLtl8Xoudfiay6QuGT+o8C3Fo91NZ+Nf03zaFybJ1vnJVjpRZ&#10;nqOLuvXUAR7TZ8F3fv/Q3m+QzWtIpz+bGD4yobkTcLZ9bzO0Moy/5p1TuR6Zl08E8X/JE2XChQyx&#10;oz+ZN2jaSR/Zb5kpu7DxTdLdPkvuI7rcMLjyyezj+r4RiTa5DTJfo4MPfwRLXxrbKudc+uS91Kue&#10;lfy1O9zKEfz6bK4BOsVxfTorYyf48rSdZ4B6yRv7gztN+Qvo+FjIcgTa4LUAt4i3I9odp61vJmGf&#10;SoWGztqj48Sk7bhw5RhWD/sYP82mKZ0nXdnnicWOhZY+vxl+w/chJl28un9fUclejxtw4KGxOj/K&#10;fXxGVnjb9umw0PRcd9J54os6Gdy0p9bZwY+soZSPOpm0xt9c0TnVmXpSZp4I0kf4jUWbI8Y+KtWC&#10;ajwyaY9YVpsG1+hdbAfVKzL7jdXlxY82hsP5tP+MT9Q+5GnbNI+I/KHZPkSbDI0Z14Xu+tnRiz5k&#10;cCOKnzYQJ3aDH2+0lV2ovLnYuZJ8sor/YMd5HRvXjk0+9p1yYfcRhMwFywNtUJlvdTm8R+4HbnS+&#10;07ComnqePjLt3/gpjPtKUwJUL33oxD6vg9a2bASuX+PN9tMfZcyfmUxpHAUqn7pin7aBUUw9r1xo&#10;gPbR6Tf0j3zNh53p1raRa1D/Ov6Jvqf2Pv8lr1jPDRL81VyFTGsbZfDiM3t+2aH2iyzHdmNOfcEZ&#10;46d+IknLGfcUBqn08dhP89iP3+TYRWu2OR9P0MJtbKTXqfva4dTL+GAWM6+x0COW1a4Z0zuiCRpD&#10;cg36RH30WH5NzBd+vfEnRdr/pZ7JUb7Jd76w6dWhZeVPn4IuX1lbqXNQW0Uf9QcqZ2WES/+k5Y9u&#10;kzflxhYzztIC5wbXM+bJ8GLlWjl3/q7u+MT6kM12G4Q2EOHWd45s5OmcdNt07FN8GTfAy3ijc9Vj&#10;+61vY7DvsrneGxhPe1kdldu6mCcM9bH6TPOPyJm/pUmO/a3p+kLqxZhbLFp6e7yJ1lPpY4/xN9dA&#10;2ubNz1rNuFmdL639aRJ1N3VJV3ONR70vDRJv3uJiJX/az/jvFpW38XHH70vXgvyO4cZ3Zoy2scN4&#10;anGvNlG/TnvOuGPldwTT//Q0eY92Ue9KvS6tPR7MHIYPmTdu10daT9rLPLEKH93dCNs5vvQ7zTl/&#10;2F8+WDlXbvwsbP6cV/i9fWs8PBuE0+6nHStHdzQnhktJudomJ8MmtNHC4yFL9Tllk1rZ8V48dOhS&#10;ujkX/dgerKyrV/m3IJaHafAiVRnnOzfDKDllV8f1feW/+mpvMJ3+setMkaf1RvADZIjY1XnlkNa3&#10;7lx1xX8nTig2ek38XjpNT7mVd/WU/mIMGNnUJai+VUnaxKNY5bJHkfK1cpX2EX3HXJu2OGsutkB/&#10;b5LF825vP4vxa1DZDsKej698XEq9dH1H/QQWfzG33D190xbn+Qh3dVpde4PUVNY1bnnUZPji7ZOy&#10;Hdc9E71d32W5JV88rzQ+k4u5ISq0E7eA+DJxJLGhKfHJ1q0xQnzj+Bg+8Dq3yHF12vmdoitLeVTv&#10;Q/B2gFM8R385AvQ2ffhvOl5BOHgu4O6HPIN5a/Nwl+7xnzJJmj8w2XO+7aYZ+XI9Ppb+M2sw6+fy&#10;1/f0Oxq/voe+3sKz9Vs6ZKwYQboB/vX1pI0OMsfyxkRp5R3jaD/s4TqkOhZ0j9llpwg5ffWj3m5s&#10;IFbJ5fUi73bRcBARWYK8yuEhpG2sqMx0UY7ayYx0xTshQM4LUB688N/aP3TOWv815lnklpiCa/PK&#10;svl0WmAb8Xyk2tTXjym2fgah+txoXXlVMAgHf+pneMLZz7IsnavVvM56cTf3Wd6dKz3j4Q2ML/Rl&#10;b1P5feI7aeqU7bTH9nMpvPWs3F1O+QuliWz0lL64y/tZttdUWz6bt/EZDeXxXp732Lhji9Vj9VvZ&#10;PnW89z9w0N+ye2xZ9aPtWF/Nn3aTpNnf0lZdBHbjd8fZTdwvNA6eJH2ZvSyAeo9w/B28js9jczGA&#10;POzBNj1P4xInnPfPMR+kEi1KY+x168NC91ZlvelxeePPjuzatJus9zznAJ37q6FTeDJ8HxlXtvt1&#10;daPuqHyVWd5NOHLeZbsQ7ydohC+Zr3iiPsCT/JP48lv/xHYLzGsOuPBzHnIB1eOm30OuB+6Wee2I&#10;Lnttua3fZ9zW3y0xYT8C5H/ZrEF3oSLD9QqnzOZteYqZgF3MjmGanga+wrjec0dBV1fBiWzCyC8/&#10;0Twfiw0GTCsVvsujk/9WXiYrKAgszxURQ+xE8MdO/E3w3HH96PjR0dBtYPycD3j/ZX7Xx6Jx+Fn4&#10;/CG/77cG22Dv+NyolSVD5cA75T1Vt2XmppVcS4vMjhqwRtdN2NBMUu0At+4V+TxV+i6vUJUHlF5Y&#10;ez6e9J1O9kVDDnI3SMPTRFQHvwFPeZP07eAq+8Xo8LnZdXVhM7iOXbTKefXhgYHSuR1NakGDffRp&#10;fZHHAC7vAjQRVcZn6Tg2CPOTJ7oduBz68BhnrdLrcpuvlfOW9ILH1AY/e8j9fF45kriyobk2VCNz&#10;h31swi5scuwTtGgZDHWbP7ZSdunveRPg5c+/+sjyR52g+jhFs9Smjofw0N0bCJZO7XGzyZWek/Jk&#10;LHKw3Q0a3JQ7H1nw+/TFwZMnTSf0fgP5qHSj9PIUm3tHKnd1JUMH6UmrfqG1gba630iVL2Jwbzwl&#10;8flOB9BDw4LfiUXVOQHHb8fB64AlSP07hIpz43U/Xf+TtnX7mCTedLkV2sHfJm3dqTdtEKDVzlWl&#10;B8buPR0djmxtY0mujNKODYqfsmiPJ+Q8eaUWPDJ8JvaJM8OixLcT28ROgIKwT9dsHYsN83qMbACj&#10;ijZCPY6cvss7aY+JRfiG/9vcAT6LSyrkEvsqWJsk3QIdoB+bAOXY3Ud8Lo+0I9cr39bFLqArv/me&#10;bC+t0F96VNg0uGsHN6GsL0x6uVGzvCz0XYt1ka92TyZci2Iqy/BnyzoCsjjfo7TlszQsCpJLf+IG&#10;JLr8m3/zb97823/7b9945fO/+Of/4s3v8iRwy5af2Dv9sbJii75qbdH6CbJrPqpvsci0/BzJVBnJ&#10;iaZ6znHKTj2SeWh+Xvvjv7T3KA3oL+E+FghH/6X3xzzFgr44//XX+ZmFHPlk7cr2yVv+vSlJbZPz&#10;+AIebcs19copdRaZybqLtJ1QhZ600si5OwzHDscnUu6ug/q36dQ3O4Snum4sT9k7tEyShu4j1tOd&#10;PlGi6BvrbGrxsZVj9Vy8ItPTn7L5zJ3B9H9wfnk+ttncoblXWw49NkPztKWzSdIkcSFE+c7cXfho&#10;pxtr2A9Yu2c70DIpt4toe93MfFWHvbjh22hdepU3/PdJUgJuOfQe4+IxwORFiQDZX4OrvIYUuNtr&#10;rkfXe7rzjmdO39pFs4NQGdN38KVOoGIE7XMnrzv2I28XjE+5PkAXhtrjJDlqb+L86Fn754tr98aQ&#10;3EDANg89pwy5wfrSXD2+hy6D3Bwl53d5doN77bPHobIyujr+cHy1dhmk6n1Oa/+j6uULW6+Lcz+u&#10;nfITYBnlg9GN/yj3PJHdNk438CH+yZCu57XFaXPZANjF+ukp+Oe3gxf67MVf1ZunS/VJfpKD3Vuf&#10;UwG5HmdC298HsbR1fHivX7aujMNv+BXryBb6nvBvDMhGkbuc5+7mzCtCb9sYnzBbWdtuOyNHsgqx&#10;SMtKG/nmuHU6eAd5irDSddZ+YAw9OoX/grLoLy/0yVyoDNOPDK/UjzriD9HvQ3yUnWbT3maNzXuM&#10;hh799ddo154n9tayy3AFeeXY1+5GhoJQc+jUDqnDn9J/fffdn7r5+fWbrysX2Vd+NwrAxXuh8mpX&#10;iV/Kri/SpzIG912fWp4N7n2NV+P4EiFKSNqATA/R1OERv4pt/JawPpg/q3P9Hx+ubSN3/Tml9I/s&#10;074+192Qjjf8lN+097rirSUyrk+v/GWar/u8QlrtHf3URTeFQwTfBe3AE8hpBn27SHU+9TJ2nZgO&#10;3/xlN2tdD25rz2Wvt53HI5sWZrV/9W07ywJybwwcB9y49bE9Tx21vPOhV5nc7Z90n9ru6PQ2r+DW&#10;nq90MtX34pPRf3mNYCgOjaXlFc21f+prblIYf1kfaixKRVfHdaHwlo/GT3mT0lWX8YW9IX35PZ5g&#10;UE8zJlzfRNNv/FaWyMW2bmQwp/ruT9/15pW//du/jY+8z09QffPmX/7VX+UnML7qXJ3OCysLOmiA&#10;1lPO73iLvziu2WhBen0j+hmbGJMBN/F9iJ4DUyesDPAMRj5w6Dd2QSvqNa/6BW3lG9kSPyqrurPO&#10;MmM98orFO1/Y8QRKWA0/PKetfvnVyLjXo8Ojju8+MHKMjUaGuw4Pmni1/qOL9QlPU/ZngWqfwSOX&#10;G91m7Dj+8ZCNnOyA/vCYOlf2GcZuW4di508/zU0R6OEhz1RiYfXAY/uM2jL27u97HkT26hwk12Pr&#10;h/1GHvU/8i3ttcuOZxh9yy7Oa8f6dvyAbHf83pjDF2KvHe9uvqOxuaN6slbofOw4soo9QLqbiTZv&#10;xl8TC9jhGVYv9QTgb9mVEc79DTHlcdqDNs0X1S/8/r3CZ+eJy1/sucMjfoy/bt7Kcn8F7+g47aKx&#10;MTprF78Ge7MvnKWZk6uIG7YX5HuSvfocnC2DN9jjnm9+M1/56garsvnsYnzLsFk+d2s8pHrIuvxe&#10;8DmyrQyvsH1V1ws/sixf9ffu3DjcutDPpT3haw1WGt7XBxHjB2k5fSFXruHfYdvR4vXYsmimPF5P&#10;ZZTne2Twhg6wtiF3bUKHfO7z5okR2ph2PT7vBopLdnxPXuWKv3Y+HV4Ro3jlFSTXZNjPps9xcdEL&#10;v+C6ISXfkenoj1HAQdtaqF5tLZMyaBMT1kb00swU628Aa/tB9wYSwPI/z+5y4x8aylb/Ijz41VYt&#10;9frX+8QU7Zge+3vHaP3U2Dw2fHjL0OhYK7ahnPM7bLzd5Pe5GYvEe+N07UVg4Hc4Y68N3SvrHqEY&#10;e9SILgLrX+NXL3kPxstvtNaue1z6e2yJOynnY+ocUj5/F+TUNVo+le/K/Phked5z7vbcfLI0/fC9&#10;86wOqe998pRsd9mVY5drvHjy0W7ZY+/ldZdlVVud5F2y3OzQMke24tQ/pj7QLe27mcpb7Bgfavl8&#10;6Teq5w138147rh0uHk9IL+wQX3JdH4lT6aOda8trMzbqvOzIXFmeaLocfV4XcmR56KVvFkPD/KJE&#10;DmNd62Nz02rmeOdvbY1ObX1/xfFFYfzMT7w0NqWiehN5Y5JxQOJO49b2/xN3tKdEAgrcKJ1TOncM&#10;MpK4qv7HX+62TFb+h8aL9MyErWuvTJ+y3wvmZLnZpnmvyfei0FzU1uRM+WdejbVPtBdnZffTrWPj&#10;R92gPHXoDVAzvl997nnOX+ou5SXcRw8lKtj3NV/H/suc/iucxQagE+UkuylLl+YdR1a2v0FU3EeF&#10;UM6iisEsftN/hvqh20kLH0gD2AWfMswXxdtjnYQ1xD1N77OyHpJT6SmzPBTXuDohi0Ns8EGPXhOg&#10;g3MGmPCVLX8XN1iZZlAxTlk7xLc/P3f439B7OmXY7zHgYJdRLzR0mo82+qL44t0Tq2/kI+Ndxw1Y&#10;uzHcTjbego9Favr9cjoy5dhkOwUyVk7pYcYluhjhyEadDJ7BVmg2cJ28HC5YmmQc2Sew4WMS2sWT&#10;M+BRqJON1In01QcN5ytT9YgM0p2jNYPqR1DfspcgOVk6m7f+VT3xZphXjk3M18rgqEXcYXXbtItH&#10;fBzdmfzTaxYVDqtHfWEdkrOYl4vUP912AWJ4jgxtI0GZCeHrfkkOMn0SosPIGAx1zMZHpxflImgH&#10;PodQA1fLpu2fO+M/xYP8d7h0WD4GYjcYm1D8lnhOt27uOej1JobIvvZkL34KLMAF5bLx0qCnjnQH&#10;t8ruXbp0rY4pD1/58TftZuwpn72Gz7Qn/OT378J71M3qXoIHlxnW5srf4U7nUi4IHQREKPxnASMU&#10;XOcv3kKI8ZnEn4vnnfDt/Ke8BrGbicap/sjfj4lNnqBhxzT+fV042n0FU2KzRfYvvpzf0JsJSyaz&#10;kWMnRPXdlFfFI/PYZ6pm4kYnmPzu6LP2bQy4r4rcZL6fKidObKyYG3gS10/88AQEHHS1P/ZyE8rw&#10;S3r+gGufhaAH1P0pe2QRZ6SRGz0+tK9F2bKOpZeaVUcLqxu7lFeyVm4+YAP4L//yLxsTbQj/3X/5&#10;u2mTR7YtTwb9Ll1tXKI1/jm61P9HgTfffvvH0pgFmNF75XG8y1eZkjb1pg+c+Auv+hxbkGM/8lYu&#10;5wvSgp7fm/uH/naxDW11Ab7PWzksfFjcKN2kBTvXeI8OS98Gw/JW9s5L21PPFlk8CSiv9a9d5lwd&#10;PZdZWvK3HrTlTWcP/mthjmsErbTgagsmmWPfjwOUuEF+f5+jeav7I0hpOccPVB9MPgHGSTbAKt/S&#10;SxrdW+zQedBDSP7o52miAfYg3/ge+fgE/spWjsU8aUjPZhD+MkdmZ+gAvngv28TztXQr+5FzskYf&#10;tuJjH0Pkp2PMcl/A+xhv7Le6v5TxpU2Hzss09Lbs0saXXF6PqQz96DryKO8zk6N9ctq4b8F5aj50&#10;R/7NwsfiyV4P/qMc+uSf49SH82dYeR3lb/uA15hZ+YZO0+KTA4+6c/3o317aHw10h/fo2nEI+TNJ&#10;/LwyHbnIkD5gbOI75y/Kxn/aeaTs8beVv/OC3KjjVaQmmF7XapNRX17dIgdaFo3Bh/Am0y8ZFLtR&#10;xLiN76ifjWHT3B8LoDY2LBASS5utv+VIhdVRnZQ+6Y9PJ3twk6YufXRinhwoLtkC00d5gnPoqb8u&#10;IB2Ty2/nF9z2ExAODP9f8+/TRoyxU242SvBFgy2G0I1k44RUeXtDwku8oVk7xnbi1W5MsnsXC2PP&#10;rSN4a19+5vdC1cdls5O/POGrC3VdHnyv9hbd2XFoq2c8+nRK/YefjGzSW/9H8D/lBrE/fvvtmx+/&#10;f9xIWtqxQeMie+R/4xpfXfnJ+UVe4fsCQl95QNbvv8tv9IrVh29OntAf8my5RVg+/Ob+ZKP87YPZ&#10;zyuUSzd864fsErAguv7dhHxdMfkkPP9G1fJc/O3/pw+bscb0QxOz1i5yaF3bRV7jtddiLz/lE51f&#10;FN+87sifa03kbgfy1CfShm2k69Pl01v99glcFVRaJJj214R8jb4jq3L+qmOr1bjm0Z7lP+vfG4yn&#10;OtvG+FnHfmn3Nlo7RjjMKhddDqAFV5m1k6zKcWRx7in/HVe0L4iMdDNeW3kmvmR8EJ4hcPX97GCM&#10;V+Pf+M46ybxBx7jIT1F528tvfvOb0swPYFQO9MlQ+meOvHW0vA9ZbAvwF2zswltc8ZBN2X3e5DH2&#10;cD28HvOopbHHO93X0pYHvO3/Jm6NX8ofPi99E63pcycmwWu7ie32DTMPfnOmHhiV31N3ruVt2sMG&#10;0kamR1uGuf22OGE8DccbNcgijX2mn8RjZWa/036PPsqx6WyOT1NXv435iTH1mbPgrK1ErQum7Mh3&#10;JfYkNFPfSyNUa9MHDp5px2eMC29Bv9O1qJjgiy/G9pP3wNk+c+PLve6WjuOVzoah+8EmziEjr7ZP&#10;XhpSZGX7Bw/l6TBraI+8KTfX93rZdGmtM/yO3dECd/Lw2ROOBeXaX5lT32R13nKx/9DtZc9db9oe&#10;7/JLu1+nBqaw7yGbDbgZn9zxllaPwSODsq7jPZF55ukv6D0ovzi7092Mw7qXj3Hc+GR9LX4x9X90&#10;j51IjlbfthafXLor69J+PspHpWVzDpqWczy00yRcaUXI10X/tJUt1+Mi5cgPF3dxVr/lc0Of0yOH&#10;i/4GML2SZn62N0i4BuzhQ8YwMmHJWEOdzNy78kP8JwCLICdO9E3cubjaU2099Y3f2u3mOS84Vbak&#10;rLz1E/5C1lv65kuTh591mB2/dUMl12S6w93HKks1H/nh+emOhTHZ+NGmzbrOXtE5/FPlmd6UUscQ&#10;R9a7zBtbrW9/lvXln+Gc1zk3rtFBq0hboNv0S2LsxFm0Jra/1OchyTkLPknuvwGMHr37l/7hDmvH&#10;/TmdMJzso4PxI9h4WpsVhcLr54ODrxtMyYmX/YqRe+pOGlAn/rpOeRXVfsStwdnk5+PwHxlX9i3j&#10;uP6jHB5g+cLftKbjdZx/abTAP+JraVJpyzp2/QrH9D/9JA3faXPT/i7yN1Ur22X7odl5BZ30JejE&#10;np0/ptwLPY5da4+lOapfrA7K4/r57JQrjeStTtB6fuj9cvrtK91JYOW57DLJH30v/T22bPRefo4+&#10;fXgnR+268yd96eHd/JTpHPrsR83cM28QOU/4LmPtRyXPMfbv9eY+jle/IYaR4YyLyekjrTHm7dP6&#10;QDRXt8YN1kf2ARyUSzN2PSKWmQd4HrCV9UgxZ4jKqOa4A6PI3+tUQuTQ7u5AvkR1Xtfk2qlog0e+&#10;lXH1upd3rv7QcdPZr4F4Rz6wNp2riYX3p3k3/X78YG/t5ozo4T7w0rZ3vGI96b3563uHSHR96EOn&#10;tVeLH9nV5x2W1iP6J7eGHQmL63o7tiXQictS4iQIx4h+E6iudybTfeI05z+E3t0JK+BVfnhW0CPf&#10;xSfOoHP5ye/U5G8mTEeblHetrxuF8VijJi/ns/iSAQI6ufY0rUEqmMXZxyJEkIvzY14HmWcKQjTO&#10;lXJeYdoNkKSuXMrfQXrtFh70JMZuoMub3x+LrLXO6Qw0ugRMbl6nP2XbUVAq0LKZYI69YoHYZyse&#10;D+l0nElKMiEEKsvWIcQAWj7AhHjrw+Cn6R3DnQAjAOUjHS2L6FOWAKOjAL3AtpXlHMsj58tPgKBj&#10;B73h3Y2TTIiXhw4EPRNxsOW2Ef+YBUI09skx+WtLfE3MpZXemQQtDccd4MFd+uv8rlf2Pd/j4teP&#10;JL4Gp8O/2vNrOCetCxFsb/PXMR88ntsXWpX/yDs+Nfbe332RL+jZYHAHHNTBS/3Enui2jkt/J/aj&#10;f8VR3l+Ovwa1X9sPufnuyJyGdMjER/6M8vg8w53tBv0Z+G19KPHY/N+6eKaz19oqWeGZELO1c3ws&#10;NtZAQW56EtuRGrBkJPvLL9tBxT5XZ8+n2fGh89JHd32XTwcr5cSlafvsUXkVBqusa6bYa3lJK1bS&#10;n+100YF3A3L47CLqZg1ZVMYObef8U++1olSAx6aeDJuY3q1Z/RKvd0EA/b5+Lx20gRid5hP80NuF&#10;mfd5QwE95k5lr4LOwlgWzMiBdusV3/AwTE7BDnYQQQ9+N6BP29Xe+G79+Tx9tDryP3KCtYO0a2P3&#10;xC4LDou3TzmIMxt7nOP58+ez+Lf0U+g6pVP+G3s2BqIpnqj/bQu7eLw+sXK5nviaY30tcSuy+izA&#10;oS95yeQV0AZMv8lvwX3//Xdv/v6//bc3/zxPATPb6sNmS6e+7pq9Qof4F39+n/r83e9+19jrKZNu&#10;GiderKwIs4+yKxed2++m7tyosvF1+ZN98NlnfH71QW/wxuHI+s03f1Ebmkj+/d//fReEpXsa+Ld/&#10;8ds3v/9DnhAOAZHE7450QTaKVI+ksiF8HyDdeRd5Q/PL6MhmNpKAeCKfmekkfeScPskgtRON0OaD&#10;bJLHsfKGgNCOvsYVq2vrJ1jsQP6+Fj2B8GojrePHUw2/dIOVz4+sxhJewblX5Hvk0TlAH0egXBPT&#10;Zk2Wc8k/PmR8tTItWsc0kclNXGjUXsc26m/4jM7ODdal04P+vyRmzY0LfGd8s7EgDPzuL+Y2jHd8&#10;8ZL+xFe0tn8l147B7q9Lvuu7YwW4q89szIZndZAzZlhaz/3vTswHs9j5qtEeSU9n9/HKPYsM9AM5&#10;rfmd85ehOTEgmvV6dYEL+JLYALbK5dl865JAzvHQO5gV9Ua72NXfApr4bfv1lMXYZnivr0rr5xYn&#10;XX+Zt9ZMexTf1MvEl2BXqbtcTcO4tFaCUWZ1k7rtBV380UiRHHNyZgyL33HGITW60C2fw/iKNXie&#10;etIuRV7H777LJLI3KeQGmNizXam8UBmbpBTmvdZ3IG3MyJf9hpAbfGrhyDqbJiPb1BkeI1fK9fzQ&#10;LcXRbcQde6ub+ml8Wzk3cC5/i4vNDztPWFLxT396/K5hx/T0zNsvYrFyCOY5zqGqnCT0X/PN1vNN&#10;ZyXJND41clbG1M8+jXtnYv4BF07LldbYcXVhF9DNPvl8NnY8bKPb6K/+9B1uJNFXTJ82dUd+7Uc9&#10;DD2xNZrr14yfLtubaE9cbvyNfBbujS/6BqjynzF8xwK5Jmdq+M33336Xm5iyAZyNmfe52ezHL900&#10;hH7kPz9HwU8iSj750n4um3/25qvzm6q1deKfV2763eyN8/oRrxV/1w4gfE/7etgBbbFzKs3v/+qn&#10;Pksjl44lGuapvdkgNp02e+Splc9XiLLxBTnfPkaaSNR4t8xz/eN5MhPeQv2juDsOT70lf1HSXcVG&#10;I7cbyfSJm6/a1cvehPrF+/kNLrZGt/WSOl1+dHuGe4x5lxsD9i70n7P5Kx6yC1p0RT8XJbHyLT2y&#10;SBMX9U3Ls/qlLJm///5Pi94j2prWtmtPMCvHv9a2FneNCfatKheB1peYNvjoKA8ax6aKex1P6B+6&#10;nvK1ScvP/5QnyvWTxkXSvs1PWwD1Jn/7K2sMxhbbvvHspvG5IQHNr3MT3N/8b3/T9rU3gu+Ncam9&#10;4lff0F86ZZav2jc083+DqfMtsxmDO3MkdmP3sZ9xrPqdtrfzy8mDF0S5N39swknb9KnvyVE9YMu2&#10;ujKWgesDt2OpOKn24icA4CzPoaV+xB2/oT4yDFWyaFeuHoq7RHOB7xfxJBR9M3N8yD1vIBPftNnx&#10;GU9mz5vf1P03X3+T8Ze4iF9kj8xiKhBDdgMSf3WUSMGaiSnRoUjkJRsbzzrI0lpbrO7QVy95dxjb&#10;jeyb59g3KATRzSRsA7ao/MWVKXt13yP8+7nrBfgXrWhGD7J37aHMXsrI9/2B9k85NT5Rzlzl+9gH&#10;L/MhT662vSsT0zpvi0u++IrxXX7nK2dZl0uGI9qYTemAOsD/Mf5FV79z5LYh7GnR/C3t8f8hNvUy&#10;5/s9Vturj48bcyLcZDJYTtfu7U+YJB+ysZH6/nN0l9N9gV95sLQXZ4+XTpFhfColjt3GvuOzm0Zf&#10;/fSvQTetolvL57g8tow6qXrhI29B+vjPkTkZm38/Lt0tdz+W1y3hXm6TjUmkW6dt/G1b21xviHnE&#10;Meu55SdopoxzbRhctG/nzfjE14w56Bw9T9Vf/knzJKJPrqW9pGqbY58tI2/PjTMTegqz9jDnLEre&#10;t+ehIfg73/U74rMBWdWmQL7XZ9bfehzxmCB9twH9Yin7qENEer1p4TdpCOQ/qMZSlz6VpygJAHP0&#10;2/YuPrSRD73G54Mm7poD4tM4ccYbqZmW67r9wX3t8MsPEyu6XhR5iDjyhELnXI9+4Sp/6UPzgdFs&#10;5YtPRybwy95YQr5cN/4tjxhhf5YD7tTHxLG56SWJLTf6dT6jogLrP8r8T8MqcSdUYUefTd56uq4j&#10;//0Nj5v+fHz4TM4ibz8cIOANKZsmFqrPjpVTfY1Bx47PNNfPlAXDA20xOzROWGLH8cEgPem5fK/8&#10;Y0q0No8Mr8HyXTkWR5t9AYo/8ZU/3vAC889ebD90R1w5N811dQ6H5xi+OI78XX+X7u+TMKp3MlCc&#10;8V0xY3RkJ+P78kwaftsfiiutz8zRXsh4bIE2233vDY5bhzkW9/gGpm7Quarg4OFjHIU3WfTfYXcB&#10;GvECFpg019tmkzJ2nPlkEaBDdYx8S5+N+rOPsg7v5/pO1j8O8D807rL8ucLGsYWUr80IGFg5luzK&#10;p2ouewWPfdSTjeYdn9Dfxrl4f8ct4fOFLh9V9tfgs//n//q/Mx8cZyMEgRVaB3ON2B3YYQc+Nuaa&#10;fYI4vFUODZP8TZMurddK5d+EP9G2aZnxvagozmhwXvxnIZJI3i5AHIdCx2aQBiQPv33FKJml+dtO&#10;Hz9lvCYavE+vq8MxKTT59DqmXezdTSZ4BnXbQTjvwD+ybme1G8zkeHHXT8qqFKqQDY2RFdUMYDNY&#10;sZHCRhNMZ9IGR1BcnLWvdJOkF/Bkp31FNBx6z0IAemOje5CBs7QrZK5NWr0GwFNWGqz66l1dsePo&#10;ksFKbT6yrt3Rcr5ys/umST8X1dc1OXYx1cTLtXrgf92MMmFIfbHNyozG6jEE57u2Zd98Nh+PlWHl&#10;hm0S2jz5/YzcS2/LDF8TwGwGxA772jjm/rGLP7Oxu+Wk15ahiYd62MmjxRcd71xvXU9Hh7ZBI79h&#10;V09A/DrwxbEJGcnL5m0HoWFRpu07efBAfeDWWT/0TnuIvBdQ4s9Af6MzZcZfp+zqzs6P9m8QOMSw&#10;aDDLiYXc1lFkbb1Ff3iLM4PCkZ3c6DnOItbU3YpYe+cC3wX0TdIBu4NuCrtOvfDv+tMtfmnTZKIT&#10;Ob1WaRd30GbjxUFv+TpfJTfNzQt3e0AZW42tyQeq+01uPACZycsf0FHHcLfN8UdpMrde2W55qlvw&#10;Kfo7KBm8aIdOyuBJzq9+kwU8xID02EbMMTHVNrXVxoQcLRKL1xYEt92x7ZfpI4jhZg72m/qYRTq0&#10;VkYs8GeTLl5ngPNFFhDQwqd1kvNn/JVZuhjSp8qCd6cN5wWcy24AJmNpwrt/1J+FIfUPhwwAH+mg&#10;C+Npq9ouwFc5dfhDFq7JvrIph778LzzdGnvqB9ru6R173WVd3dEA93w0LSRK4wdijLLS+7uakYMt&#10;5K9N0WhsSR7a9Y58jU+Pbm1baIbebBDvjTtkR+HRl+ij66vhia8P2CN5yifplTM0Af3p9Pvf/z72&#10;8jRKfOfYSX7LpwxZSvfY3bVJl582ECfRWR1N8Leto7F11TFNfJmv75Nao696macQ+0rGPA2/Cwnq&#10;tnE7MWIWBr+PfW2eojwLC43TkZmOrbM1zqD0W5vcPqPGO/ZppnKxXsueMmTWxvwWjPPvLDCnzKbf&#10;7Yrdln2ZfuRBPfrVfsf+fMR4ZWya9hI92UwdADrxx/a74Q+/44Z1lCNnOPfMAgu4y9HYGH5UNZFQ&#10;7/DJQg+4xhPaQjcwb3bbcdXSJBc6A3syvBVb3VZ/eMvPwoJXcPJR4yqLFXjDRZcsg3uoH3nZY+PN&#10;7//w+8m8fT/sMbrI2kXhS/4RMf3L+Mf+lh1cvtcxVORQ1+Qjm+PoRK+xFfwFdv0YQuMYaG1wHcOn&#10;fcMpRPcuzGbysP0I+e5wyX8rc89/Pv9MXCJW9N1JnUsLS9oj0GYhaKs2TTYu01ffoO3zA3lw+AyQ&#10;74m4tsm0Q/KLXXSYMZTX/8W/0q7Fqi7Cpww5vq9/jW/L23htA3BsMrZU/7FGeD3ifpnnix2bX/pT&#10;oXvHML8nA9nX3xiCT21Ml+4abN09fKfJkWt+89OVuCafDQCf9RvlaEwMm/gqjvET+gJ2HlkntvId&#10;OMoCfRy7rV9IQxMveXoB/th+vO1C26BLjqElr/H55LWyQwOPr9L/bPw1lkKDfbsIFBzx5V304Q/G&#10;pHGG1qPzd/V9ds8YLTfjvTtvK/ghm5bqnAwALX3lb85mro09G7Gfh19fUVa5xs6tL3ZJ2dokdY8/&#10;mD7DzxFEHn4W/dHKobh0vQN/M79Vbl/lyRa9we3U65++zYZg/IDO+NHD8ac8GcLvvvxi3nqxdBsb&#10;2Ta84H2fnxmaWozIQTKnA2J0x0Dx56mH+KIMFR8gO9zvIv99E9Yrw+C0T6Vj5GQT/b85B3v1OvIO&#10;nYfO5MFLn7U3rSnPDtdHa1H0pKkTtH/wRg9PTx66YtzQE8emPbfNxsfR6tw1cZbvfP3N12nHqUtj&#10;3dhFfPguT2b/IbH3X/2rf5WbLP7UelIOTWOl0giudv1VYrz4Me1cHBjbG3v99V/99Zv/+l//a/rR&#10;P7354qsvW3fwolHHNvg5ZxdrBTZ4xStzf/j8jqzrG/TDe+GPf/hj7D9+Lx1t0DFg/Iwd0N/6ru1D&#10;X37jXfzLGE7Zb3MD4K5XuGYP/imeucYHrjbW8WLS0zQqrzYy4/EZN6ws+OBZHz0xbupl6kcM0c62&#10;v5EHf2KMmB3/TxwyFgI7lgrX4u0YWLmNfxM7+NXEMnW0/NEA5MODfBu30Zi+d3wSzsqz8dn1lp3+&#10;Bk4Ituwjxi2een0Vgo+L2IDe6vPc/xlDvE8fyT7Gcd+fN8188cWXrYsdH6v3+tX6/wjVuOF0xlMz&#10;5iDP6DB8XS9s+iO2i11sNZ/Fu44hTtc7jI9xDPHr4/Uz+OvPf8wbguCJx9a/9pWyWyf4riyNOYm1&#10;8I1XvD1qx6lESPL09ejHp+gMzyKwDd+tk2BFXDjJT/vXvtgX6PN3TOkaf7RmHLh+YT5ivJTxXW4g&#10;0BZ2XE/36hd96OgJ3cseoTf1MDFNenUj92Xjad9r797AQpC7iW/44g5YO/GfO61m5qvtK/LsuG/s&#10;O+ODaVPj19Lrg+FHDzcCL7CX9uHY8Wvo/ZC+aWWd8eNLP5H3a4DWM+B7h5WdXtoxmmtjeOLD+P6k&#10;y3vINP3M0sSPH+ljhsajLsRd0t5l3rHQlpen3oLU/hFfefuRL23r1g1ySaqvyINnDNd+LudAOt7T&#10;3469JiaK44/2M370mEO6/md5a8PC0hk7TT18Hf98htURfnV5Rrhdk7d0E1f6lGvyVrZo3XYrjmoL&#10;48uhfuwBT4y84JY+aaMrHgA9QP4eI9/GicWpLPUD7UR7Uob9x1+XRhOS4w0rC+iurKP33GS8tNWb&#10;MbA4uzLI8zkSpU887QPX6NcO8Mi9fJ6PHXMFVVzBH4hH5g7GdV2/jzId94hF8c36Q2wKRgb8xnel&#10;8RW8+XP7piMh/TteOP7dN6BEfrzWJvjp29lS+Y0ZW7b6Jo+N4DxsOrKsTI7b7rT9IJfHNX89MRXe&#10;2J7950PcTTPXNaYA19iquka2/F38kz9je/42sum/0URPNWw8ke/TcU/qaXW667pzInzvAPcfC3j8&#10;Glz2O7K1LiMovYDxZ9P4GQUCm1e9cs22fVI1vs62q4tY+HUe1uiaypFj85Qlm+s7LM1NYy901J0+&#10;WF0sDeU7v9kQTcZTp0t3cdGtb6uLheDvPsVuIG65lWPbwzNdJBa35zfbkKtj0lhK3wW6Iclyh/+W&#10;NY8Iocq9aXdZj9lK47Uv/qicMcS+raDl1Umqftdvt+zy2OtPjv8Owtb14j8f+fczrJ3xT/UV7no0&#10;7eisXeGxdVzk5NWPYtOdL0lfvYw569exJbz/GVj6axc+vvKhm3vVVU6crwK/dFZpghuY/DnuBmeJ&#10;ql8IOoLzBN1SyXClE3XZCw0IobuwDrPX96OBgsFFJ8CRWmAFynSCLIimg78gjaMyJeEK6odV5ac8&#10;3sHbQKXRtePXweYzm3WZiOYO7x8//6FPEMO/QwdoJ6Ed7Cm7usQ1+/rmvua6T9OwW9t4S01FT2OZ&#10;MuogzhT9Ps8PVwnFPY/O7Why3Q4+nbk75pWZjjmTp95dO8JMXdIPvRwDX53Fj/JMudoheVMPTPFY&#10;QDOR56ylE95wNaAuCh+e5FraW9/KdPB2eEbAESjf32ZS/S6TXIENmAyyXxec4twaE3oc3ofU7p5d&#10;MMHUBKrzLV0ZddiGcpAvuXLtfHFWd3IC1wsG0sF+6HTLh9c7WHKcgfl0NoKlV64M78OHjxyxH/z4&#10;4QxG+5tcobN6Xh3hkZM8W27PNV510esjey/ytTq4QaED9NhXeyuEj/Qu3sdGfm+wr2469hu7kHv0&#10;WJrXMeXB1M2jLq7828l0iI8ERasHnyBHdFiIqhdMEJ0BR/XMUwDqp36UcjPYGn9VyDWoj4TmEbFp&#10;awsXaPR4Q9i0ZuRrbUqe0lMHiV+bvvjkwhX9+iXayIuX+ZO+8WzLDPegIJ58bQesjNKdD99m9XrL&#10;T8p8w9Xu+3qrQ2Ptg3blU4dkuRWcznxstHyf6btWbiZC26ZHrlHy6IDvoY3L2kgqFU3Q2AaInfj9&#10;nB9+5Bc6/90EkL+6O1+5xIVHm4jMMgPa9g6GlOufYz7K7mcXuIpz8pW9X8PdciV+mLCBeFTaZ5B6&#10;LweXbMo7AudAOQvDFmANAnejesvfy0m7+pucL+DfCdJNHrKIsasDOj2/rLyl5yg+wiHP8lxeyL6w&#10;IR0Or50kr7zlkXz8D0pttniNV8lYWyaztCwQXvZJPp+8A/ry126XbMem4z9jE32ds6VHHwtsBOoT&#10;dzkhzyz8bfx9+GnO7qwr/9jn4Uv8xaf9Z2SzcLQ26DE0ukCRPNSkAXVFrrC/0pqxX9XxoXvb4NG9&#10;KM0f/UKAkv67UUDu4SlZ+tiM/nAvGdg3aYOTC4YpvNS70sINrZ+7SEf/GUvs2MXkS/t8G/uiv/Xi&#10;3BNxy/MwuA6P9OU5OrcchZ6ArFNm9FjZOylvmzN0pO8U9PTsJWPSX8LH9FfXZ7yLXicKDxnhrQ5k&#10;0T4c76BvUs+V9Yx/N//lpJU/PPpoOOM1PTlFjg4Oy6ZJk972Ff5jl+GJSmovda3A4JXYw70OMX6T&#10;zYDTH5VBbOrYcW6OxsGFpjuLhCaynoZ50ru5F15LpW4e/f+ORScnXC7bhJa/Q4/UPtue4U//nQWp&#10;bD57lTSqfE6R/bAF+YxXLF45lzcWGP/puCB8f4nenpbWv5qgd3x2jQsGV9/Ghhu7QrB1P3U0VMWr&#10;sT2JT378bn2kbbASxI+PTPBG1+BJu+plaNT2xhPJm3pQYqA2HLQmoN/Fm1x1TpMj3j4WrBzx0rc2&#10;PTR3c07faowHRoex+eexy4IyoGUPLdfFJ7rFBzg/i4lwLUCom1lAh9uFxb6SVr24oY7t00fFN8TX&#10;Xcz6/Je0peOLjS3qN/qVLELH1k7x8mdz5Ze8gQFodxYS0KstgmPTy1tu9kYK80GbBsYX3cSNLPxG&#10;GfTI9VnG9BYObPYDry1vurx6Jp3iM8lzA2M0Gfu03x3bowW+zQafJ24s9NeHQ4vt/PQJm5rHZBqd&#10;+eLUlVcagkhceegPtl80r/S6t58zf+AfvYGL3lueXfL5xZg9fN6/cwNEZI0ungwig3Q3nf6cp19s&#10;AHQc+Da/HZs6Y/etfby/y4YVEZzzs9Y7Oke/Cpev9ZOOy4OfbeekfnjzZex7B+UXlHHj1MJ9sRyd&#10;xV2+bUsxK97y1AEaxkDf5U+du556fZfXIv/2+NfQ6lwj+r/lZ6FvQeh9NuK+iI8AvtgN09DFU5v5&#10;27/7227+8uff5K0jHW+Ex85Df8wbgPizhSQ3m/A38SIolaVyho4ngaY9P8ZmZO3Nf6c9tC1HrghX&#10;eZQlkyP/Q7t2H9dqnX+bGwiMI+GQnR93bBIKG1+Vre1QDen6Uo5lky9HsgDH/bien8ZwBp9e2gic&#10;0WNy5ls+Pm2H4ibCb7xBxXFgaLg+be3wPbnFNX5BB6/9aQ4kRq6Re/hMXFNXYsxshCm3vMShwR++&#10;D9k9Uabe/hj7sWnCTnx2aQwBdjSWBnij0f4gR+3hp/D96mzQyAeLwzfZQdsDjR/mOrEdWcUvcs/4&#10;cmxmXCq+y5t1EvOj2Txu+cNj6E097QL0sz0t24wsjzbLH5774MY9euYjFuHDLu+sxwXkgxlL0GP4&#10;ztOCx9DJ73qBOhV7DcLiaNpj5yJ0VYGA7fKhCl692Tc2Xvv2Sb+gjb7Jz/ygsdb8JOUem5020n6c&#10;th46Wx5f/dfFLzJNmdGLCKmapJHjl/6cDLtYF9s20r6rdnCDiBtoZh66dUAvcVNf0vlLeO5rJCN5&#10;OEzMrkzy8gfWR3p5/Hl5rn3lXU9InzpZn1vd0WJDHzL8knhGNoAev7qDvKs/Dn3lzFsiWuw0vrf0&#10;ttzKKv3X4LX81Uk5dIg2FhlKkzbjA3aPQM14jdYuoN/zih09QzxrrrnK557fsQEHOyCvMh085Ref&#10;LNcHfuUdWyKhT4K7n5zEbOil7zn1qpg0YEOzf1EaXT6KTnFzsmOfNx+82UkbSV1BCNQuaXvg+r3k&#10;Xs0XrJX9kueW/+dO+fHlZ4dW30pT+4wdS6M68qXIdPxqaaPxAGPJ0XN1uPLWZscuO35J8oFYpKSG&#10;3qSPbSHUXjl6eGLWo06xc1DHW0YS2yWITVzNcctjUluxdQqIv8kcn9FPH3qfOsz4K/0nmhfPFNe/&#10;Jc60r02d4yHfGAqPD2m7epQXEHumtd2SQjO47QsSU0Z7PhFEyoXetutdQ1d4ed0IzemTMrXJR0iT&#10;gAaopcLHnO66Prq6JlOPB78XvoIuTlXm5C3e5tfm6VQ3FqweZHI+tpz8lYUtx4axd86NYcV+Itx1&#10;IXP/Q6u2cpnzhWnrI/vy3bx/6hGtynvWVFr+weqqn5Wpska4tcesL2bM7c0RkVH7hysf3atex8xX&#10;uZXTeLO2ZGP9Nw9yfsaJbqA2riVnbRA6aG+ZfcXwa21oefzasc0/ciuP/t3OyrmBa6E2cHGzz5WX&#10;smTiM62TFNuHIxenRYO3gN5903b7tRl77rxixidb5vkYK9fe9qleyJ7rWH/seAqhS8Z/Clw6f6KQ&#10;+A86lkxIIIe+uGk51BZhKT5Wv/AXd+v0ZlH5CY6VadJTJuWa9jDVVXbfhlAGN1v2+n/iq3WnDvM3&#10;b0wZO121P87x4LDXW1CONAtCKrV3sqVqbJpuxay8e62MCfYaeQNECkwgT/7PMXC769AFL5wqaX6L&#10;DTC0QAtqX8c2JGWmcVbmBL/ixNrX68WSUGdUnvxomeznmkE0wKyUthLp28o2iFZTRy40W2loHTmk&#10;XU6Nwz2dI6bz+/BhnMUlIOsd3OGn3C600alyka0d1Ay+BUqvGZvFmFDgfBnE/PTjQ/fqlKza4chC&#10;l3HOBJ7YZOvTwAAeWwjSBjK7WdU7NgWm6O8uavLsnRarY9U7SnWAa4LMvPmbADZaeoL1N8TN0x3k&#10;MCE0KPdEQG5mbtrUgyrI4lI3ZB+21tjITPYG2yE7DS/nV+DM+eq9R6jk8Q/PZ2FxRp/IjMfTBy45&#10;u4nLRsmvjnUjRIcaGh1Yta5nUXIm0XiiO7KPDAYVw8s1G4PyTjoe6BpOzOBpZFu7Lu4cpxyZuviT&#10;QQAVd8GIb779PK94SwvTLMJVsWMn0YzPOkzb60VtwE+K2qQ5e/1776BWP/RZPRab/mPrB5+xDWny&#10;R+AIgZ3yJgRC/udm9EwsvviDk7xOyAlX2Sdtecm/4JyXf9rR1LNiQwveLuihNQPhsUPrKXyrU5Kq&#10;U+i9JB+aoWEiDS7eB2mvP8RvyvvGt3qjF9tonwvKrJybZtJIvmcofbyesp5R2e+TkLJIJEKExfhh&#10;O7QQcceiGN/6QeDI/ywf+clSH0+M0rnMBluIe61igD1Xrru+aOHX8sERF0CfXkm7M9hS9orXJ2bB&#10;lz5853xpPR/RkwYXsPna3/XI1hZSPltennMLhQvLb683Nrkm404eXCsnrjp2QTP5dyCHvOUvb3kv&#10;LUazGXK1z6PD0oGvPD532bSXBWUtCi+s3TQ456B9RDddpk+403IDEHtd5ZbQOZK1dELPYtPikc3H&#10;Auna3nUH0Edu+vOV5ee4OlkYM/jaBQR0l/YeibB8OjE/bWn5Ld32bykPB7215/rB4g+tEj3asc3D&#10;dldbiM7KgsqSOCvOtK2po5R5m7iwk+2lfxENzsg29PFNoUsXeRaGwORNfJky+IqDoZHPTECLen11&#10;XCT/2BMOFjZatTD+MXqpj2l/9MBLfSp3t/EQfsi3MknvZDm8el49enp9oYWmDxi6s4D6NpOjbUOK&#10;iiFi/30TWJmQ+DNA10WZ87XB2lFuY+mi5Ui2hTk/ZVOfrATIC+i8eq+a7Fg3GNTivfbVcUNwQ73Z&#10;yklTHysn+6C/ckB0zmf3/DlPelrFyJDzyhfRHSeSZiyQmEze1EC4pn71J6ALBvGjxI5fhbOwsHLC&#10;HTmGLWq9Pj7gHH92+7kbe3MTXWULrv77s7i2zcvR+WHbsbUYYuFY/J8bBFUTf10/zkXe9MtPMz79&#10;yQaXvkB8UH+POq0dEpOadkunw8LW714rM5+pj8xgmoX3AluA2pWu+Vzj8mP5xYcD7uzbB90Sbqfl&#10;zbLS0Jif+Bi9Hjxij9Om6D301eX0iRvvt83tdREry8hfe7mmW8bvRl5rv9YX2Y85O47qGH/sot12&#10;QTL2BcXvWaWvr0nbDbfNd2z8dTQHC2+vWAXkpc/gkCk4fDZzAn2r+LtPcL+PX/KRD+mf9BM/5Ela&#10;0Bux0g90IzkxdGjOOARdC7N03P5ZywDVO/b7OeMXdt/Y/f2P3+dnBvIUz5kpw+MzlTHyfh4f/Cw3&#10;+e7Gh/TSCw2vid74unaVt/pVO/ixsdcW6z/aPo/d+cmPH7Kpac4UPdHyRJoN6bfha7zEJiOTOUBZ&#10;V/doUnreoiS/n/rVqdBBjX/NE04uL7zMW0Okch6zDvbSOT4nke3Z2EYK+ehGD26xrxdlr91IU4Z9&#10;R+b4bnRtG8yR7nTW979790s3ZM0/PVk8ssXu3VzU347eTc+5uY5y4lnHn5/PuOMf/v4fcj1vHujT&#10;s4kpZI5FLhrKbJ30rSynDsnaMdrR11PK7/JE4T5Vycc67ojcHddGhzxbXlnNY+HPpuBj7NJ4HrXJ&#10;Tw6/YfzDD8ce8b/6Kx898pXGucmbjJU1Pmqs1flyeCzIX3CKFlhfnnFPvO6Gx37S4fo85y09R7zZ&#10;eePM4OL58KmtV3k3NiXjWvrUHf29YWbk4TsfyzB9CfriQkRNWW3z0WbX7mVAEki34+LiO3l8U92P&#10;D9lIG74jhzjnaQ3p1lw8QTr2wdf40Q0n5ireKDKxD93l++in2GVssPSJxoagT3CeuX8TPvG1dDcb&#10;jU2rj/Bd89vO/dlrbZYS0dmbRxbg72/4sge/8AaHyh+9tctJH/t+lte3Nh4nPRPzjlXSkCc+pnwm&#10;iFcZNpK0/dH6lLZIZ36Oz9vP8kR913imv277QT+QJjHH2rPil+bKtH4s1k4/oX0OXT4Fr7iRZezL&#10;p8YfEG6/G1YzTh9evpVhm5Tunxt0nmFkGPqbR5/LvqdI8c6YyTn98S3PU7D113qMLx5/gLsgnz5g&#10;fEdfO31J++zQsxa4OpfeFs5xae3xlvXRKZwtP3KNvTYtxIwww/+jok2At587xqaROwixbg4+Bx/d&#10;nm+lJ48srGBdRrmVbfGs/61dgjb4KdPzvXZxhHUjytpX8h3ciDg+NOX5FlL1gMNfW/4htr7ycr1y&#10;TSlz3sf4+W7v6h2GW0d4j2XHBnc97nI9n9Od/RYebYD+48ujy9QDvLsc8wT0o7z8GzmXAxIRBDcE&#10;9uC7ku7jz+nrX6LD4Z8n9RyR0zanzd5IX/lOqmeOZBdnK8qRp3kwnP4AAEAASURBVGO14yd9kjZ4&#10;7J5W0vpIKSRehcoTplOv+T6xw7jpx6yd73oUvmu3yngE7RuHotP1h9aRqzSjV7SujxARXu2VfgrA&#10;cd36jmnkS+v/oVNEX2u6k8Am/Ghts3gvro/q9LjrUB4p8JqfrfxkWZ5obvoepdV/6XBsPTqP/ORR&#10;N3QB5b8Xk1TZlblkXnm1scic0UTHdIopX7yIZbxoL+iz85MZh9x/Z+1OlyxJkuwwd2bW1tWz9AhE&#10;CBHwP/GAFCEfFS9BANNLVVd1LcnzHTV194hcqgekRdzr7ma6q5qauflyP9wceh82TI3Y45f2x4d9&#10;V8ftp4u/Nll5Gx9NYWMf8RBBY7chJr9cdkp9tFpSH26Dpt2asdyk4M/GL+TgltAne69NBW7lKdKr&#10;44UN0DaPjI4i04zNtrexLlvfGB/dQ/vpP/a5+L3CKNwJKPuK8d341591eMA3XpNzzcM+VzItPDoM&#10;vdJdNXpOeOPv+caT3l5Af9a92H/a7EXDHJgrKnzWuWfidX6v+e5vbEKu5rj2k9sPfNsYNN4c24zK&#10;zjnuMc65xOTZG/fpr5Hmw2/h+LnS+d4B2BjCZ8sXw3QOxxa3oGoleoWCXTRswpv4336whB1vYK3w&#10;dVjw25FKKV9hRIb141ar3MWVTqQfAQtG21ahb6AwSV/+S6cTrlhZ8vdam6WpvXg9YYtkOl868NKC&#10;Z+L4JgsLXvFj8cLCwgf0K8dIvzZBw0cBX5zo86Iu9BUT7W5ZoCfK6SAJnKsuO/BnMD04od0L0m0b&#10;PUIogNH/JJ3yDUl3hTVxB2cX5Xvidk4GeqGYDtF/JtDDr3YIzrxydhZ42KCTqCT6TsDOCUBlDWx5&#10;Ri9/9LLYxNdTk9ds5c75L/O5LhRGnXdv/TZi6Mc3P/8YA5wYQ3OLhEjOTqCPPcnh9SCKV3jgTebd&#10;Lq66xt2YOcqtPSdWqmfo27KxDlo9Qi87JeN4i30xJNb2xoegHt/iFFo50bBUu3aH2wsGhzd7vC74&#10;K+XNYngmDHp89qtL4Nr2IEDmDicmS9HlWV7Ahs7APiHwSGySWwwdOV5CjByv6z51fNnw6FmrRC4D&#10;uUGvuuJTefTl2DzJ8Sk7GOdrwNSb7Frkmrt/ilqcn4P3Bf89Fscvudgt5YUNrsbZKX0xShYnzPmD&#10;tnZq/ZPO2Yf3uuwC3NYv34NymbZ+xClEwDQJZ/v6ArK22uoQtLC2pTY26C3xbfjMtjGY9tJ8pUDl&#10;MIGJLe3PiQ67T9+z6Cp/1F4W3niyk5fInb9dCAn1SgC/uNnuHVvTv7LIUt3Xr+J1cC5dwkR/r53q&#10;+9lHT93QPT5jt3zkA77rRYXAyBXKTi7gLP3dFiBfz+PyrHzjn9oqMGgvXGGOHCuP3xDua/kyVtgq&#10;4H3kgXnl9UySdyGcbCbT9X/mLn3CtZj3F/ra8V/9h+5Nf+uf4+rayKRrJheTj8jShcxs7SurT+me&#10;PqDN8enChaucD/jikYyPIycflL4FSbEU/KW98ixPxya0QWsBv69+vHhP09DMAunSRHdh0O9CamCH&#10;5vSJHVeXHz20O77qglO5k1eamyJPbRD61R1/NrDp93wVZmtOu5b+pjvZoou8pIj1XBkItP6SGFy8&#10;tt5f6sceY0stqyd59S8XObZc8qWi8w6Lfg9ZFs52Yf3WskJndfOExx0D2uQVF5RLU0WKsd5Ya5zd&#10;sn61fRZ2N3dS7M/crUf52niYMcoknchI7AR4ZWM5AyD79SEU9AK3Kq6uK+dLMfgPT2PL7TmLzOhb&#10;CFn5Z6yaBY1d1GCbtRmZ7zK+6ZwpdFb32ea4i30R8ui/vl5aLlRuWdw9rj/QfPWbscQnl3bzUfKo&#10;oxc7D+0zbi0xUIBelakb3+OPxtoP6PSLxbv9urL2ItNFd3jvIdrmcEsnrZd9tE1eJv3QVdd+EgTz&#10;qC9y09G7XIDylJR+iieYbLpvsceJkTL5prvXFxwfOPlv6f7Df9UDe3ZGOAXsxsBdtzYoyIG76a7N&#10;1gcA4G4emgsKcpSWxNzl99v/WrYs355vjFi1g/bOybK12NAnlCIw+n2Ty1G0tgwzsJvjlnYoVDZd&#10;V7/eY+3weOSQCS5YLXcZe449yOkzC+p5RWjykZzV4/A2d9/+r48o5XFo9vW24Ve7HKZOyuXF8Tl9&#10;h3c4hXZ0Tkz84knjxMeOP+KUHHC/epvxtnl7LkCKUbHG7fOzMfe5wS6gwO/vZZLh3eQ/dXMBJOOD&#10;ONOWT9JhstDI9bXfsE3xqua2s0XiFV2yml9FEyYevQudrxx7mqgXro/emtae5rf2nVMobOZm6vdZ&#10;cKhd4pfWn7yi7jJUxAx2+X/dV6rn5xQCTx95wwWs+iCnSvsE1MRn6DNS1cxXysZaD6L1+r7bAG72&#10;X7jKf54aIJKLmMrC2z5/yoif+JCe4z+STz83tvc8MIQ8feuD3p/+/KfOV1xgc34Kbov5KB/vnI99&#10;32Uehi/92clcay/SeqpW8dpu5e+5oI9eY01ujRnwVAefPGDNJfVtF6A7hxZ7of0ubXh61TbZ4NDr&#10;ekIk+GjvBXE810ZsIW7e56I+fpWD3+qz0QG8oo2uZOmcMbaubRPnY2Mx7xXKeSr19B945NG+Zc8f&#10;yKisnWzlwM0fdJULSvvE0NASx/rqzLHE1+o8uQPdwasxY9ChHSuE59wAODjEmraBIc/wZ9uxr+OX&#10;so5fXOze37uFF0Jm0Y2ZJ83nmgmwrxILYn7tsuM9fbw9Q7/o/OeEGFrevPDredPa11/nN4AJnmI7&#10;8s6xftb8lvrCPC42sgk9+HFwzUM9MbyxfPuoAJXxxDEbl6YbpWZ8rU0SA47SfMn05clPYdcy/f+O&#10;AbpvqYyB2ye/EirtJ7VNbu7ZMnqOP1xcwtv4RyYfES7X94bC+EX6e13Q8JnzDv0tfuXjxpIx29sP&#10;7piET47eMCHnwU/djI9jy+VBnpVp65ozyRm/zlwBjPONuYm3r9qP/cd/+rEn8v3+9NiHLVrY5xjz&#10;tsPNH9/FAb/j044BdxyjcpwSuCfOcx+NjXm4cufqp636hKcy59Lscvt0YdH0cfwsr4+fbfaf+I5L&#10;+djE/hN/eaz87900hi+8wx+NpWl/1x+eMNqXBpjPlaXFPdOHYx92fehZ3o6P3OgtHr/3qd7GwvQl&#10;7fME+fwUDVi2nXx26+JhhI2/pfnUU5056uq2OWblYJnNm3goF37tFn89YqQAr78O3ujMxzcAWhMT&#10;Y+fxRHQ/NBuL0dth+Y53SVEiaPnpBrKBfZaNtX27hryyvtw1u9o4xJ9rWOgsLnpy7Ja1Ezr6Df5g&#10;N3/suc0lP9lTajvAkbM8U/8mNOj0D5XAob15IQLHAlMXKi9I8OEW9GdcnHl0bYhWPpUpJnM+o1Tn&#10;B62VbfR8yQPvgp7qhSnNsLddXqPv3V+WbpnCjwwL0+3xfXmk+QU88BNP8Bev4kSn1wXu+mLlKb98&#10;bbx0fT4Elg++zjmMe9sfGh8h/+SN19JAs/k7O2DN7Tomh870rteS3cfGss8W/uq8liaM9dImr2VC&#10;69IluOZgW9TfR1OrbvOSQCb/2gzE/YaPtJ6+2G3a8G68sU3+SOpvy44LqsC2Nfx+sxwfw2dHZXVa&#10;3D02J1HAzpaBuluefXXxHCLSPV1k5ZRb1TsXUL+6O1aWD/+yz7Ns27PuU/sLu3wdr25wHt32kk19&#10;5bPzv1i84URZnc29aJ8aO5d+T1l27ZvP5ic4Ydx+s8/s3qb1pucDslD+woSJ6758fSw2y/Q/8LVx&#10;tSi1Y203NV9IXE9GTcgHWr3felQGkeeTvE1QzwrdNQGSlCt5gM9WwnWydOFnpyfq2a5B0l9iiWPk&#10;CHbTs4jtDvi0NZCdWJrAJeBOEVTPhN1qIrJiSrfB7ZJ7aSdQbSP/GwuCB86kdHHg9SnnMyDSga+1&#10;L8xThnc5wXBMrA3+OjMigDdxHl0DcOL/Ce+klxivaa+aP2UCs09cf/FFFj4CTH6FbO+PHypn6tCa&#10;p7IL0qQzsjMzH2XLJj3he5uFDTadul2UAO+OTcW+JOHOe3cdOnYhel/rLNGPvpP46PZcFPQarw6i&#10;R6F3fpPv65E/1HOCEFlOW4IlNhQ+vtlz9h3jc9WfWOP/0W38XaTHF/htt1XUPT+n+sY67SuTk2y4&#10;qR778TKYyN64Sf95a0KRuuVhu4P6aPEkD+6WQQv7ieM56ctR8KcuCySPVzTcVOgxwWSCqeD3S+5o&#10;C3L+5yRC2/aPlQ3s7JNjFkzU/a8WEyB0nhMg1jG4k3H7e+kf2cq/+5E3erNnvgoyu7OvYm3BZrVK&#10;8K767Be3Nb/99eSz0PoCHpVzZUrjBfu67iBefCPwtX/kQe+oU2jt90cVC9FnfdEdDZcd5kDMzcLL&#10;0HTqnVKZZrCofXLcumnK92ljsSMTNGVlVb/Hdx0ycJvwJoblmshvIH0XH4jRvcFEvfgSZxaJ9POZ&#10;ME9s4uG3+vQhC5QWj50wbd/Sf3eBBN51ATf1lSki2s7koeJ+8GWBrpPwY+PCNpzG5qvnB4inwqIc&#10;o8LzwW9xpg+K7ZNvD4+VafXdMc5kcWFLPvAW8XcxcfVAfz/V88iydUvD8YwP46s7p4xdxJAFy+es&#10;lCyT50cP9jVuyue1dWiKKTJVHjZuXx14vJf/ykvG/ayN1p4WeMipnT26jQwuiJOFzOrAwJ28kGN5&#10;M8dXiRyr/9Jy8ZHMW3/TGF/Bx8Pi67aBJ79jq2We6FkZ8Vrd+MqFAy8wJ2MwLlG6E/z7pPHE4ckV&#10;2kv/6GYOY+y0WK6e/PkK5fbWkvP1HF8D2L70a/zSu0pBw0sp7cKP3Vp5vgZm86txcU9Jllfsiq85&#10;zZnbrZ3pvvvILb/s5Why1tbpoxlx21ePWEeCWz4V4JoTEkO/VSa3rJ0/1a/Z4ejwINixMfoopjyb&#10;QxaEuxVwW8S1/BPoVq1uDnYhm0zP+gI+vtgLHfnLePaExWp9l6jDvL7jv51He93xltfxMDq5yxdd&#10;9jcWgb5xFvdT2z2p3PaNnT1GW7nkjoxivX9h1pxwtU8MFKExUcw5fMgkHsg5NLPT4WJkpuPGy8gy&#10;8dF5dwC1z9O7E0dojL3kWHa446v2CSM2HpoTp+J69ZwnAhzDjwyBb/+nZ+atnSc9fiaFMuUnr+Rv&#10;Fujgnvor109dG/I1cs3R8tZvvs5vhcovyj4Rdtk6dXPDIpucj1iqv4tC3IyPkaPt6thjeJP973/3&#10;it0bXzyuvWxnvJ05YPP4gQVn8b42QfYTZXL2GfuC21Ib3vNtc1DyWwx1AWsXbuRN44hzkr6t6Mgm&#10;HvCfC3F5EvOMKZt70dKu0CH/J1dN3r7GuRUnc5D8Qkji4F3zuTwKz8U9v+HGXnNBmL5TyOq1zZvz&#10;5Hsn4/C+8BRa2I99zxuogla/kS1znctfebr35/yWslcu4/+135HNmILO/r5U8Q5f9UoodPtcQKre&#10;jfGjWCCM1Z4ifv9lYiCJjQ/XNgj4nVg05ROx1HE852LuqEfvG7JEF7Hs4oGYXxlKJzC47XnC6wWz&#10;p+zeArP46C0dclT22KXnjjGeY59fvrr7CXuwt7m0c1T4nV9H9o8V7aUbem4QZlfHLnru+aeLp+tD&#10;ttH3Gx9oRm8XGOGA8UHTotu+TrlPE1tkSR4mF3yFbciGFnxlt2iozwA4Nki7+BLruyAklvBAB97q&#10;wtrrPzZcuisbuNI/sn6VJ1zEVvkFWLy8/8kNeznflle+AV8yjQ308fPU+bvoMrxG/qF7+x/W3gDx&#10;1E1/GVgXOOYSv2MXPl3U9lrvH/JmMrZn3y8i47zK+NZz5r5eXTjrBHiNnIS95RnbzHiLh2Myv8sT&#10;2iEdfDlM/nEB+pkTRuk+iRu/ufjrouwWtHxel51f1kb8kj+2f97IpM2FYf7HG5mZZ04sj67s4gL2&#10;17XDzCHFythu4+jiEyL46IlTXsrH5tsntD9leuox8Y1W6ITmm/MWJTh4zcUWfSwVAXEh81ngXX0k&#10;PHf9gB0qK9/4Dy2lDwAEx1hbnqnT1hv5O05NfMtTw7RoQyv2e5M3ByF4+2764pO+Nnlz68ZO+Bij&#10;+HRk6TpT4t6bzxTwb876x+CMrhd+8oEbIJSnDXd8YvOfc0PNT8nf+MDLKUrKI3/VkPLByKBVWVl3&#10;O7X3dy+ICZxHqbxk9hkjN67wBa9c9MJOzG/ceaq5T3LGT09dFn51Xhr6dV/zTeyI0Zx4+jX8/YD/&#10;XJn5Dz1GPrCOkO3n6KNemUXqiZcoM5WP77XBVjn3V1an1We3O4+vvAdpLhBGitAf/z5tNzEAX1yx&#10;i/3dHhLdoGnNAVznV9ku38qT9p3/QqCOfhJhEzfDU36sbMem2p7F3FQ7/rUNCgek9HKAZ/k9Ef/R&#10;/SUW+Impm/729cpXrx2YwD7nmFhVb6rlb+WpfPyTnV+ytvOihO9rmdd2ts2zJGJTiIFPhrPTNmTh&#10;71ow2wQrlemHJxfO2mpQzk2ebDhz/pynJje0hNfM4W1nv/y7/0rmwXjxXdxHTecQdD36PXWqHVN/&#10;TMmYhdu8+CBT3cCTWXnS2X31xo3qElpdL8a3+VYO9/aJmXNVntXp+KkxHSGePlte9U3lI+4JuDTu&#10;/kd10U6/lKeMxeEv593xp7L47LVl6xz/euJl/aRtaZYHHQ6vxf/YFg6e8Wztww5eHe0NN/Z/i8by&#10;/Bhtdc+LcY5XTluf1Vfbx8ryJ5/Say/HJHgPnQZ7bG9ukMb8v6wPItie4584DhC77/r4Uw/7Pmvb&#10;Mv7E18XnVbu4r3zmA8bTynqAorcidH/zCdmDEiIXjp21xzY/tw2h6jDru82/fJw6hczt6+Z0p+8/&#10;8Z/7pRX4se2j5cjzqOkuSAWPf6TMDdKfhpRHV3dQ6K4ebLBvLD5pIPEUmObBHRc+TXvsP+2v5V0e&#10;n8b+x1rI48nltQssptnjmf2nUkInxNqNAPzVpNUgilppnIkGIjMZ3wThN3KepQok7tzFrRQP28Ng&#10;tzsBWNxNtr+ms3QSeu5BHtkGf43TrcGE3PnjkD3hQXcnddteGtGlZ8yhOzlmBiy08O6EgFUyafw5&#10;C0ddYOdUgRpeSjC6hTMLgD28vsjBdvN1VV872mZQCByb+tuOMKR7fNkoQTgLLyeo3MFOZ5/HXac5&#10;fNiXuJn8/jKvRksmbODyp6dVdUD4u2hPl7EBWZx8zkJ6f+MjkneyEXgwig1ccigSY2kk4nR4tB17&#10;hTIQPtiifnVDA3wHOz3i0NcOx+8jte7guyjAtxYM4O4dNuB9lndc0OPVE09tyu53S5bULdyL9hDZ&#10;hQj2r8xHDj7me3HvRAMRNGqnY9vCh+AJG6Q/KPpFJ0LxP3gyKcsrtR/gLIwGcsyEygkO6OkHYn8m&#10;FxOzT5wnQbIHcqoO723/FM622/YE5iMyjpkmJsA5xotek0NGL0/NuZOYb578Chd91HW/g+v4V595&#10;wu5+bXZ0GCvKa6evkYEgrwrwykqu+m3CbWkCv/YP7SWh/vUgXRkCsH4z8Q2Bokzb7PMbfCe9iraL&#10;T2vm63mBXfshVZkvOx7Z24/4M5OQRkLq8z84QSQrGmOn4WmBY/jSfy7WyhsmJm/zCs/2t8bHkXsF&#10;IHP+pj/KT3MReHUwMBohvMKyJ/RRsydjleGlvuSubInZla8yRvbmmGOP7aO1lagNnviTJ0hnf/mD&#10;bS4/uK83C7fjl/byfLVtfDPio95CMIb4w2ErcMt/bOFpqXmSBJwFxOVVcvnyt6+u3LbVf/mh3098&#10;Mvnl7lNwtDWHHN1XpsnXY4MrTkLUCRsY9l7YHqduFrmGz2Wf+Ns+nRaPbAr5nzTUOaarcRPOD/kJ&#10;APhLj1wudik9uUalBgk9cWfVNQUd9lufq1s6oXbt000Bv+2tyNfyJMfyUGefjCP7+D3YfZVrcQIT&#10;5CVTOr3QnHkB+ZVdzPNEUN/+UD+NLItoEt786qQg8ikru/mNcexvWWyVpzdfz4n7xHZfESx/xEZb&#10;mOqlriPn6ooD+HLLgr2fXNAGR2FPxfGefM7+x+xX0Hzd/ls77ra0Qn/Hdzrl/8Ih79OHbRmR64cn&#10;nXsfjVtnOGLjaqdCdFPGxhNTeG0hh5KMUP233hbc0NqcOzBd5HwCnv2hdYQu/kOW0F+59AflkqPK&#10;H6HSV18U+uTv2actLivo7Vj58/X7qOrQWh6wZw4S6YvXr8cueL5/tsMa+rtdnmPL8fVNbuPmrnm5&#10;xy8z7yhm+kK2Yq064K+vZB4XT3ScT19sSTs888v3f0/uyUm/hfdd0J0FVhdY5uJjonXROl9qTGVO&#10;sOrSqbbMthf3kxccs9fEzrB9/b12XvzbvgMprtf/YtJ5ANgtLjQ6lsumD2qPzvlqPgv8xDJJZZmV&#10;eLbGjI67aTWW4t9Fhuw5/P7775NH52nEuTAxdsBrZR6+we94wI8bkyNDVlMKq37aBoZvXPSTe3qi&#10;e9pTGe5TZkyb+Tl+w1Oflqedo80YCHoWHeSWeVL4K7/xktLxOTSfsVT/hR7bukmjedyF0NT1Qp1t&#10;zr9cFNzzuHBvbLno/1MW1nqBLPR7g+yjf+Hj/ADcPgEqFPCkv/Bsr4iaP2Z8Ak9/Tx67oCLXr63c&#10;YKZocxHjm9ywC9645kLZXtgAr9RG5PSH14lbbUszO9f+Ps3661lwFh5oKLbmB2u31p/Q+0K/SA6c&#10;/hfdzgUOeOVLh8jpQuUW9T2PDJ4/dD3JqmT3lOmfjfPo4fyncidO3/4yY0bpHxri3yKKee7E8vS7&#10;1eE5PtNN4UflqVd/KzY0+Ej8fP113sKVxfvvvptzhvI0niaWXSDuBdD4F33zXVs8u02fIwvf+43X&#10;rzPH7Tw3SnqdNB4ufLnAufMaF9pXPuLpgy6y75zZfIZceLgY2RsK0geuJ0BplbbKgH4vbA2d3adD&#10;Y5u9Akt/8rYvBEeRE53Tbmz//afYPHpXzmybZxLr6ggMdwWnc8iWBlr4bfzbvz9a2d/8ID/RlTb7&#10;tvjLQ9/kz4Xff/3XfyksPs1T0X105MN5eswx3Cmz3WMX3qwl7I1qm8vogedf//rXou04vnw6poTu&#10;3AAQXtn3tojeiBW85tbIOq84v1nrx+y6H/qjdUIuFnNRaXy5c60AVH62G1vMuQwaq9bKpb2fyLBr&#10;AvR/Fsf9hK8caB9+58RnvBj4GavkwK7LYIbugxibL09+rnwFiD/CtvPQwLc+uGwqIqJB+CZGjmj0&#10;jlQPyuN/YyU7uLXY2512HufcAs3OX6tzYPKmklvXI0v6hNhEg3zgyaDAzyjW4+k7+t2Md/zX85ez&#10;Bf+8SLrjEh+gq7DhXcI/bV+FL73Wxtu+sH/7W34jOnLwlbGE75WJSW/VmHmvGNk+oH1kF3Zjsz3W&#10;tkXd9MPUjIhtKk6OTWF3HW38OH15YfkkDI5ecyMtubtmgGR1Hxl2noIn29iyeftJ9EfriLridfsx&#10;uZ8Aq5+6F7Chr62yvJDjRFHaRpZqce+T7zDQzmPovKCN18KEdtsd43fq7fvIG9vOV/aV5T3xMUjb&#10;NkfzDU59f2uYbbNfONv8PfGLkXp9YOaf5F7aS4/sqaRnPuYhIVha2bToz3y3vFXaVz4mYxs+8YXy&#10;bdHlndrLUC8R8RneUsltL1BobVnZ9gLtxP60oi2uSLw4G2sg+kQ1qY5Og7WyOZq+pLs2H4VWa5Mb&#10;ZhuqqRtbHAOnAV/rRqC7ny+t2MzPMcLWxi9yXXKD7VR/9PtdzilmfjIyAJJrf82NIeiiUZuFE13b&#10;/7Jd+vuK78IEwRb/54d/nhdPn4IULomAL5aGeQX9q+QT+CP7ZHoWNJSnHEDKZ2EHZNCe+2oOOfBK&#10;ZU+lv+fNgW0PyK4x7fFTHrgZhYpbWpHtsmfGAGNQ52e4HLnL9Hw1xp71kWnrmleTsz+G96TxlOdZ&#10;v/tdq3MQOyyt1UX12sG+8jxeeFt6adv21VO8GNs2vw+Vm87zN3Cbw+N3/eIptzlNgvLwNxe5Y2X5&#10;7Xbp7xbNg7hVL7bTB1N1/K1x+aP5ZX4icgt/tjxixgOgZAXrY5hnj7XNzuvg6Y4tbR8dnJfsTyrs&#10;WNn4R6/nkAfnU5uNj8BvIf+WvYDtpx6e9dv+W9tP2XXxdhzYY3rLhXze/Hps87ucq7Jxc019cs6r&#10;Ok8Xfg+jLrFsyz94tScDnv3a+BM4D/Tf1Hl9Uv4RAb+a1JpkSt6kmuCOkBSKR7pQE5gcR9HUS1SC&#10;XIDrzJdBAsQlXuNmu4aE+yzuvFW2/dn23Kcwik+4retk9BhjBw7B00E9RHrSFzZdaEnAmewlc2UB&#10;YCNyBjR6KL8mWN5F0Le/js5v3EUcfRkGzytQQ8vrvrhvi8lBho9UnQ5bmUe/XbjZyXwNHUQ26UQ9&#10;O9Xp6GrfAOMJrb3Q2t8CFjRsnY8T0wZbPAle6Tb7jvr0W7ZsN80DU0dHp7/nFcvjYydQFpiCQ6Dw&#10;VZyIKeBrn2xLS1zk7+ecTBt8+1s4qevAVYzQiT0ttOQsrfhoLJ2NGcsnK3cvLC9fJw3hfS+cUTl2&#10;PXLAd8f7+/Dmm06q8KXkscMczoBsX1kZqkMsVJ1ST4YXn+NTdXCeuLuvzYk4GS06KBZE6FFa8Ulc&#10;lP3TR3IytSf09FDaZ6KLgU0fUr+TeXz34q+FgdKMXLtFoTjZ7qCAJs+DUeChWfqEUdo07T08u2go&#10;O2gQcT4GHWhpz46t44Ur0ie+6LeyLIi6KN7D5pXstS7b+oefTxFPnsYHh07bE4FbTGbFxfrIcaRr&#10;jKprEqZESvEP7lJQd8lHqVPoRqae+qa+cmo/tMov+8U9eKU1xl0yl1wqxFy3h0YPDs3RqzVj49T7&#10;W70WrxIefuraD46PI8xZnDx2DJ+1DZZg62E2O22HY/UYW4yd6oIwmzr2tD+WpeLKQUZ8C3f64S6a&#10;TZwUsryJvRMjd96Z2OjjnnAY+uiM7I2b0N4Lo+jDVSo7+fN5Try2HoycYIK5RRsaLWHGF/KqXKxN&#10;6TYgJrpgwbAZHffuvAKeL/DkU8h70QkeHAUPu9rQWttoE9uOl1fPhscAF29w8MHsB63lpV/noP0c&#10;/a1f2Mkr8svoYdF8ZbEgGEbtI/uqaXhleba7r/7yXfZnUSdju/552qaPVpx+4bNylGi+HLev57zY&#10;XKFypa71lX/y3PCygBEZU9YXFp6Xpry7C6HqCsc28u2hPZXRMX7esWT1cEzGPSbLfuDJJRG27WAy&#10;GvWiQ1BqMxM9OlSetkdOE83EArfberJxaXndFX79RC+8hvf4pnCNFcxFkMXIia9UlM7AjC/Y2+si&#10;hwW6WsUZG97zgQvxIzvGF/1wngbktpF35VwZyalsPZ1djFv7P9t235ZbkDQ+f6yg01y7Q1OOyY7P&#10;+v4l3tLZ7cgLZmXfWFC3+2ublWPEOTEd/ZXB57/jo2x33LnmGAFFq3MkOIkPTxy73qx+7dN5cPtG&#10;Go+oK5/5Ftirwe4nChyyDt1D6MDSjX9eloFZ/Z5t0aqHK4eD7r8k+0SpL1TghebYc3nQY2i2PXo9&#10;7RvJu8C5MOj4fT8wtVVkR4kOv+SpNr/1+lXyYRmlfucuv+RmUjlZnL7Nb0K68UOZvkf/O8+rm0XB&#10;sYsbyByLU/lOnOMntsjVHBgK/KiQjX/QJONPeSXssVqPC5QvtlCa/7LwTf9bTxhT98MPLjDgO/zg&#10;iJ17vv/SphtPetvFgyCnkG/Pa7RvTtPs5PJtbhIYvBHwuUC1ZCZmXDyZ3ArvrHuXy/h67XBiJC2t&#10;z1YucK4wcJlvnXnj2lWfGRuODOCeZeeNauWfwRt/gWVHC+Muwk1umjHBYo34+Sr8ndjvTToWKdGY&#10;i3ZeyTt5nS17Af54cOR2vjC5jG3grXwzNpuXbJ4e+7qI7ZXBfd3ujteRkZxkqFyBMYa6iY2djQ1f&#10;fn3e/pS28khD3yqVdsfNqWubQ4+dzNk2v/wofiI/m8mL4Zbj2Co06Pfn7/5c0yLDDr1InXPS1eln&#10;cR56d2yOP7swc8YoBBKtlQecO8L79Fgp8/e0O4xpQos++u7tV7lFf22fBei+3Px9mYurDEJ++q7e&#10;4JWdg20Mqa+s1Wf8BM/Tw2wB/4tcqBEXLpzymWJ8F5P4oMEn/OECIpzGWNrUu9D2RWJETv+Xf/lj&#10;dD3xkJjbeZx5k5uL3+SivpvUV3b6oaXs3E3bnGf82gumbY96YoMu/Qs99euH3ZYuS504mHP9c2E5&#10;8m2eCEB5eMoVHfBiko54N3ajh/2VVby4QOp4C74Ww+D7VL76Z+yurvqEt30Fv6Ny+bio/cUf/lC4&#10;f/u3f6vOblT7MU8Fc7wcPDnPE3Zy9fBZerZI27IzGZ5tCZjmS3HIHn5rVt3IIS94Wp+v1E0c6dNu&#10;gJF7lPeePD0wPeaFwwvOLNIlrtDPn/++fSh0Kkto47F+wl9ZOUszMN4wsPMUbdM+cyNTNzIv3rbR&#10;vXSjFr/tGMRf5FLINTcgjDzabvoF6ZdX2Mq1q8+2iO0MFHtYmOGPZ9pO8eY28bnFvrHWlugzHqbP&#10;nH5GH7JvjOiTc/PDyD363vTY7bbh2G+PbeVnOHy6uJUz5MQR/oq66thjfXhuehpbjp2X7sDKgUOD&#10;f6tXKtBcOHRHj+nf+zToxIkLizFAcl3hQ6v2iFxrR1v+R7/zw9gcPfXPC8kzFuI2BT2fi47gS2nu&#10;Cq6/CFyZ5XRw4Gt7QqR0nSO8xN7Ehn4/dLSDF0O7X9qHbyvztfz3+GPbjW1taD4LfBc4neM8/USK&#10;lW/1XF7gdvxF65q5HdlwWC0WB9ynyvYd7eBf4+wDOOTYt/A99WjMafMX5ptPlt9XX01cL93ixgdh&#10;lVgaezzx+EDbymKLh4v981VB2y5WyL+08dz9BSfXbxUwjRmMCZOyeXVx2+4gMPq/cYIfnhdopnmt&#10;P7Kcbl+5lsashQzltSW9q/vx3qXHidfVo354qLRvSdF+RB9ekfFdbiiLoITuPJF65Adogwd6tvrJ&#10;xLg+O7LJF6/9OS33t5uGkm3z80zmSaFFDyxiG3GN/oypZJhj9EfeGafwlx831vB0EQvc+GVkxXXt&#10;Nbku8W+8otdp23axMb8lyq4zH8WnfxVwctfCD4Wbj+Pa56w9r8ytd3Hn2G/xnnTopqij+7ahp+wW&#10;3PSfscfqdME89GpdmKLVT2xkrlVaR5byOb4rrbj/gqcHuVMKl914qMef+1pdPgVj3qjUVkc2x/Dw&#10;efP4reb66ci38GC3XHWBgbtzMXG1olbfRUA/Nq0+6nKsu+wc1LG43iK+3SydzJ64CV7j4owH8dOz&#10;LJ+QKN2rTQw95hIJM8pfzXbMDzNMVrYXDR874LsTT9uMt7/aaytfbVe+5c0Ge+5w2SN0yPK5sn0D&#10;L/apzR6moKsSy5bW66ddrwcrP8HkkvMT7fywNMldvQM7+TVCcU825OxY7TB6vY7L+uHB46TN5KQZ&#10;w5fP2rTxGSrL74H6Ylcsfa7oQ3gvv+YdQdPAyZx4gnhOmn7Ne7aaFNMZ+xrknOBcv3EnOK8EOZ2n&#10;rhNch1g31/44dhczBAJQpQG0B1N1fV/BcWokCkq4M5sxLMD2dcQxnMne9YRp4Er38TpIJODXmJHL&#10;iXLr8lX2ObRA8dZE9Jxc+T22L3PSJdn/kgvE5RkKnyps0pM48hxnvOurvDLpDE0yXYvVaX9/AnZf&#10;Qb22wKeT8dgcXu2QCd6+Fgt/dZ0QZbsTsA8H+JEUXcVJjxPn3n0anXZytosGi3/cVruIiXc5KUOj&#10;v5WShWB2VuaCdU7QYjeT+q9jKzbe32To4kbgyNlXgn1hESV2DG+47pwH//u8CtokX0AqKy9La/dB&#10;wwXmakKfIyQ77AnFhfdo0+7DppUtuODwUud/yiTntSt+fKWYKMBxkugkl/3AeU3bXnRH75qApE1n&#10;HNnxHw49Web3TkDE4qgBlg0lkBkQ8I3f87c6lcIhJMFpb+I5+mjvHTYhCk+B62/QJMWTLVO/xR2k&#10;AFTR+QW/IVLQWGxRPrld3No1UJUjtOlNv29/Pwtm9UmOuy3vsa9+ZhDsCZ8BL39suAYkH83U0WXy&#10;FbuHvklYysqAdnUPxtZNe8Gur4Bdhf/AdoLXReGR+z2+6B37gcH7dbEouQW88qRvkro6b31P5EJ3&#10;ZVy8PV56z21liQx85uJqslOMkj7lbsKwFVl9FXkPbjsvDXYp7uYfT5sFzyLbxhTYOcGZE+a3ybkm&#10;N3tCwUZ81X4kRxgca6fxgYVDC9byzddZvOLTEAh98RZ5CZDS2D9xZ7Hptd57bLv7tw3HX9tGFm0b&#10;H+qf9LtQEp5r4wpAjOjOJtcTLsGrXql7Fr9hvvTx6GSPD45smye0NYaOfQobJt0ex68u6Fef2BZ9&#10;cqxtpm3zyPQDfWLhbZfObCfmirdwxx5404lcFisvW4Qvv1e27D/fIoEmHB++9ITFx8ol09GNXJXB&#10;tv8jc2MmtBT8Nr96RbTfZV087ZN/J04mjmZxRJuyeoN7FvV0W9tc8kdnerb9+BWuhTeltsnY1pxC&#10;lly09ppzN62RG6w8NrCJK/kw+r2JzRT8PGFlEopWvlrXm9MaK+zvFZUFL1wPMhZUpjT84Q/fIvlB&#10;nKyutviAWVlQ89RxF1tKe2CGi++RzwJqx172yYf95WQ+KP8sotqfJwtHSDrjV9vEBs+iHm0btPUF&#10;PvxcGb6z4Gnfwpnt6rQXQu4FJjxGXnSH57191tlHa+vskm2qhoa4WNoDF5j6b/RY+h2HqRJ87Wzl&#10;oCcYumGI9gnQtFt4M9mfsUMe9xlZyOOv4RbeMRS2nyyzoP0hzJ7YPBG3/z7rkl5bos1s+YURUtYW&#10;jivXGKb7BcjX1M/R7M+4tLz6BpYDl0fku3BSmx4dD6sSWB7GdDwTZUOYPSPoecD55h8YT/j+khuE&#10;FPNeNx34sO/qMUTmW11PlI8Pjb/mgvMZnz1l6iuYj96lJx5c4NKV8/e3H09OP0zoZlzjQPrEgadl&#10;Nq9l8oRR8+hxxODoz2Io89fosnUoFD8ko10J6j/7czrsBra5JK1iw0+o0Fe/bP6kXP5jqpSZn04e&#10;MO4NTU2dfwVnab2WGx9/fT3Ymee1LjIYv6f/k2fm/c+5D7jJ6171nzyZp9SXvvOJ+jpPLsrhlVnO&#10;4f/8Kfb5DewveRIDLp5volRfzZq8Y85t36toGw/RpReAfwzeF8Za88bEGV376uPMY0KDXOQTt37f&#10;TuHPqJXitZkzHs75wy/Jv38ojrxEBsU5jHMV230Fs1hRvJIW/Xma7MvrCeJURY/YoXnj9KswnfnR&#10;xD+fNPdE37UXWuZtXnVKH+cZ9Uv4sd3X77/Oy6j8zEXsl5zvqd8dm8hyx8wskMKx0OLcy/bb389v&#10;wOOnzdail3P95q0xTHUiS+Fiq/52eeK0T8aySfAskGYndKZvqvNELTyftV8NdXB+/un7Hm4cdhGI&#10;KWMvMcWu/EYMMa7wF1v97W/fNw7wWfzqEDkyMleeb3IeqX/0TU1xd+PWeUTWML58n6cXovOPiTVP&#10;unoaFC02Fl8+jsmOrpjY82GvdvfUcN+g0Xww8oldRZ748u3cIIUG/NYfW6CpuIBbmU/8tB9HN1dG&#10;wOyiWC9cJ3bZY8+XzY2//fbbwE1ewGdyX/pT+Q1PxgRjuN5cMv6YNypM7pjxCo1n+ad/+kMvcrGN&#10;eZELXl9l7g7OVr2bXPiCfZTxxZyDLa3V1zHV118TXhbHxh7aZ/x0Y9vTZu2gmst7F+PRLb1uhwbZ&#10;xL65nZ9Iqe9yodObhnaONHgTz+LS+kVzTEjog+wOVj4YWPazP35ZffYJ6YGZ+VBjrLBe0X/H/2tc&#10;usBbv81TravnxNpXX/HvbZuFna24is29qu7QWtiZwySMEsvb1p183biiScy89Lm+10XdtP30Km6X&#10;v2r5jB+sCS7f1Wd5WR9JWo0t5Vj96O4LYNhc3u5vqOf4q6/GDyPTM57Gz4Yi9pWPd/F38s3YEU0y&#10;4KX951+mT6/O2lukqvzpP+KDr5svj793HqotnAGH8MF9bMiOX3pSas3z823ycHzmt2Rfl7W3LT7i&#10;/U0vNJ/++kC5fmKvAmTsPMSMeeww/Mcm64OJ372gPgjL0xG4/TzrD+kXm13LauXR6Qmgz0+8xx9L&#10;N3Lxq/rmy1MPb/kujS/zFgF+4EO2lo9Xpm5zrNh/uqC6hm5v0lm+tmCLMThv069LR4yjFZhnMVaW&#10;tvYUObJzF7Rq3xODB28vyslX5vvkgP98Or6SHnryO532ZrPmtLRV12yrR/jutkLkqzLjeehs/eut&#10;5iPaNH0EZ2W0vT7Rzf5exJ51neGrXmHNnTOmRUXL2Gv2gZYm6DlYoG53PHyqIQds2fFtj23bf9KF&#10;kl4eJXOB2HHOe8TE8Cv98BV78lHnUycC0EnPftD4cFeM1pdyU3IAnatP+Ots8xMttJ/xjN/Eas/L&#10;oob4FustkYEJoBrCxQH6SmlWxtv3aDU+YpyJ/dsu4BdXf+5Fd7I1r53zp+A3Tg79MrKfP2XzLYHo&#10;9oRd+lsHvn4ldeS56o8PWpd4f5aFWfh7vD46Rw5zVrqFbEt1yYF1EW9K+SbzKLI8C7v1JiRBs3hk&#10;2gPAUHxeiqTlP1TMpZTG5EPXJUL2ype2GROxvJmu/9cG1TXIvQ7Qm3ETl/JE/tZeN+3sJX5a6Joi&#10;XDKKRJ4ezlfsQwYg4n1yZKAODJx9jfP0jwfub+xaK1bWB9UjgX9MMfm77cenfHXUf+LoE1vIIHbX&#10;XlvfbXW5aelHo1usemwATp22J90XdM5BzxFi38F1vnAbjhwrI6tqe17cfvL7GG11c67/qdZMbTJ+&#10;8UnHr16cj3HyL69dMRz07Rs9f6sNxsLWT0+KoPQwih3UvY6B4yrE0pZ4wOg3yj+i45LYvMH5a7c3&#10;//f/+X+FHYb5nCSisZ8ko58ywdWO0TOxL9E9aWsyK94QX8E6gRAwSRQNmmOESRo5GYvWyx8OvhKb&#10;iVGTS2Ry556LCZK/V3b9PZMScH4f2J09YBme/Ps7tSYe8L7PiYsgEmybcMk+/CeY9j3x6vZJXDTh&#10;WzCV1LbjV77osifeXRBo0o7cAvJ4e/XXmQ2ye7fp4u9J3r4C1IVWMnYykQmjYyeg+Po0KcRSnIhG&#10;vuoCd0B/+20upnainUnhsRc52AvvA1r4HNaXTdQ5ICfbVZ/goD0y4zu/QbkTP8dOtCVF+2hsQcfC&#10;N35kYTsXb386r1BbuBfboHuFmgJ/da2t0Us9LdGc2Bx/1ZdnIg937JNOlbq9cKAezfW5/a177psM&#10;ujhiAudkV+ld17HFnvD2yQB9IXHntW8m5aNjTpQjoJOb9pPwMICTV8d3cugVa06sK0t4SVo/Z0HH&#10;CQlb/8g+J6eB6ef0N7LoH/X35NS+gnATUuPy6HXFBaSU1VHiEgvTB0JEMJTPMCUjG03/mJhiC/Gq&#10;b1sAwr92hHtKL2jHpJ3ghR4fuNnjffSq/yrD77KA+YdFuWQaz061WCPfU/4dBNHpHVKVd/w3sujL&#10;wTi2YSM4fGBLV1s6/D4ngCZ5fFYf4JWP4lj/s1Xn9734FY8uELBBZNA3ht/BS5341xbkLlzSIL20&#10;fUIM5NUKpdl+G5jaJjhdOEocsLfYc0OE/rcTlck3ocvm9Ij/Wtb2oUVe/BXwaO5rtOE1Xtr64dfT&#10;zmLxx/zGoLrVb+MEzdYnD/0+fZS8jaWQ/CqTOv1bfvEbU/SYxZNZRNEH3RhigU0MyR+l/5Bt9RJf&#10;+hlf98Ts+IYOji2w26KpDpxPfZZjxTE+6iaWJ560/ZhX4G5O2FwAvskl7RaR8N87VV2YJPfCojn6&#10;TT988iYP+SzUyU9/+cuf649//ud/vn67V/9S2LL/D5nRAjsLb/dr/9YO6BsDTC7WRmiRrTDxn/wp&#10;htCgJ//J0Ss3XfwOrldZogHPlr0sjsAjx37WLmRVyICfrfKE049r8/AUL/av9oOrb8rL8PHEW5kY&#10;ye+rRVb04cq/f8srT8X0N7Hp1337xbSRCz8Frf3A6zgU8ejmuDEXmnRXN/OCibHFQyeg8dO3nSPw&#10;o5wsTvWt7777rr794QfzH/FlkXlihc023kjUfhK8Legec7WqE9XIwzdrs72xDl2FXLu992cBiE2n&#10;Lb9MkXHFmOoCxB/+8E99RWx1Cv8Zpwt6fVnAk7/YQSH3BP/4dWlfHaJQ8/VSj7H5NrOz8owNtCd/&#10;zYVhOWN1Aa/P9yJC8OaizOSUEvrEFzZsBB+tueA8T56iZ6yu/g+D06n8grMTfHQUY/OziA1l5RTH&#10;ClsqC/88Nq4sDwt15GtuDA47i/kQgBx952J/iX3kqxcAI9NTjpWh/I98H0FNlfxgsX7Ggc7bTqys&#10;mjuuwN/+0/0D4AnYvUg5JzHRIeNR5xYde9iB74J9cPSRzhfSr/uETOL6ioMzT6E7+Pot+OxX24S2&#10;+ZR9uns9q0VSfvQhyy7O0u+bMz8ks36ksL1cYUzvOJ24U6cdPxcs/vSnP6UP//V3f/zXPzYm+Xfn&#10;CT+6iJi+DP5nC+yPMjKnv5M/n81XdJ6y24mjH1wgyTmG/KHIqd9++4e+Kli/Y58tzzhdH7swIXb8&#10;5hzecqU6/ZuNfvjhb8eO2oeS0GxOyY6cNDE+fuqCfeqrb/DZRbni+7S1Ll/yMD/w337wdf7k4q6b&#10;bW03l868JfPsnB+NDrlQlDETLlt1sTs8+ju68V/zW47JSAY6qut8LLI5ZrO9EQxMx7HQU7SbZ9Cz&#10;87jsN98zRmD1MzzFLhndvFtZkqPZnhw1QeDtdzwKbXR9XGRe22z/cdybEuMLOdsYbvyEa77ivAYu&#10;ef7y579UjqXNdpfcYWz+Cb/xGpnQcKG7MImv3+cVxWOPPJGW49p0QyxAxnb6XE+pRt/pm8k56Vfi&#10;f3WJRqXry5ikiKM5XzO28fHI91POQcx5vs0YohxzF2/tod6+GGJjdJSlY87373/69/bniY9ZjBfP&#10;z7hbGh2Xg/PVlznnC919PbWfURAfeLjgKo7gzHnpjCFPmdDuOUJ88FCZ0i3sg9fCwO1ftmTvcfbB&#10;y0V8w0fs2HPInAPUv9Fjx2zbzg0Dz4bNPVfeCfUT3wSQyytj5BTX9Fl77HkFOWqz5D7FmLLzCnz+&#10;kByyNyeoFwdkvGyTOBOj9BI/9NUH6EY+83M319CDrIunb1GdrdWDnfwz8wJ5ZWxUsUr7bpcv5twF&#10;jIIWN3Tsj54WfcmwF/rEDN2s38jv5Pj+++8ql7kX3Z5jK1pojvxzXrGxd/WP8PW7rtZ6/uVf/7W8&#10;ew6ePrrnk/oh3cgiRvQNtlD4ku/FL/+/LgunnvzooIfUcxxEmz34tnku8Oyy5zroOJ+cWNAnRobx&#10;UTwXfD4d+pvvRhq8tKMBb/sUPmsjkPrI61L/UfDQH1u6WKd/zfoNuepLjD5TZm5wA+BNpv2wyx17&#10;57wkfYHM6vGo/+J3ZeTFU/7M/C39Y3Q0TvFP+n1o7vmkmLbGBgYtNllbg/nLX79rnX7g/yrj6owH&#10;5+JNGtBQdmtf319bLG3+AuO4NuLTxIwYapyfGN9zhYvm4TmmH2H2J1jw4BcyK8ZVa43yA14bG9rw&#10;3Rh6PsFNR3mGfD8lTxoTF79j19FPf+qaSrZgnwXt+zOyaJ+539hm7bNb8Mput37kTn/ftgMXYsm9&#10;d6y3PbovX3ilka0c9jzufuhddRinLO7Fa6rL5+y+2IzEoZNatNangBpf5Mln5lf6+fgcbPtPdOGD&#10;6fe3zdDZDxxyiRFw5SMP529zxsLqAyvD4jCXfBvE4pBtj9kPjtIYPLaVX8VgEl1hx34BQiMfBf18&#10;zbZNG5jTRq/GVzzX9aOCr8XGXkiJSXBbjggX3XBIDI6MeJdvgPuKaPzz933mxfCsEz3X3eQzPMRd&#10;eWXb9erwvC6mxyrmWrN+l3EkMM/S8SAVqsU/KyrlXP+a7+2cM62PvtD+kbZ9QnBt1+0xF3rr19KN&#10;Ij2fytYYbyznU3qLGbidmx051fv7XDEe49PYkOcP7spTGugcHkurvBhuy2MXy8W7mg/sUz9tM4cf&#10;qOXZo0Nv5pe33fe8Y3WD3/kWf+bTUlknVy/NhZ/2kc9+Y7mVE3crd+32GdOBU/D+bFkaAWPnp91m&#10;vrRj1viPPNZmBO3OH9aHfGPOjI487hzI/kdlffB76o4G+vqxGDJPEpboPAuaCanEv/n7rJuR3Tjk&#10;XEOnca5nDvm5ctnp6f8gbL7/HK42/n7Cvva/OdizPNvV6xfKxgE1n7ruOQV9nmW76kGfpvgEfWX1&#10;2nF5+s+sL128Arfzwd7ol3mcMg9oTJ97wbf0Y3c2xibHm4OX3/qlhHwFZmmszPRbGZpzAtOxXy4F&#10;r0Rf8PoX2q/9KheuSRZlccGvPD1vShwtnzm/RTf0Q2Nz7sK/lj/PZxKWUY7QCdCEWRV4fYUfkVXs&#10;IrjCdLu6jTPRxRDsfpzI6gSbMCmVVJFIkWTGOHDw0UGckJkAOgHq4mLqDUo6nxOlH7NQ+zavvXyT&#10;OxDhzEdimZPIGnZlHPH6XfkjixPhMKp8OwnTli536QqBvM+TvLHbnLB3QE3QMHb5x7M74G8HWP03&#10;4XbglQxEAZvnLk/nImRoXXLQz29HhxV7bclmS8/FX3cr70mUVyOZFCzfGKKwS4OJa9tzt48EsnbL&#10;TgMym9pevRM2tHwuuENsk3/tEsI8qIvVttmCJ/MnS5p6AfwBAhevpTELdaNvvPBRUmD5Q8Gz9jv7&#10;T7m1LQwcH5M4d/dZrHOCqjyTqhNUFynAotsn0fNUVydGkVuH68WwxBBaYpvMHUjiS5M3k52ZLE4y&#10;JcZlS0ZLWdnm6P5Gj2r7qgp6dvJ0+ivTbVKEFTFD6/bBDmLs0MYDFCsHbmJFFbqSxhYDHB3HTqk9&#10;9tJO1uE5kx9t4q9vD8DnUSr/4/i1nlefoeTRacHrO/3jFLLgNX0v+7GrV0D+eniOrSifSDFQ5O7c&#10;+iJwI/Pga6scObSAzq8u0Op7b+QS9KrjMJ6MGGCGPUWdwveVK/v0z1JPc+ngjOzaO/Rk4LaP95zQ&#10;Z2GEneUO8qZUO3r+RgFCnOsO9siMtr9nYZOtt91SGfLIYxck1feffIF4wPFrbaV6gJZE6V4Hjx3w&#10;Ddtsr9wYuo3BwGlfO1gEcEyOToazr8+pA28CbnvBJ5/x1/Zx/czg54QJzLV4TJ8c68uLC2dprrg7&#10;AFuYoPqe8GlfGezDdbwTzr2ouTqB6VPstpFZgXP547X+aYFLV4tALiDYdzOK362biyF5Ajd16Cz/&#10;iy4fNUzHTi4UszV7+Cjod9xko2MfdWuPtTNY7dMFNyGpDY3EpSft4fnQzWfy2zkZjRx9YujAe0pp&#10;Y6U2QzvFPj1238X3pzzo7oIQv21b4SPc6/lI6/XZ6E3/7ctzccjFiBnD13b0Xpor119zkUgMTtvE&#10;uoUV7fJAx+uMzbrn4IortuAT9ommp+9WsX4dG94Vo3tHSGnLgnBscfrmA6xwK1tmMW0iG9vI5Xqh&#10;zy78GV+EwhSyXAet8spYjmUDbdM+MPjcZeqe+EgtzLN+6p64QwVM5yHNcxMv4uTG1R79H/Fw8//8&#10;Hp43HX3s5PCDtu0r75Paqrl8t21knbzb/TTc5ht7TOtizHZjSH8R56N3IOmfmDlKpnlkfsr9gtLD&#10;hAvTeHsB9I8dkN84OHPpI3vqNheg8rTN7u/C5LQPr/UhmIWblpffcuHEJNWHZ/PjwYNrfBR/aIJY&#10;OJS0zxxDDB/81M04XIj04bsvmaexz5yU3carzQO+c2ecvm0O9eYaNyG6UJw5udyYvt4T/MCjlSit&#10;HJMj5Hh8T7/O24DuJ9fGz9rWJtUv9N/lIpqLNS64dPxJbDp38fQK+2557Vs2Wf9o81c/ktXF7eSJ&#10;5lk2Cb3ly1ZvM7cB6/Msr4+3De7aWF1zVvLPk6Z21NTJTUmDAQR965zG2vmXN5k75M84aAy1EDh5&#10;zY1cdB57lX5wfjryO+5H3yjl0Gar6KuQQLv+rdivX/nOPC4x10LW2AzfXcgp/PGzCx1ulPn9F7+P&#10;M+Xq5Tbo+43+lsqF37HLe29cs0ExAABAAElEQVT7Cb3yDZh6Y/VejFbvLSnKC9vqh5FN6fjdHJic&#10;JX8ff9m4EIx9+UWvypJw3zihq7gar8QW+RMP4Ny40JxujGKLi65945b8q0/IlW6gTqw0NU28v3mb&#10;m/jyJHUFiJxRZUrFvm2isvMrtj+2wneLeUrn2qkQr2tDfVJuMM9d+TbGU7Ho1eF9/PRL6pb+9ueo&#10;W9sX/0QLG5TH2iuUwC9ttlRal7tzwa5t2pCvldHxT/mJhbWpY7rAXZg9P9ammLO8T6zqj/DQvngR&#10;OOXSN22TV+S5oZsM8btf3rkgmt85/uqb3/35z/+etpnjGuPpQQZ4vengl8y1ju21gVnZLPDME14n&#10;dsp758zhFFh5b8bK4VFZQz9N5cE/6rwKFU/nqeiLGbnMTTSzljG6LW9b5Wzs9Xi/Fm7mcTsfniAT&#10;M2s3sl3+YdMQRFOe9tDlxhobvc9c5imLGwfckL0yuFip1P4nXlYefah8Enp41tapW/oL93q7frvP&#10;hcfW5RH/ugDHZjPXvPvF2jEREx5yGLuObeHOa9ZPX83xFnYDu/TxnbJb+onTOa5OAVh/gO1+ms8S&#10;z6DnW1yBZ0v2UMTx58r8hNvALtz6ls/l2NFVfkOL/PrPnLOktjz3wu/MY9ldv5yYW7qRuLC3Deam&#10;UHnQhaAdS8WAPKzgE82gVif67dihfe2z+2irq41SuTe/kWf9A5bfza0XTt2WJ03+gdvy0kyh4Q0/&#10;f4h99NOxM1yfd1l5/d3PefDgvKL7yWfkG7iv8jMDO5Z1QRd+ZPPRj65YyfH0spXy7jtR4qrEZ59y&#10;DcRV/3pn5RTX1KpMD6DSyfHmIzy6CH1gG5+R6e+5wN6xKO3W2GKUUkEvREt39J1+hY6fUajEYE5Z&#10;DboFs/jZ/48WsjsXeNt+pk+Mv9FB9/lRV13htA8Pv80La1ttLfCPSOoG5+U8q7jgYouxI91rjqHx&#10;+J63M91jUtfY+jT52Eb/XVugq6CJIN7WyEM5+2NfbfMzKYO/r4svTrHni032Qu62ITuxfhR88AKj&#10;1re3iyjkGl0nXjeX4R/tA0DG0b0Ij6/qlGNzw+Uvpq56+oVE4yx0MopVZyTAPGXf7pmGi0NpPsIf&#10;jrrSX7Ao9OQ3bdt4t6m/4KL/7lfHi+PsjJXuyr1Zf3XclosG2myVsvLZFj7yoffErSyeSsr/E37p&#10;/ke3I8fE1Wvc6nKHwuvmf+h49VxZK39jY+z71O1J8FP1Txj76BWWSY5dts4bOWYdlrEGU9v+bm/3&#10;06dsWxIv+hN65vLOfTru8/n5A/f0yYU7FIYWn/pcY/tpXJjQalc+cPrQnE/AmfG0MvzG0+/Ikatl&#10;N6uL/pJyXYDt0W9/7XhLfnoawzvWn6dj1ZJ95WSfLcWN7bZImdVzKx7bT9WjMTyHzvyecAiFLnr0&#10;Jdvi9xT26Ly4AYg9wb4cMYuTtp4/HRxrDluWJvwtO67vse0zNvcmzSft2uEgXL49fLkrs/a0is1Z&#10;rz6g1W33VxY6f7KE5spi21gM/Z3ysdUXTcBncMgI3oExWfczNEf5tUFPLgJd4gcLs/q5XzcpDBWd&#10;p4LN4dQlkPBXDM46puLCqLsMGBoPJzWdtKXzoNGToFjDReBE3cFJfWhZVNhJYxseXzpvSyKEDfZE&#10;tQMW2vnDd04I58SsE5hDg4z4qxvDjjImQS5Yu7BMZnfz7wleT1KPU/bCB3KdjJTeIb6bw8Ph0757&#10;rO6br3/fRKTOZIzVFta2k8VsXxRyH9r9HSO6pqPOZGUg1z4WMOgokFuCp+xg3jt+41fHPUm7+0vt&#10;s7IU6SNfeCqVlbz58MHi9SQ7PMmzJyu140dobTw0ttJe/0Tu1oePrc/Stp2LRzlJTuzgq0zdXIjq&#10;BLhytalfqzvZ+S7mq+61X3zO7/iAm2QiaeM99T0hOPF9Ux15xR1cpfBmL+F/lbTNpKmQia+5aL3w&#10;tk9wPtmK6lt5VxYTqCRwf8cP5RMCPUk8etMhwlBziv3qMjJvdSf60tRDgI8OMI/2QF/8XcxV4v3a&#10;jtwzwZ34WD62FkUUJ0ee3MWT/Td21pfXwmLaK9/JEXDZuflB7ujCmlyQPMNGKU891ifqn/uOydkS&#10;PLLHqOP7xNOetFUecLWdSXhiJ5p/nTu8Np6GyP19WfzQr//SfEdD5E9+YUNtDzE+kHHbqUb+LpRl&#10;u/lx4hTxQ+uIMbk4eu37O9UfHS6GB/aFvaIbW+7J+PBfydl39i2oyVsmVmSxoKDP6SNs5hVv60ty&#10;+2hrX8u+p74tcilyGVgwK4v4FitLz6KWjwJOmUWJyTn22VNh/ydvPH1aAqJt+S0sfB8Fz5YDuzKV&#10;b+pMSL0pYBaJE7uxfRenTPKODBfP4zf0tK0c4n8nFD/ndZpooU9Hi1OKWEtkX3KpIwsaYK9P9FUq&#10;X/dgBUYOyv/oq69NI/zVkZ0rMr3yt7ZZeZbH0odHhst+x2eeCERnbQV+99n4edz99jV+CC0y+D9+&#10;Kf1Th79jH/uVPfJ7WtB8pBP6wIpHxXjj6TD+cWPMTgrB/ZJXcabnREz9Z8aXy2ahrZxN91kx0h07&#10;x2bsno88rv8uru3s2x7UbFZuek3sahwnqFPAbHnuq1v69hvf0dN85+Z34y8vsPbXT46VpUU+ucG4&#10;9izLm1xs9uuvc/PU+gRfOXL0O33pSeAT+0sXHlUdWxxRyOR4ZVsS+tPwGVmf9Wgo3pwQat33tXyu&#10;ivj4NY0uxEc3sC5Qdg58xZ84TN8qnrw5/rnp3XteHaVvlt7OR9PcOUW218WuG+WDPRc1w+wulWPi&#10;nGqbgm6Apw/HbtqmL88ce2V64thf2+xWHTzHu11TqvPRX8Kx1eTZwldBvWjOsXyrXwwuWPE3+W1i&#10;XkzN3GPizpgx/pfjk0vTX9nPWyq+zbxgnrTJuUDoWDimWy/c5eRfTMLdk8jnU7hOuPHqPCj7W/gE&#10;zha+d5HDYvGd9zN+JRfr319/Pf5/oFz+7djK/2x1/IYu+nviTF7H81lHz1y4C7nwYt19PfnGjrhe&#10;vJX1ueWL2jK+IecXLhCSQ0PKnn/t02NbH0k0dvENnDw5OXLyyTPe8VfQ6kWsY7vSOvz3nEr87NMY&#10;cN7n53fgtz5zzc55g59Kgtde6JhfNtecPNi5Q+B6MTKyNt+Jp9NJVg88FPQrw9Gdfo0RObsyjk08&#10;5by4cnftEHw3GFROMvokH4DzR669eVRdf1JjTFIYtlobVZjH18bZ0u42tF34de7InmT3lgyFL8sj&#10;N990LJN/8/nb93kCJ9u9UXBZfNmnvkd2da/l2ON9sn3x1gb1S/j3ad40Pn3cWE6/1yd+ym9/j2yT&#10;axZ/6U3/HqNoay4MHv3xUMfWTzyyPT/1f+wNzvnC4qnfPonf+mx1S0Uvsu55pVhuvOj7FgvhhFd5&#10;Owz8U15jMV5bVsaVF3+f5WdfjDh2k5p+Y/7hQo4PeguL7v4msrqZrw+nHqed1eb8iO/Ne/Yib+RX&#10;kaIf6DvK0t75IhgfOZRsM+/OW5QaW/DFvDnHbQdrL2wEXqHHlPGdG5WxXv5uzFPYbdZjXLiat0KR&#10;zauDF5bvo2jljBtdbc/h3EREjlCtLl6L7GabrzL+e807fPLseRR92a/6RvWLvl55dCaT/c1zjj9W&#10;Fvd129R/Psfiv5/F/xQ97QE/cpN9MN7mNeNb4MrRCls59lm/qt992yev7seE8nnfWndwzZc/V7Yv&#10;gVlew2N0U2cMtOWj9p+IuL8jvuOXtvUR2AkfTyXvAvGtz/DBUf5On8icYOqmb7uxquf1ofMsYMiC&#10;D36aa8c1JuCXKInFk78TL8Z/8aAfsRNdPFnesfXMc/Eg17OIu6BftgezsWhuoPiZAnZ7+iVHo0fa&#10;x6Zj48Gfue2+oULd8C656miPLXLQY3Ir03/DL0Lt+cXSD6PCrBz6pUKr0j98tl1bMYK3/LWtBdh6&#10;+9rWoTUPoUQe/GqPO0aedNb/T/l2H73NsXO+NLkWfrNBtr9VPvTW2Loyv5Dr9K3UrXxoW78hR3Xm&#10;ZCUwE+fm/4nf6Cg/B7NjrfEWPB7zGcug69OLrmefXh+UtKFZPU9Ot49Wzy20p6hrTs3PdEzcT738&#10;1xsde+P2xLd47M1C/JGyNn5r/pK/yZnTBtbHHz+u7tHmBa4DMhQrdPtnfCtUvrLjFarKfaG5hx98&#10;rTwaSvPI2XHv1KmfcWBivDeE1hZu/A/3gwMuVJCKzvELXY4+6p5zq4VTP/QHz7HCBv3H299pNld4&#10;70K2+tNWuPC5zsfAXsawe8u4sk6ueknjqgvBxhcRDuP6gp79n3luBT1fzQGHL5zlo/nafyXXE//1&#10;fueoXbv+UHawK1d5HRnXR69pfeyYTVuuTXb8s+kr+V/gP+z6ov7VwaXzqV9+pX2c03yZKyfGGvXs&#10;f9n5Fb2VS/XSbt3qkfryiA7ad3/JmFfWR41VuXNaVi5HnvCd8ctWi344a5Z7bO3A+d9vFecJW+D+&#10;R8vOFaPMoB4aT923CUDnt5kDuhJFvhfndMfe4Bb/fWCV6rhzkeBtDF1PlQPCKG0rExjta0MgStyX&#10;/j5j4Vht6ve7tMP2i9iZ75fXttuufGhd5eju+Ma58zcdpm22H8Ot7NGDzPLBzJ12bBw8FNmPFZfG&#10;U0d4nR+T4/BkF/7V9uJm53VO7ZbWHG8cgP3CCUSVdfKaxv4tUhhIAGVS2e5et4H4awJxJ6XorOGy&#10;c++HjvpN5pmupGaKuh6Fj9JFEYNIWMHx27JO0L/Kq+D6tEv2Oc0rgPZ1zUOJU9JR0OmdiBOMX6Tu&#10;ddnJs/pJcDPBhO+10oIHb/SfiyJsswYfsjlaDxU+J+YmepGP/EP/ODV67Eml+rVT74zMHELSqR0R&#10;TtTWvqkzQapOq8cSDg0wZNqT0m7Dx1202rbUjo/jwRM8zrF2Ap7j8Jtus5g5wcsJ6soTopjGX8d/&#10;pbkL+S4MRJ7wX906uSnMTe/1ngs/T1m3fWlsMtZjDLqfKnyqiB8x8yxo+ZhAbcGzfLNlt52sdaIZ&#10;2PkNLXc/mlzcryXskyQ56RSDylIs/fQldPikEyiv4HqefIcufLgWJpVLvx7dX5vkWhM85Wy676s6&#10;nPjDn2del52Mqh/f3H2LnFc5fipNlEyY0pfGZkfL9snBwE/ZC5zw1KDJZh8th4e22v4B5HgW4x+V&#10;4cGa/Y00JANTPnjnQ4bRafSearF/06hd4LV/TaJVxwfV7dAZeeBGD4RSzuax/2F9T6YTlys73tUl&#10;A3ZPIJ1ALKGL7sg4euGH1/Sb5shUwMFt88vIN7RbT6fAND8/9B254Q6N5o5UDl18Rgdw7e9nYvF0&#10;WXkduL7S+23yGn7hYzTopCK/+2dR8cZ7CBFccZ6HhGpjsfQud60q4h19H7JcJ6CIp7QfnpNSsBN/&#10;R+/AB/MFDe1vz6KRXLp2Yjz05TcnyU4EtPNJeQQPb/CViSL+jxz67e7b7j4Za8PQX9l3sRIdJ6xg&#10;tZm8q9t8Ca+fkxPQIh94T/2SrbLk2NMf73+MDLFdcRoNt3xwlR/zG4mrDzi0XAi3MI2WxeAff/xr&#10;aTgmF/hdmHCBdgtcf/63dOE+dMUPvIgYWsdPOd4i3p7jG1il9A5Q6YdH622PDcGSnf5rA3XmJvuE&#10;1eKA22J/Fwj2Ijo56IgOHb3+mg5tP3xK234+s8AysWns8CSzm7bI5qayt+9i3/bNxPMIEdomjo70&#10;v+zbK+3RmYiDE506l0j76d/kkzN7wp19Y9Wt0+j2UDG6hK+x7dygNbYSB3wwN0nc+GMZx2yt8Lnj&#10;rZPT1w9bf7CyueN88Xc7MPstHkIzcfxrfwdH/fDrXnijTT7yz2ubFxfcredNf+oWKuhXqf53qLV+&#10;dJi5oIonPPpH/Rf1OxYnWR/auz2HpfNgfOiurnRSzEPQn5MA/pn8PzLxy4MG3z3Lsy31SIJ4yrty&#10;tu9nkeFzZS9erGyC8dcQqyz8Gdla8A0jcNp2y1b2xWd/bzDAZHmbGy+H5sbOkfWoM23qxO/wwanN&#10;IWCcMBXXjsdpmfYcKcYFtvLWjfkNQbQmXseW5FRHtpH7TeNthACj/zfHZ95trux3INmUTF3QrW5i&#10;8dix8gx/+Jvf1LyOMzo+YxfdPNzUPDc2w4d97vmg45H97YvXVw/H4IM/sgzusW/kvS7ocsAp+Jdv&#10;vvbJCvE35yWeMJ0T7cZK6KKpNC8lt9xl26b/t758jl1SQW7Otx3Z5PsZk7rl0FOwKUx4sD+dJufm&#10;hrbmR/4d2rVHPN/fyjr0w6V8Os+kT+P0lhdNuePXXARS5NOZ66zvR154FlSgR8P4OcARztOBfqO1&#10;N8gl324Z39w6PuvXdvUPe+fzZZ7A6o1lBr6ULgijH57OC1wAG7ONzXbBgw3Io31fp433nb9n3nHx&#10;lycie2NwK7PdC7Bj6/GhffabC72RiwApbLA20u/x0ye+eDMXIfDuW37I3xw2MpReYC/9076F3dFZ&#10;ulf9ia3nAv7iL4wtnvVNaGr3xz/29T1jta06C3BfvXNDZOYpFpCS+yYuQmhU5OTKQyY0bBv7aZAL&#10;G4upH5+l7/jL8VWeu6cePv3gmCPaJxPaLuCzs9hWaovIJ++Isb/nJ1RafwSsfq25v9hAMR9xg9sP&#10;b/KTHd/9lN8fz8+/hHd1OHqYQ4Hfz1Kp7SJvt0cnMcA+gz99yL5c9/59bqQMshsEGW1sdc+n77F5&#10;5qtDf3Jtn76FdWzN+MtD3LCFY+X19ssvt548sV/ml2yFvhtwJkfMPHQvHj9pDFmxPX7NYsYVQ2wC&#10;1sVftBUX6tQtjdVjz+/YZ/SYWPDbfT9njDCOlMbJxSWWr9f9r+Or6WCI4LFbnRXt73ODxfCc9rkQ&#10;Q3e2Gd/YNx75bBmZ5wLFhAc5Bef4CtzwW4zZrnzVC4y4O2Q3zobOyPzERq9xnhhXHOtzyuK83r/l&#10;ufPDXTc06Eke9rQdgfTd8f/QHB7zxPrkBXTusnovnRl3xJOLXPPU79ws6/htbuDyemdj/OqPX+3K&#10;KszCX6fvhfrF6qkr+4GzdDIxMbFdOuo/UZaX5qVXOg94x+J/X0/e9jd+2mH6gpudg3xjkPcci1/w&#10;cOlnrMld0oUF07nO6Q8q1cHZfVv4vYCetplHrY0L1i944Bp59sEeXNtdk6zsB41VKmdgN+ZCZGAP&#10;LlA8v+5vtIdS/4c/2eH7yP+vS2mfSmP7HpdXcDqnFW/Rn4xbFu55PPG4Ndkevp1rRWaFbt2zzad0&#10;Dlzna9k/gAN78NTRcZ6odZ6TOUHarFfDW9uIlTqxRM7Xo/1ZvfvL4ml3cvVv5QmwVyuz/QelciQ3&#10;0qzNM+bvPHhkurFmzFhrwspf+/TkJfqom2Hw5keUdrHATuxM28q9fFbk8s/B6FF3dP+WZPaKj3bs&#10;C5eK1uWb9+C/8P3IvTyHgrrjy6SIvQCtrRFXGdB9KS8dV+YyDRz9yKt+zvnG72CVi8Y5vjahDc//&#10;s2ycip1Y9Nl07a8cm+8XZ8gNwavuYK1sT7kWZrcPBtfuZ3fY3bg1qk7fCAJ6qzd8+8v/s/ReNx66&#10;19oRVqV1Gp7wDzvWrviuYE+4537N/0B8tmVfftRP55rNzDfxdw4wOdZ4dhc+U6qruEpMEuFpiwKE&#10;ZWV71UZu9WL5XeYge75QnHylG7Usvc0he7xwS/sDvy7A2fYGgrNfnLO/fCL4K4xPH+oHzun8HvHk&#10;zxF2z79gkqc20m9erV08+a8++ndLxLCm9rz4XXrTen+HbgsfHVy6kO1Z2rfMvzp+nEayZd7Gd/hX&#10;hsqbjLB2OPRf06u9lncY9TeZs12d2n5obD9Af982FoRLRlKs31aWlX3ryTO/Zzz6jl2P7kcOm14/&#10;JMfKT7b8KeoOxov2Np6vL/YE7lm5+xhIepK/skwovQufMeWCs0bLpcRp6fE5sTHRIuAajqMmIY+T&#10;diCaTpmF6tyh53ed3CGrzITKovfI1Ees8T1O1aHfZiK0Mq8sZN9kWkIf+WqCN8jkJMfEn4zvzh18&#10;TQjhiQY4E+l8jZETLQLZxd/tsC4km7BxEFoSzD7hWLqRc+1JlOo7y2ZXvUGOnm/S6a6Bjy/y2Xhf&#10;O7FpZTqBQG/0O5HkGPWnDb4CxoKGevT3JBfNpRvB8x9d5bnA1Z7Z1p7XdtranronfXWfK/goC7fb&#10;xXHsI+HgXf7baEtP222PvRpfxzfV4+i7tJcmNKUL8oc2X3WCGiqKeHKSKQbx/iULOm4M6MJ8eKKv&#10;E2trDMSeczGgIrXOwuosNEbcwM/C5NH7nBRWN5JXjuPd7NOrJft2p2psop7Pq7GGlE18PTg2gaQe&#10;yEyoBrYVAAOHztilmG2Co2xfe/IZKPkhsaGExtp39B9dLMA9S6Ceh5Vn+Drxm8lQB4UIe8cG8i/x&#10;xk5zAWifTk+vLRw9yY5OaYvt0EaCLvrET/wUX3tCDb6niJdOKgvXi5j6+iuZKaBOt/DERxjlqcBb&#10;LeueFrW3kKdPaqVC/nCxGK/6Lo39C086KaNbyKbly8i+uq/tHMOh0ODctnG89rP/LvnTSdbkkvEn&#10;n82gfS/klF65D/98X7K4yK3IZWrRa8xHF6ZhV2W3o89MEjyh+4WTlPO0Hrjm2SBWj7NIXBnZgg1C&#10;qDf9pM/J9/ISmceXWfTvAhAdJmdV59hvaPOMMWvsWbp4noWrpQPH5MiC3OT0of+khZ58QG8y+IjJ&#10;sWdkbSwNX3jrJzDwbNU3d55+3raHrHhUr+i8/l0YfPZCbdtq7uyd3AYXzMKTz2Ibet/ld9Z+/B8/&#10;/u5//vv/7G+u/Wt+C/M//2//GUoYZmgy8T02Ar92WR0Klvr3fx+fqKfLnryz3XWBm28QTVma9sEv&#10;3bZFb/Ipq4+Aqo1OXX1tbE2h18qzW7ALbwvGtu2R0Z+J09qir8DKGujP7kY4ZWWC585KMbZPsQFB&#10;a/l1TL1G22mbXDl+B0+GiTO9Y8r2t8HXm0buzY36tviJFWfcPnhhHd4Oxp6zUD826mJQWnoj3ABd&#10;tiADLlNGfjo863ehAgzdffYCcz2Ym/nAP/U/BD+5gb+luS2xObSndvdt16YLb6tO2+g78vcwNeZw&#10;5pl9/ZFcc5WFvyoOjTk+punBTX90Vonu3rAzvAfvY9/0Gx3wHL781hOgY28yNqddugQ08lps7gJa&#10;Dnc+ujxCoeQ6LhtIarddED4+ODGwOB/bPm06coIa32pzEUw9FjnfrJkdr13k8V6sat3MY/ak5NZ7&#10;OD/tOjVy+YzZjpe/J2Y6+oVfcaIq+8jp5rIK/j5zwWb6u1j/NU9+Biwf+f3p86J98OV1vH5nz5N0&#10;ctPKbr99MnrJU3zW3HByOELtt2kbM2+cjXxBay4j85Y+7T7NW9VtYdNvdgHWnNETtWvj9X3jBnAK&#10;WykLs7a2EPLWXKT6z4USfPVPMaeIqdnVv2cshjc0pj9S684T4qGo+bp2Do3xDTlU2N6fGV+bk50X&#10;nRitDNkHx4a1bY79Hr0bbtjbhfiIdmjBfRknaHSOdvDfn7hQbwz5JRe2f4hfxYRSXqn3E0I7/hH5&#10;y9j63FsWWQpavb0y1Nuiauej09r8EBy3h6aybdGq9Pfpjs3fzhHE6k9+Pzq6mYO8y5zGb9Z3bnH0&#10;I/vmUD4c+8gh8SCBP1PoNUJlw9ZZQKlccd76Dw38ug3PtU8gShl8eWY7MLHf4QtmxiW9c+YJnqA8&#10;iBf+zvvRKg05Irps35qYm3ib3zBN24mHlQOMmzrmvKecGye/5uZsfZOM+xas7Rdx15F55ln44/ui&#10;HBOSS/EbaYzjohC/KOb6xn1PJ//lr39uHb9uWVzHc14wscyu6++FvbZcE57+wHRdIuf3u8BD1v1w&#10;xe6zjw8/+b3lf8rn97kogsabN/n5qsOzMj3wlm/n3MldCppKcY+9+SSSVTZtYCbvzbi1525jLrE5&#10;chrX+Eifbn488qM152wz15v4PXx74Wr8Tl68bNGYY/F+YFv39nd/zW+0fv31rN34OZ5ImPnW/Pbt&#10;X//617zh51tih8acn8lZCnp0mzdCzFvV5L15JerkHTpYF2p0RRayLn85WDzxRVR6WVJHdm8v2zFm&#10;x+kFxF/xcyZLYO1vuxdzdz488s751PiEbWZ+hc7i2l/a9uei+NjMsTK0Rv/ty50nhO+2dxvFVvel&#10;v/prp5uPNvVVKV/PPrX6rz5LB74ilkYeR7ch1YHVh8XoFvIqR9TwutvUjz4Tm4756akbh5GvN1jE&#10;gX/5y1+CM/0avIK3fuOi6Nt3Q2vltnWjkSm7Uy75eMvCON59sPjpU/sTMtvedTv0VplDaG1GjtV3&#10;cWzV7/H3GR/2pqG359yHL+gEd32xOK+31pomnkqythobNoiTd8/aU/y0UdSITb02fGoTehzfDKX5&#10;3rhf3J2rBKl4/c1T+wFf2WqPY5OeA9YfxqI5t9txfW0DvjKHPzqX/A+apFn6u1W3sVFa6OTjwm+9&#10;enQfuNHgKZv6T5bQATs2CrXQSrAXfGUtL76kX9rXV4BWB+dU+sjUjQzkl5XN19a+BThfrIl21xbc&#10;KBY0MfG8SAkUHXzWHnw5T6nfdV9cb0EaGstnb1x8xn/IlQd6/cuWDWqzRSzf4Q2uugVm1y/JKf7R&#10;0mf+nnNnZWlUVvTzAQf+2d7z3+g/fm3T/6cv8n3MxohesfwbHCpzYNhk+3YV/A28f6h51L9Al9dU&#10;eOPYuQFfEGxh3BT9fm+eakVAxI6y9pZfdx/tpb/bbSvS42vbH1Uf3QWHZ88vbI9sHwPWP578nvsf&#10;g/9fqXut/+fkQX/hu/+w8cq261E7Smx95/Hp22/z8MuLcvQXv1F2brY2Lj7cV144p70XiA+Bpe2Q&#10;3H0FdebCzyJFW7/S1/n/Hn8nJtB46vTE/a39J94+JfpqeP44CXoeA/VteO0n9BvbvOlca85ZySev&#10;/Zw34LLha//oY/9/lL243Plx+IzNhvLakHwuALdErt0+L2AP7DT1m38P7NNeUelFWV+uftppZhip&#10;XUIHmf1ZzfrtIcMS+2geDNzae+E+tUV3ZQCzctlXL0crT11acb6+cJFDaVKPCv0jfP7YYsvTcU24&#10;IWwR7cmwg01wKtCMgL0raGnQfwe0FRqLMc5uBVYAj2JO4npHVRK9BdAffvhbByOTP4v3Jkhe33vR&#10;i0wCci1ogj4nF6k/CqG/k7u9MCN5aX+20ZNdKg6L2GGu1AU4bXOCv/o5Cc40oUGHVv5bPOYezMHP&#10;duUA385yBoE3OTES0Cub319xctzZxJCqX1xo9htgBGNzx8rbr+YiBTl98DEAk4MEkvjqCD5QOZ6J&#10;zVN/uBIPORRyvijon4qe+Df0j35tm9Zwq4wvcF8dODmurdiOzWLTlWXtBGXlXt1sFd+kq4TBvyUb&#10;nGe8lQ9jnFIaoWOiYF+c+ewCi4UvOOvntQm9OjHWFphOBnexJrTRcmI3k6U5Ke5E6PDBvrKM1IU/&#10;It2bwCr808HmtFzid0fM3ia+k4nEOx0/yMXHv3/oHtqlH33p0/6/OGkYWjPZY11xtvY6onSzA+jy&#10;gxfuhdcH2XPZFR/teu1Q0RglxjdT1/5ykL4I/rOsDOAVcm+Si8Ur48rqxIvvtK+d2l8S1y7+Kia2&#10;fCjuDNboe6vBOcW4LhQU+Hwd1rmulzjIBdYtbCxGfg6NX7Li7jeRwPa0J3UjeyrSxyeuLJClNZ8u&#10;yMQu9caotmS75aPVWYVj9C6fPqEPL+2N2eO7HFae4kcw9MTuXR4Ax0eVPzDsluxS0E7ic/wmrx7a&#10;8pQNH3R/cYdbbNKLXFkMFAsvSvTkn0vO+GT7q77nM0/YVPvmQXx89gkPMOUVu9e+YVCdIoPj+j88&#10;Fge8UopoiZ+0+yhwlg4YensqtPAnD2qf14aGycGxXRq1efTHkyzLc2mvjo7huAAJR66X/3fxoxd/&#10;h0X9TAb/z4KHp33pAc9Y54LIn/70p9/99//+//zuv/23/1ba//X/+K+/+0//6T9VJjjiBl/7ZLi2&#10;rxhc9YFTVjc6wKMbGJ/a7dh9YVd3x2sf+wqc2uLw3Lybhhe0F7b0izl+smsBCl6frslrXxX6608W&#10;J5RekDj9nX3kjCn8OwaWB/atDGzTBRq+t9AU//9yXkm6y1nvAn9IEqbw5JNH6KUgjdbs1zC10WFZ&#10;n2kjQ8e+FSv2WBps5sPu0RZ4j81/NkePXcTt0gLl2BMImf9EBxdRwTmGN2XmG+eg+BYtV76tX1n2&#10;WBAyoYuKu3jftpDthdG0mfju/IF+vTs8WzLc+o7C6I8ON4f1y9RMPNgHN3rL9fAG4gnf3np8wHZi&#10;bAGLH9lGzpFlKIwu1/4h/FKu2y/Db+04WCPb7NeffXrzCKga32c8DGi/117j5/ExGi85PBDO7lwA&#10;ClyCsQufH4J8UHPL6fWaZyzqk1sjqxyEt2LB6exeMbkEQVvc7+82hn9zQ2LrfWN1fNXcFFLi5NcE&#10;zfafi0Z8Q0c+0mffZUH3LiODYzFCjplnhBZ6+XgDwg+5Kc/TNGDcyAWQju33odvf2YuwzziW1wNQ&#10;2SdeaIOfz8TFy7m3uEvTq7L5rfK99Xuok1P4w9N3z5z3MpaG0Mq0fRn/eS0qm4wNxVr9+4hJfVof&#10;VHX32ZGRnfCC5/oFmO0fc3wrEqsy11XIMzlSbp/cY/4080OAg1u46jr+MnfyuldjPLvjP3P5o2ft&#10;erGZfpDzor8nVnoRJcmkY23naqnPAgKffuE3fFN64Tf8/G4ueddujim4J9rynHHQ/JztLVDuxVv2&#10;NCfbMQvd+jgLBWDHZqPP8vnqXLwyn9feVzCL9dzg987NCpVnbmRwLvNDngh04dociYz/5b/8792K&#10;VX5SyN+c1P3h24b94i88EqNo4PuUzXyEP0i6N3hwi9wydjCvGGJ7Axl8Zea58KednM9yjw1jY/Ms&#10;fa72JvihszjGTW2dYzeWIm/+6Pc+v6+b3eal5d/j0OBr+QLunkPyCz+UVxiU7vELfmgUHk4/M67t&#10;U4V84QlisWh8FL/kV540p6LflU9oll528PDnX3FDQ+eIa4Op7jm3m0dXr+oLM34ujWMndJsDsmVr&#10;N6zMK2znIvg35xXe8Mdmh3H4wO05ifOR2GtjtLpUZraa+McO36GjT7G/G2R3fjZ2HdnuRU0xK9YU&#10;9lu7rQ7idvfx3zygTpsyOp55de8yUj8+6s1bOeKLd+9ysyU7EDal89Ucq5vP3Re2LlIF/iySB2fX&#10;cuAbm/iKzqsvPDq7GEXWHU/BK6sL+HC9llb4WLn5zvHkiqlfncGMHcZeq8/WldCRy40J4O/y3CfP&#10;oyVwaA382GQv4K2PCh2XL83VZ2VbamRRFm4WlE9d9E6D7/LLwWUXOKPPQzCVL0oxS7vjUPsb/089&#10;f2zZC/posnmoXzqubIu3OBPDk/ucw8hh33zzbW4WyO+W53TbuLD9jH8mRu/+A7+0HyqMTqvbcFo8&#10;TxlXj/Zx88XJ9b2h5NCAf8vLfHSVxweg9Be2vh8ebnoAa41BTNpfWaY/Tb/c9RNYm4PBiXfjozG1&#10;N7lkncmbt9jETU5K7f2gi0d5pr/KNcRCa/nCuWAC26J99i448NZHF/Y0H/ChV97ydmoLlxiolzOm&#10;ynf70MvShmyOAFYxLzkSTN2pv9rFEhj1+Zxhq7jkK/8e5SvH/Quz9cuLN0Cmfctqu7zRqX3QLN3R&#10;703m8NNTFnPsTbedUzW/p1mfQ+flJZ00RO7V5+KRuAG78XtTHztm0Ay94XVMkjg4+mYsSGSUpnF3&#10;dNY2+k0eIvWsL72kHfr+jj0n1gdC3eYNNWPfWcfUd8Eq3kQjnr2a3fr7s/CQdWbCR72xKQC+8cnf&#10;FjFvdWhtctXLXYIohaxBHlqnX6pfOi4EYbf5W5uy+YFO2o5pptG3+tm0bo7Ye23Y6h5fvNL2Jjpv&#10;2Xry47PH2Wm5jg/C8qjt1UUAfqxdap+JdbZSovWxzehbO7WF+KgNz/I+OKf5ormyVNkH7sL91nZ8&#10;M/yXz8q/+qBx7TNqylPWqfnE9ytb7YVm0MvnNebaq/WH32uYPb5o4MPetfOxr36UY7JvH2Yvc62V&#10;/7qACD0219+WTvu69ZVJfstytqEr/i+6ao+udleu6eNjX/WKYXLUSg7N35yHzfxq5De+3Tl0sD7+&#10;/Xr+v2NLFPw4wmdqyVK7RLiRUb/KQx3elKcvn/MbcNv3147I0lnb7r/Y1gep4Z92/memL0q/0N1y&#10;09KH7jmt9rE9cqdPnTo4Y8ORw/w6gtWe66vRMfQC4nzqqcNzH5/r/Ck0lE5xsl3/qisOvR4mP+Aa&#10;gbSsbmTcsvPnXrAfFjTY5ug5cx0xvPX44T9xPaB7wd/RwtnPE8B78jtCd+FHkCuMl7KLGrufLDgM&#10;wqQXUA68INgTFYJh5YRzy9N4TyEJ5HhwBnoXUiVvF0lMgHu3THg6SfGaRgtVHW11WIPDQy7ORPO+&#10;wE3moc3meO2A1pOT81TZympC6ALHDgjkoB8aDMtxS0O9idrewYXvc4IA901eqXdfLoEe/I2WMCWT&#10;umfZQexZRx53Hf+aBZP30R9MX4kT/pxOb5NFk8bK+UQ+++2I4bXt9MB76+3zuckPPkplO3A78akt&#10;fG178CZ5tk/d9d37+NfY+UiC56H3evsxbDKt3BxjkXkL+TcG1O3igv3FK27s9SbxY3Lek/2o4yRd&#10;W3Hi2+//9v3vvvvuu9g9d/5n0g2usRdaJiA/5QSV3gocEUIUT/6yFVqtOPrNa/0ib3h7lbkSqMJd&#10;Cbq1L7+QUY6Jrm0ry2d1M/AkMbyYLhdqvo4crN67vYurP4wOgPDgA0/INcmlKRCRckmM33visvSy&#10;3d/+ca3ihE5prey1U/kNpc0PUz/y11aVAf974Nv6VZx/e3ftkWr7atJwhXSH95dkqm3Jlj39PscW&#10;+OL5bj2tb8GQLvJhfQ9Pnw8PpT7s3nxd8Xnap9ZFodiFsvng4zXPLWuj0NRcuSML/dEGqy+74/yK&#10;29sdS2JoXd9zwuFw5WkTXgdmLvJNuzzXvJrW8pQzDxyh0Mj/lNiCx71iiP0UctXm5Jbz2OwicMuA&#10;tmr5tbnV7y2G9xKvLfEJEEmNIepWb3I4lseufhv40o2NVrlk3OKgMbKP8LVFwPbubrK3Ls1oKiSc&#10;C6aj0/JsHyB8irz9vr/l6EQnJ8LxZWW4bDXHy5sc4hgNdehbYCut2valv4wb6Cqb65d+K/O17ZUv&#10;MuOxBaz6XrC54nR4e7XxN3nS5F/++Z+bz/74b//2uz/+8Y99pWRjAp3oua/gL93Qagnd/mXLJ3yA&#10;D728Gt/WxIlP7W9ckOdZKvOjDpw6HwV8fZ4gWtxZFJ7Af8KSr/QshoYn+OLrx4fuIdr2ju2Boasy&#10;tOaihn002HZfdzgXquZpGAuLSheSk//kFRcOYq1UhlbH39gguf95wgwH7c6DEu5vj4zqI+ylI/Vj&#10;UdBt2s11XPCx5ehGbgumfLtjzMTyjDcl37FmCB6yZIl9OleKHuYELgA7mSc33A9uyjgE1h8O7dPr&#10;WSpHvlxIRa8woblg4nn6/8566J94DmznQyFHN+XmNf1p+aDhCha4fboATTSuCx1huPOR5s/IsOX/&#10;pe1Oey05kjQxM7kll1qk0kzP14H+nYD5ImD+snpGwPS00F3FZDKZpN7nNbc4cU9esgoCZPeeExHu&#10;5ra7uYfHcsg87WY833TK90Bueg1WnrveaJF7Aa9mz+QE/Dc3dE4XPIt0XlXpVe6F4PfvxAFbRPPa&#10;Cx9P+41uE6+f52Li2nIIvP7NFgsrr76SIOwcrvPfw3v6zdh7ToxmEf2rr9YOD/3QbR8KcbI+ZHng&#10;4NcbmIJT2jRMWecEKdNm+6bhZJ+6vst738entrhyKBrDz2b3yzfjdBdGE9Ng+8E8eRpbpv4O8jK7&#10;KK/Mckjiv+c7QcQ731eTmf++jMfO5dhykKufBe71wc45zUPFweQyfWJ1ONunOMJ0bIb/xMH796uX&#10;J6SG52NuaN4T+UN38s/wINbpUrX76oZ++5LtkUUZue44jzILzHMzUXnXr/BhvAQ2LZ2Tg9lWjhE7&#10;b0MD1F+x2zFyCTmxNQdzLif69rdt9bG56Ji+65zKE78YkzW5wH6PS/nQPrFqrto4CI5xvjm+cZJx&#10;KxdiyPFLfB5rRu+Jea+Y7jlI5GW/tdMXOffBP9wGP/qR6+3bt33rC1rAGN9xJO17ATg3JDh/EPfm&#10;lJ4ULd3jr819ytyY4Ebe6fvTj1c39iD/HtcPhyf5k4xat3IoO2mtcu2+FNdcedqyYfWKjbRd+m3E&#10;trdzBrG0dFoffH5dWfDsT03IdWvP9DM2HBnbqjbMV2Q+nykuzsoyOZ6vZz4MhWw7/6meTN5QELf0&#10;/zVPmL6rneDvU7/tk5GBP/bNYWsnePd99NfHlXncetmGXHdwnq8fiic5pbquX872jm8BbnOTNv/P&#10;v/7rZ+/doJa4ox9Z+Hnzp7bk2To5pHBs13L29cmil/6jxUUj9OAY29DuPD06rB7wwN0GzgHVyyXa&#10;gr3QqryyHd22Xhywv7nR0lK3+CWSr2+/OzdwpO9srnSDHvp//OOfmsNn7eT0xxu9pWEMH7sPr+Xn&#10;5iUwfMdAKwM1VtbBGfpV79iodM7+4I7+225oPWwCfz8TpzOPOqa5+ImPzlHiu5V1aVbg25e1gLH9&#10;yDdP4grC4bXz05nv0Cm+iQud26A5fj9Be+je/QiHDDtG9XxMXjv2kf9HRva7x4Xjl3TVP/R45A80&#10;N17m/PlBZ/XvulVixtgAxII2M8cQN+NLdWT9+WevVh8d2efrvO5ZX6Lvx7xuq2fxl+/YanjiE/QC&#10;WR/yTtn923rd3tgzPiyRO0r3l+bqsghrW2aKBFvsYD5rY/PsxDDYcci+vCCOKmf6MECHLPc+t3y3&#10;3I10WDxiMH09uh61S2f1vkl12WL4jS937txGpfnSZuT4R8C6Stccr3g6sZJjsDeAlncc1C3c2/lZ&#10;Cq/ylb/5L+Xi9E3y1NqiNLUfx13bMrt9kT9ohVC4anafD9C46AQDr42hbXDZAe7lI2uEZD6xmzp4&#10;Ymr6oFh+4KzOTGp97n4D6/J53uoLa4vKkNwC9Al9qPPaykvmh35w1HWbPgHoiFZmwJd8c4PntFuZ&#10;4RQ3bZp7e1NPCVw01dOj60PZB+yydg2BHL2E6nEKnRt1N+srvwXwk1mum+1H/sEv/6emq/5Rt2T5&#10;x/F9nF5+6I+8o/9d4r3ws7bAj82PqjP/puN+ko+7H2ZLZy9mXjYJm/IMX2CfT7VjjHBY0aZevLb8&#10;wWfblyZ61qQgBVYW+/DAzsuKAv+Uq7Nf3g5+C4b0VVv+5Dq02NX+wsrzD9FOo7vspYHuTaeLzpMd&#10;4M750GPcaPunL+tgnaOEU23NP5236Fez3suv+IC1oeNdG1sbsWXPFVK353bNE6ctekMjHSNlnkqd&#10;gt2MHx0tv6k59SeW7mXFS/niryx3nN/bpxvf03l0C3bo6bvgNuxOwfO32Azw0/K+tmya/PQhOM1T&#10;CQTs0N7cs3Jf2xMstdszrz0OvecLuqpWZrIsuO4Hts7++qT+TS5eWB16bp521go8YKrfZRgIz/Sq&#10;48tto58pu/NUtzbY6xP3suf9IPsvjaEXjNAsL/xUHrjzgbvzPtWOd7v2W73H7nJdjI/e0WPrtVv9&#10;S8Rx8IyoMZ7OEAugfyYkRUrZGvi1hYIuiMW+mF6J5lCnnM+WL/M1XJWHC6+MH0Zou2hkQOoC7lHI&#10;byl98810VnQ8+QpXdScycehOJJX7jG4j1PCxnwaR2WKFySu6FjzIYiJD1unsXvH1LjQTICbqOnhw&#10;MMS/F5Oy1YksBDjhV+6uOa+Y3ZM8HCWOjJZ2Z/BIAHKuO8xNaMuTzuQO3trUgjugC74TvPROUsid&#10;WLXDkbkyFSf8c2FRm/LV3h8aB3b/OsGEk2o6ukj0ZV6tBOfD+3+LnpFPMjt27uJT+Nzpk234EzOI&#10;5aeJ/d+AVO0d0IsxbZeGzjw22/prWx7BMwB1Eja2uBZp6Z62FoLIef9os0/wzcn5nJx+nd/7Qpb/&#10;3LlJFhd7vcbnX/7lX+rvP/3pT33y3MIFH91P9sjmZNpcHz/wYRPQTYZfczMAkDz2AnAL9mt1Y7rT&#10;oQ1iD6DP42j3av/Ym6+HROIkcsYSwZcYgpl26sce7nD3G3rpC+lLu9jS2Neu8Rjfx76Fkhg5Vj/x&#10;04mnTvA7sLIRbCY96QcR6G2MVTsmhldHulW+5Z82z3HU+uihTXULb/0ZzIlRdspr6l3MLZUxTBej&#10;xcdXkbsnYtnfvj80xE8FcchsL+E4QJswvOpcUOmTTilDXx6I9Xthd5GI0LjIzj3+Z3FweNLPae7a&#10;ebdojH7qluJs+bWQTV0dhJ9+zO+M5USBn2chJXomptit/g7i0mnkdBCkL1umRM46JyETF9MfK19y&#10;xfbXu3xkwF/dl37TLfHDFj6DF0+kzqf2qu9H16WzC7j6H7WU67cTK9NW7O2iAFpwrk98F8/W5+QB&#10;8MUeuMvTNjRuf26U5Ohm3CizeRIfyvEVGh1fYIsVkPEQjro5wQ9e7OT4WUYsFtc4QA54tiurfVAZ&#10;z34LGPgAGuxlrNTeoudf8rSvBba//K9/6WsQ//N//t8/+6f/+E+f/ff/+79PTmSfswiDzJJeG9Or&#10;uqWi8icO8PEHjCv4eEJ7ZSYjnIUeb9666XrHW3+UdnD91fbBh1fad18s8bPtgnzzV14Z+sssBvcC&#10;t7YZs9kFDYv3s+g0k344vVAReS1if/k2/ePjjt+JxeRmFx+89tPTvsb/vbXbjWH6jvIXcRKZHOOn&#10;+1yvNWW3J7sQn34JnGqy9d0eXLZIyIZeqB57TDvx6NW3Hz77/nsXqFsaP+kfa/+h6+KvJ/PMbz58&#10;mKcJ9H/zJK+8e4aVY8vnJCtHyBKim2xzvEXmUPh27nLLCcXVT9KOWE4SSp+8J86X34uYuHRAYey0&#10;MbbyiFNtvS4XOL62O161ZNof0WHmM3G6MkOzrw8vHWVk6kdfyUc7gK+bm8yDSo+vU0W/ko8s4qfj&#10;RwoummGt7X7Quuutz3dBJrzGM8MP3uswT3RfWEfe2io3IhmHRsbhq6/VbmQ6uS6vq8i+hcjgntyo&#10;rOND3kzzxRefxsjIMnb8OTEYCtVJOTr83dyXY30ulW2y45sjH+ze5OKz8WztQK7JO2w7edo2JNum&#10;21TJ1eyFj3HNsbmUp4M2d0778D8LWFPOxuZ2kS182QpPdl/95UXjkjp97MrtCD4BeXohOhd3wij9&#10;bM4l6KNf2IKlMX2kRf366VwIgudDBnL67VEXJ//45z9F2cWfPr24ted5tbD9+vbY+sH7kRPE3TMQ&#10;T84qbH0O5Qe+I8vwM9Y9WjeG01iMtxukylwIvkVubXpxNMd846ZVdaA+y6vJ2febb3NBNQR+/jEX&#10;PIP3RsdKrvVqZzT070vfI2aJ5MtIgebSDbnSVC+//2juk/i444hV4GIxa7rQOjfpOTox1wVdhnnz&#10;2bu8cQpsjLrg9mueUtfXyf0hTyozm/yh7vs//KFzkj98/8e88ve7xhr+3goD8cvOk/kqNML711/P&#10;/De6l0+k2j6Axzd5q4XXJn+WnzDom0giU89Xc0HE+cPeYNbG54sdAL86x/wYfxivjOOekF178iFf&#10;LWx52wY37BsDbOZGVxdrxGd9nzJbcwC2AfpB6+gaaFzVjPmivnPWyH99YPBx+gnZmjNyPBeF2PwR&#10;00u3+FGQTSwU/tu//Xt5Waz7LuVv3k4++fjz+85N9Mf6PDKhcclfdzzmnOgCOPavY62NLanei9XW&#10;Svi0/t8bfDQ+7ejdHEz+/NHLsTYu/jqnN+//Y27O86YW1hIP5Vkax4EpF8P8vE+0k88Fhuac0Pvu&#10;2zMvo0/+8Cas/g/mnKoczvHkufoyDjbv3JwF18VZ9DNtiMxz0UpDfB/bkQENvle3dlu8StMm00dN&#10;ntYGYpaue3FeDpFvhsa5EePGjy7q+W7PC9CS90Mm7SIrOfwdWbbPs3XjK+sX9WtsAw9c9p6jqa/9&#10;+X/qlx6U9vnoDJRb4L3Xk2kXfSfOzLP4YeKp/BF+gmkXuUas0hyU+Kr6POyPln9QPcTmNlR4o7/8&#10;KiO8QKK2MrGXenYFcEqx/Og1Zcprp5sOi69888/iiR1PnZIb7BNIYsXv1bspXrsdn9iJDGxAdDEo&#10;J6HL13/5y19ajw6czTFoGJ+q25F1Yr1s+wVn+gOzjN+7PbJBKg7GKVNsDBpbTN2D2m/s4e3vRrOY&#10;3ORcujFhDcZbIvyW8dzYoz97ff1dxuUwOoWmeK993JA1N5Kwl48QYKeJnZmvtBCRowebq3+GsXUk&#10;Sgx4oyIZwMjyUm/yb10Qul9bTeEc57txGt1KK3i7hUCfiePRKU4cXsGrLvCD1wc4su9idmU5WzSi&#10;yKUe/gDd8ulR1Q6NHORLThEP+iwcx9l8ArXPTT4IM0cLfng2z7N5ZLZOtn5emmK341badd0w88WP&#10;8TON+vBEZRXbJ/9UltiU7JnntPoTqX6n4PTb5sTQso5kv2PT8dXMLYwRYwfUKjc9ows4aay2YbLJ&#10;saR+GEkbb9nszxyEF/tZqwZrz8/Nh07875s4PvELJTXO9h5PzqnO/fGl+dqX9ScP6BTSfu3v+L4f&#10;UtVFuZFgsvSUXcfkOECOmTMHR4cpoH/2dieHy8dWfhAfKZ3ylCnfz5QfedeW0Gs/Nhw71s4R2k+d&#10;gGk/7Xauuc0ftAevMX/0Vfei/R63NLbItY3XoDReq3gqi2ZPJTk8vNH4pF5d8t4n5Z9SacnK7+Da&#10;v9H4LTnNkf8R6M1tscnkzOSEnAuat+n3+DlPcJ6iDwNlPup9tHshV30/nJV/kfivLxVF7sJZ368N&#10;Np42XhYlbcePclPiNeqUT/kfpGz6ExRi5hCvzUPTdvZf8c+jeYj6H51mzjcxvLw+/83z+weRkzJa&#10;sLao7ClBu+dvyf0ZsCLY2K19JDL2/D94e46wci9143khet9hecYFL6A2TcnK8XNy3ALavbF45xOx&#10;mYfzyvPYTzvnQjMOOycyds484ktv1Q2NEI/fR7dZ98HBeNLNsut25zcrT+Py6AK/a+ynRb0otsVW&#10;7TR2CbfyhLZ+Pk3ONcQlMAFGH29JLTzZbdvZst1eQH7IJyBuNvsv/8d/6U3hayQDWvcZIrC/cdOD&#10;CL0AB5jUVOgcM+Qz/Jg7oqczDf4KMgbIAmtPgieIrjoGMukPPwl3f28Jz04QO8Ecoy3OTv56MpF2&#10;G/Qrz8pL1kngU+M1W14h3QWB8AQCugsWeKeDzAlEjF7bjfGWzyYSss9n6PpmIheBnZxKMsCEwiRZ&#10;eIGVCx34e9zKfKHZiUyCdl9bC6dBlDa1mXb+EDjQ8rPvBNIx3oAsV3JLlJq40Fl7C8VozyTil8/+&#10;mt9g+SZ3vb89r6qyaG7i6eSrF81Db2xd0rVtT1jxCD0X5XQ29O5yEBWNb/K7YZ1cBYd85Gy8RObt&#10;mCizN0h17CEpz0SYFck99uMj9pqFKPvffvvtVeZ4aAwOmQwQ3+UuZbI42d4LGuOvNy37b//XP3/2&#10;P3Pn9vfff//ZP/2n/9SthU+vegvz8HssQuGAD73Z1AKiiwiTcE6MsNjB6U0CYjKTQfbqRDlJTb+6&#10;L+hV8HzV9/x9+mn2Sitf+WeXwWTfOzQBKwwC+/REJ9uvz2tTa5sbjbUVu6PpuH9z0GP0O5E6zMQg&#10;gNdtcF18aF+qPca/1UEfP/3UFokdJFYPMjqBn7oT3zkY/OG1Awj5pp/EBnhl8u/v28TXymLbWEls&#10;oSFmLNrh0yeD9IPsvwr0DtQO135iOCehp+JswvVWv79/pchgQDYndRZ34ekT2SFYcs3Iw+bkF1fK&#10;a6+n/o1Z2/8d//QEMm17wh19P/FRZKlN+KMxNeKkl5W+3+gqf3YPr+n3uWAWvU2aWMVieXNKcBwP&#10;vTMexJ7s3BMUupSGC3Jp7wSen9ih/OUdsf9z6nPhKotTnrxHbxfR4Ilf/ek+eYOD+fpvfJubcL+9&#10;sAAAQABJREFUG05egauv4YUveX3WHjsp0M6gjt49H5U+owNKHrCgZzHPhWo0tg0cemjng+7uT/6a&#10;foiM30nW7y2INe+kbWMlZRZTxMguAKwcpRFbecJILAP8mk9iYzK9Td/+Ib8FvLzJxh6OfYAtm99l&#10;v8uLbyd4oc12y9/+fu52Xx0bD6HN7vDg6I/2yQ7sw+Pb9QWctQ9ayh2T3Qes/LZyxubfpau88ZI6&#10;ei2+to238NAOfQv8lTmREBFrH68NlbfdBNST+vDtqxsdJ4YsTv30wULuLIDyXWXWv0MkZEvfzvvQ&#10;l2O2Txs7vTLXq+31JRd6FjYWybPARj0uzYkldbXp2Xb8bmzHNnJI7KmfARcLOlbKcexOyRutn/Kb&#10;loWDbwxa7vjSdxYHZq5RXSPT/o55n3a7yTvE/vHv8eFwxO+u1+p+t0djIXqISXpRpnOWkDDZJX9j&#10;KdvGe3zXk4L4Gy800aCX7eaglZjdaoO0x3deQZ+2sSs6aR66bKl9FkiSo34P9omXu17w9/j7XCQi&#10;p36ibwLyb383J1lcvMWR2B153OBgTOHUQOR1sw3oq9Fin8HNeJI5xS6eNm+HmIWqL68FgkMjbZdf&#10;6YT23f5hcYHyrzM3nL454662lU1+j717AbVysd/plxlnxu9uQJu5KX2/y1gzF5Tye7Kh+02OLVBO&#10;/M3TQvff6qYHGeQ99hPLdNTnBxID7Rfrc36fC8Qz55VtZvELndWTDj7j58lVW7db9MWK/Lxwr9sy&#10;ei2ExYFrp3yaq2IbdmSvvuKysf1Z5pp/SBvyTNytbAgtP2WATee336YfkX9OwOX30MhHvbwjJ7Fr&#10;/kPHJ+OeuDs3i9S2zYkzNm+fwqe4OU9AJ0RrczLgz3+27afh/01e22nO077YPjdjMDrgD7lgOov9&#10;4zP+07dkIXPz2o/s+duTWfI6Z0tHTdnJaYilIqwLvaExtMg488lHfLMbHUD7cey+MWOeIvbENZ3p&#10;NfliFu6rS+RZOV2gJStZ2Gw/tVfK/pbfQF3d5X6yrG7ydISuHPRYmuqN+WR3buIi4fvkAXJ9+93M&#10;x8hED7ZGn33MA/AHxpXtKxsfytsmeNM259/BQ8MxMAfMQfJF+pSxKWZT74NO7ZQyfMTQngtqax8o&#10;R48+y9vWH92GN5q5ATYXUNEGd/r6lr+Zm5+xq7Tn3HXb/Pu//7VtR56ZS6AjH/iIH7jqS//kbo2O&#10;yjNnTBvywCNf4zdxyL93UDfyj53Nr7YMfe0Anj5bRg/6bDkcuH67XJk3S71N3+FzNuZvYw/Qp/ge&#10;GE/WrtrNfE7s0X38ODwjy8khESIykmf4ozPjn7nR+HFp6Yvoo8d26NMP3HUT3z49v4seLuxtvsQf&#10;aDdt9JeHD8cG7DixO7hjM2Xa46tv2h/Zp7xzmRP76JdXtnM+N75BT/kRw+FvAvnWf3f7kFe/kj87&#10;tnhTVwj2vCdl0S4fP6Eg1sfuKw+5Oy7zeeqAujtU7hRoT6eHfTZPDb52D3oTs+Y742/nX4O/57z0&#10;aU+zTZ4COxesDKHXv5s8yudT9MtuZBQLEyMT78rMe0or6D8lRpe+1nh2rGF8n0/4zHgrBlJZe7LV&#10;/D506mJb/NDHi0/o6lhseiDDkzvOb5ybOsd59+MP7Svwt53t9PnP0pfyxH3is3k9fYmNxJf5e9/0&#10;kD4/8sz8X/n2HfOzruMkl9SecYt+tqAdesYbbZrf4/OekwV38uusN5yQKV77cNrVPux0h2MzOliX&#10;2LEASscr7Y5t8SYD3NZ3LOhu2dm7t2+OPm0re/DJcKcxPj48htQhODzuRWzMX2DaTZ9FT/m8rltM&#10;Ro7wMabD42/nDnIbXTqOBwc94wf78JE54x20XbB3n3/Vllt5tnIUG+0FXMXbz9ls9e6c/2ZHfHzI&#10;0P3Q0K/058199Ps545e55Jwvzlsh0HWTENrm2CuzG2r0XbzQctNh57bwD29tl7ct2VNU0G/3YP0t&#10;JoffS9+URnjoOzNncf48OsGfJ5c9YDUX49kEyEPNJeljTO3mILD1XVdTkU/lC95C82BkrGx0yocf&#10;K3eQWp6tdoAN5NYenbL2JbSj18gx4yZ883y2Vtc3LCVWNKuu6XspLlBleD1uUFkZUnHJAVl/RQPf&#10;lUvbjYtnmYfD49t4wPfe9OSc/uvkJTeU66fG6pFt/Di8jr9CojeSBW9hx5GOZWcsF39ksB4mV8Ep&#10;nShbX4z1LtlXBzTv+47bD/CLwr3eEVqdlxyb3HVduSeHjq+XHrz7Z22nDL4+2/Xv2NQYuriXTa/M&#10;NPm2c720bc4kZ30yMbDzcjoDfQ6eNujVPiIsx/iAyi5+8gdny46pWr669PpW9XmM4Stv2x06F41S&#10;my94l07ZR9NY8WzTsfvLPM0uzk27/kA3bW38ZX/lm7WNmUtGw9brUztf2J88YpfVH7+e9wYbaMcM&#10;j2sGIz8e2sxcf+Ki15Vi32O2juWD/WijX6ZpZUH790CuLK1j48VdfzY/0Z1ObH1kWpldYKcvhuRf&#10;f7qp1c0v9Ge3jRn04TSvBl8/LOARvLVD/RbZrQcAdQt3eTsGnfHePAXMnG/s9l3Oz9eXrtnwy8Lq&#10;gDa/3mHr3FQE1neLszFgfPQQLl07/yhu9Gg/MzecFkt/42a32/+ex7flk5z15ECdL/fQXAIlGAoN&#10;UsE9iixDr4AA8K82LeGzl0qPUlPZx/DxCk7x7u2PSHi0s6cOFPdmMMlwJkScOxN54Q4Y2L82K1fL&#10;Urc6wOtCQulEt7WmipSZ1ljMutqXnkp085VjBubbypady0mxK5wN2OqYJsNj7JLmc1E3uMr54i6v&#10;/b1DqEywZCeMtU19k03veYqeBGl5N9fXm9CGNxfTJNrTPuVN1LHp8rWNMB1oP2Zw7msQ0pG2nj0y&#10;jbnsor261duTlsBS5uoehJaVdvceX2SSDNjRgAbK62zV0dcCZuvYGL9DU4K5bFKDjo3gsukOoMWJ&#10;3tu2x+lEa3P81c2ENj4/1rRA9R//6Z8++/6P7uz/uhd/1Um47o77kOSk3Rt3Ax9bdJFcgs+xAWyS&#10;9fhq+Q/O6FS9ot/e1OEY/fYR8XVA2wV28brlT/rvhTs7lw/4PO2n3cN+e5E9EVI9sGgyPbp88WUW&#10;QKLD6kQGNCUgdpCcScWe1+sFy2dkldjRrM3SpjooyMeJXG82cByMMKrQUz3tT6i2fCvJih5gp062&#10;kiBN8rWV/L0yynbtXRbBn+PIFB28rnns8dC5RPdrmafx0lGFliofPr9D9TsF6p20ss3C1tdeK9RW&#10;ZhtOul990JxwbKZ8dd6tZttnbiS6uzxNSu3vwL54aFQWemxhY+A6yM7YxzYRn+OdTEVOFxSKH2H1&#10;QXEaWR8w9CvHjiGplCc8GUk3T/tcuSi22P6qzzqx03d6gqjdsRWcxevFTrrlo992Upg+Udz4CB0g&#10;XmciMnWN35TBE+sAbmU69Baf/5Z3EW9frCIHwOUfOaTjwQ3n2o08cNAq36MHWfjGbxWhQw80lAO6&#10;rby7r72y64ma5Fx1WZK76PfE6sYLrdXP/gJ/tL8f3IhYOReXLPbXBviAPV46ypVtubwe84ycKccD&#10;LfVwfVZXdvSbitXpRgPu8t+2+M3Fv+Hl7kny+ZAdz6WfnU7WtEELzj0m2J02o1GxfAXQXp2z7y9t&#10;J4/LxxMzRc0X+fGMI1sXVt2SR/nk00d/2F6i/MUCBxqB0uoeXZ1AtfCU3GyP0TBrG3jo2WoyOsfm&#10;R/4Hrn43eWEuEF2krx1tfWYibZw5/Sp2QNvxyll+obc47LzzCvOF34P7q+Ge8dBfOXafbx5QLWNf&#10;dpi44JmViwx7Byd/7uQculxh7Gv+yUXT0jiEh97wsWC1sBfRHJt7SndLc3Fe34r555opcAEAoGcx&#10;HdDZ4sFcPBZbU/ZMA17xj02G4jJSlzzh7Qvs2CcQxm9OOqcPPXQroVe+1pZ47372rv32T3PyyDI4&#10;E1tr9y7opkKd+DBezxbezKOc4Ix/Y8/sF3Jexkdg+3fHukMHvk+flI2f4TTOI8fEDJHE4cwJ9g0n&#10;XTQJzplqNr7xECt3INvOH+7l9/2d827Z+sPx2mrjqj4Qd1Vp/MaO4mfKhkrn17/ORYGlsfR3ey/f&#10;/TtvfgdTNvv4v/mSzabfqms/xT+4FhrIymYgmBXWRcr6K+0WzDkn/i1wZjEu8+K4tqCP9ITdEcUu&#10;f6zOgzfVucHiPBEpjvCpPjXI8ICXIT2yOs5BvsTW4touaOuYXnMG4gab8wr2RXraegWYRYgvIyco&#10;/9Df+cDKpU589caB0MeH3nOTV+Tu3GjGN/w7zlRgsWWxdxaH5V3jHvu70cgWz/IdAUhxHf/w7sfY&#10;M3SZMh9jRnoOzOJc7U8bxwAfN4f98qP4YrijW/cefapPyKaNOfTVNvbQT90Rf82/ortzsH3rFDLX&#10;4sqh+cxn6e32oF0b5au7eELPcfUNL+B48erzkxPar2PXXaCGt7lFO2ZQNuD8+sEL3ngT3uQuePz7&#10;DGThL3yMlWTRZ/dNA4u/vDYeV9afc+FwbDuYeEx84jcXd1sTuhaSc4m3MllsQtPPeOBvH1/y2JZ+&#10;ylZF51K5s+ymsxjI/EcMBF88dkw+eU4cgY3F2jwy9AJnxuzR56U98Fxf2tLjXX4eyT47Os7uJRMa&#10;bK1+c4ayyR2PBcvhFfFzrmhBbsa9OY+jqyH4iF2ZlwZ5hu4jvkcW8vDtzF/a6De+0B05p8892s8c&#10;W5388Pbt8sCTfYbgyu5o29ofW238TZ3yhW23dtdWGbnB1m8f45cpe8g5sXnyX+Vk70PjTDLlnaUV&#10;qtf+o2x4rT7Dm7wVo/iL+9huXcYNC5RB9kmrmWd0LWQI3G9wXJoJ4QvmBqfrMDsj48izeXho7bji&#10;Qtr04c/y81x/6zm2mFkbiUNxQyY3UTgXAtqsDurNL1xYAWw5F+2Hl35h/Jc3Zg4x5drvB318V399&#10;QGx3bh3a2rO/8j7Vep6Ma84p1/N1aN6L7KPb8/bG2+TB4qwhD07XIIKTBs0pm19W167/5fzqgpsO&#10;Ebj64LVQvil/lGzNp9vVnc5x3UVrcoF88rgBTizPef05Xws559d73os6mdfPm/eUV74jI7mWL/u0&#10;DtINVnd5GkTLXjRcfdeH/G7/F3ZI3Nhf2jdyj102zsd5Gdj5nQuq3uYhUaGxuUnZytey1JEhhW3f&#10;XZZOu33yWcW2YQOA5h32+Jov3ytv+2Kj559hsTRv1UfWB+3SDa9oELTIlPbktZFbfFiz4ylCt7By&#10;CPCB9Rq/Ity/yisF2bZdtkkffcNSOOYnuGacamSzWfpjEHsT9axr5/gA0VS7sN4+F7zNE2uvPaeo&#10;Gmn3/v2hj/YBcjz60BRq74+cYOlFmBlnE+enKm0ZZfK5+bzxV5057NbVQhmz7/2jhM8X/uWJ7yE8&#10;Io68COryewHpbuv7/tIoWSo2TZA5Y1iM8Ma8ml6pm+wRnOy3TDGm2j3DwZ+x8GGTaTc08VYPHjrg&#10;kr+19/IITn9zvdiHb+q0H9yhY9+5LJnWR6fJq5vFqVwHo9Idm+r3d7jkOjrvPOmFHdOgcpAln2fd&#10;0Gt5rEjXF/B0OHTPHKlvqqpBotu0Muf+/HMrrQ8bzvzJWo81w7lBA5+VSUvn3aBv8I2O2vS4Moda&#10;tnh4yMYbwHYdrTihlZC96N310y7/zSlwJx/Yex2aexpjwc2bk56huR7BwKwZHH8cmcc+zjNzfpKb&#10;uOC4ECz+rd/YRtLLB+iMf0ff7f/6HfRnKK0UhkPtwY50Hylm7RM9sLlwxu+hTy6fxsnRo8jni43R&#10;BPwD6KRMPtiyLS/C+YLX/J8xYJehJpendfTZGLm3ed7vuKywdnpZi/eXLoD2xL8iRajIuMmxCcKk&#10;5Qi+eLuIgtxXuSsFbGK130X+tNl2LTs0tozwfgdBciQc+cbZx9in/dcCPJW9AJgyTwwDTjF5ey8w&#10;Du1WnC8nP3Thu3XglDH9Q7bP8yqyCHzZQHP4cKNUqdkF2FTe7Dex1wOpJKu/Mizq9QWvDg+OZPSM&#10;o13fzhtWD4em9Oj0Pk8aaU+eTmApdBwEJ6KHQr5+A/jFiZ+LJe5QAGQC5U3No2BlPQlbPX+7w7Ly&#10;w84xOb7IYlEKoVyw8rowBND+Ja+odmdz5czxyxbTdC5UmBAybj7VbWJONwFX0B+bKCOTTxfQz77y&#10;ynheWa0efRNMd2UR4D6w7mRGBzaTadvwHzsPrg745//lz5/9+c9/xrULQF6TBVwc7yvk0uYX/ST8&#10;QiQ+sfDopHv8orgfKzj570F5lky/aqOjH7l3Qq2yCad1GpdFv7z6uK9ub9mx+81GRcb4Bqr5pnLm&#10;4Dq5yf6LE5O0WxujTL766NAin4vAEji86rR8tD1t2MFRaWXbuDgTS/Q8SaasOOyjnT+CBkq7eyND&#10;d8l6ymzginO3bNju02lk3JMJeOl97X/tE8f+TeqHBpyFkXeOVvd7e68NpPbdJrCV3cEJYi/wpc/t&#10;ZKm/ERiNIYtfdJMl2gyv/sVuFyi76dwLV2lLvw48QVR/wU0Ig2R1eZILOrR7sy0zWRAL6vcuVTc4&#10;LODlKcZ0hgxQT4QX6WyX9/qxbS1u6Y58QP+jKxz7clXhzYfe6d2y4G7uRAOufMV/6vdkcWnUHtVx&#10;Yk8O2KBh34Xi5WDl23Lb5WP/LiNcf0AOWD/IIxba1s/39njuq3GUo2erDXz5aZ4GiGz+U6d8TwDx&#10;WvyV9b6ln9ciigc5zwVYsijHQ1v4l5023sJMnc8FFWGO0dh67RfPlg54KfdZvStrlXjYFe7kWS6f&#10;vtD+mZMgMjsRWT62S/PO/4UP4Bsves796Cvbrh6KixwP3VnkWRqVQQ6LLJWXzmuHUb3lrWc/f0eH&#10;y1ShvVA+jk9beQ+0XLvIqho9/TfMMj6O7w9iN89f2rfh0lrmR1Yyyx2/yC/ZGtNWZ7npzVn4Wd1K&#10;7zDpYlVkUQcWp0en7EFr9ClOcNlxLKfl+H4n27/mtTtg6fbgN77g1Gxh+lK2se36aw17xCq1le2R&#10;F0bGvVPTpP/LPDm1eln0W7A4t3yVdb6Xbee4sdvwNf/RfvyHz8g7uUeb5bV0n7ej0+iybemCN5g8&#10;6+AUtLQ15bV3yEayR02MQBZvy/17YL5qXkIftiMPuZWR5x+BoB6Y2ELDGAr2yR3yN57E4aNBcdi0&#10;43y2fHL5LSSuBRF1sXPSTeu/yHgjX3QsYvfTsRyXfPFdWJv8dPctpvVfcDzNQ08y9AYxlKI28b0i&#10;Gy3HtVP4g+rRBfeRpYVPX2u78e9T5e1wY/PyVXmP7cQB/elseGLDXtw0v3a0aNkn/+/BsxyLrxk6&#10;6pt7sqUfkB/4Sl/YOnqxpXMzGaUL5AjcYGjNhWE+che2cYXNf8o5hkVv9PYViGiu/5bMymuc2nFB&#10;rBPWRUYyWtBHR3vzj+2+pUaxA+sLh2ToJ+chbGuMwWs+o7c+B0e7uUHipf7qurCWeQicr74a26Hv&#10;gi+fkove73O8QC7z6cdFgbxhJxdI+grmxvLJG5mTsdGOneYxfm6A/p+fGJRLyfbD335ojFePxEdE&#10;S/DOnBrf1c0+ufenRVIRGcXVYwEezqV7+8Fc8NsLH3TtJ3TQdfc9Penk/Hv7rjp4a0N0jWleUb3Q&#10;+uhC7tdAfSS+/IImYFvx0HltcBoTKSfH4qgzRzTGzgWc9e8jTuGy4cqI35SNPMqjRPUo4+D7uwPZ&#10;5RfwJnPRpeGcQnufpWlbnVMmDraOzfSzPS6tkzuDFh/PzR5wPn58f+HRW+zszzTok2Jm+spc2DS3&#10;mwW88Ez7BbLIz/7af1Ln77phMnWNp2NTtO++1fccK1+dd6GP2UDHxEzT1z7wfED5kyHmDAslp2zq&#10;yDTj7/Ttypi2+sO7d+/af9R/lZszgNz8RW5eWVibk0lb9IHySHb4jjxT1upXvyx8Tv6bRVj60B3N&#10;yWn6+iy0ro4P/e5zpzHM4mC2vB9l66O1x17sehxvG+210zfnovzc0Kx+Ym/6iZgA0+5hh2c6gzM0&#10;7R9XtX8x2+v46D1km324Dz97owR5Nlaqa+Jt5wfNaWHQtaX6Z2RYPG1TcuGTDZAHelJB/bE8FPKH&#10;9vrh3/72LnnAGoQ4mBXe6UuzMNsHVJIC5QJ9SdzLZ3y+uQUdN19sH1A+MTHrB5sfI1F5izn7c1Pd&#10;+H2Ox/5V4HyRE1Tf6PkalF71ndy0ORquGCQ7+v5fQGgbv5t7IxMen7Nn+8Sgu2HpAgZ9gu17iscX&#10;Y3vH6rbM8ScQftUr+Xjnk/KT8ySa4vamY+fInyhpzu5NraHt5rL35wbrtcG+dYn/rY2s/fC+7098&#10;TBwor5zZFo6ecH7KDThoz29tz3xC+TMsbXS6T7f8bYzAL/nE/s5X4FXfbPkHDw9lLHllfnqrlCJa&#10;58VbGXp3OeBggMf4Ot/BnVz0Ulo4Czu+kmXprS5wZn2Pb2+NTmN8ntdv9K3O/BJGtCpUqNlf8bcd&#10;fccwizp87jIcdq9u5lxh/Fh9Qy5RF4HzP93hZbvI50anTBBy0Z79rf2w+SBra+47Y5onzCcnXPKE&#10;LmiGp2uvJ6xuQ0P/Gxs/bDZPdKf/56/rb2lLFGZ17PwG9Dzi5D826vmHCAjBS4a1a/Dvb4Fp+/IO&#10;Lv2yv/0iJY01PuOjKNzP0tytMFrQpv8nXytfvK1rzJw2W9f4C666LbPd/dKn7mm3cbfbIA5K2iu7&#10;yls6MpQWtDFb9a1MLaLbQXZM12dIWzRW1rtsu69O/IOVo/iHXMtuQbbtdqudWBBbxT1CrZyLd9/a&#10;n3GkkVj5lL2mQ8LmRfmu5eOblF/ogxTZc8FPjl1Z9uc5uu4XGcWdeHkhb/C1ucPKapigh/iqfCQ9&#10;uI6Ll20KZ/9G5K4/lN8F+TQ08Gm8HB70IKt+yie1hXHu1C/N2p0M+ZvcnDybShdunS6ioa2LqSFz&#10;0dK+bVMyes78bulWv+Cv/mOnUab6V1h2l2cmadQcymenpGa+GB3jnz4gcAyyeuBdXsHe7cpAXvSp&#10;jPO2UX/tp8JcauYBt2t55XdbP7yIzs7VXt8PA8dbtnLY5ieJYsU4SdBW2CookLglkr0CMwEbO2z1&#10;/QRkBuNJxMN4FLoz1o6t4DbJxYvdHoepLx145BMskdFAxmA98WOYtHM85aOkQcUg4G91mIFmBmEX&#10;L/Amz8f8ttJDLlzJKvnaRrYkiDNmtJM9LijFbhl4vIoCrS7un4ska2jm2/0Gb4j6K4/aNh0wk6CF&#10;yhEcuvIHHQRYO0/wDDL9Tc7TAP6MewlytAnyBKu/4q2ur2as653Nn8cGu2ANj8wdmHICaqvOQGYS&#10;T18DHuAXtk+L1m0M2LKZOjKtzpcAmhzYyVQP40+xNTFTwvXf1f60Ud9YOYmZ1qv78us2vN1hOPE1&#10;dBdvaMwCwXZiZb2rJPTGB17Rta8wH1x3FH44r800GWDTpXnEe2xSiffIlOIOxPw0Nv4li/M/f7jZ&#10;57TkM7KEfBdVJKcOKiz5O/zUgbu9SkfZVhbj8bUXs+Et3+lT42NP8O7k0UQLdALEPaG5E+S2H5d9&#10;IqO65X+XrRMZcp36e10ZpW7ld3zROLrYWDRwQ8LXudFgFyudYDgxfp/JXaK1pHx1P/F1h6Wp7JA9&#10;1Wz98F8y4vUK9nRPiaSy7QnWnvDuhWFEapP4f19Xs7GFrgszG+uPDJBGR4i73mjxARnoICP5jUmg&#10;D14QOz7DM53VcfVen3/abnx9l0cO7cnojY8n5MTL5rFnfvCbt2Kv5gU2DTMDf9RpfqudQ7O06DU3&#10;teWE6vH6Xzhjt8iQfq/OoKjv4qlOjl3+u4WjDlw0TkzAmTwyA6xctMfo+mz7paGNv4Xl2fwePq0P&#10;DtBmfb742orzlQ/P6tLF7rmh4j5pXTqTU8fXlWDz5JFl+S8fPPzTpyepiZ95zfzxK0R2O/Gzcrfd&#10;Esn2Bd3Q612atiYgkd3vo+t3LoS7gD0Liy/ts3LQk03I5EP0mdic4/CrnYkevN7pSZYcg7WZ/dan&#10;4qvcwKWcnM8QEvXhlpdnDuDzi3z2c37TaHiGXxrMJHoYDr+Jt/X5yjAxmAnZuclnedhWNszzkSs/&#10;noscxu72lcRv7QfnJvfS5pffhbSrzEGaNrFp5mvNJ+wKgiNf9MQUnwNtF57Oe8TUT+YXp27z/NJW&#10;zEb3Yzh7bH7U30YOnrLOIZ9kw+P3wKxzTuCHLn0uO6ThXsjaGEALTTgjR/A3p0spN/4jq7ns0IG3&#10;8jT/3ARTt3PEW/HZFS+h/Ypf7rJ+2u71EvIsvH3rNZtOhO4XwsSmV2zO/GJktf+I8er+OFxyn2zl&#10;MHHR8SN9NjPn5l79xeKH/vd7cNm4IclHBzu82QzdHcfWFuSddg/KWIuX0WnmDU7aPEGqT3yRpw3Z&#10;4PM3eQ1q9F6f0nlpdSw58egim6eL9pVwl2A3H2m3/Vmec+wDxdxNJl4Y2acnrB7qVg77Gzv2F8i0&#10;sHLej6+y46va7Bhx4w2Ok8eYs7LdVAipm82XcLYrI3p70+Wturvo6j9ywObcXSirXLHt27ximP86&#10;5zu5Q2ywr36ZS1A61bGbvjm5Gv/+ZYtW6YWri5beELTHO36E5FV2yX7m74Rlx3ndWWKCIQI7Nkys&#10;MmD8FV4f/Ub1ObF9m0V949Au0muHPv6VkZzh05g6Y+XHLvqci3gWE3Nnen+vsbjw2Ss5IzFLpnsf&#10;obNxaW1U/wd/7l43Lk4c74VicsDlp5WrF/JCXF39UvnySm6+TFyy1QLd8HdH/17MVe/C1V1H+y5a&#10;f8jNqWJ+xjdPLs4Tej13jq5BqxwuOAO4+p1tx+7oIo8Dur17l1cC59gCE/nXJ/gp3zYNnfPbZ0FM&#10;Xxn9wrG0fLEd0Ha39NfH5RE2oy9ZgLFz6kfX2vHcJGpfn84spHJtP5w8RydrBTOfw89naI0f1hdk&#10;bUyfWFQOli+ZvN5xz5Pg07k+OXPLbaNd7XluHKi94jck7c9n9uECsYB/9SGnPJD8Z67EdxvXdNkx&#10;i64+64suPMXOS4Ps6xfnR8YA/gPi0HwNDnmuGwZSx3bjC7kyPkkbN3C3HSUC1ka4b3z46Xy7SL/5&#10;NW3JCYbWyL2yk0k+Avzbm0AMvgfwhbPAPo82o9PqBofuvwd7cVWb2il23tynjN35go+wdcxOZN9x&#10;b+Nrx72xzXDlowG6T9zfxG/ZHE98wF1bxALxMb6j1+i9eEOL/sBY8sgxjxjb8/Mina+7/fC+H9/x&#10;1tZ3+aiw+LudeEifiyxiEdCaPOSSu8ixuqgfW8z6zPJRvrBlbD9xLyaHN5r88P796K7NQ5bY+cQx&#10;u337XX6CIA3V+/CxtSypiH/5euxtHXIuEJJTG3W2+znpa/IYepHHuoM+j8b6v/krLOSgBf1pAb1C&#10;aGys4h2KLYa5feMqV5Vm29aWPs6ZK3d0jaS1iycjgXprd7bFb+l8ObYOuvFJ/iC10vfKtW1vTS88&#10;ZVvfMS360lm/lbvR7vpb+IOjdWVWZzzTPl+t71f2W+Yg+9t/lfWT4s6bTpvLxpF9zxWMosFCIUzF&#10;zcwz45EWXbRCw89eFK3fVDt5NMfrj1PVzZiIr9NP0375Ewe+mL8hXusiSwN9H9D8kTb8tr+fq1zK&#10;WN5Q5Ruw7ZYGTm4S0h7+1hc3ZWBf+9yD87V5y+Fl6+xrTw/16Q2hODD4sw9/+ZCtvtYIZFt6R7/F&#10;m8rXv5f/0OW15Ny4Lt/tXx+XtusRYiq0f03/FOGd2zY/rqTDo/OG9jfrR48++IkEt6r2s0PGE5Hb&#10;bmwyFdVXp7cTAdxA6oYFbZ3XsPWOD64bZKCd85Nb3yeDvPQMtXnHlYd9F4cM7Z9tG9+wBVs/+fy4&#10;vPGwbb1Rw8WysW9s1/ErKmTOS279UPzgcfkr6pZ+eCzfqy6En/f32DaZsPNm/B3vZ+kt7srXLXO2&#10;n2YnAFccCMDlv+Wlo2JcEiZt0i09CluWA/h3gGOuD8iifmW6cnTKF6RFT672etiN1uglCmd8L400&#10;my0u6l76uXVh3S0GN94OF+4yO596Dfje/6Wzw8o3PJeHsuIeIs5dRhfbGbfgpmslNh64/MgKd1mQ&#10;aFm/hmDHutl99btv2L3V7FxGUV+Bnjkm3huj+JFnPvexK7LRJZ/6JGsJVz9KmfOhUBlOB8/BZZ+p&#10;6Te918X6QG11Crp/w73vhiyh+6mc2fczO+C37LD0XvAomaMni7Y/ZxMZ0L1Dx8/EwK9+q1lV0D3I&#10;6VxP3zBO/x7IheCZ7sr1ZSdpG6gC4mYIJwASxgJjPcO9g26dJMjwmOxg0yCsblMOVyDeHQTHiasT&#10;S+WE3n18yLNK/+oHmwPugN3fe2qb0KDDJJR0QcFVywVZ4o2OC+TjwA4YQSQr2JNIg1vvIDxN3Gk4&#10;k//QJWPk8zrTiDpBtIRtb34k8y4eXbIcXJNNMHaM7P5Cu3egH1+MXTIgR8aNj1NVe9G7Fwljnzvs&#10;CYEJk0Hziyx2g96NiVaICCAeNnnfoOikMG1c/FW2cYC6V+c2DpXHlmQjk5z62gJpdR9XvbAJOQAf&#10;a7/7O/Gcknyn0mAwiWtiQscfvLH72oId8BueOaJf6Q+D8jqO2Q4hGThJ1obeTVCxv8l8nxhJWen9&#10;4p3z81pG/mlsxmZw/I60WFkdyFz62bYvRI617fCdmLl0/J2d4gedXL96zdcN0Hx8hj8b3EH78i6u&#10;xHfqj4w7gWspM107k2D3xoAuKOzkNmgzKR074BdyldF+avMZm7sw2EkH/vrB4T+x/JCtzZ6/VsZt&#10;k/ptv6joe83xyDfxra592MlxJmEiduR7+GXbh+Btd+2Z/rDllfmgIBKYfnXK/s7GUyJ8MH4fZD6i&#10;h89eOFVT3Zbvrc1d51iwE+O2f/L1pcuR86KZnc3ryu7wWwNIJB659Xe+tWXn2jp9MoXj5Ze66SsN&#10;oujhBoe3eXWetFv9kytdqDpBxgotX/30P/Sbf4I1fXzoL87Kzt9yZU+A8Dr9r/KtnNniq86J2uLQ&#10;TQ6Eq3x5zkIP3VwYnJP/WYB49LvLjwkb+c8r/nrjwRGsOpAtdeA6ITz19AjnXMCfWFLcC6h9Ari3&#10;tI3ekfHO+1l/cqwsM17J35P76AMGZ2wQlmPX2mP0wXcntmyj3fLZrRCzvx80P7HnkaXyHLXaXls+&#10;Zu/QXr+Sbenz38g5uWB9BOeC0OQTcKfrGM2IF/qTW5bujk0WEOAs75nw6UXzdAXe2vhjx23fcUC8&#10;ZqGcTI198SnXFz/M5X5CBNqudhqdp3TkDosL2GKPOyc4cVDbBWu3bQCRcj7bSEX2kcRz8VXb3+O0&#10;aN4zn2osRofGSfRE7/M92cw4R4dtN3OgEkvpDdJGewAXb3b58s1c1DfO7eLftrK4+lt5Z3HYAI6L&#10;VKtPbbkIt+3OobZo9XXxKkol38xW34bLJvsbV7P4GKwUdmyP7PrL6p3GXdDZ4+0L9X3NIV9kJ6DM&#10;uGhehNc/AiPPQ0dt6Jn/C8TcHbZODpmLfPg/fNDy45N7u/s+v7hbePQf+ce+7POS373d7rORSCIL&#10;ezL1yJ1YOycuqVn0mSs2D4mPPB2a/H/3pxiZxU1zR/zNu+ZnPBDRD7vN5rG45sKTG0y8bSG/K5dF&#10;DXdG9/eBswD7sE+b/v2vKNJFxGD2BogcW8B56DF+eY7ney7XA/l02g3L9dfGvPq77q8JtiegcJ31&#10;rE/Hxp4+nQXKe9uN0ZXHMfy2HfNVtnub531+nfHCHC45NAh9M8kZJ/dio7nxgj5BX3HTODi+chHC&#10;+YoLmB0Lc5rId8r7mit4kW948r88NePSnv+koOV4iYF0rxzPuN3js7im/h635k/D6zwdmVAkQy84&#10;ZHH3p/duAE2U5anikzQbl9o0L+b6kCeOP3qqNoh0IF8voKYdnfX39aPfSB5dJr6rR2SK+oX5LSvn&#10;BUf26N2Lt5EJmFeoK4/kR2B/gd5z0+UQNAfw8SpfoJ4+3efD2IWMwMa+fsl/8q+bspqrfhp/N07C&#10;z43fdLXAsIvsn3/Fr/O7jc17efUc/NVl/JZY83fKv8hveEeBmPZh3wrzd76u+VFkRct5vnNQ9rns&#10;H9+KafzJiG854UeHyKqcfeZ4aFU29I6dHYMtv8dPb3w49NC4g+O+8jp8Z441PlEufsgm1mrzW9z0&#10;EYXDU70nCOBWxvad8dfIQ9/ErLEyi8be4oLe+BSfuYDJH2BllFs/5ObhH/IKZkGxOcd4VJmy3bEf&#10;Hzz0FWVoD29jmBsMxNjcfCgePDUHti9oG875POy4xzuvutehTf3ZThv1czx6hG2BPiPL1Ptt146v&#10;8R0aLkCvzvCibNvN/thUwaPO/HTsNO2Wf5t98qWfbA5Cw4evP+9CKbtNnhp/4KPvLs3V88ytwnhz&#10;nHwO1tbPjEdecg79u46Tl+WP3KBzfvtZ+4nnoTTrag9f3ukvbWX6/x2WjzL7+4rcxRkbPPtua1/b&#10;8sHRI7G7K4TisPT159hFLh+8sQsbj62VP/woTpp7UiafgcoUfO2N2zvnUv51bqD7mHWtnZtqG8pp&#10;66KMPhV+/Hr+3mc8eP/+x4nmlAP8xZ1Ytq+NC5qVI5j4FE/2ST1avQ6UbV/bnmr5bP22+PgaU54B&#10;jdLLlpx3QPtVSHHtQJcjD4OgVXp80PkYux95Uyc3kuMOpZOC6fsv+d/xdn/lLd9Da2VQx07ysLmC&#10;i+Zi3lszaGns6fiTdnynP7Pz9As3mHwdG85rusXq+gBveQntO9DkWY6VZfFGxLSLPbyinD/RQWpv&#10;QmR3MnT9RYN8LtohRC9094N2iqANHPzVtzkkdr9SQ7BQROduv5X9onPI/damMm4IlSeZHtjlIUbx&#10;qsWHL4y1y/JXNnnD3pHvtJ2S+abnPuHbdTUFgdoCp/Bn0z1O0Qs9GUqdVitDCbzydR+LJ7fTIi0P&#10;Tw93dB4d573JhVn41hPlFGbouJed+9oiNuNfcu4Z+ivMU2Tuyz61SyUOrTpx1r73nE9rIo0++nqO&#10;c8448w+1gy9HW6f91U9jZhht/1OdBv2zTVtysY8bWPFPs24vezFB/nYc0XbIHD/XRCj8Poj5z5t7&#10;Tz+vrkPr91tO7cpzjyE1W25uViBKyB4tK7ty87ral9/0j/Dfj3r98qHb0JrzkdHTnFAK3Vf1TmyM&#10;rbRfOe77xVEQuNaNbvarjJwQWFnQaWwljwN2u6A+S6tb59Yu1C8Ux6tHC7XJXIX/9uKmcnxWZvzu&#10;8bl9Yevhy4H3Nksj2aw2Fn+rL13JWJvG7lyz5w1Bqq7FiQwLPQ8KLn3R6XAlRvJkf8/VNbxB6eNd&#10;Xz/pfMP7e7tjv+iXeXEEq2za0JVNvHHI38ePuYHhyOXcPwhDunZM364fbtxKa/xyt5uxuVD6Z5eH&#10;wgeUW+pWruX5IWUbQx+v+J25jXbi+w7b/l72e/v43OHue+U9zwiLn3MutrRXL+PpM/7iLE31W3bx&#10;OizVfbkJZgZkjl8DT5JbQvftElS2Jyi7oHLHs894rTvBru29/SXUaUioNbggX1DeT1wFtl0DWlx4&#10;mgCOv2x30JeYG9RaMJhl0dSbJDk2gLBHdi+aO4EaOg8HrwyVn16Z5N4vnFaw0govJ3z52wvYkwhi&#10;37RTV1qSA8YB9tdxu9Dsnex0iapfZiBxIdaFaIPR+IkNfHKcOoNfEwK6TTijK7rVK19OdH91x11w&#10;dgJmAriTtv2tLPK0TWiz5cOOqJ2Ogl86lLp24JRX2xNYi2dLCbrO7kPfFuRrFyaH7xBYO+PhhBVI&#10;jqvL2kHBvoJwZCWTuB2etn0qje7Z38EGr+Ic3EmYaZO8YX8/8N6aQKathaRfMhiBr3I3hou+Tp5m&#10;4j/6tTJf2hXSzm+eaM9WIHPS8taxTRZYlO2egXzX1YWtDF1eYe2FmfhMX22b1k79pWdozYnptBpf&#10;HRqJ4YXaUKLEAn8Qnu3DiZsdhO8XdMVrpQq6yTVYOdD7wgWCU1Y752AnVdr5L6fK2L2xH12PHXer&#10;ltSrl2qvKCcqP3z0au5DBw+vfPo5/gTatG8lju7Q385aPldFCPqPz9wzQUOfGCJ0LqTqORcfHmXP&#10;9for4KcMa23T2CNzmOjnlS302Wttp4zdd4KA7j5drK40Cfka3GzZh10YKHCnTZHyXVoHZ8mVR+qc&#10;CJCjsHS1kUeynQFw6GuzA62JQuOmCwHMOXGuKSjv6OwCoL4A2MpnJiVjK/137HV4HDttH9V+99GI&#10;VqVhEYyOaVxe6i64ycDHbuLBl0y28qO26NYOaYguGB3naRV9G969vHRiG3eAbtsinK+WpcnSI7+T&#10;BIsV2nYBz0l7gByrO3va196nJ8pHpk6YTt7SbnW458xpN/FkkW9pwAeOn6Hxojimn7778DN84/p3&#10;3303cpNdnMBNX1yfVE646vPRDt2rXn5P2cDYm65gZSqvV9riNTjZsZCsILA2s1++kcsWyLl4izF4&#10;/Y3XbLeNLRDbb7oAgQk60xd+/WV8QseVD9+OwXyQcjTUsX/5G7+ROWqWxeFj/F46+G5cbJkxprRS&#10;R7It3/3mCDzDGzx44w9raM5e6o1D4e3OauLME7yzXz6VW9v1ycP3O2dCs2Oa8WuUyYnw6K1O271Q&#10;FGMr+k1ofrrVrv23aC/uYgO38p9KcxmAn/qVufPN5K0uqGeCbjGAvPXp5QNxkLLgDU8xMDSm3yRm&#10;ze+i48xRHvTxbN5Ig9+a98IBM8bP/l233Z++mEV7i19HHyde5pXm1srvOkeK6kl3vF00/D1gEzlG&#10;PxTz+1QLHfci3++3f5nHVu5YoPbaBcy1PVpw9tNFWMfiLkBmuLVxdXCxbm7Q0IbO6u3/9JNXcI/s&#10;+p82oZSTNouK+m/iN/3aAiOQB6cfpkLlDSoPW215eITgyNWbMCZHaSI/VL8j85LZeFuf72/qog30&#10;jyV/tcFH3fGt/W1vn3203ye59mneWUweumJ37acNWHpotQ+92s2mPZmqf4UbxD3+4Yd3fZWxG2n5&#10;ku17rpCccl+AjfUjOB1HH/3dfM/vMq3+n3vFpjwbnCkTnXL9nf+RHx14/qpfLv6lKVwXQEGiP/Pn&#10;l7/hi755XN+qku1P+Y3HuWjlQubczPvrl0PTGEwvsq/clSt8G0vRcX+j8o08Ib6S8+/037vDu3Yz&#10;HodeLniipS/x2ebn0Sqyh6b4XJuIpUT35KDG54x9Yt4cZW80E7deJiH+G9sn9vTdXRjH053ulTMy&#10;yS3ihB88KeDPBSM26pNhkXNiJ3i18/ie7kEp3o6FdFKer+qAF7n9LvkvX1hM0t82nkJt+3MIoVXg&#10;x3yWli2+5AI9hlNZBGXs1Vnw7C8O/HtOaON8je9Cx1/l5ZOxrX5k4dBJk7rG4Wm4cT3nQGSEY57n&#10;vHAuuOpP6NNr9USnfso5TB5qL4zfz9sHcrHju++/S5S6mB45zHVD50u/BdnwDs3Qq6yerjhybd+l&#10;f7WJLOrA5J7R1eIe2cnDxis/nMHLBeC//S119HXByw0y/DG80LtsVZzhg15/O71j2+Rfbckgpt/k&#10;jWDyyryR5yFb7cNVaV/aR+bZn3NsRVtfpNvXvf3sj21Wr/EJefiVjvP64yUx8f6IJfKSe2hNn2MX&#10;9ABZ2OX3AA3tH30pNONHN220HzW+HjZYeiv/8HsZM+XHX/H9nL+R+eET9Svz0lN2p7X9S4yapyw/&#10;eGQen8tDa8OV4SXuzvW3HZto77OA9oJdxxtf5J5qdGEtn2nBRtvX3uR3fbS901/9lGmv//AP+mwu&#10;zu43ww7vuYjo5qEZ0+Of9qNI09gef5RPjkf+8T+a2lgvk1/pP/Wjt/3yvMktx/b10IkVbV3URZte&#10;8PWhBcc+O8//4Ye/tWp1rqfXtofGtrVtju125EE7FIsyNEePwR3dtt7YYJyAvRKx5+BOEi5O5Juy&#10;yV8bVy3Ml7ZbtvrUPweh+zcaiuG9Btu+NomPFtYe1i6N5sbXKD+2z5bcZJDjvEVK++/yNpK3GW+W&#10;Fxr6N6i8YiYf+0Gq3a744k8ynvLuBoMPO0/J+WHbhdb0mePH0Fod7nTLNF8zpuxRVYj91vqOZ3/P&#10;JR6YqcsfmiPD8WWO+3DPQeyQlf294Kr4Tn9zmXI6vQbkXzm2fm0oT4Aj5tl/yL+xNTZo9cEZ3XqB&#10;PCXlcbYQSh9ffyHetbXDq2udqVsZ4P9/ha4xCW0LpwHHmfGEdm7447srN77sN/pZ4+fp/OlZJjf6&#10;FG4GopOfoHmGu63UOeYfOUebredBfPx9n/UR+2zijUv7tietf07Z1+FjjraATv/ZNJ/t31tvWz5p&#10;gu7m3urFRCkvjYNnXmgef8VHri1ov3zabtucsGgd+ogF6t+bfVqYr+pl/hRbL8w80Zx0xoWJ3+TR&#10;2HnlWtxuh0V3ty9f9bc6ZZcO2a/cF+LIepXVhEeZG87uwtt+5eZox2jPNrImwjptuPnl8vOJq7XJ&#10;9u3SxhedZZRtQjT2YY+Zhyzvjc8bi8Ty5PJb89ht9LjrvvVoGa/YrT44epPJ9QlWucPKvLRGluAc&#10;IdIs/fjI2V5m/nSnQJ948ehI00989hK949W96IqHVTy02GLtQhY2MxYC411zUO0+vtmLtmS77y+f&#10;5eHYOgp41kNs46mvdVus2V/7TLvEcdcHyDS6K28b7UvjpY+2PR61VXDWZtpuve1xr+ILlvaSLpvk&#10;GAB/cm3yW/7WTlfjV3bQW56lQWn/IfblVjp5AY4ZTVJC/EuPHrciAqxTovcmrSqJGoiTQMeB4Jqq&#10;NDhv1kfzhTA3C6C10BOZ0Ct+6G+i64+Wh8HcyZoEmQAh78/pCAy1sEacQd/J3tTgbQIYk9SY7pBQ&#10;5k/5QIyb35zx1OwzdOIdueau7rzi5ARY+QX5rpu2JjgLLub2JDF8yEXcDpZHb217wSX6NehNqLJf&#10;mc/2mb7jJom77m03stQm6MUHM5XSGR6+dmHTk82AzenFFvzLrk1KKZcYto6ua+v1mTZ3eD7uCU3Y&#10;rp0Wlyx0WHz04MyJQnTwGyLhD+DeT26VOUmFP35WMjxGRk9onMEv9rnzLo+0K+/wt7iFdsudpMSG&#10;9K1/Ur121+0+T7lZrWcjyBbu9SALlG9860SaXTtJCZ/8h0g+vhy3Oz36wiXHoSHu0VrdtVwgbiGD&#10;igk/mux2h6EXVuKstF7qP3Z0cjl8tMWvslXYOXZyBCTpqTMBP7xuflt+RSZPaPDp8Nf+xPShjZYM&#10;Uf2YBI9pDLn4GxOK6YeGusLSmaPyG143n6ZuFv1D6cTZQS89MnbyVrLDc+v5eS842HrKGI1C2mnr&#10;w453UPYCyHvDV61Iu/JIrIlrrbTdC9ZfVdcpQ6/2W17HBuV19svzxqfHvuJfsHLVhjm27Z/4veXk&#10;la+Nzhfbs21fx5N4c6LPEmg0tg5eaSYmbS0i1zbMU16DNL8lHN3pH950f+67juVNMlv83Pqhz57s&#10;R+7j62jiuHzTN6+Lv2FJdjALhdPGMVx09fGl9ZLPtMGjn9BhL/vw3DjzPq+H//4Pf0Cu+WrboxfU&#10;F7ppW8hm9dit8usCQOgv2N0TgMVdPZeePIHv8oZXnMMPjW2bqsrtd9bYg20X6LWwOjrWFtQGwUG7&#10;bXMzUWHVuuEdk0+9tvm7y6cCXXR2fF/bXvKnHi/6X2Xsf07YVp4ZJ46Pjg53XfDCQ74mB/zaNOo6&#10;XjrkE+MpGH4Z+/XPH392U8nIS56sZCAJrbldHJuEau/kpxVkP7EtZ/Qmph1823ZsPYtZx4ApX5+u&#10;zfFxU5tz0bI+Noa3OGzoRiGvRKULaqV+7LfjCPmiIZKUmW1kJ9vSmsL5Xhs6QcL77gcYv8aOYOaJ&#10;4Rta/rq4FvJ7grOsivzKFxvfYfkeLRIjO76z7R1z9rsA0JP1RyWe/DN6yVQ5zpjlhBuwhTp6mZ/W&#10;9+1H6sW4z8yD9uIvuRo3MNiZvhaVMPoHYPXaLT6AHD7ztNXI+kWepPF6udRWbm22XeVObM7F4pe2&#10;K8GnL+3ErSdx87xr+7/xu/04uW9PkJ6aXYf0v8PKsWV73rDHCbKxXeLx3nbbsdd1k2kaWRT51QWT&#10;o6N6F+H6Vp/UecVirkOpDq6+O/2M/OYm7AEah4lJrzTVj9vnT2y1bb7c8DhysPnEAD8C5ejPfjf1&#10;Mfusj5RufPON8qE3vlw+jckcqDO+bDvbI27L0NB/t2/BX33Qqkx2DtzrFT3OVxbjsYV7B+P0XixQ&#10;fsl+QijaXLzV73nbzvvYic3lO7TYavrRyNFFptDYPrJ9LK6oP7R5DfAdepHPFdDA6inGxcK2nfLT&#10;n6OfY+Pm8iJDZUzMrh3nBsFji9OmrxE8+yvv4tPrTWT9aUKhF8rMJ8Rac23k02biK7L6C62Fyhi5&#10;5VV/YgHcF+bJuHF3jRNXLA2lq/7ohK6LIGlaHR+6b8w6P5uxBn194Oe08cTbwuTk8T2/0NVNIOYy&#10;mwPlNKmJPehr/PoK3V/ciCKG8gRz7KPfj63noiN55pN+dRZr69uT51aGaxse1Sm2pKuP11K7aL+0&#10;1jeOK496tju2ksfMYcSqvuTCrvwAX5l4QMM5oFykztNmqU5Z+KW8NxicPkBUdug4Xop5gkz+Sf3y&#10;9GQE3V3kpR9i+GkrFvp/jlXfoXhbADV4bAwd4LFP/NONLPS1vc65Dl4b5Mv801ybjmRlR3TF3fh0&#10;iL/g/URj7YwmO4l1+OTZcbw0U7Y01S0M3uQHZcZPeDXGIsUY46eNE9uxd3MMw+Uzr8QevnuDEvor&#10;z/qfnM05p05u0x7Nh64PmS4xnnbal2vfiR2yfP124mViaOYH8JaurViiY18BGlm0W9mwWNy7PurB&#10;2PARp3AHf7exYWjCXjrPW+blgrudl059zxCBDx/eHz+Ob0fG6UN3HxY5X2gsTft4LN3H/oUd3Mk/&#10;aN0vYi3GLrBPjh+Zrrq0MW7PAxnjY/mc6MZnPt43uGijnN0B3+Apd+25U/UJDnkX0Nh6+z3vbH+Z&#10;GybYqjePJD7dzPM+NxTBR8tFYX4vTyRPyNfvJ8/YX7+q3nWGyuI4cXEH5c0bh1bxotK8XXBiAj6a&#10;PvItnPogvIgxftFHTjkb1k9jmxoKHkJPsLJuMfkrQwq2bu13123xbbcefTj4yUFyl5snwNKy7yJw&#10;nDl8Iui2YQI3JBYn45CLv3IyH1Su0Fww9qw+1TsVTgXtX5+UwWlfDb7YAuw9b2oZenyyOuOztl38&#10;tjn+WV3ToPxsp362YucTODIpv/cPtDpPZbPA3UZkLI9DvzIFX/yDlfd5n4m2LtmjuPtFfX55hsXD&#10;Q1vbyZ+DqY8sqLuAXhnbh6Rxid9TVtGnjbLOEzJ3dyMcf/7/AbVP6PvpqYG5Ucp+ROj4B8f6X75a&#10;Vryri4xe+uul4+o6Cl22Gfqx85riYZ5WNbfFLmwpx3irGkB389XOYVvRr9gxaNb5xeDGoaqek6fS&#10;3DDZp/HbORK5AnC5mh/X963wFZTVpzF1KuCtr52jTbhNX1y8i9bRE51tV5xhX97aX5D9i/ZVODsz&#10;5mP3aIDuyrixSNc7KPfHv5XhlfZodE7OFjea6FSXsKyt7oTP/j0vr+xt07YnltK+fgvtx4XG9MeM&#10;PeRdn6xu+nP1On7C45fcqGDOuLD0qFO9bnqHC4aRebDHNsmPoceOtdGa8fh/7Qv3Pu/udbukpqEx&#10;9NhidW1JaJAZOxep79A1LedsFr9vcNGrvVOxwt5w7rtBi6p0kmdjqdpmci4840XzdXAA+41dWDXn&#10;k9vpyi+9QX7Jfm8ANr/Pm1mBC9PNSxgG9m2ptQtjg/aBjKt0DZo2U0zCoet4fGhMJjuZ+fWME+TI&#10;nAeX3shz+RreOgeVAe2X/VW2bVr3sh3e5iT9y/6sz6Xl0YsOlU/RTeZn3uUbnD1P3fraqIKMrJs9&#10;0aXq5AZM8ieZ90LoYW7wWqaKCCLhLSyToe/0l81D9QwoAnRw1slTv0qhl1Q4nYtAgZkGd9dBF4AF&#10;rd/T0yF+/PBj5JxJmvblR34CBmxLN9uV51edLg7F4uuv5qxeEh8AAEAASURBVI6z+90XXeTJwida&#10;ezf6SJBAyJ8TD5MayfuTBbAgsuMmh49nJWEXa9BspzsdR/CPzNMZV/6V3VbZwup1L4uC/q9Br20i&#10;A7jjG+yAtrVLdPE+ccCWX+fu8Z5Ept5keO3GfRaydjKxNLVrjJAvHZXez1A+RuQA2z3jdMKs+uho&#10;8iBZ/JLFIMHb+IrYHv8vm3yt/JTmi9I97dF3vDI6MZ7k8yjb9srnzvGhOX5JDOr5ocMm7358V193&#10;YsPIR0c0fAiV9drG5fKp/C7+hs6INXZZfDnVb979YmAozZDJJEWMdBKaMUZMSwR+D4o+FwzBHtq9&#10;LBs6lYmFU6HukbiwqVXUnvrwDtJcQL6ot6xypojUX2RiXr0iT21wk4V9dlEMrW1X2x+9xDeAi6A6&#10;fu2EPvbvK+SixAsdg79yrh8d32F5WeAyYRUHn+fpDGzRd2IuQX9tgnhkQ6NWYIvwRtuFxtor+eS6&#10;WMx4wUzEZRFtYgEOHWwrfxcEotfmP4wPrMyKJHD4MV5rkRbzysXb33L36z4d2DcYNPaCHsSdnFa+&#10;c/zMQx1Yno/60IgOX576Le82ZaPLi9LSWHprMxhoy8sRavSni4W6OQNr3MqFzYln4sofz2MDC126&#10;8HD0F1tXjOSYTfCrf4LvBN+xdup87Cuz39iMnsrEosVaPpn+Orlk2/I/4I/po7989u2335aWOLDY&#10;T5bNgZUjfEK+OJobw7T19O9P+fz55JfqkfaADJv/lS9UjgxiYtA+wGPGAAsfk6t6UQav4Fy2EXux&#10;LXrVmz8CjtEAl57sM0K3fG0FDT1PTVlcu8tWxHzBbXnVfsi59XjXztFbDL331P0NVi/x7VM5Ur9y&#10;8gE90IDL7utTZPBXPvXzu2xLMxU9CbuOgy8+XoPFufo3mzDAmGpkqHxTpG5lRY9MUE38VvY7H/Hp&#10;5p54pXTb/vhCXwi78JhYdQzK39Zf+GnrohQgb0XTcGVUljHAeNGuVszBPbvDI3zB0ker+rf9yN/c&#10;csZh9sf7wru1rR61RUnmN5anj12LIzde7KJcf9sLmOwGVpZIO4R+43ufUn6Jxz76qQV+J8jmSOZ7&#10;sfka59BbeR0uT20XzFtqw8o9dq9tjv7G/4/Jaz9/YCe+0NjczxgVG2X8VYb2nsyjzYba7uKisr8H&#10;K9/wGGxP7IkxJza/7Fws9qS3G236isFXCR8fv1r3KNwb0LaP0eFj+Hz5ZZ74fDq5e7R67F0nmNGf&#10;/MITrC47r934aN+Orxbwm/7zaYx65YrfqOrYfeJm55jovEl9uJYXfmxtviKH0cfczpNs418nh+PD&#10;6lx2p6251JFfP2D/xn9yeS8ypmjlJDfaxi514q1NUh6Jjv4zFsGlW7fox4fLZ2Pmc08PHljb3WOd&#10;fdGgr5S+YyY687tG2/r1bWne4v2OhQZoH20/HN3v/J3/vP36XDySL9Jm+sdQIs/IYuydnK1m44i/&#10;vsiFJ32B3Vw8uxZLLLztK7aOLNrqyyDo5eX4/nYBfFzMNA7zMf58Pj6KR8RUuqp2FunxjuXrH+MG&#10;OYB2PvmqjScOXxoL7uTBbaN/zEXlbW9e6VWS8D7kibJrgTrHxsDyKMeJHXhrq55HRTY0AT937hVp&#10;yWMcnvmg/E+2jKtH/ua8EWvkT+y3Pq9q3rjDy/7M45O3LBmGl77i4pN9+XnmRWgnHtyw5EJu2u0T&#10;w6szGelDBq/n/BgacUZohM85f3ehVp+14M/fZBhbTV9f3a/y4xu077D23bmCdtu/jdsrhzZodU4Q&#10;+7UdHZI3v/5iblClizaTw2Ol2LVxEV20m4uJ8zYNuOixid9MZna2R5c+e1OM84o3n+cNM4m3PjEr&#10;6ALkrN1i133CUlt0VoY9X9xXGpNV/sA7Pal0qkfnF3g71zVn9pknKeeJoYlF9FbuuYg1cwx9RB+1&#10;UCqu8HFT9/tc+Ju5D3+yX1nGDhNfX2VsYXfji34Fd+l6fav4YUtxUN1qH7Qm36HGhvuBV3sdRtPm&#10;cYFn8bTbOlvzN+3IqK+wJ5hX8rLDfX6rRt8SC1mDSb/fN1rU+GqjJ1nwG9zTgTR9BaaPbP8Z37LR&#10;2Im/NvfMGIIuucWpizPmgW5o+qqvT59+/7DZZ80V/HO3DRpD11yePSf21i4j/+gAD4w+s4W3H7EN&#10;tu3zvvOUjqXhKZ9Mfpx9NJ/nz0NnYs14Jncs7eVpO3aYeLf/+FSctBmZps2Mky99mTbJKR/PBS6+&#10;GjvkOzalNRroGofBzJHGVy4su6j3/jzhq0/W7m1ZSqzasrRUUD1KLzot0A/o3+9++DHn438t/29y&#10;Xujtb4uvj9gHfEIv/UOcAnUzjg2O+i3vzvkKVlWFLybALmpX77RTd9mYLQ7fseXQPeSqX3WPb+Po&#10;FCcH5nvkObmSLD7l+YiXxxOz9z4zlOUabVaW5bfblaL5DN3E4df59Ca7RcrWK279zq6xBC39Bo4x&#10;T/79PtvPfv02v9X8XZ6W/D74k/flIzct/u1vfy211ad9IyWOQc/Bso/evd+5+Yn8Yo7NNz623fpn&#10;t2gheczUNi8KDsK23y2eBQ0PqNuP/JTezsChLWYmdqCOPyPbkX/brEy2zgMWJnZG7+W/8wq4W7bt&#10;tWOXF0DO/o+8cBWBbcf1ezOHmFy67NH94CMrfo05C9M+OsbmXUtJ//hHLwDvuDLyjI1Wtsf52/g9&#10;tceWvzRGUhpZRg7x6OO8ImGWz1Fu9TvKogH8FAb3TM6Zsp5rh568uW/kKbIACdQP3Rt57CKrenLA&#10;FODh6fYp12rawxePrjls/qHrzl2StaDUvm3FzpFnz408iFG/l+eDpjborL9KM/r3Ztfw7npd2lR3&#10;qtqv4KPH1Q5GyluHKKhuw+tqrziy+JAvlu/6WEme8kvnI2ZpHhmWfvne6SNwZEP3kuuU86/4IseO&#10;f5Xxla9ev4ksYPPzxgrZqkvrjoDFHL3shlXsMLxqk6wJfNGLpXMuhMbm8bizgM89nqf09e+VZWyR&#10;doIx3wtuaB4b6HBiYmJj7VjbHHt2jnnszi7i5Vo/OCThVI/6d84/0KTnAtnhmfe6/neHsQEapDQP&#10;ujW8I5598vUP/3SsI8bVXv3SbJOVPzHvocNff0785o985uZyQc+Vg0fu2kHDiHldBM7hXZ+lq8+B&#10;vmI8CsyT2eMrviNd6bFNMeXBc/5ehdXPeK1azgixxufGKFm3NVryKLmULY628Lhy+/qlR3njM58y&#10;DA98FpoPEydD/zE+bP2LLYHTFu7F/0brzX/9P/9rftb1TEjPYupX53VgmBtgf84k60Oy6TBMhzxK&#10;OjYAMJJE9nBmynscY+VCHjyw21iux77vxlKIhj8nJ8CJDGh56sovdS4AVw8OidwrH7ztkNoZcHWE&#10;OQF0HK74kzsnENoWr7ow9OhRfuySADdpIae7Kiw4GFSV9fcf3XVbCvNFx/6dgd4JhkDtBITM+bvX&#10;dwFNsNP7TijkmM1JjpMxix5Rvsc4dTHMCT4++QPkoxOZLcxbrFD3l7/8b31V5495Yu2dV0bFX16N&#10;Jkn8y//4HznO5M0kLRNe8mjDbzOYJgGx6eXjsuoX+ZqI7cSm+5Tw0lDM9pN0pl31zS4e6Jtk7+Ss&#10;iZ1doy9bsAlwMibGHO4Eav3Mr3vSvpPHqYvNj4+dVLIFsJDTQYPs6fX8CO5tLJj5jTlyWIiqevkS&#10;NjofHyeqs01sRIfh72nfWaSydXJoQJcgtbdP9sFJQQCdr7P4Vr1jb3U7cLCJWBnbhfECYoGz6cS6&#10;MZcCE4rah2zivHiDb7/2PDbtfspcKLW/dbboLXgFHFo70Rzc44fw4V/olSHHC2QHS48eC/yijxoo&#10;nXghwAbLlogd6LLjoqLy2uHoVDpHZicRHbBi28Uhy17w+DYnaCsbPZYPv4HGZ+31kF1Z5cv2hVDB&#10;Hxqhf/JhnwZPuZ79GswiTOrIG50XT/yA3qH4WsOnMjZgl7E/WpNLNn6f0K9D+At3v+6+BaQFuinX&#10;pjd8WIhKmcWl6YNzki025waYzz97+01+Ey+gXy+vyXc5zh/6pizqLCK2jv+TC+2/+9sPpYH+BdH1&#10;J4tBWcjCG41+0tcBP6/9tbPPr0y6ix3FS5m7iu9t4JJrdWJXPm7sHN3pN4s2ucEoOVMuaJwGtXGZ&#10;rYUT5X3F5LHx6m+7+/DIvhPVlduxJy3o2Ljgz0OHLqvPP/+3f/7suyxG/PFPf+qiI5ylYd9iNFrk&#10;Ygtb+oFkgfIQg5U3W22BNmsHx8ub/0v/9KddwMRHHsXj+++/b3t0uwB6+KGDJxrTzzIPiDzG8p0f&#10;bDlcgO9+Whe+LddX0pbtVl/HaHfRKmgbQ/CV32H1gWtfWx+w8uGnrjncGJs/uV+O93vv+MKRw/kf&#10;LRNqeosXufZDF1Anr1/8j/5w5Cc07vFVGY6PyXQ/SdffwMTgF5/9kBuQAJnA5qZeZI7djSv1e/gA&#10;+bzzlWMP8m6O8hMGxsgYIP6bfiUO1nbXtpTyFTz2KedDb8ffRZEnfg/G/tPfZyFv85E4mQXi+if5&#10;gG4PmHrHEcF3ZbFHzvowW3Od3wJ0zZ/SorzWt9teOX12LILfkwstjr03RrZu5y94zjzh5Q0I10mm&#10;/BZ65hDPgNYdLrsfG2+97Ywf2z8njsm4i6L8uzwfeiVOojcc9VM+dsO3ukQE2/XnLD7wNB6T/+ZE&#10;duIOrv62PkKTbmPfsQXaa7fVafONOmqjKeblV1b4Pq9QdZLUcwh9IWVi+6tcoP7yLH5t/kBz++T0&#10;m8mFm4fEmgXHLtqEGTu5kbD9O3GvPT0KUav0Tn+bwtFDTI38ozubrD3hcRPfb+zVnvLVoX2Ps7Hx&#10;xOjaEI3hMb9hTz7H6vfV6eY0Xhc3T65oceS2tzqcfTEaqaLnyDtjcYraRtnLvqN9x4z44ptvZ86/&#10;Ywi78v/ySMvgvM04Mr99a8GdASyQe2Uj3u7Ghm+xwgU1ue6rjNVytxjx8zL0w8N8gT8tjP6Uc7td&#10;QB8Vjr1Da1OB8xAxRi680GObR4w+dCMDv8FLjw/P0EuZRSD4Lliq25z0TWTpK56ZKu3G52kSXm4c&#10;tHiJpgVrcUc/eMBcxt9f//rXxoY8D+DhrY7MYhPd1Z2e798np4cM+5DLOSKbaeN8Bn/jgDy+/Ucs&#10;u1hPBzLJ42zT/dN+z8W3/dIlF7wFfBbWrmQGaIDaMTK9ffttfDljxF74JqN8wY7GHrTns22n/6Bh&#10;ftCYSoyUZuKg/kmdNuZhK5tzSfg//miu8WN0nwvU3tL13bffNVbYY+c836ZsF3jZym97ag/Mrfr6&#10;6thx6eMPyjdyk90Fhsn/Ezvo88XifZOfmOFDFyd3rKA/f/KJP/i74N12Kdv+ZB4782pxFX0TJ/iz&#10;gY9zZjTYqDTjmpF3fLSvR115yLr9k0s79qcMkJ2sYmNpoiVvy8tkcaxv4s2O8nE4try4dEL4lOlr&#10;9dvJLfisDGSeOmOc2M0T1eG/PneR3L449wHqybn6sj8a6xs46nacWNzhOeVwwLQZn07Jfo89HP35&#10;z38KT3lj5m3otfMdVL58htF/Ssk78vHXyS2No9Nf+C/2YrJ7u2nzWS4AvEsfsm7kAthZN2IDuSRQ&#10;35y4HI5DZ32gj825yOTA5bF9SJvhP37Dd2IreSjyuglafjZ+iZvFn+1nn71792Ppo1GZ00acwuWH&#10;6WszZq9PtB39xgb2wfh0xoKR4eGbO/7aX9lP712gdu4yuYOvdg5coo3F7lVPcxo2IwuZd82lMoTd&#10;5t6EY+uNHWSRS+DPWMJndMh55skXOKweJxWWqfWfWcMZXWLlluvzciA7zfrDkTuE2aH2i4w/Jtfr&#10;1y5mdu0wZfDFIbriEly8e/T40k5u69wmsUA/cyV9DV106DXrYyMbWnsOsH2x5w1yFsUDbBKmseXE&#10;xMbG1O35dHiFD3r7aeN8LR395+KHprrov/KsHMrhLWjvo3/J43/4w/c5nnjrOffaBc2DC3/laE4N&#10;Me2X1nO9eZj5RW2tH+cPj+bM0ALs059ZCS5f8K8HYWrbtPnkBucJrPpY++EfEfOHH58CYybbrX+U&#10;kVl/bC4Lf7YXK3eg39V/Y67OKY+sF15w+pf6eVvD0BaTYx/+HVvrV1umPVLGeD4a+zs/uCh3B05t&#10;Wp3QNLZMvCCgzpzdFq3pC9G9c7OXxOAskGOB/IW03znHxPlca1C3D2Rox27s1/MV2kfXgXMuETrK&#10;2k9ObpXHnJ8ToTyyU71SDuTHu0xD7+X34p8m0fW0iyx0WDuX3tHvIduMz+rER3EqO76hky/9rv5O&#10;HwddZ79sOm9oacXt67dsuijorl5zo9/WhH7CzZxD3KGDN9vIqZcfuo4885ONz6WHUm1Cn/xv/tqx&#10;YXKdtYWss4fPv/37v9XOYgSMH7obA8x5KtrODzanntpu5JG7PmyLFyCHOtulax+svLtt4SkfehPP&#10;boTmx2e81dH40v3QXdpLy9ZPFEWEh/zRo+v4teHYOw3r55Wx7fn/Fb532vatMS70nCO6s2vnnqEr&#10;/4A5f2cTY8/41pZdC9x1bDMFDxtFjMoiFhq7FALBZ/+WR587zM1YUwadLncQ72WXL/2MTfpzi0Hy&#10;MN/q0D6o9fJsvfw09l4/rO54kNG5nb9dB4noPVYP8AfON8ffk1c3fmqj4OwDkEtv5VhbGStqk9C6&#10;4yye/M6v+o95VpWOLivP4pHlvp8DRVcerh7rn9TtTWFootXcXv+02WVb48yd1/JY+QebWGMPdpED&#10;Fm6r7piMUDYzwE7HhKw9o32h8/nECXFpAxtxgxrQlvPAOoFxFibpTr070D6cpx7ugqMHb4Sdtur7&#10;cRcBJuozCMFbWDn8/kdpBM/dGnvxUrs+Ju9VUpGpk6JbB754HF5uxqCzQXjZlHfr6SoZLffZVmf2&#10;yx9oex02iGuPwfzHvvFzApCbCLqY5YRQpxd4qTon0Dr9JMMOwuls1TU8/8N/+I+dxP/r//zX4r41&#10;IUrE/Bg63hPfCyGRz138XTiKvn0lT+788ISqeRjZQXWPFrbjx4ftf0sbr0kVL+1wZAyp8atFxkku&#10;Q3sGnC7wSFrRGVsnqzNRWhkmSdF9H+EXtzvArBxkDMVk0CP30UEyG346qfjVwYb3HD9OksQIPq9B&#10;pItPyPgSYf3cbXiOzcggZMMnO1dZYsSCJTGng49PiSqhS+abfF6TQVn1KU12Gayl72h9NzX5hnST&#10;6yq/4d7bzKSL3GO3eLIkxHcntMv0RkhCHP0zcTz2vtOEOs1C87Sf+lHgwk2d6trm4K1uogF2L2gg&#10;eKAT2+w/Ms7YoO2i9/LR903hdgBteeqVz2LvnCS+yyIJX+tfcHyCku25MF0pIuPZrhy7dfFF+zS7&#10;2pNFGdhXIEGQN59xl442+1HmFayjy2L8/S382iGo29ax/CJnkmFhFh1MoE2wjuxbme14Ktv4t3RP&#10;nf0HvvZ+J3tOKNWxrz5totgLwuENyJGWtUHtkB9fFvvymUFYW3HAX2K+tM4JbXNL+eI9n/aL0DXx&#10;uAMeAD84Thj22FZ7d+X7/VD78PwtXXLv/vItgXxVh22TdqB6nvy3MrUiX47Fb07n+6R/T8LTjo5O&#10;TJ28/GiBJjb7NmVOZnvymnztZMkYUNuw253vw43XOEFWuNPemBb9Em94rT5s099qudEybvw1i3R4&#10;ufC7i3p0QJN+a0v6wLNg3jyXQdPi7QU3ubatBaYXE2PIwVPvg55PiyPXtc3u8r7KslN/xYbbBg1A&#10;trv96azOhV5tAP3182B2nvNL7/R8xMrS6DZttl3bHpsNoYeiXQwJn16GPDL0BOHwhI/O+q/tlflL&#10;vH8V+wK/Uw3g5eshq7HDXMgTq/qLiXb4LKDtRjWgqb7n5rm58WQuEE7dQ2bHO5/bBY172cp611/9&#10;a2DR6w7adLw+JyZy7cKOFU5ahvacIItTaWJMpn+IM3nAHfIv6S8tbcBvyVg7xopv32YCTabwrN2O&#10;6ab+2PvQcWFR9YPm+A2fO2i7F+GWjvptt1tl7vCnFxnusO1/zW823UHbypEucad9x7HfeXFsIKe0&#10;Tekvj8kX2s/v1rKzXDcxsieRxgD+Z5fSiL33FezKla3cOw9XtrB873KWZ3iJRft82D4XHiPPyzg0&#10;H0x6vACOflvc+G9vVCR861L/EYkc107pEzFGMPF75HRjiXgjxx2CER2nkCris3PdyLmvEN/Yspi8&#10;/QNOZm93UpXnYQ91L5mpW5nxRBdP/Zjec1I/yi9PcRGMw4f9JmDXDyqgrK7y4FHntJlN5SopeSZ+&#10;fEISN2QjcnVLf2ub4PZkN7obS+4L6Mug7c7B5L9HDPfGykzKm9fp6CJtoLS3Tbb3u7kba0fnmd+Z&#10;r0wMb7s7z2h04iJPH8k/+tDRb/FstXURu2+LyTjgpBvdHSdtXeBFryf/nBNYGvZ3fKEPvO0H/AUP&#10;jeb71PVmoeTntRn+c44xcXCna9/50V5shevD34u3W3ifi/OFIyfZzB8iSWvgb5vdyp8tDw76nS81&#10;BkfXviL518mxG2uIiY/P89vAKxfdF/DbPrptll95HTnss8nOqdxkZT4gt1tA/Pa73GyWp8J2LDdX&#10;wu9B+2MuYL2r/COHOcEjWdznNuunlQdN/csC+vYnOWHlnPWBOUfVdvPA6lhb5SZf58+remVIDAH0&#10;o17t1L4dJLThgN2ub0qvbcZXW2/7/3J2p812JEl6mAuopbt6eqHM+IUz0h+USf+ZMpNk/CCNSE7X&#10;0o0CoPd5PTwz7wUK1UO/95zMjPA9PDwiI5czc/HN4/LxLAxXp9QfluVLxp5/0Zsdjs1lvvkw82hl&#10;8MRmO3gpX38N381vbEHjAzrX2DFAvwlPulY+uYl/wL/qOElOE/t8U5+mXHs9bV3+I2vmeERO+61s&#10;Phw/bn8YuqlXtzznRuwZw6bt7zo0005LR+OXAGd5qRk57B+85zG8/ai17+KvXNx1jY/iN+OOvHcY&#10;WGvZnDEc8z1T1tCZH0wbsX9lsQMf272A/dTTfv0VPpuHnu089GPA9v/VN9rNeNf5pBy0cu+2Xz1X&#10;n/GP3DT5QPnqyPaB47A9OvaHSra4fFD/dZZF49xgHP/JNdsH2AWn/NPOf/9xbnATDvFkaOI0//XB&#10;6NE5wunbSfPhdesyukepU4THEzY3dR7yqFr/w63Oxx7HZNc30cNPEFSnlF9Pq4ePXDPjO4qhmb2X&#10;33ued+mZaraL2whO+277MDsCA/VDdACevoXDb/wI6E4/5uDb/ZbNOXeRzpcnyMHYMzy7f8q2zYv0&#10;+FIOj66vYem33EUk65pAfiCTbqQVNzqu6+uHc2y/PxFybIV71adOH2s/gJ/zKLqsTk+tSkP4AWsa&#10;zjjND0NauC/0rSYwBvq0bGQ30pvrUn50WpxuU1ZcB9mny9ga/cJ2ZcidyGeu94LDJwelYd9RdPVd&#10;xLZ5CsXbhcOb2uXoQBYQP3TamFr9Eqktf/r2l/M2kO/y5oOhyxiQOeHO5/FED9DRS13XE6uLFkCb&#10;sucaamj2oYjqcnhYA/FQR9dbKzvjYf661hAcazZrX+fRZxyeMS66nPGoCtGJLpTyOTK27tqeus5/&#10;T+FFcyF9uiPn6WMAPjvouscjlmw4O8/m+xmr45QXY3gJ87X27XG3w/YqImfxbF3gBCu/bRVf6Bd8&#10;6gZhIJ/4U9//6Mx323+7RlPMx1dke+jsKRN+c2V+buj95punTmnrfVUxuu2TnacYB/xGcfT22To6&#10;iZHV5fZtYirnDzHjOn95+j5M0u73eh3N75h82PGF3b7uN77A9xmPSOi4/rMfc9rPyi40NV/5E87h&#10;tsez6nP7bHsNpX2wJZt+C9UlB9Y0Op/P/m033ybuQiMFeIAFLE0PHl+NF/GbD9gx5Ks3k//aRgx3&#10;YecBReeDGCB/JLKj0CAo0x8bg64zUcff8ZVYq92h3/Z9sO6u+l7/ufRiz+p4sFPnHACszbOfSD/9&#10;81R287kvc7WF+v0crD8712YL/0de46+GPhpoGXxmu3z4gBeeoG590/Lyn7ZcH209363/4NpH/9y2&#10;nJ+Pnxz3bInfJTmDBOhFxAxk90JcEEVzG2Ya70NWWb4OukbUeX8LKJP/BtLy7aAkESM+jT9xpFNP&#10;Y36bBNPJUpzKmAZc6r4OYt8pDi+L9fuj7T0Zviat0wmwX5lPJylf6AAx5l9OUzflsc9rAMjP500m&#10;N/jZN6jRdBvyNT/64LEdSf3q0C2nfAGcgM3kdzrSXhwoSWi11dd9TD980n69M+O0475+Y55ie5fX&#10;reT3gjIR2ie6LS6/7QRRZ9Q+o8ssssSm2If/lpP5wo+R4+L62HHHwHYU5T/nhL4Xmb/KRD5/9BMv&#10;Xk1rAe3nn9yhNY7vq93Cs/JCGw2awPBzQSaCGgvrP3h/z6sbn7C6wvGRfGzFKRA/PuWR8t4BlG0n&#10;1AaatHNxw9sA2SdKojNdUlkeZJRnttLDtu1sp+PBiVeLX1ndaxNNmagPv12knIm0InqHp6aQZLuz&#10;xCP/qNHCvqKNbgF+ugDdxUjloy77T50umuysLVtWf4mnQ7+TtdEzfGSgA7U5cuHgA1qfsvHHbC/a&#10;qNT+vPV0PrA4b3Zid3R+oXfK9kR66V5vm5hfF57jTj9XJh3aB6aSHDrvXYjL4oX8LXxsX5/MN388&#10;6u3iu3z0byooMyHOSNL9HqeM/m3X42d0nfSXz+iI56/Byhn+K+fGNjB+zI0e+vzeha02Wowe8nt0&#10;QL881K8ezX9pb31mcbo99OHenKF/yTGeHJaDPN1FxurXLT8cOvw2f9n3gdOJanhZuNjFD4u2fDST&#10;tAnVvTHDgvO065F1QkzcAReA6Vv96ZO/laF+bV4cuq8+qxO8hbVnjztQn/EI/sqNmCv24W4/sA/P&#10;5JvMf/mf/6X77CXbJyN0dBwauAt4kK8Mrc/qM4soswCw+IvTbWwPQdp6HBQ2BU9p/fXf/q397E/5&#10;vTl6GYN8vssiLbJtF2XVwZh+GNC3evDsKV+5cNDQd3UmVAx0G120T32TssW5t/P0FH5PwHc//LZ+&#10;2TL0wNYJJGjsHL/1wm/sd8I548LElKeN8MrR2MfGyK747t56KHOi4zcH9yamCNRozYl0qV9sy9HX&#10;7beW4RmaxVW/EMyOpY47j4pu8NizaHSw71WSQH9xQdacBI2xfexhxsTLa18a/+hSX8V0fXjzT5n+&#10;xlcnxFVo9N38uHI2Jug+YEsinTwBPv1g8emrC8wNGhPvRX71ZVwtfGZuurzUNxbCs60an6xtcGZO&#10;NP4fZuPjVZXOu8Aw9cePzeFTsvmfnXiiedr6vMB7+Sb0gBxzJGCcu301uWty7+DCWf72AfqXcONu&#10;+e0LOWMIlK3e5p6jM9/cC7xjw+T25fW0a8uWf1hWP+WTY0YXr6N2GpJuGjnpHxAPjNy5cOBMRVsp&#10;q34nRtzBu3Jbb66WE5N2608dUM7xZGn4dG+EWJl8UNvHxZ0Dms8Yp7fvezX1XESxmJwcEj47L8aH&#10;fl3QyHYWQ1q6Iq4tvHt+eRVPW4cn9S0A14c5abPdC8V7IfjmP3Lps1C6Pch2/DR8t5hd4vxjL67d&#10;4wNaN7m1/eWazZPBlc/Mm2csmvwj1z3ngm07fk7fwssd34APt24WDCemVp/RObFYXP0FPjrtf24a&#10;S14A+MxF2zu2lFk06MJ54jXPXaUy7XT1KfFz0+PDNhce5cR9QpMeFoCdO41Op10vO6rB1U+agx/j&#10;m1pyGic5V2a3j/nIxko8nCl+fGNcTz/vuWLk1uBs3f0tv9DPEzDKtVcYYz/blHlKLd6pj+aJj+kj&#10;/LVPJrOhdoS0+2QfPvoNXflM3iRPnXL7fOqYjbZdTCE+f9/myXAyXZxdu9ABdpWm5+rDQzke/aRN&#10;bHeOwD/Gax8/zfGHvB3A/GkvGsJj0y9vvflqnnal98SIeQ9ec0G7MXby+ebY0T3x4fw9sgA5AD6A&#10;Q38XoI09LtqQWX3PU4r8ZN5Ch7e9UXFoO1fPxSUxj5383Dm1pju5lYyVNfL67avlo5c+en/YWF+G&#10;b187nDoL3omY6DFvGEtThMHwqK6xA2ijhbVNWc/RDl+6jk63zNKGVPvzhw89BvjwHivRNodgFJhx&#10;c2IeHT/wOV09SS2GjWt+4mDy1a3j8l8f4TUw223r8c+padW025Zv3vAq0JGvTSb3oOILQL8vAX6D&#10;K1bZN3RLj3Zkju/aCA+GLoDL0RMzM9d8VHdMf30Om6bVnQv6AiDvtm38P7l74phc9Qurn5yysPXr&#10;B8f0W974df/wgud4P8vHVtkTxEP1gb+5Nu1+0uUT9QW/tNpV99oPKvAVd+RpKzpPHIml8Wcsv3js&#10;zsbgL97E1jxwcF1gkKePjfosWB7ro5bVfrInBooTUUsbZV74PIjVE232bOYYTXCbX1/RvPbjRVPq&#10;6X/ktFysnn1+wdNPtCysDXts6+nW9d/qJGJ2rre4eF2/m3hkqDM/4XdSbJ/6oqHHBScmhtdpk+V1&#10;6tA/eeApx/yUC8DaH+2CPXKL/6h74uwTzMvzkh38r/NpeWQ+dYfjPKlPxycPPfnxYW8MDM6Mg6ON&#10;eJJHFne3+M9vW0ZPfgodIK/g+Ng+BS+/tQ85O7eeWj6anLvnpy+p7qPWJ9RWHzX0XKh+OZgHnwYP&#10;rj//+kfhtIsL1GzoGvAp0/ofk5TeP+Z4ohsfYyATF/ipfU8PCP3OGQirD8Prbfj4+Rf0bfMTQ5tv&#10;Lt8dv01PipCjD15kLn9z1734ow5sDnquaSmvzudc+VJ8mJXf4lx1h8ZxfQbhgP70sh8dTYO7YyXW&#10;ZB5TlvST7c4xpI21H13nFMcmRMpebOuLKWvFA6d4r+upmC6b0Xv0alzL3eZvw6fr9Zl3Wqvzxh92&#10;9v8YQYf9mJ92PzGnrbfc2gIaqk/Z5In+PnLKF0/+cG4w50vpM6lrvj5j0ZoOH6xfZ3/8Lw72ePBm&#10;Tsjp9PCgyTW3xoOQiNLnfgsmNMVu4jz8Vr5YBU8eW0cf505bv+XP+Fl7ivSFLxewwcqb/dPeZzPy&#10;xgdbP+PDjJ1bhoc29te8zacf5wnowfk0l+/YuRdin3rzo1ht2WkffMDqBKf7B7d1z7JeHxNPkb08&#10;rvaUA8URHieflndkJn79RNKW7zH+i0/uPkHddHz4Fmdl5UAb1yuPsuLkay+gO8bvubU/6wD80Kp/&#10;9xf/gKf89ddny6NDz2WzZfvHrO3x/7YBE9ZMZfL4QnHIguQT+KYLU56kTcGUZ5uOIRRsCxFEKSep&#10;y1wPeoTLRfviJDAnsD1Boew5icJP8L0/iuNXXXbHQfZX2Q6qEbTJBT1nLcxJocF5OkoHII4p0zRg&#10;tvZ1VDxAG9KaaObGTVQK1Z0gE9QGEHjLZxfG2aeuHShkFnjVSeANhtOgGnYHocrb/sm8/K0uRH8J&#10;ZkF3Bs8I+sorqXbRkdyfvUI02z7BF0Yfc5cpcGKl7Mfcwe5Cr0Wbn/OKrP/3X/+fPhH0/T/ldzf+&#10;w//E1aGZj7siHI/unwmcM0DgX9/Iort//N2CfD0P4e6g1gWKDauUa8te+E37rK8l604iUv9z7/BO&#10;IhCDsWnLyy/1XuHdGNFmOa5eEY7XfuD6ODbZ6gl6Fb1xllanGlw2pP5MpuxfTZj9heKw4VE29oqR&#10;oXAcbiURYrnGPJDyZ1wrHNxT/9wc/itm5W0chvCJPfvPMvshrr7L5ElxcF/Lf6FfcPyBcHpST9ny&#10;Tf92vb6LgikrBdqHjOU7JBJ5sE79rWfkhNfaem+ZMvKdINOlxynjD1X5btu9dZfKwYWzdKu8/PEE&#10;qL0wcu5wshAEqu/RpTkleQCvfb0qnI0V+5fM9Bm/2SEXeIjPhPGoU7SNZ7ZPzmnx9RXsa3931k17&#10;/I9s6fr08bZFlK4d8sy7o5i65tHo3Ff96D+E0vGVcH5Jz6sKQzf9Z36z2wW8+S1xudHdun/Ib/1Y&#10;dNDHtNXfk5OWjql8+N5NGOko2lb7bL6rv/XPLMQpo2NPdui1cYlHdHLhUF8HoagMcnzwqZwzvm05&#10;neyDiaPxPd7POvXwZuyZHIgnKO/HPrylVYfXtikZJr+Ou6DYyeo8IW1h0uKtO/QsTluIXptWR9vK&#10;ZXP+wNbRjSzH+e8W7iyGzeIpH3ii9xB2c1Sfshz88Y9/usr9ThNbFrS98ZAdPlGmcfImF/fXN+2f&#10;5AbPZGpOqk8bvBB2+44M/Na+2hgbuo3w3ZK3eOvjtZ+O7FN/4afsqo+75sTbRDLtnljqomT2LWQ5&#10;Mf0m9Amjwvpw6avb4Wci6vcRF8gzjrix6Ye//tAx26uClG3eI7OL2VkUXZ7oh/a069p8/KTuaQv8&#10;XQCRJ8dWpewcW2335Kf9KAXPXPZ1FrnvFh3ai0F28MVs9VqMz+mydc8tneYkf3Rnq7nJtpe4ftrE&#10;R70YUv982h/h4jf+mzi55U0fcLw8n75VvnMy+4B+2hvAzf8F+sr9O6y37+EM3/Tt2ALEGmiev5ik&#10;/vDr/WsHp4h6bOzYC3ij79E/84Z9InMvAA/Nr3+vXTvm4tc4Pjlu/XFz0Kbs2LnybZ/RExmvzG8R&#10;T54dfBeH7oh5yXf0f5Zpp9dAry78B93+mzeeCBUT0SHI6P09F7KUaauFYgZ553LmgBb8ektrpsAf&#10;nLDHBuOIJ4JDHdwUXG2jrhmyMpdvEJKTo1cK1KJc2DZ33PEj256M0YPOyYcDYzNR4gOuevt7ITI1&#10;mWek/c1f6RE9R97old/lKauxWT4hY7jDax9Q+ApaXr3F9epO/ivEHHZBIIFJt7HtXPh78N08vv2N&#10;Py0QUa/5MwtHHwV3oItIxwd4evLK65+7wGOcS93K8uSA2Da2KVsYX+h3xq+Jz+X7Nu3/zZvk0cbJ&#10;8IePennYOtfrWOPCy+lz4kVZF0CqY/wvHrLARQdjK2CfPumz54z8rXx8dGQ9dEZXvXMe3f3gVy/2&#10;PnKLOn7kU/qUJvqLCzfnWKhqiIc3/6rfmHfc8wly81l7K5C8/KWi+PK7Y1NbOX/lzDZ2hBl+4G95&#10;3fLkXAVzc5fyp56OV55YfvcxvqoamT+ETBybM7tQS1+05DZ2XvkNHx+64DHzuIlBeT+/SF267/Nk&#10;9u9//31vPoNfXudiluM+SZ6LsH/4pz/2ZzTMMzE01sktcOQPsdO80jbnw/ERm6jg/H39owx0XpPY&#10;ePdLfmIjr6JeEANswxs43vnM+us0Q3Hg+aytaJbWPgW2TXqcr6WJFkN3KsgZXgrk7vTv2N8btFJX&#10;GQd3N8U3ACUtaRfHG0+75f/1yZSNbcuDXXijLaNT0cOzDwfAqczgD89ZnBob6SCux4fbTs17lx9G&#10;zugx85l7rBneeDztmAvJ6UOHLz22TfDRj1cvdeOn8bvjJ8Bb+Nz+0G6uHMydOwz+0m+76pPHpuQB&#10;7F2QoCv85pgj8yHaSOW5sOKMzNXqjh/lxq/+5MfxSQVAVZd27xrQ6QuhPExGpz0euXx6t98tDauT&#10;KE4hvV/rhNfMNcIk6D3ziA72149LM1s6TFt03I6unTclTjuNPjeCwfW2F69xGz5uBp2bdeQab+/Z&#10;85Pl99zaj2WhndjHr2Oe8pSJj7fnCbloUNzVc+zUTkNb+VwY1c2x4O2609pIHnBsfZPv6Ltl3Xn1&#10;9Zp2dNy2Gh+FUR7AmZjZ+c70kZGFJTlP3fH1gbcXsLct2fSEpw7XfmhB7XzYisf6rjLCf/HoWTiy&#10;Wx69gZgfXi/jyTzATXzOf4GHLvj1yfvSKfXrmS0T/68BztYnMB1otsqHu9bDefp7Y2Avuoqd9RnT&#10;agrb/B1Ftv/jixc7Ad4+5mMeGCqfQ2Qj2rRN10JC94tJat+MotzHhffE5/q0XD/9MlZNp7nrdl2E&#10;fOMfsD/bbq6vLa9B9GhsG0dn/DEPU0cN9o0T1tbtnxe77uy6Jz16A/7akK2cVD7B5BM/91DZh4U2&#10;WBmKGu+RLyfCo2/+2waKev4QlxvmXoOyy75TGdcOYBIIt0j8DPGpS0MUZ+WiuXzR/aFVv2YGA1ph&#10;yuWdodvya3v0uI9HZz7yoR8Y+WO/IuVbNvUb1UXvF/9u+ytwvPq8OWvTG68U9AfE3oecj4kc+G2S&#10;0FYfx/nvnDznF+YP1ePS56UexvnhN7xDmeadmy6aR8LjY2LtbW7M2RxRmdUkupxctWXrl7bZo32v&#10;Njyur1svm6YQLWAn/PbJI+dLm3bppd3cWQF8dYerKF2eK6v95zBfGxzu/uL9mnw+GdzNK/x79mOH&#10;Oaj2WT7Ld33+zbfsPHafvs3v7J8Wzzc/HXuy80KVfQBD+fvEjLn00spfzu3wd0Ph8nDsD5ABqLCs&#10;jzqto2chlXwJ+HHgrBOco0825Db/vdT5NZ7229eeq1t7r/g7Or6mc9zxkzX0z/H6cu07Zp444APn&#10;jXfcfo7ns4xu8FenrSNH3S/XOfwtG/6c0zzmtvHf+ne3dBYf2wZ4bxutnG9W8HPbRQQNkk8XSSjT&#10;xD1kBFRBk0uD1TnJ5SwTn0Lv8Mkr0lIm17zZjpPK5yS+iwlH47Mp+TqaVZsErrJg0PdNZH+X37Ca&#10;hYgTSKjbWqM/mtrGDdW77MPAIpcTlTixTUvHO5B2knewZ4NGbPoce0xcyPjaHbkfLYzMBL+6Cppr&#10;xHnB6d91YEKin3gizjvN//D2D/UJf/+Sj6eznTxXVvxuyJJ4PWXnDi8XEbzK7P/4z//5q3/9//71&#10;qz//6U9f/afv/jkLHz9nAuI3XvlmPvTuJ/bYvr4JYOoGhxGlewTp0zB8vYLN77m5S12708eg7WJz&#10;L6a3XUa2eNsJ4Oohft5KLllMz9JJ2Lu4EMc+gA5gaWz5BmxdD/KlbltZJxY74FroaoeZicVr2tp6&#10;iGdCon3ZodNnGz1m8mbxLRhJBpWX8ojtPlnKVomN7Sn3/YDirbZsmbqnXrv/wiPoXkOIF1fV8rpQ&#10;FeTgifOCRepmAWR49zUCKVv7hufIwKOvET/8am9l8sMXZLwQOAe/qk+qJ853YZFN4Z/+Z2sx2GtT&#10;r8n87cYXUtqOpyRTnPLs4cH/TlO9ooXXi7p8siMAfZKwP+nvwQHwzm63y3Ne8VWU+sbe+ovgtd92&#10;97f+H/Hla5rlL/bp86avy4/e+fvQp6kaBumHWTj0lG6QXn5iySkzwV94lrn7bY7l+vRbF3Hz8Zt7&#10;+9TuXMzMwn9O8N/8zsW386TLyafyqIuT+qU+6lWB1T0yt6923GEE35wOxV45uZ8s6vrNb2XshUMv&#10;UHuj2/qnvI9dV5l2h56P8QCoY5Otj4u0y3fpyLC/2y3vNmwyQpSXry5CnyP46iyG4Cun/1uevnWR&#10;zAfwiYuqcPnBQghYeTthdLyTMrhgtqM/G/jITwKEOP+3TasvGhei/5hFVjb6vWJ64LMT/+VLLrCl&#10;137IecLyxmP5dD9OlgvVa+/qn/HCvCOiC0u78w2F+GtbQDZetj7w9w7ALS+P8COrtHxz0cxJCF7v&#10;s/iLZmXat3jnRrPhgX58OmFy4qvBEpWDn/+XoMyfitaf/QdW63K821YdRsuO/PyfqtFx9Xz2SQjT&#10;9+KPtAmQD/dpMjK0Eyi7MN3xq2W3kMFpfXdf6jdF/0PfezK4xNUp8b9t6AbC5yufxSka9frHsy+N&#10;X8Yxx2XL9le384SXCxZy1jwtg4/xe2L3ODocpk1Gt1nIaNcp73MN7FflfKli2u6WozW4njx6LGwb&#10;3yeZ5E/9LhSJu6cflnZ036OXW3UrbyJheLzE+tLRrfvqiB8wB33OL1e3wZMjvTbu6JwO5cJ3F7a7&#10;cDUXr/ARl3QT32hnflUnFR+OclnoQ8Z9r8S1pqbPfnxnTBgaeOz1Mde851/bu2Ck36TefM5TRsU3&#10;7jjZDihnkzzkRqdPxvzg1ObKiL7ZApttO+cLLvJuDmmeC07nkJ073vaW+OQNuoBt7z0enJHrjGbB&#10;WLKv1Nsyfqz/w4v9mV63P8XztZWi9Mx3/+SIvRkLD3XXPJ4BmeeG49XOcDLLt6mPumNf+8IP0Ftr&#10;TRxUo5ansOC8rH4/PocX6vCbC87qPXX6u+9+Pz50UTg4LviW5+HjDTnOhSIxtPLbfZ7o2PCi/ttv&#10;xdbcdGYrLxiHdoHjpS5jw+rOS3zUxR7tQ4/oht74bKzEE2gPvlxAZ060N3qwsbamT7jQbbxF258x&#10;Cov2lfpxxsjqJdCJVZ72nNhL39Kv/EWfPZ/txYDijD7qQVs6cuiDZ/XKzY/lGZ/tWGlrTN1+8+bH&#10;eUuH+ZxPRPVcD09yxy9HVo7RX37jq/zPXHBiqAtaoXVh2nzjp59/6lyIDz7kQj2fVjabQm88Q//j&#10;jz+kLgvq0bm/Mx07Rk4EBDaP1he1b2z9OfyNI+Zb20b8h+ebtCEZjuntrzjUTvni2+8FrM0Pwds4&#10;Jls9INtffY0+H/6p9wfl4A2uA7TmaZvn3ZBKLl5iTA4bOwe3uoRmy/Co7tF/67YNqldw83/gdJoc&#10;tS6aisvq3bY7sRQCeVgeUDe45ExMYjYyrVtkXSQ89LG9IKl++T/1VL6y7vKR6dgYMPV3/3v7dp5w&#10;5JMZG176gR430Pn+KF9fDM7Yf8vGS+yu3NNXjsPwchF3oTnz8s3ImT4R3+v3STb8gI5cryLeuFwe&#10;r7dbj2b1sp+MHb96w8y5OBr/xENpsTMHDs7QZBx0M0vq+X/nTp7Ews/8avg5ntxBB2Vj+63Ryt8S&#10;OOu/sCqNmNYWS/vMtytn+du6IWrHvqjedYMwCL28PHkDXmMr7d+5Kzr9pvLvcSIapww2fG21fY3d&#10;La79Zy/kqY98wLbS92BssdvXNuv/xsnI63lgSJrrU2+Ltr7r9hkr/Kntp03G/hNzKdcmO47XYAIP&#10;LK61swI1Y5JWnosvd18b+Xc/fLaT3FG9Q756DMP7+8KPPuA6zr7zdrpNHj/nCvRga2xAcVyuEPkF&#10;jrqex2/pR5vbIbDjCfVD8IyF9O34yXfZX32WYo/Rdy72Su9n/WsZ+AmFD2mTb74Zjhd+6syFOgdL&#10;m08+oQMXTBs6aFMcmRNnYXiOX+ibMvlBf3BBFUBD0wcEc+Dms6ti9mK7tp32/T43QX0J8JpcfGMd&#10;VVrw7vz8T/VmSAD+Qn/DVGuEaOkO2qBs4UWnLcPj+OOyfxlmW3+GLql/2vk0HKmr76CfitKYF/Az&#10;/95tbv13H7iQa6a9MR5a/df4vFl4xuHh7rtPOOP5wqhUOA4PulYmnPVL2R+fnDg94m7G2QtGdW3h&#10;cenwu9HQrYwtHVVC4NwBAtn52C9Pc79nWZmMvOLASz4C4rL7cBZKO/H61k+7BcJxas9mDsIzvgPm&#10;l33j5OHjpow3Oaldv1XP4NnKhZ1LZzuxSp9bpxzUJnyXzv7CVRY8Nz2CnTt07KBt2uKbnI8P3/DL&#10;/845W6ZAWeZAhdhcueU1uPDM3xccrz3KnvuL83pLv6vvn8qRP/6ft++85PXkq59o09LwS2Dbzv4+&#10;KWz/12D54bGwtvCT+sXRR/il+dZN0IdmcQbPeLi6rG4N+mX/D293XO1NH1eImQMMi3du4IoOD9Vn&#10;P3o6L94boqkNXvtq5wBPnw3mfPeGXgYfiCdqm7lQorr84o3Wri9s+5Ar1fwd5Xa7vsTL32so3inm&#10;b/j47Knl8mGoMfdLMM11dFg9QmDtlk9XFzyWr36wN3f/Fv8Rb542MbprwmFcfnMBWBI4CeWp7AzK&#10;m0jGYglc0tjAY/gqpxO3noMTYJN6KD7KrwG7ZVw7SIzdspW/hv+yF5RTITmANssxoAUtjH7rwFjb&#10;C88ZgSxAza0ssSM6sel+rN6keJIM+12UpMcuMNPhxaJPbHVhaydtkksuNVwqfLITuxsgOmnvvhgf&#10;8hner23+hD4FGtjvfeoA8JsgU+biN3NdENDZC9lkWtMJjkk138rrf8tTtP/lv/yXr/7v/+v/LNo/&#10;/6d//upPf/5TJnd5PaZROlBdKiP7Coyo+C5vZQem3SY4+XnbauvphZ+P30BZf5kwAuW9+/XDz1/9&#10;3gXoyN3JsAn18uO7uUA9ti9/2ya6U7D4DmvHKbfhL2WLb7+dJttUpCPNBG9jK8Lb5UtT3NNmj4vc&#10;nlBU72MRyiA4r/IbO7oIdRZNFi+oQyPpoOXl8hifVOXILkAGu33sol3A42l7y5fHQVqfXzSH/hVa&#10;q8u73eghHyKaQ7CxNikvZCmvDofvC/1Stvp9wvsohO3iPO2dsvHx1u82Cl2oP2YBB6RHdPvkB/9z&#10;E1Q4C+8zQYbXmDDpODlm62fx5fY5XBNoixrln7YH7PNqm70QkJAueI1f+RP6FDxEg/Qb30+fLiqe&#10;/wg8mq7o1T99etQxERjPkXFbGdQgvJaxEyHlFpXRNsechYU5SZyFtMoJR79b68lfd7q62YfWfNo+&#10;k4u6z/6+dpZ/Tjy3T+q7+hkwKQTKfLzZwIBY/RkbWD5skKNZ5m9P3uGg3cmr4wWyl5dtlq7GD8fd&#10;ytAu0OuSdwqfx899vH1OqBbbAhG/saMXtOJTev2QBU20ThAdAwvHu5hc/8WPCxfvFKCj48qeyeDk&#10;wplQzUl2/Rtcf/D3U54nGIwj2g4vtlqYpacyQJ+Ql0cL8lUbs8VPW4PVZWJknhAqbWvna+9KRQdM&#10;VsiahDw41XE7V9ziuPKyT0Zj8sQluo7P2SqHB8eYZ1v8+P7ynbr1w8EzTsEbnNE7h1997MLZqDZ1&#10;FD627zb9zO8mW0TpTw3wUnKHqKoesaO0dMsfe6NADXVM55U91o+NbbEqMTZ0IebSUXyFV/igtQDj&#10;4q9+4GYD9vS1bsHRFk6u04FGHzTMKO3Q7xsQyMfvCY2fZ8Fn9ut3dJl7zbg4Y+4ubHYBIvV4D39b&#10;C/ZuFLsvvk1saAc5a/Iv2zrZqdyhs9tFgtgErpP6HrHtpQ2K9YnpVxML9OgiW/ywv/ETStzaJi4q&#10;jh6eFrz74BExcxktahLPmMCnctVH/cjeuvWvmAB0v95Q4zjlzzo4vYHm4Du+YfyxOVv5+uIpzwL/&#10;6ghn6+wD6tNrZNPh7kerb0phFh/e4Pfw+hrc44v6JDSHtz6nvn/ZmlMuiL/WabeQbJUy5xsbg8XB&#10;I598DfluD7OJ7rR3GBUv5YuirT4HZLBZ/xk3G/uSV04ciePltW2DjzJ1c2Hv87y1x3fyZ/03NF1w&#10;PvkNv11oXt22DfeYnKdc5cpGJ/3f+Y12a81jP3j+2Bfb9IHmCbkiH+M6teDwcZ9QDR5/uGgAlI+s&#10;tFdkaEew+hiXV995+nbGAzw7fmU86Q1UFHy4aHRPUcp1cVB9sh0Zt8+PYc0t8DbvkWvshh9zCnTH&#10;0znfPm1bfnEO+/iA7cpqV5TaBfgen3ax/wT2Nkb4MAqj74Xa2jk/cUCf7Vs7BuJjHH36K4LLmh1e&#10;uSi/wMc/lx85JbydZ999RK7C49KrbX38px0DK6MH+doFFX4t7WkA+ju25Xsy+3rwRwN1vpX4Z5P5&#10;S9s5NOYn6OTSvkYwfm5+XH1On2ncxY7qFHN3LuP4TToX25r/Y+demFW2TxiT893vc1NxYvunXCCf&#10;PqoNM4/6Lm9NOT9zgN88GTxWj382h8/bZdwEDa8+1kbRSzvVv3Hx936DOPHODmU+bATVNzS2YOur&#10;e8YuxztPKsLjC49p16U/TgqOXCQMfHb85Wc0jv2uZ5/8DYmyD85H+TbHq8vaoX2jdSWvjXvObxwV&#10;Z86R6FqaCMVz8zxCdSJh/EfGyhndyZy8MPNU9MBcY2OCrM1lIwe/8eXYGv0vmP3hC29iefVjqLrR&#10;Y+IV6ad4E+frE3SvwQ246MDyXzttN2dM/dhu/+Y5+2xm45STM0z7hofarn7y7PKHa23E+MuWhV0v&#10;UT++35qX22mj1QWv5IkjK6XVZS6kienx43ffOa8iDG/nF4mryEG3YB/vxtaJi6kbm+aVt6evHOfR&#10;H585L77bZHnajt3T7y8fPOSKYezUrX/d/Le4rSSjb49Irsn+3/rk//rgaHl0eqSssUeuO/LaXxKm&#10;fMEPK6+yuOLEhL68a28TsfA0AABAAElEQVRtL/OA5OWFS7cUvOCBRfT4Jv1VuT8w56reTHFyScf/&#10;Vl30xQ8NcIHhyXfWM+5z4KGc76cuW67Mpzwjs7FFn/O5aA7eMftoGy4PPH0BNCaDD8ov24tPS8cX&#10;LBg5iaX4/mJ62nj9urkH7oxLM4aSUPpX/JWB+Y7s0q3mQ9P6lD/7zxvjKLqUy4WLo2+A6ybZM6cn&#10;xg2A+sFcwL3bogTxgfWdeLh/T1n1++k745sTA8nt0//KoTcYjD7axNjpnNr54eg0WL/+PTln/RT/&#10;+TttmZ0Zm2N1fRWDnrJxvfGNw5F52rUSg5+h9vDT7qP7+j8KR9fJ9U8Nyd8LFN/Fz1iiXZ94qs0f&#10;6Pr28X+Pt1Gj8fSVyF/akNQvYTg+nRsM0kOvdex6OXptPTmm9qSt3q172klwYFPRRPmUbW4Iy9Lj&#10;v7rj03XDoF6nD5f+4zdcyH1N75gK5aF1Dt32hR1DLzuOvo6v2FD2kLduTIo6Mu/4Hx0IvfVa3lu3&#10;10JWhnODr0/+YkfxH/TojC+fAOMOwHkNysorWzKB4+oRg/bahS1yZsrDLrU4j3BOrA3Q6Cv6DZDb&#10;lb31sJi3SAR6Ybt7+Xrq/vD5Vn9u+1yffLZ9OEfWPRdEq/4TSJHxYvR91b8+Qf58AZt8Pgfr38Xp&#10;NtJankDQhvLjzBVe6rc8t099jr/5m7zvQqtp3X3tLOd2n7P3NZNf0btoj7q9EYAXY2xkaq5j8zl+&#10;su4UM3bJES8g5M699IGFvgXqcR1xfUVO889Dj6XZbdcfc7C+2vIr14f2dV2DFqLg/Q2YuDh2PvDL&#10;s644bVl2p99U5vjHT6kCHBpl2Xmwad3zq2121BIjmf2aYN2KKjSoz+TPBEQHm3rJcBekMqTn9SnT&#10;WQnYk4qnMPsWtsn4JUFUFaM83h24TgBR6mrsw4ADyHUSQbwB+2sT3KMLNDhOCgUw3YB65fSRnOhf&#10;Z6aOXQIYjgb0tPJ1gh97+gTw7Yrye/5YdPmknqgmhtjh4sZ2LnybhFgTHQxcdPB6A3Wb1Mv46Lr7&#10;v7oNj06eYj+f7QCBf1j2hNBd0CaU5JG/g/x2Dr7/XfT8T//8Lzmh/cNX/8u//MtXf/7LX0rz049z&#10;Aa3y944kB/Wpp4ddoB1bFO8E2v5rWN/bLtjVtmFRPmwxyZlj7XZ0VxDk/vFxbNnfBHbhwTG73Dv/&#10;YF+/0m/9snJtlYsbJ+8bt7vQtfW2aJd+74yhIDlj08isnEfb8i++/PveEwNsSD1eTtDp3ORpmzon&#10;M47rz9BWtklX4OmzFuQL3rPc8UL36ddMOKXP+sWjw9Nfyp88F6/b8Mfj/ojz6U/1QxZndvIRrNq5&#10;Mb2y4ZX/2e7kOoTlWzmnrnH96k4k9cvDli+3rIYcH6w8fgeeHLrk6gPNLbftrQvebssrx14RLab3&#10;gqZyOMt/Tpxvv6+MXRBePLnDfiebQd8LwXR7wpM3WeInm4K68nd0CnvM5ofd5Fxyl3hYfPKdrNAL&#10;04sWCWW9OUt+UmfxwKduq/hR6ikLc/o0j3ax0wQunk4MzuLpXPzdJ/TJ+v677/OUjqcyciNI/Lz9&#10;EK9OLnqCPU9caGt+9dYAcjrpOzL3hA0dPPU+4pCOz7K5mDMLkejU+YD67W7Olm35a1uvyuxU1mkD&#10;+8B2dWzBKdt9262H66O/7L761VUMKqcDmv3sK5rVsQX9qJG4yZ8ydWDp1x9xTWFyGrwpmPFh2qoL&#10;8/FNbU+u8Ievf6D8p9xAZDs6zMm5nNrfAIZU9HytX7Pd+cCzXTZX6Pfjh/EFFqBybT9jj3o6LOz+&#10;2uxGMRcJHeO9fn1O4NAs3cg3gRyeGx/49yJpFlzf5S7YeUWkme/otXTwLprKFINkK2eJ2JzxmU47&#10;Fut3aer6ub4WD/7YjACDQI9TBse/YyhVBN5B15/0cWDOu+OBvC+GGv/i6YG3d/VTxBi7PimXh4/J&#10;nAVSvAZv25Mfakgl//rXjhcw3O3pZITPNz7GrhpWf04bpb8enO+//33f5vAhcT56jq0vJWrX+D1f&#10;u1igHv635wTT8bb12quMfOXPfjo6jBx2zjHs4UnWtMWU7TfZC/K/ln2WrVwyB3Y7fJcW3o1zMA/N&#10;1j35wrhYLpNu6TMyOi88SHRb+vXJk2zsvW0ZvadfyfNg4uHEbY75ZGB0H5r0pfQjsPVUGNtCS49T&#10;8dxujEVIXg+WWMlcSRy9PhkfecMDjQ+9ZpFADIUu4mcOlFhODK0u3pzzMX2C4zqnjf67mAlnY2l0&#10;nXj11pOOd7FhF748gXXDy/Zkk981vngl/j35C5yU6gNdtD95uQtw6ctketuPfmoeuaDNtt1+2flj&#10;5pPwdzxf3Nme+HPF+uQI5Vw+/k798b84nxtV5iIenur0C36dcyyvzPUbnp48nLFILk9tcUcPDcyX&#10;Eyflo57u4VecINhSSZvirY6c6qci/4B8ujXf5Hhxqm+e/pOGShb64TH+CEUTYvNuZNFnfDQLrOj9&#10;1rtcXwiONvGb1DNnH11CFN3F1s7bjw0pZ8Paqf59X+O47Cavf//9H+YcLfXvPszvVVv0cpES4MFG&#10;euCxZbYxqbFZXzmOHnzPpkgf+eyofjMn0i5DO/7w9qcn1FdbEAH8D3onfY4vWdn31hU+Ndbbdi0g&#10;MVybQ2aMbbmRJ+d0aDuXPrHB3x/P66JvkZGRv7apOWRw8EHbtgoino57c99R2DE849lcNJ+bb5z7&#10;8qdXwapX53hi1tPBR6/qIqgmsCaOLCDOhf+oNJDqjbHq1HPPiU8IyhbXPv3j6ca3dtwbHdpv0k7P&#10;tkK/ttV+sa+wsHpNPxj955x3acjTV/YGGW3XfJzFuffnJ2uwgq+/0UF72FbHlBO4vPmyerZvinF+&#10;H21Gv/sV10azSZ+3xuPLyRMz35gbEeiE3nZugBmedF/nsaW+bFW0o9uBqdNf5waILbfFV7k57NKj&#10;ZQeo7ZGz/MamiSe2rZitn9gb2XWPxdrsbD363a+ANv7gj54TyzMuTM5rGyW387Pc/01iRF8A+vn4&#10;4cSl/nRSzfBP+bFt7Fvdbv/AUzd62rc+Nj5/PQ6sj9wk0N/eXCHZop81sbGhdkbNtWv8Re74YP0w&#10;PAXKCZbsjf132cRY7I8fnvC5+caOu57u3d+h9aYdb36Tj1fu8mkMJB73nH99u/ViPBp/Qqd+48as&#10;2fnCjLkXJcIC+gXy96OMvHuM2PF34nF9t7T6WPUPO7lA28NR3qdjE8/Dc+knvnN0la/9jcXE445F&#10;YdZ5AsTFKVG+po1asUUKu7862monfNC/aJvUwe76x83h5puy8on+Y9/tsUpBf+QhV7sXQmasTD+I&#10;7J6vkA/n6AIfiAttXf6rZ8rxX97o1VfP4NuvXhgEnheH2Qr/oj36VbdwJQus2to5Q8rpI9O/1Fde&#10;dZ6byYxBnePJbykvg2yVkbW5YW25dEzdt1mfXoHVO2UT32Oj+daXwPizdOXDxjOfJGfnzP0pr2PY&#10;6G8cSP9qPuKB/NH/QPNIrwuc+cHJg2449fa72hR8F3qnT42+jZo00IwVfCeh6HfiVn+OfmTETWSq&#10;f0/f47bty43x2hLy5MM0ZO2Kd4J6eITNPEGZOdGZxkEFfGI+Zx79hJ0/kw00lxuvD9mFOv5Qj7G+&#10;mvUTsRMBchpfoSWHP7NT2uP6cD9xmGJV00Ynvo405Vy87dfxevkdTcr70mpw480pObSON28K4bZd&#10;+FQ3jiFoabLX9k+5LgX/eYEQzbTZtLvrG2BvWEELZ66rPOI9ONt28F/HUn/L9YGDx+g97bBxMuWh&#10;zx9/yJNhVp3xBb1YGDLrLHsBeeMO/eUzzZL26jH8E99w9m84/vr36lP+n0FbWZWrzTeSmBfY8lQV&#10;+PwJCasvAv4rY8aOE0NsyGfy9/jribtM94Lt2qF88B5tJ34Dq9tJgy1ru1TkdLDlg0QbxcKLrgTn&#10;a2MrSrbEZvvGlqnQR/mMHzZ+9O9ZswxRBOFF1vph7JYnJxaPyJFTXnwzeVGewqPn22WEz4NiD3Z7&#10;9F0M80OwTwzPGM744fMKnRH5Px++eeTU5fnctv1SsH7dutdtWZ48Fd4fz02y/JkSX4W2xtlXAHff&#10;mLLHRTxfaPMzd0nC+ezgX0U4Lx0nQ94xZigkT4kZFC9bg7TGaZLO/tYtH3fkSvw59y2tckGl47rD&#10;o6/ICf0F2xApUHpNErKP1u/ARtkrGPYklaPxXb2ciNGrr6uS7FKv7uu+mtrTTO7qNXmbAKl8/PPX&#10;ZG8/PnCH8BM0TPU49d99c35DMUhUnyCNvR0kBN70+C501KJHCx3GSo7nnqJSFj1dpM5dOD35jsxd&#10;JBLYfLg+2gWW+qCU2upjX+HpIsKf//yX6j0+Gl0JY+P6zHEDr+0sPbt7PhPY2NDX6aZ8gW8rPAV4&#10;fMxE4AnXQJtivthA54do3ljAbnyGcjzgxh1l2utDbJ87vKe925mDZyDeyVRcUqj9q9AULcvaJM7g&#10;vv36bq/Gfgpp7rdEupiQBQE+GjjMs/H0+OQPA3/2o5/tdcKvTMxlix97Wx/bs9N2UwZn68QaPsC+&#10;v4XhMuVbttvWXardNEtOboFO0WZP/NZX6rbN4T731bW/hq79/TA1TsFVBxoT2d12VXb3i7RP+2JO&#10;eOmSD9qVVY2jTOVS6qrHBRydDs6Fp+rg23C035StPxweWdC6n+3aVrpzXE+XwVdZMDp6837KqifG&#10;4cU2E8jluzzVaXf4yz8U637S63O+700BwXeBufxTC4bXLM447u9bZ5sMdvVJ+BaIDfyNNzklf+J2&#10;+1dPIDD4DSBPv7kgvKNQnzDtwm/meZ6oWIDvhoW9mLvltl00YE/+erJCz/Cm755o1L6Etj4F2su6&#10;uGLyniefMrGU07zmj5+d6ODhorCPPPc+vx9ojJCDDMR4mhTaKpNLts9VSL5moh4J0QXes6/x3eu7&#10;t/GB6wPo5r/7h8dVd3DUrb21s9jc+eBzcPcVT+rIAk88T0ivnhZaF9Zmdq8NtvTjk7754fdeATe/&#10;Ab90cPjI1ienLuUvhjQFtTZXLm5tEPL5K3BBENnoCZx/++u/lZe+Rp8ff/yxMr7+fl5BvfbUd2Gw&#10;fPDtgvTht3LV0xHAQb+w+8uTjtVvEc52623VL57j9XN9aDG4tscnp//QEx77PpzF7TDJWEuWiw6/&#10;5PfF8hvSqaOn3/Kdu8PRxTfRoTqt7og+B3RLnjD59Eeuk2Vytce+hm9swSCctwnICT0dWh8aW7Cy&#10;bbc/qPsovo4u5h36EB94qtBNVHLJN5mP7YUwuTwWXnybHS4ZkyvQ823HBP4ZLWtHZVajX//yBK05&#10;VvvxmWvIhb0YHGbzNOH4ZO2zrfTE+cYJnwG6uCg2Cxfsm7xQn/By7OeCOZbfncBOWRmcr8V32N+w&#10;rB/G1088F/p68iB2ypvPZ8xeGc98rKx+iW97oZUyr2DtVPzBEy5H7ycanLmhYex+1t0sP8M7Ps6g&#10;f9lvYaC8zHuvtuWPtYctE1cjQ934a+1TXh6n/Rybi72un2O87j5t3rUgX5OFl/a8plmVj270YF/7&#10;c/DcpGkf7Aki2enNwd5+NPZ2zGhsJPbFamxMB6yeHbM6hkz/duODfNsFoqCZw+588Nmet074jBwX&#10;NfQLNswT4mNTlTxf44uJlUv/LqidOG48Gfe2/20bzE0X3nzzbS7e/ZCfAKDPAr7LW5n+0Tl1ryJM&#10;P5Nndn6wdF/atm21ybFp5tnaQN+YcYQNxlpPVMqjb/Pjr3I7H3dh1yJaePQT+bt/6ztj5uSB8V3j&#10;AU38gjeasU0Ejc2OY1VtXBuUfZ15urkPvRIFnWfhsdD4SoB5U0NfM5q26hsDgqDtfF7kzvCcRYIZ&#10;O+ny7dfzCmQ21n7xFBh9bp3U9XwzPHLLj0AtHh5/+vOfO1/SD+RgfdNTXX6aQkzOBfX5rWRtRm+6&#10;AXbOE7BzzD5yuEa8wp05UGIzf9rdsXme+Xlf75qy8kK0EL7rZ7Hc8Sn4d04wx8yxcSu4xsLyTr8z&#10;rzcHqH8yT9ufhHAM0LhxCt3KUOfjePere3i1z9E3dS5CaxP+dCHXxdl//dd/bQ63T1e/C0z+Dz/8&#10;9av/+l//W8ucH/t5ET9XwX6+fvcur5DO3Aiv6at0ENMzV9i5ljdQrO69SSr4bN9zQPbhwb9r+9ax&#10;Fy7XFic2AG3zTeftM/fSBPyHR+spkn9zAfq0lP1k59PF1vihPkwtWiTaR/8zP2lfrU+1W3ictsLf&#10;cW+a1k/j2/UpvT0Z0zisrmFKr/Ad/VEHwrftRL/0f/L5cNtw9Bz98AfKer4Qmjf53Ry2vX8/NGyk&#10;A/qZ/+h/E0PTDtG/+pTVwbvnO1O6c27bzR/PN3CM/7BZXrutLfU3TrzN7sGb+fnIh7/0T9rdL1G+&#10;8FuYPshf+qILg6cNzSEz75pzpbEFHzdE6W/NSelP5fVqiB99p21GzsTNU4/dt0biIoiLpUlMha2z&#10;fer6ktfYLx/TffDgj6zBvb/xEmOFI2fcED3Fy43aPvEha2sWH7U3n4LyOH1AzIGe34ZYnYvUe76Y&#10;Jo6fwlc+K61+Nu0kZvDMUXKDN+CRTw+IU15+Z0whZ+cOT3+U5ugGB79uV+EclHf44we0b77jC3li&#10;9Gkbp+0nFibmyzuYtTl4cjda/Lr2GXzjrBwFtg1WnrLpQ+On13xm/UUcWQMcPdAslE8c8jZPfA/t&#10;zUfda1g3wH3WP29AQ8NG9WzOTo/rk+yjBZV96qaMbKM0PZ2XjC/QORdB5QZ6/rReUv71z4x7eHbu&#10;qs4BIP83AB9jPr7Tbto4kOOF8U2OzF9OobYLWW3rWKf62A0fr7Fr5hSOd703AkPNTrEy4zlfPfMn&#10;2vWRbekTH36mBFhD2RzXgi98rV74FGyPefz9nZ/x8rf1QYq21b82pLy6UDh5gF8di70HyeCzG/P8&#10;d74WvrMOFp0Th3R5rhdh2bdaRebYPDdOKl/gI/IeRaeKD6fO9Yn9ybV9SGtbq/lFnngom6PRM5x6&#10;szOO4eGvM8TMM8gje2B8tzkimSfFyuhQl/RLf105zhk3h1V/iODoUR1S5lD90u22uCGhvz61dGxu&#10;u5TV6FXcx/ELHilf/MWzJR+eN48xxf7SVYafsspf149KmPOIxF3H5ehkbm9sMP/sHOcw9/bLZLrT&#10;ruYWxp8zIByc9QvnrR71ztGBHqsz+Z6iz6S4Mreu1wxOrtBYdAXNP1nTYhP4Zd8AYZx42KiOjO/e&#10;flf9r/6pIlBf4DFsW/a5Lzyq00Gs79pGyWnZ9hXUlTuxsXy7PXLWVvhgbeGb34KlvXwaArz7Cf3q&#10;0/HlXIMRTkHI/30usXJuflsy23TtzwJdS3N031duz5pILtCfNeO1CRP7a5v2Wpl0egIbOt5n6yzv&#10;aw+DweFX7j18bNfOiz5o+6DFlj3tnjhJ38q5VuU79wrItaS90OXYtnye257jBn9GsMx5k2ueY/++&#10;Ibg00Z1NnWefNsj07ItgTsVkX2jB+ptaikRN+R6eOYqvjBv6w/ghRYX19cXr0bBzo8cgqq9///f/&#10;9X/D/xJ+NdxR5msL9fXs3L34LovyhHz3bRYosrjWyVjpbx7q16cmvD2JTUNIuI4J9jRv7yJJmUaZ&#10;hZ5p6CbFMxjNhbskskwU3M3sZA9/5Z7OEYBNoHGIRZ2/0+841YAE2iDhJ5EZsCQDwAmeYlJOp4Xb&#10;B0OzJ3ySH12BwGCXJ2TmhO3wpEfkO1EzeRIsMzAmmYaGP+ek4DT4cdQ2HN67v434fM/5DhhwlFvQ&#10;ZVNfBdjEnUQUu8ml1z9l0d5TvPMo/4eesDvp0fHwd5LSTpF97WHCA7oI7umG+KZP78X/PaGO79i8&#10;MtB/CfoEUXyr7ZuEoyvob1oZcOIT8j/nf2U//PBj2nc61dwxaWDaTja24sfeLrLk5ACwg81/ywUm&#10;thjYerIf31hU3zv/8RJTylzo0Ln+9Kc/hv7br/7exa5MGsLbyQnQXHDf5YNvqmaAaRynMghimV9M&#10;dHeBux1OmxXvTMDC71rgP/2tQipn+gK9JX8+MpEFeOnGtmRk55RNpxYb/GFrgZMMpPwI3rnxIfte&#10;d3xPglrVL62xYIJuYZV6ezfd3/VhZRm4vY7sBRwdt+xd9MOjE4vw4Et60V2/2tcJOi6c7R7D0T/d&#10;yFFbg2QyLVbFDmhfCE6NVBAe6P2JIfVXnXpwcPim+SPH28874QkNn4uD5bE+fZoYssSjE/D0ufzp&#10;V+ThaRIPSq/98nGCc51Ip+6aoBYzX0ev6pTD9o/Ennjt4p+yyNIW8sjPyYFf8i8autXf8kL8RP/y&#10;qiF5Si79pK+ozXEXDWOTC5O/y8m1OK+/2Rh76NWnpev/uWCrLeRRF1s2xthKED7K/NX+DsSJy8S1&#10;PvrX9Dlq0I8e8wTH5AQLcsaYZ7uIgY2DdRm+fL562jYmUi4nzGvyZ7HVeOXJEpNbOHitb6bNxldP&#10;3vbh+jSuThsp99vqf8pvqpM5eTX5MTrDc3F7cSy6/fGPf6wuqz9b7S/vIufrqccsDEzN+G/0Hf/N&#10;IjYe7CKzJ6xiMe28cl7zf9qArnBigozloz3U++ClHK/uh0gMskHZ8mis73EK8QDbRj3IF17AmMJ3&#10;o/fw38n/8l3cpx31UezUV5d3Y7NxKq9NTNAPvTqg72knv/33t8j+S96E0fH/tG00a+6U4+j217/+&#10;cGRM+8vBfldox/deDDy2+L2lXzo/Or7JOPk3v119/LF9r3YkKwBj2sNd0ZVvomt26C2+5OrrDQVs&#10;CMF8yEmOyTF7+wTFsbvM84WHDx9nUyBPG+IxuX38M/6b+EcDXOAiows+Oa6c9MsnaHM6z8WdofPq&#10;NCclxtwvgUVjwEYwc6Pu5usonD267vjX+d3Bf+bS5bHUtptf0YdLq+wuL7FGb3L5gn2DNz5xzBeL&#10;Uwb5gjttMLmebLqMHPOPyZX3K6RPWzzsxGvmIbed8mT/g1edzgViuCtv921d+Oj8oPaN/9i2FzM0&#10;oyrbnhCKl0D7WNpn5her9x1XawfebdvoMzFx64qP+Z0cax4hfuBod2C82LzkeHRAv7z4yRzi2+ZF&#10;r40dmAtfYnbzixgD/IPPwOR09u64S29zjLnxUw7MHC1lxm5APzj0nbnIlGm/K8aLvz4ZSb/2rR9N&#10;/hq/blxMXzC/2fw+8bI68CldNmbFTk/is8VPu1rcdgPqtLv5PDvGD6vP2KKv8b9+Pr+1ObGsHSaO&#10;F9+2Ps/5mwUt7SsHaUdzuW+Sr3tS33gZX9FTvRxtPtTx/Pgxm0iYvGC+rH2Mf86N6OaczXkK2xyD&#10;2i3HHWj8pn22XhyJHXjmI5ufxYnxRLn5tfM/OjsG2oIf2GXM57+ff9obeKND5E8b68/i6PT50IqP&#10;8f/p70cHfJvrMwbST9tsnDv2B9h96R3a/ekP+BHUTtixNHkD/I6PorsLjG6okmfEOrudY4Pv/L5x&#10;zzGiW9qJPHMh5yvaw/j7LmOU/lfd4h92oOd/c6/5DeHofM6Z8IW7F329YQG9sc4cZeOLPvAAPz0/&#10;MfUqt7PzM/5vLmhMzZi+4ww8/PzB5xfnkPpppVyyXGCm78zvtTGoz4MPev4VnbWLnxhig5vTtP0P&#10;P/zQ8Z2++KwN6Co/cuD1L/t/zE80sNuN5HKF+Dbe0cvvD+9vMGorOvDT+PTtzG0Ta+Udni6U157w&#10;lcvE6+JOPnAedMcPHecCZMOj+j3HjZ/z5hXnWPrnzPf1i4mz6edfh/9Pxzcz/qy/yfH5Ofmj6y/6&#10;enS853Jp18QaX2gz/Um7yDv6Dn35iz+aQxO3dP3v//2/ffVj+tT3ia3/8B/+EpyaX1x7GyebI+4x&#10;NXMVtiQugb6mbvGUoc332c7xnI8ou+clgzftqY+LAx+6kIEHP9Ab6FP8isfEw1H61In18cusC/DJ&#10;ytgn9fF52iYWyBEPyqfvT77kT2/NUfenPJm+OX557nZ4vo1f3ajgPFR+nXbqeBS9Y2V1Nl63zx6H&#10;jy5yxM6/Zw42OX1yoX4COn8Lr6evleOh3adfJMdERsfKuGf8BIv/Jv9ruzZRyqgB58fYKc7kIzlQ&#10;nuqcJnVwPABiXjz5S45NXsnHq5HFWuXH3+p3jBjbps2VzfHpZycPVufDx/gBrhiJHv4Lp6m3v5/S&#10;8rRP5wU44Gn7HX/0uXEXrwvYOZDLJgYSZ/7iMzBvEBIfM561MF9rq/IvweY/3Co/Otz+mfH+qN2c&#10;hld9c3wy+xNDzQkW7MNMOdtaHz92DqVtUv7kr732GO/u2x574X8JxMw1vofXBccO9NNX87r/5Fj9&#10;mZ7KV/bkiswf6HcYrD9+Tk7id7QA3epEV7zV29/5HR6LR8b4ZeJr/VBm+eqaY2gLtvQ6OuOBd2M6&#10;/t7XHj8v4P6UXOkcaNfJZt1QTE9ecn6wusRAjq0+5g/GwLuuEdzYQrw2yVV06p9tDlsWhfXb+qXl&#10;08fo2LlOZHXul9ep1zcdV8ZO8YsfsK9vlg7zhcMTLX2Wh2ryq3d8q/8/yQYd16F7nh+haZ4IXX0a&#10;HZzHdB09dcYk53NkyVXWMbUvVeX651hTvaJLHxhbnY9ek4tClH9xXCsp9gC6gNpVuZvfzHGME2es&#10;DxPxM2Nscuzhc/kv/Bu3YafO/Bq4DtIbmekfuPQNTn3TUvq90osN+duYMxe0Rqitl5+66p1YAk98&#10;OXJjpzj0i637ga/8qU/bJTzDqO0DZ2Hy88hZumnbwdgLtD0q3xtX2dPPjstDbPRALJ3803iZ4utb&#10;E710T6vWFtvP6fSk55svwc2LHpNHWpZxyXqLecUT4DzBAwDmWdpo29I8zPqrujC90Jd2x7NWxAau&#10;B+bwO3+iA9+D1Wvb7Kmz8cUxwHdxHcM3R5mb0awnR/eoM7wnP5j/cdEzhtAGaXQ/vFuWrwmTiSdl&#10;ztdqT/VdrNnqenyj3jkiUObakD4lTp0bfQlmvndjrH17TqKvg/oqOvTCdZWkY+ZPv2PflK+f+IVP&#10;nm1TJseGO3+Mzq077bhtoGz57LxNHmh57No6OexLIFbKOl9P3mjou9dAfo1H58AP2trIjnzs5zeA&#10;h9QBQRqaoN6JJRosYHjUOg5xMirJgtmfROy4V5dP7Pck8jDGzwnW28+8E7WT2tTBuZJ36ObR/tv/&#10;9JE8sbwWeuqYIzC6Vfd89YJJntipg3ORGdRxeER1r/1iizKf/T3XIu5XzHaBGtBtg4iP6sBTbl9H&#10;ngWO07h9yi2KhgfYiVJ1yDGbx1eD8D4DgWBdHaNV6XyRvUnDsToBzg/1xQludaC8+SWGtg1SZiFb&#10;Y1sooO9euERvmO8dHUd+3NHBqszy5cTBK+5qf+58WKCXno7v2nXVYfyADTT6rO+i4MGYE6aa3Kcj&#10;pvjm8KavrlYqUXRLyWoeFWJ/H3xo2ehbL6V9TRScNH8TPenYE/AcNxE7lmkCTr7evp0TP2ZVl9Zk&#10;N3j93WhtemQS1d8yjYz3uYuqF+bSpu7A/cDvsd9bz96e/SbQ8Gt5/QXn2E3/o4d2jcCRXB+O3keV&#10;bLT9zedSdWkOohipDadcbH2MDPJnsmNSq90kWgsA5wIQCUe8U5iFGXBunNqxbZntb4ELF8u4ZiHI&#10;Dkrfq9NrPuQA/RM+mKdkDYKZxDRmU3+S6uIU8fFVPuQdHlvFwtVeneO9yA9n8em4PJSD9dPs375q&#10;5eMLLUC//NLT+2SYrX8xCmZCB39wrzwb+5bWychAeCiPIp1wHoUuE8kbTl2E6gCbtrJANZNRMnDK&#10;Am0vkJ1J4PGlOhdwMj2IrROrPWkY4W0z7Tq5LfWhs+hIjS4EZId+Ju/ffD2/XdaBOoxNVPE3IL97&#10;lxjPXyf28YO+IIf5LFhMUe7DD/guoN3BeH28OHsM135zQHiYkOzJopOH5bd07fNsOx/lYI9328J8&#10;7UVdx3SF38kHZ+S/7SRPH933ZBe+Raflb7u8723aO+X5FxXFR18ZzVlz4oGXCRO6AoLAHttunlGO&#10;/vlZP7bNwn/x6adsbBj90AMSWi4HHLG2ePmjb/Fe6UJuy0/uIEsZu7adu2B13tTxUyaA8hS81U98&#10;iBn4e4EZz9Vb+eK/lrdjudgVq3MCI6eYiM7C2baLOLG47MTKSV/jJT5xg0/b0QKb/Ep/T8qlnfFw&#10;bFz9W7ad5Ndi5bNDt+OeUzOb0ZUz9YvhuxcSSoMu4BuuQ+XYslkmeZ/+9QRPYoBodr0JYm/CcaK+&#10;faH98/Cv/qvsk5n94JBV0Je1Y3VJeepmfnLH8mg76J/7tuD5BGLn4sTEqDZ67aznnIje5hjNGy6W&#10;6msP6EQeh+P7R9W/a5ed++pk/pm2YudL/Z9Mp41etgc+nUsfhcS220v1l/LNtv2HPHrn7wmNgxS0&#10;3auHxRl2D54xoXwaixYn5kIcHvrV+OPWSZ/6HKycwzY82/RF3ToH9vngTV9BOvN4N0EIC7JWr8Vz&#10;QmoMcNy2i+6ZfZWvduxNRJl7b1937tBFuMQcOvDkWf+Ejn484AOr+3yQfZVL4xC0JuXVPXwndqdu&#10;x+i2C8ZfgM01UK65buT2CQF3NP8GiFu+WP2yW1j7XUAC6qky27u9LQCh1yWXzx0P8XHavHOE8Kh+&#10;aRj96238molh6WY+Or4it288OPlHrGonMTl6GA/EPGXuPMwP+5MAFsPogpdzo9H5bgPH+6SZ9n3C&#10;RVc9NpbHj0M3+Wcu7uWGMQtqCWGyep6ag/ohcl0U4rTrxl379RV7kld0PU49gI4dq+8usETzYqjn&#10;BtvnpzH96gLrXvj/8OHn9sG9sCebWTj6+WcXNv/WeRN5G0eeDs6yRPp0xpjM13qB58iPiQPBNx75&#10;RJHqO7qzRyxPTirftAXoOWqebFkfKkNDD4uZHduOz5UbD4GL+omS0e/0W+X1kThafx0dHfvDY/Hs&#10;70dZ644fVx/nd+sD9fKkt1+ZUzmHKn1oZ52A3K+zsP59xmdPAM5Ckfmti5TmnfDfJ07FJBmNxcRr&#10;5acR29+jK3x1cwGQf4pSmj1XdI6vfm3lm+bSs/iHP+B35ZiQj++Oq3O+Mj4xT2h/Clntoqt5XWLX&#10;2gdwXtZxWv9IjJvvBLn68YkP2PF7dVC29uK9fbLjV/QRy/q0Oj7oExLx9V40YEn7ZE+7PvYCNp61&#10;5/gPfzhiR3xu/dhy25S9+gC+uoXBE1PTjlsezbM7bXWX3XtDN7ordayf8DPga+NdY1Acxs5ejEyd&#10;uJHXlgfd7KPdOYPjXdC1DwevJ0z5+BiKY/ZN/zl+TWy6+cJv1f6uN2jdbUKW+NxFwe96gST+SZ8x&#10;FxLXwWj82y7/zVMrn+wZs0b+2qNenZ8eyMlXc4Qn6MDUkfGyf6pjQ39fy8EB+Pxnu2O2quIenGeu&#10;iRFXHYnirG2f7bfnQQ385BvQmE/sgZExOad6YhYQ92JWLsar/KpP7IsdM2+/c3Z1C2m8UJ73+eHE&#10;yNKHuPzJApvjS+/4xPq2v3ZZ3BIUZ3TfY9uVb0wCteXImJLbR45Xzta93nbsPvTLa7aj//pyeI0+&#10;a0OYp3/mJqLYQg4bjC/jMzd+5zfUcwG/fgxuZR0F1tYt2+NWR5/V5ZL1WvFzLD663pnth8dr6teG&#10;LlAfXLwcq9Pe4mPldituTwy0PxydG8/hUbqHHo63/RR3/hOa7fPZvQCuSHjao8y5H7AP1HctpHyc&#10;P7WwddNHJvZakC/z2V2LRPs1+nxWt86Bm3/l5mlT9bXvyBabKSrYh8WG0Wn0qvbZpebOkxGwvzof&#10;XuoSCZn6TH6Ev7aNB2Jj5a1M/sp+8+TtsMEZTjSYGnsjvyk5st0s/QlE6Ng/22d9tDrrY+Qnf+Qn&#10;YL49eWTxpv34cErENn3AZctWnvwymFO/b4EL+47ZGK3ti7dPLis3W9wbPXac7Nu0vh39x5Zonhiv&#10;f/nrtPNHawQHPrLjjNvqj8qXzov33BbvWZD9Z9nlC08miptrPNPvxifK6Tivyz7MKn7GLSVTf9vT&#10;stjdC5VH182lh0M3e0Fyy8hqW4zoznWvNimSdZ7L9IwRk/PXpp1zL78YRbn8z5i1vBY/NReq/Uqn&#10;Qz+S8PQpaNvuS1A99+BXtuStLCiX/OokLo6hF/3E+/Le9anq9YhFfN5krlJ72RiQ7wD/FILD9nl9&#10;+il7bo5vnkWv9zs+h03lC/gDlR+n1H/kBOCsj8bO23epqu1V9ei7bTPEtx/wfL4JQNslMiuhuPm6&#10;bNyCs5U35m2rxqyb5yu067C8jdXBbc7JnAlv0vhO/cLUHztU0+rRftu28Af3U/njx5RHHvU6Lz8C&#10;nvT1a8rN8y44ft5jdU+aLX9uyfsS/Fb90vLl52TlAvBdwSA6ruMx72JrTqRMBPzWqQTD8nc5/pDz&#10;657MZL8GP3I9Wnzuz/A2+YDbC68SZT54SrB4gfI6ylA6/ylMEAX3XU6MVj8LDbtfuiTYLIl3kEXk&#10;jonbpqg97BMgk6wlr32iGf0TolEPy//4pMk1OuC9dnWAC+OdoJtkraDR/egfbnDemsjifHxlgtEf&#10;LY9OTaaJV/bXf8c/VSRfJtQL9dmZJG2IWGx+lw/wtLHkyq9/zwc/wB+AT8npibcTp9MjnXRq8/Wr&#10;bZ8uzu89D934FD8nMk54L9zoy+b1DXw4oDga4CRyZZXzsEnZwgar1+CB1XvrbQ3GkkU1095ZOHz7&#10;LQfOAoYTeCfIYteCv4lYF1xDayEI/PLjD1nl0FEnrsjFt3Ge+k6g6lPTgJxklpcLzEneOXYS7ILq&#10;nDSzPROzXPwdumzPQoq2nzi/+9szOdF5bdZEph1g9VDnj987EKedipdytE+A1ywYmfT44GQw+J2M&#10;h2oniMU7hMNm+FSPw5P+l7zw60QwvEDj8XXDvNKF/LXriLo2bFG38XNVPHbIA3TWAtqxvghdk/8j&#10;H8BbWWwrXn12ylfXo+PyQbd+tg+2buI2mrL90F8yHrqzRf3WDZfwTd8DN611x9EtyIv2q1uLfPxs&#10;MZ29+K8ufPP075aXWXSRw7xGVPvRo6+4bZ8ZX6JtDo3ufmvpCY5/Tty70x9f8ftGHsn2bV6rAp4+&#10;0pezLNVyJzWeEHdBXb+oDhlDLK5MzJM3N13wQBfUTj/ZhTi6Ke/4k/1OZILbWKQL3+WfPuDyi77b&#10;njl1+r867Qt39022evfb9s/Uq/OprOl+10koffZD3srdCZ4FOU9/LFBv8b2BgXy4bCpEbfVPGjFE&#10;/gXHNsfoP/ehR/1n3EGb46eP2ElOLJv68PJaWOXrE3KXN3o89yKofXVgdaMhr7cusRXPpHLsgad8&#10;EM5+yta3rU8b7YmF+LPPf3Car6Nv5wUdL9Iex/do6Q2/ukSsY1Cc0z/sA37Z+o2J2hJdty3oCo9c&#10;deOXiSl8vOnkqzfeIjF1ZZwv8isnMksTXbc/wjEO6HP1xcFXDjRT9Z/DfsPr3/GdTA/k3ydu8eAE&#10;ijpflWNXSy80HEZYi2bEGMKVNxdYl2LaS11P+rNd2dc2ZSa9pCj74MYnZdm/cLLfHJDy3wJPAG9+&#10;C8fwYEPivV+obx67GEXeAnwo4xd9fP07/XWfML7wf2W+sfWvt2tT+Z+LWQSOPDH2mmKO6bhzBSXi&#10;ecE+evZ+m1e0OS+T5zhVuTgk94qHQ7i6OOx+WMwFEf1z+Klb3ToXwaeyRodZjLt1GbqhQQvq09k9&#10;tPQZQ1eH3c7NBHKTWKGPvB59IvNtbNs3S3SRJmWjy0N+2qM/k5CFEv3w48esqIXP3HRhPPnY35Dv&#10;hQbz2ZMHqdf5TFgxb32F/z6toHzh3n8UpjLd98TuYo79IlwMvv5pkxtr9tYP2nvadX0xfcgNXsNj&#10;YvtQdSPu3xvf6/AYHbDPBnbei7sn16RenYWx6Z+bl8X60DXvtC3wm3mDLdCl+tvBIZsF9YxJaddp&#10;k+WN/2RLuvSPftVxxqG9eMvrFgzgOXfZxRv71TMX9reM/JWz+6Uzbj3qtKPxK5uCmNj9KYkdycto&#10;bT1lScYvuVHVsuYuNr8Pj/e5wWzjLjv+14zS47Fgf2N8fIwWzSgy9WPr0tiKS3rI07bazc220w9m&#10;7ma8+uWXOb8zfzVOaFu4xg5jkQv5zleNh9/ltZ2eEHHxX/+mdMj6cS7mnNW8Ad+9wNe5ePQpz5TX&#10;h7nGjLeFBj5Sx571nbnYUw/21CfrFv7yV9+cbY61Uf+PbzrfiAzgfLA8sk/WPtW/ZXDq06DTafQx&#10;N5wLd1PPP6Ovbc+ptW348Zc2FWN8xs8fcsdtzyVT75zPOeDEUJ5QzA1kZE8bpZ3OHIEcgN/WrX/I&#10;4Tc6FSd6ktNX0oYXG7UTWdpgfUGOeES/7VAG+ao+7XcntwcHkL2wdLaq2ekNOZ7I/ac3eSvV7+fJ&#10;iMmTE5vanVx/Fny94rnHKQNsMAfnHzrV/kOj3tMWbeXmD+PZ6NM5TfABeezaOdKeg/ED/PHvxH8J&#10;8sUGsFv78BaGZub4ym7bt99N2fJfm3a7fCYedp4y/Md/d9+ddh2/9yLY0Xlkiqfhpj/0PDO+mHaR&#10;U299VuZu0dNn5MHjK0/xGvfcoDA2jNnTTnBmrAh+zlN++SU6KwxS41B+iEznakHsed/Od9Z9s56x&#10;/Eb5p1/ss+PNm8nDq6Mxw43ptto8gs+NBMNreZCz+3uBn43wx5dj19gvhsfvjXn5KqDd2KPMvr4i&#10;Xvh/5/ZymXWX+l2/rM7Dq0zyhXdzYPbxAmPf5Jm5iXPyxbZDqKY/VN+X59/oxxbxEF/nb2HK1Y8c&#10;5fStL/jr+GXxlH8Oqsfh+xpnaZfu9fGW73b7muPq8chfaTWmvoCn7njLO5v79ZX376e/Imp9yqpj&#10;bBn+Y9Pq9XkLhxa/3wL+xeup19Js2crVvs6Z3tnSPVsxRIf1Q6Pw1BlHt7w2wMOcLd2kH5g/HGi/&#10;Cy2wmX6gjccedK+BDGBegWjsmXn32HXT7PkJPvUtWrrm0zyVY+fVG8fapX25Kk5fWfnV7dG2t67h&#10;nb9zba9yxmi2jy7rC7z2HFQc7BPKkxu4Kf5JPBXWPo4J2JC59rdQub/wOmjH4VMLf3OBEvw3jnbb&#10;8nyRclyrqAC/unNb1+5HF6oB/I238ofzDmDN+9Ilx6XPtnqETo4BW777jtHZNtevkGLnK5VrT/1Q&#10;u0cfKM6B/aH3N/IiMHTjI34afTevo2ufwSaozXevLsrBQb9ticfub52y9h38M7bLY2vflkf74Iz/&#10;q+PRE48Looe4aAxEH3rudQA2g7bbwbvkXgz4756f03tpnn1b2dOGIj2+FjfCGhP4VC666k23tPNn&#10;2mgvIMP7RH79NHTro9tPo+seP9T5ZHdw7raurHTA65XFKCILtMs//MC39NLn186Od81rOY87F4L2&#10;hjA8vGZ4b1x3DOQodP9e6A1UdMu/Nlgf4WPfOUf366uZz7QgX+0X52Bp6WD9cPuuG4rWri2rrmfc&#10;XN62yhfnsH2xWd1cM/r49YzPLxA+c/CUjV7cuPkaaKdvcgPJa1DeNgyu+O9xfPOE5aVM/cL0B3LG&#10;f8+6jXF2LrxL/lmc9ef0o9F18f5HtzuWfJGesvqH7YHqGrPyFtjbOHWr7CJKBBmO41oMUnqYEMwv&#10;mEqx6JZ2DcQDukGIo3tyFu/AK10mi4t7b/GKNAsLGDz4krkX6lzgfJuTNIsrBoRkMdjXJHJ10Uxg&#10;J53kqNMxBf/bTIicOFWfE53dj1XLw3F5ZFN6/NjdgfAMMNH2mgCknvYmvjN5pVuIszl5VahOEV3i&#10;EycOtq9ljtzRGQ2+lV1fRHYWGyRBZS7QX3dsxr5vI98EyUTDQAhHQtgnKsjKKcIl2+D0Ia8kscAA&#10;yNoJgklMY+X4WVygz38x8Qa23Y9vwN4BQXevrh2asaF4iYG9CA2/bWnL1sjilzBsDNLn6Z+RgCq6&#10;jiK1d0r4OgtcOXG1jLj1ZCpn65btQsTSSUBkizcLeG+SRN6cWIWD7k1ixyTMiZ4FTyfe8I8bltX4&#10;4joqcf3oTm+48xt9kzHqjwfuJjdFxzx7nFPQBr3TJowU1Wc34mXfa75DfX8jqU2zM/vkBDrBEmva&#10;KUVdrD2kac2z9+sb8Qde6HB0bNk67JRtm2hrkIgcO1JfHVev0DVeo9vCRXt4KRfr4+d46KHu2DuU&#10;O8ndSY84bz3atulx+ArKtrLodMqe9q0eyuYzSKtWB4JjT1/TtUyKNrJ3sPA01WtQt/KWp5guHJm7&#10;//fEMpDBAX+wrxeWor2Y4Ud20rsXd9JPxXLfDhAashy3/vjDvo+62Z/489SNk8wuGuUO+NV14kd/&#10;Rnf8V42iG1n5gPHXyNt926z/XXr0OLh4+5APun340rEndJ10vTjxSiw7ZrfXXPPB8lxeZZgvOF2E&#10;Pvy1OHyAxoVLT5G4mLwXlLswRuEA/SwmwsXHMXD8WpZyflC3/h7asa20EW279OwAnuQATpDoDBZv&#10;eZJn//mhE14+T4ADVkfbxW1d8Je/8ZNfnvj2+Qnuk8ezXJ3f7fvwt8nHFinpjq86eVg8AmVAf+ni&#10;a8otSO6F45VRpHw99dm6tRGvbYulJ0+9Mbzjdo6V+T1DetDLMegrUvPgGR5e8YyudaHFm2z9Uf8x&#10;bhayoUf+84ktdgIvnxC+22BjbE8gqnt4jazI493k/w9nsttxc2WRo4+bQ8VPzzzdPFA9Uk/To0eV&#10;oQ8eLbt1eXSp4juuLbH1Y2y8+dNvOK3d5bfMP7Plf/noYxdOwym+4cM+tZIuNDfIPTVILES/mz8f&#10;jtDx77yuUGxYvPNK0IXaetIk//wjsPFHxudsGT/El9EpWfQVy/uYvOWxfGhg/6h/0a4dCi7c006t&#10;S7sV4p/nHaxTeNrmoExci228xDQfy9v2b/3QHhHL5mzvNt0K9AvzG+6Tb2YO63WQcpu8911ff2d+&#10;ta8EHz3Gl9qwF8nDb9vDDZXJzL1o4QlIouRTtxzheV18DK0/NvBr+5+yfPQ9/co2nNsqq/Lq7uFc&#10;NwH2N3xuc9askZv6sPkikNc2alyd/QfFxuaj6NodvfmKbS/Hg14AC++xeXLS6J7xOvbKSfO04ODs&#10;uQZ/+KQLtR+FRXmv0LV/ytVNDuCnz8H6tnkI0YHS8S7lD/DD87i+P2XK9evNoaVP2by610VN5yh+&#10;H3McvvGABizv9ffyG54n/uSO9HtgLPEE6fiPL875lX5ff4/uXz8WCPDClwx69KnZbJ2Lrv3qARxg&#10;DNhF6OqWMWIuuOpzuXnhW69Yntc0d36QWJ7xa+YCZBoD9+KaednvzkXleesEG+SOM/4l326b9KLn&#10;N/F5bHJuzVbuWt1se/51dKVvIrT1c1PCjLXKnL8snQ5j36f2rc2Jq32qZH2I5+LTc8/xtbObvD2l&#10;axzs+Jn+uLiTl8Z/c5GlnMqMuiN/LgCo2YtAo+PEErW84ticdtpBf83PQMXffL2vdf42N3F53Sy/&#10;y+f8t/O/ze97ntv5R3C+/pj2Objq3jvZC9hnp8/Ovdjio0x70rHzsMT0QsvzBGqQpoiRgY+Rg652&#10;pSyckpOU5dwyseDp5/m42PqYP3Jk6Wdrv7qdBT3HgB4bL3ToRbjYoM0bP5FJvvgD64ceOA4Nv+2F&#10;fOVwS8OfqZ8Pn5hLinvzuNsn45fxGfpp24kvtNOmIytuDJ+p01GvC3DRER+fxbfdsnbq8J64mvY1&#10;7mz59A26bv9twqZOePgoXxknnlKmjVef0Zv+Y8PSLS36OXecGMH7x8w/9M/V09aawYds3ZjduQzE&#10;MMV/9VeE/66f2AfwxeXIRDZ2rE62YOTpX+dmnNMm799jNHK0EXy8X/I9woLpSebRaeYL9sG2AWKy&#10;xjd3LCoTS+K5dSJulJzYk1cTqzPfTztmH/74b/g95yfTfsN/bQ8jLVb5o9ORlbyTSempE1/3OQi8&#10;GRNKWV2UPUH9+rX9Ie6oPacdL9tDtP5Y+ku3LaDIgaVb3lv+pe2n/Mb3yuPRy/abxy0vKJcdxU/b&#10;bd7TN6xbeUJV3a4Jro4hzP/427d9eI2M7Ju7sd356ZfADUbLp3h4UuzAxTPH8PbC3sbcmzfhDz+y&#10;RpvBK/mDz8rY8wI0pOwb1lofHsrI3LyjXF5lPxDdypbf8wJyy1LH82/O+XalHD3wXRxtE3GXHPas&#10;TdPvxp995fsxDD0Y/cI5hxFX2Lw1R/NNlreJhCI2BLn/w2PxPKBSvg/ed7/KE+IemFkITqkjkzuQ&#10;JES6Ux780pw6BOqf/lGK9/rOsfEG3DJ7ePr5edMcuZgdGFk5SNHIyHhTzXKTfRTacbeVS/TYbg7B&#10;55fkguV9+zC5N3rGuzcVR68O6/TUbjw+bVp+iI/Hhk/oXtvZ2BJf+XROav4mfvInBuW/8lnZw6k4&#10;dskt/ql/6lHU1m8eNy5oOKaMT/Vz4zJ5O6cuj5iL7wL8qw/ENz2H4ocbpajlv0S2p75a0qUfQTOw&#10;84o9tn36r2M0OQH9ZWFxqmvsca7jSdgQc8qiZVduf8TwVZOd4JrDo4tFKbjx1o8r50n23Oc31PCK&#10;G/HAvgvS32SNE6z9Hkhrfo+OdObHhaee9VOozG/aRpCWt53wVjd4N49Bu/m+5rmyihe/rH0rr9uH&#10;/5b+HpOGpvauQsfdtRltdDsWX7aap+A98sZXHf8f9tPppFm7h8/s7jcexLpZpXl2dViE19vgi5v1&#10;v+q12ZZe2nDhxX7r7/63upVf+N72LPXZho5uCYDiKK1vUqbmGcfm3p2LlGb0WF1b94r1v/uQv/4R&#10;eIUXdap/xp9J0MvjGkBPwXNhApGE/3RME95wu5yBtPKO0MvgHKPdC672JUEDIwdO46RsA1dZeWOY&#10;ATT45KF773U+ncBqiJQlCMojk+ORP47ZBTIXOK6kFgT7b3PytRcYZ7FA4w0/PIrzmGwrA7WBTEEQ&#10;oLfOekH0P+cZOfn/uXqxM5SXPbWVP2vjnATxA7j4R8fqd8rksL5muD6YpP/3nKC4O6YBGHXqg/Ck&#10;Tyd1+OdvQdB5VVqj9Ph25fEjmEUxk/EkgxiygVpOoYGP1KT9NaiT0NY3w3uwJMf1komEC9bAqWfv&#10;3CeLX8v/6J39ecpErLBv9CpO/LXx6Hih++d4f/9TWQfz0LhD3wIb2Phv12VvDKP/+3fRJfXfupvc&#10;ifsBF0AN5ADP/XRyF98+t+J1B/jFD0FpyREPQy/+x7bBm7YtYr6edWm49g9PXjWkFunoUuQtCyH5&#10;10VMjIK3kxRPKit6DRsvdOyTOHjEZhcTrlhInQkV/cHYc3PaY7zEwg6EyrcO7cZ8+4c6f+V9+nFo&#10;la2M0ujsx17ig16a8taGB390OzEVPi+gh7Eh8dS1tTByulo5Jw7UZRnwBdknB4RTYsHxQnXcg9nW&#10;dvaFt/1E2kuEV0f7hN76WfX4ZxaOvCpOXeuPHuq3TMzLA37veRcqV4RB/5dcQBLv2mHu0p4LJ3B6&#10;sT+88PNZWN7FSVz4nRcTofIzwU28fJuFB7//1/yeY3HoM5Pwsd1CyF5cm7pZeHFSufgmzk97pn9N&#10;m9hv/9be/o+Oq6+t/IkXnbfegGxiOjl5rLrqjpHNk2fR72mvWF5Qvno2p+RiFnBRa2XuIhvca98Y&#10;E6D/Tsodw8H+OU5ZfNtjOu6CZXFDY6GzcZoxAJCLL2CDE7DKTlltioClbX6P49iEd32QOFmAVxxy&#10;T5+Aw3dkaJvlVXn0fwXw1s/FZWLw9rP9YI93G4Ry8iTU6qYuB/XBxrL42ZNMBHDq17UnZaWPnRaj&#10;gGNxIf7sW6SYhT4LpBmN5IT89mAXSzK+dhE1faXyS2/czsQ9+dMivRzpJrewmnHMzoGlmRC9y1WT&#10;LRTg+Cscu7uf+tao137Z6pNy8cV3T2qW7siWBYF+/wQh7VVUaZR4486/dAHdhlfjDM+Ub90LPqc8&#10;tdWx88agYw0aa6F/PZ+c2vsbb5/6YMQ9bBs+8vPMk4ZuTb253HvD7z4Oh3MwipFTeXH8s+89KZ77&#10;eyeu+cl9EWL8ZG4M6Abw+9AVk9H7ckbq1h9F7Ne0eG/Mu3Q8fLVdeOG77UxnwN/Ll69zuK422wAA&#10;QABJREFUDtLSaaq7rWaeNPzWX4MTuesSpA/Y8iPq1Nw8F3V96HhPHPWn6ef8O2868Ntno/fnefBJ&#10;7hXKK97S7zJf1W/fvZvfQx0Zk6ddrDKOvUlfJG8+MSIKmwqIsc7vs4/Op+cJck/0aq5IGbj8mLb7&#10;R9q/RF/8GnmHffinedoJbpvpE82qF1ZwFK0uU68hJzbhKHOzi5iDtxfup24vsBhPv7wAOze4ZM58&#10;zovYPH1pcvpcGI2uaQPlk+dnfCbrF28GSXuedTxFhebt8Fob+oRkcqDwBM4/tq7nRmt0nwoem4oj&#10;P6WdOET7sxtvF73cXa7Kq1u1uZjuBZH4Be/BPXPc0CnbiyNt2xmOe3NUL2I1t4cuTMmS159jWOca&#10;9KF/AjOZnfAe96s6zlyCbJ/qUV7D77poHDr89ibjHQM7x0pMlm/ov/0u4+lZRL/mDNGTVPa/6QWb&#10;UYG87WfGYMf8ZI64dqwPUag3P7jbIfySMOAs3tbZdj+CuxWy8T2+nX+kr+IH2DJxYvyaNlO+vOxf&#10;EBp2GUvJhLP0cBobsRbrnjdmZ+Vo731FLh5g6eEYt8WK8Z9ftaffzPzpp3m1NqZ//stfBkdbaNvK&#10;ic7ta5kvOQ9Mc+Cnr3TMjyy5SSx5wrrtGNpbr7kwSF/+ry/DL165/LoxRt/XfulxygG7yME7/8Fd&#10;G3PxN3HxH//jf4yM5NaDs/rxOwLyV8b07em75Red3KBTW+NjdugH8PtUcNrDxfJIrFz1DbzUb/uu&#10;zb1oceJm/RGq8NxcoQ2nnzq37pPZxtjyWn7rw7uN+W4BbnXYgmzbZo9j+mzs2oePLpgPLHTKpg7O&#10;zPfF/sTjxtrQDuns3+21ti9j7fOyjF3w2aVPzD78yYdubMn8VWTET3y19rSt9K/Eros4zuPevTMO&#10;Zj+CmGR+6ie4Vsfm58vfpIzPuxf88cvoj4Y+PvtGjMWzFd98oX897bbPxrFz+oT9aactxyFQv8/u&#10;HPJ5+kH9kP3UzzjM584XEhe9gDOJOZpexCtzwuGW44IPPP28fUA0V59zvpOf4cJ7Y8KWDdp3fCAG&#10;7vMUZZVb9fJ1h9/EPgvq/xNPR8XLptSvjygv5oEYUN59dh26FuRr7Btc+/8orD3wh27sW/pplz36&#10;dNtx9MSeWn3zXXKkl1W1u/PH47McaLgmrL6OzRPAm0e/bcGvfMmDF/DP8VHL4of1xPruskddKjsH&#10;DrI+sXVwtx9dY+YRsjjq8d5xo8wODp5PPawhFp9Auf+h45avDw6LiaEcPC8wF4ee+WxM/vGf/nDF&#10;RYREDW9TSB87lovvhbFLe0Q93s/OHV+nbJHPtuNHYi+jSNsT2VNXeV7+c9Oyi834kk2utjFmtv0z&#10;L2gbROYcxxfh9UvmXvKWNSR0ljg0KR1nnsamaav2dT7sMe8H71wo13/Uv4b6oSQzVqgvP9Lw+gxs&#10;eX30qCejcDb2a9OUfvKtbs8disvgQHWyjXzxBE8cPC+QwtlYQ+OnN56yNm42b/EXePJ0/KRxvLA2&#10;2sLZ7dZ3m/IZeyaG4PVz7ICj/gkrb/nTc+ngaSMxwTafHY+TfdMvpk2WB//DfQ1PmYv7GmeP5wLt&#10;HEUVCvu69DbfIWfryjsod7+47VtZtvv0czr0iup27XYwPG76F4jn4BkLy1+V/dUloVAdF3f50LkP&#10;0QTXPFcsAHM341MUSP7wkIwxim+3He82IUd/A5UZSU9YnZ52La6tNlS3n8p9MHi21aP42v08X/MY&#10;MdKGeKHfEqKLldV5yuSPGJLyQuwCa3MPztfK5M/12bP+ub++Ubb+ecaK+Nl2EUcLxclB50bZiu25&#10;oTr7/uiZT9cOHnRkbD9Q3/FN2bFr2+P/5+3OtiQ5kvRAI4EEqlBVzebh7bzhHA6fm3NDTi9VWBOY&#10;//tFxVwjkKju5iwS4W5mqrKr6G5mvsfKkwcnfw8s/rZZT8bbE+O0/6/AGPTjPj26QiwLvoVXBamD&#10;c8f0GvsW7/evFGIHvPE62m04Z1B1Ci55H+z6x1F1Xo7bOKFJuL2Rq6H66VdPv24HNLQf8wo59JVz&#10;KtR7zeT1z+JKOjdo7rpVsK2ICjw4jy7vGby7NqCozknHuwzh/E7je5PrgLKi+9jm8oaP2YC0obIV&#10;98O5E7x0Go3Y8Cmdz/hqJg02cNsBxUoVAPD/1L+k+X1POj/BZ8I75d7fCPmYjZuWGd9kEpPJiYny&#10;h7zSrw1GfTMDgE5Ew38mFNOwTQM3hijj+qRaTFk79Yq23YT9kN9S2ChruaVx1CjiaaOf7PLIhEjF&#10;fXwdPia0OqEOBDV2R47yFSPfcG/0tUAPnFtM3KcbLRCKR78tYsK1AK+x9XCcHA1WsuoX/IOV6+io&#10;HKIHm9iPvp/wvmH12rTKSVmA942hvKkj6x22K1sN6ywAlS5alE95jAfqIzq0YYv9NOWfpHUjPLhf&#10;pgFfX+KzQEcAt6+QiW3OU/oK/c3GYH136tvyeo6n4UQrjpoe3G3UyYnXHh0eunEHY8NhdCwP+sS3&#10;UaZllsPxTwguvmuHYwco5EO+4NaFjP6bER2QVprqML7YPEd51Hzf/sjDe/V1fYO81yeDSouSge2o&#10;w7m04gmYwC2v6tPUt1/SN75fvMeJe4dv63OSuIFP4KuDboCYTmz0Xs7wf22cjb6dNCWzHeKxj84d&#10;dB/fNjbXvrSr2qDGb2v32DU0I0W++k2+uj74oSH7sgk2u/Z4l6Ry2r5F/vpq/fB//c//2UUYcjsR&#10;ShnDkW9R6GkfD3887vqLZmXjsefwQNvZ8Osi7uHRQes5n4Wn9G1Hz+qVG2foAHaA7bw2R0bbaXUj&#10;5/3d5uAuPnmrg3xA375KuuU7uIv/dTYIlm/7t52oBBefHWDAcY0/cO2z9jUxX9U/eOvL1WHx2XmD&#10;9PVb5R2+K6v1MwRr1/JdPX7IazC3DCzyau+jWf25okgs/rFfX7B6PrpEZ3/0GdljA90s1kmP1Y8e&#10;P/44Gwtk62s7gM8NTNpOqBbstPXKGo+xn7Rc4wRHWxWoLqtsU+ZrZF4JTqPnHOZYnDBz/O3mbzbP&#10;0me9ZJe0LNb+9zLWrzC1dj+lnVHirB+JOVmoz/ZiYqLjjiTpL2tkcZznP3U4A6kXQblel585tUl4&#10;w8bTplV/bizf9U3KI9rShZ0WKMYH/JRF7R+VV+pq+qq/N8HZ2F9Znz+SmRhm7wEyAd6vMdTJvA5I&#10;9maxTX6Vx4nH4yPpyxfujim3r1x6/e8Cnch48YxOmx+fUbM32WQTacePST1y1HXjtZddy/fmKe7B&#10;MfmRtTL1T/zTtj/lYNOSLO2+srQBBbdjpVMftj7T1W9Ud4+rbs6YPnVXufjta7rv5ljfLJHX6KKp&#10;bDzzsbCl/8h/65u89ifKLIm9+ztpn4OJ18mBsmU8vv8cxefSRp/179j2vo1e+0cPvtTMjn7otwyV&#10;zUvG+vhoWDy+lr71W3m6Nl7YdLzlu9Y+0QlYQAcjf/pZeO3Dm34JL+bqNUQr0xGTto0pa3K0deyp&#10;3L0LPmTyQH8POsedZDcxX99/5zXHbqJJ3GiL9G8pY+OM3hSQ9JF72rnIsGa6Y2XzH1WoOGkjeoxP&#10;0H7I5urybLmEbyG608tnx290B/tEunO8MBeL9ILvNcDzNqXBb1pitjcCZbOHH9Cpt2R6jXO06pNS&#10;5hp4Dc30O1/nCeFu9Js7ZFV+6tvcNEwHAJ+9jgD/bgSftnb6PramLoUPecBm+ZZJ/RqdUgJj15jW&#10;+Bj+s5lG7/KDmbHZ+hPLlY/3wrZv9dXBIXP7vh/yhK4YVMZh1jcytSxyrr71Rqrg67PVITIq8+hB&#10;F3kt5CgxdmzMe322zfToGv/MPPGL/i7wP37zn7K59c0Xf/mHf4hff+pvXXpTizgD7PyYzV3XxhR0&#10;NlYDo9/L3tV37HjFu/5f/CzQHZ/1E11H36iYc+Xi+gZl/rTZVwaZgE78oa3Cm74zXg+38LIJzq9w&#10;xPzeYd0yOH7Fv3L5iX754ytjmR+yQVxacUlGXr03Ogc50HoUOWyq7BxHJ/jKbeoB3LF90pS3a3Ha&#10;AlJIF5ApHQ5w/fbT5ORPPLiiw/0RE0v/3ufrN5v6bhL1JCt89XGfSiRv6Uafkekb38mf8ozoR7b8&#10;pe0YoLY01VfjtU/9d/PWmoX6+qpXZHYDJsed/9WuyPwlcUkWlrdO+iTt953GHjBp499pJ/Qv2svN&#10;K1rx5gaSaT8+Rh656Pez/tj25te8Xv33oHEYejQb1+wEt57iTWzB2zoO31rTx1/nBqbiHx+jRwPg&#10;d2wRv4Bo2jy8fH7sG3heMbh6rPzFv6+nPozNaXXKt18jsjKexJMmztc2eZ8bN0knr/9PTCSRXcce&#10;Ot+w46s77T7v+stNE77vecBf+96fi/XdBIbDP9q99ntiPNdLI5+vn7515QYviYk/868pLzeGNeIW&#10;p1w+83X8QO6t49pwr1u8oQ6dFhAN3P3AGT1jS/K67nd0uHGWlzZ7ZW3a6kL/tsvhM/X4Ve8X9+Ef&#10;Gfqr9+X+ddYulejKVs6LQ8+OKS/9d2yKP7VXN7hdKxE+G+voU292fFadklZAHGg9VRKVwY4XTyj6&#10;NuVmnui4/oznohv/4T/jUYaU+8qoBH1A2q7Q0rVvTDmy67sG+8isLdVjdBv9hgk7Np+SfcIvx/5d&#10;8uD0r3wSd8mT5ufEcuj16lJ99XniOLZY35DWz/HD+rVa1LiT74Dv6V/qlxIWs3mjb65DR886t9lj&#10;y53vfGRNPw/taS+S5yafjaVto9G0zw4umxfKdy/OEW/wOk55iOXXZufk15bwxlL+whu+x6blJ8+N&#10;7I76Pp8+7Z1yvwF+fSFxVLqzf3OO37YnzaTXBY96+CbuV5/nGCHFeZcfyw47/fTLxmW99Hv9uePn&#10;6N7jjT927+DYftldPx2bamf99+KiXE+X+PIXFwTP+LxvOstl/Zo9qBvINk6V5/xzcOetn9eu5ql3&#10;/kL/OR6foyGnuLHTOG7LhS5Pmafeue0ETBkKqJdj8KXyjP+KNl8XDr77RgE8Ojc8LD6n68XlN6cb&#10;k/jY0xx/vvR5T6BLKxx91l5pj+xLV+lj50tPMtp/bdnkGu1dJstC+sMXs4C8rf+T8ttvD6b+vwGr&#10;Il7VKV/07G8APwJSaGAXQgROnwa90loFQiiPQTonoYnZW0gqvBymY5t8NNPoStdYHoUuHni9Pq0r&#10;j/NGzEwcNKjzGyDTaOHnqZwe24BFvzPwtsFbSIBsQfSYhrk6xXYy0U7+6OB8besTH6PA6Bftu/DB&#10;T2FePhmw7iLAbio+9Kf28B0o76S5fjrIpNPB4KYdb/yrYnTwQcedwMNLBfrF07wBavW12O3wxwYb&#10;vV7n/HU2dPnJE7saeZO/Qor767wCJoocm8l+bXhUv+OPaQgIKfrQK/vwgOfjov5Io6NhxNcTBu8B&#10;rgG1wakKUNogdUEuPOofjNPELO9OBKwUnhsQ8DeBFVsGMgZWfMQPbagad2JZRzY8V05j67Jz9evT&#10;wKfBdWOADlwFry1BKl3iaCcxs3lx4uXYpGhfjWpi6IknBvKTw/HPwxPvBOYbYD/6RBaiC/rK7BhK&#10;n8c/9OSzETABEZq1Gfl9frF7exr6G08s7hjgftKuHj16wd8YX2bRrqfKsmXTgZbOUIc29vLTToAh&#10;L820D+yPzv5Wpz02Z0zcAfx0lJNBrdKEtnoROImDcHznoj7LsWV76Xyn8/5Yc/jiFSBj7wp0DviL&#10;HfQGRC/cPoJ/5y3O+6M2rroFGW9Q285NI3jwr82hSs71xhzRXiM3NDquxN3Wh6gHX2zjUb0P//oq&#10;RBbnyJ7FB+evGEWnbnyVDUYLYb/mZhw8vPZTvVEvbV52ApJzCzL0VndMytYXjvLQ9nNkOLf4v4Pm&#10;GpGv6nNscs7PGzfD/8RNZLn+H//zf/ToVc9ffTttzfqUDDgr18LA8qh9sfF+xdX4ildHD0e8ABvY&#10;qk3YtJv/LujR2Qes7NVfmv6rctLmtx07eA2nkC09HGnr1/cbqXjhz9cLlRse0oGjP7w2jc7w7rQH&#10;F92QTjkc/0kTV9UpyOjL54mvsRef6nCOK4f97EAvbT94/PGP3yILocGkN3ZMPPOxT5/+Ca10+GB1&#10;x4ddjs+TnGzOZ/tb5+jQL748IM2ZPtHE15+HwtwY4cl5f2LGoggb6oMufJ48Svf/ZT++2r14yGl1&#10;Kd9ejX/wogvwGs03wD8STv7iKZiYUpjjXKwtB735pcFHYsYICbShG/L5Pj6yCbcyGiNHCB/bLOE7&#10;ofhlNgvOvWlVjV8+5KmY9fvN+j7n2y2vexOri3ThX5kXAV1u+2Qxo0+HGCdRJtBjTrfP6tiiOfP1&#10;nu+V9eYUXsdeZ5wokw79HL9NWr6P/10v/xkLjH+lg/Vnzp7zsUsZhknQu7ES/rtph27H5c4fCP6O&#10;NxCm+Tk8Jx74ZgHvlb36vc0/8Zj4XNj6NnTLbAwdfq8+gY87rku9lKds7/YHz+1D5LMR3z41+Ws2&#10;YhJLf0j/od3/wx9ev5dunGgs62YhTzHgW3r26M/wOseeJwY65ouaUydDGxygzwO9kUOsqOPFi79O&#10;ve8T5y2bov7dr8aXNuHwX+S9Vjbln4LZtPGlejU+0idO3PLlxARceHtT4tAs9z1Om0mGeg6Hfzsn&#10;Cz0e81l89XTsb3rbDH650kqj/Kdc1W86TJ/+Go8vR2OAjg8i99e0kaPD1NtuRkYeWQsrl71wf7oW&#10;aNt+RxU4XgfdcU0XILQzO46Zfka5Wu/75cM8xfuNm1ajK4jVvJi259W2eNLxQ35vs/Lpg5bPovPc&#10;yONV9Bm/RC8xT78Z14Sbeog3/2YOoq3Dh/6OjTFlqKzFEBu6CT4xjh/9sZh4nHJBT86+MaQ3U9Qn&#10;bqBQVvnKhlwXRlIkfi6m9vFP+5kpN3i/xo/zm8GhzfiL/Xhv/R1/j1w8hrcnwmaBfP3Cd3ABXbs/&#10;EjHt585crjgnDy7fbDv10JTD8G9a7DI+2rGezUTzUAvoePisDkMaPwbU/YnpV/+8vq9tfHjGAuTY&#10;9LXh57Xaxm6/aTOVfWBujJ2fCKL7vgLbq47FDZvWD+TQYcoplT0ylZ16QRe+dA3oIA0OXqur8mj+&#10;8S0flpbvDv2ntIE34GnTmu/p5LrHM8dHtzfY3HT47vhoadkgNn/6JW1pfO8cXp8Ku/UXv2eNgQ/M&#10;JToPjt7k+2xd9AYvdoRReeGX/+O3qTPi1KJB64+oDL0K0pgJbxulwCL28t+j9J0rDJ0Urh1f4kNm&#10;qE/8zHicvrvRCX/qHl/N72r/9a/fhcf8fjd6/EafFhsJyAraiLFrjpu+R7wnX50ZPdjsJw+svXyb&#10;8WvrY3xMBtwcIlOc8JV+4czxjq9nHBRbUj/GF8FPDLzs5i924zN85W0dakbzXjSL/6IhH402hb1R&#10;KrC2ONKjN1gkf/QYv4yc00aIlzTE/Wkf5ZHzR1Z47HljnA2VlWYtbYmYXJ/UZr4WTxesf/30G1h+&#10;zun0s/h5ym/qCBnLp20P5MD6b3iMLWIFbFrHy6f4pbG1tsdXdHwDUbU/B/MmEbPlF5mxeXV23PPV&#10;ZY/vWfzudXjcYDMMLB/xcF///PPe8LDlNe0TfGsv698Zp9Bv+hj5y/MwLG7fSpE8/m37+E6f4l5f&#10;+vBnPSJ0N7z3B3nrH2MK19t+O297HwarF1zxs9d4S3Pdj/p2xqKVS1c8oxO6nic/RM32ha5jpBxB&#10;5/LJp8fUy8FdmdLJ3DqR0/A+8hOHNz1+jS8ngdXf+dBEvvqBSWD5qpub/+QpgaApb7rM+Ax16PNP&#10;js83GUcv6CerNxvVvaxau8HjmFo0Mnc+4Xxh6+mNSyfjaHKKe/CfNbnkw1kIKoX3skf9z5taJfwi&#10;Nhybz77G5pEx60mzLmtTtf32kbFrIAiXfn/jlF82bfVd89bOLdPxwch/5o+hblnifQgbQ9Xy7Vdt&#10;jp1Mhbp9MZO0g/tzXa4XVr/lLd05nfpRqAdcs2XzJN90i6ftq44rJ8fihdXS7g18+PVvnRIms/Yc&#10;mvyBRwZ6+iR542LzGzuHh/Lmv22TmrdOCcHmo11YGY50fA+bLx2/eYI4fWj99Nu2QDUPo+rwnt/N&#10;672cvW7/eOyBvw9R9LxjvcU8x8jKkGCgdHV2fdf2MjmVGzxdjwfRup6vHTtlzN9tT9I3f5l5zeq9&#10;x8P9P3wY+pePXPuZFHXEeT/RYeOADto8Ka0Hp9zhxfMp/FffI66P+o+tu7kLf2DqsvONiZPRQ8sq&#10;TMQFGnpM2o317nx5nzKS2zhL68bP69ObCt+F1W3K83fSg1+bs74Eln7LUdryeX/+vE1C7Bz2Vfno&#10;vbzQ/S/B2v97xJdcstYf9PVx+3xJt6NdhWqcnNi8eS51jnv9MmiYyb9heei4bcBazNwOMdLbGE5h&#10;3VSvc/SUdPTR2Ag0ldAdRDN4nkWQTrzSSURS5GSQI3hTgb75ap4wwaebwDEXPejgMKdrszR4baQj&#10;x7nfAPwNJH3x7NCrB7VVg5RPKw0+6Zj2jrnyaP7Ywndo3BE+MDpVz9jZu/a8PoOs8KGjjiuX0U+x&#10;TDDq+PFBpyHpAC15Okd36VnEcJP0DPZW1kikn4mySZbJbRiVj1yTGItuf/z2j+Xfzdb49INFVh3v&#10;NXDeyeQMhjTs4//6ZES9+ZbuM/YYkL6yh0fyBGsy2rAkm/0alF/yCpWs+rTsO0HSQhjE3VDfj19W&#10;1sqYDjG8My7C26Rw6wD/jR814jOJ9Eqx/l4Wvx8Zv2rszpOrz2Ai+gF6LiihTrwjfOwVfHNOJlsN&#10;wAvKT+EG4EaDXE88lmPpTEYmLmeRouitC84yp6xPN77FCH3KNkzwx7u4gihwy9y8Zpyv5w6e0NpM&#10;RG7RjU9aRsPmJnlzjqcP3Hi3eW38w4+N80TExEBxaUwINR17OGm9Gp1bjuGhDFtm9dWW0PCDbsAI&#10;3rcz2wF5QqGDmODcviBbHM+i3Kjz0qcs+zU+fl3fZ+x4w/POzDmdPP1x3HJyJw5qX1J2AcTC2eps&#10;kqZ+qpPfZJGrfkvbsAvXGJG7Lpy2MfEW/M2bgZkJtAmAwcjEvnz47FpcA3pxurbsEZ42pAv0Waiz&#10;8Pbx4x97Uwm7fvwhvP+gnmWy3yeZlcvoMb5Rx/xmpN85m3JSp7Xb7JdGP53o+rJlFb861sac1/5z&#10;ZHRSaqv8lmFkeB21tk6aRTU0eOynfVTjezZNl+fKcw0c1/7lhbYLm1ebKE+6RdluIg95y1qeD91s&#10;TOfCf9P6e4Px9frpxnVOH+Ccna71qXhJ2zzlp79lKxz1QD9SiC7Kbmkc9/y277bZOTnrj9XLtf5A&#10;Ph6O0sAepS+sDUsvnV767ZUBf8sDXvkmvmPuY6N6sa+3XNzqcsnCG62PvNVR+vpXXri2/CafnVkg&#10;zZ/FHYt4gGvVkagZfmzMBDrH+b3GqRviNu4O79Tp6KpurDrsAHFPeZHfa4gHFmd8Ay++DR4Mae71&#10;mk1WLefwq2+kB6ubDwSAI28ucnnKXm+zcpon/cZtOU5ZyvemCfh8g/P2d9oPsj1NAOTPA2mjV8Wl&#10;PmybVaTPfI3+swkzPoltodPXKLOOS46tnyGvXOp3o7lCtw8Y7HUH5Tq2EEf/AdhNIAXKxoEjI0Vo&#10;/HW7b/LhHXmheeWPb+BsGaCvSr6SXT+Hpt7OsOartI0LpLKhEHx/U48nbapdUtGfjyeNjJNn8Uob&#10;8Wq/4JAPnN8w13D3Br6X7vDEAfjkSZDEqSdt2eTJeE/1ejNx46NPCMN88R/dtBVftP5UNxPNtPd/&#10;+tO3X/z5z39JX+IplQ/tQ77/4W/pY+DTX58Rn0WWu6fxUMeGZy6OHa7ViQ9ps/bJ+ep7CmPmB4nf&#10;+jBk/HloQ/imL0X3e9AxUWg3juE9fMIby0e344NNU+Bi/WkL1PVuhEx8wHvqXi6Wr7R+4p/XK321&#10;SdPm8M+rvF99C9065mx9eukMt/O6MDDmZktvdg2++Yt2Txu7fcrYI66UNy9rK6cNHN3Ifz3R23la&#10;WizlVHyxE13x6fiNHbUJzvT/6v0vv/wwcq/89eUc45/wohuT8Nh8bcfOHbyW3WYVnRbkt22Kv21C&#10;7TgLfccqUXbxzakA/hZOHXsdHh2/nbymn2rSdvvoJh2vHzOfEmfi+pv8Lu0f/pCnfxOfbpQDs9Ge&#10;1756P6fr1H20dMpXfQdfec3cl+2v9plM+aVJPedrYw/0zuUDfml5bv8SndZv9Fs+jlv2/LVzAbZ0&#10;Azey0NWXjakpX7LoMDRpx3MjkGtjJONp9Baevk9n+efowLwFeAOjk/mZTd3ZiPLzGjasjQ9sIGmb&#10;0l+nv70Xf/nzp3+e1zmPncNzz/mI/37KZ+XV/vBavenw+CuxvT7UH+DT8XP6wB2rsvWJ7RhkzGzM&#10;9bzBJbwZytbi9dwC/bximjxPlw/O6CGtsiJPO0G3badaTpnw8U315MOQK9vVm85fp/62fEK783xl&#10;B+CKwYXVy/X6ZerA3rw55bprK8aWxtQ3KD7tD3qff/mX/AZujvNbx8PXNRw3h5tfgyQFh39y0us5&#10;TjxH1/hTfV2+jkA+OnWCrlu/un4SGfopfdKnTx8zNvv+i3+NPn/77q+RP/2adm/aYA7Uzr2VzyeA&#10;jHz3vI7es9CP3uScehaa3Ug7aNXbeBCtdlO3jvc+Ccye5+am8PlZXp/Oi37JW3tH9uhBrjYj2c3n&#10;u6p56bY+k2Sc/sncPUhka7vYjif+q5/XWVvfmPqrfRn/4zF+oHt4aIcyx0hJyqIETjk5Pjv+amps&#10;V4fRuxGHrI1LvD5EL3X7cXEZjl1O25/Vr1O3pi7P+HBuKh9+4grgOXa+1ob4hj/8yU9IVYcSnC9p&#10;L5i5Ld/Uj7WOfdScMmBDrzHv/6STrZ36aCCEZJKLe3+Nv+6Ud+ec/x7IOnD3P02qri+ab8wvA3SB&#10;a80AaIv79hSWJK91f/1L5uFTO6SHRpv5S165zWTp+Sqvv/dF3qzjTT3hy6Ut7xDTdjXeON9+9qcz&#10;f20d2MKJXOOY8n5n75ZH63XwOz4L/9p39J3yHM+3fU5boDXYjeq1vXjxGSujdZJXy1yf8+XrKKaA&#10;Na1ZM5nYkNcn/SLf5t/S1v74HtxxILao+ophOOGVf2LvPG34yEr857wQ2h2/dYM/8n9Kv6XdxkA7&#10;M/2nshybyCcXkLuyP1fG9F4b+uaxUs2XdHVw6+T69MuMR3pT3JGx9mruaT2+iFwT1FTZ6hN12NT1&#10;/CPT2En9Tc9dRH34aH1ockX3x65TTrS7bdzYa3pw1p69doTTm7zCrz/zxH98e9quffgDLplg5fai&#10;18bCpw2KysYExpMtw7Sf+uTPAdng1qsmH2Tj/oXx3YmRkE38iKEpp5brSUfDD/jy7c/nprMXDzJf&#10;/ew9lrjloX8+4bcyGebJ1uGX8Y39lzElh4nPzdNU3/Y9Ohzb457y1V++fsd3tcgxePT7Nfl45UrS&#10;34WVR9ae/10CMrg2MDd+xu/r+uR5q8/C5/itrdpYY5NCfafeZn6bN2R1FHvFYGkS1/Zwzgu2VsT/&#10;0lF5r8503GvnGxsYb3oST/lNv6BNpb/x0fJRB599hvBpf3wyjYlrw+FZGQR8Bvh2m/UUSDEy3J6y&#10;NR7+N6DtW8pB2Sv8KSt+njr38E7KVN9XgGwMOKJ1AFUjX/zjphkJizsY45/BHbxNrw9zsXJnTDa8&#10;Hz+k7pKBv/Xu/z/gkf1O2If/43//rzW7wXA8sI0/ow3a9hqOBs5TwTpglU8BtBLmWqB8PHcJ/5iF&#10;U8bNQmHEx/vOTXynAQx9Jub468g/ZcLv9W86S0CWz0ILKRe/exS1AQXw0IaeXJ0QVjs4wGM+M1lZ&#10;mYLYgoc7ItxZ0glF+HbCmMqIpndOxQermwnWbrRKM+DQucJ116IJY/U6toxux77oWt8VY75Wd5vV&#10;zn/86YcOfp13sB6+28F5slf6Av8a+Cjsn/Jqp/l94OiUMvqYiaK8hdLlunzrn8mr3imHtdkCuIEi&#10;3/HT3olJts7xu++/e3w5Pp2GFV/idDKVe3Uqi5fCiSOSH95N0+jlA8o/r5y2gbK/SQy/C1ixp787&#10;mtbRBPj7777L5C56Rp8O+PgoH/I9kQjo3jvFT3zpvJXlyL1iLumgiwhZsKE7Pp4I3kEpPj+k4dZ5&#10;9x3yLROduacbE8eZyDiKPVFJRn0XulnAMHwp06T/tgHQAd9AF340WTdBZatJPB7qY/EpGegmeTqa&#10;6Rhfdi2/0UVs6pD8hmr8UxunkYuyRe0GR3gb+LQsSQte/SXC0PPx8dfyd2xMHRvUIfWB7/DuhD30&#10;/G+hzQYfqF7iITiro3T2uV6YuOK7sZdfpN0Av3857gRIftPjb7YrQ/Xo2z/9KeczMZIGpzKi33u+&#10;K2NkUuHLL/76t7/VlpbDoam+dMiHjFnsmEVUPCYWRuaUNdzlPv6bCe4s2jw2B8V5+efcUTnk7I2u&#10;t947AL8FSFsbLLRaJFRP2GBAb1Kvzn9M/bNBqS6RpZ7S6+uU2y5I/Sk3iEjfImCGsjXB9Nqh5ase&#10;qS/Km/0GP+UV2VMnfv3ij4lvN5zQX73/LvUauIZLzsiaWGzm+aovLiei8dkB9vpM2tpRvh1tDBN1&#10;ZgfrlZfy9eTQ8saruofHblrvZjIO5Rc90XZDOPoa4IHlkaKaunl8atMc0AnAI8PHOZ/M77R5YuEP&#10;kfFF6v/8Pu3asbxd+6BVrlu2m+4I2Nj2PXhgZa1vpK0eFvgWXzrb4KGRzk6wOjiX7wOWjyP565fi&#10;p254SkbMac/w1p6j5Tcf8h35Xh768kx/rLxW/sqq0OuLntGm8Ub+e93GHnryg/Z7fZOYD58udKcf&#10;+N7vZsWnbC5O9PH65PVDJ4j1q7Y1OI1zTzhN/7MqzWIL3lOn1N/66viMrjeok9oQunXhv1qlHA6+&#10;utO+KXR3G7Q8tGlbFk075bJpXTA9aWxR1zlDPn+xd+lWM36BI3rmCd8p74dn8pRRkOpX6EdEr9ue&#10;xCZgDMGf0w+mnucaT+TSv04b1AllfTDx2nLUfuQTztVT2pYF/tobafxDhvPGTWyUBpbP3MAwvJuR&#10;Lz7Xd/3tb38N/Ywzpi1LDFXuYga3cTD9iVR+YK+2fX3ywr7PlDZE/2wJHN4dM+VS3Os7d7Fh++3i&#10;xkcTR3Sfvmb83tx+rS6b8tJn5IlHMhz1+WyFM3H+Y57A/1P9tnG7fMQasImz5TDlPeWKl7rlSCf0&#10;DYnQvPFNEslTRn6uwKs6ta0zrvCKx7NBwEPBY+8Cn3nSavpzNkzOlPPUF+3L9vXRINPW0Zt9ypgy&#10;O26+N9bGF1+1zuO6fr1lSF9/br7r/J90cax+G+vM2Hxj35gA3sb2y0dbjhOPbfPj6/XxW3lTvyae&#10;ta9mztOORYP4MbZH4Tu+6aJOKWf4FgrFFlxt6bbvZZQvm/GArupLP+K656ljMk6ZTL4bQ9L+GVOl&#10;/m57vnVh7VRXnZPnnF3GiWiNd7Gc+Dlzg+CWNhmO9XNwjE86Po4+fq+VrT8kZqj1h28yNrkWXD8l&#10;VtzQi948tU9iBFE7Y7wO1gY4dBGP1TVyxZt8slf/jZltJ+UN7fQN3377pzovZNFteMqv75Po9xjR&#10;rNzejX9ilD58sICuvBNTcZmgTNtAl8HQl9CZbvrGFkv8YBO3Y5vYadymTzX+06/q0+ADeRYo6YaP&#10;fozNzYuud3x1fBGftU8OjbKbuc/0kWLJx/yQrNoX/spErNnY/e67v8UE9eXl15fvpn7uBvbibH+o&#10;zdI+dxwZ3dZPbbeSvott6G9Y/znyH71XV3gbt3xC5o5P2Itmx/LyXHuD1oylp800VhODo9drrJSS&#10;qy/5AW/8ZnPbb12fMXXywJaH85370bFj7nDBa/RnwtQh9k+bzS+zSQ1fGYOJDes5GetHZ3Q/5RXF&#10;xi1ob//Bd6282QvoxC7+QdvyTLmuXXDWJ86rX3LVD3Gh/hvr4ts+LbZq22zOAm0xmv3gBdBqq8QM&#10;0NYp97bduRZ/cNA97Ud8u/L4mVwy//mf/6nHv/zFDUZubJ82aGROG0fG9v36Fr+Ry/f6fj7AZ+wR&#10;t9sWGCNNe8ve7/Jae+AtFnjjwxw2aBO/z0Y0+7Rd2n9tuxhYfqPP6LZlwDY0bO/488T4t7lhCv76&#10;j1x4HQvmKI9OjtK3PKXhte0zOsBGeW1Hcvw6/l1eZKyvlX9jpHHCD9rp8Q+8iKq8bRfHptS5AD18&#10;AHm3juQurqP1Qm1X5QYXdDwUf9AhIdYYhHtDZaRM+qriI4svpe94kM4R9tC3HqcstB0/Jm7IBPA2&#10;z3VlHbltg8KzvCPP/63T5qNbWPvI3jegVZcgrN6Li9+UydST5kceHtLxCNHQ5biw/lDvd91K2m4C&#10;b/7OP/Fd2DxHY6f38B53Pb90Y8PYYmx24+P1kmT8M+UvvTGVMn2/ZgFHHOHTmKPr0ZcPjEHQyKcD&#10;mzsmPLyl493jwW3sRObGJ/kP8OkBYwkgSVxPXSB++B20Htpnpo8H1umm7s74pmNQ/jw8Om6KLuDW&#10;zzUbqtelR5CqhGjtTZ3qf3C/yvrz0E+dR39DPDN9f/TiF8BX1U+dzR8cPIC6RkftlHP9heuW7erD&#10;h/nwRfvn8F06PLCS78/G88tnIwNOyykGbP+sHH/StqV935jDp/1T6q0YtrbpjTEeTKreka9eGlfB&#10;8zYAfOkLyNWWqe/6EHnag/kJDziJl+LFH407dk07VlOLP/G//hm91x9lcXwxPMiuLyKXjuqXfnP8&#10;c9qvyKK3/lkcspddylwMRdE6cXVx3Pi99aA8GYCvnY/9w0PfsvW7SIP60EiD37Jqeb7q0LQtEw+l&#10;PV/wb6DX+kT6znec48se+vcG0ZQH0L7OJmHKJvG7eg+f8RG80qXcg1D/vc+Hoy8kp/OjHNEAeoDl&#10;rx1OYtOClPhPf5q/n88N/s246NfPQ/D6fm8/vEevq9y2vLRX6hJ7AT+ArhGlzPW/Q6/sovPqWKx8&#10;hb+0U3WbGpc3na19yvbSe8luXvuE8S1H27R9mvKY+Bwd7zzjHXDzo9P6WR4f9HNiUOzMPoTcF1Rv&#10;l2w6oPzA+luZPHjSo+eOYfkK3NdLt+VCrrif+HWD5bkBKunrQ/FGDnAO7uv1U8tibXO8aG6cWZ8Z&#10;fp3Pp7zcBOTmAOPPG1bPO83576W/x1tfb7zvWtZ7vL2GX953XF025WdApgHginXmFADCZfP7RwEC&#10;LTwriDB8vJLrU34ougEvM9COORXxp2z8Anhf5W7DTtbayBksaFCG3+IUOc4fJw2vSdOBD6914NpQ&#10;hYLUdCUfo1a3bbSWx/tj7T7GN5CC0E5ThxM+AkGFaYd65ufk1p4UusF8ZeV1YfSbvLH3DiI8Vv/q&#10;UB6nHFLJe5fP4fvomGtllWJ76UC//IFfE3hToTUoGbDYSE4lKlnyLQgVmhea2MPG9RsadvXoPB+b&#10;vn0NWQjJ6WD3NOadxMVGDWx9cu5uaAcXue3QUqYzweGj6BDlNYpg5TpOHI0dzcwX+Uyr39lxynt4&#10;/PzFd4k/m0UGAN+c339+0aaD6GRweKrsjTV8vaItdqq8IoieZPkd6pZLBhmebskjOMMucr+SHz11&#10;6Osjmet7tskf2+NXmWJPxgWLrxwn3ov5YGhst4Gd8zPw7XxFmQz+DKymw1tidF4vVRmR20nxidUt&#10;U+rYnHs93bPUvz2yp3/HhpZTyyRMjj9aRtICU16Je9ajyUfaDurg4AddWjtmiYHSzmlJz2nOx3/V&#10;5dQ/toMj9sHf66Xd8h9V+MZgZHT40mtdlc+BldPLMKpFh+HqBufTeYpKxI4fx86bD1q4lXX0b8dY&#10;vslN2gwSpvzwXxn4PO3OoV3ei7e4t849D/6btPja/3tbjnVluzx7M8NgnvRsNmYCJJ77BoHyTvuy&#10;yuSog1MWHTTkuLLbSgZ/F274WV4XsYqvLAwQj92xfzc6sXf+Uxav/pAF2PHTi7f8td/ijD6IHjuZ&#10;g2/gVXnRvTDhUl/IX7CgtTrzuboN8Mdjy6x5yZe++PCW1+ojDbjOf/PvPH7vYDi237Dlvbhk+FgA&#10;XLvUFfIWB/1OLsrrFIx8eHyzumr3OuiOfPx8lIlyhXPz/Nz18rl13rSbdvOlyf+NvseH8umwZQ7X&#10;H1h+aNd2ZSHd4E8afPYt7sp9f8RjgY8rh6zz8fSX8wX8Jm/Kb9PxmcWa0565OzFdWPUJ351Uom35&#10;5vcn8brbF+12klICeE/eyt4jefJ7hJxHfvVHjT85Ov6A15LCNLkFo3PS8L0+7iJd2I1LdXOBX/8e&#10;rF4P/yCXf44oLUbg20WYw7Zq0yG6utv8Bq4m35PMY0v8rd3oUyeTNiODsQkvvOftBsNr5clT9/lA&#10;/23wPeOKHCPjVfbjM3o845+cs+Pn/k4fWdMeSfspN9397W/ftWz/z//+37/4T//4j1/8l//yX16L&#10;Ffr/4PFJ27Mcxz9jKRtvf03qyNtzx7oLckCZb/y7pie762vxJTGgz9RmDsS/2cz7VYwER6iHrJ+D&#10;0MV+5x2zJFMMTps7NhgfTNv9MYsFnrRzk4mJcW4g+Xlu0MJzx0c0pfmOB01ExnfaJbHms2n0v+Jv&#10;TE0+mDilS12QV6p3w+Jszm+s2iSZ/if1L2PZIU25mdBlrLY/U0CHkQ2jBVC+XfBk9/qs9SYYJmjR&#10;ldflia/PA6WnrCd/fT/G0J1/+OxzIF0cPvXjkLd8+fGun7FBX3pXSW2+t+68jWcyh9HW/8/Jlsa2&#10;0W0M5OP6p5nTfsxi5ego+QblXvqM693xXbnH1NaB076uPo7359Xmrt9G95krpC/MH/6VUV9ZmIjM&#10;+KGb1GeDUzu6MRgJo2L00H+3AKTkmn1PnQyt+t25B7+mrviIJ32H9H/5538pry4IaeNPfOy8zM1W&#10;HTOmHUOzi+mNq9RF9aS2nPhqWxZFpo3Sf80NkImClOs4jh31a+oGG8HUS/3y2Lb+3IVL+evXEpyv&#10;bE31bPHXl/FCyyua1Le9zpyH7WD7lPrslOHSPsdkwgNbfzr3U07xc7blvvjH//SP7cPNwTzVC58M&#10;+nRtoJVjyhyPjvdDz28W6Z8FsfhygXzloR5sv4+fdDB1ZNoCczQaqmPyHb/O653WBvho239G3sbO&#10;jsHEwOp7lyO5N8+pN7OAJ2916eJeamf5K6PWN33Wqz+pLqccVkcby8N/cFfP1XX5980tx268+xd7&#10;4PnQHxgTbVmhpY985V8fpuyNkZWTMYs8Y4NdVHMNVi46AHdjhmz5PnRfvxXxfMkbXsPvNTcYf0Bb&#10;Gds3EI1mdc5Vrofh9E+vxplcTxPn8MD0X+qnccDriRy4eIrDHUdK01CQbfHRhihZk3+EBoM+MeWB&#10;9c99lC+ebfBK1yb0zWtZVB7ZNuW1W7uIqh+ly4xD4fLPws3bub6Br1QNb5VpWst10t3AIm0/N58k&#10;F0a+GgJvy075kWvsv4582U7mtHmj2/CafOUB0FsTa9xFpy330WV8q29XJp/Tb2SkHYjvFsIx7UHG&#10;9NV15M3aU/Rfg4KMn/YT8DM6/EI28HJp09fGBy9Yzj8Hl5j6YGMULrmVcxG+2WBJOn/TX1zAn3gT&#10;8+Pnm18SL06vU/SrHz5tW077eG908sn2R0u9vnaUvzLIf141fsnFe8tuy+S2kbwH8PsdWLmbDZN1&#10;xj1gKeHtGNz5+qf6FvPtF/vYsDqWFx6tB37Te26gMs9g4/JbLvd1ZSfDW2F2XqYPWrjt3jRHZrdc&#10;c6IOaTPSglQv/G+6tLwlpbdNxbW7NuTKGMCffLTbLu1x5ZZn7Kbzw58vc80lfaNC84biuHnJe1z/&#10;Vl6KMa1N01t3L5/e9W3LQbl/GVv7QI21Un+RB+jTvxz58ZXe7H5J82d9bGF57EMzpYtJ+Dn3QNhs&#10;HE1MJqfy0Zv3GOvZ8ICr7+lPHlpj9urDQHYdGhe9cB2+nz59Xz1aj9Lmm6fPOLIIp/87MRrz1M/O&#10;lY69j+8P0/uaPTd0XnXopNe+44fW4eMrZY2PNyF4g5i16/btwQ3Rw3J0Ucf5OPiheQ9Ne5E0u3U9&#10;pS3WqsMh2vM9Sn54hgcd3wBxv+H9VoeledOuXXzpsjJ+K3fWNqSX/rI9RE0zz1w6OPgBPOejXYve&#10;oTUfTE1NvSrCgzv40/7tuWOhfIan6+U7mZ/xycHZ/DfHUz5rL99V97hMmvPd+Kar69/47+izPJbe&#10;08c3rF+fVwwn8w0N5Hf64PVskJo7Jz5ya8To0X7mSPBUePp5885/C9r+peb5B/asamtke2rbmkxS&#10;3pSJ/H6Svhv4Q/3b7zuu7nOYrtWbwrGVzWmewznjjtbF8ZvQdr3gnF7+wObV37muDc35+1/tj/E4&#10;8nFDu9c7n1z55a8cXqosamlKuzxyXH3eHzPMqOaL/3taLp38lZlIfDzx/AbwMuIQHVc76djxQv09&#10;EWcweBzglch4ucPanaYC3RO/Guze9fDDDIB1QjOBGL5oDP5SopW9cm8DVoPV1TU+fPkU5OVY+eWT&#10;NK8hGZcN7vIwaXK+17w07QlKFXQYkmPSuBPWWVAjYQB9bUr0teMPn6alkXf0FKuNWPZMBzS8175H&#10;ftg590cWH/2Y39ek/oOTfFANj5wmvPtSOTuBUiMCi7+VxiLyx/Bi4epBkLLfDskdNFsmBnPualCe&#10;9AMGCL+ED908SVmIzl10SVrm+fHLdAI7GExy8dm0E2vy+Cd93bCAdMEs6qCLPIPs4FsE9ISyhQf6&#10;f+J7TAPDzxPUs2mycizMyGtnnUZ1N0DQNC01VaPsSQFHg60tL1MOdlZWOm35jZXSDl0nXElcf2og&#10;drBJxtA7G5gyPZ3YJl5HA1QxsANxk8YdtPKX8nrgOm/51O/JDQp92BfN+vRYB6DhayFmdBgu8Kpj&#10;owKXKdtHRk7KW/GEf+twcHdx8E2phZfJeRcmogO+Nz8DOvkLq8cWvU7OE0BNT2L94Bi5SWy6STdg&#10;+tItv/fHuwNZXe6Bd32MUT4tvxxXp/e8XKtPzwKdq6U7yGinLTj+v+ICytYLHgVLv0cSbv8U6eBV&#10;Ol1bPmwPj+OT28d4ufYPe4HuyOU7EePw2qmedPHiDjk3eWgnNgbFPY3V8dkAtviCnzstpzzr3xMf&#10;ylk5kcXml92jjYVV5YCvDWd4zoG88iKR0EB17smcW+CxUEUXd5Quf3TOQf1zjujvz+Y17ZTjlzZV&#10;0j7c8YEXnMWn4y5Qci6fjg9f+i/u0rnGZ3T0hOLrCeEqenScfAOk8Ru6+n1tiryFzUsL1Fezrw7y&#10;8Vnd6IDH+nbj5dZt9XX0aV6sKh/8Uicfvj2bL3gLy881XdCuTEf5PZ4y1gYrty3r4oZddcmxvggf&#10;/t2Nfrh8v3xX9vsjvJc8HFJG6QPKM/bhp53Rd++guoGWzY4Qtu1G7+Ma9DR142lPktDF4xxrL378&#10;lHj1Kr+hYTfa4TUbGjM2KsL5Sm5xIFdv7kb4DrTjJui7ANzspTntvH7u7nvSSBftU+wGvrdct9zf&#10;y3okXzrUhnIIj/jt92Dy7vyHW/yT9ExAng3k9N3Vlw2dnGhTjBljZ3A7kL5kUafjlJzoc0HL6PgP&#10;e9fb70+c8MdLh8Ff7fkbjf7V+dSTv/zDP3zxl3/4yxfz1FCeJEo79amLEC/fDQcxNTKn7syYp77C&#10;uDDHSZuU10+AHJTVL7aOfceuU286vjiLn2It7/gs4dTVlEeSfBb4Dp/JXz0OzyDRRZ5+ZjZdXvzw&#10;mDoBx9h1uc6RnF/STo69eMHZ9mHq0yx24HMpFfL1gQkpttUjbV31VGeCPn1RZFs0C33rbeoVnime&#10;luWXfkM08bJA32h1dJonEMJo+IdH600jP2h0OqQbe/iMPaPv6D3n6ytEa86koaLvsFya4WMMPj5a&#10;YWiiyNwEcZw6NMNnv9k7b2gbeb9t6yj/Gj8t3eeO1SX81KOt8+PfKdfqFEJ4u8gvvsiUhuaxP9fs&#10;L08urN3ro6mLdJj8Sb91Wll3mnKjm6qsXRePngjHgw4Wgj7lhlrjFNfLQyy0fXCja5XKmME88oLW&#10;+eoZRfO/d98Lg/42dOgslu2mINJETGTYwDFGjS02qnOy9Um/rO9wHP1s5sSG6EH/6hI+8sDtC7pb&#10;jJc3m1Zzvn1ICQ7N2kvnmXOKhVOG0d9vEt/w5J1EsvhSWYMte3WGvI7f9XXyUgbKYX1bG0LWa77K&#10;H5BeX8Ur+ldPPH6XG2bcrObtMDbZAd+UR87xYK+xoHPlZlHXBqdxZj2e9MFXHmJgxh9JLi16+sPB&#10;I4eerwwyAZz98Ju6Bt9f88WaMgp/8gHe4sQRLH3HG+Fho7d65+aE0QHP4KVuKxf2gI3djQE+UY/A&#10;luHKoLeN4NVf+ubBJ0f/Xt2Pbj0n+IK2hydt9Ya3vGbunL6W7yPjx9jCd/FeeNN9/Hmx7GkiYXQL&#10;8pQFiuAeP0Ji09r3ohff8zE/Gvte7Y5rH7ItAC6uGHjB+Iw9YGJkynHpHfcNETYzp33gw5Gd7euM&#10;K8+TouFts058e6ofLf94snfH2K6X9/SH+GhrJj7oR9eF+jhl37Fc6vOPCR08yO9GT2RUPlmHTj/6&#10;8ePEcd9uco1dglb+eMyGUyQpqy9dJ08MhE/bu8QFHdfWWy/6hUVsGX3YIEZnPCZ36tbquLTkrnnr&#10;9+H1qhPaKz7kJ3QfPmqX3bjCdxOzm2dtgSzXYOWsj5s4WcURYy3niIung0+f8be296Ae3Glj9onm&#10;8vrMlzYcNEYvWYs6ckaG8w77cyxNbRzMyXsb+3iq56sj/y2sD9ZXr/RTny/bNs+xPiX36OB6+S/e&#10;+o+87auXNiU++IdOOa7/ewzvpS8/eMs4x5W/OBsH1aH+CPYpE2Tl6Tp54NbXufXBk9HY3fzyS751&#10;qPsnnpbPEJ34PX6tTicD/dwMmT4mfz9mHErXbgRLOXZXv9BU3nVc/pu+eNJvOXjzELyOVU/s900d&#10;sXnb/fKjUz7lAb9nx0c5x6t50Y2u6rFeo7bExsZ+rtXL1KTiVJfgrX4bY+l2H3z15j2sXdLJjbgH&#10;4K8uEmvbKnuwRofwJbtILztcVp/a/+rjV8flx54u6a//IuNl42nXjd2zUaSPXpiYjYwzBrRpax1q&#10;bTJO6Rsg03dbCyVXHyff+R6da+sfSP+3w+XSrN+UW3S9wbodKP/xwCv7cnfnDcc+aGN7I6b4nux9&#10;0jY2ohf5/prfdl29vZwQ6o7FvojOq5rjkV07k8FX5R8eK4dgfcPKcE2j0hwfNe3yV6P1yHnoLjvh&#10;fw4+p3Ppj337muCbPz6L86l9hLh4cd9YZb/x73tAu+srXd+J7Z7sTikeX2iXx8dvaEP3HvhpAd8F&#10;ZQPU+QJ7os/C4m59fKW/cKTN+tLoMuVkrD/YO/dfH25fUd+Qn/9Xmb7lu/JxWrrhOr7VfuB76yzf&#10;2sbqnOhJiviajVqygFdqN/2dzc1897V6OC49FHKVR7g9FKvnll3t/IzP+WdjgG4rwzm4r+2HlE/S&#10;S4NfPjafcwK99s2J04tfEvsGpbRBj5/JCD2e6tb6aunfH9lCbu2Nvx+9D+Ls+Unn4xd168O5rMjo&#10;SnUw9pCvXrwdC8hfXYu3RDJ+B+5yuVGkf3waW0bnT6f0H4EuxJ5KZPN3H+n2YvOPn+b3fvJYat7t&#10;H5MTfH31lo23NN7tRCPM3fiAQr9kMvKlCZfzK1iLkC9GB7OXc745c5TNofOV9v7o9hr8oj70dfoU&#10;Nmr211lkn8Z4+U0H8dvGaOn622qhB7UjPJ6nXKUnUFZf8g2YDR5MABfkT3nYaE5gdSAQG/gvtUIe&#10;wL965nxfA82+m79ynKeESvKbL/gdODDwguUrCT+LMBY9PXnruhOA6DGTnvgpE5Tiht/HvO9/2fEl&#10;2AVqE5CN/5XRDcxicU/wIVzlpRxtQJM7NMMTrlgCbhr4JZtPAO5OIooffjoGd8nPJHjCQl5/1zc0&#10;v2Qytvrg4VzZk8nfuarvTXTps/aJBzpogCZOPQ1gIhQZc4QAAEAASURBVOQzE228DHBpvTLwZaPr&#10;NtC7WBXe+L9gGm8bZx/OJNqdc321qPIQCzfB4feij675U3bwVr5p1PozqYMu/yKEOzpPDFxZDx9p&#10;tWWPGCA6DtryL07yDNb50w0EUOqzpO0rYEKZ9Ilv5w+f0ODRP8fQtsMMTyKfehqMqJ20Y+ux+avE&#10;7wI6OGjqDxflSfGB9Y0rOLvB2+vjpdVFGpvUzeXXY9LLJ0ciwPqBjxZ3FubZN/k7GNlFP3ilGxal&#10;G/5sTGeeeDC/0lRpfyZeCcunpr3swuK9bZvbTk5MRZH3MofusIzQX1Kf4H3IwomhUwfAZwGxuq4/&#10;1efAvLLHU6w26vlT+es0p7x2Am0hrhvFRw94nk5wvIF++5He1wdbhE091NYvnbhSTl2AOzqtfehr&#10;s7KJmtX7FnLOVw6eu6DXslb38+dcOnC9v8vCJ35/tzKSt/z3CL98gqO9oKd/5XfjkL9y0Wy+I5AP&#10;H6+W/drV3PlCXz0SI9Ux+MsH7fKAvbLfHE/8dtBWpHydtMWT/LvALgPNNleHMMiljR1bxrNQKKbH&#10;J/gpzy6wxj4y+WltV74Wmz2h9UBk3UAGHtN2p7xUlIDNffokO5+pf01PTLrmr1+6WTr6Tllq3+dJ&#10;kvoTn+DSf+9K9rqr0j49nTIamfgDZZDE4OWTczdW3KA85Du2bE4mWzqmPfVKcknhO3G8oP1j0r48&#10;N2TIiqXFeIl8yV55EOhm7CFN/dpy3qN04Gh84GrzpOM/N9y90l80MAbHUXpvjguNkYS7wJOadiUJ&#10;jfO1S9mMvsNr0o0v7jHrL2cDEu+FUVf5j08nfejdpNinuBJ37Y9TpuLq41/+Ia+//SWvpP/fuoil&#10;HonNLqRGD9fGQs/NWEkjh477IWftrk2Vf6ethquRfndsjLJNZPJt9/RhJ6aia9vfx66XfUvj5yIA&#10;PnOk+2yAuN5Y1ud4msKrD9ko1rWd3/7Rbzwi1taMTugWFNHIYre4npz1wdgvT/pRQvmGlbz1z4fU&#10;E2NJNydMGl7xv8X6COGXtclxF8nE6sI9flj8jhXPBK946p22KMfeHMGHlAnM8SVH2sp0vnDQe7l+&#10;Ret88IeHc/I3fejG5uKfu6UxGtlsfvlGur7n1uEe+8r/t2D0mjKvPnSi0IE+QdlN/MRC5hlxzfg6&#10;eouTpZ8+Oy15/KXv3j5k+exxxzBk+L3Jba83Hz9ptTdqbPzJj+UccfIiQ9/6Bv+l9/IjB552wPnq&#10;62iM/9iKdXy7vwXsvPGV1yFvC+168eOl8LQBN68dk24sro3S3vs9UW+vMG6pLUch/pkbKaYvNyfo&#10;PPfoVhuDi195ZlxEbsek0Qko4/Z98dO+gvjpw46OS3/LLnG+dvEvAuq/8szGU8smaWHR8RgfND5j&#10;68IuuNV/8aH8Fgvd8n/7iC3/9E//lN9U/dvTD3/Imy+0jQDuxMuUd+1M2wJuvdkSUS/f91r5FPWM&#10;CSykwmHfRCn5ZG2M4fnox6TQt56zI4T7BgH47KIbqF5pf26dyitp9XsU6bX2P7xWD7R//vOf+zap&#10;RGB5eg35LkbvmHTsi26JBTcq7sZ4+5DM/1dv/Ngk9ujYOWvOpcHR/9z5+CZh+qXoujGDL5vaXx0n&#10;4qlf+/Dty252dH4YuU87yr78oS1N+sdqkLZKezk3c/LDFA4cevh0PSG81l720KV6nnRpr/KaOJQG&#10;Bm9sH36vuVVtv8pocVu/Gg/qkbGj+fjRTZmfNoz/1Et9ts/7dnblOea/ZUwnT17NcWIAnxdM/cAv&#10;ljY21o82d7ct/CqbpF9Gd/FgzGfNQtnyg/gE+PaTazFWPjkaDs1mVtHefNF1bX2r16DdaXhmUnLk&#10;kUU/9c45n03dcT0+mDLFaWTA44tJl8bfdBPPxhnqk7eItM0YFZ46tjeISy7/8AHGjwtk4ym2bB6L&#10;t69z8zF8EMmDeg4u1t8be4PwSl/aTXeszRmrGM6s/zY/Vjbf9SPv0BC/c7zFv1/BiC9A1zLOgH3T&#10;Fv/fc7xpNoZENFu6bnrarV+zpnrD2CquYpeMpyynLzrqMaMAv+tIRX3pestXfxeko6nUw6wbuDmX&#10;p7x2M3dpQvDoobXd/JVR+eorXR6iOYHjLWCF5Ksv1kWrN775+IkkEOmDxvsXzspp5vkaP90p49vy&#10;TfL6pNdpB7+Mfs5/jd8dxRoc+ryPH1yptuCUZqXnI1c5ouOL7W83jtElO1YMzq5/LMttO+EZb3/O&#10;PnkAH/n9c3GgNEex5idLu7mgzaydsXfWbYbX5juujdag4obxSbWm0+GXkx/dFbMQInxt0msr+HDn&#10;J7PWnfbQxkGg+ZmD6rO+zJtEF/RxeLhp3PmP+Qk2lmlbxxbWjt3moNsX1t+55ufadsrwx7whBqCd&#10;9JkbGdfR71N+wgLc7YtwFazwrQ2A+vQ6NjFfd3xsX0jvPkQVH3yfm+dGY/zYP+u+eIPWipy77ljt&#10;nMsjk5+mV+F3lo9e49+hk7Z5e5TGUSu7cYi+/NWzV70v7vlavTbtnnNJE590Xl1bLqQc3V50xepl&#10;/XkyxNLqMLIk0P+KI9f50xY79jx++CrtrQ0zPN7rdfN6b0MFVMb4r9enwr2eYCVlymbxWbDwXp50&#10;FDaAjQ+02+SSQD/r4Nt+uCns3wNvfTB+ueWuXevrO2/51+snhqr/xgxbjjmPXY2Hpfw7R3EU3P45&#10;9jPltU/AKlMgT7ySsXpKf2S6CNwxsXZt2vvroTjf4Q8W9w7jyqiZEyPw+Ej7kmEH5fxXVTL6d/SG&#10;y74bVo/mlcHkkm3Dt+Oj8C+ET5rVwMyFlHjtP/oW53w1PXpqkvlPTEeZ3+DDE0d/D+j4jL3eyZKX&#10;mxBGwV1E6wSHqUGGfzd8f08Qr43D6seiagRMwvu7S3nFm0bFgtvXX86gT+PYyWqwydsqPpOs0eGW&#10;eTtcemnCo+nk10lDIQ/cG6xj01u+22BpMEEn4ldB14GRQVdlbCN7fUKefL474/jpiAymM7H3m8ag&#10;d8F0kO0Cr+gQfrOYN3pWTn2e62yQG2yT17upCSroOOPTRA96NNORTD6TO8mI7E+Rsz5AetwxXEw+&#10;QruDmMkfv+AZCdOAK9HEh8nL3BUSPvmzmWfR1OaqCZgGzkY0XbpoQ17tU+bpoCLcRNrrfOjE1x3I&#10;noFGy+U4sPITN6uT8pPProVOnkqb39n5+Icvvv4Zzkw24XjN0tpefmxSVvmrBfidCvvzzwYUw3lx&#10;20FnQqdk3NSw+vU4qKOTciS4/PjI9UtP/AA+gzODDOkzMNBZBnIN59ZZMnAjhCouj87dXM45OjxW&#10;9yQVlsdc5VtGkJTL6rN5O4nf6+Kei/I5fpG0fJX/DXOX7yulPkyZ93jRr2x8nC+fXYAoh3ncZU6P&#10;QeIELH3rDuoTX5tuMF0IHRnzGR9J7/XR3XkBDdy5Gr0276Q5VN936XhM+tQz18pj0XaxvPU0/hBT&#10;025k0Bg8uJ4O/MpEVB2rz0Yovq61AY+uR5+97oQ+aXv0NODEQ2zi39r28tshr87Ol0/Pjz/R+Tgs&#10;ePp3ywD/LgwFwWtpgNeQucsXjomDdmUnrWSID3Vf/e2CanC1F+wbGGGets3yTPWTZ7Bs8vNGz8fH&#10;U2LNCzm8pemTpNGlfU/Q1id8uuUoDe3mNQCoEfxN12YbYC7f3ahkf5/8ySIwu3aCxhaR9Oh7ZEvX&#10;3nUxLzrIx8Nn9WDrxMfUm0eH4K5tcBd/7cAD71cEkzZAb+1dn1wJxtLKldf+LjZLxw+sj+5rbcSm&#10;F+n6Wrwr6Tl9aKaoprzPOX07GYp+/OIcrG/ptH6X7rq2nriobXyZv8/B6rXH4gSVX308UbhgwWrT&#10;l288lC544tvGtKel8kLcGRugj2wTUPfumECqgz9/UnYTVyOPrFdfEJTKWblcrs6SDd7omuvRadJh&#10;VOaZ8N+4++TFzQPv9rv87OLA0u1R8k6IF+c/fAx/EtaOpb9lTB5/RF6+OobJ+aXakv2HjwbIx4Wl&#10;fSYcudp0Mnf8cOvpnC6/5DNtsz7ytMX4pj/vK7qywOmV0MqTXcpemydejH+W523zy5CJOderzyvv&#10;t2fBfpPYmKyHJ5m3d2JXPxpzZORMh7f8h8+Oc8YuJYX+fIyzegPw1C8LuQPa7fBMHXilnawc7nHr&#10;3MD1irEX1sTE1AF92au8R1f6zvh/cI7k4JELHNtO5byvfP5pxjuPv5WRRe3aPjTrmzJQVvl4M8z2&#10;NuWbvkibIi52gyDSkvXWN/L1I6WJn/mNrC3n0WPyk3XgLY9NHdyNw9F55M2EcPEch9cwnM2FqTeL&#10;szrt9f+jY+J97alP9E1RIK1ybZ0n2NQJk8XZuGjbjS6C71jQ71vIa5+UGzFMTvcO/ymjiclb33iC&#10;18vHzb/GtzaZOoaIr6tTyyrlm+vx44sDXb5242fKWF5fI+gYvja376eBjVX+0MWWeVWgdr1Plwe/&#10;T/2fOYHxmLvz9clA36Oe0237IjdHaFO+/PoVWXTQX8yCz4y317d0682i4QHWV3uDDR/UoclDMx8+&#10;dj4y6kNx6j/83m9GlHG+lMkuKikPdhZfvx9W8xrEqS/bv289Y58ygQ8swLL/lzyFCDZP2wj3bz/4&#10;Hd95urJlkfk9Xvhqu9p+qafB2Q/92ScPFGeCvtf4TrvjN2tnA14G+vWna77pBu1JX/7rPxskNunp&#10;U11SPjc9HdsvHH+W59GDzb96LX1o3Uj99TfiKx1+ZBUvupNvfvpReoAM5Q+8mYo+rSuX/d98E57R&#10;Y3V6b5P0+ubEX+07vuZ7MsmZG59eYyf+WrvJZ9umKatEb/NtmNhU07byzVefZp7L5y175qlq+avs&#10;H/mc/8wvZjyvLmy/on+kT6zPh27TL66fuVN9mLJ5W4bk7dxiyy5MiuuoDNAa44jpRz+ZfHF4k4V+&#10;+mKxrxzoMW8oGt4Tv54StgmPp7fvDM/Ja0QdXuzzauc//jG+Cu+oevSaOK4KtIhPOhaMD245eIH+&#10;BFF81/P2O6ePzaKeseOOV/AB+pz8D0QXaxl9FWvsWZ+e3KP7Im/qHOlyg7GCNs6ckwxvbPL2DkPv&#10;sW98PDT0nbp5y1z7+G4+WRsJ5t+yCeOGGLH5089/zKbu+ixxknIDQzs64bl897g4jk9+8NSHwrhw&#10;zi/T8CfXOsnyqu3BEcNis9dD2W/Xyh2+mHEU35N+ypeMyNy2F6F8f9VPprRTbtI/BzO2OTYchO0z&#10;8Ws/h8/x03sem1+Z0fM96JMmb9oN58quVTJn1bm8jx8iE5QmSOrfU7dObBThfGm/8PgNHF2Gns8S&#10;V0kr7nv8g1uZv2E0ulTP5Nm0I037JE71mWDG54MbISf25ycUbv3GF+Kmhde5+vjk2Jz09aJ0N6i/&#10;AflHf3qIHxrMG86mHKX54PNNbkSOM8tidcZXPt+p/4CO7NGGfqkvJSN4fQNSjn1icQKu+PI3Tm79&#10;pbtuGpxg53KuhzIoaOdC/djzk91rONaobOAWFgmzC1a/K+k5Xb+nqKoD9WunOhF+m49gbdh6RnP+&#10;qh5pC3/p3c3Bq1cHv/Obo5dxWh4JSN858YBO/2Cdu/3VkVdrDo1zfWDHlB2/zVxt/bd1+9ZzjaMf&#10;G4BzNm4MOrqWvnYV7+A7Z8edx6zGTdqzrpOnb3pslem/vj/troRAx9NwT5k/7aHMoNCB/v7ewJC/&#10;KYM3dh700l561+bDl37y147neHRzYNNC7UkavKkf8VNrz2J85gh3htlPpjav9hJwdNm10KkTZIxc&#10;13tuvuFmq8/B6i7vPn/jk4twxzeS+HY2luO0i329Lv4CdPgc35kLzLom/2gj6+NSHf+F7fCaQmmZ&#10;KM+5bBmwE524A89NEY2L9cUhGJSgDw0H15/1dfyduZmH75SRujH80F7G0fPfAfpRMHF0lLvo7of8&#10;Vp/TpNfmrQMXSU/veF6cTbuv39SHUG693HJNbVM4sXV9c+y6/PZe9n29Zbr8Nm/TXXfueOrQprOR&#10;vVkqekFkzo3rkyRmZp4z/pNaOeG12vatyC8Oyb8u/h2nvbEmNH2S+KwfLhldb/XaQW0gdqMl0nYA&#10;skTvjyYJHYRxaP50eu60nU0NCzDpBLOxMwuNEyDw0Jisf/XNDDDaOcZrt6OroBFqYF2y+euIyj4L&#10;9Qo6/wM5gWsBoJ0gDrle+i0oyJ10acgw9X/wbhw8Ct3TVXki6Mige0mPg9H3TvN0PiYHrmNZGM8d&#10;vKsD+vpZ3gFP2uL96UMqZvK//Zg71BPVHbDmToUvP0yRocDHZJ6eFoVMZlVoG0zypJts9pjz8eH4&#10;SPkoK/Doc52jkW6zN4eC658yabGR20lg8oAFo6+6QPC2JSevFRQD5b2D5SsQR8ZbffE0sGazO0QN&#10;7qtjeGhQ1h5Hi1Kg/qEz24+cLsjs07+JOfrUR9F/JpVjWDevOsFKLMRfZOHRPmbbtPB+HEE/OP7O&#10;kQ6uF/gXyG/55Qh2oOe12XyoERY/C+WRS7aBGWYOny5KBHc3czf24a0uzpdWPdvOtB31sUHD1LKI&#10;CLKLf3Sgb3nky7m8tbF5Jz8ZxfMbfStPmo2HL4PjN5aVvVh2/PXadNk4QLe05Y3n8i/3+VocV+wU&#10;kyayyuj5Dd7P0ME32V/AvgMTOkYn122AD211OMir29b7tX1xVif+nTI7fnQVF646NrjdmfYhr6r0&#10;pNsCPo3TVBnnYsRx5e5Rmf8eXOyKQubwmDKUuHwY2/PExKbTWxpABwbfAGF03Q1IuYsDTwz9mvbm&#10;4zc2X20Az4BCeR+W0Ap8/lUW0PDygbsDpi0fvP11IzR10MKjRa59i4I88Njj8pTnS/borMx+yWZB&#10;9Q1eOR/7sLmvlf/Sw29dTVmsrNFVPTrtqNhxLq7VzuPXpS3hkeG8dl39Qq8Tt4uP14N3dJS38LRr&#10;SRML6jTZYofu8vFY/dBVp4PHv5V5eMorRGx5Hf0n8fLv4UPm+gAtuf4Wlsdzl9mhk75A35VLF3mr&#10;syd4uwgb9PUJOvhwbLbfZSJt8eQVjig0+1kejQV16+jc/Es3C7b8uK/kFJfrL0e297cjc5PRx0w+&#10;M9oJ6yk/Lv3ObwydeGl7l9gF5RG8XQCQRnbVUF4HJ4iyjnY97VdxT6pz/MJgeLzQ2tdPLHLCq/1w&#10;nlq27A/Fq9wmYRxX3gej4xGyjry9gQ7m6CRrvelcPZt+5LDoweSdufxJl9lgOX6T1/oz9rT/IzKx&#10;NTImH90LhvZ1PWfdqKRPPmhncd34Mmnh527z2SSc9mD5o6b3xpA2zGSNznT1sxLdQAq9heCph/qP&#10;tHNB0u+pG+LxhttH0revWxz8Fydn/d88x7ssXIup94C+f9oBf7X/RfviPzfHvKUf/OqVrmXbYXbt&#10;pNfm0R//eMqmZfKOQ+5AHJnr08mXtjwy0olvXpNzvt7ynPMjOzZksDD2sOv4Z/1gM3Dpxq5pP0Zi&#10;fBOCtklPqEw88osCbvmkfv6M8cJ9ftLIG9nGxePzjaElW51c7/n6+mXT+K3xHYbGeEZxzCy/IL5i&#10;QlnMArRAUBbtP9WN0NLnTb2pEIaOLWTfT/jT6z2sfsa7dJobJkZHuN9kA4ucpJS0dVG/0rKbNwCV&#10;Tp+t3cpn6vRIQru2awvYCsjlxp9O21t/PWVUlJox47AjO3PJfcLw5w9uLp25m+Z1Fgtf/TL+IyNx&#10;ljoKPqWezk8QnfIL4TffZrO3bdS2LUd2w8P4MTf4EJCW3dN25k8WSH7NTcr4y+O7H/O74O2nDjk6&#10;G4w7dqgumYvYMJcGps2Ytrv9UHizb33dpwBC09eDJT2jltbnpUXPp9oZsmsHXVMGG3+7gO967Kjo&#10;5vOq38j+1Pl3+vHak7klWcpq3F596F8efJU6D6RNTOY66K1TSZevzzT3B24C+cbvh5+npbuoFJLG&#10;SmM5+ubPTX6r9/hr/DRyyJpYck0ae/AwZgTbnrRONyW/AZkbczrnSLBtLD38YllvgOtN2zNW2/a0&#10;9uNx4mDLqmwl8ycfaf/EvboZGeUdm8w7+b62Bn9kbtzNQjNeNlmV99iUVjF9TJ9WP2lkyNuYQXOD&#10;cl+frX0dk+iHopcbExdWZzbrv/Rt+wrM5bF60NvY5Ntv/1w7G2PK/djNHzNHjg8OKBayh8cpk7ZZ&#10;02a+5gETN8jWr2j0DfTQxgHnf8iGtPSR5+hGi1lzkP8x6x83LO3Sa0vjhtB52mx+KmufKkW/9iZ6&#10;nnN2kSEPzsCMNzdNvVtaOPQTLC/80V/7LIrhwnnJNPZTz9LGZA2qfIP7c5bc1obpB8YXdGjbW17D&#10;T5q7/eFPzNN3ZIycte8VX6VBVrtW701tRtqSjG9itk0tNoHbrr1+2SJl9OS7llXrf8onTzqzzd/S&#10;FTtpFi+fJ2QjZtuP4r7MLt1Ro+f43Td+yBvfvurCEM23uCvPMaVy6C6Wvvzy1I/NS/puFvMrvuqV&#10;tMqpf7U74Zl1RTD92sia71cs2cxpObapoN9bHVvujaVpG5bLe39vuuOdt3Wm/d9B+jXt6OLB9VEH&#10;xPh7WF7GGYvLFbf7mx4/7PgED3oD9eTvwassjQ3e6o6Of8Hye38+5To2jK+Ug7Z3Yld/OnqHT9Kq&#10;z8mfsRVbomv0VUfw6NjpnJOH/pZ/68C/6BseoYXH4sV39BEP+ICV04vkLcgdXQdP+qbR/QZ1oXon&#10;URzqZ+8+oH477UnpyAmP5be6rJ437z2ftvGl36bvkUrLJwo0eflJNx6Zp4GH4s6T0oeU0qaB2Uie&#10;84dn0q1VbntXxIP78y/zs32pLfWv3xtlnfIA06rmCd/cxIff8uQzfWbfxpLY7JqaNbTQ+DmMxlPp&#10;fR19cM45E/mZHWvLjAdG9soRY+0fyEoZFDe0J5TD+AXTLhP1sn3xR+ZLFiq6u7HMeLNwioddNWJS&#10;+80fbYdO2UiU1uPxSeVOUtOfr6TBbRydxNVx6LdeXm1G/fJq246oh6WT6rk60+tzsoNXWc0ehPX3&#10;zWztu/V6n49un/R9kxc/FvghccpPLcujG73k+Ft4r8OdB+dNO3/Ks/Yugwdnxt/lB+8qn5WxNrkZ&#10;amFiCW3mGhkbaC8/Xjc4wkO3emysvujHJtfphlsW5g7sf9/2l8exYekd8RRq9SsOrpsxh//o9/7s&#10;59YNNvHH6r7+2DiE1zpwdNvfCF968u9y4Y/dNP353KxyXy9/dG94rO3neOdVRwQBfnry6H3ipeXH&#10;T02ZGNoyXZnyhocyextn7DVP+iX+feRdfkGHj/l45YfV8sBqfSDPefMuGdJu3arIZ79Gx89l4fmx&#10;77gPjnZ8DYN8n3+OeNPgreLO+8reGAVMyD39C6aTi7GeLJh5X1/9PAOcyDfRSeOv49eBf3meEi6x&#10;QnrjlHE2uT7VNTSOGuSmX5uMeNw6uobbDzc6j87aFI7dYJW+dDv5mkWQkx41dgN88MZudIUct/PD&#10;d0F+N/Gy0LCD/pUDz9O2/gAfmtDNQlj0zkYSXB+0P/06d7knzJZ97OHvDCgSfP0NjiTUlkSTvxuW&#10;1yywDM9HlzjdRnYXVTP5lf6pC/JjCxtmgDC6dkMzOOSPBSnv01Bb7PhaY3OuHTMHfcrLdUr+Ua32&#10;RfanX7IwqbVLvs1fE47ptKchcSf+LOBPHHShBONWPHaboEy52ix3Z7bGdxcvVuBOyvl/J92tmEHg&#10;OzyibNEf//BHZBn8zKAhE75rwLxxIJ5MnEBKfhYUQqvxFh99EoFvMijAe+ng828Hhkn3J/4sPgG2&#10;C5PqIz+fQgughdDFEcltkA6PB2+wH5nv02VL619s6Hmu6w+ZkfP3FiBL15szphymsRVjM6jqoJpN&#10;/urgsDxtB/ag8RP9n/yDGy/yVv2xeUORbzrSOx+vZXVN1/KOHTztrv7SkXtw137p/cTXOav9D+93&#10;JxvfyqVy5Yff+Dunyj5JH2wywTny8Fc3S1eS0Rf5yne+g4GkunxAGwmmLrxopTF3gU3u9JxJyzW4&#10;C0I5aPfYf5UDm+nQtuvYMtdiz9O1OrV5/elXsW8XzB+9Q7vneM9iGRryE+WpI2IfTn0uPk9MvBab&#10;j70I6MqmnD58k2BgyM+7IMYGi174l+bokeTaV1nNefFxOXq9dF699oifxSV4YGV2czz1llwgf+uZ&#10;Iz9uk0Y2PtU/PvfUkoVTeNUv+doxNHyAlw8a9qGHK80muXbceWmOj+gApzyPPtLIvGF5SVM2a2d1&#10;47P8NR5yvvzFmbT+RRewtvQiSegKp5yckwWProBu0oB0gKd/sHgGT92cSzr790afbe/hNfYvWY/+&#10;bDi8+W/9gX/Tj5quxxfzVLfzmXDF1uqpv3i13XvjjX4Oz32SnznVO2ui+Ne+JOoXbltHpeNf9S5/&#10;JrJgdc/Jc+2EHidhjvf38ePbpOPIJN7Zh+3Yfwik3TgvykGg+7rq0W+F3YQn7dk4iG0LeEDtYLi2&#10;uE485M+rePd3ftvHh6hyDr3N3W1bdiMM39aPKK8N/Nm4IZ9d7DB22lf8TrnPuGX1iCZ18VyzeHR1&#10;rY/Gu2OIjj3GIzaGfRZmEdQigbI7G2h18Cn7RcwRXzD+m2MTWltefpq0+V4aV+o5WnBY9ZwRYo7t&#10;kz+2HNST9qp3Y+/24aPX0E79RLcbLXwy+pJ7xi1BkDZ8lCFeNo3Hn5SasfzKgGPstbpPHIzytx+O&#10;b5TDkeE45aT9md/Q3M2Xyqns8PN0VH52RB15+uFn0Za88f3tN5tFC/uUP1mDs2X1zte0eXgNDhpg&#10;oitv7Wzi9TU+Cf+WFTnjn0Hh0+E9bhpfXeStN+Pz9SuZI290esXlTff+vDw6gWb/9B1033oz8sM7&#10;ubNoN+PstlabeZiyAZh/dAwTffBvm5g6+0s767Hr7rv2JqHGViXthtKMS6qjOUfqldhWpsbqQF7p&#10;oos2muNYvje7yjfXVHfTpWXukz7zlLW8zqPCz4gO2Cim7x++/cPMxd7b2JgYu+DXD2kb6KD/3fLe&#10;BZSm24Q8MvU7fXopsgEdyGs7GD3Y5nrq8MZSpRS3RPky7oBX2vBgO5+qD/TQLn1Kg2chhg4dR6UO&#10;rL8soItB8x35LfPIBjuPogO+yhV9rG4+V21ZlzYJ+Pqr/vG131V92TxlhRj+cXXPS4f2fHaMA0ka&#10;OIee06fl3KvhN3O5KYPBH37OyVs9XPPXA2Hsur+XLHT2jz9SpsqKDnDwWF7Gl8YgcXXTatNhOvZN&#10;LElC+ymL2t1wDi/5Pq6BsTR77vEWGtedX6cuFj/lJEZ8vF6yckK/x+p34hDfHYusX8nDd9udyuiY&#10;PX5Wt7pxF5yU3b59aWiPjXhnXeLLbDJ9yCvcU5Me2XgpIyEujmJei5hu+6ETHG1Mv0Oz5bI6wnU+&#10;+WRMOQ5/5fAq143/9s2h6w3Uhx4LffCHDzMfLsPzhT8fqCs3tC7o58Pjy2xQqj9rF7xZr2GPV4+O&#10;7fJXx9WbL0HYlJd0sUJ3bw9oXOXcAh8ddhzz5VfKVBtsw/pVX3YdaOd16AG69R/djYkAufLYMddT&#10;Bs7psnryn3rDLqijdUmmLTrlNDKG1+TON5n0fekwsUVf/IwZ3GTgZgigvRHT2ofdoKsuwd0N1QZN&#10;cBsHyjp/5CzYOGb/+qxrJ8luObUsSlz6iSXl2Yo9LGLktluVfYwmp+CQjzGl+NFPsLHtX2N88O72&#10;Z/2JfvwY+48hb/NOvQiSv7bHCN4Af045vUnOxfLa4/q1G9QXsvzF2Ri4bb7zl2zGSccHR6e+wS28&#10;th+Fq6wbh8GZ2I/NSa+cQ/fIVHrVZcYnK0v+xPnLps1bnnu9R+nL17mY8Er9zrPO4n9xw1sNUncj&#10;OoqlXzwxSs/qkzYdLD/n731SHU8ZysfseKe4TTtfcLcOSFob6AHwbp9/2vtpp6Z+Vu7hvOntw/mS&#10;AfXVxMjq23XbtBudAx/Z8h4bQjd1kJ+HdjSZb+3QDe9RiC28k6+deNG+Nl/4d+Xw0sT1tJdPe/0w&#10;HdarbwyM76Y+oO38Ke0Df3lASs7ngK3L465H4lyeMpgb4GJMrsnYJ0Vdix91mO4RE5j2XDlOmaQN&#10;2PaUFvzrL7T7eaPXZ9Tsm7bi66W98Vf3O835xk7TtxwO0i1fEh6FmvjS63P6PbghqL9iEzywbcO5&#10;6KHpaf+nfX/185tJl9+DW9bwGd2UJZkt06jOVrgda67/wpZ+xUue/LEnfRvfH5u335m8ly7brqC7&#10;9ai+QavsKOUoba/f2yJvY0GePuTR4+hgnfINNDbStlTnNzlvdJGDV8v62CutOusrM7ay7r+x8MiF&#10;FFgb+c28KW7MODFt4qubLJ70SIodo1MTK7dnoVmnz3X32MorvjnztMkZ3ZzT5d8LI/8t9ta5OP7h&#10;NeWk34uema+8l60/xKtleNiNTxTo2PDodV3vGLl+JTCgvLet3jdILC282V/Tdhkrj7DSt0xftisb&#10;c6y/B/z7a248ufmTXzmxBqyMLaeXhBmDwFl658zDQzHwh7w7vzjJB+/Tm3h/nVjY+rbj1kX5qBFe&#10;4xUCcE30HJv05uv4rGnf5K5fE3aKclYdEsXdXWqy4Q5YG1aeJGGUibfftPXkmIHiD/ndMUZorJ9G&#10;PhXRhpwGXT4YAzgzDYcPp+RvIagt9P7OT86Ln3wBUtzg56TeFRx9Sjl2vibGy4nzX7AO02F3UBob&#10;ye1rkKsHXV74fGZC99HGZRoPm7A7uF992bVSduA16o1N/ATw8prlbjLGlwZlG9gzmMsgKLKKi2cK&#10;RofoCczeaRw7P3pFSYAP9i7Hk9C0aaAiN/n0NDF0vlB7alPsru/DO/m96zrpX4U/H+FjEcJrherf&#10;3Bmp8XombrnOPdP1XV9BFlxPEnfyls6A7HgqvDLQiC0tM+WXOCqEV22KfXTifwOPn3NnPh8538U9&#10;Zc8v5Idz425smyeXxWsnFWFcnGeSSK6J/MQiN8zABd7oTpdYm7+BmaAa1JicpR7ED4CO+eoEKUxr&#10;j7T6M+XSxiU6krHlvfExx4mBibsZsODLxg56okWML19MWi/wGrKJoFzgzx82Gp4FqaTjs7j4/gZG&#10;sZZXyyLXc4QZpgGi+gqcHN/HDJvYKr0T6cjjtJQY5Cra+v3DlC9dGts5qZ+Wnj/p2uuR2g3I8OgA&#10;IWUM/wb+awcTnI+5+5+41jPxkrwk1V/k4bX27SRLky+dTP6fAef48a2ksXv13brJ32qlMqluUYDv&#10;bUrj2phiZ+IcTfVL/OwgzTXZIa7e6n3lPna6DhKs05Y0P4RTDmMzn7B764Vr8LApV3KSiHbzgjA6&#10;op/+YTr1xLPfOEs+HX85bWvrfuSM/dWkMtguDzQGkqWeaOvrM3U6/tXmAFa59llfNqOZyeWX8NwP&#10;W3/4/vs8fTK/E0WW+kiGhQkfuOOTq6wuHuT4kAlGv9HHNX5g7cAPvs1bNHjTmz+S9chbuXCW5+qx&#10;uslbfbUdPujky1PP0a5McpufdKvf+K2t8uionps0Sgf/+J//c48r+/2xmfnC9wbXcPdz5y0PaTfd&#10;RNCk3enO3/Nbvmy9+UgXD+KODRaYjRPg6WfadmeS3RdhHH8v/cp5jimXn7IoK7DxfdKPPuj0rZ5S&#10;UA5BiRztFV+O7d8lvqpTrmtDaNRTCyc/hAZuf7KhNRvHxIpPyqL1I8LFx8K4WTkOnx8jtC3NC4UD&#10;ZVYePuTu9fKhE2gbMkxdNU057JijCwlNna/ygrk08fPngA1qxLaJ2rP71WjL/+uUTX1Ln2ey9Kqj&#10;M64bX8aIwa0565fEWWycti91K33iPKWY7i1+puZu/m4dTI3tJu/0YZjxZ3B5Mu2h9LQy0bda05z7&#10;juxNS3L0UY+Vv1jrZmPbJPU7T7Rl6OQ3qt5ORHnGk5Hf5Ompb7/461//1mu8xqVTBrgDdu1kblJe&#10;vplrSHOm3G7YMn4dX2OzqBkYH6Iie4uUfk/5worxywPVAr3cUCFGpn3eOj9ybt0b54dQOcjDc+RU&#10;mV4rK5ASSh2YBeLx/aV7FJ3NnMPwzWH9x6Cph7MI/nqyUrzQu2NGevgjBBzysZmHjNYmT2zQdz+f&#10;ch3y0A7p/V1fJv3hm8zX+VsC/DavvMO3fXZ00Y54cpEvwHtZ8BfGp8G5FjvFmbGqha1BXZ8v3Vtd&#10;ltccg5uimVcAjwKq+7wWPnRhMRvsScsc7evUG5u/3orgKTplrs1d2/B0vh/XH1JJ+vvNx0DtKYBj&#10;HPSnb/80ZRCbhm7qQ+2+bNeMPk3RkYHl1vn1U8chmXQbt0v76Xtj4PTDwVWH6fvR5o2ngjMx9/u0&#10;0qccUm+/zk/GZO75zYfcOFBNjU2Cm8/K2BgmWz88MD8V8EbvLczoMSyGBzuN97z+Wj+2uq7fWn/i&#10;D7+RjF8/bbdeC5RHaNqfzI+PpubXMy6YMppXCUZ3EZ55kyMofowjr9f8Gb94AtfNA01PlrbWeet+&#10;C0BIjD7o6MV3e766KldQ2vCw6WiDHeirO3cXeAH2w+tfjh0ba68FXwBP+S276JTLlofFfe1T+4+U&#10;g7oxgG5o+NENiY3ZlNOLlxrfgGga/ImjkQmfLyur/ddrjQHZ+pg8sbEbtK5re/Rcv7QsSUt5W+vw&#10;5C09rHfYvDB+YR/o66IjD3TNJI9hTn83Yz3p9UV6r+Vv3INfIQfn/pbnd4lv5+IbDG4wYt/XeT05&#10;PjNWzVgysx9jzBMmtbPtaHRnF76tCyvv4Tf2ovUGsBfuh9pH7uignm05jT5iK7lQHp2d0xPNjLvk&#10;T1xKM/dQZnD2DTHa+okJ7dLwgitGlBe9lyefuRY7Gzebx4Z99fJrbYR9mRkefvXB0TGHgjyfG+g0&#10;T/xPPzXjVjevfJM2aMYx/NtNjphEFzhcYnP059yM/lWeENqx1PK++yn+I3fGqeJi4uur3EDKpvXT&#10;0u5x7PWGkzxznDGtdZZBR8P/+bT/mxjEZ3xIz5d/6SmOpkwSOilebUn7N+UUXHT6CzK1deq6G3fY&#10;/qc/pf0/ftvj6E2HqZdkKMdX3xGfZbUIvldw6z+d9zWGx0C0y6f2RP8Fcfwetv3ZdNfoO/bMUaUg&#10;Y8aikZW0id2lGJ+URl05G87PE84Hjf37U0ds6vrlO3Xop5ZU7Iv9c7Z+kiDmP/3MVm31q++srrl+&#10;D22P1o5kKpvlt0c0zqk17W7szjWoX3Pcm8C+P7+BKl2LXlOO4tKmjr3ol4cjKL/g4d+2gW4+yXNU&#10;d/d8dUA35aC9HbqhiF78q62HFLC+QUbXOOgFP5/alTx1D1Rm0ivDsVL5N+uXuX4Pm4aPWI+QopB1&#10;89r5a/WNr7/KJs2yK250qLSIGDY2I2cs27K5dOOftWX8/+W8QSK0m0eJygpXbX7Xf9+pP7qz9fg/&#10;3sL3hvHAW8J9sq4y+Cj6mAWq+7OeNhzWHvIfmuC3bwyK+K68yDS+/DVr4fo+8zrlpz36OX3fr6nX&#10;3TOYoULsGf6+p5yDn7IOi/AYXfFum2htXezQ0+f4g5/mk75Ie5vrbjjnWN9mXPjQhK79YfTszTQp&#10;v+qe74m/xHfK//bSujGkA3Er/7ztfzfL+n36lYy5yG77Sv9rU84awg10U6cUHn8YSxUUX65r6cEx&#10;rsdL24B/fR602z4ygfnDHKP4CYX2jQzJ9U3P4JVTovvr4EpCEw8/8qTRnT5A/vS/ub7oXvopky1D&#10;feM6dY/x/XnldxmW59gqPvDcm412zWjbSHFVO5dVFTpcrrSWd/QEbAark/OUggMHznG/T/m4rKjD&#10;A7/lI+/HrB+IQ/FkPc9PoCoTH29Z2ido4RbC50158lvKrvhRpa9AX12Cu/sYzyuqw0TcrA4zzz72&#10;hc7cpvWj80k6bVm9+gl6TLnxxeRXt3/jS6gZdyob41rl3/p16FxzFpHL/zd+PbhiZOG9Dvc1W1qG&#10;2pYo4Jwe0aTkP/4485LlxS87vtqfNR3swUe28fl7ui0vx44RouvMz/VDw6ebzIclvC2PfYr5tk/+&#10;G2gMsOStLpdL4tuh+Lt8gtK1M/rFT/rF9/gf/tt//W+Pp99n3kptnkLsh6NT0D/8+EMnGCYZCyrj&#10;9/lNkO+zePqXv/y5yTUntA2OKaEWxHffzY+sQ2qA9FiSXnuE3iag39NV2PRgTBeIM3B0/Yfcgei3&#10;aABHb4AIMvkaZ7QCROer0QDS6D8LTNPQasDg00XDbnAqv082Jw0/G5fb4NvonifiZpC8NsADXovV&#10;8+iyv8t7siLDAGwqIZ3pznfwycbXQPrmOXkGmfPbV56IvYGfix/mY4PJyTRA0yGObWTD3aCoXLYf&#10;5WbQMwN7g1x3jtjs3c4OvkqubOZVZtOASCe3d4JaHMq5QdT9ZCwb+NXTuPtaXHLptw2asjKo62Yn&#10;nZIXh2TCmclV+P6UjvOv+e2ZLvayLziVm0EBfVRy0MXNpBmI/9M//1P1+DaTEuk/RvevEzdL63Xh&#10;BpQmWQYeJu8moMpYOp8YULLHwNjvAv4Q39BZTAI65EvNfexZHVqm9YeGn69nwyqlXRL0TGUrnfpJ&#10;TKgz+LreBZUOnNhZmvBLzPbv6AEXoONDKrnjux1ScNRXgzIbRnDe6J18C/9e8WuQFW2i0vArU3zj&#10;X80tHisrJ6Nzj4MpX5wtVEe6HVwDcDbxBx34vXaKj/jdBJDy6wN85PMdHu+hedFVecn3arq/Bx3g&#10;hQ0bQbuQqNvOJPG35SrvsdNFwDU8xz2na/Mi32uqv449D5y8vWYv/t8lNrU7NjLVB3bz27dZPP0x&#10;7RMZvQEhNo+vlM+Jx+V/fLG6rIw9tnxzscfVM1acCYm4PgtEwbN41UXg6KNMpi6aDJh8HRujw5//&#10;8qeyslDt98XaZllkikctzmm/TWL75HDsZadBweopbtGKx02bwdvg1kexTRt2fxa3T8NHncWT3snf&#10;8cc9SeCLtivsycf5v/zLv3Qjx4bP9hfbqVvQA3hr1wzmtQVAO6Av6eJafKJclBtcr7ULs07e1Bt/&#10;fKa9XBvI3tffrc784iMPX35RX7kbXx/Q9jz80TmnB5v/9V//dWIntu0r1MTRPqWDd/H1f2GFhizQ&#10;Mh32QqJA79b/2P5/k3YnSpIcx3qogcGAAAkeyY4e8ZqeXzJJBIh1oP/7PTwzu9AYUna9uyoyI3wP&#10;jzWXYh9QN904OvKVg9WtJ+dr62jz1gYytecQxd70tTmHu097dQM5efTbtx3gQR/6t37Xr+UxdvHZ&#10;8oLvGO4CG3fyJ49MoI3xszJ+Y9OMT7nIm/6//Xtk9+cHwgNP+S4O4jDjls256FFf8deMB8aMX73F&#10;I2XGeG0JiCPxwtbVowVHp80z9hpL0emrnPOBc6/PsZk5Y61+OHWaOtY3qCf5P0ZPOkz9bgVXUmM0&#10;BU+xseVU/kH5lH4Y8D0YHxqXZ0ziY216yZxvLLCBrqV7R07bxiFsbBhToutTB/4c+hn/xi/4TvxP&#10;/EUrNvqEh75qdXjdoFP+hGnPt81rx+KYb4iFWbAY//WFdLnnbuJAPOBtHqrdRpXEQPqi1MfnYO2g&#10;L9/5AL7R5ozdk6EGxuaNDanxjQxtG+i7nnWgbsDaheZafCV/F4hvacxP8skNPtuPDN3tp/Uv/n6n&#10;cF/FPRc0+NjH2KJfJ1+dJTZjlyqwga3utKWdFzW64gdPhc8mmYvz8evxDV07UleN8UWfsEs5nFun&#10;Gfv5a5+YIp8+Nwz+1mvtP7GxcYlG/tCODUM/fOSPzD/Kn7FkaJ7rixlj3Rw7czxtFKg3/nCuv1Gf&#10;e/Ps0pM3fMmdNYD2Ke58qvfV3pKXNmoOBxq34Q/H796Zk85F3rkQ9nXWEWKt66PUGbvJ7fgW3B2T&#10;Vaa/cG8Vw+n8NvrryztOxD36Np/vsv4jc/qs8MP7EdM2sOZO+InTXbtNXM38c+xm+/h74oHe84rq&#10;Z3mNjbz+RIj5UuNLu8ompPaV9vuMdbRwtPFtK8XVzmM3oLs3yZirmd+Af/7wfecOxg7znu/+/ves&#10;df/eORyeP2ZO90vKOk8N/samMmGIp+PNl6pDftZmzJnI3/UxvxQ3eFToOJzjkfVj+x881Zc6hFuf&#10;BxmtuJn5y/QT8PwW7P5Gs7qyXtcWv82NLdbI8KVkXJ83bSh2nFjlO37THxnbxYHxnK/3Jrpv//rt&#10;xRedMrB2OeZj9eFDf32rNYA5jPjsWJv4pY8ApDeo/+rDxG34bh3rZ4yTxmNrts43q2PG0/RH4pcc&#10;fIdnmIV1dWBTbJm+aOLmFbcbkA+d6UL29IPTprw+nA/YrI7RbGyRKY+csW3sxgNOeeV465NeaJa/&#10;G9RCTewFccNFZ42rfY4v52YCc3t818dvfXe3D3z4C562rU/STkDnFPRma+qdH1dH5cNzfLfn9V18&#10;tedoZ07KZvVJ7wg9oIrrH4oETlLeB+Wicz7jyPhCPOpHtaO1gU5kAv2wscNegBjSPtQzW1r3sXlh&#10;/UOXu/9Ne1VnkQPgADjqeTfe7CWIwb/kppNZh8/8sWN28EJwGTZyyqb+dbTzw8peHx1fb7sOg8pf&#10;PYfD0SX6oQWbOq6+0bnjR/hNPZ4+BkKgtmgbje+0j8hnZmNPbMb+jUP+/Oc/f2w787MC4Oe0/z1e&#10;efKNHT13EtBXmKfhQSZdPAXsQurire4bJ/e5/sL+1PTN9tt2LLRPpz4Xd3lJfcSLeHYsTrZc3rSN&#10;KaMjXz9BHABzvfrutN/ON+Nuumvn+q8F4+bqsvTkjC43f/5mD9xvvplXoKPlN//KO9aGVsyC5ZuD&#10;Fde8XW8ob1ynDYNdv4r9yueT+N1xeQV/eS7HPYcj2qUFafC7h6cect4+ODGCf8ektAE2GBPtQ228&#10;oXsCGfhIfeD9K9CW0Ogv1Yd29mvW7vq+6krf81m+9XHqUHysHV1fnf7NHLSxE3uCUJz3dMFvYfls&#10;uvlwRt7gri5S/ShYmuqX88X3dL1juhnDHNdnhw7+9MUzT1Wu39Mf01f87VyCHOXie/We/jEs8T0w&#10;a5zEQujbro4sxcYoc9fum6U+v824XN2Doy+cn8t59J2NlGG8Nt7+PPFz5H4u0e7rm+hpXeKcLc2L&#10;W/uTi1lndy3CV8fGfUMhH62vxUp/widxY02/sPptKv85Ti/e23RsGD2iyIbDmrbnb4mus86Xc7Yy&#10;pdO6ZM485EL+zEHpTj1dugR/+5k/I9WvodWXk7cxvvp0fYVP/qpXcFaWVJ+yNsMBT/3hrD6bFufo&#10;Og+NDX/r6q0PeotjN1mDpd1086Sr6/P40kHmwtGdjfqnEGYP//v2F/DFdi/IJt/1Hn2rNVhlJra3&#10;iSDtNYZjw7J/L50YnTaLHi252+9ccsOfvfAjcFgFb9eH8p7y8QBo1tbyTl5ZnLpQf8bofVBwn4h1&#10;7qbfnf+X2TtfHvhpn5Hx+Vm/jvmlcRO6tWvHya2TTbHeunuNyaVxjYl+2xftWgsPf9eNE5G786tV&#10;eeUUj4//XeDHh79Xl85LE9su2G/5069sAfz4zF+xlx6nnnoT9qmTxZFu+3rmmb/U5mP3+h3Oyt10&#10;dXvSP493/N+81kEU3jH27C7djBdx03Xs87zGnY7Dxr6JDjDxBWi+yQIT7DvQuzkRp1Ggjf440ED1&#10;Cmuc9Pvvv58BLBHm/MdcMP7H97PRLTD/23/+t4RG9D8BSXYnpgcfjd/THYcmUIM7jSwdTCcApwOU&#10;H9z8X8BOAyTo06qVdBWXz9M/lSFQVXr+8dP4xvZMiuKehHfLlouHVNB1g0WnF3F0/mhiYnDK8cqQ&#10;n/80ttNBPS7+0hUUN/yqS9LdgEQLdoG1+OqsfHVwB6eI52tlR5nhWTmjkzIXhRdHyt4952ed7ejd&#10;Ggp1BoRTV0TUR6F7hc1Ci188GV/YxMiAk3N0cPCStlOPjnsxml3kS//yzdTjX7MBAb7723cxJ5tR&#10;mSBqmG5WaOf/Ma80yxMCBgdy3dXeV8m5g/b4ScfgLu8ff8wEMynhHTRDI31OMmZyP5MhnVpYVE4n&#10;UB1QTNTOBH59kslNB4LYSof6L2WAPZcvU8Yf/NDDpS/miYMc147Iqg9DDxyLw+1o4RTK68RJ6unT&#10;o23uoqr0ib+Fi/Zk4F1Zh2f1jSx5oPhHTssOXu2Uf2yEq/OCgzKWNnbkP3nsglA+GLv4hl8mnZL3&#10;v0ev+Dl3RKH1Scsb2ujixpNEdImPCZctrXeZ5AQ23oNQHE/aVIeWBq22zQk5wBPU32ZDCmxnvW20&#10;CxvxDiJmfas8w7eMqw6hrKyjjqwuBHrw/KLzgR1kaWNSYj0ptXAXmxvT0i7KpRbmfBQaE2R6oUnw&#10;lyv29CvN6Q/4BkwMjy1ofs/v09HbQlF7cYynzx534Zoy6fJZX6SWY/jwVbafEFeeSVxxTx3K1B/3&#10;ydAcz6aPvmUWyOvDscloMdBJVF/3OjbSD61Nzt/6KpG5mUP+hw+eGlQ3id34xMVFfQYe45Oxj0z4&#10;QD5AB/YcDagNeIamvI99ytisXxJfyrqBfDZh6IhGOf+RZ4GHpufq7RWoEPep4/ajpy9a3fDzwQPA&#10;YyedV+8W5ItcsLSbqjdPdA+Nuo7u4YEv2Dpf/8hbuY4Xlp/zllsYHn3ZYPPhSbf4Gyfkrh3qq20u&#10;drVfjXmdYMenJoY0Y4/NFzzdfHVfYBy991tTCLvLf2S0avEKn/LnA38t4PIQnOMIYNJ9Pmf3d8qh&#10;FCsMe+yrdedLXChNHSahz+S2KF8H9+RunyPa1l+j4+JPOhzvvKmn8SE79B+XPdFn/Q8PX/4E6trc&#10;bzfg5NX/Y1Fxm8cmZSftSXSmrz83OKxl9AUWB7Uv6dZtC+Se7nTOJ44dr9vHD+OptWNw3/92gUaM&#10;fvfdd7WHDmx8q+/7tHLFvxgc1UcfcsUCnXzKi0oxa/WED898uDGc89Zx4vQ9GD5DE8wL5Vh6nZNV&#10;XY68zg9f6gQy2VDYPn7SzumsD7j7FO2luMlX9lXuega7cT6pPnN4ku/V6X2iu09IznxyLv7CwVv9&#10;gvDqU413G5JLHv/l1vvEn75l2vHEwtKOr4NdfHRADI4P4E2/2QJndYx0bJCvr33C4mzeXBiJDSon&#10;kFEjMZuL36ev3PbzpJs10T7FRtapJXZFrfFn2kCyZx4x5RXw8rX952yAJdby+pNI71yjc+WQlt+R&#10;QYA6kedNPd6g4slRcaq/TkHkqmNrFnUjho0nLhLNGLP6scPa8PfzZgDzibFt6sPG/cePeQIu/F9h&#10;ecwcYXR6xXEO7wmtO7GUuhfnNnKLEzxrLeXiYMep4l/1urExeMpuPfQr8Xd0dmH0h9x8+n3WoT9l&#10;XG+fFn/A/3iemLKwV7c2EJ46OhabK9/6mO+ql7EoHxcMf/119JYP1zq0c5kc23y19jAO2aCxiegD&#10;l0xVWTkby9570z4x8Rc+6k+5TXI0jn3K33H++KibRwd3ceQ/P+oQqCe2zgWYxEfy0ZDbNSGuOQfL&#10;66nn3GQ7nTP9jBvaDBL217Zc0AF7js9XX32bsrttKh856sONCGw0RmjXRzakAy7MThs885TIWv9s&#10;SvZsDqa1HT/STbl5K4CzdVr5kbWbu680yuEDG4xz0d/AOf3p1pG268ai+u/QVJfUQQGLfKLdZTPe&#10;9JiPNqpv1UeLITFCxvQtBHq6cmDqZ3w3OXBXT/zQ4VOhlH0BuEsTNcpbe7827xUGBu9u02TCF1fm&#10;UysT7vMGpDpIZixePfFffi1qPeNNF/zIHLlj7+jtrQHpinMjxw99UhXt3GSAbmnGl7d+dL/1j0uq&#10;B3y6q+duTDrWMye/eiZdHH6Up06/Tgy5YALWHvwBDsBalG8KR97gTn3tkyfy5jOo+DhXZ6D6LfNB&#10;abmnkBbo327zyrAum3ZRn6jT6F0b1D+9aps+gY2y1me5wfXotOzudPzBwrFlUnEKakfb/t1OFu/q&#10;z+HlrxdY2RjSxbl0bdzDWgeW/ZsvG+zTVh79bWL8t9ipD97QicZv6D70FUTWA+ov42X+4FQ2zLjt&#10;k985PXSbv3OHPScb7HlPfPFdknm73fS5slfX1sHxL9rLdkjg5Onb1vqVQSfx0LKXOipO63Q0R+vz&#10;tP4ZS11zxoa1g+i7Ig3iAABAAElEQVQnwO3Fy8jBu2sKafLLO/kLyp9y5K+OjhsXB3/tLbU1fvgB&#10;/fmXX06fvL5qQb7WfudDf/rJhw5mc7QQi/rfXzKumvfQqzo/cKtvdF64dHrgyHvKfeK2bDMefGQt&#10;L+PiyiZfvdZLB//uy49+h191Oz5ZEeX74E3G3EiWWMhcSV2CXaMlJ3U0+lef4MdjGUeiRm7co4Ib&#10;4zwFXD7B1T7Pkr82qPuF6kT7yEHrfPdkF+e9FK755vzOcF2wX+Wx/q3b03a/ynxT85QvBrZ8eXdN&#10;kzL7/4mcZE/bV14e9fhdB5P/qEcKTeakn/luXX2mfOt52E1bWBpz2Gf5e2xebXvFcSHzc2COsjI2&#10;hd9YS6q/r4xTXzuXWZ5/1u63fNP2ZjFvZdznmec1Hsxh7n5EKKpH7R+sndL2oacOXCORt3xX3qbm&#10;bRfEBngdp6+37xz7jm7Xzakh2vkbmi/NfaLPyt6HFa6LksGfudEl7TqQbz7Q10njlfPy1LrMI729&#10;Z4YBORfdGRrmPHRneLzKHdQvdF+6Cy+Z8cunM46WKGV7wdL5zt1b9idf1bM88QtSjmsPv4b/7LXw&#10;FQb8c7d3OebxT9jx78oLD75Z37V+KoOcaXNX/QYXnG7qYgHvz+AV9xVvfQpv6odZd8zsU+m0fA/Q&#10;KWs9PBGi0vOp7C16xdt9Ab4sPGxXp38md/mpj8/B5bsnEhmty0yBXxV64jleJf7MyTZAXBDoBDCd&#10;iQHeU5Uf89tc3WBIAALvdd+Otxny8ueiQuE4vZt4IVm9DCBfZpJGjjvXbaa7u5rDeqfS7DgWf3w4&#10;nQGdnNcBeRVYticqpvxdZEvN6eT2QrX8LvLUaGDtZf/iytsNDHzp5qKN/N2QnIu/05qZLp/txQ/f&#10;bl+NohPgX+QO0dMhpJfJ62mHtjzT+X78fTYQnM8EII3F5MRCXuf31Dc48HzWBhdMJ+/RSbR0/G8T&#10;ATwDjc3/LvTu4tSd+gfrB/bibYJCR/6VV0ldLMzkokSPr9Vd1l5M7SAUGpPtT5ng7SDkIjm+aDph&#10;q09u3W2szKI1HV9i8rv0qHAt9BockZHnFFrv4qoL/m9nMuPi7895Qhnf+k89ZmPSgGRgoJvO7etc&#10;MG5MPWwQL79nYb8yFE0MxQf1xcReY+LE/XY6ddGD18RN6jyTAfE5Ppz6Eg+vsh+kPWy9aJep4UL0&#10;Xh/vRE/+yMmE6dR90PoaK/l7cfTqrIIPD86b+KuAfD1kbHmRTzme80knGZvoU+2STye6unjqzn14&#10;QK3usfPlwa8dRI/e9DKeciuancigeQ/WF88yTz/bs+zr8qJPhzQ2JQbm9YnKwj0fMeM37zb+6XWV&#10;GcHhJW91Z1vj99jlFSf6NmjtQ9meNsMvfWog550gZZKdw4KLttqotvZz4nHhsOzp1vfquzhNV3ZO&#10;eqOJCUry2PLNN9mkTczbcHQ+Np72FblfZUN9n2AgXz8Ui6ad1OMjiQ/mAv7UAdUbr4nFlkVG6U+b&#10;5BMbyM/6gqe9GTe6uZxyfOTbrNzJJ5riJeXrAoce4Kv+J4+d8FeWO2wBf3eyecifvMkDU//TH4z8&#10;ucOZ7jYCV3f6bltZeVJc9Bl441m/Hd9PfaYewmt1wW9xV4cq8viS3z5JHOTYDQU2YukH1CV+u1Hp&#10;CSwLW7zp9AZeTpXZ7F5YnVXC+ltKx4zQGeeGwVPX2r3+O6m8lY3+6/yuvb/rYkX40Y8flYPluXSt&#10;z/SJZPssT70Hmj0Xn2srHvsp0xML1T9zjG3DxQ+CyT0+s+mVJ9zCt09RddMnvrVBcDbIqmOZCrWp&#10;W6dc3E+PExedMOqgxldiYPAmPSdNfM1FljuWr4Ic3LTYjU8rKzGkLmpHjjcWUdDuFfhk/Ki/jQf5&#10;3hgXXK/Cw3vp6r+0+4HTXwd/4VRxTx23Lyu/1EtSvCovhYs7/JfDnd75D99EJ7qah01dzjwP1fOG&#10;m46L0dO4uXzqm9oS5KbhGx3pgZeT4Zk0tMb4e4ycMnKQ7rgrJvTfnqbkt18zP9G3sFs73N+YQvce&#10;iE9NjN/Jmt9GT3ykruhy6/70wZPTnb8LS6VDNzxu7MEdvif3Jr9kLT5+swEwOavL+Gjy5njGcP6b&#10;+dL4E746n4ud/Kct3rqJsY7f9f1s/uK6dLlCVSG7OOx899TfXjQTC4AeYHWcupxxSb3svN1xsC68&#10;7XNKq92E//CY1BNcCzdv9T+5M3a/yl595gYImOJF3y6u5unbbxoz1jIW4tY2LriZ4/K5jTSzrN5k&#10;OKL6zRf0WHu3qG21YXPHjDJu6XxGoDs/Md4T50EwDi80ruujcwEvl4vJ4ze+Rg//Y560omP75/BQ&#10;Pr7NnCJ9qXEH3W4AjJxps/B244D/yz/dvDSeik7wpo33CeH8rrfXTCsfnGCdeYTXjC5U7QeOfBv8&#10;pUudKzc+CBl5dNoyuE+fRtJlz+YP/tAqR3ut3UJvbGCbsvHT2Ls+Xz5koQX0+/W3jHdo0/7FiLL9&#10;batvv72fAJO/NVWc9D3ffhta88XcvCpP7HQzVp3kT/10rhP/yZ8npGZMVCYeV9fWVQTQ05yhdZrU&#10;pu+2MzqTU1vNc4Kvr8PXE8U2mJRnh7g/FUQHcw555CysL+QXPwVdf4WhuYsPvl4hrl+0lrTu6vyo&#10;8TPH3pJTcb4ClRMeb/nP+NT4pXDxMq8Mn73xsPOc+N6TcfwgLvlGnRT/1Mvy5xP6eWqaLLzrI+yZ&#10;X6USE7loTU69fPCeulEers/SL6488f0h8VF9Qt/4Sr6645fpG8f2Co4kdIMHf+xU9pzf1KbgucAK&#10;/wnONw8fQM7Hj3hPf3uX03v8vXk3vQvkbgrxoas5Hnp81OnMHbsOOHGDFi68HUtWveWPz/hw09GR&#10;nit708GddviqJ3yQ2mNgbRy+cu+YT9GRd+oqsQDEtv6frI5HKv4BF68wYNPA4Ewf5wGJjce3tOL8&#10;ie94bIG/dkdLfXJ1v8vpQ2epGJWyvevLHDt/heZhfcoXZ2M3Ik+djLwREB8Uf/oKPMfH03erw7V7&#10;+I1cx8t/98bYIMa3jtbWWPqq6ttzep21ZO077RQdHtaxZK3tSzx5Gasyhq0M+CBTxj/QXm065asb&#10;XdlXXoln+erjnmuceEnZwtq95zOnGR7KfJZ/Dlp/nz7NTSr2UqypzR/0U+p2x8FXvmjltbWdGPHT&#10;cL+HdmUU52rfMTrlQLmj8jw+4Rl6TX2nPHSdKyS/fEOjHI2Y8fmQjzxQnof/2rdlV/kLnvwQvtUj&#10;/EqfIik/aEvt54x1+YD10T4dvDrhd8HqdmXkAP8TO7KLnrWUpe3lk8WnW3NPhsAJ7G+YOl4b68tz&#10;Xv0rZ/YFi3POSzOEvq91e08eX3sxNNVZXyuqjdFpbL1lP8hq37y2eexkr7HM65h/o//xj/bis0/w&#10;46HO2Su/7Tq4xqfe5JfrPNoDWJt7fGLvelV0MolY+icu/PdBDLwtecaTEq3Yb3lbRSTqMnajEX+x&#10;LWPgwtZDMpulPBqf48F66mQOsH2x/NIn/YNCQ/r//G3O8yaGwmF1lP/U5T3mcN/DuXR9j+iRt7Ts&#10;7PwjZeKn86z4aOfn5OznQf7vH8ZlvSlzXF2dL9n1q3pQE1sX8XXy6fIKrdPU8hPWD1ca3wHnk77F&#10;x4N8Nq9dey5lvznW8mtZ68qYljldriFNe5h1K737+7aEhX6SkTE8zDGa/aa+1r7V8/WCcmM3/FZf&#10;HEbf2KNO1NWxYwVMTAcx8jrdGrHDQz23z5j5476y+KD8IaFf7T2v50b7BPRbRRvHteX4vTeRTtXe&#10;ZMc/MqwD6Zhe5SpfX/PF3GClXL+TeskfGB+cOfOh3NihT6q1sPgH5Z1k9F/+H7pBd3c2z5sAnsR0&#10;BNZJ4Gnz1n9l52LE53TY+EODB779NJ74p+xvGSvrZK8eN9bbo/XTKx71+evjBuAT4Xn8xsDwblmI&#10;5XfgiNIfzqKgkwPmqlQTKxsE50fWV62hzwTmZAjwnUhcOFQ7DrZBb5K94LeD/+t/+a957fM3Wfx+&#10;20a6T+myZTsx8VfjowteOxGOcr3zZ/n1DhILy/ztJBH+EZ8KmEV0mOXiRxaH2fgAv/+eu7STt7I5&#10;cy9YkvE5WNuq17kA3gAq4w2oVH74jy7hruHmbxtb+aec7+hKPnjybsb5Uq6sPjm2Wtxu/S4tvNpx&#10;OkjlaLrA8VtbEaN+mxd6A0TYdaFc2dET1G9Z4H2ZBU7jAo8TzbVV/KyTg+84ltQW9N0MSG+Dpw3E&#10;mB76bJSZ4Jl0JCb6SuqjC5rqFXxsZ0Cz4TEXQ8qfroG1W4o/WTt5qS1xsleK6Fy3DtBV76Q2CMSe&#10;mPoy9WfzwEZCP30iwFNinhRwsQtd/BFZ+IHKy8KE7B/++X3T+v30WmLYH8Cb3P5hdKD+T6e5NtT3&#10;NXz8v3iROn6JbDheC2iyJF8dzYZNfHLwXDy1kd52lPT3Y4OLwE8gCnjVHsBTXmXIOAja1Jw+dR95&#10;8v2eNFw+6YVUmqBJ52+xYwJf+4NXG0Oz9YCe/qByj0y1vE+drPwivfN11XvsXxv5wsc/f4E39h05&#10;8lcnx2gsFLiGPT3IcX8DRBobuljq5DSIAa/J+jZxzg0/eVohtnvtKFwxZINwfPrW/yXO18qH/1Ar&#10;/esLPgEHnv6T1YkyC9N2Tebn4uax+xrxVe7YZYFbnKSkJArLQ4xOH8p1+YtMT2DUFzkH+uinnrPR&#10;NxuSX+W3YsDWJfp+QitPPDzLn7Z3HOMDbed8lPPh8itxvtb+0ket0Wlivn1D2urmdZM0fPz1nx6n&#10;nYZR+wI4O1FWxvbFx6f9RV4T2Vcxx2ezeWcCNgsT+sBrfvod6dru9ZIr92kv/uRUXuilXsfk6TJ1&#10;CDp5UUGx8emDlcv3AJ/1yaYrC67jy+bg03U/ZZAvv2dIT7C0PYns+iM8wNq1qZscxLyLBpWTdrMX&#10;beGvfMfKfVZHKb+bZGrvWw5XGR1t0C4+exdHCqQ2YbgCvgknffQL8rW/IBXXl1jeDR755RcLb37s&#10;HTDmhFvJj7ToouweB+heDy1RS++TvYFjbViZzruIhp/jvQN+51LNe3cecvMeXd76bRYPo9/yv227&#10;/RCxtWXnJc75ZTZtp45Gx3NRZIRdfqKf3sO8YmHkHJ+qF/z40NgZ/PUBmXDJcoGsbT7nkzepniJH&#10;eTp/Fnj1S+q1f09ehB+zLjvVffgBMQGUbTleHaOS7+KGfHoY/71mlJ7f9kayPJ1X6j//mhghR5vX&#10;rsau57i0ETU+4He+GL12Az9Z0cNn+u1pn/crAmmw+s/x1l9q4dgqxVv39ikTAT3ME268449g7OvY&#10;Vh/uUi+j403vHGw6C1p1s/6dfnvL+bctI6nNnK/qm5nDLB+42vTSVMDL12vZ2Hj7QiyVn9gIv8Hf&#10;47fM1n65vR8r+M+88qmdt93Hta3CxhI5bDq+7sZlnCaPL5BLP6Ueh/fEHb1W1vbFbePhszastsVL&#10;vho0f/Waz19O/xgmY2PyzUfj0ZAFMw3m6Ss8NpZGp+lPxUZ/T0xmoDfBJhO+fttmvNe2GYfk9QmW&#10;xT1tCR0+QSpO9c3pyg9Z8+GVhK757Fqk3efBsQFZXWtHeOhv88dH4lDK7zZMrR/w+T355rl00J/D&#10;9w+/wHYZAePT5qN1U/M3xteYz1ZvALAW6Ngehju2Gpee4w0ea2cOGFv+xhsxgG7tV9A6Dpr1i77F&#10;T9j46w0HkYPXjt94d/4RpWoP/gE4+HaNF3nmA3sxuAj56ubt0WV8pmICUa865LB+j//6F1x61kNp&#10;Oy7Q0sk6mDy+ZpNNo7Wn/XUo0O9F3JaNCxq/3+RJ8FlPrfyR0/adm3Tdv43/l2l4jfecu0j+vEFC&#10;OZ0n5QPn4wsmGZ+UAfPUtseenTjIBc7GcOrO2MPGvRCfw5FvHXSOka685ctvC2zc+csrHtnK2bxl&#10;65P66PjZfNRmyZcdF0Z/eFOnqb/4XhvZfjSW5Xg0KL8esnX6j5nXDB86z76IPnj8PfP3OUaqHuFt&#10;f40e3+GNp8/03Wz68jxZU7H58hvFnnLV1/jt7S/z29sjk87jnw9ZQ+NhDibPU8nq3dg27Wnqau26&#10;9Zl4QzP2nTo6cSDfjQlgaBbfODuvHVbe+KwvxDCb1x85KUjHqeVzYkq9jT8Gr2UqQ3+KUaDriehB&#10;9/k5AjdiTAzDUX/0BNI9zkLxyuvBn3ztXHTk3Xo89UV6RDxkRFbyV8+VLeXLoZl2Lt6fbWfKEmc5&#10;gK+dAK+5BniStzyb+fK1cr3ykQ9n7jhtrqj8FybzhhftVZ3xj3TaztT5gzabt7/0hgs3FqQNn7is&#10;jonTnUeuKvL9pvXapz5X58ZAbJifWGPMUiV1HPXY4DO6HZmNienDxBjYcXSOm1U75pzvyL37fzps&#10;n6D/B92LOvJ6Hhz88eaT9WeR4adc3tqzun6Zvk3eBcFZKO45WTrpRRvb7Nc4t/epR9eW9yZVuKKf&#10;P6YNfTFPeD5k1NrwkZq3754YjVYmFRyD55rfOdkLcMwvnnku/Caj/nvimaeINbrBb7wFYfqXxbxT&#10;vP+sLMoVcVrQ0GwbIHuBnLVPvvP9LM7qo76LswVJ4XrCVuoCamXkmHxtRvwb//aYzvhFaGpG/cQP&#10;qR8kT1g++NJv7ej5AxHf1lH4wqPL+DFje86NQXj9Fj5f5iYlcdw2iufxUdmxLXjmS/gBvwMMjC+f&#10;AzpVrwe/J+9nmyVfi4sWraJE52XbWxrxkflZeOK9sMdseoLxYdd7ly4Puifu6/HyfM1/nvfCaDLU&#10;w+q56b+i3/JN8XWMXuoNAp+DzkvV4rEHnY+6NV9+hfZL8OMTsHq+4u35+o1tYC8Ck9dPeNkfXT6L&#10;t/RtF3vySBNNPese18nHA89NZYs5PK1Z5N/zpNHdGNG5VHB3vMCjN+6xv36ZmH3qBtdT8H+A4iMb&#10;GuX4Lezxxti+gjlN5oLTRKLr9FlkWXIsLTv6szmpo9FvSPFwAzm6Jz/2+U3arzI++jmK5bNPt16C&#10;3znw5sKhH1npedTY8ensf2aqXLh8G/0W2uemUZK5NvdJWwjJqy3mtrv0gpV8F38bmy7IHqjUwxvd&#10;E5b35q39r3hbfqVPfqmmM2RXLzizVj9xzoZ8nnDxD59VafwzWGlFPVg66dJIN/+ZNwTpG2/T39C0&#10;fPUeMX/+/cBbWdXhUHx800CPcSb1YJVdw4aG0lPm1V3jIBU2C26TEsZ0k+wt4WUEPmvwz9mgB2Th&#10;20Z49Egvc+sQvhaZ//Ef/9Gn1vxepieNv89vOMIjN2Ffvn2XeF79I68beYfPGB6e0WvG27uRzuRy&#10;KmQ7HQEHnJswWOjvK60//DS0+xu/tUeneWy+aM8FcOWLQ9+F9XEc+YZ29Jnf6mpDOB0YPCL0TV7n&#10;Vv/rjLNoSg1UxsWzumsaE7TVITa5KK9z9wqMhcvvD18pI6t1GrouRg2vWhdanWuO8ePz39GmMaew&#10;m/IGn72oQ8/LfoyPHHmrb/uA80oiNncRnli4JoHJ+/LUqbJeGA6RC61+i1htebWTRbzJywcLztQd&#10;fW2E9WJisLKkpUEa2EwGLTKKn8ljn8Soc6NXaKtH8G0EiPfd2PlbfjvI3fku4P0zr4M2WSSHLtKx&#10;q2JyHs0i32YpiGYdCHunYPLpvT6gxxM60ARj/aQM7kJ9evKe+cq3zHHL+DLSS07o5od/n/JNWE55&#10;+AcJzc3zEAzZlf97JoWgk8Dofvrx8XDo62M2hRzvV+ArbfSW84pxn9ePOQ36G3ijp8JHTKUm3uC+&#10;ntB36fnLJ1GGhd7k7W/4vhJDeoHltfY8JyhFPbZeJliUaNPxg8E2nvji968timcDsXe4yg3d4tHR&#10;eQdj9gZWXk8mo4f4vsIzLsan0x++4r13vj660mjRRXliZ272mX43lZq7i+bCrqCYp8B2w2T0b1BE&#10;CN21Kx9Q29Jm2OvY3252FiFun1Yzd8halFhwmpR+DD7c9YdX6C3wlDZNjouycGyIRvIb+W3L+KV8&#10;7TQGtI9snzD9N/1mM2vsWbloxDW9pTZZbRDrZ7w6xtsGgHOyFl+6MAusucOWHis/LOu2tX/Hqhmj&#10;JmbIZBd+S+t33wC6XhQPIz74M/lw0W668leusueHrO0Dl660FNaWnnF46q926y/P00ule8h0Tu5T&#10;ThXK1/qq0ZF6t7BQP5V5dEMLb3E3hUOf6f/TL4UebiyOLO3lrgdjvt/w/cWYEHBBWPzwIXvfg+ob&#10;XqqTOWvHjOnDu2NLiMf/N5ftr3Ze5kpT9T52dOFlE/rA1Ivz4asvdXED9HWElIhJveBR+6ZMNmi7&#10;CflceBy/jm8mhscvg7uLPmfXPMfYdoCtC+P3T3lV6rwOfcbrIMTXZJP7a9rP+tCCCf2MwzO2P+td&#10;XZl/yHvCUyf5Y9f2j/q1Uw/mT5nX9qKZuYg5bv4/fj0xgvZpU1pl/T6ba8eh+B97N5a0ecfmSH5/&#10;Sr8N2LOvd2zGn3yRSYaPDeLbnuFjM3xsmroZXD73eQ8mf/0vffXZUm1cakMX5HD8Pva7gQesDtw/&#10;dTVU2sLwx+PWaaopfXHL+XhsXH1s+qPtHN28LgS1PbEK54+gbc7ntUz+2DsxO+Xrh/Hf1q2yZ0w7&#10;37npyN16V2Lj+775dHLefq9suUu/GMrEgHQBjk2vH3/M2PFx+pQtEztbv/sqLb4evoP1htfL0G5+&#10;ZR4WgmV5pyev9KdPVYi39n7FbfL4p29mutUuHtq7H/dq3dx8k7gPl9Lb/ve7Uuq1/VB4L3/tfTf7&#10;jJnWcl//ZWJ87btT7fyUafeRQU4vpuT8CWgag2nnF+Rw5k/8eeqzfMTCnLtp+Xc3OeSiH5g74R88&#10;kgd3xzTHwEWp3lT61XcdP60LXcSx5mgc6Tcia29A5Mu2l6T51wOXz9ZQN1jolvah+ZDTOgqa1AZv&#10;n349Y024Xzd4TflZe2hf269FwtqJr3FR23KsPdusNR/gt52TqNfKrXbxX2g+pG9Eg6906x7eznVc&#10;7F865VvP8AE98KJ3+TzkKOM3Phk/Hf8nf/T/9MX/+cf/Gbvwia/3FdOf0nbIctMNr4LVwzF656PP&#10;zLHYq77AbUvszDoab3o2dlNRazM+oJvX4QfQyhfP5lBr2+g8+GT78EM41z42wkFfHqHsBmV53XOJ&#10;KTeejF7LSwrK51yQ33ERjXL2ibd4oLjitXPc2LjtbtsWhOFJLz6642bsZqO+gV/we+tn+OsvfODZ&#10;zjGHQi9vPuF7HQ+P5b88q+z1tXSTkoP3wo4/I8+bdyZeyOqFktZjfJeYp9/qsb7HD/CVOqyNoe1N&#10;jMm3T1A4F6TJI2t0Xl3GXrRgyuTd8sj1imV9et/uENz62WTs+EOdLP3y37qrvoe/9ovf01/KN2/S&#10;srr0rPzGqnibvowus48z8x3tb+WvHydjePVBjqPr5NzxD783YEctPuJrMG3uXn8s3eo48bm5E7f8&#10;O/WK14znOagt7KxvkrbdJK3fU4/3fOlt7Boz4rH+CdvSr8hT/07tUY2fyL9jc8dhtJpS+8HTpzUe&#10;Uoe/ps1M/Gir+llt+DxRf2iWJ03eQNvo5Og/wNq9NPI8QV9botteaLV2YA+Z86YQmO/D6+/gdj80&#10;qCTi0T20c7x5y4kexr9nGyLb/ulxS1Gbx3fJd4P76rt8di1L3lg6Ja2T0O0eRcuDs0C+caaA9pRV&#10;z2Q69zMMUrjW2N/kLRRiaS5Uzg2QT3869umeEz/GhxfIT94T1l8hKp2yanh02VheGZvCc+xBkq17&#10;5/u5+DgIrG3kvIJ+rDwuHeioX7Z/IQbHZ8vbQyng4nmOlSezZb6cz7r2limv8pLlGI+pv+nTtwaL&#10;l3HNjX4z17rbz+myKseepy3ddqlRy5tcFvBe3TfvNT1dypvs6pUcqdhk0sw30g5F5tkrp2v3pdmQ&#10;D/zqnTr2MNfyWeb1sZPgvYJ+xpwAlI7QfwPgfg6edfQ5vM+VrYzVn92r47+6yLdPZq8eTWPanu/c&#10;beWTsWMRGbt+3/LXdOeBV764Sv3sfGXH1enXjQXT/vS/Knb1QL92OmZj00efPOe37c47L18+7ErM&#10;4rm8nny2TLlPn07t/ktiP3Wvq9A9eGjwY95axzfPC+wzft31TcbaSZeVufUkb7ufq9t5iZfq0gvk&#10;2t/w7tjEA8eO5cuWX80Lk58v/53Xar/mX/u0L3x+nzXLPe+kzyvgWX4pQOePrtp4dXu0562755j8&#10;xW+7fxBl1H3+1o9V8CmwegWvsqY/2SeM6fEEutR+TN+BV/x3UK6stbH82Hh4Xwj/6uD4etH4Pdpx&#10;2OiYFLD9HFz548PgIgo0Ud9Lc9IpG5zFbd7pkxy/Bw/y94q/+OgJQwYDCvb4nDfeLsVGeJ1TQ+bc&#10;4uJrk2wLuaWzYM8cmnEWmDXyKKpDduFRHnivgcjXyIDfyMFWY3Pxde/w0vF8/488PXnwipwvfGdT&#10;zVOYc9EYp9dBcW191UfDMAAusC3EvXuV/C74ImP1b3oaQ+W+BCr7CrF5N6EyPZmsdEYaoQk5d+xk&#10;g6v6+tmkDWSN7GyIXDziR1x6kTX6/W4hkX+D7Xh2xPIbWL90E8Wi59SB8pkM3Rdch/LPvxsDR8jc&#10;wU6/kXMtLqIf2EFzua3+GrZFt/LtMD7lVd1+JxkvflHXFriA/uRW39i6vmphvvA12Jj6eE0VPBPT&#10;uThkEp3yXUzh04Xy1PPXNvnORp/XPluskeUVxDZ7WsfZZ/iU3/q0k37FeWS6YPxLfrPLRo7NGnf0&#10;wHfROlZkgLQprJ7ETMgTt/3d01NLFoDLT5wDeHj4bHwkelpWuw6i8uv32cTtqYPhESbajTadQWxl&#10;DN/Jn3XolMmHCxb39RjO5j1xQtA6XPoi+YKfT8P30aau8kVJHdMFH+1tfxOOr8hZuU86x8p20bo3&#10;rcg/asZjt03yPwts8IFE53xcIzC5zdlFeulyhDwnOJ7W62Lo+LGstv3n5PJZ8Bb2FTv47gJPGdy9&#10;SLm4cPQnbmbga4ut8nzwu2Qcom1vy1P5hZNjk4nmxU7hQ8ZM6sI7f72p48GfL2bTIwvnbCRuyLW3&#10;ni67PMLm6tvF5S4iRV6kjMzk22xZfdjmQwd59OAD7tQvP/H0G6vr/H7cXGhtB8BY8k8ft31Q23yK&#10;po8fnfoE6pFHR2XGNHrsOXZkK6sdUQhvONUz/YXj1ZHedNtzPvOk0k8//9QnUl0E9gaLv+RJ77W3&#10;MsLXhiC6T/q+8Fm++O1FK7g9PzIc08vTiFGoNHDwsYDGY2E2oryidi56t0884bg82bS+xqN+UNHw&#10;TlPYfHzRkbFylh6OY/aTs/zRLH83OFx45ZM+Vhr/2tzdjebyrAKoA9Gl/HA3YC48YgVN7Y9sFxDW&#10;t1D51ma4+NKHJFrCb3Rk5OTFh/HTlyl3Y9NslmjjNrq3jmNfxq3qd/zGXpDTSaPsLA7io8gAyWlf&#10;kRGw9jYzX9o0aF33aOxs3hSlP9eGBjp2V84I0w/qG57tfnGlh32zFmdexzr2bB3NWHnsOH33c8xF&#10;y+9b5xj+1pu/Ztzf37nXV8yGgoqhI18cG8NjFw1V6HyNTdPe+Dlat2RjxsnEXPoH856wHb0n3bfO&#10;qAexC2rriRP58MHIVyfjN/quD5SLA5vfrb/ov/0OHPosH+OE1+dnD6p59P457b39F0Z/AtMuhgYK&#10;F62dw38IR6eNzztPDCtjWudUfZqKj30sdof3xiLK5d9jAu/uYRifb3gd/2rrZC7fScMr9OKtv6kY&#10;lKnric+p5zMoBGt8Nj7X5v0+72+/zc13+D19S1osiO/1Ifialzu+Y3/GrvSVadv1Qfog6RM2Tp/5&#10;o0e4v9SnGFi89ddTXnXaAvo9jofurWwWzMWX0Zv+eyf62qv9dK6btyWB3zIR2rcCNKNfq1ccwduR&#10;S54PfyenPnqazjbqfZ243GcAzE327RDYjj6nPwouvnDUOXq+JwOfljkIyBO3P0d3F3KLjzYfmw36&#10;bes245wy9aM9bJ/5MTf8+O1Wsoz/140q5T5faEDHFWOtPvz0ubG8saFc+9rYWHx6uHCh7zfu7ibY&#10;0wa4gOyoUX7KQX0bGTHlAjKnT8wTwebT+WObVxCTD1xA+pjfm3XxV51ufgv57Nwcu+fS1Qk/tlb2&#10;qUhl3//8j/gqvFIXxi/AD53bRHf2w0utzQ3BoX22I3yXXj7aykz99unRrEvKL7LhKds+3XHMLrQe&#10;jkOWn3lddV5fkZ1P7Y7v1haxhE8v4ofHs75c0LVGmnqam/XYKk6tjbxGlD/9sQXu77/Gl8bq2PPN&#10;N3+NHBXFvyOfXDUqXx+sDcqbvnjf4DX9d9f6XXxMXTAWLrvoS2b9FV9IaxNtyCBWyDikZ/J8Fh8v&#10;4HxjQXl9WZ1tjFsvjsz2ndpf/FrbxdEZv4bTrePqYu5bfmkf5lLao7gHzWfHaTfTTieG7r5zfEOH&#10;xR87JvjXJmkNzTfZC2sr3SOqdkqhKPvLX/TzM8eaPH0KnfLJvJnOjtUd+TOXd3w/oTuyxv+OVz78&#10;9d3ot1rB0SbFtvXFs8+ceuILn71BVMxddZRjNG72U24cu/mP7RPDX+YJ559SR8N/5ax+aPBgHzAW&#10;feqTclQLzyT0Azf/HMcXC2h2PvTKf3BuvyzNpnjyuXT4bzq6wKOrsm07VaoFw2Xjb3ks7pTOt3po&#10;7F681J1+Zi6yl52TB6yP1nePoh5uufXZKygT52Dsmth13j0Q/Tld9u/YX9zbtdDfhZGtTu/6eSI2&#10;fk/7VSeaKJqhCyYZodUnv4GHCxaX78Ceb7p0+0YZ540D/UM+azddwH1+GyhP/U07ufsl4+744o4H&#10;VPJ8VgfpHje/kkbXfShjbsAZ3RTD13d5Xbzjta/yHvTl3bgZH63sxVu5mx6Xtg0tLnadr+Nj7Mqf&#10;/sTNa7/Ejk+9OahV0fLpFatk/cKfWh9+5PBr92D4JzxXF3JWD8eX/NBtn7Hlm8IDdArxH+in9C1f&#10;eU+Zjp+vKH+W4xu2bQfaLtAG6UOH8gm9J/AWapM2EfT2jjloX3PiEt2041uvjrfBJ0O5up05x3DV&#10;3sTTJdMzuKdtwvj41TeXTZHWY/JX56e9q+cz3Ytei6+M3WSGSY5nPJn86B+/zMwxOPnjmTcyQkxX&#10;sfBrvj6dB7TQl3GT45Acm7oALt71gvPbXmf/PyB8+WVh+UrBtp8tf00Xj60LY/fwNA/9HCwdH+24&#10;Q5/yzfhoLuF8+xCqwvNXuMW+K2btUXjVQ2hcBHaekX9iIuN9qjPxl9o7tqPZdYDjguB5wsHd+Ywi&#10;fC+/XOVDV3vJP/7a/Rh0l409nrmf/DDsOsGhOXyG+44znZNfG45K/wjTP0/72NL1HT23fui7OsNb&#10;X7kBfHXdPOXy2taPHaXZOgnf/HeOPE9cTyXxr7lg0ZJlPeEGlc9B639xoqM504Cec37iY/V249/o&#10;laLj9y1Ds3Y4nrqGhqec98H1vXktc3Q//dxisn9p8VtY/zp/yt/y17R+PT57Dtl82LXLv8GHufDB&#10;MX1Oznf9knVjQd0kjuj5rNOlb5qv8jnMLrxFCiOHT1uPqDeJ/hE8/bD2yv94LQgjCFL/zp0GPefh&#10;KnOUR/WAwbFwhJYG3QlJKubQzGbGlKXn6AD+IO9AfGycRuXkKA3PgNT0IFVGavunn37sRTevvQRd&#10;EEbmDsjFE+w6wPDTWEGNl+aPrRqAwUU+W0wAGuTR1UXSvkIjOhT3XBiAazA1gdgJ6l5QJaN82LB2&#10;1CdKHnDK2Ofx/AgqHT2ZGhFdILlA3UZw9J8ZS6I99OT0AmwWivOcQjrrTkaHnp4uokpn8WGhNS2l&#10;FoXeJoAg7+Rh9Y2aaBYM+vTQWdFNw8eFrr+cV6RtR9YNzeDyzYdctMaHngvr9/W11/7exRnMc0Kf&#10;1kN07x2Q2VhBh1cXbvVRJpfiKXUnxsoXo+OXygv+0I30KwZOfYuVtXMbevnrdKOD30ftYBf8DFMq&#10;trqy8YcffsjFnJ+z0eXCzs9dKLr4y8+AfXhf/A/ta/5oVtbnaxJ75CY/8xvZ6Ww7Lo5v6FjeYjA2&#10;mAyZiN2xb1CdOuSSmRSz1QAwdzyT+/HQOg4XSWF8lm+xgkEIn3V4HadsF2II5bcMzZ/AFu3rlqGp&#10;QxHVSbz6i142Br1y5nmB9MlyZQX1Day/1Ze6c/H7X8LRO9pX//oWfez+wwRkDTjpLhSc8v/Ug7of&#10;/+9C6anD6ihP25pNitzBmouCCGcicn4/G6NA6yT14eLv7zZMtIEpelM/m3XVUWjXVznocSftxy1u&#10;ALJIVI/aXNtU+NvQ7802h34m+hPTLsxPPzI3+NBvN+rb/rrRKXd8Ir36ncilD1+hGVvHZht1xiP6&#10;1JfBUSea3tI75oulY0b7a2n4oUPDjuXlCeT1wdaROuhk6OjmWNnUuYXF6HjVFbl8nw/eT11tXsq3&#10;aanfKM5pm3ss9QHTx08FkPMsc74XKqXdhExe9Y9da/tl/ynDt2Wxg27A6+08wWoTSx779NPwAB50&#10;aZoycOnIjys36fpGufyNBzTo9+Nc/W0dtv8MDf/25peUs7x91pGJBv3yVl/VI2qStbB6K2t5CvDd&#10;jWVPc/Xv0ExbjH2PRTBeaMnrhfgzfxh+ayecM1YGD6hbffvYQdfJb+E7X/RofRhr/OGXT/tU+DGr&#10;i9geHxvDn710Wbv3FfsrotG96Ng8xuyhUag/jU/DB9S2qGuf27gMtky8yoO6NikbXnfnCueQFrdM&#10;8rV67rkUL/61OSMO4Ey7gM8Xgy2/C4xmnMwUVX7y6D0bsMdgtUuJ2GLEr+7hDw8Laecf9ffw27oP&#10;xgg93+VTmok72ZdP1tDkjU/i9eOnzjQIu8Dx6AWnEP1m3nptOV3Yrwetm2SOL/DRL47Pnrhj39oq&#10;9sjaeooN8fUs5bTzualsNkdGV/S1uUxv/X/39EBYjQ/v/JV918/Q4+Fv+jAXMKavgc9Xxo29wD95&#10;5mzjH3qNHrcu62rxwp71RzzY8dtT4mS10vP96DIOLrqUhh7tbrY3M18dY0LOzuE9NtIjd5rVJ5sv&#10;favfqc/DbP13pY/6Hh7jxym/aZWxc/jfPm686B/ySSOslB73aPoi8497fcL+1Z+ubE9neYAMPJu9&#10;mUlvnjlZh5/y6af54YydKaf/6irdfnTH2ToJfcp2w3RO6WT8UZT+NXOLXsALXvs+aerJx7rlwwcX&#10;f9OiTt2R+5SN5ub78JsIPHbYjLRGExdu/Cg/clLfnr7bm0Hgm2uFsDw3jowBfRI4GevbqHN0GvnV&#10;K3Pxbd9zQdmbNH7JjcEzZ+Mn4KlZ+Hylf/81F8LF7uoL5/Jt4t0Yf52Hx/J54pO7F+75dNfUxmSw&#10;Kdr6t2+xaFHl4kXOx9zMur8xxkbwU15ZbxO/c4P2O+ZAM78j15+bkZSvTlIxxb9zA3DqMLLh1O6s&#10;+4yT+ga4PsrkgcGLnPw1vlPP5RelKiOuXJ/sK3Jn3TI8xcXGZBnma/3mfGnxctO2PsHbGVSRMj7K&#10;UWXp35yvbssHLZ8tiCuwesKD0zckJHXcOdE5Xj6XnsIu8ls/Yj7HQW06eXTMTZ+5YLr+IU/77Pwm&#10;NixP+Qv0VweADtqxdHF7M8Z5C87Mt8UbufR/a/fQ3DHonC74DYQw8QBG1rOfaPb1tTSDZz4/Mtsv&#10;RN/WZ2Log34i5/Vr5OnrwL4ueXwx8UM2fvSasYZ+9Jk5LLqxS3nPfF344mAuuE/didVdvzrGa+WH&#10;qrRjxy138yeGpv3BQT9roOGhnI4fPrjhYP2Xsq/GVszbV4+ildW88HquWedtdepg42J5XSRvDp51&#10;OL4YOn3QjBWhd2NBzlg4vhxby+iwH5vmBM7E6ODteF6c6DUX7e95wMZjfz6lTF+/JsZwU78XqFf9&#10;TVIhh786mzqec3lgU8fj69HNjT+pydbjs612XhAUEkC8PCl/x4aFZ768n9PHTwzec7Lxx/SRXnvt&#10;ifqNHTIB/ehi/2qhm/EtHL87xKtZbbc9bNysz6tleC3eE3fbwLPsOj58O3/Tv+XTPbn0J8bBtfPH&#10;n+YnSy66UaH6d60Q/IW9IT+Fm1U8J+hZMu1i7G/foew1vz4Pjwef0tPZ55G/a8awGBnHrtX3Gz+R&#10;FPAkuqdRgfGB/79O39j1mrbokz92P2Nn+UjlG7OlfQIreZ3fPPQZ/uGUsqV98qsC+bo8hOfjs+VL&#10;v7SbKt8y6RWblXcG7fIfCR2/Mq6ubfV55G2baFulDfr8eeK2etsriU9mTqP/ujSGOjiR03ZDqQP6&#10;OLgzzm9bnZSP9Z8+niw19nlLJ13Ugz1kvMG8qWHekDM573+/yoc1Y1x8kboqX5bVP4d57OeH5ukN&#10;cn6tuzF44g5D34Wth/HL5kZU3KNpt89+tPG158Z8e7T9wdvc+2znuHIu2dG356m3Xz/t7ZvN+sOX&#10;NdUFW4WXG97G+oX3PEAT/PWflB4+6q9Rs/6CB/kBwXyc/fFweVXGtWE5fNCu3ITI4U322zkMrvo6&#10;9QZu3MTRdt3quO1+MtaOvTawcsogX6uX+efIi605/jV1C3fmbUE8Mvfp2SCXhXqzptw4a+bxD3og&#10;tVboRe0zlyT3qYtzQN7C+hie9r04Wz7jzfCn8w14Zcw8Mow3zzksnT/9kjnQl3mzbPg+y24eb49q&#10;3/JLuvrDetr5PM+QXYC7P9E4OVN3z+PGT/luvZ15Nv9G//Gv/swF+cC4K8k5OMxMI55xIZt+T78e&#10;1HcTVcbvQrS1JyOwPto6WeK1vf6QGfyYccPDV3D2ldaDGr2yW9MbgkOjXB+ZyLjpHSV/5bTg6OR4&#10;D1/9ULzHF94+C8sPPZvc3lEhFnmLvCnkj+0EbgYY4bc4JtDdDFIhAiwN6Ms+McHoD33i6Q1N8L4S&#10;7GoMhOaCRyPYPBvYHVQSVRrzb79Ph8jwr7Og7Ss26qihoFc7fPoE4AmiyRsHM5xt/mbAGh2Kl4aK&#10;Rx0Ex0GKvSpDY3OhF7gwB598KAt8w769aNvFOrtC1wkVROUQHdIvfrJROXetzx3t5Ho1pteFKr/0&#10;t4F/7liW30E3fH7rCDUDOn0MPLUxOtrYxL+Ts6P/DuBk0mEnPmM7BufDn/SLDDrMprVOk5+Clr/6&#10;/Ewgrv4oNk7jfTiHwQcMpOgEvW8gJHoBOKerTycPWRjXHp2AhVro6p/Y6NXPV51E5l6k3rrdCTD+&#10;ePJXtlDKz8L6A3/GJ+4EQ6vufk/aQSE6/pgbDS7gkwC63/LbMb0jJfg2Okyw6+/gNHWev+sVJ9G5&#10;MZN21r/IxG43EHQ07O8NBzzCuYHWh+Ua5MNj8lKnwa+fil/k0kTABXBNYr2abyZieboxCM+nVeEc&#10;caWL6kfHqdsWHtsfjHv4vMCJz8LW6Z5LH8XXMbb02bmBDQ/1YRgw+c8V4BMdOIxho68geTvAjV/z&#10;HQPakZ+YRPlnoK7K7/icjs77pE7k/ZQnwrUQMJPpHKR8aX7rxtLtp9EtMaR+82cDauMiB5MfM5qX&#10;cvLaLsPW08/88fPP/+zE+5tvMlDsAqy0bBsf0Gf0nPPbDiXrqcGpTokBdVIbTh8nv2+AyPledKjP&#10;ydIOwqe06I5fViYf06V90/Hz9g9+Y6+dJj3Cy+vTZ+Fx+s7YhA+ZPvqJ9k+pb6nz1YcS/Lj9F34A&#10;PehvDeauQX0iX+1FWE9swtX+8asdh0Z+9Yo8ZRYRPtpgZcU28tH6DdmFaFs6tDbWtHuvnVJ/+PMF&#10;GtAJZM7hwcfb79fD34smZAJ+dFyfBG917Zj8iGF86o+kZLYOcizfp3ZkjMTf08A2x10E9mYC/sN3&#10;N5I7lkbm6otvAv2ypfYkBoT++o+ubddiIXqhrR6R/YTSxq/Ka3/sg2cxR0/l+h/H4g3/yseEyJQV&#10;p33z4MMF0udn+M5mDD6tw4NLd/J94LlL6sMZO8ssX3S8eY9sd112Yztt+MdsnnqN4ryue55uW35d&#10;JE4VLrs/pBNPR+foUD20Jxdy2NL2fNuGwarf45YP2xkzR8fmhIzNq/9gbTn+4y++/DPYhc3KvC6C&#10;pn79bX8zLPAZXfEj11OcaLd8ZE2dOZ7fMGN/YsvXIa8t4U++cVR8rh1kin2+cnMVHOOxNtkAITyQ&#10;biVPIc5r8ycn30fvy+LjP7a0E7sQHbiI88cKXN2K8fPU3RuyNYKHtJGABcqvmRPsItSFi2+/nd/v&#10;fEv7xzO+20Xobq78EYtPx4/7tC1/fZubhmwyfvmlfkb/ql1JZwx6y2f6wbu+eCB//K1q5mtIpkLD&#10;9+agnA5iTl2yvH1O5sbsB3Bu/ba9z+uexUNlFNM86gRD6WbtMLpnDt0pjxscXUTMAkn/mf5g5FBq&#10;aPcCkXM6PfkTQ38jn3nl6Da2KiNrYmroQv4Adbu+nGzla0PT6N8+4FD9UbYxjpdW9tgIXT3Dt/4w&#10;VsbMcz7rCT4u71Tl4OknxT/8sR9tm0Ry/gy0oR0nupkavgt+Z3h/I7PyTgF52stuvsXttbtzh8uP&#10;kMWDeb74X67BTYY5J31/+vnHjoX8tX0VnVyIkVcujdeb3lE3WB7+hbv4yvfcfPnuw+Lf04/klkxo&#10;reO20dBPP/KWz0+/ecIvcZCl8KdsOAyNsVRbFlOZj+RPnHhtNJss5m3stLyxn7HtxP9sHI2P+X3z&#10;V3c0qnDGgRxmHJC3n7WrfVB0Nob3wnUU48s+sRh880ofT7gKB3Sjj3E24+HxqfEQKP8mbxwx/wBu&#10;XP7R7wqH3lzA+FbZqTe02p3zXmBPHfu5IVA9Uy+Nq/gA/7WRn9Y3dKCrV0RP3N51xjb+xAOOuDB3&#10;IovMlSNGjLXyyCWHT/kDX5v//+t//a+gTzm62hD8xnPSv//9781zw3gvfJS/+jXPZN9fG4t08UFf&#10;faITYAfY+Wd1iC7qmQ0//PDP+s5860PW0miLH150Xj3k1XfJy3+PyZr+5xEPKZS/dYp+6xL9wvL6&#10;9q/ffvFV+v9tT2iVqT+6s3Fh2qr5Dt3Yan56P2H5yh/d9F/j1yp1mJHjQ8boctcBFHnKxdn4c/Tg&#10;d324NMWRP3WaiIrJEwcrEx+43ug18taHM5dUX9N/wRn5XDR2TJsyPiwfbfrnjNH9qQYX7XIx1pgy&#10;+ov5xEX8pk2Aj3k63fzlbR2ubVNnLnKK7+6DXW1tfXLH49qE1+hXEW+O16dKHAM6qyf0o8fEl7Ll&#10;I118+U/YdjZ998S38qGJ/w08L4AX/NUVrrGmc8GqddpI9ALG3baPpNaAcHtBLnPrHUNG10cfElxg&#10;X0LZ/uUkcRAhx/6/pE9QBobHpOoe6DPkb3tmL3o3p5gXyS+duDh80DmuHMenLRSP6PxdcPR81s2z&#10;jB76Atrwjzfy4bN99s6L1GFlxq7rQjCaI7v8I3d0FCMTQ9/mDRNkPG9cIH/qO3Kz/wCq+xz0/Mrj&#10;m9Brp5/IPp/tk9HtB83w5YOepEUObzVQGcF/4mz/lcLq2f2DpUme9olu6wutuFr5z/4Hj4I0eOA1&#10;Pld2C/M17e7udzs+Jr9ywuOn7J9W70PQ/PA3jnzSt0pTb+K9/SW52iif5WN9+JSJV30SfuaU6Jc/&#10;PMdNH/Kc70e5T/2BV/g/YculQUwfdZ7gTmTsXmL79MzDxSm++Tptc/jKE3duonm+InxYjvy2y/Qp&#10;2y+tDnDa1o98vOlRfYLkAQR+81YkcZ+Skionj99AL0yGdNbKo0vnn8Hv2Jl+F+tX+SV+fLlBrzae&#10;vB6f8LAHvfGzfoNm7hlNdEx2TmOP/iAHx6bFddNslUAUWDnPOf2UvP1W3r7wbfa7Zzt2v1uYzPUr&#10;2Y6l/goSOv8LuPAfePK2bh7ZfzhcuRPHU3fd26dF7FR/qyNi+OqPikv7B6aPDP3D+ruh8q/MYf/L&#10;B12i5uKzT4Q+xLx7SG4voB8fntDUvNt2S6TsuFt5Y1SWhwlyjcfc2Jx25k6CSDylz8i4bP3q+tTT&#10;D2urfl3d+RN/dObX9WXLw+uoZpF6gbbb9UVoO1+v/fl6QDQqTZ/gjb8AHUGmoeE7dem8Y0/ODRX6&#10;uIUPudnwXwF9dwyrq7T58Jrf9s1c3OLwwNq+RulHvsz4DNYffL/1wDe7t/P0ofIzlapv0Y//7fON&#10;rfh8DtbP/wpveWxbqY3Ra0Hdjz361Bw+yhanujvZyjzxK6uxfALM8QUx0EXgYJTvc661OE+fbJ50&#10;xTh+snT+Cm9kbmEY9C/pl//9//vvv2ukGvUKlM7Gvrv7EjXO0xlY7BXveJU5P+f1tx/z+lyBoLF4&#10;GkqQ4dnXJwfHBToDjoZT3qFXZvG+v0WrwvA2YXdRsp0M2tA0CE3kDGoaRwJrB9BXD7wa/G0Wieg6&#10;SY0enMdp8Pz1Cd4c07cXyqITeS7skAN2M6MnGlJ1xcRdZ9NJmKhvZ7928OHPFrhkxXerG/6rE57K&#10;8apvQvMEE+upCwNE7ow1qT0XneCZ8PDZNxbPkbF8TbAEFeDj9ZtzdenpVvjqbfQ5Pm35bD7B60Qt&#10;gtlWv6sH5/EpEEgW4kz4KRsKzm1M8FknnomJr3Phg47qbH/zavPQGGhaH+HBxvI/9f1V7LJ4l994&#10;ip/INsH2xKQOexcg9Hnycq4uah/NDu/Z8MxJQCcea3r8VTro+iN5v2Qiz9fql95vaRKHKfN7vxFY&#10;Oy023O0vbydBw3/81Atg4TN+HB/WzvjVk5b74+yzwaCdTBv4mA129lGRHujV8doybW02WFVC6z/6&#10;qzv1a+FgEgxsAPGHPHV5dd5hVhvHJa3Lxo5KJegAfRf2eLOgvoI6re+r/k0LLxFWOd2AD55627zl&#10;g/dOEFfelm1qAWiz45f4HT2byO0TxOrPIrT1F5/qd045fp6u26eg0YDGU3wDZD0vwDZzvw6+i2tA&#10;vC9++8nUKZ47QV2y17Sxcng5ptNOTKffGR/2yd/VK77qBfzQrQ2rJx7qEpDPP6+wEwVWihOKiwt3&#10;ZVb32NL4iT/hbHx2sD7Mpp3p/7wmPXGVfovv+Nh5rM9Y8HMnSC46mgDoIzF0484srO4LpBN/ZwJM&#10;n+pAp3uCAceEdCcxaswF4KWlGpvRbn1KJwa3Tu/yxVO+Ptu88uTvumcWh3iR/T//5/+sHv/5n/85&#10;E8AijezjnivZC8TofDaOE/HF4Ufw1HePW5AvYxTabjLysxg5DQ8fPRhAtx/ncPiL/6d+TNxmw4D/&#10;1dPS47kfdMt//fEef7L2Ajk8PNUXPsYlb4cw7muTyvDULmmLVp4PWDny4dXG+F9/t7zh8YUPvN38&#10;cSx++XJ1X1voszGDj/qA3z4j/TV9vskkfjYqZsFanUM3fb+5wLyOcCe9NnmMY/KBPp9Ou1iacdK4&#10;pB3qi2zgzIbs5LF35lLod7Jeu9Ec/zsnU5t2PDc4zGYHHcVEjK7dnWPEruHHb6nD+G82ACYutqyN&#10;UM0H34ev5O0FueGljjJWRIZ2/5xPVM+j0z7hgM9uUo4cGyi/f/HjP7NBrp7TTvGZMryHP3p0zkHH&#10;49BN3pdf/I//8T9K600vNmPpxF+zkWvsnA3Cnavh0XlL8MT8K8xYOnHFDnavH7Yt7lhPjrgwRnV+&#10;F73aL1bZUZjvVvfh8+h7Yq/527T9GYvWD8YNYwN7+cX437449dK6UO+Rv/0fVem7sbJ9+LY3cyJ5&#10;zvfJG7bOOChWwyty3MzgjSBsbBuJnNTEuCmGsAE8bRq5I3/K4MHRH86FstVLnNBhN+ZmQ+7mix6u&#10;+JV2fnnkPf2nLp4xzSetroO7OvMjus6Rj9J484eY+PZb9Xefr59GljnVxtrME/mEvY2h2NJXeCbP&#10;2gagUz51SvbEGDuWJ7zVlTwAb8ul9J+0xf3Cd2DTt09YbxvUj10QH4ZR6nbGbPlbX+q8ijzK9SH6&#10;yu1vbTRrW/rS6hc+XstrDcY36lE+fPVq3r3tHB9jPHNizcWzdVqatOfj+85rw68QfPOM4Ts/s+L4&#10;5/QF3qID1AMfs2V169gVFtYXnctGJ/0q3Xzgdx4eHujwdKFw/HH3bxWQr5C0H4cHniP3FwAAQABJ&#10;REFU4E17HlusT385F4PGfuPoLNjpSZ/ecBb6jQMxvfLw5K+JxeTnD6z/+cnaZm1VxsdkAXzE9d0f&#10;jU0tPOV011b0M/qTkJRGfRhr/uPv/yV+sWacG8w6F4jczdM/W7/xMT20V3L9PMVfv/3rF//ME8LG&#10;ePxtds04OX5an6x95D11pSe+HSeZHjevfDTyr/VtYgn9rG9Pm2EDveMP8cI3eJChrvVv4/+7zyUT&#10;bB18/49/9CkketCXjdtXYfbdd3/L7wz/7y/+z//Obw3n72+54PK3v81rvXespiM/qwv68cf6qHX0&#10;aE9kkzG+mDWH31te/5on9GLtsal8H/WNFtB1+rSJa3FOVttg2uS2H0+g/5qLqL9lTjJ0c8FixquJ&#10;CXaWX3hurBc5Xx2DYl/t6Dg09K2f2h1qtsf/M1+bfqI2Zh9C3Due/nD2TPBCk//KdQ5Gtram/ma+&#10;2bEgfat5jnI3lOEp37jLb4D+O1+Et3O6FuZrZez5yPqiMct3PvTEh176tvX10ESno0eYNebMnfZC&#10;3s3fODQfdMqf8aR+8GcyPHqob7C2iAExbC6gf2Vn4zy4bMSTnuh/+OH70uIzdTD+4cO1Rz5cdQ5W&#10;5+E5vmRv20zaUy/UBN+fG8jA2iSFKwXk9nhO29fM2K49TjxpHytb3W0+eraCrY9LTmQ0/8zRlPej&#10;gee4ZZNEPv2mXejXOjeIf/iITcMzFMcmfln9L1vwyN8T8AL1BFr918NuZW7aXzr6sQ1P7UYMTr8y&#10;Y1l5Hfpdj1x5Ed0+4dghH9AVX3UoXVB3q8vucSnrnKgxPPVCB36Qz294lK72pL9IPG1bEVv7xOw/&#10;//nDF//MW+ysh/qGOH0rOHSdJ1TOjkXjm7aZYyM58HZ90rl1WOy8Tb89LFuBxd3Y1CbU3RNal+ou&#10;f/zBrvb5kTN7ifZYUxYb+Z3ewBy3c50czz6MsW/ah3Zf15y4Wh+vb7W9eRp14ulZDqd7H6dNtk98&#10;kVXmwYO79lep87U24ruf9Q/a+vNJkOON39VRnYArDh9tZMtWD3hj++hE5tp32RYfdy2b9G9/yxj/&#10;Q96mmXjmz1ljaRl3LM24bLw9Y5M2nn6ra6HgrV7axd3eRv7E0cT1ju3j17xKOvvCxi66023WP+wf&#10;2o1FvyMsb/wHfcYcfqr/Dj2d6ai97LoZTfHiw7GpIZ68Gav65s6Y9Wxv03bFXvpur7JvHN7+0H+q&#10;VzS7b7u+rf/FsHhIOvGrTt72LbUlGv1q/pxY73ie8Vc+2tb96TPoE1QBcPGBd+WnaOnIX3opvp8D&#10;9ciWaY+jI772PsYPd59UnZbZhGT1WVuu9XPk0lVcmCe/a586hnRA3ayN8vnOXrabsNZ3lXP807aY&#10;cad7CskTE1u+POkrD6zum06e+pk+RP58Egw5jvjqZ777Hjz5DC/0+vLp81YXeE8/li5m7xjmDTwh&#10;an/31HV10T+BLeOn062WbuV1fIysg3zpoQ8Fq++dTlueJ5SDcHwId2XB3XWv/PfA9b4de8xpto+Y&#10;udrMbSqTbpEhHqm0/m29H8ZPu1bWv7JP/Rjfum5pH5Hx54xl5LaNhNnG2tqPv+PulSRdfeQVp2nG&#10;k7SPz4G+5g3Uj+KRZY+6eoN0n+in/l146h4lSyZ+2fbU++J3dHG+dbplyyvtfBf+Op4U56uNT5q7&#10;kwUq4plk3AuIu7Gj0Vgn0Aio8dpdGoOGunk7OZ4GkQlPeM8GwRizT338/guDdNAuHuYOslTswvKm&#10;zxqxZe+lOzHlpNrBFo5JIDqvA2tzJlz52zv4dhDaC6u7EBcoHj2ZichckK39oQUr46qQ5t5f9ZvO&#10;Jb6JdxKs0wFd/jy2PunZv08wVIaesv+5w/m7/wiPeyJ+eSp1kqYw9ZfX8vWV3LlrC186Vv8et8pv&#10;BXNUv4Ych3mF2ckLT3T+FroRnU6KDgCtBUE7gzhrOyANpXyDU/mxqRcDgl9BIXcIrvoWP3jd4qac&#10;BpWzsSXUpqMvwssXeVXZXXM5fvrSJMQA6E5DTyp+yl3AOlNtAJi0PAegZY2lCUs4lmdlJHP5L57J&#10;QiH63vbLObi5i35hy6/zcDcB4W9l28nzR89Jv3pNfpuJ0uCH//ooqd+N1O520swmk+VexKYNg8IP&#10;zHEP/+XXTtoW8WnD8ziRmGoe/o4v4LP4UR4VVjZa508eF83jwATfxd9PBsp01rprduaulvwe29RR&#10;hmW578ZI5XBohD1lXbooCzzLnK8Fs+CQc+veQTDqVP8TR4NRpOvQQeW/yclJCPmk9JFPhfrvdLGO&#10;R61bt9Vv0yfLHUTLsOxHe/2gjSPl7b77+1QTb+60UhfPfnZ0OnWV2FH3O3Ftn+4Ccvzu1UvKwrag&#10;LfnM6xhTG7/OBTh52/8+9d1jttQ/0WOPX+0z+C/Qd+Nn86TbB6X0+HXsglv6uFGbUf6Gf9xkobl+&#10;kLLPxqhNEBuil3/CQ73j4V++j/hcWNz259vWIAdW7vY7S0OmMrQHtUVrC/7KnjrC12/Sp77P3fBu&#10;NtvzlaffK+7WT87B8lKnldvc+XrVr7KjWDcr6RhYfbuxMMNbeTY2zoYe8+mzm2Lo8H4uEvGxGdsF&#10;iosD6d/k4UNu2/neCZ14ewI8H/6xQcEmnwU8cikheeO7vSCFBlrjt/jDp3QpA/gMfXSOIX2VFh9E&#10;J37vK3DRDnppfIkxuqhIi9rfc1do+/TgVr/kS1d3N33oX9QKzR23PoqfvDPmzoZCEA4Q/ewvKvnS&#10;ZQ/YZYNu2g+ZC/ukAOv6G1THR9uP4A/QaAfmBAvLx4VNiwcLgW7mLFEQ5/DYfNUbpvwzvPBMd3J+&#10;YxNu/JAyd9Iq4ye+4FPwHIeUAXjmGABuuORgPhkJkzvtBHrHoKUTxh22Hdy2tY6KM/yVHZLqM7UU&#10;kgfsvKgy8iU+fvOkkTT2uDgAls/I2/gaHfl0ysmdNjY04wM091NSM7dTzpfb/8zF95TxrzYRno53&#10;Abz83qTxVy/eyAysX+cs/MOjddB+Zjaah68LcVs2uge1MDzWvukf1a3y8dFcqOL/HF0y6/vUnVgf&#10;3GHYjajk3f6JvOB92ac1W4lvzufNNfy4vKd1rW3LZ8/ZMzE58saOOV6cTdcvz/RuMxszW6rOJi7l&#10;kIOPlG4D09c5HhnxW9rb1d6DuvPLzq3G3EMbmvghVTP2hyUe/av5I6P6jdEjO/L9df2T+NgbNOqH&#10;yJvU2km/iefkUXnHBilZPDv2BM+ftheoHkem88XRNy4POizAF6dSoM9xjE78+YCWH9yeJx+/5QWt&#10;3W99nOMoKL5fxznj0rT/vEkj7dM6lKxZy6ZNRoY+zdBGr7nYNk+qtD2lfC8Qa3/V4cgcW/SZWRtV&#10;mbF/bRsbaH98Fr9ZF4vB9Q2cxde/Os4lri8+/JbN+PztjWLT/ucGCRdK2dCfq/h0PxXFDoD3jq/s&#10;7IXOL35svfGP7nJlwu2n7X78u/ptXZYpvnx54ga9cmPe4hlH5cMjsxdIM6fTNyb7i79mg9ocU9yX&#10;PvnmA9WVT3LTbic3FYj3xC79HPeGm7M+hjI6bBzODV/4m2eA54ZP7U5erK29q78UdF6RoHLu0zhM&#10;0fSJo0txk+dmgfVRkMevoV0/tG3ET25Cltc+LFj8MbZqyJGRfm1szHnKf/n++2RvW9wyFzxdFJ64&#10;DdkVO/Sm08rlp82rrjmZMvZMnBchX3D3QvPzAm5jofE58m5+2p82eserYIBPp2m32m/q9+gxssZ3&#10;jjdWjOPi0gc+XedGlPHX4j1lw3GDxc7tlBGz/YVzMHbrW1N25lR8unO89dWm8IdG+2fj7c/hON/w&#10;b9ybpm0ue2v02HK4PvoL+gLnfmqKHuYJdOr4nZ518YNygeOps5vvro/4u3O1LPS84YYftw5XVuWG&#10;h7bYeWkK9gnqS0gOyAZS/K29u5GZc/579s87vxh9p02O3Nibv7882mb5Rs8wPvxFuIwb0HRuEB0n&#10;7sZXN8Zr/YqZtzrD5Xe8XvkvH7psHW/eptVzeRxdF3fTic3cIJUnzkH1Ls09f5NvrbA0zsH4KhR/&#10;osPiS60JLgh+fZIUbdvZibHZkHfD7elvP82NsHBmPjF+5vmpgqkDvDcWHJO5JT1+tFt8nqB/rC3o&#10;8nEM+Hz7yGRievJTtadP7L6K48OfLHtd89ri22b647q8uzY45/LYDdAvLK609F6Vahg5+qkrh9qa&#10;dvJl2uS21eWx+tUHkPP5Kp/lvfL0waC+cBA9fo8dpc+p9S+afmKLC9mjk7521lf1DxkBCf160Jzj&#10;vhTwa8uu/NxQkvYlb/rHKdCPuPBBx3/kBikP4dgHnLc1pf2knEzle4HD8Y6HuBir8X2u34/Y0pV+&#10;M5JOvzUZePmwxcNM9MH7dHtF2j7IzwgC+O9B8/HLH1jeM55a74jB9ygjO32IejC/MsF51t1cNI/N&#10;aS8zj8Jn4nnk6Pszpwr/BGacduu4uppXxEWFzat+tD1j4nff/r38t95332Ziwjg5+nlrwNTj1GWf&#10;JsU8/2yv7lxw5I2OI8fx2jYkgyTPm/LopJ8/TQX65+Eh44l4yUjm6hrm5f/Eex6rn/rmofvGP9eK&#10;A21wYOKk+HcX0KLpo+KrR2XDe57v8bM/Q7z5I+P+5le6fA6qy2cQ8G58HZ9dsnLu+KP1f47Hzokx&#10;7NT7fEY+XRaolLDFIP9nfHtWfI5FC5x9O+rSvqbk2vztQ5dlOnpV7/jdjQA9hhd5ZG/dXraE6dbJ&#10;mzfsBV+7Tg1WO31oRaRevAFvn+Z91YmcMLyyX+tLgTz+mfWVOeG0E/LIsH6o3m3bw+qp7x7vXOsS&#10;loPaIm6fmX92vHrSGSQ9R2GU9cVe/5nS/+fvfxVf/y7DtXfx9zzrwtlMVWCwMoA2KNRBnDwTuHGm&#10;iox7x8gEAtBA9vXD6cmaR+n9yODKrzMQ6Sg3vx30KVNhqxAefLlPrH71mAwvrwZReKKBCy76Ob2+&#10;984w9US2ybdg2Vcfq64OTt6NHlt2oJpFSyazuQCNtoFsI918Ljry05Umi40Gk0LspI/O/Anb6XMh&#10;P3ptkQkZHcouX7UpDQ9/fxuGl7/YUGNmImfQrizy1MWpg+wOd5AxeLH7ORGvTvAOrnKyNj/Ndo6D&#10;YnOjmlDwQOswmoHV10XVLmywPXbouKcDmY5I/kIHuvinT7OKi/gCX/DEc9y6iLy9WJ5lSXE72RuS&#10;ni/dpPi95XX5Un7p6JwOKn6IBl/8Wr1nA1I+febOklOPOV8d64PqO3meyPwtsdUJQWgvXfSYB8aP&#10;c46UO5bf5f/Fbd24w/W+gHTxXD+Gx07edYidsJ461Vb9mzTvpL/qhr+Uvxvry2uVfKafKzt41wXo&#10;B+6t55F1bH2yXl22zVSnfPEH+ssvh++eP3k47mQhMQ7EOqdO/zV5tR+ethQ9FshQ5y6yuFDeyjiF&#10;T13+bAKwNi7P1W8n+i7ugB1gnniLSyF9zj7NuzzR0Q3QzzH6tOjm+aKysgvOMR53djbLwl/rBtun&#10;OaMDXINomRcjfpLnc86fCZoZYG2OGGgzwT0L2Jms5PS0m+LmGGxse3rmq6/yOt3MNI01fjtqfBH7&#10;IDLywPqi6TFz8xZHqn2KIRcbUcNZvNW3+If1lm+9tv3zkf4nk/LdkFy8tcM52/WjXrv38Zd58lk+&#10;Xvqz0sTa9RHeNkjweH62bfKL/JWlmsRuY/rYcenH9+E3G0TTR338cvpBPCzEyMXzWnTSOTTKOYeX&#10;nZMHpKuX8z22cNFvS7tx+cAvbci3TsuzsTB8O4dozEUnN5fFp22X4Y/nbljD65MQRwfy2U2eMrqo&#10;i9p0XpPZ2zvYkTI8bYxufaEv8KH6OJ/amAJ2r+3rh/KvPyy256IYL5Vn8gF6Hwtk49lzfqBFRpH+&#10;5kqUKv71dXym/Q2PSZfnpvREWt1eeFzt/uii/a4cPqAhW/z36NATbWNpXrOtDEydz/F+T6wgw+8t&#10;j8EfM/hzaSalN7vobZ54zE3hoWuffDbg6V0l+XLoV+aMX5O33/VJB+gPuQDsN75sjEaHtLHt82p/&#10;ZKsPx/2MI8qm8ZmyLadrXfWwA071iH7PzSvHvSEmuLuQGBn89DYuCFP2Z7BzQH3laxzot7SHyeeY&#10;cQ5+vaEiqQtww390Xf+RV5Oiu4ud3cA6Smx7W776rMZOHLDzBGVPvZ/Hh020uf33aiLZeGkr9Fa+&#10;eWkqOZ9+cfJv21TCjBVJo/u2p0tm+Q4/fKf/ZF/6gtzImE6pdUUW4EO6r/7scpPA3OQ39aI+nXdU&#10;TVL8U+e/ZN6/tPiNbpgPz9msnlgnk11r5+A/7Blxsi8Yv1+nPaAjuH3T05evwdHfAzo2hi59R7+K&#10;DD+/R7XbJBjzi/4jzqicsXl9ddIj8Wk/4xo3aTv+Qn3aUPRJ2fRXeCoL+9SHtDTJK5zEceUGo/1E&#10;9Nr2o0z8mJuq2+lP4ucjk1zxYVxmd+cbmT/42zEEDb7Da3Rzajbvhgdl2g8HyEe7Gw+dp0X+5MVX&#10;rv4EbDDvhhObyAU7Pshjr3mO/tWcpq+OTdCT91VeHUeWtcQ8UXjm7zmvHuk/WpdnrMYPNC+E0+5n&#10;LJ2NySmDUx/zj7lKbdq1y+goz5htLuDVqurLBTD+6qtWY5sxc2OKvp705YMFeeqAb43P3tYiz1oC&#10;2upgjHZsTA96j5eHlC5g50V7Lq88jt3P8+pvP0JMsY+Pgke+Y3MjuvvQD8zTleOPJy90FHMBHy+f&#10;p9zyT4yoV/HnQvMrLI38ic+pKzFR9suTA54Q0yuzsTt6i4XyCC5b6tPQ9CnyrGflPeXpwz/1BrFp&#10;g32KJnrar+nGcmjp4A0ZnuLzJMSOMeqGXWR6SxaIqpfP+AXwh/6NLhPn4yNl45+5YKSPHp7HhtDt&#10;XEi6ft1xp+12fRNcem27x4cfVqYb0Pj/emvFkdU6j15wjf3aa5+U/Ys+Y56c3XFkbFHHjsDUNxuM&#10;H/RrfRy/D552uuvr8f3oOLjtb6L32Ddc129P/sN3fOl44fJJZD/xHevzAL+MH/hzZDVO8vADsu4l&#10;BM9TZn/xpGb8NDD1R99py+ROnrriM7rQ3RvoZo+PLDar47u9qH+6Ip92/6jP5O++0RE8uKSlLXro&#10;w4WgzstyIWcgT5yGF1dgy0Zw+SP6gfqqeOOz6vDAK1K++Aesb8snmu68qoWnHE4/OqqrLs6oeLto&#10;dB81qt/odvywDB9puNY3fNT1/NJeMka/HSvwW11c4AIb/3M8NjuetnGfv+pSu9eZQ+z7Aje4gKGL&#10;Yql7jncu9eFDfNTlzLfoN3NPF/j2aV98po9yNMfG+YXyzEl1OpnwwTPP+eK27FEuJkHlhBb37je8&#10;+BI/n77Z7ejPjpnHlUVl4LO85HY/J3RrvweIniB/5objI+uLygqStOU5Lk/+C2iH+lNxwFfmVkF+&#10;Y2NOivv6dfMkL2RiNy6TP5E9x5XzIF529PgciMfySruOI4sa1qnzianuz4VHn4gNU7iZDlxPNrvB&#10;xHj7dfA7bzjzoK2/aN0Y9WaGqy2H3y/Gs44zf6z/lU2Z6Y/G187p9oRtF+TRDaxsZfJ4Sn8DFr8n&#10;53zpmsfHoel+rHE6/gHlEhuVbd0ar4xVKYxPXhQrlfWFPbod/3KzS/Q0/uqLxeOvbd8RSkzDYmSs&#10;Tsa7BWM8WehmDsDnucGQjueJ+N7sdWxF14d6kjb2I7t+aDr+YgtZ/aRfB2z1D5bO8fp1j53Tjy4z&#10;r5iIvC5GH96LL22D7YHDu85O1ptyeVf/dvS58Kh49H3qdZVHN82s/UWOC8sDrb8TH+j5aX2NLoX5&#10;GnuGeL43juKMZqzsTZ+4jvH9HHzIXGRp6YP/xmj1Mk4ab/PHX5M3fbK6c2Nm9/w6xzE34rNIjPrq&#10;bm7cHg2ULexxcTfzndQTvuDP8KpP+g1677ygefzZucSMX3QHyp5pT84XfdMbX+X6nN6Acl7b3ILG&#10;avxUvHpksmPwZbscclqHLZ7zc/gs8yY+XPi3N22kbbYOFveddG1QtP3rttcrVQGBtbsn73xt+6pX&#10;jm/o55yc5fcOabN2jvdn5W988A5SPUge2T4LT9+dvCfOon58Kvg8Xj5jzOk0EygWJQsY+sykYic6&#10;6m0CHp5JR89P5yuvdA2umcz3FcWeiMErrrNh4xXFnwTmSwOcjbqpHHXUd6CHJxlr1MqQbgepRdUn&#10;7VwtLFROnoDJBHkBDw2lHWL0vjrF5Lcspnsq2u6gUAfbwa2NBpWxLwvtbaUnmJ5y2jfhtz5MYxlf&#10;xg/+mn8arsbZHcnhYDG4i+RucCS7gRw8nuej+oOPM3HJKNfOBM3CcwI9sgRQmi8npi5m0wxdJvDJ&#10;T9dUnZZ+6mH8Ls9AamD88rczMQoNgIcneeTQC7TDDk5/Dzppav3ivzibes2jYxftwd4F7dhThR3E&#10;nQTWLvjs5cuFI3pPm6p/JlcDfm2cjP/w7UUKhPVLEF+YkNNPZLn7xR2M3UQK99oroELreGFYTd5O&#10;lnZivDhSHdl2UM988ha0r+m8g/+wVTmZJhi/5Uff8e9i0YTk6KN8OzD4T77V/SFH+XugrZBb6xh2&#10;YA/xXNv59gkjb2LiKftJs3xYt/DENSG3ddebUJLWX2l3nfAm7QZV6uCrDnLDY/XBr+01Zb0IfOpS&#10;Phkmz50gHb3XHauTmLkmkcl8a9/0ZcrLL7E05aEJbm1IaoLqaeXlDefR1Etb+odu6J82LNLkn1g+&#10;cWyBPvT6knD3OWVk2hgcW012U5ZMdVr9Qrh9yZ5H8uEn7nOYL3LF1/QVO1lOUXCXTup1Ll45ZrPK&#10;Zo6NyX0CUfl+KiBfl52RQ2dQnB7lePXVbnPsA56+0YbVgXr02bKV9fe//0fyUgexAdQGB2xKvjZD&#10;T3FlQ1Z7M/mHz0+zAAh+1HMOXvVY3i3MV2V7vPEcS+GQR8fKIi/5ZO1iA50yOPKcd3M3xzMOhSDd&#10;rvyOD8d2PqATGZcfTx7cBTilPb5E99vPjwnwuEjUL8mbdHWT4uVTX52nHei4eiAkS/+6cms3v4bO&#10;xWNt1ysoLUz31c3GbYvxn3/LK9hC+9V5xSd+9eHxz/JiXRft8RFovnrMDVLrw1mkznglz8eYZWyd&#10;DfNd7BqbHxD9276DG+GVzzflpy6jqwsz6hXU16Hh8l0kDDc0N07rIDpIPfkC/wKynvCm8E3BOeGv&#10;iW/8GgtJO++Ifsjpwuf7uughZI8npOYC5Ae/+XR0VN55QlJ9Brzr/OhDTi9MJo0EJLOgiC70IOtu&#10;F1OOz+SNbGO5V7At3pbhNW6Y9jD6H/8qax2w2cJ+6l3cNz91gc/IMv8MfzGVUjqXd84XZt4ydcMO&#10;uhfn8Jjxe/K2bGmlXq02cQ/nxrNZKK7BTXeX02nHgSmfMtbNB6U+KPnmOY+nkJ7+IlsfsTcKqk99&#10;Gr3dXT83SOJ923zrI5vXANt7cHyX3Ppg/DklsqbP16em5TWubn+P7i7Ctc5STrenvkfCsuv4wAaA&#10;5ukXx3vh4MmjsR09QNtg8La8mY8vPBduu9fX+osZM7BbO258/eU9Vm7+M715Tu5TjzkenyzNlh/1&#10;Wz8TltYsowue9V8Kpv29tU9bBltfxU+eNiBvx01WisP2g2hWaImDl42LfVJk5eHtg5d/NONppzIC&#10;J3G4Y6LjhfokitB9ZdO4vgxx+afcPF+/uD7U/UTdOT/GKe8n8ba/yzv4o8Q1L6FdaKpjbuRN11Ig&#10;3zjTtUvK8fo1b0LZhTnrtk5Wf+fWL9IMxVMecXD3jUk719iLdUt7+e/oL7965dyYvXrgTRc86TwX&#10;cWY+uvpIbYBoQ0E5vuQ/42xiN7rh0Rulfs86PJl9Ojgxu2PSX77+pvrzE9kfvo4OudFCv1fazNPI&#10;oXdUGZ1yTmflaJT376WdweEH6UJxFz9px9rwAfB601hS8pS5wa+yUr+9oJ6+a/qv6TvMI7cNiuU9&#10;fsrEu76MvBrBWQfIofvGKTo6Aj561ReeC5CL0w3b0C//lbvlHVPCbs+3fss/dvNzZqa1Md1h8fB6&#10;Ap4+dBULeFW3+HtukDFnsQpKf4df5kf4dgw+tE9+jvGYj/Y1fpv8sdkTRpVXf8ibeBic9eftH/nk&#10;Dc3pI+Jmc6Edg7ZNzHxbHfgJkX92PcCnxiQ6jb3q/0N+QiJPoQd1L/yw78MHa1nzbPNzcTOxQ4cB&#10;N4yJ2zmj07SJ0U/u2O4GAvIgbr2PX6ZdL568sX90I4/P3PxBzvoMf2MV2wbWHjqAqceZ2w2v/0va&#10;nWjLjRxbglWSOSqlV79Zq/vju9YrTTmQ7LOPuQG4QWam3pLdGwHA3dxmnwEE306syxcN2cWqfK69&#10;jl/frS6gwbdork3xli5mJgZHFmXhdhE3ff779492NDbUR/IN24Fw7HH06ul8HRs+UsqfDKFSH7Fz&#10;Z+Ehxof8BvTPbvJ9hamnddqbrNJMGccjTgZwY7NFlCcGRl9t1rR98se2U1ecv4GjB3s9obyeCed8&#10;fBM9kElZ9Q7A3zLbj2oT6K0Mucg3MHPOoTU+6/kjPlwD9h/at/+Wj/wXbcpLvnoDpizbTIUwLrSu&#10;APCYGCGPtiHzmaOHMejIt/E5hlp62w+W0BC7Tp2g0zFoztkDbBl57ZuaOl/mM8ac0xZsuz/txfIs&#10;jZT1RO22GeS/bJX0yk+PE/ctw1HJS2NRZmvTljt2rq7BoaU2pT9ft9ZVLBnz83/xQ2h/m59H2Nd9&#10;k2/lkEeGp0zyQdNO3vZv+5ueRXh8ab+fgIbyXXeJ+/xGemVO2uurnJXT/oCIc2Kwlykzppir+V75&#10;2KiyJ069zcwNJuDbjIP40Figv81OFn8htscikk9bfZ4ebdrjS7uy8OQpbZ/odb59g/PazEmgbgjv&#10;wh6lj1uPLFPmWQ5+0cmbj+jPcnShOoihyC1K6el3jCcSBgnOyJvUEFo1+HquVy/5Q3fGDSmf/0vX&#10;yeq3+ATlvwo0ZfS3/oFY38QYmoM39Raa9bu+9WqblGV8aEx7NvWODPwEHKtd8N/IBceGJF3T7/Un&#10;V4wdJoyu8ltmjyW66ucCbbD8epGkTd9y1SdYC9Kbd2jJf4WmtR+dHD0NG11wTun+/l1+uiR/kq7x&#10;WjysC1JOf7Zwtf1PWpv5ckx4FI77Eu8PhBeZV4fVGabzph99yQjULbq4kv/hqxlfNzPX5sbJmLJw&#10;Or6esnPzajEvO/ud4uqqX1u9Wn4EPl1xsobG4qxeK3v71LNZjMP68aefvKJ62l6xvmO86fO8Qe6W&#10;Vyx0PsDyp86MtEdm8tUe2u3x1/LHT3npl63hHruhsDJvPp34fGksLz5/l/GOUcnqsXmvx9eym/9H&#10;5Rav8X9CWAyuffe4feLivx5b5jXxP72O/wHdfO46F624IH8LX8+A+kbUwbF5C+ccrSXkCJ6B7noa&#10;ucF1Da8DkHAzuS6N0whgrjPc3/5998473mdQp6FlsN4V3sDOAPv8tk0NHdo72BCUw+seMDUhX6/y&#10;PdMTenllzXlveTK8+teA1Iazp2bTqxX9qeueL53rGBle9bNprdH2JK4OziLHE1Y2g2Pnv6YDoP80&#10;Xrfsrzy3HFryfNA20QMWCDoMT/pO3i1S2CB/F5mmTMr6C079wxfkOLKQw9/aGt0ZOOYk+iS7Mqd4&#10;Oo97Yt+njjMQIQM5ZwCFZ/D8oaswMufYC1/Hj9d1ThaHnHTo67rTce/AQjqwIGBAazJU3tVlBrcz&#10;ESva9aXxeguZQKe8zYD5TeQ7vzYJPQNk5yb625mjsTI6rr3GxjreG2ahWx0R82nslU2ct4HMlcFX&#10;8V/tckisrkvx9XrTV55nPtsDR3dSfkhcgvcWvI4Nt5z0Lbtp1e3gyf8SLI/NU4Yq0yUnfk68VYoR&#10;p3GxvPa45Z9HtC46Z1D/mTjHbvjAPZcXmdUFU94d+UaQz2hdpe4TvrcQj/4TyktcJAbRUU8+4HFi&#10;TLknXHR2chJBlVsdrUGwxcqL/ruD+6Tzen7b920O2ugl0pqBVmkzEFUe4klnnR4VPKC89lj9A5ds&#10;jV/tmt//ziv68wfXpIBSJm1gbBY9stnZwUNxZrJn8D2LGA9BWmr4oPcKlSfplckxn30Ns4kW+fBW&#10;t0aeWRiRZiFiJ+bae78tPosq2hW6jJ1CpGy1x+hsnUfb5/21mRnawUEbr12gWZm3rPbDObyNCQu9&#10;JsYGKp2wp9ClW2g9YX+DZPPlobcT0T0aDNGvN3lEhS4mxyap9aWtXGk82kB06LS00Vo9OzE5vLZs&#10;j40UfnY1sOX32IXkoyN52MYHmPDWFofv8tt4XH3I79zv7bGVc7QsCG/5CH75B+3VB831Y19DHd7i&#10;b/0Fl6zwDcgdAR7TXycv/urrMkOLXfHspLmYh3zyehd0yrd/CE6f+NUusG03fyduSj8yfDr2H1vR&#10;MTLwnYWR0DP+N9Gf35765k9/i73Uo9atEBkdjxDcED2qb5L2eHK/mKeeL6A1C37iVx2YOiWfCZ+h&#10;aExhwWTbt+JEz04i5aUAWWLo0kHunuyzQWjCz4nPh94VeupcnX/LhXaw83GDwL1AUvpJu/Qs0dDz&#10;F/RYckrmouOa2HX0avIXv4bEkWPFOZhP236pMHWfE0w4I+Ngb32/y47ucPqJreYtCBPra9v2FYlL&#10;8bP039BlmtonY6DYXrmWjfxj37eKyBPbEzsjA9vy1dAd269d93jLPWds9QrqxRN23DU6ysHjlmvk&#10;k8ZHNuC1g3ffs7z3iMKUwfzIftSb9FvXxkC+Ns7g659fQTmLIEou7+U39rh57phzebVs/ZdaSbHS&#10;6OG6XlpznH5yMO74uHHUnc0dvq52wj6bpPsEt/o/yNqD2jox/oTKdMn1qCsH6Yqn4xdxQYu1Q056&#10;vvVGev+C1PO9Tjn21f5tOhaNxdIeOkuXvj6KzeaS8JsNTeXkaYuD1fMt1wXu8Jy+LXd7nxuw3NQD&#10;RxvtJtAubMcWZKXTp2xifvW4WXl0OP6K7zsxj+nWzmQA9UtlHbv+khugpK2OjuT05GbbRDqlsdPn&#10;ace3f4NHDp+Lbk6kR8Th87Rp/InGvZE3Y3WxzKY2gsiK3tX/hZ7r6V/nt4aHV57e/Sk/jZK+Y9+o&#10;QVZ1zRO/xiQWjj09e9k9egD0nk9mKM92QH0tPOWmT6B269l9vmm1nXiNv4vLxyeO5wbWyJG2Tv/O&#10;hiF2KM1PALhoeo61RTbEPDnh6bdP2SCszKG9Y7CauHLNWHTavemj0BqRp26ILzriXZ8Zd4TW9Mm3&#10;7/kG4MXfbCJW3/06OjUzX3Tej7RtfzYe6n/pHStkbi52jE8OzY8ZD7D/2s64YoEe+MsT7+rEjz/+&#10;GL96InbaUfTVXfUc7vps+aLFvE8bydv8yRufwsVj7Hf75C5Llmf9Hzq1UfyNZkSobNqrfeXfbZ/p&#10;Azzha1N3XqU8ftp+hAzWg1Y+17f+iYvIZ+4/N2aOL8hc+yTG+2agyjHyKDtjg/GTcuSlk/QdD+qf&#10;1LeVdeM1g7HC+kL/3XWTmKdP63TDcnwUSVueLuijJQ0/4Hrq4J3XjHzNeI/NRqaf81vkYkl7B9wQ&#10;2fbyuIU8lT26947o4Kjjc+OXeQH7BrkyJJNAgcqU01jHV2XbsSab7wMGcIuTY+mcsRZdEnqxd8oG&#10;f9ahDu20v/guy9JIVqxRf4rRWGhkkLlAzPwBvpw4Gppjj/Ev2c+0QoHSuR+6GGLkG7sfXSf5+kZ7&#10;8zfGyLXnRcT6yMTGQL5P43REOza+ZStiZKTJG3rNQHL6lSKctOdhyziONW6+8Jq+xj36S2t8nRjr&#10;DaSHKD311xOvw/tZz5amY20Cf+kfGr1R/pz/O4enbcs/9Kb/YqfRys0Jupbqe/jBnY1i/ifP+n/6&#10;h33SlwxrH2sobDoWT3r+bKytTbp2jFg+0lDUTvQ8Pmfkrf/b5ml7Pn5M39r2OrwDq8e2AZvWzJOP&#10;JijP44sqmbTNk98bJA6u60J0X7v3N9FJujLniL/PK7yScb3j82u8mEJof0y75e8py/Lu25YS5yzU&#10;eW3a+A+5KW77b3jL/+vMVVcUdbPpD/k6znpeE+oICnf5L73KkK8r3bnx2pizMi2O445nnT/Hclve&#10;OHGh86BQ+Jj+sT+XkfaJLZb2yvC8aXT7APQ8iPSE+v/QV3Y/4mhB+ZVRXHbekWDft7tozxuJ9Msn&#10;kjV+G3/xgTL+5RUIG15fgonoO8e1/rFwytcuOV/7yNtyePY6PLaP2rTK0FzifM5f2tpvj0urxajx&#10;kHtpbEztdctQ9sg7dCfmybx4He9rP273HuneHlrm8G1/Y3z5sOEbmeQB+SDlrF0uPPuFtR/brUyL&#10;tz5f2nM965NoMnNG8fl6nxs4zwOI4Vn6GSctbPmn3LsJ/CW+W+553HW3TJwS6zNGIMPK7And3iQm&#10;Jo0PAtRXb+ub0xc6b/1JunFO92SCOButwc/f3czRJXYJzaWNJ8IezFqfyN9CTYtU6DySR5Vjs7nQ&#10;Ris29DZ+5ElPwJck+b751k8w3OtHIf0Z0B8oW6uwDVl9As/2own/w68d//9WMeP+/wTIunHypMOe&#10;PhcUb3RkYyD7ax1bViXr3E2l9HQYSc/fGnkdp7xg6uLfuXVkhMC0VNqwZvrRi9qyA2p2VQESGMo7&#10;N/nSuZ7J375D/FM2CC5+qFx0h/5Nexw1qUMf3ZFHoHxu4FaE42OTJZt/XgGmjAGkQee7BNLX+U0l&#10;6Z5+Wb22ksRglU/6GnQDaGV5PW7Zyhf6Op8uFLNDI3B0uTc4btqvtCpPvkzoX+FjNmf9BtvrYDhs&#10;Lj0aIJH8l/wIfWpqZSH/BUc/chkU7UQwRipKG4hjW3mfPqWihQ6/dtIQPJOvmSyoSOnYzgChvgl9&#10;T/9eG7fBb3rKHwa9Ri/ble3I3AzA1s9FEr4MlfoiJxnxRAx6lM5b3z/tP0xSAXKjwbs8jbQNpQHT&#10;RwtKKa/h/jYLL33Kb9ZjKlPlPATqy3MuRDXWhGg6GyS2nFuM6u/0tZE9OsKXLxauxveuQyk2eh36&#10;DhuHk6RjRHfwDDaHvwYtOoSuDgZ/v9Oj03wXfb9J/Z6Fl5mANhYehLfejdyn4j1keJ62EU/C6kuW&#10;JywtaQ8WRXnmLa9XOuuzL23CIvJzNrV1TKCtlfoYRjPpnoG7ax8w9EeWpuvM5L3JP0qokwcGZWiI&#10;sDdV5ZR/3uxh6AZWtkMmLeLDQI/TlQ9edY4hbShvB7Xl94jlPZE+8h/jjx2iV+rn10lb/aqvGpTC&#10;ygchk1aTAO152rpcm8yrRwaiYHAhj1wN77lsmr5C+8De6lBppQ5C8cT+z/kNJPIwmEU2G3qO2gyb&#10;ed9nIYMZxCvfADy1246NC+X7P+lPnH3NsDQ00E4hRFreImjbsENbe++1UDZWLSLCb/7x9fYX+Eof&#10;/UcW12Bl6zWRI5u0nUyrkwANC3MGAc53MW9pzuQyxgooD2dsaBA09qgcsRUQS65LK+2UMvC2rPPq&#10;H9xv8rfp8PFccM3oadkrH7zKFEW0nTtpXF7y3tDgi0Nvj2iTHS2wA8ZbPvaYBfKmJZC0uxayls+T&#10;h3O+mzbNQtQvf/q///3ff/pbfvOOTf1mn7Krb5nma2l8FVlAF0Y5KCAPb0BHqY7SF+ivPe7ENxOM&#10;KXMWEYo0NtqbeIxdZnHt9KFM+6C3dKddxntk2XZazMxGX9LJF/4k33zlmXp9gPS2IVOvYIBbh7le&#10;PnM1+cZyUy/wWiCv+tgB/vHr5s2CHn++0st1XL263seVVxyo87Fd4rZ8tdNj/rZxu3k8C9bRPXIs&#10;nVCpCNoWurNHj+pA+kp+5KsdK0HesqtaSg3/lDeeVb5j2SGd0sYkRyDUTkF4+Lt27jjnw6NyFGdk&#10;qqC/8eUNHEP3pj/09Plij73GF2vjX1NPZqHTWxLwH+LLd+WRXvtk/L4Tic1bcdQ57c+v7+Z3NeGv&#10;TdXVbmysPZZRCo/Mjkf/y06HcvRn+4/nBk2pfLR2HqxDuHmTvwGw45bnpoAyRFjero0hhc36IbmS&#10;L7BYtbDl9phSyXqLv3mr6o6DBm/kxQuMjBMDw7/JlW/nR3AWf3Jfv9/yH5lGH5jbHjm/Zbt1Itek&#10;jx8mZtC04ZO8jhvv9p1PjEOOCsi+gcor7tnlIRoePjRXb1antpMhFs8m/5BK1c4+1apy009hZa/+&#10;JPGAH0BvaboWTvofT8z2d7CaljqtbiPuP2W/ji6Dn7hl69YZso+8u/m7fWvY16arjz7JeRf1Mi4n&#10;X3UPUfJon0rfgkKgG0fhsQAfjPwji2tybt+h7tFZOy6tNkvQbl+45R0Lx461t3Ypf62L2cizuEK+&#10;kKm+xTm2s3EuXrSn/Uu6J3j3KW1jYfNpOPpFN3EFpbpv3Ij3fZMSPp3/HbHQBHgm6zpfPWyUmp+3&#10;T6Vf2h1pcNseH5+szAgoS15jLVC82A6Oz08//6tzOzarf6vrxKd8m5tkb78REvojvuj4IvFVWbZv&#10;SPrQpcPE3fLEF1Segz91V4xOfyIfbfG3fYxrPMQRGmTUZkpX7qvz6ki2LO+HbujRq741HhnzlnbL&#10;JsErttGDs+X3XPlvvpobCJ2/Avx9M4o810A7TF796s8/T/tE3skbuZ3D381V53CUde7TOD56bln5&#10;c373UU14fE3Zocd2e70+WFlcu4Fzbckfs5ZAh4xrL5n5eWyuX2wdTb01XgAzXnK2OjpXf4yl4BhP&#10;0yl+zecpx9hvdNonild/x+1fiNIxTG00fCYexM7IYZj+VXTSZClr8b11tTadMb2Fy1v/D/mN33+1&#10;zsMDt/7G02lXThv/c+dMuaHDeIosmcfzhXUzfWQ4lh8a0vHI/RFtG4YmOc1Kpx5kFaU45Nx6r8z2&#10;3ytj8zFciKpi3eadVJ+V2YjsHXpJXP35zfni5HTOY7Ov3OzAWK+Q8nsTiqwpPzYOi15vkUtOUoV4&#10;+W4fEaTeOHPl3W3CFcc08J+2VVn0ao+m5esAnbdNkNQ6zQfHbzNeM7/JAx2nrdnSK+MbWgwRWNuP&#10;7OLzpJOjH/Y5PmPYA+Sf+nJuFDq6rw7Qlu/QHt26tnvy1gZTL47uoYufsvRYjsf6zP8Gto5KvMfS&#10;gyJPP8RWPgA9bZNaK2zF76w3T77fx10b1MapA08bJZMnBEE+idfSGl1bLjLLp5vy1rd742pkIfvY&#10;dLWKpjra5O3NYrVVaNDd+T8y37RGu9fS1q6Oq/++oSAsqmNxkk9O3MgirTLm2rE/ZwMH5Bp0TTjt&#10;hnyfH3+c36aHBWPlcFSn0J06i++hVdyhp70YO8qdfDykm+e+y6amdqHzopQD6LmBrm+EsjxczmQT&#10;D/mjd+wODxw1e06Pyq5U8IN1XZd/kC87LK7j4TFERpfLhidx49Wlcz5bWhPDt6xLx1i4EcGmqUbW&#10;EdVjMnfNP+MX8gLNuLy9zknPq68CByrtKcP/St9lRobqmvRZhzx2OvaHu37kG1Bdc9w89QbO5i9O&#10;2R4bVq4zFhnbwjowKl12bXsaMZTp58hiDWb1uXQICfFgXDtPKC/R0c3V4rb9W17HJnzx9NXSXypb&#10;1nXbgpRfexXnIWc3sG/TN7vlw8ufmFx6O7evSavn1Dn6Lk40Kw3qkxPscTIe34eGlLVbzxV+yMS2&#10;ZHnCk+bTFnHpyJ0b4D3Z3TesqcOx9xkil8zK+6TTjMjUzc+5aB1emjd/bY4bzSLmGX/JGx3Ux8c8&#10;KPTi5qTRKVpQo3qPgvMTXEP5qYcUMlqfXv7m8nj69I1kobOA7tNKXT9Lop4AoFU/RW6xgCa4dQ1O&#10;/sAVKymD18JTDjemoHdt4BPg0JUOSu+c45MmYiC4RT+Xv3dAg+z117PQoXsOv0liZfkthNL9rcyk&#10;X/lP3i/4F07S2Y5Mu2729SpwGRUShHx5MlIF8ymM/Ws4jRN4NlBNOF/otoOzQfOwwgpj80/DvK9w&#10;Rscf5nD6bu8c9zccpCGDLhAmC6s7nP3kpNmu0VaWHGOADcXQzwbfLp79mrsFVEiDgr1z9NdffupG&#10;8N7xgB4ordD7Na/oeELzj710kNcA4SGPDrd2TWczne2TwjgVHTxaPrZa2HTX8q+JqYHMJE76GXhP&#10;4uAqW6+VNj4GFCYFY7cn7urXO22iz+h1dI89Z3Ki4YoNQgN+oiptyI1jo9Hio0l79YQb+6Z1CGom&#10;qElvB52JQAfQOmkxsPEWgbziB56OgAz+8t7y+qzXteHIESHSwWdi486gyLJ+Xb0W/3nd34Ime6D5&#10;Z9FffL7TeIb+NHxv/fykMRqn/Cbu8dhiL2vTRGDlCk/8tt45B7Vjji6lvcbHQSvucpTWWLO4E/2r&#10;x6eM3AI7iNhFIhOy/i5WfNi7Dw+lHo4dyvyZ/jvnBqFP4MEvAb1edYT3TBu5xWLk5unYvhfK5ryb&#10;wDqq5NWWSTcASdRxfWHt12MS3XEkxvJfaJuUs0RJaXgSemmtLGPjt3oszlDJ93HE19/G5ksDk6Sz&#10;Obm83tnNJU+6l14IBRfdkf8owH5Jb5kc3+Vp7S2/be7K4kjxHtHr+citgTeo+HQWNlsmOi+EdK6m&#10;bS//SWh2KMZeSUX/AXTqAnPqtXZHLGkruzCYu3h3kaZF+KU4SU9cIkV+A1v6ODe42clVdasMFi5m&#10;89LikY0/Yq8sK1f1CdG9RrOf0DXB0UaQcWMc3t7o0U2PCKkN1s9s/7Y0Pz+OERqDKbPyv05u6cN2&#10;YOVCS32PxYbIlcfNdxw7B47K9jpJ2r19EpU9OlCMXvJ9NiaW31W21G67keMJW74D8JMRiqVZmY8M&#10;q89V9pCpfEnEH45X2aDl0/byyIYWnI8ff75oVw/+yMe5NkQ/A6QBfmdf/b80i5E/ZUHb8Tub9ymH&#10;9sqhjOvhH4lyvrLTiwzKLign9hZ6HTl2Mc91qk/qMJnotJj0MXkeW5V/cHsMSvEibzzkNqDcaYx7&#10;+OfTf3ZJnJQwfO1E0sC2I85nsT0TwGhB/y6UkYlAQW+dTd6UxV88Dx198jzBQh72vPWsXZIPhzXQ&#10;RsPHjU8fq8DYsm3ruSbTK6AFjAVWBzK4aXZozrGeSFrfOpE2g+3aliRt49f1Ey45a/vJe+IM7/g7&#10;E1jq1cpHD2JN+VuuXsdeUfxi46y/e9Pj2G4zh/7QCdngjS4WiS0WDv2b1pZ7PWoTxfL2k2zFJ9oK&#10;sVbfHjvCWV9I6s0BYTzZb3mtPBZiU+Vi0zsW0B351v9upkg0ptDmoV14S7ZJ60sXxhWqyYxXp/4o&#10;qx2Sp0rR5+aH4JPo2BUOOfW8kbayuHrycg3W9s6/zQY6WJ86V2ZxNn6kL4wsI8Odf/t3bQd/Jphr&#10;F3THLnh8STZl0Ke7cemHvEJ0YHXe60ldGiuv1D2f441PLmDxbeGnPMn5zTfign/l6TPJaWEvafmr&#10;xSPTV/oZR8Y6MDSDQ5/eaDBxsjizoRBdgs9W4pGve7Ni6NhgxcAbO/hPLLTsYQEfLD3yoDPXZE2/&#10;kHixkbeTcW+A8uo5eezzHn7oLK2rToRXlT76TN+XPvC0WbtBhZc8sGXl0eOr86YBR9ELd9rEoveL&#10;DPqfHk/bLkN7099oSxrQ7isPT972nZtG98pWnwxeccnv3zGgPVxYedUpm7+ur83s+Htpd84YO+kT&#10;Ad5kC0LtjbfNdGWV8Vn5uGj52PD99debP1pTl8d+fDf+F2NjV3To8Wtu5kvupB8f7E+MyAfLd2WQ&#10;xv97064bheFuvTS+2XM383WueHxJDjcoOka96iCO1AFt6i+Zm6+O+ICVw9GHHGDlIUd9VBlsgM8T&#10;AsYTK5eN/AX0bVL6DVY/OeGmxYWLV4Tr+Sm2vOBddYEYyW9cxsZkwJNt4C9v9thxivS+QSb6ts+k&#10;y6GjvL5oedzt+vgejaFzZDNieNhCuZGTPRdn0yam1In1mzozPKdPnXZfGzRt1dKuQPlamuJ26tad&#10;tv0FXBuwO/6jY8cuj6dupIGR9Sifa2PqidhmlwYbgPoiR33vE9bG5aP8kV36yr9yL9+P+Y1HfYI5&#10;pNjctmN4zE8Q8PH278qpg8ZBfNmx/xEDnnZ8/abtRd/NPF+n7gP687Fy5VUlo1dw3dbpjWHaidaT&#10;yDQtk5Lxe9LpMX4aeuTa+lUdc9NGJGOkfLP3bcWRPbEgUB/wtE+TT7bDjFnG5uiPXRL34ji2+Crz&#10;T3TD7sqDV1kj/xNG9ulj2GD5lmbKtx1IAfV/fbdjz5g2GfkwHxsemLZs6smmbfxFisEvs1PulNe3&#10;okO/GefQgf8wgRvZgytP3NV2qS/j44knfdpzU/Qp19L66sT6Xg9tvKe+3vxuncp7Zchxy46dIkvz&#10;xhe7QSpv7DvtDT7SlH3KvOPTWBtK4nCCd2lLazkngdWp+ZP0Jn14GvtN3dEWuEkiBVtWOXWr85uU&#10;7MbAg87O89CpnCeP75Qp/eNvda5PBscAz7YKzn4epH/3FD74R98woR+c69V9xysTDWMT+FvOOTDH&#10;3LQ9Vg9tgb8QOKSL75wPGlP0SUOr3PNTxPPVBwQOATjrB0O9oY8HKUN48ZLDPjz8Tdq0X/Oe5Hm9&#10;9OiINBn0Tb+mj1ndp06MjrV/6LnpDCxf59WzeiV2wnvkYIeJPbz0H+ywetWuicUpP37txfm6Y/72&#10;g6zlS8Wp6xRfnUdl/fnE+GUCKIWhO22VNuuR0fjat/BVpynCkgW8xdzIju+ks82YOzePfTU3vskp&#10;XtvClGtbEfv/MP1v85O37RUafDS08n18t+2edltacdavOV72IEz+Vxb0l0ZxjhLNl3lgyxvndRx0&#10;dJLNjz2u8XKBZtMPnvZkcPh2xgpbpnmPskVMjD3poreb1fLXp8qu7sVJOe+3M74opNze2DgJI9vq&#10;t3L2eGQQj1f5LfQHx7UnOmDt9aT7hgR9zgduXJo24cbYdq96+jmK+v3k47H2OvyaU3rTd7qJ4/dg&#10;5wuLUx+k/Ax9NghmnPnE2VfW73x4816PfkIwk7nUZ14UBKFJPmc9jv5xaouu3V7puGaf2jF0hsJg&#10;6S5eQdrY0rx0xnJ0qj9DZ/0qZuqjo6pN90Ltmj7ljPU3BuXVJ2v3wf7Nb+1K4Ylf/4zexmq/B/Yn&#10;/mP4Dd5sKK6eENGq3/YbbZ2eToHwhN7h+0gor3wxqo9BdtOCsw6EPvnOpoNwVqeGQRuvVuDg5QkC&#10;HUIHHg0bY908uZigshm7G8DKL585Py2Oi8DK8zxKN3yRNg1lAsXALcAwmq7VXePfJ5HDF74NBK98&#10;8BuE1mP8HoVgUm5pGMSaFL4CPf1txxmLFwXdjHBKQwcvePpaiXSys8DzqlOKnYa+FUP5F1DBDRJM&#10;xOGYGHSyktrxLncXbwelWAfiraQ3kTY8D7L8v3LTz7nquAMGPPp6SpuN4SX/qzMIcP0xrwox6DFY&#10;+CZPJ//0r0zS88dmOhVApm7Q6ODImeRPj7u5iiRwU8YrjAxCPwVJpwnEnDSyfvyXu9hCAw4f5dwC&#10;GnkrG/mTPhWcciGAX9Lo0kmapFw75xeye02yBYl//uOfbUzGThPzInl8ym87kONb+fd1/R3aF2+W&#10;PPpaZ1wZKlQW9Ba/9FuKYwg8Dtr8oZfkwsSaUzbWCRpEf/gYBokLdphBtLzcbQknvjNJ3Yk5+mzx&#10;BLzy/4fw3ESBLGZeAe2VffOWHx5Yb77rWjB+uARYpC38OH6TRZQLgrcDvdEp37HFx8h0+p+iqgfd&#10;pQjjynF0r5wwyOOIb2DrQwWVkHRpNni+zWZlPXBojN1u2dEs3dKSjkAg13DLf1Kub+nisKB8Tm69&#10;pIrRxMWhPRhJPdcwhi/UoVO5JkPxC9ruplzri3ZYu9x6nfoTHpc+MaABnfjpokZwLMb981//SL2Z&#10;OtjX8iUdg9ok3+qQ1+QrN/GWvPhDG6I91XbRTd3DC29gwtgndNuuGexK5Rjtgv/8TaKMli2d0Kh/&#10;YcvPxxG9tZm6/GsW1vFbHeFUt+jMBoUcfvIEfXyBtr7wqyyeutbuSvMkKrjslHO0lp50gE8nG+fa&#10;QXl6FHKofLnYMpd8sadzi4FsDrQzyv79H38vLy9B5FwAAEAASURBVHYO1iUXWksPPnn2iFYXB2NK&#10;C6mu91Okg48+X4M3+ZEdL7Dl0Sdf9U6R2is20vZsH7U43QxIDExbKy4iSIC88AH58HS9A38bv+rd&#10;D7E5f1aHYo9+qzM+s+AwNxyRZeMMunyA/p7Dadsd32qjfdAwwE5Pk7qVckkD1uC/yu+qPwHFpSW9&#10;C7vt8fQpYkarNn7bWKf/1L8pu/QjSMbUeTNKCnTSHb5isza3oBZ7UUE9Cmo/7edDD+zbEoqTr7bJ&#10;Y+Lmk1Me2J8oWB+sTZRpG3d8Ix20bPNckd8G/r0x0tSgrjx3OfGPaQQ5N6WEWmmUJxsf+Sd99Psm&#10;9OX7LE08Ni4NZLOm2THH7PAozThT/mq7FQosjaE5r4/UpHQjmDgF9jl2c93N1THg2DvtxqkXg39/&#10;3zpMmkVe8W9s2YXb957YM1axMWxzL2+poJuJCD3zR/5OvGLnLpjVbiMc/mDlbzuQp8T2KWLpm0+H&#10;rQdNzJd4SnQGf9oHcQ+edK+LpGu7kzv8jn/29WXkVDeJN75FaY04cux4Sj6b8cdbHxyFFA2g9YSl&#10;O3rB9XlBehSA38+J37WHMs7R3zS2A64nbXCG3KMPToJys6CxE259pTEA+G151q7kvmQjY/2QkoL3&#10;grHF+lKy+NAG9m06py7a/N20ucFpdO5Ni4fu6rikXZOyx0vfhHb8vxuzW8bk+WPGj6e5K4nKHgpt&#10;Y0/sDMGx4ZOPGK6bkugG0K++4fsZC8D76eO8mticxROQ2j0LkfgJx500a5PIIsb2Y+wPv2Pc5I/s&#10;bgbSBk27HSWr57azT3nw15auL9SPhdaFcUH9Aw+/D1kg3bFL7Rf/lUZ0QgdsPerYKQ2w69r2GBGe&#10;MuxXOa9yIzc9Ji8084dPeR1/amOnHZkxvL5WbPzt73+rDHTd1wmyaePj9JF0RJs86Bj7u962wSIO&#10;m7MTnxgf8e3qpt6uLatTruU5n9rIDtJm3MY/7f9yrd3DqzTafoy92CwqzgZg5OHP4TftQ/s/ZUOX&#10;PI7ffqutwTcxlI1YbwP5X//1v0Lptt3YEPUB7S9QjozT3xrXils3wWaM0jpmMdCNMjbR5YlD/nrf&#10;zV9vqgHabDYc/xgLzDjA9cLocfMcmWb8u2XZ3jioNuTr/FXn0JMG1keuyca+0hbmnD3YePHnxjh8&#10;pDeGFKynpuTK54ocI5Pxz5P+tH/eQLH4Ey9TR5WF3/pY+lKkTdweFWIfMkxdkD/1mF0nDly3np+2&#10;Tf0xpkASfW8MSm950V07bx1CW5qN1O17ta3j7/H52uxKM88JD7Lzp/zlh960O+PPsV/k1ne1HVI3&#10;p747Tvsgdk9MxE/Tn0dnT9qc9n3swq933W4MisnIizb5+vaDYHUeFp4/G58fYxqrqVtte4KLpteg&#10;i2myPH0sXsTN8yc0KoPZdZA/pA12/Pbb7xt7zTu2nPMQTP48CHHHHC5AvIJYeI4M6HqPfJDy9wbR&#10;1qn0ZZGX/R39BNsTlL9DXGwPH/xqr4NcXz54K1MOQffQwMqn3X7CJZ+y/o8dD6led8yd9JFl9Lpo&#10;RKeFpeUav63LrsWU+rJv4XuDGxqXjZU918otwPeHrvOb62LMEY9P6W88Dbn1XU7Lpxxb7G/ako+d&#10;qNA6n2v+xV8iHmysbi3wE5AOD41aRJnA9sXOxT3YMbe8b41d+hCH/ofeqV/w8oG9dqmOp/zaQ5p1&#10;giANvmM+XctxfHykv4ts+wSxPHLsm6Bct2yO1Zeg4ad/uuhIC7T+opV8+rLxboRb66jkR1Z2BEvz&#10;ooV3PrVXjtsGLa6Ff3nml+yNvvpQ26XuaHfBP//xj9jYzV5z49LG1RyPD0L/DUS2k7NhTdVG08gX&#10;PnVr2tn4CKu1ub7P6+bBh6x/f/DWRfLlk+iJHmu/4cAeaL6BXF9px06bv+3+XmvvxUU3WncsfMrD&#10;bf3P9dp3yz2PE5vTvlD0iVu9opMxz44xduydSK1fkh2IHvmOR3Ic+eG5ofI0QSl/rJr0/EfH9xmH&#10;ePOl/5OnrPzYFZ2nvmzr70waQnfGPCNjYu3UMX3BbNDkDYc/eYuL+j02htvz8j9ynry1yVN//dYT&#10;Nu/1eOFEjZVDGr+D1a8XX/hCjx/Yv1Cf0c9c984bW98E0J38Kee8deWQ0aYtzeaRJ7rD4bZugIbX&#10;2mjthAN8uAvXWyUeaZv3PKK1UJ16cdLY3c24+XvyWvweHzZ40oJPrYmLKWH80Btio6cxNmjcGWuk&#10;6WOvqDo2OHoWJ+eFIHHxq+2Xr/U5fC+eLzTsqXgSXhtnzEGvvjEsD5D9kpt/f3bDY8uw8aHTec/Y&#10;o2mxl6eKQZ8CjtxkdlN652fZE7ImBeCDrlXHGHy0ac34jS9yLdT2x7Hanxk/TR1By83FbEq3zi+T&#10;1lgogREkub0yRnvCyrLHZ94Xz9fXm8lG+4mMf7TBu2O7Lf561D7/HrDmbRmx9TlI2zZMbuUTX6H9&#10;1f/zv//fvr1ihX4WZzSvwO1m0QnQNSTBomcDhxN2AVEnBjTcyrnDc8t84+7FLH5pVOT1Vbs5zmRx&#10;OstfvFJOUIS+1/P+66dMAEJzDcFga3P820E8hc758pMsAMCmVc+YaXnuHXhedWBSqVO2mN6G8zBq&#10;55yG7EOCpQOAWFzHRR/4z9+8nd8SNtgJrgYx8N1385ojv/e7T8uaePyUyY3FbLJVPvyiFMfQ2YLO&#10;viLYK4lVvw6cw5vuwHXtzy6xucaDjjth3w5AGpBO5pXPBBgx+fjqsPANoaZJd9c4/zpnm92URc8r&#10;UjrQElD8VFpyBjrJTXzQF19Q/Uxm8ufOapPo2jWhrPMD/GwgpmGKcWpLvt5OeP2JJ5nFlDRlHDdt&#10;FiAmP8JdtNsZRyev0LaJ/3Mm/ilWfl4Py+d0+fvf/zF0jzxol7djqP3t5E+6SaCYFKM5yb8GeHlJ&#10;QpO9OsiMT//5z3/UHuJbOv1nQDN84NWm4eUIqiN58lk52XKBZCsjujbh4X7//XcZWM5rueHwzf4O&#10;2LMhKr+UQ3MHKRft6jX08ViZ5Jdnj4vNnuMXefv0bSlHXGX51KBr/bolO4gKfwNsT7bsqwDlr3wW&#10;aBoTD31XhsXbdmnpvh61D3hsbDbeguSa30AH5Tk+dW1GdHozgWKbxYtu8NnV7y97BXfzIrPB3dJS&#10;L+jHJuwAb+26OEFuvV67lVC+sBPn8HYBIaeFI0r9u/iOpQm/9XvKh3X+Z8LadqeTkYl/9libelvC&#10;xhBa0iM68fLZ8rlxIpOVttknbdrs1Mkga3eBzVQDjQ6AxEBstHzYVDoZ/5H6oQw/bVtnUYQeFkHF&#10;MZW1Kcrz2U5uXbuByLGf488KcL60PUtLvUcTqLfylJs6Y2I0N/vo09hF/l/+8pfiwwMXr+ta2tTV&#10;nSyOv+4YaPylLRpd4onYCc8dxFnEWDl3YRd5dMn5e4A2O9b2kRk0to+9lZ92X106bUpjND40OH3Y&#10;7KmjdNfKlocykRm43jy6shU850uj8ZfYhespbIvX8Nb+Fv7+9c9//un7H36o7uiyOx+hwR5kQHfp&#10;P/nq5/bJ6eqQMtpCuOSAK+bYRT8sDS82d9MP+DZP/nQBiQ5iMv29uP3H3/+ZfuFvtb0N+LWFWoRO&#10;PJNyE4eevARknv5rFuDJ5wkJNxDg4QNH+aExZZwP/aln9A2CzKEXXvguTN8gT9s19PnYh25+s1s9&#10;stBtcZCPgfZ3fVMZ4hugjqKDB967YTxPr3z40w+x2ZZz9CEDQFM9vuGkz6HJs0As4ea/+GOHWzfp&#10;lY2N2ud7Nfgs4Gpv8O3AP2MvcsAVZ+zVDRblfI691Le2v0mb9qoc8kWW6WdnHDWxPrwnjscn4u+e&#10;4L7mr91WN7jaRnjqbl9LO11MUXfiXXtGADLwkxhVtv1Qyhbk54TcS38y5huPPwaTpYzr4tftR0Y2&#10;vIf/r34i5MC2RxftCDAbcCQZgCO/Muf4r4w9QNPUP21KYl/91Z6qz3Sg3+iydMZXf+8r3405tS3T&#10;fnQsGv+b+KlfaI//6KwPyOfErbgX7/RrbCYPLM/auilvv1bHqUd33C3WluNHbQOwgaOOLy9jK2Os&#10;Bf4E8o2hyTVtu3Z3Y5Yt+HSgCyB7ceJ2ZZMsJtiSPNpf9a0/X6Luxa7GXMZOOy8QNCkS/0ybvPEo&#10;UV1R3o1XZGMjbW7bWm1lfOQmHGNmdQhPcwPy7kda54uxv+OPf/6xeGSdGEh7QIDg0W3jBV99tQXf&#10;0o3ffkr7xBTmKNpr5dlTzHXRJG1mx2+J4bbT4UFu0DY19OmkpqAJ0PA38urDp/+Es1AMePmg374q&#10;52JBPOkDxDCQ9sMPf2691pb9nKdSldfPADFenvE5OviuzvLXv02rHcWRvitzxeitfmy7gM7KQp9N&#10;/yztxDj6+tNnfOCvLFo2Pv/+t79f/Sp88tJxcaLKm7G5cvIaE9HdU8jT/8Zv+dtx3NpXf6Mf+IVt&#10;8rpntNlMGZ9vv7U+MOMOtEHHBOycuBbTaMG12RXkiwZ8uENr8A6J2li8Am2oD5i2YMY6YoR9F881&#10;2dB1xN95eUeO0Tv1NH/mHuShL9ydh5AvhRoDZNkb2K0tsDUaf/7zD+XrfHVyvh/0kAGtz4eHa7YA&#10;cOg+9hvksdPki0X6kF9soQ0frE2Hzz3mWP78saAsuuRwzn90QVdsid9rbSDX0tUp/aq2OMbo/BO9&#10;H//y58pLDrYFZEFP2zljEX2SRUkb/pmblw7MsU/P2OrEeH0QGcDW/c5pk4+G/kE/gTY/T9ssjG57&#10;D83p49Ftv7wOSKYyswEzfRQdF7pmlLbA2GP7FHmzmR//fCdGxp4ds1SG8QcZ2FY9Bq3H4bW+Uv+1&#10;PysrHLwXz/nSlgfvLWhjtVlidOy9TxDDI7PNnpbasuhHJrTX90+a5R8ZJ5+vx/Zh/kS7zj1AIU70&#10;I30TVMouoNH2tLFKxulj6KfdIZi1tSeMDycei5dM/Yw38cWjrXdb1vW270tj5aabc3VkaY7/Jh0+&#10;e/7irQfxjzrhenHVh7ETX7LxtB10ePoBPhnEvL5avNoQBejSgZzKLA95ZFtQdtdnjDXEuRYGPMsu&#10;vuPqt/3L5m2d75w8ibu28ZR5yg9944S2cZFPyq43wZdOns1fGs1rG5b1tfQPtXliSvryRcu488mr&#10;5dGFdz7KrszONzaXh7ZZvs/mo7n5M1fXdqe9PG0OHZof+VtvyRHaZBOP+qqVS72Hm6/auhn5qv0f&#10;PsIbkI9Ne52jdq7lmztyndMe+Klw9HW+ZZ2jB9B40ll+GxfNP3HUAudr20Tybz2R9XXW4dVHMbix&#10;hCY6s4aSeD82fdJ7PTeO/SmblDZStC1AvDMH2/8zT1CvrNIalzi6COz8sxdf+NL26lv1MRM7dztD&#10;bjdm77waTTEVFSJD1qzjR/Z/l7raMYi5VNbxyUxH675Xvx3ep0t5nOhTpn7uJl3tfCGS/x7ff0H8&#10;1ntyXuPvIC2NRhRhT9oc0xecNNcRs+PdHbdYC9OvrS31Ea6LGxsZm6LPFurGnpNhbYnv1ikxsNfK&#10;bJv6TKu8oen4Cpu36epZ4eBWftXr9HvkQHvL7Tig8p2NxfqRggGbeX1b6NFbWsvGB/7o8XtgDKH9&#10;XLzVb+cojf/wevJfenS56mf5jm+wVA6I8d8D/cvvwZM+PBvaO/4Q7/r/KNw4eNJps8BGX/DJE++P&#10;4tPaG1rrH2UbG5GDnh6AWX+0XQsyG5qDtS4fP40/0w6fJ4Fdg+JOeJbe5bPkQ1H/NxZaIF8bh+Ty&#10;E4JYdI3i8F08R/z+CGorSEfWtRn9rrxkuyYfWPl7ka/aIFEC4LzmN/3pi3Ou3i7NFs5XY41NIs89&#10;vj08joxwnrA03tgqPEo/sTj1+ZZfeaSMvbR1bTuDTyzp9AF6twjo4nNDYmYD9sm0zkmD00UCgxsD&#10;tBDjoBJei6o856/kcQi9/mZTtjpUDJUQjATPhiGOCW4HSBq7Q1P5tr05tkGV3kpaMtfXKD8KXonn&#10;BA3y4C04NQ7wpbsWkIxWw8Zw9JP366c5btvP4BkqtCzST6MuT6y8BlnD+wpjxyzWnEFJHRIiHUAY&#10;YOfv9wBtUDtmwYA8aGw5nYLJwU/xn/Td1G2h03g1PQM48JTfoCilo/dEhU4SfUCXX34JvSNAB5Cx&#10;W+UvBj+fkxxsPi7sYKYdWCQ1EDPgEpyCFA3nT1qI1Wch0vTTmKyeMwFKoseID8BrPqUC7eTPo//w&#10;6WJgLL76xGx4dGB//C8OBufBO7GGNflmcj2diicXxC98rnQnDHldO7rDdSaVY8+x8w6GTeC/JyEx&#10;gz8bY3hMeQO18Y+glf+E2iOJ+Dyf/rxwjj2rS3BsRI5sQwifhdI49D2B4u5d9KXnZNAcXb9AcU7a&#10;ZkfbppgcdLK+GUn127adDH9O6oWyBmzuUrxkCZ3yi+xn6jnXp2Rt8qCyoj+SXk4jC3keHwilo3D4&#10;qQ+1wdHhhGBx2PZYZ8oc6mxLPXcA07/tY+rObmTTweLs6BIeIVo7Hd6V5wzskEwNcyBON4rXph9y&#10;l5XFKHQumYs5yKW/1zkW5821RTLxn/jW7qwdDq56cdGICGyxgx8DpG/fm+ANXXL4oKMOoaV9U75/&#10;jp5gzLEDsEza8d043HAQM78EZ2TNBCB8TAASOW2v22aHp8E5+2uvd1K3fco81fHNtC+hVVjdepQy&#10;g2R8yFF5w9ug1Aaku9/++l//1TzYFquAgfXYa/oPaZeNco7OftBq/RMH5PB/HkeHI2/LOtJ1bbWT&#10;W/Rrp+RrL+nv2mRgy6L1hE1/TXviRcrazrGwgf0slHO8AFl3MI1OZYgtnPtbGYt8vugAtqzyZHtT&#10;PvHCh2xDv7WXtNqkvr9piH12lddYWPkPz6anfRd76Bmo6nNIUlmPrdgZHW30TpaoalFD+6Tt0b+2&#10;/7NJnT/9h9+ip6sYs8Eh5naRLSIFZ3SsOBIOlC27qRu5AcoYZ+GS6+STLQo2W16Ns8iukleckwbl&#10;Qe7CZB+wNqg9Iy966O6Gi6dyZ0MyVNE+A2uT5ZZJ2i4W4bXy8tWActFd2fhHmU0/J8133vb0JPLL&#10;ja/MlpuY7ATh0Ktchy759Hmj35SZSfbEa+WLD2d8QKbwjW8byfMIQSVYPBcj/7TXo9c8de8JwNWH&#10;vDMRQntkLKE/+MJngG3OWfSKJfunTbjqYc6CFRvPBkIxEm/bPh9CI1OI+QNL92KF4n2xxR7HtH+P&#10;J7yGRtog9tYuHbrSXyeqS2TtstexMuzUvdAJb22mfqI0tePnlcmdXPNPx9d0w3dsBFe9g/Pddz+0&#10;7tKNr9cv82SV9n82EcmxusJZnrNwsrZnI+PLac9umT8/e+q1dBdL3uTPsX1xMp9lFtfGU+te2uoF&#10;VcbE1qtAu8B00VuMOX6JHlme8rDL86OfXBtZerAI9knbl4/6Eey2XZ5qb2jka6Lw5j3RNNdoiT/j&#10;gG3LW19rUpvOFsDG9msX8qm37/OUuzRlO4F/mH1+L8piFupkmTq2NHCfDf5pv+fGE/2PzeBpf9AF&#10;5ZeJds9PX+WVz5M+MqC74xZ4vW7sDF8ybLz3WLsmDs2tIjdZpLtb/tvwfff9tOPdAAqdf/xzNmzp&#10;/W1u+O28IDxtqOKlWqRHagwvf+nqBzkrdnAsPk/8jp+a19nY+EFZUJo5yq9eKTt+n/aPr/RRO16A&#10;p4zPjpGca8+U6yZc9NifxDC20L9pP7ccGsubLaTb0LCouvRz2nQxr+7pFxdcj4xDZ/jO+gKcjbEp&#10;29760Jr4y0X667GhNgJPG9A2Y77OzYmzWTrx3/ld9MHDZ2mqB8Ar69QVejc+2TH4YNoM8e58dNOm&#10;0bc2iDvRm35rzp+/VQaneKFlgXbKzKYx+vyCHti+D+2xDfuhuTZi56Ker0mXv/6dfmHGotNujpxk&#10;XLzx4fhyaUsLt8um0ttO5MjO7PHjj3+pXOy9ry6+y7Pr0aPyz7hHzP+cJ6OiUTa7f8wiZvqAlDfW&#10;mhsMcuNn/ODmb+0xEIfkBdopspFBfmVP+Y4tInLlPkZRDl7LrSwH19Nb3rZBRj5mp8EbGzufMd7M&#10;6cXq/D6ettL4OuWzgKw80m91HaeMDUv2fD2cVf5ZgPP2stgSrqNx6TwB6OnzuaFRYfGbSK6c5NW0&#10;apdOqIzewVP3TjebGD7xdbivjHPJj2Pf3fjVPgELj70Jt+376NY56rFVdT6MnT/HHvSozSPGbtBu&#10;rKH9lFn7ZsMTDeU6bov8gxO68bm42v6g8o+bkEreyKvsUyZ57GBMoI02Jl+c5uGVz96AtXEmb2Wt&#10;DBIAkyZu5qdTxofKM0Ek7FgTmjKVUZHk92lJZROnNr60t26s1O/zzX/lDQXakP2gsTZzbgyLzsa5&#10;NFDeOVbn4MQQTb940z7lrnwynrq0+i2dqwx9XmD5fJZzcDefS6YPHzm0Vcq8yScnOEeL8+ZW2qm+&#10;9jlZLXfkNv9hl6XRsi9fv5cHFb22m+Q9fI3P+1RT8o1jP56n86f9uPFcd3Oek1MGHZuCsxYpyfxo&#10;9MXrGS9iL4IHJ/k5rpxd06FvyvpUNoW/AMdauNeWPel56DJuwFwS4IfH+jIKXufy6DJrJEVvnjor&#10;JlbuyvQSR5unVNceQmfh4rUJXzi2zEhfOzxRkPLAEFj7VI+jS2P+l5vfs+yedwySehkCSm3ydSR/&#10;35jDiGvQaw1Wn5W6Fz+w4uiaMaSY0G7ko87fBS+y10l5lr2vgxl6/y6sfVd/5fZ8ZI+P8re2/uxN&#10;oMYkdH/4BY3GnRNw8lbWSRw+dCwfsZA2YuHil1QxuvTfzkOHRvOY6QvQmIo9trzWshAT8e9pvptU&#10;nKbfxHY8tqSnDdOWDU5ESx8Rf3nqNu0JXegpf3G27JeO0zaMHvJ37a2xFzpNQyt/s5U1/aX08d3U&#10;v1Ybfs+HTu/ytDrZfq9+l/j/9Cv0NTkZms7bC44dkCEjGLkk3HZsxhe+/ki+0xx0npgacVGQ7rPz&#10;ExkbM8617e/eZUzDJuBFFrj1UWSmy0J9xt4RvTbXvgV342h1k6ec8d3C4I9cyvy70Bi6ybSYtC8B&#10;/visrv9OjH2Jzqah9RmNiD7jnZvPhR/D1HYpB4xBB+7jq+xk1sfy9dpv7dkxDVLHH0+zwfm6haRC&#10;mMMbX67wS9DgvIOZ1AK/qfjxX2PJHSDCA0NyBnienEXHJmofn895Fyri/Fm4PxsBouIBOhe8FlaW&#10;ve4xZTQL4LDOca+ZYxwqf8s7wkGfHL2bLx25zka6SS0SGp1uBgaPnYh3SOc6DUYGeMouvecm6zr+&#10;PVr500HPAOSWg81MxnezBO+1I3nh39pLGbj0iAzOe9dIZBznZ8B9BvkzkRp+nzIISrNSAvRouZy8&#10;eYXuoe+A9wKdyaYMvdGK6gV3jsibxaVJG5mmvAGWCfXK1LuyMvnY65nkDW7pnCeDUcKXjxZWjr12&#10;/GDSRjaZXwD2BNTZzd8YrGns5RV6OlMTQYseBrnVM3Sfr++Bo9PY30hkB08XWyDfOqRidhGhdppO&#10;lX0NOP7k1bGN1HCNrI2FHNlNY8CHHUw1zh62j4yV/zQIPaeMsrkQv1RHsy12se8vunTBAV0xGzqV&#10;B42ADrj+Yh8SBmdhfZrh7M3jZCoD2GFB+YWLzsFb/MoZpKV5smuHLbN80RI7jYuo1zp32pLqtcye&#10;R3Z4wPJ7JH12Cqc2euRI24Gj4PHaVTyle6X0bobIq3EeZbetqD31YoHr9/n0qinTerQ00Th+LvJv&#10;fK19V5baIO1j08MG6af28kv60FvT0GE+I7rY3muozheajmr+d7CGbqGqT2ywX9ux2Eb+1oldbISf&#10;2nMtALT9T0wWL3n4PPvo3UBfHXYj2aTaopr2o3XQBDMxbOEELXSVUZc9rWTBaWF0PPIenVcXec4N&#10;mE3i56nU2RiU9+yH6BoqTesCqXpzbDI8LGqMjWeSEZlST/oXPGXXPnih3XInfQftHzPwdV7bhufo&#10;NxMXAzPp+KKHNhqgssQ3y8+gV9rKCAeu69XL+btrhwzC0KmuD7pLZ2UiBxmlL3/0XS84ZycLTrtx&#10;CxdveV0kyjm/8hc95VkgrP6njSrd2FFMwVHW58N7g8jlFt7BGVslvpKfPYbWVzS7aX5s9fTDVZ9D&#10;Znw3daKLwcHXT/lUnsTO99//UIYWnsaH3iBiwc3C5+hPts8gZeO2guwL59iYfONX+k0+t0Shm1Qy&#10;lBvd7kqPhMiMN45/3VBkfDELoYxUe8UPaD/9hTg8vNhl7bG/gUnvSHPJoI2eTbhJQ6992qM/uJB/&#10;52R5pmk4cDuyMaI9iVzqNSD/TBJHl1No8tQxghyoDmLnpO+m8Sxyj/7b16zsS7/tc2hl+FaQ/rTX&#10;9lXL6989jnjjO+d8Btjc/8DNy6ui4eCtfc3XIjUmqm2+0OrYI7kWPbbMjfzls47Dju2NP9rHtn6p&#10;02gJvoHVv7JK2lWqnK7dV6dZSJ3++1U29cvCrNjqmOr4R4iTGy11Tb36y1/+inrqvDo9N+dgTcdX&#10;n0gfOcSBq5nAStvPpPqOFpHDW4h+Dy6dI9jQxmPbnlvexXulZQE+TWRgNiBWrmm/tHPzG8cw5D0X&#10;oCdtYyHyRoZ+IvfWT1XyYyot2eSxrUUkfnQTX9uyNIDbXrMvvb3NwPwNXHTRP0GIHhrqvTZp50hw&#10;teHooTM36Uw/Xhtre/LX/ODSk692IdXGh769skYutBekn2lF9ZGuvPrqRk03XHjCVt0r72z66TNA&#10;xzCRaTdqjdMrR8aPDCt2du7ZAvlam7l2/uZ42jrlWOmDyfEBm9bk1p+4UcwmoifV2erHH/+ccUde&#10;qxp6Yvj7PB2MP0CLPp3TJOzg1L6h49zNEK5rs+g8/aJxTdreE6bstqDMzh318WvL9SE6cMbW6E1j&#10;tk8wuxmPLzN0qj1Lj1+jq3YBvecG8OY7Ljw3f/fmV3n8AWr3nFcGcYsmG8SH6tGOKVevlVf5mKXy&#10;k9uHfUanidlnWTcermng2eBCy3gRbDuGz8S1sYgbucR2UZreWAtj+I35bF55DSZf4q08v4O9Xtml&#10;4ekjD+wGHZ6zyRnvhMZ+Rp+Jzy07sk4dEg+hWlrKwBl+kz8yGFMYH2oz58aZzrmPHnTC3zxzAR10&#10;HcmoHLx37+aGTuk2RLUf2jA4bAWkjQ3V7anj0pf+0JYy/q9sCeCf/vVzHijwk0o2hv/ypx8i3+g3&#10;7Tn+xEKHvTN6uewUSUsP7WecffwwMSrzQ9c4coyus3CmnzF/vP0Pb30ztMZXdOVnoIx5vTUBOq8+&#10;21dNHU3/GD7A2GFhcV3zE91lt2zavrnJbjYsjWlsAC+MPOrG1J329+jkz/9CeeTaccdF+gNtorSN&#10;rfUvH4nlnUtPzCW39ZAPp352rKvePnjV7LlenOWJRtsl8jHwgeWNJ/jqq3nDh3Pj9kve5KOpLllM&#10;9wrj1RON6tjyh84KdVjhv7zobf536R5c8UI+9EtrX8Wd9PIhUGit7I2vVNlfs75QWJfCCX1/q5N8&#10;eqCrDQHk0ZZ6a5G3xv09r+79JU9PuYHNW7O8BZC+YkddUta14z2eWKYlefRjm9un4pEsM1aj3+iN&#10;xsKcj0+lVf/NfDm+5XhnbnrLnjgm710fxk6dp0cHUH8cnYw9klAdW259mvzF7RjmlIUbQX9X1i3X&#10;EAg+fuyu3MIVExLCq3Xz4GxbU5xk002/Mj5gY75OPbn6qynf9JOGbG1SWYPfCpK0cySL2OAjBCtf&#10;ypTGScN/4To/OpS2zIOyN3AsPvO1uPyjtjKNR3oGSjNI8NrvtErHF9Fh+7ptW1ogX117DD34YGnw&#10;7+/Bq3xw+bsxitbRtfQiZ+0SHDJ7PfDrK1hfeX3I62PZ9LJLEJbGG9ptp9VJn6GPlnFjeafeTX1L&#10;fnTil5y9ofvk3TJJ6BONr/zrm3wd3Z7lPjtfP7HtqaO3/IN9XddciajHvMrPp5BlP+Ks69iJsYX1&#10;WW1ErMdYdfWAuzZ03HN26Pz4BJP0L5VZXltucchOpr1+4hnDsTlYnjselDZlJn9wRqe2X5wYaPGc&#10;788/plDT92vHmXv9eqTbxPbQvsL50NcvRrgzvxQ7o8vqo8/qefpkN/lpHwoRI8OV4N9+eOX971wr&#10;vzrgs6/Mfn8eWCPbfwJ/JB99rr2Hw4sc0ba6+tmVi0by2Y+/wa82geNjsGm9OF/obLxs+l7Dd856&#10;KOwNd/z7rHNupF2e8PuX8SHbw/0jgC9GC0e/LSMvRPaysYbX4k8+NjfOIn9Jt817Hrf9v/y4tELS&#10;OHdpr12UrZ6XrGPflWlpT7UauSpzVJn27a6Lr2WW19Jw/FrlgKjRKMIRcAXyCH2NzvhHKMcO5n7O&#10;pEhDlDKKLYM2Kidu+4RwGK1SJZGv4tQBI87SRuOIcJWh2Ht3GRuIdVFcRZ1B2BpYubrTsbIMz+cd&#10;BDgtnz12cOwOxUTUvqYVXu9ey4TAK5ZsEuouAFnwmkkAPRj8BM2pDKlRxYWHvkGIjU+2HtuMcTrB&#10;jvdKk46RQRkwjZYFtF7WR7vo0wY7NKtDaPaVbwySotLqkxRz7glksDg7UFj7f7crnMX6/EsD8e40&#10;guitfDCd88meO8J5ymeANRPfNBiZZO3rpN+nY7cIpUOoXjqL1uqSG9pRaO/GKw8KPkBckm9lkHXp&#10;HrkyvK5/2gm0FYn9I9+CRgfUT+G/1wIJmoZvJ713qcEfX+3mJLnWDiVZmrVXeODyUeeRwLx8iGCK&#10;9AkNcZEP/BTswou40THsoBXV5jtZCG7tE1xe3kH3ZjvSzSTIJ6e9Xp2qb3jWjxl0+B0Oc0/2AjYa&#10;wT6xe0Kxac+vSH5dbtkacFPDeGMlVm6dcE0g+ktD4+lHaYCPh/wMNBpfh92cr/xDT5nSdgLw+Q1A&#10;ho+XDrS18R636NZbtOvRLAJWJ/RjQ/n7iustQwe2A60T6gofL6ClPUnc1wa1/ciA/0TnIC+dLeqI&#10;v4WvOe9hvg5PtD+56eZcV17xqK7h27KnHUnJ/g5mjE2X5uVIjmj6IL4sRv/iln5ihShZb+uGjQk9&#10;fQOyyxslFzFBJ9Pt3GeAVZm2sUuZ2v9hK3Ewk82hpbw6aP1Sm+ZObG2xOzvxUH5f/45M6S3dyNH2&#10;PPG+Exx6gMXz6pUODk8amrUZ+aVR4hyVUX7LwvPD8a5bv2HnfPNbcAq3fsN/0palLbQQpT1TrvI9&#10;QmfT1v4i6HJT8K725DB78r/k4IrQBs2PnOunlUe70UWL039Jn7ZkfMlvNqoXls8e23495Fk72jhA&#10;pxu+q2PqYgSpDPKWz9LCe3VcOlf7eHiQozrET+Lju+9/vK6lA/RaPjzE6B2n4qYixBJeB5aFmvwt&#10;WLjR3uq3+ttU3JzMiZ0ac+x4iMzYYGIRDckJuMGRENjBt0x1riLmSysTyvmgC/OGsYeyyfhCo0wf&#10;m53AjRNm/X5LF+hvd9LOPvsbcbWZOsUe8enYngwLM0nSf5ERnsX/cQh7qv4yZrxDA/Lt5GZsjpYN&#10;+bHzUv69I5s9++zBJUN4BcjZWI086gr9aufkWTs3fm2fFntMWz/lPFF4BVPOrn4r5wB5PMQAmXec&#10;Rw+bS2hJw//3YZ03fLVVAJ369eixNOqHR9oTX5vlycYLlvShV5rnfHVjj9+G+DAxAMS58ktjy6yd&#10;XfPpBUdG7TBbyN2ycxxc/DvmLI7SqdeJRzfnWLxUd37Jpt7GobHJW5NO3G07KJ62z1Z224irDkcO&#10;Ks8TeRb4MoaKn7TDQPnV6dXn45CiXbqYkIOnbs75nhz3giicKfv8nifQtO8bs4M0fp4FRvSU3eNT&#10;jiet13M06D+y0FVdiN391wZ0j43oXP43hfLitlPF+XbKkvPERISyEfP+O5tk83pX/eu0d9qAWRxA&#10;a+FNjCRx+iEbHmn3+Dqv5oPvyRBPbYIt383IprAAG/PXiaPW37Qn+ZOnjMX3vYFKG0BGo8lkXjSd&#10;g9Ep9edRtw6rHlaGZ9qbc+VCa+I5vPMb8Gj2ZiRxkPxPnYvMoj59PQX217/+tbKg/+mTm0FTH7Kh&#10;hg47bv9Frtdr+oRJ+Xx2Y0Bs4L++Dg5f7LieXfSrjuu31bubfXlCbfl6RbvXNH+fnzvohnPo1GeJ&#10;b/5Qzof8S8OxCz9p6++6yDbTtw2+TY7x3ROHTeXnvzTNr19h6eAp340iyszGyWwaS9N+7Kudxbmm&#10;tX20WKu9R+bhN/NrBjOMUPbrr+fmM7Ez+hk7zliM3ZaG9kucgW1vnJOzfc+oKSllJn38O/TX1+gB&#10;5XzQ4gf2wUPayGpzaO2ukn4O8Ojyww/zE1vbT5AnZCo7vni8Aj6CR91unQ+dHetO3rSR2q7VnV3Z&#10;RIyMvcbGnqQm/8D0xWz71XdjFG86mM3Y+CYb82ygvBtCyGbczubGItJXD/Sce8Xi+Cb2qNzslHGb&#10;NsAonp87TtLWhMaJLf0a+uRdGPuPDzaNX9mhT/6mrCdl1Qd8jVHd3MFWypKHTY0Jps11A3jiMNK8&#10;gvaW5Qd31snIWrdFz/Ry9fXafWSb2FDXwerdi8fX+H4S2O0VlpZ0dmYLbcP4eukmeuqHpLNT9L42&#10;S1IOjeoY3cHG5tImw9Ac/nM9dlj5HHfzUrmx38aKGJv6qS2hB34r48ZwmT+/Ik5pBZfZlXMdTu3j&#10;No6kuXluYnX8h/5RpxRHvpG/+DLzvyCuPb0swtCFX96JA8eJhdxEUj3dVPW+P+nmtZvf/zA/H+NG&#10;gs4VQlSZ4Tl09ulO/Mo/+QvwFvacvXtOzMg2PhG7U26PcDaeN21pvR6Xy/LY/Ksc2qHHjuUfO3fT&#10;Lulw2pLkqDxaLacMeKSjIX/51WahuTbY9Jb7g6+xwfBUx9nhkrds39qDHG0nVq4Hfe2DcYn+Aw3L&#10;oRNL9J03aLge/e9YMbfQBqlDyqmy4uRi0YSJefI2rsV7/kDtxSb5tEzoRJG5RvfgPfWq3kd2+Xt9&#10;nZfW+Ot9+mb1ylv/klxc+NbRnyBtxmjT3m7exHvSdoC4GS9HtsP/XeoJRuVxypBB+w8qY3SUzxY5&#10;9PyXX8amL2Q/u1TOXwue3Moe/sC5wWzn0ydt08nINxdODO4v0qSBPPxPyE67zo9vY2iupeEz/NA7&#10;xZr2pa/BGXpLc9RgA74/FB6Equch5qG0J8Df8RkdzKMAudHb9s65jze1Arg90h3Pi62cSVu+ez0F&#10;+n3hzNV8wyfLE1afHRN0/lR2eAQXf/PYxCZYvCeNnkf2N0DvstJHJKf6TTy9wXu5MN6+eFT3mQdu&#10;iPQmZP1C9npWH3brOoix8C9TJ0s26WiR/aL5wu9/fPlij/Xbjp31MWDmsw+brH1S/j+B1UNbsTce&#10;XHFwdP2SvvzcWDxjr5WB/F+CZzqJubCtHPTaNW1l/Lul1w7euGQyO+NMgZRPAsDm6fOtO1/i+Uzj&#10;78ZNEtf3z/w9f+LUDkegtQk856KYjBvvW/6z4/HP5SYn+oYwWhqleWiV3oWcsDzrFoOT72NfD6du&#10;udqkV7LXguwbGcNq4Zm3aW0dylS5B/Iqhojz+6NonHXulFPBOhmsU3Sisgcf5nNA/0zXUFFmB3zr&#10;cGUAfjp2BtAIzuQ0k4+kffyYp4TOIKx0pkjprf5fUnbRXo/V1eD+NGaG5wAN8nWjNnnw6NrKkg29&#10;tVfxlnHwdsFyk+gwr6g5nGuk0I8NDA6XzwYZObYjkvcJz0dFqy9id5u6fb0Oex8/bYORnrBymIzB&#10;tznoDz3BZwDGH2hU11P1mh5+xUtGbZOjRaRMY4pLv319ZX3f1LdfLRfarcDJ2tf09M7elLeI2lez&#10;RKbsgEUkAy4WuAM4Qhz+SX0k4zT6Rq4seslTjlxihg3o8YHMZ9K50tHL3w6mO+mRkvQdKExnamwQ&#10;24V2nz7JBHgHmnBnYeVPuaM5TyREz21I8eFX9vkqvvWEgsWgmehvBQvRIys9FtBtfCmfss53oYbM&#10;/sH6BI0/AgNAC+7V7+Av7SRfA19p6JHbcMkHw90ExkdxZRYOub384rGxJ+cUdHjKP9cJyfAannO+&#10;RdhvBowTC3wDr4O3II0MJ67LZgS8eDwFRvQBMNe+m6zcRPmm/P6RXcUFH5vMkIe8s1AycdbXQJ8Y&#10;IDt/jE4GEpdposzYZtuPPumbxInXfCcuZqG70fCZYKtzLXD0rl8P5jO+SivpW2aPaVCuHlKdtPDT&#10;if6jTUBnFhxxYns6kCl/hy/FbELpH4qbgXYHGNERiO2v3ucnBnLHtLbFmxJ0RpXr0IDKTrUp/Mij&#10;Zf6UcpUpAzSvaKv9u1ETfPUmeOrVLC6NjKF81d8SxIvM+dTn8aGja5NKC0CO4mPxXINtB5xvmvO1&#10;oTJwlNs+RT6QtkDGvV4e0w5aEJkNUDQtxC5P6dXvpC/P2vYELrrSrzx65W+vl3/lO3rLc932JzGA&#10;R2VKOfr4PV3XFrws3uNBruVFPrByLo8v8Vwd1JEuVCfG0rlUPptDeIsZ/Bb2HL3lIa0bycElx9Zl&#10;dKf+vfvTD3lSlw/Iup+VSXmf1RWvsUOOzqPTP/Ibv9/4ncK0O11kNiCLDB+yq7h0xt/xubcTrD1L&#10;QTxHh5imMqcubN9+RWVOlg66+Z++un3Kav9Hx7XTqVxBf9qrfTp9Kjce42vm3fMe42uwZZ2r//pT&#10;m8ZwtA/ar2AFb+P3Lf/JD67+vLhDs+VPHJ7k6X9iW3mTT4eht2mTTpqhgya70ssCLtu6uUofPOOm&#10;maQtHeVuGsurqfWrM7A42paFjbXJx1/5zf13j7cd0AunwyttTRatd+K11IK9p+F3nV7ySVm7Embl&#10;vtKSP2lTR28Kb8/gr67w2Q49sOlPWZpxBFpezW/a7Td4t9x48M1dX/iti/4WN9pubxs8NIzp5gaR&#10;+wYFvmyZuka/NOM89Rx8vpnb5MfX6EXulW3tNkiTL+2YoMlvcSRN/oz52Gw2UbbM4K/T9CVHvpBX&#10;l+SzrQU2i/8zPxofDk3t3sgycn35u2PwL2e9SdUeeYhC+2rsUfki3rt36dfTp/7417+EH5skcY8P&#10;CmvXCyd5oXJhdGOsRUPjEbfauZat3ibw8/T29iN4k8W4aWHazrsfls5+bMxOZNi+w7hCe+4JXHbs&#10;Qk7kQheg7Y/Nq1vSxM+eFylf65O9rp6NtfWhcuHbtmxvODOmn4VN/dRffvxrP2iQRUzS90P6sX/l&#10;9/EuiEx0IVvbFfKevlZMSNu+HV0x0icG2xeMzeu/i+D4wlyYLapbxGb3abfGDtCVoys8PnNjUMdT&#10;GZcpB3/7zz1nP+OgjAYujrXPiRMbco2F1SfHBTTyP35I+spdW8anX7+8el65yy6lM7RmLBC7G4Nk&#10;Q938sWOQbAB7QlOd4dctHyptb2zk9Qmjzv8a2sXbdu273NRgc2Zg+o6zx1uabGETRZtoI91nZH8b&#10;Q6PX3abAITNQj8XCL1lEhMcv/n7Ngta0AXOTYPMeNtprNJyvzV2Dt2nzRL5xFMBP2zl99j0OXZr0&#10;mVfuTizyEftZwB+/zyvWyYcOm+9Nemu7qUd0KsvK46z9x2P2RG434Djizyfffz+8jPPQlq5/YLOJ&#10;mWkPxP62PcNl2ih9hzm5cgspXQere7V/8kanuw4v7ptyobWvKNfO4Dl6zxhULPkoQ7ctW7z4tm+I&#10;i51uGJzFU7evfuLI27FYxUq/kBsn/cZs4XNRJzkygrVRY+HRzq5PRtaxC/4rw7zNbmjQgY3JRI5v&#10;M47/GL2fbRBe8uGhub7bmwblS1tbuwbLb+w0PpTOVuApk36CPtq4ph8+qg3aA7G909vNJ13S0S95&#10;z/Z7+goyTz5ZbEKBlW/1ufkMWTo/8SY1Ma19yR9a5Bv9pi013++bqTInU+++/ea7P/0lv/m8czd9&#10;0X//9/89Y/65uQRfcn76NOPW5bnyuYaz8q1cK8/ao/iNy2lbmn9ibN+Gh4Y+NcSa3Ws4B0+qPgBs&#10;m9WLfI3/g5ry8lrn2eHExso78TRO+hS81s9Tnp+m3VSvpr/fcq53DbE8j0zL/0vH2kUG++RA8qbl&#10;mhzOAWlc+/DF8ly94cAlQ/vp+HHGGKNHkrvO7Ib+ksxX8R/0Q7j03+hVGfBPuUqI0w2btjLv8cLA&#10;GE9lD6+tP4sjWVztOgn/wBfn6VWU7PniaOuZNtZI7rTFaLHJyulcXBcgH96ut/5M5uffmRaeNZex&#10;fdupR3+847EnzaWCLxv8HhSHXQJov4Lx49JwPFoUjezKw2k9SCq73TZjx7TDKbRtHlYx6diHLQJo&#10;POEzvz0z/4fnS3tj47X4M65Xz+LEFMqYB494EzfFSR5bta16Y5GJHe09gPNzBj3lfUxbex+fOPcH&#10;ep7rNzIkXb254GEnNizM9OdCeT3xoB2oi8N3xhYjDF5rH0evgl5YvCu+NuPl+OuHjIuOPrIuuXJe&#10;++GR/gI9k6SnfmJi6Z8QRCIyNUBKq2/QauqXvz5rv1/QyNONzGP/zV459O+1QfKX1shKrfj4zEO2&#10;3OtxcV/T99reFN3mN31nLHPpV9/c/t1YUHblWzq/dYTX+ArC1K2xN52ozL7otr1uXQ7tILpxrQ/3&#10;Ka+9O3GIj7KzZvJiNJlfAPTJ8PT9U5cvFKk9pNt4fsovDR1pf0QD7qNKFH9pVf/otlCdHsh7+oZH&#10;Br5rB7VGaXZbePUJmvonsHwXd49fvwqyGXs0wQZP4q/ESiPMdnC0+FdjS9GHsg2KND46Z6D8gjuU&#10;bC5vQHSDOSsYv2bBwoacAQhYeUxS/iew5faoAuQ+8pIwkdagdjKQicu7vJ5tZWugpqEAZGjDQPzI&#10;vvbo5J6bpUXfr1N5a5Mz6Z8OLIOOo6/O3Z2XF4Tubv6sfFeek0fHOpudmWCeAe4bvGMjwdMBco4t&#10;Hpl0iv5mIpI7xDqxRdv/24Akg41rx82bgcLQ28bpS7JKS/hdG/XkACYOYMuUMrlMFPNH5rV5F3UN&#10;TBLDi69sddepx45f+42f/IGWqw3ZUZmzQU7+fHR8OYzvTlrvQKS7hiiViX6NA/k6yg6MQiy8xCTX&#10;lVYqlljppl9knrxkHlh51YGGSejsQi8aMMkyr3yYQdyW1QDrVz1Z1wkIWfK3nVFSj6z0G53KD8EX&#10;+NUEM7/BRIYOliLzN/CiGznAylqBkvg+cW5wzp6/4p0y9c6D/JZVXh6IVMV1fkKwA+zKHhpm7uhd&#10;ECIzkax5r2Qni2aAbug6mwo3inxym+yt7r2OLGKIcuS/dLuLXmfUf+I4F1sWHuicwhfuDvTLQ94p&#10;y/9Tx/nqGPTYY3mzz6+bJ55OnZWP5++BWNinkOA9/aC834x7Qtuv2mXkvxcIbqzp4B/6cZb4jyx0&#10;UW/mNZKOI1/1ftiDbcS27lu7pm1+1wWY8cuW+yW/BeYVX0Ba/3Jcer1D/vQDcPy2OLoLjfmIamNX&#10;md6pGxlnwvZrX2Hvd4ZmspbYzkR8+x2Lhr37OuVXnpyMHDmCZ/8BZztUd07iJ00MzoLstF2NybQF&#10;q8PKuvjVE/2Ha5+46sMC/q7xFWO7eOCoDP99lQXDlR+OT9ub+uqWcWnu8Y08+q4jz1OWlXX5x6Gl&#10;jwfgLzCyDO/WDSET+ZTrzVjBc764i788qSxt7bnn+Kw9ndtc3gkKehas20aH8Fkqu64tdKyddtEb&#10;XX/Sq0OuySC/i9+efkrjWn92cXL0VG5B2Uhb0cnbBb/0Mxb9O3k8tjF20D7fT5GEEf79sNXY48xx&#10;qnttRJ5l9uA75TYjOGLoCzB4n7dRZO7m0aPYTgDGN/HR6TfHxjb0LUYNE+3XbDho07Qr66/4OL54&#10;2ogGyj3Ef8m/7fkFFf4giUBT/rbBnaaw8QvefDp1ZEiObcb3JmdXex7k1ROm9G1lbh5Dw3f7vKOc&#10;sK5dI9NVL5Q//r1LfX6G9sg0tmzfnlgEyHc8O5cX3pNKF0lPtKycpcc3qdP8snqtr5WfNPF3iD+J&#10;nnM4aO5xCak/FQ6ezGMHlxsDkxQZGgdvecgbvLFX3yyRxPaToae+wGELC4Se/nXsjXYdK2t7xzvK&#10;DF/2jl+NW5JG7jTLJ06L0jRnRF6wcD024odbrmA1ffhMgTe2KB0xv2WG4vpg6U+Zof2a9xaHHNoL&#10;qdNn2tTc8mxxnw9P12tvZehVHo3H2HNItf1seq67EBi6q7OFaf1z2+zkT70+OlEuMP6etJtfMtaO&#10;OaK3sQ8fns88RRhfIbUVStHjI3zFuGvtfJVIOXHD3x/Oxho/sAEcecuDz9cu+O0NpR9/rvZjD/xi&#10;nPLw6PMB+ORuudNmNyvpKdBTfQEov3zTse1Jj2lf3KCA7yk/C7JsOmMBMnvFp01JgJ8xysfo5fxj&#10;nnAEZPBZPzUxX8YZS6u8zTkCxY0dLPCUTvg0vYbuaWlF2s7hPKmItk1Rm+HeYPJtXr+6cwZzWjT5&#10;wphjPz/++GN9OJurwwt1ccN3/vhjAQ0iOOK9+a73A7cyR391fXXufDf9+7xad+T5P//n/6ttZ248&#10;XIbOjIXaRiQmtp2I4y5fGDuKl3kr2M1T+en/tS8zdloZxr9oszN/TB3fulV++bmeoTmxsTTQBUvL&#10;+fCf+JBPj/HnrHyyw+BH7uNbOqiHngh3vvRG75uHsmDSZ3x+48f24cfvbnT0pJW+3Cuc2derM4e3&#10;tmBolli+8NsP3dYfaHdDNPnfdaPWE3BuWokMrQ/rk2mXmGM+E9fDL21CfL43dvz5z/kN99gEv/fv&#10;Rx+2165vbNADkMWGGju1DmaeNDYYeY1dZnxyx2M3nCJb30iif8j5+gTPbe/QH52djU0dd/y/tnfE&#10;k00BepO3cccGo3cRHl/Tnp/2JHSmHF3CO/oac/gA40g3GPzj59wAGwQbtW7mvyAmYae98eVKVzZ/&#10;gD7grXdv3eTvegt7W4OZMeuMafnUvNofR+Y/NNFzrg4Nf+zWlk2PnHPME9xbv+H4CwF1aI74fD8y&#10;lv4tqfIYsvXEzdFFekDM9Kmf0Bz5mtwv60JExkOcOKJXmSJzaRfz9Dk537HHTeXzM3QWlgZddGzt&#10;W+T7z3Fxv8ubEwB8bauxzOkK4sA/9Wnyn3JzxtSjzEfNb9LXzSbw5/yWFnr6xGkn1q6jbxkO4nUa&#10;gd6eHzvWNgd3Zb4RR+7hte0WW9kUmPbmQbX6iaGueRx+8NaH6l1/eiG8f4vX8i7PXGx9iLJcyryf&#10;wZdoLX5vcA9fleyJ1/OHTSpjrpmleYffrCcYd4yNxXzXRsmib/CnUK9v6aRt29BMX0eG0WRs+z43&#10;q4OSwPPls+PbN/I+cJ79Yuk85HG9OqPrpqpXnCQHZzYyPmW+gp6/aNs6kdyWub4Ob3IVd0he2a8n&#10;+FuDFtNoNrYzdgDiwU1W0uGtjb0JctJmffaV5vN614KednjWZbHYm/4P/y1bn0UXfPeDlvSORyNB&#10;r2ML/+p4bxxJOl6n623ZpblH9EB5bOLvHBdvj18qyx4bNyPPEDS/VY5d9YvXeWS8gI75A2h0nHFk&#10;1N43nd9Dp/HdtRF95aynqRudTDBFcEB1DMnV9XlcnIPYg6/LZkcWaVvOecf4YTRzLimib+TuE50z&#10;pG46HrXHUXN43nUc3X6sa/0OkMlQfXkPx/RL7BceYrR0jMf8rd06VBmfJGyKe7EJzup6pf2HJ9vP&#10;/Idk/sfFx/7asllvRKBrv9a6HvZ44/Pg1DsnVlomuF+C+jAZa0O+gMrf6Nt47hSMTU972xuDQnv7&#10;lrENF4zPls+/4wP+VA6vlWV0pieZT4At0YdOE6cNhJH/4NDl3+ENHbmycf7KK2mtexAXDvKK0TJ7&#10;cXCevlAezgvKFcerf4t+jvSnrxHrp0RuY9RoEWYH04unIQKue3yUw6xOTJ6AMvhM+1Xhhl5KjD3r&#10;3N3sRWecIXsGjwb7FlxXjk4OuhBe5E5OyWLg3PLpsOYk7j1yND2OX7hkpnP+lPc0GehG8FmMaMf+&#10;7rvK7bcg2/gGl24+oLxtSBssHVs0/8gxr945k8DIg7fNXr+7BBT5Jq9A01gbXJI5/4dWbJz8pdsC&#10;L1/DK7a6Gq6CuPZoAABAAElEQVShqYw7J4CnSzwBC9AnQ/VOPh3x3vzixFbdnD46TrmbLtUEP1r4&#10;oEH29J2Fy74a1/UzHumEDHjxM9kx6PvZxDWTh29tgDDGAZ37LlJX3pPHNp5nd5TfhZFc9A6c0wlU&#10;liV0jvJ1dOKxfn3wogfARx6R+xrlHDsA0mzAOXhwXat0Wy+CcdLmOOjnPPg6XNp9yuvG1iY7EcSv&#10;G+zFGDmSVN7ZrnAa+wYrstVfOTYtg1U0+Gpf8S2gnnZc3eB3kkdvslsQhevOwG3FTtlGR87VwfXI&#10;bjCjgz66+Q/G2O7ryLS80oU0D67XboKhOedkLJTG2Oirr2xADK2x1MHNofqkjPTVDe51nTzp1+dI&#10;PTLykwnoanLT/dJZ/c8eRxY47GaCANwMsJSOak3/6fGEB1sVN8faJ3EaEj1fXcaetx3FESTp4hce&#10;KtUpadYzr/PEMXoL9NyF3dfYX34X7onTUIiOoVle4jNtVNq28sAbj0vT4a2tmzge5uK/mx+ZiGuH&#10;dJSOwSodPNEj3zdp895n88xGBtg2sn6MovoI9MnwBP4A20GufMp7jeTPv6SGZCLxw48/lM/Uj5Gv&#10;iytRsjZ4EK1Mkau0kg679ncuPUeRiKcbYxKhPR99R57S0EbVBrkxKQtkfPCsn/J8wNAduTBw/QQL&#10;wH1LQDeyxg/aKnLx6dh36BOubV9oly5fxQdsiZ8jkEcex01zpCGdFsfRQunKujq07MElBxwLwgAd&#10;C3cA/fJFNenKAb5mE4trnh6prJQ/APfiye8JDTyKl3Jg9YFL4i39vMbP9cLyh1y85O1TJk+923el&#10;Ps+gV/M6vJ+00BRH7urf3+/qZnR8sos3fnNu+iryk0Vf5mm1mXQlIf675at+/O8TcF3FguNcPdi+&#10;+7ip/m88HzpTZmJ4rF1SLb/y0890BuwCYDcl0h7BGV4jw5SOvZO+bUjb7hQ/rpj41uomoROnFNqN&#10;tfspqqV0H/FZP0/N4pc73xlZy2+qS1JuuaprUkavieXVsQuj5DlxcwwJe/RLbGhTjRvB0upFvlqP&#10;cuxkObxHzhGOjH7fmEhvy02cv01biv/eEW1jxqERHm0nxp9rIyZQV4G4pfN8xhbK5r80LMhpfzet&#10;ZcIDPtoziSmpP/zCa6FDqmHSpNVZ0oI0dWInaNKH38jneuS7C8Hdp8kdpzyfuRlSCbL7noDgX2VG&#10;f+O+0Rv+aW4gn/yevvnCHz3l27elHBj7qMuj89BfOndbagyxOu9R+dHzxpP2JUB3fKONiZ8u3y8v&#10;vp3zZ/mV58kzWJUb3pSJHPnjZ/jaP+E0PIOUwh3/5jgbp/AYOXpbxH8YsDKemFtfi4dtY7tRimlA&#10;mg/ejqDynjtdSit109/mSZs+5N5YtPlrjtebcYyv2Kc3n+Ecu+WP/8C8cefE0dGVbp5Q7SZ3ygNt&#10;2OgfXP/hu/oUoTjsMDbbNs+ga8Y58ySguFvdKkf8Vtv6CrhhFb4NOPZ3E5p22jlb/Zxxob7PRuza&#10;QbmnLNL1PYDMoDd85Ny1uSd6xgAxR/WpTvlafDKS1Vuy0N43dKC7OOjKs9jy9cfg5fW8Nom9ptQN&#10;cvpzbZJ+q3iHJrq96enIgw6a1SHyOG79Wh6LI13bW9wkDt3bpn5vVd0yfu7rgHujwvjQmJ1e+q7O&#10;w86cmTxhWX+jP7YfHlMfdxykf/L7vnf7Ty5ADn211whP/i+53jnI+AAePcXIyE2usa88PtmjfLja&#10;MeD6+TH+2PHSvjVqNgqHztozoirtq+U5HJ+hpV5MnjRltI9zk6b+jT89MX7LCId+g4vqyjbpyluE&#10;s/nLdqvTPHmxcTm62FiGI7bYjl9f6b65VvdD+4h8yeWtA2Tlx+XHj/Bc2/xF+5uUp48Y3iebK7/+&#10;PicJm+oeKTtuufLahmgP+cQcXc7nsP6Z/uCuJ3RYudgf0Hl1W33Yddqq8T16gzN9obHFV513Tnp1&#10;e7RL5ZPN3x0n2sAQG3wBbn5vY2nz5IuhIPq/7Lzj2o2VqRMleXBim+o48ZPFvxYOlYvWYE9bKBzL&#10;B1r+tq2CMzF824tMbA7mfOy3tt4jW6jTgzfrKK6VgTP1gFij+7Z7nX+SNwB3acy4e675E0wsaYf1&#10;Lcemx5/y6UJnPMD2Bb3I1/CeOrdyNW/EPnKmbqU8v408c5NKLtL2z0MzQez8YedwaGhn9TV4aIMn&#10;/keO8sjXK//2K+yr7vftVyObOATwyfAEaQvVwcUj7Zk3WTe+a2WWpiO5HcXs1hE89L19Cho++ZZw&#10;juyMp/ouNsHmT6xmnnvmh8+8Iv7G19jm0Kpc0x6urKsF24hGsvJTY0KdCVi76Lwj5UsvuI2SI6s0&#10;+NXz6GWtbTe35QNHfJ+fTd/j6s0O8KftqGWg1HbMtCDH5W2nacPDpSg95nRxPAAg7tuWKXtkG5ls&#10;sOrDrSVYT0/bzxdXPRnZEVZOXQJbt9TxpdeML3z1rVduZIpA5Rk5H+p0jGlNNdZM6fBj1/NmjRSI&#10;H1bTLxCXFPwI0YNLPJRTp9ZHVP70ss7XufSxRfurlJXGfm0DYxO+2PU9tC8IPWMlSnlzJSjfakbe&#10;rW/BgfZvwPod6vhm9K63HzTY+2lzOpL7lc/6iMf4t7Ga8/atJ847bjy0R/7j24yx8fBb8x1ThbiH&#10;jeA8ebPVlhu5lZsYcV04Nna+r+TV/y5o38D2l940sjQddz1h8R2v/PAHtckxQOWO79vXiINi/PHX&#10;6GXewlYjn/6M3Uoregj/zaM7YMNPxjI5n5iIPCm3TyPbf/ldeNjnd/FOJt23H80J5Rkkcj1Li90k&#10;/xu0/0i+tX/7pSeLnE/e7UvZb+W4bXLM1fy1Xf14irPrHR83o/7er8LRZers+Ht0ZvuZdynRepDj&#10;RT9n45mb3pfOyPGMazgbY2/wjz2fMf6G/tqbXwLyVpY3dJ4XKQPrDUg7n44V35p4fP6mwOMivL8k&#10;+9JbmVy/4m27j9q2HzM6etB/FnTuiRywDDiKcy5w/QXAzIZnGzDRGmhlO8Z4Cud8r3UU8EyibRzu&#10;APyTRu4MMAUCuWwuvIHQUY5TlqaG9wnVIy7RMdLl22z06pTw8gG/vDuve8rTyF2gSKdpsxrdaTBS&#10;NHdboT2NrNqoIRkd8ZgBzj0B45huVmJw9HC9eu9RtoapHUZsaIECvXSVsgZOeWV+pW/4OoeX1ikN&#10;1WPw+mECoQO4akCH0VMZr1/dRerbbkMPM4MCg+guJEUW+jc9sltgdWejVtji8MrgCMjTxRlyBbz2&#10;yYaHzZV/5tWvP+XpchvAC7VvOq95XfboI4bYbgFtHzLrvPmsi7iLkCO+/vjglwww2fN9NmB3kDQD&#10;AP6K/lnISe7k8TGaoVGc2Gn1Rb72ZcPY3+BIXmVb8Y5sQWj5kdVkSWwF//KbEBDPNrEm1sbf8Vv+&#10;1g+lE5t7IpcJLdj9/6zd65LdRpItaJGSSElVbcfsnGccs2NjM48+3T+quiRKFDXrWx4OIJMUq3p6&#10;PHNvABEefgsPjxuAjSY5Sjt5uYXj0peMQPk5SVn1F7uj21cRHx8f2caW1Us7wcPfoY/GBo1N26O8&#10;Lp4pRjjXlc0x5RALdFCZ/Nn4nLxYPkZ50aOFxuQpc8g57eJQ2/BB6F16Rz2Myjt5r+UmCz4vXjNU&#10;ip9/re21sD5JmhO+s3oRSN51fUjgYYGnE/j4tSdgV2++qW12kZVBQqM3hbBzQADmFwZvnSQcHDz6&#10;UW8575JJ2lY9Y0za8tCBGwDIQcCxf8qHh/iW4uXz0p/G7qvL3AE/hId3iK4MOVpU6mJn/WMqKarV&#10;902I4gRTcelJ3n6MELHBAv94n6dj2IcfVOduGIzfwfPbc+WrBsNDXbQ+yJC/3/KqrAX6aUcWRsX5&#10;xp6IYOFkbwTqZCd4aPLdbQtEjWIX7V4l8R9//8/ot/E2VqZc4FqciTz4rm3lXfbMefuHxI/hl/LD&#10;CFpttHerV8fkbT56gH1tADdG8IWjf3XNNZDWiTZ/OfYTR8m98akyHtlToOWevJyTm00XpKGLZtOT&#10;VdsfnJXhvd/hy0I2PG8EISv/kraA1n48mWhi4bPwrNOVo32G+Ba8q2zsQie8G19DV1mwR+eVPTbQ&#10;l9Bh06SDLb80in/wbIKMfOqLv008pRcfrd6Rga8lOzjDb/sE8gP46E6MHF1/T38LOtGN3J/0j6eu&#10;pc8g9/hBiOtLao+j58pfxnqilCUPEkc1ZMp3585XmebcXyObdjf9JF6DOzLC3N9oci6vZc7ROd6d&#10;C8dGA5OGpk8EPOmfH8isPGA7sBsum67tot9FmuB0vHPxYq9MTk96yzs/H+MOv9e3MJvS99jmwgtC&#10;9UoMQv+Zjr4RI5C+A+N54pfPmShPGTgmMWsX6fNbwnL+HODX189TBuEUXvDFTjaXAtj49Gm9tpEx&#10;PtCJ6Bk/7GS62CXkhpxpQ1Ns25Cn/W77HJKPQ3zX+E9POQLUBkUY4pHtZUzbwnQCM5Y8hSs/n+DX&#10;bP5Nxnm/RAbxddooGwOHjklzMmMUTyvaUHrpV/yDDcQe/jYhZeOBtjft7q7TlQUXG9TzBGLrIDeb&#10;3XKzkZtbhhbsz0E9jW1mUjg6L560P/6YDWb1Nu3rc3p8qPXDl6Lf2mDp3Mfld8fN9Qk4o+McW0Z7&#10;zjxodXJszNV+aqu5+TLBOuiz0dJyR43a5MT6nqf86FmsfjU20k17Dxn+0lie2Db8vJUpcfOqtwwB&#10;EmcXT/+4tJXb+mJ7ffhx/Bc6tM88Iqh3Y5TrRpbw2UUlN+csH3Kj+TH1cdGMbttnyCcHG8LjS9Gq&#10;R+nKaKNBqg37UwQ5/z439bRvTl/wa36reibsk04uv/eI1u95YnAXC9HTXttmxQ7jd3+eXAvg22Nk&#10;eZe3THUR5Grbg4Pmzhegu64dHwudrtnz3bs3GUf9mGPsFJno+CGbEH7fd+Ndy0a/jb8Ws7wt5T/+&#10;4z9G1kf9Kc/uPuZWYzPteiC1eNnSeCsII9vxDbJqs+Zefz2/gazk1L82mQ3y5HXsHJnwqE9FHzB6&#10;4SFdbOO/82pj/v0uMU1deEqTr8HbMcD04ebEU7fT9pTn2/NZOZS733A2OPLahlICDW36ar8tP/aQ&#10;pybZn77wJnZN/5PMwtgiN5JlE7Xtorp49fHU6eKNjnM1fIf+yuw4PGvuIJJN/6NtTAxY3I2hi4+q&#10;PDbAZ+wqLesoia9kVKbX72as7lwZ8ZH+xqn8XXpGPpV/6N9yje2mLv2+svLiL3sqa8EZTFsee/zn&#10;f/69ePrSxvncGODHYNiVvfggWF3cQG8lZsH4Rd7qPnpuexkbwd18NpjzSeMvyqs/8KQFd+r25q+s&#10;NDYBdNu0XTxuxvmamyvQP35x3oakDHv9mBj2Lq8N7qvWozM56CzOAHa/IHKKCexEBnEsBcr/rbUL&#10;dXvGJ1t/7ErW0Tk8yV/fiY3wSPknrFwp4D/Zk7/lmT7atKzx1sbzyX/2W0O1/hY7lp6SHbSyx7RP&#10;fodmYUxaWS++4kM/44+RqvyNw+D4oDHHIaR/YEMbkz/95a/JG1viUf8lDjpHt2F+f8PRrxAbwD0n&#10;c0gctyYW7o1hEunPF9gDvr6E3H//+9+bPhvF6mz6r2m3Ysf4xcoydnzoenRUrnk5GiuP3afN4v/U&#10;ceSZthZLrPSQCCq7tPDUr4dYbbEyNH3ziq3o4I7fjSzqtg+1JG9+DiDIOceDrI7z5PPtJ8uDrfZ8&#10;jy1z+Dm43rxH8n0qnz2SAm/LO1b7yNfN6VxXbptRqdedmynTT2mk/G2pSY/fUKdQ+ikOB/3QBuiC&#10;p5wvZDl4ZFr5WuB87RvcNq83P+lf0XwinvPySWZ5xA89AevnVeqzh5e8jj1C4Nvvkxcfm7TMV7MR&#10;k9ooNWlsUd6Vb5jw22mXY58viHEliS8TY+BGrp2UBqN2Pm1vn/5VcGRl2y/b5CKOBrufo/TVo+PN&#10;o+e+YU7+wtpbO5yHK+4YQC5vqLAqKpa2Vlun6rZXV119eupDwYLjxKGnz5zMzw5kmXEqTfhMbNY5&#10;V3SLfGDrv3JX4yZ3rDNn0d1fZOgeR47Op1+duKIsf+SbtVN0fGd+3DIn9sQXlBcf4Ssvv5ucuV5Q&#10;/gmv48vmNZ6eC1qBhMDSdG5sW7dk19CvvXK+9K8b3luET2x7OjRSpjGVbMRbsaqTscDpV5P1NcAb&#10;bPEI87D5PXcmOhtWjvD49VdrPHRKTgqTF62dz1qL/BrUFl9D2Dx1cOynPiJCYdPWXhd6N7Gj//Gf&#10;TX99XDqv0/e6m9psGV/ZWMZ/Srd6Tp++/LvxHXyA9vb/8qfuJm/x0aztY8OwaP3TFLTMOa9vnLmN&#10;88odPxXHmpeSJ7wlb9peifz//LX+XJkP7eX7ZCXtn9n2wudAx2acqfo45q+2OPNCaAvLf8eBL2x2&#10;aEGftnHalnFL/EF8Kb8g3PYf4k9RKsv//j/+d2sDg600QqzRBQsO0QCWycAKv7itRBRWQYVBFT1y&#10;hDcaq9SUGX7dwGPN4BMeND9KOOKvHP6zQQDP5sg0RE/mdZKb2vDq6KVdQudrZWbwDuxO+k6wHTVk&#10;g3WL6n430MB7FxrYZiYKU9CkqK88jRzuvPY7gf/x//zHN3/7z791IP+//uf/+uYvf53f1vKkq0G3&#10;gUdt8KrBquDdwGQLm5/A66P3dWeXTpGzi6GPurIIsoNN+oEuVIfu2HEC5LUAm7IL8jmLBX426gJH&#10;rt9l4kXeff2zQZ6JImCL6fDHlt2ESToZxs4596dOAwbA6NtEWhdhDk/vfcgE/qeffmoHvfg6JosX&#10;HTimTk2M/M4n2h8tGnTRffxKnXQB+WxQ84MNYupRx/+Pn//ROlef0vAmR3WPjUxGZwEig/HQw9em&#10;QunEBksP/95xwydTTjq/2QUH5Ux2DSgmLdEuuP39ibaPmqNf3bjOYNTg9Icffwx+zkOPTLVh7MfO&#10;roG0Hk/9XtdJ3rvLL7zFPUcTDXqRzWBzB3zaTVpU7VGe8PNZ2subDtd5pXj51WCTJMV7d2FsBkxs&#10;1JVFJjTYq0+XNzcD0wcvScu3hA6OtLm7dDZbti7a/jvxHp50IuMxV+MIf9ryjhf9Q3vwY9/kPfVb&#10;3D32FVcnFm0ZdQNCtTWyuE/ZD5v6YHFr3uHFDv1939olizhZHOqriyOLumLTnNaeH7KIt2CDmd3o&#10;yccsvs3G+tSdczF0dSddYxx+5zOyzIKOSZgnMfiIjZSVofzCh17v0nZB6eaa7a9Prg0Uwr242hGa&#10;4sU+IbMLko19QRRnPR1Dwb4eqO1o7ClOWnhFA1V2dvzV75ClDB20YbJ0Izg+7fWLYOuA7vWPrf/4&#10;oSdFgM1mccCinxtQ+OjeRISuwfAuJIpD2pYbkMDS78V/4Ysu9VsqqtMj17M+kHN93GqoM2oA3ycs&#10;Hts4f04ArrjzLJDze+FxBgTKoasv3CeHlo+8xrarTcXm6lQ7Djx5rB8043zVTmrt9AfKzmsKf31B&#10;Fz2ydyLCMMc2y8MCsY1xNxCA6t2zuy5W5uVZvGOXg9q65lf8sK/bjI/CX3oWoafeLVD+3kXzX7Jp&#10;JR5HifbdH/MkgZivnN+xU/ZjnkIX87UvOnj1m/Lk/uWX8dV36TN/TT9XeybGb6wk22xqpu+P34Fp&#10;RT2lQeO0q5VzcuZ79eZSEaU+Ba/yRG6+DPaGttqnstNdzu1TNgnUkU06tGZCPIu06kh9L9x2My4j&#10;o74wP80R275vH50FF31ZynQBAaf4AdiNB3I+dVpZi/SFL3U3Mk/mymiywZ5uQvic9vCAS7fhx+ct&#10;eI9tvOpSfU2sFdfIOfHttRjGe2RQRl0rJ45sW37iL6/VUfy4x2Mjs7yd6L77/ofp++tvK0f8I/5m&#10;84zPLvC17R9204RsbK4v2MmCTWl+Onl4GhfnyB7Rc/K0aW/omb6zvkmu/D2BzZQf358x99atpwd/&#10;/W1/ImbalbL0UyZntfnqiz8ggwk0m7PjxpuR88Qm49/WiZg19Ex21Of64eAPzfURdX7z1zYGX75y&#10;t++PMOpz4uP4CZrr83RnN0eyTPmhf/PxCvLps+oPwVMP6JB76xkN5V/LMWnsMOMm2tz+MrG4Yo+a&#10;lwz0qDahO/6p/KnLnLla++kTOzaI7ToXSR4bIWCByM08OwdBU7/gxgFtmg/SCw4+nYcdgWrnzLno&#10;oF58tk2Ufmi1bmNDbiUPXXT4mcWhD7/+cmhnOS75Eaz+bN63c6PhfeYfyd86gf9ryi/A2zoit/I2&#10;Ri1ykLuxesf3yQPiz9TXLJzxhX2qGH1joonp2eANTfR30UN5bWjbQzIzvvnwzc+//NwyGpzxvRi1&#10;/FvmtGk6vnv3w6WDtk7uXzI2wcPcSN+pfwLGLfzKmExaZUmZLrTW30ankZG/sU/GPip1IfWgTtSP&#10;D31dg47fjg3Jof9ACx5ZHW2+4q2MPk8rohuondJ3uiHAmFLsWznRAfWH0NLPqEd6wuEb6DuyqXM4&#10;3r5hjLr9knx+nezS+h//4390TMmPhiaJuJE2eBaPwnva8MiJ9v1ZW0xfwR78U9sVB0aWlXtwy+B8&#10;/fSTV2jr83+p/voIN3q+O0+m/xJfYAs6bl+0vJFYGUevkU/64jiCtZ/zzXPOJ8dmQ188myejZ247&#10;8XXsjQZ9pAF0jHEdyZGU2qlz6uBsPRQ5X/wcP/hosSlecz71K29Bunnn4k58mPazZfDlN54E58d8&#10;EH+0AbuRC2+4javOD5/FXXrKkGE+x6/jY0BZwOfk02VvkFLX81MEbhh/2xjQvrt+MG1BrND2+MiM&#10;cbx2+33P2RE9sWTWY6b9SWNv8uH/IT+JE+aJCeybMWl0FW/0yfzcGG59lz8ro+wCudnB/Ec8E9dB&#10;kgtQG6dPO15fRkd77rgzuPD0BX1Vd86f9htK880HRo5pS67Zp/pHBj/BpW669iLOB9pHpI02zq9g&#10;Scdj5J/6ETzYwe8gW2uaWDB96dKX/4Sp1/EH5ZWr74aPPFB7hRc5pXnTHjmBdSd2W33JuGs3jNgb&#10;fx7+oo6Wbgk8vtAg58fMIcwX+GrnmCnPnz98+PnSuTKlrD6FXI1H8XFPKS99OM8nlutPods2eugb&#10;ay9sG+EvaNQOm3mO2tQC68Arn/TVdBOfXHdckOPKuWWMN78G5LFGQ//SOfrhs7z5nLhETkDuxoLw&#10;k/fkL1+5XQ8zxqxMR7baKmXGj6e+h+bLNlK8ZKwPsA26kWpGToee+svplYbWE8hspKXe1jYdg0cG&#10;fi/+FHLtD8Av0ZxfOks7UMygzvhwU+eIRzeBYyPn9OCvOUQX8Xv6fXJr0/JXrqUkDT765rdrC/ml&#10;H/+cm/JvmeRtmTkfXbYOy4OhFiAHtl05Xzmqv4QAuyFMB32jGKdox2ry4By6lTt1NGO3aacbn6G8&#10;9PcWTVrIOw1RdF/rKgu9zo1rs4mbfVBArDZmfdQN/Oflr4nXfcsV1UOf/XdNwppU437sjO/EoSlP&#10;Jx/9gX6DvxNw3hSTcU7ijn6E/PsWwX0YypojsCZH7gX0aqPqStnJGX8aGeCIv+g75yd46yc6pjk+&#10;o1307S9tlxehIVhbH/lTH+AF31yjDVYmvribvTZJp371eXf8aYFXX9Mu4xfHhrLnLSTTzzzR16/o&#10;23LxKWuNHZviH1bG+vyk7a518qQw58ovdKMzF08x65bRDx1xa/ked6V0iz/zt8zSVdcrz5X2pZOD&#10;95QJGp5osuXGEDQBuk/88Ts+NWPp1rv1/vjOFZ9a8gtfdAnd1/a398SP2HbhtRzSlQNrI3Ktr6C7&#10;Y004m9fzows/UWfw2oaMoU49bpr0KZO26yb6/C2NzaPz+P3oY1zD9z0o+uTbgvmCvzJv2uv6bfrh&#10;vTivj+s3y6PypIxi0na+/brcXsOrO/VrU3M8NMQONNt3jdrF3/5IX1RdXpVvGcQDX8t/Oboq+hQ4&#10;p9OQGetYZwmXti+MCXiYbTlNpF2tk68ABReGdq4OPddfqij4OpSEuW9+N4Hx9+C/CqtgwR9I+zPo&#10;ADY0DMY5JHpk4IAGYWAHEuhwtAUbnAZANnF++uOnTno1RIHfU54GMm7W2FddkHkXx9F4yrW0yz88&#10;4JUO3aJvBz0PXSVr/H0NaJg8F1snKKQlHVlDqjSSUDrL++On2C9y/hG8NSE+8MkjwDruJECgBx2I&#10;5OlTEwJQPYK3g7ffz4K4eiFLu9nagV755G+hdacl1bbuTJ/XLsWstd+3pxMVDA1/HcHveaWUzeEu&#10;ztErd2ut3qrN3cJj03AL7fwP397VlXpsZ3HLAWHrZhvY999lghcd6gc57qQMH3JPw3zpfxXufJFt&#10;735rvT4zw28mtlN+ZI1tIpK74+B3kLdlVtTUOwj7C2r/R+JmzWA1tg2Mf9y+e6MPNvJbbonXnsoS&#10;ao+Pc6/sG1ukPjLBzHvHIffTp1PXTofwLtbnJ6qqgA1NwJblcZRyXr9obr5yrQ0WThnnO0B1Lnnl&#10;JP+li8w/geUxFko7fRpVmRBtEwrC4t6kdLoJoXj5RFf8+8kAbDdrX8iVwrz/d3g5t1EKdqLVzeHt&#10;VEOziw1smM+n2Hfu8k5ZA8iU+9JGfvmX+qkT9B/W8Oov1tkO3d3p/Nq1QQ07d2Ehx9U57BMPp67I&#10;e0Fo6eT4loFmb4x5tCtPuONFW5NrsDftGFyIpaTpZCjkl1/xjg5JjP6RUewRB8XopOUif4Au4ZE2&#10;w5pXXTboFaE+Skdy0O+HLLqA9ZcZJN+bC3DY3hFtH34OX9oexeevAVyw7WhpaQf03w3mK7163RTb&#10;Xh5+XXlVQxSni3ILK5O04kHb/But6LV77HPlHyKvr/EA08Yjc2y4CyiV7TGCWJ4t0rva3EGZxZEz&#10;SLFAgr5y6y+v7SsPTusj/qQsQHv1Wz6Os7Awyi2OIxpkvp4wTxqQ9vzov1xbqJxYPBO2tIDhqa7z&#10;ZLtXO4vF+oFIWFr8w/hieMkfX9BOiC3dZtzHvK78j/hspmBNU7hVSKbghPhFU55yz2MvHl+bP1Qe&#10;Ged0B50sV19NPbeNjgmSysaDPIvpFmHJPr5tUQyYiO4CozLaKDA+AO0rM+5Am+7zdoY7D87KkmA4&#10;5cJm6+/WA+aXobxCcum4nvolq/g247OnLcSwU92fEV29N6NjhyKPf61Me2Q/fgGkDf5M3KWZaM8Y&#10;jV8d3WPn0fEyONTCyIXXjGFmcYdHRS9/R3DjjywRl/6VlieonOujtv2qF/p+myflIs3hMXzJW/zG&#10;y5SDwQ/5Q+SWp95qk3z5WyALgOOzULu0QL2oydNn3DjqYhbZZ4Nnxoz6w7XP8EZ326++Z+VFD7ie&#10;CSRPHnsN3si9Y1G4d5ltY9GGTo1DM7YdNTZ96vQut+moDZDvqLpJnx2VH/uc8tdT3p+hfjGh9kwO&#10;H5vxWfQ+fqTAmv6ug4edN/OLlCdRuS1b25G39ROboJ8/MvCDiRHJ17ACfPOfw9BfGrFCaW45C3gd&#10;w4ZHfe+MDVZvm55PGZXrNSrxU39PWD+JdP03V1j6U3bkf8fn8xTibmD8+nFvVDCnybzuvL7fBuy+&#10;ippByNWx0GkL4ouFlC7Gxx5uPB4+Y7edD0jjq/otm6RdAIvt/y1PwEpD1wbTziddq2cbxqUXPdXB&#10;jifo5Ca17R+H/iwk6nd2cYTspYWev9C8rumS/umy5/EF+QvT/s/10X/zlFv+s8g2C/nSldNnIqVe&#10;9Rn6992wq2cVT9tlq61H8i2HVGH03CdDpa5slTnlbWAbA6h3ba39WdLz3+u///1vra/2yyEsH7/X&#10;gC6ZAVqjNxquh6/04TW4ZFN3AN2hfcsoffiODebmhhkjsgcd2ENdKbsyrL/Kfy1rk6TmhM12/IPX&#10;E6bsyIWuOApWR+f0sgD4Mb9pPLzXBupkYPp/5yOfs/Fptpi0W84pv9d0WvsohwdY2Z7HsZ964zvq&#10;fGitTT0hPTA+53z1cnzSNo/o64uDY3zJ1ujcsXhl2PSJr72hITHFmHs3Umbjlj3S1yTv22zobhyW&#10;p+1TS96zryAfsPG/8tHtXs8aH7TpAbQRYHG7xyxMWm8a/5g1lup4dN1z/NG9xyktXhnfnieqJ+X1&#10;t7qYdRu6rf0Wi057Q7YY++QBd8cy8PHmHwuXj7XtvKSNDpgyYmLG0a/ao9cY4zF80l/nD2h/C6UT&#10;Uhevk0Gu6pIiWw7uaHuQcr1yOOrHdpi4ZV7wT/74z4xbUBkfnTjhGp2luWUdlXvvJqP6x+DsmuP3&#10;8aW9AQKNhcqf/uvWdnLWv2quKFR+KgqEP5i4NWlC09A6dlrcYuaruhsrRi7tI/l4KiOuXIvHJw2H&#10;pZfTwuG+l58dix/65gl4iHXkLo88fYyH87Hd+NDaWtp6lXH9y7WcsaX1UwB36aJXv8jxZDZv6Xau&#10;EHzwQn40/OFL3hw3vvKLWRacclN4xizLW1rtH9ydK6JDHnzQXtgyXcdbOYunbPCd53PV+RY8x1IM&#10;0Zkf3Jm7TiRdW9h2thhDl5xD/3kDaZgVbfqmsSl8cA49f371oY769uAPLtqD5YYKdMemPc2X/0mz&#10;uSlvYW9MNYbZn58ozViQLN6gpSf4FJ54KLo2uuzbMTeZjZnFl/HbOc44Yfl1/Sk+tHqil14h61Ta&#10;QmLDIj6PRzdJ8NfOY9PYPWN19Joef89j1U3z2v+NV6uzvmTbLH33TQ+bv+M/DrS+fpzpmgcs7shD&#10;ywE+cvlf6tsDcH4a8beNkUGz/vFnQP6vwdqs8jwQn/KMHeIDxyE0V0+JfsrYRf900Uj5Z7klR351&#10;8G1tSJ/gpU6f7XM3k41t+4BceMGxN6Hy0aWJsqD9SHBsTu4G7+TstzqZc3Tge6PEpjUn5XnIi/Lh&#10;c/kixwjwY/BaN3qzw64dFOkLXy/ofyF/dXmdtW2BlN9nDYseAF8f1+/eR7eMtb4KwV146oBGanFs&#10;CeHgvbBRkl/rP/xjXOWPjS/6ray5Wl7GS1vXzaldI1PL3wT+zA7wKpq9H/VvzOovzMnSDezFWUFy&#10;LJt84b2wb3DZV1Vv+v/X49bRPytP/nrw8alLpxR80c89CLWvXPxH+p+d1icOvvOFHXX3eivFBeFd&#10;d+Bwx5wxdg06jvY04BK+6ARvFxPQ3HznCzs5niAZnFNxm9+FLoI/lIWLh4o2WVkYtNO5R35lR9eR&#10;NUntUKU/Fzc6uQ/N3omZhsNpvHrUtSd4QG0RBsu3HXA6AhMvjeAv3/31mx9//Kn5OliBamVjo+er&#10;MVZex9rk+Pnah+2b9wjkTThflYFtg+YOQvgd5PX3vYZmJ5mxjyeJFxKSejohd1NNBGzQ3sCuqYjS&#10;1UB1eAayfcokdqJPF/iWnon5mShXleCQi/4WYNrIgwP4w/rM2+CB7fgMInsXC3u14jw1Ns7avO/Z&#10;xaLoCXafcif6kRMd9qitz2KDztcrrgXDndTBe0L5hEUbWjLYtnelSGOHhcjTQXNkVoZ4jjMQ27Qm&#10;lgY6YL5ZVEAcetJaZ9HzxR2g6jFpFOlg/fDCbOsczee7/5ePdDB260mvvfYZSO+GZGwC6Lb6va29&#10;jq4UO7B6HlUqQ2Ujn78cBV2y8iEdNFw6tN3nwiT6Ceqhi1RnEJVevNkpURmVB3ivbtJMnFe0xYHH&#10;pq7hLr70whbY6z857oaG7NMUu8iOHptNBLjtUjK5lEKuPuXdujp2zkCQPuywftUy+RoZDUy0Qp13&#10;nsDIJGk3ftnnaaNvz2t2+/puNsknraQ6s92qOMeR0evyAV67wL7Xr584hONv6prxI1X8QXp9EclH&#10;naDzhKBh1Il+N3+z4TU6sk/is7u7EwssnHqWFk2TFoOz1l02Lhy7sVhiQ70+hO7xJRvtOitt2eYF&#10;HxILnjBtLPEpieqRHuxrUpplraKSzQLQm8R2PLyGfjdT2EB9bZ1VBrbxlzyfBXn6rsXd9NdHsQRs&#10;+dIIGX3MTj5flEne8pNOtoXLrpHDObzyP2JJWxxlnK9829/hX71SByu/tGe5yniYbtwkK5uTG034&#10;6OwbeFzvZ+xGunvyg1cno8HTl6CxsmGF5yy4zYI2GhbHVl7lS/fwWRkd0XHEX1/suPmzID3KLE+6&#10;WNhnE/n871N8dOUZPmN3oVF/Tvf2genT0C6Otpr6cV37VIazCBLD1B6xQV/Llzw3WcUil2yr90j3&#10;+IZ7PvisLg+M+zR4YPHxXHBOdrDJ0GexZcrR3yIj3bVLG9b69i6A5QkP7Y9H9g7R2ACf6hVcYw4b&#10;22BtBxf9jkduUVKOLzNmLOAiEMv0+LUvYw/8YvXGxcUdPSe+VZ5MANSFc/Fh+e8CLG5gdV+bbpml&#10;6zh5o2ukrm6dgCRveK3co4cyjWGZfIPZEJn2sPyaQeMU9RntxcFEqptMeatzZucv9bO1U2JlX/em&#10;QIiQhd2rc55CdTPWE46ZT37GQC3ziM9BmEW3iSVbVr3suJ1PeD3YE1Kql+Mz6E4u+sABb69aV95m&#10;N/ssTNrI8fHjPIFSexz54I0/ozXtbf1ujsNj2h7918fxd85OK8cdG9YeW7/4iCtA/Q7PkVMdkjMY&#10;1adIr77G7luev5yRwlFV/sgx8r0sDkm+OnOMnQSbwFO+semky7ttfNIOL3lfAvUIszSDi19vPohs&#10;3xmnJL96q59cw2cTfIzfZ7FQHd68n3zGRkO/vkiPIHccE87G/3x2faZ9rfzgCR1vLeIc0BSA+uyr&#10;1g8tdVEBJrvfY6PELAvO0QlvaVNvoRufqxzh9elT3iZxdgDEO69tfpvfgM1SWRdPEFR2+0ix7wwX&#10;vvnwMa99Vkcxz/aFKwb6z9dCS8dfH7R89gYk/N/k98e8ghGOekAXje/zFicLQfo/sWuees0Nb2fz&#10;9jlOkL+bv+1HybYQGdu3GVuk7tik/m1lu34wdaPOF9Yu5KgfUDT/F6j3etAd4+GS3XzQuTuc+cFu&#10;rKEzfaV+XlyePuOimZOWa2zVvuU8mQ7myrS4c5y8ShXW+7QrGkTBe4/SXi9QsQmQ51w9LaC/vr9p&#10;3kbVGHz6lpWptgqR7ffJr61Mfzt2RkNdP8t0Xl4ZIyzLhqfPl2D1+FLepmkrswk9T9g9aU098AOf&#10;GSdFohQ99ZYzOOApI9/cTYrdKB1ZFp+ufK1FS2PsOrTEsvWx0U97Hj1XJjLrm238spF6mDgujs6H&#10;fZ79xnC77YX2LMarZ7a+81anKTP6aTtrHzzI3BsM0lbM4czlPNFI9pFv+vMdE0l/2gZteGDobj2y&#10;w9A3rrQB/33WLuCsDPWV6A30wYlebf9uEmla6mBvPGEXMfSOxewbrOhLf6B+QMdYc1o73jfITaJ8&#10;vF7YNWXR3jobn5jFa+fS3dS4NuvNSqGjTBe4o+7G93JZMxw5vnZQHl2f1mf8dBdgXe9r9U8IGlKH&#10;35a56K8RkqCsDxj/P+Px2PJOE9fDL8783LjcNgpP/aLDR6Nkga6Lo314cs9mvlhgw2tebT8368AD&#10;ZF24zx+xezNfHVdHdUCOrhXEX6ZO9COnrZwjLmt+x/ZD6SO3bvk8naa9BvchF9Yr20q7ePK+BOtf&#10;a2vtA0nl+PWu7a38aJBr8Y036v/BLa8Ulrb4T/6ra2Wkb/5aL4feU/aljx9wvWl7vna6TKCfxP+y&#10;oJhyx4zqhO/qd8Z7S3f5L318lX/Krexel1fcUdqfgTis7S2PWYOdAuLd8lR+5Bp/YNPah78f3fcG&#10;frRWhifvFzHhCPQsc9mlhjt2SH2HUeJOYkHivpggYXl44rdjsWNHMptT2gw1DuuTuJEVbJ+jbCJO&#10;HYUO+K7+8FxX78bFl8YTK5+4yj915C9rsz68kj7o661wvGRtwwfIjKi122/fTn9BLmmV7cjctBTv&#10;mkninIc+xAs2IsOM1cZ+5Fxfr86xpbazuqBbFsFbqJ3YIH6rB4lF8xMo2l+uwm/Hs+XFHx6GcP5i&#10;T+Im2/okw5dg5ZHnfGU+VfiiCBrLE65zx9VlkaeNJPWME4sTPOlsRPWeG9fSK8ze+amKzC2cw89X&#10;7b80r6P0L8Dpek/7pIc33aoDsWsKtB865WdsMunld2juuePq2pgfXZfOF9j/y0meeH1CTBI57xS/&#10;652AWT3YYtd7zbv4Wh+audE/O1sZ1cmT7sbxKNUyi/f0C/p+l59VAk87wOWRbNzxQTFU4/y5XF5d&#10;H/1yFYW1utVWToUcOi8OsXss3/onA7rdyJWez8qvzMquRKF1dLcx+crExSrpIH39e/gd/CWbIlg/&#10;ef8ZlfJ8yPPEk2fdsVYLvdI8CKpF+36O955ln+fb7l6nuX65gn4whuExYNKOD5zcOWyFr1RH92Y2&#10;7yltaYwjQdiGUuRzjUc7rZwo/yUaSK4yji/ouK4hNbwZILkjhvDSL9zQYDipAK7XkuInyHDIfa2R&#10;DeAOsCvPyNVCynHK0P4pm75eU9OOBa0sps5raQZfsGfPWZC8rbTy9OnbQ3QXRl1OEIlznkiVoU5o&#10;JCN84dU+udRJ1AmjzvX0ItlewfJTfgEdOoOhWZXCO9bJwlvTT8CtzQ7fnWjlsvY5+84duJFL5/4m&#10;r+76/jvy6/RmAMrWHRSmIP08vW0Bx11LhQyk5xU8qYcEMHcgZ6Wm57vpi/5uqnSjPq8c62JT6ygT&#10;GRtQ/nKdr3lCPPw0JJpLBuzRDY1MhmPZlIgyJ0/ZtdcvWQBQaK9Lt/T5z3SAM4m5O9jFLaPzRd82&#10;ZrSUJF7+1g/RHdpTgK3W5lKeNJ94z3M48xkavjuIMOg69PEtrQhBnuJEil3ob8L5Crn4xxjlyUc2&#10;uZffltl6eNqrOh/+i6da/3jVsW3e6yO+5b3HIIz8w99grJuExDw4z/zX9F5fb5tbW0x+fOXo/V3a&#10;h3bluk/aMwrAL6d7F7V2VL7NG5td19JegXpIK6kvN+5lEQLwxQ7sMxha2tLXDp6eVRYQZSdYvZjk&#10;F99kuETGM4W1pa1PE1+ye1JgF7/EKjiNaVGyelO2Sg/5LV/aR54VDM/GkPiXzV8LyZ+04yy64qH9&#10;zl3g4lz0TL7B9BNsHoC3eZqm8nUjfAbbeA8Pba6tutdbvnYXa4InRoC2NXIFP5pd+tc+Jn4h03iS&#10;mCQNj7VHy+da2n6klQ+z/Aug3IK245pe2jlYWvLa9skfObpZ/SybtMVtudZLSYxsW0c3u+Ir41P5&#10;g4O3z3MBeKjc3ytzZayvzWaMcpW/g7NjgBxMKOSVl8F80jZWl1b0UF+7aAqPjZceHGkWFd6mLwDb&#10;d8B51geZtnz5Hd3g9RPZ+pTXsS9a8EBlD9++mqMpY3OnylaGlFse0STuMWXlNZbnaPBbvVJuaVfG&#10;XJvsFddocuH0vdKL7zieuRg9bn6yC695LHJp5GKPm+64LrPxTQ8nzcf5PjziWl/7JndeW5zUUgZm&#10;88Y5OWahdXUptdKaCf/IsLwOgR5Why/lPfH+7HxtURss+yCPrJH2/Oby2ug+3hSlLZ3Rg2GnLTiu&#10;jFt2S97lxmdNRujbiWfqFU2xCw3wLD91Epxsjsx5UWAVD67+8lOeDq8hjxAOi7/8t0qaHoR6TfGG&#10;pjoc3hMzlwZ87U0cL7/IP3hTnxmdJZ/0Y9jiYEa2Q7P4Lkie48o2tFM4gAYUaUu/tFpsaO0C8uTf&#10;NiiB8CTjjjXQmzbG7sNj6E0MCLe2UzR3gVbaDXdfbCNq4bPFocrL57Vpthp7DZ5S+DzpDqWxza3v&#10;lBuZB0McYXN2Qd/xpnPbCb+lM+dP3MF7Wf5Jh//8s3HU3EA0upVZdEKD7Ron488b3y287uYlXOPa&#10;2v2Uecrm/AlkXSAXvhtLpYfrZve4eatPy/dmsMFkPyC/b+rZ8hkX8I3Ji+xnMTsafsaj8VtriWwr&#10;k/GOjZ6Jf+f1nsmHU7zwW5kc9VW9Vpf+kgYq7znWfjnHYwEfd+bvXNLPr3jaQ/mZo5zxVfi+9xr7&#10;HOE6bp9nPOJ6+2g2A934Tf9kw9jrpYHxKzmqc8rwWxv9O35Y/fFfHZTz8xpNO/bFz59/6Z3/QgxM&#10;2TmmdjvPC/rExOgL9nXNZNM22QEOsy1famgX0oGYqr7xXhzndJlX2O1Gx+BrqxUw39POxi6Tu3Uz&#10;xJ+vwFv61hRnk4nvjy+NbaNveK4MjjO3IyPqZ2zTMczEf6noAjQ63z82Hh3u/sG1Dzxy79Ppyg7u&#10;xGHnC7v49UhK1vgZ+dCCPz4x4+u77B/9eSp487nj//JQT0D+0B0Z1bs++/37uwxbsA/bK8+GjtIa&#10;r1Mv9bPINHhbPyPv4N66bWwdu81Yasqpg4kfZFv66h2fjh/rA6HPd44dRgclxp7Dz89EzWvn37y5&#10;X13+22//uJ4up7e6ePt2fmqKKfCXtsBOfo7H683xaRxJvg22mKAy4qe+elz5eiPKUJn80Z8t86MS&#10;BorffMybzLRxTzObK1WPoJkT1Q6RRdp+Vib0nvBcDJy8xHB1En3WL4sf3tlfqJxLs8eNARr/A9qH&#10;IJJxQtue7FyqN/KC17I0MV/WwxbU9/azE2IiW/7YDH/wtBF8Nz7DqUiDsuReHLf8i8RzMf4zi6XW&#10;lyb2jN9CET2WB/+Cj97ErmmTYtkTaq/gwO0cM5v8yrYdJsDQA872Y20fj/paez31LX2xMX8v5Iid&#10;9c3oubkbT7avHvGR0jjClW7wmMo5HUaXjV2jl7YrfeUqjdAFL2u/SX/65ZW2o2faYfjZoBY35gbb&#10;md/JL45j5AaV0zE8X8wNgiNv64CerwGtlg9eb+CBf8ooh+ZC84O/sLT3+nkMiQFzVxY85VbWJy4Z&#10;0qpuPRQ+BJbM4ivfNZ5j2bXH5l/6nIQhEypHbPn1o2RYT6l+5e8mvVtXxcee/G9s7A2PbG5eak1F&#10;HBgbvJZypXl5HFlKOdKLb5O/7XjGl0mLPGOTMUNqtYh89E7nF8nRb+TvbXxFu+rGb+psHoYZ+tRT&#10;FsD1/6TTtOTtE9FjjjHYykhY9ahPcuNdjFh6sODL7aL6SxPWPkXMF//b+scfX29dsY7Um1PaRaA4&#10;MH3aua5QIz97oCPGf5N/5dfHt+zLNcjpU9rO1xGCSJ+9bD2e2Nl1lqinP/zu29Au/Ts2rw57xBP/&#10;J6xNpe3NqM6f6a7B1sUc0/bDc2HGZLX8Jn1+XJM93PCieRQk664fmWf36d9Q2phA/v2oa+qYNjQu&#10;xt4xRWH9aIVYPq7XnlumjnYQl57LHYfN+UF4fTgysFdtm+vn+PM1+r9yrR4Bmf1VJnod35Jnk/iT&#10;n0JQ5+nbZXmSft5aB4PN5nh9X+WnApp/pQVr7XnKyce79pKdPzJdezdb9mED9bf+VptvswiVhep3&#10;fGBxL1mVF0dyBPi/BnOsTTdPrO8lvmQqGX9hg7uvWNnRqD0r//TVSXhBevV7kfiFi31q+Jl18cT7&#10;jANfkb/r7+j2LP/F8xCoDZNZO/2L5aAt77Xv0pf32QYwI61xWvI1I9QqTA6Pijxd5tA++cvIEfOL&#10;1HWSStpN2uaPU+mwBFINvXeAPAkdWpu0HRqS90cDNJAOVr8W+8jBfY8MvVM6DSccm9YNi3RKbPB7&#10;7g7aSX0D8StaaPsNrbUXN7Whq3OE2t/nPWWWDkk4xdhDhz5BeiXcSnZt8PvuTKw3P+9PvTd6k7gB&#10;YjeYle8duDWGwdBNfwdanHuhv/d7Ltyp9VvqYxc96Pxbft9obWVC5Ina3nWf+gE6HCoWpxEiXpFy&#10;Ns54VyeYkaX6Jh9vnQsbeWpU6+3To8F58/vjjp4j09j21Ft1CgWvGQ7o/Neu6Bf3+G8R4AOBMaye&#10;nVqTmy+Pr9ybYoI3mcjYQB4F0WYPHUFlT6A18Ee3uoVWj8e3nCehaY4LK6dr7UfA6iD8lCu/5HXx&#10;B/FXMGRvesy8MHLELqG1MIPhyG0QNFW2WXNEMBnKeBJ4cVbk3XivPkokY2WcSzpmKHzscw3w2TA2&#10;2s3ZqccJxsZMv+udkx/vuXiiB+/FMQqy06ZP5rE5PT29RvbgLMBlASmX3Jv56qjdXO3iKN3y2nBE&#10;fF2+ciAOwuD38G9sMPA6siNDJgNEi42Az4CDcs4N4Oe3mdlK3v1K5/hGinTRJbQ2fQaYExv8jvAL&#10;gqX6Umb1Nz6Qtpr263rqZHzZANzChwnCLjyuzvyyEw9ynTY7C2eHkQNl8+ETf5xXv0xy0rTvA0vT&#10;JRuyWUH5yLVP3MyCjpii9u4FSrJV7lPOQMcGn1in/tzJ/OSxtLsAe3yDHSxYwMO2fuwkgF91OHRc&#10;+4iFZG0d59pRebg+nfyXwpe/2GD4DZ/VG22TJ0ewRzSXx6Zv3tJ5Hp842slR9aInf+Vd3GeavL1u&#10;+SKNPPiSR2Oih+unHVzv4nQsWh9Z2VaPDqzDY/qUsb28pcXvumkaWnvUZ+Bj8I/v006rCxqVLfKi&#10;NVYcXclbNZK++m3apq8em+8aMAdZP+amsF/TNqcvy00SoeWOSvhZ8zi40TpySKsMR4ehk7xcsw+c&#10;xvjgwfWH0ZYban/yHRqFw6Plcz4gzoX3udrDFiGT8Y1jjHnFWtfitYr9NU/o29B8/gbwH38kJgRf&#10;e4Oz8XHpO85iozZCj4lTm799sutdIKwMi/A4PnEfyY/T0RWPtdfSIsPW26YpaHx1j3qGlPyx3dSX&#10;VGkTd9GRP2lLE8742dRVrpIino5M8sVvPq68GBUKoYPHlN3JJ95g5Vy9O8FNVcjXRzhaEIGX/+q3&#10;3t2y0pFqvjqcehy6c67OsBs5+B50ve7IMLIcfictmRcMb/zR+zqsXke9yrzF7vIvZVz6KHslHNux&#10;k3T0Vu596pytMrcrDB/1cPqPnCkzPFde9CadfdDVjz35rP21j+E5fFeOlV3b2PE6AUbfpz7S1DU6&#10;5GLrW7al04zH19BZekNjyg7t+/xR6L9xWjlCurKxR+0dvyXrEZcvbj87ngL/9oOcXRKs/JuweNrO&#10;0Em9ptIseMmbcYRj6ip9NrxnO0OnEaqLg+w5vIQgMsJtPdVf+XIgdI2B0J+fnpjNXdfaLf/x+4zK&#10;vn//Y+QamujQxXwG7hPiBS0rroHneGRx1TVAx29MzcXIORd3vRp/gBnPz+Yu+5DJAg37/JYY4vfu&#10;+xu/fCi/ToFXZfRk2fHRKTO66SP1Uz+8/aF95I4z8PKmjfal2k14ldbxSee14/FV+Pgs7Q0HcADZ&#10;SgNO+4T018ZrAbRs8OxmmPhVfSJbbZx8bW5xcdrzZBXkK4//9ucbB9m5NwEH85Z75Fr6e5QPVm7e&#10;lKHFdb35cJzPxwZpbiBO0fGF8bPJG7zdQF/7oB+zR15+gtrw0PZdW49YXHnrKzfeLRMT44WmD/0n&#10;9rlWQj78u8zKhsemt5w+SdtJos+UDe2kG/fPDZ6z3NO2ESUc5waFtHt123od27hJIZGv8kWK0pu6&#10;TGrok2Ou1+5ph2cBjmwA/ZGTzY6xkq6sTdm8iCc4kS8+sHKvvfivOqEK/Fgg50Oj/Tt9A34ncWwy&#10;ckirPVofB782mXT0zR0674qfwiXLfHZ8NzGFX/52NmU/5OaN/p5m+N6/28vH/Ib2rgPcY8HOtWKH&#10;t9/OWtLYMHVs3hLZjIuMX+aGXuPE3CByfq/TOFObBH5/cvXbtG3rbAdmLBYOp61JWx8Q86RPnYwd&#10;teNYI3EDJl++bRcrN21pX+Ojjh9uukV6fE0dnYSQ2HLsu9Cb4VqPU5dkZL/pL9k8cp2yZCJDdb7F&#10;W1LXcfWUsDJs2nWMDM4rSfxe2928tR2bjm9MbH9rvhkf/CN3CtmYqk8dXcwJ5Pm9XuXEwBcb3QJP&#10;wNzaa0rZ9LVs8smw8wfXaym4y6/z9+BJ04cqoy6ZRFppHFpovAY+BS+ufvErLfI37g5NuvfNcng9&#10;iGxbfiS9OCUnesA8wXXnT/qs0HybV9DKr7zkPri1f/DdwN/8pBt7VJ9Dh232Z6M2/cl8aUnbfGVe&#10;Q6ULfbL5BPnIyv9G9iS9BDKfMpuxMie5sYl/Lj91vDRSK+Fx6KbwMw8tPPsXQm7gJ9JTl+XnqB0s&#10;LhFde9J2bCamvZzpTD+EP3nYN3O5vD0AoPMpPNHwAc+43ITz9ZSHvk+o3pTNxaSpTQAAQABJREFU&#10;Z3+ju7YJkuSNHZvWsslw7QYaS/769Y49W2bSWw6BMsR05lEukxrpR4+rH5AoHWq+dtzdfHQC7dPM&#10;17Nm3I3m1kaz+tX2P2Qvue/c6c9fz2HHx0e2vrGhvNlUuzy2rVD0jH/nz5vo+LrxlLhA1ratUaxj&#10;YrEE1C50FqAbEk8cTN740tjyaV/11XpNr+3mc3W+P61RvGOriFLYtGefIeOiefAG+5GehPUNevW/&#10;ut4+1jKypH/eHIfkkef1+pky7FDawVF/1lA8pEf3GV9NfL3WntIGeqOTUmvXGI4ujWvoPca/K//q&#10;5iiNy6QKU+bOef0E7p0zZ/BT+EXy2FYdvUj+b12UZs19eB3ibnBhB3MEcPf1s/dCL390qqxFGhpj&#10;E/2hgg8dajeI6I2ttalzyhnkNJ/dwaN066lxVsaR84Upgmw4SK6Pv+duiAMr6yVn0l/bnw8stB4j&#10;9zUWD6/Lf4M0dXrjryyr6xO3eaElrXRT/kX+Mn19fCj+xF/e5KUnM1wmPidw+ofGlTkMtg9pcr42&#10;tsjdJ/7PFHUKfOV7quClXpOWfuxZjjCgBiBcLhdReo0zCL6LJ604LxFH7Za/8wf3USGlcn/VIKl9&#10;fCtDspastCdsvol/B29xUE73YrEmBWawOyW3girHcVwBSMDVcHaivYH3t9xVsb+hsJ0VSsvb0cR9&#10;BhUTNWzoom/SbNJ1PaE3IlQ++A1MmsrDHNU7daBTmk3Rsfkpeh3wXV0ktt7okPQG9BPAbIuFYQc7&#10;W5hDgi3/poPcBI9T/tsItI3XAnBfdxF8nYsBr8kP+Qz20Jg7YEPzXPdYDmMnEygzvbetn+FtUoJe&#10;B8cpR/61Kbu4Rnv4lHQ3e3XEZNsFCJOp9z+8j4p0HKXpp6zBhPwLkp/kFyA3Yox9MiqpH0Q3UJop&#10;b6BfgIdm5COH35b4LR36la9MzTD8BUzXBh1dQD/MW0exNT3I2gHI8gtO7UCGnG8djQCff6PwuoNt&#10;2gN17Spp6R1RBuvo6+JxOnmvv1OwcpdtvgKGPBeEgD/QyUDk2yePpS1/58p96kTU1Z/D0nuWXezm&#10;HaGbH5vGsaYdSPeR9s+A3DrBoL7m4/pJ4WlP5+tj9NnJUsvEV/iQ3+zdOhFX2kGz0jGbASR8fyYN&#10;FjSf9xo3FiV/n/zFs/j1xZevsHuquTzdiGEgKA51k77t3OBoNi/dRKEtfsrr1Et365jsIejVZWpL&#10;tW5dLJ+1xer78c0udowdpc9iJ31HYf6zbVUe0IHv5q729LSjRdHmpXxjcMoDNNA3Ge+dx0nHYXVw&#10;BMrMa93GbuTwFykaU1yTaeWbTRwD/8iRsgbs8sjUTvjgq5cu6h4+ZfaFr24AwiFOBCTX0iLD0tyi&#10;ritPkOsV/EjhKodM/kLj+Vn5Vge0Vn/H2vyhIxr8tp9jzyf/3igz1dVk+GD5PGPea59YfqvH/L60&#10;u3z52bRNtJxbPO9rLqNc+62Tjj46+wpMdnIHLz2k+6DnSCbHnPTYhfG8ahONlRe/Z9mlMcep+6ED&#10;T2z/+M2HLJywz7v3j1dERmaLJkNv5JgF7xl80wmU7jlu/OcvlTPpbGZ9AM/8V/Z8X3Cbfux+ZTxO&#10;qGwnUJyd17i9xj02Ld/IlOO1i3bRyTgjdgRvjVXEHhvWofmtRYNMWrd/ImuwRubEi162pLZ46zYb&#10;JqNBN/Aq6EE8h6H1Mu3Pr9Yao99FLmHAU3xr89flX9j7CEsvfbijmAfEQZuj0qY+Jn39cTeYJm/i&#10;5t1k+JzyY5ducoWm/On/nz1HuSXdMTixdWm2DwzPFOpmunoCkVn++nHTzqbYU9YumjTT1+iGx/Bf&#10;m43eb3Nb7MV/+Vxl7xP0F6+p50L6wtpKEl43HB+pzcc+8uAvDP2hZUKf3M/y4arD3aTbxU+LJ/RU&#10;RppXbG75rYeVk1xw8Fbf8p/+mYJ9tfjq0Pzi3b5hARgMzdvPm5ivjUMj06b+145fs9/qujotZTq1&#10;TW/CnxyVY/rWV+KTPq0LkKc+otHYp7Y5k/1Dq/E6du7/wf8TNkMj9LWbyha+NnG7ABnagH3j9s13&#10;jf7qVfnCY8t6bb4/bannKmnhyCLcfvetH5YYmpVXYnCf9cUHbHChrR/YRQuo0vI1lMOi/YSZtaQc&#10;3vlN0MUJXf5XHHbLn5thvw1N/Mo/OupDwNh+aMOdN2Tc4xtjGDbR3/RG2ZTpZmv4OfYniU4/ht6O&#10;l8xLyWSsUhuep+ThuDY/cvOxTTy0wfrYzGEir7/IjI4yPquz9M2rj7HzWZwvfmRW3jn///Zb87Ld&#10;SJh60k/uWKoCPL6Uu2HHVZOCL/u2nuIsv/32c+jDeblZj4bP3Cw2sWBpShc36WR8vbib3/qrjlP1&#10;Ygz6tUGQiDdlxmeUW5tMWfKNjcx/xyfwnPHBbFxOzJ0NLnFw7NK5Y24MHT2NicZu6mf0HrzFJ9Py&#10;XvnJtrC+Nv3V8Jm6Hvv8+NOPqQe/zTwbpWQ1Zhma/I/e/Jiu5L91xoNMYxf05JNv7AuXPm5kIFPp&#10;HDvuuGJtrTHhiQZ6Wz8rv+PIxIdv/WY8MraRX96przMrj263X8g3hqG/tRzt3AYx4Ce/frCInDlT&#10;7PHjjz+2fXkN9fuM8dQjHWzkjf1Gztrl9ENv376vT2uX+7pzG8l4kr99OlvGBuRS9x8+TH2Sgfjo&#10;feo6RmSNLPSg79iGXb/rpi/8N3mq1HXPj0l2XFP/i1zrCjteoUPtmDywayW9OHUwdpyUqfcp0zfm&#10;JfmZ71wdq3fnpR864InXhPMlNvSfwgGxb6HnvUxQif4AzVih5y2b5H371erVzHxV/xC//eXwWEMc&#10;xKds6K8Es1a0coX3aV/qMQqNjknjp6DyHJqvD/L0p7tBjM/+LiX+M1Z5WWp0vdNGknN97LWyO/Il&#10;dJzzy7Yd8uUDXpQ/ZPZQXsoVUfk5Z4vaJPIu3R71Y6fw4kj/GrQPYnufyjg+2ZgRGR1X56XV4yu6&#10;cMw1cBuvGNuLH6BrKZd0YXdqdOcr8he6JoD3odfyhx8++t2N370xUl76/B6o4o88oXHHL0KMLco7&#10;+MZRx7rNQhM0fhlDHFBs8yR1/LV2aXw1LrnxnU8MnDQ8Vr9Jn7pHi3wRtbA+S3YlJVu/Hl1GJ4jw&#10;+S3YjaNeLKFezNfcBHwnGMNA67QxJ/yz9R6Ou66z9evIZ9XM8mOLL6VP3yJvxkQ4srMHsnoWnhOX&#10;5ZRl6fSJ/lNf9ARs0vWhxOT2rxlLfsp8dtaggxA0/GL1yrV1SBWGW1eqHuU79cD2/qylNe+c176h&#10;R9PxGVJMGfZtDE4+GwzOjDXUjfUl6VPHU6bLbdGlOhyfk996rU3ZNbjQR+XiGnbWtvGf/gWn7TB4&#10;aCnvr9Dioekv6aPPZPne6y/lyS8ddjw3OixZ+M0/x/Jvyv1FtoU+oHZwJ+32bXgZRbY+rbWhrT63&#10;XWr7fzbGXPpRRGXncPvV5l222ATH8pgyLncD8oXMaB7wCvALorrf/e3m+6lTPy3xNdgHhL6GI2/t&#10;Sg4kV/Z3GWf8kfWufWOlPSc26m9BZ5zZ+kuZxV8+GyvcpHvB0Wv9X3rLJ33x2wbV18HtTbWun8B8&#10;vX0w0j5sBWX1cE6XxvVjTn195ziHPjngfA1m7AWRXfjH4E870E5vGivLysAml+jnZPOW55bZ69fH&#10;f5YPnw6f239sRuflucfSPDaQ1k8oLKClDcDbfmHzPj+yx5T9XFbtK/A08gqBfxnr5DBCp0fKKHPS&#10;j7cUJ6mAgMqWdQRV7grKJXQ7guBXPsMw5yVR/J7BR2sOTbplHD4YLY0urA6Jfj8DEBnb0fZosEMv&#10;dzHNHZcWK8hJwQaZtLTvcwef4GlwDLd8wmQn434DihPCN7HQoDOdL20dxYsOlkSh1QXTw1ungi5g&#10;i50wpmAWDNwBPRP4IhTnGOgkKKpTRtfTcOlhXkJohkXzZVzjjEMGb5vNFpFNFCfA0id3LWXj9vds&#10;wLyGtVs7tx3IBIlt0OvmX2zClruAjIbB++sBvTKrszz6TOcNNxOp5C+N0tapZ1HOxMVH2qQfG1bZ&#10;kVg6Go6F6FmITYDvDqhCc+2yOshXzsTZZMOrbnQ4PvWR5H+fRQZEancFAlgJkr3bLBdwlz1Zok4Q&#10;itq8vqYh+DaT2ceAqwMNeof+s4Ffekzxfu8NBq/tangDdpOVty9f6XgtKLv49B+Y/AnQ5zyKrC5b&#10;dv1XOlzrpWi0Xs+R3PIrwxbMcYZgCs65LLhEWF13gobAlQbh0F690S+hyBADti2RYZbi5H0Z4HQD&#10;ET0O8ar99BLvh702ppQ3xikL1DV65Kw90zlv/Vzyp426Q28G1hW69fx9ZC6NGGN5oe/jNY8WDWwm&#10;n4ffi4vXE56X8bRmzQKCGBKJgrBlNjYpQ14+7q7M1veD6NicXnc7ovICW6wU4iB6y8NRnIxGwZm2&#10;rR3ZVHmbxUnxctsSX0cLPhq7qbSbv/D8LvsTls+mVY+0pZF59PJ7egaJFpy8lkoeXjYUf89razwh&#10;FIkrMxwyPRdFsjQku6BseUSW6kTQfwLqcgfyK+/SCZH45w5sp/6f5OA9N6C3/PMoHrkuTZMzfUCA&#10;fD0emYNw+Wl1iJ3W9kXMFzrStm9bPvKd+7S+D55FvmcMXjqOl47n/Jn3pPusV+fKgT230AY2fY/q&#10;CpBhJwHK9NVj5OJLB2fLwH+ek0OZxWucjz94LWYQ2/Y8GetJfvWwMhlD4GtS8o+f/9Hz1akyJK/1&#10;MgwvnovTo3oJ/zC66gU6YIH1LLiVGe6xTZH+xa9OdFN24+QUGxsjR3c8tF182A1Is6AZZ5jrxCFv&#10;/5i8fvccjStepYy+Ov+xTWyUmFVdi3l8KHQW4GrnX4NL/wtJGzwXr2L1hXJOvlxWebqO3sY75IX7&#10;xN9X6+Iln52cz0IN/4Kvr54FFizZb+mwY8cWJ31qFc7dRySgSyj9I/J1UHb9+vLZ2NQ5OcgEIkXb&#10;+qbP8WmY1Ut7nz7gonfKX85WivOFB5kd8/3IGZ4S6Dj63H3D6r9+t7/BPDZW6iUtKZM2Cj3lt1AG&#10;dvLZi5TnW28T69J0aw+0R156j4+SC4w8PS0unzzbc01Un9o9GNy1EXupG3TgDN4L24WxGyTXpZWv&#10;dU47GZq+bxg572tn9Ft575ypN/EE/6G9ejoeX/tS5d1EUrIVmPaf/jV8+iaRh3w2CC1QbXwQBxhT&#10;3ZZndHoenb+2gbTBGcbios9C83JBx7tsnvbJnwWWvror9bY84VwbSOY/aatww6V1Tr4wLPn+TE+u&#10;d5x6HeHk8302cB1tYjyh452PoflOnJsxPZ6XLgfZ9S6S/B589dE6CXt5v/76yxXnitsmHXmi6yy6&#10;bRsh/ci8NLxS1pyrNy2Ft02ojcfiknmp+mlJciTNfFB5vPZ3J4dPsIrz9N/MRc/8EQ02rP1jGjSc&#10;6+vxZHuwY5Wjfvv3HT/Bl++zm9b72mrtYzZA1eP91CI65VmCYfziWn3qK2dcMXXO9yae3OXG1hNv&#10;jg6lJAZN2bncPHae+KsfvnHGRuwUipH3zTd/+ctP5ccGgAz4ri27MdScW4+VC87iomWszVbas1dh&#10;72+BnuI5DH9l2CvWbloon/oYPeGTeeSs+yZf6uRLx4M99glzNps+amiP/PO7zPqotd3W++R/G/2n&#10;/xpeN8/hxk+0m2f6nKM3cWvG1EzqevssdsTLjdKgc5nKrbyUqStl2hbFncDoxi/8Pi8fHT+Nya78&#10;l/K8rBe29dFHiAXaC5ra/7xSWXu+5fzhB35PoKmDtQtmZGDX9++//eann37ozSBuCLG5K07S0Q2q&#10;G7tXR2Wnjm9fksZm45f8e+IItVZnN9j3yesz1nDDVhAh9IBGtHIofTyUXXieSzO2+i72HZuMHRvf&#10;k4csWL/Y8V/JH5Lo7fyFru0/4pfaOVDm4nnoke/Jb+afRf/iV7yh6ehs7KmOVfv2OzTJ1vgTn1Q3&#10;lxIPGyA2/OHnc8BYUzqb4Oh6n66FJ48M8xNkEwu0/fKFr+5af0NQOt/qhu/hMfRjk/xtubXHQbkO&#10;eE37OXLiH/r8DWgT1yZvdN1xMjlW7uIEl5ZXPTj3ObIOn7EjmV5/tj9hTx/5ylTfnNfOofdn0HWM&#10;6jI6T1mx6BmXp/TrtQWpG3edr47Oy/+sWVRmPJgqf+xbSNr6gXSweav3zo/3+j6O/+CDfgil8KF9&#10;9Ocj6vyFzUgwrMqvfkWmoo5czkFl6cWsp257Ub484ST/Sa8FX33Na56HxvRlY2trjMjzI7zQSsW3&#10;9NJ/RerokvJH18VrWYJU3rvU2nVT4O/aJsGnfxh9FG98ycnS9YafuakITsinr584PDJrz+DP5J/6&#10;ItbotXKkwlpq9w/OsL/JZN43cea1kkfnsRW/3PXaN5kP/eEV2SdGcqG5SW8qkEsMJAPU1pPnsnUR&#10;e9X+j/564xgcsH0hXfQ9/QtP5cH6ILy9hrttsnWTjLWp456z27SB5Ptj5FfwTIfvHyi3Y4ZJuXns&#10;9fOI9sqy6WiX5iac48px4bPtQ77NL3odY+zoWpnN136BceoJac1bv5PuqfZ9heD0q/RIPDs3Rl6b&#10;gvWZ8aPyiDwAr+Xn2lypR3TzNrQBdh4dnvJdb1itDAc1B7K6AXb9+875r51d9nsUq7xH9o95Qyu4&#10;7BNdjM3ZGsBdGuTfuYw86buuSw9jpoV9W9LaedNDsKfbNtB73TYTFaK/2KA/Pe32lFs6d3k3caff&#10;efBenNVhr//0GNoln6/UevV61qdyz+unTYJ8kV077bHlVtAL6+XJqvUg8wLhyQvuzrMhjf2Hvza0&#10;/s1udH/K8dqPtuxdYy/YfnZR3kfVlRnSiyeAt1SJnwuORZj+tkO0bGUdCvA22D0NrOgKmGZb46MB&#10;p8Hqkb+D5j0q28nRwb1kCS9sN2gu/eW7RxUhJAHn8MDmOyfDyi1/Jy0fP2RynUGtBZEGluC5A2kd&#10;dGkYXH3K5oHOBxM0DIS8rsf1p58zqU0w/5DfjyVzkoqD9wJao48GMj1NJ3HhDSxQdmPqdJBNzJd2&#10;sjoN3tBJEyr+4u3xwj0bOPocunM4oDPWabeTNrgXUBMMyLITf9dkbcdtsp5OjJ2k//LBa25n4nJ1&#10;xkFmM/g/5BUwO6iNSlPO4l3Ke6e/CZU6XXkMAjcYkL2vrjp3n3fwnrTeXZs00MWTTO7YU0eqbvoR&#10;CFId5Eav9j6jhLWJeqFLITjS64c2UWQesFlmMuBucnJ3AtnFmtxh3glumBzYep0jvgbVyUS7ZKdx&#10;T3rs0I4qE5qjA+QuKkcP9tw7YdEDaJzTXu/Fugn5Da0W9px/rF03z3HxV7bNYws8bUyDpbP5e20y&#10;IjbsK7M9Qd4NtsofGrEdebsRmhM0a//Qt1lsM5BSqcGSJo/TpV87hoaYsJup2lrjgOPRlX7+tR7a&#10;ty5vM6zYnx0rS1Lb1pQLf3aqHLmufI6UCJQuG0fmkj/tdflTlkzJ7uT7t7MAVz2WRujAz7Lr5d/a&#10;EJ8QN/amEToq95Gt2Ek7zKLA+DjuFprOwiaGgZV77YKGux/feO/OgYlnfHrufudnRGs6vfKpfrHv&#10;AjnWVpvm2Ina0WtsFJmbPnTgfJvYA9i1E87o+f2b2djrAg1LhqcNsXhIZaGXzbx3udse3Q6ikzYx&#10;IDRjrxk4xy745yOPn9TPpQUsQMGjm7cRoDW/A8Wm87SncuJe9YsoOyge3HsxEg3KkRF8yR7NeHyN&#10;PuSagcmWQ7v0Ui3km75kCm6efHqr2U/BIRdcnreyKgF/ZVnZpD0/Q3m+pa892cL1E9DAA5TuyXbu&#10;U7niOxaXLcBLe/J60tOHwH/qhzecbLV20Xv1XH7awtaZ4zF37b50aofw9TQLHq5NFtAO8V5bUN9X&#10;B61Mq4MjwvPExyioHxTjZ9F43uCh7/o1bQefvg0jtJmr9osf7wLsjiHoovw8NTHtZ3hWOw209hIn&#10;tXdxc3LG3uei9hkZpw5W/uafL377z0BfCaruQVZMWe3kh7xBQz9ukaH9WnwM303bWDgTgqn/pyyl&#10;U13GB4fP2JZ9d3JwxaUgPGXZuj2ifXZYG+C5fG8eqnpssHhPPoipB2mNCbnefncZ1b9yseWlD83h&#10;53xw6KQf0p/Ri89lvBR7LbQccSJg+6ecEu+yRi5cLyQCFGFluPKUj58Yk334MK/wUwZv/UCoRJ/g&#10;JL+2yHgFb3X2BDqt/Te9MuZi9a24uV7eaIvC/FQafJ9QKomWm9OmkP1Jc3maGOqnf82rMwe0hVPw&#10;pAxtcVHewzAw206M79zlLUbOojkaMXvrRB/g97iUlD+8h/j+hnztg3oVpAs7TvzB01hrAe7QYE9l&#10;1PfaNrFl+5YUWD9rfbAzX3iUX75L+8+O+K39FmdlmDwyrfxzPnhNfCZs8RdHtIceG6kTPpGyIHnG&#10;n2+jo4GT1PpY3PLbTOCNvRe16Pk6JV1Wbn5aeskYefnm9G1o6R/4yNSf9NkwmgUbbx2wwJK2lGoY&#10;OYfD0tLHiJUzVR1fVC/oqRtx101lvaFNv5K/sK1udP8x8e2XbLR+yEYt6FylYy2bwjO3I6dz+Npz&#10;6zL0F0ovF/WH8F6byv/5Hz/XZtsOzB3l+5BxNxDZGYxPzdhLH+Lz888/N++nn36qDbppG73f5V3Q&#10;zhu7jn13c73xofR3gWraxNqt/VMEv+Ke1XNQvz7nuSQ3fVd+FUx2gBZ7sfG32ajub98l/hif6g/1&#10;ffj0idLUuRuG50nKaWN0334R47VLiR/67A7+yBhVPQzwgcHnP+pEW1/b4bngBr9pH2K9+px6dOMG&#10;mk8YP5y0Z94sUItjdx1ZJCbv8B1Zti2snzraAATaVm3ZuDmv82UfNxDL2xi350NjeI5dRlI8lg6c&#10;jemppsijTny0p/mszWZs6EauW9Ypry7ZhK+Nn6M5csxT5mtr9LeOHAH9R9YZ9+G3eY7abxf9gzv8&#10;xobqyNh7+t9suB4bwEF6ymTtIL61POWRC5ARjhgElmcvzvXwGzkXB15jco45q4/ahGC3++cGzoZw&#10;/OWv//ZvbaPWEYA2yx9GRv2EtRFP5b7/5q9//WvXM9jgb3/7e+r+H0euial4sOXIPn5NxlimH3WG&#10;NlidP6QdAXobSw1+EaqHn7mRtulbDsVb87E9OgszLpv0LWOMt3EoFIuK7ubvUd7FL1zUcfMi/3e5&#10;uYMeg7vtNaQeAm07hWMh2N9FT72cGCr/MXzCtbaTPvjDp4JG2dZo/KJrkcFRD8YYy/rJI0wqo7Kd&#10;L6sHvnv81xoFPfjo2tH1PsFbvz59gvLzcMTUHb7dHM4Rz5V30/FORsXezYdekOWkz/jmEXdPXuc3&#10;kIeVs/qF9oQiGZcnfmD13/ObBz9P/5ky9AW9KaLy88/MnZLOV9CXV5xL9of9m/P5l36XqNYLdi6A&#10;P57mlubwYG3ci8eXuIWvspc+KU9PNMHa13HP8Vg9lfOpX+GUcz1E374Wf3nGy1I89Je2Y5AuIZe2&#10;csZ0XaMLTTjWF7rGcGTpK9rVQK67Q42Ua/QC9FA0VJI0vjKkknhu1oba9h/aT0Cy/NSNvyyYvX2X&#10;eJy/2jqE6kdSwgf9jZ9L55I1uG37ocnei794a9e93uOXfmMYbl/lTOWPL31E3hPML7ee+Bh53qRf&#10;nroa/UZuXjQ2Y8ulX3/f9GNT+d24ypgGv8p+bNm6SrwyV+cT3/vdd/36yhUayLgx5vfEpjd9cwnO&#10;raTgqRb8cxKR2Ho1cr66VMfE7D7d2/TFPTIde4sb2oB1XP7cG0xyJNNv2W/Y+guJizYe+1d5LgmO&#10;ZY9Aq7vs6niyOyaPbGzXdl0b0a8KFStSHuz78Lru7hzme4V/VVXSyc7++X+BJ+v05+V3SIzcr+tk&#10;/Hd5rp3tEbCRmx2Bsvu7s+YytX+XfMSRngQnY4e2U/ME7Y8tlvLL48hy64YXaB2oh4wH+CqYWC4G&#10;TD6dfstYGFz4McLaFm3riv8d4AcL6KIJ9vgh61Vi6K7zmC9vHG38jA7FT9mltTpK5yuJDMm9aa7t&#10;o5REaAV6g9XvXAQlNjh8Ji39yYllxlxg5XVkz9ss4+mpsdpw6wkvelyylMrY+Zz2MOtSswdBho0X&#10;2nB5hl/1Lt8pWVEf8j557Pna6snrS+drC2b6Whl4m7880JO2Oq8Nn36mXG0WW+DRMqo0hZ50Jufz&#10;7yly816MlfvN//1//l9Zd5+OyYC7A41cG3gbDMnTCA3kwQ5gBXKDi5ZdIWvkMHsY1xM8BuQmso5g&#10;Fhoz6c9geNN0SO8zWfouHRyFLdwalHvyRiN6DmDkq+gtLwh4Utfk2GKAAaK0LiRz8DhcP4wYuesY&#10;leTzL7ILWj3mfCc3MKm16RpOPxZYHzTlc1wbxybK7ZCTVh1OcFl5dMTv32UCe/iRS5lO0FJG8DEQ&#10;NbEmt6eN2d3v9jZPwAuozDb62n/kJCxZyLibG6WfMvCT23SvE1uc0goNUD1NVvD1O8CRtRt7KQe8&#10;VvVdPn//+98yKcikKefK4LGLDvQywARND19PU5HV5rA0ZemivmYSOwFYHugmTWyyv0W8+PLUN1vx&#10;U7+586wHfuRpPgs0XwPBq509vcJz/IQ9WYkMfADONEA6Avn0gOMpF3d7z8Rk8Pa8dRD9+Kv2YjFq&#10;f5dF3n/+5z9KG03+6pVVXdzis+G7G8Dy0+QdPgMioc9mlSsy7W/y/uoJgtSDskd0ajbkqycD2A7A&#10;c/56g1WbBHyS7OjzAYP7ap72vL9NC2/lcEI3f+yG4VM2uKtL40387LqOTStgyl98ItumecL+qeuW&#10;X30rxOGH59pv6ZMxyQU6iD86Tz7g93zl8UU2syk/T1kEk1wpDFctoKusH6FXpvYgJ5AA4EdeuDaS&#10;+UvtQrfYUWywsKBDVG8mlbsh9W3ir98N+Tm/Udb4VplSx6GxdYzFU6/GxPgan4Qndr2eEIxYtx95&#10;FdqCuyMNDtBZ+OGHHysXegav8Pd30ejzLnKOTBPbxRryiuXapDr4JQucXcyJr3llv7cp2BT+Pq9e&#10;qyTskz9Qrwl/9mGrjR+1T2KhwTTcxVtfULbtMbacGJr6yfn8htZNDx6fEVdbf2SKXrtQOTSmf5EG&#10;F9CDPAvaDvqdYGsT+QB4gFzS0FuQ1/ygVONcL184m68MviuLo8GczfDVF6647bfJpJFNWuXNMQlN&#10;d03qnfAtXuXC/8Tt9hHxx4WVk45PveW7JreFMXbc/Kf8W37rSjnnQN3xEfHOIqn01VU59FYni8uu&#10;nzyc47+2UAe10cMObG8xmv7qyvhj8ZY+GvqHd4m57+Kv5LCg68PfwrSv0lT2H/Fh45HljZaFe8fG&#10;1/AGyuG5vPR34qrJyVTL2Ng528LdMQKE1gsb0fnow+dfxIXoJo+tjHe62BJb6jeAeIJ/66Ap88Ve&#10;a7OR0dPTE/vYaPGHt7GD+D11Jv8J1Tn5bILvd73Tc30w+qYcOvwDlGb89Uk72ceHTNjYKGWOD2qb&#10;aJD3CZu/acaJE+PWruOvu5DLbl8D9I0h1Bs6O0FXjo3IK71xUd+TazZZe3UyFdPwnbXf8quubX13&#10;PpwLL+f4Abg9HvxehK8xwNdAWwL6Dr9ZbRxcv49O/FP9erLIWBmUd/iC8aHc9NCxi/Hd229+yIbK&#10;2CQLFElfuVpAma3DyCvvkIo91Nf0nWKu+vwtm9cAn/W71V1Z8eu13aRrA/XP+FaQGie0ZzEKdNwX&#10;/5ibF3+/+iN3Qytv0yVcaxPy7gS+hV99WaBp7UR4ZZXb9kOHeUuFtpt+Vz0fH90bIrasvIWIfNnp&#10;7hc2d45llVN+irb+kR+iRwbp5GEvR/gjXzCSxtZiynffGS/qa9QvazJZyudaXPCK4pZPuruxJ2/G&#10;HnyHfFN3QxMf9JRTP3/9t7+kJInIdPcz/FJc5F9bp0WEW3nHP3748ScCnzZ2x4XF2Tc8KFu9qoE4&#10;OtQ+/PLzyBPei6OsDUljL/JfG7xR3vV3rX/2WZvethuq9/e+gm/9k28RYWyaDdzoyA548ksx+5l/&#10;vaEjOGOf8Te6rB+TyYcvqmM81mbinP5GmrZnE9iYs/qHBvuae3d+kUTlyJLqKKxsLiamT3+MhtdA&#10;uxFDHyQ+bN+ysrkWKwqH3lzkm3+F1wKeW+6SIZnv3/9U2vobhSbubj80suoj6L2biR17aUf1tfF/&#10;8Xevty7w0TbwZjvpY+ORSrobtoxRrVf0Bt3MK+GSxfWUfanc0EWbfj7j28u39XzqSHyYdjl9Fc7k&#10;V5auO/7BZ2Hpuza+Vy9oPPXAg27//u//Hhz1Pk+YwmHLtZH2MfR2HDmy8gt6oj2fmbtsX7Wy8LvV&#10;C92pp8w10++oe/hD/67vkXMoiC9u4iHvtPVsG+V65xaeYu9Y7jEeU98f8rpl8djcXLn2q6m/p22G&#10;j3Y17YE9ybQ+iSc7gGc51eYawBkdJ95If9r573/7W/F23LA8twFpb1s/EOUD+kkH5NensBmQvnO1&#10;3mCaWEv28c+xJzwijvwj2837lp+8E1OCHN6zVjP812eG1uj7HIcZh3hLQOs/bRysnvD2Bnw86LNj&#10;luKFF1WVrwy19cQ2sYWsfEO7lL+f1WH8j6+OjeS3KYV4sIuPj7rZPHq2Hw2vSUsbalwcm/Pn0q8A&#10;So+d2Fos50PaAzvP+Ozl2K40p9jF3+XKfLLqM9vnGZs8cQb3Tlv/27Kvj+pdPXWTJzIuLX0v2ujB&#10;cSQfXFB/ib5slZpovV32js3XVuq2sioTGs+xFN/fOUn5yM9nAT9eM345bU/7Vw5IJ+fTbsqv3M71&#10;TZ/RbF23ltsucCzO8pYfQFf9lj5ZfJKO//IkwxOKc3CD1FigzG2HoR0pMW3R6SNs0k/7pOOm8U80&#10;yaePmJiXfljcjByrW1CKV7mWf6jXP3KtPrQhMDGWBOl/Ov9x40BiQHQF9POBP/OiJn/ha2iQ4bLf&#10;4aXd9XNiUHFiK7z7aR+XWJx5yqahBlh5yz/1GeuPGIuLLhwbrmD62ZnPiUUtn3QbXdfThonpyUja&#10;PMAz5adO0VNuxpp5y1viuTWKD/Ej0PYbO7E/mnBrL7Gh/cBUa+0R/L1B8yk7OitXy6sbfea2rdhm&#10;5nHixMxB4I9d8BEbp460w+Y92tzSxkf/JY72JsP6FfmMP6Nj6mNvCt067yakgieWtY0F1zqWsQT7&#10;8s3GtMj0j6zvodcPj0r9Pq/ry61P9hWf46jFn9iC1caUjZ9NS79JNm2CjbgGvTqu2LfuJB2vhfWJ&#10;40ZN3va5eGgYs2oP+LIPuzZOkg2wj3lH/havb/pJU7fWj1ZlDr5xfO2f8+rX4qcfCN7WxeKX/uHh&#10;oP6+Bt0sfuhYXDowZf7AzOUSY/iA9hZ8cwtjn4nDg0c+emy5lc0YvE/Whq5XPktvvScm7FPI+LRk&#10;8np+jr3BLedPeYqQr62PZ4isjEFuXx6K+oRDqj6pvtnXU8DaQ+v+ELzovLIHGS89EUs+Gv1ECnOJ&#10;7cfr52dMpi71PwBuj8F/8uEHayfH9WH6Au1oYWnsteOWedqdXfbJY2u9r+26sn9OJ7qtsY68699P&#10;3Of5yi7teX7ROchL1mVJH/vpu78KR44pNzbveXQEG9N68YWvrd/XPrnyvZD5C+W/00mtEYrcSpoB&#10;Y8L+NcBjVHiOS9Q553BdAzytgFnyWxkp9+155Z7kTloPLfnwdGL9DZLEa85o4o0uBVc+TOS9gMNj&#10;6aITt2qZOt/rCoAfjNVhjy9o5m4WYoE9ztV8V+aToCGS64t0lD+tgdw+tQcHTtCIctWTbXaBTj65&#10;XdNFgDDQV1awze365Xx1NEcOB6HFB1w65qSyfUmR4FkwlL+Odi0oLH5kWFnJBQR7E585P/WRO8HI&#10;Xl7qSFDMX8JQ04ucLx2c9De5M2txlevg9vCcznQWZZWD19dPxpbrCwK7YLIdQOsBMlo2svKHzrd5&#10;hafy+W/Q7MnBi7QN2KeqG0hkgYoSP9gF8FKM7NOBG1COXh9+8WTY2VxI59F6jk/MhGts89338LNI&#10;m43iuYteJ5Pqz6Dgxx9/eDDMaQRtZ5cCXRzOoOM10OUJ7PdnMBuUkYcNEuiBOuhv82ZBcCdCBkRr&#10;mxkYxz+TZlDLDzspOGWxexvbeJVxanJo5nDXf3glde2+4jmm+y/+ftlArizJhD8T2KHbthyx+qRw&#10;XWrKDt3YKVxMRMFlg2OcvbbxiiZcsj5tV9m1s/BG2R2jwGBe+U/fTXpl6h1u5zp5uXmwT6zq8OWj&#10;9cbtooFrwzf+8PEwJPMTyBOh6jvSN3/lblrsH1YXbF2tLvL4SMuG/k7c6JOSjNIBzZPm8xxhforO&#10;pEeHXPigAabjT+ySdgZbJmOAPJ5MzVnbpXLitaPfQv82IeLdD1k4yeLJmzezUSRvVE/9hc4uAK/+&#10;6BYH1ejkDvlt880Lv/7maeWxoBojAvY9NmaHeHbvSjRweOOp6aCsfdC3+fhHn3KaBdDVaXm7Nrh5&#10;LZd8ac/Pyrdl5ZFLTNI/jnhThu5ibfODp+yWG8R+N02eDQgTLeDaAI9sPtufyFsaT1mW9ubBW5BH&#10;zl1sW5zVi5xasQmIPB9l2heEiHQfeONq4y9Lf49L3zWdV+4/8jpN53isLRwXyAHwpfPqsumbJ5+P&#10;+sAB2xfAXdrSK//BcY2/35BXFpg0V8/0XZG0dPTD36Wv+uH9jpOG3/QD3+QNGPcNRnj5VMccuzg2&#10;asTWZXF90Zt8+OWrdu3rp4Kx6c07JZ7nktYO81rm8cn2G1feMNz+S3tWZj9PGnu+NF2nxh1e2LIJ&#10;+SILG4vLMMHod/q9o5e46FXrA3scmi0bEedux8gVeuV/uwCqja2HwOAE7wnPOh3dyDL1Pngv8Z9l&#10;nY/OfNuVeJl2q04C+h96DY5FhtA9eUVAGqrPn7DpU+NQUk7R9eMkFZ4+LyFWmAzfCbPD+0767GxE&#10;TXJ0IIjrfKY+hu/zeult/fKZqFmde8yYSjM0thqZp03h28mbk8Iorw8wEcxXUpWND2QxevQgDNjj&#10;q3N8+ZE6vQVuCV9s5aYXIPt6Ar/Up+3sE4Irrwly7h4N/mwA/fTTX6LHPclc/Us0X/Xlw1ve6Mwf&#10;7nGFc08Ett/R8V/wPJ9ENlwaYsQ/g8bA8L1tO7xt6Co/C1jojP+gh34sEgPdekn/EqifKHPKbNnB&#10;VEc7ppCy/umuba++Z/+5wSJjtBMjBy8xUEyOjJVD4oHKtjaIzMZS+ikjv9e2dz15U5iohWd9xKBr&#10;z5Pb62mvMz4xR/r40Y0sQ2B0mlgsTZ+lDvd1ZPXvfG28pOfObd78nnFt2gTbqBtAzn7YHPDbkz91&#10;MTjTluP78Bc36L0qDYvO06+UTr70bfpIc8DeiHQ2OD71CVY3l7rBKDdHp5/SrtwIK0bhu5N/tOiJ&#10;L136ic6uxSzztcpz6oVoRkgtd4yuDL0ufYLUcyonHYgZ/ADdXkeG385PILElfHns4OjjZhA6RtMX&#10;PpTWXBo2b8nHz41F2XzbBDpdICvmfA3vEWh4wZ8N5i1bXYKuTe0TCA8S1yl58XCsrlfOnFBzdRq+&#10;I7MyeOyYA07nKimmzMhho2VtMfZANai1y3DI/DuLjDYJlLMoDPBC0w2ZbIPO8F957rrGKyUqj3hB&#10;ppWZnGDtKZ2vbb7xrRuOlSPXxiv5C+oFTR/0lCFPN0B/dXP6jm9H7pFz7GG94ofMb83RZvF77M1X&#10;0KIzGL5zIe+335yPDC82GJO6dqAz4Fvk9UGzfUnS5/futflnjLzreXWczW31xI53Pt+xuKj8bCJl&#10;nn/q567X1JOAHyCXzzH5Q85mXzKuafGnf8cYZyxczPzGz9YDH6ud9GkHdjy3thPbzGP2XX6rVyyc&#10;Fr6y3+VXXnh4iy+16aJEHX0P3mj/8vFD230sU10v+mmrYMfaR7weinsU3Q2YLUe3nbO3/CryINBY&#10;tfIkXdkdk7H9G28z8M/e/D/5cO7P9Hfk8Ip+ZelzyxAlXYe29IWtQw8F1CaH9+Z/7bi84ZRPeF7n&#10;PZuvpcu/yDVxMzJEjdPdhPe0b7j1gRR9znnHPyYG7fwZ9cqvDaRcz3N0E/nqvbzhXvIeu6XAVeaP&#10;CLJltPst57jpOan9RsvhjQZ4VF1jTxPP19JYOkt7r6Fd58eGz/Kvz+GW7eHd/HMur762cuXYOWuQ&#10;Jv5EH1r0/1Ff9f257ljiMG1dtC1OnuT36d/0z7vhL00Za2hvs0bIToWVIdY5p5VBG6wMx2jy+PgL&#10;uyyNEJrYA3l85LLVcLm+FdF/UO4FzWV+MHfMtAVHFmMGPLzdIzdR5a9rFvyCrkJqGOBdO0aniZ/8&#10;YCj9kRjuLRz9iaTEUeWnruLTZ1PIGvY+zbn8u96YGMHW3VRLRmNewk3ju7aRcvjUl76nH5rp904s&#10;1j7WLsuz1ynT6+Ohzts3us7/6rCyyN9x1aTFnmJPoPPVnJdl7Xx4Ru4LUl5b7pwyiHjNm0nuttZ1&#10;tuAtlC5hNqksx9aJVskxXhlelT99kj6nbIPLbtId5y1jI680ZGde46bzjO9DJ5K0fpd/j1OkMrC5&#10;suuPTzxyKA8nCJVDvjm9tMqQeimf89t1aK18S3PTUvJJvufLe3hNn7NITVuH28RXx7HNKjSZ0tbv&#10;tdVEifbz7mH/Y33InC9/C+pxQXvYvOqS+p85YvyBKeIXNpVH5pfr97c+U8HGvOCFLUJ/fX905EM4&#10;jjyt49CfOo+PnrzKVTk/t+PK/qUjOt4oVuAngdbJQ471S22E/UB/7zg+8Bo6B2+iOJKbsvMHVt4+&#10;8JdieGyb+1JdXjb/Uh0nTVv4Z/Csqy/hrt2/lPcvpa291M5xF8fLQ07+n9Iq8tiHLD71kVPXXyon&#10;/wnrF5v2X9Hpu3ZWh+lFIMzdUfMpk2FP4FjENoDfSQ48QnRicBrKCr/Mn0KS10D6rXcAt2wP85XM&#10;doI5KvtrHGYHlTqb0x6bJqgs/aVgABgxCyvD5qmRBvBjzJGJucYl4Ut7TVP5TXvmP3V68tgFA1Qj&#10;8RVcQrx0Ri42G7tpwJ6Es/n1W+6O0mZ3gIuHjoxNumiRAPqPPCXa1yX3ju7c6ZynpujVu5Meg9VL&#10;pof8l3NE19XpiWeD9GMmcnQopGGqa9DNM5OB0+FYQOngJAFHZ0aGykuxPwGTqMWxYOT8bTbWQETq&#10;nSpbdOyk80idZrGjHcvJFDS2fPWIuGR5/0M2kg3KEAvtvfMMn3ZCkb2/35xA66nstQGd2jGlGNhg&#10;ggxQvpCEyp8667F02ZIvzkCPD+JVXwt+bdTrsenveW022TZfPCytnPyQJyr3qXp383VCGnoGNN2k&#10;WoFyXNlJu8kj5HyPfOmEbFYe0IYiUO2jrQO2XJ36tORpH0tfnk1M88o+Fcpf04E/eUb70nKMZXq+&#10;X/R/bijT3QB52zm85YXHyB2/Dx5Z8XHqmvjivCW5BWW7yRo+3+Yp0tJK2tKEtzSdbzyx6fCUFQ+v&#10;ff8jfgksMGvDfao57OjQp0yS97t2IE+hQOVLG/WUcKl2EDB0tBup9HhusGr3LSjv4OR0aIUgfBc4&#10;kDkROPqHa/isbvReqI7BjubNN3HLnD9yjhwr6xO/50cH516ZZxD65tzcIa108SWTtrVpj3KlnWtx&#10;YGIVHzEIn3LK9Enf+JpJ6NpOuecrobvBCPkBo88k8M/vEqMs0CrLHmyx5/qpBeUAeTaeKs9/Phms&#10;8/+UR6N2jaHF2N7QEjqVLTqgb6HLK6O1T+n7Wd5XffCZ5IM9ytu+SsxyXfyItzIuLpGXVokcOqtn&#10;nSFpjYXBVU5e40302Wtp4DqK2es3h+/KcfEO/j75uvRWTrR4ItyVz7l+3HE3gOW5xtfR54JzujJJ&#10;Xz6Oi+t8Zduyy3Ov0djFiE7ajo03H61ZaLb/k0mR+GzDLrT3szTgokEHfMYHRwd+9uNPfOL0QWmn&#10;Bqee5MlJ8UduN16I/57AwGP6AOWcz+bv1PYOZJ86rb7MhV5pqifnUartKGcoNO/gaEfKjgyp7+Ov&#10;0ujJw0AuL9CGxU/9zOCkHg7CTkAu5HOyZZ4yL86mfUofXdnFwdBTZulLF1c+xXZP2LJ7M9KnzJhM&#10;GKRv3uqmXCfIOa680p64HVeGD5hYu/76kmYRvvjFZuw/ck6/DpE/iAVP30Rz6qtlgvPPYHUh4p4P&#10;9Sl7quHSXd7aoXhHN+dfhpEp323vcFoHIbz8ht7qQd90E965G5AHb59U0HfHkk2jP/YrY2qj6U9d&#10;jBu9lUXMjeuHtzv7xaEq/Cxcfq+/OlaKjZUD5dn6iP3j2za5tOWO89NXAXUFz9MBXeC9Bew4Y/qK&#10;odUC5+sp9zOdDUZvZTam8omxEfvsJjI54fMLpqIm2OPgjnz4/TMYHIj8b+pGma0z5wtbV3u99bvX&#10;XzryhV1kGtnooo0M9rzB5S7Jpn2apfFc3zXxb+P76J6+VDxOv/56AU+T6Nj69Aetu6g1+kwbWBs5&#10;Guc/Ab8FZW5a0z7Zq+VP22vcCZ60E/oq89KYG4htQPGX6Ys97aLPF6vByhYiF212I3v7nBBeHPK0&#10;TNLkdw5xzpe//MrjeBxDefgbI6tD8tpf0Dn5cNxQmIAYu1jYG1v4HWNzAQsu5LbApPzqow1aZATG&#10;G6PzyFn80G1e282xQWgtrKyuq2fQL33P+EXe6hIruQxkA6kLxOEb27qeYzNLYzeY2HEWebb9jA6z&#10;8as+Jj7tWBKtQ6V0na9Mjs9zPPC1Qacdo0EnOI1DLfv/EncmPJLcSJZWZl26GpgGemf+4gLzwwdY&#10;zCzQarVUd+373rNHMjwjq6SdBdYyI9xJ2k3j4aS7BxzCw75f5Z0LQkP5Ob5OIxFd+of0DfDBFsZT&#10;ZOQ8fUXnkoz/fjpUurRvEfcbveHzRjdIxi/MQ+Ib8rMJl/EHvfBHbSYFkD77Ta/HHH4Gx3FMfCiW&#10;6BezYcpmc+Y/6MaGGjpc44C2yPVoXuPOfIf2wjyC9vSjnrzuT2BgI/HUNpqN5i8vP/uVydjCRnz0&#10;ZbMfv+74oxyQOY4DdKM+qburzUb0V+KDcQBwfyxb8H/SyW85ead9RtJXfJ7YI69xjFzifddNbgal&#10;/ZJfvB6hbXvl/Arml4pcRSQbi2T66R75+IWutcN3ynVtWT+wwAxI4xzpU3AceY59nx55IbAc673b&#10;RjDnO+688ZGiVTyzWQA99cTRbVWy/Deyzb9tduyCM3Nwymr/wht5pw7g1JaOA/W/ClyG/z/KRxlX&#10;dgyVT+NYVjbLxy0fG1KEDNoErsQWbKUOrcPI8034N5xuE/CozsvOW5Qnqa65VqfyIH3ygtD+wn9z&#10;fmVG+Q3QbmRDPeP1HyHYrrENGuLL1/3wrm+FV/k6MVuPf/CbNJmlR7KvP6a8vqvOHDvGcl7a81h5&#10;PV7xTNQv8VBXFeB8eLa4PJrusT7A71zrpZ2EnjjSgCpeiVMcjaYVs3hY1h5PyCdmvC6OLvIn+qDD&#10;olUaP6+8w4foQP4jP83Hn4jIK7RPrK7NN53s4KlUznkzgZKGZYNS1YW5gOV4U44Yj9zy65ogetif&#10;tjNx8PFDowh++hAz6kO2btPfy2NcT2AHgDw/zMW55IHv6zTpIk8Zx/qpX+v4ReZquwgL68QdVSSe&#10;5W8G88XPLMILO626vtyebGeQbJdO4QGAZz105OYxwPynnLT1c3q379Zl8Xvt7LrHL2IssQbs3jy5&#10;cQqemj8I7wTHZmkO/82pfJf4kOc971u/X2xjxUnHGQIda+iNnh6LxLc+s+1jt6+P8AC67Co+1cr5&#10;0ENbf1Wv+jRtPkwqC+9SB8QldJ73jm/RDR7gQku6vMvTug5Oy6LQBMVoCv4ZP08NSA56IBbgvHoi&#10;h37tgXGAPxypT8ureyj1LVz4wANAfjd6kwO5fCrdqRfKbcvgFod826WMte9y4CCjbQEaXIdO5ZW3&#10;DeShCMpZQ+E6zHoJOfM0bL71F7hX8PiqIGAKxquyT4C886eMt3uebt9rOtiNapSsb6snR/BkrCGv&#10;4saScaBims1r5Ow8oWKwAH5fNQFb9VdY8iajPm65j+gzcNZP865H63/NPNL4GLnWYvR2ij0Ypbke&#10;+xps7QcLXsPnCR1xM/r3WPufpXnC5DYjVy1HHga5UeNaKeJOfy52QOsAkoFATyNp0gTYCe39SI+f&#10;628U7vnCH0NTRmNWZzsdJ47zBpj0IN8BOJOtZbzoefrSZXMBfDriy5f99FhpkC3tqJsJTuk1erho&#10;9KxO9sEo3vMekUvNc6xc341pRvliI4FAtHz5tj7Ab/7dUdn7wC6YbATHvO08AicXab/+8x9aEBD+&#10;X7QQ/UK/2Sd5DD5a04jfD/3hfyRdLu+pqSUQGzBVEZnmJ/7AA3dUUY9igo4Mah7MlaUHwsOPeiIt&#10;4LVluSBCd5khvVQce4Ny841++MOgSVc7KT91OkzryzYucO0/HSmzfjpnU5FNJ54yXovRElA614/w&#10;6GR41bU3O1FOAA56owmmROb4HyUFyDSvOW/9MLjhfy420UE7VMbnaUj4vGBRWwPBRz0VbaeID7T8&#10;+ckJ7URmMqU7+3UHNh4hjoHK5OgBUm0PYNHHvMZHSpS1y0WY8qTMx6eDzzDbJ1w5v5axQeDJyNAX&#10;x/EiHuhTmd18RQH8Dl/7wZ4cBmAPXeNj8Vc+Zd5kri6b7ObMfmNyPhMnkS1g8opP0RF+9E2FczLc&#10;POImdqpeR25pi9Mj5jo+dGIdTsGDRNvA9q1b9HCxypj4Lh/ovDKJ9fRp6dsci1MOL7oVEeaJbfGB&#10;DvHy9Ip9njbGn15wgt+030ctupxPVKNLdaheHFufzlvp4IKPQPj31ev2gfRgwbN33YPjO7Chx5/o&#10;qglUXtNOemTLJmwE0JtJbUJFT/jqZhYvWMr+6DQ6qK7QA/sYC7irsDzgkzIWAnadm7/FIm/0kU4F&#10;22AdE6/YRz2QX96kl/2ylSdwY1r4EEP0K9XVdTcyoI1duCJxQ/9/AvmeaFq9pxfIxS09N2C916tU&#10;6XOQdU4orKcIjGslURXGLCBmwdubnCg1bipf8Bq3yITXqT88AJ4Yyabm7je96K1FKvB7gR/sp9+8&#10;igY5vpCZukKHQm3g2HPKeo4MfzyuxL/t18Gzzjqe/Bm3PO5KDrGKjvT9tEf7UPVaHdBkXciBzwWX&#10;dHmvVxj+rtePEiMswEMLDfIwo3LLxzqiK7I03hiEn7uVkwaXT20zI6UB8vhz3qSLy5H+lfa/ACWU&#10;T5xL7OhFbIqLYhSfd/MUGvhTxvWJ08LxET4DyClUxx5b1rQ4mud6RRftwr7ZbQN2jdeO2dBvHki7&#10;1QM5jkuHGz5fLrFqmz58+F0s39hz6B5dZb/qjHbzNYBf25Xv1LZ+zA9Cn+ktslLv8Kqos/08J8Nv&#10;AKivx2eNIWhufHHUhSSGZSfSzwlQXHQRxxeNarieo4s+Y/KwsV2yAV1kAPzpAxiLwGNRAF1yQY1P&#10;eGKv41fqoDEAR3BJp13tvrntQi3ytuKe0R8emM1ngfK60car1/B9L/Sx0RsZaqfc7McT+A9aDCMf&#10;nV1vGoPgC17738pBhooWhDd2d+MAPrOYJKzWD/SAL5i9AK02pz7pkdvGB8BxHbh/ae7Xj7yC32OK&#10;Ao0LZOzMJ3S9qaVc0Gf7irpsyf2j8Qli1fE98FuFjgIWNNJm01ex8Y0feRITXvzcCfrxG8vpe3b7&#10;sv1SiLlq/cbYBTQNjv1LzEkW41uhOE1zRDZQ/3POokPTLAAyxnj+TBxpnpA6SF30aTPwiU02Wdgo&#10;9Jigvppxg/EiT6ykb3bbk1/FQbpmjoCfm168vCGGRoIjfj3eTQwiE/zaxpE0H2L8vOGZOOjGbxaq&#10;8xvKXrjmOnfGFfjzd/JETse2+ozYJg+8ysX37svEy3qIV8H8ZAe8+JB+/YLrEwG+pc9Ad/05S+WB&#10;jO+WL37QnXPxQVIem+65biIPPZnfISvptD34AOGT61JnTJ71nHP0Cd6OQ9L2r2wFUPOkceZ8Uf9i&#10;oc/MTx278ZmKlh/Cj/GIsj3GwZtrDfjzIXWEJlAAAEAASURBVK6ou/zUzztdGuba0H5DEF6s25RK&#10;X7P9ufVE522TSfF8UC0LE+AbiPzwDx1l6UsydnH+SXfLk48c2i/9Y+oN+tBRd9hBmjriKbDHx9wU&#10;RF35oQDNi3/88QfR7+tWeMK7cyXO0/6iR3yTt8rVzsjG98FJfhxUXmPgYWtzeky82VbFV8dl6CeU&#10;jHj6vZQcweODDvs88ZA+Dv5g6kvZwSXNeWIlqdZBUnzXJxDiu5OWcovV0TdWTjsgv/4549L5ijUA&#10;7cCp/zu/+jg8KKP+HF9jV+ulvGmL/gko40b31L3a6NyYU/nITJu+tfFqD3hAZfRhguQmXxx0kpyO&#10;884zXfqd0nsxe/Rjbp1o232Ub8wc5tibz5bPBiVQPSn/M1A9nqOhnP7Z826dA3yzpjgmWrYiS+nm&#10;gERM8YpgbowYm4/6JzDQmTZjXOETochbTxGOXPC8matgpz/TlzADyKh+adNpoy2nzDYoA9wT6jPy&#10;wGk5bdatZXTkplXLgF54pNuHlx/0z0HLKo9je7XSkFe8+mbhP8GW//kTDTZbX+j112s92oWvDXVd&#10;2HqBv/8ON3A9CFgjK3Vrh/2LvmMfPJBJPu3l1TyhuuxAV7VhHqxgM4/1QMsVPvVqWeLndqEjY4kO&#10;tqU81GwXuP6U8hN86AHtMaZDjNrLd4syJ7RvZHGdmyeGXYX2EzQdn3iT05cvaX32ocrQ7QeNAQWv&#10;xUg32z5t8bXeXPJKYwj9Gy6iDX9grRMb1Im90k2WpUOe16KZj51GCvXsh/wwEE4RfH4vv9lCI208&#10;fKasvikT2fiGv8Qnm29pC9s3yIcmddxxBDnAmnep3Lqqzjg+uO5kjK6XAOhTL+EDTjfltAAZPeTz&#10;BTFFYZET9CQObwB7KB/clqX/2LjI2vHHmM26wfbR9tVwOPkNm1M2/AzgbTHJmjqgIuW5mo+Blosd&#10;1KftV52S7w1s8XK7cRm46S86FkDTa3H7/I7dKACdGFqX5748/oM34CmhSLjW8nXK1LWfRhcePPk7&#10;/XxvzACnfuqYYxGHPsxHCvigvK3TFHyeOi9ej5HJfBOd6G+l9DbDPsWH9VnpHNNCjAzmVC25f7QP&#10;aYjizQ2mV39Sju5sMPsGtZMh+txxf3hGXq+/4AspPOpP+hP65m4My1DLBw/fYp8a1VLc9TKpU40V&#10;o1Nmnx3OOuuzuEvHo76WoPMEnb4C5Z36VVwNv8bGkvMMj7McHnbnoVNPn1Oj9pT9Nd385476LfTd&#10;EVkZSWIy0YnB99/zm2AEIcHUSiFYNIDOBRxKu9OrtkrXbc6y9nviYUNNlOghDf8lX/Lgze+TcIcx&#10;EJrgG895LkqAqtNwZSTLgYTs8ia7dJy73Qkhg2WCnHygunA85VJGGnCnOuXuzOhIbCcDeaznwAII&#10;CypsJDAuE/DwoJPjiVTku9qVdgPTEeBVZLzekd8e/PXXX02T3z/hVUyiGD16NNH1CzlqKWy6IO8J&#10;VH+VtRx8LsoBb1JLB08cJfPTughkAqPNaF5fpYUh2ytZn8THtk3Hx+TBk6+Jn3GL7R31PagSOywk&#10;Kogsl1eE+Ele0Vu2kG9w6BCZwIlh6upSt+DP55Rv5ucXSowPik8x5+GbhQ2XobXy8U8upPW0ri5+&#10;mdzAA3jAbnBoU77QZiMiF87QAq5/4oA77qbtcRc8F9nYGpzchUQ9cAFufRTd0sDl/ao/G2/k53zw&#10;hNANOuKM+ijYJtuZnHOxmJzyvnnCUmxZMMbG2kMsPrAQBi/FBEMV4A0LAp5zMTt1hNabyJrkfRbN&#10;XNOaZ59w5Slm211FzOnpF3Gbiw/xHN1QnokD91VYDzwnPdERIMy8aSAZ9DGvZpLPxBZxvqtT9PCr&#10;ndZ/7G4evG5fsZ34RXZfI10bWtfoytwWVbw5pEVrYopeGF/gP3TjCTnnHxdzyLsCF/xMlqkHA+0o&#10;d4Y4ie+vgC3+48hHceEnvak7KYZc26sjwDlxSJv0hMx0LNapzOVGMy3609/Qf3Mx6t94lW71GXJ9&#10;kSoS5BQswwwPfaUL68PELjS0HWj4dILNRLGAbmgEPv6G52MvsHA4pdZd5XN0G6MvER7NyzcUiT/0&#10;r9/o5hK3QbUblbnP1kVP2ynSfv7LX5yuXshAz35YYKvtlCG3x56TvosjW8jfE6bUDbqgAzKRYxBb&#10;8wt7nzM59LhM/JvP9GvUkXwELfZRBi/4nrwohyflyOvngVejK7+yOefP/2MffMxXje2RTTpNLkkj&#10;g6PPhQOPnlsH5dkOGAgaK16kv9CVFvrz3PwG17x0nnq1k9RowxsafgOOOupTJ+ATs7/84+/f/f3v&#10;v3z3P/71X4N8fKeus9D7UQtlXniU/8iXZcaEN3BeBFgXxi7NHmT0lEt3pbkoBdCdD7j0Awade/GO&#10;OhK03Al9ma+OXoRqP9DC4+hYGDluK7vpLB5Ftw8nUf49VscxwTFWOo4n7Zl/ex77jT86wx+92BjC&#10;H7Zno5k8vHf84N+HL4oh4W+5iU34XJ9AvtWB1HZC7Nr6ewNdfTJ+w/Us9AcS/+g6U5bJv3MY24iL&#10;8C+Pwa0TL6RuT5e8e0mPfaOELwbth8SkFJZMqOjPacv46dZeSu13hx9f1RO83f7BO/1LGlxPapPI&#10;twS6v6JO9PdH7ABHqho4d/89GV3g9kIUeGpXlMObNssNiO03YMA4+PFjfm+sHDk2du0Dqd00Nnk+&#10;N/XEzXupa+kvv9bm+Kh5ygd/6i68sIFPfBbZ3/52mzQfaGn3NPpdR9gdHVovqQd0s8uOOd09afhJ&#10;1nrs+kKdIEsffAgwpkmy0/QxyMtYG1vo87ELupDOGDK2ghsZZmdc4jC+KJ18PDGKOvCif+R16rEt&#10;tPe+PW+y7MgVY+sLLrR+2wMVhpnk6Y8xvf2vRpDkTT9deejNBz3bb3MknadJYr/7F+Vtm9IpU1ce&#10;X+GOYwC5lDxkM19io9o3QLlOVc5Yy6RU//QdyGL+WV25vuN6qpsv2MLPZ3zU9cE7vakG4FoSGUD1&#10;hV8BngX08m+sya6OQ41peFPeNzGcdJyjk8vBUaxXlm8OkIjmCWnaZNolspVlWs55xbP9q2sE2iu/&#10;KckGIjcUEGvYXHzkIpOYY3GZejxfcQq/K+BnoDpHVuKLxafyhi9lBfBDg7+wN9dG4CksrAfo+A0e&#10;tA2etsK9eWoUPcMPvC9fmOdRFr3Z7M51evveyIO/sC1766J6lb8BNmjRM3bMuD9+QTY6B6i/XKvg&#10;L+o1T0Afc0LzQz508AZHr/RVAt9gT2ngGTumP/Q1xafvfv75Z60/vHVbYcOX+fh//ud/uW7++te/&#10;fvfTTz9bHeyKT2ML/qxN6IZsrnPxD7ZRdvo8dUFe4hJ/U7foV5tzjP3Ngx+y+0GZzStv9yHPbvcx&#10;uMmjLsC/7bOhj88Sj6Tdz6n/TAyVBzanD0m9hu7UBbuzOVf/RP/gW7zlx1/p6/GX61/tbsLSiKXx&#10;2BPS9e25CEbyP8ZiV/yc2KvPKEevjRedwmx4TP8Qu2NvbI9/xVF6n3SijjsX36XccfKEBhZDVzT0&#10;qm7EdsHSJl2c8iOdsRP7049D1/6h+JSVd2jShskHyk8ndOffBNZXUL/8SwA3bwrSmQzAm4/n+lNH&#10;9C+pa+klvOgkPPEFlzmwywefh0acP30ErKljX+/q3HXO+DDKf/rE2wLTpzJXNKADfJVonZK/ZI+e&#10;rhrkCJcyfZmcc87+iH92H7BpK4tjyzkHqgPn9tXIJG2obnNsNkfreGRA77ZXmkvMxr/jk4PuPD15&#10;EhHWSdY3v+trKjAZccQNwK2zbqpCa0CXix71K7wB41ZnZZHvPJV5mGB9h/Vh9ZWdV1kfuRi883Wu&#10;zGepLcaijEdCOnxKv+O+dmII+YlJC/a55zlD074SedZrdIaOESzS8I/8KhzmF190s3hsQxPJd5Hy&#10;9Oeb/9FP1yUsn1IMbTcA0Q0Qho9t407o6wddv0+RFaC+3edNn/7rP38NHYyRqDU/68JcW3Mw+gds&#10;wWbqzddTinnrqTT+sZ0zX67c1D88vw24LvjBxWV501BsIzc6tTxxQOpsn1Lf+pNvT1IH+oM3H+sJ&#10;EuURism2jTz3DdQzmdKpc3/KTnD5ZNgPOr/VPzKMp1Pk9snk8rE9SlAXvsYZufgcCM1cjyhtG+b6&#10;+pRl5P/GF3sJQPWxHPkmm53KZ31Qf/4pv88fvPYAjUZOFaLX9A/4c0CmyKcUx5bemEkxZcCZRxr5&#10;xSetDB/8Ezm0BypkIJu48NLYMnh50tYKaf1Y2HqgDVv6EynoAw/7zqwljcmDG1U5Pz2evnbbsgiY&#10;bX3AMf/JO335UW2kabhjY31A6v8WHPeSxx9w4zulm1/9ezTyfFUPdC/c6ErctuD/05E1qkJvSiC9&#10;7DmVL+JxXHhH3p85fUkD7WAFoTtP5fFkG/m8IlIteG3uIRCcQi/Q3ft7V7UliXFPVl2RGBp3O478&#10;pSwqgfJJ0+FTSQwMZNFJeeASLfl8egEMAhsNrdQelcG/oXxLA444qhyZwbl+l4b86DYYQ4CZezEQ&#10;99BAMun8clxMIMubqOMv/EYgE7wekDXJ46mFBvfKH16fNCi+0yuYADaD8QW/B4lO4a1FAZ3XDPKW&#10;7uSjr5Qt/ljhQ/2BHtA1TeE5qfDrk8c+d4r0i7IffF4fjfzSMGjzqmp4Amj28pWeEJ66qO1Wa+is&#10;MxZQz8rzoqtowaUstAhUphqycag/nlDRhlRtY/MRcCy7brE/evphFL2qE57UBxDe8s00MOssAvvM&#10;QlFavuFb+ciFN3i5kFbnzKTB9QLd0csgoLx0mouE0FdfP9Erfu90g0AvjCnjjlV0iyzsvPCFtwAc&#10;wPpO2l4XD2CXcz7poaluoDarRxMfXyx24NvrRqL5i4jNX86tB3GiauiGL9F+A+MTfHjvIvYGdxLw&#10;RU/ws2jWAulOH8UFmMpz+aSywxDy1MFJRy3M6Dy8Eu+0CyKBC9wrCFO4YxPMsRMbhUi8kAUgqraj&#10;H2X2i+x2W5dsx9fQQwPpssP55E49jv+SQ54LbBs+VWToJoyUUgZvfOzfYtZAguyzrqpn+aGwcUTj&#10;41RP8yhHqHWeOGQznHIWjJgsr74fPDF2fz38oMfn9Sj+fqsndOwLtRPgUYso7Wvoh8FhoQ/gQoEN&#10;e+RZFx2Z4PipefL15zqU3eui1JSoLW3UVNh8BuCBXPhRhLbGoWz4UEA7Y6whDjh3UAgHWjaFWaws&#10;L7dJxRs3qzhP7QI8Fin6IX1+eIIWudBad53Tp7ovRdGB6tY0/NH5jZ8+zcKQn0YWApuZXRhZdGMj&#10;9KaVHP4K5PEpLJ0UczcgFPQvPnKW3jpns9R+gkikxpM//X+RUXk9QpLxPH0a+fgYfvXjsgdkgTfm&#10;c7rlKn36uL7tEfT2o9ZP9mQ+kTqovLZ94gF+vhhVnVJnLI6y+Iz/80RclDA/mYue3CCS3x9kXAhv&#10;yz4mdaRtPy5SG+Ccp+d6xzjl8DIOdeYPuJRsoK+jBSEHWDRzTh5jJ/1vFj3IUZ8hPr6u1kS9AG9a&#10;U98IYUzp3LGXtkVbKtjm2qR8ZBfQx+ViahvgO3ZwofI8xMBsoCNsbPedudt4t/Phc8qNLPzBfBTf&#10;QxMep++K97we6Zd8A9q0l25A2g8ipL/G+7WrvLjI+xZ/2ksrE1x049gNuD6xc+LAvzacN7hU7nls&#10;ezLfudj1+CrXk+dxFnnT/9I/Lj+qnlrnJ8+eF4/qju2NPXjHH+2vl2+QxYWngEWVvmq6PJ87lsYL&#10;mSgugCdjDsn4Lrpn/pB+6bPuImaOAvRuY+KOcIVn52XYECBeU+eka2PDW5KMhu4qdTmyT/tByEIG&#10;7bl9ZY/w7IfYDD8zvfPl+ICfZGBnFrziv9oMWeT3eDTOOzzPLPq20Kq/0iaofs5c43PsJyZ44pS+&#10;T96T/1gQy81QHNH91195i1JsQJ/2u8VjUxmonzmvTzCIp1rsS6ncPlKjpccv+LUPDt2WQxpANaoi&#10;/ONj8m2T6ifxkfqnLZDP+NprGGIA+fUBMpnT4GdsIZ/4YaNJte08z3PUTvj77fe8oYQ8AF7tg6Fn&#10;LAY8p4PCNu86P30hzxq31yDIpg68KSySMy5TJ0b3Nct7bZ7B+/WDNiFVT9BiIzoC4FNuuzufEg6/&#10;A4fO1pM2MKrRL2AH+dChB3Xhc/nmBHie/Tw8PN9hLJq+IXUbvTI3SYOL37MByI1Vv/76D99gRR38&#10;/HPG/cqqDRypH8bJK6AfH/hyROeex2epz5S9cr3CI3pEJ9KUA96gU3xjSvsg8innA12A9KYjHj/q&#10;9bZ5gjJ87JOZL/HKY27yBeBDG6rMxk/4try2Rg59HHA+4Vj86xF+7fN5qiJtEvvwUWIDmsRur9fa&#10;luKH2tkj+MTj77+//e7dW70GWq+qZq2CORE2v32L/TNvHx+FNvygJx29Emt1JfWEr+mv90Zk+rT4&#10;Cd0Sg77+lBGtj10HkZNrh5zbz27X2dRAjqpjAfr0g2+iL8XxxS6Lz0Ru/Vtv1QF/oxe2vXmD7PSL&#10;cApPeKvP8Th08YfWSHLtUlzesjPtTgK3TnDLzQYc67tr+Wv9BJL1kg5tp/jUvlDMpU3AIQB9Y0te&#10;1fVNNtgbn253bCxN/JHfN9oQ89BTd6dP4HzVq2liLn6Lj5HpfyoSOsnxn+tmz6FdqK+2lasd8OSa&#10;mH4biAzs1bjFTzcgBhz3IxoT5BPg6kf0u0J5kZ++7Iqx07TS2kpuaVvrq8xmRz/wms8N9uXRvB7L&#10;j3Tzeo5fqA/flIJcglVAHg9iLBha08sf6FdfnjzBX7qDN+nzJnghLBzwq4tOFl/yTj7g3YPKZv7p&#10;mz3pgAfK40xzDt/SVUbTjSHwOI8FmtXMGxjMUz7SaOF4xn9c23/UAxqAr6/cXhQz+FKygL2m42S+&#10;VGHIWDC4pJGrIUnQ+uBcoEUoyqo3R6Dxy7lcF7EUUb86FO+UB2l/suXD++gR+4dmZLPZSf21D0bA&#10;jW/FiL7H1wY6ryz0dLsXvR/04sZ/68u8KT8jgL70/6xH93oRn9IH+cEGqYUs1oMfPtjyxb+bWcRh&#10;b/CEn3WzjzQ+yIf0Df7pALyNc4yjONH5dE/SX+sH3FRH+OiTc/V/qkug44goxHlikzPZA9mj7N/9&#10;G3yHl6nzZdk7PJ2JP0Clf2nbQyR69doABMYBu04yT4g90Yf85fsg4wWjM5fteVmkruOTj/rJTLld&#10;9SV0nObQpW9UpCsTOehpXeSDPoGb/Mx3LUhfVznkOzZEj0wgevvUX6Wp/rskZ44JYllxQV3wB03G&#10;KnyjNVz98ZAAthokynGE4iO7+l75j3OfZDcDvaojea437w+kL3ml2GYOwXiODDbhdPeN/WiT7bxy&#10;20f7e5KtD3jnadYUYIP9t8lST6TLVzT5zWSiMz52sc7NS1XaGE4+gShM+1R+8k0KUlf1Ht3B+uPQ&#10;erlHQVzxdLufjp4xhTWywqqjybiJgYnjzt9AoR684TlzO+zqHJJ6JE07daXzTd3ry3WmktZj/fRs&#10;TIjW9YMOoud8hn+VBJauo2fz/+yxdQ8d+qIjeUtXMr8Ku19YdSj86veJzYsDsBno0UKPcvxYsN++&#10;Id9XpDBjI8UEYtDJYH/3iglFJ+pccFGOkbwetIpGqHJH36XHOomDqlwVNS8RwZ9zBgWc599rVXB7&#10;ouNgTyAQgHSwyPEGCKNthcJ85DXrEL8aI7obVJggUmoISMcPYAye8oKXtG0+GHfgQ2+/KoPBfsr9&#10;5C+DRGVNhVJsWw8+1unyxYD7008aeOUX/96GdIEOfdakVjRXNtWXcPD5yOXcMHHC04P+TU72+VsW&#10;jCUH5sjM7+3RSKUDjXXwzV9sOdoHkkV5L6hBq36UezKkDPJNo/p88SgbRy4HBuLPmmCwAOq73oXj&#10;Jxu55lQ8Riaa0GHgSzpfaJK2zt0MksxMOrSZpPiBls4LQGO+fa58ykjzja55EhNfs6gkOsUiH4A6&#10;zQRLA8ai5TT8O7EAt3HMObxJuwPkN6CV4YVPCgXVzfU8slLy9Psai2A09jjiF8B2IWiAMv2rncm/&#10;9gF0KSyavGw9vaHgSSDlGjDRnToTgW8UwV/0sCLEX/xebp/Orq/i1/BHDnc+VU50QR8ViDf5nJIm&#10;xtHjBPKJFTZDfeeWdLENOkJXvtC4zaAvukVFlcOPNqqDvnzU6Xmxx9Mp+MYbyEWAh0iX/fKb6xV9&#10;7WdpMX4RO8up/bZt8ihr23/UIkie4JVy9uvZChIn9T90ttv6hz95yPRrcaQPE1IAG+m31Vs6fX6h&#10;S03C5kwwDrmUi4C+hzN40m58VH8LPnFlm6SzY0w02EQ9fOI1kdMOvbHC9bj6BHTiRpYvL1OfvLa6&#10;2jEJ487Vz5LT9m7Z2iA0X/Efs5cpli9zuVAonHFGHnV1BWkiIkmmfsUfcN0rG1kAfM6nC9DFesh+&#10;KGivjIV5epQJpDom0fSOvcSFbkCYDU74VbfGAjw5R5+z3ArMF754qQUN8JCHnJN36bihhAu+8iqP&#10;c/Ny4aKLfEYam6zH1Cdyqh882ibqJ+srOmhabt1Ub2Sd9Jw3/sFFHnnw4ohsxkf6O8ehGPRJXzMf&#10;GsYSx7hoaoP5Tb0jA3rKAPMSLv6izHK0aFn5RtIXOvT1oZAS42z+ctMbNx38pKdf4AEdF6rw4gMu&#10;/RJPn536wI8/6oDyyEs8uWzK6c/sP6eJJaV0jvYc5SkfnSd5GRtU7jKHmcpjRS/uQycbpqBpdBV7&#10;00YOdMiTDAoGcidi0t00dpGaD3jug4YPdsEjttO+VD+Sa30Vg6hAGWN39YBX6GojOTTBLKRmoTC+&#10;SsnGJ13alG29VTLoiWdUCy43K7RsUO4cWITOxV/qFd3TH0o36X+F2Iis4Hdj6IrXNLEgZNd3tInf&#10;zhsIcVj8N+OCsF1pYvJZdyV/DZgDo6ffzjBuIUYtU/H8UfR5JX/6bMcLMcyfFKJtAOQHokvzbu0F&#10;J3j4mLLaX3r4Me+j3P3ybZWOjH3whezwlGRcYdrE9e6fkQWYL7znj3ZJn5hxLzcpPegCnnbL4t/b&#10;338TVWjj48Zq4hAfMKqyMEK9b3u1SSmfnHfo1mbwXtJ26PKGBvVKC8foSfwc4yoFF+gCedsQukbP&#10;6Ex5eIUn5FmAj+wLuyfJ8BItcSIlP2mMZcEBvakryvM2J875RE76ufShyG/7xK/4GlzyuSYQhcpV&#10;0dSLPvAsLP1bx1PmvuhiKzyBk7584KsoFUVwqH/CHIBOauXaCx30Ryw5trFvNm/BJdxbFt9QLr56&#10;oqaALBaG8QHjw+NriOwYb5gyp/G4PHzNB65jG3T2n/qftofKWjIYf/UnsjV2gfNJk9o1/5ddH7g+&#10;EG6up6y8eZdP+1j35WJHmj/LU4y+//DON6yx0UsMYIevoUdX+ALVnfNzPuUx9HhrgMvlH9uoMZcn&#10;jGNj4sF2M9EWwPN3tT+O+DRlslrnLWfel7be/oT4Sjumb8kToMY2H9s1upNbvqVBhjxKkctyXRhd&#10;qkd5cKTv4Ah9FsNyHQnf6hkZ3CQQX1VneGMK8429iBjbs6nnmaL8QyymH0BGdUMuZWl3O/6iT9KU&#10;S3vT3H7Fh/R/6AeN/n0EP+MT8df+h8V02vx+JTVz163PLff0p9/NZn3mUb/88nfz/5d/+av40Oa6&#10;gB9dkIseQHX6oN+RdDtUWfoNnriiHcYujuB2LSP+oIw8YiPrUuGLv9JH0Y6Bymn59kHrP3EJv/iF&#10;465beMR3W+9dHp3BQU7jlHQ2rhg3sS8borEpc0P7X3Ku8+/wEj/RiaPpyQNYwK0vPN+Sb9b931KP&#10;9Qd0xX+F6D4+UR/s6wDhoEv8Ht3hW4ieqSvmPs9BdBGd/oVtO8vHfZTy23+cPMBNfSiXLmti4sS5&#10;4XMWzPlJgx3xB3aGd45ZvN95ExR3+J1Z4LddEF/3oPrdKzvzHMW1b3Rz+XmujMhMjFFOfHgMVRw4&#10;tzxc5pHBsXDeYAcdfHr0BgHpQ1b6v9R5AyWy47tubno+oJg4Y8SMjy98wAf6U+62gvEm/iPPvHXc&#10;kTZ6HDwrr1m+tkGOZJzy4HHKWfiji3UiU+nnABz8YZ9IBoDPX+pGc9aN3LcgZXhwIHZJ1+a1fjA4&#10;ZjI+qW9KPwIwWte4SmGX/syTwuEBXSHnyNv+W2WiJU5TV1zj7vrwG9tExBtD3C+5P5EP9XeC+9VD&#10;nutRdBzdRzD+I1xgXUZn0uCw0YwO1Btpxsk3uj5uX5Qby6IXfQKbRaENvWNcPHntc+PDCPqiXrKH&#10;MO0a3wusIx3HPL1cf3msOmwBl5vKzvGT9XfNmPVrhXtcBI+OiP7Wpo6LkMOpXeB5seyUTqwzd33E&#10;pPqqDk1zxCcdJ6mbj+h26if+sQWbTsrwgyf0J0nbb7EtV7SOodGbPH8YG6mbmZ+1jjiWD/L5NN3+&#10;mjjBn5gLWE/kDL7Tk48s6Dmu/Kkr6rx5ZnR8mU717idWTUtfR9xR94xn3MCS8Xlt/h70nEbPsVf4&#10;t0DcfLvPh4f9d4cfNxicUH595fF5/Xfi9Rz/8+ZPZADsM8BDI5NiSLaymCLbT6jPk5ey0pNXH3Hu&#10;9j/0jX90Usuk2L70E8uSiT+rt69dZx5sxOe+xDvt4vCj8tCREj/kNmsDxI5/qoJ4Ur1i31n3aAXE&#10;vthFefOpdxGsOmsZ+faZ4xYO6UMsf2w/5YDh+J8y0idUnvMkD/87z6e3dXHle/L5I+dtV2cdIwux&#10;fKHn14B6KtzorUz8ohHAxeXjo3jeY2uZZfYHjy/tSNUYwSNp6lAi0JUjI7iDx4uZwmEzhU6cyRib&#10;C0wemeCaB3ZYsTFotLkpP5SiODLGSYdRVDy8uQDgYtW6idaOJfhFXIdUZtOtUOskPg+zeH6I9ml5&#10;tKMvPoV+1z5HyVl46IeDAB3AX+WUKO0i25Ey0gzQNJz6tXS+4NRCTNPg2j7JbEeOj968eZOnkOR3&#10;BksGewZuxOEjdNAX5PfB+twvItfyxZuXHsDUC/BjJ/pgM+ype+5G5pwNHgBd0hmhg/RSLMhiL3ll&#10;s5gLbAYp9MOXUMVOH+ElmdjQiWl0yMILE7RM/NkAZ2PI5FrQiN5+okEy8UfqQnEznbE3taVzNxTw&#10;V4F4al1Gp+jGpMb5bA7pDCD2aeRMBNPYYwR6feYuq5OxKW6/mECxN8STsl3Aj75pZ1m85K46DUTi&#10;xYTKN2OoTroAcssxKde7Tr8lHx4ZGNSeRlc2CahP4vKDXgnG8NUFpMo6F4G8WIejoNMkStEQn0tH&#10;9EBf9uX7O7QSuC5E6x48Dohi1Rf8mNz6IoBzIaceEaU6EX94WxeV0UVph8Nl5iWWuds19Ue7KcDL&#10;/Ihh8UIu5K7fhaQ7IDXZ8yax8HVdYDAf0fD0xBVsx+jyRXF32sXTVTf1Ijzi32B7EjukeVKXlO9i&#10;VlkBW9NeknOq4D6EflhqRQ/ZI3ziRoLX069Q+qJAseubJspcR2GtFIMuGwzcpfj5C/1UyrDB8SF/&#10;5g5V7vxs3aivkM94sos4fq8nfAHizJu72Mxvvcnu9ttLoMqoL+qAuuEi7I1+YqB1BZ5lY8vEVtK7&#10;XstrVLXpzVv1jT8GusAHn34oqg5sRqIri3gAdU/f3I3dvgIdWgAZwInXzUcwwCsO/QVpjs0jTbuj&#10;r4QHC8wnFI88cNGjssijHH7k8fYL7sAt1CbjKS7UY3lDs+XQ8cmCZRa4GV/gxQd5fJBxftz3+gaQ&#10;lMFDDiSYFB/7dZvuc8kePsQauE2jR2XR3xFHyOGiDeBcmpjGGfqCP3WkiDMt/MBrfdUeL3yPLPOR&#10;PUDPu4Fdehfqy/ZrYRd+xDNtgNj//uF7x8Fbfn9ZZfgZXSR65OvuZz2VRT3WPo4AbQ85dFi+iU7Z&#10;+MJ/+EbOAzX4064oVSb7KH462HhgBixDOFfAvgK+vQ+SIdtuAVulKz5HmZEPDixbBh3lRjFO9K1Y&#10;zwHoG4a/b0JwYWJInG7FXlLxKbj4Krzp3QK17ap7fUc8RffiM2fAJ/mNUvh9XX7smv5SOhAn9WNi&#10;pfF78qF++bDRmAuxi1kr2YVGMqwX8cvfOLDl6NE63jGl+K+Ci+PzJ9CXr+tFTwoC+AA29Dssqnxi&#10;foOP9EcZvvfFpXFDA53nXzPpCt+tN/wwob5iHIJHxwUWRNDhW2AtxhfRPxTIZuzPxgx5m1fqPIvu&#10;r1RfzIsBz6F0hJb2HLtTbzlPHCOHeAc4Z2zLBnDysYPmm/Jc35zyQxP5+CX8jK1z/BJfxKfdgAm/&#10;63fjB7ryKT24tI8TsMP9lOqFNtcbrU6c85z6QQ94uj7Z6KS98ice37/RE6X8SQE+1BnzgcrNK3rJ&#10;2/6PfmzOiNXLNz56Q2PknPIZvwqWIZ0Zt1i04NqBcmwCar9OZGOp6s8tn5J0r4xl2cCDtrHouhYD&#10;+Lffpzx64wcWHjXeyyYW4LiLvmXwJp7WjUHyB9dwBcYZ5uiasfvJXds0/gMHPr6+EB1yuKHIOL6m&#10;GC4yJX2L5M8YaFpo/DaDxBT2/K6fAOLIq6LhA3ReRZrrG9oIbZvxHv3QARrymNswh/NGodqQ+wDd&#10;gNdFXfguGL3QzTaIz896xS9xVtng9hy87xmbJV+5kku7KW6O1C/jPG0z9aPX1umng97otwH/8hde&#10;H5wY8NNY0jP12fnIloVcANnjBp+/f5+F3vBOeesy7S+xtNt3+izw4UOcdxGXJ2fh7zqUbfVj+hM6&#10;hMRyr7vxoX2lOsC/2Er74eZWbiDDL5RH5/ijNwXLtYLUQ/2JPPKSTjyzwB1I3efcxNav+kZG/Bb9&#10;mSPxG6/8znLGRPRNXWE3MZEb2EbA0jP9C7549Cu88dU/9TNU//G//kO2vfjuX//t3/T09l/MY+vX&#10;uuImBmI/9lKeN6owrjKHS5ygI/1MfJi5KHqQ3vrPtdMoGBtT//FR42G3/doSHtTZjhfy4q/kkY5P&#10;tt/I0//yBXEbXvgwdQlP2i1RT/vigoxYaj/WJ3rQBf5AZGd9xRmTF3nET3L9xBizYPF3TMtfBXnG&#10;p9AUiC9Vj0D9vP6yVqfj4MRe6iN9HGniPfGfY3nFTvWpunn3k67hSKM/NHzoO6IvclIuR5jcOPJL&#10;EvEf56+1wB6+kW9665L2Bd0VyAMPMF/ky0hi13076fm4PxMethfcP06SeMMnFMNz0aPriE4/EWrr&#10;N7LL72tH6y9dAJ9fjtQPgB6nzl0Lop+40Um46O/5j2hts46Mr4ax2+smOvdGHPqiw5QFUd/kcVA5&#10;9d1rG/SgZfF0l2NM5bjLH84nbdrhkWuAyCBfSD5Yvs5u/DBl8OkGKuWOuQO3/mgfCT7AkbJTDxc8&#10;94WOoim90UZv3rDXOvDbxOQHYomofS/7/QrVuMlk9gT+viOrOvVoeaNn0WuT0yo7WIf/aaNywCeG&#10;0cl1MYzsE+GS53VJVb/XwqRZuNKXs7yjMUZzBvpb90WH4vDGLzeATvp0A1mJFA9ex/32FxwVZdFB&#10;OOhF7KET1795Ayfrf5pvM8eZ/s42iTc+cnvUNFazcqfd3sxL9qkvOgH/u941pgrF+w+Ux68+0Xli&#10;mXzWZ3jRBvK4Cda+YjOWN1Gq3fcJcHAL+A9+Z7zYV6hPfEiw39AoXRjLrA954/voIh5q06tupC++&#10;ot0CbdNu90RB/UwhhikrB8o4P+TMeVCn/oRzAj5UNWj+rhvoOQENVmMX12P4nbE310KxuThrzQV9&#10;rRvjfYQs+4SM/o4FXZsjAx8A9UX1Lq0LKcc4gW++5InaSXvDVHIeNGYqbJXtL9tigvlSNVgvP7Gs&#10;0+ItHNtJ/5XxdeVfTqoHdgPVt/zQO/2S5sEHznvFleeG5/w4LG6+Tc8mr27cROeOl7LKG8PEgWoi&#10;NOMDEvVj+6b6L/qIdsZd4lo1rVjO9Ra0bCrzFhbiL+tWMzaqD7C9M3Yz7MnTkDwLhI5/dkMyrCv1&#10;IUA/eHnobF3aPsWJ/r7gd8nx3HnKE4YTH5PH+lrrIL6n/6CtHCoRD/oAtR+5fxhGloj/EEllgXye&#10;3yOu7vfKnDeyqwJ5VmNsWuP2MwzO+nebgm7qDB9xDWtfybTqgqzGj+UNvkVQ+Af9YNp//5//Lr6p&#10;bElYQqqvHSSGNJJOYiirMgxcGEFn2802aPynI3hOkydjzMcdeDqcd7pDOfx88JdQjUeiC+TWUWYD&#10;5c05F7BckDEYoQOAnIJfYS2GV93p1LC3uDoNzMmyD1oNUtiAnQyyOD8bkpkQ01HkQjJPEPXCD9zS&#10;cfRFvLSnY3Zak+PeQYXws1IrH3VEanzsZiLGoLNAaejsH+XXrqaRA6yjfMN5Or3oBDueQoQG3Tp4&#10;W7Dymo8cfEDaoMPPP/1kfciDLxu5nFMnXGTyG9LQAa43eklAOJ4YJLW+YQ19FhS/+BXY1B1PsfhO&#10;F9VFy9EFmd20hj8Lanna1yL0qqrfdcfaG7+uGt/kdcvUC5tWuptNr7SinrzAr4t4eIqNPqlzFiZA&#10;xidYQT3T6fLbvtiFfHT2hF351I15YIM+/E6wYdL1hQcgXbShH1HL79C+0gY7gI6JHUSn/uBVII92&#10;BzAppC4BcFz/OqdjBue9rizhjV9SzuLotBOxPmkrA1Gq5fCUz9xuqT3hV5/K6xO4pNkAZsJPjDJA&#10;cfH8lgUAXcyiC50hCyUAE+9eXJPeftl22rEqO21l4c4XP+LHQgvyu+BiPpKBfb3w8A0rE/Pk88or&#10;fp+LAdZl0i10W+5JQ50wySSWuahmwxYf4GdkvNECasH+m3qqL8FFZjfqeOKRzV/a20fVHUDcCm3V&#10;hRPDBz/BC9ne7AVf9qh2T7TwSahYP2foq3qQdtygv3yXNq55C4uZLGaoL+JmBSYB3nCbmPEF0tCS&#10;n6cj67P8RAD+RLf2//SNLJC8Es9H8cxT9Ik59ztMmOA5fH1xiU76XOPLeWPrtQwer9R+PyrGP6iO&#10;sLU8aKO0DeLNsaaJMEA+ePAK7q2PKOsH/Hf6zbou5mE/dJTTxvnAAyC/n6Y5soALQNvN1lMHmpkX&#10;k+Rv+pa8lkqL4uJL/wT/fpAHTuU6X/W1YOqfNLoA6MpFAPVNDPIbfN5YkT7OHznIog7BQT+g9iCP&#10;vOrBkTw+9QVHbKyP6L8Y25Bx5QMuPJBJGWl/JJ8/y3Z0qL40WWy5C/RlWiagMhF6dMMv5Xvqh/zS&#10;k48foCMP/SmHnr4BXlxQ43v6cWygjYNHW6VuaMscP/D6MOV95sYecM2DmBO+04l3cCmDNzdQ0TbQ&#10;FT+nHyMOc5Mb8gA2HBRN4kPfxiJy/HIzmRS/8PxeMfZP69U+t/WCvfT/Wbwxa9kj3w8t/nc8Sd9C&#10;+xhsOgFZQOdL8ABYRA4kLc+Ov3e72nOv6BzewYMW/1Sex2/1b6RRAdqvA7jE4ZbnsU/1zLwN/wHh&#10;pzqHL/40/9iIn7DLc9jRBbnUS/W6pwN1RH9JPBXwvevLOqWfAU+Iri/cZnlDhP/cHyNvdIYXegIf&#10;WMASL/iGNougLtQX8w58hs3ompjNGJuLUek3vGS1ybY++D6bANQvtuRY7qmb5qcuYkcw2GBTfLLg&#10;P/aOKOsKL9qX24vmNJSlT8OGqNX6gR/6tV48jxEBf7Ej+NgJD2IGvrUbui6+bO1xe+w6Y/AsZ1yH&#10;f22zHvZ3+BFb8EglRz9wGC+RDa3nfhNT9R+2Jp+2j86MHVCu6vA5sRCo7ZRznr41tg+hEMujOrEB&#10;DthfOsIuOmC3MvSFj/1Key0WgU+8OW4l47XmI0DGoPBiToC9jJv0i9ShFxy00sZYTx4A/84P0Blo&#10;/VFvTssvtK1u+gpBfU5upqHvYUwsVG/bLB2xhf6S33Gjrpl7ML5UBr77TU+Y8jvQP/zwg/TRZqL6&#10;UBZL6EOZa4FLPu2HMl55DXAtlsXLPAXK9Ursjg2O59Hdb3GSHpS7b5VtXJfSdj3mSRZtFxpkoTNy&#10;iVF8xzhIu6SsC570QdiP3gD46TtS757jiSc4BXCAHjnv5jS8AfiWD/ogFx2MJ3J0Ji6JAeyHl+te&#10;OiOL+YE3uFUGXRdw4EX/6OtV5LrP4UY5xqzGLkdiMTaQDw9iM3nEDf0q7SExCH90Qi5HgD6F+Gzb&#10;sN+mPyaPdO2F7wkta3umfFxj3cDF5n7SZ2x+0J/+pc5pO+ibfj11QAwTk+gJD9oEemMvOpIGx/6V&#10;r8hDF+aqAAvT4NZm8pDdPiX9JE9Q798zx47Yt33QmCUf317rAj5A+xMn9BV84mHfQNE8dI5fv/g3&#10;fokLbEV3P1lCe5bu6Ep9owM0tFvA8SV90ladJXlbJjmnj2tT8uf6TTxpk/gUXHDgT7pyyM/cqjKw&#10;f/OubuAn3jqvmHFZPMsbOuoMfviw8df4On0DTf3JNSzQcs4pr/9SJ851vmnVHgDG+N9++6f6Vt0Q&#10;Mf2g1xU0p5S17ivSfjQ/Eo37BMd/xgx4MR8FpJGP6IGP6IPAZwMMvEL8mHj3OX3M+Lp45FtPtfna&#10;lzR2qX+lfeuD/m/U9xYXP0MLkEdcXOnxG+DxR8e2i8ZQ9MtcBjzoW3eUIZt6ylFtUzeTnIAfkI2e&#10;HNNf1F/pl6o/XiFGC+ADPfpc8oDapZN1Tl5xfRR95nKZF1C+5hfyM/UBuI+mP5WO9o/EVu/GVfme&#10;+uOjxGf0pl96Nzdgh3FstwxnyL/S4QrlTT76Gi6274hJMVxOezs/bf8iRwybOYbM/oGu9PhvgWjK&#10;pzqBCxSf66/mlQ7cfjoXXNdG0A9f4oTYOYFia6MT8x1D8T9AWW9+R4dTPnFDnRUP31En1tXtkjO1&#10;a/Uh2IV89KQOWaOCr8vNh/FhX1NbL74OMK3iBkC/jKNTx+MDXgEPxMM+PWJJ+ksGfAB4tP1Nlse2&#10;jJWhXWPc8Of6G0A1bu5MfHPNHV8w/3ML0ZfbpOaH+L9PJbIRG/qMWT5H27GV9TPOuR5mraV1Bn3q&#10;OO3PTO580f5dL9Ov+PpeePFX5t622faEAaK7wcYNSqHPnG71b+Mgxkd4FRwf1DXzETHiJ4xqCzj2&#10;NbL4Gx6+rnOfTP2mjtGJYYBrp9LF3k1X+19yrTHjIGMx81sq5Oxv4bFiICKsF32N+V9sGDVsu8tH&#10;V2y5fqy/7GW9g/6HmEc2+VwXnPnUvddWFevEPfj413rrCDA2YQ/l9VGPRtBXfVofOH90HDb2MWMn&#10;EDx8R32kzcCDebrEBJQ2HHy4DkAPdGKOGz0TN+Rl/WnHILyXf+TExvdIeHJ42r9HR/wE4CvHAjca&#10;TB05xvwwkfwz7e8J42a4vrZO+MExPNfkrjvxyvVn6ra+ol5qd2nQofKp4/Z3Fnf4reLxX/mRd8//&#10;xV31QMbUBe0r/pdUyQP61DH6LZBsxJtMX6VZ5c+dQCBC9gkYI8yDtitlsBOo330OwgB29foWQua+&#10;6ESbcr+oeHH9SsYZE30KHDbMm+9B45trqs7r2OwFMBudkF+808eVZVy1r6+CHfY8Rp4Axmh9EFI4&#10;Be9zSjcO6C99+w3kupDUHw5aClJR0+aa54CcRmRu00GlZldcmE91OfU68+DZC/cGS51ZnY1v20oZ&#10;XbEX2HjY7wz7woX6QjaDos6cbzsaOCpjAkJA9Ifu4YEuWQjOExHwgg+6Uh/ulFsxEEx5jk6ur9iO&#10;E4WnQ90licap3SUwW32t4A5ai58cffc7+npASoPj/LTzJKq/WiceIGUD+XTqgGndyOhUKWMiql6Y&#10;E6Whrf7Grz/HJvxju0YPaNs52K9uIeiM/zOBtz6wxxZdPFUO/C0PmdSTjid0g4Z8JmhMcIIfOvij&#10;Cw0+k550AEzoiLV1gY7P9WGs4e5Ox4D0vwd0kgBHd0ToNL4pPknKkPkUhC+dzrrg/LTN59g0vqVO&#10;ybNe8vPKx5cCVLgLKkBdnkx7PJ6MBhcaNkvF2b5Fh26q2i6l8ZNxqReCV3n4beneOq8Cc6wtHMMB&#10;eaIvnrnur+LXPkqQk0WKTMYZ3KWp8rlA1oScSZV0As/1Kd0AeK02r1fwUQdcCLjMuqe6oOsTolUL&#10;XxgPWwVsfldvjp7gKr/6ogdQf3CegWr4iKa8KfuzcPL1Of7nT6Z2kSPp5scHyCktvuCOUfTAf/FN&#10;9Zy+QuVd3ISuT4Oaj/wkb1v11r0XhGX7W22QfqZcQdaxzHKwW3JZzIAf7ZK+1n3BqEj++2ODBAHU&#10;P/mNPyV8Xn9bCX2RdqzcmWAtXOFkorv5IT93h8Y/C3d4wh/5zUePnrtfo7Vgmz7geSIxY3j0mQiS&#10;HWQX97QLnulPY29l9s0V0+TJNj1xDw086hd8iXwWIJmkc269J26rs2WJtuXGGf3BgR4c+AFuY8oH&#10;Fj9VPefN84m+0Md1KnqA30KsD1iUajllJ7350o7VH/HbiC1nMaf2QVu7aZLELcCRi2IWMz13eJPF&#10;NcrY6AdQn4t4dHj/Ljd+YGvHMuSgw0vFDhsQBeuIncK1jjp6gcnp1Jk3X/EXk119uqDuNOKFCzDx&#10;5uahxzeKH/6U3zqhHG+CSf+T18hQf9QTviTGaE/ps+L6Uqj4Al0ksn1qi4aQXjB3EtxA8G27MsiO&#10;PMppN5QntuqT0OWbPNoYtuU8dmAdTwTXhpPmPG/cnXnhJQ6KZXlnFZHefoz+yM4CI2htq8hWfWns&#10;6oJ97VvMjkZ21gvlwWWEFZ+J7eSHmtgsP2Rw3jTzG6B1rgISt0As8KcjvNTqZGvihLhxPyNbden9&#10;3etjg+2Widja540X+G1fgYtOsQ0Z+Ia80IUX/Qd0kzcItYejF6ClI34GOMIj9tKmbgMtNpmhbUw8&#10;0x6wFdvSV5gXjA7Y+iaT9NMF3qszo3tUf8qPJ/jRgfYEjrCtO7zJx//oHD/FP+TnaXbietd1bA6P&#10;8Iqe/U45QuCdNnEuzm366OlvfQlbMUyqtMqbdty5c/nQbnnNnbxpnT/P/PlxFNp2JCaRiQ1ZrNx2&#10;ojO43sCKOmTZNz5KJ0AUPjLGlDcZxP0rvY62Np1lyJN6ig3m0YpJsaB/bN/uRRniQXg/fP9DLsKR&#10;JX08/5d9vJ6faxtegZw5QzcPogd646PXujnU8kTvRZJpr7njnnlf2oR5j4/gx7UOdc/GajeS+1RF&#10;bcIFxIJ116vuVr5k6WrCsdnxk4UE2gb2OqbsOeYf6ZPqH46dy4vNd1/mNwDhXf4nTvPwoW2AL1Ui&#10;3dEB8Ouvp5x6ea16QRfajnmBO3MEFtywn3qlnymY9/AwT+kjzi7mFDvoQ4hDfEKaD/Z7EV1IXWyB&#10;F+Pae/HPKyjxQfoPGIaXWbvvnmqJffjH+sbejA/IpC7IC130TT+fnJ3PGeUA/U4XMR2Lyksfxo2S&#10;efqGdHQixvBv/AV9Fogb+9Td9pmkWH/wyEa/nMeG+iu5+V71qSQ64ssNm3fiAZz0r0mPgE3gBdwm&#10;4Rf94YMd8EevXkdpfiV+rT/y6yfOWy/NwyYAHveg5cGPjzh3G9A4SDm+rQ3woLzpU85VRnnXP8wj&#10;Nm10ZdzHXofmoWD4cr0a248i+4J0fx6tG3ydh2Q8iM+F5Q3a6pZ5hmTrpljKiOi//e1vjqPqAr+s&#10;E8XnbPDaz21vIl12Ez/mlThFL4By91tVI9mrDLtyPSdf09EK1EL4ujlScrZx47ntKl9G8aQcugXS&#10;T518qDupaAAvuInX0mG3mrqAvibzBHiolm1HfVb6xhgUD/yg/R1ofFQG8ZS6lzKOH7gH6ss7bJx1&#10;zt+KwxgDlEfzpVDyR0bz0cdP/IbM/Xd1ou+7B+iObh0fiC/GJ+yvzjwoULzyaLq1Qn9T/OJwBA+c&#10;2nKvjLz2V9hKbF+h9PVFZfV41pdppU8BnJPn0n38CJ6vl460+aK7PpxjAzJuNFOZX+Wr2IK0Ijm/&#10;ARfsWHOZcLj2g7f5zrgHo8wtoj/zO9bDoo8oRwhp/tqPvtb8AFr0BYw/uOR5PXNdp42Cgwv+XJKa&#10;nrGz60WUAZ0/I7M+gT3yDYfsvFlqjxex8eqUxAbUlBTn3PxFPcZlxifwOFu/w6tzwGOlCti8PMH2&#10;Uz7j0i+//OKbiTpP9dsJ3ednDsB85GvA9bPbu4zuGjH4yKHvYnsiaXRSO8RPWCaf4y8+rmeVJW1r&#10;QiRcb7yOL+FpHNWD/g344gTK7btxYO1FFy+fqhR26zoPPIHx5nyldcL4hc5tJ/hJSoFisC1N6Agu&#10;/0D1bTq5wfFakXQ3P3B5wnfg5Ilc3mxINID7Wa+b7po76H3wArupa8tXPrKZN7X9ux93REmm+NmP&#10;ShcfXs9Bx3B5AcbiSV2iEWNk5uHQbl8zhw63PgxWHs6VOR5rFBtcJxTgSwx53FImYyh6Os4nXjO2&#10;ECMCFd3wTe7t93ar8xe/6bEauxSefsdO23sNsFvu9gfX7R6PiQ346MjP2ujKw+WkHQuScMYHupC2&#10;3yzvUJa0PrXPeqKL8vATgI8bl8sOeMpXpWODGFh1Y75TOS5JWX7OIPnwLf6g3D2AV13uIkxmY4Fk&#10;3RnbqNsN5C25OgeYiwGptznKfvY6+e5NPUaar9zUEboz/zyvHPxPKPAgSd+aA17Lb85HJzSjvDqB&#10;8xxc529XvJcMaqcwEMx4ewpprug05lungUtn4k5UlvB7UuERPidvzplw0vlXeTcyBSb0XbSA/qq4&#10;HWXOKtNfGwsTZgchXpFq8OGCu/yXfIKqqkuP5hcvrMkfIZWFzjNJQ6Y3CYcPuO70Dn6QMfiiEx2g&#10;L6LbyCYmaj+DSOXDC53u67V1wvaCcaGZDHiljpJB+uRZ3pQ6H73mDi3SbcyUVy+O/tjjKEzp1pUF&#10;eKH4CV0axBW4A+eVXkPVhpIFa1WGoItSpcG/yxrFCK+LBYcOuZvL8OP1REA7mdLbBloTF3v6qz38&#10;vsADPxiLkwdqUwcpx9/4i4tF4pJBmieoClDbv2YlCVNfXCSgIzw9sRdeJpFDechdvEaVbDAnMNyJ&#10;DgJy4PlBMVTwhAZ/OJDDIKy3Xd2olKbahKOTmLoSH/TlThiAdVRpvNKVcbbB5p3HmoKHAX4j15NN&#10;FcCfTVXyEEycU+/eTJk7EfHVWQ6NoUclVp7PaU/R2Sjii5+ZCLsOZybWfsxPymKjcIRhH+aimrhR&#10;v6M/T0Y0sWSy+V5t2wPlTEqQjRw2j7BLKE5zbNsqDno3j3PykenzmVDVFmzg/OGB2N1PAz25wES4&#10;gAMxzLG+dsHxNahHztNTfLRA5/aZj/Ef+ntDHPvrUxGcdGc7xQ58COAf26w6YMPXvDxZVCH6M9PV&#10;P+hMInldpRdemajoxr3Xj/vubfMafvBMO4JYC46qKxaoIyt6q8DARbAnsWNnfJyJIeMAH+Kw/ocI&#10;PcFzzKDjuKi+CeeoTr8Dvj/Sm/bRP3FwHw/+6a/qQD79P30Mee73eVWT0sXvkXLg1IHz6or+1cM0&#10;QoeGOC0Pyk2PQWFnntAiE2DCbP2xQ/zJbxn0LYcFdAB45APFrz85UoafAe7kJa+83AewOeW+KDLB&#10;Q3c+4AEce44M7PJTU29CY7umjsGHFt7cAEB7zhMpWbSmvAsn3GAAENvoWTl7s/ep3+mHubGJu/fe&#10;6VNXYldifvvFzC9fqEmbwX3EJrJpC+jLkbgDxxes6n+wrbZjF0BfRb95AngtJ5/zPEkcP1Je8N2K&#10;6ge5geIKLOrQ90EfmshMXrCPfbYbcrfpI6cye6QIE6IKej2Vf5DrlPpFPkfodvsOn23TLV1T0b2p&#10;Huun9bMELbhzxB+S6hLsQC7gOqN/EMSeHOuzlCSOS2NkfaXP3PFOPjoVL+fZAKjvVGrylhXXmaYP&#10;D1QNTuLIcalRov7j3Vq0qjUXoOAeM2VHNv0hfRRz80hT+Jpk+4Pxi7ocBOtDP73T4Ppv+HLOb5gy&#10;B/DmmvJPCO9NT1nVxBfY2LHHuqk9fJFtL6SHZdGupPMVKAOIJeIP/5ietjf4Z5xt+ltdyG+/h+17&#10;sZb2qo/6HW4QwAeMV5GbeM/clPZFPPOpFGKC81vfSVvn2a4Dt1Q5pqD2kefzNR+Ed3SDHf5Hz4Uv&#10;8+yL4Y/xRI51AABAAElEQVSvW3/MdbmJ9RaygU490CenPuhH8Tt1lZtssAcZluOp35bZ+ST1iWyA&#10;vu4lT5PIL14oHKGJ6fRJ2UBPH9U+23dbD24PfkJVvH0zj/pS5u1pt9T5uyzgqTx+kd7oga0ygDeT&#10;vP30e3SXn/xUq+yovYkb5sw85bPHbesj3f20p47t49yGxJ9LEPp65Hx40PikGOyiWeIwcyh8wxjD&#10;IgljBDchEmfZFNX1xyW26x+OQuRfC3IaI/A9f4qD1rXTyv+gn/jwNfbxG8fIZVwits/xHJ/6DTXw&#10;Gxz44Qd4dD6FLX5Ntub08CCGpL79hk6Jd4KMG7QzvolN/Gx/7T6+bSqbvwlMaD7y0zS+NtXTL/zm&#10;yV7zdNWjF5++UnnZrTz84/kjyggaP9HBrhtd6X9zowV49S/nSuVbPKgzWHFdiBxshSeAb+AB7+Ck&#10;H3Whvrirv7pS3vG4+sIHuaGPTGQ39vDlPQhNeHMOzal/+aNz+4BdL+ga/MqPjZXLPEc2q167cQq/&#10;1HXqCPppzpKNT9IvoGt1j17koGdkkkLdlqFb09CpBJTM+dWVFo8jPGJXdAjP1Ak0xeUcCE1w4d2b&#10;5aDLk9pp07z6Gz1OCC98l8A7eWNrdSGfOiWvdseOHSPYB/6G1BtpnuJs/bQOsDF5bSebODbFNs6p&#10;E4ADaT6uM+pPf42DcStVYQAPKD756RMSb451Xim5CI1ufo/6WbUCttP3lh/5lgk/+ZV80owZ+KhA&#10;/llmMcS66EyPz/gT7fo0fVyro2dVRNdTD2SRdr3IH93MJN88p5z0CZY/GT2vvmK4ZOBB3GmcQ09I&#10;z3GNtPUScvRhsRe9GVsyb6D/r3/gd8YS5/TTvmndfU37ONrLgHjdg/KxfHDEO/Ebv3aOiExsWaC0&#10;Yexd9ivTuPDRpz41f5X1CC3n3bC0j8gUmFePwjnLOO8Nqeh6lkFrfw8tZf6Qr3OgRzyTG92m3zit&#10;G1zwre82lRz/PTBXdMxkrCbGwHW8CctzIMo99uG7Iy6OqugriG3z+BK5qOC2w5sEyddf5pBq84zj&#10;7mNGMQieAZEusC1KoRO6A/Ap3NtMPVxhtPaDJlfhX//K771nvs1YzZuvuDEZWfgAf9mYCiGHrPHH&#10;y9fpnxxnDvnYGn8cfbfxSWsckTzbom6GPvFr0HJv3M3cwrTSgWPigX4lm5Fud8MQTbAXW7HkM87g&#10;X0fzUB7x29dBc0NiQS5WnDYlmjOBnSqay1ojwU9NOOfEzcwpiByEogsAXj6xu/NG9AYXOZpNemw2&#10;TXXAXv5w/vDh2PGBc4DythFEEhOmgSykxisuZZWNr5DdPgUc5mr0J/44HvYaEU9yvvr+R8tD90/M&#10;VQXIz5qdEheZRji+qmv0ph6xQeNywsq6POEB/ynv3Pxg6dPewCVtPX4xV8cXr7nJRnHEfBfb+oQx&#10;EdJYy3GPbVfeZ/o6h6csNhFxkj4bjEczdb7bnwzrvocz73wxLgRwJDEu/jK+bfaMd+sitPqUY+qS&#10;fiyxAS/HlRaA5AWQw/7yHf22/i3mddInjWWhmuuN+LSgyKPiiHcV08bkcgM5ickrr5Tz7XLxZNP0&#10;a2B9rgi0EdmFnLS/8KtMiqOVCBmf+ZOY9sm2SX4Gf72iWajWm28YfAsGh7HO8iDhxJ1GZMHi1Gmx&#10;FB76/AEpi+S5k5dngIDU4Oh5B3jcDG7Le/QF98VolCt0wXA5VAWng+DZiQ808PUAJiNPPMqarmzS&#10;/ZSWxutye+jCAwcPlBfJ87zlPaJ3GgkDXi70ciHEBVI6aeR5oD34k4ddzbKeqtwGnI/Q6VMbrnrY&#10;DikiFOOVtrqJmYPgcPcq6gn+oHGVd2W1vEfyqwt5J35tQT5/+KRQOjnAWR3Y6FB9ES5cvYDMvEGA&#10;1gv7tj3+LK8e4UnclbcHF/ykP3Thjw6ud2fZRpWdQJ2hgwjMh8kL9OEZf4LfDt43Lqhz+uiFUOFB&#10;rw+vCEHWy1dsLty+3ovXNfFaz8qAdz/wlmgcyWnyLzqSTyxVr0ENjYgZcBXNoHkT8JxkNDZcOF8n&#10;PZd//Y0XdKJNeRIGkhULUWOYlOs/Ia3qnKgSLufVA9IlRzQs7j6K94dpC+EqfdVxshn7Wq8KY9OZ&#10;jTqAC16Dyhi8emOAdRrG1mOdB51vZPeJYvcZykA2EL/rSJ0L0Nm6us5TTtwQM+UxIlzXbMv6tz/E&#10;D5/gKwarWA4vfTRBgGfBfdv8ziJOOeuk574YH0FoRp3w+xdqlOI9zjyZIge86St6gVaZq16a8UeP&#10;I8NSIwAhkpXFiy4O2c5Dn6ZpY8QjaeK1fDLBUltRHj1A8akPG5Lqkb3alNOCHu2Jso8f9Or117ye&#10;kMUEt4A1o4a0T3zcXECqIDdWBB88+hI1S03aMuOj7hCJHkzoPMHXxKKbaY5X98uKPzFInAhXeXxs&#10;H4zRCnniRz4XJW4HOnfZ0ac64/iy7ZN2+xaf8ip/jkDlVjbKcw6AA30XaRdf7J4JavPKj+P1476Q&#10;uMMn4s3H+qitdIMaHMukZmn70w/wakYWy1wmenRhYly5lKGj61pI5Qc+OMbDHPGrXtiYcSJ9APnl&#10;l3GDtrd9Vt+Ad/ItjTPnq3Qkwfc4ojbtti2eWfjTYrs25tF7+QKcwbeN2tg5b/7BP62HLFDPIo7k&#10;3NMD+cQeN/B4LJFsFiABbPeFrlP5oq+x7nIObctxqrs4C/aREvaBeBXO/ruL3s/pU5ocN49VeciW&#10;i2HfRZjO/25pd8r6TPKMG3hMdS3k1k1sjd8edEfx1jdxkHTGLOrn63DaEczIbvzs8uqzdSaetUHB&#10;TRkNYPkgeoZXFmXQC3vQhRgMT9eJCiirDeQhxzErXF90QQGSgLI51flpL2XwvsUl7nrR5ML5Cq7a&#10;snTK7/VFP+K6Md15VmWXXhpLsyhCnaVc/o6K4hle1Y9jbC+Hp0fj2DcpM8+YY7toC0AXp9I3px8K&#10;Rb7rH+u36KUPf+LhJxHQR39Xu+AQv9zqL49aLnXJ+R7r6mt8zPgxDlh8Mh4o6XHAfITCjXWF1D3t&#10;NHGAfY/apE4+cZDFLNLYFp9CDT50jSnyxmDOQBY0/pywfrG75bm+wibwG4ubPnqM/ZLHojxyhr3q&#10;PJHP4tY9fzI+s8CPHsRi+sxsAED7wjaMPKlAPKLL+hyLZtiQ/LTp4pxyiU3SfkJh8Iln/Ag+eliG&#10;5l3kcaMLr3WmT0Y/cAD318LlJ2gau/jb4zixY1/KYw36odGSluXTbunvqxtH0vD3a+Owk7ajP3Rq&#10;Oce+yYKNY27QYVO17dLXy9gnPplTiY/+6ObIqzyPj9INO4Dmc248H7NhSx5AfqH4fgUZOo1M249s&#10;zY04BzyujV/j69QPOvRNLtB3zlHdEEc8MFdlIaYyy4NyNrMDjbltE/GaG0MSL+0jsAO7JVI6qsx9&#10;x2kbZUmjO3TEguchEoZ8IDy4jmvcbR5GkHxkVV7y+I6/OMvGVfxU/5a/MeUj4ivtnJiRfZpX2b9a&#10;THzpOI0M+1BlHGtrNxTgFdh1hf3wLSC/PubYc/Stv5qH74HED/rFB+heHMrDJ9e6uVaJfvaLNtp6&#10;3QYuUF+l78I/GW9aB+DQ/1EvQPi3f3LWykNvXqVfnJRmzovfkdXrhfLiaN2WLyqH/HDAb4XTVsfR&#10;tHf0/6SbIjimiSVm0OmkOXXjvLLhz/nPP/8kPtwIkxuByK+P8T2/wfwUtoy+gQwc97Hi5XHOsXNL&#10;yVys81j6LdLMExVdRkQfrsSoC/rF6lsuynG/Sr6vffDh+AMWqcP4wXYfi6vQApU1Im0rczgAX/pJ&#10;JBUmvqXHvCK1foM+fWviDDrH3cEf2STdz3i8Aksw9evTVrYLXGu21zpA33zziq/SFlJvzG/R6QrX&#10;POtyQVo4lSM+1PnZVjsmgBse2IuPpu7niKbVorKM4/5PNxeofnnKztccQszr6HPdgkzyvwanvOKh&#10;k+f3Oi5bVFhdrEdtI1/n6V8Um2hrW9M+bZRwamePyCrvHsmzPj2KL2X9XHUiv3WGHOsFkwPMb8pO&#10;OUWxviQOW08+0Lhd6BgPhDJ6IpN09Mx5yvtNnJuUDE6EZDvUjIgHzn0NOjqaTnlrniR/Uu5xYGKd&#10;tWS/+ULjSnVFR+aWqQcHkst4A8mSL+bouGiUwKoTinv1VWnABSdvlGm8tS+mHdFvMkcintO3wav8&#10;PNfqTWnKhy/2cf3Puf84ih744ccfNF7yKvt3vhkO2V/01iJe7cz8RN3hVwE/Am5/c2MIfQ780ZVy&#10;y1SZ8dBFEPn4l/5Wdab8R90AiX9rD6i1K2Ti1P5SPDTrM6/rV8YZyVBB9SvO9kH84XxsXnrd8kQ+&#10;OtGfeKxlrqEPb29Bl9KVf4/Vu2mOxfUx7tjFEms/jR5tN/aHoog5rRwlHTLedB67GXzjTPI6Ln4D&#10;825x7UH3zudBZNyVYaFxHNIPZ05N8K/2IozGXOnhyfr9S62zYE8BPwD1QfN9XPUkfILV1283GDeJ&#10;9Qpn494U2Q5iNLaJV3Eko3WRh71u6c6Un3AWvkLENLQXtRqpleul+rx1Dy3n5Ptcdpe2ZRyZR3zR&#10;+K9pmMvJA+qbk19K5puNY8dK0q4fTg8dS9tjiomv0Jz5ydF3fbMyYkdpjuybU1+XTH2eBUvGyGyZ&#10;1Fy+bx4y7sUC9YbvgPolqWe+YT7QU64THL/KsGzc4DEFiZo/6Rob2z1KDbldcccf5X0e3RedGZfz&#10;NTtdBiwh8YzzlYfDHKgIPoS3I6hBWOFz4Swnj9AzfZ5fdHqSRIcT3+dTKejUYHbDH92y6DoTFnE8&#10;6U8BHnjPjGVIMk86qsEyqJqRk8EQ3xAE5IfOm0U0MvsjvvMFtxBYhKHiX2uQw3+u3GMhFN6xKz50&#10;GtllPvoyFp1Z6NpPTeKu9ivExFR0fYcMaHuEJrx8pkDnwiKdBjnWSUnyXjAwzJNG3mjUghGLkpz7&#10;DqqJH/iRp55FvsrkpgM0PCnroBZbtzxiAMBvjy9y1ywTLCbHLBZxZxJQ/RkgDZYpebNohw4nsAFs&#10;vTQJyas0YxMbBa9e6akAHT0AS2dxN+5JzwSMhVYWe5iM9wln23KRBR2DENnVA3v8CraJm+ZXBhNM&#10;8hh2C/Y9Fa/PAwt4t0FgNE9UZtJDBh43QCOeDJGnHosHmcKB3h3R4J4iwuj2u35nA/aD65FBVRtM&#10;ig/8w0ZInzrDHj5sDL/pO27EbtWMypY+I6Z+cQxiAx/98QREcY2Dotgw0PqAjjbJ7yFjnzeopRO/&#10;YQE6/rHPRnZ+mzCLt0zIiePWRfER0d9geq6j9VRE8nyhLn9UV9QEPMFSwvkc5W/irG2dfqxlJpiv&#10;1if8/zuATUz2kdFPfc2RPNqo2x0+BA+ZOnoxUfRM4D9rc/fzozZ0v2hDUDdLFGif9A8Atvgjvtj9&#10;UX0EN4cA5iqe8LVMyQK6aUa+AecfUH2oX/SllG+3WRbi2dxRPXuiNb6CBmAyy4IdtP6gJyroL5xQ&#10;J/qY4PhqPsfTXyjgPE4E5d16PlgEb+wpD+qfvgz51oO2hF0Xu+GDnCzAxp6lU4xY5bw1gQndCcQ6&#10;Yw/05c/RfpLP0Nd+Uxv9pHr1OCIxtafyeQILXGhb5k3g6RPNU+XodgXK6DNbxvHE5w5p4oXFqkJx&#10;m6b/RS756MsHHoWf9Bv15CEHPTmCD4BX/Ykz0tEhXQjn4Nq+0R8cPvTvXrBzf948+Vhl9yB8UwYK&#10;7E49uEimT7JMFv9YPNDrnwHiwEcRSZKJrasyWQdnsZR5DDcksRjH4gEL59wUEbUTw9CccE2fZf+v&#10;zpEROTmiQvISj54PYJNgX5hlU4Kx8vFx/0boPZ1OG/BdAb5H0ucp374EVyFhffrEob2Nn2ecLr8e&#10;Iy88ckHJ+S3Pqx6lrT4ci8PYaHDh9Lequ5YTr/gMe7LYRFnjgmjYdQoNfTI3q0HDmJP+k7iRTH0V&#10;nyNa13/w5Ek7eHBeWcRV8rbOUTjfeQog9je/dYw03zSn+ASwgflyErStnNZWjuhDPhs81Y985pcP&#10;urhEXvsXG3krevvGdiCTC9y0Vepry8KeKIBM8Ei3HM2qT7Tc38GXr+ybM5+FmsQUuchjwbb+4IhP&#10;/E1dqPxbUFrwZJIgdZR6o88Lj+qt6rc8i7EDlcYH9m3shY8XpnQMn9Dsc3TMp75LHNAuExtogqDe&#10;QOn0nS/m6NZNQlvfni9IJ3iefaCjOU6S9PiJA/S+zlQ9AtCwGMbrT3kDRPt38IgT2gDjGv02dUrM&#10;lR4bwYtO4cWYhxwfy188HvXaZo9PtEfFY2nDn5+GybzfSl2+0PFR8Zo3JGUcOe3D/9gAz+iaWPVm&#10;tvT1zaviid5AWkN84bojT3bQFoDFW3a0HslnfEMX20vGAeAxr+OIvPLAD54faDz68EW/Y4tzhEN9&#10;gYe+XB+xeNb+qTLrW6k2+k39Wy4BCYij+PFJ+0i9EmtA7MocEllA+yMn/BXc8InNnENb3qBxjjxi&#10;QVzImjyfLvydH73qL+KXmyB4EpTfv4YdtuWJc8Ww+m/qMfjYp5py/52+qn1MytP/oJN9Of1haTmm&#10;rqIj6doUnPgmNlljl5NGL89TOLmB7WtTPCkPcrPRF1/nk7kPGNFt6xNZ2OPSsT+8+h29bvWJ7lsn&#10;/BC89oWVnU2uFy/ov3cfV1xiJbxOX1XyruP0+dRF+D1qLls/0X7hwdh/8tpc4tOksSP2Q089oXv6&#10;F70phhtbpRNvlqFNtt8kfgqV0TTH5CU+4wsWcJWvsbg2gpNNJOVPG2mavq9xc/Jl8Gyf4ebLl8Dz&#10;e1Va+7NFc1tNqU94NAbp/+YPGt+g47pfHO6e0BbadmMHc/DUAf7/TteL6JTxV3op/gDS+DntP3Mf&#10;8qsP5yeY99Qn+eAB5PM5gTJ/VIf3oLSUMX8600qsNBLgvfgdMm9oBg9+pz4nXfFdLrt9PaAj6xDt&#10;v1mDIL7ob+qftg143wNoT/uR47UFjrV//ANe4ir+Ir1w7jFXXtcpKPZrrjkOP/KAe2ny+FC/+JE1&#10;ltppotINXvWCpn4Dj/Py4vhEX5Wf+Cfvxcsa7JgBh1gPjDzhxF2JmfSPaqlaP5AAoyKn5/1JDZ7w&#10;rn46MZ5v7sVexfqHL7oe9TyQvjbl3fzFJ19E/zVAj1uIvnCihOvn6sTpxo+s7b9bLvaZOPzv//ov&#10;v8GROQ9zEfo5zwHcz71Q+q3qTjE67RYupKEnr+tjt9xRadq51101joo364W94Z+47nzsSnum7XNl&#10;4GOx4GytxX54r/WlVzN/Ig7440g9uZfVOK5irXYkD53xuf7QDp4blDtjzpkfO4SHm6cu2kdD2430&#10;qVq/dSZ6pIbM6xQzAuufJR/75BPrN2vZlPV6Cvz6XAYZSJ+6knlNu/9AfeZ8ktFrklM+/gDPdWMf&#10;yWOMBzKq8zNoGYuEaoie4NG3yznKP2XD02NI0J/9PmlASt1t9Jsq2tnrbNlk/yWbOYAYKZH5TfYU&#10;dK7xnDikb2Xcfq3fp76RfxWmtDyzZN076Z7CVMkNCnrAH5twkUQaOAcoy+uEk773zfoXeJqNSPfQ&#10;cHyQDV+0sc1YUTjrljqpXKy4Qu0uz5Y3X0KTZT/2NHMESVcxRmSOVNoekcsf/72+WXyFtM4vvEtP&#10;+cJp5nNHyVj48Kvew+NB488qb5l4oSP59GFWY3Q55Z7n4BfO8xOH8oqoz7MenvZXeq4b1Wqsg9sR&#10;RPAf4vLn2AebSvtnjy9hcippxahbonCMIg8cVxsLM+Sro+S4FrCukkfZbgyW/gnax/BtvvHwpXib&#10;f3p1F1dPy1cOevWcoytLegE4liDvBii0/AG2AxsEVwee/IygL/IYABm4gcVHHX47TvJhedJz7h8h&#10;n86Zxsod1X4lMVro4puJAnfSF2I/ticnbiQACBK5fQqYEAH1yXk+RRT6tW7g4IubfBgeUJ/Utlu+&#10;kcMrzrBpfeTrV7qD15uYYgd/4qGbv7BvB4SfPRioR0F3xkoPlKku0XWgIO4UW/K3gnP01uDCnaQi&#10;8sUEvlOZdezIKlnk6SuKHLZ54J66p9w8wBPYN9KJhQz0IpsLOOLmUUcWULhL9x+//vodT8OBjxwa&#10;5uvX+Q1qJnnQc7c9d7y3o4X/ejKx8sk8AacJbEtUyrnyP8sPwLJ1zmsnx36CJ14YgI4zGWna5fjP&#10;vouLFBG2g7J7gN/gYzy1+wJp153kMMgA1klHD/Y6YhZ+4FWqxDeWnLpSDpLt1qkJOApWns6hIQ0+&#10;pgFLlgeZyVN90G0y6Fjfie8+5ckmJHXmSbWFm5EvqODv1wUdEytwEUg8n/HiC/upy+XjqGDfzunS&#10;1XqLlyLKF/W1o75Iu0xMlZY6ooFgRycANr0OKOKfOY5geVK+VNyQFuAPpZZP7XvJQa/6GWPwh/2H&#10;bk4nDx7Q4JcH1ccnbboygAFMqHhF5ifiDjn60J4A7vB8qbvjOwFAVmOksujraFM6qCz1AQ/yrScy&#10;uAFAeQB0AGXwwwbHI2n0njLnOSVc6e27rEhD7rhNfwkeE1z4+QaSKQO1vuHIp/oY1z6Of4sLTvUj&#10;rza632GWFfUsn3KA/nI/QROZtQ29MibFZvBPnUgD1g//9056qWW/iHftQxf4kkYfwHYozZjlRWbq&#10;QHhXO3oB4Ml/5clWjQLmV96U2+bp0yxEX96gGh9aV50DpWP8dDtDP8mvDsV9o0XoxHQuQKqHZY1d&#10;Zqiv6l4e5NO308axm7h6pN/XuIwa2IZPQqc5QMd/+ZC8jx95QuWt6wm81n1fSwl/4q7zBi6qZAZG&#10;W5Zfha9k9YceQDZ6sJnLjUXOmwCBH3EBI2PriD1Axh6K4ifVtPPR9QSPh86LPDQojAqSkTzaMFAe&#10;7fM6D2Exr+Xmi16m3Uf478XM8AuN+mq9orT0PtFXdbA/sfVPQv0In7PvpjYAbKk9lBe46MuGZhb4&#10;eyHY8h7Ln7Sph9/JC5zODSsLfXB709BPLdpo6havB49U9ISmMdm80ApXcXeC+1NcSpsX4Z5Znlg5&#10;Rw4aANi+dYtP0LOvUIrOyS9N6Hb/Q9p2MycTc/5oM9CSz+e0nTZTaP4+hhcx1cUN36jkPkhUR71t&#10;HtEFHrVl95+3skNjb+u0/Tf6pI+jHB7xUeoMPV5ofAOIDcqBtOvaAk/4Mc91sc+xnUWn6UJMz++D&#10;cpPhhiFQRvD3EZtgEZ2Cl7xNU99tflvvs4zzfk5cSXMyC3wZP3kyo20Xmr3gFB/zhC10/Lk6pWTq&#10;Ov7AD/t1a/gtNtFPux+DGhr+MLDmjFvQJXI1oqgvZKx/rU11zj/q2rFtjDijjfCbvr5xSLy8+AJP&#10;ZDDOS+bV7rfqv3sRTt/GvJ9r1i5o5g0X+X1Kyvl7oSd6ucFGzDxvpO1gJ/KBXnO2X/YRdP6gkQ1c&#10;F3H3Pk8hAus3h+daAl+Aa5+AIDR0gtY2HPFv38m+NQaNzZD9+ONP1o0yfIU/7W9u2tOfb6yQnMpi&#10;HOS8uLzy0XMuyT0BPbg59rfffos+5hHd4E89K8sbvNDVDsu2ftgXjtaNBauxmVx0oB57/Ui6sHnA&#10;P78j3fLwwsbYad87NpMuXmTEps0vMRic+IS44inV8MEO5jXY13hMHcEjPENXOeAVQEkdyfNyEDEJ&#10;pG8PXXE5hiftCNt3v0QZsPWOr9GRvMrgfOsdnemrCpRjH3VFP99+lnhmzsd41t+grT3QnvzJ35u4&#10;8R98gdL06Ex9tZw0/iHdvPDDXjbbc6MBdYkMANbnBiLxAQ30lVNe5dvQwZ7MjczKX6FpO9t64Df8&#10;kX4efW7rp/PM33//zfMuNhtoJ6/0wX/4k7ZdPIQhq5+ksT/1RbpAv+UFXNkN0GbB87kOnXs57fyt&#10;d/PqCxPNV/wBz2xyLF3EUxzs4+bVh6WnvLHcOKEssRDdnO9YjV3wYD4Fz9ZFYwVe0H7WeNoYgB91&#10;1babfjm8zzk1eFdYNEccGGfSRD2Lva5J11H0St8dGfAATttdIh7A6dPrOTT1D7jl0SN5BdNOUBK/&#10;1R1/KLFowWMeThvlRhluRCGPNRXias9tyvmpjuD7IxSOhjmiG3m1MVZGd+uNLpTrCLTe3Tacozz5&#10;0gCvySsfkllTSwnflC09OJ+0dax+ymtcQY98p/GPwDwkt3yqqzJcbpuWzrvNFb+8QWacs2xp0nIz&#10;kRBi/qZMedwsAmRjYGgOvSkzzeR1vjTqqGz71689df+32wu0buteR4l+5Un/1Q1S8q6AvgvGb6t+&#10;VICfaEennQot5W/50KfNhhM8mad+kt1ew51+iJjtDSvxevCjP2Me63DCmfkEpXaJvhpHOlMMv1MM&#10;abNN1/FvXn/vzWZuGsVvb9++C9OvfHf+17YLKv2l16GZI2r9CZ3wXTeml5tOxUVHJBPv1O0Xxgr9&#10;oX/jH94nwHfJZUO0eyNCukfT8R4e0PI5x4fmc1zQKhUuAP7Jp3jlR4PK2IV3tUYhH1whOqfdus8R&#10;AvouW5ymXRx9t+qdde7Oi40v/7AG5XOVUxcFtw/5sPbd80dxv3Y8dUKf8sFewD8LIx9RV2nXicvy&#10;hAZw1yqcnKuOZ7PVPyHGfF/9CfTEDcC1JvP4d7r+AaoHfNrlyUEu+9oXdXAFdAWY0tQO6z9TxZZT&#10;1vMrj3tpyxpx0OXhlgYQsuKL2kK7B6ADv7qQ5zotAhmC+l4nydA3fgNWmc7to/EvvJe/QByfVZfP&#10;H3bMUAxc9TjTwdC341XHiF/Zf+YEM0690Q311jaAE3HoqYNpDh9ARN6J8zU98HXlfnRg3vqAvpab&#10;I+DH26MIoSt/yvj7FtzrK04abwA7A2foD/BxnFNF6ywGQE1xvYEAdstrPMfmmdc4quXknUAHYjDd&#10;ig911mOcfHPyKy158GwHxnk+xRi2RJ9wrzysj2jecwfTolWwYpvShjmioxcFLsG+Olrhwf8qAx7Y&#10;AU8u8vi9YNIEPT7maUkPYDp350UwCDhn0QTxOcc2fEMnaxR/4Vo62KUvuaOzEXTuASMVNTQTqBCr&#10;vH50IeT6Q7cC7EDli4kJsrDFmw/qULgLv4GILZnYg6e2qXKeRgEYPLz4oAlPL2AquxdBeZWhnhpR&#10;lT16kUWdshaz2QT4qCcM2cR70BO78OZuMQ/yTKBGX9XSTZNoffTYerZC88UAb98fNqM3NjJpYEHk&#10;gwaF3igQX+M3NkvYoHlvengA0HLWTtaZ80Uevqw+HH3xc8gGlXzwHrS5tXHLKXUjF7iMCR46gWf7&#10;pPMxDpeIqLbf2mHbZiaDshN40lGgAPnCAfYyRvWLjvweiBfG4ENwyg/oksnqa/uNzt53rqod+cn4&#10;0ReF6ldkjEj5LzLJ44ld4qOvQuZ+JjRGhifKpGljkqGgFEu1B+ugAspkdyZ/sRN59Smvgq78FRsE&#10;F4Ay+jRJFj6zHuSLlg2c8kpcUGdDP0c/AUsdCR+WbvlHI259IKh93onDBRCaly/2WJfDR8545qv6&#10;UeyY0ZH2kviMTyg78UijLPay2MIiNQsnxhETBkjqlHbsuMEwAfr3aV/s5mkWaMDnyO/+PdJfHE8c&#10;tw4xknbzQninLrix/Ut9YGHz1c01kpR7wNR5+qL0R2nP6YdYVGgs4XPw4I/MfrCbuLDvL30+ZcgB&#10;99THtKpX9+cHLy7eAep5jRfUBP8YV8CF5MmHBpyh08qDD/ik8ZW4pd0dPNABqB2cN77wgeuduAma&#10;FxbAgS+TXX6jJeNFbHuhxVVv/oIkgG9t4BxduggBD/KyCZkne0k3v3y58RZdyOfT+KYeTxuL7wsY&#10;dT4eb/SKJniCVz3c98hR5PNBp3PhqK8QRBZ02AkNcUtd+Y5maES7N39TB+mvGxfbr5WFT3acITf9&#10;lFiZX8rTc7q9KAZ80TwV0G6A+Gs9xS+qK+mED4hD8np3PTxrHze30Ndn0ZH4ysUY+AALiV9bMAAH&#10;WwrURaHjQfqJ8Ctf2n1ExO+l4Rh+/4e1O9uWHEmyxJrhMWdV9Uvz87j6gav/nHxnV2XG6BHuPPuI&#10;CoBr7hGZ1UW51wyAqqhMKio6AbDbZs+na+Szw+g4frevem8f0fg9MemooMifwooMf88V2LqzeP8K&#10;z/p76v88HxomgiPPlBlKc66BghmnXX1QUqL91HPq8HkDZNHzdcW8nNOb4Pvn/ENvoJk4Y4Pj99/1&#10;gXcPXDnhpfLb7+0YOmnjM7MZ9VG/U0Oqj+WO3VzwO9D+8aqXE2OODvLHttqyqym/9BqPQufOK0Jl&#10;Uwej39jKWIWPkokNjAelkYefrH89eewCFhxlesPkMuuRbrdyT9+K5EgduM/hs9MNU37IkJWcgw93&#10;7eM4i16jD/wVBa/hrS1PO5wnO9ZeYgya608Tpz6V4a4rvNcmy2evyy+F7+tTj085UqfGXXB2IR4/&#10;dP2Bxh2KHJAnDhhDsffoP/ZAx+eZhk79Gc1+JpYi5xqMj/T0SnPVPkkZf3BvMQYZTvzjCXxW/Haj&#10;g5vDGs8j08yvZlN1+SrqFWCVO2W+ym9XXv0FnscHF7+0Q4sc2497wrlj7NSbscmC2GrTVtmNNfLQ&#10;0I/0DQw5Wri3mEleetKZf4CYuPOLynTs2vabdrP2aPtGl45RaOtAeefkrLwhNrKMjIvnWNNWzlt+&#10;5cFsLo0/Q6ycB7cynHYAlw/ZsNCPkvP3bH6pW/qQ7e6X1b0SI2Pp5Hz9gEyri7T9KKPOxAz5ysFd&#10;Onu+9BwXD47rzUNDTAk1Of3gMzRu/ltmj0EsrIwuZk47Y6ONG2gpwx7PWKGcj7zd7BqKY4vhT7/Q&#10;zd/Gw7HH4MAfeWZ+Ly8mD2w8d37D8Nx2YuxFZv6Zej31N22Z/mODkWNsu7rDYe6xm6N6vdcXVq+x&#10;+d33oxl18xmbsM3Y3ALt+PpKi9e+Ltw5n1lbKjOymHeQxQ0y84po5eWNrrdPPNOXx6bt9fAc2Vau&#10;aHfxXnxyqLOJlZnfRfb3XaAcXPU8tKbNw//l57zhKHj/8q9/vepydBhbrgzLQ94Tuv5Qm9SAjF4d&#10;yQGMtZ43spB706NReE5fWvy3pIu3XyPT0FRPgCgW0FdeaeZ74xuuxv+2XuHJq79HDHaC/6pTr0Nb&#10;bILjevyPjkN3/X7ojY+0bumXthtJWk550PLxTyCOLjxlHb53Lj9d6Njj2LZ8Gh8mDsCZstab2GZ8&#10;RdquVZVOygPpxc85WvX3pL2Bg/tMG75Tvx0XnfKKtg203QzNxVW+sSF2+S1v+LEOxmd2DgsPfHJs&#10;qjoYHdqHBRfe8qLp6rf6nGLFo9GmV4ZTHsflt/hJgHxd7glecIsP5wGvNJaXMpUx9OBI70fNh0XJ&#10;HF4rV4xUylvnjuPlD3se3k++1vBc2/BJVH5IN6f4PvGl7vWqs3I/C8Pxeb1xYdpr2gwdm0/Kuw7b&#10;tpKC5nVj+pPwy/nt7adM1utKu7E4N3Anhr/CU15j0mlb4/NkvvuBL/7y/ffft161C1uJX8vPebQr&#10;H/P2GdNsOw+dtNNIX7ZvbJWy0y8rfXTO2MHc3pqQuWpvuMv1zHGnf3yV//W68ez4gzw858a203bC&#10;yubvjqXg1G7xpY1tW8463XoBO3nAoPj8LhkrdxPz9f7X2WCmzq5zbZ7j1n9tHnrl+0Aovcj7OZBX&#10;WydfvKw8GUvWY+gTe11xtAJEhj+ghb7yd+yf1qGPr2xHgGdcQmtl2PGrN1NI79g5Pqz/Xmh6eFwy&#10;xGbaMdg0R3/9J+tzGraEHkcPwJymHTmDrHwqYmVuO8cjvC5Qb8M2+w9sy04Zv5009NYP3YTJJvYS&#10;tkxfq5xS1fnMuzfv4nHk2Hhzpb+cGMMsrJ8a/yzUZrzixTekP/118V+P9kYAncZO2u/x76Qbu66u&#10;5VUfSLo4kb/WRfCuY/hKB2R6yvC5t6j2Rtjg7quWl04Kh4p1iFtXaf2U9lQ8+k9++JKzx0i1MXDT&#10;pNdWSOWvQ/xif/7r6RbFQPvYQPn1I3kXj+DsefcHjjzLQV7phs6uT2zeyHZzLe7Ru4cHz4t3bMCP&#10;LtsdYpXv4F+4y8jxYdpn8n/m3OrAwa9Fb4NscnJHqZts71yKNjt4WGM9jytwF3lqsGOUw2/ZmvwC&#10;xtmjvNeGtfQG5w4yO8DY/JWhgSENe6Hplwi3ctNZqcgZDNLtWRHoquTd8OSQy+tZaeib0MnbfGnl&#10;m8Y5C9gPx0or9XotvHZwPIPP1KtOuQY6G1SHzkUvSi0PQQrI05hoNgP00bGTwKStXPCcl9ZJz+GN&#10;M5U2PdKRW1hJgQ44OWS7x1zj9UkdteMfI8ufyfEsXk6APZu/yQOrg6NAZRJDLkAHgwsLUUKcPJ3P&#10;OzjZRELP69WqcEsoZDk2/FLvaPosPbL79+RjA+Ip6Nyp2lv4nd94nWaC5L//x7+3I1BHJiNkYpef&#10;fvJ7pnl6oIXGd2yWGMTgr+OvDJ/0HIdL5AAr50m9DtHg2sh0fkFOY4boMLpdPshsfIAmUanh5NhS&#10;WadwO5BAr73EqU8IJpJJp9sTpk7uFGKz5XZmKoddOhAIjX1da22R9B8zWeHj9YVMlG2a1vciP1vN&#10;JsaD58MuuFrEHrmmfjxNSvaWiy+Ub5QbmmQL/dIYmutHpZVyNvOBzV+Loz/+8NMl/042O4COHUyy&#10;ZgNlaI2sI0c8s3HhfV5BeAE5yBdg/4W1fesnNOmzddr2tIg5bh3MAHj41ub5alt84LauDr9H8ptT&#10;/vUEUolxsxhNl3sAB2/xe0zZnYxtnIVDtcXTbp3Tcep42rZ0m8D8gARrjd38Rc8NMLNBMjKi8ZTW&#10;ee/wwzOAj0/Lto3PEyCbVv9OvdYXUs2THrv1d9hGLjei7ORZ/9WYGRuO/6yUuCVORkbwpD8J+Sbs&#10;uZBPcO1+ZBsZZTcvR/TbVnOUtvykgb12BGIdPPl83Me1G1IsQjYtdVf6x2gp0eumoRH85wZu6SYN&#10;lF90rM1WhvM0knLLU34Xpfmt2Hvko2cXgSOLRXi+Kc0GsAWKw+TCR1M+eu1jQwet+nDi+cSL2xfR&#10;Vmbr4DcyeYo5/oQGWFkcm6YOPFHwyFv95W85tG38+rR9y8tEyM1Ka2e8dzHMIooyfc1/+gU6+m3H&#10;iRPxY3KG99h/7C4tEg4NZ4J2oK9jjR1kv8vrDeGt/Me0xcMPH/FALJFXewVf2fpwTmbTdhblxWR5&#10;9ERXfU38Ksk/+Foakx0ShZF/dMEb3bF35M0f3fZaAfkD5Dv2aKL2KAdCT3q9k5KtH3liwU4oonpB&#10;f/VnwE7/PFxCXkWU3zqQeD2R1/FIFne/3FdQKzv2vQq3xjNOOH872fk9i9fqQjyw6QTgPMclDMY8&#10;dK6Z0t845jtfyipkAcYTlp7KC/f4zSBNnfHHv37/1/ZDeHRhMPq4ke4vX3hqTeofA15i4OV/iYPT&#10;/+8NHNqrJ1SIMnELtds3LASN/765QSEFxhe1m7kJSD1+lbHW/Oa7p9UTx6JnH6ilHEop5xQ/4Hr7&#10;ZOMQtPwGsJidr/q5fuZTGHqtl9J+i4EuW2o7z/Yx/ry4YxcT+L5K/epnU4+ZwKMx8jLyCKy8+NEx&#10;ZcmIifLUVzQ8ZWRVhuj/hKE5eWs/C2I30GvqYtNGPbaQIS8ftomNnH8d/3LS9C2Uo7pX1/psfg3w&#10;n+OMt7/MDTejk/g8cizOjPny+8CnoW76J8fDh73loSc+sZOjODpM5/D8XlzH0W1ihLeHeDK5i295&#10;C09tDiGwv//2lEO7ixhD4+CJjfrS79q+uNPKtP1s+rG0JXLvIk51QCjNC/2NHWwJZjzmZJipE7L+&#10;8mvGxb8mzsTe82rX8Vk0zGHMDe84WFKHxsQHKbXB44hl+TqW35RjU7h8wPHXPGGDL9mBNH310vME&#10;BEADmdWpifnqTyS035+xWDfkwtnbkH7+6Zd5xXTo7dO66gLMnNZ44NfSfta/9sF/VoZWL7lTTjxa&#10;GuhMH+yMPkc3BQrTvzpdG6BZf8jRuTqWN/zpP2MqZeSP3urLZ2HKbr6yPnOzr/LKTfmJZyvPlieP&#10;eMV3NMzB7VyEUwSG5sQ3fILRdF/T9kcn56pOWTIO7oXak7GnuCM2mRPd9b1jgdUTzhEh+CMHHrOR&#10;d4/v4G0Zx1d4TXON96AO/vAauZRfetrTnN/j97XX0FB+6Akvw4vuxnAbP2aMQ+4/AzIsLW2+Mb/+&#10;mqf4cwQrV9tvU6a+pu5ufq5HllksXvxvv/3uL//2b//WNueNMr+kbey8eXloD+3/YyObTuUZHemd&#10;r3LV15qXvkvMjge2Pt3kAjeSV/+i3q4Se2gTM1ad8cW289NWQqdx4ug18o9+ksj3mzWtU3dvxlsR&#10;y80rLYNxbDn2nHLa2fjN6NGyRzY8p2+e12EPjRGiutWfR8anTOTp9W8zblr/5bNdWxhTHW1Gjy1/&#10;Jb6eRG50yEd+fwvilvI+rTP2evDoes9JKJ/nOSIESxq/4rugfr+2yvEV6sfiQrIuf0/5Zas82xrr&#10;wMH3118TbztnmQdWvovPuTlpxv9FK5utH3UFPop/Oe9cN7JWh6Rf8p54XdzwAWtztMjn6LNjxSK9&#10;fp2yS182as/rS7ak73k5KpvP4uLZfihHb5lYXDRBa/DIRMvNd9zr0n3oe6UfOdGBY4GfvkbxlkKe&#10;vqFGyOSv+Kds0xAMrP3nSvmBKTH6r3xypl/c3JGdC43sY+e1A74d66acNO17yjehafOAzXBd2oM3&#10;MWZfQYw38eHgtTwm/aEn0arn0PwlT+FuXJn4m6d1H3XiZ4fKIzQ7FK+M4uy0BU/2Lqwdnjb+Jk+1&#10;Wyt9H9/+OfHZfMiYydxG7Pvuu2xA/wnMXIBes9E14960n/Cn415bd7qgIXfsSVc5WyOpiviBNVzp&#10;+ctbvhaMbNTJJX90/rV8xJZkBnXz1mciWIu7Jk/+Cyl6nezpSbkPydDHyNf2xD/rV2gYtr+OlRRc&#10;G5fXpdVNsmcvQqw/qF/nz0/9JPx2HEK/rh8e2hvzVvfm09Vf+CiHLihdFkrsd/7PADq7YVobo3nm&#10;K+iKE6ByHoI2+1OF5aH+yWuuKa0Q3to8Wb/7/tv42fv6Gsr6H3Mi9N737UenzPNQG922ema9nncs&#10;y37+sq+D7jubwjlyDTrF7Qu71rWbitX3leDLtXl0FE1q5lPHx6M+huN6x17GFvTtf+tj5jbdl1q7&#10;pBiZ4JFXHS3Nsg1NsPXhnK3VsTeePNPl0bGyHV3HBuzAII5/SR9mfHDza7l8keFpm03/Tx8xqX3+&#10;oORL/voobPx7I2JIZBGu9njjt6Hbh8hUpz+0AtqsP9D679nbr8Vl/87Xw2zXvtTB0mv7WrpD8pg0&#10;GH+m12E384a3vJ9XX/yP//N/fLSAK/BSbhu0NIOjHWCv4gSfDiEC5HwD/MpCVo68dxLv4nAHYCcQ&#10;yOuGYBwHP3kMQQYNdoM2+l7RpTOA79rktYvFx3AWcZ9AzuXlnHFVCD4r9yf5x7AXHUo8AF+gYXai&#10;m8VitKX/+ptXlIZPPgaQBhQqjw70AdXvUcYm8gxwppHBWR7txFGIvNIEo3amZAiPp23wCWKSdUB3&#10;QFLupjfRZWV0XKdw/goa3gXVaey+9JQRJD3NrC7UyyuUR/IcO+mKLpXz1DF85UwuvEKOj/mxcPoY&#10;9K7dlAW96zHn5DY4QPd97C74dcIQHGkLo3+uYocOIHKsP+LAjgcqX3wDnvS1/ebD9BssFtstJKgH&#10;OHxJ/fXVKNFh5Wc7A1ZgseDXX0anJuRLoMT+KQO6lT3yb92uKur1WiBbIi9HdoSv/nsiv7oML69w&#10;naSjNwECK8NOcPgb3XZjYfPn96+GNt/uwm1w6ao+tM223fDZ39dFv+0grGaSEllKP3YL/06cjxx9&#10;MjZ819+VfcJ33+UVry8yn8sMAzxVGt/vZMnkRmcafyWf9NiPj71C65AvhO+3fufhKdv2xjGq2PF1&#10;NpwQfsqwvuYo3efSK8yU83vHl3+9CvCfuOZnE7tm4Nk4HfqNacnbem8nctouu9hcJZdYWR1jm5+y&#10;MAHPpoFybmD4Lq9ktkhsM3z92sBSvX2TV/IgSQ91rYxJ9AySxGo6ppOTn/be18GH1tpF+71eWxU/&#10;t2goz12lFt4NZpUHa1/ncPoJ88Y+iX8A32eCYMGFX5oMuf46smtXJhA//zSvbTdBiFVCUfxK3xZc&#10;/qG9es2h8mSxwMmfavPIt09Q0Z9M20aLHJme8iuz/kBc+Dbx1IGP6+KIIYkFAL/qmjxltw4cwTWA&#10;SP2Rf+mvvaZODFqnrxEP0H7SXLpbdvPQV8/rY2jshoO60reqKzbr/yqbcsvfb+zCY2t0ZhPKIuTY&#10;duVaffDEnx3RlN++IPWzeXBtLHQDtDbRBvSFX7a/sPjB3wBc/LVhdQlHmqPXQ4tPritvbIhnzNg4&#10;sXp3MSR2S+MIXQj6l/BM2bCvn4rD+vfGiiTyF+V++OHvwR+onYMjhs4rPaffWX3VlZg+/cDUJR35&#10;mBgK1i+0D68a/fGHH4b4Z74jTfjMmGgHj4u2YwI6egqN/3ulFt7qnD+yiwXLtmP89Nk1UOyjrzpx&#10;GU06LIwfjT+q7z45nfbBPrtg6bfV8VVP6IP2HZGHDOrnzWLjEn85WvgyeSHbxh52r2ytBwukU7/j&#10;14OHTOsjeis37Xd8huTTj3uK8H3k/Co2yW9lhsfSda4OvOJ0adVxeuVrLGUC1KsX+0gjF95P2006&#10;Rxz52GHPx678Ytq+a2V3861jpKS5XtuRouPm2J9O4l4XMlOOSDuGKpPnV+Vlh7PAq1EUlBPrx2Y2&#10;2r7KmIvvksu4xoKN3ymT7hVZ8zt18OGMXyNVOvzdX9K1eW+AADP+S5uNH3bcnHp68oVPH+PtKz+6&#10;1p8OH/4L4ObLf3X2xa5s8+OPPzQu8EH53ZCKPMYH+is/T6GtwK1J8kUOH+BYWeK3/G6hPp28237G&#10;YNM3wlFG26PfXjuu3wWjOPuE+qc+TIYZQ6M1+SWV9JErGJVv2sb69tigY5DKg//IXZ1jz/4UTeyj&#10;H/wtcftrr02Ov88bAzLmaXwYv7z8LEzXLssfVVZafyUdHHTxEpN2bCzOGZuJc+KPfgWf//W//t+2&#10;uY3RywMtetuAZAfxS3l3vG+9w2VfHzzVrfki39ImvCp625e4WjuKaaceHb0iGe2tO3LqT9A2d+gG&#10;6sGv/0YveWRA0/xFDDbOlL50nC/8kBhuo5c8ZN35rPxp04sZ+8VmHU/z35zj2T7hGNt1+R99SiM2&#10;2XGu2HDpHBmr85Ef7uq+HMWLTR/5t+2Lo7PAdvdJfCZ+EdXYmB7/+i//2vhvnLxzDRvz3QiLHWuf&#10;yGo+UJvF/gv4kUdsbntl23oUjx08tPAXi/UngM3EBPKhKV0baJ+cuty+76k73PnsOEt8Medho7XT&#10;SLZ9BfnYZ6+VH5rmfzMHhAOedh07qieysu/ddobWXEtHc8sPjfHPpbd6ojU8E69jQ/7N5xcPDXzh&#10;zXH8hF+o/tWzzA5feOyGrnLogS0jT1vVhte/xr8nNqCpvaxOl3xhiNbGbjTJ6TOyjZzSxQExccZi&#10;+Ixd6wHBX/4TY7T30XtpKgdW701P0Qumns3XjT0GV/zWl9jAUBbd9Zu149Aa23X+8JCfLvrWL8/8&#10;urbIa6CtVQDrFF9ncRNP9lHP6K4dtvwlT2SRv8AOAA/lp48fX8FL+1N2NoDGvuyIrqaj/Tjfelu7&#10;qz/n6vbJr/Kc8muvOYZ/8Dufrg5vyxnnKfssT+6lra3O9cheOU4bl65tNw2Po//ScxQXHOkE99nX&#10;KK9/YCs4yrMVcCOQG+HU6Sssv+KlfQB4T/5b383MV2W4L/ZsnClXW3YzXq+lL409Slu8ph07Sl9o&#10;/rHN+NCMw+CrH/MRfUtv5IkOFtR3vCiffZbfHpNwpalXbajtKOnmvngubXMq5fazcjnCu9fH3sfX&#10;x2eNDbV/MTvV1touzSOzsnThV+ZK8nY8tbJ1jA8/soW75MYJZRe2rtHiJ2hsOTirx40/PMm08eaX&#10;cwMUrzGWV6byHD/SX9duBAg4l5+vudZmKl981XirceReC/467UMMECd3blE6KcPHZnwzcWH9WCyS&#10;rl/7+9//Vj7Pr8p3ZKDHysz+7GWcBKD8S/pnsDq0Ho+80o3lJz4dfaIfVSe+RMYzPu64Q53FLnec&#10;yTz4tO/an/6JK/SYPtr67l+xudrllq08Sd/4UKTPfLEB3Gfbb5w+7XXjraKfa+vkVj9gebb+4Oev&#10;DxE98hanRkj6T+c11HDB1PW0O3baB0qa+ZkvfUznYJBTIctbu+X77AYuvofG4v2Wtk16uPxnxofq&#10;YeZb/GpjV/3gyHnIXLq7Xh2eKOxfe6Zumx81l3fLROZX2Za2I/+TPze2j302H71tD5Xt6N84doTo&#10;ei3b5F8dg+WnjPF+RGvb3HJTB/lOOX76Z7C/4+tthOY3yvCJ7U+tL09fseNTfcnIUbpkq9xv+5Hi&#10;nLzWRWhSaW1XHVTcA1ZuSavj0kn1vqmrLfa6rrPpe9z1h6Uj/UnL+FM98ENzPPhrR7j7imvnnwPt&#10;+c+A7gur+147Sms9pZ8VF/QrSRiU5O26lwT1XEj6gjH9n0HpBeHy7Rfkb77Nfkz49Y1Ny7v1mRLl&#10;rw8av9AmgT5x81xLbvzJyalyism65N+6pWvjfFvt9HNk9Nn+QZ2KG9oOX/wzcNP79ks7DnviXzI/&#10;bPa5elBmfe55nv7dYtIorKDzBRUmrUqdSqMoWCY6nOKcQnAZi8I9d4v/aaPPu3A6oEyW34FcWkgI&#10;CO8tSp3y+MnnwI6MaJACGJq8T8WetBan8j/k5izwBFM0LkgakL7QCm8i27Rky6JpI1cDI9PbMrGB&#10;u1Tiu/Dw+j1P+6ydNy1idHG5shyZ8JDftwDioTPPsWXUzakeZYbO2GXlfR7lb33CHzVu3VzrkBeK&#10;kuy+xjWO2TJ4+8sRNHga3GWQwiHf5Q58WTq5kWfov7l+BtTSiB1twKRO0eYr7eDwylPRYOXFZ3hP&#10;IJPnej+Vv4KPrlsOHjBBgus3MMl51beLwC+/WRQ/NI+ewy9pyf+Q+mgDjg7T2Y2PzpOE4/sGiWxR&#10;/Ogyix1T70urzJ5fYQq//pvjq9xQ33REEj4DVL/KHp2gTdrYqcVO3lMe51c7y3lqENOiL02X8NZr&#10;pDcQ5ejcDR5NCwY7OYe/G6IzcNv6Kun5Ct4TlAMr3/N6045oI+ezcM5nEDTlz0/QFmPpBGFKhIhm&#10;lJvC8jRGZN0443rbwuKmhLoEy7sXsdPqSba3eQejZoQ313/0zU5/CiGAl2bv2AFgjr8LBfFpA8hc&#10;Tp6TgNdkujsIafFpF+bk2awVr0zSPn6wMRTceqJFi2zi5yM2W8DQdrx2avKPHLHZDvbFqq/yiXXK&#10;H33nYkRj9Kwn9XzrgY27YWDCFj5tU4f/1nOpED6kybrwzH+m1T5noNIJZQbFG092geLDx5nI1Yah&#10;uwsh/Y3i4wOd/EamjZlbsfgGpXb+mLv3yu/YOsrW748Kb+pB2vCbehlfCa3EktWlC2hibe04Wimz&#10;emtTT3jSe6aPjIk9p++lQ2ps+Oc4T31PPVV++UeH5ddYxHfYPqCdq58nfukmfcva8KPDxMYq3Lge&#10;hNpxY8LadOX8LX28POOP5Yencz47i47uLtZPpL/51iL/2aCOOWuXsOPbS1M+my8N9IBrHzJ7uwa4&#10;dFLf6p+fyQoO3K/yeZ/foBMf1A2f/pCg0bvukgdM4PHk0/ppE4mrbumfzWTXAE02MhjSnlyD2iXn&#10;8NQX2CMd9X9Brr6NqelnweoDx7k3JWy6Y5px0w2gq3fl0eaHh3KlH/nX92aDa+RqLAxdseATSHqo&#10;N3kmFDVcbGGRfupjJwbofBqPb99bO9w8hu5ez+8v8reRYxdJ9I3K4hNVAlNu2jXdlwJbwxVHxnZi&#10;nrprmSDKv/z3FDOx/ODpz9AfGZU99aO9xp7AAuuc32mb5/Va+Kzsm67c6v1nfTx85clODr424zUy&#10;m7DOQrt6e/q1csQrvyMnnp8DdAF5yDL9qLY7dSq/497SQVc63PFJm1qT+hjiXgAAQABJREFUv/7H&#10;r6bPLGHt49SF2Ln+V9uHjhsItqr4PVrtO6KbJ8U2LT1Brk9/QLZUOlmmTZVTqwctffvaycZ+pE37&#10;mvZv0xFNaXTYukmSkteHzPiNXSQnTkwpiIFmpk7mRoq39chOkTW6dwJ+/GXS9C/4oL08XPEfRzFB&#10;+fngv7D5UwdBToI2PLjawhDQZi2+Tn8mbdLnSY25ahxPuptPvjYWD7637Txh7DNySB8+c0QFVQuE&#10;6w+VK+K2TSTOeIuR+PzFF3MDwS72OP6QjfkvcnNF40woNA6GoDg7+iWx6dOGGq/OHINdjbktdLsR&#10;FKys/PHDl7M5CA+0T0xZNBYPPx83wYGvvlIZ0xfBAzaUG/dP3JA2NiDjtDmo00anntb38eET9Pzh&#10;7z90s9RmqBvUwM7rtK+hOXZuPah/f+o3NOJ2ldvRGy4cex7mW/+7Oepaf7ywC9gjz8i4vh+i9Znx&#10;Q/xSKl9PeXbsKM2YhLzqV2xUXvvThmy2vP/RTVtnPNC4pX3VszXc9jNqpPSPftM+goR3FXMEI2sX&#10;oLJITf6nbdHdxan1+9VR3gL9Fza9uqRvVu7XXzfmDQ+48heWB3me/JWdtyMcm85h6imFRxZUblqu&#10;2Foe/wHq2/XnQPJTlvHZ2QQnF7uz35afI35D3/XEwaG+sb32D5qjNvTx468db334MG9roOfgasvj&#10;YyisLOgObQvY9/iATfRVI8fbsspvOecLvXnvojd0h8/4ozKuc7hg6dPz5n/bmW2Xl3LK0+f+vfXb&#10;x5f+q26YyWNzMPa46UrzpC7/b5sNjy6yJoawXzBr044NQ0c9rJ8637i3G7jLH92NP3Dkj/yjHzno&#10;vH69bb00Kdv/21grf+OMNle/vfVfXs/yy0/83PlxhGoUZI7+PBm/zv/a+SpPgYB0QN45Hvm3Pcxl&#10;ej0E4U17hCumgkh52cJ1+4bIRP/aPPmeih0Zph1/PINN8YhuxqOFF7uwE2AX9dU6i8xorf54dHxx&#10;dCmflBl+Q8BcFhxyPVceTtPPMQm9fpOWCz+zU3rse3CYpjJcvjf1Bc8NZwvkMx/58oP1uKFPH/O2&#10;gvxDc49POeCw0ZWXcvg+YcdXi7O22aN05/h+/fX03fyGbD6ejOcbNpq0df66PElsnHJBaKF3Wyr1&#10;wwdP+rsTMy/8Iys+ZFAO7vq09N7QLC2fV+Bfu1m+bRPO0wS7/nOVlZnP6h9jd43IDbPtq1M9Hb+m&#10;AP50j1A97xtvkkbGZJTG1hV6+kjxFky/anOul0gUyj5nLmWtHHRxI/+H9Gv54ab21Tt3K78QIF/P&#10;S2m+6I3ma7qyZZ3hXWVbQVJsbKVtesAmN8DlqPzIYiylTnMjWnzi+QQyjsradEZbGePPfwRvPUK5&#10;iUV0Fl927L3HJz3WbPoa0DWE6NOYvtfskzoxx/6QuR/ZFFE/jivDk9bDJCj+Y0DzYDnDY+IOGTdn&#10;ENaW3eBL3pfeCNcKecuGjTfGbs7SRrN1lwxH6Wx2CZFT7fbPoJvXi/AZ/vf48qYzsg+y9j62vPVb&#10;mZDd88V51uGLSSoFHZ7l3jyh2pxPv+onfLEbUZGrdT/yzU3xoRpmNrE/geJOfJFXO9auJy6dvmO6&#10;sYn7qwt8MWBB+sKt96RA2ydhL5y2kr36/PFzMg/L0e/L3IDyBPg2H9mRPPrU/79g9dsjutte0rQK&#10;1fth/0llp3OWvIVXv97057H+/Ex4PY+Oy7tZD/qufztzymcx8s8n/Zr4cnyufuP8yE+XxvxTePU2&#10;xlq5Oj4MjR2viTFuGEaj89OHTzxl2HNrn6D9xIvsi/NfOX7VCfOjY+ggK4woQ7nn9TrNOq+8GqD6&#10;TMW1XJSsMZJugrIT8SqSmla+E6Ccbx78KRu+GVSjy1jy4Tt2AnomHDqd5qdht+xWUpis8fFbus7B&#10;8I6slSGd0Wn0m57kC0daB0AHdzq0VEhk3ad45ePxLgNP+JezhNclV+wwEwGdfotfA+s6CDs0kI8N&#10;K+dp/AbgHUSQ/djoDZ+kgfkenk04X/cE6Zk65+RjQ4BmvivfXkubCeLUjXQBzUSnAzdlyHfqCv7+&#10;JrANmL2LTDkDMBtTAJ7GbUC3d23fsmQQ9EV8JvkW3aQv1P8E3KTNQjA/O7VdmuF/nrReRYp3BmHl&#10;wdePtVwP/dvuy6vHw0cd+cxARwNWJ64zwchGGV0+pqG6W4veDbAp20GUxQt/+EaV8nMC4KRsLc+W&#10;BzZ7r//suB3Mrcval43jj5FnYXQt202qHV2QuwJeOTk5Mm05WddvZCSPD7AmqFUFNnAUUE5bHtkG&#10;R/ZuODinvTlbzPOJHfCnw4JTtBIRNuk6sm99KsHXInN5I/oKaF5p40eVnY88YGXUQaw+zVY+PHYh&#10;61HkjV6b/pR/055HT+r+GYwcsRKbhvd4S+YKOf/9xMI/Kh+U+iBbkKOLwqmzAlo53wGXfBMXC9q1&#10;UMrahAPNC+7Yd486R2Vy88OhT77FnacaLbD+Ej54zcaQ10K7a/TdibviXuvqLLI691mwyFI4aa/5&#10;+hfQiUwk33gsrbJkgqFMN8XR8ImcQLonAB1H7tgoNtCvGdBtuuPGSeVqt9ijnfJ5rYv8xsaUdXTd&#10;/pPd8ocGcNyP610AVWb7OucL+xvc1/Whs9fKgPILz6f+dPCbyNLo9wTXm7Z85ZMNPugGwsGrTzR1&#10;vlYfG8B0uPQ/utMBfXjsqc+QtvKJC/N0xKST4eKtTPC/zsYB/zd46kbT8Xe84C4+2ZT3kfeFzYcc&#10;yYXn4jtfuXI2dRx17lepjLz9mYdOaqdt4vOE8hb3kl6e8V3jiOkHt82EQ/TeV3lvmVdanaSHDns4&#10;V2bsljqN/NoHuuKEiWn7oPBufaT/ZE8uEHUPjKyaBRvOBNMYyviJzk8/1H9pHzPx7aLki64ts6Rz&#10;FCvNRFePGV+ML4kPFoFA9Q0tx92clM4Nx++mzNC5ZZqyvofGDpzXV+FP3ztHGx9oXmOkQ3/4M8rI&#10;Otdo8h31FdnE/BS2IPGXv2SzJ7ZWn+u3XahIvmv2A3g95ScLmDg6decaHhh+o9/QGZyhIX/w9nt5&#10;jV2kTttVl9Le9Z3Jo6+NmE7go0c8Y0kkbZijtedXZk6ePOujarVyjO6R/uhoMccGXvwy/L3aunmH&#10;Pt1mAeFZl3QfH8Af3dXFedvnMY78O/4l7oZH+6D4qRtWzNe7gHD8fdppxhNJN67pq65JdNpMpLjU&#10;3HqxANinRlNIHdKHztor3p8D8r7K7jqJ5VB9gkMf7TPSxIfoyY5ru7UJHuqGTe52k4vaBV2k5b2F&#10;9dupV7wGb3CnXOJceK99m9MYol/e9p7zQ5rejX/BWZv17U/6cLGhCySRdAskZfmUdk2AGJmnjj+c&#10;NyARnxz+/PfT8uPv3maQJeLEuen/PdmpDtivcTl1v+dLG8/nEyJkGTmRn/Y/9udX0042XigLf2O/&#10;ONk4GhmV+ZRW/ClvG+Ar7TciD/yvvDpNvFuFEA6sXbwmrlqH7tp34tP0//yUPs3LUbn2VdkoI5sb&#10;fErrUf/VLby5zY5Drzoed2jZ6hbu37hZL37tWnsRFypj6/lUfhK2fkpLXfFfnccD1i61c4qSe2SO&#10;HfiIQgG8xNxtnx8+zM0ONtT1655iEpvhgXhM6aA7PML3OPRTrqedi6ceQgPO0nJcOsSZD32m3Srn&#10;U763+r3efmLzLn9q2aK8fCEwtGu3XA390QPypi8eHiuztMHp4ZKRRSZ9aJ/c5t/0/pIn1OcJWfRW&#10;fzTnenyePFtmjuP3S1/+2GtkH16HY/Q2R3Yj5HOTRD8uti/PsefYFQ/p4t3ak7nx2Bv6Nm/b5eq7&#10;ss/8PVf8/MDy2Lo9Vbi5V53eNp36HoSxs/ORDe3bZ6RvXBk+Usi8/frGW/Ux/tY1m+D0JrzUF3qe&#10;GHb0NI05zi6Qk5nP61L4eqhUjtF/fGVvfpIH0Pny3Wzob9rUKxmk3HiugVctkhk/n32Csfm3CVoe&#10;/saezlkjszKg9ENT/W3Zcrz4bFyYm0mKwwcPzaUn/UmjxPeLT5x+YpOO21+Xrp/1sRnSyHONHYO3&#10;G7+NpdEFzoefpj6mXKQ7/OhtjVGZyndoXTY9tlVXcD1pc/l6iD3nPjXrscvKt8faxUXyqwe5D251&#10;iM2a3e+x+zktXm8+ZdeUeZbrXCB1JU19V9f0cZVRWuK2t/B1zpG+je8B9Vu+wXnyl7f0e+4rsPMx&#10;uPWpHIGxlg//XWCrEC1dc19lum4UhPWr0jl5ys0T2h0c/eXXL+Z15uSoLMGjR68fNnjKaYO9+aHV&#10;Y8oCfBb2vG0ntqjfHD/Qv9Exha/6VW5oTjten5j0ogZ3+KS4otQu1AY5w3N0nTr6IjHDfOHjGZ+3&#10;rwyO/n/kmY1RZfDuT82saQ/xtsz4KzAffB+85ZeG0PTXL0/9zhxs8sm9m67qZG3GT+C6JgOc0WFs&#10;8aRr/LfzPj+5traA41w+kW30Th/hCefYPbrmdpjmt90dvZY2Oy6ttX88YLM/e4T3Bs61G2D557Rz&#10;eqadXXm3TuKl5Fc6FS03sVnval+1vh0dvH3+ORfmV6WRtrB02O4/A5ePHRnZYfq+jbOfp6YelO3m&#10;YMoqMzoPvvazUJsGp/I2VmT952UDcHGpC97E55O2OsrnNwt80V/hHNq2kqBM/Sn55B3fys0ImX+B&#10;le153PQ53nxcp0AP+0Xve241qXhs/714nxzVff7aFh51tnJ4xfn4wsS/S79DyPBgbH6P0/FdHa31&#10;9/XHxtwI1f7DE4nnfMS1sp/ASUMnGKm/TzD+MME6BiB3XGUg9PjIK9DD5qM6rf4p+9U3n+K9lvtH&#10;12gB9OkPVofORSpP5GufPHJufpEf+GODJKTM2P0z9tpCjicuvrjLhfHk03oL4rMOdvzWKuhXigYH&#10;PXXchf4mjV7kUr6f1tUJ4luWSI9zG+5+snTnqeaW9cfgiT27/5jLz0LXmJOzPCGtvSvkZ0v984nd&#10;XkZQ0NBIOiGkQK6lRccyJDS8VXwFWgOuUHusCMrGybJ9NuX6FObQ2M5pA8hTZEHN022MXxkemSuD&#10;pMoQmXdjdHlLX7jOU3/XuczqnINKDmhAPaYs2Vxz2JW9tjEQS+dnUZ5cdJcOGigvHznOnrxdTCFb&#10;/lumi8UpzzZ0rR7hu2LDgz/2lz5lh0bS/ambg6M8Pm1gZC8taeH/uUBwdCa3jhq/hfJN/m7WWpRj&#10;C7LSfWgPtvNfs2CikbNjXwsdG/EhA1syvc9rkS5IgOimcH6jaO1igUdZ172z9FSdu+XCNCuA6ZDb&#10;8Q6Vj19MgyMnqP1TpvVzNn9tUi7sb5S5xofdasfo4zj1N3pVdwEl6Uu/+EpKzt/nAI6BssHw0JxF&#10;ZQOiPwJ4/maAqxy2Q186m/9TwGnQ6mdLTBuLQWPCW4ZDPt5z6/Ec6Cx/9aosgPvuseDPG1LBzYMi&#10;D86+chiN9T+DYAOd5ue4wI9KZxP2eHi6hFNIWuWZq9sqRxkLCV0kT47F8dWxA+9zUXlOeYex1ciz&#10;E5gr+yGDNAPxhaVT16x87D659KEnWN0m79Z7MF++l8BL8l7iVWCHY5Mtgs/K/0c29Rsr2/m0zYVO&#10;JwOZ1/Pb7747CxAh2k2o2jsxIXmTn9ftNo5p1+JZuB4b0cyCLl9xowj628mTmR/PRrC4OW1S7Ps9&#10;kwVPU7p7zwI06EQ/Vb4+KG19qWl4ruIyA63HyEmeHQg2LXiNB4lFzwFs6SiXMmRbGo7iXDe/V7fQ&#10;gC+WOTYOpNyWaRr9UtvO91OEfLXfi+9MfBlZsZxYMXTqTy/8Ns0RTeUdlX3KvPxMsNHciTz+S2Nl&#10;cVx8x/bxJ3Ov2c+Ay4IuemA3S3px6mYm0yOLsqsPnk+6K3/7gujgKA20XBbPQHkkn55LS5/o1e7K&#10;kMfm705kDKDgoYGeV1Uruwvgm768yuR8KfdMrxxsG5A+19NHvY9f9ynQ2ESM4bfy81X8c+j5luf7&#10;86Q1+fTSbRq+p+zBxmvbycrQibUS+tuYSbvWHvcGLB7bWNon7tCNPfNHd/RWr1e5vEJxJoyDUx14&#10;UhCfk4TtByY9AqCpPZ+YQ3R54v3vy6+mmDqVD1+9kYHNdvHoKdPI+ZSlJVGvDiPf8JKz8EfpSy9s&#10;Wz7fp8jU08aFpfN6tIhh4cbiCJeEz/5s3d+czSLbwtoYD+c+S/9VvlvnkecuS85bVj75Cnc+O5An&#10;Nu14Zdr58lyaYpwbEEGk8nUB/wAr32SMbZ6IS2vy3+IrO+N88Wj7/tHd+G1u7hk96D12YZ95Qg3N&#10;J/2RZRaZst1WPHT1Uzvh2c2IfY2j8j7oi9/SPXHvhsPSp/lT1yBWbvZNOfTX3zeOSuuktRQ+/zWT&#10;0MPjsuvdntUVGJ34zAyPVl99yuaPPMYTwVOf+Yjfr0DHeGCTn/Mj8o8d6DalGkcaM9T7JeBkPr7X&#10;fmND5Sc+udFS2rTzqVt24Tfk3Q+cMMhHO6XvW7+d/GFIr43l5LeB0o1mY4TYY1vUu7zGxGuEE/0b&#10;DyeW4XvT3s3Y3bTFQdr7nzOAiXz/+q//FpsnNpMrf9PPaNNexzpzD/JURyOzxrQ5SvMKWrHdQpDX&#10;aHZDM3T1J3hWf9TVV8Ysbi7qzcssETyyALQ+Zl7zBPnf5gkZvxFaiN3g9S/H1VecXHvtUVnAP8oX&#10;/ZMm3bm/9jk5v/qn5G07wKd4p1x5J34nmSC1Hz0X5MvrEUr+xJbSSTsHeG6/CA9fv5O3NzrxnW++&#10;mTd1oL32QbfQ5jhyVR48A/SujR+ytsyWC87KBX/1Us/Sx5aQIy254hPyfsoGEZ/wefo0GuCpv+ul&#10;6ziwx+E/MtxCoblAh2m3sVLKt42lH+RzW+5uw4f68fXldx83f2wztPVP0y7x4Tfkv0RNkWf5tYu2&#10;vfwP1eNv2qkb+PL61sgJb8f487MIX/cGSWXIvbqOLKPj3qAh3xO2yuOl3j9+vJ9OluazsupfLeKf&#10;5tO437WG4ICVeeZ3o7d05dcWrjffORi7q7ORr4n5Gt5Tl8M7+ZFhNneH7uAOjry50TzjzTC1waYP&#10;9AQm/t5q0Gh55F27k9tTZNfGJUlax6m3/JFjwfnOT1bulS2obXdusASX36Tev3jHp8fOy3dp4vE5&#10;2HpNLVQO5WaMNmNpMi4tcu34srEkuCtfTi594O1Nwtg+eeNTuNV9I9ba4aKb3LkR7w1aX6O9OGzD&#10;53sTXLpRNKYPH5mcX2PWk1//OLI99cPlkjHn9e2j51M25z7KripLBw1xZvHZpjjBf8LnamRptO9K&#10;uSd0M7jxy1hBjMrHT65FP763Zdfe6kh8u9IPPdefe8PY4qHtnPwbH1dXvu18bvqDGXjRS9LqD9cH&#10;dOwW+cHf//738uAnfdvLke2JT4Zpa4851tJzREi5TXMdkF5bHZqrlxLq0+bZ9APDG+4RseW7YXvi&#10;bxM+8xVKYfSon9BwNTEgnM5Gqn44j2KXQjEaI+72XX0j17anWC4qiQnIj26Em5vKh59x7gr8FOEp&#10;5m72SuPrXdvIGKWDrAxNdoOQbZqHV+zCev4KOWhbYO1DTjJ3biGmhXbrIDjpKUIipVtODD98o80X&#10;NsGvBzCiY55OLyxhF2Q4sPFvr1+PZNh63byreE7OfbmbVdLbP6iHLzJ/Wlg6aALX/QmXg9D06P01&#10;+xwm77Vv5/kMvthP99DoUeGhd8i8OcRMHckri8xhXVoh2jZd2vWEu2jrZvmkoCeA2WreZHXjvZ4p&#10;Rzab4zbThs6NVblzuce1yR4vMY5K0hf3onLypG//X+UgVOZZy5H/Or4q/Ye5do1g+7flsfLYgVnY&#10;tJWHbur4z6Dj08o0doE7MTR9+dkM7fyDP+evTaM4aic2D3tp0+/Elx6yk2fxS5fvH3nk9YMAiAwD&#10;064madLoXsilfrgbyhNKwveUOihzle9Db6le6edkxhwTEy69UsZ4x9/mX/X2SmCvo8efwdZJ6QWX&#10;vNumxwZMFh86hnraq/Y9Cm6d7k1yrE/ufwiXHW45nyJvfSyd5bPX8htzQ+c5viWz/mL3Nw+by+7V&#10;m3hXxlJUh7csfYI/WStH5wKyU07aqzw3lTnb/LXF0imPB5/Xcv/s9VcmyW0QpwMwkRPcCahT28pE&#10;kDD9c8xncZ5CFUfeAU/TrBKcjcx77fja8ezAX3H5Bg6z4OMY2dJprjMtHXLcHIfx5jF4omGD+LNi&#10;1oBbcvGP2NfhNX0nqcr7WGDlJGtH+BYONLR1qJtvla9epRvZdmFj+XSQmyAwdTK/a+hVah0MRKrl&#10;6xqOwESHD2lZX2YB4iu26HnslD+Dxk/gMej5wsAxNPqbfyonoD434NF3oecNROFnItLOfgKchSQT&#10;OLAy4l+90kt3Qzl8+5sNGxOTb6Fbnc8Adya3K099Y++oSzXyx10gfJc7lD9YHI2u1TN5w4utIvPR&#10;hX2fEE3r0+Tvf/W7daz26jZy0aO+luyYNT4U2uSIvO8Mck408+RvN04E78ixrwWSRrY3gPZ+YueF&#10;prF88oA6WJ9YnP/d4yHZ4tGqx6tel98T6TBq28n5lpFca0cl6D7ydvNXfdVOfDC+4CnVPkGr4IM+&#10;97NejdaTNrQnNP9MJJ7pz/NulISOV4e3vYXntA2LYibLI+zKvWVX9r12XH2faf/onPxogz1umeo2&#10;5t6k//SRLk+/ThQsDbJWJ/odWFnUAbjKRdn1J2n1seA4N0CbAdF0eBnpJ80APzEsT7/YgEKvE6rE&#10;Cv6svMlTzkxj+uqhr/Pqs21rE5e0azFh2p9ztL75JoumX3i1UXjn7sDdYF+59jgaxG1OO3R9tY2n&#10;L4U/mZTzAY4mfzaftUHQsik3g+gm9WtknMmicwDHxLExMAs9fRpNej7o+NARnw6yH7y1K683tgBm&#10;wuuVoy2vraTM2nrldYfkpuG9OiwPcjxhy22aeLPyjTyjw+IpvzLv8ZZ9cJeW4+KUVmjvADpmvmBl&#10;k7CLq84v+0XPJ8BnDzSdA08m8z3lN315o8MuNn4rR67l0aV2zRGOPGlb3vnaGA9ldgIib9P2uLI0&#10;I1+u+aPX+/M70DdUxB/EtsF/GCL5+5YLMlgMMD7p68BMxjP2GX87ZegePHVW/LSxj2eTAi/0/WF9&#10;x7DQII8JeKATpfh7FwATY9/lyatdDEyp0OC/Jozaw7Q5g/PSTvpuPCnj42n87S/hkCtf6cNGxjI9&#10;X2vniana2sgrG190TDw/haN/2+n43Njy6e9TaoofOZLU8c0LTXJoql98sZsXdFV+YsDSdnwukJBR&#10;lAZfulmoqrKD9t7kfm15F9dEqed4io3q4tAxfqp/wFV3D0LBem4Ats4Pz/pv6uhDXkG68KJmk/nv&#10;2r2+H+eg9aRPHkQ1Ee0jlu+0s+CRh68Vap+RcRLme8b3Wz+bM9fshcbKLdf53Cgz57/lqeDReeyw&#10;+NG8dupc4pQb6surhoifebJwfJjsXdDj77Wl9juvmNaPGPvNpCw2/l2MH/+rxo0Hw4EfTOXOa3z1&#10;YzsO1l6BcZ1F/fe5wbB226KUDh/8X4HuA+Pn+j8+P7EhMSJF+BVfWn5bZOpw0qdfSTn6Hn+5FgHC&#10;4Olzb/PH78SHvSm0v3seJtrkylfbHYeOt56xVuj6o1dtq/+i6/RLdz2RUZuYxWbxFKB9f4a/dLho&#10;sOHoyDZjO9fmRcMTW+1x6uKbjN8/fhUZfuVP87RoCFx+izbYG1Ab10+/jE5jaO03fer2aVNq+gmx&#10;TT9DDvOxyk/YA+iI770RLXjTFkYn/Y/xSn8DuHV82imThe8CutUvCWwAyKK/2b7JHNET0OYJNnTk&#10;u6GJLdTvE39psWtjBLuje1jSAcjbt4P4HbsPP498nXeeNo8W2k9g6yesfTdt6a8c9e9H/7Hp7P/l&#10;+Xmd5UOm5w0Nxg6vUBuPezQLv5ZP/0ZW560nep+PNLTJzoe/SNtHx9qA9Mmb/mps+Vvt7OYwv7/s&#10;NfB/zUb/N9lM1+cNDH3X6Oe/x0/kjUzk0J4dweBPHb/bJzhLY9qX/AXzHzcN6I8vHwwZMqvUbd+L&#10;/yjaJPKHY3HFq9XX5sEt0+TjuzLucet7r0f2iVlsteleAz9tc+wjHq0seMLzeer2miZv69C4283X&#10;s6l7l6fUlssEujFYGth0x4XVSRJ5Rv7NnbbmasuMfHc9bByeEpPOb7q2sAoq/4ifcCt38hvLj+7F&#10;STw1tzBHqu90MRXeW9/dV1N+eL/+dsv4bM9vbpAfId98m0Poq7iLTVkgrlh4Z+t99fsWKm0Xx4Rj&#10;j7Vb9M/ftJGRl/8tztJwbNrx056H1ytc5dRLfXQwnvq9rZebwpbd453z9ky+z9p328uW47OAv+J7&#10;92Mc5tM3SGw/u762bWD7pR0rrx+HOeKHRzisL5w0dUGW1bOIledR5iQuXihe+F3PUrkgdIxvjPPm&#10;zXjq98zPvx4eaHQMFBy+0fl10haavxc5km/hVUbp0sQIn4lJU/dq+8vQ/SjmPugvrXJMunK1ycmQ&#10;XhniL47//u//Xrr0XL1XjgsvuLW3Mv6CWGwD9FzAW7rLv8fQ3D7WNTygvWijbLPzxdos/XjX7k7d&#10;JTv9xBkPJq165AjnoJRG+VeOkW9kKienUw5Pc4Ik6JtIvL5Voch1eJByztXPrH/Sl28+62D12fJj&#10;hbnaDeGdS0ol94e+idI4NNJQ8L8I9NtYecmTevpd3UTfvRkMG+1v69ZPg8wNM7PWw57vXnZr4T91&#10;+pyoy/MaE7OhUlPVnyvyJq1jtSCTyxOkgCyFyPObN7gcYktT7T1hdXqmKbNknul/dI728GGjqf+V&#10;54/KbHplz0W84xpbb561gca0FSZHPuHDtq/92urCiiAtr8fKtmof+WSsPy7+Kr10+hM7UW7Ll+ci&#10;pfzewFQm+brq8SQ0bscg5FVs6Y6t0j624Dlu+tjk8H3BeV7yT+HVHLNlKquxW2o55zu/7npJcAAZ&#10;ZxN2/NPT13P9Kk2Q15lU8APw8klTKSgPEhXyfeJ9zp79kXx9PLlsfCu79nROj8Lh2Xhxbjpp+pGh&#10;rxg+qNeh8tzxZWV4rZ8L/5ywy5/BVZ/hvfJuHUWRy//4D/kXZ+L9bbPqGVZNOfrhu/73ZzLIuygd&#10;Gyz+JUsS1McTamdp+eCzPu6cfMxtDwHIm7/jcymjvDhLduC6/HpsUvtHduCH2mLjcghbh9N2/1GM&#10;XpmG2uP78HhR6YHwz51+RVHyr8NWCSsZxygm0fK2o+mG2IN2jbrWf9i3xmKkbEqWdsy3UCOdC5Oa&#10;NdweF8+xnVoCd/k8M/Z8jZ5r5d/g4X/J9taUK8NWQFAvqBwxSjvyQ4CdPK3gFcOdxB7sOgC+CRJ4&#10;15E40yFosvEGkm6wqW++Wc6ZjvbJE43+5bgLq0s3DMrjidO8pLPZLHrN5PbJf8pvJMlAIRMZg4as&#10;1MQp7zt2d6O1/hECF98NSg0MGnju7sezC8Ya+Cx86PzXxpUxOHW15t950/AyeDoLNMrMHbQGa5FP&#10;x3DsOTxuq8HdOzTYo5C0pp9BGPu1czlG0Fjp1MFJcNh85YPSsvLz4TqeaFqoDSRK08lmsY++Ngw8&#10;CQ0sbHXCFtp4PwFt4Ni/XAqgV70z0AG8BntT/uB4aFa2U2LOg3/lXacJaqmH4HVgBOWwfCNpeG8+&#10;rrtB4PxD6vl66lecAGwfXvxur/G5gL5HFmly8OV2T9oX/tZlEryiF1w6vZ5bwIkc8dze5IGv4q09&#10;fLNRKaEbzmcAiN7UbrIi85aRDogqH93Gh4fsaCmDR2VKHtwnjS1fWmujUv7MF0J/Ahby8cHzra2m&#10;3Pon+66N+F/LxBa/ZHFwZdtOTp6NkXdf3q/om7zpcJ377VyTO3Rdb9kQroH4b2NDKtJm0QJ8C39s&#10;APXDz+NrXjVrQ3blZFc3Svz6mKCicemgcGCf4okFev36NYPfO0/5yppjZc+RizsXWzuZyXXtk2Li&#10;n/hAHmnF0/Z9jnvjuXQbF5LRDboijN3lg70RqJt2uV568hp3ThvvpDuxU9wzONjFUvj7gf9rXqEd&#10;5tWpk/TKeuqDvP6OoKMTS40sm/eaTxZpJs82YFqPJy3kjm1CI/+9iSV8Vv/Vk40B2/X3AHv16ddl&#10;r6PX0tnxRHlrb6mbXUxZ2uRfH9yJ/OIsJ/0UHHQNZr3Cs20616C00Pf7o8dO0lcPaXsehNpCTG4M&#10;7yw7hZ/latukBZTdscCTdunwtdj3ugEm+BYlTo21bBCYu7CxUxlQ2sn9Itd7Fz+V1G39O22ufeNX&#10;d920THzGjTdrZ8f2L/W7WDTxiM3Z6GsxJf30Qu2gbNIX7vYyKWR4PgXcBcrDD38TqwWLr9J8olGT&#10;19bb763eW8ZxJ0XOZ4HHmfQ9jn5ooTP0p06XPlznQ2ut7CiNXOO/ykejTAQnT3+uTH2gxy07vONJ&#10;sZ/4Ki7zL5NGgtHz1h02/uPL8tSp1Bv47uq/Oty5ezZKj57iUoh0nnr8gBCBls9ptNuCV9omPHmM&#10;LFs3ZB2slfG50HrbcXSCu3b2G817PjqmHccMXvHPjjvBRh3/9Sd6+xN368/iCd+MDetDR5BrviEv&#10;NhYnS+Pk7wL/U/7VE31PCb/LTUdcWhH02fLL3LA0Etz2WjsV0UWI+ltYuq7Jz4eWXtNu1Ogw40Fj&#10;/bXX2km8ijSKXPH16TvD51k3Q3jbhfyjfmns18qHsqcW1OH439ZbtDmGgotqF+qC9/pkwfC4ZVge&#10;e8R/9NKORpeWOef4unZj2MKMC2Y8QY71j69yo8+OId4nNlW25KtbG6ViunnovMrbeOOrvLnk+2w2&#10;fvOXv/3tb9FTm7RoMxN35dsPc8TsD+DVPl78zbn8lokf/Md//K+/fJfNwf4+71eh+U2e1g0O2Jso&#10;lv7qgdaCJ4gtuKhvePXP8NVfsT876eOjSfP6xAT6Y7LWP3lW5/bxYruxQfT0m7qbX54j2ugUfdD7&#10;tZttXgefcVv+3BwLQnWKHH3G5iHwoFGE87W2UQ7PJ7geX9eWpl2TlZ4rO7pLQ7o6+O48/SwdVBf0&#10;xbHAlnd+0XFxQBq4ZM9leTQefOhNYtPG+NvIoh5++eV93w5iExj+b9kE/rq0Jm6SfcrpH/W5MzZU&#10;dmF58lO2dQ30SeMT40fVKb60/ewt85RRbPrUKT90pi2+mLn0t7wLcrZ8vpQjqzWF9/3pjd//8q//&#10;9i8t42vle+Jv+tKcfuS2qQ2m0Q2vuaFofNlrPS/SPRmdJ35ujvi+gL+y5DNv8waN79OmFlYGePPm&#10;DTLfbWnxHBfX+epTj47ozzqSv4Cuj7LKOM760pxPexzdWyZI3aBXLrg2dJVfcM4mu4kt5n/z7eRL&#10;7yug44f9yRAViXSy75sM7jq5aLaRTDp6NvrAxn/2qB6LF7+rDD0eW8Vdx01nbri0t727jkab3OP4&#10;5j22ZJu1cfkdvlto8/HuuRvmUmZx6foc673hF9bw6PfEKe2H+Z+8nD9t4BqNnf+v3z5lhgO2nDWy&#10;5QfvWd9ogZFfvY6d+dLKLg+NiQehm7yKS+8pPNfBWXoler6advKWj2jyRuZDa9O+0d8cEF/F8y0r&#10;WduEK04uz7ZDMSjp37rBeAmcI/zF3azn9fMcfePQTVN229esY91+8qTFHsqY07yBY7Olt7bs/DqI&#10;+KFfPmic89IgB2XO7iZ/piPYMr3IF/ora+UP3fI8ujhfGebcU9TBOXjKhsCJfeOrKZIyp/25OHwc&#10;i98jWdbic9RX7zh18ZTBV1+5/WZ6iIyL5dygjaDnGI2aodyTDjn7t2yD5ZqEfmLLWu+sn+I5fHty&#10;s6kslTG01i5oALyOuleJ9X2yvZFl8XO0bgFI3mNse8W+hjVjoFvokXlwWyBfz7HUpj2P+hDCvekn&#10;kEhbYZdXoMe2GXK1XNLEiLXvk54b/ZBpHcUX62fWDJNI7/0JsqGF3si/Nnn266+yuK76DzkVR2OO&#10;brKcMeLSWxqLs/ObK/3Y2jXttY94UGawaYcX7fGflfkqe2SX/oRX3vKG/4sfPgq1TATgd274rN34&#10;ZNZYn/W8sXnrjz5rQ+TQKa/4v3rbeFK/o2H/py7gTj9Avok7Hhb7MyBLN3C7/jOYxutDK/OTjH+W&#10;FjlGnsRcNs2m7WM5oz6BQtykgPb6+6bJWPtGnQtXvuswyH9kLq/RY22tHJpg9nvOedKWZjPzdct8&#10;7KA9PGDp7Phsbb56t14qy/B4FH1zynZ/BruxTb/luXako9i40IcPDk/j/8WXX92PKKzwz8LqBZ9u&#10;r7Bpi/e0MdyN26/lih/5+/Q/PH9PU1SP1GmGv309+0NmYqxu9J+1YG1jfKBPBXev7fMyv5HlyTMZ&#10;W39vcP4LF9m7S8M7gyFKAo1ZYxTcbJQ5wlm8waHlbfBW57lGcz/uwC40bU63UubqTlty8tfYxc1F&#10;HSlHHSXYjqkGeRjf6VV5Qe3AqZUXmeh0DLodz3YWaK5c9J9rtJJ+nLW8zp0c8lv28EavnXDkw99A&#10;VCf6hMolIfnoasS7yID2DhTg1f7otIM4tt706OPpU4OnLz0Fe5go00/ooqHe9i7x5S2teadQrlJ6&#10;6tH58J5FOfX9m1cQnWB72PRQm0RmEz5PuZmo8gcTGoPYGZSlc4j8X3SyFNksmOU6Q9dL75mAwjv6&#10;y08w66vptK5AZYosC1tPe91jeAfxTZILfsmuC63DoEobP58Oaf2hQ/5DZ+vjWdb5k79zNncH9XZa&#10;u4j/VTqXbkior0Ok/EmVckR2h4nzBomDhP3W1/L+oyMdpj6n7hZv6E/nOmlDHM94hxposkGxNNfq&#10;4LNAvsMnhpuN2/g3H//22zOAOu1yaZT+Z8iRq+BosHCu91hdgqDKukF80ZgT+XDXPjZAM8zs72O2&#10;mrvYlvYTHb2qtMo9lDpV200MyRtPlt7IQbYptAuTK7bUZ/3QV5v6HKwtPpe3aX9U9sp3Y0nqyKbO&#10;x/DZO5Lot7Iv7tMu2rJ8MmhPaGxnBi/VmXg+8XEWw6bNozX50wfQ+6r7z6i5cUo57YVP+K3S2jM8&#10;f8nv6k0f8u4v32URjhw2nd5l41Xd4LUfNMC2RTTEPxCs8fPoJX3rC/8t7wjI6wP0GxbsuiCZWLax&#10;xaso9/fKQ6y4W94RfREH/+W1fLVV9WAC9GXyDbJ8lMPLB4iB0l4/S2djMd1WXroXX72hc3RdGdBd&#10;es6VgycNLJ5reXvdfuFhK7ilE97Kw10aa384fwSLS/bSCb/l5do5Ott/LQ56Pc9oyGRB/vJWhh3X&#10;BjZ0XZNvZSzd6OFYPjlfH4BjwdxTEV8mLi0OGRdaXn92fPn38DDY1k4sWFtMr7+SPz6Cv7g+/cVd&#10;T3jP5CuxlN9no6m6hEbbQOwJuumLF3rkPv4rr3aAlzxyJWHKHnlhJ2mg8sxgmt80L3jofQrqZOj/&#10;mjuc9ya0fWqlk87o9KT9GodsOndzGBL5Ds/l9cQ3jqEb2AUfi6Nu8LgXOJG5Za39Uve7EStvs+c4&#10;uG/LLPfb19gaTPk11uI5Thp+C+gvXU+wzvn408g/bZ5eHaO1Yxl7lmKv6Zu6rw6j9/JAbxbup15b&#10;z2G/x7lx7JKmJyODOnnUS3J2Ag1p6Oqz7km0CWjv+L1NW3ro8GPxLxSb5mvpO+bqSndyyzDJcCbt&#10;Kcfq/bS7/DekWo6ckz6Z04YtXE67MHm0wFw4bUxM1Z7wZfuxb46JF8bKvUkRgebnTQK5iQkPbdTJ&#10;6prSJSvGry0kzIKKvm7abZH+6Cv0doK4dhu5xlYT3yzM8pPwDwx9ovDtjalkYcui9GvsP3SUB2hP&#10;+pbbukb/bh9wq6+jRbiMeb6I/hf9c1K5oqe7uMmqzaJzI4bAVNDhi/L49MRkY4ATc8p/ypcGzKPP&#10;2nx1QoX5Ny73+nyp246ZguAmito19Wq9UP2+z28Ky2+sDIMPedqTHuTXpswhnvNQ/TpY/F64ZtO4&#10;VuNSZCEjnRZumTcltszCEH8T9xfG7kfRTcxxbSCJDu3nInf14TfHzvzM3++ZE1XvxMl56j2bT0nr&#10;DdbJb7+Xttx6OoaVv32jY2m2u1g/mU0YbfzLb+8528ocarXVQ+w3cksXI8DIm5O2pVMvxzeW3i7u&#10;rS3Zlly1ffQE20+zA13g0n8BLXlNyoGOYV5cdErr6N8yp6gy9R3HU4/owwde5Yg34LNuDtAGPX39&#10;bcad337n6d/Z4FTGuZsc2++njNdYKq/Njr7T5rYMupUhvDcmw+Mv2uLGNnijw8jmjTcD/Hg+1d+M&#10;K1lzflA+c+AX9fvYFx/jm/Wb1VexNdnymJgUv8t45HN8dgMMnqk7WFuiARzpur5HV2MJMsPd+ceU&#10;U2bGL2PDxPjr5xOmXZTo+ULb5uznYGwy9PZ8ZUL7rf13jEvWse/SHPn5Bh1ST/H1XYS86KnPFChu&#10;7NtB/xLIccfwyoO168ytZsxHRuU99auuAJ477hodmhwC/oN7YnFtxw9qa3bSHuPT8KLP13kDhnP1&#10;tfXjODTNvUm/wGZvYfuJC++BTua+6vnUxdqE7Mazdz+MbmQ6ZbVpf/5b5oVtbXH0u6R5lJW28jRO&#10;p/xeL35li+JuUHriN71yT7t3bQOMPOzq+onvLQ4L8v3fvn/wq8rEfrpXlq3TE18u+dg7H3gLI2uu&#10;KtfQ3H4znrBonz8S9/BH55uvv+0bC5zzEf70a25mmTdRnNi0MplrRI7VeY8YOa8ltnGftOb5ekJw&#10;AZ3Mbc1r+H0EeFMvS9OYiA+6dgMoYB9VfNkp5/LZof4KKbD2La3kL/7SgyPtad/F2TzHBf6t3b3S&#10;o8PHyLZltduFoW9OuTd9TE4tdvR44pZG0hc27u31lU/utl9xIzaK7eV5U2LlQTs/YUfWlgmBxvaM&#10;g5ofC9J723fjaGqRZbGn65ZDg+OY/xhHucVs0sZ+jftZQCMDIE+6kqu8NLTQLSkJB/B52r90gzRe&#10;cmi0LNuHPr+ht2PwPFzwlTdKZG16N4kvJqfc6ET2z/cBK0vli56Yk+OSIvoMDTqcNnYUcbjwltAf&#10;HI31WkfEHyZ9wxK+eoa9Qbo0+XLorA/vjdl/QPqzydUhsm9dqac/A/3OG70fyEvjkXTR3bxP6jHI&#10;m/csx8TsWQtH2fHfrN+cMZV8cNt8Ej5m/jx+5HjHuu0nr/ldyl51so6UNPJVv/Ds5i9DB4S4ZMW/&#10;Zowprb6vYno+/UIv/uRLrH8DKY+2xeV9U9FuIp+h8OS3wseXladP9Vv+LOE8H3KuXQZX3GuhHI/h&#10;cgnvhpZImxz5apsXv0Xjt8SOra+xx2086f0Jvptoz8qbLz9g6oig5iojuzSx5r8CT53oQKutT3SR&#10;h7Njd/xBzQs/l6fKm74Xq/PlM5P72e/lKRP1SpGTpjdhbLG0Vs4nsWc7kb78t1/aa3m15VGcLTet&#10;J/la3VyXbhL0p2i12BlL8u1/BN1LOgZ6yvCPyv2z+dk/uSekKmMGAGmUBtP5o4AJJuY+8Ov4zJsC&#10;/TzOMYY3OOngHoP8TTs+UBk7SD50VujZqB1eO4hmrK/P0wazaJxtnwScpbl8l8YeLRCQ2edLOp1z&#10;unXw2YLjoOm+qm/lW5mOvviwSdFPhajplX/oCmLzhLCGaXLvzvI39ELAQsdU5hzl02WdUB46Bho/&#10;Z0G65VOuA53IvUGtm8BHlsqXc2U4GxrDoyL3axeAFKG//HbcN8rlqH0yLjI8u6cnvbW7BXODvH3t&#10;sXR/2enpIOCXn2N/sp8OW4fQTc/TgAzeK0eu+7tuHdBExwRGg4h9RdIuVNRGbLVGiQ5bj29D3ujo&#10;CQL0fcjWwU0mse9jJzSfvsYMgxNZUu94zaIAP5+A8jBVceF3kT+bDgbDngZWTmBnExvAfwopPzcB&#10;zGYwXPTQfdr7j2iQi2TFjY4FNPvRFidp9XetTIYgzRge6Qji2zZcXwGervbig66AHh1Nzt69m9+w&#10;84pvPPOzbl1UMXCqDtGlQpx89KUvPM+feav7+voq8roRYQD6zoD10LWgk93StgOddu/w1iaix3Pg&#10;/rQL2ssvit3yRc4OcF9kX9w9khu9+zoyHBU7qIHwvwkWBkb2jbvxy9Z3+MW2XTDPdfUOD/xgtC7z&#10;9XXiL58H5AvmTNqqU63WSYiJSO2VmPX7bz/H723gfJ2bO86GXAYy/sQNyna9m2y1NdlmMdJr38QU&#10;sZq9v82E9uePeYo1COJ2XwuexTqvfgQWQ58+UPpH1sqL8F7jjvfjQ+5ZfIsucE/b0aYaU8WbxGJP&#10;0opVcH4LjqdBPn6MjokxuzGOz8rSuJBrfo6f/mPzxZ7fQ8tvk//eBepZwG0+vvF9/RXf2fLokgls&#10;zEFXvjw69Dq2s8hdayfdAuYTms7fl1ZsQk801i7wXcOZemVV9SbD/+TBWdw9v/CakTcavPBfefcI&#10;rZOEQ4sMaNVe4fe0G1wAB7zKYbHTR75+G13yV+ZD37V4T+etd7L4eFoZTTGD3Gi9z5MoT1lrI/Eg&#10;9en8x59+JFHrTH/dV6+Ftv43CKExrwadifZMOvA1aUC3fWpu0nA+8f+x6BAeX4XOzXMmu+yjPJXW&#10;VuweLdq2ewMFf4ucTBUKvfmjRsuX9u/jX1vvd/iXbojyzxStTD/nty1NItmilKbhXrgY0EG7BGTa&#10;/lnckEz+8iBSnegcp0htqb/rb0EhELDpxHZ9nXYmMQt4iVXQTKjuSaM6GVtRbMSRNv50yJbMnKPJ&#10;j6dOZsHtCLTMYAT5WfaRVb2Gv/GhxZpZFFKGPmQY/rOQw/JPgHf71uo4eqDXyWtiwcLq6gni3QTm&#10;h1tvi+coDdjY+MLTqvH5/a3dsQ0ci0Xn1bUnxrdQvkqTgxxYHsiWdunnIjqiN3U8/ra8FR27sOHo&#10;4XjRKH1lfCY+On7Vuvdk2fyGNybD36L41PnH5HHJpU+Ojs2OT7zL673X9o5gXjuXk/BjN2XB0l5f&#10;kCYvUiUWeMW+J/Hz9p7EDmOyO35EpzXmEPL9BmSfqugJi46+oU6ukrh9d/HhbLmRT/HZPGHD+f25&#10;+Q3goTdsnfMPZdDa+M2GQ5ME4uvYS1s1SP8tT7C7GW5okW307KvNlK29ImeIbv+ziioDRs5te9Of&#10;f/vtbIZedJUPemWZQi3HFZQHxY1t/MVzmrbp10VO4IvZYnnrJLpsDO8maRi5ZgM39Xz9zWykqsuf&#10;Erd//PGMKdR1cK8JdVh+Ff+pDSNH9dJnhs8lx9Hhr3/9a+h+m/j/MfR+qJ/YMPRqu9KMP1soqr6t&#10;E/qPbmj57eDGfn1C8scv+WbaQZcSy7J0d7NXnjGCVzenUOROnxc5d55NP/MGRzdQb4ypPCm7UP0i&#10;i9hunrN+Lb4+6cED1/HUiev23cmrTqElDb+OKdBhp/BsfzhEkp8xVP7gkvGbvAYZb3Wt35bu5leb&#10;GT///NPQ5g+IBeQTwVG/2jF+stiF3GgVL0ilq+7IFFxl/I0tZpwg5rRP5kfxBZu/Nne7+dvXPu+Y&#10;ImO2yDf2HF8wfjXBKd2Unz5vxhBkmFewDv/lUfmTJy7Bl67v38Ugv4Urb+LWtB+0Fqq+r8DS2ry1&#10;0V7/6BXW0YEu7GP+nMu2h9fyW4fsMfZ5lycoR8/lg8bIlviQ88oeu7aes5HQOkh5ODZo9wlq4qqr&#10;2VjIRfL8BINrMmmjC/j7HWi0usGfjOUPZ+XMWdJHvk3H59UG8uAe9+kVevC6PpAjefnRTbto4T8b&#10;v+aB/b3HU87rSPk1ok9+O49SupsykWdvhIPvTSF8jC2A+VdQypsNfPiEWM/PwFPHeE3jIhwbJfyL&#10;LrvOJX/wyTZtAg34+jE6Nk6ceZcnAMFThyacLzzQJ8rq1vaDOMhBPavD8Vf1TPbYN+Pats3B7Ld0&#10;fV7jQ+puN1i3fsmBzlUPjHOgLTeygLWJnyCrAZs67X7LOn55fuYD/fncNh0/m03wJ3+k0hxrZ/O7&#10;zSuLfL2hH3v25s34sTa84nYDNPz3FdtosH9jx9br0jpH9J+0XV+8L72Xw6itfSyOOvgmN65+7+0W&#10;fcNF3hqRuvjh7z/85T/+Nj9ncbXPyOt8fQzfJ7jir++OrFd+8Pbckc5g9ep4nax8+dhcPtylycc7&#10;vkqa+ACqw9ExyJcdNq/0Sy+xJn/v0meRn35L+7nWIm3tUgZ/8FWfDW7tEhzegdfSrX3wzR++aGrX&#10;3qBg7HStz6YcnPr3g1cfkJBzVxv1SgvaxloI1jeM6xqL8hYOdlo54M4ckqyuBvTd+qRklkcknLpI&#10;25oNaralExnmo6RzNvrrX79vPEDHNZ12Db/jqrMxTPx4Q3Wk59oWXfLWjodu6YcOnK6vveS70eba&#10;2D1l6JkCWbswHzP3DrfI8+U3w7M0k2/8D0/7n1gy/if/czByHt/jN8d41T/Xv324X1OhLj4HjTXh&#10;eQH+8RT4v2R8srA2eYs65eqjObUeVzujIUbGNv8sKAe6NnSK9c07lechX3CqsfqsX6ijO61Eztes&#10;9Tezcq0Oi/Pm+rDYjU84ZHqDc9L4wxF3SZ2YP3WnDuMiecPrxONF2vawY7j+5ONm/uFRn3frj69L&#10;MvhN2Ma5098ige9Cx2978ZmjOLW06weH+LgR+54xJYY+7JF2km4hdTtjmCXL7/UBzyeDn5upF95Z&#10;Y+n1KnMyeR5YmZzXL6Lz5+pCPlBuWgG82893zCnviivhuTiNLSm/ZdHBu/xz/EeveH7auoK8fKEH&#10;lv4eF60+sjyNHeDy/co4Fb3tYvJk3vR68Q++8Fw5XlFbpWQsUz711n/g1x7iK7xAdVD/KWOsVbue&#10;8kFOjE0Z8gf/uUHbwspfFWEc8ltioXVN4xzzpfhbjDJjyfsBiS37eiS/ctiPdHP9ive/e/3F//y/&#10;/md0iTL5bKN1vg7qKZxOJg0IYgx5oB16RFoFDV5kVeDkGziiZ4J4l4mJozza7bDTwLsJp2A+h3Tp&#10;P+lIuGlMx7GdnHSy+KBpwrwLAToYd8y2EskfmZZOKz1Mvskdls69xqc65RzO4llAXlkFfPrAl197&#10;hOfqagCwE3cyKwdnQbmF29kyCDKwPAHOhrkydcfgL6+tG+XR9dtfffrRwPV0EjtY34HG19F5FoOn&#10;zlKRZb+6OZqAGPS1Q0+nLOhJZwsbsu5A7V35kcViNnpddAol9EEnSsc958nd6BA9dE6Ly3bdFL86&#10;tPE3gxR0dxFkJ/nokkNdKssOtZ+BQ84LyQds4ZSv/vpLfg8rOF7t4TVx0j+4uzs2ZtevsqFlcakZ&#10;ofO3v/+9fLzaG8zvdxrIHbtGL/ZUvhCC5LDR1c3FhAEyd+DMt/0lvwt8uTYB2cU+nUfrKukzgZp2&#10;VD1Tp5UJk5QfX7yTJMPzKZzj+zOAZyPQBZTINB344K7tQjbDnsgH10XgxwyAvJ63v48VmvvklzLl&#10;d+xf5Idcrulq4annhz+6yi7UvzJJZkMbxh0gRD7QDeTYna/sk7ZsWtkii7R9gqx6J231o76096EN&#10;Xgdia4+lW6TPfHlS7QmV/UXPZ/7reW9wCf74yIxMugnbAdTRM/XdhQj+EdOoG6+W6WZo9IVPH1D7&#10;x5aNuZs4WS2r/sDqt7aS9mqbSYtfhelVn2JHYqQ24CaLEJp4krb87LjEGIMn9QffgtoOKthdh1Y6&#10;JcGn7lHZs67I+cOPf+8C1l+//2s35LQxE2t5ZLYob7JERu2MLWuj9h+z6NG8tGPtyeKs9mHxo09A&#10;RYcQqh/VltrS0Zn/iCFkajvNhFvbc72vTmKnlWXSg1/99Sf3E6Dy/Cmv/Vuc/iaLjWSXp213QVud&#10;xj5dtDsxV1uRB4cc8lfn+lxkaH8RWmI9HnSUBiYe3G0LPzCDi5n8lXfKoMtNfsnTn+KgPhpfJUzo&#10;mp9zfH3Qwmdpbrrj8scLSHvKsjLuBHTLKkcP9vnxxx/7W3zKW3A36X7aqzExdO8F2/hCfENfC9AU&#10;2y22q8v9nUGb+nxF/oJ8/c5MXGdisfq1D2WEoKuP6kKf2OaX9BvsRW4L1+WZ+vLkkNfQ/RL+7OjD&#10;p8hGbh936L9/byMgA+r4y1V/ybsWyLFgEd0AAEAASURBVA6/nYyuyL0DOT6v/xDL945jdbT9+eq2&#10;eu4xTl89dpKzsVLb5B7PDVlpW5fqjE2k/fxTXpEZmz03gMWYeEPw4cwGY8db0W/7czJpu5reL7/8&#10;XJuY9Hul3TfpY/He9qEux2eeMWL8rfYIr9v3FmfSfs0bBGx8yqc3fHGIv4lNYsCWZX+vDNtJUcQr&#10;7vDQvm7f71NUvyY2xAbb9vukZHjRGy3l8Bm+UwvOlx8bwwPLg2yNXeEFT59/A+cj0xyd//KLDZKJ&#10;ta4Xn6zo8K8/g6/jq+j5ex1Hkp1fgydP1+ND2vctS+kc2dQt+PncIDF52tO0N0eqzwSSr4y+ii+u&#10;488//1j90FKmC0A55ys2Z5XjGzOxnvpRrv1p6rI3CIolp07g+Vw2Ux8nX7nhw99Sf6FrDDuyvY1v&#10;EaZth31H5snf+hsd1N+0laWbYqXb0mhkTMPO5j/k6hP376fO+Na//Mu/dEzahfrg94aq+BhcYwIy&#10;StPOVu/Rb206PtxxRoTgq+uDW0etiHQTxuP6VbGPrY1hgTlRf9JBDIiyPFYswM/85vvv/to2iy5b&#10;ic9iw8ZWeOw/NrnnM2h3U8WosoZZv7r9bV6xNzLr0wBfXf47nyLU+OQpe/xodRVTp8ztg2htH0E2&#10;8JRj6TUjX/oGcwB05KlbuqobsQqoy43Zaz/pxY/8jRXhxfZk2vSVXzoenQ+Hz/u+gWFuBiajuoDT&#10;eWLiPf4xR21bWunP+GRtdepj7L72nyOZwJOf/oJf2tAwZzPOoPNspltsH39Y/dlOv0pePPAXQxzp&#10;pg/a9GdeEKbNBacypGzrJnpdcOqTjfmA/I1PZGYveorD9Vn59A7+8u15/JAe8sDmrVxff/1dbgbI&#10;xn3aknHBjA3ppT4/Zrzxr1NH0cv1xmu0wNgC/WkvjlGnPjD96GyyzBjqfqXl1Mks6m9MlKb9bEyN&#10;marPpMcvjLmPTUfX0dfvZLr+b//tv/3l+4yR6a2uyPbTjz/FF2ZDml/uRvCWF6+c+5B344h1D3XL&#10;v9Qd2OPIPnVF32nb9DwxKX4+cXD7aHYbWdFpXYcvOnyOTfF/2mHLXxvAwdl5exetj6/YwCV3x03R&#10;l4wrJ14bC53jN7BHV4OvzK3X9Lt0Q7vj/py/bgCnQHxv4hycfdrUeMO8UcxdWa5j9ACrS00bcdhh&#10;+Tsu/p67Js+ml0i+9nqP0ktHUOiFmzBn7sUWTQp99u7cJjYrjFhzfuRxoe2LCXxqeaDfOrx4HF6R&#10;sXObtCX4+PE3ck/52y+Mvfi6+pUfFi2L5yX/IStN/gVJHxlGDulk82m/nSN8cmsHmwdvZW+fHvnh&#10;rF6bD0d90FFc2LpxPm1l1iQrv5twgn/BkYO46O58Ei3Xu0msRPvZ2OmC0Knute/Ezqf8Xfs8dLcM&#10;mua/fgZBWdfq21zZJrDxU+cfnevszSvRWYzIR9nKlXNHQNaVe9OakXzXg9WU4i4tecqC4uWaTED6&#10;tNvYIbzMVfgfv3DDjRgPdo7kfPGXxuonb+mbX5Nn/O22JVwffDfPtfgJph6nDUjXzqt38ss3aSHQ&#10;fn14sQ8+M+Zt9vGfcHrrAxjUTh87NlCGPfUv4lTbQvTGNx1hWxEenwPWRt8YFX7xgnvN76X5O7It&#10;ndIOQTdwWD/EU1r9+lFGvJ+f1xr7e9PIbuIXP3xdY0AG9NURnYzBrZGa2/3R+iVfJB/8tvOjJNr6&#10;jZ9/+mnGVRnLS0Pf0YMH2gfgL+j3ZpmTv2P23pQfHGVaDy2RMvkD6M3N1kMXTbhik7HY99kA1z5s&#10;6INZC47N+GdsUf8J75CJvm6Um5vVbEzyoa+s/7dvw3HqCh31Q25yov9r5ri/5do8+UtjuPz57xs5&#10;Mt7XFtmDf/AVGuxcB72tV+fkV68AbbKBxZEPHMgoTm17NnbqHCD8FNNv6WsLUwzrwurjCIbv1Mn4&#10;8PhhM0/+nu+RzT6Ha3xIf0DuwdFvTFpNkFM3V5K39lSXz7HFIUC+p+71hOhJ3k1fPkM930fHGa/q&#10;f8hw5faEDNJW/81Ff+XrGr76CD8GZ2u6dYyaAuy/9aH86rkbecZ0aO2+CRwyj0+NH0lbGk/e+Kk7&#10;ef087LF0zEtWtvbDkQfg6yZLY7ylLf0N/SZEr2ObtXNt2rqYNgENbH7Pkw+W9qt8Wy/ayAVHj2c5&#10;sm8d1C6H7uLw3zlnw7HF6ivdQ0grlzbftzRpm+gsrQffEsvXlZ888Dk9mpGvpX+V2QzljqPU33O9&#10;frNqKwtado8rV67VE3jiLW7T0zaIuLo3LeXZFZkjvuTPwhNndVz68vQXC5v+vM74IQHV34MTxP7l&#10;qCFM5z+VsxIVn+75lPBDkiXFaJKL1MMjEETxvhI4lYnGyjCGYOipuBW6MpGrPE9nkGVKQBYyPnVw&#10;7rVsM7mc/N3kazDC9IDrhVcaTV+F8KGTO8L98YYI1KCQNDKSI01zybVzdEHufdJs7DUo9PyQO0uW&#10;RXFZPwWKN2hSetZ0TpO5/MfUHUd5Bilyre0iYCx063ZIXQe0tmO2UKbsLu+wQ1+tQ/AD96Rn7C/Z&#10;K1WfAMfToDp7rwPZQApH3urVBpQfxOgTUgm6iyefLAtf5im9Qvgs/80bo54OMYmje/yg9oxdI4PN&#10;JtB6PUZmry5GZKEEqD9/Kxtbq1udvbxWzoyhit+6aOAeP5CIPkuRwT/X8MTKbv5Ogw6thw1y2nJP&#10;nyuDQy/Ie/npcQp3oV5mn/h8YK0ur7RjneJutVk0tAAEkNRZg6e9mnC+hp56PLo+Mx84+AMdZdsH&#10;m8ZmO5CR92WedExigvy03S0DH5/fQsPAik215fJm0+QBPoOeodA+cdz05NvUoOt/FvAgx+rZDenD&#10;Cz1tq3lHhqnXxIA/qKv38bWVTbmWj2z7tE4U/M+KWHy6t66OHNt+PiF26mFl3o6seMlbm7uGs59Z&#10;eD+6qofoEVdpXQSpdfpbJs9iEO9Z+pdcaGfisvQddxBY3r4OjhYqD42xvSw2nQmuQTXcLxMv2hfR&#10;/cRM5fQCyrKtCQKcltd20Y6NXRv0WwQAJozAk7yFxsr4jN9UTXkDXxNJEx88GgeCuDIq87R5SjVP&#10;vk5Xv9q+4vgF/gtvygUfjPzhH949T9tw9EHii0wYVoaLzinrum1seQR/ba3e8MalMe3YRxnp+KGf&#10;mvosfZPFJyhTnz/l6enaQLWL52fBybXNhf/7//m/s/n79/L57//9/yiPH/JUCzCh3rpa+zjSxWf7&#10;NTwsMKw9dlMBDfI9Zao1Y5emhdY/guofpHlTROotk+LenJCy/O7nLLzMJsXtA6XJDi/063/8KDS+&#10;OE+Gk/kVb2Vq+oOG/ub3+A5QtfI7xpDg/NCqT0hTq3wDcsBiv5iw1/ysN0gEbyfv+lDtAW5f73HK&#10;7o0n+GDO32ayncvTnzYGh+aC9qHx29QfMptHbosy9zhoZNr8peA4aSaGc37jSNsFbXmu4849OteW&#10;n3Snj9DHbEydMuVCp9QN9bY+2s75b1/TxG7T5hYfrvYPtkwv8jX6PgfYU2/kJFM/scFvWeBeQB+M&#10;zJMqrZPO4OLnHEw/I2/wlv/YadJ810fCT/t9hU/GS68IuY6kb8pefBK7Rw822ViEgA1bbTRn6ZNt&#10;tr/L0fWNT34x1wL7/QYD7Zl6O+mji1eAk4HejmjXtjEGvsaCWR7tWIqBduHnY55WAzPH0BZvu9Jh&#10;9dCPLWwa5MtexY0dQw9f9vba4RFi6uEqt4Q+c1yc1m0VINutq40GYHOhi3jJpDN9ts47wc81GL/g&#10;E1MPbWtJTzRvvi9pNhKLE3OkNaRgFgxCQ5o+4NkGlamcRz6yWkA24cYvuTlOP7NPIRc/OVO/5Bp/&#10;DvniKwNn8aSODc5RQuCZ/7zePrJPJRzVlO9fjuLU+l9OSks8Gp7jA038zBc6y7c0c21C3pgamd3J&#10;L/5LMx8AU2b6nu2HtuzmO6JrfFL6kXv5XHnqFd6x6W6yopWk8qlu2n18/uqnK6Mx1fjL0nXc8zfy&#10;XLbQNiZYPPG0NU/rgn1qZ28mkDebw2On5xhCn7t4pXdkftKuLqHbY9R6ji2vOXL0ka+cj34B3tqO&#10;77PDzkFWN7jk8SS3OnrDKzy7iF2cbJCKQSdQ2pCaMYGx4pdZwJ8n1OgP4Imtkbr56Nqk2b6jTy4V&#10;Z3g+bTJlSyb4kz9xzthA20F/xp+r826A7vXS0+63vVuE/v57N164YdnvnubptMik7+uC8pFb3Njy&#10;Ezs1mIlbNuSUlV8Hy/cz9o79kxhwDoe8z3GVt9nIev7uG78cGHudi6s+x5bHB8y4mDawdbb1Un8o&#10;38ElayHHHQ+PjG/HWRfeYOebHFOH8mxCITV4kzf60ZOfiIUpli84nvxVoHPO+gG/jd5oPsJJ+86U&#10;7Tjp4v3pCd7Iq/85G5zKIOmoCUks+EdAxv4d2WwwAPMV/sLe2mbxDvNXuuIjXDgfv5x2tzZBa+wc&#10;WSLb9g/jVyev8Wg299xMsvTX50s39uSDW7/lF4JLu2XCYvPxLZy6mvHN4EtXbmw4aL7ZYfxZlW29&#10;j+7Th+YJvtzg9nZMFB9sObZ+VOhNtmcj59v86oWvOqCf8ysWiK2xaa67jgeHTG/GuBMT8O9/8q/m&#10;c+hGWAxyNbDrIXRgQ3Jp+/z2m8Qu13ycH5hnFZY32eILbKS3eI73nH8R5mR8hTcpwaMnPgvPMuS7&#10;c2489aoNfYg/OldmaWDJBjsXX7qOi7e4e0Pp1vPiLM1n2T3fsq7dbIpX6+XoiiYcn9v/pv52423q&#10;KIKu3o5rq00L/W4Q5ro3LJ66nvlv7Js/5dnnaTNyLa2nrSsT2fLH132eTzA+9XKO5vMmXj7fOXbk&#10;WL3+9rcfQidxKvNg+M8HoypfROmYOfT4CLr4Vpace0OH640X7KN/NmyOdBkXTd9W/JxfEF5x1/ZP&#10;+jyygX3w5fc8uUnP926GDJ+Wl2LMj8zpVsytyTn1nfTQnbEoav8Y+qr66L/2t/EWo7YgmvrA3zNm&#10;3XGBMbGxhriuf4Uf8QrkQIesEqeOEge1I7SSRz7gZiL53eRNmnpRzpiqc/C0Cz5jgxeUZo6VM/H5&#10;t3ycG3suvyLuV/JWpx4PX7T536zvUHV03WI9HqejD3yw/DsHiy4Ly2OvX4/P9R+46Ph4YG6h8Tdp&#10;oKSDxyfg98YQdokcuya1ssAnD7yOHWvew4Oe+duxAdw/Av4S6sk+FZmzVXFu4kpeZYAxf/8fdWea&#10;JEeyHGnsaPTyyBHhI084P3juIQ9Asjc0gKrRT9XU3TOQVWg+kjIyVpUZEe62u/keEUns4p+uA8Lb&#10;fMCDl8yrvckDW+UluzxWmH61Y2pw7gE8CtADrUbMP/xWKOFcY/62TxPR+FeI5sEXfnyOPzh9BTX+&#10;YFxn/M1i+Qmd0K/8PB8bGfD5Jhx6nbi19UyrDI73xle5gT9l+Vp+LuCjV69UMLwhS2sOAHXzWcBv&#10;klNfOfYO+7l2GkwOH6MbH/oljkQN/inEn/hUjisMfdmQTMwXvpKjDLGer5RncclAKu3Oc9A9Res7&#10;+uEbZME77Xo4gAP0SJ3T/H8vkDhXhEtRJXSw6QZ6BqXGk2II5y6EVN7tHE9oZfjDwwxaJBieOOOc&#10;6GbhzdzsYH158zADhxQACxzAqRPXNhjniC/1FaPRgwbDeZKJzm9mAeh0JAN9ChQ4+ULHdR1khCAJ&#10;O/bB0zjYrySLpzURRKdpJGjwFBzgA9CAy2d7yllDF7yrbPOUIP7wnwNOTDi+dmeTxR58Bg4Nr9tC&#10;sYYWec8BGyAMFu0H2xP7qZjubIaBD+QffjsHnJaNQwQMOABwz/TSkle7eAIKWZCmw+UuougTXxwL&#10;qOJWYNLWquW7LEevNijY84fugqeBpgy6mIHfuIuE31QhtrK5hGylt7KKN7Khs79HX1tEGY4sdBaW&#10;cNNIOMZwFGWseLT/xddlD9U3yuI5hPhCrMWk5+CjA+BXOI9eDDG5DnwtVBqLIPmP3M0mO0mDboEY&#10;d3N1pR0nyL1rz2RURw+Why1lhqxu+Jbdwh2GHFoWxA8snwImko0XjoBEYKGOyXPiE1/1J3IWwADf&#10;6uNB32RUz4WnE+4K9CBrdEdZ+3/4sQlWG4inPm1nXs8ZdgrRedmf5URb1wEe6OTBsnpyrH1keOCL&#10;DpPOYD2mxm+kewFL7SgbYbT90LssVA055wkWwHVVg0DCyL/7onaWyQw8qJfd/P1VdzDzhA1tMzTk&#10;v9Og/P17PZkg3/GKWvcXyoMeHxlXdRF5aRvEF0VFC9CpcYcnT/a7zVc69Zu+jIE4/m4dhZ5BOW2S&#10;4wNHCh89+HAp5j43c30h1/2UZK5z6QpAU7Ce0/bTl7WtEFJRTM8FfADnTD5pTedo3kKz7hyHBrqe&#10;LzwSB5ZcXZPvm1vQV+fkmUa2UJ6OQeTb7iwAgtOBbOUU75wAII58SH1Umb3Wq/7+0CCsG+leUJSV&#10;DMx+0+TyX/7l//jJ3b/7y9+9+Otf/+oJQV8bRlnBH1m1ofrif87xMTNXYqbxyBForKBR8as/+Zyf&#10;5UUayoNv/fGV5DtZ58QfMURfSmy6fikdIKaQJ0LhcFd14gd+qnjCjU7Io53TyrU3gU99zEj0sLR8&#10;E5ul9XQfLrknVP9oMfEjhMVXsooDXSdM1UPTq5Q5baEEUxcA9+2zidb2K75nzJf6gO/R9R64rRFv&#10;fMlTV2/1FAA3urDg3kmvn66hztNOqa3Z2usMHwlS9lkMp73uxBFdqK/ECJDy8qnPu1jGpKC84N9J&#10;HJjw+qQ2gg0uNt6ALIbEB1nsnzZuxiyjlnE3/nZCZEXmrdxdDtFVvmbx9HAgkz1oSOqEz+2t9CMd&#10;2S3+XCcNPUrnYNP1OUHEV4DbN59NfMh/3wTknjSLIHGa8tj6ks2mB5USHbLZXv0nbmQPZQFwRz7Q&#10;fgp/OJu08Y3HH7YdmSl3aGozMWYtpSv6qLUi+wZgVX7D1vm0/86Tj+BTHDLt41HmNo6UCREFcg9I&#10;HyHwAOBb3uXLse1nn2InxvENeTRjbcuwO2VKmWEnOOj+ta3IK1T+qGG9Mp7Hj4xLhbkyS0VS+NNs&#10;dcxMLjTo3EVDFsmA076ec+yCKufVhaI3f53Aj7x7QDr1v/k9lg9HLyAdxJThVNWVWnwSOAeHeIFf&#10;6wbptEPYtd92kLeI0HeUtrwsR7oDV72cprq1xqjiDZhWpsrzM6bR3Iz2T/m7nOML7LZO0pP+uk8y&#10;580s6Uvg6QVF2YEO/mDbLB5C7z4JPMUPAy/roOv2m9yI5bZe9F1stVzHl+ipH9hCOelPQlzH4Mt4&#10;sRvj6GK601al1TfkQ2+/w4dr8VKCdcsYLPNhNqW4RjfXh8fc3GWfoJf+rIu5iIXSYFnbzEv2Mn/7&#10;9Kjxtf2bhdTGLrzoO+iPtt6JCdou5Fb3xjxC0h6rQxewCdPYiCrSTLL4WFcdmXvS7sIjecR7eMMf&#10;PI6RlbYt8hjfJO6+01tGfvjhe20C88Tf705nYZl2lrhpW4B+qZfxLfIiA53QeedDg2zSTogeTdk+&#10;WCmtu7azC0ht1+MXeGBD5IV//QIfzgv4E4Cmsk/cN68zP68t8U3ajPIxnegN4s24ouUUnMhLmaCz&#10;ZLlM2BTZdYlz/ML4pvRsDBBfYD3Yh+iaD3O7d8J9DqwW4WkiHfnTedvPrq/VFngR3wXwgeZz5NMx&#10;2MMDc5ospqP7FUpf3zpfaMiIHvHlOTYIj8Qr4yiDdPYfdoge/6AHN81Gp+uYR/6Sf1oPwMGU8AhP&#10;5CcGJQGdhNO4dPuka252KFxtIL38q095cAQ/feb434xkL7pIBW5qxI9AcONrJ0yalPIl/ML7tj+K&#10;/NgubaQPMtOmh2bHh69taGytHNIBpPtM9AXPa3WBL22/8jj/+OU3v56W8RPXXej2WEn1Gp6NbHT0&#10;KylF6/UW8bO9Om7tIrG65Cp4ld086zg6dy7kuYP4lx+4nq+QpnPLGxuIPfTs5nGsj/3gWR64+tPh&#10;BuBbPciwT3RsuuVgpz6oWFmNk9LgB3Sm/YQWmac3KkMo1gM+J6AbwI01ADfKYRP9QR8KeKVX/Q+a&#10;cfx10d9lIyEuQ7X36E37VNhnsTF2bV2qJ0d40aexqck51j88/LtutJYv5u4V6IG0cfRhuiFq3kjz&#10;IkM5xwg4oNKHMnagHvnmGEXVS73m/h6gw41+uvYbTSgHnbeNsY30nUpz++r8Rk7KNHEqv8ifrgMq&#10;npRhJNdurohtmztK1UYl+00nGFLd0OHljJkZv5BOHWKdt0/6mg3Gix5enAK0TfSjiRWaEOWpfTQP&#10;rQtUJ9pMYstPTeM3yWEuycaV16V05KZVv94+rJ/87hjg1AO7iEf0ajuJbM+jxRsgDxqva8t3xOv2&#10;C9Rpa/1WMdGEf9pj7LMtIycM/X3Dp/xSLok/sBh/MS5kzQi5yAIoo7422fqiM1n68hxcG5CUD7Qe&#10;k0LNGIgxgmgrx3VFfmVs9VY/L/IcIGfrSTt6i+0NWzGHp0pIR+HrD+DYdYHy8DxsfFxeqWrYn3iy&#10;dzFM/49sSMJL+tqIdY495GAzxw2V36433mMcFBzwi4Msru1bnbvchhUyyb9CaZO+82sH6Rkvqo/0&#10;/kh1HU4pNF/sm+wnb6GM342bxFO3YqPL9m3qqWNj9M5bKNMPFNf4im3H+NvGe47EEuEitgbC55sA&#10;I8GQWJ/qSjvkPGXG7PiYeoe/vug3rtWg2EGlMYG+nH+25RWgPGwBaruNcQppc6JD59612TlSxLJ6&#10;3OhPnjkObEDUbVhk/YAY4DP+53xw1+7vXIMiw2bSMkZUGaRvJ2Bi7nxpWo1wBXcBpsEZNq6EnYxS&#10;4cFPBU0HCX81rf7tEdVT60HFbWBUfhtFGmxXDlZS8Oo4DH38V6MgnPx6Pw5jkJhOGRSgtnCOfvyt&#10;BpNEwYnDNR2oGxj5rb9ZwjUTbr2gAxQDKiDffIe3ejdfW+fqj/boTpkJmofvAPtZ/Il9d6TiRZkx&#10;EOOoRHdQRp5Jjc/ny/RNINDxNRuGOrcsd4TSQQvi3Rgoeo/WTxf4MRt7HY6KF52DfcJgJwv8lJXt&#10;F4111TWviwaij8pSLSL+PqG6ukLaJx2MM41nA44JOP4nuPeCWibvubvMGcjBZ6rv0GAXcfrKd80f&#10;nQJKumx0EA2LFIAX1UhRnidNsg9IOU1BJcHF5vgSfheJ0BFbas+i5URAen1anF4HY3+fuKuuih5o&#10;jPSJ4L0RjK6bR886wIXctJwI0Xemgh+2RV86JuGSWaxDECy8GU6cKDbZ/HWMgiNZ2FJ7S956TSx0&#10;496LQEJQ6d/YAS1p3JXFE0kG8XYatvwJsHypkzKbYxTXaxVZWKLsUs+JoZQlbZU0JGZHTssL2QV3&#10;0l54UKpsZ/ERPGja+RT33vGeCfBHdqG+6TXH6tI06g8u58vy0V11hrLguvi2VdfUJya72Eq8k68X&#10;Pb141OSAwRz6gwNQTvYLXk+Vtq2IQy6TFjo6sbDWlcfdpXlFuqwZXtEzbYFf9zETG2jsM8n14FOT&#10;Gm7w+KBX3JHH4MyLZQgRoBv4xBJRoykcybojXnroD3x3vro+ATru7iww8bOt4sURgGd48IpyPXGl&#10;p9geaHcBcKqD4yZ0pSUPjdAZaLvQa9Iok6ZzDUC/eOgafD7YDG5xOHLdNHDg14+lS8VM+lK+5it1&#10;2hfDI1rKayq7E8Ctbmx6Vw9wmuc0ycR3//APf1X6w4uffvpJn7+kjJQHbhZrd/056Tn3R3Xa6eNL&#10;JuB8sJsPzjwXxE9d0eMEcbJdi7dkEEvFqy2QecFDcf9Ok8dPn4ePMpjUEgXETyavaStZPKxPuSsZ&#10;QM4J+OEKZ5rlY5Og7cwVX8rC2Dqb+8S5bZo6pM4cFNvgGyPkb3gzYQWI+1WHZWPqSGNKCMgQtO+q&#10;Lv15APKZ+rXdYRLLk8Ytm0xqhcMgbqA+7nWPntRqEB0aypSYTvwnLQv7ljG2Qovf+lu6sqjsvjq6&#10;XRn7ySR2mahjfzbYKjs+w2+Yz4cy5pXSt7BtIp22Mf6jfUoeutn/8ksXgMEdt+q4eXgsQaZbhcRL&#10;4pO06MRZoWWV0U/aRGhDM2MSX0s3yf+zsGMVmdUjOldfjs3LOe1DNwjxV3y6JjXjZ3RAk1ePLJRQ&#10;BsjYdSF08KavyeIAccHvG3chfNtNbKRNhi80dPtoPM1gdJQN/EV3zsDdclv2vIYaqI2+mC+KaVyx&#10;yq75bR/jKVJ7ljv/KRN40pewyLBttCYjL21zfNq2fMdy44j8xklsiCzSujmArl4cnn6eWPS4nOvN&#10;0urXVmwgxjfPtu0TR2J6PkVoK6VL+hZ8iX9TP+GZax1VvmKtqY3yObkD4AI9cl69OAfIy93gvvA1&#10;7QDpbWtLUzkpaZP7q22Yi2e6dfdfSkDPvUE/4xT5A578diL9m/tixZg3HZVWedZB1+Rz3iP58PWf&#10;0pvn9LlGMcs4xh7o3zTOoUdm6Xrs+Kh9HxvGBWTxMR/pBXDuIoi7zdf59FcaW3nOVToQp62ED+1H&#10;7S5faPlUVtOrQ/POa/iwEEy9pz96o7c68XrGtfkzOmIbn7aZer4zfhRdYi729Byf8wrhzhHSpiSm&#10;yTNbvgToqW/rwHnyk8fTdXmSlHiPfchg7lrArkD8Sj5pGS/S3vMJLa3d6Yf4KjowF4IGXYgTFqd5&#10;EwpP//rmM7UVtd9lLMzKhg/zWrd59lPGCuF329bHXnRqPYv28MKU8mz8kzaoKw8K2ofiwiv0aavI&#10;zwI/PDPGOHHJp/2Grn0jaUB1eGBuMDHXcg1G/MV8UdVA9Z3F2/icKbncNoB9lHnKm0TksUlDX9L5&#10;LQKRmY2RjIerq23i5tOhpV3Fp1k82/UL3lewT1zBdk7icF+bv3DSpyWOKpu4A5Sbo5SsjviUJ8Mb&#10;B92sATE+VRwLJ4Q58G15GCs4+w0nzJdcKZCfdCO8IeiLNjL1BL1u4vRmnsqhfOnLkA/gY6DXsWt0&#10;0iwVWwrkpZzwP+WRtrL5Po4eTeMVkLjm5INNyKMvwEfAmBsdx5flEVzpG5Uj1zGZhG1X6tNp38mj&#10;5RobY3PHh+XRvJOu5+QhERPrrx7BwTfpj4k/2ub0deRRBpVB++B4ESParqaDJwYaD8k3OoX3mOys&#10;5do6a3Ccefky7uDFfxkTeKN50pGLzgBzBD95m8CyTmWJDtZlfO75hM4pR34r/PRBzznaXzqeUD4i&#10;cjL1XByMy3gHqE5yoq/Li4uTf6537JSniYwbfMfs+N/lIr4pK/Whkr9g5HON7gDyQkP71bYfHRP/&#10;6GxT1C+QRnSUDWVMuVtnIdkfkt02F/6pp1sWaeCVB5u/vvELlJnHMiaCN8DPj3CzUW8wQFafOqac&#10;+E3q8KqMw1+ir51m1usKFy/WFE7gJpyXPD3pNoQcdCWOsHVvsJWGCPZY3RHd1H3sGKk64mtsoL2A&#10;Hz/V9f7Ddy++Ux+LHNZreOjAdWvqV/oulUk3eYWHj15RtjMfr0Rx1/5E+iFkSJTkpD2kP7df4yrl&#10;EScznwdxAD1642RvBiDb5WwcGASf8i/Av5A2SnyID/1RD7AdIDZjP/mpX8jc/FNupAGk88d/objg&#10;8GEdhBs+APqhR22MsfnZ8Leag2sfDCNuBi8PkiyLeiDfeH4/NBaPHnyUz7Ft+7D6U4fDXRh5S6Pr&#10;rGlyTFbt5Mrtu+SOG43A2BUbsYE3XW07d7kYEb0bozpfMDK5hi9YQOXClzR8Vrlc2w/i0/rTPPAX&#10;KL92NH/l3Ts5aNuXIcv2ST5QfiWvvLNMObfOB7/iX4+145rO9VXWPRx+NvS/DY5yqf8bI1h0Avat&#10;mwVY1xEt81nSbvSuD5TfU/ic/jLfZl7xlG5d4D8qWBelOzaaeCp3npvflMfQozsA35bfDQn55Onv&#10;DY28QVaho/VEuP6QTb6Z6AKS5bjhWJxTAINSVW8n0ShViSstCEze2rC18fakXeNKePtceKUtr+iK&#10;k2rkrhg1HD0+zQIedKW1YvPVAey9PFDgZYdKF/OQDwxOT9rCU1o7UjpdbzK2hQS/HzjqHKh/PKCQ&#10;vtWz5eBOxQMD+cpbnllMM7G+yocji9Ye/A3v4jx35AnuQnn1evmYaKDxUwJ9UHRUBcan7bTpwHVt&#10;PcTgpRZ1qSi84q+DHV3pOpMGKtKDFlg8j9NupWnV2ALIdScmf3xWGuVIR0oane0JPFnkyRpxrHzk&#10;wwvgPK/2zHU3ixtv/n0c24MtUlZoxBsxwWI5ZcO5+Q1P+LrzpTRE+y1X09Dew6mOCK3fe0QGsHFi&#10;S1LzXdwT58zv+aF2k274MsAgZhnYWFER4OPS1VcmJvHwL7Kbfy2XClPJpUCVEL5TNvKtB8TIPcBP&#10;HSNf9QYby1clf2DtUzYlyFsby8pKO6I4m7yN/fVZ2zdrIRGSbCSOrvcHCfrkIxnkzkDlQFmnLR86&#10;cPzUzV8Qajebx8vRi/L2xOWipKv9vV4b/WiO/sjiBOC8R6eLqnlGIJZ3WnXOwpcW6T4RE/zvMoJj&#10;ZcCbQbMCKDfS8DSn6hETVDZ2sf31X3568Um/kcpvb5P3h94KoXW9F78//qbfbvvNv5FoVeRbqv+X&#10;l2kD+jt28GkbiVzXTyY1Wljn+usF6uhLvcWObsYZV7//UmDiQPtM+1e7yWuZOs0D+PHlEDrfvlQC&#10;x2mP6hPaIAC/3oMu5jQP7tCegGw+tbvXxSm+dVQieEDT17V0QB7pbt+EQ1mSzwd6FmHR1Z9Z5CHd&#10;/aKK/WpHZXLsB5w+6ecNccnkya23f6enfv/xH32Ofsjig07cKfvzf/yHf3ucPHQsv4Zb7WGRkjyX&#10;qc4B5CGjdvRIHnT9kH5CY7my2MCKbPlGMjxxmvKgrGkfvQiq4CxNZVErsJ04/6LFdPDPny8QgesH&#10;dPcgdUnt7/AGZ5fTprihH15J0yarYlSPrgg55QoVG6+E5Zoca3ET4DoDf2IzNP7pB23isNGP2bCn&#10;zXGf+hhfk4bvT1+6bDQwZvxG+fBbTtgfnPif6xPi56RFf85v6wnpjGMcqTpSh91e0jg4MFq2oSMv&#10;T6SO7guP60vZm+/WiAkmG3RsMqWs4Z2bC2xfA3GTfHWW/p2JMeOOZCMGO/iQFl4lDdJOq467PsGz&#10;m9vYD24WKU7apDkWqc+igc6TZtCo31Woou8d0dN27nJBfyA2oD8fEltHYZ/6gLz6GXzGRowLs4jO&#10;ouAeI8DTdUm82BBAzvZD5IED2I6crm/7gf6HJwix+Ywv7KjiiyInTU5ZNXN8NZelvdUnOpEWXUub&#10;Y/yyF3jAwb6WQxZp8tQZ6UDqxzh4XZPDxJK2BpmxLf0wviAtZX/6mroDjdsoIUWfqU9C54kOpcLc&#10;TLCx9tmXIvCrY0d28qjnvSkGnkMfLv5Gpu1ABvbSYkxZxL6NbP2sWNLgl3jLdfGvcloej7z6Unr7&#10;j3rK+XzgQP+9bNS1z6UX+Jwzxq8MS5TrqSukNZ3+iA9jCS/qiZYbQ4tH+9Y+KDfPZC6CbYBtGt+W&#10;5zq6XlIvglu7bC+66I9zt7+uO1nQ480xlP85vkFH+1N4HVcm3qgP0z9hufxUf6KHosS2eq6P/8ef&#10;QvVGrG3AW8qDLwAdbT7y6m/ybQchIVrSKwea4nEOkEcavNKGSxfaA837CuShLx82pCmzl27DU07I&#10;QQ/m02LmWEdHb3xLVd4+oWQDsuwfyYUvT9NWh8obTOeTFzvbdsZ2cKJ330ARAaQpZ8kDjzpOPezm&#10;b8YPUweF27iBFnn7o1JRO9ZXEPKk8qdPehW51ivCg99NziuOkQPEjypn+eo1bxhBtIBNYcof2/0G&#10;Fvdrl9+IFV5kozP6pSwf9QQ1ZuUzjlQu+vLhNyBPH0GX+kLbo7e/6O0+jIFhWR+I3LQca59SuFxQ&#10;P8ALO7iOHxlPKRaETj/ynRbviR3qAuN1xgakt5yJDWjTF6T80s7jE/zbsojoyIkvq0PS4kz6Ocfi&#10;Rd+l+OVE2E4hbgGO/ukspeO/lEvG4EYAR/qSB5RuLmQX5Upq+DldXy6P4dk04zn+QEgqaeVBCrFx&#10;Dyr/HK92jGHZFY8uxyfxjv8ikNgAqi9H8JO455bGgY/z4wPw6r8QKH36uV6Tf/NKa/mtfkU2v39q&#10;qMjKLgMdvQkudSur+kF/2tZ0SHtO+QH1ly/m2mUyPMb9C8/4U8ZitvjB17jYAbP6z3WyftmbNqeO&#10;oMOXukDdw5e06eYzMsrfUa+0jKWh/NvANorU5Yw94pn2I/yQhwzwvKkWbXKtNNZzAHRkPGo8nXOD&#10;lTIXL8sZPrEJnmmrkMEHMF59JvvVfChvy2jYgmvdBpfrBTAWNB58qXqPP5s+KJKnvos1RtlBrnWb&#10;zOpkIhPGP+hYoKy49lsJJp323XUUjqMwsicy7OPabF6iw8f0i590tO8kAF3yG8q0M3wqlZhHB+jo&#10;2+JL2lXKD8D2tI/M/dROkCY853GEhr9JIz06GcVf4VuapLt9UGy2feBGW+vG/HGezKW88hNjlJtu&#10;QHH57rYCuQD864e+yaH10QimWyZN0jjUV9sm9xd19sG7sewnV6WX5aGz54EZ+8AKGzIOof/NWIt+&#10;iLdRsGH+SWkuQ8XJG823aR55/TX8ngPWMTz+OfwMfvVgncSRQb7t1dXEIni56WLKKW6z30jXaFFj&#10;DH20Bt9ytI4Xnaojfnf7OyqXBjlPAbEMtO/g3OUnXaAn/slrf01+IXHA/CFx6ruEJ9P2X/Qs3Xms&#10;7h47aCwtocke2t4E7XnT5OVNhdGbMcUJNFd8CqptPbWeLNliYevqiUs7AZxpTnjmi/phqK3Skb2R&#10;I1QtFxyX3ZHBugVpV2iay1N1Eaj9tBGkt2x7rL+9JC3804byaxo8SDP/6m0p+6t8d8r9M/fNlyyX&#10;qfhiWd+2UJRd3k35rx2ZS9Qf1ln+5+iStA7S4+Lis51d+lyQmv6VHy5439KeNv45IKS7BzpaG902&#10;OO9W+aQnTkF8QweBq9k4dDgd+Ojazh3kGsV5wROzucCZ3CXiDs6NDou+ucMQWj5+VbMiiQYBfPOk&#10;0gmfiUSNsONkfB1Yeus6Tmwe4s17Co9r330uPBY9DUMzh2ULDUB564R/yQwJJ+Qx+EEW5+4wlI+e&#10;pHXBth1J04tPA1iovj06Hb74YxrJ4kaX7Q/4Y9MJ9oX08OBMGZatjogyBXgSl46tsOROPunYCx+A&#10;sXc7btLRSQ9t6E4o8ikfla/05Q/w9XQAXC/+OmeAqp5NGz9ZYCefuzk+aoLrDcfR4aWe4POdNfgZ&#10;3vhD5zwd7DuyhEdHa99LFnoBQlu4TmtGsiU/iz/EmPGlMx144yEL+9pg1t1M8OYzVgVfAtATv7vD&#10;Hbk0WMpRjEOjDS1tblmZkcs5NtQX6HnCkjUZHtgh+6ApzpWuPEnveY/F7YaUtHYSvK5wQ+PYFr+p&#10;J9D3FXlXumF4N/lMrGzSEO9NXXmtfJHfAdVJBzJPnTO14bdlO7gBR0OuG9ReuIHkqQKVhYUpA5v9&#10;BDqdu/KeA/RA3wxc4cH/9lnbr/JAd9sEjnTld4qXXPnutB1cvybpSAedCMLf1NveVVf+Tx2hOXmj&#10;g0H8zvRFPwgZLAY5g4Ccu93yaWK/NsS+xGP9gD/9pJHsKDhGabeUQGvTNpIEPO72TGXIbzS1PerR&#10;m+G0JaLnNzIdD67nutufTWdBB27uoO1zaYM8ztUOvHn5Vou/PFGWBV7k+4N3heM2RmVLGoC+6IRb&#10;KANwWPx49QULlC/bbJPKFCA/liQeiA/zvbTBXZR1OyHm8ADqu/O3UsApnnlJt7falOacT/PNQF+k&#10;LX7D17xHDnngdBEsm3jpr8CrbtbFdgcX/PJmgTKLcNEdHfAZvCmv+g9+AHSkceQDfuWkfc2A+p3s&#10;4sOCJE+40M/++uuv1pX0R6WbH+Uz9pS3M44vNpUrs5uYlE51rS4cT3+Rf6ZZ3uhdGkrL/Q6xIntl&#10;lX5DU79dxKamnjDnFVf04Syk4Sts5KmNPQlUTOEDLTQ+/CFbzL/xg8Td/3MFyNzRM7GCTOLVeSzs&#10;0raAJDgHgOjstDkmX9+a2Cdp8rFFYQ0++rIISj76M4HOxIvXc1HOoz99K/6iPGib8MRMaCDG//ip&#10;kFojNfX3Sb7pxJx+n7Zi+RR+gpYL5/F90lOeO5+81UfLB4ik3XLbJVrK1ItfcY/tY7O0daH8K68L&#10;wOhX/6UZgzc6wAj/SZAuH3kqTvwkxoB/SpeU22+Pc26TRBu9efIz46kzLuvDMeBCe17W3ZGPrihF&#10;PQXLjrFujh/8DAGbKNr4I41r9H8O0iZXp7AoPj5MuUYuMhGBPvmkXNKeTCy5zMjPq4TDq/wzfg5f&#10;cuIXeOGnlnHbYmO47JFJmWhsMOM58BPL8jW2PgFZ/AWjvsCPgeiY6/iUOIy/Gj8t/15Dybkl2r+N&#10;n/Akr68apazoo1jgKRC/J3R+EP7Qwg+cWWQaezdN5MEbyEKP/GO+jWnZKrroQr8X3M0jdpJMn4Ex&#10;+JZYZu726VPw2Rxu+794SQ7llbY1/QQTB+YmtbPxUXnQ2u6v1XCba5u3i0zmEpMc10kd7/G0TuMH&#10;8xAleCd4fEA9J1nyi9eNhv4O/fopI6Hld+UU2yo3Nua8waZ2NO18Nos9zhbPyqt+PZ46uB9Vm5rx&#10;x/hCCMaVjLRpacPAZU7Svub16/gYHGR6XKXztIF5xSJ83He5TlAn4y90oI6Aiz+pM5R56ivXauuk&#10;l8MDnor9lGvyGIPRtxfwXXVtf8wCI/Lwr4+DXD+TVh7I9RhOst5q/Pb4vv2TNvFpM9Ff9j/opwmg&#10;Y22B/rd6mpd0sB6Syw0O32n+SMGu38lEFwH16qOe9Hmv1ysXoOtn24F/sIsN14wnua7+e3yZ+ogO&#10;4RG/pB2KvkmnLkUiuPkkHz27kI38Arq2HSANmuoAT/yGg88NUHiNqTqKv3wnh9gGeFPubR8rJ0fo&#10;Egf4lRvg7F/hwxOo3tDrGTHLMT9iZXxDO4Fu620PVgZ7xUXphfLiuvqSTXrS4s9eo4MXrZVJ2xuf&#10;givfSbYmdh5b5CksyZPd/DnPHMc+taHIOf1ceZEVXU1y+cqiOfmzuXjJPy+llf+cts1eC+mM6+wD&#10;lYlGiTrH+HCw3qI+IXVUOWxICe93zZ+6id7NXNrlxG/iBPoZZt3EjcuBTReJOMsEfPtA/P20uY7o&#10;QhlTLOQVP2P79CWNyfgPLmlf3GceMqAtTo/gco5deAI5R5iQbUCPk+azbgACMfZqzkhM6A+9j6bJ&#10;+qJfAT/CpxtviWXiAVvYoMraDvjo236/9NWB9PhFCg9ucTDCfjr0I4/66PZR5xxZWxXiNljXcLMM&#10;ZEMk4Lq/9dt8+Lv/hl75HYOr5bfs6kmeZcDokGXZpJ0A7kBl97rHyrdMgks0/KFtZXJsWWNnoTik&#10;Mf8rgM8He9hQZS5fsB91YRzJodygf8drlrFnoPlcIue8QYo0/AMdePpatOVvfYXXsSZx0rhJqcAl&#10;0DzSeZK0azXwgMYydI52PodsbKpl/g3csPN39TiSbk/hd3x4grL2kO77HQ4ZyMbmbqSUP/M4+lK0&#10;a9opKFqn/vqJX+HjZ6/dj22PWvz166NHn6PLkk6xkHVQ1Dmvo/9yhdpodKE/EqKQVQUla/d/pKnU&#10;zIf65rKBKWiq59R54Opjj3HFq/hSc9uqC9LRxWsPv/Bbx/zshH4WUHWfeUReCx05QpYOiW9kuQ9l&#10;D2Pab/pg3lriVyrTD6r/Y42a8Yysj26Sv9pI4SB/zEi+MF0W6gP6G8DIWrHKxYC1mip16kV2+zrq&#10;EeWOX5dvlM85tgJ+Qri+xEED4PDBzpOWbMfG+LKxxw3erzwOkbWWiVzNHzS/Mc0d3s6YL2Q05nSS&#10;MsVI5DB/IAI83tD1lPe9uD153j0/9HAsDc9xh+zdVI6NJTP1ZD3hOXzoa+Mr2dv1kM1incEfG4DF&#10;gwvZXdlc4gPwlm2SU3uNzoRn+HB9BTavAd+UIsbwWbyUDv9tY/Ku5Rt7outJ6zISP/RTEd/A5kmM&#10;Y2OykVeo/b3meOV/5sGjcVq8dRy+HhdPWUB7teXkd+889fNCpzIpxJbY3DSyLZKYxTx9Va/aeOrR&#10;POhPf3BdfM6BKy5t9GSIdvQae08ZQbr/HXN2TEGXtMg7+TS9MfamjWtZLwQzQf0oZSbbb0W3QaeA&#10;ZsCHhp+8Gs2RAaWPaoAZaLfjIK148Dh5ku6BHzgTieZv3jGytG0MfScnSKIx6ByeVxPoDGgEaYTS&#10;GBY9+HvBaSobRSye8HLwqjKgG7RAZPTO4Uy2qxv5nN9c05G4M0pD6kkwFdv6qIGXfuqqPHAO/TSe&#10;5gU/7oBnUZfFOumsO5foFHytwXa4QnkfWOygHOqmYtkmlZUHEZSV7F26q2MEoAM8CVO+zw+8l1oA&#10;xR/tsFiVxk/8Zih/5JlGpeKxAdHmJH3tdsU45U2GfTyd3lu9Iui1BvR9lTc6cu0402K6nxS8MLNO&#10;YtjOurzNdyokHedLD17RH//gX8UzutIB2k70TYxHp1RmcLDDcmTHmGkeODrpMZCJLNd3QbiGyUcH&#10;yznwe4pmBWmLGEPrC0qcckpHGoMbbKNsQls55fjnj9ADlY+cU7fasDhik2SHprSRj86L0SL4+oTN&#10;VLZZXhFEAuR1Q9sJz3yBx2tdRa0/6SEfnOHC70A9BwwErzaDX/+u2FcaTyQ7b/TEF98C6lZ5YNdZ&#10;ttCesuF35ZkBYKRYvNoTBtUAg31p6nO+Ss+AhFhIfjYSWQjbC3l5tZcHoOLnAbjoHT/QHpuoH//4&#10;3fxff0pLRJxhNrjI4w0NtDV+rRUTj/ENd0a6fgqvg3C8FR0ZeL7J4p7UJ4a70IIwcKiDHMHrhhJ4&#10;6UdC/1KvRPLGNgrpYzqcpI95cg4/6YC+PqeutNN2ysif+gMPgHbb8oaONPtH15aDnWJJGnh8TjjT&#10;rnngLV11Hp/SomJH8sinvMhzPIs959R16tuNTeg8+ZVbmT1Wt177WP8cvkMGeXyQ9YcWsNj45Zo8&#10;4gjdsJvXHn7UDWJc8wFKX3ngwYc7YYkJyhNeYINbOqcNj5Nf+XAEp0fO+VBOOIhJIndUvnkj/fWa&#10;c8eTrv0qQeHw2i0Go9k0lf6qQ28krwvoSya2TOxJOfNFZvOtor9II6bS1vVOR55A7UIDdKfOueY7&#10;oF5I5cg53sC2HGkvXDeVksUrncw5eOnviUNuQJBP5WN0BSqPc9oONpiu4DibRD+BrPOUA36xQvZL&#10;+0byxvWm6sQ4shi7UA9m/OP+NMxJo/yB6nWmYQs+jG/Bahw1bdOek8td51ig0u9puQ/QQkvCQ7KY&#10;3FIv6ROr12Qi5fBV+SIdOPWJ3cQXEF3QEcCe2I3O0Tf24O/qv/1ioqHLombKhU1meLWNo9wB0tC/&#10;bbgT73xRhwq1q9d/9ogs6g6/B8w5dmQcDu+cw4uiTD7HtEVv3+rmEMZT04/gC9poOweiA6yfYtt/&#10;8/vVZJfngepT8Fs+nOfDInx8AxJtCwBP+ptsoLeslIE9y6c5tYkmCs/OOZI0fOCIfGKL9kttB9fu&#10;R9UGdsxsHPkubVkWZEhDFxbgMkalT41OJx31nHZLUwCPEbChgMq+1gn8CpROr2yvruMPbEPmxqcs&#10;qrfLRQVY3cIv8wPKUsV8A5XZsuHYNBCbfhI1/yZv7GgeyntuMrq0/MoHvEVfQ8mED74Y691Gah7j&#10;vlzqe9NX8yVo09Z3TKxNQRah1e/w1Ck3LzFWSV+gG8hULpYHD5VzZVuW5KnkLMNzYZUX5e/2h3ox&#10;scF19Wbzlxue4EP/zXHxom5QiQTIJ+/sL7leH/FPvujniVuXNz7QByDfYwSV36JDnvRkzgnAHx+R&#10;z03agHUd/vhTkpwOzgng4RNkoPc5buIaX7IgSz4APfhLv2mbuG78UwacZxzHBvgX88mTqtyclVf2&#10;025zc503uIa3hcwXsuq79inRE98wdqIu6ucfVB60IT1CDk8Vo/IzviL+YzvtDfS0e9gzvnKdctLN&#10;l/0opJYptsCHa8rKNmj/hHRikjkn7Xt9kdgnPrShrjfsdIwOD/tM+lUGadERH+8YoH+g/XUdtt1p&#10;c2QdFugGfmKRm3nQTfaYN/qknuEL/AhujjERufiRthHY8uOT6pV2f8c/fEpLefhmu8aneKEDwDgM&#10;4Ams2BUZiIUeH8kj1in8buVCC13zkFsgjXlB+Tb93pFy2pTC0AX1IfZGR+goI7c9g5w6Rf88m8yk&#10;Dy3lUYBPr62vuPho/1I/w5A0gKKYJqIsfETP2hqewcdO8xcdOlLW4HEOtG667XBKvrhGtu0CX38A&#10;tNZlbCFurhD+xPemq8/A3fVpU67YklrUD+IWPtmg2nicuT8ev+DnxNgua+hSd2lrdptWLuhfHfwK&#10;aqG0H4QOere/OgK1hyMwReFz6qjrs66SS37jI0evNYk25dJ+h3VB3SBNe6hjecMUX8ATfswVus7a&#10;sbr1QZ54nnTQumw4GSAfXmc6kXHqaB7w0h+4QPHLf+M4e+H4xlbRLhjnlK7l2uuFpxPSiAuofQ6t&#10;fcd1MGkP0YW2sTqTY/8oD/7QnvwjU3bAj0rHtw7l6WSnJv4pQ/iLmVPrg/DZtqFr/bJ4DGPkn3Uo&#10;7Rf9L/6MDmYOvvqL81XbSVcbzViCOpfu0jr7IYkhh1dl9O1tjo/h37VAyhEAt5u/6F1LXNLSl5s1&#10;eMChvqt/Sosu9MOqYYuffS1O+CL1MH0j9SxvaqIsEm+J2+136hbQm6R8PlrxYEifEB2XGpd+nzZg&#10;vYpdPNCJm/sZK3sdRr+R/GViPPN9ZCRuUs/NSv6UJaMD5/YD9UwCGaJQ3jwZnPXC6G08+VGjRJc9&#10;Y7pH3nJiv6U9Dff7352fJHaDg5+RjZ31yY4rJcbdvskbHwMuoxZg2ERf6dw5QxD1Lfq2i/0JnyFB&#10;8KDlpLGOfOpB9IxMv73VdgYXnYfYB3Dp36o7vm98gBAbt/6nrfXLq2/8BrD5rMDc/m67LoGp3NZI&#10;IUT98Tntsk5w8tBbT2VmAzd6xV6VuzZ/+Sugu+mHv3PhBViAvpTXvjvJkVw/md4E+SKWrI8uIxfd&#10;mpd6uOyiMkie8STHfh07kFs82yQWrnMqeF6BrZooG8P3+n3aSF51NV75j53k1Qb4cX2P3nVtfFd9&#10;wHPMXhW4XLfNanLpe/2tY2VYh9F7laKuiQf7kLzapfoMlKY8SLviCslpC2fKq36jjTPUd7kKb7xl&#10;xwmb/APHdqLPkTak6xBR249LB2FABo/0UZCMYkNdXK1hjvDJqIEZoMZVUSYInJcYnn6aR05cghCq&#10;ytJXIFfuohEbT+DVWbHxyW+QVAcmngUHE+Jn/GgcRVv9gW9SYLsArJuToze86BRtk+vWFPYRjOSh&#10;Ow0d5wXTEKTSyRPfjHuWrsNCtqoh0RM26cgZKIqX/jyZlOzfWPwepvWBbRnHcE5DmoZSEy2ekHVD&#10;kIaIcweTXAMuvOoD00oGrwUBrLNOa0crWa+NpK9V97FdE8vXutO1k0o6C5eDhHgQhfQRuMpHi6MA&#10;6e7wxMcda/2n9G6cf9JTVDxl18adQQd3XvXuP2LhCrDxBqtO0J2hz4x5YuPEGzLfcwe4OtyXmtQa&#10;F3+hOz5VmX78hVec6toDEJWxaAEizYMp4eInYgC58IhfRa+8LCiAnQmPf1NDNoEbvyRm62N4WQ/k&#10;gARlUHyer68STDPoQjnqGAQw2JlhMd/4Blh2TR1Ct36cry+koltZQdsnUZuGKOhsw/CGvrBiYBIq&#10;t/kc4VHwpATm8Dx0w0bSvMlgnWJH6ayb0t/Nhk/Tr0cGqLZJE81usKZcYscV/3rduo88jXc92Ksm&#10;8CEGUN/6TJk2VuD1Xr+RAlQm5+hzhUXfDPGlzt3zX1F6BOfq9+bZj744nC7eADpxl6QqaXxkvVK2&#10;VDvrLFXRFwqueaqC+nI+EUP7xJMYQnCHRaflt5SofnXSaRptRmSy2jb34cX33/9g/pQzrzXM4qbu&#10;bH8tRrqcAABAAElEQVT58cXPP//Hix9//NFtJXcSUkfrO9oIFidYEHV7iH4SWt/TNrEYyCuFSctE&#10;KPWGFkWWo643Ddk8rJ62UaN52h904hWCBUVSePGkpPJp29ABWV0Isa+OOwGRDSCPVxi2HwGPcuMJ&#10;lNrk8nA7JFzizfEU6cUxnWg96RzewdjfyAIv/GQk4ZYiV1oWC2yn9OZJIs4BD+AlE3Qmzu6jCIQB&#10;7C0EiwnIzicPudhcO3skrzI5Vn+esPqo1wRCxzl5vPobvToOII0PONXRsvCR0tGL8kBf7igvb/JO&#10;+dD/ZwB8Ysh0rMNpUREZpOHHd/KVN2anjoBHnNfHPCHyi/p3gDJhksrvnBpvyoF4R087HTydl96E&#10;LTjxhs5Ps86CPbjWTYjKMhA3J1CO5q/EHKnDpKXsTln0wUwyiHsmftRj2qDSU66Oe8mAB+Xjdkvx&#10;Ds6EWGzlQmnUacoA3oyBoM9iuXip3Um/Dz1a8xX9YyuDu7Q3+JU07OSIPNK4Axd+qsn6YBPp074M&#10;HrxjJ/TEK2MAdIInC5xs3ounrnXHo9JZuM9CGwsIvUv/pRYN0DF6oBvl3QmsDXCeMnS0+V6g8zV1&#10;WYAMXuuU332tXqF1/pzW58jDHuiIc3Sm2tcmNiJOv2RiPLEike+sn0vJ8vkCP0cfnv8SqqJucHYs&#10;bP2S1Wv0avmoNKQv5Yc8ygx60iiDxPIwXjaQDjD2It4cVdK37ajLV3FUnMRP/MFi1lu1x7ZvfgfY&#10;k2Yh92hCfaEH0AVIx+ikEYa4yGXIhQC5lAHyrJMMxeY1gTPWt7/wD2UKLR/qP32U2zvxT9lE5m5H&#10;qSt9UwA3PsWPMte8PD8QLcDCIHWsdZz1deSs8a3HvyoTyoEn/ycuTXx8icTgpwqnniIX/RJj0ZX5&#10;DPzRhc3hlj1p2PmgukVaPzAlL/npc0gz3fiaawOhMHqcNOSBD2DHieNyVPvcn/z45ZdfliwT6EvS&#10;TQMP9yejn/1KOaN72L/4XX0RZe4bk/Cx0t0OKjah//7776O7aOh72v/89lue0v3w9oPnPvKAxXNE&#10;fu1B5sNsVoHANW1vNhDAHkWUh9xuPrsf0hioYx+bZJ+PfipnyrZ+Qp7t05G0fGTOAzfYpY190AAX&#10;FtgKgAMNZez2kGs+wmeRGZ7Ebn1InXqjfOOLhs0J6OETn21bYn/LH38gMDKhZ1wFDgUFPTc8ZzFz&#10;25H8+IxzZNEGOCZEiW8+/pryp1zQj3YAvHfv9QYSfZiHRjcWiWnzE9/IBDhm4Zx2C32A5MEv40vd&#10;yKY31dCPoAc3ianl1ZENSJ6QxX/xbdrDtD3wppxlgXWAc4E8Pvap4iG2ZnwMTmIS3eNfDZcMtFH1&#10;C3pSf9noZh0Gn4qlZYGTJ/i3ndaTsgZpIGOrLLLwe+jv32fzkye78Mevv/5uPYsP34wT2RhPnSAN&#10;395Cygsbgdp7i6P4kP68Crs2FZ8yFNuRHZt5y4osXPw4udI1Lesx3KiheBAj/NY8aOL77cvKLT/K&#10;JfLbN5r8q6+um1D+tlH6UZfsD9nueHUfudeIwPUr5sWtuizGMk+cord0ZnxCvJOWzfBddtXZtJMM&#10;HuMHuS++k9m1acmo3JFTPuC98t1EWTfjurTF6RFexMcja0FXGdKFutk+GZqTrnzxMeUsNRZAc+K/&#10;9SveoW86xyysU8bYu58gCxvTk2O5QzdOkUWxSTKRD9RGzktDmwG4vinOraeu2x9RP40rPNQPXQxZ&#10;6WM3vF6q3UoExtziM75gPH7qwDnt/ztujvv9V+mQ+Sc0Cgxfk4ZO6KHbMdZN0pZFOcITfXVcAL0g&#10;30l1WSido/mTP3r3mjzz05FzADnk+2rySS+f0vLEZGl6PPlTrpSJBEA+uNibckbl8jKCvlx/FHuo&#10;Qh9UfjpZvkJffMjcE7n+iBbbybP+w7D85tIH0oA34uH1DhQBbGv6qle6CdHrK8nxN2jQWmcuRrbH&#10;l9K3+b7B+CiJ2oieuAJvkJY2nHGBPX0jI2W9/UYc0d4UuBfKT+jOem37NzYoC6SpiTQgD925MRhA&#10;17Rf6KTP1JfkqQ3TuN/rPfbV+MeUocVvtYs45WGl0sKcPJmrD/xzY1xez7v1+6R+1/kipIch55RE&#10;//5F+qIrvNDR5at54BeNfbgBHR+ykegbyPVGC9pnxk6MtcCnP4wu0sM6pS4oVfmKHfyqD/yBly9z&#10;kxnpzH89ltE5D4t4rUlzTc+xtabFzVYGFCyIEeUC+CEp+y/l7bQRRNvDXNLlwthbeJx7TiIc3tBV&#10;vR3fQ2ecsan11PVsyg+7eBsnaxtfbQCj0/BBF+qQeUh2x6IuD3jJBL+hwWVb5yhZurqg4KU/y2O+&#10;LX0LfQ0zehEblEP76MpDPw2vnoXyfwqp7bSiQfEQf9UO4p4yvAL6Og/duZFgfN4idJ+A/1WPWo5X&#10;Hr2GFsBn8EXfJXKV16qA8jXxHT0l2LTl4YvLFyjhHBnl3TI8aT2mUTwBcrnBtqkM5kIH2rbokETh&#10;fu0ip4FXAOe8fi791Il6dULz8AHQNqfXxS1er5864u8FOoXOZWHHMZa9jFtVJuT7g2fZFLiCaCFH&#10;p2q/+BZ3xNK2WAeOp/zBgw/lR+ZNmSmDvLbZZXs9Iqa6No/r+qvjcuOggKTBs7Je/vP//me1K0xg&#10;Uppu6IQEnOlOuPPFxAPlT0XpRNrB4RgaaSoaDRebdk1jYYPf6cmdqyy6yqnQCq8GeCPRiku4eJGH&#10;8gy8aZzYIABqELzPz3tNAgHS0CuTQO5g5a6uDD7Kj00OznnVw68///rit4+/vfinf/yn8Fb6UmN0&#10;bEMCHQMFEDyRVj4Ar+srZJOeAR/5fkJN+B5kHHYTNNaLCjKCuQawZU7sO5eTWqyWoenkn6/wQ6Wy&#10;Uh6BMB1CNnuku/jymz7w485H6ya+WSS2+z1hQ755KJDWE1zi57Ia/fpELiKXviO/B/R79+adOiI2&#10;aNIpk5eOjw3cLBI8Rb/4yFb0Ae9B5crvBpvP2Mc5FhNVnpxpUMrAlHj48cefHBPIJzbggV79MIAE&#10;zFvl48ECvhYeaSzwsblEx994ULJ4SRqxesQ9fNCz0PJiEOuFOOnX1ySzmYktTACfAwYd0Cz7ic3h&#10;gw3YCOj0BsgDoHc0HPnoDw+Ap8OwE32om4DLR/TwIA+Yw6JzmvA9WDHG/S98580GyaE+n3rC0w0Y&#10;shRrtdOcBvHXX3+7Yey4poETP2i8QSHc1zzBMb73QM0bi2wATU84/KAB8AmAfAZ4fl2MFKKc0JkB&#10;njc8dP4cQEdb2HJw44se4uX4ET/glDuqOB3632QjC0kM1rALHURtHUJM+VL/ZqCK/brmL/5LPvJI&#10;Z4OLzTjaXesjPI4M9vltFl6b6kEZNs5CHXURe734J5t5cvD7D9/rlc16RZfKiXhpHFn2tD+84rmA&#10;XZQpT/1Sbz5pcfH7H3548Vb6vNZgufXd9GMLr14CGmfOwzblc+52U/5tHQKXutA2iyd76lvws3Au&#10;RVBGQHuQwee0H7RD0pFs0qnT9QU6uCxBMLCp+Z197P5O6ZG9J2GJkZS15U98mRd1Vb4kvgC3GcOD&#10;dC8Gz+Jx7JZeR9lC0zaHfG4iglfb9eaBR359iPrw55py7zn1LzEhu9V+0SaSV3qO0Vu0SqcNtO/E&#10;27GjMm8Zmqdiwr/D5/iiTBJDxCWAftUF/51AHjp4AqJzyhHwImBHr7pmkReobb7QF/YCp/5NI734&#10;bMwgA99RdthMm8HE8Q/3EVnoXvVIUU7dS/x+1gbwL7Lxo+j0ukqNhd7riVJ4uz/T8eeff166uEZK&#10;L/Swelpl//g77Vfqn/Ubve0Y5bi+IXHaXnRPPZd9YWJ5lkmfI5m1DdzIii+IncS/c/iSnrS/PpUW&#10;OcE+929yOV1o2uf0xWDiU8eGJnS0FaiGfpFdHeJjymfngaNyNW7K88OHDx6L4d8sltNGtS9IX0kb&#10;hA4A/gAPHtRd4hVa6j/9JZBXw+vJXspz4mr53Bj766PaIMZvqQdpH6GT9i7jvGKu9X3HDRzgyfjO&#10;5Yb3WnZQE9ji8f79B1Dv+gZfgNfYC17qBOewM5s5Txp+qKzbOk3+KvshbBtg+6d8YRxd017d0J08&#10;dF6byrdHFMNC+k9e74afs6BLLO/2D3zLHt9wvWOABa53jqdsKijWjrEcZd22sbFJsDYW0Ntlr3In&#10;FrqY4InuyOMJwxNIRr8T58y/nnv8Mv6Ctv4AD1uIRdKIn5ZLfJT6UPmhi2/ij/BCl/gk8ZLzXY7g&#10;ModxO6h6Rz56ANy44LrJZo3qTOo3fTZPqmr8Tr+Cv4Pub/oj4ht+bPSBx+/IRQ/6nIyBWTRjvAGu&#10;23KXW8rStMPjo+ZI7msVW+D9IX+jI3WKzTHGz/BInTrscjkmPeWRWMaftC0AtjPWsb+EnzFIbjJj&#10;YYx0FoncF4mmba7xVx3BT588x8BHjFvgg47EDkf09kf10TecKf2dbtxifPODxidsMsODtgafEGsA&#10;9ZZXRNfv9VViMnZ80Fsu2EREDmMuNjS+aH5JvwhPdAUc99Iv7Spx/+YFbWPLpWXgPnO1tWmn2wev&#10;dlU838n31K3f1b8gW/83MGLdzqd9T1mgT/ATv7Up8imTlAvMwKsPOQfseyExPoMv/UiFw4vYATfj&#10;NX7jOHPuyj1tgN5P8aq8soibdgV/5jdzc/MRfsUv3GyNnmza4zfq3o8//ZT+XO00/iYfPfAvuvzy&#10;y68uR/RABnqgA3alTXnUJmjG38Q0dUsGYanrDm0UdZ/2BHyu4UHdI1baP5AfSLylnukVpxozxN/J&#10;Fan1Ax89f/kl44f4NWPeyEv8Q0scYgtjGeobT+0C9M0//PCj4494wy5o0a3+ZmMb4Jo6RV+Lbdjo&#10;clL9a5tRndLWQZUYyFm+U9yxsX6K7tEX+wDwAMa4+InyQF7KiBsL8F/aafhQbuhfCE/oGQswJpj8&#10;MgZRwsCb02UH9lUn8pC7j1uGE/V1w1/XlY1f8D0tbHHM62DhG+CpC7LnlFl52A+Ql9/FjL7ht38D&#10;/OSLPIA04qv1KnGQOEs9wp+Mb1ijo6+kr+LNO9yIydhoz83M8PiqT7I+l7qBHNL7QWdijfbHN/Aq&#10;H0D39iO5TjuLD4hT/AaPlFnGgR0LwRNAP87Bgz/695o0/Ea7/07zL4Nc4jnDtM3Igu4P3kAlPuVr&#10;ftKT9S3mEtjExjp+gh9zlKx9iV55/MRXyjdjHHDgBR4yqgftnNNFA111hRcxQHsCrDzx8TqC+KSs&#10;088xnoI3eiILnBPgi4c46sv+BBceIjKd8yACR2knoGfbNm6KpM1DDjbic8oHenD4oG/bSvic81/a&#10;Z7hb15ENDvS2U+fY0jpKGwv/yI9d6F16dOXvBPqw5tvG4V8bm0f8YA9tE3q5/5lygC5ykBXuQjFQ&#10;htgfv0Qnt3fDA13ROePcxB3jLuSiQ0rDSvkapujQtoo2ODqmOOwb4rkgHpGvuOJvFIOGPtK/8Tvn&#10;nUdBWjxiWFfmNqQrz4n6qvzq1HT0hKY+afpTeMgsL+ouhOf6essOHIBD+0M2ykrfp46ZN7xR2+Ry&#10;FTKxwg2elB19KXj08wC0KduMAbxmrPaL+o/fCm4DiF3Rw5c4BMCBB58TvD5Hv6L4sR7KNI3K6CxH&#10;aPjZJ/jS5lHvmbOwlqjFr/FL7IbeG5ySiU/Mnv5JMgrVh/pHet7qFHp0jL92OyIJki1ufMa/8AIX&#10;H6dcdltJNYJv7bfcsLdOpx49v3dEf3Tlf8HBp7rYt0UCffxcvTh63Ozj4uTxeHGais7mJx7YW0CX&#10;yiON89rX9B6Tnxh1EckXzStv21XmTxz7NsMnsp3cfgy+jFloUwDsZdN7QtBp/hrfcM7Yp2XFpnw3&#10;qa2r7KNPX/SlUzpQuzi3TfJ/cckDiIF7efUlbTJtp+HgyzU4GZc9nU9b+Rx4nKExJPUGoLwYZwLo&#10;iIyzHKpX7TciX7XdpzsYW6bGG/3n4CTmZgA+6PGU13aCug8Oa2vIIu7wna9N+fUX+LSVw3rJqE7o&#10;QRvyLdgR/jVm9SanfI01RhIfyrAfmw+NbdSRMV5QtxTyU8fUt38t8jaFzu8KFUQ6zGDdtNHLAkhz&#10;AQhntDA+A7NWch+n4YAWGv7MW+nm4atThjAG18bCXxAxOTcfePkTWgrZne00KjiJBYE6DFw6Fk+i&#10;9GQym3qkGeCTs/CcKzZT0jFFruq7goLIDjYDYSBOZ3AS27EbOg++hnH1GDGmISsebirHEPCNvhZV&#10;PQeterczxzf1lfN0zSYtPvDmoxDo1HjXv32k12DqRETTgVpX+YBGDVk0LHq65gT4UmnwFOd8KhM8&#10;zgHL99n4as6linHwjRs+DRqY7AMOaB3xX/noRGpIFzndA1bJdsC3Us6dbODz5IR1IgZEEr2Qb20j&#10;QbxpDHelptOKDWjghl308oDlOJ7GztiMpuGJEAY4POUHXjc48C16k28/4F8UEqwNTuVzJ1p+181Z&#10;wc2pv4dkNt3i19ikDoc7sAS99sXlq2Ugb1qdZpdvrz3A6YWObVCDhw07k5IHzk57594/o1zRE4C+&#10;upfXlap6I5hz6HVmtPC6pegGLzp9mk4IDNc/HXmF8z1Y8h030k2DygI+cD6D4G+AJ0ySzUQOOt9Q&#10;pHN0X08sK/0pcLyQOT5apypj/HZ2wKB4In3c4YndLC6y6MkAGxrqkNxmHVjUQhc+6IomX75kMwxZ&#10;xuVEIJTBJZ5VB9Q+wlOBLrum7OdInWy54KvEWQbGbvOlB2XzThM8+0XXtB0UJTLpeLEncjcv9BQX&#10;Kpl94rpFnWWAfZQvdCtW0W98bJ0kY1jrmDO3ebQfmnTA036aJxOcF0VsE3o51uRTL6xNHHgRF7wB&#10;dPVCyJQ3PPntIx9J08f+EzeXweDRVgEMnl48apFGx+gjy5XHub6M8/BZFsk+/nh9sIpEMeEs82Qh&#10;+AqWxcRXUdz2tTg3bVrLspmXo+2Qzygv+8g6xXeWIXoPUETXMoeltdUJOJaH3ejPn/wD6GFqGsSJ&#10;L53z27ji783PiWPwvgX8RiBygCXvuF70pOlDnLr/0cRMkfnioxfQ3mQiPjxYMEJXyoIFU/8Ojtbx&#10;0M0yJo447xPma5AdRSJWeC5LXZ1l6kx8KXoOtIncxE05rzgmT3/mKxz3yeUT7v5mQnJC+m5S4pPk&#10;4duNZdvE+2GeRJbY1LdB2RNOflPp5AMCvDY/fEQ5QhNg3EP7l0UuFnwBozGYHZB5AuoiccJENm0X&#10;qdQLeHDXuGPC8aBFA/s/cj5r0Q3IAhLq70UbeDH2Mh+pF31xwK0tpN9u4JmlvxpTrqNKAfeEXKde&#10;k158zoOKfBbDnl6EBddjxDiDy+GDT7iiPmQBGt0Xmk78pyMTuCssPNGvcpnE0kGD33kqzHDkJ2/7&#10;qvzAT7m2rKsvfkhcnH4onz0GA5+ygo9y9VX96l4/Kais+tsbcLSTQV/tGXHP4tIVWl7X9P/sde3o&#10;/Kj6XPns9NhPfmgTG58/cwPBtO8Tk9haOuIPH3ANHfWXcaL9I174So2k2qJDMnii4eED1z+yRNN5&#10;Stri3Q/Vx5RD45EnTiIz7Qeya7NlimXqJX0S9TFlwDhj59P+s6BXXipU/lFeavPGDI5A7a0Mrv3H&#10;UR/AcwvNUbjmNXwcu9hCvvuhow7Dy2OKyauO6MeiNDf6Mv7gmvkD192YfauFR98IpPkHbZR5CQ/c&#10;2vf6TRbIkU1+5mIELvV2+9d6Kx8Zj9qQ6Gue4cNNtu6/4RsXupzsN9n3h+ah9Vllt47in8RGZCFX&#10;JC5zypL5HP5Bt/MDnpIM+Cz+VXvvhj4Z4ANJi589x5INpKX9JL0L3NtuZKI/OH1qEX7EOWyh93jB&#10;OuLDlCU4zjOuDZm5acoL20JPeSVw0j6nnH2zgZDwU+S/evHv//Zv1hEbu9lKPgs/xADpfCpbpz63&#10;8fIv9rFIC7BYTLuCDujM2Obx8djEpx6OP8DHX09BfY4dyOZT8Gv63Ee2XkXH6lo8jqd/M/6dMcPY&#10;xfgOPWgHZlp4I6tvMNo85YADsDdyo0vLqiiJj1zd2pC4YH6y9d6+Ln3aNza/jph0/CCPtiT9Nu45&#10;+YcefuCFr+cApx9hegHKHn2KRhnmGr8lPf0YMao4H/3PcZTLyzEsnPWGjuCnrqdMK/prvccW2cQG&#10;YWk48rY5b0BdYmnxOto30ujf8VPrcesPMpfv3IBQ77A97RAx1rWp8j6P+AKofzi33eLLkfx+VE0M&#10;tdPHo7xKhz7oyfpJ08J3+4v0lAP1mxhSu6gzSTNN8Gl/1FjyQQ5/h72lN51wuC5dj/jajxQqobqs&#10;o/iterl4C18yCsGdG1TxhXwrQUuW23ramWljrC/01jMxSBtVnvWl7aCNHbzKuzliz/DyGkLlchSi&#10;dZNsjpartPhE1zDyeBldGUNr3EyaY2MKUpfgl7b8jCaeXNen2EBbTho6cwR8RM+e5yTpgwcPYlKJ&#10;LkMjz5ctQQd46AM/6yp8aNLW6Q1suqEKufhb3MwHbvAEzxvqstH60AAq/pXlD6wNyOFk1oIqkyS3&#10;myLggRETKY22gHTrr7z6Ap1tCQIEyLRcnRNPaesy3mfjh7mJ33AHFSTztFn5LP9jT0pWxyvUiKWe&#10;ECL/isl19Ynvt361If3aLU/8RD5/VkP8uUZKN3Yqa0zv5d1jaTsWr2x0++T1crX5lLHqqPNgqo+S&#10;VCDTp44gaFhnNUwa+nbew9gNHnywrQCqadUmBXY5xn/EmKrFjDMiR2n018rgGnijtpenBPmzQ0iU&#10;mLbHHgOorzDMweejSuwVCX1YnOtsNoRpoHoDASw8Thy5RtKXqSgLpdtX4ssRfZoHrvVFpvhUjnUm&#10;8xtgXq47g3jyGTuuLOqfJU949FMAP0lCu/4sYK/+rvF1pamcHsk/efOEPj2OX8vtmMKvG3oDg1Mu&#10;vn0ybZPj7OXP4qOL+y2VITHcEHP5BGnR/P45NziUpeOUMc0s27AhvH5T+NCP2MQ/3wL48UdXia4A&#10;fb9/qkSXp6/Ig+8Jzn9G7nNjCPi8YXyEnsMD3yD7z+huPUZnzuu/Hkk7y51rAJKlMidKAA8648cN&#10;gzt9DOME/jgKT6XmN04a6Ymve7KfQP0fS44f9S37bvSRjXQn8RV5d1RQol8BfY2jOoojG5xAmVvQ&#10;lcDCDwGia4PGAIFG0AMq0blhtJODTydnJccAKgwy2oByreowhkiPyh58aPVvOM+VLaDAo7sHDR5Y&#10;JcKDCy0BEP40Nn7CT3d4AUz4Vic88ipflKb1YF30QAdA7bxI6wbNkiN74emJkXiwwLx0UfoNxIib&#10;pOsF+gLwWMc5x49s6tgGpVUOeC5H5fdueDZ2/RSN8LHxpY6f1SnljqzQ2nYaJ4aMY3PlkseGMoCv&#10;wx/7R65sRRaAn8G3fpS3/oDqx2/4cucNetPAYE7zwNXygq8pXMsUeco3E3v4go8860cHPT6pnJQr&#10;OiQeMjiI/4nXTp44MlDxYH107OAcf8G/vuzkC70Sx+h9W3esD0oIsAW/R9+xkfiQvNDlDulg51us&#10;Pcw1vToHXoUHTxqu2g3n2B0fGleE5Od882AxsWkcKQ1fz6CFWC4v6rSkOZ8vJh/n9co4TrqhcyTd&#10;nBJL5c8Ah8gwjL5ukGfghvq1wVEjfKvflY3hbH5zTrkZdxZaSCa/v9075ht73DOUObAox+Yt48Da&#10;j83w9KRjJg03ROeF6HwXL/Zwo4Lw2VepTucGdH2JHtXrE/VxXFK2iV3heIMsMWu/DCJ+7MIMMcYm&#10;FW0ZT/ucvoEmMctgN0LIl8tU91hAT/2pzzmeH+xiIvOoiaQX5o/BcmmqM/aiqX0oH7x/rVcjC58n&#10;f1UaykUXYaGGFr9ejy3oc8qEHwNulyHl4PqjtGlTsMN9hgrOk7SOpKjmdlVk8Q1Q1wBo2Pz1Hd3K&#10;QycNX7wAZFJ0409klA1xSTl4QjC6wqe69jzxJ3wloHPLjnz4kgZA5zghTbIQQha/NZung3QtefUH&#10;ikBDuwUf+oFHbca5u0YfiDl2A3jkIGskKp8F5PQP6AU/FkWNY/nx/ZKpjNM+8Bxr+MuDSsovfnWe&#10;zrG/NjatPDh2Ik9efco5bWzLyHnWZ+Ok3FwiZD8J2AecMntOup9AkqTqWPXhrzc8v3j9kKdr7GfF&#10;Fk+4iduykwW8L68jY8WSys+xLDzGT5GnWKGvm3gln4JArmX3iFICaJQxeqmcVVbdICASc6OMYob+&#10;65n2L3alTGrbOZE8FzatUMRLLvU1kUJZ+EYGM9i2g4odsSG2wKM2eQw4Yci5A9X8wcHGPMFDW8P1&#10;rhuRQT4TefOj7wFJAK8H/+SD6qzaEPIZT/HBb5R5xjI8YUVa4pL6hRpAN4+7gLz1jh3IJo+f5AhN&#10;6h60KU+VsXDYQDrTOD8XNs74M+Llq75rMnLhT3qB88hMHukdt6B3PsXmUv51OcSn0AI3PCaNOue8&#10;IPg8p/hsy9k8aG0CSbvdYCaN0AZat/HH1c6YR/tN/O6Y8uLKYXs4GQWzbEPTOBKXb9/SFrMxM/VO&#10;BZN2x6440W/O0fX0803mExf1A9mcJ2Y3n+Zz1L/4x7/gn+fFy/gSfePHUx9wyOfzRZPmLkapVF0X&#10;wLX/CESJKS1+yGYk/X5w0ZNP2tjUN3Si3yCCunFPfQK4meiLfrpFZ74+v5BpubRDVA7+pw2qDuQ3&#10;9oWmf/1Jz9KCx086+BZkiWzdBw+wf+A7Fdb4jmnaDmUM7BhLenxGC6k/ykAyOUJj+8WDdhj/sBHb&#10;J347pu8CXxZsedIj8w82D+FR/tV3pdHGjCxUqzz6U2IacLuk65R5bj6mz/iim7yIFdrb8rWuyuv4&#10;wnKRASIfAd8sItu7y8b0t+CxOdgNffQBctw+pJ6Ae37C2ehQLJ1ITz9A+WdO5HmseMMe3nzgmflU&#10;aMsbjj3PeDPx4HhWqDWvkjn6ht6lX3IqKwuK8QV+wr+Pagc4MmYC8KN9qThCt5ZRY7HtBLZBVxs4&#10;Qke8Um+96E/9cTp5bHKTH/8hK7SRmzjf/Mg/AVxuirmFscXxkn4rNgYLmkJ9lRuoKL/tP/rJbFzy&#10;dGPWF+IP+UgxypNVPIVBWhfKT3p4A1verdyrDlxjbwG6+L03KMT3h/rWF/zaR1xRBo23+If4iC7V&#10;qUdoAeSQhvjXukmQG6evUBrKHPCYSUdQK3/bCkbqOWdA7Nn1ymXrReXEL/xpL2hXqNtcV6Zj7zQ8&#10;LNc3Nw8y5D7cN/KoXy/8BOpCvnOS+o8dKSP0iD55Mrp+7BgIFm7TNBhD39qtEsLsdV1+8qrjvHjw&#10;pkzOdR141t7I3r5oHunwQCavv5aHxk/Rt/TFj94du+dYHcBpX3rySXr8AL9HrUfF/6mT+MBthJyt&#10;EaLyaXTye+4ed4gBx7SZ/H507GqZLv5Tnshg/M9G6iM3MwnQC3xiBFmcU0ZsRKK/HyoBTx/anr7h&#10;ynqaHh+lLYK24wJlLbCvRgfkeJ47/EHChvJov0W6/Se6V8rvXMu0SnsYfuABjVv4I4+xc3yaOtR8&#10;81QdxFnxfHxWXPhb37C1X9CtafA/ATXwIXz5FA8c+CMXMJn45Ab08HCUoKdji8KTXdM+WB+ln09a&#10;wuet2owCshdURyWmLCODDTnKLf0GD800xkKMnMSP/OTzGSOJMeXC06PUNcqVOuS1UKFSb7H3jfRB&#10;f4B6xmbNAuWfKq70wT2ve44MqWFe9iUXgnJFJ/tZaRwBjpWkSFrp1Qsc2gfKgL4EKK0v9LXbj6RE&#10;bKUKf2KGDXARm951TzFfnp5Pqw1snSVfFc0MscV6ihbe7c/JTGxyZL05/rZ+lqO2RzIcDyKETsmG&#10;jjXDUHmjLri0W9Ev9jqu5dvztcYunIPG/g7r8Leu0bvJ1HF7W7pOEy5ZiRX8Pcsx1ncpBHGVFhFj&#10;7/q/Pin/pvcaHasXclcgLITbE3BPHut8+JhHSQ7bV9LQg7f9q3iUztUDXPheZZHO/GSqPJdfg8sY&#10;m1IuOlk4hMtb5v/i7U3nidmFoJP2/9bFNhFjtzxO/Ov5iF8+Ynz1kvjiT3w6Z6O4zHXKrX70mBPf&#10;KD9f8UXlVC9v2DZRx/I/ku6e4vd7/kv1s8F36Zp4xjcyC9ZLFz02/Xp0lT38SX51h5a6yjV6Aj7m&#10;1NLqJ+fVd4N7psVP2x77u+qO/H25Y9pxJ2S3KsO/fKnjLRPSFlzsWel3Tjp+vZP1p5L82+fPYUoX&#10;bD/LYZ2PH0PORT2wGXrVAafX0asgZPxyqvBNPobbaRcnVAny+nFDLEpQ3YDqJBOTKOAObjp7Usoj&#10;uakINND8XcG4tJQGZF4x7l9HN/JCwIBMvS5LKks+v5313ZsPtgN9Lct35IQnPoKPgxfbPJhG/9hg&#10;GTRw+ssTSKGDD3kA56jgQbhO2PQk68ynWnwLkFF9aGBLX7r6jnQ6VD4uC3yKDgADYzq40Q9+vttZ&#10;rRsTlPKnQmQhKnLYpJ0HbcJG9PaVj07yl/nRUo7tbMx2E7hY6GefKME+0RMIfcA4aoa38bi1YSB5&#10;mMAglQ38bGAwMKw94Ixon9D48fRyG0aexAFEIjwmBgziVKo05kNY3Thm4p/X4xlvNqTSqEoXmI2K&#10;+JvJAR0evLrgikI8oMwA4AT4p8zAR59rDKgOiRfD3FXeg2Pc45zreqpcsMlD5Kk7/C7vusZRF4gP&#10;qLfyF5EgRqCV5mygiBSzGJ6w6gbzhe26TGmtSzM/fd2BJLKBykUQePapdYruX/treEvx+sBGTPK5&#10;iT2uWz6HFzdQMPBDln8LXH6wD9jMVYwkcobZvQNBVRBhfbgKZvJqX1HtR130taa8rnGB+FD2GQqv&#10;1GdPsB57HI/jNxzCUxMEK22ZJyV6ooxNMRaG+DgehW/7jRM9qAN9PQZ8WxZXJdzey0+0L57sqcDR&#10;PQN2lZ/rmOTTNol/+XB07CkNO12/mWzUMfhghIELhEY4nIuI2NY0y9dOI+aX00Kduha25QMuA8P0&#10;VfgtLBATHCWMzO8+6BXQanM8QaZu0RYw6hnoBBe6Mza5Jq74bSiA6y72vnqbssLCbsKjRP3ciQg+&#10;4Q0WLHQ0Dx7oG69pgqb4Bb6SPfqDT7vefPStrkxyrSe6Dr5OzC/fPjUt7Vp1KI4SgjDyy6s+AZ+/&#10;gq+VVlmUv6YAjgNsdcx7sUVx4j7g1KJcbo99wrSplUG8IfpmARTbj4oJru8gV6xjC6/uZALPp+22&#10;kqWXvK2AAx9ggQPANvokwPhKd/s7fa0as9CIznqNL9CBa/xQnpYjtsPa7SAXfsV56RXvAOVZHUTh&#10;NOi88CI/1r9kkOaBrrHOL3SCNu0MEd3YAMv6Rtzw42LrCw5lxuTrlFvZPRpPOsTOyLPnbJMW2HQT&#10;Suk/y2/BzxNhXdTMYiA368WPWZxRjPh3xBLP6DbuGR6UhWKfcQklJXnh7cPYR3uJrbRNjBeCRxm6&#10;bFS2tFnwFivBalyGnie09iuIKwN5ANedgDphlRXMdn2i7ID6bE12leYJJL6Cp32GjuENfza4CsQV&#10;UD6c88pyOVg5sYm81Dv5Ref8AfCyzYxnphycNvmbZ3Qn3jceafHdXtwLz2Hu9qqynMaXZLb/z2X8&#10;tvJ10oU40vDla56c06JZygUWKZPqsmhxKo76G+BaHrDA/vgg/st14ytC6qNTl8ZWVGnbt3mwYEl5&#10;vFQ7XTr/hpvG3guIS31o006TGEe/0BsiHoT71nF6+Hx0FlOPYyhLoBt6WaCM78hrPji1lfL6rLaQ&#10;MnhQXQPcRhA1+EOyAcrCsYIsx4Xs0V/7KCPpa/GVvQap1PY5OkwbK30wBx6MX676QWteU0/DLGn2&#10;idjjK9oWxnCMbRmnwof2/jfdlC9Vs4muis3PPPgmuukPy4+jFyexdT5nHueWx4l4G2fqC2MsXl3M&#10;E8fkEefY2rERJCwkd0yEX73JLp80pjl+p1dMg4ceAPjgciMbm88f9QrT8GbRmkXnLGC3TCRa+Cm3&#10;1NnxvXilzBi3hTc+gU7fzoO2vi8/bESXT58Sr2x+gANsH6W9R3/0CW1ijTc7BPAJNwDnDRGTaB7w&#10;c103rcY/9IaS280O4pHy5Qnzv//L3+umLT3trVfl+mnYsYU5KG+/ofyB6NYN2+iE/I4f0LX61x7q&#10;JU8HswmQRX9iiH4itrSfiO74NX6Iz+JLYhC+4FJuz0Hlnzjtu13vKCABMeSj/IR96Ii//NuOigle&#10;m47ZLIoWTx7Qqfpq65Bz9GybAx7yN06v67uUQWzLHAmZvgFi5r7wCM/UF65bB/Ef44Wst0Rvxh+R&#10;CWYA+nuQdPJiU4/1KbwBjyUGJf7E56n76WvwAXz0WZsvbZe3zZanYvaNl+InTZevyNuf1hU2fXY7&#10;iJuh8U3xWoXjtyLR58S52o7+JyAD/MI9/MYiONZZx9Zn0rgRDiAP+3MMT13pTQutE4mN25g2qb9I&#10;t0WyAT2Qge+RD8/KBnm1iabcX/f0J606td0jJsuf38mlqIQ2cqI7ONA67kEQpHZl80cMNCeFd9pL&#10;a6/rHh2PuqbNXHCUa9NCgeyxU7J8Q7QQtvyt282GpdpJ4tH2wXvaDTZo2ZBdPHUO5Nun1pMzx7fo&#10;HsWLtgCZ8HS6jjiGNDELId/mLf5K99yFYIQH14cszvvgBPzMx+SbV9fb6rfiVFjqW/iavzLgxSdj&#10;t2JiX3xAzGAL8pm/njztK+V7Q13H2nnilCNl0/b7qbilLQQS+6GM/7BI7ZPqF20or2flaUJ0RD/k&#10;WXZI/F3f0fewcQtr5uqqBWrn6Ou+zyuLZRcbn/T3v2v84rozZWQfKb+QetUrHckDd+Caf/VDbzJy&#10;+kFXeut8yCPduFuFG/+XxZJ70Ttt6G24RafNEBy5xWsf5KW/VluDcPrn4em2rTf64kv94fO2KaDh&#10;a7lXMZ+3edC2cHNfmO2xAya2PiWm4XbyS37sJ+YSp+iADzuXZc1LIzHpoPmR5PLzbAbjp1xib5Ib&#10;E1yd51yfeF77mXI404kf40rXAjFYcP8vH/S3SpFxyjnPoYF300455ffcsXQcy6fn5o1Hxb98c856&#10;FGuFjAmiG2WIDScu9M1fOsjk/CQFehMA8cG4xGj8DveCO/ms2RjwrT7ez0APfKj/sw4/JWPxf+ak&#10;frBt4l8f3CM57WQMWiAeAe9jdL8JvYE55CLliAx4PQcK1yeBvNOXV0SX0RF35F/t8vjlSnhcI8NP&#10;X4+etn18f6D5tPq0bEg87XP6ENWuGc4bz7ohZ+LgK9dMOixqR/s3s1U+JdA80k75K/2QYbr/h19n&#10;/J5qoCsf2kpg6e7zuZar8gSwUfYXRkPgADgipEyL2YDt9b0jDbI7weETHsIcBe/RGGcG/z1v4Vun&#10;IyirkwPrqAtnOjLI9+BLchco7UGvcCoER698eqm7+tRJeWFDvTi8sKPOtix5hyf6OMcWnZiN8+R0&#10;N8ynrBECrwD4KSTzaOrwySX5k/HEgQ4wMjMwOXlB4g5SPK/p1aNPfIFLmgeE6M9kgE7uAMrbHeEo&#10;1coHCrTlyXXN8GCITvoC1ktpHB0j4wt4MGTywrn68Q4oyjuDpd3oo689OTrVTvsEu2UH0GtfrC91&#10;nM6LD5us9YMZaFC+5yZY5FKp3r+H9u2L37Ra5Nc1c1erJktrcEPtkej4JUfzl57oYnvmnPSmeXOH&#10;IQZ2Wf/xXe3TEdpYXY3/9qOfOhye9fHyFfJlgwdcxENceSOsDQyJ0IPDkaEy4FcU+ez+VwZUCfJO&#10;0ouJHk/ZiQw+rdPgLtA55Q6tF8bWdXypGu047p3gDDz9RLAGeon7+N78NAEBJMryfDEJ4rIunzpB&#10;rb1RGl8aV+3hZ2U+ZR86AnlqDb12HYIffLGfgSPAdcEyNeEoUMfQ9TNvNtArdKD3U/by0R9/6DUz&#10;GuQyoGWh6O07FougzULeKRe+XDMo5tWgb7SIyd2UOKdl13JwvRN+ylDyWYg2T71O0a8tVh2X7m/0&#10;BMVb7qJ+p/Z22puWLZvv3IjChMygoxeQxUcl7LYD/pYpWuohG7C00/CQ9OSF+uY7+YnPpbN4dcLv&#10;BV/ZStvUtkq1FlOXz+GBDwAWgliUeCV7tLJoH1OH+S3ZAotb7heUwKIhk0rsA2qzj9gn3vx5g49Y&#10;pv7pz7hKL1AetBmPTFRmAc14FJagC8PLT0NYebZ9cJ1lvw2SDuDZaM538jrDJscTjaZg+z5lzwIB&#10;dRQ58GofmjjSAvykW47oq1fGDfKD7EM9fFFdfRQudpL+HKyYgh7/8S+GyOcY/8SzyObME1L8Ktaf&#10;Rj8WkXndLBsOH6dM4QF9J2nwgwdlzMCSm2P4nWsDzASWrVqPHgCxTdoV7I+DxroZTxaLFe1G2ohc&#10;l0fjiyO8ezf1yb+4pBEzPFkMv274nrjY2DJDPLKh55yJ3V6wLxX6RCfzh0Bge3J2k4+vkx8cdAh/&#10;yie/z4b8LlqS1gVAbGMTJfS0V9vH8OgCtBFs3/ZzFjDSX5/+KK/QxMbos2nbx7etABd/6JuvBWO6&#10;ryMDvwUHO4D4MWnxW2xwpr5af4MbGi8+mFZx5oVX0Q9f8CI35cBvUwNbXnTQt9MdJ4SjuhF083JV&#10;xIiPcA4jqG3AmjTp8qpz5ShH8Wd0xRYnfCKTaOO8tnNEFrmNE7d3h03KWnnFIY344frhIeN4Xqlb&#10;YGxbf0dmc/4Tx0OHumLJJ0EfSR8d8Hn7nsjAjoUvC/d57Nn6gR+HnThORYY+XXSjjrRPhJ7NS/oo&#10;6qpB16jtfl/6qFOMnsPHCx0uA9q7DZRd+nYWLPm9vr6BB34bE13y0RhGdbNM2qZKk8W0tpS+7THX&#10;4Fdvrot7Hv3a3vELooTkz5fZXC5uBXLtPwUf5+XLOe0IupHG4uvacB08IvB32njdtPH7b/rt3D/y&#10;u73EGHrDg5jyXHDmg4xHbIt8xxGoLM6hY7kLIJ8xDeOe1/PzEqSDQ9x2MYhFa/croxc4BXS0PPmO&#10;4xe9ocBjiZmMsXmFnejJ77sSf5QjZcs5bUf1hKdEWF907jXHMcX50YWF14wR2+4hp7ogA6ANZtOW&#10;zdZPkv/3/2svcBlhvrYu6LV9Rxmji2ND6dhm/w//6llerW/okd9YfuvfTq4v0dFzKvudpyLhHR/C&#10;F3mSaJ/hAuqWxEqH4JBb28ZFStl5yE15E2+8EQeKQNpCC5iU+JgL/AttcIjTxBH6FuB7a2/LaPNh&#10;/AifexB92JBm8z8+ph/1k/cioO9IG5m8yApv/A+Nn5IU7ikDP9QX9u+0ee6L7Lvqhy93vFVNL6iP&#10;bY3dPU5JTLW9rv3x1dd2nv6664PphNpeglM94Ak9x+hEeaS8iRGAuooO+I0jNjK3sT7y0QNzKqGS&#10;1zqmXKeFb9qg+n+n7bI94598dMIvbELyEw8nlHfTyu+8prnE7/lQhpRHyhO8tP/BKd23juERO8Mj&#10;ZSwrfGPKynddmk07+yR+TJxvKegdPomt0hdjXaO7cFcc6dI3E1Of5afXHzQG1zgQ/vDcfGkbczN/&#10;0+Dt85HNdceVzSMf2ZaP/jdPiGZ+WBxokbFpM5a1Lq4/tJfcoBt+iOWJYV4bzo2B1L1FK3ziAKAF&#10;oNT5CbDqzjyoAD/PD3WEhmvHjI43IIEr7o+8eH58IQJ4+8l54VjXYYLsk78yXRZkg8faDm19YnL7&#10;vjqD5/ErfKHRBz3pAwF4UK4cS9O64GvJZ25JOUODLWt+o3YPXOZj1ll5OjFf6+Oz2xugUwdlAvUT&#10;EP/WhdrgZGI6RembZayf9ORmFXzFNfrw+l5+oxe9Mk/dsSPWC5e2hD6TsYxvuJSQP1T2eTsDEgUQ&#10;HBBzKNedWB/FSqWPvcVAryvAlmRonZuLhdYNtpWgE1DKq/Tkd/zZPNMIoXqlX3XqShvhpm0+PHky&#10;GWAD/LX7eHyn8uKtJfRRZOvpfPTjbSPcvNQnXePr9BD+qR+Q9VHRSEnFi26IT5/PTWF5UCcMxy4E&#10;HYA99g9j5YHaePqiee0buCY+zc4qEOfERuSUL3jhXzmRD27jHyaMK43r/kP2qE3z2g5cLcTZYqZ/&#10;WMjm+H7z5TqxvMtwqP6mw8kPBpF3y4q0G/2U3Wv/Bi43YjMnkM5O15F2IHXvaOPEB7D+PlM7qPoV&#10;GsWB/EObm5sr4kOwnwPGwGaLX/R5ZcfR9w0VmYdvqW+US4E241kYWnQundeDRh5m12cc+bNs52/b&#10;kYGdXk8VEe0LrFHvvwv6NO+yHZmHrchBvxNajk2rLb3+M7+RDEe369iuek//iJ2zdF1WPlY334R3&#10;q8oNXi+qD3pybn1x2pRL8Z46Zv1k+7nX4MPmLv+nmP1/mO7RJUa24GtwbaGiPgWlId888NgABeGJ&#10;owbMnLdjJ9sVhOMUmklECw4FQDofFqMAa5fSoOUgar+C0pDBub58pLMAKh89T9y+wg8cOhjwKhfb&#10;P2mDeOFf5KJSF6Asg0GoJpW2Y+SfGwD1UQcL0DD5P31u3dEF5oJe++LOFwvwwIlvOVORyV95ctxn&#10;LQjC0525jgxgT/+admQ7T+fdRGWziTQa4iVDai7/jH71NZd0YoDtkLwTmnemGUVf/AEMAKBFXnWu&#10;PHC4Sbf2WaeWt+TSUaNLoZMQecRJ4H8e3h1YcucldJRrAF9hd+KJNMuBP76hzLndzOfwvbWRu9Ey&#10;eJ1Yxnf6s4VCtX6iNUhOOkalE/ukNy8YhxxOJVkDSf/+qs6XX+xEVJGAOW8e7M7XiZ4NHiLqw75a&#10;mteA119VocfGBdfwP4851wTgeALJCJev1xqgqQbcbBSjw9VukoCl+yzQRAfZPhP9YH39jQ0nD3Wv&#10;RkJv5EHPRgjjg2y+xRe8pph8woh6y1CmRdyY+VraTrEtIuAIvQd1XCNXvq1O4z4TWsawoKN8paco&#10;iMdu1m/u8q9ihngCPMA2z1xbpvJIx04PrOe1i6l7/C6a/K82yJu/WvTtgJTXBwIfPnzwka/4IQsS&#10;TIYYHH1mtEseMqYMXCZTXtAQ6xyJRerLg9ogFlaoGyST97qP+4uXY1U0/L9UoVAnUi9ca2wvEyr7&#10;T/i2m9SRhT6uw9RN6fUc+AlY2WF8bZq3HFy28HN3Q1kJR3/c3Y0W3vBVPv5nk693Kr/WYJc6zcTg&#10;BPRwe0E6fkAvuY62Ad7xTXRFB/og2rtPesUC5Rta9S3VVTR9+h67/dHgqjLsC/t78ganOqW+5u5b&#10;cAts1iYv5WA+ZMKrSBzhNynQEENAym7yhcMrzIkYbHSe/GXQtX0s2rSvWTSqbHPHZ8rniWpUJA3f&#10;ErtVufhheucbpQkl6U/8A/YV+uuTBdDwxQbiQMqC5XwvcmhBnoUOFub58MS1bVHLxYSE/tDXksHR&#10;CwLi7bIwL7NDdGz2Wb5YKIcmfpaiAq715WPzyAeMN3m0abHIWSPPpNah9TG597/xvZ8sI65sc3Qo&#10;tnWRA5HLR+43uN+zTiRsvcFHfYDzTvRPnOTmu+0NEV+6M59zxCCPsulTXvDronHjh3Yl+gYffamf&#10;LlLrGhvg2YW/PgED3U6Lr2ML8So+nq1s+m1/jI1/YjN2wCv2ZwOEfCC25NwJSV2nTIqhG/SVjjyg&#10;csJP7aYmyFLPNLQX1ZkjgH8Bae4jjMuDhD4hwfmQmAfXgOuDjs6rUkVUZ5l2OXU6fGsb8T+BYE75&#10;um8bOm3fFR1+LIQvGLmy8kiSDmpjKGe3uXrqD1+hF2078WKoWovyv3giXVCndb/lLSsOxl8LTbnR&#10;FqIn/TLlTVtP3Ur7Uz9yZIOvZQDjlK9kT1mHH1LRJ7aDRxvJ65958wzxXyg9/iYm4J12ivNsEtC3&#10;0rdTN85XEFZWj5JiP8MLWtJ3XiQiz232NBzoCaAf6V4g1nXq025nwIEXOPDgSR1umALfZUv56pM3&#10;YIjnuN32rXpwlkV8B431kX3YzzU0MsXpvLKfjUTmqNSn77//IRuKWsgHF51y81zqoxfxqQfQ04Ie&#10;PoAvG7vEIbT5pM5AR9vPAhf6+DWhGlORRl7nWPAwHXEiHhJgOaQjK78B2zYjBR1+eYsL522rOAeg&#10;9dx8eHCNA23bLMwaUf5hkEI61uUYGZyXH+fwgE3KR+fyHUB68bjGFgAa9IpsJzkv9QGbY7fnN8Jl&#10;/Bv5sRU6eLGIzjnjKX4P8vsP3794/52e2J64+dd//deRFxmdD4eWMW7sSS76Rmd48qF+cDMEsl3W&#10;8hO6UD/A5Waw6gx++gnsi6/L9zzG9lNufIdO5QV+7D0po9uZ0ieIka1c60x+9d+b9fEXZfF6Pdmq&#10;8lL7+so3I6BvcJCL3R5j6/wE+G49Ke8pjynv6kz5qbSVzxi/PDhGx+ir/kcLtCdIG3Zt1HaRSvuS&#10;+Ds35MkpPfwCaXuQ1TyOHf+vB8sHuxtjjlOJTPud9rP2D6oOsll28npHgLkb5Q/esk2m0Z4EgXWh&#10;5OMffHmDKyR0c4xLseoLDufJw3fc/JD51pIjWvidULqVpmzaIgA92odmzqcym36CWKAsDTItT8Rm&#10;rFMZvQE18Z42orr71cfou8oAu7Y9MtqsqQvIBg8/B/4vc3e2JMeRrAm6CBIElzo1/QDzcCMy3a8+&#10;fXNEeqSruIEEOP/3q6mHZyCBqmqZi9bMCHc3093UdnePSdvxn6Zp4mrLc+J/fXOIODn2Z9wdvxnZ&#10;1C9J43t/6/fe7Jx88WcjFQ3c+urSa66ldS5y8l2vLlsebXspSWb+xpbtw0dnuOQUJzy0QTZ8/YzI&#10;+nnnbHDgV6dSzNfaa94D0FW/I1sanPI79JuWDKecMnxzXH57nOzjh+DfXwctbzYepkTRiBG286Fr&#10;uhSvbdWMwaV1nG9N5uAVKV+ljbfqs9DjsXWPN7Wl0nzAHkVl61n6Rz9H97v8HI0DQjF8ooPyXSCj&#10;cHR07slb6Z2/R7fVfxAf8vb6+fjhw/v6gH3bj64NqyuasXOox3tTT80pXY+PMq7KeKD0udHs119/&#10;ywZyyrlvKjq643V8Ub7nHL06qc1wvjh7hLu2bd3lhkmbfizuamzABfDWVTeRlTEY479oFHmTQt6z&#10;nMW9H+963dOdo+9fhWc+rRy1WPRJGeWptEtPp9oOr/JWn8Rj27HS2kD+pddDax0i+BlLt91Nv6Y9&#10;WNA2LdAhnPZy7FsjTyocawZsqT05ts3Gp2n8c+YXoVm8j3nIYtuPx3iAr6eMF0+4iitj9H3T3yrU&#10;dZ7k/6FO8f2Qjh6LdGS6rH57DO6L602HGNi8ufryd8vq6P2J/iGV9hq/Tbd+v3QJo8LWj5WMHo6/&#10;hcVR1svLTwcoMvhZDS3qjrNatvRMXkKkIN6/ffd0A2Ly+zMYZz1fPIG77Pt5M7/wRcbK65Ou4R+F&#10;G6d+ZuOe3zcIsHNtjbr6+F6fdMysd/XNnOG984BPdHq46gvaTRYd1p9S0oTWXnpv2dEBwPtEVtI3&#10;H849fzeVpb8G81OecsI/MrZ/3KfwP6GhxynD3sx6q7NYAPLZdAf6bRzVpmPP6r12lkYZHeDftie5&#10;lsz+5UPOZWvVetn2Lo//HY7svNu69lb/up5dD003f0aXj/TrbJm9WDTljptjL34VPqQrZBco1sEG&#10;QoUgEL5O3mPZ5surFPuj6jecGpfKVFBBVkgSVp/JPINIFQi9P5MJnXB4PzqDCRaNtAlUG/UTUdsg&#10;dMBvAK6DXjlHBbzDunTGaZXFGRafzm8U0GttK4OLx/iQvXA6AIJQe4fX5tHlMWBeLi+PO4BiywwO&#10;hi/e23iiaIeUwcPoenwTmcVJ/g6Q2pGmnGEou9p6KltppXcQQg6jj1MICazcbggwJNAO/iyau67d&#10;ucWOzA7QOfOkBxtCr32tvldCTtADwW0TaQcFrp3v8c4H/g4APpqQBIuNk55OQZkGVl7tqP8fA/DJ&#10;m4WcuVNHGV/OObSHR3jzUxIvvj3xFfWHl3Pa5i/H2YCEPw2NxrJ3WK69jvD3mg0Vka8TvxdfPJKp&#10;3J8Bebzf5P7Mm3NlmhSDLPXExLO+PK/Q6AA3/I459R8Gy3/TEzHlEPp+BAAAQABJREFUuwtAvfjC&#10;F1vorDzYz53dLMs1PZfvspDWTeAzsPP0C5yhHdlLj0b9ANVrsnvNTmDhGOxCgTiw6btAtw5KD5/i&#10;H6V2kra4/+pReT/D2rr+k78+7NPJaf9uapW8vzehXYy612Ce/sldv7LfwOPeFsB3FzLb3p3ftutv&#10;YraNnTK+YoxigYmrhwPpZnA77c/UCT5suy/uDxjgAPzeWswIu69T/37/KncO55xv+QP/HWy33hz6&#10;P/9833pkgOzOzi6+pk125y3ZfkNJOTRWw3DiMXfOR8bXWbTll1Nch+PLA7mgg4DQi3MT1E5STTiz&#10;Ea4P2EmJhQKDMz4ENn+1k0C96W9CJb9xEl76F8BO+tJz64z09o8Z5IPGYFjxC7Uszr3NBKO+NxHJ&#10;p/GJ15nY3m8u6UJ+8sioXa8YfsXeiOwC9fpAGU15TmzQc+/ArA6HH7z98M+cj87walNqdGkSC17J&#10;yqD2A1vfjp8vfZYu5cYBrXOxA+9HNE0c4j9095y68JOvWZDeNvsUWnhuvCzB2kM2GDv0j8dR0Q+O&#10;GyVymjJ0Y899w3Hw6Pbx/C5ShJRmZbx6xCx8ybsg5xsjkzx55MM9GkXJoajuiTnZC62HIe745vDe&#10;tIesYSDbeMfsWW28g/5NXRialzIGb3ns8U5N3eF3VDjXfHmoT8ZODKSSVbmJHZsxFjAtNvL9t1nk&#10;3xh9+/bjX3766afibj+8Tc/XGZvgYxI2/KZOq7r1V+JsJ49Hk+Jx6o5v8ISL/nq6OAzwnMUgE7hd&#10;4N2yHt3Rap93AXdkHEnHZlf3RSXJZN2Bra8BPLqJN3FwJyvPDY478VUWdJyM9ZurW2RR7E7Zy6W5&#10;Z6Bfndcn4zPj6heY18X49fTLQdq6WP756t/thqASHuHywMpUT7Sb3iIx6VPXqa+NXDsMVZf2hZ2l&#10;+te/Knd1xLG+P84sm/HbxtjqeZcweWO/J+zWh7MJoW26bwRPXKF5wJFXPRKDOXpFNNBaihn4/Lr9&#10;1sh86Na+IjjFDR097x9x/ed5rd49fflMmb3JAktoUwaLUyVuX7vhhg4OKG70VHaN31uctB+Oa5QR&#10;GV63v/7p+CB1Spu+8i6eSX9OI7PxcXyxsitX3CR9btB0bjFvYshNA54glab+eoqLLjuW2U1burNv&#10;YXXBd8uAHatXy8OGb2h6s1GOXmHacUPS8d+bjPB4k9+2fmnrlG9YVnc48WLOxUitO6rME874TlvW&#10;zOaxHU+xNm3X0G554nkHePyx9tPvfV6nzC/8sP0hXngrK33ON/kJJTB+GI7Thk65j5xpw+4y+WrG&#10;fxby4sfwYgf5QAjBaV7iPOo8IKprc3/Oaxm9+s+G7T9++kd9zQab8Z2XhqL9dPpvb7J5DbbM5I1v&#10;xudj4+jo/Jeff66O6iw9AV/0iaX4UtlE46a//Bo/80+KIzLwlPaynizN+miPm/7Qx/jwUzl+fqh1&#10;OXnaSbbsmkZ9XV3peeIU3rkJQNpd3sMnU9eUk3EDvv1cscMW8eAGo93wW42n/BRksJpo7qFPVXZu&#10;ePH68De/K/N5uhlbvl19Hno86sHmrRRxgk65wM+ksUf6znhm9Pg6dYzfvMkAHj50mXZryq7pSfsm&#10;n/Vxx1KpG73JJvQt4nV/jjZO1VPpu7awvsRPmcgztnFdGSHgx57T42rHMRpb70fnHTeFPla5DKwS&#10;c9Uyip6FU4fmAi1Zw3vTyAbKDti8TG3uOfwFeFPnPy3fxWGvOCDW+huajdfeWJT0mXehUL4vdZdq&#10;HgB2HaR9Y+qUceDoH5r8a6c8LX35OImVdQyZejg+nPostof36od20+hKG+tT017OhnP7ouBJx3/n&#10;RzGu11X29uUG3vpUftvd49hce40xGZ0DH19tXypt27xlR7ftC8krLfrQdi3i8INf/YMjr/JP2uYt&#10;b7FpDWXHqeuzpWEfjcdTkZXzzo9j+4zLtSnxW2N3sUZ+ZUXLiIgerpTTtEerV5NPZmVD9rlB7QwO&#10;nd1U6E+Z+CAlewXgewev5Je2H3nrG0d1zPGSnXy4GyNs23m19KVFt+OAqhy72qdoCw5QpfGbPOXq&#10;DVLimH2/p28q7/DxRga0eK+M9oEYA4wOoJn+8STccFoOdcUpj0NXj8VvLm/oZbDzGhfo78c5z2As&#10;RPQbdoNTf8bvu372QqcQsuUO42Pt+E23MHz3btY34OK5+wQvfJl0/bZ8fVftjOzGwcfZgJV3QXC/&#10;yQdIb5mlfbirBH3yhqo4B0H68tv2vtdJfxM/aE61N+qB8ZtYYf/YuOOxer1py2vLzvXK23BpGzCq&#10;XN/y9EPVgW4+x0zc/YOeOyZ/ZTUd/gF5hUdS6ZTGl2DrweKs3iN+bJZX/uFdfmG5uqC/IPn1yqXn&#10;tGfatUtv6qyqweu6xMVgyqy44XvZ1Pwjp7KnjRUCbqy8A1/2N3pTfsYbC/Sie9Vt+Q+/WedfrE+P&#10;4/sIRZPstWPGENY7p39kY31JivYy+OAPNzDmXPtbDkluPCXP663/zCvQ/d3diG6fkH3pAzkvIc3O&#10;5fPFrezIwWPL6UXejcXqKemFHkf/jmNu+J+cxsV0AKdKnlh5xM5dRhEP7z7pfd701PT9Gtft1XXE&#10;53P2bB7kq9RPHBLXdjrXV31nbZy+fv9X/X0pc062TX1Ov19f+twT/41ztvUTnQvnsGX6KSsSB8mI&#10;6ZP8u7OeM1cYOv2FjtO5dOCgMWyHGlc7dgH9LITrtPfVyWg09EO39HNc5R98J33CeXHJW/zkpAAX&#10;VEzXG6At4GTClz4DLYOR0YGe8gxIdTaDY6I5jVMHqof5dE7TYYdjU4tPPN5HD8fvczdyJxz1xU2/&#10;nqbR4cTSDG2ZHZt6/k++VMqxNWxiA7a1Q8dxBtRriwWUlsvRkebvvp8GUofZjaLT4fRu+wz9ZiI0&#10;NlJFRdigri8l3mB9aNOKGVyhiOlANminkDy2X4vlSUe7nyLma+9e3esyXdwcP2YDBqye/PEabJnI&#10;6xNcZNmkoFu9Jp1+jzKii+valP7AYp3YptNOAJT/TCiV+0z+lUP9nOM12T58xRF+9cc4pg0NUdcr&#10;TnIxCwpf93V0GIcqaaSNhqNb7Kdf5C5POkhLaVaGa1BT5vRcj58Mk4rTTmnKRmfkyaKpB2xJ2Rl4&#10;B3EiLHjhj+f+hsrF+ghcf/+zTdK1Y/HFxNg6saD+ru6L65rNaxvZaGwCPwP/Kw8TchMw0A1DG2jq&#10;9pm/4sU2HYA7pFcfR/Huc09DaxN5/fEsd6+XZq8dr3iLrMy+7lnX+XZEEthWXbOYc68vHJAuCsIn&#10;sHLrq3z5XfNrMyvY8ts25tXLgI8yJ8mAyWBkF90eC9Hw859YGIf12YnI/SYLa602Od/6PbhBDvAP&#10;/TtwT5vQmMrm85vcefAhE3beYBve9LH5jr5lHb3fe+LSH4SA+DBx9uSPp3X0J/RVr2xqt75lAalt&#10;WXD9NVhK/frXytpj6+/R4/dzA8TefaoSRlLs4jOxEdlqW14Vpg2aOIktp4349ryidn/XiQb81D4k&#10;MhTePilX+acs2cvXP/z4Q220mPkhvujEo+24sgmt9nr9FW7lkaO04XH6teACvnyARYj48PQLaNvP&#10;BbX9dHi0vNgbnRcuvOD/ngX6O4xc5Z6+43lxCZ/jV/6Eq3jWHy7pV7uST84+DbVPIshHJ8/RAvSX&#10;AO/KCVLrUOgmvsd/nWAkbfv5thWtCyZ4Fnjm6Z8ILN3y+u3XWHjqghhbveSj05d89WFe/0a/6Vt6&#10;4jLXPcyXi/Av5ByPzQ+n+rHZi5PjwQ7JnN3rNj7DY/ykicEvI6+TTr/B4cdZeEt5aOdP/FWXfO0E&#10;bO2e9JFZW7VhN1gVJQ3vwd3yGtQ7vQXCiWOTJnpN/2ps9kc3gNHwn/Q3b2ZDqDET///+u98wfwAe&#10;fEIeMPGyWe9p4dbrpL1Jn2A4uuOY9VWkHP+w6UEvmsOmvhjPixcfN2j5DdIZRq9McusbbcCbxxMK&#10;0p/BQuanQA/1TYzOQsb4f/SDP+XHJ22Jg6cdGT82lnMNfveEWv4A+zcO0QO44NK98bC2N6tfiz96&#10;nPRNPJd4DJ85zrV6PvHGv8/QmEs6Neqz4sbf+XOjzZaR8qi4I1ONAx/dFJSbZOZVfJ4InPjgty5e&#10;Jj5f6PyswP/i9ed4rs30dm7s9AwnNJv8Nv3n9BXG5rOoPP7KwmvKix33BZIpv9N2hgM99JnTOk9f&#10;uu0uH/IBEAOu6dT4aF/ckQUmgxPfG997HS05hksWUCqDnHzQaz/BlI178dNupH61zzjlsv559yZP&#10;08rPnzTtCbtWj+KF3X3sO0/Ymo/kFY+/nt9Yq8R8JTT18ehB6aP+tAeRkb+1U76+TR9Wm0MDj57a&#10;bmb/8MMPfepWW2MzGIhJ7I2Dq3No1LN93SScia3clJL+oTzDT7tP9jc2tDqGygZlxg/y8UFjMxnI&#10;341V41H2kDEbrO+vvNoXfDplqHD5jT1tG7JJzyfA+IkdgKw//6Sb8dqUOxnjJ/MXOsHf/vbBG97K&#10;de4tMRY6f0lZuOHGBrB268eMTaZ9xW98Cl+fKV/fPL/RPG2Afmb8Of718wGeoEGzQKf7RhA7Oh+J&#10;j+gO2M5/5Hz//WzG4IvP+/eerPr1L3//+98TO7/+5a9//Y+0iydW4sOPWVRb6Lgz8RKlmnRTo9d4&#10;8hO5ZPKl66kf4ZXrn/OqcL8R/f33oyf99VNb799mg/FzQF92qEd//DE6Wo+4CjRn+C08/PTSX20/&#10;Ytv6gB1rs7w+PZ+2xYbqt35q5cR1uGf8qNzFkpsN4sPogg8gT7mCSWOzmJnYWTyxufPvIhd/9J7+&#10;OLzCF7S9r8tznfGhN02Za5L/VeqKn6TZt6LwzXdZP0mLFfmpM4cHPjPnzhM++cka/qLrwz8w6Kye&#10;DS1dpy5MevvCtElv3uR3oFOOM+6bG/o+RJc3H+gUyeE743rlyLHoExPxgQVkv+Vps398EhnJe1lm&#10;4ZW/iZvjg+hCHx9PNfmZho1tZcMXj8/DrrXvOkYf9jU+8UlfWOBff/h3zWLLYkyQLkbw2RtUh/Dx&#10;DQfsb7x+lZ9FYz+f7KYRHLJXnxLAupVFnyjNNVx+6TE0NCqdcjdPOPosj/uRDOUDzPG8Eas36cT3&#10;P/308/H5+n7q28qxQUWOGyGmH5U/550zqv8pn6AUL96u79YGcsm/1g5WjxzVDe3c+iEnjcsyq71/&#10;5ieAfouPU6bHB2jgG6/4+aB9w0FtC8/rTVISAD49+D7+O3LoZR5F165ppDI3No9u5FRuKbGaMs3l&#10;BXceElsmOUoH+pjl04TI8oQaveCIf/auv+BUTvL7F5Hawm7cki/d8QA61/2En3oNf3H6xG8mMPTQ&#10;HoDx4dQ5fRNYvZeftOVxP9KZj8Sw825AHrnqKGibkTT9w9bD5SsepE/5fVse0trrhn7bfXw6Pjq2&#10;amP8jBCwCaqe78/XkPpV9FEH7rB6Nzl+Wniug2u7fOedw58yqb5oubwsxvdLY52358GJGdUZf3+A&#10;z/nJmBKvhYsm/QtYXXPyOE968fiADnc4+pGjzLd9TLUomK95vTMflUd8rly6DnPigMwfM36j3++x&#10;wxhU+wtKkyNfJPWqQ2jk9aPz0/ZHPen+ClUXztAvvjy/iQ68OdLmINqNm+GB1+jxz56OxKcPm0TQ&#10;PmHetBOf+L19m/oXPXTDrp/hsfY8eYvzfCzdIb/sfGb2ynVj6aTf6ZyTsXKeSdf/1pfgtt7xb/43&#10;z3F990y/125A0m6DLYfGZnzi+lm+68VXDvOa9Wkj73K76Rq2uwmMZ0IsdXvG4pWVtPcnvlef5yN5&#10;3RNJKKH3FHAhuk3suUll5E/6Zt/wyMyf/7qIXxNbdFu9lmePySeLXL79Esino7qbw4DF8xo7l+Oz&#10;o0+S0FSfRa9iQ9Kk2AZq1z+Rv/4tQcRWF/F92vgtk8Owh+uLnFX6lbKGx8f0/Rzc7WDG2uoYA7o0&#10;3HYen7OpUOu1gcfOz/H+3yG9ccoOxh19mXGKbNLWhzeFJymW/tf/67/mW/CPwRhx6BSUAe63ZxI7&#10;g5bvv/u+C2iefDJQ7wL0Ybz+ujtuO0R50ss3hb8Ngsk5+S/yBUoDNoGext6kFt0W9k5KNC6XAzAI&#10;lG9odQRkGyiCFnh49Jjr6tKc+ZqB+7H7BKecH//64yXX0074d7LSTtIdruc3MIK7dq8MR4O80fFm&#10;f+zDB/BffRTcTZN+2RU5Jk14befGD82XF14daITGZO997ihRHyw09PVjoYWE99KjXR58aYD6bT6e&#10;mJNHls0GG2EGuPs7hgZhJlHXIDW6WxiIhAHKPMGvWSzYst2sh39msCV95dbO6NyJQzgrP7p34uh4&#10;pK3+7779rjaj24kaP6CpndGxkHzqVZc0fvLEXrCaXhmxt85LGlvhuGtvdIrd4SsW3dUsPi0+Kju/&#10;G+Z1Lnjzl/Lwaiudj0WK4nVwOPqrY3hreMTPDDJHHl27IZNycXdmFzbPebTuIKiCICYfjzmdcqbr&#10;fBJjx1d8B1f6Avn4eAXNpqtrNtfepF4tz/fHfqRDMvHBF+KgE5Do4GiytYPELtzgnbQvwep/BFYX&#10;d2N74pNeBvhkry3w+pt37I5CjZOTv5uHa8/KRS9u+F3ZdAMg9Oz9Nb/hvL5Y/B5DhI9FQe0Me8De&#10;8cheA9LVYe/yplv5BVdsqF87SfE0C7hff5s7IBko/vDYsiriwaXHfMYPxTkIFkDWXsfGFR3ytyBN&#10;3XB35TcZULbd5Ie0I/tbaXD5poPs2ise2bibwdPWjh7aQPlZQP1+XrfHTq+794p5T2N9HTngw3kC&#10;YHVs4vU1dr3PQN/iJ336W3ihVwe6MBOb1A+LqsqNflv32cVv18QwPLRxbDcw/iP909v4t5v/Jw5b&#10;18KD7kEZv6ofgbYfMgKdiJ4J4aZ3opK4BBahxYBFRpu8FgGBxdE+tRT9Uzn/8l38U59FfqwtDrm7&#10;EJ4CL57fXm5bETx+NABUD999966LBHgaDAM369h4Z/dvaXfYZLFVPIPGkjYjuoqvjcdmPn1pz6+Y&#10;ObYvD3rvE9D6k/X3liW5BvDtq2ObctkbR9a/fcKK7fnwH5hFtVmUpys+QAz54D+xaIHnH/Wt+rdy&#10;2b26iAc0+Ehr+YYfXJ+l22tyaq/6kX+82IDH5sGVtv2c33rSlmur4YlVvy3jaRV1Vj3XDpmEurlt&#10;+1n8dtGxzH0d/OoTn+0G65X/dKKd1V6MHcYb9JiFBG3nLKymTT4xfLcTq/XtPb32n7LWn7nmjE3H&#10;UxkBB7ZG8Zw/ykke31lAnAXvmQwrtzoWQuN9ysRVxw7xHZhNAjcfiBuypfpyg1ViJXHJr8NPHtcp&#10;0znOdeIqCaM/W6dNutvzW14RNnZZzJnF9rUVD+U548vpp3ayhi9d9g7iuSYb1UMHeqobygitOJw4&#10;GRvIVl7rZ/V0Xxt21335w98YVg4WCDdvJCuT8fG2c8WPbO3L1sfiBk+Mrk3w4eBHT8YohwuCP7zJ&#10;mFT9ozZZ/JGDTswun5Rq+bcvDAnefIR+4+Xi/3RCn1mgnbhCgxbU5r2QcNPtyp+T6lIU8RM8McMO&#10;H3zWprE7+sUGi+7qzDfnDvHFCcmFj6eyrK9yvn6Wro4re3UAfI6+5RHc2nPw7nFY4lgg1hdH2tow&#10;+VEqsDIeeHFW/r1W8K0+TXvgL+j6Au3xu7wCTbpxHXqLIly8MWZ+pzzVQXMV421lDaZdfSxg3OXz&#10;iRgwfuQjH9D+OfVMHj9/n1fywt32tW1324gTK7EbX7E+utN/7MUPrWv67rVxQedisQUNWY5wdnOY&#10;j5Tvz3lC0yaSOoqXzUGbssY9FhdXr5XhiLbtwpEzvsJ/fEiP8o9cYB5xlzubbhNfOy8gy1gAbsc1&#10;7I7NrtufpF1HB2qH8lNuKVvp5G2swQf1Zdscbeb+RME8FUWespRusZldNmPVZ/D9D99n8/v7+kPs&#10;acdnrvXntdHNZ9otduOHz88///SXv//Pvyf+P9Svf/vb38Jtyot/6UaWeZA2kUzp4kOeOsMWOOhs&#10;wLuG4zjgODzFq3aErfxRsuRClZfvpssDxhvWJX6LnW4epJ/4AMa9xnKgZRR97mU644Bpb6Xzidgp&#10;fuoIHcfnefVk4uinn36JTe9rgzjfvpCtG1dbZnjQnd3bHo89M4bl53sboP7LH79MPWBvr1NeC24g&#10;kcavYPw68cke9XrHXfqe2WCchVc07NynK5U3v9q0QgPfuLZtRq7pN/o85LOP7vo4stQDZYe3fvw+&#10;P6mC+XqUs1if9pOMHVOxm9/FI9wtl51349O2bkIkNs1Gzb2/GRmhTd2h08qhl7RdmPSK2DuQ1bF5&#10;5/bT9niy9D4H4COb0epvn3A+emiDCufgXB1oWxK+ymb7yRkzTdondMe9266RoyzWvvHtjHmlfwnM&#10;Gxpzz7odGZ1fpPzoo5q0TeqYemJt4nX0ds6vcCde3QCT+Wvs3Tz5PivTDRlTVokJY+d85Olj+naj&#10;UzenvMTGvR3QxrkRiryJb+OV7zIn2n7qf/yP/7fm14f8Hhv4DY1YRS9G1U0ydiyGSEzYABx7tEvT&#10;1shzvvSe0qI3EJs+BXbmvLofu6Vz7S0Eel38k65vbj08Yza6rs/gkTsxM+l3mfJA0+JHvNDu/Gr5&#10;kM/PXZM5urlGd9xUOnWWvvgu7cpz7AY1e8NDe+qV9xGWG7BnE56eS8fPS1s9Q/Nb1/+02xM7U750&#10;8xm+7FngTzx2XUmfMTJSNvljb+2KXDJ2rCIN0AWsn7aeScdXfelY9uD/nH6itqcMbP6Ik/HJzEP6&#10;iuZyfP3r6zN+xn/KgB/Jn3ogVme8yU9jt7LveIxfA+TvOH9iN7LNGaLTfXy+Nj5rMmPFxET8+Yyz&#10;/pBeHVs3pl10bd0B0G1hyoa3tecz714bbJyX5yFY/kv7fNw1HPLx1ZZqj9d+4zNyQHWHtOc5ajMW&#10;lL3yWFuMwVefkTNzmt78H18o759/+an4xlno+Uh6IYeubyTPWy/M3a2xGDfO2MwDBsb/8detjpI/&#10;MZO134wDvEVE7Gsj3JDs9fPiSNr+RAQe6Mi+5EeJvk1FW9j2XX0VRyvf+nDGevG1P8Df9VPO1R/F&#10;8LieMqZb9Usmu7l3ccrk8Dksv5i/G7Cv0avL26/i+4wjbePD8cXTtKec7/Twn6G+OrGpTNZ32oS1&#10;EQ1d6gwX4b19JZ1WdtxywYbAjgM2Bpt+o7/zXfqlJaf9ZkVO3M64YGKUbG+isY7nnL7GHqAPsKTc&#10;2XFB7FTOY9fY4waY9Ssd73GwsSDf3+q1esLV1tUGQgRLQP7yIeuCk38OTd7x8l2HlbN0y69+PsSL&#10;D8f5+mVpxAK6ncsE5Ron9EY/CQE3UfTvrlTS1+a1o8hf+KIb6PHGa9fzV996ckQXXznRofU/9RJM&#10;26B+i60m9UsdlzBrAzJ8wpFt+VoZS3H316Y9H/UVYO1cOyYxqXcFmvjya+uL1MXdozSRWQVdMP46&#10;rhOSr9H8M3e+PBuA8GLWc4Y+BC2+tD0fAccZ8Q9nyqMo+QwVlGlaGqmlpdfhAcddvEtTfrevygmR&#10;uwo3UKtjHOV46RuaKaJH2pV301dafzc3hXuvLPw++EEO3O1zLm+PS8fGTlboFzKTjaHFa3gs3Z0f&#10;ZNdfuxVoCeas/Bb3Y15zZGGDD+vP0rk6/j308NfvNhg1wjNJGv50CUJ8OAuwgpBexTmPCOGqM5fu&#10;8zlg7+oHZ3H3qANufnQykAE5bWcd5KvBhF+9Y8vyc8xwqzxVur5KRcrBXX745L/Q47kwyeWn3bwb&#10;DN/K+tEwr66P/MeZhoF/3ImuAdiPgezbLIKArzQMvS1j7Oe7WNF0gwSq0b8nRze29fV9uZZkUMD1&#10;b3JxoqB23g2j53zCr8yGrkrQg2NBjsp/TudYutS7D3z68fHUpfTLP9HD21zX5+jZm2WK84sMZdmv&#10;NqwZu6zIR87Ls0qPDHWkG6BXnaDjGagdkh0YBb347BmbOChIrm/s5aljdLgGxy4CNpnD5JLBH1qg&#10;BTa6ehP7Lr9t5jnyzVLQTVn8QYfwcj2D5sj5fbC2HdgjNjbw2OlO+G/Ym/++jix6w7OAOO2GDufg&#10;hI5sMAPkOa+hSeOF9Q0en9MffWPx+M41Wdt2OAKiZhBhwDlt1sr/JU9AaEPA7wbPQW77fO6Eu+Ls&#10;8lRR+0W2iZ7YP+ZUVzz8ia3vsgCFR8swuGxr/iFYfTDohl1o+nrkuNzAi3/xAl4LzcFd4Ilf1PG2&#10;baeu/+m1o2cCWHnxt8mg8qk/Q+NtaOgBPWzEmlhMp58YhhMg2ySgG4Np4wykybch3Yly+GZuWzx8&#10;Nj633JJRO+ivDNFPLCem9X9nINmyin/IpQM+nEVGB39Jx7+Q9C3fkZcym7Xky6crH63ztk+hN1B1&#10;jV4aWL6lUTLHT/K0rff8EOZ5xoGV4aqT5hw3LSJCNx++47NJGx3wRAOfX7xqkjquwYsJT/is/nBX&#10;H3grb9InT/7ygaP/6NMOSV/6PS6PKpuLjbHqx4DPwGbBf5b3Gok3aYCWb/wxCxrbL099ULXc0Qp2&#10;sbftUa61GU1LWN5ta3sXmrdv5waFWhC1W26pQ1muqH7uQEa3us6xol7wk3JUmMzzjZbPHI0zvv/e&#10;RumU70529WtunFkd7gzIuwO0hx0bUYMBdT50n3o4T5gtzfho5Kz/X+bhbfJIjvZhx2irw/JdvXaA&#10;Pq+6NKnxGZ3lTRvDf9E1ylkU//BBmz+62IDDa/m2fYq/6Pj8cyJrm7wF7WG8G7JHDIeb2liUnQgv&#10;/ifH+v2ROuVL30kzAVJubWcOT84xnGGDBQ6L6N6OQhZ7wfjxbtfwe/5+k1f01fbqMTpfONJWkZO4&#10;fpfevxwri270Kh9kY8Aekd/P6er33BceeRPrm44f24E204S48hK0u1AoD710YpcXVYpbG49Dgzsq&#10;jq5sX3x8wNDcfYH2fg1r+MH9ElSvO0Lw6d1+IHoB/RQ+0uDvosTo9fCHa/qqz+pFyy1PmSoH7QzD&#10;tL/a3NVr+0U0oHLix4WRkas1McdNu8o3tutzxTT6yng3uu9CEH4r07n2j0wbBXd9xCz6sGk+3PpC&#10;35W8yh7XtrzH5lGOPqsDWfLQ0uGP3+YGNrKkpffv0yLff/8ucsRG5PGZtjX4S/vr714LORsw01bs&#10;ZuvMydxw/Y9//KMLjeV7+uWOmdp3P+Yp6mn28OoHfRcZykn/OAvf8vOblAYeAZuz2iivWhu99fnG&#10;RHw7afCU827w29D68a8/lAd5XaCEFGjZlNaNE24Qd1PstP+NleIYX4q1KcsSHlrndA6n0rn2Ck+g&#10;LOXh5zP0idfz1/yc+1e+77LZbpNiN5jX3633sQcP0I3LlNcCm+TxQTcKzhx3n0oePvz4bfqySP/T&#10;k85u0NKOPfRUVqPrch7/rFypePETOuc+Q/OwHx/p0y+I1ehtEnbgGX/b+0vf0xep8wvDz9WUTc+S&#10;v/p20S9xs+lke2sWGNrR1fX7xP2OObb+TLzoB7OJkSebpYO1nU0DntieG0eoZzPu3bv/6E0jNk74&#10;9b//9/+nMi+dj567Abt8J5/OZI1/pNHNnHnpN22v17+dE9TP0x6+yaI+X4p7bdviZSDWeaqxy/2n&#10;yOgRKW0fKv7hblmXDeTixxcPP4xvWrbB1V7Ai+dK60t8b5luXZC+C9DOwfp4rlJy+rn8aS+aH57k&#10;miM52vyftnzkrQ6LK64BfXw6tol7Z0wweUW4fU1dHxttIAG0US51c+tF2id6nfHChbO4EgK/pw0x&#10;v3JDyW6S4GXeSe+lV1b8NXpOH+WcffSp/44/6Q74SrpP8erj+DzpBfR/ZgMox+qfxB5zDZzfN6hQ&#10;zVw+bXfaDXE/8l/So7OBrkbtT/zYALzqUeTD2bLcI5n3c9fkV4/gO36ODu5r0DkburU5SOXDL9Jz&#10;Lc6lAfJTo3ouzUbe5CRv8+Hmg376lzNWOmnLR5u0NpdhvqTRSWxebXHOd15d+fjf4Nknqysd9FdT&#10;X2b8gO8p3dpkEb/tG7n5ND9HtO3KnH8G5Nxljbce9RdZy+fy0DDquhBZh370Q711MG2QDcG8Ja1P&#10;WMPzd+x22DlG+XtrS+zyW8Lx2sTI0Vv9qH9eukxBXuV1tGJyYY65iIH6pwXp46/xCb7Pv+G+uHv8&#10;/twAvxu1hPQGnNRd9KPFYLNvvb222qC+aIO2cYBHx0BJm80k8TZtnDU7bw/6EL/MQ2JBIisffrRm&#10;Wxj08WuSKt/Y9LwtYHweX4dv9Yl+lxtzntT4YzZ/Oy9IXQRwtU2XMUmrrTHOEbTMH9wio1HY8aH4&#10;8Gr+zuHDa2F94vrut3v+4tRWepzyr/ybQmvJ8kG3ui0PfLcOOr9wo/fwn3ZKHrjT7Xhv58fNO7bD&#10;3XGK8y9CzF9dueuScTtfWWF6sZJGhifcnwE/xQM6bzk+jtuTntzG0bSruaDstAvHf3CUnzx9E6AX&#10;n0hOa9X2tH1S+hp1cJ8Gn9/EHRrj8Muechk+uzm6di9vKFsGVNnyOqSvHnbTnV7gztO1sfKmNZ8d&#10;8Nh94F+Rs7ifO65fnvN3bLjp5E7ZPOSvLnuc2FMuL/VcHvfjq7qLk2Pf5q9frxA6J9fYKNf70yj4&#10;t004r+e+y3OOp7Ha/LzG4/iMt/Y8p9+vjRMWtkju5XUf1y/e/bgyHsd7bpezHwkYc8QKqKNTctMA&#10;TqNlM/Sb6NS0lqpwaVn0WCWP8wg9p80rXhNSeDri5p8BaSZ67cSClOl0v/04+jhzGpqrsOrgybsY&#10;309OfgyZQI4cuvQjEThE9Q7gbkqSYRCwoKOdQfJ0pDM5Dnlsx++OuzSOqyucII5seuWvA1Dtx0MM&#10;AuoUltYFcupN2mJIx3PT5xpeG6RDpJEauuCSTAac2NfFrDSQNnUX2NpFitBrtFBJqw0HSYWdoMtg&#10;PrS7MLA8no/722zS8cmSalHuPE9CG889H/toMDE5utcRtaF4x2Plezrf/oZ05HQgFzunnEY2mvoj&#10;+Yq/C106/AvutsJ40H2i70UzT1t/9dW3mcy+7x324kUs7917SvbSP2zXNh3ELrbQs53K4du4SmGJ&#10;TwMNha1fcr7hWZ3UwcDwnPxep9xegII/MJOw4wvpeF96TYOzm7H0uwYi9Im7XI+8apZ6nLp7eLOz&#10;edHLRqanNr8EvM/uvqaskxnxmRgL3WwK0DNpaQtWtiOXWAe5T1hXTsv4XKB1jd8O/Q0ix98ZwCVd&#10;TN+f3EW6uH+arFvcfAKWnz392bjGM06s/ep2zq/JDedSJLDtBTx832ci20FkCnXroinz7+kF0Yud&#10;oZt2o+XRAWn8lqOn9BMU9YOWe+WU/7Ed/ecGXDt4igdOva44FD2Zcg7f8B5c5+wzoYr+uePRudc2&#10;gvr6CtBcx7efA7bhry3qQCyInvTt6+O9Ci+OsCh0h/Hr1JW6NZmJDNq17VpcvMneCUPj5FbXtW/y&#10;+ttrYcSXX/Elfja9/D2rngR1p5NU5eccfs67CGwh9+yo9knrLGB1sTeyvCr5Q+qStyz0zrHQsaX1&#10;v4Y86s36XLI7qIG08a1YnXgsfTdfEgKJF9dv8oo0k/J9EtcTMeW3MV9uiZezCGWCVN8lf9ufLUOx&#10;agGd7t4ssf1J+UVW288Jh3JFB/gSrrbLAqtykCc735E3QC7IfEsA91w+PDK0Qe7mBcpr7orO7/aJ&#10;kSDB+e47cTkfeHjisbA2wbkEw0Nz/lZXacp0dE10x8870ZYHDxtQW9lUfV/KlH/Vq6usYuQhrmzn&#10;+d8xz+ahvYN2qfh8mUnvPomgPtOPs6r3MbnrGRjc6p22rG3mjfHE8LEj6dTpAiO1cuGzcD/ftPro&#10;JmPLI1zqmwcPsTC8LKiLd7hdAEtsGAt1UySM6aTNu8tDW18nP9nnfGTQRVw8w52+44DjI3jKhWkd&#10;3+RkbnTYRXb8p/zh0u0l/7HjJf9xvLoA14e+XrdJNjvx9Gr9ThxPPZ3+5iF3dMN/9JsN1RnHNFAg&#10;BEZ/eD5ka4XB6Wdv5dbkfK3/9tqRLxu1TgJ3m3p++HQTRJzB8TcuKIPte+GXX9vPLb/lO21qGXzy&#10;NS032valRxdoq/ND3MS5vPXBluWWMZrRY+0Z6htb5NVdvV26z9kOVR4523+ODLRKyvjyEX/LB/4C&#10;/41/6L+pjuPLT8bXx4YoWeSRvecvGJQvG27VsGWUr5E1ZMMniWymPxoTf4v7NuB7ffoDek3MP3DX&#10;5mrdScvEeF9BFltLn4VWeBfkVPtkkaN1oz48ZciMG2pp6Hz+cpikOKzjHenKIX963Noc/aftfJ/j&#10;IzYQak+01Ra/9F/00ieBbv6mLoLtG/BTTmDfWOF87a5d4YEW7h3I9kSxsT//elLWxtWM09K+9Amz&#10;x0LPxNMYWDvi97d5hfziGwO6KcSTlzY8/vrXv5a3J2Xopt/2ZwH0jw95VXRwxx/Tbn1MQz8ypo3b&#10;zf2x52HntFX8+yhnOBurCmjtd3OLm0L5y3jM05k27vAYWXw7T/WZ84hZm8t8wobVB7+O7Y8f6T15&#10;p3xfVhDq1DY40/eOHL4a/dCPDluWaOR3AT063WF4xJboN4vQ7BqeLeMgj37jJ2PSqQsz1pnzwz/l&#10;9PHj/DY0O9APLz51PTx2s/2uh/O12wbe+nno+H34SYenZnhdtvTtS5/5jf5Tt5e/UDXvGR7jS/YN&#10;LrvVJTIyXozO13z12LLyV9fxn3FdPqes9G8WeZWzMlH2XfxOPvri5QmKjjdOrN1jazZoHjdalSZl&#10;4sbXX/p03sQGm8KuMmz+7vgVL/6h4/gfDtwpe2qO/uxNnaC78YiM4PCpGKKndP4wdt4nTG00Kt/S&#10;Rq/yCg/05x5X4i95RfSVNKpp+3YRUXIkXmW4Okp/lItzdVfqpDuSW7+e88osr4OY9PIjF4z5PXoY&#10;Qts5fYk27LRlKXP2FV3MJf0OaED116ambPEAG6Nw2LRAzzsYq898YNYV+Jae43c6Df4e0b52PjQj&#10;RzmbV3Sd5ZTzbo4vfXmEd2/ODT4aPLr2VhkTp+q0zdeuCQS/87sUwJa59a2J+4nn5V9f50Jcr76r&#10;I5vN//QXq+PkibUTQ5GFrnOjBJL4owegc9dooofxfmmbM2HltJ6I7G1f8FqbdzMX3dpxyD85yGdf&#10;x97JXT5KmQzXV4TlHIwtk/fmjG+CKKP5vkp3fL66ovt6eayPj80lTP7qrJymroy/lnFtzEXxDv7m&#10;7XFsQJcn8OPLeajhoRtfP9ZvyQnuiWP+wPsuZ/m+diwefv4cx0WDmotdf5AQtuXtfDZuTyyEdtse&#10;stUNr8xuLEZ/fGlfnYObs9ZhNN7EkVLuHDrvc0jnZFR67z+mLNSPtYse07dpl6cPJmBtXl1cOwfT&#10;PvW0fJRNAbMvgD5l4st4bOocOziK1y8+h8eO05Zlb5x1EXz6fEhb5twbfLRLa9PqPqhwcTa/u73h&#10;CJv8tR8vv/gh8dt2rbE6fnuT8Rg8PO988QaTnmN8Y4N6baDLApttYwx9MOr/6UeG3k0n8/ATH7uh&#10;/yP6yKwPThy1fI4uy/t+vMu80g/t3TcX3lGxr91fAvgP1Sf1Jn/zLh7LX8ahW38hvvusNMFXr7qp&#10;HfsuPiPpi993vhDr1xwn/WqZXuWhrVUMEd3K56YnYM42G71RjL8Pm5VV/ZMOtBUdu8RQm7dNO1O+&#10;5jVlvlqu0SzsTx0RH2+zfmYMYB0s8678lAL72WEMWt1uPOjyQo/kwfe3dgx6dIlu7Nj4u7EpD9fy&#10;73AvG+dv8tN1j0KES7dbUjgtrBz5z3ovzmvHu1/k3+2JBiVZvYpbBYbTro81/5RJtYxPinvSBvvT&#10;7+dYc11eOYKRnpNzLe1Os/uD7RfiG6B8lJ92TDqobw6PKatpV6eNUlRoH75EQ3Xt6stUOQ8whiBv&#10;obrnwrEc/4n9D/yLw56Uh9lZ2I9TtpO4MHJi0rl328DlnA9vBLRK5Amds/B0iOq8Verm1DtP583K&#10;1yqI7hqApgJt+nRyp6NcvqGX73MvrKUZ/uFHyMErPlcemjr14dfiwtfgVhe0+ShkC8/72rCdqC8/&#10;+OAue+U3I1+CeAf45Oq8BAlee4dOOLQc7vagb2fZIEtVOcHW4IvuzcvCH9mbtjLZzXe7qXSl52Tt&#10;xG83DsKsm0nPdngV9B9atANoNXzAnVb3DvtZdzbyYeHQOK/vQutoot7rnN8XbhZHPuDDKZKJmbLr&#10;YNowAm0aewgpjsoNjUGkjcU74AuDf/ylF/YdyFXzmtWUpsJ7+lyZOZlFoUcdUJ5iBWg8vFbvPuh/&#10;9lHzis1Vx1e5ri6Vm/PjqyRmIT/WReGcdgB1uxl8hrHBLUAAN569RM9NYunkkcWLYH8/rr8rF5+K&#10;UfXS61EqlHdzPRvtSTp0aA1Yy6eTbHW2xSHrs9CB8KXq6Nb6Qk7085lySSwnzZ19q2uPKV5HPiJw&#10;cF/6kvDG1lTV6oIvFyyMu162J/LYv7By9xoNefvq6U3fcsTeYuBxc3QfgZvfTYCkvRhci03A9vx9&#10;9915hS8/5O/Fhl5k2wz88xYE1ScBoj0gZz7jj70eAY/veOK6QI8WGCjf7+Bjx8O/Q0JHfYBXPvtd&#10;X+D3hsmaNukUbtKlLez5HzZGz9MF/e28M3G2+fs2TxcZoK/MHtllcB9erlvuEasdzjpUgU7aKP3W&#10;25TftleX7MRQ70z2tEsWyDpQP/WmPKPyqmrS0jchJKGDkRzVHfJ9+uqmMNYOtp+Mzx6LDNNmd9M3&#10;bQHQnoKt09MGZxEzcsiysGHTlx59TWmO5JiwWViA30XgpJXPqX+jd8pO3Yt9/Z2mILSPiez6I/z/&#10;NOgML/WOPY3P2Ls2XXyCq/yaXn951V8WnbWX0Wn7jS6cRxU+bzoZdO+4IfbkFYlidH9eoErniz7w&#10;Wo5sOOeunS//Xgc/SY3HTpZyE9HGpbZ242xx6QyqT/uIEJ9raT4LcJde/cpF795UhmLKDQJtj/j9&#10;4Dp+Lb2/i5ZyTX+uDr7JQo7FF39aPm37M1R+5FSHiDO5KGx53nS7067O/xz/8DvES+eydSXHHWcR&#10;tU/gNP8V2TNR2vZgjoMWG1Jn7hvL63+8Iq3fymt10J5kT6Dyp67w4eClEU+pzvnic8md5/18cSyw&#10;Nfr4PeUFZ8da0umxuI50F5vS2dYxTPRSVmjnOGOq18qvRt2+lrek+/miqNP6RTf59GaTjJ2Beucz&#10;rwjjBzH7iBey6cqWBf4Ql+TwJX359wUkrS7NsbS3uwxj/YX6LG9sTz4f3fB2fItQPeniSc6HXvsy&#10;9WLbvKAE2LPlMXVR6mugTSlti2rpHpj4LKy96telI33Vs/pvMXPko6TT/yqXF7wSK9WTLcp9aC9c&#10;LPKnneRjZdc99tyYxK/wtdlDO8QbL8Nj0/b40K20FTjlKGdjl4pr810v2iTnMBme56KHsuP8MFj6&#10;zb/bJI0s/V4Xmp2n49xxjroBf/S4+a50wxuuzV9IbG57eMZJ20eQIx1cZdWrfN1sXJzLtINDh9Vb&#10;eW9+y6Rx+PB9cVNGa/fSOtaHyRO7gDx/i9P5S9hPvUqdC64xfHHjm24kxs7d/J0yeeimykqTD9QP&#10;v+cqzWehcvnjJJUmPtuNZ3jVKd5iL7/aHPzP//zPPgHczdQsJk2fpM4lDlMG2w+iJ27aU/T64PxG&#10;3o8/tt+2IbsbSKWNvnS4fFR8ryGe/hs/Zcmerff6fnYo/7Vt4mau5Q3P8bO8lSmdXLH34OEJo9nA&#10;bZREB7B6cRb9HmmPvI4DMn6j3+IsHh/zEz42cDbf0Uf5dpwUW8d/j3IirjixfY+jz4yHRqdpm+Vv&#10;XO3i5raDNt61+ZtfI/KFxoe9YH12LxPyfIAyAKPDI8abmK8Hv8EZWnEob25IuOOsbHjCkfzN374U&#10;79FrbuCQP3ERHxhf1obRwBPavZHkxP+Wd9PYH/wdbwzF4xtfN0xoc8S6mP/ll5//8lOeeDdv9/rN&#10;H374MQTHV3ziv3E0sYTb6k8210Lrom3bafVg6j7cLohCOtD4Tv4n/ahWK3jrz8X/d4/G86B8qvxw&#10;wHtB3vQxk7K6wBGfjuP/G436n8+H/jwH/q/3s3jHkrZ57SMnrJq2dQAOXgv8RR7fmK6Qr2xWZ8cd&#10;t7X+RC0y/N+hcsVX3nqytCNrbqwjwzXY4/B+6GKDEcxP68zbsNQxbYubDryC9Q53OdQRX2JLbMtj&#10;BzBv25spXZPvxlk/CbF1En5v7Enetnkdf6/Oofs2P0HWuZ9+M/ag6Wtk44w/0j5pfyYWtXtTTsjX&#10;n1ebmMQ/Ix/s5i+dzON4wznee2TbPpkr/TX4XPodVxmE8VV0+IM9Lo898k3zqxXS0OIB6HHyVyN+&#10;/pi0XUWBj/eb0KAyPl6QTjqc6pVzP8G2sGMkOlSPI2vzqwsd8nFQj7RVeK2OnZ/xJfnJa7nik3Py&#10;8QCr5/phZTwf1SFKj+yRWR6Hj7o0Y2S25e/I4PGN/3t9x6s4EcQXM1cZqSvD1dJsva/M2JTRdAIo&#10;MWM8lD/y1wZmRnzBsU/z5kQSeml949WN//Mr8uHVr6fclvdw/fR7nyDmDnTFP+VWVZJR3eng79RP&#10;+GD674mRjh3YR+eOI3IaXkuTk9Jcv+PKA8Wdcl05kKDu9TxxOWN8b34QW8qmm+voz3oTWbzVskv0&#10;Ou9fcJbXjs/2+uEfbeyM27RHfNGHN6KHLR5PO9zb4EvHTOaWF50j6rMAb3EXiUw69v/4gk6LZ3zR&#10;/BBs2tKys/UsCetHeZecsN38TSsPvj1j7MrKVTecqXEzgNyOv1fgZ47DWxxPvUdXOTf8rQebtDER&#10;8xMjbnqa8SBXd58gi36qrpvqwdrnOGU4nIwXyLP5uzLepH4ptfUtP4Gx/ZwfO99kvtj8c93NZzGu&#10;rPLXeVSpX34927e5q0Ov+TN9NGDnM+Bx97f8+/XYPIT1Fx1Ds7xOFS9bPrjD5i3uPe/5fP0S1pEf&#10;EfmauHlZjp+z+bX0yzZM/024+6AKPdHf8/dmKvJajjdceNuGc8+uu0Bx3vy+ZUzszPWNPKf/XPfe&#10;dHBD23jp7xXjcOYHL/l+elW/l8+W48TGjK6OEx1qZLARAEb00x3sVB7BK/7/TXh0WA/CceB0hNlO&#10;7iBhHV1dOD2Rdp8EoV6nbxA4gj32Yg04eU175csiSO1TzdfWDIadA40Em7sBFm8lp3KkLf4ld2Ud&#10;2uXhLm0LCRY990kqr021APjht3sDNArit6zKW21LTWM3kMcvK5ccFUr+LvJGuaSNruV1GGrO0Bl+&#10;aZS74KPUkwaF6vj1KbM0uDPBHr3u37sQvTps3trMTxcc2fUj2WlUqwO/Vu7I7vm9UoRFF1aOLcsP&#10;uxnA5RWgf3l5h9fiPB9Xr01fvW2ovWhUF+EcB++h3z0bT/7ymolOiuP/PlH3Nvg5Z283iI79aPnl&#10;0iW07YDxSfkpw/oArQFCjp08Hx+hU742QRfiwT19lP2V8s9PJo4eeOwBBsaM66AkYecuSmA4AT7a&#10;kMqRvvVD64xuMTqeiYzB5+KX6JWvfb10Jz3heYeLd2TX9sqKWso/H7b7NOaPj5Zmj+tTC7lpYo6u&#10;u4hlgOk2vdQDMmKDdd4FvOlfGRqCheB2oZDvI7f1LqdcdH9yGfq1gUnhANy+4tnAIvL8fiwZU7Zi&#10;RqxNnolD76BUT9Cl/dgJU+Mi8vtbKnyO//nU1uOzvp7Zef4i6AVE0otrsk0qp86PvfcFxhfI56KL&#10;yF3syqQ+nd22P/TRZlav4Na+yKveUWXTsbGBLN2Tv7twJx3N2uK69p109qS61ILqkJjrpDJ+guc3&#10;pG0O9jfccm5SbrL2JjtWbLIJmsalC7CdhOc13QZnG2e6u7C5oL5SH6MT3fnKR5u+IL3tYut9fJHX&#10;h4lr/N/lFWYWIdxM8/H9LOy4e5R9++pqsaF/sFiL14c/LEjMDQQ2f7toz0/+jh5BK9SenDUu+xuq&#10;s9HcJ9BO7OzrcOZV1wmHEKvHeC1P/YI2qRP35NMFj/LJtaeBO6kLjbZOG6f+5FJjdunld5fZ63en&#10;6a09wUP58uXUmXm7Rg0I75pCl/CqffHVTCSKUd9q+5SfO+wR8NN+YP2z8yt/5R0atHxAi05WJATo&#10;0Q3slOOHfNigXcv7+YM3bbzJ28c8odM+uI3T0n46OZ2cx7d4iSqFyu71JrBNVnRKut8/spiiPQL1&#10;fc84/yUEvdD25PS3i9F6GYRpQzb19eNu1Mr9Ok+XAz7krR6nmWh6PbiCi5cYi750B9oVC3noWgeT&#10;N7yWZ9HyNXJcPfrmu+z1ywN//KR+7lKTvOUz8ukxNzmmvLS/aa/opE2ddssd4/QcvnTbBf2ZUI7N&#10;Y8/wnk0Rk8F5Am7GNsNgJ6EjF0/yH2WlbJp60u66r19GT35Ahx4FvTZu2MHHg4OlhX/XjcfYmQRE&#10;n8DDt1Be4l3y1e+A67YL+tFAN0T1XKNQ0+5fQ69O3MvjjvE456faTofwu6vLzjsQx5pYmG9tiY0D&#10;aat/6FOA6oY25v7aJohDh0Ho86E/XcsXY3AuFveuA/yxORLhVZtSvfq1tqw/2Trnl7DD71PyBw39&#10;XsraPDb2hUlxM5Tac8ZfQzN84fvbNMf2tamD4sQHzsSEMh87zQ+GZuTD6dg0cZCztslytv+hz/QJ&#10;I6+v4FNW/R+e+PkDO5FdvZpGz5PfBfTopq3asQH+teeML3pe3Y0JZpBTGZGjzxe3aPDUDy1O6f6Y&#10;clAuG99o+FJfs7rClQ8aW8GR1j459c84g+38VZ3Tr5q7oIFX+8bk4uEhT3r7x+A6v+aI+piAV+Ba&#10;wPrh++/zatzvO2eUzoZ372aBN+wjY+NKHr35YfrKlkl1c7OFOjv9sfPd1CV78fB3Xf+E+TzFO/WY&#10;ffDA+tE4FU86GBusn8xvdwNldBp/ol0eM9bcMpBD9sbpxBo7yBrdRy/05DlG1SuP3gmf2oUXG4D0&#10;tUkcuUlx+Ypnekzb7Rz+2Ih+nqImf/yG3/iGDq5eypc3vGYMJr96OQkMbepH8Eavyd/0wbp/4zey&#10;4Nxh/Hi3cXhxA97KBgk85bJ2Dh1OYtpY0ybZxHc3r9MRov/j3LDYccRNNP67sQVv9FP+p3+If81d&#10;Pnw1G6B3nclbO7Z9md/KnfjZm7b9fMPG9c4r7nyWR/3WMc7k1t7I6Jtl6i99QnyY86WBSe/V1/na&#10;ROb8dq5Y57Pp55YWLmRdk3JOeOY/X2U6h54Gxxh42hxj6K1DiS1lEjnlxa8h382XckiaFrR88Q+v&#10;4iZzNpSiU/7+ODeU3eUvHj50dj0/i/Oo073xj+rsOG2Pc2NbZTl2T5vSuM/8g47LU7nV74f/5JA3&#10;NLEuvOdmtUNE2EVfGYlH85s73HWXbt7jRtjRKXqF5utv2GReNG3Ca/Q7tmmbUV3G9juu8/WPWDZX&#10;3zZNuakvG+Pb9izNxUfZ+Au9Ypyxx9RXNPXREPWcX9ZvjtYf+Bp910D4yCd5O9e/ZOGfdJ+yPNcv&#10;fIb234Cpt8MPGV44LE+t4Mqjl5+qAt0MyzUfrU7sNQdfWnhiOAgtP+mLG0fP/DP44KKBg0dTS0ps&#10;fXySymvLg/6vARp9zupXnCRedEmg69q2usEjv0Jzfukl4zOwPDa7vM6F89Wfz0Bt45ZGzIhS9/tm&#10;MGV79NI+3G/Q3TgbJuMh86jK35gI7R8d/7N1cFY/Zk0/XA7/sm3rg0bGKh8W+G7ecPz02+/hFjjh&#10;fwGmPVnClNctEsjfdeqrrQzq+Dzy4u7nNSgub9vgjRoNTfVpbJmn9FbWHDvuNM85PmXGcXVO0man&#10;jPahGRTaym/SPq0+2tP1/5bH3Wch7xh42oCMTdOmNU4ixNi4/ctNpZH98PvqQ0blRKcFcpoWnadW&#10;r52DtHpV19g3gRlq/vD1/xNUj/Djw+W7+vzLItjXtvOmJ2IOObG1fl275DXmzREPjjy+trGr7UCz&#10;dHRqFb34ZQwjhlJI81u052YueD698GEAAEAASURBVN0Qzvj+tv5XXVal4z/tu3lA35AS2cY2dNAO&#10;eZPJ1MmXXrDJJx/eZctLlBdXp1lpGn48tbTi6Q53XOlsK0QWQA/wAJ8rp81/BE3RP/t12EfeVVyV&#10;dW9rK4/vj/+XWeNnGZzELbPF+dxx/fev4t/5oFV22uHt1+VfY4L41vyJtz7hf8XQxJf8Z1+6N7/2&#10;34U+ne+YfO2oAw/O3ZdPZNelOALo163DK34OzAbwQZBwN8R5F3ktlJ1A6eTpMJ0O7QTKch8mvgst&#10;t36NEtWCM0b+dcS/d1OF6t6pbzCLx33S7XLGHTcyNv2ygRCyRpUwyMnKdZJ/DfZC6YI/6o5dV14q&#10;/C5y7B3ifHPBXb7EY+BMjh/2yqLnVqBL15KcBhsSjLsK5d+MF1+s6yZpUt//mcl3GjdgUeHd23d/&#10;+S2vaF0gl/n1r7g4jYV8egjsCe50RJ3UmwBWEyjFWbz0UvkPN0oeW4sEr1JUFBE+RmzZLM4e95Wp&#10;6w/pXTTCkz5nELP45XN4kqMz7zExKdjJXFkaenCp5yS0h7xl4FwjyK4tC/T7SW7PV/7zkS8N1LtR&#10;lcx3+e2id39+200dtv32fu5gpOPCynFtABFvN7c4VEy6oY7GoROgm258fsxYdtdR3jVRhvQKyO9T&#10;tOFNj/WV9OE9fmDXNSGpRg9mWPeVzGIkyeV5+N7F3s8f1J+e4TID09F5fa9sti24++zO4bL3JMK7&#10;cFeBU+BzmDogaxvHkirz1AfLmnHK5ZcEYwaRFk9aIlNHtH+H9/oPD3JrSxYZnctTpuKw503L4lTu&#10;2o6E8vJKPXkGeomiq/xaFvHvtIs2M8MjZQK3cR5JPUYXaT7gHMYGtuR1hzsZLsJnvqp79HP0Wdjz&#10;Ocq7cvakOiunj914nLiS6ecCVrZ4wcOA3LGxGv2+6asjh1VSe6INW5vYKH31GMz4Gq7/FsWn+YvX&#10;o76Ff6PjbFwoqywgtC6Ve9s7Y59t9+CLrVn8VFrj35ZH0vfNCKsXLtrOwmmDuqj25zw1Q5a+Rh+H&#10;FzrXNlQ3xtHWN2GjHFdmebLBa7FT7nLAvc62/kQHfSTdOzAtzcRMkEtjMdnmKdkWprrIER9vH1K+&#10;ES7ebaBbzPY7hF/lN84viO5+a35ebzOLnPVQbRT39B8dL5qcNC1s6qsTt+1/gyuvEvgl/vN79vli&#10;ZFm0b0p/6waF1V8Gl19lUJ9OvSDjhf+OfHIaq4kFijpvWcQX1SFp+e95BZMhxqLvbv76ncTff4dE&#10;tsxHzC9NB9aH16bdj6uzNOf1Tc73WCXuBOe85Vz9JmEWDZMQEGML0zKHX2JhYXmvbHkWXqVPnkWn&#10;+CRl/wwzURB7A3e/L185z7aoPyPPYpdFTn2y+PcU7DeNr+H4+L7zm9SxYfQcH+3ExVNWd/zt85eb&#10;344Dd9+we9uB3377pT7qQPwqh/XZ1NPSn8VMeo/s8fX1ir68NixSUqfUncGxcGySB9qeJJbR0vd9&#10;Xgv1VRzCNx3D9FjU8zUxMbbBGd/KFJ+uAfZ4bF9294XzlgdERD08bOq1enCDrTNTZikvE1zCQl/f&#10;9jjl96cn3m98xzbjIX0bpvIfMXMTc52unE1YfntNvbV10/ZY2mSOeuxTpyPT37Z306qcNI4baos/&#10;CKdcxjfLl60LNjHWJ9NmTn+0G5cWwhe2r6seK/fGa/GiZH0kDrswkAy2sOPhDzb4VM2eb976SF59&#10;fuzVRnXMdu5iw2+huIyOzD+z+DW8R8a9/xl8ukzZbv1Z/Fn4FzOJB092WQgR8HmyX3+Czvh9dXS9&#10;vB66bFwyYFKjyWV78c/177/lCaqMg/DcN4ukhe9YSVe4YylcpJOLHkRy2/fVRVrPk925CZyjn3bJ&#10;R/8++BtHUTD40vqJ/4oHP+ffffWubz/RN6CdsUt48HP8vbq0n0n/7WhT1A1Wp5L0dbNuEgbtc70V&#10;JfyVmU1Um8v/x3/5L3/564//URw30cjn77nBZ8Y3ZJlvWhReufsEld+s/fZb7cT4Bm+6aDfwAWP3&#10;lONe44MWncWsjXd08GtXcN5kI8piRW07uvHJS1jZQ6fwx68vsfaKbPlryx7lkytmpp4P37bxx66W&#10;UcaR6oSyfm4fXfuos/fft10fTFtm89frvB+v6KbD6BFBgUfb/YhzumkrtS1bJ4r89LVlIPm+UHxH&#10;u8afETe+Wrlj8+CObGWkjRodp11XJkvHJza2tn/nL/YBN7ClVIqbCEjKlI0Yv0PMjz8jL7Tk4K2P&#10;gNf5SXjsxt/ExrT/61d8F0qbscaskSiLqY/s2Dhue3N0EOtkq1vx8CW/15z5BPDL9Cm9l2yIPGVU&#10;v+Vi13foxU9Lrk/vODWEbPZUXGMg5+b4K7lpwcFvQdrVb+Qc735CtfhJ6eL46TLqImlAm7KA7/Db&#10;2MX7y/1r2Ry/rjyxtjFKN/Vj80a/kYn3tiV9ovvIarlqW49uq//qvPritTBrhRvDE5Obdz8++tDx&#10;NZ7VMXqubo7zRLD2cdrNF7LiZ3/+/UbpvkmJHHj1Ydq8t7HHuk1tDw1gm7I379He/fDD960j4ws/&#10;6TG+2/GFG16eZYdheUrXfi+4xn/qyejS66SDnT/Kt6Yk9rvBR7fgwMJj5T0iY3y1ZYjX4jj/EpAP&#10;0PZzzk/iZYfre6zt+fRTo391W12PnsoT7uKXb77G2yN3eW/a4ji+Oz/h4Bz/rrVFZ3rT964/nAJb&#10;qHTrf4NcHYyPeo425+2Hc74w7T79Eie+I/OfAT3gYbN1/7g15Xf8epOB39aV+iwiapupkad3j1xz&#10;u7t+rf8Z48ivxuE5m8Zz40aYjB4EPMmTNDL0SdPWSluac1r9t02UZgO348q1g+zw/somZ+T9kTHg&#10;l2Dr/eLUXuXXn26IuanXC7Uq8QJWfXVffZincdNX+4vcuUFd+vR3Fw+6LXES4d6vhzfv4aW/E0cT&#10;244d/+nLQrcgvTxy0vYJTeY+TdMeBHHx2ftN1pb2OrPeZIrTw+/wUh++ie67p3GNI5Kub20fHR2W&#10;z0OXMLjB+OwhXxYfNT3n2j6w/Jdf26/wf3MbK4bsBcDVtwo25+vH5QF/9xvI3PTSnb7B+KfpwYWz&#10;4Hx13LTXjnDIXUq8Vg82aX86l3/pFgrH51OeGYrlZo/HPG3KWNnnDQ55wyLY9rx0biytxBmb2Pxl&#10;57Y105bZI3mKfYFS/Y4l5zpF2na89IkXOOOrm9JwD8zahJhJvT5vR9y8S08J4YP3vwIv8G6y8ADb&#10;Xo3dw5GOfUvALV/OHWcwP/89dj7qcwrvKr/yObo8ynT8cI+NS95Nb/j+PrSh/7z813Je5X0QV99n&#10;Om7avHvkUml1f6bh2+p5dGW7NnzbApa6MeFR8p9w6NhM6q43rA7S9g0gzj8HuPPf6oje+fL5xqC3&#10;F2mkFq6BpoFhIqcxdmK9jMIAGOdyTOGkncNJSgFZQAqQUUXORsBErgCeCG7+xWwCxhNhFhkKR711&#10;KDrnrVR4H/5wr7t1nAePipd1R986QfpN4fLYmpA8+hqAdYCcDnA3JslEZ5OVfav7DojrsWOLAvD0&#10;mSe7AHFdFE26QeYCfg2FoyiewNNthXM9F2MXVE+wLtDFE1vgu6++S+s2gx68mHX5IPnVOZVHMNKJ&#10;/A5ATwfchv80LqtLacJrXl0RH9iQQByo/seG++LKlR8cfuHTVoKcf51Y2A6kTPDxh0+CSxm/lH2w&#10;6Cr4jkXwdTQGE9t5VteWE7ThWeqc1xlo4+KNdXlcrGx9NLRbzmt3Ccrk8dXOJIR0AI7wXdaOo+OD&#10;4vie8IA72EobGoMcgD6pGRy8bN3hSQf4dxP28Gmi9Pplr8JrBx7huWAQXbykeQ3xHdZW6PCmrFJq&#10;OQcdo970Qt/tzOT3NztTZxfwiCf38tXjyp9G8VNck7D6MXzXdozoBtyRunLWksVjmjuuSn+3MwS9&#10;y1zezZYyTB4f0MefGDfp8zoy8FU2HC4IXsuuCTfd8ZCWY8PMdU4n1h544pt9g/pIx9P4SRkZ6KIF&#10;lx03WyZWg3BkDCbcEuQYb+TCZyeYi+PYyWiKTGTpC2ayjWawlhYGXjsAcV7b+InsHPt0awZK5SET&#10;/zMQ/Bh869L43cFlOF/pj/gbn7EPPPQYanhAWTt3J9YsTieNrbHFJuUCem2EMqAfoDMaZW3A/ZqM&#10;qd+Hiwll/oTMB/anNriOpv0T/1ufyyuy8K1NGUQqVOnA07jvf+M3i85noTELS/oUKMwzWcWZDIDP&#10;9qd4gW++9orwhw+L6+7WbK7BJ799ZWyu7cpBW8kXIfw1ix0LdEMDOkl8M4NjOtWG5PHrt0lHPxui&#10;s1DdCQuV+JdCtYP9KZftokL/ZxbT7n7GxyA+Aiqj/gk9XbV/Uy6xL+fu/Kfe9i9tk+BJ9Lnpz2+A&#10;7XdQ5itfbM0EwkIXPHU99iRdufPlLPigSaQlgPvUdAbmYO4uTvl2cqDNCD/nJ6bqs1N+tatUU1Yt&#10;0mFT/VdfdmwZONYPOe5bA7CYG3OYmwlQW+TD+Bzu9fzqDyZcilH74zdQHflOpI3LLv/Ig6sOe2q8&#10;dT6YKbKA+uQOyOmzapVyl1OantZ/czbfYmb5avucL+zpYVM+jY1FuB3pMnrd6R9G3vneyFJW49/J&#10;f9BGWOXVN6tAC+lO/el563d8KU6UVfuN+gtv+oz/bAjgvX6iO9/NApF2YdreTyU8UtYmtCvHb7iC&#10;R17OE4ekqzNjyqkjxZyvbVMa55e9L/NcWUCg2/glPs/NDvcqtf4a25RJYvbfmJRtTI3kfJ8g2PrA&#10;zsq4lYW8tXdVn1i4uPRk3B2fb2CV/SnzJFPT2Bw86zH2TPpr5pC/OpRBeWz8T5mQT/RDR5gTt87Q&#10;r1w4K3N4b76ye/BAB6QB+nurhZv63qSOgq+z6V6ZSVue0rVP2oZp95Rj4jP9UttudKnP+kY0o8PH&#10;zlXQ0jtSi/N1Fj7aTr7VLoi1UQaN9rxFlSRy7rDlpg72bSHBh0Ne9eS+ceFFht/mi9VWqaI96usR&#10;X5rFLT944V2dck6/gkPkSLcBpm72p460/cFRj0MYlJsM9Pnrmx7i39qa/iBoPWfHpMX+7HuSq+8h&#10;o3mh5TM21C/KK/UKrM6rHxofevztb/9nNxE8/esJNb+Nat444x3thxvZlPfEEjr8KotdaWNs3tjI&#10;N5cF/c3TUzYrU/rSrD5rExvrMN/HLin8hie6P/IktevlJ80HTB9cJr2GM/X11O2TJX1lkzfnJSnf&#10;+i2Xi6fcT4kepAfuFZOx031k4gZdY2jQyn/0mPZU8vgP7sTvlgUfdJzYcs645PiPjuV7rvFwvbDt&#10;vnrOD5v3OE7cqIPdsAyhOmqchfczbNoed3wjVpTFlv/oNxu+r+k448wZ96DTL8+4WB2eODE2fpub&#10;BVfX1QW/kc/2Gb92LEZ3b6pRfwJrey9UuMIch8fEk75TPNPZhgJ5aJ1fvI5Pd0Pa4hdQJmD59eJ8&#10;QRk976lFjp4zfkl1ObRTF2Hu643pNdcPnbWDW9fw/nhbBF5Ze0Rrg7Jjabixz5txxCYc6a7XNUvX&#10;fInRf+eH8ujs+Ogzhgc5W0YzLgjhuKWyxL52AP3iDr/pL5p4eCwfMVB9lk/LZPwBx7jSz0CJERv+&#10;C/KWR1TtubhyIzu7Zr41fMxD7vVoeEweG/ERB+i7Bkd/Ms9i/sbcyt5jPFSf0t9P0IzPxv97o37t&#10;j/y3aRfJaNmkveqT/+wLrbUF9cuna3ZJ23hbG7VxvNo2uO2wq7EbTm8gO3acjB5KE37HvZOV76Hu&#10;Zc63Hw4W3PKJf3LswnHSej7o1fmc9gCfHV+C9Q2cxURXvV6h1za94BkfFv/gvuCRtPWf9LW1+PRK&#10;fXjWEe+V79i5zJHpdZfNMw6wXt32dOKl13fdnNdtq9G0q/y4gBcgk55iQJIy7sZH0hdnae5HnKpv&#10;LHv4ZHjuxgl8PNK6Pxxw0uR1AzX5lUNeYh3iUa39ADz1oXHd80i+2SF/gR6dK58NW+3Vo00Y3bRr&#10;2h5yqpezFZjzaWfGNm/G23aHDPxnDKNuht+NTv4zTD82qVDj4tF9VHlGv8ZEmzFzmQfy5QN17RQ9&#10;XOnKsMPUXDduZEi7wdqp31/d+8rogzPrMaNiffyafUnrnzxt0gs9wlYZhB9Z1qTF1V2N+S3Zx7gW&#10;nj9lLG7apSVt+5/qGn7b7t/MeXkadfB5DWack5zwVQar/7en6a78av2Sh7Jeny/rlVG9w+9LsP6G&#10;cz/fevMl2uYJdXrFp2Dr2R6beL427S5nx9iLVzvxEj9JXN+uX+Ctb5zPk79j4xVTByfdxqfwpOeM&#10;qcT9BIk+xVooGdag6SdrNrHHxjvTy6bgz+t/R5ctg46Pjkw2LNQHuV48Q5ktx735fXEdxSc94CzN&#10;yr7nb5608fOnOsu7gE7Rb+YoL3HRe6vdwnFRL1cO+9hNl0172BGdb/uWy+dLxzstvDPEKwl9xqbD&#10;Idd9BiVHLs5IoBnO4Wk76dVPo+lB54y+F7/Q6I8uG8l66Y5D/PJgnL5wj9VJe7mHuHj3432+I331&#10;ifhC4vF04DdlZ7BloItgOmnGAIFMb3ngHiSbdmUm/xK4/NGJiTo1Lj2VoQodrcqzjg1e/rYSr6M1&#10;9D0PzvAf7dYoCh4xPcI99vaa3nSE07wQ4uPDYeUZAsfeeX5ab3KLlxZax0YvC7BNq33lnIItcXmT&#10;M6/N9CqgvCrs3XcZdH7bhXybwgbBQYkutJkja9rYRxdyosYs6jmBQ/f6wG9kZMM3ydIsDPya38yg&#10;j4ngd+9OA5NA1YnvgPlYXrwOYEM7nWfK9siooHzRZTuir87rnHbRl5z18+LvsToybIHOrrWDqUcm&#10;UfT5Kk/O1H/h5Qh6DF47n5BIXhw82FK/Rboqia3mvAMVZRS+BiczkEsFWtnlPgRbmRr/TSd7dDAh&#10;YLPj/Q5OaBavnuERF3P3qLvm+luttW/svtu2McauXRC/Bp/RgS1s0lmA2axNgkTX50hf/wDNa9AG&#10;7Oi8OoxDh99X2XTadLadn3HtU690cpfk/sYtfb9OuaWGVFR9kQELfh0M0j3n9Gt55Rrtl+BNnkAj&#10;p3d2ngWjlnEavm4uZ4JpkRvfFxvirvN5cza62L92oK+P+MkGRY698zOK0L1P9Cbdhrv6uDB5x6En&#10;EU94bffYlb87uElFL7Ky8ejv9sANrfKtLkk3GOjgnE+S5+m7n376qez6OxWhGdyRsP5N8hULIasN&#10;/DWvDZoYueukHrD5zmvzkxNgQ87wCsNZ0EAyC0KdcLd9GWzy5Q0/8bIdn3Q4vPLwi3Lr65zTcf/e&#10;BQJdJ33gB72VNuf5++AO08RQb95Al087WniBx+80PfjzKz8U5bRr/PH+3PzitdrdJPOK5cQ03749&#10;+t83WPFxh3gq9QgL3h2a/9v7+ohPvMZ/6KMjX33I4D5l2UWNw0P5f8OGxIUBo1d0s8ETw/V1tFb/&#10;f+2rEv/o0z02jeHv3extq2OfNvx95N+BTgv43Qelm944i2zwpwWqnNevp0yd+xuYON1+QJp8i828&#10;0Vdo59i2ID5Gt/2vNH5ozOMp7gKlzzXdPiSt12TngxbNxii5bFJ+Yqj9T2kTZ1HAIJvMS2d9KwhN&#10;+wdPVcWf6spz3wWNL0BYNmbCKifOH37Em06O0tkFqlf003w25pMGZ/KmzVr8ThwTC1ffIR7IwDN/&#10;sfiiLQ/iK6/sDs+HTqsfn3md+Ydslm782GDQN4y/yyjn1ao+Hw2Hr7pIvn6AHxfaROTab6iNTcfH&#10;wcdr4mrw5xWIsSH1VHofXnMe3dL4Lcse6dR266SqG8oYzGL6LC5b8P3jj9+umL8Vx7qtNB+vO3dH&#10;P4nbFll4/CMLfJNGVzrtxBqeycOp2z1oN5SvD520fWNvgvj4c3jgCXfLYa6H1z1N+ixK6yOKVZr1&#10;KRnzdJS+wNNDs9BOvqfmvOJN3f86m3HoO+7DJiDmxp653jT6uyFJ+//uzOBXp459xF7A74Dx+Wch&#10;ts+YsMFTX1y4yQMtSzeUxNf1VZLjtUtPC8UddyVo6DA+t5A6PFvPL6bPJykfN8aEZzhemeIVL/ZX&#10;vjI62fhKB0GJ7Ll2XnDyAl/8Bw4/p6ub8y7AO0kAbJvkauWZgK4+3S89eRtDizflPXR7fueTnPAU&#10;d01NPQrXQzx+fdgPY+2/L65Lf4bq31ezx9/xjbHHxsKUAMnDL9/CvGOpOi8+cdPSjtH+/NPP0tBT&#10;zIgxv8n5S30sDtt2xx/mMVP3H+WtnrFj0o0rxDOfjhar01UfjyFumFH28O70J7v9T32hFNTbU/aM&#10;gi++l+drflS3pIPS3/2jT884s/fhpj0iZ3iMzst/6cksj/SpZNJl58/mXkObn/U4T6WRqT2UXh2P&#10;zt1MiL3w0HWMKI7bTg7+bMrNBjV6G0H6yN/z9DBe6895QpQkdWHshGte6PfFv80Y6EP6SO1t/dh6&#10;MHbyuSfYPn6cNmLa6tN2JJa23Tbf29flk0MfeeR8m7nsbt7JMz5yA4K5rbHVvPbW2JddMLai5iy6&#10;bP8sHV/R6rhx47y+5u+22SNfHRaHFoCmTVC3VvfQi+HExsgYfvXboFQG3hbgZ6638Qt32jr4qwec&#10;8ZU2dWJq/DkMO84Mv9GLP0e2J6Lj5qQnfmPvwB5dsXmuZYfFiZmpY+MTeHDqQBfFm+P4a+WqD84f&#10;c3VvoIH/8Cn7lIsYE3+6CHRiiR3KSpn/lqfvv/9+5kdjKx1G19WlfMPb3ExbOT9ZMmXm5tX7mHD0&#10;Wn3HlokjNzRM/aHTxPS0P8Y8C3s6ukyq8UHLmn357PjjTjdjmcFffxa3PpnY33RY+E8bJ6amL9v2&#10;af0w/hxbhvP42PmdlycYgXZOW+2GHfk2BnvzyYes31SPR9nyrXLg6/2JKuPTGFhei0kXvBwBmtVv&#10;05ofPtP24Rzq/G9c90nn8GixHlcrJ/nK4X1iAC91ffvd5tNnFan0z3+NvW70VIeHSJqy/iPtBPvJ&#10;WFsc9ccLbZdyId1H/KJ13jod2tUNzWzAjJyty9I/fnzfudiW6Teh++5dntazk5TzQnia+9gYHl+e&#10;doG9BzouqczUleBHkfqLLID/jMO2PKa9bpngn7q2emlTyG4e4uSzC6e7fbKKAzd/pkE0njmBs8f4&#10;a/Q+9iD8Amw9gLI64Lk8pj15lA+dzEkWvzcpwz9tb9MPr/HTlJF4wrN9yuGPF7r7OChI5b3lanwy&#10;a6SjQ/GDEtL6xxh4xm3xyQlIfAv4H1mu66ujJz02DmpTcHsMj2Ner+92DdPHN02XRipZq8NitbTu&#10;OrReP/rqxsoZ06QFjU7aHroMB6/BX8D/GSS1rTgyZo6tLUwfEEMe86eXlGhmvDA876zJXru+TRtA&#10;GdeAP6bPnBt2jH++BCsH+Y4Busnt4aEINYZan1XGkbPyfr/9BjRRfqO3uoknZXl02w37bdceOp12&#10;hKzrNDb3enyAH3/RxVzN0fW1GXuYJZpyNkway8Hz82Vuajc0afmH16N90Hboi9WnI7zWRh63xQb7&#10;C2LghEVtq27BnzeTjN+pgMfzfOCUnuzA2NVTZNHlXj4Ti3Kj7ArM1eotZ2Fj7V5H0C/Ip8+2edK3&#10;zAbn0V5WrUO7spb/8vvcEc9n3I2XuDJc6fTw0Z2PPD+95jj6Ok45KBfQNcPIAI2rnPcvR+2AmDGu&#10;qR8PXpgUXx7eC3f7yyucrBl6IMAYuXzS71vL9uaQtoWJA7j6xfvG7J33ne/KW3v0g18C7SjAA+3K&#10;Wpq5GWGuVv720Yvz2vG5TF7DkcZV3Eauv/Xp2vF1/LG2vEk/vBvum8a+Z73wKOCJ+RfgNT0v+hvd&#10;ymvSKV+HnRsbV057yaZon/rjzzjxArosrVx4DY8TI/yAZ/5GzkX52ZM+YLr4wbrsOXI+S3gyLvwb&#10;7T3tq//2f/+3PwW3htMg1WYlBIHrCSoThJRbHa1RhHd3OlxBJs2kwtHkoTxyfd8spNPSOu659FVq&#10;01fOY+JapAsPTRj0YBBlkR2N37wUNKPXbODphDTqM3iYghnyGYgr2OJngNoFifA1sdV4zER2nuCF&#10;Q78dFOFhou16Jz6LMx3Im+briNHJy1f15nPBs/hrN57SdgD0Nq9x1om/qMjJFxgmBz/mtWC//frL&#10;X37JxyLx1ym3d9kA8ZnfX0zHlkGSuyaXBz+5I1Pl/+kf/+hAYfw96lVPigQ2wFVeIHhHvwliGxzK&#10;gT1sKA79pkfsZrcY0pEAfoHfTk8lutn6aJzFxvhMOUgXR3f9J9ZO5QuPhcfZpJiAt3yOnmHWjBmA&#10;p3yiG5vEyA4Kd0GAtYAudJhJUJOiz/5Wp7506N1darOQiMuHuXDus2XMDv5hk8WfBXSJ0jY6cFy/&#10;ywRlF+lsqr2NHeJJLNPzNcBjIV7c0+t4z98ncMkC9zyNnAH+c1oRDwHfdvPmtAHKdvPZYANdPt+s&#10;DPVtfyuXbTY4+N+fCYlYXFDO6JTN+lHe+rLygiAPj8l75G/MLM396PyZ/+ZPHf9LF0CblvgW6/CB&#10;u7fUwesOHUqC6G9zZict+4rzm1umjFdXbc+W49Iq32NT28+kd0MzriVGeaBh27fnFVPKquJVr9BP&#10;Z+X1fZ6CnYFj6310m8WNqa99vV/i20Lhbk7c/Y+na/z4nF5AnZD+ziZr/OB1z+t/urbjJivn2y40&#10;DqIzoIM246ef0v6EV2+0SXuEPVt6A0XqnDYMtLyrwzmfTqkb6HTrk7fhZ8EXtIMOMzfE/PDDD9dC&#10;8q+//Jo2Pb9rG9y3ef323//n32fCb2AWXdfvZZIvcpVxF2mP/eqe/gS42cPmX1/lzifpe9o2hVch&#10;OpRnyox/+sTgGNlsOnQxKHR4WuBV5gYc27ZyCh7amQ4IIq+T9PB8mwmiVzGLV7/XJn1B7P3w4w+N&#10;ky6ieNog0A2n4L9mr/z6OrYCOmz5NSFfo0uiMKK8ik2bDof+FrnE5fKgm/OJIa1Ryri+QM+eLCzl&#10;T3vMx01LXWeP2B1fj/0jZ24K0K57vaV+jk/3RgELbvpifCxuiUO8aocySfr7+Kljhhz1L3PDwNd5&#10;Xf/7briP/lN+v5iAHl9I1w7pB/haG/Db+7xCmB2tj4mD9LXw1Ll4+i9///vfawf5Sqb2Jks/rdxt&#10;5ElfH+NFRzycGv+A5kePDkR5scUzsSm/dHvE8ICn8he6WLUX52gD2FjA71ErIzA3LLAlv6GdJ8/u&#10;MbXtDLyxG/+JleMmWRfQu217jJk2ZGIFrT7VK/AtKOx4AKE8Yx6T8fsr4MbHs5Gx8bL+Qbdjhrsc&#10;cb+w+TOeSBmmLFsuHN1SWEzHR3sHX/NqAje2zo0j6C2Qa9fA1JXHooun8xb45l7GFZnMHRfBW/3m&#10;3Lf88ZPzLePlA198T14P/dpyeOBNu71jRvUFaAf6VptT7h1TxO+A7tpoPmd/J6tHaX1b61Xo3v8+&#10;P3FRole+tk4jpT+d7uWz6XsM0oNLcOv7xLC4E/v0Qr9+4YNC6PyB9RNa7Pij470Tp/D4XR5f4FdY&#10;xx0dyGj7hW7zBpOQyvnYV/zPWJ4MPmvbHFp1eNtY/lOfxDo7zK3ES+clq6P+Iz6lv/GhMVM3CcRf&#10;ztkqnw9nTJUn9MLHz47oZ2ezIL83n5va9EHKTr+Oxqd9GPrYMLExc7aZq+gPHjG/dXbKT/0c364v&#10;tantwxsjbJvPlrF8dmqnxRhoDOW4Nqq7e4MRui03uo1+U5bo+Gn1rP1JW3v5gDzlqs+TDuD9+MOP&#10;LYf6+ZRJM88XXfC//BMa85VtV6TjzWkdl0RnvPA2fpm2fv05+tJDXRJG3+cVomJsbSCWHVsWQW1/&#10;oh/Vr0y+8fH0lfo3fPB0Mv1Cro6/NiamPB599ebvEYeB8S272CCfbj65jB+Gx9Cxc2IH7cieNPqL&#10;zZ9/yfitETVtGT5o8R7f6dPFz/gM/61vQStM2tTjtU/G6ogX3VZfsQhv9VmZ8OnV8gq9fGn00VYr&#10;E3nGFcq3fZ84Lf+NuTluGt71fnisXZP3qIvzythtN6XPHAGddhIdcJw2if7Djy6//PJz/K8vnE0n&#10;Y1QGe/2s8cnoMP4g65fk68uNW+SvrvjD1eexT3sPZ+Q+9J9y4e+1mW7jz/Xt6rm84T7gYc/My9kz&#10;/bKxxKx34JmPMkgbwc4tFzp2TSA2my9XRsZKbHb+DPvKZXb0N3tzJEN/3Jvo3ZyUa0Aengv7hoy9&#10;JkP8abvIEsN3/8Bbm+d47IjMxVte8rU1LUvtY1Tv2D/pE59eAZxN1L7SffyzazJo8esGQHxP7+lr&#10;h3uyW8Yry/E+Dtv0ne/QAeC5VT0aJz5m/L348ulmnC5fLGx9fJS9eXj8e151jWbxncubvtjvkE98&#10;iTebxeZWrWenfSCrfrzFD7n4iDHjaPn5qi70XN84R/8MdC7P6IHHvc3a8Z56B6/zkxMbeNGzNtRu&#10;8978RMi4rv5YvcgcvK3Lo9fqkkjtqQ39oRlf7nhsxrOZv574cm3srx2iu77fOOo1+8JwxVzHysiV&#10;I6jPctQO4MluOuHJbnjre/hLt8eV0bYw9PTT1ls/xRtPvsrpBfLbz4T//F5y5u//+PuLssP/khHK&#10;rfOY3PMWR3sNbmJaHItrXANYzZ5Np78/MBuS1hiVwYwR1Tu8x4bhXpnrv1P+yoSRE08PvAs3eVNH&#10;jOvVURs3I0f6a+WnTFo+67zINF6b+j06ox3dxU9P2xaYhynH4qf93nGP9q1tRNvZ6Qs21lZXx7aL&#10;ads6F6FfynGhHgsOeauLtvVLELUvn9MlSlzo4kH9c6TztsEE0MXfpSNGgeqa48bvXjfzf+GLv+7A&#10;trbHR4f188rpEdIBOn4J1j44zqeNnPGSONDeY4evWJgY1VaPr6Q/ZAcvf/d2XPs/+WIkeekTyRk6&#10;5XyvGZ9qWt+fOFtZjo3ZxIHx8HNs63/bHnXM8d2VX/ro4G/K01j45QMIzxpo355hy1b6nf6u6x3n&#10;mf7fue5+VfRdYMOC8+2fHmknfg/eCctmnyrZ9mDxu/6ai/owXgH10KFX/vZXlLf6ueJbJPkyPltQ&#10;rs/Qtb7gdW3hlCMmvWk8x7tc+q2+q8M+JPbMd6+tUV0+OcqtjnhYfykkEW9p4KLJ+epw3ywuUr60&#10;I1+CWTN56A13ZfT8KPMcDyvf0TyrsnO+9ohvYzhjjoV1XxTepNJeF+fkLl99rX2h8XfFwMH9LWM3&#10;0NxlC/fIUOZfAnWNrpeMpYstbFs+n+Oxfvhc/vSvwwtOWB54vRxZok3xIfubNhSsZpQ/Dc7NJgNM&#10;6QABhfazaTepzbvSc3JvINeYpXckf5R6dER8tDiNR7as3BOgo9MW5ZaM4BqoY6uvtIfOq4P84oSv&#10;SijddYMtOmmI3f0uQCzGGPRyA//QGb7OQAe3kwmSq3dovNvfn04RX/SeDF45DQq2h0eyC8tTULUz&#10;SYPBTjzGT0E/FRpPd5C/zwK1vL/97W+zGZCBD7k2Jrz+xtM7C7XBRZw0A5mcH+EC1WLNPnH2bRoG&#10;jef4eTlwASfomNhK/dFxBkWPwTKpwsgku7aEf/2bQZlBHV3Mk8lkvrw8CvgQ5CwCtjOUX5yDy1ck&#10;bAM6+cPHZlCchkMnYJUVeps004Gr9FMxu1jHDmVWefg+QPrevY0WdJCZie7X34zPyHa3mNdffcgj&#10;tNO5zoLD6oxudHY2IK+v044H1DLg+DF1rov11Sd0OmX25ujVefWtGElB9gmvm8rS7vB8fc8jywbs&#10;wn1xPwI3eXQ6fMV/8aL7M9BxUyd+1a1ZGIGLpGawI08HyLmeqIxRK7J8gmzDu5vfx+8rb8o6zA5D&#10;+PXPItyO6/89lubks2X5o3+Ub+qHck/+DmBLH3mXv4JP/AXnAg1ox/AC4cJ8nNA7g4fVnwxPTHZz&#10;N/7m54m/pIcKb2X2/7F2LkyS3Ehy3nmQnFnumVY/Uqa/L5kdh5y3/HMPR0Zl9/Tw7BTdVZkJxBuB&#10;ABL5KF+018RD2dV9H8f1NwJoAPKB4wdVOumwWrRp25W2Ii/RrxL/tJXOH43TRTnyQvTLokZ15a4s&#10;+ubnLxDnJMP9Qn3YF/cdw8mT0AS6pa1jtxeMxk+++2vK2+8vWnEgoYx/cytV2gA7Co3h8vf4Iz+y&#10;EMAiBgsUzgHOxVqgff9P2S8O+Faf8pJ2uDULyppEs5jmsXD8BR445En6+2vxBrpoUn16wo+JGXS1&#10;MC9evNIXPT78n//rBXwWwvE5PNGl8crWXhsf+pjcKWfQLewf1Tl/CZPxAXr7Qe3DAktt6WJRc0tj&#10;yzwX/y0b/QuU8yGfelFf+8RHwT+9INkZQ4NXXuiJvDv4pHHKbQN66HPsmn2O+3sojUliB1mRkRio&#10;POSwTz+kz9ZW+GTSJj29+BAbGEcYE/ERCweM+VwoZoHIslnoE0/40N6+AUSLP/iCTCxREztureiv&#10;cm40oN3pk7Q3J0G6BfS4wfqgnz53gOfLQHtf/ocXsFm1P1CunszmEYQc+zSuSCA+85hCDOmJQEg8&#10;Jm3aCtB2L3ZvxtVllz23z4JucfER8vn493PlL0RRHx1zAQ0+NB1j7SU/3EV6ABrHgOkppgWxK/wo&#10;cXuoXEUPED3gjy6auziPtl9q4qxXY4pYNOJFR2TPOVFxpGORhY72NgSXXWShA3CdQEen1mWbxU1a&#10;IJD+E50Rv4wVQnliI1UcdwFMJWjqcmI8Y4Tys/6kqG1hf9TSljg3E4s2v+FLgfuV+VU3oz35up8g&#10;olPEZcExYy5tQhvEJ2WCzgdq69BHP90ogqMFtoPt8KAeuMhsncv6RR03ut792Hq/zWTpULzKgN5+&#10;ra/Uw64chy9jK9oZV7HA70kmtiAWNe+B0r+QiUK3hevhTG6ZfBOZ2BR/u6/q3KPnF+h8+C430s4A&#10;9IwFtH1OGq8YcCzIj8iLjZzXRH9w+R1nvxrTnLKoa77SnxtgYyfaE/fXRThw6Bsdd6rHXhSO7dF9&#10;2I8OOpJfTC8+PGnhMVr8LUc6aYnXeZrx4PK72tTnZMGnHP3gEx8uP4n/r7rBlvMk20AMCo8+4z6P&#10;/tDqY3vlSnTn99+A+IrWDU75T6Xqoz940L3174SLDl+3fR2naTDOI5HTc0r45PzGHIdtxpKWILN6&#10;ZCwm5q7FZuY/1AcnW2gY6wLpe+wXr/xUYn2uY8ITXcnZGQe1c85r4dsP/LzvqJ74l93kU7c/LhQr&#10;kagMHcsbyksXfFII7/AtDjoSt+nvMM1x5TT/qBSmxo2d8TMLdPAtdJ8tfkTX7Gecgl9iLTTv3r13&#10;/faRDRND6HabxHexDf3Qm3ZwjEs3ytC/i9rYnrkO84v0TWKD83JwOzfZOmNHYyj8mR9c7YKeabvw&#10;ywWYHTPTX24+oX3QLcD2ijvKfKFVOvHKaPcVMMTjzZvomrLI7pSFjOe2OOMbnJ4C/gHFW1VDp6Dz&#10;/JdzbnxBPvS5vLb5k33qS0D9k3ZHV3yfT9rHWAcvdjbu0PnynxnOF+XwQaMC8YE+tDX65qbx0Ac3&#10;mNCC8+nr4wI745nz3Oj+iTcUDVhUD2br9aCWXWq0xPkDfbZsx6HUZuxBx57TRqeZj2G+RPtcQroW&#10;7Dfxa66qb6iXlUY7soaMXOr67cfh2fHr0MBn44VwtY3yBLRuvytWoY/+xEb8TV/hBtmGLWMY8xbo&#10;GwPQ3IF+E8gcovUbt7a2zn6ZBpK3pR79K3oUh+22cx8f3qNPj9HVvIWMzmhLWfLC6G6c9GdwyU98&#10;6Od7/eIuG/nwQpb+JYeSR4A+9ZGV3CcX+8I9AfIYW5VR/fdx9x8l/PwIyeUXXbDtoiMWyTMANuB/&#10;AB81f5feCCKmjr75swsoZrS+4E3XbPwgb+tSH6IeWliuEKxXK1uurW8QIFfARPX0TeLG44zar7Yk&#10;bi+7Wy4WB7Z/K1ecT3133P/noDmydfdtfs5FemmdynNVP5t+YWVuKG2kO3kGMH/FH6K5wIwuWiE5&#10;vgDH+mn7RGcqF+z6VXx2fUPl+LV5t5XH/y2gHbS/PdL+UZT7tnq6fM2DEwfk+qy30z5WQz5g/e6V&#10;cL8rv3LDFgCfB160OeV6rRDlOjzjmwn0Bb8HmlasreepwsNP+P3KtcxbdIO6H1CjfZhbdi2CtuK6&#10;RfoIYzP2oFHzhvOX9L9y4RK6dpsPVpF16fGmb1t2W5z/zjYXJe0o6R4/YAd+Q079l/mhJKm8kBDN&#10;MfZz7GG3OKKHB3/ADMnCS7lbsLggGPfijyweDnkCwrtDZIeW/QL684ceCqsHsB/La+shrM3jEIG7&#10;8LCrN53azuFFuZ+oF+FnrYsZRIoplw8O1xd3th72l7DbJi8STqVt/BGibGF+Uti43a/Mg+PWvGhY&#10;PwRqF/vVGdrOZSnfYBuWL3fd3u+5TfsYddUJHeuL6lvaHre+5fdt47p45W28m37GkUzil9wEvOWE&#10;3SekKKMKFNX0YehzgXMOrCxMfHeLCtmHHiWUXrRN0jL++kpcxVhoSJZRBsd34pLOCxmJ7AFPZT7G&#10;daK347Tvf/gh+BmAt+kGp3gMetShuxCMg0wmA3mSNwv/n/fFKwVaacxzdGEByTYosMQpuoknC7PY&#10;6Tvy8LGcwF9x8IkbWYM9gAke5EWTu/87ieMpL9096ws+4EXfPIWhV3jpDgV04E53LiJgm+9g//yH&#10;LzR806IkcnwSIPmWJS3i4yujoC8Xf3mSGFwubHA3IBMdA74C1NYMVrCiCj4q9DGDT/GZWBbq9+qO&#10;D1i8PyBG9sUpiJ04pSfwVOHnQuWWd8rRVbbpQxQXiFeSJ5M+twv1xC0jYO0aZLeTbSNekZkEwWsc&#10;8koObOZCTfijB8nSPrYdxA4TnpxIUW67RQEQAw8AmzELf1o+qOIJ+OSsvsQf+uwLhMUDF7uBnihn&#10;P3rC1w2mQp9gNhbcfmAKRs6jT1PFFKH8U/L4fafxiYXigeEDmxFfoP3jTxKsFggU21oCUhsptmgj&#10;fKqJIxcienNGae2fZYt9i09iutGyP/7egmd/Dxr2lekvBvDkdbIKG/ff+gv78b3rxcv9fgYg/FNR&#10;yAeneZQ6yp4D48le/pwKNODySiTK+dDPC+jK/Rz89jOy8AU6gCcKo+FrT8RVB04Kr34zJVOeDbpl&#10;Ip1Y0bAg2tCQ29UsB5AFuB0k66snuJNjROM4U70nkjKoeCbSV2MTlpyQ+0KK/SN7VyxyE8eOt8pV&#10;4fSXGEc/ds45+kY/40t37rhHly9/6alP5XNyrASr74u/2rIXcP3kqlgzBpBDwetvnfMUZRZ2uENa&#10;T24p39JYxCkLXgCvK0Ym7nG7a8s+r37mqWBfGJadaeTgko/++M8/rBf8f+WqFnYz0xKQe7iDn9iA&#10;V/izIwnImjYHt7Jt92ov+g/AIjzxQHwAwX9+gaBtaMSDK7kDxBy//4XvP3z4wzyb90Hhldt9EqTx&#10;ibx9srBlYEf6ffo+7fJWvy8JLT4qLvT4Jrmfi+3KGuhCk+r1uo41HXsrY1/rt4q5wQjn5fWawlM5&#10;fsid5ek7XJD3HZwykTunuTCsB/v+8V20LMjFg7X+2sLLFzckv/bBu0DZG8WHJ5ngipfnTtM+jjHy&#10;nQh27DfflBdy7iDWtoMbCTZsPi4H8QVwHEwcsV/g5hsiG9EUy6vpjzowjXHHfuFdZXBIv9/8KH0O&#10;yC/Fqz+3DbQ39b1An3ggN5Gj+I3C3MEa+dEV+fRCae8Pde1TzWuqUPw2HrLI38k0OPW5c6lfzQYF&#10;+KnLyTSxGP1Si9y0FakMLcszR6mLrmk3fgIDwJ1p5vqO41wYQRe7eyYKHAe3/KBHdiD7owf9R4ai&#10;b+QWR34XE/S3T0RuXYePy2VLc0zpK8NxrI4RPVr6dJtX0E3flO8A9EguoGe1jDhw5WEKb+SiX/1o&#10;uaMrccJFd+DR/qtPlBb6uqg6U+dzAHN4+tUYwMizLzS3B+hlqF38deuKYAji37SZ5MVcWJreOU6E&#10;1h+/kM9MJzna7zyJIreTt9EHGj/pMfrVFtqs82brCt9RDm9RlgV8uAbglQXrllxb8NFzA/jMhSIH&#10;iWmHjWP/kkfUhpXvetpVvufik/UbWlkV8m4klycIWKQrrvM07W59eZKKV+jlnAliZDEusIU351LE&#10;CTilqT3Y5P6revIKAD7jASDVD6AbdCRFtuX3sMC89AaHz7kBA9qBb7pZLPTKYvIBPkQ3Yp3xvjeF&#10;2C7XITPE1kG73UJLHTe0AmIzvCODG2louuK73dQXoIO/L8aaMjjgFZe+CQ7HpYsM/Mnezn3DZG0O&#10;H5QaMH/lI/5Yg2BcKX9QkANQltybMsZ8dOGjEuPwVd9Fv8RF9sNj81PJ2Jb4pw9YHxw4UHy21CGv&#10;ZaCwTy5hjsKNPr/+Gh+ET2ReeOic+m7BI57pG/j+87xBwTGr8t3PwGMBObrENnhH7+jeBWbKN6R/&#10;x9747fJNbWaLL/Eh8Y+O7APM5xg36gcX6is0HKXO8z7FF/0ZG4hh2o1mhBY9LsAftN208cl0sLva&#10;4MLPHnNd5nhdU1BkuAIZzL+PTtI961rRAdmZS6gd4TEyMhdGXsY/mHXOgc2B+Iv2SJtfeg+CNsGl&#10;3qCNqOTD0OLPXAiIT52/h739IDq2aY/L5xwnztErtPFPiDGjtnAj4qihzTAfBTnGLtYMjo9UZ31H&#10;V/ZLx37lWnfWIMQem2pjx5jy69yZ+Rk0QhzpoYv/lIe5gZIYW/UgMg8vL7aVUybtD5Tf68CBJh9i&#10;IrlKBS6jn+YniMIXXyLfvCDWcftPdaD4vl+5mUNcelBe/aA7ePJXj6Hpvnf0deff8tJXR8ppD2RY&#10;DnapzHa4ryKffHK94cjnFONjsCuLbaPDZToGOD+qjtqJ5kNPjDG/QC90Qhf2yRUZbR5tgV/lsV97&#10;7uXPHV9RE7oTh5IHn360A7mBvpO1t+TSPi2MruiIL16N/tDjw+KwFuB4LbMXttDWdtDGdaawV9ca&#10;7mYTnaf/qgJdWXhHb9snvm813ktTjN6kmgOQd3T+O3MR5j3VoT7u+CgzH9oNRrSk17CGLzTR50GM&#10;yx5Lnh7hzztUh65/4IeJHqNyRQCbyBfSXL5nrA6fjdc5LUSO7ZFVnF1/14Fj56mJ869J/kHbOq99&#10;fLCBGHkJGNOcq4UEJRfB8Tv2MSZlrNOx7MPfnI7QN57zNXIsTe1fPbK+SY1g6Vb/VnYQnn7bfvmY&#10;mAzP8bF4wU5VT6A5XI0jnOsGo4MIrTTN+Wezxqn96U5tA7F2PNmfbOTzuRc4bvrn0JhvAMjkFcIY&#10;7SHxxHvKStvmbnwdXcfMDKe1OWMjsbs7vUVKDhfSmAMS+/i0D/jBs/MJj88mByt8/UrjSSIv2Udd&#10;+/+gW4/SsKV/OH+DILnA3UYXrq/Di7KhCeUgiZVv/p76Uzfl23fVZSifbIobVuF0fK7Cn9Gbjp6n&#10;/9pVGo673y349TP7nM+1rlvK3abaslYJ7DHQx+7tml+6/xtFJfqjbfHZ+G3zDNbjd3P01qkY4XWO&#10;vAO/n/EsBVvzGF2r06i20cRzDtHfduT4LYsMFejFVA06AGUwZz5chg/CBke1xiPJU4/7s4ULFxY6&#10;VdABwvuBbvomytlwaPUHZJIjBPb5qxIca786t7zHJtCXj8WqfH08tmYikJMEXpFA5301d+ZHv3Ch&#10;8ZosN//y5ATDT0KNPOsi92VhLbrDCf0JAPPWPv/1UxN87c1Af9mL2QSx78YkOGQDEzN8BvCKure6&#10;mMqTWjyxDPj1LXo6CbCubkOc4aLxn2vjp8GDF3fUsHjCxWReH/WFBfQZRewDnvBDKSYk2vYJjHBW&#10;J6VOgM0Ar9H2O/BlQ211hej9u6eaoAFtR/aRQxthIyekseGy2eL1BQ13uBdSLvvx1wAnHQC49S3t&#10;ih+9eKOB3O0zMplkcWEqA7viX3jRjVeH5ve3qPdJsyaRwbME2055BzX0htZ/KIce88e+LORMzvZx&#10;bP/O1nQh8ZOwYiqdpwFBFvQYPw37M/C0AJ+nPrb4IOQPPDxgDaPqEbsX8o92a5v1HTvVvqank3uQ&#10;eiR23lEROPiBvoT4T9NeYOP7b9/2Kx4e7QfnIaYoEMCnsG1oMSrdITZH99pfHLfTHJSfL5BIECfX&#10;1COzdOBwMZs+zcVt7aWtxYN9+3p8Blto1+FIShmv6ICP4w2eii9HtIiYhhLDlivV2XrfupDHiWXi&#10;O0CsAgdP++QWZRQrQTm654PM9D+6KCcu6ZORweIU/D5//NN9SU3lCZBzlXgS58D9FXUYah+KH3aQ&#10;P+62I4feQR0LbYDtYquy7lOOHncwfwplOxN4cnzbQ8S2g2pO/skfn3Xjyyf1ZfjyVgVeH+WTSMYu&#10;x25OJsnrlc0FY+g5oYR3f+PXuVn5MzZGd/Z3P6x+2NkbbcqXCX19x/5XbjZRHwZy0pi8WxxfgFx6&#10;gXfygq5KU4+8fKi9xk4fjfMrn233qUfH6C+5CghyW38mgvIPH/70IgE3TvF6+l7szg1KV263fOJ3&#10;4kJSLAd+fY028vqWhu+y25NqyXCukF74w7gqo1178aPtkrghZjPpY3G9r0CCt23T+MafDnzMb5Dt&#10;Md7jq2ymjLGdnG/dRc8WGcQcb/b5pidQ84S32mzq2K4U5v7J3bbITgwo3tMN7QvmR/a36rMYhqbI&#10;wherrVRfaD4Bp7HRuvuWPPUEB8KBvlK3x7b1qm7xlbdOCZEURGguSKxxTPFS+0JZe4/y1I++pK/w&#10;ulyeDqYv0r+4kEJZXruVk68vevuAws5gX4we2UQn8iMQHaPbju9LP/xL3pk4udztMr7Cg5xKzs3F&#10;m8+fMz8JUmJKKcpA7s0JOjmOXBD+PdmAHxe4wHNsii66kaPCpHrj7Ue9ieIrt1vg2M++6aQkucAX&#10;UR3zrrA/wWH8SH7ABmgoDbDPz4Yc3YSNfNoc3uQi8gE38ETHUj5uqave3VJ20TRHig6hAFsUWtBD&#10;50DKhUN/8lx04dW3LYrMXMgqf2nkflx7wm4Zr4Lqiv2F6lA10ZEn32KPeqUryif6079Z+HMbLF6e&#10;t2gFiSdbgertp7IqUNsucLhI8qoXx+w31/eYLTGXcYick/gEt2XlQV9iFEZ2LhSS3x79fvwtvleb&#10;ISXABUvHAvGgDzh5gjZ91nNs2koyyMvAG41LfWOJLCAQw3uJtm2qaD4uDvMBZMB35/vvyhvQdD7E&#10;PIS8Rxn4D7pLDrT4Nm8EiY8oq2/Qi9djdixB7+qELbFZuRsa/ZW29MgD53rS1iF7fOU5nfTj5ymO&#10;X2QTF3+ZC3NnPjfyMoZF98QVPAHih3L4Wy/FFnS0354TMW8M/tXPoAvPzCmgT7tfDVA70IG6yIB3&#10;cSibuD1F8Xdxic3ISvt6KZhFOj84lrrEd/YTP+hZecw98DV25gJT7bZR+oIm+sd2SXL8pZ54zvwY&#10;nN71Tl101PitceU63u0YnD/++DD8rzoW5r9pvYDfEG174IvaXf+qeuyn7WJT4gSJoeWYuRPz0Lyu&#10;t/kgcw14GtuyMs/AB1zw//SJ+GreueRf7YVPiGk+Of9uu0fX+A8byBl9vbKQvQ4ATvHRobq03DyI&#10;t9VexOCl72P8t5x+iW+QU56Vw7ZlmE7O2uC6W9muLx/KrJ/ilTJ0LIR/ZO+5EfFqGvNPm6V9r/5S&#10;/cBT6fEP+4bZ4M/kjvS75gdwTgwLNzecPvqBMSM4yZfQ+EIy22W7cz+nKLVNJrY+/Zm58PR7+Ryo&#10;zme8mTEJHseGJYdcZ7rZundq4fuzbnJHFv7BJ3mSPbiqcB08ienmN3B9UQr+I6PtVb27RSb7vRkG&#10;vHwio+OyLyw7B4zjRVdceKT92Asg120xud6vAFaZ5Y7eYG49OMZf8DW/6kIFoGNvTM98PvM+cjzn&#10;JgV43vlyDN9CdW9Z48brapW78BnveFDj7dwIyTkpPTDnEo+8t4xqFbtaE98dPUd3Hwvl6Ioe/Elt&#10;xsjqWjq29fuRMyKo2wDtLuMYWvPU/l7LKx1xBRvWKhl/Oxdga7qh5/yp4wa0nIfx286c2716/VHT&#10;5fdTAABAAElEQVQ8cnNN+Zq2B2y3HaO2WAa46Cs54LCLP26mGQ98ytHZMBeL2cf3yd8+cDVf6Mf5&#10;M3758+tfmsfgj/GJ6s1Pdhfo66iCavWl/chZG4WCJ7ZRoQ/rGC9B6bCvcGxRgccWbcGjvPmiuJ6H&#10;idR2YsfiA87Wt8eV2WO2P4Lk2BmbdWL9hN8Qbp6b14/Ki9P8ia/A5ecFyM0cA87TWOU2kj+1JX7p&#10;r7TZE/DYF17UPSd/+1cYT1jsgozt2E0pX5k/EBPMfd799j7o6DO8ThvJX+RXfMYf5Wy/kxv1x/9z&#10;+oVhvuvvU7bUrbxTt3Zeqltof2sXHe1rbeV6Q8p2O0358ufBWVKwp7rZB6qD575oK2FHDqTg5zoI&#10;/VCfrJa4nLgwDj6eDzib35ZjZH1RBt+rrdJXnD7U9bffiYF7rNWGJ+0nHTYwvgDFs0+ks0w0eH1R&#10;e9adgGB/dPPBT77KF7S9fwTc9PkROy6036E2Ug7v7ZODq3LLrRyH9figZUVe7YqNTbFsaUa3E/Si&#10;O7bUUeXxg211hS6fIsYuzk2qDvXP2lKStY0e5ZGKlGXf88AyLt3ozMar51ugF0OvscUn0dT7o4AE&#10;GgxsmejCCBlH8AhwcpTnbIwQcrIcLdoxIGbfd9RIruVwzIeEdFc+5P5uHdv+wQ86DaEHMwN+Gt24&#10;1sUteZIeONB9/pgTQk5k/CoxnZgBtaUTG/tpgqGCnHSVgDE/rwPkZFS/caII6oLH8ZGI4LwvUDZI&#10;bLJo0JhFbgZR7gRhMYALBr7gq8U53x0iZC6SfddComF8T4MwifhFi9XY1YEJHHzABJHO/0VP0aAT&#10;+74AzORDAwfgi7/eC83sml4UmqjIBvknJ3SJER1IXuIEfNsrnlw0xS63r+qZCrB4h33op+Z2m7d9&#10;8lu3/I5ZfmMOWvtcPIVtH1efl7b7CcpXEvKGW7TEzL8R8ka/r2RifIgOWjiTUV+/0sFJqtiErLFN&#10;uOyjI6Bd64S9XJjI7yzT+JHhdscw46pMgO61kXstmLRugD+xRnvBh3qLm4UXWAMeoqNGCva3kLbO&#10;u+q+nyhTKY0poF2ALp71uGWpHCV00Prq5Xp9MSgxM+ZmAur8u0zsyBgWTT3xUB/7oldcwYOnfY9f&#10;wNMnNoTjuLzs42MdCctl7v8yoW1TRHxZ4AkXYONwgVZNHNnIDUI28gm/b8uJhBAs0zpKb/Slz3BB&#10;lqrydPuhU/WXfE7U66cIyDe4pUM1Ys85krYQHQtmhQf7dQBP2q75yPVVX0T5bS3tjG5HzmJEmX+T&#10;VHb0Nx+7YBa+yqPoQnYVbmMqvJQnNWgR+2/wDzj6o73tkNpvnUYxYQH0d1xE/7+f4HnBRzyYeCCH&#10;/FJYqlsW5TzJ6+20c30aHV1lPvatLiY1hxA39DF+n4uLv1yIoc54I6i8fDItWl7nmyeWZYMWXnlF&#10;MIutvOblskM8ZJf9RY6Ub4FeyIYnAWdZMu1/6NX9akzj0aZYC60X67VFx1ddxKIv6VZTFlEKzePQ&#10;oLZpxcd/KvACsnhwofK6mzB+RQZjLzQQhwftHWh79xgcms62y2eMXfwGKq9Z84VsLQZ0wc48RYhc&#10;g3QmVuoHyryApW1/Qxmd7Z9U8q1Wki9FF11cZD1pJ3I7/m0fYMvFaX73GfncfPSZ8Vcm4W+3FTqI&#10;zSu1GTGIPn5Kl3ZUHVB+8P/m3wBOG7q/C+W1LtxwweQVb9dQEmdNm7LqYtvVN9C97V/eaReLsTzy&#10;E4vqLATy5DH1WTxUxiCmUf4ZaD6pD59BcRF5SslKsoIBHW1YeMtvhEomUJyOPfV5ZQUnbWECfaFr&#10;oTaWT46f1/+iQe4oZz2u/Z589KIP8cOwIqe4PS8ejQ9penil9j6+lqZb2qo0jdld53nf4sl8QGGm&#10;ds24zDjH63KB5s7yI0bBfQkyv6APqhX8gU/aYuvzIz2RZfXY8je6mpYyxRBzz8NL9vIHJNdFFmQO&#10;NX9F47DCAHQLDbTIQaj/jNQ2C93+jk2iGtvC88Kg/Jy8VoZEUQ5c9iy8YYL+dyhdy22r+YnX2I0Y&#10;7EmdDuDnTex4WqdKwV13CnoBnXyg3vAEJxcAuQFkx2bkQDPD1/CXR61L5FHY+EWn+oLtaY8pp280&#10;16CEx2XaKsHqcSCvA2aEiXzXHQUie5+IIj85b/SiYCDykSl+Urf6oBufLsxl/kr752Ny8NFt5mPl&#10;+dyWG8g6ZnveICR0gi+L3h/1xiLyNfwpo459nzNp7KlPql/ro+fQaY7BuR43LzG2vf6cuT+44AGy&#10;yvv0J+RhXy8eWhflbrYA9fw2aObQiRvK6htwmOe9VV5mfKI58CP06MkFIF7d99dfH//xH//xL9AF&#10;xETaHT5CM67HIdvOHCL2o3f7BvMb+hcLmehgYeIFDue45DdwOQaq4+Wvq+3oW494zVsm9VMw8UDs&#10;o91oh/LNk5G6YE2/dZxw/qgFSNtGUZIlsvNBp8vWlNEe+AL7oWGOg+/if/TPzUKa76iNfvst8VCe&#10;JsThps9YmzL6V/lGPrKDF1/v/I4cgAvk8K6/67+pNk4uzGNL+MMXPHJDY4d5Wm8Uw55cGAge/MsX&#10;hr3I2piiDJxsH3X1hTnLSvtvH6MP7dn40I557K/Lb+VfG4Ll/j9+oqTjpecwimOXiS+s7bPKGH19&#10;k6fLYiP44NWfya+iJ06hGfHkN8jwk+fKjLXmYwbSQ7pQd/Kb+IoHsQd/WFkfoXcOddmKFkD8Dx60&#10;B9JVziE7h5cYG390YR8f03cc5/WDaNDBeTtD7GlDMx569tVKLop+yhUirM61r/7aNrAPtE1khfZz&#10;E0H15eIhPgX3NWOY58HMZZOLigcf9vNGD44CnAPgGWLRPMSHmHZcjI8rvzRoZd3QTzzrWcrsJ20r&#10;lzL27TsIxxfl5TFMB+YBP/bJtdqiEz/xAz0xbj4jw4jgaN4euciOfI83YXVoxOKA+enI25FFJecp&#10;36xDZNG2lMG3sPcpg8cB7a8j1/UJXObkzt+Dj59++YXzBrXT9OHqAz+PL8qt3OAKPOiMnC0XfFQc&#10;PasDcXv6lKubL4QherXMsa38ev6nAHD+LS+RP0A9Qn1pQbCe6IaO+vNP0s244zwqHb1GwlYf94XR&#10;2/4ZKS5XbPOzF33y9M0bfKicpDB3jMin8KrcIfWm7cRYXKDMMp1DxEN/nH9jQ6cylP1XgH4rNY7v&#10;obXl+HfsKr/IVxedG4opL8rhozL6G4BpvYC5ed39beQffN3tkQesV/wQIrcZWtNmEr37+2et78We&#10;jO1QNBduncwJY2r333UjMkXscU1x4gOOZ6e2ovdz0J9beK6OssxZokx5ojcl3lbPaQjyMm9Ho1EV&#10;HcoHRUBH7ateC4oW5+M2oEvE86Zn8/pUP9kkPonh2Icf8G+BJ8kJB9YxaZecr1cn8gfzDuGjh0Ld&#10;b1RyPNa+4pbjC9tBrZ+w797GbY9yuR+3/O9ubY/kuA+JiHOEwxN//zcBftigqcRpmbt99zZDJO5E&#10;PB838dlZCqls05Zvy7qtPWzRxeO0m4yx8epXi/MD34dyK7NLXt7vuZfTZI0SiZ8QTsi9zOC/WZs+&#10;drVj42n75ImIpddzbj/4quStrsTO9r27w8x/mN8XaA/+7AttiYieAxbnvt16oguSnkIUbv3d5qf4&#10;jyWhS9klb+JCb5iz1qvdsZU/sthbT6BUOec+CTCNkBcjoUpCT75RLk7ISWYmfo/Cz0AMrrwFDUmG&#10;ZMYfwjlxhS+L0uapfV5BDRz6sPV3nVL5bAvsirsPrSstOh1Eoo58kyw6bCeBemIhAuT2hOkf+v07&#10;XiupU8sjX4wqMjonEo6vrBv2CgveqEHSfaUg80QDG/UBj4kivyWFL/KfOgT4hAFPCYd9TqLRzcmI&#10;cpXx26EsHvQkh0RuGaOjfY0Mjifm3Nbiz2tRAOr0I9DiG4RftNiSCc13/3Yvky//3pAvX6UdTbi+&#10;zF++Rh+gvCTZx3mldGix3Tj4hEXTSV7wQM0uoPiCC4sZOnmzL1RHIjqTSxpXE3dO2Gm/0MdW84GW&#10;HQGLOj7p8+A3E0DKzR8tM4FLuxCT6Tgc82EhBv6dCKJPJmCcSGVhRTtuG9qCdrI+kkF74A/bHdPd&#10;3tQD3fpAX5XJ1AGeHINqftrZ9YmyUmbrk9ShCy52Llkjd1PtIpHKG4pNye8JZnmWBr5At/i5+/Cq&#10;rgT/N/n4DU9Tqo24cNVXaFumvvyKZ3jRNjqRBEIfGffXmxpBX5XXLa0IT9rGOxeiLJlESFmTHP5d&#10;UFtFvEqv3U6i8WUWamIz5bZFqNVl3GM9rA91xPu0Q7kWv8fwwXbHPmpocZDfA/6oPliAB3nOfVu2&#10;go9v2R5FhBwdiEn61GWT8VTPtvtbj8fySI298qsAXOI7k0zph770UX248MuTDDlJi27QfNQipiqt&#10;HnqZx/Qx8lmf0ER2YlX8hOi4k1j88RJAY3sHLbGQeGCf/od+v7zKq2LhhQ7ked8QIB2QfS5cT319&#10;Eb0UxxpI4VOeJ8+Jlmgyvmq9EKkFPBUbfDJEQwjs67E9C2eac+tGHhk7E8xFL7ufi+cZjsyvX40z&#10;2z5xFn3IH9GvuMh6pRNInyBLBhMYfMhrxa3fQZy2UnsfkN+wi5yKN79pHPnn77/PxQXlWVV6nFK/&#10;2Au/my/7XPCt//AD++junIyB0pHXbPtVzJqAlR7Z3BBgHUSHvAJjmzj7Jwz++OM/XfxFv8/HRVzj&#10;abzQZEOsRaOxZNNKtH2d2M7FCy+4TE6CmfPcxCLF9AGe0gr/q0/FDo3ZsknZ37HRMcUH4oXaqrZd&#10;7suKK9qwk20j2IL/2hfRWahrLjsZT1JLHnH/0iE3WrlNVEn9vvgLdo9Dme/yRJrrl9ziIb94LXtu&#10;i+yclNIGWTgkh/jGBdXx293w4UMfBSeL5rQhY8pl1+Z/l51j+DSXZbxpbEHb/dJWNy9YmI7chzzG&#10;eSiILfRIH4Fu253jtEnw2j6ZZ6S+l0zgFx26YMVx50TVrTjVkeNCdeNYalo336QiZbmoUN/BkzhF&#10;WWwpb+sz5bRJ6uAme/VdmY5nbAX3J1Aa0MiFgOm9l6+0SXxISX0F//0UsiLkopX85r3QXLo86IWe&#10;EovtG4yjOmLNeslhJ1NCY/45wYM+mi8OE3cPvltPAxdz25+y+iC5lJwjo1wF7sb3fF15AR1V4bl+&#10;cxQE4LrNxYO5Zhebfc6hm1PILeRWLAeXG+/4KQLqM6cZOlpyZGszfk0ZcQO+83qC3vXoRDtxQUA9&#10;wvrTHtsfFDqvje+/vw0e/dh2Yjp/Y/+wkbK4RLg0qTaMJRxbB8WrNPMx5R99g05yg3lCMrTEOfu1&#10;DX7FgdZ8ZZvzofDwN+dU8MQ/jDWc/6ADc3tozRvDBrhpNnMfjVdjJ3zB5QJkgbkDgO7xCf575Tdo&#10;0Hb4uTTMTXIemouYphvd8bnHDBpKwHwDgJZPARcA+AA1cvNjCpEfefCKf8ClX1ZncJDVV+xTn7L0&#10;4+iY31isWHHzRWB85PM18WCO1/ig3P5zyGf/NTF10x2H09a84p+LotxchQzWDBr/bYfYwrwz+Y23&#10;RNQPbMHrMTYkjjsGUJd96iL3cVzgCTcAHpuPC+cL3QBkOZdoH1zaSUXaohu+Tv/Ax/gaXeCfuugK&#10;j35qa2VTTntz8zKQc9KcHwQnMVX8lslqyUBJ/GfSYw88gT2/4aKs57rjG/gA3Va/lvWY87vwy7oO&#10;T228e6c3gNHXdJ7Cz8zkxlT5kkVyfES/YL44ethhIw+dAOYqftWiDlvmcnylOp5YIsdRl2hzYpE8&#10;LXCBKOh8s4vv4NLv/Rk5z9kH/0MbVn71p1xpf7i9p69N9fEt/NK2M94KQdraR57rqT5PbKrdZANq&#10;oJc/ygfML3iFZPVqPToX6Md3KH7L28ZtJ8qLA6/mE83KvSbVV3+S4zfNAz98z0eFD3HqOB+dVJkb&#10;UBhvOM+5OYpjGYUu1acyum1fuetRfJ7oLIiLd9EKeawp4B+/rUkxCA90VcA519Ou/IY3YFqRw7f+&#10;YB/972DZo3vr4F2dXEa9oGO4D7BT5a7RvuuLR/nsu0Jf5gde69jqj5zlfAc/fZDBjbbwxb6W2edD&#10;X1ltq87BsLt94EH/kV9+1PVTXuhLrLbvmr54DDqCZ22i3LWPX+AaX1vahr5lexlDztpN20j9ZfiU&#10;Jh69ePpY+tCe8MIfHz9GMudu/HzVe72B4+gomQbRANjTnA0Ox+cnosCdMnBNybG1oiQwrGwHJZAV&#10;0o78vIXkqcLrIcqRebAn69Ib13nB4xxtEV7oFN2UO8ZOaCjzxcvGQxml0vXsYt9LcHwjJLev0FmT&#10;IX9ZtvjTRvjX7bUMpP6rxoQN2IyPyHfA5u+CcZhlPVdvpPUl/OJSii7eKmYKyGw5sjcwJr0EeRU3&#10;czmNofqjhXvjIryY68kztp3rBcxnWNv/rrfc4JnPn6bBhWdfT/0l81GfU14/rHg5dWsH+bz6uD7A&#10;n+nbrMewvqY4QCYPjNFWMlfucBsi2WXDj77eD0WN/al+cRO5I3vFAGtFG3Z7oydt8xJs/Ofwch7z&#10;WHN8QTF+lD4N877amHgoXtCudtgxUvngNobAr73kg2dB+K6ZdrzjyNUG9GL/gTe66Y+66lg9LFcn&#10;pNS7bPm6MmorxwrbA+VFQfe77o6fKPNHDOAPmNe2gf1nZBr5ma/K2VXWe/PclT/Y9zg6+hWlPulx&#10;t5RX7hZz8GUCfrEP8bzwW2c6nWekT3Hue/UtXFK/2F8SWDmVfd9CH3ddMsApHdvtTvarS/DuHJ8e&#10;Y2N5hB/2T1yqgqETvXstwE+po5fK3zLoyAdGcILCySMDRS6GJLlEU5WPgsJfXobGJ32TuLoAWxSp&#10;Iz4MTkqcg4v88spevs+CqA6hQ47/2MKQLScS6KkPsvXvHoWm2EOCZLLEq9bOoCM7SBzomYWMWOyF&#10;Cd1VVz5+auov0esEDh7Iey4pGh8jCBylffBso2RTZ12tWOwK/+jrhSnrjYVxhO3ENn0Ay5R4/OGE&#10;/UWvIp6ezeStTypTX99HnAYgnRCzf/QQP/Y9KMh+JhWWgc7Ds1svwEsnNZftUhq1TtAXuIDDqMKE&#10;jT/axzyli/XXK6TZ9kKO5db/c3cUKnhS0YWhYc5EKJON6OiRS3X4mMWsTBLTQeMzXH/Jhw139L/S&#10;YOzylRnxKWWJA0KGmGDhhUUXfh+EOM0NAvVRZEgXFB6f1hf43k8jui7+aR3bLrj3aT50i/xMICAD&#10;lmtdz3HrqMd/IHHx7UeDj+VNE/GE63PA5IQ0X3kcF6orx068bAex+K6DhwpaR5lPZDmplH48cY0M&#10;KfqPV3qqmomR2wwatW1u/ogMRVFAOO1j4AAqsi/wV2xDpuhGZ+rdnhqMLU80sUcVak9isgAuAC+A&#10;J3gNrcgRBqdYcfKdRU71ZX6v0SeHKuNJQ54afa9XpQOgbx/ueDfCfNm3w3vbEh4jc3Sh5T7OBTr8&#10;2qeOcYhjcdkFvctMG/9QBlzll90tbz/gOIuc5ET6S3Cp7wkx+sKrW8rfa4GnuNWpdsGTfRJIz9+S&#10;n9CPXJF2gw9P1zJZ7EIptEDbOEdPv922ziNpT3TxuKEdx5FO8nzMREsysRHZxCc5hNfQ/6K+S3tV&#10;Fv2/OQyJ23/Ov7KHvP3uV/HwBFCTXNGQn7Jwpt1pGyZY0F928RRvcot2fIcz9TgxJ/VahvEbCOJr&#10;jzs1G7w7yBb7WOXOwfa12mj6BgtMQjG4LfGx9cmipO+wdq+RXxb/8kQ++9hB2wEsQL7Smyist46p&#10;50458iV4HNcmtuVV9ujZcYD3QVJv2yf/OzPZJYlz6vmjHXmlcWOWcsukb+qP+taxz+I8TycHjwUS&#10;4csXCrdpk/GnyrhTvDJoi696owM3L7FQ4JsgeMIL/WQvi7BcOK/9+CQgLegv6Kt5CYsWjD86JJCt&#10;B3iODTFCL55wc6W+iTvKAHxFTO6cQvnOzRwXmAeA2/zX8vKDLfX3/HPhpd7HEo5t8PzK+C7Ytu59&#10;+KJrcIqXAvC60BSMp9/lBR5jLsd8urD5+XP0wBd8eAJ/v7Y6+PiSzzXWVSd8yz79lS34iQf6S/QJ&#10;7RyoKD5Dj+yTn/jkhjPaln7AfCF5AHz4AptXyjMRr55GchRd5Sl7/B52cBx9whus6qWJzSES1rV/&#10;dpkrpNgLL+oTBpQUk+hMxBwk+XZwhpv7s/VV9Jiseis+GddtdmwfkoeNF1/ctozlly0gtY59eAOX&#10;3TkeVU+fse06ci5Tmza+ZE0IhsHVHrHVY0Aw/J02Ru4I1rb5TT3YilDnj/SGf2Xg69IxX4xvVSsV&#10;kJubW/EXFxHJG9TFb6XLRaHMh4RonYwjeixpXuNtNOxjL0DuBMCJrJzLvNUNlR6zVB79Zl4MsoB5&#10;HOdC+cmvsTlV1FqF+oxi9nOMpOTZ+lq9yfaQFz/pCY/CoYFEwDG6t5x8UvvZ1t9ib2hdPBA7oD/l&#10;4sfbjzj2E7Z6/bqYZ1wYWeADlok89VH2Ey/kZMYexlj8lrHZTz4492iBWDec8OStx8jxOTS1Az4d&#10;k7Hn/VxAQObWk77BmN9zqfpg48GTm247bnHMeO3FRsnpxQloAHhs4LjjM7Irv9uNS/6aF345lxFr&#10;9Ql4kc25T/ytpjUedfCL/uPXUQOaxiX1WwfoANoSP7lPccy+ZBOj/Ccvp32ghycVtA3HnHYXokOE&#10;Uwfe1a/wHR/O3WhXxun0mdKXBt5A4nmMQZmB4OUAmUD1Sun13Xpoes5ILe2Cbn3rEGXhwV78iH69&#10;+SmliV324Yd++Bc+1T1bdIqvcAMqVg9oqyu4vGmpF0/QJXEQfGh6gYtYVTo1hFf6P/ubd/SK76NL&#10;dDtxPjcUZL572cMFXC7+QmOesovF9exLhu2N/P0NXy6CcnGZKOJiL0A+81ultM/Niz7vlK7Mvfhp&#10;DstSx/6qNRnjq1xMvC+hngtxA34W+KNTbfOaAJMD4cP30GsHfaXNuQh8eE6dNBFS4zp9rHHIhcjT&#10;3u5/9IU4PbIl0m0pevyuvqLZuuWz/xygT9rhqt1xhkz6Wvg3F0svyY+ekiMeBfR335yC8k4s45Lk&#10;B5fLP78ovrxeMrk0cR9+5HfqCm4jHWx59H+gZfDFR7Vh20dd8UrDPJF+Rx1+Ln74fPODDMxhfN4m&#10;nOar1rMFsNltp0O/bvJyiXmnD2a8gIJqo+A7xSJyG4PsE/lcDDL/u96qK9zXVyjfNlJvechRLDou&#10;tJ/4UH+YeuRAxxPBAPME39wLnSBWhndw1f7QwFOfB5kqvwNcNg72+Vj82e72esCTfsAue+4Ync5H&#10;2rZNuQEIiI7aqT3oqH3O29jWhsqBF8Axda+V+/gj95d3f//RiD/44lzXvMSPtew+cQ06vvd63NBa&#10;4sjFt+hF3LAf2fqeeuup+oOHjnYVeU1tLt7MIzs+Epu0Fb9JCW36FuND/B8Vkt/JX5Y5ciU8sTp6&#10;7k312WUv7Tf+0MF6YNnYVDrKoxdq6AaqqQePOn1lKwL6JrDLO0ZR7ovh7PwAImdypKy0p52jQoC4&#10;zlvdh4Uh6YcbN4y9BG/ecAOTHIgv+ehvQ2y/+GEb8Ua5epXXabWrAFa/9LxEuKTedAv7Ql9mGV6b&#10;u8Te5D3W5si+Gx7YC1BWO1smtxjShrmmgcz23a5L4XOZoIv35LX4NpRPvyP7afl0e8Xs5a+2A74s&#10;SHp3n98u3OcRHksfzvPkC+uvbWX71csmIWdpp/6aHew+IMd9Y26xfHnVZY8cYt7Sk3GjbWi/QFfn&#10;H8If7zzQDppjSXyVDQ5vV0keXvRYpS1tfXS33BqS/jXsHvRxfIx+trH7ixc+unwWLpT13O1n9lnG&#10;Ed6d/9oWvxAG9G4AnrZeheREly0/P8qcBjZWvupneHQe5DLLUTt6XUX9VSfL+H8DNKRXeubfAfS+&#10;Q31d36F6bQwu9o6tf6P/gVnfQAbf0jPeMYb4TSf6Wb07vG3nb9KyUmKA28xE+9Rx0lzG3AEThYVn&#10;3OVkOzG0BAmTbPzVkxDoOiFDdk5gqxYDRAygYazL6NFGtTxkBvHCgcU4zU6wHtJTMrjw1Luzi4Y9&#10;JLrc4R1nM8DzymTuWmJhnEXtj7rQk9/mEY+cFSv6HQH2wdaRTupboB0k8H9ukTj2la5+L0/0A1qP&#10;v/DF6zlZwp4vWtTAd+D8/v730wm+8Bt5sok6+NI58DV45ofPAPEEx7w1ac4JChdDv5g3vmbh/P27&#10;N//48OcHKUOHZ9xiMro6hNqXV5/i70L6S2KGkxYWuDkJ7ZMHOuO07A780HmRTL71hQXpyKSKC8vY&#10;8/bN/MhfBbCdTsE50W+6YN9FMarcQRnp+Aj++usv2cdddlqQwY/4gNiCGFmyGdt8h5R8xQIMd1Zz&#10;EsKAiG/sS+nEiSWpGIPB+az2DchjMvzNK16BOgttwqGtCtXxjc/wEE0nVQJPNrEu6MSkAehvN+KL&#10;DsKdiLR9ufPSr/isEG1p0wK+KL+WsaUV9/bhosLQl8+1NYn9y14HVC50FBxntUHbDj3o8A0/4nv5&#10;2H2PrWS90x28yPiuY/tZeGk++Vvle8JZOWx98k/9nCDQlshBBMCigLct0IH7wNpS335EY7T+slkn&#10;uLpDn6WHtl9xiF8uAv/z/Xvrj0/rR9oRseC2ealzzCF0AXzrS25UKFSOJ7jElj74x4xFk/47NkmO&#10;/yyU9pi4E97PwK/gA024TCZ4NS5yyMsMHPEF9jBhTFtbF+1zzAmJ209xSrv6TmQZzT7x1984RI/6&#10;x/uj2rvf3nmhNDxzcgM/7ItOVx+CrtA28uK6rO/FEPyAj7oQcfwiQo8F7u+Jq96d6MUvnWwh0znU&#10;fQ6bdQe58g9tYZ24W5TgVP5ggffNay2u6e+A6vykO/hTzo0DTP5t3+Str8oRyGKCTe6jjclNzZPw&#10;o+m6qFb+NG/Bds6B/S+C+o04I/zh0d9wR19yIHmK9nVfQ0/aia0m6tA37mDNMb8Fz0n2J/hjPyD+&#10;LPzAk9+dxxbypRebhIc/6Tfg8Bu6G+xL+QYa2oMnFAGfWEtn/AB8/aI5xxv1POlKbjBITy464Ety&#10;IeM0+Zp9bobhCfTqy8Xff//7f9oGFkL48DvNALYz1uD7LF6p3ZXPgV9/Swx+0U0fjB282v/bb/Rd&#10;+Uzdk4uPb/Uk29evWhgQfulMPF+0E3by4SkU4r5RstsNdOyhr5BPWOik0fr74vSvPU5uGWdf+ABh&#10;CbDeSR6c4hRSLg3c/1RxxYvKaQexOPXCJX4YV6x/FRc9xwf2PjTHZkmHVjwAYuIlIPa5I9Gm6+v7&#10;d35zmd8V7ejhcMtTPnqbwVvNS9q3sQNo3F6L7ZGNHuUT/aIb1taW7aeThycGqbMtto24ZLy5Fhzh&#10;CX81b9pN+SJjdfUKPTpGfvSCj0oodvyxhW8XM9w35RfGvk+aLwHoUnuhhV+Oy5PjtKUJhsb9RXPH&#10;8qev+E/tjm2ZfxMv2JY8ZHnOB8Nbdci30BlbsJNYHldV5JMt/oG3F2CRrX37FFn2AyQ2xrSq1ZaY&#10;kb/ZtWBtpSvnZfGv5rcS7NjRBVIDDhG0XefQ5JTFt8FBB5lvXcix+MMXhUbWN+VnZWysE07jd/SR&#10;DOhbzjYXVpI3qoP9LLzktcRd6MZ+dJINHidHhv0CgwHwP+tmT85dzrNsoyP+sP34VMbght5rf+Rg&#10;wbjH8wzlwNevZ56l8dw3UU7e85ghPVh0ZA25T4ZyUwW+IU8yV824gU8IiMStfSE5+BHZBm3Y70IB&#10;Zc6DlMm/7JOTiU/XqfzQqsDtKB6cP1COXMZrxnv04CldLtb+qtdAO9cIFz17wxNxXd7Ekenxo2zE&#10;57Hp69yAc8UNbYJMxjbmJsmPSzfx8o1A0uONTqixmRgyP3KWdPVY4fgkZ0Q2OgDg8pSxz2/k+3//&#10;+9+xlTraUfXYi+48fQvfR4guQjH0phdonvhPGI1T+g3t6hhTUNi/qufcCJzSdz+Lz7ziODfwQl8f&#10;8kRu6JBJLCR/4AsVjF7RJzFNA0Q2vqNtgOhLHNN3Qrr1wBfJ39EXXqnP/AlRxGn4JBd3PEZG56sW&#10;Nl/lX/n4HEA+9mEL2/rJ8wPhIKtynCcHF7pLr/gjtC03+7Ej+3zHn/yWKj8jQj5KrFCH/OqJb7Al&#10;8YpviXEucqcPgI/OuBS90NNzI8UNbYMu4DYfwbe2sZVVps9+dIZjAZ4FeBeqHyzY70LkW+GHl3TS&#10;uMMbtNw/NJ9CD8tWMPyiG7mwrfqU732bRdX0V55oUq82Cud/+CRtFr3xKenkk3JLQnFiQ/rJw6az&#10;vHZGbtLjjTDAuD8xR3vMjYk6p9/wnL5wPyB29SVlnnPLSdAB3bIP3q/6CQ7KuHnB5ydzobtviMNP&#10;d9g8dh3lraO9Ac5nNmQekHM3fEd/cSgP0rFlmURV2g3jGLUvW1gb+6JX5n99nbUQ92X5l7x/zb3S&#10;xz23H3dXp/rKeost7ep4JX6F1Cfwjw7yGe1cfRxfiiug/RZenvPTt5hfk0NVRl7ueSb4xtvnJwTz&#10;QPXinKzQMo7rHmRGeuTb/uFD+Tl3GSbwaBuZj/QqXHtXDHE+bVtFh+7A0QObkDVbX6CUvrXrM7QP&#10;uTa07TPl1TUWjqHdetinlTl2WR64Lde2UF2r47Z147S829bBW//RQzv0HwDRannvW0fVIeOT1gnR&#10;kX6/xxVwiKPQQjx+ktb97WDonsg3xfVF/NEvsRV8xuRt21fdJPwSgAtt5z6VBy8A/ZsLOfacTpO5&#10;PoVvZ1AhPtysQhv7cN646IOffLlFpUT13ujMhf4u2BbW+0jB2ryaNbZND07GR1qLn9pLvNOmHYM2&#10;PrqBh1+2fjQXx18gfAF6A81zKPF1YgZ+GQ/j9+LzNseXgPV0+CQvSZfqI4bot+dnbdtu4QsOsglF&#10;1lk49k1KjKsqy3lydGwi2fTN4z/SkflUck4wUA95lDletCUP+0Zq5t2ML7OWhy5At32yeULTdZnf&#10;effZL9Zf0RcebLnOw5Z18MLhgXKC6ZZqedbXx/Yi37bFvRU/OSSGAOsuXRgjgOrV484DpKRx+0Qw&#10;uMfu8YvLxOdJue3IukV8p/GP8UrlfMJr5I9eLlxf2G4wf+ZPq1K7lx00puzQPKW8vR0dW4YYbHFu&#10;m/Fxc2wbt6z+Yh3MIL0do24VjZ+TX6DbPkJvZFquth1fyve+re/gXZnbJUf/O+EcH5pn6nH1m2ln&#10;qitLjX6wuYBfOHq3QNvXemq/KRB+2Mc6g2aX6vPy5+L/YDs8RNA8vlg+7KIKfIG0AbGJrsxhGH+u&#10;ho8vLv9S9zP+4WzmFlR5bW/md+j9Vg+vdf4NDWUo9up//6//LbnRECL/sR1vsgDpcpWB1wEDx6Bc&#10;TxA59onv0IHLh0GZBWQmMigQw+MUT/RU1idYUYwyL1RKHidwXvwQn0woL2dVJ57Q8WK85CCvC6YM&#10;lEmO6A3nC8Sa1rBdnJwchCnLwnQuAJsHi8ssPmiW0ROiDmbwgr9tmcZEN/tD2/oMvdjHR9QX4OsJ&#10;Brov+tMOg2ua0gkXXgB2Urx5Uk49KD6pkE/h3WDuftpYeKpnn9+DYTLoO38UCdydzisYayvt0Qsi&#10;PNnEBBO7KXc8iNYLTQou9GcQYvCBpwSgFgqZPzyhRaYv0M6JDgvGXtQXnvXXlycUogfPbY0Px4/w&#10;ADHxofhUrKGXE7Lq+D1IFnJ4UpO7dTghwjfY8YueYvvzT73uTXic+HWRK76Lf4ndXKSjjXMS67b2&#10;CRY2pE/4QoF1zsl2LywQy/gTnviIk2La6ht2yjeeYBI/dEl4Cu+A8LiwQYzzxAPgCy9qcwAaXuGJ&#10;PiVrfCKPC6ySZtzi32Xw251cyPZv2UoW9e3zDA5/6UaIniCgt/lKHu3PK5pZgHOiYkFRk5ouumXB&#10;N3FlBaQLOaC/SZMFGvoTo9ulYy8c/Ehv5Beqj+NTvkBPXjkN8NvCX7R4SgLkJJVXReFLfMJTbV3Y&#10;4QKoTwp1otGL6eD4t39l37HdMSf7HSfESp54/FV8vYgrXPRhQkR/8JOK8n3bFbt6UQV9fYIqH9Ke&#10;2AQtNLySfdu12xO7jCcc8hIDCH3lgvBxP3dOyGKlEE0XPHIyJ0zSUzxoB+tN+6ncF8boZyqnbbKN&#10;XW4rMXF/Vx26ySNu/7YLvIhHnqDk7QO//sIrFMFJH0UH646P0FHH6JtcRHqwx1QenYl9wBdpsUNy&#10;Aec1eKo9dl19V5mSzK7xnCtEa3stPyfVxCoLsn4dM/X6a67hAqfjWvmC3AMgMzkggysnEdSB9yBL&#10;/Z6cQx9DJq/DJu5YVCAePuviDn0CuuZPC8AfwscuFrrJVbwSGX851hU/5JG0c/wUvZjoqy+Tc9WG&#10;e/EJGz3WCbG8iW3KuUjB2GYe+F9GGEe+xk5ilPyKvgDjAvX+fQwMRjEBbZJ+L3ps8ifxBT58sZ8L&#10;q/gCesp4jXQX2+HjG64kG35/fPjwj3/+873iMovhlKErdPQhFuvdFuQW9XXyEtCnyYlzcBmH6jt0&#10;Q59oLZ/KNl+o1Bag//NkDPx//9d/KIII4fLIq58ZXzy2yXfYBD5bdKAuC1DcXATPmegRh9K/MYks&#10;cc63+CND/wawAHKVF3YUCz4eBHIJfvhL4xdjA7nAF5uE11zO2EpuVzSZli9Ln3EGefih7XeQrEf0&#10;abtVr+KEjN4PjD8pvAE+2vWxEd7EGbkkfYpyfLF9kP20Cfa5zawuciorT58jtouFjst1TN3GJw5o&#10;K+TRF5+zzST6oh0L9pUO0KUQ+3qklnZeTuwjk1h4Xu/QfP6sV+SP/3oif9maXIqv0Hnz4RjZ8SGv&#10;EQU3OORnfIfu8Svxy/g0PsR3aiv4MX83k2k7NtEjuB/VVwH4E29tL+wiHzD2dQELWfAEB70YI7uA&#10;yvFuT3iiD3yQ51ymsszj0DX14N1h5z3yAWMC+iEbGfUNvLNgd3GoHijIH7qSF5v70QWAlk8XIKGz&#10;UVRKDvoBOZ+hveMvymgXaPE59sOzfMjP1DGXBPYbCpobpNaB+DPzpNrXNuWYHI4yzG1yHqSxQjZl&#10;nhmfo1s+UTo8haNxi9wqBraHcj6BC5fj3XbY03nCn7pB1Hme/OQ2l+3u8+HCTXLYjh/8Wv/xb23F&#10;95ZpMySf2BygfXoMDjagB/mOGyPMW+Mi8wnPZxx3tD85mvlZFjf5HUhouZmVBT3flCo6z3WJn9pd&#10;0SdWyRPpv8QJeMinjL6FnJZ5zicZH5WPGbMo52YkchJ2M4YynpteOmCD4072Ywu8+M363//1L9Mg&#10;g3Mv4o45Hn2Fm5XRA9nYA28ugBSQWej+8Zl4MFZwQ1Z0e2/9yIPoRJ9hy2cDPqTtkN25PfLRGb3y&#10;CuzEF3To7fYfPj5PUyuiB3LZPsJVxzlYclYuMBM3zBUK0OcTeexn/kvuY+4z53buc8mHtDWA39IX&#10;k3OYV2EDbYTv8QPysR++nePe/VFduoVHAbpA9GQ/53fJ3+WdXBUbMg4N2dqUl3Pj+C5xnXWJz5pf&#10;wy/9dxHedrEbv/hJOdWRw+GNv3h6n7xx5kNH//R3WNHuuSiacbjt53ZWHDAXhBf9KnO+mac4xkVD&#10;HIgvYwRtQT4GaDdyIbT0Q1/oVTsUHDdy55A7z4HTc3Bs4EO/2oAOG+gfXCSg7xFP0OA3PtiFfeyj&#10;h+ePkoFQlbic+gL47S+Rr7mf8nj2E9/ZJ6aj3++//8v9mLcKtB+3L8AXb7G+ALCRegafd4oH7W//&#10;SjbQuGQ/VNDFHvowUNnowvkLW+Bx/HeReNPXks8p4Rg/wBPY9lRvWeY6lEW39J/rnCiV+ebcJWN6&#10;eMKvMY0trH9R33lz+ZUHMuEPsN8bT/AlMci5u+1XPXisXeDP5rM+vFE70Nz+GJ9gO34BKG8swMtz&#10;C/AG10i3L+iB8si8FvnR2bJuNPsQGQeWnNL9pQuMPIzCeSJ9h/5OHoY//bpz3uK33WSIbeF8bIPb&#10;UAXpX7L3Vm/7h9Z+pV56nbbXvssHpz6r3Ac9wNEf7Y2fyqN8iTDy/QHhF6ADmi/Yr1y3jWIGdHgC&#10;yK3sbinHR7iV9nmQP/q3DFwAGY0h+jvznPIGl37J+Rg2Uf7hwx+HzjvzVR04B/O6l+wkJrng1f5D&#10;nJIDmc/yZiO20KU/JP4oB8rP++1/U17fQ4dP0Jt2xYf0EfLBw4VOyUge0ZqE5md3nm41++eKneaO&#10;jYtOXGQEzm/losAC4qz6oZzbEM2kK8D6WfMWxxuXYxk+m2xdLz6xVblrLkCCFL3Dt2rQZu3L4KAP&#10;gH8oR37BPr7JM26Z3fSnGP8+WKzCxKfykWpYhwRgC74vJIuGNop8rZ/qL+Nf/IMeHktF09d4Y29y&#10;GnNOYllxqC20L4HXSjxuJv+iA7pYhugZt13wAybouIG1JYri/8yVcu6hNS39pQ2iEzI2Pcduf9re&#10;fmI+wrkieZs8IVWmXxlPstCtvqItyX3w8Xqd5myMBxvcvKoH8JMfwNgIt/3+xAK6c/H0CUjPzDsy&#10;18fnB6/OZCvAL22PxrHxE3KXnxc+fnwJ2sb249ARw+WLvwrtUz1mi1+Bu17Vj3Onn0HbtDSJHTzG&#10;+mHXN3JcWW4/6Qv/B/qxoTLbH81T/Da992/4pet2829Z24j27/wc/kC33pe8+v9H8ov/YLvoeqHd&#10;/Qdm0nPbGbXx/TMxBf4AbWbZ0m/Lqv+YD3WsoZ4+sOFH5w/Fqd49Zht53tFvAP/IwZSPUlYMBw6u&#10;lZungDdj9u/8mgAg9wDKxBjH6w++noCpDDonOPWiGMqgleC0vCPbah2x1s20DH7RuXrQuDxVd9eJ&#10;RiFVAejnwWA6IsFTQD4JChnWj2TPHaM6psyyhw+27TuiUhd/bP0vuqlDvvTmb0PxzEeygMOz++MT&#10;6uBx6ld5koUChycahg93IAEcMkFCNBMb/PVZFybpNPiFEyYGyAfeCkiouagJ2G7RZiFKvtMdRgeE&#10;wxNebXde86oM77s23ugOoW/yGQkcvViAz0XFDI7lzUTF+8JBj3MRQ7wdR2OLfTgnQEK1TDRk8YcY&#10;Y7L1mmTllmcRSSfFf3ISzAVe/Jd2gBZ9OuGhg/nnI0WPF/uUETj2YprGOvaLOseRzCXO3/B0obCx&#10;JbzFn34wd6cgM8y09UE4gYN54Xf1BXiJkz/g+6RexyQL7ijsBVzaft1YXvUeZIDLBQO3MeIlUze/&#10;GJDtAVdlyAOQ3dc551WniYPEL/06uqE4PD1RES0nIvietkj5XPyFKYIA2eIL1Nqt3v794KlfaEbn&#10;qxc/fMIs+uIjl9h9/UaTBOJOxDnBV4vAyH7LxV/8ewfK7nfcVjfQucD0SoEBK/i/WhMRx6ImVnim&#10;r+DGx1+GJz4CiDH0gAk0cpJo5OsrBRlvf4HH69KS20KH9uHYb2I1ZRlg0vfDl1a4wPzQQeA+rFoO&#10;G6fBpCw44DMhi9ooOroH0d+lNQ12Cdj308DDx4X6ymCdk0N49+T9DMzE4wbhgOc/bdNHRCccnl7G&#10;OuoAVTtfgH8Ht6XU7yvwqN93kzFx5PdTfPKkdqr9hw/5YuQoaPVPH5dMT7bVjqLHBqanHsTXuFIe&#10;DOzvZgGrOnZbebwGsrGdutjCWMnrdfAO5XzwnemIR/kN/R5bu5KzpZ4bZkyjPECeNi/1VRX6Qihj&#10;49cVkOBWnnZ8csskiIUw/PeGBe81ZpYn4wl+IM+Dx8IrH/ICi3joSz70RQxN8pHBDSYsimMDC3ks&#10;iANZWGcxkdfPcUJCWyVpIR9AJ56ee/1KT+jrD0B3XsFPCMKztlDtfWU5g++SBSm2lpb2glLqGf+b&#10;7ob2CaB03T5hvydrYZhvyjcEj6i5oLmhJdzQwsVe/Ji5iniIz1fGRS0qeHzvq13QV3FhOeR08hPx&#10;OGY1h5c3NhvQa+1Dnw+1l87Hj/KBa1BFf5DWtONTY1B+1VsvOHqsTR1tV15DYpruO0fqAL7Iic6R&#10;f5dVmr+zDa3iRPEDdLyvG+48IvdeqvxFXxuird9VFr0vysu38UfisHYGD5zshU/GBPaRxzzCeVJP&#10;oXMhAzC+vuDJFJVj5x3hpw3o28SaggE/0nZCIq5Cf8Vh9NKx+iMXr9x3FU/Em2nUf72VHr4ApDEd&#10;SF9QzI1sTpxf6wN0fuWD83XJPEW3nZ7gWycx5s/gfVkjHSKP8thPgbzqxeUbO8cQDgAbnMKj/1WH&#10;j/g7eZueGfy083QqMUA3fLQhuYLFeyRxcWr0FhePKW+4iYYFGHyKz+gn4i8050L2BeDQx6kDp1xU&#10;EPzZUs/fHZDP6w9bf+iFKK0Puli7xH7WnnXRlhvamrvBkRjrkUWZXPyivnmYcngQV77oovhhjK/+&#10;4JY3+oIDWHuYD9gfKnWLI5j/KOl90Cxj2ifyL965WMkrqrnwkgumXGzwRwmci4EAC7jw9V/bsD5F&#10;v/F9dYaGffRG3Xd6AwwXon1hSPQsDv/+r999Yen3f/4Ouscuxi/kMGYxB/5FTxZ+0RsDvn3nCVDO&#10;geQz8fRY9kVjr8e1xgo3XuTmPGTnteBcsCIm0oaU1z1bVy6UINfthZ2DBF1zr+1RM/TpDfvDeBOT&#10;soF2g6a8Pa/HN/xJNjFLG+Ev0xNz+sOvAGXgVb4L9ZW55MWXcvCQ1z5TmdkmRhpHbOlrfBiX0YuL&#10;BmyJ/ejN3J8FeHAn3iSDxf1e0Es/jf74OnmWi6fXBd7qvLfViW0/1F92xv5Nw35xQ3+vvY7RL09j&#10;j1/FDhq/ulj2XXJCc+d3+qVwRaZVgMrm4pvma5qrDaX5zoE20dv5x08OcUwcpbxxh68M/I6lAPlu&#10;a+ZzGoiIC+av+LN14D3VW4XTNtQXuOBLDmLe9otlhQ96IdvrF4MMT893JsbLgzyXn+So7sGjnpuY&#10;fD6ofcjQMTrHL/BrPsaO73PBgfhinvtRv/FoGqIdW/1JvlOJ44vYsk8mD4Lf+GSMBOwP9PeR+ptw&#10;OA//VT8zA/gcQLyhJY7pN8ydySUFeBbsC/Gr3ylHH/+PfJfNPnFinr4RonOi3MQCXvpSyo+NYoYu&#10;AG0RuzJPJbe47+np9g3RSzSaO8Pz07fkp5aztT+xf4BjX9BSHXwTk4krUKin8TweTP6hvLyKA0fj&#10;Ct9bKgTJa+1fGb/gBzD2vgTV5cIBP3lmy7/qH/dez7lO7JdMyWUfr4Ze50oaY7DN6xHS3X6dXIYd&#10;fMAtZD0zfFpePHCMKXq2xw/igWzggd/w3/St32Um1FflwYs/Yo4yf4gV5CyAR+FYIHzHqioOvyJp&#10;axrNTRfpkVF+11b4+gOqR/e73TKMI707HjjPsU4n/9vvEpp8oXMvGPwE4Icu9FO6ascf52X1Yeum&#10;eqFpus1XGDo/aK7e9ejag9HdZ2vdRUy/6MVCOHjOyJY/6V4aYgNh2Cfyw792Q2ue7AiI72xjrfV1&#10;eY6v8WAUH/2aiyJnPEWduV1f9fNV8rhnfSlC2YGt3963rbrZx3E36MyteBqVV6AC9WdeiUofiN7Q&#10;wqtSxhr5lPw0grU58lRIsfv/Ve029DghP9Ocvb0BHpVldHK54ooyeJ7z9sqQut/AcU5X+0175cnw&#10;sUM+Of5ZOuxdr4da05TixsYCJdZp2bdp2W+8HruZazEwsahQZ93a5uAuZlvmKpb+rB3VB+on4s2T&#10;0ly45A8RvPUnc2RytNpM+KRl5gXQ0nYcGx50SZtPzc83q6HdTSQf2T+FkZlXJRc/W/gYll6O5ZH1&#10;I7/cZRpv8WBtkWtR+OsJLLzjF/kIXeBjv7Jd9j7h8f+pAFnAg6zRD11q/25DP3E8bnyg+4lOxSWP&#10;KqwUE8/4ZvGoHyj6kXzKi1f+ZkGfpQ30l7TNcT9gvNCpzCBfsZ+2uGiyj2+wofNdjhtbi8FPdkvz&#10;oHtpJOhcAC6i1YgGMn2ShRvKBwkg1XviRw6gzpjl+rj1BSbhg5cTgempdAwtYHPxBCean/BQNLhK&#10;eope6AuqegIMNNCQ6PBPBzvK/ApmnZjAfwOJl8RWWSYUCscED4MECwWcLRUP/ayjGDkpih49O8BZ&#10;dr5gxL/BHXUO7CvhdBBCr323PATG2f4UfujCrziwrFXsI3pD5dfGXQ8/0yuA0Z+JZU8kuPj7xx//&#10;qYFPdxzKB2/+3acPwn2/8rk8WdDnThRkAd5KH7EeX7CTidPOp8QDJ7gAvvCdp5Mxc5fdLbas7/CH&#10;o+hpk9gT2fCqv2inXzXB5mI1d+FRjq34n3YhPqCPmrTZxQM+9Z3XTFXn38gUypYXWXG+J4uWr9DR&#10;yeFr3Xyg56R1rkOSuOIa3gzsXBguL+2dhXrqAcp8Byd6ix+DPToR6wpQPy3KhQ4/WaHZJT4Eh5jK&#10;YpeeEGXhdkEmFFdB7rzFh1dZdUI2iwQArnG6o1GFjG+xafNHN5+Ai8T7QuXiBbQ9OVa02S5OGIm5&#10;3KE5woWIbMsbtW2/5V92SLo8M/1e7eqnIaUPMovPUzC/aoHnlV5PFYYsXhDviTdPDIWz/cGTfwWe&#10;xkUTLtwaVh22hysLvDoJlxyexEb+Z7VH72pFx19kj5Z4XYcjms3IU5y6E49+4lh8APTvSeW4wrRL&#10;fGJeBfWVCUGoGyUP2QAWsdc7T4mR0rF/QMLSRix+yXaO9SG/9iQgbRoa31mmPiTU2IacKgxTaNXP&#10;oDEv+bMnBeGDb8VrLqb5IroU/UabsCguP4AXf6ADtsSPmGoe5C7dgdrj3u1m8ZNoWAAF9kDqAn0R&#10;q1wkRD9f/CWPaR/enFB9129AcIep9R9+0V16ORcxEU1eE4En9PD2yZiOz3jBzS3rVYXwkEWifa2n&#10;X/9pPHIROQqdNvikfwpsv+rbl4gh/JSLQfEXi8gdX8jtSssG2zC2UYAORAZ2vFLM+qQFJw+QHwkP&#10;j2/SzePqxAUooceveopQvvKTbap/rwVucIWQtpN+7GNbnhhUf1H9b/rtaG7Q4MkUeJGHgKrgPKY6&#10;3tKAfdCC0wVH+3CQVW0e5MjeEQ+vLx95ild5XzqiJzbihw21Y5eBETlp+7aIJ3zyCzQ5EdH+tDPH&#10;GUsao7TW84C+YuBKxtljtEp2PgKBvLLrKbN82cV4xCI2vLYdtJkKRSfe1NHPhMs5G1ktF4QV5+CN&#10;Ht7efBNZfMMNngHvsyiiuVJ8QRyE1dbDVBZBDlj02qWPALwiu7DbpjmnZaiW/adtSN/ecD/edd0P&#10;f9qsC4qtuey4xvMrZu56xY7kNuqqb/yA3Zsv/ortreckFigd+9RBl60cS7ZQAfmChX/kUMrXp08R&#10;AK77LOVzBRhZ5Bn+I48t8QsSMq9cQSyBk3rGIuUW/eXEO3HUsZUbC0wrv+eCFjdCsCidNoU3bfDG&#10;sjKuVb40oNpAnBKCr4SnwG+xeJ9d90PbRhpR8QojjLEc+h03BtZ+fBX9FOsSYD+4LHzhD84pl19n&#10;fYiKw5exyWOYJeP3Sy/L0CE+St9HO2toncg36JCy0NX3kU9bvtHTPY9POHpuId/FhiVwOJFvgH0u&#10;hawqF96ho+3rd/iBA2oh7Y3OgfqDI+rKC71pXwCdAdqaco7xP3NOcq1vPsSfGod8Yw9MBJavbfwl&#10;3gQl5fwJp/WUVefi4lbKtFRkPPbdLrq4wByS4+Ze+HmxVXoxp+CpQ165DA9iFTncNMiTVezjb2zJ&#10;07iJX8qd/1XX86Kjk2QBHmM9Rxzd4aX2fveOJ755WpcbnH7zE3jIy5OImcfzOi740ZbQ8JpEgHjJ&#10;HJUbcDMH4ZX3YueYSjzFl8UbdURLe6FL+hH8OS7ft75AxxPEyVH4gj6a/AWdUaVX2tr6LR4tf+Ap&#10;HpTbNxNG3scW/QE+Znfa0IXzVRlXH8XO5gG19+STyBw/l6cYxkfkgNBBSzz+9is/K6K+r3HvT7Uz&#10;fDjP1DRGuLR5+tdlf3yKWpd9S//R97kN/kZu+zv0+MTxKJvZFqjDz9mGP556hHHkFHJ+5FyqdgPi&#10;38Stgsf87zqD1/aE3k8Lo4d9G/7QeK44vtg0xFTbJu1LbfpYJKqlsQAAQABJREFU8K68wryPOvCj&#10;R9oJn7xhfcf5YvQVZvyRtoO3+ckOtYj3+fI5pPihx4bybzvjl8wbI3/j1oaHMsYC/QHMKcHhLUWA&#10;NLTTaEdiqO3KvLPA3CzZ7/Lda+ZY06b0LXSDtu3sm0NmruOcIVzn62HKAnMuKMmnlNXo2aa9JUJ4&#10;bWf8k3jmIpRukJSw1rPftqN/VCasqUucXrw6D0sfjB+DR/tlbtK6cZ3PV8uPGzrtF9numxKkN/2s&#10;bRtdHvsAtG4HFfeNbJQVbA82yY+JP3lm2aXWiy3kfuLauLJtttAD0H+em0ZdNvWpC07j9lHfxIiZ&#10;/OTryJr45XjPpX5C/qTa/lIpW4Dxh7HkN50HAR/1NHBvhOU86shHLjT6+HxQfimPxGT8Aw84M5ej&#10;fp8v2Y9GaF9OzFQGVUD5sqWu9S1HB7cvyKoHnA9nf9OU1kjztb0PXXE2XXJZCCx3ZGoj/PbDxJCx&#10;VNH5YWWpNraMXsVrPVtuJsICn9O2wrzi5xb9aLt/Agm97AfZ5Ac1lBdyI1p9hD9jPSp5zYYdfWq7&#10;t+hTnbV1TpVO/JSAzuTdxx0big/WosIitn7hvE24+Iwbvlg/cS7kp4pcNjnZPrzOq/BV4chWwW7z&#10;6kmOcZ4RTdd3oUnuie7lx3pZ4YHXFOYJQ9HIrtIUH38Wtk67HJlfWe8nvwvajp7vX+RXvDb45AvA&#10;r5ge009Mu8ZulP1XbqPYN9GJm6+P4k/9PYDK7Att+Vk890OxsO0jM3xoj9zohYewXc1pvG3rA+9n&#10;DrJ+lopN17aOyJuOi4/HD46v5pdTtIa7XvHs+dQglG9YLAcPz+hAXueBA/hOq27+g2te8h8/teZ5&#10;uNRkvOeiry8K6ybOL7wBx7TiI70Atwn+lV8tY/g9t9k+AR9wq4ke+Zz/UlJ4kR+2rJiERi1c0lPX&#10;mIHXfr3yQbzt4KHqeXSTsmjVn2Cknj/AF6J1bGCbRrYvsLF45RnEl7837n1/H5dLy/DhA9hHsad6&#10;UN9YyD5tN/o/ED89OP6oHG2dD4V6f/0zOqFPdYNbdfiR/LYRcoDGZH46RGXIG9muM9qFu2WZwe2r&#10;9bC4fIV/QBw/jc82aWRx7pN1ml33ZN/6zVg3lRQhw78BXCVcp0KcsgWACA5jB1BFcbQnXaMozojp&#10;weObQRd+JBIvIsNHePCDnWVbmfDnwh/ygC525Oj6rvLmIwdwQcxyGNDUqayrdOMk+fWb9OrqbHni&#10;j+7ss4BK3ZtvmexeUrKHDuDZ0QgWgN/f9qCk9dX74IAHzdAJ0bjWASTBg146xivU93PhUMZR2JWO&#10;bfm1LFjhzYUFkmcuXkZ/MxIdJ8bcKU89C81c3GUBh0kDKr/i9R6jOzLgj0/tE/m9i0Fq2Io8W+si&#10;ffPKqfiISk44iBLqe2JR/U08tnMyxQlIf8NGOT8+GX2Iu7GmKpqcCxrw7ieT4WkH5KueWPTAJvtY&#10;G4dl8HPiHr3Cx0zXV3V1W9AhZsIW+iB6wk106//bnCBSX1r2DZqcnP0lg11Pd0SPcv1NyK9MZnTC&#10;bVlyCHdF9wJXyhSrtAt/alf6khx4cbbS4d3CT144ZdqYwRO5Mw5adn+X0vylS1UfVmXzsOUE1fhu&#10;Z/mALXGDLfxh12JAOdAYs5+mzO1MtdqsAzuTB8ezinmFc3AST+aD4wXlq51rX3IZpPENF7e5+NoL&#10;IR04aD/048T26Dn6mL/o2j48pZAn9GYxzbKIMS1AaiEBOdwEzdOMtl/1fT00o54XGreu2sf+fqoT&#10;cgF8yb/WVgRMUNJu9pmO2Tq2l+rhJZ2xC2JB8C9ZmbSD48Y59cJY+/EpdvDhd5Z1iSz+E0/mX5EV&#10;373WLJj+xpO/5i+/U0+Z84h4sEDntwz8wutYk4PR0zGoeiUJ0VhlmtELtW1XeGGrtEk7gjAgDY4s&#10;cIyrdmML2AaSyjNg3JlMui/LJ6UD/ZKv+BPvDaXFRoBcQh9lkgwQqwUW4HialUW6+FP5p5WzZYHN&#10;umIbPCWPhW1sQje/7p5JsRY4PRG3T7Ko5LiOWHNzPC8B8K2f0Du6y/faJ8dbrrbcLSuJlpcYGh8I&#10;792vPKFMnQRJP2Q6x09badk1ZdKP1xH7hjC1My9e4iTVTxfTxsSddEsbZzznKXvnYvFkIs7JMmMO&#10;fQrd4MX4AuBXcl/1c/57/d70tg1LVV+ofb1ZY8e5bw4R6hv91m/7AydSjCWcgNCetBn7vKKr4xi6&#10;oxdG2Hfa4heKCsTqHedEhGwgrwDaTcyxAwwT+0n9rvyxiRzgEz350HnWMuRTpf62a5jkuzI4SZ0w&#10;jf9dLXnK1QCisa3QE5d9kpN5lGKG0JyLEODbRm2r/sUjdfCAHx90FKZRKM9xaLsf+uCUF3W4JW3U&#10;0vvxpokt0Yl4TxzBJ5+4OfHLRS1+KuLqQLV768SNDSx0v9JFHexHH2xKTGDbFXOXhtfeXffGSv13&#10;iW9MQZv28d3Py18X17WHbZgtN0S3qw49yUEnJkEbfe0PEaEfJ5meS8Rx5lMdOj6xTXtefeaVnnJ8&#10;vIiD7MSutIkixBdxqD9pmjKwxi7GCaB9xgd8TZtF7il92MFe2tLtxVxt9f8iwtdmqa4+N2/UIqeN&#10;/+CBjsDRE5+K/wXRP+1Pu2d+3Xihj1yxkQuorYMH+/a/FQrX5jPbSQ6qPc7Hkcd3aHMcyvi0+9SE&#10;V2xoufMGFlk2280rbYVf+ECPT5xvFPe0DXFPOXNOeHz/rvMJ4fBkOK+3ZlwyPd5TW9vHVvjyo8uq&#10;kLYHH5mKA8bSjYMcdLA+it++Fai8TT86Mz/8qtcIs5D47vU7jyPfdFGHG13Jpbzitba7L4iO484Z&#10;HJJyGTwTa6kvzQe97hlAH37qAdvB/aRXu/N0/n/qZlrixTdKcGFJf/x2Ma+wY2znAjU+hR9QGT4Q&#10;7ob2JfiDXzuLGxb4OG1Y2vBmMTH9mXJk4j/k1RbKiVEWkBKrGb8oRxbyoQGfLRGGDfTQyLjaDhps&#10;3QCPQvbDp2MqdYzx+BJARmkql2M+6N1xFz1qg/MGcwnL3uXxV8az3vSD/NzAwO8a12Y/SaUns2uT&#10;lXnhC78jt3o/PhX16IPwvMoqo3ZW74qrrY94+JG+esVA96ErLvvtG+wD+C0ygtfxpzTVo9u+Qo/j&#10;4pjRfPFTHoDPO3U+7bDQsfGnHUpX36ftcsNIb0gIDn5R+zJgKbdwbsYNUiz2Ug9P8idrGl+/EoeZ&#10;QyC/+rLPXFAZY2iIwsTRmsoIH0w88XR8jq2Js2Bd313s61uYrprn9z72AnKa7MGH+J58oYxh/XMT&#10;E/sXL+Iefzl3YpN9SttxfmlvEQnyEx9mdvKT/Jd2HkYj++I67YOf4K2xEf/yyYJ3YoO2oW/C0/+W&#10;ccWu20M6kQA0Y7cObuMRW56dZ9F2gMe4UYY5/ANIh0IuEpAbpy3kGPTFzubMrn9cspKfLp1zDE9w&#10;9tYH89X48dZxNkYspOK4aBrplF1qL4rHuHyomANiuXBsoGA6EucpHYvSVvGhaWRP2nk4LL23rexz&#10;riUHBFE87wDOseVW2XK2e79o1dv6iffpI8snPt+CQHKK3y3F8OX4DqYbGupKw/ZBH/ehUiemOTr9&#10;R/XJ65HjvKe42rFoamSp6d9qbU3WajzK+WV1QyYxi618Wl7JL22Jf5FbD/Cwlj5GWXJjqLnw2zZP&#10;yQ/8M37xmoL0fKUTulH3+CkXgOkNkqZ/5DFvS95VEXEhO7I+LGkoI76Aabx3fd3tbTuUxv5ReMEC&#10;/5mfyLWHGLVH2q0XussZOsNsz/Eg2AKYVrfilwFb1VU/t6+Kko+uuLUSwoN/81FIMw5YZwoGmLfB&#10;A3xyvumwzLnsGjv2WFTa+/ZRXkYefvvdMPY8yFcZb3u5ZMZHHNOWqjj23mX12Lg6wC/8wR97OI8A&#10;Rqz3n/+6zn+txxC038CXWEWf1KtfaFGdsJIUyb3y7wN/0SHcPxHgudc1J7OuusDMRXrOcdNvrrkg&#10;dgDONzcfpP3BvY0rD8Kvg+ee8J1TzoNkz+E/dBbUdmT0oZNJ18fm4OFvE/D9CGN/6R4rryOf48ve&#10;4nFhlDakGby2Oqj03/iNMQF8YkT7XOBYAO2G+nKX3ffBga72U1+6lvW4dcWnjTZUR/CxCfuAo7P3&#10;iZ1HPY30zFfj21VyCn7JV3hMk9kX4CK/W2gq54fyFb/4sjHxIA/6ZZ9lj953PGQ9B4xP4N7x66fS&#10;1L/oW3y29X/x7lvoWPqgBfm+w1svEk8eK7M6BQEy/4EGhnWiFeDkdWPgheN12iJKHt7U8xGA1oVy&#10;6vdTapTzdKNPqMdoEw3/8i2f8fughH+dRSH4D4DSU/SWOx016AI06Bc9JchkHJrKYaA0hsoIahYU&#10;SKSZSKSDZNCOLNMuvbHPn5v/kHmv63H14dj8cJgLxz7pgl7U0bi7OmWYqLqR3QUE/y6AKKjjSVHo&#10;9oVSgpLXNf/2/p3FIR9AjCdkyPVx9FChOJHx2eIzo4PRnYetbYEXfMQbH1ZGB1u2umzmExCIqd+4&#10;kzd8skc9+kc2g6b0UBvBn7us4M/FZGLKgx/3yflkhicCroGiJ0KX3tiiT4VJDscAG+T9Haju4BI7&#10;6FGe4adE/QIvIs+2S5wvzhwd5HUtKrGI9/WTBlvbKWzZDNB//rtQPz6xl6wi4EInfpCG1nHLY+BG&#10;N3h4q2NPCIgeMaTsZ8AErDxI0uI0zo/vuTOWuGYhHmAy7MVq8ffveHJhrBcgiTM9le32YF+43+Uj&#10;x4namN/nALDV/dqZM7q6gi/429YrJilmQkXcZVFUi0Fql+v3h4ILHvR9pSuHnMgi3xNxHZ+7eoUH&#10;oMsGZBMrjhfpzG8wA/j6TLZE6hPk1MxkH3spCF/7ADvIaywmuJ+Mb0a2yWld9FMZ20xiUQq9uSNP&#10;bSjZ5D59Cy+4ljQ04bP8tWzar2AmToDEimRNv8vkBhuTe5Enxa2TvmwR+nkBd2hsH37wAM5Fw+SB&#10;YIuX6uD79tv8hhg89SGPQUv7sfU4AM81DLre9gpb+RO9gMp4rQsm5qVi6wxv/bO4Av/i09ZZzIhM&#10;dFORAZZeEFL8OjejG2poVswr2L9KN/j0A1Ft9laSNggdDNuBX+tbFlzRGz9aF/sri07kqv5cAHJY&#10;4IR39Y/uedU6Y4oX5kSDnsjj5qo8IRJNwAfoW+ThXhCGZ0+0iQHyI/H72++6OK4FtP36pvYTaPr6&#10;tNJysttXNuLrd7+99yI8uCh0dJeCHi8kh3Ec6NMO4JBH0y/4rRluWArgQlgBlq+D+r/b1ObbcluA&#10;UwT1nfF1bJyRqSgwf+uAIPjbn7SzyYlOj2kywAUPMoIiXAXb3wQvDA0uIpHDmGn+OuhFTVB64lPW&#10;0ra7Z1v7KIBX2jy6tq46d2EQXMqyqDc+sS/wb235saxLr/pkOtFpOWvDl/gVx4cn7nKUemSS15yP&#10;5mJEZVy6h0KhcoPwpxBZ3/SKw9DQtnzo6+iHXU+IIXsAeKAP/SVtEbqW+caHYXPpJjlSjKVlyqyR&#10;+CD3+BM/qM5zkfFxdKNVoUdPaSm59Ndc6Isu1QlFYyN9Ph/KQpNtbG2bUlsaTvh9JFoXS8/Ld5Sg&#10;Ry4gJgaOfvYhOmms0LgPHuCFCO/py36rvsShFjLUl0ZosBA8dkaX9GdXqsB/2lor4VbOqY9YseTi&#10;Tw5gic7cuEj+Bjq2Nv95DujzB4lXnqoDjg/dxJFLpMTftYV2lCbzoQ4oTvcxlXTrmBBuy2fX5Z67&#10;YZerwzM5PRcHoe0NMuxjB2MAW+SBywUC4oPxkidbAV/U4GYd8ojAc6PJs9YXlSXTF3pmHydbV1UV&#10;xzJ+kSz9nZ9LcSy6ZYwHTf3KuAsNH+a+37SIxA1mH/74U2WZo9g+6cW8svLoKz4HRFnpUR4+VPyb&#10;n+IMPdhHOufF0OMfxjmPjSovLr9dy+9+YjuvhP6nfoqGvvbhjw967fQH88JPBbEywNMytGWfWImc&#10;vIoQPGLZ8SwK3lICUL4BHoAv4MgPrZ9i63W9feEiRlY/+Kr70Snzr12OHo7vaWvwmaIX8NUdqhvb&#10;LLCSO3LeBn37C/v0JQfLjQl2lA9V7OOrltEnedsPx4kPznOTo8hPVTIXbdOu4Ja+qQJz/i6UFvzq&#10;Z38Mg81r4z7yv3SgHPryiH61ERtQLgpSt/Fa7rkMypAMBJ77OR4SZy6kHBxv6a/xE2V+cl3nzv2d&#10;9+CAKxz9MU6wiMocsvKh5zwIwPfRu3pqLFNd5l9Gma86mm10wV/EQn0AX4/L6CoePkcbal8E0T72&#10;Am/V/kDaWuXb+SrnEDa//Ko5ueKh+lCGDGIFKF9swKbozsKvxtaxjRjHF9SDx4Jh5RG/9JH2A+qJ&#10;reoOHjJrM3tbVWih6Q3EvulWufY3fdR7ND/m7TzJgZZRw8QHGdwgap7ECW4Tr+pWHYzAl23PzY2+&#10;UVMF/AQNc2lyFXnO4zk2KJfRHgD79HmfC7oEGxgr1HbIBbRhvvdDqNHijb24hO2r83YEfHwBNvBJ&#10;377K2Qu9sPW/62s3OLaDHUHnRKaTTFVW66kfydQZf461T/tWl/Lc/OojEz7zVU54CfmA9Vz73EzE&#10;m6pcr/LxKARe9zjyTR16ysBn6zmiYrW+8OvFhUvMFyqb46uU/pM2Nt7Cx0cA9fC1zi7JF9X1xyq2&#10;zpv/ne4B9ycHtRE0WixRE6La8zP+z9XTr81TRuwbFODJ2gRlPBiB7X0yO1KffvMTRtDha/DZ5yJt&#10;bhiVzuQe/dEXm6sOF+Rr/tC5j9tLZejcz74pq+dyyWXiKz3hKXQcZGA/4ys8Mrc68tgxb8WK6pBR&#10;PxbnfgwvmDvfyzYAHF/XFL1zgwtdJTywRxkV1deuXfTBTv8FHzz0ac6qr7pmhN6F4lDEPk8An1oV&#10;wgd8cSvJk237cO3CJv9+r/zZNQrUzdoDfko/CZ72Vck+fQ88x+aUUc7HOrN9BlyvctofCE22LhBH&#10;7Gibp+zp94QyHnQlfDof581gvYH+KWVK0Duy2cYu+27GV59zHeeKZuxRqGtOgImp7LZ2mTt1/qdN&#10;rj63dWFuQRt8+fLRMcl5BiHH/P7rvL1v40fXtMUu/9F+nxre9bxWmbVmn5/sivu+9CcmsE0q2seM&#10;/b74rDK7AhsFta/79iV1P2h/E/2NL8gt4uwsIpV1faulbYcfHbf8vm38/FfLK++h3cXEcSnF+dlP&#10;DABvQt0ijP+cTTcF7nzxBWTELXD0Hl7gI6t0zh8vyCf+iOU7mM8UwvoC2jsyrrL/P3u1CdnIjA2J&#10;rx9JKM2ux0cG7eQV0ATvLGAUMUJIFhqcONlVPYQ4rw7svrURYRTC6YLBOziUSWsPgm0c4ZQmJOFN&#10;tSeY6lX7JLlyvEWZAQaHPbWs7g8LQkW+bTlB/q5H9LoAwMVfkguv7YIPkxvbLzrbPfTUYUs79v8j&#10;7c6WJDmWNDEfoADUWYfNW/LlKDIXFJmXbzabjb1Q/L9fTd09Elk43TOaGeHuZrqbmpq5+RI9zkC+&#10;gzU0wfekefqiOsbQTp4OXidoa5cWDsADaC/7T7k6dyWlsjgHtftbwH+eYhEIv5xB6tsEtcFvB0+D&#10;6acsJDjmy+++/ZiBbV6fNifIBiJBN7LW8w6VxWNJzqPnhVcFJO9JkPVjEnclJ9mb9Jg8uNC8SdjT&#10;FC7w8SswWVgd2eiCzV6kHV+mPhwX6LLy7fssf/iSzc+9uD8J3kleF+leBh8nLmOXJ18+ZeCZCZWy&#10;uVi4vElf+asPXSR33oj46tC26/EkZAPvTOZgxybYkHt47EkbKdqLuWS2Ou3TNs+Bk8JvM5vcCWkv&#10;6hw6fm/fPQvYJT5fo90cdAJnUnbEPutaGLm3bbevlx+9tCkoXuR3PwNoJ5jR0aT5076KV0d10bh0&#10;RS3d7A2P7h+FbExyTIO+iv/1dAPzTrg6wZs5UvXoE7fwY/9eOP58JqnbDvj3N3mzbT6Ka3vx9/hY&#10;DOYqSPSa/gk/B7OJfXzkRHzbxEk1efu6aJM+Oss/8thhe9G/6NFICfv124hpPODPhp7gs+7UkV3Q&#10;n87u5qEgd9KruHKCAOcp076PPtn8kL5uoYEv8VFHts9Mpp3sjMgo1p3GuP7RV6hNjOSZn+DhO7jr&#10;n+X1sj35xMKopygtMpC7fb8LVUeH8U10Co3Jq/7iyVuLTvKD45AG8lWf9KBKuMCJHu8npKQ0JpTD&#10;N7UnPz7xZoKiz8WuxpGJbYTks2NOX7EbIr7iR/DZnaPR/2r/iKfD00a51gKyp4FcPK0dbEDvL/T9&#10;TVtjVGy/fB8f/Ppz+nfqa1/48t/qN36OvCumwjPkeC5sW3h9POBHMcyoPfmjq1hu/uPnyAO9KJB9&#10;fc1F3I0jizVf6QfqxFbq64OM45/TXmlmZ5/RS9+atxdgKVzg+jRvhYcTqz4dFTwy+IcvP/00C96e&#10;tvL01g8/zKs88WPDL3lFGvjqY2xu2088K6v+EWgbdFi1b2J+jn0D/PSNXzIuCv0eu1jTuGFb8u63&#10;n/o01/qlOnBRaO1PS+b4wOJFgbaEsQpelCiG3dLNTsvQ7FsKtKebR+K9/KzA5CH1egCedAObCy5e&#10;Lb2/ip/Dxn2cHw+1sixutO5Vv/IfnK1+qLhFD/zxNZwB+UT87HFd1IMujh7E4TntNXKPWcW8iceP&#10;F/PGGpQ9WRZ7e4zP+n23w3vo73q5RWxMomvOaJwOL/xWp9suCwB+y3Xq1u/ROjqZG+YNJjlJXdh6&#10;fJ4Xv7f+vS196LW2fc4NTKB5MA71eizw9O3kcXavn6OgMSP/fFMbjxFrb5nsV/Ubm7oAFppBH55P&#10;mrEljBtD084WRaUSc2t9eHCG37adMvvTE1bwbKc/4hk7MQJVgE/HfodPHpVBBxUPZyyvl9546is7&#10;OSNOGfYjaejDZ/lfxfpBYHnRH//XcVN7xbYTSz/lQqCLDL3R5owNVNxxwj6OG5v1yVlUUDPZLjt8&#10;9bBLHRAblZ/9ejP2WOD9OjpY+Po2T+XVDsjlQfbYZvx5wupSX+bAsf2ZG7Bz5ggXTerccGMM/e7r&#10;aWfxhYYs+fotvNgQdxrvV94JoYtky/n7OZYZn+onFvNJ/TllM5/TX0a2MaGLSHk6xri1TzSqp983&#10;eWJ5bIwvtAWb81f+x9/L61Ls7MAxBvVicnyK/8qHQu4//vG/9S0fcL7/4fu+wtPbI4y7aNdf9Vlo&#10;NMkzxqd9p531+Ym3GSvJ15YLy2OP1c8C7ZbgPftPXP15z6vQAHpxITw0r/iDA89NjnB9gPEb7vL5&#10;nFdLLu1zu/XK1qbpM+bSFsTFmvll2d78qt+M3+rpFu3qd/6Bv+3lGJ+RIY7xY+vEjfLO24/Njq++&#10;Ucbs+H0Mj0bzvXa39x2+T5rR79V/N+7oPpzGp6vbUam+odcT4EwZ3/2+Du76l087h0tfsd1+BGdz&#10;4+KTOfErh8VPzWGjFzk+w3fKzDc/nleeawN29Y018bu4DXJuVEw8nHyDdi/g4qV/3PoPTzirO31v&#10;GNwuyAV1bfF6azyibcvgOx6+0543j9m7+Ia9+PA6pa9ir9io3kFjeyE2ehJp57Gfzk0FzkHDPXIm&#10;70Ri9fZqwFg/7sDn2FN9Dktlokrf3HF84nLwR/BtB9r6pLzGJ+Tyxa/5nbvNAfJ/EKfturU/HWh8&#10;En21Ez2y8USk+EXPbra54P9D8pQ86fXO/8f/+df6cmWsbrsd+yZetmxkjf5b9tzWlhRU39PGl41s&#10;FXvqY4P+OTqOn5983tufXHYcHQR834Pto278tK60frpwH3qtbuUanfYY7toydO/kiuD/Eez6Wvlo&#10;Mx/2Z+ujfn4mJ+Nk/lywsbagrhcjg0uf52flKWusn/qXcudh4RFGW9ztyt3t2/oiPeSZn80N2qND&#10;2zRIdNVum4ujYHV8CiPjCXu822fde/uLx07892bl6hze6ukG6BOTu+cbKEO7fFqW4/Vb+Rbz9P/T&#10;Lor6lK7c8U/gydv++mNj+jlH2j5G7squDe0No+/Zre5Ee5V011G1Z/yNjoyZgx8fZB6Y4sIblxdX&#10;zIGR6+xy5Dte/bdd4W2Z/XgiPCaOnrq2qsW/7xPPVs8oX9QwHZKHgmQ2P6eGLusfiJuzLsNKPV+b&#10;wx19m7kp2yfXjR/GRwon1zxII3H0kF/B5OiU6WfN93K7vfTBjAF8d1xb2vomZdOH6bl99bYPTr3y&#10;sHXtCMtLB9VPX7/uyxHjh6f+X9oXZze/0QXu2vklui1vvnzqmwq2XfBGV1XLm78X7n1+mTxXX51x&#10;yhs8gSdXOz+3Pgcv/vfGssx8w3f4GaOdexQ/ZJnddb++1Eaq3ug8CL//Xp6tCWFfcR2b2OC3ZOeV&#10;v6kNX7jbFk86sePcb2B87KdI3voBrTJ2xaw/hFC3fvHu+IwvxOjxxVsmF3589ES5W/5QrLpvGZxj&#10;8ujwbGpV+KszB3ke23/iX34r1v2Ffi6Ww1+r7nrtpumeuj9q791tX4gHGb90znJ94XEOxv+jd4v+&#10;QP7aiWbbnPCr3VP+1BE/Fv1XYXj8nm5lrodGD9wJqrA/FjUK1ZcQKydf/cs2LzmcBl5BkEbIGKwT&#10;Wvx+1jP++akaR9DSr4NWkPIOTPGoreRhELXI2qdpM/mmnd9LHR7dnH26zDE98J5jup9EFH7VO7wX&#10;5/Vk5/fOxXEXmD7nlU94zlNMk0g6SJ+B4DkpXf4Gh11EUVaIGDajjZoNra1bn8Hj9y5OWLiHmM/6&#10;bOohja0th/OA16Nps6VfeQ/0+DwTxizIgd/yutXtuD2Oz9Ba0P+YBTt2WWQx+dxXQztBAfCeNvfC&#10;RfA89AbI9lldil/bTj27U08fWxdoe+FXWRPiyJn48Bsu8xs9h/nwH1b93knPo2hk8394Rtnyt4gO&#10;XAz/zYlTL/Ln5OIs6i+92KTb6meAR9r2z87Wp+TShR1gk7pDcTWDroOJ0R5nYPvFXS/F14pvWjLE&#10;fJYoLs43saNtl/JY1Kcq8O/kPzbk9Df47BL/U96dUDcGT4Ius3xdJ7anYF/jvTYotk8HJxruIG4b&#10;8ufhVR7B2X58WPViNR3LQ5vnDy/t++S/MQGPjhcw5MDK0k7gST/9ZSYC+wQpXUfP23fK4pnpX9lr&#10;29EncebpFyf9OSx0kL7Ft0wdmtWXTuzTNvy/xHvhF5G+E4LiWOgDvagFP8B307YjuAsP9dEc98LO&#10;0WtlRN04SjuPgusmi3bvwbafOu27dE/c6V+5OST1u994CfP1te1vmXW5mPEW+AvfzZ/64adMlLyG&#10;CPbbOJtXkUwsLX/0fW1i+iTZyn20b18/Hz5eMeeJV4tNrT/9Di08C072tU232QfDK27THo/j1By8&#10;FjcnXnTn4gLaT6ftvBbfjSImW04m8at+R04XvII/Mk6fS5188ckMNM5IRinN6iKmALkWWvr7tuln&#10;QF5WHgNqg32+EcegbRQcN658ffoVvhPrrEubHX2eJ0xosZVv4LAxSnaL1685NtF1l3+foA8mHPL9&#10;xIK4dHEX9AJwtt8cPVt69DRmoKkPg89XvUEii0vAa0H3d5stMAE3suROtNKxj3/0GbnfjVjbB6N2&#10;7M4ifhbawf7GZG3JcX2VfO6YD/xWlrhsfY6feLFm+lS26AAaY6QL+rX7lLOh9flyQjonLhNXypd+&#10;9x3PJ7IVPoAO1e+Mf1jrK+I3Va17+xT9qdBcZv3lXT5ySfzU1z4jznEqWWTTt0Msbyps7mrfhB9g&#10;q6fJX+DoSEbjLfWrN7y1b/ZP3g2Lt35AEwmHNuqdk7xXutF1ykaPoVMy/pi9t9+jv9IdK/ZGjOfx&#10;W9OWy9MG8mbM33HKhbO5MLS6rG1v+T37mLhYGP58sv6ZrfrlOXH0uoj0lv/MQ/BlL1+Nv1xc5s/e&#10;gZz8CBx3HBvMtN20G55dpBsWwRmZ4aR1Svv2q03X2tSnP8KyQKzPotHPO3dP/HXMI7PKGy+mj+A5&#10;OslhPRtXdOJB7umhgpatj08phlcu2jI6P6EXA2mkDXvh9PY3+786E9OqdgiNm/CvxRb7i0CX/Klr&#10;n9SnAsoWtl7p9I+Dgba8vIpP3sk8Mxco+hov/TQstu23HZWpmFgY+pVjuzfOXfo9KvHyMZx0xmGM&#10;6nEycvxt/vtVFrjpCDY+53ej5vxr+IopPhmcqBqe97zHzThPfeVmC4w79g9v/k+bHn99Hfr+BITY&#10;wfjAyKHz9JWtqx5p2srRxqeZt/6iT0VtjKyOgcb349flCXdtFqcuvjvHlNuNt8roanz5+uP4ZmnH&#10;zvEHHmytbuHZ2Dt6bRmcHfPMxvtEWMqMyeY2f/Hkb2R76tcroY19f/vrX7uQz6/zG+Cv/qE/fSYn&#10;uVHWE8YnZvWJ055wdoEUze2rmx/b66/jb3iru326DYilsyduYuezXw/N+AXW8JQH5klqeacxnMag&#10;1+qyuj5ljpT53jnyzlPxQM+PA+Nw/IbnKHnzlW+mndZfy3+O9dGN74x1mevgQ5+1b4PtaePq+3Db&#10;sn3Z+t3Fhad+/Eev1XNxbG9b7jjdMm2w+0+a5/7wnDig58h90o1Oypt76BI8+Qy+thKz65eb9/iF&#10;DsB86L5JwbzMhd3p450HN6fD5EsXAsRj8i85boJJTeWHD19vbqCD/LhjAj2XL24LO45vW2w5/aJF&#10;b4Rjw3swPnGDpLHo+OPkJvjL+8q7p+6SVT9FTuJln5iMlpeo9WMs3fCZdotem2cv5LOTmvqQ/72t&#10;AA9z6yes/FQV6O6jnBXKHU9biJ9BfDlPDiJZfwhltrxmSy856S956vfbPARAjvbffrRP1C9fOjXf&#10;Zdt2Dz1YG+ybMzwBT2DbfceMClx08puOl/Kuu5T/xOudr0ry7tfF553alb9VjYOoIBbf8sZn8+vo&#10;O7nj0jtM4Nyfsf/iHbPE9T+D5fdWN3RusFoXPde6eBHvt7Yuj932XC4Mnrirrzbb/Ls6ovOp3itY&#10;5dlHi67nm9n/PmOo80BlT6ArnJW7MofVg/+DbnWurGX24t+Jk+Wxuq5Otqu7uJG/9Jrpo9HxxOfS&#10;29ZOOw/AZ6Hnj+G1sqpj6s194b1Hv7S2fgNYvwLywtxkMnlyfaNuRa5scm4tYNB1+s7sv8aV+Yxl&#10;msXAJyk5MsVn+OcPDh7jI/W5IefcQIPn+md1ULZ5pHY7Do+CeAj8+gsPz/5Vl/K1uUjnSxk9yn8N&#10;PnygrIzuX5ZMHzssLh8UF+3yOQhX+RJklFhg+86j6ks+3vhbPY4D16bL55HTNwnGBtcott7N6V8C&#10;qhkXreN9xe9BpN/yPKJqw+VzRMGPm2C/sIZDTTz4kr+X1wvimwP40zY3v8avsKycfr2hmsPVq/LO&#10;+Gd/8v30t33orb5fLvy1vq2YkbF+u9BOPPRGDca9AeuGjcvMH7Bjx6K5+OsCqwLzjF/Puo1TAg8Z&#10;kL/nT2/YXof7Ez49P45dC097r7JxVg/HL3LcOzq/ds0H/nCadhy6t/5YWbvVX+C8+DaVz7Fgcd/b&#10;CqcLzsHdps/KC+vLO8tsGwCmsufxkzp12gL0puiHHWxSVpb5Wp0GOyyzw/J/BpPjh8/F4+jU8/uw&#10;oF7lYHYO1p//TH7Pade+B6OV9VbDnY+t3v+sf+4YgN/F88hTN3pOOx2zGHHK3x+/Vva72zDRn8jS&#10;n/oEsMaQmp9QwVHEdvbHiVWyDl2lJgksLV4xZQ8voxRorC5Y4sma4DmRmIEpxvrLBYQJ7lRHQ2X/&#10;DMjT2TnM3Zdh3wZ/JqBx5M3pqSMCOZdu+8i8BNlXJZ9GaGPQJrjbWHUkHdmzepKdSXkDgY2Z4K+s&#10;3RYfTT50HH50Hr89g+bZ0U81dcdAO/vZyjWxSCbgWYTP04wu1JqMAHejZ6bfuibR6EAPr4POQ3x5&#10;4ur8JiXdTHTCa9+pPyeO42s+aQfkoyN/bSOHPR/JOtD2Dy+ToC4gJWnfNoeHRgjwu1enuLv8//31&#10;31uGL1ttxQuw/8ETMZEzPnzdFjf291Wj4c1uJzRw3en6KZ95RcvwcrJChcbRufAwYrWuuOL44Pqb&#10;ih6//apcg3Ps1BXmidWh6W8UHzs9FXfc9sKCfrtwP/4JbXzlDiivtkKTKUX4f85r5n6IXd/l4wIR&#10;vNGTrT7PCX5qRs6xw4EThF4op2tgT9Ltk9P4yYLxB9mUMSD02/Z7cURxNLvtCTH6t2BgrU0qV48H&#10;4p6Y4wV+shr5gHAt/U7cfor9nsKa1y3rbhNH6nv332XXxKoLSG07d32L7aOz7VvYJqZe+/TB4aOe&#10;YGS7CZ9N+9u+/OzE/pe0hZOgiYeTF8O0F3YJI+D4AQ6d20YpdlFHP8F/YmC0W7vXd1gAE6PqMBwS&#10;c539J9lTfmwb3OlzcHsRXB+/4nBk0aU+OnE+JxGP9h+R/danI70nHy4Wf+6r0xKoKd9+avuhi+6v&#10;YwUGP+eJzVlMGh3lvo19tqPdO3tvvSq6dnnVpouzXu2ND7uKh0908HQxFdtm2VFW2w8uejehuBFk&#10;Y69vgEje4P/6tO0fOowCLYvf5MzegBAd34PKCe/tU9oiGlyo6l38dRFZXIrHPbFepLUZrlz9mn/z&#10;JHBO4PhpL9rKq2vjezG9fHfL1sl7dyzvxdjlY/tbLvzQAfTieHxOV2XiGY6ba/YnBVyk3bblY/ti&#10;V1t9SH8tz+iawj5FOyfKxqa80jy85Ow+sZUcbRH7458/XidTftPx+9++b3v5DWWAn3GDH5qb5P34&#10;1W9R4rexWJ9EZ23n49oZG4ISw+ILm9B69E7R2qzd9LFeBAteL0xvfBw87ZuUXGjsuhu0jIfX1Lx+&#10;0ztCGiO5RFSbKjjl8W5sjp7Zuki78YmDPCEH+V34nS+cuXbjgd58/SmrAuif4IiaZI96+sSN0T5Y&#10;DNebHxUHBe/6LMdbPX564k4/WxkW12pr+cLTZ7TBk4aAceDo5fgV3paT/xyDYL89JuE0yysz5fWB&#10;E2n60Uls3P3sOX6+Ja4PSn/zWZwd5+bNBlsKb/ZnsZH/p9XGf+rGH/fxjH/Db2LWPkbi98cffsxr&#10;Eo0xiQg5L/m3fj5uXR27xZ38bbTsNidR6tiRovKiRlVVlT9xb5HZPLL9WFzm82OewPeEK5/RS3ua&#10;O6MB+uLqwLb1N5Hzm2xF++IX/03cBAXRiT0Eynv+YKxM+/ViXeLK05V7c+nq8RRAp+qSb3l3boYc&#10;h8HH9/b/2I9+9RhfBidl2kA5nlsPdy+Mff31vUAkN+/YL1fy17UAwbY3QI4c1rvIM34+4Slry5X5&#10;zIkvX41+t/9vGe03cmD9uZlDe7H9nnN9l3m4HDRPrJuTiIP5/XMX3M0xr/4W9qtXX9sfN2/e3XK6&#10;rp6r927puSenW1a/nlhStu1jbq295fvm5RyvjMYg/8Y+T2D3QmvmQ7/kdezay1PpMSiyLBJN/uw8&#10;RhukXNvAE9NkAMfvgVc9fxMffJcx6sM3dBJb2IRv/G8Bf18HLVb9LIG5Or5yy3ffGa8mfpZu/DN9&#10;Z8rocucJ+3C0RcfLIK3tsxUr09bk8E9zutiIXk9wyOwnKINXG9pX1M6xvZExRM2byeN4aOvOncg8&#10;/aG+Rv2Qu7oq44OZ0+gPbszF3yv/Rs7d/ye2yR9eow9ax3f/gwcHphzjnE78Dk64pnTGVbzXr3Ta&#10;D7rJEStLyZdgBD19ApO80eEocpGvnLFPs65cet/79HwPht/4bPIpe0b+4C8PRy7a9YafyImnqheb&#10;O69IfN92rqzxjyP92vkyfuJHbHvlMMO+k//Dxw2a5l3zeuDRg+0u8IJ9QrcH54tf0Lo4Oxcu4xN9&#10;oG1Q9ldOmfa5fTyvXp2c6vcRN76Wf8fAR74wZ6ZP/TMqFVUZoN8Tqlu+9FXwY99cxW+J8RxPu+Y4&#10;vptzu6Klbtqr4/CJJTX0X1njR+PhjN3qnTPSZM8tWkaJo9+zfZaPdmjOSP5lf/t2/ScH3nkQL7B0&#10;c3S+x/zm8s53GhMf/vS3v/2t/VHONJc3L6eDm2V2XQg/NHK1fp6D0Exfkk/pN7bODQNPuW2H45+N&#10;cJ62P219sPkteMZL9WSu3Jk7DRHd1r7BmXbbssWt3MP6uZn8P/1uy5d25jOTayM9c6uJo7c+Xrnd&#10;tjWHk5hYXsv77XZvpn3idTw97f8fOW/ST/jXuAQ2jmyf8bV1ymuvbfxYsJ+dyknZ0I1t6pUv3UUb&#10;Cm1cOPqgE/fGXTHw+fP3FBqcxzd+laXu7O88YUZIbZ66J+1jf7RNTKz8B+/Vc4tWFv40aTtlq19o&#10;XxMi7bd4tQ8eefmsrPKzToEPnVOgfYyh4mxvsuCDb3Lx9FqLCd7pTmXx/CKCDvoTeV9/lZ8pyjz6&#10;LdRXKRypUwt/y1fn9nVMQbbWvd4Cvb6x/hMwV3vLs2Nz6npRRr4Ixs67QvoCLqoVgjfbOV4VnAc/&#10;YXw8dth3c3c24T95eM4dRh66fYDjyeOlPVKxfrhsj3BzDf3Q2h9Y//DJ7uMjfzQfZTt4YyAfmL9e&#10;9K2ddqy806JuIgfbDmyZ4+HzbPf6+aqf/gRfCC/dUI++o+dyEE+hScwW+Th45S4dPqqGVv79fSwt&#10;rq3WgjvrdNqB7/NJPsF71qhXhyfl7K/82Y7Nm3Nsd368bXbcHN7GtdhTDX7PV0nzq3E2TYN//Z7t&#10;1KUwoaWd5T+/Fdz2TDy72Ouc7euUgftcOhixNbO74JP+ZbtKmC/zCbJhfv3hxPhW/ie28wDZtoet&#10;NdvpI+uLP2Iz7fhljPV/8TYm4nf9VV/9koz1+9LHyArZ4/+Mb1604qOTixNNqRoblT2PL5rFj1g+&#10;WXz12850rD7F/edtdfF+Zwc1Xv7WdmjrX65LdeFFksI/kN/5zZDdtIdRpS3TJ85L2fjpUf2yO016&#10;xvGN16hkvFG38xu2neZ/of9nB/rGttu2PZquKfDWf/+//vvnOcGfzo1gnaaDG+SfhIjVD06HDkV/&#10;CBpkeS7iNpYB9uY3tU0wOnjkc7IkMJPc6aAd4M5Juv3Sx2EzKNwOJ8MCShNITtAdc2gIOnjj76Lv&#10;LCJksHDWGXBCA/aC8A6OLWswS6TR7dA/Aw7O2pYdhwN8lj/AJnVbi49Jwujnrqz5HRaLWvPqOIsS&#10;s7i9LAVDB7HYg+4J60/y6On46Rv4a5P9XgQOHhwn8HTzBIxFd4sXpReQSbzLe+Xx3SZoZT3hPj7C&#10;eydNfA6e9PRzIqtsQZuIx17USezhB2/otmPkWDsGyAfrg8VbnutXfIFyEwK+Zc9f/vr3lmlrk5ld&#10;2Bcn/OEEEY3JQjslP+R4NRa/TorRxdzoPnHm1Y99tSs5mUS58Fv6ENKJ/zshPu1Ot6cNo2vsPZLa&#10;E04zc9eWu1D4XAzgb3LGj3P3GV5RunrP7miPD6D3bGdn9VDBvk74MwjToRd7ju+feM+LE3RaW9dT&#10;op3dC9s+H3rhekobX/yeduFvOn/rN1RSxr93m3ulohMid7Dye7hnf320/ll+bS8+w/OApLg6qe9F&#10;n4dD9g7PLtal/GkTf/EvmX+Ofl18tjh+ThSwgUMvvKvf0fH6/V/H+VhAKWQfrB9pB/RNflh/Qpu2&#10;nUV3E/wBufjkTPkE/2y9opmtYmTy4FzccBzsXiArbnHkoVn8xJPuc2PBSKDv2evGkW7VRca0kXq5&#10;80Mm+/M76pNbm0NS/9csLvzlL3+pLb+mzzSG0y96cU9fP2MP37fv/bS/nzm+/DqLSr24EL1mQSIX&#10;j/Wjo/P6bvPUUfbaWNS5+h77o68bQWYxOfo88pZXg/GzCwTPyXOcWjq80P+aC7i9kSD7u2hEYGMu&#10;cUwneOPj8Z+6Wewy5uivk+ddrIQ7i5Zz8jrj3nRUTw+xFfTENOOEvGKR3uKAvukpIzR+G9rJIVnK&#10;O9EP3fqgTPIF1wVdT/rzzfLiCxeX9wI6fLwW6AnkuF6Yjq/Em/KOS6HHm15e0+zJK7n6r3n6Sd+V&#10;b5387SuoD7vIGAmrL5t7g0toXBT+t3/7tz5N5U0V/+2//bfaNhT3t/bXbp7e9sSxk6T6O7l0+sjE&#10;+E6CtHMUr97rq/op+oqzT8kb8qp22cUteQ2vtkNsMU7oa2z2e+Rwu/gZHMAsfbi5IvUR2BplbF9/&#10;Nm60WT7saO4VQ3RMmXaSixbIW8CjH3GOZ/72zRfF4RexkLaZPjKxo27l7n630RqeGG4+DN/Cg4++&#10;v/2vOTG49X/ksNoFEE+TiBHzmsVv/om+/HfbP74ab41OLq5M/xz/OvlbYKPYmBwQ3RQE3HyzNjr+&#10;kv5s9ttqPFU8igTuODc/+f0Cy/gqPgw9GL9P7DueOfTUb39Vbn9sHT9qH3FkcYQK2oY/nDDJ2Y3L&#10;laH9A2St3G6jgouz8PUr9WKCnC7Mx+9+i1Q7dMxr/YyD5H7KRTExDXaeXJ0jlw/RLegDK5sc+DO2&#10;uOA6eckc+pkvxXtjJ/qjrY3pG0EqW/3s5+R5fvBEvxyk/8gbHfuP/SEuDqLVYU4s6Z0YQEd25bmZ&#10;J/L0rWz5Ytpo2rd9IPLR09ccGx5aeQp/C+t7Ax1/sFX53jDz9KX9HW+3fcimOtn8gffmNHHafh26&#10;mZNMLinyGHjZ6gnRyV/67YQ4ffh7475vjYj++g35/E13uVubuRgz5xFiKvWh7YKy9jNrCo1YUzfi&#10;+Wbi0fjfPpb6+iuxIrf98H1+WzevCv3HP2b+jJ5MN+QYx3T/8YFxYHIO+7ftyFlf7b5j/cC2f9lq&#10;UzHCJnaPDtO/Y25jd+0RIT1nkyP5KvasPPrVZ/EncGFMLtLe09ZuDDWuOvc654GRu31jdCzpy5cL&#10;mOY0/Dvj9sy92Yw3GfolsE+fHkcY/7Svpa42UyAAZ/SWf2bh2PHYOXlgxyOxt7izHV5lFC/yHxj+&#10;s4UnR9ARz4UjvrhbNnJHB/oD52dg+pvfQfzYY/M8Yz1f88nEzcTW4BsnxyeO9Tn9fG23BU/9/va3&#10;v7YN6Kocb3iDc/taXCgDgzP5k04Ly3+PbcXsW1g+ytnMR69tKF+OXZPrt73ozsc3x21fJSt/t8rQ&#10;a0v20RuIIzjaHtBndYIjrvG1v20SrOLis22rrDeQhJc+hKd4eQu33IyxiZddYO26QPsc+dOPO7Zr&#10;h2Ok3DbjgLfZeMX6j9WJflvOjjmPWMfQlS5snKcQjQFyoXz33XVDkfjd85vRmvwn/JQFevqvjO0v&#10;O/+am3uGYsclR9oJmF9ecyiFxy4+pp98r9hYuG2tYNsD/rTJ5GM8U1tcbTE+H793P3Y/wdjdG1Hi&#10;h/UX3tuOFV4Zo0/rkkfbxvGXvqeN9avmk5PbyQLwjRPmQGxCN2049vQVyDSOfTOOOSdMeyVnma+b&#10;//6Ui5DOKzYu9YUPxurw/e6jvCdunKPPgwPkkr+x37GvcTnzDJrNuHznZzRfBA0Ajk38PX51A+60&#10;v7LxTdorqOKT/vz4FkY3PGbMR+eTr8ponjVORNG38feWlwsTBUZhUV9O+1983xKtPUge+4tG/yet&#10;HGkup0zO3ZxEz46Pxy9z3pE+lOPvEhcfP/75auuOTcafFZItlc2x2DjxNr6qbO0Vec6zbFdPfgaO&#10;0dDliNejrzZ6xl+Qh+ZIX7xth+VduXAPPiJtuPWOr/0Hz0Vvng4+cB438Rp9g+DPDYdg+jb7eeAG&#10;OGD52Tf+09MNheJl7VIH9L3F35sO65AUyhn6yFuonTQKjnVdW7irH/yRR8PR8ZIbXa59eGkP7bNx&#10;rq78Oq68tufaV66nDy1ddQwfsHj2nzbLL10fDe/WRTfrBYDMWQeb9Vp5eNes0Y19hy46tg+Hfs//&#10;yyRfk59mLKdHc0h4j4+WPu3gL3zq44w1+xv1tV/bH/u3/668lbM2+g3n6p7YMHfc8sUjn/74wQNk&#10;7DlN3zKW4ycUj875+/4/vm/flTOVW/Ogk318up6AGH4+C+qAMnEMNp86Vi4Ht/9HR/4WCwm40ddc&#10;O3rLs3jzE/by/BPkr651nDjVvvr0Xlh2boVWDie/foxu7fux45vesH+PjxWSenED4NN1PpFNiQdY&#10;OwPVa+se9G/1hbu87fd6hZ0HdF3n9FXyCxE7PqDL6BH3xIdzTkEvxwtLtheI5xzrVVf4i7e02nxh&#10;7cabaWSJAzqN//h0sb+wPXHgYa/+HR9tfGDMH8+5w8wnMyZHqY6DEQJHTlnozddHV31pYWXQHW/z&#10;tudDVdbctZn46Dwxx/8M6F7fc1LsYb95n3jyAEzh2HnxOnZePjwV7K7ttvlzU5ptc/rTmaFHywf6&#10;RftBeLSPa4vIN16IdfCUQzQ/gJ3n9uCdL/2usPqiPPvKt88O0pvv4PkTC0vCDnDrs20z+izv3Wr3&#10;1fUN9x7yzRMu3CMwb5gdR16GJlDS3S/iJ/kVdKlVjscyXEGLs9sqGjzH7+GamOZ2q9c7IFMmSPBs&#10;B446ScHVqfziME/u4Lenr/gnpEaxYs5XA00ycMjhoRWMX0lq59V51S11myC8chT0ohPd3e01HFpO&#10;Bz766nTKFuYLDl77UQ63Op96ZYWUB7G49Oqr9Q5u7UrD+rMotnhBv0iXZ/2j9FmZw61fXZ6v8d4y&#10;ZAbg/v5x6D9nAg+6iBL/u0jTBZCj104W6MdWcFQaO3JsYJyFHrUCJJ8HPGUrdgxWX1ufdIk++acD&#10;L0DVngOz+Lg6LQ6N4C0fx1TYhZzyTtvbgl+dONlxnA+7Vkfx9E1ekt5BuneRR7ej72xMDGNvcMRO&#10;ITxGdtj5S4xcF3/b0eFmAHVXYph8a4Evog/b4XHUuQ7+aCeEfJWv2QYXXzrwnbYEZHQ71uZ49G18&#10;TdWlRPvkKZMX8Ds9KImUc6fNKN1JRnDX/JsVHHE9ixmZZVSHxiueB9FiPf4F5Yk7Txtfv3N7/NlB&#10;P+Vklrrl00fVeeWgV3Wt7fjxgePqH70zfWmZ8k6acwL94au5SIaHqAOV1e1q2eLr69I3JT/mBLSL&#10;EnieWI3IykTwtn/2wk5PKi52f7izAxak6RPTts1Via0vweo4J/8z+NOFbVM3Wyf4ykxw/L6ku9d2&#10;EML70v8haHlr37w1+MXP0NR/68Q4HxeC9RF3IpPTyeXRuxfDM4H8JYs/P37ObyVm34IGmS4WiQXx&#10;BdqnMg/2e+0mFL8kV5nofJen3wQfNP21Cx3JEbvYbHL7hJ5g5Cm5zSsufprQfJsT3bU7TdmJZdsz&#10;Ogv5K8Ajq/X5Yuc3oWt7n7zRAwhI4suVIxf4B3tCfV0QSFntY0SYGQvI5jMDvFwBGvfdGx/3wnN8&#10;gY9ThOVHH/zI1n8tIISRwpavfHG7fQGNm27qgxwYL9gnfuiOBixND/IFp3iRoZ1BM05PQELnCdT4&#10;1ziD1+YTNHNRcPLD8BAjZZG6aTe0Yqb+iA7ylYsMxoH24chZwKN+ZPtpJ8dp4MgdLDhPWTmaiuDh&#10;tycUx9qkrWDkDRrzBm68JueNPmP/2JX24qvEVmWceJgT0O2zkZE2EYN6M1j59ET3Fjo/O+W1ZRHY&#10;wahMxBe23uumGCxNf8oCxdpcuxNT/vanNpbWVv3q0W20a9yuj8KXPuvx1X14TCypHD3m2IURoD/f&#10;J6uz6O+kkmmvdh/Pxx/5b3sYq4anE2/cIjmEbyfXqsa3gxNNEjtZYPWUbXh53T6ohDCfk9q5aFqK&#10;435ywfhi9p86qt/f4p3a+YY/uo6+msFTLE9dh1aMsNsCZZDSR9aX7W+pbE6OseYe6Ad/FHQ8uqUt&#10;TvyPXHqM38kxJn74kL7yjcUL8ug9djUO01M/fvfn5ImczJ1FBlsfvvF7jU4A8e7iVIiPi8pI/vV6&#10;/IFpk/a16CB3i5Vff7KoUrWoVkgvb3w6mDvwh6sFo8Jlb0j45w3cbUFGcou8E1kf6Jc+KDfUR/oA&#10;gwPTNrs/DPlcH4rHBE5xuqB2ZN6x9EpPxoL90YesqzTOnlzGdwPideg6RkXvWl2a7GmchTaUg8OQ&#10;P9Jnnb+TxWbb2X9sjX/q+SPbBdRfAmjDa7b5zvHEENv0X7HiQqeY6EJT2skCs5PvHWO6uCHHR7d2&#10;sziD7egWyAHaYvLn2Dfyx+ZDPRsAAEAASURBVD90bVsZ8/K/4/fkze2/06foN78pqvmm/TpXv9qc&#10;LeNzRVM3i2dy0eQfOq1e4wPjmLbyMf8ffWdL/9WXOZ3PhDd+LsLQg48W5+9//3v2zX3ze/G5kHLL&#10;jM6hc7yw/tlj27WLM0zl6QKmn5LVw36xdfXGq2N5cWf8NJewYKvcwvUsRA79aZqb2dlbnfDVno6v&#10;RY8LO3no2GFsnpsNLG664Gv8375w6z9l2mZ8j9XaZp8+97ne1k3c0IEu8LXpW5CXPn+eRdOtQzOf&#10;ab8tv/vnlDx1UEIP8Lb8S2Xw2cYu8javwnf83PbgfKnr2HpyD3nafi5QT+ytDrbT/vQaBlgvf3wm&#10;5jJeP57mh7k8hip85PDiz1hS3znTOL81P2+XIGT6Z3/7NkLlZfOla90IxrGdTtpuL+aKS7qRzd/G&#10;rJW5/nfR0SRr42Jt2e3oGxmPRUxlxg83uIjJ8fvdZ+izcM1fo9vTB+baFwTfeRA+xmEG8cfvIOUr&#10;i37PfFzcsJy+yA/3/GL5VD498rf12kx5/R/fujA87T9vxGlOlRBBZH7jvOesfqW1R5/ovfzW3+qA&#10;9nLuqdzc2hOCX331XXOSxVyyXYB3Du2c69cP8+CEmxjnKfK1ZeK7C8CZP/zww+TTyjj8L59Ethvs&#10;5phu8uCJ5chgn7oLnvunUP2x+kKr/3o05zdwlk+3kXGB/cP3iTN6zHgGd443p2Tuk3ELl73x4+L3&#10;Zkcbgn0N6rOavFvXR83RpyUPXVe/EI096INkPNeueFkP0EZ8B3o+1fyamGjJ/QVfHK0O65vRWPzN&#10;OEIeMPcha2NbWeWQ6SCwvJTL+c/+PxjzvXiOdvH90dIXqjERiP/34Plk/Lv1ibFtAzJZspx27F+6&#10;lVGd48O37XNOszXmksTvM3ZtDkOz7USeGyVm3ThkKzjlynqRxXuZA1fd4TwuX4JT+M6GRfowWW/b&#10;D7qL/tqPPHgE1Q8ps1UH8Nlc27npqX9qsFZXXj2J8JQeu8eHM/8UJ5fcoLJR/NDTXH5vHk8v7Vr5&#10;5LjBIwOeG/BLJx81fwU3PBbM7xae7VlfhFCu6ryuueR1zK/9IcZ/5fVA2bFLfgP40b2+Cy/+2j7G&#10;b6++TL9IrnSeXT3K4Xzhe3yLx8Z+byTiU+3E6cWRU82rIouG4XfB6Q/KfjtvieJvuGT2Exo38Gxs&#10;snI66owH1qrZUN3x54fm/Xqj6FQC2mbPd/DedW42gKfvh18Lr5xObs9d2UwPQJ0jv7EX3S+gzIEr&#10;LrcgW2VPmY+q1u1xXBIZe3S25IQ9PVfX3X/KQgvI2Tecrr2mlexYek/L52wcctvurczlhWrr+PHr&#10;b3KcNTp/vYicMn/NsUnYu940mvz+e58mLoeH/+iFfyH7/LyHyiqbrC0MjlTxBHrov9lUJ3XK/AOt&#10;tba8MG/tf/Lr6Fw9bifVh+YQu2aI20PVi3nXN6LPtsvox39sc94129I/wmt3jylN6RePUyjenaMM&#10;3HyG9wTH5oBLobc7xz7FN/+Vyn93fqnuEKM4GRx9y6fx0PHVxh0bR8TWYbAQia1ca7f8scWrLXnK&#10;jr6r9j1nOJIIv/6UHdhA2m29j8sjaZX2HRosGrAbWTle3E1qWK1SraPFCy+imHKMjl+7OBQL6IuP&#10;BF6Adz7K8dljAd9E18B3MjtJVf2UZxKevxymcdydmXqN5T98eiE1Ohh0qNeOzB5/6s9Hpf3fsjDw&#10;JSATCDJ6OUbjIqonIwWJi7PVjd7FGV+WMLgTSD2qzuV4+Gh3/ICBaPcr98imd+EcFzc0cCwMPmFt&#10;XZwwLM/l0cW0c+GgOic2bFdut0tziR0f4Fm9us1+JmE6D/WXvnKPviZx8r66i0Nl4TPl6rYDr39X&#10;Rnml3sLNC/+U9eR0L3IefejSyTfmD2jcSUb5611iZ0F0L1y58JFpRU96O1E52tZnsc1UIy1Tjk/d&#10;FKgT4/QBb0RfdZ4I8xuegC31SY57cj+krWt9ZIVrcCbBeYp1YfUo3qHrhbszCS4eMZFRnOj16Ve8&#10;po2ffmx9fSnucB69SvgwxALi1J2+hIa8IqYPZqGqvGC5KzewMb8X15QNy4k3x0BZccOzd8eljE/7&#10;u0sqjx71We06PnnoelDKz9cxvcfa5heviKFzbNyTofV/8R+DXvNVCs+SeHn8sy93XwExUC8ex4jF&#10;8fdpi3UY3IeS16Safnj0c7c53C56tI0HR9nyvgeoqvH6FefMnZfRLHxXrotvvZiIZyavz5NorxJW&#10;z5av3b0UHv/+H/+eOyN//tPf//6PXND1e32envFkmqfPB2d5aw996+or0RW/FEa3c9dpyvpbymT1&#10;IkVk1b5xEloTi26z7xXT2mbzCSPhb99rncrI2DHIfizuSY4twO9qhvVhdH2CvveUXzpl8otFN7qh&#10;CX+v3u4JVY6bv4KXyrIL+2PTXGBbe+aEYNpCmXGkT2XzY/7ccSf+6VDZZ2uc8zobW76e2qJc8qCi&#10;G11x86RcFpSPraU7/JZyF9h6p2n6Aho3hdiCaxEh+gG+bFszMPDnXGj4MSeJk6fdsT4LamLD09cf&#10;zhM8l2yuiw7zBok7L218bh8t83xVVra166m7eEgul99dgK92WXT7Khc9ZCQnkGg6JsYU/Wp+06QW&#10;LPuUsXOshQ/GtPj4HNte+hcj/OIHr/y/fBEcvPbpX/Z4dXku3ZUCZx7Dy0eYbOpZ/od1NytP3cJz&#10;f8vgXTG9hdlWr27vXLL0tvNxgqv/Znzit/RHrzzdvsWe5ufyvaXUzvKYWB9eG/dylEUqcaKP3jh2&#10;V4dVledXnxETOUc/x+Z/AyfucjA81qOneuMyh9rvVc60zUz2zZtunwYz+BZFKrY5TZnFcTcWji7D&#10;k6TO046M9bHyhffKNOGtk7ia3CSPeBOJsQK0LaPH/vZOx+X4UaxZ8Kc/WrZ5+l/O+frrvOFCrgwv&#10;vuxit1hPDjE2XDeQ8emtZPfqo5Tj2xuMcAjPKlt9Rqe98LsX+9z4iLY57eZans9oZA/en/yWUHIl&#10;fdoGn+NbuSY87vk9V4+/V74tewBbgX61J+psXn+jRV4czg7QZetbUJxpjPX1cX1FGh2QzgWDGWst&#10;JFUv/BLPoD7q3shZHdGOvFuuvmJBv3k7tpT/4YPFi37lOX5YmWw65sC++Aer5fxnLPakg3j6+NFT&#10;H57U9ur9PNGQi569sJibt8QCefzWdgiG+o4taQ+5svXHT42nM960rn16bJ624qtpx7bP8X/UvMYp&#10;+r3wbCNp15EnTyi6zgPEceXT8Y4P4wlYvPpRfu1TbVO+dfDI9LkW5sNXP4HjFdougrqhzYVWx8r3&#10;XKNzxfpiyvAD2yaT2/hhfNHKq21Gl7FhHTIYvrd8fbJb7eF183i7aAavfSc6s3UBPtjt2ry6PfHW&#10;DjhzPvx14mPsZqvFXTGS6vJbHst75AzHZ5365qanYji1bacfarvx9bQDVHRwfLQnnfbp5OE5OCN/&#10;6Oj5HqzowV3Z95ZdVadtNPvkLv7GOvbLa+t3Sy4793eE9fNd8GMbHtpoee4WPdm2w2NinE7gWdf6&#10;tPkN4x/H6I1Vuxh+2MWiHRPhTF6MptV1ZMxYUPzjd/X64m+frFuIqXkqS/8AjZE44/ka4blI7SmY&#10;zNvlsNPX/W7fXrDFE7B97H+Nzw+RRUafhIhC2nOfyuN3+Ry4DrM8WxDc9NbaWt7ZA/Ynl04OaWG+&#10;1g+rR+fZzS3T5ttn69PwjrZth+crWtVNX0kbNH6GdsqPjDShi3Y978LnBA+c3d+c51huBnzgeOuU&#10;VZf0AWFBnn8gzszLfFyAQwcX0O/z59wUmzH106f7CfPl3beVwMu4RUdkVTFfG/NiGj9/5h7OYein&#10;ng61L3K0x0Ya/sus+9XmbvfyIwxfnwqNLeENn8xoVWXakilbGsfmA5Wf/S231d+GHo+ZA5HhHLS6&#10;0/kPQG6vvTEMHzzBte/46PoeG3gXnP1nmfOVbVu+w6v60y8fb69g184RzGaqAxuaA++5H9ryDh1W&#10;8PSXaXO+mLE0Ow+VQqMczbFt5TvsXP6UX0TP42PTxfvIXZm2YH5mSgzRsUXtQ7M33ys/yM/iC185&#10;fmz0IfOa++LWQJi6xaktyy8IjoNBocp4jwZt8bLtWlX6ys4fETXyQw5nn+odfe62Nn4V0mCLX1ry&#10;y79Hg3PI3uqmklyq4sd3PuCoXx1a8OYLL6BtC5fcUx4fVK981x9FDn/nMjlvkSM51PwoTIozbzIY&#10;ntaFxO3eAFj7zeutFfoLLfqev0WHKR9VWpfdyk2eecKly6OQKR40qNHhWVliNn9gckN3Ru4U+o5+&#10;mZ8GV/+Zny2wJhxWGXdB83D3Xr+m/V51Wwy+nXbJ+lh8YH1qLtRPrNOv+cuDEG9uaLraZVDTwWLF&#10;40E1tC4Is5nex8SKJvPy3fHDc35Tv2irxsn4Z+vZ4w+sDrv/PD4oF85e2IYzHzpMTFXX48cqXO75&#10;qm6Rzw8MAbvd/dSB5tZrDtKi331xw0kjV53xGu3O66+K3bn43zrUAw891h9I7Pci8Hm987Jhy1tI&#10;KFW28sl7sw45OmbtKwjbTk8Zb/k4JnP1unyV8vUd6erF6cY7OvtdO00dKI/NjYJm9dZuEBT56m4P&#10;Lh1bFvxL59Mei1+iL3xtu8C96Onb/JfzL4134OH6Ler2aDixQrUojO+OFfgu7yfhlI1Ny0PZ049P&#10;/P+Z/c37b+Wvb/YaxV4jad58CJo+8yg4u6OnZmLbFI7e9J/ytuqXnHax3EQS7AmFF/u/aQeeNZAK&#10;I4Tyk1wiTNCEGdo18rl1naz1h/s6d7djSMPvUqk7R5k6KgwWX519AwKh9ptMd8BM/Tp3cVcfx6A0&#10;0RudxGYhd3HU1aF1LE75Ox62YUY/oW/y15mzEus8BJ5PL+QECd7OYJWvz5ZflTlfb8voAToRmi5Y&#10;3gLEgr3flOoFEnZHl7HpKBe6Tsr4ntIX4NnClqAZe0fvG3U6gbpOdJssLabxTXDTKfvamQxebbmj&#10;K6atj4yeJAXXk3igcsgOhIOScaS90K9vptPCGB5Ljw7A9YnJocklnX3FjrZU5y9b5zXgsr90U/b8&#10;Vj9xEB/Wj2jyCfOeHJ4LvfCO96o6HuRYtO4JSxY89zXExQv+yDZhoFtOhvA/wtGC3pSQ/Vqcgbfl&#10;ixQevXgVPOj0Aod0DhyL4fjCkA1IaQxmX5mLv9qRjL7mAaOU0alPYpbqv/a1OpjgelKz/tnCsOok&#10;IvK0Rzpr7dokR9L45k99UsTx3We07ei2hpoMRcrwKC6KgRXJJDyX7/jRRHQWPbd8t0u/F7gvn4Xh&#10;tk2Y1em8KtZuWUeO+ge85Y1A/51Bfmjg4I8X3+zv1z7Y/Nd2MQpP7Tzq3jqpIuV3eikOMvzBOb4L&#10;D0A/T25JLTgDk6X20R61pMeXr07522OT/C4mhF6d/twLhImbb7IQT2+/1bF+2f7u1arkybGzaIPO&#10;RDmLH7n48HMuXJjAVBO2hB97gLzosid6eUgfau5yad1F1No+yBac5Jy81Cx5NQtsqeuYlbih79fp&#10;WF4X/GOfzplxwl29nnD6Jhcbu3B6BLsgAdYH2ncvcG6ZeifF7EXWfNe2O8pPc7YezSzMZita2i7o&#10;ghv96PuEVDeXPdt7XtGSBebkIOVro1y5F4WXh1idhY0sSjvhyUka/UdXtImF8Khe1W3wl/69Ldrx&#10;QxYSuiDkiF0Nzmynf+wTvWzQ3uuvXdzgs15IlpfD0wfInxsnKb1UqMww+5h6OlePyOoTxz1Byuu1&#10;Us4HcpWJ5oyZY18UqA5PnxvztBfdm3NzgnZCsDzc27N6jY/c6DAntauY8usv+10U5Yv8d7w5iKmq&#10;b8Q8WH+caib1LQgtP7rqK/wJdmF08W3Dsh5aXlCffbq6hVcXQg/PZ/3ysL3gtMN1/Njhi1uPu80W&#10;BakTsdFn2q6vXv11F+1g3m3KgtVx6dYWmE7SyZw5xMQJm584S59CJM0hchu6bbs6t8qdWAje6FqS&#10;fI0ee3TRbcHLdmJ9+vHkVNUJo8pb3fCYfWM13WZhf+dxaEbO6O1YW3fhWcJK/NLrPaD7wtovBjPx&#10;/dN/5BVkXQQL0j6Zpx+tLy3QrK+XBz3kht6QksIJX2OGm3lmYefT15n3JU+7yFW9KSGm3vhOX9Kv&#10;90SpzZIvfQE/CzCgcXjWU9jAdn8bn2T4K9gnL/C5C5j8Er/qH/r7t6HjsworWna16cRiOZ2Y6Nyl&#10;OsuDsxCknh107glb9Rk+vi897Kdd2q7452/rqUf3XWCZGJw2Hjm3DbVt9SkHbT39fOpuurW7aLWJ&#10;XUduZD7rXQArHF/Nwf1dupxn8bXFbz4MhyLgo97FFLG9MLLE0jd5E8P4va+bzjG7uuh88NdPaCaW&#10;77nKtqtt55L1/enTix/dSqvdEke17dhYb0eOmKb3yJAX3+YI7WNeMHaxY3xE37FrdcNDjIztM/Z2&#10;LEi5MrouztIYv6YscZ6Y1q+UTT/5Nk/Ifd96PkRTe8NrdBAjoxceq5u6iZGZm215EfK19TP0nfir&#10;D9Jj4qd0gxcgF6hzwWhwRp+IumB12q2KkXUj0fPmNzlM2eRk4+eMocPDDYJzgxpeQ2t8HX0cw7PN&#10;/wFlMxfdGJmKaWN4w2dyI3nLhy3Da/g+L4Y97Rz8Gxf/V5uPKi2fNkDze5gydWxqrpY7cuyiLjvu&#10;8RH1+PEpa3kO7j3fw4tt4mdiZnihnQ/951POtX24jS50iw7Ns6/tB4uO+tQseg9dz9EiE+wcFq9b&#10;5vLZbSw68YsGHrpQN/7ZtPNbT7bOTWD64syLxO/2FbYCfdX4uPMiY0fhdIU5nDLy3CD79QexPOcS&#10;XkPtpic+w3tjqOtJwU0rhZ387nvOH8o/LPF7Aj1BtLmK4bj4az4r13SN6NTC17egL+1FeHbQVw6W&#10;ESdf8lPLT3zsU11L+5zvKMN7ZOnvd/uItcveo3t1OfpH8mWjto6nZ3yr/CodzDNmrPCzpd9c4DkN&#10;kRzjLTKVH1+Tu31R7NYv9KSvvpEr8JuDv+Sbp8j6KAXDEy1OD7+e46+b/1vVL3qsf+7SaVt+BjMe&#10;TIy5gXvPCy6ZaVfnDgniJ4t390ev9dnyH31X5wgcWjwfUJ9G1uJ9SW/l/CxWbAsbRzm49GZ76mF0&#10;jn/Os9TTYPGyc/mIv1p/ZLgdprTZkivG235rw+HDZ94wg3bpU3XZ0v1ItYxLHvDtsHbSMzy/yw3K&#10;hcV5s4ULdpudOS4nPOdv++jirV5F9nX03PJuU8xXT/2hFoJfXg+7t0r5ytE3R6OjY4ysRjEc3x3f&#10;j1lVX47Y/LZ88N792d6xsuXFuaSN3n3K+NJx/axNRj670Y9O9/iCF/0usA/v4Lc+VOvXC+/slGdw&#10;t09tPfrly8adgz5tWFxb5w8haBE6+J2/PHy8+GPD0fnQyElRs3rO+ItdYtpfcMhtuTL7Ybb64XvV&#10;Z81gL9YrR69vuFm9EF5iHtSW8AJbZv89G/1s2ae8BSUNfp1POKcwHvnr+q/qY2+3KScfGAv+CLqe&#10;FYTmhRo39rHxaefyqAeCV10joudl5NMnOuBTf7Hv+A/t8ip9jkufrdf+X3B80qdpS1vEq7o71euM&#10;d9l/nltEdOG4uXrM2Lh+PwjL8egYxC152c44lBx1fLl82fVHsLbBaX580h/aM10pm2cfWD89+dOD&#10;35rDY4K1VzFAn6esJ821L7ZjX/HWzujgeGVd9SFSNh/zE/2pjd12XrzalGJztfX5yrt8FJvV0Xvl&#10;wFG2NykWd3VaBl/Y3nzxuNcDet2Civl7wrbZPoR4ixk8zTAX5Cc2nrTPfXj13aPwsidMjW9gfWO/&#10;c7gzD7pwVbwDy9t2/E7z1/iiw0LtDO6+fXjLv7R9X/766j6X+hJ9IqJVt553H6LLN07wPwjQTpZP&#10;8BwiwiUod9cLmlh4yVGHqUlnNjx4TRQkFXXKp97+Kj0s6qyHcq0+ONKfztIEbBEj5Utf90b2TNpO&#10;w53kFaIyn47mgtx0OoWVFxs6SW7nm8CByy71lcfemLnaVu6Rf+kQhMd6QrQd+rFsvhfXFm+w22cd&#10;Xyl3sYN8nfJ6JXP0d9IEx8IWXdHCw3H5lfl1HF+Fn3p4K4sPQ1FUZfuhGj4XHlrHPFCaVzk4S16V&#10;/cA1Of3sKuUbgFfclO/2DUoPK588srOFa+viK1j9oNz7pwOnsJOqbP2N9V+Wh3d92K0EMH6pn8VD&#10;+c2A3YkaoQfql+ybvJLzy89OPl38mPZZvN3WL/TySTK+Jtf8G3Bhy/CgRR9iWlYEhdETwHuBJ8FL&#10;xRcODp9nbU/6T0F6zNXmi7MLantcfLboart4tXqlU7DzKSbLcSUVGqV5q3OQdwCtj069DV/zMX7a&#10;7DnZwvUpy/7CFWehcfHaq6/6xFL7j/7G2y5eeFIoOjcFpGR5EBhQd/mc/JStnJEdHm7USF3jKW0J&#10;PnvC0p9Fv+WF3v4er+/ktz8CdMEd0sPjgV+V81VPUTC2LTj5eE5qldO7OW+RsuAS4gOzwz/7VMLz&#10;6V1Ia/8QXIQ9rK/ocj6OTX7chMAGv+Ha/nR8AE8+9pRGF5Tzm0VgLxL7LUG/4ca3H3Jhtzn/+M1F&#10;4JS2XUuUL17oBYDwx3v6uRiYvKqd2gZRGy6A1758dNrYUZ7KxomzWPr3Loz4a3GWvjzS1svzQ4K9&#10;T9PGtsO2shxoorbQiRX5raIiA8A3Bmg78Sl/ADhsq17FC6/gOJ5xbl7H5SkfY9PoJIfNScynLHZb&#10;lPk5T+XQ87u0icVzd/uDyhU74ScPujGMbl/1FSu0FlrHf8aqKj369Dc+0rd2Ml8/B4efPLFrEWfH&#10;IvY8/Xc9IRFcOE9gw/xGM5/T8Z44ujHIRSoVS9e7attsZzE+9uDBl2ifcleOtie1T0mfySA/uXGg&#10;T0F2Md1iWfyvjdkd2G154h0ZFwQHmv4/ue3ERsqae6pXGV8k7+3Qeyajk/vJ3HFHmztpu2w6er3l&#10;89LXt7L60VGbbeG9vXimaH27tavP4vQEfCuzffrFvguM+rYPeW6W+uqrKRvfjD8fLLo7fG775gLV&#10;YKlzkrk6KJ2y0zaDdurvmFpJ21JptvaJaZNyOZTLbxbh8bagktZr/egG546J+vIImCdI9X0nWNt/&#10;V/o1bJbXW/+yqXMZ/Sn+wrf6pb1vPS81G//Kn4CmkL7v4i9+XmUO6BzvdZ/svUO/Bf0aPHp884hp&#10;MlwscEFHX/m6ecGNJMHHs7oOX7TrIzG8UL0ocACeNz/0JCzlc6Pm9pHwrM03fclCg27BjUQutoHx&#10;lZh1EW58MnHRyuo0vuls63ihpMe34a2N8V89z355n/Zv/Qg8u7e95fBGR6ir87Thrf+2nXqiBuy8&#10;tunWvN2OffqDj9p8hVy4JmLih2G68rddli5OThtOnpQrnikYzo8/nid8/RZg6+GKL09M5HX8f7FI&#10;JdbNNVx8mUVqsdVzmYxh6PASz8C5TueViQ3lq5u6Sy8HAbn4wokpvas9NMpdVPrzn88bkuTDw2vz&#10;PfrecJJxEz6oXnQ7OpO9Mtm1+5xo7Y+eYkn+Wdy1E77+Qx5+xmuwePb/8Y9/RDY8T8MO8Acezr03&#10;dreO/IMVnPENfj7g1m/kDO58T92zZPZHhgsNnnjxG8d+9uMZbzevlcN+0P4e+1futP3oMYu7eUtW&#10;23PyuzEy7NvmG9tPvfDn0+V3yxu7R6+xd+sWl/73fvLjYz7UOVAQOhdve80c6rhtHJHvHb/CqWUr&#10;Y/FW/hJo15H5OlAqA7bN190ODh+5IInXtu/IQfPIFanf/mJR8JY9uZ7sXUDPbnjebbbyZ8716q/l&#10;A2fGrdf2XVr63/YFN3G8tNv+5E/8b46ZrXnI8pnt+GPz7vJp/03fXL9PX5nc4ebFv/1tfkNcn2DL&#10;vNLv9tH1is7Iu9uW3zcWMr55UjXz2/bf8BnZZNzn9tpXPupFAPpU3cRicNaObUeLjta88FG39cM3&#10;DYFXGiQYV/vwpZAKdvF3rrhP6KJ9joV4oL8W+Ke7VSZW/dkK25NbeiMSI6LPp8x9zE3NzzcnLx/H&#10;4LZlLjAPfauad074NyfTg375yt497rDbb/7FW+OHbsV1UGP//HzSPEHcce3woYF4Rs8s2/62dN+d&#10;Mzr4Nm6sb+/S2Xu3PHzAfA9ej8+4sjS1Bd7Br8I3+uyduuJmn9/WB/LT3tjmzRf/DMhB+8yNyvaD&#10;fuXQpfuHaceMGDTngQLojreixEfGil5Max+Z9jWf1h/A2Dn+bkG+2p+yfT5hpW512q04fsLEdfBO&#10;YflELnx6b73X9D5/cmvsP1T0gp8//cE++tH86JZjueXjX/I7xUcWHLDbt/v4tOyiCK+UEfecVy39&#10;08/oHO+njB5fq/9uF9+cZeZSg7y8bXk/te1Dm9/oArpGmp+PaL/LMfz+2e7n2OF46WtjmDjW95df&#10;mT6+QlI+cE6XL+7mCW88+NOHnG+dPIaUbYC8hZcy9al78QErVwl6JvfQDY7MsG3MNtDj4E3ehvv7&#10;89ziQg/e8zeA64PKMBZMzO3bgarn0WN1Jm8tqd2ZhxTCoz698oLS8Kt2r/ZvTu5aR86XQNsu/UL/&#10;2nkjmUd8MMT17wGOcttQ9/wcr/5sWeyR01ceas8q0HhupFFy4Mk8vl7fXnGjvnOMRF9z6NjUdk3d&#10;6Erf6a833fhF+ea7bR96inXH1nOAC3167c7j0C0v9cqf+UPbL6zO3ubxT0Gbb3IIsv1eZIw8MgG5&#10;5DXHZv8FggN/eTzpSxsrnropW5te+JyDlelQnn0L6henPn+L8Dheva+IEZup7w1pD389SF52n/5+&#10;Vjx1WK+vLmyd3KF9tGnsPbIWB68r5xzGb4aC0LrAz++oV8q2z1ObL+9vHMzF2hsPz/qmfKc9V7f1&#10;bQRffo7Hgn/T795Tr5Wl7lnuuLJe+JWjqv8lWJ3CulAbsr/y+/NUqVnd1K+daIduytbu0uJhfa/+&#10;GfrLZ0fY8Hp0nHctucf3nZ9AW31eoptCmPakQScM4iT7VJxjUbGKlFENwnGMwLiKzQx79hcHwQXT&#10;mk2QoWFT0AbspKCOOoVkroPUwXdMP8mMsibtYI2DJEGVz3BucreAhR68JPg4exP0yqst9D92oaHz&#10;Ndak/ILD1GTtSQfl0v0gtz4Vyssvenbh/yTizAhJ7EI83A6I8E9ArMztxGuPcjxpxUS0BTbs/pT0&#10;+7tvP7bcJLN3Ix28iM9JleR/fHpoHe8T1asLHSa4vM5p2qlkMkjolgeB2IwesSn8d6BvxSIcmeh+&#10;Pq8oCpPyUTYfdu5CwvC82igqr27FTVyIg5hUn9jnc3UWsejQ1zdna9/CUgfC2NWLTtHZ2k7Qg2dR&#10;N3hncrGviKP6xhr7Ll1UBMgy2u8FUQ2kZdp+cZPWdkoJ7AOLGrMTblF+LzK0/LQHXLxfJvqnzuK8&#10;STbRC9VjD7Ld42dsPPd3AQOJC6naST2WlZ09tgKTwxmkwzdF5N6LTTlIwZw45sKfCdLhVeLHFzF4&#10;keVC2gUqHsbQvbF35BcvONq+/Ri+E9jmCD48i4kpU+8iIli/Zq/Hz6+rDYq4UUW18UMTfPRY/2/b&#10;PXmsj7eMPG3NlLk8sDW/3y4uUyK1COUXYto+L6i2Ml9qnjLJ2ePdto3DTsy2TeKLudt64km5E+GF&#10;pXvmR+pcJ6exqRBhLja0j0WPXyzget1p/nYAUgdclNeXnASbaJHR3x1POed4qlX8dNHXyZQJeqra&#10;d/XhyNEPXeClqpPB0SdxmASNn1cU2+Y/6k6biZkuHprshobdnvhtGwaRT5W/XaCtr9RPY9QGC0h4&#10;hWj6h9KOD3JMTiDCi2wWHw+VbtDaUtmddr0qHju/5ImGypVX83ETCfnbHvtkRZ/sJcDia+wR6/K5&#10;C+dePySO3UwEb3P0iqEf4Eum7cLqtNno1sWzIPoNNvKLE6vWj2StX/aiIH13IYW+q7dJaQVFZt+Q&#10;kO3aA2c/cH74MRess+Xnr5yQHFdZPNRmP/304/DCP7ZZGGs/T0x9ld9f2X7JvmtcbhwgG2amDfbZ&#10;u75pjs8JdOm03ObiFPBXL4LVl2lnW20u5rJfhOIl95TDyFZubuXiZceZjLliF6xd9vGfmBU/YjkF&#10;LY9+Kh+wfeny2cFDz5af8vvas58Ooiyf9bXRSEyAL50Q3bhF69fmAN5ZbcTX6DBxsPb0BsO0xfQd&#10;tsrBxln97m6D5b505O7+1u22Y2YPEhcnlzhcXz8JjeNPXh2fgtuyEkXvzgymHRQBOq5Pl97x1IUi&#10;fGd/YkR4aCa4t1ccG+dc8Jl9r7tcePLbst3qi7/mAhFf+13p+k/cBmFkDGbbInlRzei5Ok79t8l/&#10;O0ZYnG/uq0/G3sZsYyIhHiPGruHBDrq7oD03KMrRk9e8xkrOnaf5J2fIEcaM4nBGQJxzyfhzZNC1&#10;T84ff+p3B4kV06bh/5vXK6oD9evs8tvlg+yTgZW5vHwkv+zTRo2VVI7nsBm7+Rfv5cUPBYx8AmSs&#10;T+H523mjelgHtfrhNzRq1d18HKsHUz6+XTuYt/vD+S0umyeWy4lueD78koamIQkq/Lf+BeeSn513&#10;YHXerYV7uVYeHz/z9+iCfE9w1clVtgC9nCBu7fO3tqGT30oHLCjeqdd+7+m6usDf+vKMPOP9xO3I&#10;FX+jQuSHb2MieMZJoN5n8ya7xCa98XbhAsy++eXEUkgCzjem3hGY84RZKNoY6rlUXtsX8cm/6Gde&#10;Yi6uv07+1HrG5LF57SrTlKPxoad+u7/JOuVPHRqFJVubxPjyo79yH33VfIoNdOUH/BaWRsss8A9a&#10;fMbP0wbrL2X7+l68x9+jHzo3eKyMlbkXCad8+M2FypG7emz96vLcLo4biuD1qZMgxLLenGbdbs4P&#10;n1Sv+2JxAb/h+aqDsuE/7XHjnVx22gmfaf/bn+i0ORje3c3+bH03Vk5sblvZahvgAvzSPvUQO449&#10;8ap+2mDiWnytnj/lN9hvuG2rv6cbls/q2fnByd0zptNxbRiZygEZxZFvHrDzFfqBzgObX8cm832v&#10;rpVXvI7cE7v6gbnC0tjecm/myn3WJ/0pheo7srqGkhhw3koO/y4sb/r0AkkqxKhyPgcrswf52nHe&#10;8Yx907dK4ww4tODe3mXKyd/+uK+5Vb769ybGHKMvz+NbOIB+ixuE5lE6zlx9aAbzjsdnc+D5jDft&#10;hZZe5gV4k2HO3rWOhAiTak92+DPpMzTbNuYk9xym5xMIAs4N/BkjLZh46lc+IKfnJ095ZOazfl8b&#10;bCv7FMy84dXOV9zJ3WPnHffLZ2yauN/c/eT/zSP/d570lD9mPcX9bv9qm0OHdz+xFfmjq7/QPum2&#10;Ymn3GM6WOR8FGw9ts/hv620XyFzaPb8qHp2Chxe/23dD8BxnTpb2y0g2MjCL/MWDuzp3m+P32m9x&#10;0JbmqGXfp7DbHKzWW7843cILnydNuMwx2uzqC3IfufR5y6fIqbv0Kt3wuDndMbfyLyHw8/e8CNy6&#10;CJcx+vNR2b/zhrh+Ur/urzlb+rSnBm3F2b6r90PxyfWD3H63ttqe6BvfPCNRuz7aI+RwajsFY8/K&#10;XX9c9Q/9Zh4xN+BdfYvM0PsTO9g9Yeff6unnRvPCA1H5tKU+NHhwVic20x/smmPQSC50rnnie2lU&#10;4OX/2s+OvKec/qtv2zXl4IX+0L4tf6he/M94xgf1Q7Zy6Hdf5U0oipp/sxP235x5MLbWLLavzUhE&#10;SuDYOQfn+zEHHTE4EDfbg1V59PcX61rPzo7fT6XR1gehPzwaw3AcZ7N+IGPbWlv2Ai8ZZ84Jb/Xo&#10;duWsbuin54yaW350UEjfwqNuCu7vNG/BmzhWn7v27IV+eV198ui6uC/2wD76Lv7mlMW3XZ+umspe&#10;bO7xKGgOUvxvE9O5gW/zhHNqa9tf/fbHF8jxvXx6dCs/duRv+0K8fi4qV0EqFZAMTnJkcJ46QzA+&#10;drsVCI7f+XjlQ+sxHoFe0LX+em4WaOE7X0uv1U0jR2eI2njmANqvN7se3jG4Y5GYMmeiTvv70ati&#10;6InD5oJnXWvma3031eNLOoDNEweT2AKem6f0yT+CpYFz2Rph/sDeQLD6b/mqu9siv/mq7uuT1OG/&#10;sPur55a/3eIBRrff95XMf+ZVnIwGFPWx6FQHOSnX+pnM9QLrUWIZ9xXSp6xmr5IPzwxuao/+qpZe&#10;B5MPJChrF3C2Ho7kCdbg5WGrbBe3LECzoQuxCZwuGA+jBKm7JV9PtF8aBJ9Kma/qhjawelZWsByP&#10;Xk625gmGocr3UU7QbHDVvkU4PBdP8bWglDrk10I6nQ4/eNWjvrkbVGyyTV2f+l3+B59N+wriJ6/l&#10;p1359xqEp+Kyowo9eKoePnSgzBxrA69uBb2732J96Ib01pc5pT+2db+sbluHbmjzffngSBw/VNL5&#10;IichIjbxK33obDemtYH6TpBCdstAk7bSXvHjz7uAkf0CfTk5wkvDX3QP7w7kJ/k5Wa+u8cnysoXj&#10;ZBMtWPk98JViJ/CLd5Vnp4O07bFJ3ZbZB/UfGWlDGnS6lCzb8tTrA9M/6V+S62t1ugrOztJG7AVX&#10;WXMD/rFFtyQb3/h2L9ju6z80Cjx+CcLlgzI9ytSnT0GtHLu+yoWr0j8Up0fNUJZPfRs/1/faihx/&#10;rR6cvWjdsixCGAabJywQpHDFq3/Cluf09Vk8jjyV1aeOkL8Gb9uIHulc/Q3WVwZzVPw3rN/Doy/c&#10;i2/iid7NK0d29XhrQJjxr8U2gwR8uWDRtk3lACdQvaM4+8vLjRE+vcB2eE0uG//Ste3Xdk7cZyGu&#10;/ezEOz6/ZHJjwvPpm/ShdKnyJu8sIPySnOE3aemAV18fzbeUzPbHXNyrH4/S2he4A/6bxFwQi/fV&#10;mWSl882Tm6H9Jq/g+zaLTPiCjmmJVzr4LPTic54krb3hA4wVvyYXRGuep0qh8Uajw/NsGoeXfY86&#10;dv3SJ5jPwlzboipfOpAfT5X/XExNe8eOfXLcnalOyt0JO6zTRvpd/CyO+wq8Lq6Njr5rX9rFxUW4&#10;tdkqTsAFMwuVynpX/lmAbuXjq/ESXGCMIFtbrD8qw8Qt/C0aegLh2f7LqnmQA32CB6f5coxJfIxe&#10;5XeIRl/e3wL5+fa70nsRIwd0C7/2k8hRN5qnnA0tS21UqI/tHLAA53AXCvdGhF2AFWZscGGARp/0&#10;Ja8zCKBrv8Q3B7uQ4jXUn6IP2XwDTx2Y2EEffTDMieCpqv76Oyje8ZEybW3c+eRiX3yuHeH0yc6y&#10;FjcjA33HPvVpa3jFXZrwWmDbBcEDd+3osW1jW72KFN7Z6t9tr9TNWDrbpYE6vp2+ZWF2488Fg11M&#10;HB1hv/poF2Dfm+jOid9pC4TrSPsHZlF+j2ZbG/gk0dyTsGPw2ja67/hz02Kvjk619bibO53QHe7Z&#10;nD6XBpZX5iKpGJpXorIFfXOj+D98Jg/e8nbvNEsPn35SoD9pd9YM3uixNOLgU3OlOD66w0/cmY/I&#10;M42V0O+F07Efv/HtjB+OxfLcGLM21hb+yN9cfJVfRge49FvojRnHN3sxUD/b18P/cnJR80N8Ijb9&#10;hvnC6DVHu7/5kfy9+NSnk2MPUL7wbN+J1amRW+ciGxvySduMnze2tOfpJ/HJ+rbxoP+kYNvlKWPl&#10;vmwRBejvw8X4LZ262VfviB/E2xyoE9N8zPd9bX3y8xPgiKVv09fY8h5gR3U4w3NtmDZGA6c3upzx&#10;pXwrH44bJXMDS+jtNw+Gpnkz9jje3H/ZOk1SnXphIAKMY5oIzuai0Sd+Tp34gbvjhCf9oml1ZuPy&#10;oS9/rI54DQ2+0363D2GPn6ddx7dkoV9YfLxGt70IMrQuMLpA1/7H5/nA24vNjv/t3/4fPQtB2+zP&#10;f/5zfTR3xLtYbfxb34/kyQvzG7Yuko1N8VV41Fkour+63uU4rN5w7gUIcTD9cS9ELR6a4dc9XxfM&#10;GwzmpzDWD3DR+uwTwkswPNlz67F1tvrZ5uTlgZ+2A0/e5NF/eLb60pMN5iWzAMz++4m4xlRKtG1Y&#10;FPDVZyYfrb8z58wYRNcnwAVDMxepRldlg7m60xGeuN8+eTC62ViAv3ynfr47/0tdbwTYccVKWQA/&#10;42Wq64P1w/BZe+bNL8sbztg8MT1SfN8232WTYx2TAdKTe3F05zL4qnOh/UsAd+n5x8XV541r06+0&#10;+4wNxkQ3Zn6Xt8N8//0PPcf4KTf6mUvuxRxPkLkw/Je/5BUDD1g7twg+cJ67c6y9yY0v9gliONt2&#10;6hfgjM9ma/8JcsjonfZtsp7aZ7sqaQ580NLzra5Pvru/8vdYmw8MfcfoxDF/ygvNldoouni9qBv4&#10;2p9CtrzkFGXkb1/rOBDTJt9NbKdSwRFH3mqRbcp7Tp9F6+yVt9rx1eRB+6GqY6d85vKLp+wJ6xNi&#10;dn/64/At/qFZ2s/Rccttl+Oq2vyfgFfedu85rpjYMXwxn7EebO1z9Ahl85IL1gsj63X+snXP7eat&#10;9Wvpos/0iaEnR/l78TA59Vz8mY47eG27yT3kdU5E53wqI/zQKt9j29oVnA/2Syd/zlio3oX4xVf/&#10;s5suOgbR0Vgz5/Hq6K19yHlC6VOgvDIflU8bt40X5yk3Ktbnb3kvq/Jh60P23fp0HUw/3/T5w9yk&#10;5JyI33dOsHKX525XD9uNP3WLv1tlG99Pu4qr7tBfbR9d+7Y5/SqAz95QdvdrTRTjg3O9ca7Yj6/Q&#10;aUfziucNrhpkeA5u0RSe8geH7taOIHEVN64OMx9K6ZGzdPQqDf3ULSxeynujiJ838MfOg3ej0Ee7&#10;3bkAm87N0OD9gM61x4Crrjh1gflr+JjXwQmsDbbjn3MBWpaKzFWbGHyum9EfcmtjeGm3tXLmjhVR&#10;WTMvm+PLj4d59Qu/py1rXykie2PVOlLXmHIzOj69FuGcL/+WwbYt3LTfrJWGcul5dfzNnCXrDY7J&#10;83n+BnBC5Ii0BpNccFk0OhgnlGW0SEbUjyPl0QTLk3/1hbmOEln0yfEv+cmQ5+lFY50fjj/3nO3r&#10;nNsKh5YfP4k5T3jT3RiSnVH2HO8hvLcw8TptuLavT97i8v3eALh1S79vvlIO74sQe+6nju/ziMV/&#10;yn5p93VmfDr5cOwkv22RN+ytLzsWx+invRvXK+d3W7EUmheZ0XXWG6bN5Bjz4bdAH83kMzf3DA6/&#10;N+6i4eSXuz2Xx6X/FmSrfTsFOfqMP1/7+QP92qX/+m/ybaw+8ZUK/+/CxOaMb2sjvcHmAbZNLkjh&#10;W0ap9Dey0c1xHfIWF9P/CXi2y9NOrN4T0f7Yh0DGju3/I1o7T4xW77TPwvrv3qq56xfvS9tbz9MH&#10;kvtA+ucs3HKKwfZzTrCrlAhQxoqWn4bI8YrFdC/8reBptKg/sdaJ6lJsGdziaZBEVVWKOAlqcbZe&#10;wNSxl9NOwNDj8Rk8jBMQmRRZGOlTCzmBcpHBYsV0iLHTvsGn2zPpWT1rC7sfsDowfk/2XMj4OX90&#10;XVid8LUI8vKaxkU6W7j7FKJo2YmL6tVlX4Gh7EXOaZ+1qfa/wakPo1pRUwcXtBNGZx3nUyaAv/ZV&#10;QuPP0qR8ZXlSg59WHzoXh6MDyvHtyUmOBe7XuXhnMi7YQU8+go6WnfDLM/t7MrZ8S5AvMtR98/gN&#10;qa1bO0TMt3mCOdJHp5MES8sGsRNZYdP6Wfg4XFLor7pk4uCErhdEkuFMIqtX6GaBsQqVUFTU3pwQ&#10;q3PhgxwLG/pNPNpBnj18cv02Z3zRhYlx2ypxtv8LG7r6Y2+Uc7mIbG3c5J7JWoETAl1Ui5YLTgi0&#10;CZ9tG9gu2EXaonzZavOWBwmdkrRWymahckom1txhuwsyeLZPRCYZePAbAYtjqtdo25kNJHSPLf4u&#10;esPNCmZ5llkx7zo+8QquiYfgHzmlO7g2NaFbnEeWsiOyZV/6mviK797cCVWeicdv0g5g7X3Pti/x&#10;Vr74zc1R6KuckCe59eShrzNTFmH1zxryYMhmsbBbKHBLo+9mMmpx50OedmTv1nnaqPkhJ1hwZ5I1&#10;cdX8EVpgAdBdgO7g0i960TGMxL6xAW4n03ED3tUlbScO5Du8e7d+8kwv7LqQ+DE5J/3xp7x+ywKz&#10;fLsXjS2EFKrTtJeFQLp+/mV04CsTZ/Brcv9b2KeDbekP6Oa1v7uvT3/73dsF5iNvZWfLBhczTJzb&#10;/4PSHPCbHBgb6ZK6b3pDQ8rEe4D9wLFXRu+CgROnX4+Nnz/P4jKSid3pHb+Fb0RHTiaC8c/ATLTP&#10;wWkzC2PTD5WbgPK/vka+C/AuzuGdwiW92mhOqJM//cEBYiQ25euyueNt+uHzJgJxxW4LrL3oGpv4&#10;2yuf5w0cw4/8F/5ECMSKym/8/vnjzWPLs9WuFv3wmxsb2BTbomftFBOJG8fiMqoU/3cnplk4pic/&#10;7WSsF4HjJzdaAG+q6IWHHPcJ3/Aef8wNYMa7D+wNzSdyowfZFmGc/Gkp4ORp32jQV3UHb0E/fw+a&#10;r9Ne4hEX8ndOQb3elJct6qDccHQX3/pGQdnx4doaQ4524XVo3ttum9wCxqrmpUjHb07A5ZGxRYhP&#10;vOvr07e8sld/Nh+Tmz9+XKVtj55HiJyDjj542u4EGYr9rTskF94e7wLZHg8PfEaW2MhBq7ds9d/t&#10;0LJpxqzlpQ85sRq62S7NPpnmCTogP85TaV6jnDlp3SHm+Gv6aLJcxzXq4Nl2y5ad5lKNgVO3uiqb&#10;C7dDQ0f4y7P9j40BfJt3c9w+6A7eLLRnFK4sPNe/M8ed3zikx/Bk//aT4ekJLjc7pEErY+pnHtDx&#10;IG0N1i+2/XQ+H538RV+48gT49HVyQmSKEU+KASFFv/I58aV84mnmXnTGrxctTx/1Ckf8a1vqQDQo&#10;v5VnxWVPzJrPo4s8ua9PLk3ll/z6wlPuGBv0v4nl29Ztk7FzCUc+HTIufCU/iC0w+u0xtzJ1fBb/&#10;ZP/uyrPYM2Pf5IbhMbJ6oS3+MP98cl6c3cJjx+g+8skdyE8FxP/q2k9SWL4Zo+Vt7TPtbY5tHHch&#10;fXJuanNuMWPA+iNIZeu4540Jvb/99W+nD0z/hkBe7Wocz5jOz+ZY1XV1Pu26sUF255PxIxlwtb2f&#10;s/BKXrOpKVM+HzaAG/8yvmUf87MUb18jPXLI4gevVB4e66fL3vB1g4vFmsnjdBn/wJEvZ0w+Y9bx&#10;M3tcIB6YPFCftH5s2+M9Zxx+2zc3nv70p7/+9a9tJ+0lR+vLaOGbo42/jqg3Gz76KW9g+pDfWIXv&#10;YhPd8Fh5c4F642N8jqd6seHnPdq3myvlqpmDLD2R2xa2YGiH3v5bWHyRbnxzzKZDHnr5Vl4bH1/9&#10;PwgTD3e+84Ty9LuRgwd6PN+TrWz1HL0ca1c3Uc5Y+6T97be8oYSEo9xuhza5qvFw1z9lwt1xesun&#10;3e94ecqCw+fa1YcdxpqVaTufkT56dbk55ZMnrnhwPoPfomK2cPg4nHlrUM8Y05/hOEP651/5Zmyb&#10;uLv1ZkdqGhtzrjB9U5+i4zc5H/kl83nxoh3fwvoDrnN3udzFgj7RpZ+cPrnzB/SRTpnMn7oZlsad&#10;xOb4buTYx7fAB2v7saXHQZWTAJ8vLN3G3LN867bM9vmKaPX8PzEx8VzRkcXGfVtLLyi4aTW+Wl3R&#10;TZvfvsKv49rpB5vDW64fJm6tYfCZVz3PXG1kLRe5b+lWb8dkyV/ewgPoody251+2+ViHqzxI0cf+&#10;tW3R8fPhAa08znafsFS+cFMEV/sdWQkWLfwC4mfHKHxfILr88svz96In9ip/eb4Q/P6APfC1916E&#10;IGV90Vyb46fOywVt2zT0a4MyHzFA999+u/Vzngycq/ycnxSQ4+bNHGfdJXQA/QL5cVEgOPmubVNQ&#10;FOdP+3YJNjzH8Au3PO4YX/uecfGUufu2zi3xWfsqNGX9i5rqANziR1aP+50XWj10PUWh2b27D1Ym&#10;Hqm0X75PxENSm1K+5y0ZzS4doKw+K2Tm3K9+vXCCL689f8+x/Dv2hJe/5AZ+7Q3Msa16hm71HZm3&#10;XPSrv+3it1wUvfgM9Q3k7ZpQ50vxk61eMW02uNU/ctR92xh7OPRm1z059UPnqEdnNqRGvmH7z3nD&#10;1OY/dkbh1vGfh8haFny5Rt1buHqsutCA0X3Gr4skO+TtMdSOKZlzyt9znjP0yndddv25ctf2PTZu&#10;9BwqjG1Bc0rizrZlfJV9egG2dPxaZVp6/GMfL9tjT/XJea/jX/KxhtVxNnjGp+kb8unkz6unnTnT&#10;PtyFj7qvejP8yEuk18e1qzLJtWMzO+/F02CEB039syXMZ7yd48ldE8OpWZLmExdLzWnnzVDBN540&#10;NmiEJmN30tXGL/p48fLJ+maZrq6O7R8Ptnr1X9zdFi9613b6h+4JcWeuH0zOfJZfvkJx2rT14SFe&#10;yZt4jUtOmxRPe6YO37WV717Etn3HfnLcUJxUHkVGlpvclH/u/N76aCV/8SvhWX1WZ7pNm42Hepzx&#10;e+vpSU2gX8z6xOadUbbrsRCCGHb1tsMF9vFteS6zIp6yRfxPbp98Rk99efqQa3P0nLWjO16tSRhP&#10;j9ji0Ncf2Jw7r5CPwv8FaD9Ku9DFOAvsj27jt3y3nH//CLZ+aeGuy3ixawzL42zbgoft3GD7ZQmv&#10;fMf2m/+zf73PY0WvXvTFc/PyV//j//4fOY7xafVJvCqnA9j63UYO0yF2MLzxx2kz+R6HNTlmcHiC&#10;RSfJ4tucIAEL7VsmEACeC+tUjoqEJhmy6WjhYJ9YVbYLyF1wjdzeXRo5nhygt1eKusCJprQSfpz/&#10;tLH2kPTQgS5wTHR7l31k7YRH0MDFb57MuoNkBwp0QapJO6mCj25p7H/MnbB7AXbxl7eO8Zf8Roa7&#10;cAwa/Ld+cMw/2myeurXQkE6VdnIhpXfExl/820Wt4KmbO/oFQdRL/fKjN3sd2/ZOpSOjyQ7v+FPd&#10;Aj39RqMtHVysVf2UPYvw4wo82/aRjRc/9AIrXfK3wK6Vs/pcx0c+maDlKdv6lqeuSeXYXL2r/3b2&#10;M9jGvwa8XYyeBQ6aTOI2MPuRe75xIaeLLdmq75Ol0XOfIu3JV/Ey0YYT2n6C+wS2XZDdn/Wv/DGL&#10;DUMXH4ZHDnq8+FvnmA6gF4bYr93iU6BvrQ7ihJ/FID/gMboXleTK2vYmkzJOCuHvDQp4Fh464cVH&#10;fwQfs4C4tkzfYNPkCnTiZmHbcLdbTg54z36vMHIS2jcZxBYTQTkBmJR0q52SG/aicVuQPeGr7Gkb&#10;HYlb//75Y15Rlr7MP6DxzI+hV9Y8E/5PnpUZvhsbjtWDynr4zAlYX5MsX8Tv+0SOeBKX2u0tb3hz&#10;51ZZ9ktO2gUoflL/XXSfRcZ5Umj7/lIN3lygooenUwD/4fW3v/3tT//6r/9KXD76mDi9+xovuYGI&#10;w6Zt+W7Gj23Djgfx1/bjlT1+NgDH/6G5PwcjZQT/OflRDPvo06BxGfvcnNInkNoWyfEnrlyE7oRU&#10;GwRPjMpJLv7Z3wuedDRBlAPkuNpw5FRG+Hh9Mhi7u5vWvn0g/9IL/+tmkaCtDmR+SF40RrqgjY+n&#10;GjqGJNb+v//4jxfeeMGh9y6GVT4fpnz7ew6qjH4OxCvaxmVzx5S7mHxcGVrjw9Ap79h2XUCOjflb&#10;30zOH9zVRxuKyR9++KG+6oV7F+xTPgv2g08fftam/FK9T1tsHCgD1wXi4FZOnmqgx9pzXaCPTc3B&#10;4Qd6Y0DlWiRJ3J169suDeBHBdr4kF47FeneNp6A48ruTxY/pK54YpzOd2CSn4G3SvnOjyjGOBcfc&#10;6Mcf5il1dHDdETtzlMhJmdf42irvDUaNr5P/otvGLKvfg54ovql49pXGXvQhm4298U2fQlOdjHGH&#10;93EImqn2BNc3aVMxkr4oFuh6Fk+fdcuPU8VIF6OyHdrp942/9Ic7T1hMnAu/FfiOjfIb2HgY26gh&#10;frLQlQsQfkdaPoIjZntBJjYwywVI5Ve/CC+0fM6WzWVs2ZyqTPtu/9o+vCdGkw/Ej7npxDEuSdE9&#10;AABAAElEQVR2EXOVrR50dxESOJknGz3dPX3kCSXupuv8Xi1bErPBc3JIdzSdM4UGHXr5gY7iTH+o&#10;8Eo5X6HxZ+zbPm1+0sXwxBjAm013e0zMiwd1gqR32B8b0YRt9bEP6NE+cMZUugFt4CK3C2T1d+R0&#10;bFMZ3ujqv6PnnOCpHFPwYZf4aNwcHeiFdumfcwW0ZCmjZ7/YETibyqxtyg7/J8ITr+VvvtD6W4Yb&#10;E8vziQ6vC+ixZdpML97cNTqSt/2C7ssHX/ms4+eT6Zt9/V/OnXbkm7mBonzCrzfAJE4a/9kq57vv&#10;Eu/6M9qFrbNo/PEjPnPOMDpF8+Mcesa59fW2Nx5T3r3u9zj2zViVuJimgBB9olP0MVaYh9RXiU8y&#10;OqeRKxPb5hzOCZzjiOeey0T/5bU6VSq98i8efRyKeXJ8pr+OnmJk/D75zz4fkm389fTuLv7jISfA&#10;AXxe32T75/zIsbeg/Jg3eajn281ZdPjhh+8rl5546PP2jScunn+f8d24Yh+t9nDR0YVV+eLvf/9H&#10;dL8dtzpMH6XH6ImOv1ev21Z+GL3Jnc/641xgqFVbN7KWBl/2rE18wU/qx6b1NRkrh14Ta/DECP/b&#10;X9rX9jDeTVySA3/wkt/jCzbNxY2Zv49/XOD49U//8i//e7fyGn3WV/KvekDW+uUKHNFUG+b81z6d&#10;55XW5MwNDHgM7Vyomrg5+SW80Yxdw4+88fFs0YpjAFecfP/9982L//Iv/3L1XfqOPvygfcZn4mfL&#10;la0f+HrLx9Zz/tE4F2vTTsZFANdnYLZDP+srdH7C4D5pDg/95PCxMX7J67twiQdee1PD/8/bmS7J&#10;kSPbuatYJJvsHpnNS+rHfXTdXxrrjWvpfOf4AZBRC3ukMXlVZkQAvsPhQCCWRH76I3Mi4kbtpLNK&#10;xuy2c2MBuuqYNuucO3ET/RKnyfFaH/ENGBnXEn+pBxde4HXfO/qqrWzpJzyFRY6pXrQZdIy5n3QB&#10;sHilK9+tq9qKuYBcCI7Lx9XMHSK/21ufUhf+xG5ijPZvGb4D6PeRu+nRkRsoKHe926ZysmXuWr3M&#10;aL6quw+lq7gO/z0/U5HHf9YHPD+SPz7LH8RW8pxu7p0+Bp8bniOH8yz0dD52TkbSBtr5hPq4W9qC&#10;XHDS2zeig5a+dZV7zvU4HweuOJUJD/wOMNdoHmWezM3pX2WvGsOy2j6KGvsLGsaIQnXulnLiH9n4&#10;yW1Jpxl+4DU3gEsPNK3KCxyjE7T4nPMd2pR5BecLhuFXOyjDZ8CD5gOZvyZnU1ab4U0+ISctXqrP&#10;TwLlfCE4eiW7HqQAkEt/8ZqNjq/tBw722lbtcwODn9qXdeQNchXAOgbrgcQSMuCzrTaKv+wf1YNz&#10;gttT/Fh7Yb8f8Pg4h7IP34O2eMSkyFTHJ7GEzpkf0wfwTdaLK7e0HLMPoLfLRdu8aJ6yxnr4/GXr&#10;jgxiwTeAar/xmfHcLK1Xx3ku0HBzKOeVyIGnz+OkGznHshWN4Nu344tw+klzq+R/UZm25zIeb8ST&#10;+uoihLSVtuan/t78VX7XLX60/5z/xk7pAB11zj8iqp6UAeM+rz1S57LJDOgKuA20/kK18xs7+pQ3&#10;OFf+lAHlwQUgzrFzHpF27Zpz2j05t/MGy6GNFOfstzxcn36zvo3aPbdhbYG1DvIWtIwhyCMPcLNV&#10;2wwbaFfyh30z7YsE1rKYfzi30haK8a+ql+EKOPlGW2jax5KLZYdiEf+wXug+KtlvdP4LHmsa5GJw&#10;8WvG7PQ9xxQ+n+ZbVkoculAPdGt9JYe27LwLfyNeSPpPTm9bm1j4hqm3zOGLfqyDMYconPxa9ty2&#10;Oc/5rjJAHN7Z3eMpx9Wf/eYvyoDUJUY5ph3AYT7DWkJvgiJv0T7YajuH3j6Wn8FjDPlTufX0A/i1&#10;HRt5i2GB8sybMvejnrecvAZ9wto8pwHVMrZDXz6vgB4duDGI9gScb6u7jpFlkA5PYv5JXBB74qk/&#10;5uteNx2XEQPUZT02Y1Z9iz7AbEzvguPLaxXWgfHgEFxaURXgSx+lqbE/c7CtP3WMb9gOOcfsLP+I&#10;UcYf8n/o276VQX1h2aGC7o9aSwdwqWv5E1+W2bEtL4rO2IApY/9rQIxhDwAfbMRe+qUaxmuUr9Hj&#10;OwB9o7d8Bb8x4AGFGHxIWHagkCEi2RBED0LsPriAE5P2SQNOXNrCvPXDG1TzsgMUNE1oJCfjKwA6&#10;qBn5/BpZLfKTL1IcHe1ENSiLBUVzGQEl4VxQzW8h6uRPHQIaJ6FDseqK3QUCjHJ3HtkOb2hp5F7k&#10;5pg/ghcbGIBcJh8STBm80mBmMDKR30G5vmLL4GH/q97H9DBBbJvAlo6wgYd97skmfmCilQmAL+Ap&#10;mOCx2lL7Hz5qsWN4Yof1xo8MIuLz/oEnaJlsqMa2p41zh4rcyZ/4cGeZxMsX8ZYODci3Xqp4q0ER&#10;+K67g0DDNiae+NPlYuB2kgjsozP6SajDn0Y8vtpOLUKXgvXCCSqj9IqLrbQ/MqSS/Qyt42HiXfnD&#10;+rtNxcvc52vxFw376Sf4QQgyCZ95wQeebqO0oXGtU+IEmQAy+Fswu6KSfvhdtSrj2DbpoG3nChMG&#10;pzyWzdavpfFFfK14lpFxkyaRwuPpSoB6P72DUAEXfdUFpo3kPbVPcY0wX9hXIEG9BjmB2xi0yTrR&#10;knxi5zU4ZcWetAV8ABbAGaTejh7f9OQlYFzFHW3Gvr7UZKLSrqzUV+jxB5O6NcEDwf5PvXnRb3TH&#10;VniGDw+U8Ju0yHW/7gKPZHI3daEDBLJti+TWfbQztNRp5uZ294AveZR5cVflphMR23zKHTLZq3Ji&#10;0f1bW+MPSiYC8jNCyQ/SrU9NcRL18/sPiuGcZHfCAym57K+//rS/4vex3/7Z8pdu+EywcLFJYPtH&#10;p1MvdAaYQIOKns4JCkDnL/cn+Yf+u3ibxF/w0oglm3RIX9axNLQfCOLqwYksbcuxEo6eztTEDnzZ&#10;B4/PX3JjUn1NbPLkLkDfe0sMja7ozD5/zgHCid+lgvB0Or50QR9kxe+MQXwS6zy9+sjJsWxHL3zE&#10;BWOA310H4Av0pg72Y7N3ODRYH/LRAMe2VX0Z+Ka2xbeMbeVpX4k/7V+5Rj781ouoltnYlv558jbj&#10;DLnj2zcWcOWnn7TIr5NW2gD+vvApmzlRalvgt96hXI2tv/CfA+iITfyD/r6Qq+EO9HGP66GFD1C9&#10;qUcXCTQyPuBO2rf6PCpHWCfajJ8Qlp6fNJHnZKC54I1O5t6Ah+/omfymo/4A4sltKZnwNTyTxqpT&#10;YyWI/baCPHu5dCcfOBcIpfaVB1ToXH9hLvhyjPNQubIlp6AfH/Qj7NoGxSsfJpKdBL9RPjt1ZZ8J&#10;Ntvis6V9eXUcEQpfAH2AfQKUul4che41eKk+Y1f686afEynJ5u0DaVvhtC0kK/ryClFOzHOTgpRT&#10;PtF44FyedvMNTr6jGl/FlvhK7a64Tlun7+JPXuMMHjg83ee+O/MeXIGZlG0/0rdvbcd/8M2JC20a&#10;yyKX2IxusUGVqCUkxzO7jUOV/aULCBlPS9M5lvQnNpTPCuXHwkSEwulWN3S6hT2e3pZLG/G3HeWB&#10;AwSrT0i/PS9SxRiKJeRD7PRijV69GD/Xt5gcH+PHxhi866Pn4sV1oluAPqPTbCyz9eDDZ9EVqQja&#10;Mk6cPFZ8jxxMql8TH5Hf8tzsSV+sb1pPfpHdT/x9CEf+9L2U4hP5l7wt3+N2clYWFegj8c/3b8St&#10;Ts61ZUG5vko8EBPxLXYD8UGahzLa77Zu45+2su87zImziVl8QLmyinSfuZdk2Mcj12Os4pLYAKhj&#10;HnPiYxt8cLO3wmPbjwn1hX3wYwyCD7mPxUDGDXzzj3/8Y/EmzzFXbE5qnCK7+5UFf3j961//kszY&#10;BB4f+LAwyEVcfPn+fX7T9O7u55HN+KgbvoTDGyzaB7PQn7k3r79lvgA9gO71nQsm/rGLN4EAuCNt&#10;N2OOnGS/itaO4tv7xE10rk8phv4K2ANN/Uq/xG6AXOdFytHF/XX0pR4abKvM8kAO+8jEr1JlAX6B&#10;fz7JAeBWZuiIJ7WlqJiDUgYkLyav4Zf7+9ywhU+YZ6R96pvoAGl0gFt8zII4F5m5eEE7hD+xtWkq&#10;M37c/owe7Q9MqfUbmvIZ4wz6oYcvckt/aIHoVt4Zl/ErqYVXITe+wEVufQRfaKPD7kvg4XPsSvvk&#10;mHJs5EO9/kV/+iP8yw9ZbTtTwlNzuD1ixG7yPGVKRQbahjKgvmOfBXBJZNd8bRf5y+Nf+q4oqDXd&#10;S741A9vBbxyzQBrBib/MlxynmrtkDWEUG7nQ1y7804tI6IzP+PA2ML3x9qe7r/hJZeSvmIT3OLMQ&#10;6AKKbtwA4s9tM/Fq/wk3foTnbRtBFxvjZ/DoL6Wjvk8oSSXhUoIa4um+HdyOASmLvOYUcij449Zl&#10;dzi1fcLTPpk8PYJ8fk/PcOxLAfQF0JE1L7Yn1K/GMd6B45izNiYBt/Sn/05+rWfb/dZzTJ92+alH&#10;5cwW/Bu9Dl6+gDP1xC19s7jEEHOx3UMi2eef1MkXjKPAsmVsKg/8ftU7XPI9IXUWxdlTcuvd8KKd&#10;C/CGB9vEV+KMepcJl/ICehHPtAL7nFOTQ8xHx4VH+dXng+Bo30JaqW3t40KTDtxnKHPfZwuN4PHt&#10;ziE8rX3yrN7g4cvotmPC9NKf9IB+yDGwL8AP5PZpgqVTxnqjhC67i38OMx+qb8xfFRlvM4bgp577&#10;iJHJ6vs5HM7DsfpxyL4+meeHFh6VY/8519AOoI5tm9QiPTZocRI6/tpuPu8UfeM3cqJHz3NOnqYe&#10;+cWlvvqE8ul3521Pa1KS6HtaGz2nb051y069nlLelnzVTUNXSC5Or+RCLXC2h105eczzIfkp5+ny&#10;s32e+C9ffOBznmF0zjuL89KW9W3ooTl96bXgyRyUc0xXydtmdIzC+vQhJ6ZUtFHBNqpf9uaPDq5Y&#10;zTmpeep8nPNz9n3Bh1fUz/kAvnYfRI6AC5Nt79CmnBznfCCn8XeCdVTBdVsc6JQuDeXROrbcROmb&#10;6bXfPoqV9/dq0xnnevHQ/ttIbieuMXBu/hrUJuSrFexT44/dUmKRn3a43wvHbyQZjNbDq0B+LDgu&#10;JpUWt3XPbeln6IcfGvM3PpZquaFP1NWXXbUJa5D26civvsjBTY0V5irw1AaHU02lcNS3lTihK2uf&#10;F7IGd9j35cvMD0L5/DcMylsYp/znCV4ohUeVEUp9UVt6fFJT5+mhCov3I983v8GHcWUdS3Z5VIb7&#10;L6Wqo337RlZ8lLGgmM9vO3+27vXRIedHuj7P9d8rXX6Te4kD3mZFv+S61g/haJP0paGY8gdPcjBo&#10;PiCRnDJR1gBHANZw0RbPdByrE5zJkQZgkRcA10/YDW8W8wFoC16IF81LgC7nE4vmKZ0ysdlJr/S1&#10;h4uQMVgaESRHAqfcf3ZCKGsjdtMZqKIsh+l4BJonhLPY0M4pSxOIBJhwgNLTDcBDb31ZD7/GVWIo&#10;wn50rm+g7Um5WsHyTlr7W6MJNLZPrzej3sE9spd8yUUfAh0/+iSVCZXpVa5Awg9eTELuJCPrgg/0&#10;R3vCnw9eOJoOMeLJ3YpZPO3EBHm+rCUCeKFbedX3DF74xfElPuaPQ2af4+53a1ocO1C/Ui4GiSK2&#10;ITWW67QXG7KNr5xl10IVyJ48iLjxWR3MaL4cA8KhDYkxnoRBXnGJj+6b5+h7lrGfY+lNV6BTo/3o&#10;TRsXuOjhOryv8nUBxTKLNfLRC3n69GlXMEaFdfHXi+C0SDOvcYjToWUrIDq+HrpQVl7sG54UtCJb&#10;fPOfgLYjvBpn7JMCfcFVerhvjkDw8R25w77W1nlE5V7QGL2xEeCCrsLUR9C2vap/ZbrHiIQL9v2d&#10;TwW5YwbcY73F8nSHzeKFnPJjH16cgNDf3Wfka/IBsfWgpw9Z3HRbobP6L0CU157I02RRf/RdTyqF&#10;0xgAH97Esz8cuywXRjj54MInOnCnIhNYJmSV5Qtilo2P0CEfHRi2HuQG4cSV3l+4osFodK1PUxc9&#10;/Zpn8o4GNCYw1DnvjZ30VWDx81G+sLsnCMj3yal4GVcxjDye3uGYO0lTzsK76DWZJpdhu33P7x+h&#10;5IDlql3xEXTWXVubCNrRdyDhdyy5IYDcasbSm0leL7Ciq0EyePr2++fkbLE0Dk8JA3eir59cMF/N&#10;CfUHxcYb/xhtYgR9AbbkSG5SgD88WBwnpgDsXnKxLWSr/cBBnp/+IA8kBGE8vLmDLf7L4tpMhIlh&#10;4TguucNGUN7wO2NhLTJhh9qOuuJCxytiPG7pN3Scn6UEfP0n5HURXbFDf4cY2fUB9hbwhcvlD7b0&#10;l7sPuktTT/H66eyJBU8O1Z7o0gUP0+kYn+M9+pNjRzwo8/07Kvc+/Y0yPvozaP85wG+EUucN5Hry&#10;AoC+LDTWH/AD2CSH4zICaOxy7daNxU98BwNiGxtsx+Cxjw3Ykv2ZU4wQyvOzCbd0KIAmXjyT+OpV&#10;3uibfcWXdGu9MNf+mAIr4Y5Cz2y4wYj2sC9jvnm7jeS7L/Ql6emmpxEuzKqTWVeoDjhx+i58ohOc&#10;m5+HoAcMH9qHBudEGhrGzDu9Eo1qcPwBBz7K29ioPevzbf1u9dRbDjkev6YfOF/Aa/5gXNmxmWhL&#10;+65YQgptAA/GDM1ibL94AOY1fII3jqNyfGBeKu4TwFRB+RQO2kslfYPfbXc/EunqX4OHDNrGILmN&#10;cXRlxEB/4tOL8fh1foOv4w+6Pwe1jzpkcLxAOp2AToX69cS3H0AQnec/2kWsZY/OZYEkgoET/lMu&#10;dugOINthjUoPL/7GDlRLvAh39bnnbRSpYdNyTpa+kJykmCB3WG/VaWv71FfIg+sNCXZ2ZDh/Ujf5&#10;An3KH2EcEwPwKQ75B7/QJrtduEio+a/7hLyifpTFiNjaNg+fzEu8v8bmtAmLYyPxJnbQqR/skPR1&#10;DD5t2lh79463lqAL43nvps5CvxdXlT+CX5siu3Ynd8Qn8KHFclMMF+gSu+Dat6qLHHIOH91A+/6j&#10;YjhPbgYnPu15Qp+QJ8/mol94+kmvsR+bIgM5aQfaOnO3+KLy4xdyETmJn8CZeUMaD1bjq8hBD6oI&#10;g+pnpPlCBlC7sJn94Mbv7BMP6UsOEskgf3FuefoTXcO4suBVAB/+bPEf+1xgq2/Ag876EqNf7/00&#10;LXM35oZZ9EAn9Il/GN/rK8rYr07w4xXwgcT1kq2bIXn6Ihfi4zN9S6+08RAJp/rvdoBHx0X2kUk7&#10;0Na++CufYANx8flznpKITlzQzBuKsB/48IEbqNmrHHSJPh4bdIej5Umv82Jn/Kv5gez3GCUO8V3s&#10;rB/pA9BjG9sshMtG2tnlyFZ84PeOYyhv6Fb1tP+UsgnP0VMGMA6B0/my21Q+RkbmHgmM6hKb8VP0&#10;lQTv4yfPx8WPBa6/9NvA9WXyEDITr1zYfTs6o9Pm5SO+rBfbvtGKfWKS+OUmRd/0jIBtqvexlsVj&#10;YhS+4gSp7caGfNS2is3SelzA3pOXqaLb7Jp20+w+RlfCL+KuajGRSOQbIt67tpN6/SeO6Nz6Jw9D&#10;BMyGnEN8mka+2r4Vgv4pxxbeRgC077hcMZn2Cp4R9CUu3gWH868rDjwyXmh+QP8THrjoUWj8N4+0&#10;nK350cgC6IAxh8ocH/WVhc+wH3r4087YDypsmGvwk0zoQd7o0zdwhCa6THyI9uwfZiK8aDM6imnk&#10;bT9ZueOr+reovuox9f1QFj1ig49TaLtTlwtC5iOdY9/yDtiBUTTnW+FXXbwdp7QMX9lnnA/YF8Rx&#10;7OP8BHnF7RZB5LvQJk67rked/Te8+hpb80S2IPZoqz/aBzkudxtmn3JuMiPfAsZzsMdvXm9z+Rh8&#10;2bcoviAUkOd8zsRWseAb/FwTPdgd9VI6tF3/GVTrDqJjxvqyT+wwHsAbeeiIaCJz62cePhyDR5fy&#10;rn/xz+7/G5f65sLSZNxKO7cM4ejkWJlC8n/yTPhd7Vq03QmD8GB/wDqKf/uxLdQxMqs/OvoG/xI9&#10;s13rN8wv7a/NA/rvuoAFwNrbC05paEtChFzgdbASQCS98UHOdXb7nihm/syXX7GuscJjhvvI5OPh&#10;W//B+05tX3+kWnNnLpJSDo/mclUSh87yslEzGZVkPpDcOcbCRGDZwgaFJqje2Jn1wdgsK50PioQv&#10;eMsUF2TT/84RHF7M7edis/Nl5NE/mlPf3Gd+mRrRoMeA42qU8e/nUq7j0nJ4r5zLjSHJLZFP/BXP&#10;bQXiayB3nDGsZljQIaX12IT94FhX/ZQdgE4nNEbzAF8c27ajrvxOGnQG4Et9bmyDNzbvj+toKP17&#10;/UVbtz9zPsrNBB7cwJZzIHlK6MSIuS/5zCGre3WGv6Za4hVHEF/wZQ3Sb7ih3VXnucuZd0b/5qgo&#10;cvmufrDXPv6sL2XhDfL1uJUjxoewewmvCOOROcwRsk+o7WcZ+8wzC1caytO+3BQ8b+gwMucP9Kvb&#10;mCif//QW3atbt7iS8S7jxMsSiYb6j63jzD9pFBrH+8vkqSE2HbPpB7Si6VT+cC6Q+iRPwdOk5jYg&#10;CEygb+17sHdQEByUJVCuOlCXDyhw0JZAZdvjHCZhuyZfphucOu8sezMT3SUDjugCaGMnHVkCeU6i&#10;rguaceQADxxLVxJoAopvcABPFIafT3KUdTzRURl3qFa3pYNook4uzOBPnwQp2XORoDyKj35b/dhS&#10;2eCwn8EtgVR5JE9eQwmgatsP3djnFal+BYFk3s2P0BMKyH+nu8q/MWjqjzJf/IUJvtBfFUJGdbGg&#10;F76s0/iIBMPETMNLdC9P65kghg00+Lb7bGmnBGjasxM064B+wofGEyBh+nU2QV06w6c6Y1v3KQda&#10;hnzaW5uUiz+4lANOfpNkPVCxAuHfyE5yfdTiAPrCsUxOWaccMzRP+Qb+/I+/2i+Ms2RHh16sKb0U&#10;tI74yCB8+FVnytBBnreP3BZhpafY0BfcLGKCx7E2gdmxPuJJHxC2/QUC1bWv29oQBk+/+1pR9LNs&#10;OKKPv9ScS/hTWkoqx7XC7SIF9gH4hwu7PGnO08ocr6QofAZBbGgZg6knX+oj8CofeHE8zT3cjwFm&#10;9IQbF3/ZAr6BQ/v2pYgZaL75rvLo/oVHzwtjcw/Z+ilr0eObPm0NL+cM6fpNi1Q+njLTaB+uUldb&#10;bKt9+wQbvCvUl2kL+tm3n3777XfJzmJcc6H7FvKQI95L/pTBt+XIL3QyF/wpFb1tk2/ct8XDT0Wp&#10;D/O7vt8fNHGWIV68k70SZnkP5HiNkLzNwfykbfnDmQkOgHxRKNazyOEy/MFTbgIv8jDaayGN12UR&#10;j/e+gJP4yVM8yUH4QaSeqHNnIyewekDDILUsh4PYFxram2OfWBJP2v+ufMuJDxea1wRPZd+lB34D&#10;rDe2orsmgSzaw4ebCrw45zgmrvcEZwWnOeTrXKSQBBcqQrOVLC7+PszrJ7Hvi36XjZxXG3zRVNgc&#10;6yvbsPa3vKXtXkS5E6+faScBr/n7wlNQ0p8LdbRh+Ma3vQhhZH1hu//YEu+T/7ALO/p7X4x1BfDB&#10;w6d30z71oVzmJyiIi4x5ks+f6MXO4Fef6QAeHWuogIe4ZgFabfhlXsXDgl5iJDbif2h9IxN6+KM4&#10;0R+AvdYHfpaTvuRxRbhA9fWBvuxr6QnQ16i/08nAsHR5cBSLFOq/ecrZTL4TkeWJgWOORRIArcxv&#10;2tL7VMwxfM9JZ3HttKGFN+V8GisZc3OhxHl86tsPxXZBdaeAfT7hZzW8T11li1XFqyzl5Gvqu2iY&#10;cRrrNk/borb3dvo/+zCzPHkNOsdWy9Qm1BnIe8rVxp2iVGC78qMu6DJeFB/e5h8klat93Mbpox5r&#10;REdchieL/3mCCBJUU41paidxBU/foOIcAA702SLfcideUqpv81IO9as2o5djc8Y7CdG4yPiXhd0b&#10;PpKXXKr21e8sohMQ/dKQtXMtklqh+AVc7HMY8qUY5g5084SJ6/Cz4r+GQHTCUS7qZU9RJCknSPif&#10;v8F3u6isUD17fJV31lsOiDHUJMxfWLgHEBH1YycyOYG8wtJl+S06Rvb2H3h+EwJ+EKALMshzQGLH&#10;uy9+ZSyODuhWe+CNJI7xu3/eQfvkcz/FRz4mEINk/unDcyMUzA6oTc44jL1WUTKEl4/4wk9AyGfB&#10;594X2Chv7qfeOo1sdOO45Wz71AD77tf4ERRt0IMPvqHduUnVcT3HtGH1EGNYaM6Vpzl7ks+iCQsh&#10;nANxfuY5n/SJHcRlfneqOSUyaxtze17lzILBNz1B/D+0n4sFlMVWXg39sz9e4LEO5H1o8BlPduon&#10;BRQ74W01tR/74IFO+Kxge4XA73nXf7T9n7o5qT5hO5xWWS4AJ09TBwryY2vb7nocvwW//s64VRmh&#10;zxPW4MXnpQsNshrDzdfIBpe8zZZXgMOLtmgOqj3lW39znAUv9Ba+6JnSsM2TIs3V8UN0TLtBiw7E&#10;Zm2gjBsAAXClmbfs52Ili5uxqTSnbqGpz8vD3PgyYKPPtWfuwzEXRYBcEMz6AMeeB3sOs8egtX7g&#10;tsdvxDc6ZS7lHKoj+nR11Y4B/Xx+NTZwvD/BKT12neM2tbSfz99ER2/LDUzoHVq+027THlMRX8UG&#10;5DGX842AtoF2jx6by3N7iaHzAha+S/u1nZM30bMXw7NoR7wjn3E3fah23/pINkkX3T6w5gDEKzJz&#10;AVC/YcsT2Nh+TjrFlTKg8Q1/oHHig/mSteuweBTAg1c4Pwe0BXDGW8tu8Gmj0aXlyMMuoPOj6lB+&#10;7Y+cn1pnzdF9g2pcClOX+/xE/QacvAGMPhJJiZfMTyixj+VLEGqny4gBGmlwzq0Lp7w04LJf35a2&#10;uN4KB46uY3+OW4eK1BMzV0gekE1qa8YB045Mzgf07rusG2j//A1jnysczLxOILpC9cf+Qs4ZN85Z&#10;Z90PXClisgPb64IUljc05Vm94cn6If4Cz3x1zPbU2XXgGic6csMJF+FZJ/MYLVldU6rnbsfB8K2c&#10;3tBRHdEdPazD6M1xdAMrXD3vZm5L35A+hdJ1SznVxhuk0KDHLl8stINuodN22r9llMPb/L1VQa5g&#10;U+WxBNx+0LtQHZYs8A9c8OAb+7XW44trxLHKDz6se/rNKKJduhw2SrvoJ360NYDs2oCPTSe8s0yF&#10;xo0OmA4NPCYfHjpk/SjrXybiC39os56GXRWv71SX+sp9jrYZR9Vv5jIy2P935Zxa1Mbe4NY6RHpO&#10;qXZHPrn8hKXL+Io689JY4fxKueiW7ppnvAb4kfU+/nx/79gMDTyOQ8nZsVSevGXTa4SMV5PzqfNb&#10;6HT8s24aY+y84yLtxAL68mZV1mtPsEme4zQOoJs1D8YD0KEVXc4JTurs125kMMcCki+1dXRQINvE&#10;Dx7Mk8DlQ7m3pspXx5+Wxyfxl1y2IHgT6/Cl/U6EhXnZEQ/GZviiwnOA/thi/wvJ/RFrrHOIPFdw&#10;eyVuyqfjh9f7WDN85C1wrNPRqfHItMHZ0CKGd/LA7qP1Lbxbz1wQLvYIOsIPvQbAsyyOtU864+le&#10;2wudaAq2pwdsqVt6BjftrpsOdOPEviEW3KMxdHjONZB56qSjDejHHzoTYu4EZ/W2xaUXOWq1jfyD&#10;vdrXLeiwO/26WKCPoDlplWvnxKd+33gRHywVh8dJe91nngmceqBfSTNXv1LtY7ejkLvdNX9vz7Ic&#10;B46gRUTcnnqsiud2qqzqqkf7y0MXyFnAPe/egrkvvtVbOq4y8GMfL5zNC3M+BdeC9xKojhOYkwbU&#10;JmpkkIA4fpyJbA3ICQCdcPifcqzHDgTrKr6odurIfn+X17ZdVD3xcXieRpGN43wmOZzAOZkpYfYJ&#10;Wux2cpBu3/VKz3sFYeVC66f1OPlHZwnxwve8BgT70cX04gMutEwo6NwKZ1BWcnb7iSdtx4UV/MmF&#10;FU8ASOJf1LtFD09+75AfkIdPeD74N19E7nr04feD7W/tgwPfK1AOsPEFOE2kge+6MwHg5Ap5bx5Z&#10;hJonEJWoKAPsH9qTRCcd4Vee+BLbOc5dM+ghWfxpIGBSznF/YzMXgG8brrzYInPJZb9tM7pkAbv2&#10;BB8dWTQuLnyIQ/9pn4vufkpgBmzwT6h8yiq79T6WumsyQPKdMUbIRjtp6IPwM0+2xFmPhe1XBg9z&#10;6Pj4ZEHaM+9l8ar0jSk6vyeP8jUXHpa+Qx8+aSf8DRSnerhMujyeF6iM+fzXaZNpGU3+HRg9IGHq&#10;ALQIXzIBT9zWmUIYfxr5hS9F5fM1w9wX+CSv/kIWk7cCi4Io4te2aDGdJ2m5IE0bveGO4ypZgsuW&#10;C3S8TrUX+ui//H4OQG4C6jtyYI9rGguxeAONiOW2E3js0+ZAT/6IH/hlYZQ7tPUaPP3+D78VQ1zg&#10;wzvd5NCJnXOb+MDr5G2m/gK/7QHO1MwOdtGPyJVA+GhhURdjWdT69f2v1sdtJ9nGkY6V++0vxaf+&#10;nFvRAf2Fp9Fq2vdpfsI+n0RLLr/jCvRJXPadKzUx6wm+9evNHPIhfR+gvJOH5CkXSxv6VgzFPusq&#10;W9DTJwzyOa/abpQwuSRmiCFYh338hp/JLduHu71lqH/vBVeueslwn5wczmumT7DuXhiL/tS9GXvs&#10;R9pYMYcuXBAnf7tNxqb2BmyHjLiJziwQMc7oM22biw4ZX+CB3xurrjuO0cMeE0/I4V+ov7H3UQv+&#10;3K1qXrQzY5mOHUeyFT9ih+OTsU7tSL3bIBKsL30BHvwO1XPgXEj9jG/4Ah7cRQlA78Wi4WP8iU/q&#10;3daS67iVLdSjYxc+nI/E/4TT5pajO4BsMWnx2hLrxN5LeconifIDfPjY/2ojwMds9bF/VE/7ncAF&#10;LuYQbTe2XZQg0/4dqA1PcXc8hH+OcQvHOfFJ7F9cdcMqC2L0S2kkY/YFu1v/lsi8ORBT5jxcRHqc&#10;eRS6rkUt4tB6hDI6jt/MmryFb9IufeUz2LQ7esX2+Am88IttLIBwLUAiB2/LqyzyC/lIFBO90YVv&#10;cOhzMHjiY9WptWVL8k6p4NP2uz15xAZ46X/8Lwkm27xVKeC4tL2A7Ap90QaNyZat7ehZ26TiBtX5&#10;yYuWtFJb/q5gHvab7EOm/jyWGX9ynniSnzKHu3LIsW05PSsaYNscP8sy7eDRymLh/Cdf5EMXPu7r&#10;auPEI4jpm/ArgFfebIk/FRnog+GV4407CGVybGkHVC5Pqjj3ISdQwfhNH35QzufVxvjpXjf5YCV0&#10;jh/v38ZQ9QDvCs2NyIxc5ovYHcz2B47IvxkT2o/RAPmTk8UjsmKj98EYP7E1aMM+spu7Kee3O02j&#10;wCtN62n73z7/5jGafur4EA360Vb0DRbAsSEX6XJhrjJrH8fM89p/oQWSM+N7cDddLkjSNuT7fHJO&#10;AB0XK7mQyW+K/fHH7xSN7uWJ12NrebKt3tTlpqv8/m/aAC4BcLfusTV5KuWMjcjP2B37ZcWiKR+2&#10;aWtuXCTeS5+LmtDQvm4TtcvWLxzkEtWln5QnfvacRrHOHIO3a6ALP3lBLiQHxR5kxC/xQXwuFVQf&#10;P/FK4XfvPpoffMEj9tGn80lsLKTdyA3JD+B7cVUMaUtezwh/AB3fzutL61/qti5nz8h+fR4O+aYM&#10;mt4kgD/QEdvz9HFiKzcn8Fu2idPEFvGzx144MrZhfz60WezbOsaAHp8L5NEdG/rJ+HXqWxzyB5y/&#10;M74M1DeNfxjh99cAOwCegOIG1swNM+fyvFY8aiuysSs6JB4/f1L/npkytvI2J3RzO8uPnJcwRrKo&#10;rcmq6KGLffFV+BCr9Un4J1/Ap3b5bVA+nnka4zV9zf/x69XW8hR3RNgW2jZ6kH9vL0AseqNnfGpZ&#10;fc9x375FfN7ARQ3rJ4T4TkyB2aAH/alg/qInBp0LZTjze9aXqm9tBRc8z6PL4Jlt7X+mSjx1fqD5&#10;OTrCj/xQgHfnEJSlPsY1z155c+4kxLLIPkIG9h7+y5FtdvwoP1iP5Afm33AifxWYz7N2Aw0xSd/h&#10;ArHHDvK4aABimDkZ88T+RnB5VG639rMqo0ewqOO4OKV9blu6hSu6th34rceW8m05ZZVPHR4hGiir&#10;fPIkNrcMu9kvL/D60Q5CXGd+Y0d5IReg7goUocFZZ3bTV046+Bm0zbls+JXW8sxt8Eank0cYPNXF&#10;/hBfzikzBwhvYi5zqW2f9aguZXjZch4LwKX+hpd/71wx/qg5F36DF3/4wH70HvO/jAVQ81dALPoR&#10;8nanyVJvXoPq32A3/7mYC6EAHLFWgM9PkDneJaF2QgPetDU0AMfA6WsXvPCVfpSYtL+Eh4+d99lq&#10;/Fjl0/8rA5bkh9eg9eXBFhsK/bkOjtHZf3Ka93XMGzp8gXXs0sxAOMmJ8OGmFjxht/mrnP/e1tdA&#10;hAoP4ueYbkQX6bB0F84VHr8zvomWfjB9wfgaNh69ziZbNC/hGsH5c3wnH/saHaQ/U1PWARk3iJ93&#10;7zWKK3bwB3KAti3759O89R/lfXq1ulMGOH7xsz7wBcCxbOl4tg11+OQsw8Wrn4kBuVUIitXwgIaf&#10;WHvUBe++tpqyl0CzSNt11RN8+g68JXDroH3WRN03VD1hEVyjE1udg0IaW8HDf1zg1KzMPIX4LCxd&#10;aAvGWmE1r0JAfcaUjDMcLxrVn3Z7fX4cbXvgNTfzM79ZvsXOE9Bbx/h6TuiN63NhuZy8n7lv+sJJ&#10;6n10chOzhjW+VEX9UJ19fOh/xtYTnip4Uu+2Gd2xYfwNLf7mWIqbFbTI7ZbCJ/woHHzoZ5dSs2J7&#10;+jrnf+HTeRs4AL56ln+q/yPf6U+3OsHYOk7/ek0QfRwXGbrVwWnj1D67Ya3mhJOO2LnJzjijzgeR&#10;DxOo7hMddEhlK+ERWCTgTIBNq2M79GjUNfEQfhcfKcP5bHlHN046Zd/poil19CwPMEqU1CO7eFJK&#10;C657InMaiZ/ktnyPTa03H+nCFuBCSGHpoZ7YYOHCQ+6yDZb1QrY7mCaTBLGABOCTUfFl0PAr0VTH&#10;ojCyfAFDeCOWFrSNXiifno+fqxd8fSJpP+Pp8ZF6rS/uSn0u+GYSId+AJ+bw8G8gy3dtvy4CUe5J&#10;ru5yARcbGaxp1Z+4A8k6SbLK0MMXM8CZGKK+UDu8SK4kWAgPCRewz0SaC5LjppTrgLpcyNmL17Xd&#10;SPqKzZEJvuuhUxETvD4xBib1J1h/+YgLxIDlFUfb4MdvFKtk4RTXOLBNqJjPyeuc6KzK2Qn/kTvG&#10;twwUJgOwphfxJoKzoy4/yMl5KjS2rXIYCNYxbZWi9c2Fga8q52I8d/n2os2JiQ7cFQygG7FdX6RM&#10;kcEE94Q2vMqyEBz6E+Xc78Ja8gWuTNw5hiX/GxdQX4NDXtFyaqcjuQUbDOoXdCNSmtuehajxSvw+&#10;fR5fiYYLtIAXFrz3/BcX73yXdD28Yif+x2eZoEm+Yv3h8Z3S42HTyFl6Skz1ssSpJ/7wjZ8ExRDJ&#10;IcfwhIkXPOmnSubpv4kH6J1zhGuby8uNKI6iQW3062dQ0tbi534kX/VJFuzJoklkcId8eFvb4yv+&#10;Y3F+1Zc5WOhwADgAuSj5S9Ye+hLnvE6UtrKuwiNnOl60TzkcODeoL00/YohFcDwhY+velQV8/Nb+&#10;BQ75mck2v9sLHr9D44U47XOhuBeIkJNFlpgT/hHI/hUos44jG/14srSLPNiFyfiYOha7KAPMW3SM&#10;abVhlUsUdNXFBP2SvgtwzgU8CfwpYxz0vPKZD/ss/rBAbR/ja4QIbBvjs+zhNwy5QAjcvwMzgN/w&#10;I21p3YnPi0/gZ15Dwwa6lrWe3FRa6ljwC8+cJJhO5b1rlsUztVK4qpyWoK/wV1wx8D5Parn9jeWi&#10;JZ/+8Zd++zcTZflmLuJz7H6geQ6TcfTZI1x48B1/RY71HZnFoL59qTZvunoy2B5r8T/2DB/HidoJ&#10;aM5YuS9kxkU/3iQA1I/I5kJEbeP4ufjpuIDM5hb29yI+MRsdKOeEmy1WsyVfsX/iuJXBUQUXjgBw&#10;s937Lpi6k56TnuDDg31yUuj9O9MT87QruZFMfy44go/v0HJHrAThA30qiy032Yx5q7x6sYXvCaXF&#10;Rj7kii6i9gIDfuZE8uEhtodm+7C+gK8XyVM1Nk+fGX+hHPTVceuS+YNvQMQfQojduSBTfC+g0Bb8&#10;aYs9Zu19PaHsGx7i2/IGjzumkYvfb55mmDyLX91vZSt5sn4xrWThfwSlLrF54iDL+qqtWt5t9WBL&#10;2ekv16kM+zqnOPHheYJPoqUP+how/uBZHmc7g1Lo+Q/5RdGgXLD50F94yw7lYSs5KOYz6+CdC+SM&#10;fcm7yZnk/qu+lXtu4UmcMIY5rvErMlSGDvxsQMZM5S0VY6vzAHlBtGjiaEVJfchJ0ZP+mf6dcQi/&#10;Rm/k43eO2ToXze/Tpy5t8+GDLtApR/JHjDF+edEHJAH+5SYC91Ptg0O+AmwTOm2RluU64SI7FzET&#10;u9XHOjvm1O91gZfjh4efl67IZ975+ZMuiq/z19gDb9oaGvouPPuhDuCiFxctUez33/mN7bQbfQmd&#10;+HDjH3TISVku/GIv+Pj4+3fGFp4aDg3lxAoALTFF+0PfsrYvW3InuaX1wQE/MnpRFF6ljy6R133q&#10;yuPENRHtMX26eLnod+URvMRB6sCHtgBdxw3K8AGveLzTCc650FAdwKm9N0Gg8oxVD75IU92DG5rS&#10;9QIoPPuBb2UQP+PeqU9fpT7tSpzVP9sWeCB3XGvc+JOaAHXh3z7CPBL+8GEMSFt7bqK2bo6JXC4w&#10;8Rt/1XVyhyg9romW2MhctLqEb23DR2cMi/KgBbf9NvFVP3arYVOvUKZlwI0e8HaeGRtiM/T412je&#10;Xzx01PwPrS94vGHs2PMGfAFAU905Zp9+xttdGEsyFmasoB6AT+zaF865ESsXipEROdUn/GM3bcEN&#10;udsGNBG+PuT13hiJHHxd3YIfPZrLWkYOp1X3G1eWU8Q3dnYD38ZAeVN2A5v8pvh6UPuu5emr8eWa&#10;I8mX4COzdNEjuQoe1PHh/HbhcOOox7m0FXjUtR6/6YBig8ifQO2ExmPb4COfz+J18KkM05puMza+&#10;yrbUrVNio7qEv3mMYtAgk/5WGVWYGz/f+ve3xw/jD9cjbz6nvdZFCN2Cu9aAhA/c1KHHM046bTGN&#10;vrCY8lN/6oCly+yDYzmj83MyT5zqUD71h+fu4sFcwW3jcY7+EUAn3pCV+R/jpW4cxi8ex6IX41vG&#10;6Kc+BvcK6HVj4+G3J3ZQJ/zCWU/Z4lWEFJKpZM/IkTWbBX08bQstNnPzPXDyPvd1quy2qY9ob/qZ&#10;bRDdan948Id/9EGmIhLW1iVzAB+mbsZNv6Ulxdab3ciP3fDkv/KoP/d7bo7N7m8gCJhvMUeknP/a&#10;VDzOn62n7HkNip9mSnumWURH7h2bq1PyaDhSpiHuVWgsyUm2C3m0i/mJ/qvmPwYcGiUUb8RabML/&#10;3HxU+SoVOvRpG84X65clSxjDKrxf+fbPIR74Hm8sI0TItW/FMN5Rucoo58/r35qUYxMALuOlHwzT&#10;A1KeAzJXROEgGIdRGQrGMPNnDknMqPCReTipWO3btf3y91qlr5e0P6adrV19hs6jLXTYdM/r6lBB&#10;+nnOCYb20w4SS5to3jxmCCe49H+g/rd92D31rtRX5XNMXS+Cdk5UvCdb+AjchuOjG96U8cGvssO4&#10;clLibrWIy4t3xii5sL4Lkr7FC1xs9ZuOOHbxKKP9tq9xtDok1AXw51XO9MHOHywbjMUrPMsHv/ni&#10;M+dS9KvB67olcogns5A30YtWJK/w4bwUN3iuKW1ybpFzd2jOefrSReXhgmywngL1bduz1rEx+rS8&#10;OnN87nNsHmMTx4XERfztsrjF9JULL+OVSFv0Ap5h6fJ+pe/vfAGf2gT/q56l67bzq6UnFaKr/OpY&#10;/L+zrdx/l/ZK93foT5z44lZDrfvn1AyDfOGSSMDhfDTgw+D6gUUch1vUYv4nEOVoBaOBllEb1VHU&#10;9SLod53YepGX2qMRbuQo2TnpGCcsT/50DPC5OBs64ej4BA7pHAVrO7a1rAm0x16IFQ32Uccx+8hA&#10;nw6s9o/w3j+8H7uDBx/XIQfZcid2MxC8VRk8sMP8lCC486c0HiyQhRwlfuxhALKdHQiNPTLEZ71i&#10;CGPRkYVSZPsT5OiqOx5VphfCeJHGuCwiCWJbtp3QYDeTE+wtDjTgwr+/6bHqhk9tpxw7AWjyMalj&#10;RiWpw37xE7KP+YJHallU0St8hFMeTtYadB7lz7vxnesWhej5wzT4oK+gWx+o3HoSuPo4zoSWLbru&#10;CQhtaP6KN78GVCdIvkDAyZLA7nCMbjnLtpEdvFqko7gdLaOH8L7JfLvaDFVO7AiagHygL+Ke2w5a&#10;322sTv32V2ziiU51FMsShnXGJi66eVKkfds4KnqSbx/N5GuE24fodwB+fA2adNhmYHsN+8d1HhBP&#10;HQ757qvy2/mE9FeehgFHH+L5QLcwfPWaDbZZmOXdNipP+qz9LV/ye7ofP/CbdHnympOnBIhiSO22&#10;28oo/iLn+iRg7jRV5HFVeumJHP7wOnXw4CIlcslPLAAhA/04TjuSp7R4r9zBQkfbMychtCk+kd66&#10;6ePhLq8qRBkmDcjL4ic2ZPGSuqc+ShzZL3bvjoP6jGYiftliA7ByH31XbRN9FdNaKMx+Jr1MkNGf&#10;3MlbCcoTPd58l+1eoHWzOuc5L6hxOpH2E7/yBxd3b0Bima595wePBZxAMQklz+E/JtB9CvTUW7Nt&#10;YcsG91P8l7zA+Kldg6wRL3Kw+GOfeDKB94VSIaGz21I8aIu3ek2k41nUPsEULjdsNOci4xy/IiW4&#10;LEOh3xV6Marlj/NWBuSQs29OOCd/Nj7axvgaffh7DqjjxiY8+e79vOJWvHFDaT2+w0Mf+JZ3+bU9&#10;iQeroTaG77qpB9/pc6fxzPopDnhK91ETXwC6+sb9T2XVt7GGzOiT9qgelEHDxZPqCT/o0MFvBRE3&#10;9Rz3MxqYm5hCp63ipPagw6Mm3+WdLXTxBe3/EoALT+Sanxy49FVf9G+WY6vqC+znhiFHo+PNeomP&#10;Y002cYw9wSglY0FOzHoyAJ4Cwv2eJxWB6gI9F5CJY/Arw9thmXY5tUvFpiG33o4hMtlS/K06+h7j&#10;gnUJ+bPf5D39yy4uuMYfqO85Gu0jHgDjDPLhh97cQW/fXrjWnvriilN96E85SYVfcgnywUcXts3r&#10;z/0GcOQkXsuzYyE+xoYlWwcLZ/oe7ZEyZMYIaIrnPCPTwTsBf+CbK0CLULfp0b/Dj8qAXGfANtto&#10;XpxQyr8aW964XDKITnyAfPTXn/00Mt5q/HGt43GYa+M+K7raYXr41MhBbT2HVLFwkDwtyeJJ/i4N&#10;suktBfy86Mc91dPMhOgLKMS49u1LHGQ9aDONPaqTweZDlS3UtnHjefoI7GKB9ZS/0Mv5WISydPhG&#10;EerQrbpX5+uWMdljKFd2F4iXONL/GN95Y0jf4FR+yTu0RXzq/CV8/w4aJqm8TwHkIlYuigjFgK34&#10;o/zapzjm4z4oG7HBCxfKy170mLEUJustGbIBPN74gf/NQ/HD3P7zF/3Gp/6sy6RKjn2BhrmV2zQ6&#10;9Zv6gM6/9IrVc17puJYskQpyEwy+2HZlTHatCvFvoXyIq9jIb5D+qWrNCTT24CeARR3mRmzBpY3Z&#10;EktssTULMIk/HVpHaFtfP7Yu8uBzXkTkVdK5ATM84Rfb8T9yewEa2aiHnfAi9pn7QtdjZAGU5ZMn&#10;5LjhuvrkfAMZtCsX0NIo4ZP5nJnMF3rEhtiIfQD2kwfwG0/ywhf/Jj9HPniRxza+bTvBB1aUowcf&#10;dAIfmR3r4ucYho5XKP/a3H5bPeGF7cCmT1n8hv9SV7xTBmVtU3iHX2wNPv5Rm+qclbkFF6yZX5c3&#10;+9EtXOPPbQcxht9OO8BEp/izbYmP0mbNe/CtztUlUnY5Pi0sXC1CNou2LDomFijrh3bBfm7kxz6A&#10;nKjQNE50QEdqRj/85OYWHXPg0bNtwTG/Ma7ZuWOI8+2zn3Lx97xxPrrAn5zFp3Mh2qOWpF4aKCsQ&#10;Q5m3o5e0UyV4tS/9nzzzjZvlqXH85caRey3ce94+cWEEvmgTvuIGH6N7ob7ssbeY+Qo0h0bHQRyd&#10;rdISFn+DwU1H9OlHrbN1jYTytGGUa/sxDuMj/MF+3lgRv4UPlE8BXsDtxZfghXd8iN881gu/bmHc&#10;kkDLDcWmY+/Us3KKF13nosbEIW3BuYJxR6+cl6rvST7nX3KIWfSNPxxzrtW4grY+YWu9HzUnHn7W&#10;q0oc29IZb2Qc1dHpKID3CfQZSlpaH4Hj8gO/tGwr12P3MHT9gQ8O/PlLbtr9Hlz7CDny0eI9vHJu&#10;lNjFBQdbYxQf/6VN0s/wm/sKRIDld1dlow/V6ERfNlpQsk8lHwG659Q7HkIudvXTN3xQnvxhMuVL&#10;8OiN2uqP8YIcWjpvic2REyrs3L6lDD8sXPOJ7OSVXDyyFNF5DUbjSYELxegEqHr5GKtWOflJOnDO&#10;jz8KxaccFW/rRoaQiGFwAcaDgsfZYdd199gefsy30PvvwPqd9APZvPDs4b/4QbnRDXYg/2D35IHe&#10;J/ScK2Na/JjurPzyiv7lSSzin7TX5lw5r/EAm/wRBwtTfKzHZuO2cfzrXLZjtOfe4xd8z+uc6SeU&#10;k/veMB9SOfvnA2hmO3Tojyd8YzdxoU9tYt73Xh/9iqPb3Gs7agtsWX1RJMR9aQ6VRZMYP8t8noI8&#10;1fEpQM/fCR5SjUcbpM48tR8dhD310GGJz41UC/gcTkzAlWdc9tJX29+OLlJla8v5n/WZuuifuSRF&#10;i54DfDv+TZ3qNUaesXDyAscAjWQVTp/2aV0ujgOEC4DP7MeLvFy4pa/f+nr5Tfhp+enLyD14hHu+&#10;U4UcxbdyW3JE9KCM9ZuSkm9c3wIrGbus67QN+27zwVu26piW/lHeOGMHm8wbZaA9ZbuEfpk6ecP6&#10;QVOlG1ODmjY4eMCPfhTNwr8yisZ5ZMs8Li1m/592ZHuXjpFYXdhi35nXn9OoOcV+KYJdRGv8GHy+&#10;/wqazj/iIAa6rwpilGKR+J4LB9p+1UI5ynoioW0NCM8G+UjAWH0AzlNRuovZROlKwsUZfuoOxgWf&#10;xsQpnkh4UFRPEZ5heICndKrexmRXAQAf02VwC/KQCLdQ3TjuPr/VVHpvRxb76JXfTdG+EnhfyYrP&#10;WPh/812LL9oHPIDPIA5vL0wS3OrHfkUbi9f28ZxQaDAw3WSMTh6glVRNynDgDhD4iytONYDH551O&#10;vLhQ4lchDy/8jF7wZAHjUa+6eseF6tE1csenshM+Bvw4x8QATwV+0u+H2C/izbYABUfVg/K2bxdl&#10;uTjvBXZaZ01uoneI8Zvk68C/s1A9hi9tSgcmFhhASbKo0EkZ/qlM5Fd39gtngmgZW2II3eHlk6yx&#10;DR7EXwd6+Gfw1hMFLPpowoVeKOI6neDhB/uIGpXzcWEFjnt7yDY+H1/omOsa5jQ+YHgEvneCXP8N&#10;f1/oV/0bxSGw8BUizKHSXxNj1J/tZButo/wr+66AXZxYkJz7pAM4sS3Y9sGV8Jlj+gpQ2ohVm3MB&#10;PWPVM1S7qIvrK37G/vIspu3TgTKXi9wG2nP7ypckUkWw44yt+R28yue5rWNFvuDCMhfqk9wmT6r8&#10;k540cRzLbx9/+cUxy5MjvJ47F8rwvz6ziMuFOANb6cAiEAt95AdonIfFi4VdFoAc/zhOQHvl1VXv&#10;tXjyYP5dhGYy8m0W/Zj4fJOy794pMnRikPbPibNPGq0CF4+ll/j6wqNyEhf0+lRFB0zbP/GIDvUt&#10;++GbLcfAbmsN0DMA1+RgSB5PhmiQQJYnxfOMiGmJ9Wmb85X0lNmRLC5x0Y0TupGXEyWOogu5jtj5&#10;/fff3U+xmVyAvp0wI6vjEznLi6izSE17Mrns2x9OO33iXIOmDcOLcUKjhtpsP606fVx4LKjA715t&#10;TB8jt7GAW5sZXzyOyP7KQ68r0Pd6cTAuoYVs+Lr5oRdu5ezStgAAQABJREFUGHvgn2qwMsYSl7Sv&#10;X30sP9LXh4u4K+d9zcktJwZvHtJf2G8+JBdj4zv9oSvlADwfJ2aJQY9bqufPCz8Xe5i4qmMuaHvY&#10;n5OHfbe+dbz1RW1mu2xEEvqovdn69WcaO6wHdaMneaFv5wDPT/9SJ93h1TK/ZUOLaWkX2abZXN7K&#10;EJnpWxNzok/u1DEXWPTHq8KEGfumHebAG+stA/BNFnQlo3lC9veCvaoXMFbusSK8GbMYp+x/5iF+&#10;s8POvSXu3evI5Q98Fv14laH9JhvIlbZD8fn5D80fjCsO6C9F0JWcxT795IT+9rbHTwaiPqk9SMjQ&#10;/wKJ/yFYL+mKf9CtfoIP81RxXDyE5X3sYiiw7tKRp8bvpA+vgjaorPHJMTJOcLuoIL8hx5PCtIv6&#10;i/oCF4ToL/jI/OV7ILLgJc/aL2y3D24lmCR9QjqnNW59GZ6ZG1Nz42od8Ed8Jh/temTXHvL6CTZT&#10;X1zAxUE9+R0TkhsPQbQz/qbvxz55e/j74qkViwRrhF6HGdC6/cgv42P4MMcNYuxTpX0KTvHgSg6G&#10;L4AO8EMncidt4MUW1dlmR4K1ML4DYPbqE2odL6Mk+djTEObjh+KV5cVj8fCcUO0PnwJ8mHsXuDBu&#10;/VXei8Hwga/lihQ+pBn7QPyw4TXgd5zu7njydMtVhI2cxG39hWrmq5s8eepS6UD86/9ZrJT/wMNv&#10;aRvmROGT3JWcQf/hYmT0lPbYAKGgbcTNHfzGq/skRgHCgdY60T7a5zik02eExljM2N8nCEDIhUj0&#10;ld7K35x//PHHH2ZL2bYTXWIrb3jgIgtP+rElnvE5OnFuB031FoX9z5zqURdx3r7lImlekRybZhy0&#10;LPjT37mwmpyRfKE8y8W8affOlVAydsZHVlpf4XvbxltWxwu29XteJQ0vgDYBcowfU85voRJj9pXb&#10;OLyKm3kjsRb764f6rfxz/puYgBY8AJ8RI9hJnHRMEAa1rgenORC6xhq8oeP1du80R6UdyRXg5GIe&#10;51HpN3e6gJ9cGj3hyQdc5LIPr8Qr/sgcJHicn9zmN3THhNBz/hx/iY15pV757xhHYtOmqXxw2Q+N&#10;N+trir2AW980F+EftZh0zgVfiBgnwSN3JW8Se98Ug5mfbZ0T/+hPG/Mb0FxAByirbuzj78Ry+gO2&#10;Eh/xjcrINc7ft/EX3WPXZ4/7Zp85iOIF3huO9u4goZAMDvokj7x9l/GBtqp8eKCDosG6upxjFFBs&#10;kRq3z4jx5Cp49gYLePjcXySoRT8hZ/f8FJ5AfeMDfVHMhXduEAEnsYyfmDmR62Mn4yBm2TTFG6Ca&#10;jMsS+M6/IQsv0eqPOmQxv8740ycIE6uqNo4Zodq4sj5tvu/xaT80rTe9vnpuh7611TxtNn2jfUXI&#10;6IWT9C8PSWnFBxeCj5goX7a2g/Mi9U3OE5jXsmCIv6nbi8onldjqr0AuNCBXkBygXIQvx3bKaXPi&#10;0zLJVyqjfxestw5iY/ts5rTgmE7b1CQPUL5uUuSnzo4FhZWLVMq8DdmUkc+RwbjDmKFdt7VvKMB/&#10;wqEQGs6xKhdZlHNsHcfeNEPKjXP52p463DG0RkWBC8C//ljy0a0yoWFf254fcNx62MWP8hd2KA9h&#10;DxdEOS5Q5hvYD3y0Acf9T2Pje42v1mH4Uw9dATzWKcBBJrFDGcfJsdGz+GzPc5DvzTfYxEeQ722D&#10;WKVuZBhpvnoB1DcwKN59wyfRJdzS0UeAc+6FDcRk44T69j3T6Vgc1P/IF9il79EP28DlPOjT5/iC&#10;uKEMWtCQ1Xa0/xzxSEE1+arnCELm3NJvVpJOi0b8mHaccs1YtJUPry+Sz3qSZY8M9EWH8uIYW4CW&#10;kxMU7Oblipe+xCfnF7RneKCTGaGv/gD4o5e+LMn7Kj9jxYiXr9aja3mBYh8NbvJXDprvKEMcF6cL&#10;0FAGmB6e+lSXrqVEVkwYt4ToB9/4DoB+drwhAsqbgupOP/L6gbaf9Kaar3obHHXvHt//9F5vUyPn&#10;MDe6u8uag8co8YaOuQFb1gXhz37lei1LcwnmQvC152hPGUMuJy6Zd+c3hGkrV/mrPHRgB8SPk48V&#10;c/WV6/tVe30sZoob9xvJu2fd8qY+9jsK1BafPs31A3D4uI3wC+PDNFblPLe98A79lo/t3IBKX0F3&#10;f45GXTcjyD/0AqD5ILTyM33btao3D8by9HsVPKeVy/AdbYD94Mvli096gdBq49gBDlg+t1JdzsPN&#10;bn8NPwq4WC4LtUcjHgBftQM6ABySA2h3X78THboxxp2gISBw9euJ1H30YP8V3LJbdg5t7Wc7XIQi&#10;7OGFz9JeFbbzb3w05a/INoZ4WhZ4o8yOx8y/05+yjt66M+9vDZ7udX5md/MlSHsHF5//v8GlXS/M&#10;7DOVVY5jF1OtC3F3Ibge/qD+7r/+538pTyTZ4BQnEBmFIAY/6hDWBEdjMnlai43qPO/11Bsn4jiG&#10;373hpAx8JurcGQoPO9KNlMGqelIfh0qeghk8BgWXSRYTtgRKGhr51KEfeJ3gF7+8TsfgPPTJIm48&#10;wpMJTHopz2KwTry9MNDOpCSjujaAE7BkAy2nDhsjU4ExeheX8l8+/KKJJP4NLe2GblxYZ3Hauil7&#10;MVB4MVz84ZMBIH5DBrJazj4n7ryelQUiTqZ7cZqFlS5+W1fZDl7ulL/76Q9dmPr9j9+ocllPxCXA&#10;ZSi3fSj/a5GmdiEXHdnSTmvyH8pnv9teVMIXWn/ottq/KTs6Ez5Cl9oOPX5F3y66Qc8ACiyd1UZO&#10;CCo7+eNnJjLgwRf9iQdOQmgbx+j40ZOuaUviGRuQ7Y9ofZFHx0AXsCrfhfpCNoCMVZcQcLm/hON+&#10;QXzaH7sKNQHHl2WjY2RS3guj0DG0+aLW4PmuDzFALq/oo68iB5Xo4+zsvs2Jk4r056021d0F1I0t&#10;8VkWbph4McFHhnOFYhy/wrsxyEDkXDAyHb/qY+AxsFGPTUxYnJCZ1Bz2mB/ykTP5CJ2YFIFPewA+&#10;WRk+reNiPYMfC/jIwQRO6HjlNBN/7CUmTvlGwgYBMntxPPGx85IRwBFTYioDrvZ1XH/gc/apB7xg&#10;MD5ue1G+aK1j2gA/OdZF7yeo8I/ilH6N3fv1Z8kJ8HkKseN9X+GMntCLD3a6Pyhu6E/v9Ttb+Ano&#10;CQ+Thyy07/zc9liyxAcc7PRnctyq1w4LKLZ3+gF19hv2yB/kRl6j6aeDxA/I66DVTvIhk2R8iWz7&#10;WnnSF+J1zGJTcfIqzlxYxn/gEqPEFtAYZt9tJHqA11PyO8wPyqcAFxzgCx0x6gvz2Ke/ArFjfgdv&#10;jt1m0hUevPoQOYDbjniXr/C740n5nwv9v/76D+Gqf+pCYfJL8hI20N/I871wTT2vya4v+B1lfiPR&#10;gL585FXr7mPFFwuMokMXx4/8zqIhC+u8/vif//yn4iknUbmJCD+rXRQX8E6cMMHOwpvYYv3yB3Fi&#10;uapIDGjskg++6KcVyH0///zB5eTM3iUpAY5j5FDuHCf9crFUl9fU96JD+veDFkBpT+zoE90PWlh+&#10;x80DKvdchBgRYCOQ/KYTr09/KV4U+8ZNLMCDV3M7n4nnR+VIfiuaNsbH8HQ/ER98kMXGxDm/uclT&#10;a9DSulw4xQfEDL93+Gkm3J3zoDN+8G8VTR9InGQOhZzEKj7Bh4pJ4oFxTjZxQ4btho/KAPDxEXr+&#10;9RcnlS5OTGq3cQcvcjTgtqHA+964rBdA3I62m9wQXWCMHtDSxrRTcqnKpRvl+AGgHqAscSxZ2ocX&#10;cNZz7EVgbXNSTG5inkeNycSX/sNd+3ntKr5x5AkJGcLyFv+5j+r4D12sJvaYUxLT+L3taL5D4/24&#10;QnGi8aiC4Soafq/I8ar9X375FXTBELBn+S5cX1FJOOJ1jmdfeAvEc1CZkEz8cDc4scZcmj7G/JD8&#10;lD7GGEYfR74+igfilTr3UVXgd+Yj9psWypmrEZNs4dsFV+q9UC87syBKe+RCD3IB8hdt7Atg9HG1&#10;Y9vWc82V6zOWVDFyG/Ju5rPoa6XRWAcDyOoFavo7+rU/1D3wq76QgWOdmL9Lzp9/fpJtopN9yQ+Z&#10;x4sobTHxV5lsHRP2JXHMKwwTe9gLpL/3gmnirXqA4/mffNg4oF3gid0rdwz/to0Zzxd0/ZDb2tcj&#10;Gx57UYs2TbunXUoXn+jGTuU1FsGZ49M3l07yJwt26/xJzGlD+0r8GbfRFTehO+MM5wg+n5LPyXE8&#10;XQM9MUW8AIm3+CY6ZBEkfHdfp53wIzegMrdAFm2NfrQV+Zl4xz5kYyO5BH+9e8eiM7lBuXb6BLyg&#10;7Q097EPz/v3PnucxBwTwBe3pHCSdQ09ZbGWbRbe0PXNE+CCwsW9G+iJW0bPjJjJ7wc3tTL+A1tC8&#10;GR84TiT/rO9+t0Nou9I/k1exGz+/V+6nDZAFwLMfeFDOcS8qUobdaC6DXB+/JyfAA77YQZsiJ+cH&#10;uehMPTzKx/Mgy848jxjrPBG/8XF/n74LHUBcdGylPVLWmPehdWAvtibmaRviBj7oOJizrZ/ncOWR&#10;azn1oYUH+qFW7Qp1abgomwtC229gxHfQ/PknNyAEvzyyDSdiiXMcfIHNZ1uAkZscWPyl/6BLckR0&#10;Y3zjPCof+CZuyS373AY68JP76LfND8n/xCT8wUkcKZ/Lbnhxjp68lP7u+FEZ+Rbb8Tl6wwNIrOF/&#10;xpLOgxMTyL8C8uCJDzxmarbPjSFctEbP5g3O3wroUz+c7R+faP5sXwUbO04g52cenb5HvsJO+EDX&#10;cQ37AGxLXHGzALyTc7CTi0bvf878KvFKj9/yyAeMv7QLuJmDRBv08p/8ZFuI25GJHbChHlr2F+gw&#10;/OJT5qJ+m4Zo8VF/KxEcyv2mI/GDJzqaNV8CcL7wBgVt+SzQPuMvscgFfuCmfhAh4fzX56DyKzbR&#10;lrS9z51UhsDKxB7zcv+wIT99Un5nXCn/9KPaqLaS36Bzu5hXbBkV5FPGCXyb2PJ5vuSjA36lXdEJ&#10;vsHtuLVzM7zs8+yUtcvQGM+cOoKb+RNj3+G3oVy8dMz61wnU2caxxRcRxYPzVOwAsNV+JC6lO3C2&#10;kfddur/qPyEuX1KLnryqmljMeUfGFLRuWFF3muHYtA8Vf/h1dK5diX38yI2NWz/LG7tO3KUbCAMt&#10;Ywuu/pdfuuYFqudzKDd2la58OA+1/o4DYl56kQ91DO6fxJe2nrMNEfzTFzT/4bxNPqIdYjc5UH17&#10;ZDauKs+6Cp+YRGdyRnJ28knbtvraD9g3+JVR/zQnXu1q/bp5R1YCCw/9AHiju21qi5KH06boeKDa&#10;7jO+GtdeI7APd45GV8YloDzQF3+nTHlibi7iGFm2z/5MH6QMiDvxq/jroHYwbrT9WoY96V8an4Tv&#10;Y/svY1o4wibzF8YQj2miS+w0/2Scqy+gQ5/k6uQE+7lKlvGx7VzPBhzlMDLtWfbKPu0PdFyuSOKL&#10;MvwGT4A2cR8b2zm3op65JPZtiB/jL3I/fOR34cZn+okqnb8tGL/j545FXjOhcQZ226Zgr09vuWfM&#10;0n9YKyXPor91p40FsWvoDhngOU5kLuOvLA6+25g62TkXVbEDffnzT8WIN76pnjxgVmgZx0IxPDzM&#10;uqT8Zp8c/kMq6wOvATSBbK88dv0LXE67n0HBzuq6YmxkqimXze0bZXHVo+XXLW3lmKsd0oe+4rxK&#10;/p7+faXrMdcyfOOG+FQH2yw/uk5zBLfztFfbibEM/M9av8A+1ig4tt6Mb8SoDOT80HHr2FZb64/8&#10;S05FT86/8Iv5HjkNGjGrmiseWtD+Bt1r4HW75e/dD0sPbdu4W+zwR7x73WzLSN9qPf2V/cLSp2Uj&#10;u/Lsn8MudkGtTPjAY+O3X0Yu/Zr8xvyB3JrzLfStBtlWxM7v02Hgf4N7c3DLREeesaBQO2WMjUDK&#10;Cihc48D3QK2gevdBE2j9sdDaxMXkEy3g9a///S8v7rMo1wUS6OsAD7gSAm/zZdKpTxurW+qAkxb+&#10;TpjiBlQ/H8xXnZGBZQccxyzUE0AAtr7h1T76Qwa8KXuOZ3WCzolf27OMcusrlXnS7Rwc/PSfbK39&#10;THbic/Eg+UtFbGIRmOMCONB6KyQC9+5LjsHpBMm8YDKGowcnZpwItq645f3S1vhTWfuwxayR8TeA&#10;YAagueFHm1nNJBUPjGOuk9vYiryG4SkSXnw80YbRQGW0nmKXocAAfOp/fN3JI9vGcDkSs7F9fK2O&#10;6ddyiJfLzVZfo1z5HipV7LNb5PMkJE/65ino+ikasDioqLBeloHdShJ9zTGvF0FngMH7je4shE9h&#10;TSpQSOXo3FoGl178Kb4bah1kB3nI8KRDr98FPCmjr6p9aZ87+o5E4Oa2AXovwLfjo1WmnU70K/eG&#10;ZtpsPXmrcxVYcCGXu9vc9sPTfKSIL/KqjQDyEH2II9sgGtA9oHpgNdqLX8/pe0Uuf3lEJsTe2nD6&#10;+krXYyd67mCbpzkoR0d44PP6El5MILmI9p3HkIkDfc4T2OJ2cggv2p88llfrqkDtQz1ljgNeE2Y/&#10;R3do3GzKj4/cQa68cQK4/ogHW/Syn1D6GeACL3HGBdpzgQT7WgeZnxycwCwr4rk+dNRaFpSJQdcJ&#10;5wnYHpWKHzIAWextv+RN73pcwhfCRS5+MWC/fP3pU9qgNk+lcyr75wkUucoXB8jdYwRP2ELbi2cI&#10;Um9nZVBPMWvxTLg9mYUf4yp/vOr4Xr+l1lwNP48lxL1o4PJNT2jhI7sN38CbO4tVYh40CYte1keT&#10;NSar6rNeqFOd2086I8v2Qa+LBr6ApTtUDfKDhATXNqnN+UMetGoKkS0AJblCE0DlG3iRjvzKccUT&#10;dQX2mUjymmf4+fcCwRce9gG8LsljpI6/yTbrbD3SXvQfzwFW2eaPXlxMsw+rpPDu9Vrsh8ljtAsG&#10;eLwVqfuG7GU8+vJJC+S/fLRMdKH/EcPuO+bHBJzXXDLZ5XWGxJQW5TQ2s7CSCyecEDEx1SK8au03&#10;6cAWXGjZQ97345XosGcS7YtDzvH0RzBB1txFG57E9GKqdAImEpw7OHb7lIaCgboC+VygB1bOUGW4&#10;BRl/F4ibgscl6fEc2LKD7uQBfiyPL0Kvtmc+MzSxM7aiF+XkkNabh6pBt9/GRueZyWehTn1kIO+U&#10;yb76hPoh8ui7HhdoE8lc45KJww28EWUaqsCjNr1CO/AynkppN/rPc2CWson+KzvwemSOjrhdfLDJ&#10;MDw9fxx+0Hj8mfEeWZUnTW2Tn2wfHtRBE1mao4s1ePwV8DHHbMlFAZThE3B/Us4AfCIHR1WLSnEU&#10;HHMVCvplP/jVL1jE+OUEHvm2NRhZOMauHCMncaj+5KdcWbjggp+kSBY5pMjg2p4htv3yhe1DN5U3&#10;pkDhGGCTPqv+hY8onjp4uq9Idp/iKA9wkJEsgEPIK2aJIkvWlAgXnSOz/Y8ybD5hRJu+9rCtry1X&#10;tvPiANq2YP6b2DakDPuwXfZpXAa4gIPubOHteYlyGPkJWDb6qH6NTeQ+8FasCoeTf47jR/JfnirC&#10;NvBZeOXpgF+UX734Z77xXNopOTU8iYnR2XiVm/M/nzBrnkK/k5G2LX6cG6g0D0QmOmAHCxSAxxkd&#10;4zK85l2+FnDuRFuEL1XkW4A+UJuTO2h7ZKfBHQfjY2RC26bwAhnxqoJenEKX+prFOG48ZfGEi+PV&#10;Gz2gAcqTBTz8V1rKi8++F/YGH9qMSdGxFyzKj3poCuynHeNvaDPn1m8n6sI0c8MPHxk/MiaWjifN&#10;krdzcbHl57bx3oWm4N/KBr/+PNQym/oBu9mPv5Mnchw/cQEWO2pXcdnSbjpDXz6lDACXmGKLfsFN&#10;bo1tu+0Zo0vH2yFCM0lQvKhL/zBrtzf+oi15cgUdfvvtd1/IA48L8iyqcsExeSBtDt9+wimx1j5H&#10;XQEz8Bs+YX7DWE1/87xO8es5DxowHkz/Lz38ss92buAlXGxSfIKc2qwRkEPbZfep7aEnr+XMS7js&#10;j2/BzRskor/nKMpDaWdt5XdQ4Q8fLvgWOvdKvEfPXnjHV9wE4jaFwfiDuLIM92HGa3KB7GC2RE7g&#10;/Fr4kADSPlvRw4I2MghhunaO9Q3ukA3Kpf+onv7d/GDksY15L4AM7LLPZSq+MecRy+aUEZqpND3j&#10;tBZrZUv0tQDL7A2V0Oz28gFFHi/wm9uLgeoUJBGmgV3/FC8G8rrK1WyaP+XmnfgCBulPtifYr34j&#10;w5/xR2+cpczjk+2KvfSPjhXUN6c/J4B6gHyFLvHrxrRMcBi3ptg6gzuf0m8q7Ymm8zt49OalUy/L&#10;HvnQPucLtKtccKpvt5QBzuUaD+DhuZT4Vr/IEdLJyFRbJlVn35tqbfD7xN0ufKLrqfupW/dzgWkr&#10;IDUNpbtuqSwtviS/JvdvnbGTda1AGBKDhbg25fzMVv1xjiHGN+LOH8hdsststqscHP0R25YYYXKx&#10;5DFfUl9FNWRCg73EIVDbQ5LcvvhG3WEq3JF7bsJ720ndXj/dFJ5/K+0+Om+o3/M3wou/5t3jx64d&#10;KxqEm5wNf25MBko/B8qOJCP6Oblyy7bNQqpdjCHg4ZRTc3uROuaBMKVSeMZnF5oT8Ls/0Ycqjt/N&#10;DWRFzROdyf1+y45w0NHrAOrrbjtJpE3IiV4nl2/aNouP9LEtRwW7Hv8Oe4vPNmPqWCm5BuTIlod5&#10;Opqy2s4b0nwMavFdkq8lGl0YI+VDzoN9oVhrItBf26XkmbvQfvMAgCqKe/qWC3TxK/4encc/8PKY&#10;aZmMu+qP8kGxOMYVbf/yp96nhtopDrwKyOcJV1NqbDqB9m+MUt65eP1DuOI/D0eWnwvTJw8ZmkPH&#10;U7W9wTgOdr11Vc3pn8TjxjkI//YuOjsFHG1M2X8CiGPyNLpbV225bgUg8+/Iid0olD5XPvDofmLW&#10;30o6xPTccMX62OARowU/uTxtS3y4v439HLObuQWxkPai2VzuOV7irbmzfP/dLTJGrORJqA5qC7zI&#10;lcQtZY1fyh3TKt/nD7ENXo0TaDIvnXiDrqE3O/AH7zWIfgfO8IgcdCPoOUfebW1++Mu8USpEPsbG&#10;YXfGcu3r9jWdWvcAcoLs1kEgUFcHZYFUgicISK60KxdQOZFnIoBBvvgr2p7A8sTpz3pC+OEX7tjP&#10;XQU2fAwgeVsWTYIu02ApzAksjXUalWNckYVb4+qrTukxWxaxrHuDVzL07yTExQEWlw1jaw5uv5fs&#10;ow2LEVtSkQaN31yv4hWUUm7xGTuVm9ciG7Q+USAcnAXDk6eUfbGdicckPC+ACR+7FN7myx2IpwPg&#10;hzy89Fl3ifCaxwd1WC4iFDqI2CEtFE1CDXbw0FZ11o8BSbotOyh3bYmfbhnM3Mnha97lHlqkwYNB&#10;gUmLddYCPTYTY5Txar0oEp+A40mQtgyYlFYny6gsJkiptGLYgI/Y5pP28SKy5GQwOGwQH//upDpo&#10;BmfpKlomG5xMO6U6QVsB15XaEyfh/N9C7fEdNGYf/8GvbW7/6AQW6MU1Jm4VCw8myDlhkbaOH6OH&#10;htiZE+z261WLrwTUW55mBt/o8Eteyr9Jhn0O8tCwy/73mVza7y6knUiYaueJsv6WK/LzypJBZFND&#10;pgj2xIov/qrMMaNjFs4XHw8uiluVMflhQVONJ0Im5Gpj/aEbOmiIsx729UXWiLRJUBXAxR7TqNC2&#10;ia+nO/iHsubI4dm2ceV8UWa8wclCOk2k2JZWvsCv1xFjG4DtQPps2pzjnPTEr/gUuzG35ejnD7bP&#10;oj26e8CGgU+An49T6NYFVNFAFxlDr7ak/51gf6ig/sHnmHCn3MNTvgBx4QvZquPpW8CT5bGRfmhZ&#10;4xufvNAGc+xWHBxoXxoE8ePXcRyvaClUN445gScWANizoMfrc/sUrxRVW4jTjF3geZFKuZcLq28e&#10;8oSr43d8zWKAWg5UL7bRFjnRnbaUQ8ij/D4vutAuicVlomSoTrHMBVAAM+654KE/fOyTHsn3GzRk&#10;ZyD8sKMXdT0uSxZx812T8ntd+MRf6HS9+DLu9ZiIDK7N4If6yzZOX2g7I3eNI6MFi+T9HWW3I/qN&#10;ivnNlfEh/qIfshCqvfQHGYrJwidGmTN0fjLsvUG+/SAf4Bz+iE3KrK+MIUOdN1hBSL0mPeKrp7vB&#10;JTgFHQM81qqOGOVp659pJ9Uz1p5PDiNTxJ4fIc+5hTIB/qXf8nH/ULn1dS310lR16qnSTwu9Gk/A&#10;Y5HW+qvOr1XTljsww1M0olsAT4UtC6Tmd9ThPsvT4Ncn40p38oCECwiA8UdPH7s0ecRvxBjbWEwG&#10;fGORdD4Xvig3f+zLwa3OlAHilYk7CyqN7/goCPEh+rXeNk7OrA2ohN/xG2XEtDwy23BqbJ5jO7Ze&#10;gfripH9wAQp+wY1/6idwKWe+qzugtV+O4TMxCMYzsrZsNaBinxzLnIKbBujjX++TU/P01lzgqAQJ&#10;si8UY4D9SIx2zJHO6B99uYCn9rV+41+ZROs4/oTrN5yM8vgbcD08dBJ4QuQOkhH3PjKhrw8t330n&#10;zKGlDDygeMxvc0xMjI6HvrRvofwpoX/WD3if8WT5WojkDMcO/rde0SPtgw+jBzwAaCvrntdmqpyn&#10;v7i47HpkwAuAv1dKojNFiRX4bNsoXxfmXK4v0Ubv6LDazfqEX/UAr3zhVWg+lEetU3RXv5Qp1NF+&#10;0XXbBi38lg06Zp8bmOr3LMykT6P30t104VV/RTfmGol1jhN3tA52cDEm/VdVBvgFj7EH+fzcBE8H&#10;4+u0MzrRRm32ysMn/cCv8pjfOXfe0KedSovw0O45AGXkdDHCbeZn39mOUVjlXkDEo1NO1gaMi6/d&#10;blmAbGxhA35BJnj4A0Dv1tHfKfcbQGYOBS/QmSu0TcBJTKWt0QOe+Ixt5xXhHf7xYWSS/5nTtG1Y&#10;MKSevsHTufivviEW+0pO89Cxmsx6Ixf7/CaL6WvMVWP/lmtDpXP91fGnx+jJPsA2/tn0VGFv8dED&#10;6NYHxxe6J17i7+JVhs/VDj3Fyfb63EH23N2lfz+nC7wSm+gQuvDdMdD4XwuZEyvRA5oZ05fdiaXq&#10;+d///b/8NhbmaVz8ZU724UPmlO0TNbc+qS6RzQ1wiQ3w4o/ITVsxr6AvJhZ5up7XcsvD9lv1qL/g&#10;kZsSYiO+TV30ph5IO93GpPu0dPkROM4094Ev56a9IIwuPleVrgCcOj+r7cTb1pUnYHPjCnOA+GH6&#10;uIgVXXBQP5ee8CTemJuqfxUSBz0CBTvVv9k6LyVW81at4BkH3sY99ZHOE68SawOIby5kRg72JV4r&#10;8b3OP9IHIFAbiSc3MQM+R9Q+PPEZxYs/9cKFFpvSx0UrP/BzFSCjMzcSAKaDAfvMts0s5cTo7se0&#10;S9o+uCPfeocePeUh8VH/ADcugrHB+op/9Au9eans1L9lyMedxBr9da0Dyb7GbcaOzKdPHue+GCz5&#10;3tEXOlSf4lIGtE47OfZ3yqnjs26ABufQvzyzPhS7sMP9T7GWNZf4oLKGvfWxbBU0/528wauuvhjk&#10;GCKOp93KSFv4XMG85YpWXXFyHDq3n1syXJB7xaem+tRuYwuXc4PKoazzlZZdeZnP+JH46eujFxN4&#10;yo8+55C93KyiIsEEF7uC6sPYnxtbsrbs2IW//vyEW04vjF/Z4XD5PnRCHvS7FwRXESGnMibW51eM&#10;wZtq8KI75dEfvvik+ofi5e/VF04U0TMPEaeVH1sNPjI6Dri8jTFI1kG09Yf1UV3bytvRsTcI1hBo&#10;qjt8AI+/t82zmtMIl68zv8QX6BynUQe/E5ATuYxvWxC0rDNwDdTrIoNX/elbziduBPpzuLp9p2Ho&#10;X8anSvjObYwx/I0PkL/8edgfbiJzDgw+Ze6zUrNjjpSP/lhZJYYYWtaBAH6iCEA11sOgX9cnXENd&#10;eJmncUUzPKlDb9a6Kif4zJ2xIWNjzqnRBXsjO+czYqW/nnOPyCcbeCZnz/gtjMrrVoqbbh3ryPph&#10;79G+lVU9q0+Os35RHmyjn3TGZvhc/HlVtjafMQdOeV7x/91jYgNgDcvh432sSLkkuT62730Xgqv8&#10;+TpkLeCqP/y//pA2dkY34mbmRsiV66yjxHt/4gq/UO71WeHRh9wWih/Po4gx4eStJaojRjVPYtHu&#10;7Jvd37lS8izL3MPzR6a/7hjXkuMN6M8fQgTdsuaMLlwHoh4ghho3zCuoJyZDw37od2hBl7YzA32B&#10;W1+dZey7fPRAKrQnz+pWXCqto9YdLHMEW8/hM9d/EWxet3Ed3ZAb6Jaj2DwVTzaeHUK4iWNcMVHW&#10;xsoIB4M8eRrAxV8WxFHWCwbixV2Zv/32m143/LtONriblUlqTv6hZYBHHsmPxMq+uJpH5V63p348&#10;MZljUanxnoD4FUpXOT0mcDm5v9dvh6AH5eipnXFy7GwC7h2Ep+3IcJKvMI6nwSiqrLUv3i2zP3jS&#10;SWXQ+IMXtE/Z3fjr488fIXc5C9I8pex64fjitmzw03U6VoX1MY8I1QDISXtO+n1RFRzk4W8Gv8la&#10;1Yu6lwAfhm3aDpqWvUTTcnx7Ix85/I881FcDYILtM53qiBXax20zzHqM7qaHdoA4jH9SUPs4st2H&#10;zMqmrj7lpIuhq2HF3Tec73ASVzzvzJc8oUolDykOj8gILr459T7puu96yfSUY+yonsU5t+gHWPe2&#10;x5SdPNAF8CKX9/IVd9cW8ZmFM2pP3adZfIGh5PDHTstWIdM2YOlEeIiQeidV1e8LmJQbXe1JDM++&#10;ePrERraUJm2YNgGLC8/t59QVHMPohEzsgKk+bkvRVD/wq7PpZ3JSPtetcRkUxAOWfqIafqPH1gD/&#10;7UG1fHzijjoqqG/wXYF9dKOOC734hePa6MU99X/nJXQVAnowSCXGwil+TpnvardfycPjA8khvuwP&#10;y0FKn5hInmGxpydt1a9b+DeOWuYt/kZpaW3ltcdhyjYmOlNBuSe0XxIAtjUERuaYAa301beTHnSM&#10;7UxY1R74zznbh/6CRyH0wWW/fKmvPeYtkrYV6uREUrE5Ov/0hQk4d9fjRyJn2tD66DWa5CXxJ+xZ&#10;2AE4YT1xZb2OKUsOqy4eK4XP4s29ngTmpIE6/sgbjCv03Y8PH10e/rlYhz55UiI2l84K2A7xJKKk&#10;W+xP25Au7nSxmZi716t13syJB3TwyCTk1l9SRHWqnzFy+0+8pYfvMKXvDh688Al5F5uxS0pQbPDb&#10;DoSLjbQ5dyObJ0KA0RlaP2FXf+AZT9R2TNpu0w1tOPjb9LYp7YIMPpTnorJ00jF6q8ZbX9wcHPre&#10;O/noMzeQFMQvfBzWbiOO0YMTTRaLyGWUvdFC7luV8/f1q3AkrpM28BfgN/6OIurA6ZwDPcmj2ph3&#10;7E7OiD6xZfHUjkoMlbXwKBUj2g7o+G2eFEiu87C2lLGwmOIoWHspa/+sDCNSrg9+Brf8qasMb4c/&#10;T2hxvE/U4UsOm7iAUGCameyzH8g2cYQ8FncpQ4PiQJsYGCLz775vEPJB8eMXZNBf6MuWreps6Q98&#10;gp9+GRr0FoX4lzu27P1Tj9LTDt33vMa5Bd/vuN1yw6938Ec3cgEng5kncWMD+Qb6+IVXMIrOX9HF&#10;8aa+h302Y2yxTPkQpf136L6tiA6KTttm3cEfmpv5gXToCX58M/ItL+MaJbEv/kQh/7HFB+CKd+MJ&#10;fOwyC3298yvIKEMj0VR3xR/+6Q0L0AGm85Z+Sq7qHfJbFvJB/MZFZv1O7AnEGHQLzovkMNcHXQp9&#10;ZW6Poa0v8DE3ZqKnSosiFuiW8QvfQAPrgn0dRq4Ax3lMixDN+eC2H1demCCH+I3M9LtwLl/6Hh/a&#10;jhsEgMUjqD6mjP7dusQc5xvcDJw+0ouZ2JhcwkJtbHv/nrkT8d/+hO94UpgbscCL3MYHeED0TH7x&#10;DTYq46IWsqBDd/vEvHh6KnO03iiSY8kd3dENnsQYzVB7kMUNVpGHvwaOXQmyzsQk51qlRT7QC4PV&#10;hzLs6quRP+oJ2t91nsx5NLkIenCxA33YD6/wi67JddUrvIOHHvgQ8ZSXX36jLMeU2VbpkvyccqWu&#10;BeateST16cP1Ebj4OBfSIgvdIj+6to22HGwG4Hu7nXO4gz44WxlsAU7eHMMqsYbs9tPIRD/iDN+y&#10;jw2VjY96wbB+Frcbn3C+h2206bYRqdGDMkl3vQv1hT7IqO/ZgkdZZKNncld46hWP+hkO4vXjx48/&#10;/frLP7T9YBrigden++cAYCz9qj/yyjt6uIQvlTPfUAygt2TxilXaOn1C9dY7esKzOaK+FYZ5EGfQ&#10;9QnHU/6Jy5PgAL52rGe6YB6ugJ98SWtuutTw7bmi7dtlYuYD7MX/4OzYpD3ghT8mMIRt2c5rueB5&#10;ssRmXwxV3JKDyBPo4rxDrhZ7X4geIvtWeuukhajQXvJT9UevpIoxVvLFTWOsGEX1GANfZM+8FRyg&#10;+S/7ELRtQ2xzR5e0I7qO/9gZYA9bEuvJG1Q5TtBRbWLfqQwz/STRtD94wBlT7Hs+jhH86xibg5Nx&#10;r/2sW26CDR1recTdPo/DScvPh96RHP6+WKKC4MlOtxV+V71o8B9xWJ+BB41l0giF4U/9CcybKdn9&#10;JHLNk/ID37QcYzdM8KH65gnWUzp57UkVPLHsNmb+r3LXHzzJL1ed4Fc8+qUB3095CvJ96k2J7da2&#10;9GkbjoN/+w3HoTn6ikrk08RcdBOeGJws8A9w6l6ZwU1M8jMFFe56cQkePj8vlppd5FhW8CwH2/U5&#10;5SUOdAHYq3FLhHHgWyD+oU3/V+nhiFsbU3daicgld6z3hWfxoJwHZdMqlTbHoysaN34OsUYelEV4&#10;1p8+Be+sQ+cC5dWvZd4OgXUUg8VP5f5bYyHzjLxCd+GIwWCZ1WkfOPA07si4kauDUx9o6amVWRnR&#10;S32WOvUJAJzGMrmj/kk/jM3mLZt70wp0XzSWNRagr47QkxMe/ebB6M36skGV9Cvkd3vqDQ58+PMM&#10;dJSpTq5XHf+MG7ji9Al9PzYyfu0cVJz4Q0TIqf34Vn9X4MEtcM469U6vC1HeZmDtQ0chR3dXYF/W&#10;hKiojacdleexzjbRDuAyTsIvPrrnVW4ciZhP+78L9WV/We6pE4zAiA9MiyWiz5Payo99Qtl847e2&#10;Lzbn/LlSaHvyxuaBXPgB4E9aQiFpz/wlc/vN4XbPblJRY46YKb9bzBeOyuDF6q3fNPXCTBtVdsbC&#10;Vnb87PFLW26gpC38hkjmsMzL1FS1m/nR34Grblcat93hZ+rR0fzlg178TTnHag/5PjmWuGGOHRpc&#10;lnkLY3fmY9A1b6cdJ2bUhubZ2PZR2np2f7w52sixp+NuLVPHN33SkdO+ODnjkDJucMnpFwo49vai&#10;d9valQfeVm3ygTfDY1QAx/1T2/rRMuRT9LcO9Y/kk3G7rgJtdcJrhdqw5bfmdvtQxWHifVGwLdO+&#10;QiGTyQQxnZbAIEHdXKCDh8q4O59kzMnLLx9//emdfmeFhSn4wo/g8MK3TsyAynMysIMwZRtzq/Lt&#10;kXWeouoshgup9atONVQji4UzFoi+a1GcQK4eEFPPcZ9QqHOhNc+RUf7dVnCPWRQ+ZbfeZfX5FGIz&#10;5R4UZ4LGE2Akf57idaeanuz2EI7mndYHv4u47KOjynoBlEC650RMvbTJvXWnfuzjvXKCrrbAPGYL&#10;QwjgnrRL+LFTW9DXuKWRbvDlD7v75PjJrxOGg92Sie60GQsp6Iti0yTCOSmybxuKMNXRH1riEH0m&#10;iclPXXznNUoees1/+4KJ33P6Deu/vVkT16FARWniNsegnoB0wR406v2vftQLrGe5WaGv2s5Osc/T&#10;16hDBj5qexSfLWX4inrwPPEQKdOpGzB/lXRLJfv6EDNMnMxA7eR2tspp6yVbJOfF39JkEVfxIhrK&#10;GEIaF6advHGvGMI/nBCyAI4viAdi7gtl+v0j/Bv5YmY+4jW2SFXbWd7Ug3sFZAL2wc1dnSlv20jj&#10;FOhbD3IJctzy8kEEZW7HoWhbKe2syRNV6w5kuJXB0OQwfdATG9nNxV/faKF98Fd8DK3to31YuFbZ&#10;esXa2H3yREwn1WpZS4XeqUaKglt31cdXHSEiN/mudHPI16iTWJ9ciw/MUyjwwUflx29QtG3Y8lQu&#10;YH2kWydE4OMLAP/aL9ZT9go8wA5f0FgAJ6+6bp5QJn68cKCTS+cXyeOPPl8dGL+Q5XKPhYr3yXE+&#10;KbAh6PV/OjvTJTmS5EjjKAANdM/0znBFlm+3P/j0SxlSyDlwH6ufqqm7ZyAL3UOryowId7vd/I6I&#10;lN/GSdD2Y/skx3KxVefNY/AcOxjgujVwHu0dr6ylTD4/n8XHQ6fqhk5eINPRkxXRqWVbsixbtvIk&#10;LK/AAx/AD+XBNU//rgUeyekiqvtu0cKHCRZDcF7j7D4Te+Ub6iZebZ8ubFjah+nH5HfxfEA36rOY&#10;8Br86oYP4UAdBrxR5vjYMVF/SQ1K1LRGBl+J+PTzbOAad3S2KitfT1HTZqh2Sx3juy8VD35nGDrb&#10;KZ8/+ykxSHvjV2DKxiyARhZl8+xBWiv9w0cWmfs0XQbMbkvFLwPr2I9PkUHZ0sK0Tehr7isfu9CD&#10;D0B6j8U585rfNCPzBQ/LSgqLxSeUjjRoz/6/cvCrF+eE0zTzgLdOXH8oU11Tv+7BqdeYIrTYJELx&#10;Nfmyc+fdcsu4jTTaI+Jn1yNSkdMNU64LSja8f89vyFJ+2fQCH5uwO5tLmcCQlkF6dQy99UTvYdgF&#10;18rpESpJwWHmX/n8xjttoz2nuQj1FVmMSfrGhvKAxjaCrQt/OKcOqcPBF2ucRY1HnGIR3dwOiBHX&#10;LFpmA0RvYFDM/jMgTtah/o48bLNytu+Gnx0UZ9fm+FioQryJP3zDHzQD2OY2W+WKHQB20d6D1gWU&#10;lo31EA48fHcwtsNOpOBXB/icAD5l7t+pEvJoorT0c8VFFwAbAGIdsPwK4Vp/QOITm6JTdTB5WFhX&#10;KAouY/T+Lp+ExOcqfyFBad1taHTzHf3KqZ4+mic80s4ijzbe7bniHxz80E21bpxWFvhArx1vz3gF&#10;cRZhUybYOvND8eJVYqS7DOUr/NUnFLAPXqlrlCe0qXcc6VuatsrXNkR/aPOKX8Z96he9GcId3fum&#10;V7dVCBLkXDEjPM7zyi3KF1/rQ6xRhgd4AX/KBl0W6BS70D3yon/lwQ/gic5ssideSUZ+xqkP/t1y&#10;fj4pb/pJf7pkSC708N9xSFsVP1ZG8+sj6Os3/IKeXSjCHujIJw1eJ5BuX+AP6QpOr8ELfvyOHdzs&#10;DU31q07EKUAZboj/qhvpyHBtEQ/9mxdp3NBYHsZw/vb/lpMYIqYB0onL1qFujlUGejKn4+n++O0n&#10;UcVGZRnqR8r2k17DnTYIvqkjIOEXPontyMM32Ab06At9xc7U08SNenrx/9f/869P3vz885M//OEP&#10;1p1NX14JzZubwiN+LE90BnJUGar/Rj8g+uDHXZe4AZ/XrPNa6bT5qYuZd+YVz9BufbGJ+GIsSDym&#10;/zv9XXxo8FXyGpdbX/DQqfj7uH2U11GXJunww1/oWHpoK4dzIDrvNs5zPfn0hG7QNK12cLR9c4Nb&#10;fiIndcJ2iY+iWjIVv2IZ/FveYEjTstaVro9NYGi4iYj0Amn9EKe6aNbNEb2Zb66FV3wtfQryNg7w&#10;jSKkEQ8tf/jSvlB2fUUo4zXiTUu2okNrXSN+GFonXRFLqT/JaVyQbzMYX/EnfsAX/aZy1mIWI/P0&#10;eEM0rUv26dAMpg9wsW5coaNToxc8HvTJWyJ2O7X991z1c/+GZHUyq4PPnN49dLyGXH/sp+3n6/io&#10;MorL/JyySlsSuq2f+inx5br4KHH6ouPj4hEPpQeX8aHXOFS+pAMcLVNja36yJ4AEoNfBG5I76ZGD&#10;3tZHGLUNLr8XoNkSNxVy/fSX8g1bEV/GB5EJvWUPju1XufsnhBSPxYWQNhmIL765XXM+duiv9R1W&#10;LVvwjQPGRZ36NDj/vA+stzxwtlPwSvvK2S1U/9vUXLk9ODLApX3kaDlSPvKkp/4Ad5M6Np2a7TZr&#10;CoUNevL4g4/1lK+81ia65/Mbq/Ay3sQD+fiq44PwFVM5Fp9VV/h5rdTNUeNfZTfjdfq6tAGjI0xF&#10;zwF4MWsuvjDfXc9JYw7mGG2cirDxwdjS62OjDzdduzx1XbBuuj7L2Xnw0advpav/6lfrLET0dB4n&#10;grR19I/MF7NBw5xq9emDV1weELG+o1PlkB9/x8+WK7XZJwGfPhjhn9hAhSftstyrvdHoAwNByuGw&#10;d+TUXm54Qg7joZZD9aFsM8fFP+F3frcfsG7qLChrVAkf+hvic5cXMWLQwf0gF0ufjRekfJ/+QEdY&#10;sHRQQJbTlYDe9pnS2LuhP1zrlyW4HFvfGq/wk9fM64L6P7q0L8duudOgcKAW2hY7zHpvO6KDUHHm&#10;bwBlBC/WP3uO5V03YmP4R4AuBZejLlpOi69vYpa+pz5TbmxAN144Ars+5kZdt/Pwdf7EmXQEdv8W&#10;WiFlvc/45DugjNtYqBxwb3Qy1p2v0Wumv9YDW81HNvmPoz+lJ7/niEk+KZXPsf1j08EjHZ5AdfbF&#10;8bV5FG/jRm6FT/7wa59VHNZqqEuee6gNSJntCnKzfnLI/72nD2zgmilGybhufGJAHECwid0qPwpF&#10;1+Ow4pnWE2JtSmnT8tfX/8uNGY5yZyASZF3vyK+i0N9zZjugMw+ewd+FVT7XoxeglUjDvUCygCyS&#10;rFSfnHKa08LMNbLnrCe6BCc63RaoO0i5bOXPACaLLjREW6/6MoPw5LEAzmub8Rub512cZlkVefgW&#10;Gz0RlA7e/BldqHwv1QH4iSdVchbLaAjbKL5gAi+egEgMh0m+7gY2ulEWVIilp9L4+xFgJ/gA+nJ2&#10;+qmx58Ztyoh8IZkmwS8eLb+mixFPPqefzCDWNJO/DBp5MAvb4Yvu4oFGT1UmsCffDZID3OKVxiIP&#10;HTwt6W2MYlcHShBbb2GRznljN5z+Z999xSfU8ZsaYPRwZyztp7dEd+MQX6OL9ZEu5xO34Il6ldva&#10;IBQxfK+QJ4RTfvgrTjvwSDzklb/5mMDZ9hOxTtIZDwyQSkM+nfpZJ5Y+ImwnLi5O/qo0/PNJZZNX&#10;QCadTG+2qN48fz4DYKlc2S0f/FNdqHPQLFAe/mASUrqVp3R0Bs4BSNPu+REeBc6L242edDTRMTVS&#10;dX3q26ZDFxEPM1iyQMgl7QADUo4dpJLPueNgmHCexYUkxP4du6R64Cc68ohh08te4sZ/KD/2t22v&#10;DI716Yi0rbZviGSF+aJ3JgjwC0MOY579zyII/LzIpSrouig+jHtav1z2xAC0DJR3k5o2osqOQrbL&#10;7RI/VfAxPpMM6GlfuQEBoO2qv9bNNwwgHcfRi3wG0dzIwGCsd6QyyPPETTHVOmZe1lNpM9DvYnv9&#10;5nawDtCxrwBGH/tBOuEg/4Gnj2sNfA87yTKedMUf0gYWtscn+oIfcrEb+7ADHk/1xCpA2YBzgv2L&#10;TOmPrl7clmzsd9+O3XRO4yN8GBBn+SLyJFCweEsEE7EHvW7VNqKX/ihr3npBe/B83pax+IlFJi/h&#10;s3jZHuruxMdF/9Qz2Th3mXJjFUAZ5UaSDHjpR923ihNH7O3k7DO4svPb+n1o6l42HryRLRoW3t7p&#10;6Z7XugkO/xKjjH+Qz9Pw3CRHfDw8V3sn+dTT/H57fOTfMh+/0j/JAWhiXflyWyXGn2Wfy8Qu9Zdx&#10;HA2iW345/ACt69Pihq9aznMcfOICKGfKrwBv7GmZnbGbMUZsMf4hPzphS3yQmCCGwvu5F58Za1C2&#10;SatY2IQ+9Q+9qUPI69O/1D3wY9OtvtG9tsqt3DCju6gpPxZNAS+S+FeWM3kOTb6RDW/brCTKtbEO&#10;V6cbZ8uFkjzbqbyek/5JuqM/TF2nZHN+Bw9efFLmHCOT8qZOx36QPDl4ccTGOAtJ1KNsgIKfciSb&#10;ckvZkYZGWxa6pEyig3k4X7jWH/zpH9yOjuxFlz4cfT2Bof7o06dTHUPg6u8eQAfOtt2OsP3GnwmR&#10;IsZ1lrJvPwIt4HZccXB7h/z2UfGCnLbGdiJK/hVDeSW8jHN8nbT7HN7UuvQ/xC5Am2hL7ZvtF2xD&#10;DD+hA47bUenbhSX7KCz8LXL7xKVltfQlP7ChR1rLDH28iT1+4NofYa1zkRI/1Ff/xIzb8i48UXfk&#10;2ZkXOLaGB4pUr8SfXqOvOtO2xG86EC22dVGABfTYRnmmvTh5o35thz+QtiN9D/JSnxMr8VvKkTz/&#10;xrs2oKm78CcNftSptAvoU76c7zYLXHxAMds3R3k3NukHXFdkl8MVXlIl9QfdiJ3oBq/6FYnkAfAu&#10;cB486Szj//uv/2V6ypGNDvLpO5jY8/FPVKicEQo/6zn8es3xlIWPWBxtWmVHbjZkKYO1OSR+8C2f&#10;6Jj+nQVErjfkfPs2tPCuvOsR2mtar6m3J1QW+XxyzfmJhU/j1zxVTl4QKBdw3aYq9c2bn11Wiem0&#10;eScn/MATJ+J2Jus88umT8BjjE2xEH/RCDjiNR8odIBZqW23pkfzmwUuNouMWHdmg5QlwbijjprVX&#10;r16o7H9WLEdn9I/MxD68AMby3QSIbOZTSmPjUvz//Oc/enOZOGJj+d27fyRfcW2e4k/9PXXEJ/B4&#10;rrGJ9bSk0z+xEZzaU38p6YZX/YJ/yQO/vjNbpVc2+QUWwkhnTsMxMZ204oMbXuI7dRB/lA+y3E5R&#10;Lz2PS92PjNgDX/DCk7GecCh7j03oP5iB0EacvggH/MfNL2AXOD83gbv+RH7soM3ei7lnPjjoTzmC&#10;27Uj+w56IhHj7I/qP/VWNG6HlM/GNtjb93AO8OpGXJUbRM3KLG2DyKBpXW7ZLn8r32ljLvZnLELd&#10;6EZD9VKafMsbLqAJ3RBK/4LzdNEUjshjLMQGNu1D+/bWAWjAMc9hdHNe5jr2qVySThz6CHi4/8Sn&#10;6HjQgcuHOcEJ4BBzzXecKg1exArgtLYVHQggQzgnLbjMP5Us+/VHnPJRAvzI8FgExDtA7DzTBzht&#10;g5ZPRA6voTdfnfdY2trDsXk9DulKxwfiqj89mLLeAJB4c/y4/0mJVq9clVPl4/P42TlHATzMxpLl&#10;yBa1franMa0ka8HaJn6glBiLUweKI4XDFkfow8F1RKngkM04hT9DdxCa3/Tk+ht9zUhX8pTTyrNr&#10;s5RZ9RgVSmK5xYfYNEK6+ro40KNr1iUtzj7jrHrXx06DYPhBRz1y2RKH6ijc15HPqsHETrju75QJ&#10;ZuIzxky7z0HP+o5zVw/S3EZuPDt3s9xnwi3YZq4tZ7wJL+mN/bXLJNQnEZIGndN07Z/hUtvDpnfa&#10;jPBvWbt/4AKCEo089IDGAM6kYzOXQEhu2xq857U2l0vaAtfraResH/oi0sfoZH76ytwkAnjDGPxS&#10;RvQ62+6lL4QniDEczWF/KSV8kF/fZS5bYvwGQWSQl3aQdic6Nu6wBz6Mq5tmHUVe3nA9+2VL2ab6&#10;kvVJA3RLbua7wUenHTfIBHp0P2V7k87DEQ5l/ZzZLE0Y/7Gv2kU+ZQr7s3wfo2s6sn4ElISKOIwH&#10;UeFoYRlX5tyCJ9+HBtiZdueccdsJtHWJlfRLbAz/CLRC5+yrHdZ5CJf/xzeLH/WBwYLsozz4Azgn&#10;JqyLypQ2gLHiaZJxzU/0AsrePHyJzzqWZg4/OMOgZe92YPLM5N7XKfTIr66NucYumhQgTbqwdrKy&#10;94XbjyGoXvJAWaxi3XnxTxH2WIr0yGseNIlF2j790W+qHvKH3ijV9NJ8f9y6wz8A357/+PjgjUMJ&#10;RVGMZcEPp6BcBx9ce6PYCiMw3MFhkAc0DT4M3Phtk5ea0H7UZJZB1Ln528I/6czkzlcbIncwk48s&#10;q6CvLtKHl75Ht+qDPTiVBpu0diw4lsl97/CzvduDllT8M9my8ZM+FFKfXK08CKkYAGkEMbx73eOJ&#10;T1rlGxU93bPqSSPKg2AQOJiEYB2Ew+D61auf/JQUE17K4ukL2cWqivLxeeW4c1TZwKtpZnr5Qr5I&#10;DegED5epfOVXTctvgG9Lpp4AAEAASURBVPUVP+6c/RHsiZl8ItRTNue8Yg3gvHdLiblrS+OEOGxD&#10;XnGOO+F9ZYIRBubjL6XXn67A8D7UdN7YQUkhjvzoFv+043Q5H8TQApkoZjIgDkPrrMmfehHtdsbl&#10;zHdwoC91UHxgz5RTzrZOtQMyzq2jlPZv7154nZdbTyab8Jc+sqN2YRKyiK4C8q+AHL8yFnoBy43Z&#10;oBS9+AIOdzGEp76xQjIvC0fkSxrv1aluLvMRvyY99DYD5Ks1se5s0Pi3kVBa4FqBQAG26eVe5uuN&#10;E9WdDqzhkUUBtQPiVu5J535oWTQ8zUxf5FVHJpAA8ouGWMtXJ8gCqHnRIWI9HaYQSAOyQOvTxbN5&#10;+Nv+F2PklT/0fipMR3xfKB35hqHB35s4WeDCs5MSUofKsUvdwudOt8rBb6y47sH3AtWh/um1+UzZ&#10;nyTEW2xDy80POtriDl8w6TB1/JeJnSLYtNDwe5muk9JfzjOUF0eeDOZY+KoBI52s2wElegAsUm8A&#10;qo6RDit+oxjgSfK2WVzzGvBe259EkPj5znzZ+3wWgNAdf7a9t65awMWPJ1S3+oTrM81OqP46sgFa&#10;oL+6xoOfEJpXXNYfLhvrQp+eAaB5jKyP3z5qP1FPCMhXXYxHB/ot0wo5/WpLJxpU5+KQSj8lC5aP&#10;qGsGlZPji35X5bzsdGNBXxbe4PPWXrd/4yvronL5oid1AEofffggmzIjj7rpJkgLal0F7WSFhRFv&#10;xgtn6SvapYc5s/mgTWYtwrCR2jEOfTptCnWHxTxouBGqbQrnH/TkaO6O5DWp/OTFLK6KL3WeSP9J&#10;i7rw4VU5OpGuigViTTy/Pugjvo0PZFD2rSF4h9jz7XlKdL50NY7S0/ZKN8YHSuZGqBPaDvUGIfIa&#10;xz23LOl3IQ0b9BEQz3IDClgHbrpBh3Xt8UHadPwcfPoZ4kJ6Tfx1omhapadMJFv8YzpPEkYmeRHT&#10;8hKBaUIHL2LBv0MzMYw8eEkx87O/ljcrz1z4GvlMXJCLvJQHedBWh+ofmniqupGGsNjiK9NCb0t0&#10;PMu3ac53PaCt4maBLLi/msUIkaleccNe8m2v7HQs2f3Rd8unXkQXjz1FH/2VbqGxCb4AOnnca/1m&#10;gcj6JB/t0QvbZF0SL9/mrzx4rTlA6YRb+XnaM8RJ4zzl6jPqRGEUtFQb1Awd0YX8SZcH3PZSfzuJ&#10;8vhX+gDUVf+uvK+QiON63P4DD3nwB+xrYl61InExDCaPq8YH5+abE32nHNCnfSs3bZa30VSxkeGN&#10;Ncl5o9/9/PDhrZ4EzW9ZMvqDKzJom2lLUK0xU9nwwJ8vxeOs1+hDmaTUcg6D+D52O1+0/LHpyMI1&#10;tnZulA2ExIl1Fi754yKSBMNbZ8inLXO/LF29aTI01K+nT/X2Ivp6x3fw4MB1beO6fcK3b9QHUrCb&#10;vjsXWXSjXDJXxRfJ+6w2ODjEG+1y621poltiCJ5qLsRbOtF3OMp3nBMP5BEWki5ee/yA7IJxbGd0&#10;T+ykXKJbNqLNSERtZ8jLxmNG0uhIOfBBb9oybmaBHxBexDk80CXlaPnKDw2NND6N/NCmbaHs64fY&#10;jv15gwj+Qy/yAeoTsQuNpCkP/wRIq/3oyAZy47DxhU75oO/4sQzmiB0bchHeRxkMUvQA+4bI+u28&#10;1CmwKB5sSHmzgffauF1AR39eesCNmx2rGHdiDB4A/Sv8X+hmdo4tC/JSjvFL/Ba98Ql+ZU5nH4oH&#10;wJulqC/YgCz44Vdo2fT9+9//qo3Zty7HPAkee5A5XcLYxHgIP9RPKTf49UYtZUq2blZTXPNGEp4s&#10;5iYJyoKnnq2b6zLX8pPS/VMmU86pb4kP9O4TwPAtwAs7AGQDradJThp5jStwQJ1iTfnQJmgclLTG&#10;DTjiLzP9ZCgncl8Wrivr+7iivNoOQg9TcdGBeaHqBW2G0vhdZG6OQC9iwbgoJ0Bfl7sfs6Ie4Wtn&#10;yOPEQS7h3SfonK1cpMGr/uBInKxFYLPZ5ZV6o8TPGIoPQq9DdOfEsZr+GTm1r7FJGmBZ2CMaPxnF&#10;Ue2IQusmLhrvoTGpx1E8pWwYc9HF/erUCWxboFPy4c8RHxLL8pwUoS2KHUqW94MLnpAXC07qp0si&#10;LDzOYV5DDH/8SCwy58sT+7YVfw0h1+Y/101vGkdwrvJIbx40xiENPgf/YfvDQ+lNavIEinUQr6vt&#10;i9nFJ+C7LTr0bVtM2ZHn9vfgWTssaxgbx3pQHjYHk26g+OexdbqIp884B9d+Opg9VRsiCdIrH+Ig&#10;49QI7CtgnU7e0HLNP2M2+HozYQrPvOj7Kkf5ijL3xadu8PBDMcq3brpuewkebZJqfknki13mTWz/&#10;ZT+MfbFTGMhXWoHo4DJjjvDnJq6n6qs/qx7XNvC9sVz9zSB8oE+70GvRkV+/3IpU7EdnBFtHUPlT&#10;BVvyYMoHEB/SWx69gQFaPqR/0fwTf4qJ2hR8FLqcDH/pAR/WNxaMjh0zWJ+LXHDPdJev9GXjLuWx&#10;uIl/5PchGtir11I5Nz39OOmN6VKXF/0TNvEXG7HfbnAZ4L/mKdlg/XQmjZb9pk3tH6wc6EvVAvnm&#10;VftK/vKqhNpWyqDzB8tUG3xC+2/kF5Dpdczx2zfpp9bN2dF/yrF+7XEYqNTzFLCu4Xpmr3ggD4UE&#10;jEcCWwfKz+23dEE3/DfcXEbokRh67jeRQF9+zVOJqO8mPXm2cYuwSGw954Z33Ksy2vEF70LP0RM/&#10;Uv7oEH1pC4gV+vJbn5d+Hye+lQD7Q4TrcWzf2P/sWR8iRI/TR/Kw+la1FSpf+kKgMZurtM2lb9r1&#10;iL340f0C7dlpwBX5znXenEi/AY8UkPXBl9Q/t5EXQsmgWUDuuX4NFmmODY83xE+4/H3hoZGJOXOD&#10;v/y9fCKcAvHHGIwYMgh3tUNKcIzVacF49BvZPwKXi3DUkpjvFXfpZ7+KG/YcLK3L2LXPQbgN9uaV&#10;H3IoO3ziEtQaLXyTj+9z3r7EYyjVQ9Z4AdYigc6/rAK6YcuE9Nb1UFg0o67pf+vrwYMKGjlxRUE6&#10;YqepALizlAkygqzoGSySQuXpxAPD6CxaoXh1AR82+ODJRjNHGgQv5k6F8aB2NOZQB/aILgCGjyuX&#10;TafTOS9WSzAO0iRDTk1HRCBk4Ap/GnAmST8Cd6BRzGgEKjplwCKZmsAkI4WAnkAL1gOECWZ4fXEg&#10;RCcav9pnIn1hRvWGl5/ARU86OlU69Mbn+Fb1yP6G5rMWxJ/pLoy+sto8hMAr3gAaUPMTrSfu8uYn&#10;7BLMwee5JmQFlLvwWxYczUfp9t9RXov4ctIyw0705AvdytN3qCmPQX595/LSSI5Y8mBFR/4Mc+Ac&#10;HkxUTmj8RT81MFoQKiC3QL7VsV7RiXz0zAKCcg/80EmL8QENCp3xEz9AdvAdPcEDTpnhcfuN3ebJ&#10;IoFs5ty0pZc+hrk2rmTTeMqjzqqa6JONgMj2t+odce4N1OFFo9/XYn6ZVzzAqE8+KlM04QGdO18d&#10;Ab7ZsAFGJf1Gr2irpnQgnXKFx/mK2dAoE4RRmjJnkmMZdCrYQCTQSQxOn4LG450Ec/SEXuXvzVnR&#10;gp5FmCjjwZvwcmdoOsFvHtCGtjrYmDtfljHlQxTVJ9ZBwq5l26eyW/exjeFN/XSKqAu8ocdmv/zb&#10;8gTPscXxnNGUwfillz5OGjLRizihmE4dU4JKVLnQHnpxRgUHDn8mcPmpDOfovMkvL8en2IBTMH0v&#10;jqPbfFmDLOIQoA3N4pPicBYzF8k4q3K7Ycuo209OitblQh0QO25KARc55h2jYz/ps1AhJP6ltI74&#10;RvXN1xBNn8Spn8bitRv6c6fMZIm4nDaImANHX27j/Qoj6q5c8Vx9SSYkutamTv1kEWMX5wXy/QpT&#10;64ZyAvhLZ978kKdf0TXlSZk1BjMLwX7l6wP7ykNX6hO++fQlT7iKhfm0DO1D4QHPZrDhC65lr+uU&#10;biYCXBbUx8G3Pk1P0JgG3PYPnAPWSe5goqOCm8S2KZrAa/P029e0FfBHL/jzhCz28zu89r91Svto&#10;ffATm+Oy8+kX9JQQgcuGmGZioX/6xfiZtiUxiI4FfO2+3HL1W5IqQ57GQQaLs4wP6LfpF7yZgwy1&#10;OaWjr+IVnn/5y1+e/Nd//ad0fXjypz/96ckff/3Vr3Z8q98g/CocnmpFn/OOfcoEzTm6/ugEuQA6&#10;U6auo5yQRrkSmbpMvp4Qv/R/Rjy+wAdoW+pfC1QakpKb8Upl17/QvdQTii5D8N1WkAo+HEdX1ZH6&#10;v3nkt+6Ffvc5NkCIto+b1QRuU32Wr8YaT0ON+ZOb+th+yf3GDUJ8mInNUcex33ixGhvrQ1yeRcaM&#10;FaYILK8+qQ9CMzqKn8y8AbhnjJi4evnilfPtKTGOb+U7zlWJX718vei529ebcZ+iN2VPbBkky/Va&#10;bQBQ33N0u6AiYLKJ3ylf/Ldix3IjE/3d9vuJSWiEL1qh3PLFJ+KVTbvk9Zu2sfLh5QKyDKUOH3At&#10;S3UNnLShjl7Teo1duOgYn0A7bZ3S4V/fw4trl4EEIN9AeY7AyvBbbpROeequjuDNt+mU1zLkeFYf&#10;8q0zNlFf4V/a8Xuvq5v7tOq00GWnVZPP1a4UXH/VFjAneKHXy9O//PQTr2blKSD1/0c7DH82a9io&#10;j39SfvaE8kjr4vCpJ7JiB5gB+612TzsZH2gOwE/LqP2FijrTsYtjZ+h7iE29SvnyBDsQWugzXyBW&#10;2fyljWZDFnAfWj10pK/MAlXKNhvCnBtdR+pXbLUN5oFvg4BM6kdtgWqVi/nzG6Zpv+Dz7Nm87YG5&#10;lOLSi0uNpYh0nNnfI5fktA2xy7JkW2WmL4k+nGNjaGgYEoeoe+LhI+x2GSoGKClkfPv2wen4C/yX&#10;L7MYkLZ06rY3ooiF2IpdbbviF179ahXsO+Z62eRPO8t1Puj3RH2d+lfJaj2EH3woCxZ/kG1/SCBp&#10;bQ/A4caV/m4x9JE//aPtic/wA0B+P7nGBtL5hJ78lCHRywfa6JT08IGePORX//CgDIgZyjd9OHGS&#10;OV3KxGM0vTGBsspNXPItPaTwzVXpLa/aW9nOl47k1xaOjRFeL019BsCBjnkI7UR5IPeF5ENH/UbP&#10;z58/TL58pHx+muAf//i7xhJ/FqcpA+GhZ3WDvgtEhJHfFCK7Pd+jjZmbU9lUfvfu/ZO//e1vqi8f&#10;1Oa8VjkyRJXvxAO/tb6zkYEfGOdyLH9kAdhQO1Iu9EeJTfoS6AqZ16X/g5ys0MfX3ESZG8hDQxnR&#10;d2IlG7fI942w6ix4u84z3xSR+DAf5ftmdwuUXhrbZ85IOyR/MC4XrNgUf27wdFmL/wuNb2sL9vXD&#10;jWVaTZFuo7TyWq/hB29CE9raRTqQtPiKa3HlwMniX18mg+/Yb5vwrzQ0MPdQwVZHKZR0uI6+6TNy&#10;zVDqE3pJQeKwbwH4Xh66DKs5WIbSKAPw8T1v73D5i2ftQLu29TohyK3fSse/SmfMbLlXQbdi99Xg&#10;OXanfabuMSYiftuveNxH8ArQ2etzm8t3Z/DAVPjWD/az4yzoTccpF7dYxsmU+IKX64fOGSMteiG6&#10;hJRe8A1cuoBvy9FH4fDX9gX8kw/XQG9ATzu8ZdkmcSUdKG/OSWv7RFkhvU/SnXjg4na0rU6kcY0u&#10;pPGpXj2C03PGL+G/bSa/wAYcdWeK18nljbfxpSuUyIk9gPYIh4HHxzaOHtUHWpjyqnzqN20N14wD&#10;Pf4WPu0qdQLA1/egMpznecytvabCD/zpAp71CzTWXz5Gh+rf9sa6QGTE+Bg1ScIn5oVeoBhPmQcg&#10;h3TLM5Lkjc9ss3gA5K+N4gs9T8heAZvxFdCxJzclO11pHNUjON/2+Sxf1kmnyAOYO1un4edEfVVn&#10;+lok+Xo2oMCpLOjtB+qR66hiV2FAOn2qCL2+wY1v9KOAUkg2T8Y2xgFPPNhchQ8b8Ph/6XboZ9lm&#10;IPvXBulyiWUUHV7WR4+9YAN69ecC6B9gA643ynUC78QffRhrkwrAMhuZxrEUZSnUecDBfW6KxHJs&#10;Z4p/MPcBq+rKs1+qT880qEhfG43iybyCNPoO2nfaio5VUNHjYnwnfahfpbc/ld4xAbxtv0uYqwH0&#10;nnh1GU4yfPgQE4XK7bXjREzdbunoN7AwnoMWOf4PHylifqW9f8wYIO1gMIg3IDqO05P1T3+7rRIV&#10;dhVyHrmqKUm2owaH898J1E+aeHTFN/af6j3rTJzvDf77DFNWii+PKUYuvnT5Equ3upyykMfNg+57&#10;FCt+6GV06Jp853bo5/KRGikndEwMYS5jQ9sAnq6p2vmZl/t6/97U9n9X/JYH7QA2oZPCxfGKPoXo&#10;Svmlv8DmtuPg9AFRzlvE5U0a+PegvkA+tkIT1OCXR+nhTf1yPRUim/Vua6aNj6zI44YZ+1OsOn6g&#10;PMvr1KdyzrTz/Om//d9/u2/BYKEEgEEwSyMdg7hG6TTWashlKefGG3zTYh20PuCILRJDlpIgAJMP&#10;HnkstiKfzWgajAxSuYtXCwjTwYFrsqG1MLG6NoanbESxQW351u97HT/pFSe2Z/LLtzqed6DdyIe5&#10;gAGsNzmVyWYu0EkL/upGWX3gSZQidvkdueNL0mIngyp1cmq83719a55cZ+Fem/nCQ28qJ5NA/OYN&#10;ZOGU3kT6go4yBei4sMeL6E7JVxauQot+ADyR74Vw0aE/19imUwcojT8TrgJl4SC3rizm43+9olf0&#10;b9+/1ST1nfm89gRVv3M5nTP2W08IBLWBBsUdjNKRD84VeG0n0LA4yx/6j/IRacQUjSl3CKcDj95p&#10;4IityCquG0WFcRtg0v2hmZtzy52BEueeNCgf8G+Yyh9ZgJD+0j2L2rLDk5bYBC4TIOykLF/JN9jK&#10;wtd7TerbQDXOI1t6yafYwTUADR99SVb8qJL3necs1FGepLtDEA0NSwe1kNm3nCgP2/2brjo/G0v8&#10;Ke6IWPLaQKOG7/QTLbZS77AH+xsjTJbwAa8V+vTpg+R8e/LzH35ZvwPKYp4scmzToffpcRt4fqHA&#10;AHWssmkku2hqX4Aj3PqDzepOuNDlhXyCLvUpbFtf8R2w4m982g7VdWZw6g8T6Kv8sKVPdKJj4TH8&#10;e/n8xpf1km1pH6kHaSex8e3bdy5H6gGx8qABc19Bhi++Kua5Js9t4cQAdQ/ftW2g/P0KXB2JK15d&#10;w80lb/T7YoAHsEqn7aGOcyMKm3cfPr63/9ERgJ9jUgZTvq+kf5/qbYxSTgxCkVP5q7zCZnzIK6g0&#10;AZS95Ff2C7W5D0oj9j7Nb1RVJr8TQxxx/YnfiJ5yG7Y+nLJMd8iUUq7HaYufPHn9+rXbS78KVngM&#10;zK6/i+LfhpXdrQvoS13xWxvwB/ylD7LAoU3lCVde/c91O3nQHlxX1Qcq/4N+/6p9CXkAPNx+ybec&#10;v1c7QdmysYkvadtZ9KfeogNPsBMv1MXwVuxMYZHPYJ046EIH9bNlSBmtpwcifusg2fiKTXvahEzQ&#10;p31WGkB7SPtLO0O5UGbUG+uojYP2NZTnWsiX3mw6IBuAr7lSt6Vb+sDoyHV+ozB+AT8xRnuWmMHX&#10;3Wx/0GTthV696PKRbtQB8BsDoWVAxwKbnhrmaRJJ/8t//MeTf//3/+fJ0us3r/Wbez+7naDs0IGF&#10;1o+KtbzaNxXd5YRCU+8tQzKd7qP8o0xu0IEHlbztVNto+Fen5rddgrVLWLpStvD98IG3ZeitG4p/&#10;fluNiSCxVR7gZPFOlDoHsNPtpvDRA1z6mk6iPh6/wWaCyxe0QCdgXMNDX6TmfLWTaSQqm/yeU160&#10;U6ZVen7HkQks/Os35ETv2KT6orgnnpBfOxJj9PW0fb0BcArCuu5z7CwvZYkP31Gf9JXvNPq+2MAR&#10;P+Fj2kJSiZv2dTBC19yhq0wYiwY60tGXvoVxW9OFtcB2Co+Yov/GN4DrteICoJ5ST9IfRFeum4Y/&#10;7Jfxv6RaNvXdC+Xiw+tJAfDqWyfoKzbSzqodEA2QeFKZSDfaSPpRAPNy3L5dieOzUwY60y64z1cZ&#10;wJ94b9zBy74aWx/zETjZbJvFGNH1tdS0bfUj9MiDP78rSHuHLYkv2pnUwSV3DIL/6dO0K6p74uN0&#10;/CIc/bsc4EmbzdgCXJ6Q+TAL3JYnHYhXbI0sH+Y8sbVS5MrXr/kNU4ngIyGMTzzGFh+qBjzpt6kH&#10;xDppxCQ+oX39l3/5364H+CExRPzRbqVPwEx0hzcAXs6Jb80/9OQiQFr8tWMYH1DHyONTX8KjH/SA&#10;D7SkxW5kqE+YtNKjAvokDojH+MgKrK/IOWVBD5SOa+sqH9FvV5fzCL6vVScYFzWOicPGOjJevmSB&#10;hLRdP5CD3Yk7/MpYF98zd039axwzPsvrfrn5o3Ul/kGH0pxySa9Nb968Ud+St1FgE3KAbvplgX7j&#10;x5dGmXKZNkA+wefYWd/JA7YL7JYNR9LrK3A5x378IEmmT9puX6svvE5gY5KnbNEbP5UO/9B+whcZ&#10;FGHqVMqcWAU/ZTpjAcURujGngE9147w6V3b1ea+fafBcRGMM6j8Q/GASm8QZegD1X+nxWexO/aac&#10;2Lh9q3k59Yzf3wUXXZCT+XHqGLo39rGvMm7acukOvWNM/Oi7GifcHEV/DTAOIi/6Ee8552Y20rAJ&#10;HujEkeumm8EjX7QR6ExsAcQ07VNllQx+ngPo2PEjONh9gvEOXMYmqS+qP/KHtCSCcPR3+sW22JrF&#10;Rfin3WjfgX1iv3ghjzfRoQvjfYCbb9CVn//45Zc/2CaPjbSwxo3RLG4yl8KH3GBA3OVNFsRp/ZC1&#10;Em/uS9fH4KfXrzRP/6D6qBtV5AvqK7GOXq7TitXtp/DBFvzessWeAqJuyxr/bgT4Qutylj3IoE73&#10;hu+vGi8A6I0PF+/TBLHL/CbxaZ6u2yZ1ueB3lZD7Uta1Om/2eFyxQlkBvUGEODhjgTKvcOILfokt&#10;jWd0/fPPv8hXr3UjRH4fvesk8AQP8Nxk9Irde9xSebTDlYP/O4c1AxmPrLNtZX4j5R0/+L92XNzj&#10;8oMHcsGhftAecY5+2M24n/ktYynbNpuhrR+KqtXmwQvayovPM76vHNJsi/AWvk5I76c8sH+N79RG&#10;0ZaGvH0mdUftykFbHu1XwW+9r14WfPN16DL611fQYHv1Nv+JVWIHyLySeJS+1jk+qDzaOPwEmI+O&#10;tnHRp+0nf9ziuOTaQKIMwU7a19rY7MZk5TX9lMW541WZlj2CSKf9KujSbQXXpfcahvCxDX8X3NbD&#10;V3UdX9T2Ras886etGr7myQUwOnzU/N5jPnynv2SFH6/Rbl9RWo7+Gz5r45j0SVu+GBlmapHpR1Co&#10;fE7dHU+0larbbT+YmxiGN3rDH1zYc0OS21fR4IOsQWVMAR/GNsz/0z6kLYYWduT/pPUXjwsUZ94Y&#10;kfwCcpjL4J+MwdJ2M29nYy39mGSJD/YYT2Mw9CDN6zBqP/AX0PVtYrX2e01/bMIe6twJ+Af69E87&#10;LurjD+obaP/dRqjvwjbmfGzcMw9BJ8vC57KN+sK1vvgXHePrxBZH+JY3ejCWoC+gjRORPvg+OsKH&#10;9OKjPwDfHIn71K+NExnBSBsMenUcVyHGgCzqTvPLhzT8z9zYMhAqBYjX+ix0ba/CL7Ym1tGXdhYg&#10;BgqNrfojstEhGLWTfLdvSkDP+qN1Hez2X14nLCF+I851zFwLn2+/VF5fbWx3ixacxwC/QAek/895&#10;N+79Zg/HUdLrR/TyWrzoGLfgQz91rI1H1vN4Syx1Bz2pk6zZSnP7mDFOHo6yWOHpeLHRY2LppeIy&#10;HTpWtql0vfXeuoHDHzKB0pA2CTnq2/Y2rnUNLuVhf8FffwByUs77On539pKx9Uk6NoCHHOKd8oV/&#10;yzxY8OcMGcQK85nUn+ZzrB1NKw9kVq5tx359Gpc6NVRGcLPPgqzHoPTFsS/CRCT4Kf0PdQh9AcrR&#10;4zMLRY/YBg/aAoB2AZ9ozXUH5eJrlHxx9wtgw8UJZnWCjeDaimChAm3uujSiUmhIrwB9ndWB/ImD&#10;Hnwqp3nXa9JPXsX70fEejys+ut3zhfGOjOA1GA8uOEnA4cQ5MGLb+IE7IuoPcM6AP/XFz+SRxp9B&#10;57xu+ye9Cpr0D5rUfPrAplo2cB7e/JRGSlGBDIL7rJSqBi4j0tPhZcDmCqjGBZ40HsCpVyerpJ86&#10;xo7RTXk87VAc6+2Kp8apd0ahkwITe2iMa1f9hmzo6h/b4MqZBr3xa33rE0scfUUb+bqeRht5qeR0&#10;HOFD5Wi+NBoOdHBZFBSm07CbwXzoKPtt6yI6Tujc4Vuofb1eDQj+ly++6M6PpzpnY7D+Mu7YwYZd&#10;G0bypbVKMA0NKIQnaT4RIThAj6TLVINKeqcnKd9DY1/D33e60WnAVvRjDueD6jRs49p652TxBxdI&#10;3sRTGTlHeY43cGjAKPcRZLqxa3B7KN9e+3jIarp9pguy4B/dKRs5Y+yjsfVGnhBI/9zb7EQXc/DA&#10;faCM0R/osZhRJ76+6os/rmn38JFfsA/xjxKsF2cnQhF1ZMGCOsRE15MQ4a3yUf5Zb6wH7pAClQEr&#10;cOCBXjzlTOwD1A0GcQXqFbTC8CLExzwev1WT7NNWZBSqk18zT7pCJE/qji7TBoHfzhAaJgxtA3g3&#10;OWnkcwcVG6iAB0DyERvNQOsjE/EuJjjj8kV7V1/4hg3aIgZTspE60cmzycgTPzZ/d+ermNWAAx72&#10;i/wGzvLT+LH58EHmCeDzB1gf0WAbbTXlgC7g0J5yhNfnpyyAMiHSBozaVG+Qu93VgE9PUTx8w2cp&#10;K15TDOCLpYfOmXjAjwkOdrKoZFBz7jtgpU0HJ8n4je/xT8oqEzG+KWPK3HE4bWXbL/TJQpz8qEkb&#10;0Nh7ocEtg+PGH7oWoJMx8Y/k2m/Kdv1WerKZ+IiCL33w3zMNitzfyFf8HAHANfFsnrrukTLxRFRq&#10;/fLLL2LBhqqeZpboLDbotaQabLNB4xK86Ecp08Y0FuELLYD9TT/tSu7+Ju9evv0nNHi4T6WtEHP7&#10;Ukc2f2kLVMTuc2iNyUc85Ywu9TN2XWW03MEj1n8IY7d/Fw9EdPYB3dV+KI6Dcts2SPvRI04hnqnX&#10;lef+WvLZoA7b8ItPnGS9G7e1wbZxk5do2ycE+/532hp7yAhjjnljyTe1MWhoP8mnYLq9pC8QMvoR&#10;D9QvtxdT56MnMUS7iq3oD4m9o3YJPpSJ9JSAeOHQERry5EMAHvcAHe+B7b9wNS46SPdnvEpE/0wU&#10;wEUftyk6cT1CutJZ0C5Y9V7oiC2OldENfYFTV/uB5CuxMdnIyg1YJx9w4z8hyX8nLN6SGf8kPu2n&#10;kVGfmQ7bpp94wlNn+mt8k5/yOCUc+ouW9syvSp3yRgQ0Vou50KV6wPupfMiyxTO9DaiLz0zgRj3x&#10;a3zGzlvpKc9l/5FZXa9H3Et9ziSRejZEYkX/h89oy9pvZVGQm1w+ewO+IpZvlXDjQ12Thy344oTo&#10;ue0A7/xkURaKpOMf8nkFMsdsXsRmXY4dtSV6V17thg57ua4scEiLb0OR8/i6PMAHenTfOXycMeVL&#10;fucCHMO7jo386lB+xcFGzoGXWuD1ote0s9W38rNgkb4eHxVQE/vIB2qrF9Nol4Tg/kmxBPQJMM7r&#10;p31OmW3enEcP4iP8wQVCS3nmmvjxZpPil/hhw5FFcdI+6U0GvwXY31hKfHaRAh+lfbzyQIfaS3zw&#10;1Gp8u8uSdrWLn9DHX+UU5eGRTVnGHztGwaqd9UuuS59j0vAV+KGhv32t17rnt6mfexMrC7DMGeNX&#10;qCkPj3lEWNmbT/yWn0TYejF2Q2b7DM8z2FRC+CPQGKQ8OY+fwid+T3w8Qu72DZmIQD9Z6TSfKZE2&#10;4gR0oU2Mb7ZeuY6fHNs80WuGsSdP46otpW5EkO1isb7gmEQRuSdP+qZOn/nI9ys2ddTI0r7tZu7D&#10;Q2LcYwjJf/41v0/uMaRkShPjZ4wavxNDjCG+Ul7wnA96ehNVcdOaUxtt3yjlBWqpzPyLdG5y56mq&#10;lj1OZY3N4yD6EMHpg2GzDrhGUS7LUse5OgEZ9p/tj2/P/OroAlUGcwRDjdBF+x/S7fPVhiRumg6v&#10;tl1aWSZZ1/h8r+P0oYfSGElf1mPRj93SHTWgYeMXPWh/fAO80piTuOxKr2Ovo2diCt4uK7UB6EMe&#10;YJ8rjSNQGp2sa3zXsTD58Ip2Rrn5Ip/6tAB88WZcTzr9qMd8Sgf8VCLzR+HAF3pvOC8GOlG6QXmN&#10;N8vR9V15+EQEpx7hjwzSE7Pw5Jp2R9+WT1rB5dELcxT+HbyFMifeIBgPoV91LR7zX4CSTX5z0AH9&#10;ZKfiXh5zPSAx3gpe6UrVo/2ni+h9UkRW8Xoz7zPKaa3lNTdlsq/OM/xE/xfeLa8bDAy4ALYEZuwL&#10;zgUPm+UM+4Pogjef0qIqUuHk9m9w44vEW/tM2jbfhHLEFPKJNf7wObIA+/9SDs537o+/4ufvcZyO&#10;fsqqr8Cy9HliF/lLDrrIVt7sePLsudujGU8RO6R7Tu6j2hX1gW5fdE09o+2G936NNHwRofjXH3CO&#10;4RCf+hmdqGMmMOZ8gSQgi83n1i3qFboA181m0sy77SkJAngAyQtfLuZM7QU48YXLn3PFkJ/IlrzK&#10;NoOwMjPS4ZG2DCEjyLLKPTd7GnfZ1DYL+8vwx8eWzT0s3/gjPljk+BJT4w9v60f+I8Jiu9pM6n/7&#10;DZmC/dB2faeywXMbhrnCoX0H8taX3Ra7/OXLx+SaSF/of67xxIZdx0r/We1A/dA0H60H1kPTfkXn&#10;Y69zPI4NTutt5dPHBQ5aOOVSMplf4ht0TaxUPnSsR/Lml+iSGLAk5uuqKwXSHoPKuua7/siOtEeR&#10;gRw+yxdkDozJurrFaf5jR8txZvTndKVRH4if0V+Xkh88zvk8Bs2Lvzo3SFwhIbaEGty0v81P+qp/&#10;R/065Z08btO5etznxY1uvcK2ff7oGcouRAjkI8XJVIVFBu+WU3yBbSvbvtNNA3uFAidXoR7P35Ar&#10;afO47gCSSnSwcoGBx8AZQIEq44T58hMOOi/Ps6BBobMkGO7RDovbQyx12nF6i3O5QjZa4srt15SE&#10;9TkKBT2qK2zOc64xFLngLdxhCq/aAg4NHPQeEJh48yO9vMvL7K3pIOvQzV+eXOJ1l3naSK+TUoP1&#10;nDurtUFihSxHHaYm6kwwSGOD7RuLjMojncaWI6DStH5UAP6WLdApH/2vYH3RWxmcQ+MOYJBznQV/&#10;GDDR6hNE4GUyEd+dtldOOj38pcosGxhcMwCyf/CsePIp7SrQJT+cGFjkrsyxS8nw5K4eEVecj1mg&#10;yoB+8VUOcoALutNuvoRGh54JY2g8cQcJfTVQ4y0RkU8jRYekSSeDAOW3g+tEAb2f6DfS0Mu2SmeV&#10;qGXYXrF1+Y4STEgWVFkdly3oELWMtnTTFThs+PE7wJKmiAii70KjDJRfPwg79OYnPI62O9KRAQeV&#10;WhLmu3oIe/EnFniSsgAtYLuQiR7uGA87gnLzXd4kmmZyT71T94hZeE0nIRlf+I0C3zwcG7edNyJy&#10;IXzsRb/6r74SR+P4dWJzDvpjAH5pT/3BRwd/8I/sj0+TVn61s7S9K5k4on51ccb2SBEmcB4EiwFt&#10;ua7MCj6UA3Hptl1lia+4sYQBNHEFb9oLlxftv/54DRuAfPDGNfYPMqsXOOiPvcYVonVyuuIeXtLh&#10;s2K9UL98HdspLz/ZpI6nPCxQBGz2Ih8h3IRCO9EnPWnn0NnylI/Fnqiv8kGnSGUBwriqp9xtl8Uh&#10;YlH0g1S9ycNX+LppXWBPm6V2RDTflI++LHjqyj6uPHwCQN8PPAE2tNVCOy4pKz7w6YSItoSB8/Nv&#10;aj+0uUAZ8ook9OoGsRxhe6CDPwu2+IMbS7x4/Ek+0xMKlK/LHz3VBoAvo4UrX42S5WHl5st4TUBv&#10;0XQhw/6hXeNPPHDxwzmwpv0VeLPdG/sq32Nju7x5UvhBC8eMHd5/fWeafoHjIceUvds/dCdmibfa&#10;MgT0kdRZBtKuC0fZgYKeKGrz+RqgTNjroM9gk5cFXxaqeOKaRb6vyuTpaheneKQsRbNuQkifci5w&#10;lrePI8vybzL2hfPgLf0B6ofrE35c9MrQeX3HeC42TZpwoWHwe45D4Ie1lcE1AB/SFj/8cwHTXNJE&#10;tGjJN45kZqMdnrcELkcpUL1cV9bmUpDhwQI0cUX/CG4H8eHGJg31F/zQhE9y7+p5q4avaGfs3VEy&#10;dOFH+ydrJEMSFHj4DN0JP9Jc77UJ7LGNEpZM8XK7qiPc8TZ5reuMy1QTRK/6LlHTrBoz2Cm/8mt5&#10;LITqapnRaeXpxH3d4Dhd5+Yl3dE7rytP+68kCEwDrs44LMD+skIPewF+QmufmuMi8UlocNz39hWz&#10;40OuO6mvPPuLGLJu6CckzvlzWp7irY++Pwp9FIcWOoB4Ivnm9W1kWAAnAfBdZ0Ym9k6zE/nKr8xF&#10;4zaUuEx7hFSeykLf1L/ZYBdentpKnEFfXuvouC7n22NiftOEf2Wmbad97x3B9CHpt9Sm6ZX6xF1e&#10;i5WNC+K4kL4zbUbHp+S1HNCvn9JwTf6Jh+2Fk39xkc8TIpTFya++irxwIL9wyomuOw8fh46julLG&#10;05QTQSgon8rjCQXLcxtgFNUP/JabQGlfyjO5+YZ+9ctivWWmL42OPEHEk8HxPZTBm/72YBi9qJjR&#10;kfKNDPoU6Mce+nKVlW/com3XeWwx5bIPGwCO4EzRWD5FbZudTrlv35z+hG/aRnyYm0V4Yp+nfr59&#10;4y0jiWvyyp/zE7rBDy/qBDSNhejNWGrTJy36oOPZtp98g4eNWURO3raDfIDxo/v98QdppcVW9OGa&#10;7JQZGDtOSINV/UkeG+CMu3g7DOMr2jDGBN7Iko0A9Sa0lGP6BSUZygvfNo+Mr4w5rQv1c+Jg7PAY&#10;Ruexa/un7S4xmlhNWcE39u06GOm33/FF+JFz8teV9Ah98JTiuAxv0pBZHqEN//rS/dvwJb+vcXYs&#10;DO9Q7G9iiXzGlao6N+UCVt7qI92ESFnQ9wKVX/9qbd/1xPP+8V2fjLAujq+M5XujJTZLYuzUwq6Y&#10;jrzNH9vqF8YnlDVzJW4GyxNvvM2L3/zWU+/SrU8TMbQHqqdYPwqda64b3KYvuJn7+8ZKNE7cON48&#10;29lsEx+7Tdw50SPjpfsxIirxjpL16Rmv8FrrD/KJy3yMwsb4mHFw2ikhmBvp+Iq6B7CJDu3D0DhR&#10;X5XNtX0mX1qGcCkX6zRysYB4oSxob8HDduLTNDC5gHU80qLvrS+a1jYrNzWEiE248q5fuCG3N9da&#10;ByryCeg+AG9w4c0GpltipZUnaIx7ITmaL5mesTD0+FaH+Md84Z8ys+6HfK75/DOAL1HAOlme+hLx&#10;tG2Kj9YDePb81L860o7bQqmHPcU9dUmfh/Y2yOXpN3icSMc5fJY9chA+5KbhM27tHNEsvKHfOra9&#10;3H4hD3w+weMcHls4eeirYYKPzcEuaMqf8gVqW88pFkrKAGOMEVC2Pk4Z8gQYdYxYA/bmyOg35YvN&#10;kbt9ax2Gb/UJj9hnhpcv2xykVQ7W7bDJvpFO2z+bCXrYMOSOw8oz+GkPPA5QG9/2DBsbV9xMQ91u&#10;31busHPs4yNdWI+RgX3cKIauveGTfPi4Btrh4PSJUumh9oF2GlpwC1zr3/q0fTv958xB7vyiaQvP&#10;PMYHYp16vOOKNZCvKls2mk/gJ9O+zk/buI6MXqet4EdH8Xe555r02DFjAdnnOQ4Zj8Bpd2MP3mf6&#10;I6ROXvbeQZLrHUPhlbhO1U4dJU4mfBd1NnqxS4DfVH9cFvZn62PtDBpxcoXa4gc0uBlt+kXrC8NL&#10;eSNkpIbV5JPKkI7oePYsZZW6G2zzU+bC0YMXlY3djW+vCx0yK7++IV8RTWlafsuA+GW8A/9CZbpP&#10;sl82DT7PjZXExEG0iXsme+J/ZMLTfMc3li9MLq/QNHBo134PxM4wy3mooMef2G7rNSe0HsqOKt/z&#10;P+k5B5/xIhB90i+GD+2Es4x3pfUYItlL7lx+dzhpv8t8JKG2PJL9XfKKASntc7tstxsQwLN8sa16&#10;xV+pZ03TmOpwIMx0CTHp5zGM+RbAacALYCokNpJxVukIPqkRrFPG0BXvlE+De4UaAN6Je+LtdAxP&#10;zh2Rzti4J4c5H+I6sEd8UlNKRR5QeU2/0Tchaz82n+PGoYLFT+V3o9/BvDT8yCu4xePJX4BXifFa&#10;YCaZuPGlftvJrx5UmdQObxpMRYCe8uqGLzzozM4BLHRsDoBreT7S6KYDBp8Os7rAA3sevRY9d36x&#10;uMmT4myidKAHTZ8Whg9w8ql/mp7NDvFRRwlecXUK5fIRCzzFIYeYhBcNP5Onp+5A0kDYTxoOnLKY&#10;iLSRhh7A/uL0FRTJ+f4bvSxvytJ3TE6VI13aa96XuPXTp2KRTTQhiZbNVibV/q1P9FZ55K6rCfTh&#10;u6rOXFeTbhw7yqheykdu9ffdg3FaSawTF7Ba5alyYyPYcMio35MxZSa8bkqQXhwWSJVRVPOvHrDO&#10;JyfonUEfncjEsHwBGM+VMqwOdZwg65IBLn+H2uSBjxbV6wa/iiif2KxO540wxINCN34CAYZ8RhBl&#10;Ctjn1DelG987U85yXs72N/gAx2wYJ2/YWl/XUfnQba38YhACthQvifn25pvwuhhJKj53ueo8r+iJ&#10;XMfF6GB+ssMLMvCmDDQh5xUiGRjzOjtNTrVh6I2M2Vjqpm+kz7fo0RdweeMrQOme5OuaJCaA3qDy&#10;tXQcXYK8v/EveQyk/Nrg2fjkt2Dh3AGWbo0zEXpyIwyy+V1ZNlK1fSid0m+B5HZPlYhFoxRfdCIP&#10;X3QT8xozXBM/9pfOdWI59qV4EUPPpAd6ZbEZjvKD/vyKGGRSp2eAx4IkbAryvH3va5nj/kIViQEN&#10;MqqPy5O2VWl+0llM8HlukJk4ERMmFr5rULafcuCPTn56Yr1W57I4ItraZX30xWYJQJ245qHbenJa&#10;59XV+PiZ+NKRD0B+Non1Kqhn8oP+OiY48bCrG2Xgl95M9BXW4glb+ldk8DdywOv57n/QJnWZvPSV&#10;OurxDHAoI9Iql3PzmLLC//7oiRXs4NXsTE54RZftkpv6e9e+CQCdUFFfq7hFt+A8X4nHyeTTzra9&#10;OXJ9Cm+/VYJFLtmAQKmt/ka64o/p/2SYbYRoDbjF37pVzlxXhm3vxXE8y5hkrot7zSM/edhNYW2o&#10;b7xxqvojExaEj2JLayecywXSO+NPYgOelZkF/C4YxOekge++eHF9/CT82EjuGHfqk+QQM7VryaTP&#10;FrvzCTZwOsl3XVU+r2jDrtLd0wA6x6WOJ6Qvxf6pf6f7DtzjdMmBhskfi7vYBFiORHBkQwmZ8pbH&#10;k6dcFqz8NgnakTLXsTzBhc5a0+bTZ4sv5WngxPi5xBeU2eKl5J7f84t9IZzwC9OUj9LEC9kAPPra&#10;y9Jk8gfe9mWecI4vqjO2QM9iLeNjZFWX8rcQfRFLnUiPac6yfvrqAl/xOdY/1EXVUMmgjzgx0J8+&#10;O4n1h22aNPqjexC7sT1W27eDiA15WoT89H/JkkaysZs11lDXiMjiO/4BR/SSXxnQvpr5B+f4AT5A&#10;8IitvQlIesoKpCDmFYrhSX6hMv761/+UPG2gqJ0n7mhT0Suf9HGhudWrfBJbjYf4DB3gj47fuOGJ&#10;ZHjyp/Tzw7yWGPBcgTxoRndiFyi+L/QFf6mqY+om+ScUH1+1TSEfOupk+3bSujmZWBjnSs9sZCRG&#10;4AdtXzvtJ3IZH6iVp5wjD9ziJ75JJw2oLfDpJ2nRvTob+fhC/xcv0EsjKo2xADY8s4HDDRjh3/Im&#10;H7sLKZ+02cjjEz33wjj6FG71OPstbGrbH2ziEXzoOQKh7zExkDzwiN/Iir9TJqGBf3wT7uamtPKK&#10;7NwYkM6q/mDTjzcZUC7wj82UPe0/MYTM2xgBL7g7vTZs+aKa9uBeHnhd+MKv3BRAW8OCIfNnbKSP&#10;+hFUjz7dxfWG7VfSHmuToKl+UwzCjlyvL6CPMoqDzmlv6J/2XBsZwYssbMenp9z6A9wHt6Ht31KX&#10;SAcwg9hVbRPP8CVW2/YTC/gs4w9iuHZP/ZAfgdBs3UmLj2ID1wC+rn1cN9Z1j9eG+lYKuYxE0/ID&#10;afs+8588OYxvxT9Nkcu3/ib96xfprpNFS+JAxXHp/DNh8NATOHV3gr6gob0Ch773CviQdsr5ZMKf&#10;j3inHNno5bWuqXfgckNI11fMm7Hr6BUayiL4nRs4feKJc0qm/C2rsg/bSSqA6xJGr0l0TMFLssk/&#10;gbR+ln2jI3jgM3b4Om1r01zvlUZ+6fk5m/Jv2onPudPnyPWCG73QMTG58nUC737gU9ngcH1C9ai1&#10;N7gH4pWuWdbzwrN5HNPeHDKFe/5cEjiQO+Z1Un1Jl+KKE+rbtgfzrfOwFIVRq0LHLFe9XMr1HciH&#10;j2Cw8K86TJ6F6Kv2cBw20Ud5jaS9MUudj01Ghpf+ml+ePcITLmv9zn1Tc62yL2iXwT3LCjmYB//W&#10;EfRb8qEc28qxvuO6ujevcdFr40gAfirYZ5LnPDgoP/5RipVRHvj6X/yUHl3bD1MLgWx2uS1vMIqW&#10;hw+gt9/UdiOz42tEuO2WbGDJ0Ln1HF1rJ/ms/dIHYO9n5bMm7PG+fMormG3T0IHPzTrfpo+ojMqp&#10;DB/JLAz9vkQDGSFoFu0C62zPp0/BBK+DaPzIH4Ac66NKwBveWOvKetKtvdU5ekgS/hpBjSk8CLD+&#10;tIZnTnn8C9+eUJ6My+FWucNaCgfb6UosPqn1Gef2hvSjr5DVVo00/5POyQGeU3tdb/vFXA60jOOQ&#10;w5gs/dK44OAUPfChSlU9SgB82hm/fYVyoGysHzoGJ7GWGCfPZSMeHsodEmrziYM5SHPciRGyNlCX&#10;daX0jkNWHkIhFpz+I3aN7xx9LV2lr2IYqD98oS/LSEaTzAPa6gOO33aouugx4pQnsk5gTHzqE7bb&#10;Vyfuj85PHuc5NGlHZDt+8UF1QX/FO/0MftM54sf87EV917hReanA+nMc8ND/+Cq48PIDlJwIsi8z&#10;5yALaL8Cu3ykgZMGZfLvH6p7c6t7r+8dXeaTQdnuWIlciij2EFx7gEk6/E+ZD73AoUAIa9RhoB10&#10;4Aw+NFoS0lNBUmQ2OOCxF0ijFHhADQSnypz4OA1Fi+sKuJyMazc/89B1dQ9NaEtfOb32cXhUfo/k&#10;ge8PXOecdJNstzjPyaMOep+AniffM+88B4cBMB/Ag0SlmXYQOWcDxvlqPFpJnaA8Nn59Z6mCgd8c&#10;zm/epOGiUwMiYytJpWJx45M2cDkykCVWvqhBz4A8ZX/agKnoQZrhMBp7AcqdOFg4pEnh8sE+668Z&#10;C+WGjwH4rgXSGfSz2N4BTPmTtiZ5owe8q5KZHV/8hoh5yz54nPJoTIBsXnCy/VM8L5wb6/brtO82&#10;5/4Vtt4Al4prNgYX2I74IROh/B5ugi/q5S7u+PNGh0N38zOv+OWalbiO1AwKdG4kJkKbhhIC6ot7&#10;/jHCD76s4+ii0kzZD8/yh7y2WJZ04Zp48GY39MLpZFiXCz+0u+gSU7tXZfEQXnxSB5KnoQ+kStcX&#10;G2f62w1p0pffhNTf6vUGGSS0SQy89eFpe/SGFQM2eEILTmOfnJuyFu49aLwVl/K4gnXWl/+UjW2U&#10;I8crNK1lyEJmN82w+tkzXgGcci4ux57Dr2zxkQfIVGBvVMan3RQ7ZUde9Am/BvqUzchgAai6pd3Q&#10;tQd4+DB+DV/Fjur+1R/g+Mk7+bp6e5NzlPYGkDzlAfVnyob2R5vYlPdsmKqgLIKNufRbkU0iGwS2&#10;b9od6yRZOdK2Kr6IgZWmhTb5B195wkUM0NbJxetu/dHNuku0n+ylXMTn+Rfx08YQQD6Tjv4OCIN+&#10;4qmAvTwhy4bvJ2RKFgB72rxn4oO9ABrxUKH7l5lEO1106K+tdH22zykXrPNNROALB/3RCaivOdoX&#10;Sm9e84PYci9vUoU7uqb9OeIW3cXT7byO3HDANYDuAHI+6jV6+OKBJ3hHB2fOl9VUA89bMa4Afnmy&#10;CaoLL4imzGKj/Swm0BND2QjaMRabIeW3y3ht5ScdNXGVr/Tr18sX8datBrXWZSJ8cblBOGMcnEJ9&#10;Rln8XoBXn3IgJjxhE8vy8o1Fciux2jaERQnOWVxdfrJDI3W3adClL3LOlEO1g9Z+VGataJ7x1W7+&#10;Hoivp45qwZrJWfVivIOuTKio4wahhgb+xOWtFGhLf5vz/RV8WYiE3wnVid+uxqbmO30mXuCzmEn8&#10;nNBrt0Xia9b6ony6kts05ANSeekc2bLhYFr5wU0OadgJL+dzDZWz9+S4bLZPRIAuwv/yRb8BrT/7&#10;eBZMvCmlc/pnbjiEjvrK731nQpI6CY1aNYJEOCPPvscWtU/6hF6iSEexqF6VJGPeBKL8E+IDUmwc&#10;pbyywyf4tl155n7wAJ+8Qs9B2X5obo6nDFLged6hD23rVSlpv/CDmPJvu8vf+Lh60sEjL3iKHS2G&#10;t38sDXxZnDaO5LeMK8945hde7ruwXwTmrzLzz0LomDJIPc/mb2zPotyOXa5bj7EaoM0j7dUreKe8&#10;denyd6zhHZQUcEx54fM6nTwWQPcGD3j9QLdxxePwTfsBcLChND1WFvltnwjnE4Izuk18wNf9I3pQ&#10;KAJ4FqwP6o8J5IX/Zn7KJr/1t+lJi964ovzhw8ebt6v9iD+66C1s+wSa8GEsk6fY1kaMmBIf/JwB&#10;YxPkBxddpsx9rK+3DthpG3WEL3W5m5hN50heIfVd4xaVI2MlNjqZj4LH4krt2/gt/6TAKzdhJDbA&#10;95ORc8NeZKFL6MjXv4E0+l2O2MnNBKChUzdbK5djaesHrrctGa/t6xtK+46Usy+AD9cAvAB02a9F&#10;fqpX2eYmR+pL9NyxknqVBTaxcn55YAM0T3mTi/XEP/j9ti5Vbo/QnxB74lvf3Hhm6vwxuqKhM3I5&#10;ntBr2pKeNx/8hgjn0T/Hq7xdr3d9I369lKQF8PNp3vJ3+zftAWoxJ8P9pAPIOOXEBrq05OP3gp8m&#10;s1+3L9CZdpff1qOMA9Am9lOWKa/KkkQYDO6uH6yrIP8LT58JGK9wDR286UvpMyRq0WMzYxnaNmRd&#10;If5WXIlPeYHjGwupt+p1qfv2QXUSruG4BhOoLvAK7+0LJSy9lq3T5kJrX0gmsu0hHVsniD3aDxaJ&#10;gfL2xXyB4xhFzowv8EtxOfrpa+HTxuxxRuRACz71n3I74eThdPEi7dSvPqrupYcneecrrJt3HuHX&#10;j+1AlxNB5/ACLAv5micwRwTfN61JDnmcew6qeGCcLkKtz2XsWFvKx7x0kVjeOiQd3vgE7FsIH/BJ&#10;3/1JsfBDeevEZRrMlB9k1jUMVP7ol7hfOg4d1KpJsFk8qYNp96SDKDM+QQK1K3ac/MvTEmB0gPVE&#10;lj7gEWb1X+nwdSShP3qEgUMSOv1xXnxyfS7k0mVcRqzj78SYY070rm0qL3DiktRt85X91e1Qe53i&#10;n9pvaWGw8jlhgxN9ns9aRfkW6fNX3UBxRFzbC3TVjuLolDipXdDW3trYukObc4J9rIR7bSd5tg+C&#10;i+7hz7ggfrHbcL7woCm/Tx9TKBmLpt5nozX1uT+lQN3g1flsAkPLvAAZpz+qK+p03Zt5ewHxQGSN&#10;7uJrHtZJ8vlTQGhWGT3lj8rxUeqKO1+GMcl2Jd8IpgXhXL++0Q+HBHX4SB9iqH2TdPXN885FYpBP&#10;N4dfjMIn1CvS0KOAfltu+hzyaZP5GbDfgms8FL/x0utHj1Ilfoks5gqnfmkDGQMRYzpKYf7AaTv9&#10;KG9lpC2Bd/AxPW0iVF9W/HEFxB8pW1253Cx71hwlmAgQD+rm3MCoNB5+qt740+MSHTMW2P6OlHyD&#10;Z1um7Ei1rEzpT1TLTD5lJH4p1iUTvQD4Aattd/nS1u84N4K+4lMdj3WWRTdI0UdcHefy//Sh9GKO&#10;G/Wr+AETrjcLEnNItU6y1YD/FFsu1/tuGclzGLu42nF65tXexLcLENyTt1BaNkNpXvUTeZkbAAAJ&#10;lElEQVRV0+4do3tzpLvaWeyqLozDGk+VSXyQH5koMrav4+a385p2e6QetY5VZl0JZvub4txS5yp0&#10;6JxrbEgabTk2bd9W7/rr4WwgT+ZVxgOUKaQS4YCenwwJHi+qT74bM2mFYuCVJ3JK14VVi6gcObKF&#10;ICqQrZrPTevL9UU6Op1wyrpJF27zqkNtAY9z7HCho49lD2/UmNPKK6+VMcKcD/khb7JcICmYBJLT&#10;x3b4MSiQBpYdek7jAy+U5dSqfdQTqn61lDo6ngb+9ddf/bsF/IbK23/8wwvX8D9thNf1w0ADEb6z&#10;SHfteyAhnZiML38Mn8YMPD1Qlo2WIecQsLZBDUgH0ZVtG07Z4xtiDOHd8Cs+OvW3H/EnvgCsu1oy&#10;9G3ldMblCz7k4003VBAIrB8DHTXEzqeSaxPFr+tQmVU+xxd6pVn4MJhSphrTNG57cHUR+90lvqxf&#10;qBNsEnjSR32ZnT7inU0YdPOmE5Mh6fj0ue5wlt2I7iDAfqyUsckIRxqDidI1ucfQy6PEJz0CJwOw&#10;Ix9b0dE4SrPtCyfxw2XTeyQNL8u0tYjmNOnDrD530ZMCTuS2XJGFjfVVTfPAiE1W/sS4r4UtHrLB&#10;hf4GrHzsAWH5bdJJI0bhE92Cu+wXnlHx5fScLJQmESvVEctaYqv2o0fpwYNeuQRasPHDgO2/HW8n&#10;BzrQgQM/CSNeF8JyjKStTO6ycZDtG3DF0E+koOD4HdWK3zLo9ZCvfPjURudZR/GUXV+0SLV/f1fl&#10;N8rDqxMcBrPQx1fIZRCTO/CxIzylp/ilHiJvtKDntf9Vj6i3B7DpwJOVJyCXmHmuBSTkAafu5OMP&#10;xkVf9ERw8zj2XCeme/ni9faB60PSFx68m64y+zqjBC/cM/mgDks/46zJyLS1OGEgdt/a5izhNPZa&#10;RqRD6vYBFlIJ/m2X/TYOIVBP0JM6FZr4pWWMTPsKXmpvzFT4LE5U/6oYGvlTC2MFfHwDU+7YDNjP&#10;4wP79hiIWi/h83t5lL+vJRegPrZuZ4NIC2XiyYa28/WU7QeeMtLi768v/ui061f1/qTf5cVvxJr7&#10;o6vOrpaxI76inkzsiQn06DLhIDHxJf0GPm/ZwP/lS7Xg+h1Rnmp4+46bst47Hz8D6MFArgtipJ2T&#10;PK6BLUvlIhqgZegLfTXdC0kTNk0rDv7nCXBw4PJC5yyidWIFT5eR7cWuHWvQACxQto91O6k0e2CU&#10;hFdig/LGNsV6nQ9fmBwGcW1JSgM3n8QKqBuMpfqZDXjqK5CyyeIm5+sVoipXFoC9CHrI68A59NiH&#10;zDszsC345gx82k1ewRQepaWf4g7qcT42Sy46AdETGxlbyNOKVWzFh2ySAMQMPkdnX8tEFnPCKu0o&#10;TzEB9ZUv/BWa8NR5bRbxqLJQowsxIB3J9x/tAtInjQC5A4xFgJYt57aR9kYckK8Ul7ltlX31gdt+&#10;3fxim4Rv1OHltou+V755Rvs9boS/wb5UebEQKoic+nV0qK+Rb3z0ET4m6Y+ycz1VXunNTF/Blw0a&#10;m7HIy53g1u+pnmKEl/56s5RpzH/73D6U/npmCeXMn3rOjbBpu0jWG3K0gc4Tx46TwbPPw9Q4XoxR&#10;LFj3lZ54ZvnSBjn9N74mVhzjUEkednDkw9O/PHVOm8XGhNMdb/KBFtb8ijycJ8irU7n5QeXjx8uy&#10;WZGYxUX0m1mUy82KxEnKYbUTwgHq68YFacjGrjPPOk59avqbNz+7HNPOjp9VFpWFrW7XsU/nANlS&#10;27zpP4KTOEbnlA/1LvjRxaT5SrJjqLaAY50Ux0B05eYfnlLcZUR72PYSHF4hCE7aDlPG7xon1EZS&#10;OQ9t6g+0fLLAzlNxtY18KKIDfU2f/IUH5fPwMn0dOLU1/PacLNfxFXTfQ/QDrwCv6LzreG8SSt1n&#10;w+qz+r1PsptY09yRghDA5p4c6BtTwhCe+lDR8QYN/JEnBNFv61id4FdfEzbQUpfITznHH5EfO0Ib&#10;3+YcvtvG6Ei7AFWA+OlGXuwJTeREL+i4zmZ2blpBB1zLhzw+8OKI3vDKB9rYoqzRHVrqZfGDS6zD&#10;rwCvQI/NyREexXH/OH5E335uKb6/Ao+2kH6K8UCBtrMbmpRP+XGkJytwHbuSknzO6b/z1PiJqyGK&#10;N/3od6u7f5e1dW982LzSPnYkjijjxlnLkOv4M/Fyjz6vcE69Qe/M5VMAN/Jl4GkjvMAnHohxXjtK&#10;fKZdzcYu40fAc5U5wjN8eyR2qMdT6PYtnvseyEIOchnO81Q+vNwv8YYheMungErUZer5v67rm8Ts&#10;Lksj6wtacMzjqC9cKyObtDpnfEnaLuPQms+07Zw3v0/KUiZEMPJZaCafcrNcZOiTMUNsyHgMHDf0&#10;Zr/4ivbqH1+Trk/xOLc94l2dm881m0ye25b70J70uQEl5ZPNLslwHY0s+sYlZ/hQj+gTiAviof0X&#10;mx+8ZQs+zMdoc77bgBYOgH6ALRU/ZPQDP5fwVMHalGN8Znvl8fIxs/kCz+kcxxayLBE5nKOrzhOX&#10;t942bfWcMpSkLcvjCXy27bBosTnnRk47vpDH4rbt8Pmmd9oFl0tu4jgh7e9O4Qla1xXxqy8sR1aS&#10;V77oj1vPfqH4cGv9hH9pKINxg/OdLjlAfcSx+JNlXPgA1F3y/cfx4qOMn1mWDL4RIKxgzi+w5MFV&#10;9e0uHPTVBTzOXeW4kDK9xjluo62jlNSRG1SYf55A/wFr7OaPC19zLqhfuAEC3m/e/KKjboTQOrfX&#10;lT4GB7743HNrGBRGfvwl36EsYBzKUPL5Gxo2lK0LqkimbwiindZPTLlNFD/mBtzI2fUVJck8fJey&#10;jIB8ly/1hvMvuoG8aVFjlzfXdX91Qu/iMffhBhDLkq1u22UPMZ24UHmkoTdNyuKMY8pr1jeH7+Lt&#10;+Jqba019/6u6n7aeMeN1AvzhWIpPTDOu4dy0+Gp8fkpKex962v2nHkvHvyJ0WZ34Mkds4lt400fA&#10;v+MoaBZY9rq6fyKc8qwuIGIPwwbiTGdukxfvscN6KJfQdRmNbPTyRxmmp5Cto7vKGz38cIfyaKbM&#10;A37cvOMNacZ6oS0RuuLH+oD06q3u+QaMSz5/koFOVpbj6HNDAK7SC/S36o11KT10zDynuVajX8pD&#10;J+hVJjIGWSevTXX/TNR3M9qufpc5NiCUJVdsPMH8rEN1SW51wkzXjVZAZXvdlDZAYxjGbfj4/ft3&#10;ts16VKZwy2e46hD7uY4Lb/UJ3vffyAASMz7J9fLHMRFxTnDnVIeWa+UmJ2VNv0S5RQY56O2YmgWX&#10;/w+P12rKv9R1EgAAAABJRU5ErkJgglBLAwQKAAAAAAAAACEA1n7ZU/4ZBAD+GQQAFgAAAGRycy9t&#10;ZWRpYS9oZHBob3RvMS53ZHBJSbwBIAAAACTD3W8DTv5LsYU9d3aNyQzgAGwAZQAgAAgAAbwBABAA&#10;AAAIAAAAArwEAAEAAAAAAAAAgLwEAAEAAACABwAAgbwEAAEAAAAOBQAAgrwLAAEAAAAAAJBCg7wL&#10;AAEAAAAAAJBCwLwEAAEAAACGAAAAwbwEAAEAAAB4GQQAAAAAAFdNUEhPVE8AEUXAcQd/BQ1wAMHj&#10;IyweRkbC5QUAAAEAADj9+wABaTj7AAQUTQAEQoAAAQAAAQG3wJHsMAwPDwAIIAKwBxgaQBSzmlno&#10;EEupqYaWNhH+wEGM9/IBBCW2mEfnxel7tOfBHNgDeY2PHMIz44EFUOLd02+zG1V6MRvlrZLL3QDp&#10;kO8LIiK8gWSvurGYhMqOhUipKvTSkQSWiyIo6+Yn0ywYG3GEeLwxTCBoc2i2vwVAIIRGExreQTQB&#10;nwWNv5DMp2e9w7/5QW7WClFsIHVBAonLApUyBnhBB8/zuznROIWBMplINBDR6IRurw3UIjOjIrI1&#10;CAQyclqJgwFOFsFr3QaM8TJoNJ4FI2+BeBrLulvEW5uwAWWZ7H60gBrEUq/bMsgFEHXw1J6CCVvc&#10;rJYQFcAXUjTTJDHc/wVhrL/yG3rFQY1l2PvsiQWVkqYiZSQCHGtmqSWAzSjuRM0kiYD2jEBjuEji&#10;Ilcz2dKqUp3aJK04JK9tCEkiVbFjdZNs0AB07pMRLkgEEphLoymEyBLNHi3I5b/2XWpbIBvucVWA&#10;SOhjg7eIGO5iCSwyzCAcpJAz3d3Kow5ws3d7jK2VCaC0vwqbHwITRncqSQacGq810NGgoEkGUSTd&#10;3PBLDTihdfxbzDacHFFvH1JRmVjaIQH19HeUBiNxADqJYj+y2EBCJva8YQZiWEvKBAqCP/hrRIhH&#10;GkMdIdCwaxe3AUmM1L7OzptkP/NsQ5oomE4eEN01SSBvQawPDBSyXC0Yp3BDKyQrRA4rAkQz6S6U&#10;UP01eJHcQJjKMQgg6n+VlYev5kRokZkgiCESYT+zBbCb0xWEOJHLKTmHDFZhZUFR4b0m06jMKBSk&#10;cksgYQbhbN4YtkhBAgIRVyUhwmpL0x8hIDgN2Oxaeya1p4KRDBskiBMa9Ols0srpEJGhlF2+iA9W&#10;L6oTzXqS+NGCC1qchzytwScGBRQUBkMgrMlxUEIl7jmEywwQqwkaBAILZ0IjBHk5MpMUIE/mt2kO&#10;x6jRiIRhcVqibTfmNdmk3FCMFJDGbXe+pL+oFLhPZEnNwaE186tbaCQb2icQ9MV5lbQ9IhP03ioK&#10;ABLE0pFBkW08gB9Ss+hg6bBHIKvSho5QdLHYEGuhr70lQ8aWcgqE4WJ0kIw0FdMIG+QoQjx0ItrM&#10;wgpURNU6Ya9VkupCw55cLqkMeH1j3cCPSW0Key6HLONyjRAUAUSbdds0vxktMICFkzMkM3RNs+iy&#10;IQLG+spO45mQrJPmuG5E9BGmiVWBsIChiCE2jSgl0mEO7a44YTNeCIDCROMCH2pCwLs5UPmOq0Ne&#10;lGkMkK2fPELsS7iD0UkNzI6lrOdOK72uBRGTe/hU0e4IvGgAVr87OQiqlGWTlzDHogv1lUhywwk0&#10;FMAI4TYRWaXWhAIGECOFs8DjtPcXGNq52RLJYQ3ypxEIKClOyD2I1DCAj78rmfCGNiMzGZlyIp26&#10;c4HTRutJiR4IudswRgKU2dDQ2Je/1Z7aCKWFZSBE7H84PEQr4EJhATFK0fxLmaxKKbuZm9B4Bkir&#10;4DIg4SxfMH1ooIk0KJQABAgIhuCg0luvthCY8NMJcWKERoidGYuRBB7GMFmEzCQlfNyvs3dE6uW3&#10;Op3QY3OaqzSs9icG0byMRrhbNiwnjGY0/RAuEEGQ1xM4C7s02HQNsyxWSY/PJAgjSUArTEYUV0o7&#10;SQ8AIDkhPGOLbWqILR7XASNm7qucQxQxTyfhBE+hr2e4xjDWqkaiMN6c45pMIXFIxMrqwNYCTLFX&#10;xrVNK/w+FSRnGlq5gVr3p1k92wrbRNqtIgBRtAPEdyL7vQELADsUBAgF6oUKlncLu6agQCBAh/YA&#10;l+GLpPREC54DCBkCLE3aZoKVfWScql9mhKyLEZAIQ/t7BQc60wzgNzovoC62vaNWbfBtfYC5GKHZ&#10;JeI5RgVWQoOTPVrqiGuogggCB1AXdEKnz5jtlgBAZSbUrSESBE3B8NKKSGDwsT465lO50QSKxXNY&#10;Ocn/BMzF2SeAiKBU/tkkA9KJtgXkHJLVgJyBkZbnphAn17tFBXW8xo0IUOzmfTn0NALFikUs5Ci8&#10;hBQSJcNrg4DKFojeQBiGh4MwhiN+0M9BHEJCFdJqCAR4IICGFqG4CKJzR6o4BtFIi4acRBGBigKM&#10;F43Ad3O6YNgRnpkMtldvAlCSKlxEAEIaJKh7C8LhXagMGKYh28XU3b+xzMkAEA9IBrIJ+ZmUejkC&#10;DPbr6FExBCpm7sHVIC5eDgRfiDQq5yt+cGNIZ9U5ZeyVlZOhlUeFHVfig+RYL83TQSiRElM8F0m2&#10;Zh5IKjTrePP9qfhyV2t1suZQLFipS9xpihQmJJ1hGzjjNqCkbdsBfTfgKn6AOC9p3oQHUtkEBFRq&#10;olYtjJiAAQ8CPCKSyv3mujCWXEgikwiCiAg9NIuFIAI9LQbHCWZDuSVaDRrCziRuTONyezvFa17V&#10;AP/UKJxr7jfW00+vnp8yxISxIIYQlZBrc+1gQMIOmMAJziTUifNkHHWtUTqaJ+ilDCAJEZoZlGGN&#10;tyRQciP3IdU2wnaWSjC6/tMWnVN3KgYkQR7IW3ULt5JEw4tZE9HaozHQ9eYP5W8ph7L6BcCyEd7T&#10;2fiSeAhorVtQvM0kk+DN22OqR6sZTCggFaAcTGcibJKVxAEEXVRujTRJE9LUxAlgJIQJ6xKYSYwh&#10;hSKiQRIYTnzAgz1CwGt1THEJ9pxFjLR1JDvmsIDnopzUJHQYs0QD0n32C9geeNO9Sp4ZbI0IYRRF&#10;KwcONRzkmkCPIB1OxUb2kRP604xQC2lA5NyA1JWkUW13AikXkxLCBUCV0XFlhsSr4DuBGjgthauE&#10;eo3GQxcluDtUvsEszFjTZtyyAeECGCJM+st4l+qejSIeNb3q4cgkKU1Ab+/kQFdxDaH1HLgsrXtA&#10;4PXuFxjqbAEkB2GNJFlWwjQDAiSwV6FE4qoMEeEIliVbYUCeCDGEXjKwj1EATUk1bNWZmg4hDsqf&#10;xr8lCg8s1B9tNIX0FzeKqoMbbdzJqHFUGTKvLF6djlSpQ0EIwiWYDNjiTPv8gyQHQ7ZW334GTU5x&#10;EWgjtZFMVKGsjsKk438hwj5QCAScNRBUbSgLHd+lVOB6RTD09yoVGAL5XfXX4YNRnl93qnAANqHS&#10;L4giFzqc0jq048RJBZtlm+sEYFBYt3IIv2ViiaMggBvMRKu/HIIa9ZzQZHPEK9SJwEeQs4IiucEb&#10;zZFeSZQQ9ECWgZpihQxihwEi8mXRABAIJXjCk5OCIzCYEMCEUECESlfwkqwL3kSM/wMEGdsOepQ8&#10;Z7aUUZqPqKohOSbdLUT5lYa4dQueDC7Gke2EJxz7QVE/D1UoDxCmjonDp6tt/av8fI4WETvKv+er&#10;iwYhq+xXxSxYfNJ5NSY0kh1BICyjwobMBNq8XNUouk4SExJ4htlP7I3TwGTokGLQgcG77SIILquu&#10;XTLQOzbkiwwvK5V/kJuCoWLEaYRC0GkEWmCZDKj110pwcJAoCJGQrk5Yhk8lK4QFIDp/AVGENjnQ&#10;SYmA6CMpwKgBx5IQRkSqYQSRMKSkaCKDCeuKBB/ckapM5BiO/buN9MD3mGIutwwLITUBuO7Cw5Ei&#10;T+N9tFsVCTW6oHxkwSJhFhhAxHe+oicsIWcEC27JyKZe9elVb/iwiyEnKOYyPsEInKm+OiMyVmz2&#10;0l0POjOWQBfYiJkROe48pxpcTxbcGV0yHd/HiaJTHump3NkzWKQ2ljKCDsggJoSHWGQDosW4kI39&#10;hRuoA0p9VghE19tMogMGjFETHSoMBNbiMw4V5gQBC7CaTIBhIGi0EftVN0CsBrhAQ3oZBKIcRAgg&#10;wjQwIEYQoIAs2sFY12GB6DrsuiJPMbZtEocZuLCDOtPZbC22cdaA2p2awbjzIeIiMJUCleWUGMJe&#10;I8PTQ1ATYx4fZOJC+m3ZgtcVaIj/kqOzXVGf3PKJbat1TwU6LUJ7wbhDB6XgWRikoqORzUrKPAUd&#10;AznMKRBkgNMwmTTTYk+uuN1n6uFhKgP7AQR7wXBYdihW0bosXdQumwj/cJoIfXNsID/BYjmlqnO8&#10;EBLAWxtJ0lDu5O4Sf8DCO/gIQRPfG38hCA3ltOlDIMILmHsI+YgIusIgXwQkTmogAgBKGEcKJBFJ&#10;hAQIBcQiPB8WM2jTZo4EiNnJKs8auYXzGmcTwaLNTCgHthocWrlt3zKQ3z9GSmErTCLRiWnxWiOZ&#10;esoyQAxPysXF9HACWN1ZymGiS6edosrcqcopKxrVoVR5U9slEbYQIfOppwOPnJt1cGgaQJtE0SXD&#10;9GbaZiYjWAMUYXbs8MAhnCsdj4ZlYyIRlgJIWEAbAxZAgv83WLFlMBTYQnOEwBRMJHwoIXYMOIoT&#10;iM88nDAI2ghOas1DafcTsBinYQChYFeBzFz1wR8eFAgCAgimAVhDKgQKwhwkBBdgu5DCtlUAIBjf&#10;CGByoAMz0C+ImArR4s5FiwVgUjJlTzqS1lOC4pOBFhe3kG22fxrII1dogPN4rkURhO7IRhAhhDCH&#10;DCqEdkACthWIEARCCL7oIREKFItCDXTHKvn/7ZAdw2kJohquhBMQpUnBqpxR55KJQioA5SctB32q&#10;iIjQevfRlU0VXVGNYisw3hHdBVnoK2xZSO9czdE5QkzTGLlWgGOFV/Mj5X523YsaEFnIJywURY+G&#10;oSpAsPvIkEWAEJsIJAgEHrAjnv6FEqd8ACACAMYSBAa1Ea29RVbqQbp97DiFcogAIAPrzghhv5Qv&#10;AG8I6FCazC8iF5d/080VNJiCbW8bJAicTuCIbK7rdHamDcbqRTmEOsJiUU2EYtCPUbGLgmYRFyHe&#10;/HIUgkWEeNdaaqa66RgiG+t1VybQSapZxFSzTHMjw29YD2QvM6dMIUCLhFgjWEGbAEBiJCcwDP6A&#10;gyRQBWq8rt2ViYC8IBVA6wHrvXsCPVDlPUFAYjZdvcjCIvgOQQk6NGcciReYFsyKZYCBQWq6p9Ei&#10;V2caYQb4IEYQC5YAgQszCLQQECqLkIQMo9glYNoF6w4S9qIAAqSiCdTCuXC2ItXxO+ndA19Wbihx&#10;mLszxpE4bxsCRJd0bm3gLzV9abXAF2QohOIJE0yRTIWDmPBIstqHU66dHgUvsIWVefN5PKls9UWC&#10;AiHxsWKzQru2Zhtc1LijJW7bV4whcj4PqrZgEyvk+oURUdivdQqaFY1mFN6IDTeyGZ/Rbf7k8pby&#10;EEhImg2RdpLYfmYaQR1wFMIReEE280Di0YPEluRg5nhzojThXGO3Ow/SCGSq/lVtU4EDCAQwG6EI&#10;jvpDgoawSYlBGKQIGsIcXgg5CBKGEROwQ8x6MHxNvpoEzfo9EJCNkqhg7p0RWvMVADLjaGjNLGuN&#10;OLyCKw0gghUER6diC4ohJ5UqBtYZS9mZwpFKQ7SCZGPC+VKJM30rheUEIPKqeISwlhYUGBJKwklK&#10;bQWIr++I6W0hBtaMq2W2aZ7KYVKdXwZVZl81T0CbDaKMUjZFcOIERka6pbk83WZDZvQJ6GXoWphH&#10;0oIIYRcnBBSw+B6JiSEkNLghVLXkjdMSaRHwwgPv9DgP6IDHd4om/TAggBAIIKQIJYrMPiLjjZTb&#10;GEFwwIHZasAIyOFoARz8PLfsMlkdwQIwICpvyVxTRyhjPbC3olxyBAMgUjZOwN1GROFQYTKTAOwg&#10;N8RIeVpXIUALd+9sRbWWEGGDSOkpJvKEFLZNV+rRcnDaSZAcL81vT0jlN3JWPIuC2sr3NDWxG3ny&#10;glhh1vSHWCRNYEk1Vm+qqA1BAkDeBVLZ2hZdoW1s8iBDSQg87ycNyvrQQ/sJKhARf8uQ5ghJ3YII&#10;yIU8CAixUEYSUqOZ44BS+kmNDGMSBmOHBADw+WACAQMIL2A39EGmMh4WIIHkpkEp4BA1BBpwkjzR&#10;CrGgiNdAUi5Q6uQIjSkKzBUBQiGiYQCCbYKvUTUg1FBCzqzVh3jbIMgKOhaYR4BAIbQt4YWPpUjU&#10;3Z2tFlXsKR3v89xiZVlCeyWnpVjOWOJk4DjBgE9kjDuacUaIm8rlG6EzcPrUvWrZ1shtFIwxcy5s&#10;Gr0RtfZyr6PRi3TtObBBCCisZm161nnF2U6j5Am+O0WPCCCQEBnokwi6YMoG4a2fj0hAfoqR+MTw&#10;UpGRZ3GiJUfaMW2CAkMeZvMsAEAbBiXysKwMhSWJNIiW0YT0xARXYR2WCDEb5tW2Z2jy21iJL0CM&#10;wCIw2ZQQCECoC82/Mm7kMNQIoM5pDkSJ0yLjtxakAwthCwEAiOwGXBAQhrEtc1YRizsSPXQ3pYa0&#10;mNuQHJoJAk4CmmSCzB6TwtNEXVp/R0xGzT6p7yvXMiHh67GErlR2m1AE78AdmrWttBqVckILEid4&#10;JF04aRc+KIm3swGd31Voq7LorvNe2yKwUMELrjDRDqingkV4xLHDci2BlX3FcgYQvg4wip2OsIGK&#10;LsZYBAwggQHYAiA5QWSoXGV3xsaYlhHZGBFdhDqqCCyTVECDTgU/wMHi1S1nHW5eIgSYC2ptyCWy&#10;UN4OnGOrNrgJdrbammiXU5CFRNB8pGLOBChV0I141mJskBFfQipVD6RtSCAzHC92lL2Fm3wMCJCS&#10;X6b69aRfQkvpXauzSzDWtQYlY6ZGEMknckx5qpAeAG2wBd/7XjM2u4IbANpFqvXnTiQ9BIGECOgm&#10;2RPQRa8acwAQahBwxXNcZf4IQcwgnBrSjiRTlE8lhFR0JMUxyx9MIEAQGESrAKCAZDNAkBVv+kN8&#10;GrQZfMPYD4wIls0vgghAgVMYysCBn5Lh5yNA/NCG4OAgYEy4I5IWSNQqdCRLbtKGgqj7LsWUkYS8&#10;GBBbOsQwFxhlxRTOsYRB6HkNGKhNCQpylSNlvKkBujpGxwlDWW96dMYua6SxLXWkxNbFlEnHKiDP&#10;dnAFRIsVs6qoAcVVlXXaQBq+hv2NR9KbQISJyBtOIu5GumAxthBhBqO8gX0QQXwRIXGJ0SaPLay1&#10;MiJvhqK8Kd/ElXLgAQBAYGcCFnwxQISZFRIINloWxoI1yHwi6nHFhAYwKwgT8ENQ5GjYR6iAiKwi&#10;pIENlCXlTpqSE029UH57xqpttpQ3ieHGXTY4xh9uBhIIICE2I3KZFjIqpEoiFF1CCLLPSm8k65Ig&#10;tPZsULjQQCHbTXWPsw/t6vf07GtaTamIObYhVnGfz71pWUu7BvbsGnaAN7NT7qkYvJl2zQ5pKqL6&#10;SbdbX2edtfdQM1V+UxhNhDjAqB3FhP3uJgPwDI16JD28454nFoJsjnHirKWfKEAXkTFS3iBx3OVw&#10;DJlkuNgQiRhXYKI2dR0lDsUWLRA5ogPfKIkBkESHixVZn4DWIKBDAJZGrMVQDritvc0ztpFCp9Wj&#10;NrFzbxvIHSyCJoDaMMUneqCslCWtDfIQAmRdPoldQTwhC+6CIBkY4AmgRh1Kajo7zJu22pSK3sO1&#10;vNocosxk2iYLiSa6RHbSOzCBjvYP2bUKDcQIEtgNYnLBY7Fza/Yr2MghGjdC/eG0qbpDQjQjMdyg&#10;gQas2zQ9rXqjqt8cQB5YEvhYTDEnEZK5rJqMYqIODAQTsCUaM6YFzpMJ0yBA7CR3x7SDFNQwltOP&#10;SyOpcAyvUFcGNIsAnulyRQGsWa49e32ZN3VZFYbQpJPJSPGNskRvGYrJoIGkAb7eJFE6+EBIIB8g&#10;CyaIBrTashpUkmMKUhSRJwcCHAgCs0xpu0ZQyKtfW7N1qRHzFKB8JYO00T9A2dxtVLsbvbNkhyNp&#10;XNB2TUrsN1+Hz3pXyQWN0k5O8iVZop91deT/7XTx73gszS4oi3MOnhFUy7HQgLsuEWDIqDp+nWqm&#10;2Gi/bFCCQASwhQJHZKPYJGAKbbIgQH4t6JNSOFA4mIJ2Os9IQ2A0WYV3dJDUGqTZN44lt0Z7hZgt&#10;ls8xFIGU/1xEkQgEYGJqiG+1SxmtWqEIEtMUcE2FmMnCBCCM1i5ELdwUqy+R4zS9TOmhTJracNG6&#10;N9U0CECFvRK9a36+qtFWYbkvFh0f7iWmsQhAxvUaBhhT+guzhb6uXEDupTfTpky5IEIyCRyMT0WR&#10;n7FvZsUBNFTTRuAB5xK9Ra8ykfbFCikLFqQ/MP0djBThgEMSmNiMNclI1GGwb5gBKOpCCk1xZUvt&#10;2EpjXI+Y1PCNrqYGMa3FM6eOEMiEF4MII1EEPyKvQh6bXtC3VL/whxBKEbBghgE9SmhtD92lqVre&#10;7fMeZoOK23e5Y5cG1prkFW+Q1llgPXalYXezZryBicZPZNLYaIENBIltNov0VZtQyEhVt4quTjTR&#10;kGbYJmINYpNMs9WEHWRgjcheTJIgG0/GRSHTV87qu2EAcAvlYkhXcMWJQRMd1AinhhOQOxDAAgjB&#10;XPkA0g2VMn7UnWUaca1RtZLXcRJko6qIvY+RF7HFCPFLjmOQwylABACgMItVCSPJq1bU7K0GzLVm&#10;08QTiNjAgVlsoib11Jau0xDNN8zSDCx+9kpkiE4pvqGkbT1pZovR+wqrarkQmfNbR0LEccqaFZCm&#10;vMTIRoKEjH+r+Q18tsYmmknNFd2sxWni08jkEq8ghEsKEMwitLzVhQiQQEIIDrE03AXmCrCmYaIF&#10;BHgDaBMsbswqm3ya4IkmvYZ/q0aJqDjE7oRPu0R+k12agRppRnQM5a7nwcIVBCECILZPtk1BATwG&#10;d2AckCTQqB3d1QghzDzKK6zZMIIAVOpJodM00kCWrUjjbNQnU482SjtJTZah0U/ht/QKv6iBEidR&#10;miRTJbyB21qdvULk0GQGpeZbQQhhCN9kUHzBQPgIRM7ZINTbWOZuEqKGmN01NmELdQQEYQACAxjg&#10;JY4zWV7cPSKuI5ueUQyLQLEtZYQXlDMMZ4RG/ZiAcQVzVGpxLSjSB3KZfZDt4E0Id/6HanzkPuV4&#10;CoAyAZKwhIo37zLRxaEBZSI0Nc0A0Eg4iYQ5QICZVC049JLEaTQ2tT1lKam9ZtAUYgKvcOUGVSnQ&#10;h6QhJc/24SPIxEabgaCBbfptekziVSoJOG11Cxpu0hYcaLFLRAhIYD1CSKafztOPJqE5tky3AIal&#10;sg0YRR8EPMIAECD34QTJSuQFgTJks2QzKymU+xETSBlxAm+VQrkcMX7koIw1EYrN50tdsZtm5upO&#10;aNMWkQVOiNozqCdN9SoLkYwhmQtBDJBNE8IKW8g14lwrtcHDNULMthD0aBGCQoEA7XCeZ1pm5LSu&#10;zWzSxqOSE9pNtWKac2UEhoHZQKZezQ2BG9TbM2fATXeoVR9cu6Of8ahDohWwknY1cLdJryDBGAFi&#10;BezaERHirib8ziekWQTIwldiwRQYRCkAPSME0X1Ybb0CLoAGZSQBxjvVjCHShmjgl44FyLFm5tnE&#10;zMyYQ4Tats8bKNHKJ67B3JrFiJyVtyZGbMuyDpNAS6sB2H1VtJJOCDk0BWhARBY12CZCMB8EGImY&#10;+1jGwLICafubdmlV86/+1sUGTNaqWIgE9mqh6PvkaF+s83q3InP3EtvR6fHKPLP1H1iEJ0YqxqFn&#10;OlEQ3lXeode+zplSFsICBCbFF4GQGggshggGQBITQdZWQJ4OaRvoXNysuiBAERvm88JDnCaSBCAC&#10;fqMLyRvSEug04zJkMIHEsm3aaRNG1wnTIVpScD7iKIFZpZqTS9IoVt7kiibmViqgyrqQhdnAOwql&#10;ONVHAsDon5YowGKtlVNihScwh2Y2ZqoRzUJmUQ7qUI49RzRDLVVWnrOAkyaq3IAJQkM0eZo3nB7p&#10;V7I1Gszs+Ci+n4poQ43IEKB82fdyIZ5Dfddcx1bSpjIs9krM2ksxOaOkqDeQ4iAIDBGVOCIzBAig&#10;AwJhOQYr2Q+5AgvamPgv03vd1UgdBhVsRe7JgRFHnRXGOhtB/8EdZSBQPmmlpxFOQKFdZJBpZtEH&#10;8KKyO5Igf3G12NEINgTQpackTOKYeV+PRtmqGQTbiRLCtgAhEMgrMEj9vwJm32kcYzPOeiVpqnGw&#10;pFkFVbU5DRUX3SYyyJRLGd/JwMszxHgaITZ5E8K7AaQKW3yh3JssNJd8GJJAgViQDAQyJFyUsBOU&#10;ZoRKjFY4ag9khNkEIzggZmXghRpDATAgCL0k3KwmxUeNwYg97rN3ASrZgLozeVwBbTJkZZ4UI6l7&#10;o5vUk1Zt7IxHE4zhJEcY0dZDOsqT9wVjawR9EiFqNzoq5m5YHdnV7KzWBpbGyA8crRHwRiBAIMyg&#10;822bhOnnKtQdhWIPI6oijKKQ5C0/pmINybs+2R7EO0ykeRrdp/kbohR0hO+hy4s0XnLnYEsCsbih&#10;oJtxBEEFYEAoQ4EUuEBAsgghjBBrOCIyCKgHGbLHCw0sUWOmuehEcw3OAQzlIuIkcVBPyqA1nevw&#10;rieV6jTkt9MoqExCxRlo7kpEmFe7K5tihItCNxgSMFohyE72gXCNmFLu1ZQQ8hNH0MQgXcwggnEH&#10;ZLcZmy+p+d75S0WOOlDwNr9KtF0/YR4bcdTggILDChnI5daMSZWqK1sWUjRfhP4XJl64VmATGoyn&#10;ilBCLmCIIIBBbDmoxP0GbIBAg3iyBEFAAgQDMNYYRhyI/DBEzSBDDk0CIuQwprAaj3NGcV0xmHTC&#10;FFSf3+uJSDWNINvfaqibNf1K3mv9C4gQn8nMkMMQoDtDSJ9BFuYadr3rmqiu5oc9F1SAFKcM+0/y&#10;gEqkKq1JW3M5N6y/zHBD0Qcc7cW1UidSwTdK5FMUqydDkezGe9s7q0CWmCAeAiF3OcNSnHHqOrFs&#10;rGhmsahNPuEMdDnYklH0T6EQUc6BAk2TjBFlOCIyBAKgyfRvFyQMcWGMk0yNCSCjSAOIYjQsl/H3&#10;F5nNkgyt46YQKbctT5FoZkOYPcRfWTcM0+sFwuzVOWGtie4ChAp+pwEZ2KPYHiBrEmnEVyUJAyUY&#10;de3Wb95BzfcxuPCFycZTxqiVLVxALXFfpWa3opFnVHBdKJ2paO5RidjUXo40ZGyfKRXT8V6BAkAM&#10;ENbBBW2C3jNJGSTyHfzjF63EkzFEsEbUCKBAG2Q6VknSEF7SQIA7vIdhqY4l6o7Z6OSm1HjIiIAh&#10;/FIWtYoRj9KU0xydbHGEM8tf9vZF4CpzXSpAnNTbkCClcQlFvSvidChO5uvYzkkrcPQdXaao3oTd&#10;Ap6o87iqzt24qonWoN2Zzd5yO5nY5CCPIOWasn2va5MRAEYcehUCUJF6meVCZFdryyGkLJat6Dtj&#10;BiFq7E6tw8TvLOYIgShjArDrx/ktY+uHKrPFChwpMloKTeKscjWiIA5iVC1okp0OS9wBK0wQJ4Ai&#10;HIxOFSVdgIz8XSGREBBgjGwxAiUhehZvHdA+YQOOJow9ipDf323cLHJq9vJCI6+71576yDNIzVF+&#10;KeVHCsORwECW55ii6ondChABSHtybGIRohHnJHVmSWfOvkLhhSC5onkD8W7nSLy/OOeyNUXWjuOZ&#10;kIDT12CR0Up9S4sRkQRPsmtpGzkib6GJeQRqlUcpGsP0wzxyEDEZZLww1DEIDglggwQIFQthAx4F&#10;4K2MEKZYgQ2msgQBGZ04mUZIYtUoVChggUxM05upiE8l+iCw07M5JQg9JklI5WZ2qYmLSTjTDWXU&#10;0haMu085IoOdSSAlF7coNY2xiEO36dDAldzSIBB0WJEtRAiAchNnWJSimhCY9x125EmbmFMiKy1u&#10;MUyChRiRqGTpHIZpqFKyqop0GOO0yq6y3f0At2zpk2OQDMuCnTWxiczGKANBSvyoQRyOsEQIwIXY&#10;24Yk+cE+5aSVEIERVSJAZM/l8foRWhAJVZKbDk5hdGiZ230JR+YRGaXMrEZCTlMSZcpLxemK0m6K&#10;dqYDalL7HMJoQPBbb0hjvKieK7J6MQQ3qSasNmrc73A4ghv0CN0Qg078g1YYsr5LkxFicJHK8nd+&#10;T3NIiKY/Ie/GN94xdThcK9cjPgcEnkvdncqWI1S3c5TqEt767x+D3QwSRQoVe0AK108CT4MJqSwQ&#10;hoCFCHCludE4gXEUA9ECD+EWSwPb+XkLEEKRFCMeLy315RKApoecaxViBV7vXO92GZcM8drMyc1K&#10;Sa+5pzqVw8nRXiUhhtJ3dzCKUU+/SHfY4y5vYXkkOQpDcmacTyxF2VjogRYASJZ5DabGzQrypscQ&#10;nk15fWmnJObWQ3V3UjvAqUo06Be19vABunalHDVaB4iwCWxOHIR8JdyYQqv/evPD06+oOly3YwxL&#10;BAcYNY30SkmKkF2IEgFihe8Q5nCEBEBYBuQg9IZV3tqugQgZOLy9BsS06H/3eZMB2EoyZScaGbNV&#10;GmuLEtDSFrbEYYzBxsnFV6CaLO5cao6XzmTfuY8Pv5iO+tIhHJ3sVyyQE09ORhsM94xjDkxCcIqE&#10;MRkSJD1SjkLV/o5zO4RxZmFRbmz81bU0FENeX0jPiP38CJHiOqP5OVnduizSoeS3b3Y7ZHMpCLe5&#10;TN2nugv4bWwuo2gtslT0ls7EGMEFN2xRlGSziRhhNhSUzuzCi7pZrgn7Yye9FBQppFi3H8YZkTtY&#10;MQoVNOmsH+YbYxMNocQYteSWPpGw8XC3AdZ1tKHRxhMWDj2xokkilYSy/Yw7fECBkz13Oq3mA9Q1&#10;shZfiDQGjbhYURvuCLBClkfFsYjO1zJvlU3D7E+9UcV94L4JAYzK8RGs4ULYIHhjCfIjxc7dS4lG&#10;jXDK8xcIQ6UtV/iXSO8xgQ8oPOVUqsgZnJZE4FA3J56Foxx4L12v66OiGipbjj/NEL/9ise0W1pS&#10;IglXMJsSI36lRBAxFreC5DOZJA5HFmpg2Ydkx/SigzRZNPQeHT4qOEZYfJAW2IENHeqMmCIgzvsE&#10;AoSUYjRO3VV9oK9qqcJJIlBGUCoDshff2bin3vJEvzQwIHiihTNx/QQJbvpw7oxW12Yby91Lpnly&#10;4zCLI2lIKCEK/sWJMR02MNDha9C3NXI/sgFS+yOzG2kJ/BaV3I0vn5+tM4KEOpJJjmPNZTNkqVPW&#10;ykJjfyhQ2Y0RPZkCUNoapObd5PICe7iAlZu7kIHm2uldbhT7aDGk+cqF/oy7cyTG4gQ6d70cEORJ&#10;sQQIGd0CFeSQSV6EnRSFtImBkewJRKD8QSK16WT+KMgl7jKNisnugsuFws1w0z5QHIXAzSN4+iwB&#10;hrRJDK1S0ogmZuuO3MhC72naFD2UTd2BcBQAGUzCGu/4n3IgWhcvP8rEUUwvoHnYh/oT5v0xHb8p&#10;XsgiO1zJA5HG5seHYsc7FFx/V3aeeSeO2N6GTRr1B/DOcfqJyZY7TdKDIeoVH6UnQ4BFclCgDTc7&#10;mE8gUiMhsrvY1s0pUIMvtRH6kBcLlI0QugVz8+/xQPeXObKHCBYi7OyfqgxSeAUQSKwvEx2mOscw&#10;QnwLIjInhWEjS7VmEn0Y7ZGPGLUz0ndcXMFN2eZ//lRtOdEw1K84SkWTZGTq0zFFNSC/z2JBCdhY&#10;uOCooUzv0wTHNNOnT2XQvm2kjEQoaXgkm77MxdXPOSyjepO91ULRk0IrLjJNFb+kg+csoRXPJw6R&#10;ALk7w1xIclVRwINx5WyRAh7bIAtXQZ+ZBQwJT30YHYTwVJDw2yyyWTLXquR/D2TiHH7qEvi1TneU&#10;8s8oqgQhCmCB9gb7VW2MubZHeswiLwD77RVFY0OInUV+5mcs1/8DBEkQNQICcQNyUD5etWxpBKa3&#10;ziIZH9CHBxGT/EUaIGR0nicezh3R9eNNUXxko5tqa8UQMzhki5mSGe5J4LfBezFV2sKwqN/7juLN&#10;GKXJELFaDLLRKKmgdu4pEEWGJkFk9R8EV03i4wQPaFCusTxelEbEpRA0ZN1NoF+R3rLrXEeBFCfp&#10;7lIaQ/kUZ3D6yzAGGH+Waaa69iTNyJTZlGA/oyk41ElREZTKlcm440FbqBEwf0CD82tERoAIgg/K&#10;5H2UhF4plMTO0yOOIldhTpLfMEPxEI+RTgBDHIsUC8pZ4Ka3ibTTyUQtGlk6gtPO+00Ky27eJEcY&#10;8tBKYIcxIBFNhaohYI2qtz7mr3ATnYqIED28ks2MIazz9JYaP+uagVMNiRD6EwFwRfdaM1eAIwk0&#10;H5kYGyGVzPUk3cPq+0CYaivR2OS/aFIRCU9/XYzrXVlxHj5w3jPH4TIQzjFp5FuD8RpEEEgJDmf4&#10;TKIAUtFiz5jbE1wos5A+bCzLekn8aMcP0T8M9JPQyWMnIOsm0F0uwXZN49iBAR/pLHZuiRHMd88e&#10;rJFqYILYtjfJ7slijCfIK4m73Cgm8ulGSVjRAhfJRgWsvooThAB5n4csFgVJ7TxHR/Qu+NVPZIIf&#10;/AkqUjb+cZk3DJBr5miO+DdWO1bsw6bLzd1yjOlM/klK7JggL7EStT3NE2tIEBQDQ7hQvJMFzWv6&#10;uoqLDYk/Ip/uyCJLYtUMk4uSYY4AZupC0mNixgMkCsvMcaC9ke8kEnkiDuvR2GDSEzDMz1aCBLtk&#10;mK5Av3vCS1EEQlktaKEo7yC083tSetN7gkMbRvjqfXP9RsthZRDaSJDYipk8Uzt/MlfiE23W3Vui&#10;KsMPEOUvsOSLgdtcKo61CLpOzHswe/GhiRpChrgSEP2OA7U7CYdzjP6WHSDUF8BDHSWypXT/q5/K&#10;YdZa27DF2ZYmvJpXa8+jIixg+RekEqeWoYPFOk9F5OAJ87BSNvD6V57zr1GNIhysAmXRDjJ3crR0&#10;TOE8lWWQWKKK6Vy56/RMSsQKRVfqS5/t1yDSFyKXe4+htIV4fXtalhygJiLY3bsRSOKi2uIN9P1J&#10;T3jKF2bmWXGSIcSFjFR+pJI75bboe1Iz3TTJG3rGj7ICeO3ZRRTwiS4oUV6tFdqzaTq8XKEMiuUd&#10;MoQ7vfgQiyot47ZJCGJkMliF3hjylLk4yxtJ7Q+XhtXd1lDcjLdeLkXZXNggdCULxk4KyfORdF/k&#10;nnRvHYbsVP87zasTsANxAGBSdzXxV/484OnrNcr8gjULqdWnrGZhximHOOIZn+pSl5YxBSgGYqXQ&#10;4L9kzwiFoSrqV4z0Whga+9nIcRJCc9npbWP/Gb31KcZKEIvs3vRhnmdhteO7FLbBuVNjd1AxXBc+&#10;kVVXn4cQbkCIio7bLQjO/Y6BcMk1uZFRvrMe2tCYelSF953huJL5sLDzafL1ie3vq6YWyqRAbBeV&#10;91tlOfwcMJwddF6IRUyO4kJIBN1vb0htQpOnPhyS0aI+WBTGYhy+MIsjxRFr7nyvE/kQRmCDmNQI&#10;C8WjKF1piUV5FxaDxj+G5OGxY5hLGQd8MM6MPqp9hMUS3F8VIsm4bYwEpskNJClwLsz9CpQ1kQiT&#10;o0hun/GaYVb7HMimk9v+30YICQnEpczmcpHq9veeX92nomL8z7FO0LnKfmAP73KhmgusQNTCffZx&#10;4gicyUA+TSqaQTm5qUhc75HNihD9iCmdo4KSl/L/cWu6+rFCK5WXkpLG991cOGvhQxELHOvSuPiN&#10;2gpEzihcxR+2pZ/h0SMFAlT61RJtI1tpSc7hvWdYEtyk7ne+Nsmn5m35ZOe4VUX15u1j1seGKyWt&#10;LAW5DmNtR1nywIDcpfZ9fcSSyY5dDYxccvQf8poAvU7ikR3Ckt3chyGt16q08pO6RNenrfzjTZKZ&#10;EgaJxBtyRy9oBxBuRX+5Ipv4uaWS9eanuO25XMNYsdJfCUZBEg7GMWaKMwyyQckmEw29prmxeyTj&#10;ghhKSzrNye3SgwSLQrFdn0h0w4IEtbJ1Jdb0iF/l7dVzLrMdTBDmLYRkv8LTm3PPcBAleMyfZ5Vi&#10;9uIX/+45BHJSGzVAAdrgTBF1UztkHeJTwMl0a4GQolcEtyp1mmYnfXykcjtyEzoNlM1/HZPAeQjf&#10;cNVliiJiv4xB3l5KSZN+k0KZyYkzAuDW06ZbYxGwaUW0SpyS04qAvwkBYKrRrkc6ilsVMZkZPtwx&#10;qO8dwpUqEkm032ZokRGM3+LU+RAuU52R2/faTBASEs2yK9hTiZHuCK/a3XavF6y7evY6JI6MJiU8&#10;c9DMBXSBcTs1HH4ATus6IiO8bTPFfJziWV5WmtbjoS3KOBBfejzTF+Esf9nSjmEGCyJLVBhECcre&#10;qRsYpsLNgNnvIy7h5Xf09ISyOu0+xTstlQGOSQCdEiYu4SGfexFCtYSnEumA8SIfI3t3EJBP7GMK&#10;2R/Hi6uC2dapAgwSwByIQkEUiQeJ9jt8met8u2IxW9YaqHyQwNosTAXDjYfLeQAactuksZMbs7VM&#10;ezNUmsZZq1ust4vb4MmBWZnpJgYr/Mq0l7cil/mM4IRyMX+0GUyu9+iaaBBMYwqwmUR8zfQ5CXCT&#10;r0wkxEOAvit0ccP6WcOismuQZu9Abvb6ryaTQnP+cmkWyMREiNpbbNmIr15yRRaYbYaapMDoWxOY&#10;nHxGxVZSqEwhzec97dfbmWOx8XkRjKqx2pIACPhNEVJ+DuFL39qkDqKJd+VF8rqQiWV6/a8Rs2lO&#10;4t2A5DBQ9wkwKr5YrxP+20X6gQBwwh3qB/GTqlg6V9bl2CIWGMNMJbEswELcJMQPFCyIhhQD9Xyk&#10;GqnnHR7k93E9SOUDYHtn1GNBiTnBIgcRsu6YaE9fJuRQieqrK3lzPYSjBCiKx0qWmJXS7kQQFGJd&#10;bvtHLXb3ev16yeEDUL4BhHAjbn0qS0YEx+pTEaKb7Xs64hQ2KFKO5Gcy/z3yPHAhiBpTWLlEFbTs&#10;o0i+o4OimlFei0BCd5XJWzxL85+7AiwxhSEB5MVR4iOuWm5ExEaEIDxkIRiOMkN9TALnKwZOA1hh&#10;tVckwuEZoG8JTWMsjSyWnMOa+aHpFFzbe8lbm5lYDIrFuKlVpi5l9/XPfuW/b/jk/6yPSMNGJzLA&#10;N6nUqt2G7GsxOXZxL9r0W8lIPy/1EMR2UUv4HyPvlf/sSlEcheKHu4scyPBJKqcX7qNmScikLhqC&#10;iiBZ9hwYtYpivxJWfTPkaeYHOMgVKggQWEs9ugGX43OOhjqkfswpt2Hcl1tIkRXzV7LX1sRdqrjt&#10;Na+vve87CkJAV0jJDIE6y5Nryz97zJW/6YrMvHfhmh/Q6Zcyln5PrsoJJGsJWxZ2gLPIclRi06pV&#10;yLQIZZ73ATc+RKUQf0CBcMIZxVVwwMoYmR0eQTWt7sEGYYwCYbrj1Igx8TkpBOGoSslkaPpDmGqO&#10;1NYcSa4swmIS0772RkSI6l55xfsnhCuFqZRWyOkQeldO3vf/ZmLISyXGEXrS5mxyn79jWutcmXpV&#10;l1aSEG/mebpiycDPl3BWhLet3rDu06TsTMQR9HGObFsMn0xS3kxL8gAjRV9LrGtM3YyqHzS5/Ja8&#10;T+ECCoxASGsRYcNflERAEgYojGpCW2hpCLIrHcCqFByKCBGnvVl1ChGPZOlN9MOpbebVC6pGTLmi&#10;P+e+XRqzEkORoDcqXqlZ/xOmXnMUuSv730ec7Eqmau9WdCuhqeVnSudT2uzCmSzyMDK/sKQwYsex&#10;MM0CtjrR1EJ0yJE9qGKVMQfQD0vAtFPTzPGtb6ewPZGKRAhC7nMm0gkkQwoBDI7FBiRps3gdhQCx&#10;AgophMbEQqYr3bZniRHsXcK+t1vIhBWFSoxZpfunjNl0w0j+hiOgIuxL51hCsRk7JPZqS/JWbLlf&#10;Xuxph5CMyrEtlZwSGtIvgrLwHfT6EcqjfmNadRpkoSWwuzwG4drDD8Yvn8l0OcxN+hRFGYyILGsv&#10;SdKIdkFi3IV7U2ISH5ds6MkUjwJQRDHCKhEKZCSWUmOeYASyr9pBmk9eKozOb9byRDD5j8bInxXU&#10;VZZFxXrv9nnm3vOLTIzRsADIAnYXSMsLl6v5fi53b/i+vHDNs5jBr0Yr1El4yb4JBoz2UkzdIRf+&#10;KPIAlOaT7tdHDbiQyqy5AiwJ4KvRR41AlMaEOhhziUt4PakFJGTN9Mqfz1EAu7DHRHahYvIAEIJT&#10;yVkSBErWhDRQgQ2lDWU7XESIGAgTzBASIEme92QQwt/XmQLf9b+NqlivMcuRvPJs5o/sYCEnQTI/&#10;hMs5XtyRX97kt7J960388WALxjGZ1V+IgDJBLk7Eg7lZBlpmWbu0Jalock3VUrUMI/oeHsllp1Aa&#10;tj+RqARqkIhtybVuNCJXO/xDCiG6fJegFmb5RB2S0uTG6wzhItyIFciXN7WPEiBhAnElvECfCyJl&#10;fqONPvP8RBsib1QKz5uY2WTKLXaMWI7dKiXMnNZCW/NEazvNmcy3rE2zmIyjn9oUb8QYgrypvoqG&#10;mElIxWpiGMvy5uR2dIp0kARci5BO4oKbEB2GrUDeOUZoZe1ohjCekYegoUQLl1B7PKIdW+qwn4oo&#10;kUwiCYhgfScyRAr3Tg4x6BCMQkQxWu4cA2JEcfzow0zWymXIhYrAqXMlkXdN+8w4khrNzkjGrbWn&#10;40if6SUFKv3zmuNaX3Z3j26QpJ6TuQaXzRkl8Sjpkl37NzIK+qn5iCZy+qZ4Qo74TzMaVdzgO8v6&#10;GVCtZo34dNPkmpBNS2RimbiZvKX9URPX4LXVOyuuLcz+uokQI2SIfiRA3dQNTvnDr44iYidfCWQ/&#10;pyHch2zrLvF4XHszJ1Dm2EEdiEqJGsbHNd+8z35WfrbJoI53nO0k7CkkOkyHOOiYgMj5s0hGJcnV&#10;R5f47ZIp/4585sh0cPkhJYzc5zAF0rIlN3OyUd8Zcs3GK7Gcg0gtpSKPM2EzFCwQIwEVsJEe0j/i&#10;9n5FWS+RXE/ouoVr8pp8XIrne6e475fcUZYjMJHR+fdhmyvWPMQmM4+Z+rKHIvJ2fL+7j9hDpjDz&#10;G1OIrZ6SKcCi6n1hu6kyaascHe5NNFr7TKOyKKEqfGtDS8HZIAjWjAJCMVkiPjZCxKpHYF4THZm3&#10;RXprnuyUhS5w8VlwDEIu4BjWAyyWff82ICBPIqyX7Ot5fN/I+RDldOaI27ttvWYvj+YwzC4vHpjT&#10;ftSsVHKmTCyEk7kBYZjJnfdnvP8pOOcBRIDmXGqrkZHJVmYF5OLRdE2yDvRe0cwumlOpeL78hiCO&#10;xEVp7WFfHwnnXUcAhi1MV6aXGhl5P44Hepw82sta3iNxMjVCzvfOgXnwGqeI+ceWDiDYkRJqyDWQ&#10;TPnuxI100ya78C6o/x1kx39pnl2NehPT3UHa1b9M5F1/CuxX0g6c037LsXdlEc7jG6BQh853fhfY&#10;DptKZHucNaZToVdZShuleQLppT/jHpjlGJb0CaKKOXs9ksARnWr4FzCrMi8hbvoFSnlRJH4VBUpW&#10;1yVBIuEmlxRW2dy2YbE9dVL0SIjgQgS0JEDu2cPnUvNOuOr6hCsNLOanNPEPYu4+Y+BmYmqGEyt8&#10;zNrtToqSRc4r5EYck8Vi517mKbtjWxM6flHuOQLHbj24NXWh/TmUqIQ9UXgaTWkq16n+vUlolIE5&#10;hK3xKU7r/m76D4h9BXoTWYnQzS4Cq8p8EYqDFkFi5Ggh72QKWQeDxHduJECmR+6A4TZIkRzHesbv&#10;ti1VuyKAhFu9Kw7LsiK3ir3l3rO1ZjPJFPPbXtkELV+J9EIoVketJkOdlMaDIc+45boOa3rNL1Xk&#10;oxSM13pJxNDSwKsk0nadlvxNoTElgDJUTISkPJxQWT2daiiaYsCJIKOZImINcoSmYiVbKGp4tqUa&#10;AxXI4Fit9fTou6JENrJEOBAkbuoG51LH4/Xf6PmIYVjETveti9PhQy4y4GK3qGqZ3F63D8ynbTd/&#10;kMQPd5kspY34Ciq7iIgKAKTgdVYCFi2UQJfEigAAAQIEWOa0lSsxTkMgAAAAAAAAAAAAAAAAAAAC&#10;GUZcCFNzU1NAAAAAAAAAAAAAAAJbptoS5GtGMQAAAAAAAAAAAkJJE2ZX3ZEoG5gAAAAAwEK0pneI&#10;6lLgeioyaNFoLSjwCaqErQSDvbhIffxGXZoCbsQNBR7e+9/aXiDVkpDFcZo4yNCdFUMDVXtGDGRo&#10;YKmmTYlMImRyn0wps2KqtImUG/86SItKawCMNk4QiixZtVJywRNqIEVwGPU2IIpEERmxJBByB4wX&#10;XEsMkUSHSDFAIAAAAAAAAAAAAACRFFP+i/7JAkMI5cNJmWCIZfRDEvGQjGFGjjEGBC6N9IlFqKlP&#10;89AQskYBNNJOEciASNUuameT/ABhBBIxxEFSDh3rr0sHR4X+DEDGYRx4fHH0SsDV4JlkPwH4InGE&#10;mhgoMJDiPBhDRhGxAegNE4LhaoKz0LzCKQkS3CAjRGFoOOoig9xif2cHpPHqq+P10IkRg0D9HCIx&#10;BceHx+ChEFD9g924zrhA4GQAiRhEdGI0qUCz7ZpMqPuQ8YiQaxppJbt8sUJi3bK1apIiH0zSJNXk&#10;kSc5wjK8ZQxHWUZDiHxEybGCk4lNQcm8uvF/SzIM1z/D3bX9Dsreh5fp+DebA6suCg14zRk6Q+ig&#10;qdD0BaFCh4QvkWiVl5YEtfWwGExH7ApD9ybN+TOOC8g1u6Ae4zxstMwiyYbKR/CGJBXkL471np8U&#10;ZIqF7uYyIThATNDoBm5htkASYVXksC0Zc7htAexiQiqrleC5sNheN24bQ16qb0pl05gCU4MdQGh5&#10;H0NsKgTnaTVJonsBgPkzKtylxrEDKJXS5KoP2OEWfPimn0ggko7qi2RdBvlxGTAMbJdkquBYvlE9&#10;RQu93H4Cx0iG2pwyfuci5SnqX7btl8MxmPkfxJTkKeUc81Y1rsURyLKoQDDy+m3AqMLKwYKu3fkX&#10;u6qATAz6/FzBOe6Kmm1c04QCQAAAAAAAAAAAAACup/gAHKN8+VX1dZSXUDQFBCQR3YANgAAADMAA&#10;AAAAAAA/BBIEW0ehLWhIiUCNKeBCaEZqhBIEUcEDgRFVBrgX+EZ0IJAg0LDwIglAhEGlQUaTwgeG&#10;B73MEDjQhT+JCd3S1MsTajwDPSw1xumTX7XTGavIbwJIqwuNIukzys/0G6/NMqJyxDhY/iKWISeB&#10;5+ZIIfev5CqTFHi6UYJSglEm4PYNG0zyiURZWX9FrQdFeSzTSfQW9a1HxXQxBZdDUgMhBLFGkGRQ&#10;CHLHOI1KxDjAiM0YIOTgU/axokPLYwoAZEqowBAABKGLRXQ3Z/GNNrEin+k4/hHGAjYSrgkTBBoI&#10;0z4Q9YQTA+7wAAlZo0Al4Q+CGwRDkwhZiYBwaBKBRfoU55CuCHGGgNasGCaKNZJY2wBpCZOgobV/&#10;lzCCb9CPgi3CIMI3ghOPBEeJgsfJv+54PVfzkwVY+EE2YkQhW830AW9H6A8ZYEhqBoW/8JbdgPho&#10;hGS2x+7Jwu2fNfxQIyYEdxv2LJrXbFvmomwZ0f84gXToiMa1sJQIrXMpyX/InWlXNifjlOAAr3wX&#10;P+pBWqG8hljTyg7mTpZEg0go6olRK70DzqjpmApNDSyc3uTtPplOBnqKxbjI+KP94JaUmc1ecQiR&#10;Y7BgfEak8MDpmJ5BFOv+lEZkLKIxECmBMkWham5PwNHggO17wR0EI/vPQJ7540UYFElGEUsdW87C&#10;UpkR9YUDwjDFjA6Iyj1iWADAoCeqG3iQiADy8O5IgMiwKlXUFEfXm/q4yqzkF6xzJ01Jn5M+H/6A&#10;I71EWGWCvbaKe0mlL++p9jJG9SrHQBJ0d9iJ7NhUSXSjBfrsg/z1SASApfa5liYuCkUyUg2Xnx64&#10;jhaJC8p0ZALr9jlhKIxlWojAID4oPXkRhlySYfIUKB0AwioG00q6BoFMmgwEx0jTQ41DBr55bI2l&#10;AAMt6VWtrUTBv2aV5TRltZSKOZtIKMAAAAAAAAAAAAAAAABG/CIlMy/rrBXyeMF3QQCkZaEhQSiw&#10;Ws4fBqhx0xQmAQKkBfkQjJf828xRkCINBJQehAgZOiekTQOA/vmUkF0ECSh0aa8LCgIQKH8ITbCA&#10;4sEBwUEAj6bt91wc9HzYpoHeNoonG3CJITCJMILLIWsE03ElYLEjMxEa6xCEKjeCW4CFwEJM9BBq&#10;CDwRa4npNSRGsQpCQtDRJiRFOpjQ0wp1woLTjPiONjRx58j6JAIpiTGAgw/viEZbDEUDHqBGAMY4&#10;RNxjmJbeIYXP2AklQ+4o1ZQASszgejHIWZCjbHIBlR8nG7Zmd9FpXFyMhBYHmEOeE3i6ssXFzkgJ&#10;EuMAlp8IgRfCIERyXDXnnwKZdKkERZZrHGRWx6CGIAyjWMZTgi5y4kwyjWFQL0M5KWncScemcu1X&#10;6c6JckAgDQE6sSk2XJMCy6HJOLFULaIqBQhAMQxoMImiOjVkErnpRpl8yI0Pa72xQM85Xwi6eOUa&#10;aJ1jNIFsodt+3BoOcBmx7TRJpEMDqJsbYaqDM2iGXfSqOgvchBT8BVuC9YiiuhDbQ3eVYK9kDIrl&#10;olYnBmi6HMBZkljIpBCRP0R0nQQDQND2clCRAmWPOiYIAoKr6wV6ompDhVZSH91laazKY9qo6au9&#10;paUbkaQ/ljNQjThQ0iuupiZ0B/uATCjQgxBiSRvFGmCM3lgc7pHvszikLglLeyJoveYBZtKjYxMx&#10;jYNCOVZruvBzA6b+ALAoQKDuhcDQAAAAAAAB4AAAAAAAAABAEUEKqn2HLmBYFkAhhmNSQHFMgFg3&#10;wAAAAPAAH+Xgkj68EE/hJD2EaQn4ITfCUnFwkEUEyVutNSxSVruckWV9CZmedkojonJftvm0p9tB&#10;bIbySeQp+TGXmorciprod00h4pOmbPaZWuStJ7dxjPZ2xvTprJNV+/jw1Sek1WtW697TBTk2CmQT&#10;QTciPKR1BnE8ChGluMEBjEBDkLDbccIfHKNJeblZB8gvyJaR8TJskjtPfTA3GBDaHnlAoBqaAEQB&#10;AJg04MAhg9AEA1A0JgMm2f4IdAoXCA4RrBFGYq6CgRRLxrhoDYFBFiruJb/VlnL7+EJwOSoFAPO8&#10;RSJDUyaqXGBspgekPKzRidxQWUm3kC4pyuYWuQJhsgDBUGDIwCMA0E+rkZAEAAQPggBpKDoXTAhJ&#10;Rd1Ir50xqzstDQwCVdDMcrCKFqqmmovknQFBoJfgikxmRgAwQBIN6IBUKEQrcyUxyjhgSQAADyMI&#10;mdIzIqzf6RL2wEIDyZ5XPlrcq7s2N/Ai9XTNmk/m5f0IwcH1bKJlURKvPUDR5jDet1J2Uo6lyQ3V&#10;IMRiF8CRn9YniKQIgU4cqQy/IEuCYKaIPc5gBBJX4OlW8RDH3aTslsBs1QY1acfXHZxZNIFaJdYf&#10;cLIAjlXui8KXUETMIxNxj03YSUin/o46v3ZfTVzdxp30PKY2mbrqBijqUnOxIW+u3SzvhKJw3KFh&#10;girqJ9mw7QmfRCIMAMRzYxJGEIAkFd0TJTQncDj4QCEj48b0KZtHms2gcH/zOCCmWX0IHEqy23Um&#10;kPtSYGizLDf/26aqaTkhhuhq6AafbGwWZioIMEQjFKJBBiCGHRpbL3VMubEK0XtQ8RqF/kbARRWN&#10;qYjAZHWF9UZqC0m+5Hcp0yQGcYrKGhS2x9DOojVN73MtGz0iQVA06EzR5H7G51nNY2tOJYwN4grw&#10;1IgHaAjrQUA5pg7qbTXUG8LineURyyQBrA+5d9WQ1MMEpgvAAAAAAAHgAAAAeAAPQjJoEEfwh8EJ&#10;wiCCMcBhFMEEgiaCJ8IDhCsIzgHhBYIcyZxBbFp8jmAv4TbwTAYRRhLeCP8IBBGGEjoIU4ITBGd/&#10;sINaZULi08IRIkF+CTXQQNGEO4glPDgTZYScE+QQMIc4SDmAR6NsEZ+g/h8B/GmCFR3jc2uNcJkF&#10;DpAvwR5jQRBhF+EIgkNhBYIfhCIIh9hG3u+EI2RSLFlfwhyOKU+ggGECxycEoQLbzpqg4eQw8i2W&#10;+i5IhbfLwPnzQXGCagNWaRZ4ZXzTcQAWkwVTpcwYWo2SyLFbqM8xEJQljWla2zU8Cur4NBrgseLi&#10;kJhobrxzC0vnP1iYEamwzhAMBO5jZ1IUvSbjW5f03iFw7eDn4iBmAkEFwINEwXJ64nuQrfGwkcQm&#10;PhcmCjINIoG7M6ltkOGKQl5nkjZfnAammMeWQvPEApnAbSsYA1gwoVfJMJNGBhI0jzoWfkZreQBF&#10;YBiTg6xgv6OQ6HEyBE8TZ7PXqDqS4YpBo5ICfwcZiiUHizbQp+ILQFECDB2YZPQQZHpDVdO7MysK&#10;keQKQKF0TjXA8IDU9TQKRZDmGOI/Jl5WotCrvfgEr6GV6tCGWz9QsaUfR5cy74pIFcQd62nPEoLe&#10;MAEAcgADMIf2DodJ5nRkAbSxmmc4iALlFN0eOYj0NGJiHu9cklqq1VOoml/O63Mkod1NWmmHJkOe&#10;DmeNH2VsBoK4aymtSyiRdqWPu2MnnkBaIjom9Kf7sfkHsA9x6s3MvosRIdhxSB3AElOi0sJDmXfd&#10;FqSRW8LCFOg7Ah2BcT0WVqyDIkkwu6EPRJV+AAkERsRsjsSdljIvIkhwFr7HoHA7wwAdCCCaDDAm&#10;EEDwACiABiABgAeAAAAAAAPAAAAAAAAfgcCh4JusILhBobBQQGCBY8Nm8TGKQCZwEEbYSC/BIjAY&#10;R/i7BIDCJ8CZYIhmsIW7UlNNdVkEdw6m0/62sCV7CRkmv0TpVhUioQbYt0sZ5HbkWNXtHEHrTkpS&#10;0SduicKu2sQSySvOs1mDIQoj6tQxk6l4eSdVavfDegNn+cnEbzY27Dq8LkNIvqa0aJ24UORUXHug&#10;6X8IJ6erxi0rCnauspRmmVWhwhYGCCM1ICQAYIBgmmIAahW2UGEMiH1t+8EeDaEaWSpIEN+2CYlU&#10;imfQqMqoe+60YTX9QDmPfAoRbVMxzC5M/wCt/S25upvGqZJz8BIOuNnxit0bysakhml2nrYlNeH/&#10;MSjqGxAA/ZQM5gMsgBQE8ZsEWYxlEMAABCGBYB+IAOIAEMQAAw91EggZoDIEYAHAknzNQIqRxCiG&#10;gKCJcgOHus/c9N4RP6n6F8TGDkkGGpMsTI1LvpfUSTe3LxiTZffCHqsX8z7uocIx6xlbgG4kLm/J&#10;qYBIFiFpuXAEDgrs2HeFigpevfGMdq2at9rB0M8WTE/JDruutAowzlVvkqkn+3fIelwAG52wZYJM&#10;OCYmrihDgREaWYxxJnh0T0dklGiVCsFKK3JG7KJ0p4oRonbqnrHqxr7j7UXkyYZIFfOgVPLxbOpI&#10;RoSvdRwZqik1GkJNlEHJnbvFrHz9sPYnSEoj4xsn8ZeNbTFskc0jgALWzwVdPAW6XhN1bbZthoQg&#10;M+KLcDnSBYCgYxlAZBnGQAAf5oka8I8XIxE5nYSsz58AUOJeYiCUTK1xbcakU9HgKqOtCZiKCWGs&#10;k2LBIs2izwiUJNEVnjtmwJKt3+fUTYoFjxgyuFeEUEKIkSKOEOiaOT4nmIURgWAxCOT0YjNFJWME&#10;q8fvAFjlrmDyhhs+0pi6wtSN9EH9GIsCwyzATrCAAMEYxTI8pH1I2YPwAAAAAAB4AAAAAAACCziw&#10;2Pg80EAjwkNgMuS/FyfwkfBC8J/YJUwRPCewjiHghOEiPQHwEKAu0YAM3AX8IiwjiCTGEU4RNhF2&#10;LhA8XA+m3EiZJbtIzptZVGLSoH8Eao/K0Is0qQQnujMSaYyABrGADdIndRDQdFVPQ4hxDQEpByGg&#10;GMYHFkIzjbeTNghuFpY13TTze2lbWqCfoUA8GggDQV/CQMwRjA4kWCKztCQUCI6SbxsItrBMSSA0&#10;BmVOIBuP15Swh2G7Ez5o5CaydYhuqIuT+na8A4uikDgGzQ2lyQYXCnYVjdNwGx9gTJh6TahYnsfn&#10;CSKNKtUdiYBRyQIf5TFJ6kbax6BeviQMHVQ9VVYlpm5S9vY2FFgPQ8UCHihnftD7FMBDwDCxaeqs&#10;zg9gsR3KJQBEQYwIUgQkCAC335SAIZRjEMYxiHYCIpGbAgAYlEFHup8CRAVqNLW6LbTdcnB0Hwa4&#10;2AiXzkbCMKVew6VPeCaoZwiHCIIs4QHu/0a1P2pnmzCA9jwCYe//EQYYIGQmg4OnU+wlh6g+ECkG&#10;IWx4yIDccvFjIgMr1GmUNHl+7zy0mr9SyZ+yySlSobk4lKnQzpaSQ29CyL4pGIIEQAMT0lD/zGQF&#10;fF0SxeQgILkHqDiHiFeFHgE2MscDs6xwZhq9LdBxxzUxRRNDhJrQ+zoOgoDMDFLAAgIQAmg38Ivn&#10;E6STHGRQhGKXxC0jO7AkBbxSqcyKLDn7sqWebTKL/S1+hvUmWRd1MnDkf0O+iqOAQAYHd169bZoS&#10;ZGmXvuUvEhzwgIMhgEkRw4qEICooUKs3xA1JRgoOZ8bMVtc7/T55hU+1ANtAoIH0AqCAx+chZIzc&#10;zvJCBqYIiBmCciVPGjrEMYSgUQAAABwuEWwmAwiuCMcS9ZIIG43WEE8m5GCA6aFmpbpoSllavXj/&#10;Xr1J7IDmAAAAAAAAAAAAAAAAAAAECIaZEWEAH+gg1obCQNbBCtwiCCKOieEF8PmCGHGBGDS7HRRA&#10;CZkohPGNm3JE5v7ZSSQUFbm97uVRuWIaitGVHbrVuvhwdfMDeLLgRyKARgOkqEFoWRIHUmjuBQTD&#10;wkHPjrcM1TDg2TfXxwh7OZpQAjPAcfi3SqRV0SgpoqLT73vlSI3xumuhYwlIrm+UBBLhuotRUlB3&#10;ZpL8f6IoTKV9p26jLKEhyIiM2IQCGAE2Sr/pY+xVUIygQFuBGVBGESXYoBMCmfbt71Ox5jW79Iwo&#10;Ibtuu+wT2SJjQ7buWdVl9avelVRQ6tuMaI0kTBWRkpxSZ6AeZYj5QVSOSCCZ8A/A4nba2kqJst8p&#10;FLIgxb9/saulhZCJRpgMVMF26IR9E2iqh5Y7UOZKikKIATkFqQ2PKiEiApRABBA3QHgAAAAAAAAA&#10;U9M3SJHKb5JYR/TDAcbTSggndtk0otZHX+5OApgEuCTD4jZ2ST7S/1wILkQdgIOLxpIpJWpN0W/4&#10;SZXXBMinIPPLIDYmLwRGOAnGLOch/AVDDSVDHDP+IG8iemBlKDBY+4FFY4ABlVkTLBCI4liNFxWx&#10;gx4lGqyRvyAgVN55bHXs5NAaJ3spy+i5JHhQcCJ6XZ63pr5vksvXeor0flEhGBgFjKr+B1gISAWh&#10;kRIQANL34qVplyXhSTtUFQmYtqpFgEYOAcizi86JYwTPEyXxr9VkVVfTnsPx4IfGgg2LhAIhmn9J&#10;HGQqZLxZiSShsXLxyF/Gy5cuTO7qlZckq+SkUm2tRwNRYuKFgEGkyMWTyKMwQyASBVJtlIr5NVcv&#10;MGsnSygRlG5YoY0EyKgPwr3PCW4Cy7bJwPISwUHNDn9v+tZbfjmAgL93IRAKWYb4VmfiHAAAAAAA&#10;AAAnofutatxvEb5/BN1hJ2GggMEmah9ggOEnMIVBGHvCDwCDNINyxBpYhd/vBEOJet9+ObmV5oeA&#10;DQ0HB/iwyxYBs5cSYpvMfAwkCpQvjPLGAntpevDZQaJNY1cALAXyAMAGAAYEKLYYCsBgnihkUCFB&#10;Hh/DKV4k9B+CNCCcLAgVCH0JEuBC4EdQJA0IJK3g8Il6IQC6Y5ERGQP+geGoGhBoBhbUIBBboSPk&#10;jgm2uZ13gGg3/nd5sXHHO8sHLOylrE/GbnHFNp2CROhBPrNZt7xth7PPd4kaKUemSsb8fcuJujrQ&#10;GEEQMchVkBV7DwtJU/CdX7521gIqEgmzFk8AGmPRiKgZ/DW9I9rNxMyCbVkQKqWw/q2J/z0VOnGm&#10;4cLIb0NZ/sTaEWVyvZO2kpA6E+CQRP4mZ+YlJji9S4U1EJkBDpBnv/NVNCTWmxezeRMiWF41BbSX&#10;gvGkaHIEQgIQIgfKrSMEMe7m3KbNJIFmeoqE61EmyF8I1NfuIQFga4QbCBxsBCwpFpagcVgdodDs&#10;hThADAaZ3noLondJHxhklATFihFYsEGIITdIZTCCE+FFKAJkoyIbXjKg7Hj5EdIQwmRLSeKFlOyD&#10;74YBhWYQ/WJb0TATlAox3xAN/xAgDEwgxBBGD37trr645emkY8K8gX5CEHMfLd7IC9DuIQSoa1DU&#10;BuwYhUhwZhbq7JQUhzrGJi/AZ0EEkxwIMQxkKAxeW4PuMDBgNBTFAhg/pFGJozRAh8ojzHurWsZB&#10;B3lHbMFoF+MRCkUT6vAAAAA6akqR1dos5sRXxiD9cFVjBMGTVTCGzNIkhvFQqajppgEAFB3JhCvO&#10;CCQQr34DYvX3nwNww/YkJZ/rZr2p+l0Z36x865RQZZgAAAAAAAeAAAAAAAAAAAAAAAAAB9fSFsBX&#10;wIbJyoQupKDlPKEAxhfV0RYAS26+WSYTw4yTUxOPu8DLOgikYfObZBU8UN9XgiSTP8R7ERKaAIWm&#10;XIlD6kJtqvBw9llgEuoZU67R8+AYqSQKG8LiuhqEbUwU+K8eWSyAmkAmGKVSkWM2DjZVimQzOqnV&#10;0Zsjbvh3kcqe4YV569bejgKtoFYO4/5DktxHW1AiAVoJAJgEyUQAJZCkAvIEGCQKMBha8ZoO1gsW&#10;AfbCEk6Ei4ECvgQ+AqJPTV4bCDhxoIOIgRGJ+NmZt01I5rf0B2pb+P43SkXPVZEGwaQ3+tXY36UB&#10;pBlkoRlkt3Q1eExL3vmMnIgd0AhInobqKxAqp+I0AZF8cLj7PRglhFhqI0kq06IKCa8wwFyN1gNS&#10;R8M3AgD+MIaswO78nCgqQKQSQrIC1EAEAAAAAAHHV+SquqRS4SYxjlkQMkd1RTGYmdWhwTCYWaxc&#10;wgYwCkOTBLNFELVasS3mh7JZGGG0kllgD+7aBkJ4wfHJ3rwxqA6UJM08wvAJhJa3DPnPTbHJESJG&#10;iGz0I6IVGRCZgQ6cpGkM5F5Ri0jx4TIqcA6vDR2YtuSXITRrxdDAQ9HnlObP6i22ZkdNTl2OjuAF&#10;YroWdcpK6dHpIQbjam9VWSJRYEFA5k0CejFoDJbRQhIgBELRtAJVkK62xa5Yd2fhQabk1eax8zOK&#10;k4qJvxtFCrdrI3bnX/CtosVHEXkFK80GdaRbzxFWwC1QeMOjaSMfcZubLOyhLtZE1krQlj1i19SS&#10;QFp7tuyORGJlW7gAdMhELHDjaW0gpcgYKNa0JYXleMPHSf3GwA9Q2LNHfJ/PBD4uSCFZYh27ggNQ&#10;OGyBz2gnCAAAAAAAAAAAAAAfj7tYQiCBTBBfGDY+Bj4ZFF/QybrkIp+ZeMfwgpjbSjSRrGyAt+vV&#10;JIBwO3EX7RlsbITuK2AVbq58YbzghYISF8ZZllAQF38ugAAAAAAAAAAkGXwAAAAAAAAAPACgBgAo&#10;Ao9wIrSVz5w1AUgtIgIhMERvCL7wQGBr0BwgkSBZPungZzej5RhrLIs96DLAYEEN1Rgv/h9EX+/w&#10;35BHGFrTBmASkErY4B424jOk1IRfkARAAAAAewjCoaYvjwAhQQOWP9BLpWRtK6siZnjVIl75+wgF&#10;u6Uq54BINYphI6poCjQkTAUKlNwmEY5o/04Bo8nSEAR+EUDxLx+JpIQJyFkXA0LE43gmkU3ZLFuQ&#10;mmBAaDeHV1NL2Tpvt44769k0A/RI7qZOvTaU22COk+AFFUDYx1e0knX6zn7ycqRlUFgxuRIWuWEF&#10;F/w0ta/JsMJbIVVFBBh2+3gPVxo0EQvExI+NMuQYrdTtYkCQSjFaJ6KiUE0AkE9GJ7wBphK0shPV&#10;fyA8m1R6H7Y6TQAU1CsC8GVdfBvOECxxceyUrq1tLVGMVehttXashVvJsoAC7vTDBjdpqmu6h9Jg&#10;XalWULlmxwgr45jAUGQPsqW9HByHtDFBzeyRY0ctDWS+hpzofBcImwguEQWRfFRB1ADSaLYWqCbQ&#10;RKQQ7Qd5hAaTf1aZ4DMpgqYMwkEAIbaxELwmFoE4/T5QsCXWFiGENbQwUqiUpWhjdRy04KMoWEkz&#10;6emj/EsacGKF/+kDjS/w7wAYwAYCAYCAfgAAAAAADiGAAACA5Z0lUbVla2MgCT2GNugy/fCExZUD&#10;lrkAUwCXUuf3QZ5COjvpHUEWi7AgcrjL6s616uzQKQBLitfQAAAAAPAAAAA8AAd7CFIwivAdJBqE&#10;fkET4Wj8ErcI+5tm5lKWGwXPkRUzYCMCwkEeeVgPd575691vbtJtsJXFCqqgdn0jiZUjYt00Shbp&#10;0oOH/L5UpYLoXMYrCfF3X2J79SlwDD+cWiJYVCv3IQyVNTP4l/oboRPVBbDe52oOZBupFZfIlyhZ&#10;RoQ0ahPlmS1Jjelc8VYaYaxqsK05DIESMZYRCIgKQBKkKgNjAAA+QwSibX1QzrNl3qi3rzW+19YQ&#10;2CAbBBP4RfBAcI8h8TCAW4IbA0XGM8AMGwhjtr6G6js1NSVxifbOIiAiRwhBzY3ljct0vNqP2wBn&#10;V9JMnL0m3ZwBZVWoelmNzdZa2/Pl/2E1Yugv447rSvgUQ3GzVR9OtFvi4Y7V7wErRQTTspKeboJZ&#10;uNQGw6iIUvsWASDSGPckVPZzj003lW6XlJZAqAf6YQB1OEBz1YsSlRVokCX0PFAdWu0TzbkxemaR&#10;uMdWUHERcsConSTjhFRGH0hMtRNf/H9ifey4V+dRq2UKsRm7AFJlCnmXfWgfiwFiowd6eiLh1YJb&#10;ILl4i/dPnpYgmSFEtk1JxBrZlNv3SkzaxjM9dmF65MRbB2tLiSHfVPyQaiETlUxd4gOIOgJYRYhY&#10;1gN3qEok2ZkZH212L8FaWmNKhS9kZquQ+TLJBQpGgJ9VXUD82ydPwcECfuQAjpKOJCgpBqJBIQBA&#10;GBSFbp+F5idjHuBNVtx2SYia2K0kEqb2J5fVkLo+9vceUbJBPfwiNjHSoJIUaJ1NNVU8/J6NSmXq&#10;KRGlGmbOlGg8DTKqUD0So5qFYceWZc39ndyBCRfwvV/A2bRgrpFSUi/AnhNxYTIKHfggAAAAAAAA&#10;AAAAB+EHwkL7rwHckEIiD3cEV4RIoPgbAKODSBFgFjg/hGi0l0BniOxbMR04r+eTv3Q/j2/CMIIl&#10;/hCFjiwIBR6Amn0AhOPWE6SQXFMpA3oIPEza8OTspGhgEgy+6GAAAAAASwADAUD7wSctmvmyQ8W0&#10;Xre+dR5IEtgg5D5r4EKdCMproCg0CD+47UnupRoAvMfIyQCeQCEAhAAAeAAAABziABiYB4gAQ8Ed&#10;ME7JORwWHkudNu6yzT8JD4RPHwhUECgkNBH+JhIGNBA82ET/4IpDYQ25GIZDJBvgizCDxcBiYRRB&#10;Fl8IkiYvoId1hBIddHJqcQE5p8iRkpYmVIgMSNyjrkyJzEHMhCQ8nLgsKCXnRu/JjFFdBcWu2rev&#10;KzZJJkjmqTd3hkv8adUTqGJqTWEcotkEVLnTbeCMtX0qabSkGBjMZkzV1YA1ehzql8bWNQQnLQB2&#10;LjCs4uWC7xrE/Js2ouQdDtJ9JoVhyLF7niedYYuMXldcqTyjqmxKAGtjMLQPgeKJhifYaDFESAy2&#10;bratZowhfjlPqGigOXIVhos+BKZBZAKAfNsyf6GaCpBEQCwb6qPDkw2iRsICbrKOVBAPyC+KA2qu&#10;IQPUBYGLkkWvEOMJ7hljjXNxdZfJyPPVWOR5GHIhP/VJkJD/uiCNGZEfa8wgP7PTmmoSAVAr4AIA&#10;AAAAeAAAAB4AAm8262TZ5X1zv4QyYI+gkbhCsIdHgg2XCAYD+f9mVIpILsAwhigiSFyim0q6mk1d&#10;IEIauhmJkgA8LSQhaTmz4KZDO4jxAKgF8AAAAAAAAADwAAAAAAB4AAAAET0+zxPYRDsJJBD02Gqi&#10;vZtF4eJ+Nuxr5MA0ZKI6aw5u8HXCgCGvf43WRjzwai7kEz5kOvl+XaMVBT/Iesn3gA/Sodp10kxm&#10;gEBXFDLjBBgDt5RuRAmKCqtQckZ6dSkcli/iAm5Akl/1cjakoe0Gdmp4TMrE/0hazPr3sXyQBpfA&#10;BWf6UyBRACEEhKoABGEMgQByUQhsA/DzQiHDe3u4IAo8NHgEaLBAIIORtH40VBNgHTj5ZiSIpa6W&#10;5l1aGa52FfccKIx9VkRxC0/QbhiEU59z3p2JtR5CVleFWFcrfmn6T/AcSmsbiyC4oMIOIhwhY5Om&#10;kn/yN+bXx2WaPWTdUibbjXknrZ4G5yN29Os1yObkqEDWpBIyiXjROx7RN6Mn+WCOVciQblaJsP5Z&#10;0AoGSxCB0WNhtagt5EgGxcDVyt9qsM0zbT1IoPZQ1S51lJjr6qLIMV0y95eJ3m/0oVDQQIyTrzYa&#10;X47SUuC2SdW4mARmRMdQ9qzrVowG3rKS/6sRECD0apLSdnsKAkKfS1QMkyT1oVVqBjQKWFr0BBWl&#10;OL0k9tMcS4BMBVJAngwM2iNASBQ64oByqlk8UBOg8kG3wTJIolZXEJMo0JD8du0noG15atGp6Xyd&#10;fYdFSoKoEPZLkTqrB9lqPixMgq2NqtRsOONGwSDvekwFLoLDqdNAYNBQqZlZU9M5iZG/H0BFIFWU&#10;SS/JvR2xSZZpNRqileIoxMamxKcwkFDDccxJL0ac1gjwTGBz+andaQk2noCCPw9Nv203gYInrMHK&#10;WQs3C3pbnBl0ORgmIw4AAAAAAAAfhInCE4QuCA/hIIJhNdAbwSCz4RHIJDjpFCAJXRlJSGfLJ4kI&#10;Rd1FMe9J1e384xWtYYGB1i54mAkDn0TWhEtaQifSpHjQQINgKQApOEC7YIGKY9XQSaOai4SSWxVC&#10;XJxAqNMxFiDlCUCFc6EmKY5BkKIQGbzmKAAAAAAABzQBABABAGAAGeAghHpigoZnQm5RyHgAhGgC&#10;J5EAhAzAAA8AAAADngwBARHiDGc8UDng3B6rwbqO3ipJjeS/wSONw86oSErTIgizzcPwAJ8EdYRJ&#10;lmCP1rgh8BwMEDwgHBEeEA1e9IXzF9GT1RAVOuVelrHKuNicSb0SgHyxOdZJ7aTkK1JFOf0BFsCm&#10;TKWr+NQ6QoTmVq+92gkAuiQScHGmEGZ/yYGuCoYAF9hRrBg0sFtE2b0kmbwNK000lUKyDpMehRzQ&#10;28Rv+NGj2ZxgDGDQUf5QvrsU2nEFSXqN/jU8MNz03oSGiB6SBboFqguFRW8XQdaESb5wgEf9GLnD&#10;Vl8QhWGmULhN98QX6IE3a4/BCiB7VYOHRq0gaCuZRvmH24fgmlVqzkJ6zYSSTwL2rTUiqU+wHWxQ&#10;fOPR+k1UtbIR4NarySQB5oEhYzj4iexlBAvTBD+Xk7bfCP8AAAAAAAAAAAAAAAAThEOEh+5QRnUE&#10;flaEUmEZeCHdMwQ8dF5BB2BAC3GWx0tLlltri/04sEV2qYW8ES1aCEQs8WQECAAAAAAAAThIKCTk&#10;EYYR5BIeCDYQwxtPQlhAjCbgHfggF8ITME5GEIggkXCA9RfmigX/BFqwgsENwjXCAx3MoXW23ws3&#10;+BX2+EPnIJQ39FGQjpf2Ql3jQQb9Y1j70Dab1s4gBT2za2miliAkzRyEVtgD+8xkYUBs06imI09k&#10;F4y9BoIIiEkA3kFZlAaHDECEgtyl8D7KIhpZGOCs1gPEVibM7SNk5GxzJzpTVx6ucsvkWxXVJkCu&#10;1ntwiR6WZWChqJftcbmAlMlYUmGBgURkEBoACBAKojFFNk14Shv5/+ECvk96IYQZMC/729HFh6AJ&#10;Ygu+tRtW3fj1Jk+JTCazvxJ2TFzCqkEW4YHlrJ+rWSSFKU9NTxsukMgQHQzpmpmpuRr4JD2qOCjs&#10;OCI4ZAcSlRuMc2r9MhxUJuyE5D0knwHmHQGEfk0ouWc6hEFQgGht45CV3k8zLQpkuQWjI9UfVwVI&#10;TrtnjKv5mJxqT8OC8XrAIpBxTGmF9IPIATR9SqilJMaTNBoN5wCMrABm8ITmo4JNyAty6LlQZXfP&#10;d9zRPv+6SeiRGignNQcLNwRosdtFw1lOSk85AhVE47W0c3KTq486CjELRQt4qNygJCAZU2Uz3KSW&#10;I7QuZiCIJZhGmWEiEQ2tO/YZQuJQHZaeCylQs2UUpMforxWyDVRHSqS54BMKpV5yeaTcatabzlPm&#10;4hXQ0DAGjIZlqmFUs7pwdLE/4FcnFmxI2ksibnfUmEUuEvCh+RDYmBv3ciYEEWSRWUzmjU18OTWS&#10;Q+oadlH2iVte3aiiE8q1tSpttjDKmKetMSkD8Wkv9olJB2NHrTxOWFAZFeNbAWEchQkOeCqp1ddf&#10;WPJRKkuyvhi98pAdB029uAsC/rCFkTDQhhAJFmbP2rFHLlzHmGCZgwAAAAAAAH+22RxJVmPf7Muk&#10;EO7JJDTQAskkNNACfQQNm6UifqZHbJ7dCR2aoGCGeYT+qwJI1a0yw/UhAzbhYJDomEdFLUAyQKRg&#10;IGEVRI+4V7cACFgDXCICCLNHoKY7QV00CCUFxbEMk69kiwWMYiROMOUEQGKKAAAACWY34AAAAHae&#10;ltiHn9AE8xbN3xKy5Ye4ADgmfQdkT5KDheQT/QAD8EmIIrgiLCI/4Sugl7BAJwheEMgkJBB+AYQQ&#10;JmXMF8cQiGUw78ETYRDhEuEWQQWCMsIgghGET4QuCCwRjA/CFQRDSYk0wXSxDixBywgEggOjquQL&#10;IdgaCe0TOa44/YsKg1mu9aaMMKfOu4bb8vu5WU7geuIQdaf1rVY1lL+m/5cs7n7C1T9vD9sCGnU4&#10;Afi7EOwgdPJumDHQ74QzdH2a3G/kEWeezumKW4AT/yY5aEkkBkG/JjaXMdeSkQeyJ6aoJNYg2pIM&#10;hXvNoZnVF10OsRorTGYcsmYrwz/fYbnMhWs8UT03mVQi4iZe+8UkS34VYUstkxX0j0id3E14M8ZF&#10;BDHy+fyOY8zprLmJU/ujJQ16ui/r3CGEbkYQ7AVFRAiPRJ9kgAAATgMJTZYmWCGxnAvQRdkXEwje&#10;YIfj4QdQDKrH1Fma9zonMaxjU2xBDJXSGzzUMvbtuSqAAAAAAAAfwJhFqqEoHQVCQUKZK41wLBM2&#10;6mZ9VNCHVjH2RNvcaqTU7L9b0+aLWwrf3fjAFhtczjYtGahWpDmMUS0I/OEBxOO3g3rMDuSEYMAw&#10;d9hAm4hdeQ+LzBFBhAAEgJUJgC+kLz3wClHgJtpFqmFpgzACLjTkzoVQFRClUKq6HQy1hzB5rmNE&#10;UfIPnESSKyYjPdiYON6q28worAVB5y5eYRSqId3JKi0YG/i3fxHvSVDaq/CXdKBVMuvXbt5o9eBc&#10;Ak6IKdC+EFsaMYBmRguLxoAQAIwDLgn7ofeByomo34yyqgNQILd9eMVcR2yFhFEV4lXCn4wAWvZJ&#10;PFokAR4q1RyiB0GZv1jgpxiWEUWSEESXPPgDm4oREeO1U5FpNRulSdI8VIrbutmtW69qp+6vYWCC&#10;8okADyjBqygCgR2QNwRGQQ+O5261MByio+EHwAlMUglMcuPROJQiciGPsR3GxFOSSxLzmeZaQjon&#10;WNQoNUvoDKU6cYtcPwhWL2RKXiOqKiaQoABE1wc5EsgSFqYqgZW9uwaUTO5mnO69wr+hSyLgoZ/t&#10;yLeqMY8y3cP3KzB0aSDkpmH4tE6QjMaMEIADBoFUhRKFRa7y7VNKwdUmkgGXLXgmAgFIugKxcIYE&#10;IskDTa8EZEKyuzSkvAzorLPTWqJJDr5lUbNJo7yB9UA8DbN3iAXhWLITQMgMokHC3rlpNIZgwWra&#10;rjVIKAfRJoslbE6sREDUA+YaiECSd490d+TxglP4rJQVz7wsSU582npqilIDzNNViyainWpfREbY&#10;q6vv0mAly9gkKOOBC8AN4AcUQ2heu9sh0InE3/gRA8EoQVUBDwHfaUzdNZv4gKj+ZUBDm52RG1rC&#10;lMtayXjRwF4AAAAAAAAAAHHNoQfSJIXCVcZiO3oqJ8LZngLQw1IQzYcPDAhFoEJDBAk5IRYjUKEE&#10;AamVBF1lJRiQMj/EYJBQVveAUXFF5smEl4To+BvmyZPV1e/vABG8IltBEWLuEImoWjCB144R325R&#10;o8zpFPJcEBNQRAAAAAAAGchSRyJAFABABABURmyXB/tkfKICQhIAAAZwAWQcSA8IJRv6EfaIIWBQ&#10;h5IF+CYHJhNxBG0BgkNhIL2EmYINhHUELwhXhI6CLqfRJtcpGIeKkWv4TAxIkTAzmyNVpXA0EWU9&#10;KY1cWtclHy0jnqWfc3SHBgc7KU3jJFG0dnRnWP+rlP5TyC5VSOt+tZcxBaxxZSyIfRpwDGOx6zR6&#10;dSR55AchCH54MYYxovJKrfRXr0I7JOrw30n1HqEZPK1gvuMlr/xNUOAojemyYr4cM5kkCJUSxrC4&#10;HBC6rDiExhF9u00yvCE73q8xJrw2D/ITXlYagABjzw1Gusy8SAHTmjt61IueaHLuWbnXQEc2M05M&#10;ni9FhlWKjE2hGSztYj80wbtA6M4QiALgAFIgAAAAAAAAfvhB8D5ZcJXuCE+glJM+eCEgFAOY8a1R&#10;TeuZS1kL0ktAX8nTdNbmz4u2wtsAABMWha30imU33Zgk1CYQuA58IfBJOTCIsCLqYnCCxI3LJXS2&#10;KlKc45AzUMoaYUEl3EDNHVbxmZ+FeJBNHOhUVxMSwUWMOZyfCXELxm+amumoTuBy0VxoOwpqm92s&#10;XVbMaiE0GesqTZs2f8jQlqZJPn2TaE6B+92DGoEwgLDd8cbR76zpMmE7RNDYItigUgX+2Cx1Xx5v&#10;pBKkB3i5+Gg0YUIjHwXaTeqdQ7DuM3oIrfaVs/IJGCDDCCAEEAMAYIY4AMAAAABAMQkQjVzAAH4D&#10;CDyoxAM9xhAHIpANefCCyi4sEHwShSWoJC0TR5T2JF94vZcHqYhE3hHLL7ZAAPwEIiyhUBBlIekg&#10;Pb7EQsida1Unj5bUeTZN/z6upGab+qHIJYNGBNSGxIhkZWaEIib6h1eOSQZCXSBgEiKSI11AN+4u&#10;sQFqn/BaWigwEKl6imCghwGxI9KQGJXzESTLV8Ada62m0QUGI/CbSWcAlMFvLDTFXetAMk3nlUJ3&#10;BvKFBhCSErWqBjvH15NP4SGvolLxbm5MeT2lptylUVaAuH9Y1sqyNRtl2NQn5qkyQYCPb82Rg17V&#10;7eV8kp3VYWCzDQqM0OGCsakNpKF7nmPMyyNhloOoJGIJwImSi3gZ0VEYUTGbxLwxBxDbqrFsyrz7&#10;/Y/CxilzYGg6T1HFd022NToHEwjMDAkMR0/UeYGqd+sEmhKpCXxfFNnONbGM1e6bydRCfFpSqZFb&#10;CRBhHrNs0KgXw9wNUsLaCrieVxCbdSSOJJ/xQ9JMnws7BFcTcDMNuEH4jXhRTTigEg0jCUAAAAAA&#10;AAxywHmT8qlR+EBV4XTB3QiyC3VISExelTFw0ktC10zREKgEBAjUjNxasqER7JkJwYjBYsoEv14E&#10;645BChfFnxAvaXJE5LoRStK/AwPHwjf8EDwgsXCBYC3ROYdpCgmlLQlvBQ0ChNwgmBcLEsLPYz4o&#10;6q08i6tGbwMEAAAAAAHiGxIopUmhOGKLZgAYgAAFDwAtIAB/0E78T3RMlYRR6NsyiQI38EyGE3cE&#10;gMDBAoJIYSOthCIJO4RDBCs/BJDCBKykUG54MfRwN/CQ4sJTrl3GBm8JRxpOj8XI7pxeiWodPw4M&#10;1wGIDEpuENbNmwrDBAIgE9IgDJVkYSdOkuI3ZHFs+Ivt89fUlS/aKJenKol9pH2louU6o2X34OOY&#10;HNwwca5/eVJ4+3rOiUSSBhEwhvf4owJreKSm3U2FlwiQVvRJy8W/zBfgAy40Z1TH5LJAkBCdOby1&#10;Bwp0FZL/XVqTyARmX2RteDwiIjuUYvTQrQ+SEgI3HywQ0jbS5BqjWjdbNoljFjYiSspyDdU6f6mN&#10;JLAVs51pO4n8wQqm/3MINgGLtGXKaSVRIUV7ToqwAAACcDBFsX9YQOPhJPsJiYzjdQQCJeNaIVtZ&#10;VuOmKT3+oMK5H/xBBbd9oEDcAcWDf4FgWAAAAAAACcbCDDuBAKCgQKNHX8cniCHSekEFkDC1pxPh&#10;B8HKU0pjNW48hZPbTAnGIaePtLUwk33GzFKmqlG0hgYPk9QdyE+2chOuN8kuceoX2ogPO2QmbT/t&#10;u+3arFp83u83qYaavVDEGECnExEqg1NR8Dhtj5PZUZtZL2KmHMX78DIcUSGHSo4XAT0AwSESbQXp&#10;R6Ee3smLig/dWoBNRJBUYgYQDAUvzGIpSCGQQBEAPAAAAAAAAEAUAARgAJy4QusaCJ4X8Ah8Igwe&#10;aCAy28Izwi+JhAMkKLXVXpwsF5X8IjyQleEmRCTsWeEUEg3+EMhoAsh+5eFVhX0EwLAVggsBMFvN&#10;1mOgefBlQ8CQSw2izWDSgFwC6c3vQ6AxcT7Q0Eww+ZSMiQhqluC7+WkKOT1Nzk4cOCsVXvEV0N2v&#10;lTmrBDgf7kiHtRJKtdgnwSnXgebLN1dN0lzvXwC6Ep9g5ccsKac4T2sv6lRwGHTEN2w5+jpoeBJO&#10;/ah451/CgPngGRgUJLg4YYDlQOL/CCUWkomiDRmet8M1CX0tNxLmNIbsbRuiTiozdVIBMewioUoI&#10;wjITjCg0174U6cU4OpK05kK09Me9o2xM149vUHNSitU65/TWL4WgxCIlYzwMPR1Wo76y2CvVOxEf&#10;LgSDq4+0WlfE50uRrja73o5KKC2V8fACwuBqXWmQlxy0V7IcwTtTS6aWEZQ4o9xWEvjM6hejUe0i&#10;srtsqeU2V6R632j/oXH54Ru3b1RLZfRf/qa/axnjFDfIfAT4XNf/4tahIH5H8dLd8MjuUsi4Sf+w&#10;bE6MDnQYzTAJPRWKPVB0vTCoyKFqaEyj1LvkPgJdhaIiJmLYT444kB3uQ2C6oEdAAoAAAAAAAAAA&#10;9kmJRepjmPwYV1nkiRscUYUpMNXkMnQwUZCDEGYxDAUADEREApmRgjgoAngaAIpur0CVDWUE4u+m&#10;whxRiLEF/JlxykMLYDT81RwgUk3AbMSDlEYAf+EVR8IZngh0EZYQGPhEzxImN5MR+aAV3ZZCX4sC&#10;ggl4+ECwgCgEWOq0SXskkZMlC+seld9hmR5dSIAERBRIYxABxizPRnqJs3NQoEdlIIdlILhGUPgA&#10;AZAz4AA8IHkBaO/BCIIHBNJhEGEMh4IXg4Isgg0EFhcbwWQBIEV/BIfCSOEIglRhEeaCSOLhIDAY&#10;RNhBXwRbg3mVNA/Isf8ySwH2ES4O1NlP4QdzA2oC5zoAAhAtserfcQBoSNmyIgqnSNdB15FMVJiD&#10;OaECEoWawDkkS3zz5BVMyvqNahLDCIaE1V3tGhRySWXF8kkqJ7Q7byJzVHD1JCasMhlceoQOHJbp&#10;9xkKSj65TQzNonyigWGUPZH7ygasSjeL+FesupmNXiJ8cmaDFL35vjhApI6u0bAgoZdT3W6yRDJp&#10;VKWPEsWYx0OJC8Ji3U0gZGgZOZKgplZ8QmUcew4/SR866/M3T33ZRyUAYGmAZAMBg6DYAAAAAAAA&#10;DjzXvPNSu6b8EamB2oNwIlMbAgZ2m3cGQDQaYceQDjeltVEYFgd6l0VR0cYb601E3qWtgMgAAAAA&#10;AAB/CQGM5ggHQR3gqwinehOZBINP5rvo3yXzidtN4u7ZFkYJ8VibBbAB18YxB+GkNnjD/pRhRaaX&#10;GlmXAl3VpNnT5VLksqqVj38ekzhPzpYRhJDW4d6w6DNng4IFg4CQQXQKImaZqJx/hBVjatJ3Ajxy&#10;DQcQNsNRnCNkOhYxKT8b5AfhAZWssi3Ha0wTBAdceUuD9sLBCa8GvXjewDTAAEKDl3ryEA2QUgHP&#10;hA9TyJlV6T+8AQfHiDmJlTDhhQWW1wEg2qGs61MbmPaWf+VOOD/GYrVn/dUIvmh+M4PCL3NGZQDd&#10;2bzaUMAzcA0HclfvEPY8tIJfIQHcIDWEAmxi1HQdFMZGicdZR6jd9Kzkq4GUAkHOBljiJmobk1RQ&#10;QAJBqthrXVBfzC4xEAtujcimMRmxxhzRiVMIzQICQSwhkltQPDCwEI0IjBoJbmJiO5PyGh64iguk&#10;r2HVhjJqkNBBHcAzMg+4yrrchKUQFTflBE4C/inJbXqAPjgAZ2dGsDQG9TevfVV6CtQLR07kukUt&#10;OXre9YE5TRIMfY50go5ijIRIxcATpSTqDFSLYc1PuPDpDG5iDmZQWmcbJOEOcgyiAYuOa6H+UZPr&#10;QQLA0hQLgIGjYk3Uu090m8aQYN5J9Wi8YhBsOxUCM0/xV+Fuy0+5aaotljRRoZvWAzQl/ZfzRrOc&#10;kwjWjoW4jTUnKOmzYPPh+6In//8h42h5nCFiMOAQlJtvGOhXDOVYNn4LNdwRLBA1hBs0TSP+H29i&#10;IYBBXIZw1w0Tv4+cvZyryPRV6hcKl8hcBPjDVWZvBAzyRTcDp1WIApXkL+u11f29rS5mrrWUhFkO&#10;CIpbVrez6/AAMAABgAAAAAABoKgTTJBRzAcn5ej8zPpDBNw3B/H8/T1uDKmDBjKRJYF5uoYEA0AA&#10;wVXJTBmQAKORBBjpRJx4H+JhQTcV6NT3RLFkUUQMQqE8Ia6p8gqFl0mmAL/xtnQid5qQQBxNqiAP&#10;/hJOCL8Iin0EVOCJsIVBE2Cyvh4IlPoISCCxzKR0fytoIoWJhYDQMAGcAAAAAeGWEaABgBgG7u7l&#10;khYAPCCCwmECYKECy/4S0glfBD+h8JN4RJjwTBYSCgg8EYwSN4Iwwh7Qg25lIRPMyvzhLuJAMfL4&#10;nK0z5C6KBaowe97RPbFFbBYBN8pcMcljuYymd6iaa16pMpNxJL3pFPBPDLuxCdEiiJnqbyHvDebU&#10;TgAuuQ8M8vPCS4GsIMORch4GvYjC5cC8CLcDNT4EhO5l2iplNqoo2E7T+RmTx6HoPVHKHJQXy4RQ&#10;SkbXQhpTFUhCAzu/9lzm+g2g6xj5tLrAmj9HSN4HavM5hYnAxSvP8zff8DiWAkl5YBQls2dJ+HMt&#10;aaycWvn4cginsPQVTCI8CDzncPf0QSAKJJLYNkbEAAAADwguEbprCHQRAQRfRhDYggBxSCKLuhYY&#10;ghmaBB6x5k+JfWA039UI+ci/3ePMVzs9NuXanRPmAAAAAAAAAnKYQ1bhYEAjTVNBgq6aKBnroKic&#10;IBldQjlJofwWet8UEecH2hAKIYPQTcmBVITj1ZDUiqFCyKF5yMmaEYY8iguDh/tpC4DC0xBkZ6ww&#10;tkYhOaeQH4BRCL1NCFddYziH79EwJTmDimTWXICEZBxNcUtiepLkwzfsefGSqlQfgGBYVVcc66t1&#10;8AJVnV/4L/HiaiWN+fbZQXQegSCTtvaJCTbGJfVcAyuyMgDaCkNWCqpEQmHYKSgzRnLBACSNPqGB&#10;DU8tAXMBs4yGl0A0sAMy9NbzZ1NQqD6nKkf68pxWbJcFdiPBQL74KsSPDAjuTK35XOb6Q8kX5Znq&#10;T0dYNweDnHsZ5eKC95VJUfhCb4D/5HpMp6GgNZUwV6HXgCdS6l4I+P9HYKsKD/pwtrdEzoQSECOc&#10;kRAEfjEa77ZBMQLKAgbKAaCKwx7KQ5FsqpGFBwWR2RzFxXJ4gSyfbD5xmB0TsOL5i5CKnNRlJOZH&#10;oV4ed4eFyH0sMhr2TBVOWA1ZFrQHBpksjMRJEMH+/iPfAZ9IHJJQpm8kliSw74aMvBvxnHiLEpU3&#10;nAIYrlgGMOeT1pBGNS6u3WLSOb487rej78eGkWw2rl7XPxugwVAWjbZVoXVxPc/VfpU27JebyEJ8&#10;dhDhSTbYkxVn7Ig5Od5idbcHesX6nTCJH4EGQzAuBJHGwTSgP+EVThAoIa4RQGs94s94z85+ikQa&#10;hIsHvqvbcnahxJ9K0sTR2cEieAAAAAAAAAB5gEYAAAAD9yYQSRtMQQLQFZy30tTFBRGGCKRmasCF&#10;IiMi0vQOUkhK4MBi+VI1FEGMBF5sA8DgqAcTc77IOtLg2pggPrf0h7w7sUguJ72iCrlyJZYRSiUQ&#10;0ggt6u1CZUex1vlT3GvAEEX6EU0ShFkCB0IXAhsLQUjBxuwNDE9AQ7Wq8xKmym0yZ47y4j01CyyM&#10;AAAAAugWQlBOdMVjHIgsmRgAwDAAAAAAAAAAixY87nnLGvr8fghGEXwRbBC82EbfghGEKiRivC4g&#10;Dn0oL01x6RFfxiCCIt8AAAADdDwAAAAAAAB/+SCc6L0a2Ehcmbf1JZMKGMmWv8eCR+Ez0EMhoJLR&#10;sJaQRdhIP8EaRfJBFjoWPSGTJATfGERp/6QROcvAXYNPl2e42Yo2GNomrLlJlKnTe6Bo4RPCJ7jW&#10;grJiKk0M+0+pGxpiUIflkZUWeJ/wZwxSNeY4HIKxFQqFhDZIDmrY8gsiusUm/0E6bcei7FRxWshd&#10;qWCYRtNMRHRlUAKHHkkruVJtfyECaMo02SetEYiQ70L9EA9aF3NYgcWzjBGgwK89GWTwmrny4TKy&#10;0HM4yL1JYsLR6IT1U3/9djpBHfV3wmayq++ChjLg+q++ek77/vY7NNjU0QwAgEAAAAAD+ER9hKuN&#10;0EIvBFkEQ55wgOEa8WCBAFALNH7UbR2kJ+7NTI3Ib96+OUOjaj9mw+BOsZjltxSxKDV8qOwAAAAA&#10;AAEwKBdbCBJ40Oo3v+zEJ5RJxDkrUObeVqIINLf5ywGCQFRFw51l0haZvQsoMxgYJd59aHKQ+AAc&#10;60FvLytOAhQsuFMIgRGp1InHlPamR1rT2kZ4SDMrHRtKOE5YCSB9o+pkoZ6XB0xuAu3ccM7ZfFYs&#10;1TARNtnX7t6hKCk0MgahrRCBCKcK+EISoBIs9AD6LXl7UTWB5YeN6/jnob2Oz/HtTZeEnnvP1Ylz&#10;FxbD7aePdyTKBxDgFXQr43CRAirbzmqI5MJW2Lwzlwgy+FRkH3ReWEapOgarWOJLUJp3KT5J717K&#10;poliS77pmGDVuL7O0ylw0B4hpZjiRyJ9V1ZZ+Ees7Vv2FJwxee0jXCALNkyoQglKTuqBUqp2eimi&#10;TeXah+Jt4nRrvZ1kuikBoNvCAYGqxJCV7x8JMwfvCE4QCdzycW5u/yUQwH7wh/p/CI87xg7PQqoP&#10;/gCJrJiefiYMiU01MjfCvikfWlHck5cUlQW46HQCyYUUMsUVMQYQx940EByvSMywIG3ugz68SbOh&#10;wekhlIZwQYIRoCc0FNDdzqqhcYU80sRIHI8RrKNU1y1GxHatdmKSYxy6eNPOehgR2AsGJApiqCpg&#10;6VdDc40nDQVtUI+8zTEQ0FUQBzPJCZfR4BFyZ57LXMlST8IdhBex4Ilxd6G8j39DNdcWQwKdZMlW&#10;ggEqIwJeJR4clZSB73J+WzWNQYl2JLLFsEFCKC5FrGA4CiAYBmC+DIR6dSHCUuqkBCaQYetLhMLw&#10;Ia8hgzfYvZME8Q/NLxEBSWWZin60GIUmYfC4BD+CY3FgjGCYbCKsJaQRFBIrL+LhBoIB4mETUuIU&#10;DWWMpkl44G+CQ0ESXghTgifApR/bCd43dVGZSBHZ5DAG2wABB6PqCZDOH0B55H2BeEHdESEEU4AI&#10;AAAAAAH8IxwlnOwSLyRIJTYSKMJCJBFi0PK2IyfRkmX/CSkEpoI3wiiCXl8INhFOEWwsERejeES4&#10;RAAe5mTKb/CQRBBC4IowirFzwQbCHQ/sBBAPYqX0AIhbeXTgdUCKiC1oAAAAPeAAAAAAAEDLMujv&#10;wSmgkBhE2EsIItgcEz+wRdBHJhC9BcEMghzRC+M0umLe67EvmjbFL56WXP8nOLDG/BItEiatcgS+&#10;NBhR1M6QfriPGWkpoeVFTJcAoFY20cWuEAFYm99msyIBJN0c+54QrJktXV9FrgNvr0slYqwOj5Im&#10;TwEp2P/LdW9f63CCLVMOgMzSeNERVyTVRDsjN1wWG2chGljgk0WlrigiT5ABlnEZXnioEsomS030&#10;GvMsKC6163lW4QmnCGCA5uyolpE8qvt8Ud0AYNCRQSsXsOXRiITeYL+j27ghvRrfwhEEGxcmEOjx&#10;4IR5s1jOaZlQIYVsbBsBAAA/A8IdhDvmPoSpoQig4Ei4NAieXBCYIoDYh1CFEevbrdUTu6IeVZM1&#10;ZoOjqFlC8ctecA/09+IktZWyqEAAAAAPwShTUvCSEwRmOwg0Ey/sqz0krLRSBcjxAGldUkeNBOXp&#10;UBtTIqfceBHiwak/XHp1DjGA+wV1aFEJEhckuWUofhXaZ0Uj3ikHbKqX9wAA6kMsBy+HGkMqT5YR&#10;6rKBXRuFHsfQelCwjYuI8kbTpNqOy1PpGtbXNYQOPIuaQ+oNqFD+WeWQzacWEJ8g2XgDKIgUFJCB&#10;Ys8NzwAQzLx9EFf6mAdCIodZKNWuQCrJPCThixUYXkGRUAqiXCic/YZX0E71fjjfjX48tNts3HO+&#10;1ILW0F3R063srJMWclIi1wKPIb30wBg4BGw8j6EkiSSn+4DET3yGrZYAAPp0nLM4VSQ6VzRQCUzE&#10;uXIdqMLgZNxKD0Raxuc5qUmat6o2QmuDVu+qTr6Ry2ark8IvtzI2U3iudZyhEyxkHQyhpnuRjxIG&#10;wRoESh7RF5k133XupZ5D2p2aU9YSaXsuzjLEEGFMSrJqCddC//qGTFqbUUaR6gkdTbNUNh5KR0La&#10;vPOPK8cdienyTYmZgc8ps33BBdXIG6TeCH9znCc91A8pZDTyE6e4ReKB359nlQQSgPthM+5dEA1I&#10;BUugAwBP4STgiTCJvQRDkvCwG8ECMIP7yg3wTQ2PYiwv4RFhDPQHCFzREw80A0/G4ATyxDIAWMXS&#10;JBeZooJw6EcAvHb2MVicJ+VjC4MvjHiw9yko5HddfsI0Gi2omgXKJcMn73KB1FvjT1EvQAHKFtd3&#10;fxPBH+Ebxo0EZZ8fCJL4QfYpG+EAbOEYASYS+kMkjL/CN8IGQ2lj5+EElAmI6VE4DExK/CHwQC/Y&#10;O6N12M7c6whsZkwvLMdAcMN9fyDGRGLq1DODQtklV2iIzVmiTdvq8EH5B5ivgADAAAAAAAPAAAAA&#10;AAHgAAAAfwgeEiF0JvoIgIIsqK0IwN6oppinkjmJGXhHjluEXmmL7JMcIVC4tQQ3CDxsTNlgEJgf&#10;JgAM5SZekkFxj6MoJixIX2e8XNXuib+oj/dYpWMgn88g9VagfLAAAAAAAAB3gAAAAAAAAAeAAAAA&#10;AAKCCCyMREgQGBAB6QOwQIwjrGC0ILNQgRWMZ9CFmPIXvt4A3xAyESFxFWZD9TAAKGYIAW8HARzN&#10;Eajk+dFZKNVh1bnFFCubMtB2dWdWkviDyXU9ZsnZRrJzYecQVMDkqNn5Qlq1klXLAxNik6o1Y2hf&#10;XIzXVhBqdWan68hozEsmnOuL7RM2YsHoPXkKANzJS40xAIaxbbbf667KyFp/wENFbwKshtCpyKiB&#10;NMiukQ6WKXm94M8lbiCsvRcBr8gxdEINXo/C5PIOFWeKMlrH/3HpBFGXEzkXaiQkGg8fA4MJoIOp&#10;RBSSAhAD4Jk4IhjwQOCNcIbhGMEVYSLxo0EGwhH/HIJviH+EVQTSZDCKsCLIDuuoRBDQ77oSUEH8&#10;9D//hHcERY2AxqggMWBPcnkipbGlC3IBaxIIPgavfMetJfpTlMOigRPYpSRM0iiA9DfISR+GoAAA&#10;AAAAAAAAAAH0gH8JOQSQvFggEEQ4QjCK+tbCH38IRg6QBbgAomETabccqsYw3Zx4AEkiGEpFBKk5&#10;ZN8AMF5t6GoHJk5JxaxHkbBHbN5z6Ih8Kmk+IbSLmR1JoKyulC6DkFqR7xgcmGeDWJRZN/WBvTjW&#10;v6mcTcV/utTUXLBiYp8xh4mHLJgQn7jYdsmuFFqQ3oI2az7rIxlr83c4DqwEmN2GB7ekI68ZijDi&#10;ZwAkggIbIDwWuz85tr41fp+lk3ltBjWZEAi6b5iyrYi8KgBGfDgIoyDWCgbRufGeEAz7SByTjGvt&#10;sBy5rRUlrC08fi8J4Nqv/ctWgQ/QsJFPz+2Cch+PYWvFrZPwg/XyqyZCS0A4oQET5ndHENcmlIid&#10;pWPmLOPVdYm95MPfxNNLIMSa0cbZNWGVAafbACO2wPmwUdYy0uAJXgRXwWJmVW8QvqpB1WyFbJt1&#10;aCzwfQPaQnJQVGcPU3aYXhAUm53RgFiI0sEw1RnQsQ7GqMtBJCRc0F2VxxSideDzvDQQlIkgMCVY&#10;r30VrXXiVEAHfc3CE2uIOxxnmDfdSST7DlMRrQLpWPgiHJi5ImEQ40Llj4C8Xi5pfUBfEMpA/wQD&#10;EgUSOocrS3Vl+5hQTnugnpFRmgSlAW9OjZyMKysPJzVJIwYUyIim5RNGbZCmDKNuALn5ZCLRJGmc&#10;nuVnpAoxJQaYT8CZ5aU7Jv8Bll6sIeHo/HBIv+K4CEHLq/EnmBCDTJUVY6tllVlM4bjAkbtRhUd0&#10;EHjWmVGSwmwMQ/QV+imWERSP7vSTph/+nMHRTCXtjbbbBgAAAH4cwRfunQQignLp0EUxpQEf0uBK&#10;GDyAL8RmQU/Z6bGLuNx2nXr9gjjlECESy+cHfA4Ib8EQ4R9hAoSoI/wizAYQGCDQQvA4QfweCGkh&#10;5B/iFIxOLYeCAQQOBYQHPCZ7w2TA95Y9EHW1hsUD9atxCH6DCTNE20AAAAAADRyg+AAAAAAAPAAA&#10;AArBEEEQ9D4RFJAlToIgoIVBawuCQIPV3/5mkJMP3pz6/GBskMIqyc5gAvGOuWVDjcfIBkUL8JE5&#10;qFHCvi07nITUvHUGEj6WLwr5TQx4zNO3qY9STgGB+Nb3TZMFzdh8qFaitJ8sICBoK5WIQCE0dH2q&#10;+ILHi2AhurklyhdEsci+HX219Xy6qvIVupslNgmElDB5xDT6ySZetr9K72wshCzuSyCzTI6rjDDF&#10;exEEUTBVlFHklUYHCLPqXERCav3DccfghOsAM3TAVka1/QDxtwn12FSglKEqIQfJIEgwGAAACAAB&#10;BgRNW0EQpCBBoECKoRFLWnNM24xT+nhEkELgGEDgh+EU+rCBQKCJFvhAsc493sWNk/bYv+7OGICG&#10;AAAA1AMQbmVFJIG4JNZL5PRp6Ek7QT+EQw0JDPCE48EFeesFAOsSRUgMC/9P79OXAOZDaPgyFKGw&#10;MHMX+6wAmYK8hHhQFBQTEYCmpKvEJCqZiIKa5yBs0BHDBOTsEOW5Tbsu9K8NJ5AMIhDFkmhppkQq&#10;hB6Bx7lj1EmgW1bkVkQj+AU0ChIDiDHtypil04G7PTcZyJeYW234Ym0BGfZEPX0GbGI/IWm661Fh&#10;BDW02CvkXSyiNE8KkgaTrK4gVg7hBkxnCzN+wgGSFhCDJp2ZxslJI5eUIYlll8sK6ZWk+sJknjAe&#10;snBl/wrSoBbz/QCPQFjCDiMvTfuIPWrCFRHjxYgYKkRsPzaqC4QBUEMyNJOXpUJ8pP2wG831JNNL&#10;vA3hc5AO3GUnStAJwXHAPbCkNpnt8wo2fWrTUkA4nZ9nZsi+FKCEYken0UojOReQNmmiTmuKiy8b&#10;DR2+kZ+C2usaTgguXkG4tEGIPMQx6+maToduhMHCLdCQFFQAVToRXXqbrpHls990hzeQWhP3/Msu&#10;rcbacC+IuYG5g/BAoBEx5RlrWFLw6hpxscJsLxjKIgvGKllZQE1CuiuIjmyL06uULoCd5aEMgAzl&#10;SE08jZB+jOwrUFkySoXxGmoHi6YwRIZqADHEBK90Q2qHIxOXh9sFHKdXCBbgMYOfeQZmGomUXi8W&#10;cGTGOv134ijAyZlpJ7r+2UMjhQSNcRCF7whb2yxpkD42EUzMPaCCWhJgiOq6GPSAhCCTNJfUEFGR&#10;Hpo2bFMCoregHAYAQCAAAAABEjZ4r9liVFvW/sv4RZBN7jYmEivECP9BIOgNBA2YIowgc4UMJSKF&#10;lNk2v85K35HIz1e2Hk0v3wj1tQQUmkQtSmqOWAG/hAoIDA8DBB8+WLiGWlcy3rOVhjKF3vvmGI7D&#10;Xh8BEqcg8NceRn0xA6icNkwbE0ZiEN3etBCY6eAAAAAAAAAZ68AAAAAAAAABQIKSMBeiF1zhgoJO&#10;QhCWGMhQNwJD1AxhpBMXRYX5jM3qxY/GB8YzRiEKBUBKiziOcpjEKYhyAD8QNgRQInVoej5yMCcC&#10;LbPkcwTBBDw7rkOCIqPjfj50XXw5l+TjrVY33VybNtPuagOQRh5R6AOnLJfiCtAEu4GLQgXNcwqb&#10;wUsPlm9HVmVZH5nTqbbTFwoP3l6Mxyontvmg/H1YnWXysEzS3yM1qksmPiUoL3EmDBsQ5HqdzoHA&#10;JZhtu+h+yURqeC6+vDBhicseEIRF5bnJtKOf4uELzRYIKobHggcS18IkmJAhLmE8kYhByolHGNMd&#10;gACB5LX0H8mPFNwS96ABgf+EQ4ObKGo3X9VB+cl+EQYH/lb9/dEletwzqQN5iQrhAWogsKgOM9Vo&#10;pouaAu0wkNwVnSIQGgPlX9AIwNAL2LZZCLRPR3I5xOdQU7soLMchHQpiUMjIgADg/szLKmSIQADM&#10;DlspIDYBmLMYOCtlUliswr/sdJhawE5MIZEc++xTCZ55RIIqVEDeEuDNIDXwbAgFQgPhYgyBGEIE&#10;OMgEAkJtd73mmOA0D4eECShjnUOKL9/JS9uny5ByNCMF7nFkZ4kFMrhFUiqBD8gPilwaNVARG03w&#10;82WrJYBsCAmQy4Tkzd8RUQAll+kfxZZ+sB48Xbb4+ZK/k7TOiBgJE0HojZ/sBkJAx/FyBIgYnMGX&#10;AMy/xNvwTsU4TyYU1wDk0W2t/bYwb5BXhDxRjFJJmGk0pZ8F1xNSQQFVSohMpSTi8nQys5o4cRD5&#10;VbaCYEcgCMoyYGdYQhyDKlz9qBqQsQAnDDxNaxtF/5kkmz71MiOoKOfYKsZ8pCMYTiIUir22qq7g&#10;IvWyyCdANafEBTcZlGpEgZK88lAPL74UNqWi2+C0mweOF2ZdSO9q5GRckCBXXl5ZB1sq0fj4JOvX&#10;+mVR2GyVaXBAoIdmkhpdAqEjB32MJL/GOhEKyxGFbhUZj8PxEg5Um2aigfwq7CCXwF8EJwgcLkyW&#10;htwgsxq9ziQnMJmTC85CmbAQjXIGYYhDe0/l/jh3EUaNnIMFxkaZ/edXL2UKJEwxZOIoOsH9sS58&#10;KjtG3ilxvQuQoB3ncYmeAUQfQSIF9prr5mUtnSyZ5khExD3xk3jsYlkeCk7ILy3bLQoQAAAAAAAA&#10;AAAAAH8IvwmrgHQR9kgmOwi22EJwk30EC6gQMncgBMSMUqW/2ghacqCDFYCAaI3JCzAhswlCDina&#10;AASD4ypFP8cQ+ivUN2PNJhad4RGIoCCnnX69i5Aj+CLMIpzKCKcJE5YkeNBD3hDP2CIA3XBh8pGj&#10;EIf38UYEEt7CAr13fLqgJx9wAAADaZJDiAD8JBwRGQuhYCSUKgjKHARZCocgRfggoLkgwOMZphUh&#10;dROBJrQzqAgCJlqH9W70vcoTcLgKqGTZEUvQVFRjbzeI7jU9rqC4Jua/3XdhNyNE27dq//t4/JQC&#10;GYzxwkLJHIKgCkMd/Kypk/Laa8by8OhvauFZ1hQDUm4qiVBMe9Uo3A5j4XS5t+g2SQT32EXIKJu+&#10;IznZnACK0gUHaPbBiD3FPNCgBkSznWPrC6FoJyaPCICjMUgdyerGE59mY92BfYJH4UYCG/SiqaX5&#10;YlYBOjILcEHwhWTASLEi0ab6mqW2PvyOATgAuLvWzspGRggGBFlpg6AmMExWYJwASRWggfYqfyHO&#10;TBAtol/hDMIBnggtiH3TmiUai8PDdGCAlvONcnZ995mRalgLuh4wN3mE8hPwEn5JohIwC9mhkl3j&#10;ZA6VzYwAqSHZ9REJI3lI2naIGcgCMxbkei+AmAi8SNTBgOHoBWjEmSbxYtNcgXBhCPRelfVPSFiI&#10;eAAwDMAzDEO/OjdXNCIgAbAIUywLBCLJ9VrWbKbSID/GuyV8Hka2tAs0KQGHmvUBA4JA5MUfLYo6&#10;mYHzV5H0Dh/S+DbJH8qFLWghJju6VxBHFn/M3yD+JlfO89DERVZYj4GY8bPrNc+mkhk3L3iDjwcf&#10;Cvl0P1AsqIOIHs4QWSfACBLOQsYaTW3losKwpAeaJQiikoQk/1qFPtM/4UEedbFGQFiEYd2NRJQ5&#10;wRs1rYlvU0pdnZZ88HbwqyEEgBgsQCCawkBNBjFBHtwpkBllQlFz3/IcApb+EMmIO4ypxyPraeyg&#10;xAQgYb/9BBfANSKQC2CWenu3b7gVY6aO/0wNODt0LF4ECeaWxP1T1DxkKE/uEpQWMFiIDil5kP82&#10;W8FUq81I51LAQgDzFmsXhBKbirY/rkDBlQQsD6ABM+YI5/pjqQRMS/EKZsnwQmAZ/k6PTahwYxCP&#10;EC8QZkOVtGt4LSW0cbDp2RMcaWzxgirO3uTR9ly2k/gx0lASylHllBhFMnhOMYe8zEtVH4QGFjkV&#10;m6ThmrzoNxHIDHpjEFMQSKqqakhkDLSKIQFaCLQyQWpOA6VNImVnABs+HIzdretpVfJDC1jD75KH&#10;OtiEDizsGyU00lvH+mPtCGKRHoREJOq2lIhVyx+0QkABPrF8XWFdCOk3IoI6YlHhDCFhA8MaAxEZ&#10;JQjceSDZIYDB/AAAAAAAHgAAAAAAAfwlFhGEaCA/UEZGCXmYCbN0ED5wRPcIHRF6MUh03jlPXqy0&#10;3b3CRzEfAI0giFGhbwPxsMOkPAFxT1HaozVXn3aKtKHKSbl+Eop3pV4IyNmH33VtgB6DhCJ8EW4R&#10;JgsIMZYCAkWggs0EDgniTwCfcR1mpJe+NDzEJNKXSggQGitQAAAAAABH+AAAAAAAGCOIufEqPExf&#10;RcXf9ZP9aUIwELYGABVxI2Qg+D0Qy3Vy1kEt4eei7mcxfgEoMoBZFIES44lHMQBBHAETzoKNJCCW&#10;gDCGzxBtKKsEqy4LfC+Rim1BKktQA462Oy8MPLgyYEQbECIdE8fYIEIBEPd+WgnNFwqPrs+JaQPx&#10;RTWhTlFgs0ILkf9HVGqITtlgvgBLYGMjy4ECURZEkaEIqmc74YzVPhdWcCos6LSOtP6njTjBFgFd&#10;FIUQqscERIpQ+Bub02RZ+jva8vM8UEqKbZYLbshXKI51sPlCj8bCI4bFgOJ2JlvFqvJD6aa5A5I0&#10;L+EAgc43qd9Spdtpf+iKbW5iwCWhTCKmGZhQpGFBnuMg5AAwgUgW0DKggDKJIrVw/WMLOm41h5RK&#10;C4a2zQCfEmJktyniWZ85WWYIBbKFJGznjzoEQoY/tBAyLS2DGcnRLlelriI9Qg+MwBIKDIiBAAgA&#10;RVOxgNMD82iAHOI4EuFOD/IvJheKgkF5R3+VJGXoSEGSYNSC9xc3My2/3gIOKHC/XsOUggIMAB/Q&#10;oxmGs1ylEoLmFXcF7SjntKYG/FOYgDskvCEPPyjIzFyrpQUVPdNzSTAXPk5NZ+KM96CJF7ig/fWO&#10;yICKHSmA8BmQ+V6UDsmaKGluQusMRD/PCDAEFB2uTCrIULogGqTjRHz29wQUIVzo3PLej/enEPvH&#10;0PQNVIbMDPDwfNC67T2pkzgxxLUIvLmmH/vWYhFJP+h8B4nToF8mTjkBjsSGDfMEIeUSpY18job2&#10;2e1Uq0rMuX8wLCQe3bRliCGTwkHK1Mez27qXiNbUD4UuuLhuze8WGR310MWpTCqycDpixs93KFMW&#10;FgDoRroJYQkTzz91FpOTW5PTWnWGrZu11JgZ1g9wgELZ4Gcz7+4XM3qG8gBd8uQXCAEOuCyJ4Aj+&#10;ZUuXtZuEX418DZWpxdSsYDnBiRlBwkGphvXd16OwtupEq5lVIPnhQuTA+pSDjIagwpuHmpAbkFfx&#10;WJE43rUq4HTlAEOxhDCXEu4IFijBujc3uMH9g2lBQ3hdzCkeBHbT8np2iS/zOAQmuWhehyALSeVP&#10;GwBL6Yb+GJVCMIoALnvGdsQMbaL9MOIU4rubZzyOBP24ytTTLAjCTuyxh/Pf3pwUnEsscWPYIghj&#10;NkwmBLgpgg2T7sTYX84DELYITEOVEodODkuBIEoGg4L4AAAAHgAAAAeAAOdQMEj8IrwjOH3G3CZa&#10;CJc0bCbC/BDGQhbHkIZGQeGG01RI07dKZ50ZSlNywtJz6SCEbiIbSfN3xAggBopg55YHJF3BSEHz&#10;vA1OVicnST/CKeiRe/7L+5FXP7FPqUgyBBGCIcIWYIbhUVQAoeEQ2DeAw9BSvv+8APPCkKwJAgDH&#10;ykAAAAAAkCLqkBzAAEAMAOABKw8TPfNEggFXMpCKrJM8xgzcsEJ9HIdtkHevjqsnk1dRoe1GkYpN&#10;zZYxghM+Cw6ab0QUuYNGJBUBd77EHJAw2QqNHGYJQAIo2kOBYQHhE+hxiBoiiOYhBC9uJA5MbSpG&#10;ONWN4r1FWJW3zvADX4j1S4vxxDQLYhzjov5yGGejlqHpOQmvdzkMaUvVs9aUNwXzMx9PdmZotcIP&#10;YkOqKMIbPvLnQxxyxfL3trCcoTvu8ywVfIZC/M8HfjiyPNPwpVXkTqXVkEISwoeufLEV8hD5UpLU&#10;egQwta09zoI4wDvLpw7EKk9cWHRulEw5VyiwJOXaBAUY5iAAXzzQrAh+RviHy2nI/RagE/ioCAiI&#10;zAEuxAxgECNDAAYDFbVGwAU/AwLCAQmeNKjtG+OMKuuxH1YT7PB6LTIrM6d0/+pUOAH3Heykd7Jk&#10;WVFx32MqckDEhHCAu9OqR0BazhqhmpRVUJ1SEAABmFBQbxaqpUiQEZgHwH1a00x+E7JiHxDz5bDj&#10;4smExpKlFKkhhAFi0A+6N5h/Kp++4LjvIHEkcY6m+KKaqYKjGHVPH4d3Q/cgv8ICIJHN/12zlt6F&#10;xuCFVvMF56ugZYgGr3UBma4KE3+CF0MD4qusHDEUUk9YVAbNEb5+AwLriNno/AkUQ2MdfINznlmr&#10;uopDwzTyaFLmhnvVLpoprUuh/C1YEz4nL4GD69DEbn1oVzgG/hAiZbiJlbV7PWaZ3ifj047L1ZL/&#10;BoVPCXEeD0s7UOtCzxH8EZgG59wA8jYTuFwRb4y5eY6if5DIHhQYT/gs+YJ+hkOXIrdWupgSwp/0&#10;UMc4Q92BjXvAEIvQMCMU2zb7z+7YIJlLAUBTHLwFUDIon+DJed5rKt621E5GJQFxoQ9GARASpBVH&#10;rRpGQRH8QN8QBWZma4yq3f0vtfyGxhsLCOCCNUFTq3gFT5+cL+2Ypp5mJwBwcn7ywg8jaKpDBaPC&#10;6cK8IO2usz4obeZ2CE+CAmEunRmQVuX+7t/B5B/kkSBlDhfrqXKNlBxQfINBBhZEP8ICQ2aM0RJX&#10;UsuxvbEkFxjNAVHG4UBXUYCpiAOEOsaQoilRSk8I8gYi4kTNzED0sl58oi7uKC3/VewK2iFRkckx&#10;eW9t/kgH2YmBYCEUSYAUNHrPBbgB0ZvjTFV8ELImnKIRohjBwUMjhQOCgAAAAAAAAfwheEQ4OGwi&#10;qCMNggsArAwQdXGghL2I5MzmbOPwTcT/CA4PPsEyGNBJT7n/kC2MExb5kyRSv6xz7ou/fvihW0ei&#10;vvG4XxsqTOTJL3nXYCdX32cavQs5TROLfqyLbMlEial7kWD/CIcIgwiKCEYQX8EVYRvgoFMC3qK6&#10;HhrNQntORyYhQifBAMHg4eEh9wgsWI8iOa9HfICD6fJsB0ENTNB0QAAAAAAJzSY4AQAQAIAWgESA&#10;DAYEADIrvalTFWMlEk/+/CIsILjQl8IOYITgahbu+F0q7Hq52onGhiJEKAThBqO7QXKqISQ5AMCN&#10;9KhkABErMRcQnJYxQrZuz0pjnPBZQojva5Le/4kJROK0Dbxd3solosO+DRRG8ULW4NCmukR75eAv&#10;l4lwhF3Kk56kKYLvrPeI0zzLWfS5+DcD5SRH695zCcM5KQChL3FJQ1N5YJ5UJqOFtxmz/BCZ/kEi&#10;aYUHXLKZO7ZCP9bvx2oGZO7b1Leqai34ASyG7fhWCDKGRcwNCmEvhcDbsjhNiisluuTqTFOYP5Cm&#10;EugR6uqoREaUDMBgRfFs14ECQKwC8gDGsgCQwemBEASPyQKLkggUYwQHWFGYJ4kKOX+lMPppga9V&#10;+96JXOicefgDFW4zbmItkXBEW0wZDTStAQ/kZBWZc8gkl4y6sEQdgXxmIfuo9QZIYcgPAVsYEbvZ&#10;KSQHZXI54joxtlZ6wxO7iWC8M1hbQ/njmSzvH3pK4Jl788A5b05tJv2sZOsXpkZQQkPkAdLfq7JT&#10;nqB2CMUEYJiuA6Zv2j4Tcpgt4AVYJYXTwzQFkXi0EeeBTWNNtP4GCa5MAx2BYEfEDIXfQ+MU2Tam&#10;lW3LvEmqW422VgWhyHNLbZKPQRLDyDquvElIXPuseGT9XebN20wGHBTCrW+MWIvQcM4IyDlmGaIE&#10;W9Two4m/Iv68h4EZ4Mc043UlpNy/pdN5ADwKJ/4vAoDui09xD9/kJO6+DtGk8LwFgTm+Ba8AEwok&#10;Rsnp1+0ofKVxnvCYIdBzcIay1Ga+OSbCej7CT4k6+z6afIpzrXPdehyYsg/2iwudhGFFj0WOW1mh&#10;8xz4xfVqXBHjwtItACNnIGLydT9M5mE4bZ3hcp/Ie2HRLwrA0ojz8IDeAWWvAxDtdudGL3MhKKyM&#10;8QyMAbWoFRB8GOrbFNZ8wQL9JqRftpl5ZuGgRxpRD+vUW2eEiHIWUoq06wPZhoBIEdADJwDDJSp+&#10;5iCuot7aOlhEMu0Sb0zHDTHE7wArF18CghWECjiugcFgriYvGFYdML/IwhgIoi/SAhkpT7KfeLAS&#10;E/A1kMvG6OLO9QNAUAAAAAAAAAAAAAD+ETYTcQQWCLskWCVG4QDCIiEwEC8Egcw0gMIJmSdxJ8Oq&#10;XS6+BS8sUflp9sV0KI//1k22XrLaS58epK0OrUMMCwxczv9iLl10pAzKg9ErRMIYQVb5jDwTYvBI&#10;vUpX9+EPH2AhJd0BSk7O1AIKMwvwmEIgheIsIRHzRcuXHx/JBxrWIN6mEvpzFSECriRM2W/oseJX&#10;tr9viPsnTlZ+rPgOhMtHG8AAAAAAAAAsDABiAAAAAAA/xM8W9Zb37nv6sjoYZVOzpDzpHI8yirPH&#10;6Bj2+zh9cyOQkH6gSYxaMgl2mgkNxV+bN2w80wBIrwB8DeQnpBLa0lVj4s5JgYNZzH7anNBUg+eC&#10;GOQFabFjJgAwiAgDhkiBgAQ0OYX1DOoxRoMMoDefypiI0C2oV15ghCDM2r0pcYAIi6BgE1xuT3uj&#10;xPsOiksuXizizmKuXqEPBQoW7ulN4lye4yhgUtjbo6SC/uuGQBUWm9nUYOLFUM4yrfUqFl7w68lr&#10;1IetJrFdNUFBm+hPHPhVti3+8R/BJi3IIgsB4JovEMK9FxCFd9DAvkdGiMUOjd7lgBfwQDBk/g9F&#10;lJE5422MebI/KIXoEK6DAQ0MiIyyL4YvCeHBAAiYGG4tVlGshjCg7K8RRsN+PBAMIC4kBrZy2vG8&#10;sgFDsR+2E121J7XPZT5HurFJtxm14lMiyEu61kGyJ8LtRexNAgBng00+KyoaOAwf27wTo6k/O2Ib&#10;BA4+ECpwRGtvls4tnI/R+TS7abuQTtr8UKomNjQi8byyB52IuQ5LOoc2h+8d9cn9J2D/iiNzHY7U&#10;ovT0se6RX+tSXqTngBS7IwqLzzs8TrAuTvE220BQkQAiQwaZ57Ps9fCNxfza1k0qMtXEkXZouIIP&#10;4q4GRPQDsUmUEwid3pdk1p+9TkJYuPcD/+emTxvF0Vtz2UMcOTbyxDQtdyyyPQCeERNlrW3/C0lo&#10;NDxITuMBqGoTP815YEVMni31pDJEwWCBIImUfOppQLeQaMOMv4ZqLhGY2zX3e5N1LX20GX1+hokO&#10;FycEKa08j0oHxzNUpJWYs47TbWKlG5FMAXoGILMVH6ExDmLkWJ4jJIigj3gKJ2C5n4Ngtgyrg8Jq&#10;YoMT1nvn/OTLRAd4oPKtpKSZaPTkYvgGMC0a1irsEKZdDNKTDrhaTz2YEZqF+9O/nQRPFS1Z9YUS&#10;IA3/dCJ0myztgCWAodCi4g+AoqALsxCsPgDc8TZvh8ISYrAKFQ1SOp849Nyy/xDBMmaUHX2UO279&#10;I9RwQdy0XltMMWcNUI9ryClHTNA3BNCF3PggUEVwszAeyzmlLyYUl7mlQfqU1CnUQzaqFPd+4NqB&#10;JcMCkYdGORJlkSIAYOAAAAAAAAB/CJ8ImwgMTCabEhII1gmLMAYP4IPAjZTuIFCUg5GhGc/Ja3Ju&#10;YVzzot131FLEqCooLuADq0p24VLU59Cce/AfOELlABS6fURycsFDnmi1EpWVPSUcuQERmN18m7B8&#10;EKkb9yc7vKCav2COUgQiWpRohT510GhkL8EgsIpwkJBEeBzzCQRFVsaP4Q3BDFPTCDzTwhkCcKEC&#10;B2CiLdqpyppgE4YJgAABoEImCCBEACGItAjiSAS/QBAy+0DzXh4t8bc8vL+0DgH+EucI0jzWeGgk&#10;B2b8EBi+EUYQj2JhSwEiLTHPnO/zy474gDFyc+fSwrPVIVSYO6Bf5GALOGCBDsGNtRowDkC0MHsI&#10;myG+S14PEDhHU0md3P/YXMXqRV4s1mKzbh2wnkmjmWeuYBSlBO5ZP0iUjQZVPlWrYCRBc0DKAiSb&#10;AsT4PCig+wWKNofLfIp2QsSe01SlEwswYBMVtE4gtN34aEYBlehjvAA6igU7KSAGJqiiUF+EOiDp&#10;G3LQ+DNwOCF+CA47Xb+NJlpwvgldIpYXnERQEgRQA5gIEGk+ByUAgYMWuJxW0BFA+e4JfgYIDaEw&#10;alzi07/opgKBmGdA/+vxen0R6TcscfguTMmwHOx3WC4kgg3z6QxOYR0sYSAQYhJpRAT8KFBgkwTU&#10;IY0SyNGYAFB3CBwkouJjKRrZ/IA9xoMrxi4AxYwsBwD4h8gQkUEczAbyulzYA6KR25E19YR3SUil&#10;nr5eSplMVt6dBF4IBa4ugYoElcgYFh9UXQUfkPgYinJCOz7ttcq/qAvLh7VNGZP/FiGSRnk55YXS&#10;MXFj4wIF6wnsUpm/EelcS/6V4VfkJXdHtVnz4lBgA5+aYoNz4Hwt8U6WOWnxkMAncK0zd8ZcjTch&#10;VAhLiUPL3G5P/90FY6jE7iAPDazo250qmWSO6nnyj0WkVhKf5ik16lRuBYQ8Tn2MXnz4VPpkkLLY&#10;YOW5LTZcl5jyfgBQGThC8oBm7lrkKzCAo9EHQCLUReBB8ub+PUqkpO5aTkcCDhN2C5XoKW0mjnWP&#10;jAHSliUo6X4yPsys/bJhNhw5/batMh8JOW/xQfQMltuLF3Mp0UUOkzwZDYKyzHuMD1sEXsoMDzhe&#10;LBAGzEkJNm47wVLczCzbq7Nu1bfRCBE196GJ+JHy//aCAF3832xZ+zjGvcFdGN9sg8J0rJIFZkth&#10;CyP4X4kaVvC1/4KQgASBwCAP4YoHZRDreCkGIQYFvBpjU2dIEiBOZKqkAtYW2NDUoegOyTZCZB3e&#10;BvA8gCRDimkGATEGBBsfdCkSZfGRSJMTCwD9AkCQAHgAD//BLKCayCMb4SbwhkEXYS4ix8mETYQf&#10;z4IgHQV/0UxIhBEMRME/sEWwS3ggEEQYQ3CIofCG4RhEhIXgUPkqTD5LXs2G4SnwhGEd4GCErCC4&#10;KCDGNgeloxcl+nSwuJGdXCLuKPILYD5ZbXxBKuVdr8LTg5lLSnWx+BybqG9DNLJdb+VnM2kxzwyo&#10;9LK7mik5ggBtM4WgqjkEALaPpmzGvxsJIaQIBgIkglDmA6cE5P02Q5IWETv1bLqITTrDq/02cdMT&#10;5AGZgAAADlaE+EKpsRuM6c7LidJR1EvRGn2Sw8xHcIVj1bYFNnk84uimDdA2VFco+BkLsMYs051/&#10;oQ3epLvonVb4x8wGEUg1mkYqAL9OUHJIZocq/QfLwr+QSNNW5BiwEZKUFxPPl4IUBClNEBFlI50F&#10;TYdDfWLTWCYJpNJJK0CLU0dksFZnGydsvvhki0x2F8//aig/8Ulm3+pBdpgEqSu10TZSRg/KjJsy&#10;zbfEhguF1OW7TkaCKFsq9en5o0Q+U2xwx+Qw7kohQLn+S33lIAUVBwcjNL7t0sAoluuEBNr2rnVR&#10;/AsGJAD/ykNq2UkbSwEQwJWXkB7jF4VBeUiRCYBDFgMZIADYkMiwZCBtpBv7wNliYt8DwgqwEaf0&#10;nWKtFid0DL8jgSq0m2dQXbkJipLyRkYiyS88Hs/aM3GYMgAygiVAZBgx+uJBLiEH0VqGQmr0TcwA&#10;nOtZNT7AtHedTYbwVaMbkQBIJyAAsToiZ3lrCJXAz5jPCMpHQzvmtxPghlUNeUsueNouZYQKep8s&#10;+fQi2jMjXG/06TBjd4Co6bI/iYu53rHk4T1/AG5mqZl/fA7AdRjgoB4/EJzygVhQ2YJPFk7kS4ud&#10;74M3wYyDPA4BqNUOWWAZXrx1wcASHvG8Z/4eZ+t22me8lyLI6AqwCM1AnMH2goPdTM6i7hfksqAO&#10;zAZhDkuw3rlM2wkb9y7sk1Jm7Jz9/eShZstopNNH65RQSa+8FNOlbJ3cDVV3OwkgGHAyBY3OhNW4&#10;IHnYoetirXukkIE+K7cQ7A7zODGbf7m+UxuYUrg0nR54oQXOGgohka/FJI9BruzdvfWJarloTCek&#10;lOTABUdV1+5mJeW8Ay/tIJTCh14+fhZxM4/FcLX+gOEQRXiIyidAwJprhS/ly0qc/yLkKHtcKpSO&#10;IkNMmdl8o18EGxfYiidixpyRInu84iqHYqSQBDqkRVGUywJexVhoDBQZKSuaSAWAI51UescoxHUV&#10;nCxcpIxQKf59XDBFk3AQSjBjFGEgX+ESR8ITWBySWYqpcfE1gbwl0ackkJHAidpkmFAEhxtCEK0W&#10;CVpwpfF9dVMNNAQdiCTFQrMJGzwnRstoxriMOUF//6ZZJ0FDOSjV5SDGIYAMQAAA60B3L0gjMjID&#10;IvRw4IHK0BLo6YCVekPorMZnyw/EGmyCK+CIfSkKVx44gNEVcVWdnMb7ni6/G3R9V2aV54Oydpsf&#10;7sWQFuGy64tKRyw+jOplR1xNOPnH7Yu1RQYTzQNfkpk8fhCIJJLCBbBHHcQIiyZ9JIL+S9ByYsRm&#10;OoCDPyYgAABwfh2r14gDZ+YJE4CCQmEAxIIuweAeJuPtxrZVKHYSJMW2CK8/QQ6YGQyQTS2d7lKe&#10;Zpjg2AxJhLYIFnjZZda811XuQBnhE+uIQfg4WkIVCMsdE/8BNIAliGg6Ci0BoRfIAHGoASNZAOfz&#10;Q3JGRlgSS8UsYK2pIVcovLIfzt243XuKDysfOOSt7/93m2Y4bXxL1/+8DB86gYCqhxJhKyjHY1yi&#10;KI/+Xu2LO0ZcIu1O0ApLaHrrD8IZIOitXtKNrLu/0E/XJHKkf34rQGyeSz2ccVhcRsrLyKVYnllO&#10;YcnednorvXkEyVxXw854tB6KEbVua1hO+/Cofj9s70+U6L8AOwCwBwQtxPoy4+PK5iPOo++fkcAg&#10;s1QwDIAEZksIYgk2myH8a6AoV7heR4RPnheEIggLyKY2OboionFiJmDcZnbzufE1DfQa/kauJkXy&#10;U96ow6iApJ+Iw4JTMwZIpBwJ1yMIJr8sLOaItUmJk92DDouR+v2IvCyKzwqEA4DJTdVaY2hgQmD+&#10;5WVZhIIknooUFNqMLQGrLR6/koKfO31ymFckEYGcTny5aALomtN5SCI4oyfhNbAFr6OQdIicZLOK&#10;Dd2aBKQnT/Z8lrHXtqJuhD0MGT5AyN5UULSal1JUxepdDA+kJzX9BG7mJRBAG49Ujy16u7z1D+gg&#10;00D0W3y0LweYs8EOzBXlwuJtFuDOrv2iezkyFs8ejF9TxCCF0fDQirADiMWE3ea2FRmEBxdGfFw+&#10;SyBnugz+NBdBkO0WAUNnWi5TSiU6Orvdyeb5cFzNQKCBwDL6/7LqtJ6D5gQL14wE6OsoxcvoUQfB&#10;reneDBIkIiH1Izk+cD1Aoav3eWlGOa69dC0nnk9L4hUAzABn3cgUhMxOSWEPhHY6HfAFbwEQqXAG&#10;Akk+CApangb5LYiJ7ohAFNdXenZlvOUBiy/1W53lfySk+0NsKp/1IEGuSyBA7MlNDwBh5hEKpCW9&#10;RMN3lyFmg0awIY+BeKSUIgZQRcEhlW0FAtws2dqZ4ENaw4Us2qtI/HkCjgcMka2ywJhH/AckLjYk&#10;SPDR/ZP5P0UNgA4KR8OV3+/39n+0/QY02FnEZF8N/CC4Q2PAnrvi/kxf4KpfZRy70JYsCAUlJdqc&#10;bN7A/WLjbkyS4BX0cGdPOjQuSyokBerqZExAF1InNIegtRxpfXmA4qqFllM7XmCACQMa1pQKk8Dq&#10;pBScI5ZWZJpvp3RAuYU3ipGUMGSbR5LuFVRH0deU5jMyj+EDgg09k9hH0CrCPyGwJLRHPcY4HJhz&#10;EOZX/SMIBMQyaK2Cg/ICgoYgAP4iIRw6CRViMi9HcBmkV++g3kADg/cBmHTbYC9a5gWEQKJe1sIB&#10;79Z68qxfUKcniQPKQHGmSAZYqah3clBqDtGY5QtCwP4cNR6cJJh25icEUxY5NvDmgeIXJqwjwv0K&#10;xBFgSBHB/19E7I6a91jBqYb8fx1/LZBIVnfHC+bTZVpC/my2m3vM0LX3u5MXH4m3zWrV+yQT95pN&#10;gVY5b1JdQEKsxYyPa/XChi6IR8TRuZgC1s+EACKFz0vmmDn+Mf3kicQj2JQr5ZUaMnMMTaqjK1y2&#10;XEQsGEWhSgjRH//topizLu18yfGrulQOiYW8sSclU/SXfTY6AbXcZjwcEgQgAhAkkj1wKgD0QOIY&#10;MjUIEJus8lw1aIAnuCAYQZVCPHpk6ccII2fxGfruItOdp1qk01H9lcpDtUmOU8AGBxKMSVEkPhCS&#10;CJzggJYBQf8CQbRISpzZkryEINgHuOAn3fQalG4BwH0LLWXnEMxdPGPyj/Oh74M2MjmlniTUVAXB&#10;/d2klzEV/2QCktqvNULX6coqFEWtlhRH2twMLwPC3gciyXch24G4mAuAQjSMuwZo5fHMzpVIp+Ed&#10;X7SnVeSiPCoEcqUPEoLUztx/+amBOQvWgYlH2N7/i6RpzMD7hJsvT7SsydbpIsUm5QdJohIANwyM&#10;Z8jIUjdttXlqaWQ4PgwIsg8J60uibGYtspWTpN6dbS/MO8Ua8VQkBagPRH0kbpW210MK4FgiGyKC&#10;5a8KpAgj/cEOoPKMeTYZRVMSs/iVIoyz1FXJkSYHQpDBCFIsAF768z1edTs7LaqUGLCrriBcxW9m&#10;l41Y+2cu015c3qHOdQmf//hUYyile+BMfIGk0ENzRYG2Gt+IYmGbkikWkt4KVA4JPUZ6ulHuxLR6&#10;l0QDj1Bws5SacOMK0hUfVktCg6pWYVTooVyluweb/CjemkgFJ2C1S5aBowBesr1FbwF8dUPxQFcS&#10;zojWbTyJcgDHsJVFW8CwUw/BMyvZWOj/iJMjFU0TUqCeRej8HVcIw1mMS4F0wj3GgjXJBAvWwWES&#10;Ruqm4iPGgjB4kITsoVYIBASbaV3lGEIIevTDULgphQAfBS6k8CMYQuDSOUxNTvb/E5OdlLWfSTa0&#10;FxdABZ16qo1hMvwZGAWIhCdCnyxIqXBVy2uF9uRY7IYEcGNGa5VtPkxZike2XUtgVxhAKQAiPiwQ&#10;/tqbEwiTnpEAIZXII98NP5A/CBYRBDQCCEYQDLhAofFyQ0J/rDqD5M2F3IaNGIIgF+ENtBAXlmsQ&#10;yWuU66DqZUqHgdjEgf7Aohqi3VDLmLzMYRl6eF2gQCpiAXrGdRhEMMYEaInCqLcwhMApGBwk7jJC&#10;w9Efr9+0zylZHfqZKOnssz3dRS4rUE5y9aeMG8BKTSRxOCAJi3kkiuA6PZlSfbtYpJgWgBRExg1x&#10;kW4qDBtMLS55FXx0RnvPKZFwgqKeUshVHQhURlW/MJF56P1YrCk1QKlCyoce4LPVusXwzxQjTR9X&#10;5zGiaBG5TLX+rObsg3cSCphDTFaupiJL/gHE9EuqAOA/zWjaYttwq284QgA1YC7oaVAaBeztOGzs&#10;Y8zQzYlQwYMitMp2mnMHogAWBCqpAgt4sthm2rAnuBYQEh2DTRLgv6GN8b+I/xoICQ+6TgqhSaif&#10;L9cQ9GYXwRkiqowAQKDTIMETKs/oQBCUIyp4kCe4fAMWHG6MzXrLMX4jtiAHKTGZAa4IxZqDqSAR&#10;lymFI2EQoFBjuxSMXgBKcnkUFwcno9jMMnJ8ArQwVH3PEgiQE3EV6HQcJEpbjHeKUmOqpu3ibu8O&#10;GLJoZDxvtRljBPgChxxw6746RPe+v1RKnlp6shIJ448Qo0Itt+E1Sm3O9y4TBfFJMZHIqlfB7I/s&#10;7+p+sKv1+gsJCn0LhCxkExqpFTTuXeylR3MKLa1YlnuBgWGMTle5zVRO4IrWi9j1dzP71KFppXz6&#10;XAIi5MguTy7D45MGq+GwvFX4VGaOdN+x/KDGDLCIfbNCt1tMaVGDEDxaCPTznxFCrwYvuETkF1GC&#10;SRZTQUCgUPPaDAmTISfwj8+QTCAeTlgbamXbaicnzKoJ4ZI9YunESRJUUL6shMLkFB0ly9V1xgO1&#10;S3PPkNxiOomPUvAnCUszaFtYHRhV0QCMuAuV9hKE5rIXz6QNEGAB0CxiB1IyZ6L//g4Odc9E2AYT&#10;/jf/UkETFmVY+csMjj8+GlAgrCKs/eQxHq9iMzyEYH/9nmhx/ITjBYM4fCMG+66Bn8yZLRdyUs0f&#10;BBsIhgiDCGGVwEMoIJSrUgQAtyOeKaQH+FsSQToMJZssDqOsEZqC0VvOxFMnl59TazRMMc6W9OMw&#10;AgytE+7mkGxUSmfzE8RdlR0yae2KddMWEPhVDiQ1MxYQALx/ZAqHKClStm6UWNHXDPgyiWYl/Z3A&#10;CASDJAzMM6CZUqhEHREYADA+MS3n2GxDH1hJeF7CD5vxSH0EBgIZBPwdApQL/IECQCEaECtynzFB&#10;k1zpzBvw9ES4YBxGCWZxCnCosUTUnQwpUJrmWcLRpRHpKbVp6umxNRUYesJiSFTyQuXt6HwAcQaQ&#10;WAQZQ6XzWEMA4WfVQAfnJq+/XpFmJY5K3pYpAP4hZoomj30EJ03NlWG43AUEYSirmR1DDaKglg0i&#10;6aPz0tGs8Tl6e/idQjHLEjjizZr6fyUJU0Dp7r4dpOvQyNFz4sz91+G5XQoLgfwoKDwzAsDgwweG&#10;gVKZI/gBC3uzHDlsdnn0AbX0ygUEXwHORNwSqll4wQqmTQF5RHQikBkOklIIEAMCcOEgABCNCMDt&#10;SUYwEi9KlISysstAgGspRPSfeVRgzvLFuzqZNdlJt+o7cZ/bhlPhjjipBDlFaB/xPAMsZOoIAyIl&#10;AYNHjG02xJuhAEJRMcOACe4bAEVKnCcJf2svv/EdBiB6tyqsECMmJlDhZGUZBj2JVVIPievFhQaX&#10;jdW74LUqeUH/8Iwlwias6uW8DoLmDwBGnQsa+XUQvGLVYm+ayDJOS3uRAXBY7Ch6JHVCWi6xlJP1&#10;LuQd6JQvQogzxZwpBrSd7bawXKv5AfIkzUITWMBgUC/UkDkT2S91KjV/MJJ66pGqdpVPihyurZhh&#10;kTy7oQYwALDlGPxOEyaaT6ZnQsG+eWq3nCwW7kKRcT1wRmcKv652w9HmSqTl/CgxgpxQRQZ/go9r&#10;8Uz9SWDMFiNEd9QGiBM0urT+gsYBy1LAPCvCgy4AR2VwUkpauA5RwUY3ZS1QMoAM3qAOLRl/u549&#10;NyxeokHCIYwwaAvrLQwXACtS8sulzAvlfmdEa5tttJLL3VtfjpQwWLof7sUstn24on01gwWUFTl3&#10;X0Mn7Jk6sWt4MQyFmgWROG6i1SIFEsPxIjKmFCrwD9l4whDkqUkXq3HlSknU0CGkmRvXze01kbF2&#10;cPPcj7+UO5f9OC2h6U3/MEuUQ/kID+hQMiH+hTn/vIi0fyVhB1/YUQyBoOiXwQ0wR5mAhtwJQRWQ&#10;IK2/BDJIy4h0lXKQdNRDIkPV9qiScMXpvTkrZvQC/cSVrWAHuGSS5NulxPQw6mBT5iNkvCgz/kDI&#10;F0IFUlFmrThAuSNLNI/SnslkgHY65aTLRUJgkDiyau0ND4DgpjQRIngoIpWTd/4II5UQF/hDZikD&#10;wcr9GMicQWFBsLNvvcWmEaZ+M+JpgjBs6QSP7OTuhVea8leAMcECv4IFhB4F+b3kyweHB5i57ZWO&#10;EDzQYYiwhM4rYGJlczZQlCghvcOJUmvhiqOKxb41Kdv9FHxz86eY6d0Ut3Pyg6Jc6BGgUa2N3F5+&#10;RjA+NwOhSaZQUbGfZ8XuWpAIRWTWeb06GAY8RpPU711uYgJQORR7y0bKySuct5ucqkJ5/3qxCw6L&#10;XA/BM/gL4g4UkDmlDpMZ91R8Tjvo/AXwDSIxJo2d1WbkGjak36q+HlESgj5h1Bj5d20tEMDY3hFN&#10;xlROBoVchvCisyWGD+lWttHS3M33or6Nr7YQllUa+danqgOAF3hA4IObdKhIwem6IbEOs/cZ3GEW&#10;MHgIKNq2AzMwi8C1MGAtWALVGwySwACNIakL02WqZHVT2qAnuN4vyPXqg9L5iIgM/9c2U3hGjoW2&#10;CAMDkE7AqaYgQExujaGSjBtrTutJXVACf8aFItouyEl/C+yAPcbwziQEpvFEKAOCS5mGgkhosQFp&#10;7oLuAwzwOC8FKjc1lBgMryFlzPAziWEgKheFH/SIy/cKJs572KQk3ur1QiyOlREe+QkBHF4jkuQU&#10;BbTeADLhQThH5rA4qetSW1tLDB7qrwIGEC/HlTa2JtRPvLVove01sCMzg5Cd2SkUEegA8RFjLwxw&#10;cwtFeSOfA/1rla06QJcEHL3RCxH0NBE8etj5KlBHq9I9WErJ2U5wC6MQtVVE0rgIATCQqjoDDaRe&#10;fLw6g2hj7wA6WHwoN/3jRxMkTBRSDoM6ialnoAonWMA5IHIegY4sIfj5mcsdHFMbgRjhIDf50GGE&#10;v3pQmuLRfpMMH+5AlaC4gYALEhGu7O+A9M9ZxLNT4W1dxXlwKCXq5DfAPEf+ck8/cSRx3Iu720Fd&#10;nKn4y8pnn7Kk9EZltTN6xf4Jj0adJrzgok2QiZfMGVZ2IVZveYp32hb5F8EqCRM7+lZpycDJ4HSR&#10;TK6kPuWA4yUh9FJTmIsvvN8JvngdAmHyI3AAS89JtxWMtBweJTeLSV5T48EjY9YCPC4QDEgP+v5M&#10;ex5hMC+MCIxIhH8JjGeiUJTgBRYH92ETZUEew8jZYH4pCTUJWziiq7uEIWEEAiCBQcPeKQNyLIkA&#10;psMN7gYrF+ACxaJaNlieW8AXz/6IjD5TQCGYqRWJLRpKycODMyeZf5JL/qiNHrLr9Lz5SFE/owB0&#10;iwYpAqxFmUCQjhfUKw1xCiUgWFA0lu7fcQCQfhlr8HBG6P6TEb10EmH+Cx93CArPfMQIDrXgQWEY&#10;EIPkjSFkJRkiiA1g6yD/UQunzzAOoGjDpciwNBlBlJAwYVmhTUO2Y3+/Z/VGbDlaRGu4omQcpakz&#10;uhxfEJRJQoVFKYx3c+FO6ga0UUt104gqbbs9mXfqbmBKNeY/1oVDKDrGnw1NdFltdOHsYwT5v2o5&#10;Lx6No1Pg5jsuRGLNLCa2CUybJaIjAdu0hXUmhk8cVLDWgemSGYhhqg4gL5FeQxeX2x8nVY6fiWU5&#10;NtmZQX/f4gR4DoFiLIOllw8ydpgk/WDsVRk3HLxR+Tt7wO5LsBwEdwphFVpVROwrcVcSS/EdAFMF&#10;gAI0U3AAnJY1qAuJiLvlgaXHEGDwruNeDQxSuSCIEwhCarKN0lbW3wlBn0JCIgTollk/lj8RXPy4&#10;SVNu0ve6/rAM/xSGs3BY+3YWi3ouRvAlZRiVd7oBwDJBZddc8yFWSbSNJlP8HbVIqZ5HyUGICa9E&#10;8nBnQzTVYUUie81Jp0RgwIT+OOUTUvKSCfiWAK88GLhA2qlcwXEABevD4qOl7eZTmRdWW1UuoOTz&#10;fRif+LwdG7UJRc2dlx6iVdwTk95XaoKsTvWrSQbRT8B6mXdr1uSg3A0OpQkJ7wEk1qDMKC7r4JlE&#10;kSOL56h60kiJLsJye4XVj2l7jD7TAi+/BnRn5kH4IuKtQz7lsI09mKtiv0mFwYxCmBIDGJoWNSyW&#10;tvLcZ41u8BahnrGuU8tzdZgTJWh2iDXjUhfY/BdD1EkOmMHlJhaoR0Xq4jD1fQXQeFxQKzF9/fVI&#10;ZITHcS6HtpLhnKxfKB2vVCcOFU8eovZ6ATBLUtwmGqRJ0KMIkQWTpXkni2nSRgbLkWgrm5BMJ4lF&#10;dnv83nbzWvmZbevjQGK3A4AVuKCcyyHklG9EaqFJ3L5COGVHD3LEENMws0p6E5pfiHHrkWTZ7BxI&#10;zDdwX11/+UPRCODtwtD/YZLjRAEPxGI6G/fqB+kYMAGhUHo+MLzN8fBEGEZ1BEpgbBqNQQuAM0P4&#10;8CCZZIzokPlIBjSTEMvYC93PtUMFl4wOCFKMYrC7CFvHQ1D7Dcm2A3GMe4uTX06lYhln+MGXhgEN&#10;1iq7ptVJxmHq1lvJ6MszdeUT/WSLRzwt9arJfginzjGEldQxhIyHBSo7BGwEVKJABMSNBCIrK2LN&#10;UGyGU3kOmdwfmxLuMRadFhHbLwZXIHUxiQv+ghcN9N9kMj/kW3Guvsaj5o1xIWEJhaGSutiAY4IV&#10;tAIGlxICLw8iD7RRJtnpIvoakMkO+yUgB1C20xMJqLIzn++trSM+Y/eokIxVgOWbZ3X78rNLXH0K&#10;ihrSmoYLcAFxkGIsSQtYFDWWupoJRLUaL4IHSY/wOO3asEdA+l17ltBdFZljn6k6hxI355ANxgRU&#10;0C5CaoFUaxPsSdmMTbONlSkTuVaWZwcFZPOlFP/Z8jkSkdmWssDOkggQSWURgPeV0Oc6sI2dJN8u&#10;P+qtCCSkzN879GQipd6i8n1Sr9hAPbbJPXZ39MCWAPcfMLRCkauUKrm1Q78R1CFIfIAxCiYBOGyA&#10;NIQ2U5rW2OwITmj0CirjdCcloMA4CY8+g1FX8LG8hxBtiQHigvHrFXqzVx+LYhNNRdpr8uuAKD/1&#10;DyH19rFR7gPcbw2QLiVMA32BwD8ICZTsi5l6FkhUFBJw4sQUC3fJawlCSTC0VXCAilkwMQdJMwq5&#10;kdmS0+hYTCCVJyc9DDdqRP6RS7JrEtvqPr6cpSz2fLkJA1iA8n63s3qvJxPDunZYmPQ+lL1lDOvt&#10;PZWy9xBDAPIeWECuzjPwrXr+B8uZetlmhkQEAAipVtYA/HQZNwhA/GhMqICwLWpWVEHQP1gcWXwg&#10;EWjsO1NbbfUwYB5AC3rWBBqrmMVxoKBIzoZYSrbv0s+N7zCiefxk+zqkj97C9baBGudjHyml8S+E&#10;Y9OWchV24DUva/KmUwabOoOvoPNroWIcwrovz1rhz5JKlPSL7zDgO31UnhiLfE7cTYcymrbhvJNa&#10;fIc3Icvq4kn2Sr+JWBP+eHuZlbVwjZq9NB9DMtLQHbpcHAZdLUgFP4w9gDIGoxgFMal5r2OYVJyp&#10;co9Lg0Q0OZb0Sn7TYWC5+eMOpTtHsiUXbE3CAPIm++at1zwgJjXV7pq1kiou+Drsl/8T84MajggO&#10;BztolN9Beb1Dnhf62wD5PSg0Kg7nSaQegRHox8tNoOIkvptIQPHM5RH+EBgOKQERDbh015QmYntX&#10;vmHi3zDEoEW4cQpqRmTGoA5eHoFr5U41xkwQWy1CGr7iff5KJbMrBQSt+KkkCj8N6L92eRQh3WJh&#10;WRjZq08VftOms91m2HHUO4G2cD+SfCCP8GiEklecQ6ZIURAMbALAL+U8BRqKHoxOhPzab8I0wEEK&#10;jnwOqPM0qCBWL7tBcOIyb7TXAjcYwjtLhoGCL6LW1Eo9NxNrDAhlSL1nUC3UoNfXyRhAIW6m3blf&#10;r1DlC87BoAoJ+T0UyUjwxGabO9mMqIwZZcBhjo3VAo0W8rZTBuQZLCBggpJJglK0YP2BHbiqt9C4&#10;IYGXGCZGWWGsDhTREQuSS+0v5c9MpdpYkCBSgoJxPEUUVEaftfqeB0aqrrapaKDyFpMNAAIgCE1L&#10;eWBpTRB+eb1nOLgiBFBstp8uhUPf/lFyoiBlc3PJWyckurDvF0yao755OfTqng+6VK1F7+XLiKMR&#10;vfMO/my/zdFVsomVmowWIVRL+JkkUzodPK8chcB/xPGPzBcOIVrKAMG+1IDGQUOcBg7ktmLT4gZ8&#10;6R8qFaUfN7Llz0CfGiLmSxWyEsWni6zQCxUi13OCmMaupqJ8WlHs0NJICf+R5Ixt3jW4AAwPwawF&#10;hP8UYOCkLJ+gKgyxVIV9TDfUOF4bWTpv6KbvhYwSFwFylhZC4Hw+tWKEZ3t38x/iANe9Y5ljqVJa&#10;jAhUSkR4wZUZ8wEStXl3gIME0kIe7nh8pT0WCXBlvGkuH39dlZY1HlygoLcs2rbsLi05RG6ZJvkC&#10;vqiTBcYlfOtlELLlvmpgVlJzKBgVwCm9BRFu2tif3TB7nKoH/RYuBqbkpZDy74DjOQT8awKNB0Qt&#10;9eFwR1jGzk1+KehkVFWX4IkzCtCcXQlh3cQmr/3REl1kfwkBS6lcVE+/1gI8NEzeZwGWn6J/LvMJ&#10;ibhVi4soLFcBOWhCKZEdq43L56dEROWblKJpeehmxFCf1Iok/hoYzyfsM2csTuPEEOJiobpwk+hj&#10;wvgB+pB1NOn5OGVcwDBywRGIbdTJWcwegeFGrydhD8tpatjsngJ/BiBNmsY4aFBL5cwkCWvuOGBr&#10;3gLooChFccxK91lL+PT9cgzD0anoHk4/Ly/OaazRMV1DlEhLPsOLmodzScUp/x6Qcg5R0ToOsocY&#10;nKCKJwDo0QF8mVChzX4poKV+EDghbmCLe/hCI8VdgeCAQYxP5yRoeKYqYyBLQ58WzFncB5ae8hrS&#10;joMbpCfeHDhylqfjMcDIS/S6doXLossgja7nGWLgBUm0mkVaQxCpSjn3QG6PkgQtoIS4NRICAk98&#10;SvM33qDCUAmHPZIkO3BMKBSAiRzLLK69H2lVo/Pmxyl6AFML/MYBdBG1wEBgFRpbgILEOMXEB+Ik&#10;g7AJNwHOaIge2dRCHh3i8WokAyl0IaV9kDhAoBJMgI2rClIXKC8KXkLpW47dhVTEMfZJJzMfmTFE&#10;xmgDbLlU/ImUG0kIcqQEbe77WC0aEHiFpcIQRKgMIjIoNMq0RMZD0XeQuehVFBPPz2KXWMXJV9QJ&#10;ndgoJXbzjeFwcinla25BrbTF5VTSkN0jaEb2daDVVcKornSiQp+OkinfCDaNlBllzotu9kVTQqcZ&#10;ucYIgvNZCKJJINEyghLxZkexQWLRYIk/6SteyxhBk9EV2iAwXveuC5aA1lbfLCCNKc6hn8hW9sn7&#10;ke5lCeshNdj6BQT9vSy6VzkMnJOInyP4T0rRQSERGyIYDAvn+ECBKNgx3hWPUEnRiIodtkVjpCYQ&#10;DliAPr5YRWW0k0WelR8MwRoG7weGUuQnVplP1Hrjf37obOkiG1Xbdt7Af8TbJAVI2100IEZFGCMM&#10;SKEOXH0o/+bLIn4G6jMQswkfdUELhsD7I0k1cynLvI2nuCh3rBaFf50dzDNcwh+9dkwtA7vbYLL3&#10;wOASzJ9QKeHIw4+JHpPsuQGwVmtMXLxXAH1lZqyYtLn3SwlCIqwEpZlwmQvin23dKJpG8ypqB3+q&#10;RhtalaAe2kfVOV0LiHikmn5b3ADQOexgQsF5OIJGTro/OR5cZKsaRxd0qSp3rR0oPJ6uTTyjIgvL&#10;PQe81kL71nIKdGCpfX64RoviNu8XhFLIEz1Z8d5ccjP0UsElTyLf8ujoT9ohb1+mF4vcExYnrB5d&#10;ewj+NZQLFownEfrjXsGDTKANbYMwWCFQF6FBuPoVqCIhSllGjeXm7EnmEIhCq24YzxCKiStrNx/+&#10;EE2blqkmR39Fu8xR/NsIYAlAglBCmBRYx5uyLS5AUa1V6goWvQIZ9CmcOTAi00xaq+bM/TP1pQxC&#10;MeMcgAdU9EW54IFY/8uBlR4YeiU5RyCTgKDciQ/zw+zxh5pqvFl765cvuYeTCIH0IYMG4wACNlIA&#10;oMXyNaIGCNEIDjQ8JM3CSA9FIkEUe4wI5tGCC1svTAiHoWwAgE4RvBCbQQfCCOYvzcDx8Cg/S1C4&#10;YyjEIU1Q4aaIyQtvX9QUAXgsaECqCVS/nEw//75C+0+HcV7PLm4LiZcfhhrdjlArhdPEETUXr/Q/&#10;xoIAv4qeyta6BB0FrBpRIHirPNJQBwWOrMSGAeolWiH0CAWeuud1Dtb+hBlEMEZmE0Dh26JQOgaq&#10;vH6f5hHC2HRJkT4hVNNCuOY489s/8BdsOk0eVDu/mA7j+AAXG9AcA+acZ3TtMYZyJj7gVc8tXp68&#10;f6rljnqXUpTTy+BW4VkiyV1pQoWUkfJ+/KDI6Q8eQbMdZNX/v7SXNw3qU8UhEaAfHNY+ooRE1nWn&#10;gdz0Cc7//AMffirFZ8Tr9CTUlUPgAWBXESUCogAEkG6wTxG9e4TVEhZaQPRWuBLJVXaysEsgD0YJ&#10;blB4xPjpbLW75h0qTdl1L2vNcDzl84qK11pxmJMgAeQBZClxM+GBX3JKLUrUj8kzZilYRvf94Dp9&#10;IXBOM+f7DrkVxNllsbJ7gcB3fFWJCmU3m+P6XsE+T1whI+lLBGAW0LA3LkzRHCyQfXPrYmPeQHPn&#10;uF6uKEeeQngedOgfH37OXKa27Le1tZJrw40pnZCrnkCoq6foqj7+XpJ0kFBv5SHYXS1VYtMY3rQz&#10;476CAYia9IKgD8R9EkkZtucg+33/CYGC6nhx7eeTSp0qACe/ybnhCTyuRQX+hQrsFj8ACZjMqL3U&#10;dOGO+y8rSMOqJldnh6knRenr6TlrQFYuoXkEwOQXMsQ2uoCPZ3RFJc3Uy+lhROAsLiOW7hFpjuP2&#10;iBwAubwCSMtDHECjrqrOV+P9qUWZwAnT0692Q5sZ5017+lP5dPAhG2KewAxVheLZzM6ZSxcnQ4s/&#10;Bvf3y5dnrKOSkp87wsl1I022VDHykGTjyT9dbbIh4NL0/7mIXp/Lr8KMi14qQe8z6qqX57czTdRs&#10;sNO5FlyvK/gHTCq765DoNZEJkfb0tJZbCYGIsNvSAZlDgI7bKT8Hwq63ATTrO8LG6P9+aIVvHc88&#10;kQwadoyrGrjUmrolgC1CZaGxpgF7xgs1BgVNkffbpI3t/wEQh53aPTgtliAPDGVqYKZbK9vaspn5&#10;zHwKoLGvmXWpxAXIj9h29Ew0IHP5XcANDchbtF1BayDg3Z7Ev89BVPhQQrm+OKMtogCHYghheLcJ&#10;aFuop+MQHMJRCYzapeQnhrXOAswO5iyEhfkxymociRDnlAWVTEzAcLIysJQRDP+53hTI1wQaBAI0&#10;ISQIrY0WYErB/C1F6NmiEMAJlD01baypjSiRYOJDmFa1gKxM91vwacWi6jEQe+hBN2Ypz8s3GA1T&#10;nN1OLSwDL5v3g3wf7oDG0/KGxqCFoYehQMQmNUknY0D4aWg8LCYUVKfUEjZbXpgGBJ2iaaAWGDHC&#10;J1gQMgQHsDrkWKNkNgTwpyd1sl6xLNz00/vAeS6BVV9I9hiN1KNPJRe1Wucc5R7v2FqfUexTZO6s&#10;7/IAM5cqBVJjIcTgWm9okm3TUj2UhV6V+KLp0l/r9qcGto8nfFtKalfXJZaHDIbbttb1llMpSOcv&#10;syrb/BgUFhOJJmtSxjBJLlAC05VnnACTxGdspL9XK5+gpnJThabtkM/3u4OvKDVLfPP4/lHsfyVC&#10;ReyIXestaevCbFv3ibCHCkEzORtgkSYKlG8WuLwYJto4V8saCA1RggKa+nBxEGYZMtLXU2wAJzIr&#10;nu1BuhjrRtyncdhQfl6UUaUofiyYOC/ammO+8Atp36390fRWr5hGvFRaNo0K9F6dXsMCQITXIseA&#10;ANXxF0/1hlR7BHg6EXp4F//4kvQKJ/PIfJ8qFjGR8BcUMqVW0y0l3lheFxz4q/mtDjTEBQb+QhuJ&#10;wqgiIvQfIzoY/fWAyCsAOTM8/0aJNZh6gg3isne4KhQtEPJZYHoIoXB1BwUa5YiWIOZ54TOfDSsp&#10;MvCgOezqyby5ec1J94ThwBJQTRD9os3/RHxd5Ltf1PlFcDVUnA/Dopmxa9QY0iyM/73ojuYJNVlo&#10;ikkvPVVXJYghm3X+EhJ/cxmOuf2IpWLlupYDs5qqqkuEnPkyuRaT4c8uWADRtE4A6yZAjNa+U2i/&#10;3PEPpeen6bXQKtNtpHhKymXXvtt6MJAegQssXADbNXESRMfMDk5Al/KkOblIFLsYrfSSOMytDFUz&#10;DlnKYokIZP2sGg3GTWrwhBfhixEV9Vf/ICxAP4/SHWL73g5rtMxO8GhQXFIvttb0EjEoaRB3wMrt&#10;8NqUEvrcrUlQDAMjlRfNSd240Jldd6EHCw9LK/csv6uWXEa8sDBHIuJA5YEHhDRIhDMCQxAqJefE&#10;T9vSwTvdN+EU06XwJ8bVKq4cgIaHAFI/vFELkKkKTnnUGxiRBxdgcFPq1qc9BlF+RwSQ9AUV1lEx&#10;P8SapCtAncmzOLjSM1OBuWETc82AUqKOzVaq1aKgK13wImUqksrvFHhQ93oWdHU4QIkkYIJII5c/&#10;xkSGGkAX8I3gQqMBKj7BqCAKD0EB4oVkeFFwxizEgFDh4S1uCRztgcELwhBBV0dOdMyT3zVFmpu2&#10;eyl9ZqCAQO71d1+hSoRVU3Mi4J5j+gGRpVXbY1ics5W1LAu+nvA2wuC/nIGJNlQx8Ot0nJLWrEfQ&#10;R4RPINbYSxM3K5OBwGXIsQYcPFTzAx94VIFsSBws1wgcC7UKthgQAlGWh6ZlMs93iJW/RU7M6/Q6&#10;QoTL3X24CRUJqzwXC5UFlFlKN9xTWUYIBW6piWgyxgLT5o+3wfEiuL32BwhGaeVL2WTjJWMo6TRb&#10;KSe3EVfdxNSRs9iyvsMmc0Q5FLx3yN1WRspVtAEvGOox3k3qOGsMSL+7rYT5xbW7lHPoNMqT3lbS&#10;yKzzKJcVIykDg0C0AJ5V7bPGiFq0B1mEfgmQ8GgKtz542QhaVvS3pfgpk2+ph2Iyz1M6/d6beCCp&#10;Ole7fZdgPmaKYRwca/BIhZ8GP2+H0eUKmIgbeoWsGf/IL13pEi4KBpou4XkzAx0YdQgCmRQJO11T&#10;BYWBOxAWRHqGLW4kapdOK9PP6N+cb1GLSExYsgyRMo3tPcIOjwHvM4AMu+2jLzUt9AizhCQhOsCA&#10;MD/BAKBi4xZC6I4Z0D/i3mfeEALlQBGTAxf+JqfTNbxEUACazm/xAQiXKllez4MZg/aCXHGC6A4P&#10;PngEKw11/IytfXXMV+WS7ybcQw1lnIBL5jKcw167NmpvXvwJIEGHhthOPWMyH90/BcDIwOvRW8/K&#10;uqpEqPC5wQy4g3EvoTmyDAsPqvzBTUoUsqE1T1lJ5KHtOwAFzRb4PBu6SYhdg2k77LQc8j6PURnS&#10;PXLQxaZjuci/12qB4ijqtfnc2qYkxW5xVwr5WydxFVzIj+L6SVp5reZQS+5DFs0AWu63z4cFz070&#10;tixk3BPeeT+KODosrZ7H8xzCv9xedbo4EOpUH0rSCPzwFBDoWi4oxPz1Brn3fwqTdDXgcVSnU+fs&#10;AuaSMZr+Y41xTDOshfOMLT4JwSKWSQHRbfHVgJgYkHEyEJDgGOE8LZ/OSNImENAQnkRhuBdGLysg&#10;CuPGVBdL+M/N9YqgdXBUyJ9CDvNZJYAQkFGnigK1ZFav0y/YLR/ROJ1BXuNY9Zy5HuAmgnQwRPuy&#10;BAFXH6+YGtICEPIJfngQB0siGJ3a14uFUfQXPA7mLEhSKEJlVWIB1CkntFE2IGz0tJlpCiF8IX/x&#10;9U88+CAECH6CDQEQUycAJrCp74l6FoH6xCQhfmq12tPTDweS2wOC/+KySyEim7oSCmBimeE0umvv&#10;77r2TMWRcStsiny+xCZgei7RNlMahQExyNGTDJBQI2QALw1YANGS/wb4d5Rt8IHUXmBH+JCTmJo0&#10;kXIrddiIUBmt3LTWXk5YBA1FS6KSILJZ1AyYuUHmiUsz7yc9kZezXPn9FfiRglJQOPSyonlJeCrS&#10;oiYkn1E95hGj2P/71pvidHMdJ5nhLVBE06rp3MmyFDBg3qArrTjsQEwsCaXv4qqMSpEO06wIW2y/&#10;8Dr+SKFruKdayJDFP1IElRjLCsrqblhdnEdls1XlhsAsIO5j5e4ht0YRcPCQTvGQoMi5vJ1ajbe3&#10;aSUFv2LY9oTtZ8q4qOlEADVWUrDB+lgwphYSJGt+OVmSUsGF0QuQ5qhS0DAlBSPz+SpKYT9XAmH5&#10;QpGgrajSqAgqXNW470UDGdq1aSqy9dkAWMw4U1kmpY+x/eIHRkAMCEBRmviXUj3G5+KYQ2A4BtnA&#10;8ItBkzAK4DAYF/RJy0qQPnIcwkORMviCrIUDFtfiAJ4eXMHEwWgX+FBMKuXlS9k1Rv5XpQLW9OQh&#10;EjnxdPyEVjXgoP+chSO1c/8AYLouR+pjPE4aubcBwH1XlqH8uujn+eg3rPMjecbxa2TImPf/4Mtr&#10;BXMrPgpUqQU15/gOb3hc3kJGgmQqW8RDm1BN3ufTAA8uB/pcx1pYvlddbWAxYr74eT5Nme4srFEb&#10;aUxegBc6MYVhVG4EXie0Q/0ZqayDtijheNEGBjV5WhWZPuXP3w7lNbKNpPTSAWf1MXjwnyvCFPXF&#10;brTlFP7zt1z5AZy0W21gQ+BWteZfHwlE+2uys7an3eLEKGgECxGqSNjDRMQnT1svlqdYguLVtfiE&#10;fkiFKw7UBBG2sHEq4vkLdwO675g3PkH5p4xH/7yFtaKZdeIejB0T0NYK+/OVasUfNJbQweysYuTM&#10;4nAuS8qObtpSVK2WlPWBxEATAW8GpolXRfJz96BEvXBQqFyh2gZyvwCblZ0MbNUEYxP3gYYY3WIu&#10;EXPgA9J6xG0iJlmq/xX1Pz/wBdGJhJiqtEa5oCIIDEkw4moiChWWpZ7TFyjO0jF5TnqeXrR0m4lP&#10;p1h4c2liWQvqMfhAIJBFW+tCGluBCcOocjwBE3MzAIVFK4qV5BsktJH3XkyHuNc7Ek04QtSb4heP&#10;F6QIT2DUEAYUG7DzC2OABfhG0CEQyVHJwWHWggpFhjuGUGGMUhCrjhe8mOx9OAdPLAC+n+cUAHBn&#10;LGl+DTO2xPYo0nqLe5+rR9rRIKwJiayiQKiMtUD7Ql8ISuVkcXLu+UTFHBmQ/kL2ajMreK2AVZR9&#10;6DhKEAaoiLgvTgSHmwjyEV0E+EMLU+7EGJBvYvJIoQyNpt5no1WKOUuykyar4CkwehDqVeI8CIuJ&#10;zdZXJHKTR/tBd6jOk24168R8izAhAgGDqHcF5gOmsG4RwprKTOSDjycx1dTSBDRwaqKDQgmsRzEv&#10;9Ot7mzCMCcSvOCWAsMFyCpnA0UdTErNK4pqlTHAxTIV7GHom2NP1Y2rlQoXKSbekqEZGtvAyimLm&#10;V05YoO+l7L/qjF8H+EJiUi8RC3FhLeQVa+eFODCGIPQSS0r3hCJr8kslC4CQcgP2ET8rdmt+deVc&#10;hY9qV78y4jMpkgmsns6qj4TZT1x6/q9eBTHoKCGjai5q+dABuW9t1hH2877DqHgbEW9uq5HKR+BH&#10;3EowB79CJGRa2HGCJYZNxmKiEZCiQV3uegITjZISCrqyHhi1bnN57OXActfKZat9S6I6aKkaMVmf&#10;fR7Adl4eI0n9kPk2koxPUvUhjkWlZbwDA/5iPc5mapiXf0oQRkPADBgIbsYSjGO5Vg6gME/zktbA&#10;ycsSxRvisYLEDCi8EsgcrjmOP3FcNXWlNy2F0vxCHt8CZ3gQYoZ4WIQJFNNE9+s4IoUEWvLvNT8O&#10;KHE4D2/5FiB1RTNQC0sJBIsGN5Kl0OBZqIdTw1RgoxbRNVamwsAAaxbvxksIDSzRnsU5Rdf95Mq6&#10;CwABT+DIPg+EUjJHnb6BV6iMz2WeuO06opG5lNpHWfMF/w83pRIjYNmcjRDJkapdXzbBGiRsksSC&#10;a4TxWpoNB6fsRPOEG58gI++fAW9RWR/nj4gD6MoJJcGTGdfhbEyhRrCuNbVwXvLw47ErJrRXAq1g&#10;aKxjVftsESVlWDQHCI+zcmJmzljNMiRWKWfwNBOYXnSS4yn16zwV62+hj9JQm/S0qXYsnUyvWV4n&#10;SoIT8SWrwT4S8+qGmZUzY5WejCvjeyXAAS46hUkkBsiCmRINh2bT0YMk+KZgYUVRoWRIH29WCZnj&#10;P5wP+i+KM9jyLRRfN7N7BEs+DEciVTXZYehMsDQ0UL8Dno5BNDQUipUJsQDKgFBZSNAmIXtFc0E7&#10;CazUrKIpjzfnO2n4Eon+Xfe+CRMCJYJAjyhFsaDMLSgIXTmEokD+ZxhSEv80JfdDqktI+DTr/GAe&#10;oHx5T5DrOVBEniQGnFWYjvRi7RmBO3Fm5+BITAkKYBcSIPZKaqqF6HdwdSj7FMWDlHYQLXGujKJ0&#10;EwA25/t/g4JQVp5U8IbuKmXjsoU1uaaIUiBC1G5C5c53GGMW+O0LlofwKTSI4gSG29EgiupTF+9R&#10;2VHKttJFJ5Aswxb2a9x7wXEDjhWFqZsTpLestb/uhheWlSwV3fOeldfVUPOB4oW5OcpdCdSBMczK&#10;8JjsU1+1OE1DQi9J12dun0BxjpyWWkknZBgGKOKFCOT1ENymFARjfhG4UuiADGU4EgzNmU/z5dCf&#10;GDT1RLPLsj4OQ757pbsfAjxmbyuP8GtpcCRgPfCWDUs2+DF8sQ8j1KKUpF9dFKQ6TKNp9k8kKBTF&#10;IxxT8WrTOALzwQApezGaT8XJ+YxDwoAIeAAzAzKqrHtm9Nsqk4Swn29VrwloySCIeSTg11z7WS8d&#10;lUTjnuaNCIdReVV4QWk0dVyv5SFmQW8a31rKNNbbwQQAHFoeDXiEyHJBrOmCPcIg0abgwWE50gDy&#10;neYVqnIEa5/I72ErMvMN2Z6FScl+z0o/GLRO36x6CbIEGZ+nacj+Jib5l8OgVGFYwJiGmAVBeWeg&#10;VG0gkPL5w8nWlZat1oXFpygVshSIFlZS45fNJt+kbeJVSbqXlubWPk1GZ428AoeSTpbxNOIjYDUW&#10;WNFGYrg74XlMUYBofh24LGALWD4PYxUSs/wV25bmzZcCK6Yns0p5rJ66ckI98vfphT/7ql1Kb/NP&#10;FFsiUUfSlLOeBxEDmgsw6WuMVLVL49NgZEOXuQW86gQt+V6B/qMFN/A9M02iraSy2EWNwRU7ImCl&#10;MV5u+gTr5Bcz5ratYRZe6gmoLxrO/bvgrKQ5ccHRQcP8TEAw7bi6/4admbE5SHW5jLggxAibNBA6&#10;AuHSjBWd/GRyRZmMSuZS+hxzFRZ+Zz+jnFhJ6/8JzjBk3AAQGNT3Q5Hpbbs2s6Iia7TRtegLWvTJ&#10;gTPSGv4UmVyQOvLBiP/sZB1a0eqieAYDLS2chWHhCyS9huH8oz5ptpV6q5E5nSlleSCNaSXroLmV&#10;RcBhI0+ASuX8pAa7sykIxyIDC65ZO4xj3UGGWY802FcHCO6UEeAZXQJhujbGkRRqINbzSdYEHemB&#10;YMlYQpqzyChjyAXwQShGMlD00Z3QcYvxKbVmkBwhmkqo498kDq4MwEIAcs+QbkoA4whTmAzbUiIT&#10;nxDAt0eCmSQhJ4ozzYA5TfYDRzIlH5Hswp/pHr+m0GLtbwimAHGBAIwIVK4xKnQ4pDt1UShuWRSO&#10;d3qa2diYA5V6+yZ/7IGIYVhAZ4LmnkQPsIECFRC5dLU7UpGpyFh+Lt2h/JbVdLmUBzG8JCHmgtaU&#10;h66s+4bmN7y64UFSQ0/DJgTszVqYNE21nZtuBFkCAlTCMn6Ip7vT0zXoxC7PUTJ+iq6K9PF0Rxmk&#10;88Ie4yD1iQu8UfOQyLB2jQSxcDOFyqS2miOhU0uTzaj0GybJKktR+JUxo250qlGcODBOJ0WF+7Ly&#10;VhJiREOJwoVkU0f4XdiBylF2azdup2hNxhgiNrPDBiuXhiGANSoNrkKsut5M7lPqkACN8i8tktrQ&#10;OVvEAXxsGGOJ+BkGcM11Z0GnqIdTrarYWrbvkFWX71BHmfo8hhnAyUhkcYCYM9xgQFc4m9xhxqEh&#10;aDBnZyFGXeAIpGlFgFwc8VQucknqVz7kmObcW71qNqpkD5YRLoAkqbu2HCU0nCKnmf7snq2sIQc3&#10;WVdSazlVvqHlXi18AIDRXF/AMDgSQ6qDFk0ogsAfQwpwpakBj0snq8Mfr5CY97kKOtBcz9KKT3gT&#10;HuPJZm0MLeIPWg7yFS3iFEgCzzjhlGGFkGQlopQ9t/ngAw6GpYAM28pnWbj3CnaTlvlpAKOxd5ab&#10;qVKSxsLAvEj1riGUFZE3OtsJZH+OnbbjlYgsrHc/V0sL092MS/nv6kVhjb3We9v/hKSMQ4r03Em0&#10;ER0jZPdQRu9tZdmaWKU8qrXQweFlK8ILdXJnKNB3Qj40F61gOt/aAVfJ6lgZawTlz494BrMlwg1r&#10;iQzWM6kHq3YNb1eVQaBjviQb4O5pGVd4CpAYFlp+F4yvtzFiRG1/kiReXQPIdNTVGfud3Uwi8k8y&#10;fTbnrWAJYAA1iASaRIWEFhrUgJKHdoWlSX4qWOqKzEP8Yhm4kfLut9YhaQoUex8NgwrvvwpM5sz4&#10;j3kbsoF0/DxLPRMleXgBGkJ6y58udz45n4Qt0UwQJgFAtHsrSVCqUOhojJQiGi3O2r1hM2ElWyQW&#10;pme3ozoWmqD8GIhpEC/8axdICVqu7+CP4EQRgRxfQiaNAQIEqSnjxMQF6ZzFgE/LCX1rCytCKxFb&#10;RrBwUrkBYRJ66QuY289JhSLfRL5sgr86MVlVBBc1Q2WQumAUiSp5BoApVI4gCeACxCKbTRiMs88h&#10;7zLp/pyBAqcBB2Z7NqkZQBcQ02WS3kD3Sumx6l0wqOQ6VVWJBCkNDnuSCrcapXSXihgKcnJpYk/R&#10;NgIbUXeV+C7ATkKqWIuASBqrx+gXSzi1/j0ckAkFWMXCqr9OlEi3yy539ot//jzw1C0ntvMJzF5M&#10;VnIWbV9AqlWbE19ZjLDWly5cJbG73oC4kFEC1haIL2SdJ8V5C6xSkfBNn4c6j3zKC5qic+KCIfJG&#10;GC4SSA9EspWAzJfiAwh2pLi5kw4Hk1qkgjP43VNp4BxwnLAAynHKhiFp5BBqsA/Fi537B+rJcs1w&#10;e9mF6KF0Rol7mw1ZWavk+suodeaTllAGSiCpki1xBCZKcIuyxGFNvlKpHCF0j0zrqEkCixthp9SR&#10;3gyxLiPyEZCdThVKHWJuGLEuHl/J30BXZji4AgYrAFiLkC9I4KLcp3ZeSxJd2uSGkUby0xVKlpfP&#10;QjyYFCJYuEw/S+hFIn1NU7b6k6npUFGBQ8hFaJlvwp9SFrhQelPCpa1YzxmnwNb6XLXpoRhKscUh&#10;XAIUXn9TAMAcj6a31vAZ0C5C/qdVqKYUBQq5JN9Z4VRUBE/lvKdFoBVvPcFkvmibo/jXaExFVoaa&#10;P9FVXugZTKoz3GwRSAyZ38yC0GqhCvcriOJnir3+5RQiWWb17hBNmy8PLdE2OIcq3FOxg2e//PMD&#10;C5wTvp+UvwneL7x8OZ00czdOqIDD5wsf2wyhKDWeTXp+mQzkN3/+wrxypRrE220D0HFkILbiy7QP&#10;CVE7AQGMernqlS4PY8+QGX4BTuVzydVdyiR3NsDRghNdcsvrL5hlMLAc6tIVUX1vcKt2k100QlbN&#10;yWt92S5CAXJQXoaBjOsFZTslqSJRIuoitpFpPXSkmnrwIR4N1HNeGwKEqOhVjlsqnJskwUIyarSb&#10;SQM84vxXRE3H0a7lgPKlFDQkFXSDCqUbVkjEbjms2ggvQPmrUd/e+mw7RpcoXu201aPJqNS2ej8l&#10;3NVBBIHLboXu80GwExiIL7BAdwEPgtEohmwJawS4lhyBo0Y4SIVcBB4Gk8EkTMKeetp9DAo4qwCg&#10;FhHhko0/0IEJTArSgqar9lE+FDCYC+EoQY9TDK0QvzRHxRUCaB/ggmgZgzVAZkiqDUEfzABhfm1B&#10;RVK6wR/RsMcaBDvhHEyN+ThsgoEXEFWBUQLG10c8SHBrD5/ICCtO4xNHEey2vIwKzSnO4YVcCoF8&#10;+ebVrRclJOvi9pKZX4q8F433yc64BvONjSnZWnVhUcsQLrFWM6nOXJxV3stIzShZSEZilLfkGw1C&#10;FS3ENEWYxCc1DwAxAv01aRcIAETrGB3GZzKRSSqONMEzld7GTsmKmylK0/Z+OuV/dwqxqmBGzaOd&#10;p0dXdlg8IeQA8IBkh6PQBdZUXzzs6fduOgnJN385ArWeEZ/+JRAe3pOSL5WbAk44ezVquzScvqWa&#10;RCyxCg41lVBIsSW/2Ouiis8ATV0MNByqYMWBwhHYJjiCM/P27lOK4uC5f4oBk0WkhCz4MDWC1Sqn&#10;LGeAcmeiOI5OSYSDFiajzJRZNj4AUER55xAIcqGM7S4LxqplhDtlALbd0jpKuvb5qi93AYFlo1jy&#10;7SM21zC6YqheXErpavIuEwHP1gWjRTNvRCc+LbaYSYrad2kUJu8vQT+T8Z88RziFWLAMNh/oyi86&#10;sQk/YUWRIYpjgbd8tNuodiPBbRiamy7S9aimWClo4ZrzuITGfYw95+pWmRO2evSDeAuTJJasVPLJ&#10;lMlX/X8ePGKl++QeNyCdUrL8UUerGqv7XVG8N4VxCulV5GQB2Gesmc4AFPUzMqWACBYQmvbwWxIL&#10;JzyDmAcISk0le9SFsJSWm0mu+++uLGLkZPkBp5dYz9HteAjBoyXlf+jQZke8rxCvuoqdM7+QATaD&#10;vunPTi2m+CiWt/l1WWjML0CiBfrm+GVc2B1RG2OQJCYPjdg80WzpQcjU9Uac5eGmzLxM/y6Ca2/R&#10;TEZLxqeeHJyWXuLA44oz8QZhlwnfPTFW4ljWzg8PtjAmK3v6CjTAcp/H8QlulL5rOSlJl+8RK6Bg&#10;AIDmybIi9grCoIU3/9lEMg6UReNedoebUDCc2JhjwGf3J0tlWEd451JM4a7rl8mABEWE8gphcMFh&#10;VEfGGT6aUvhKWoATATKVx+iqXYc8qm1gqlDORc3Qcaa0BVQuoLhADSwwtWb1oZXRNwhdWUu4yciC&#10;E53XIALSPxrUIFCGCEYGOmNrjWiQO1RyKRwifhB4WU0CBUDc41PJ8+sAYKIhmBI0wzhQSyL6YAAZ&#10;sJ2tohVrALDD2CZpctR4tB/vgSgQmBBo0ICXTrBdts/+Oq/MJPAIc/V5bw1xXYjD/ajkCDp5Kdxa&#10;5MCnP5qD0hhiVzFEtS0AMWEUFWQmc920hwJi0OhEwGJgYuIiLSKEg8ytGqyCWeC39+eRImJs/fwY&#10;CIjKVt6/pddtNbaIjVgQ8HKtrkprX3RABifsdBKY08UryfUg1RytZVpfUvCZVqz9F9lY1aibZJJQ&#10;TIwEMGCGKrbRZhSptqUWvUJHIim83iA5MfqEMsReD2GKJixEeQQlDEficJn8S9XnZgjTPaIq/Q9y&#10;A+UumdSVyzEIw9xgJZZFyNU5wpgfrodjzhl7v4IdrGiwRQpv+hrGSRQuFI970CwBaqUTf+tblR0A&#10;kOhhafACxlSxblMEgyBJEYixgSAjibE6mwjN2UE2o6CZHRUru/VxQA5UW1glOygqtfAfHP8pHskb&#10;UxYYYvQuMUcFeUqiFzCglkrLnWjI8vc1O6mR9ddxY8svGeHgYHJy5dD1g6oWB8CE8zLXDJS0oKNV&#10;JfLt2kLLPhFnl0upXvt44IYc8HZquWFi8Um7ZGQn5P0gAkVhP1yAiSsbny9pfh3BPb9ag5KsxkuW&#10;EegI8sJoL2BUuEMPpWRYu47UAc2ctGXS0EUswZnSu9AKT+XIuK0EVgUzjSCYxGK4nqChwzLGp3Ic&#10;Zphh0paAqpFl1tcMT8AibnABBXqQsZIDLdRxESHl45r8pNRqAv74AEYJ0kZrpJLKpH7jw5d7FiFR&#10;exYZC+1TPT9MraPlTZUuwYBQiauS3wAp7xcBF65N6/LWk1FJcMi5JsZdnO1dkSYPq6h13UpFTLFx&#10;m2c8tg4xOI7zjvvt0By/yWIGMC2eFmR/gyEQCW6CqL4Qgl2womR5ZSBQgtvoILASiV70OsB0LXmA&#10;2K6Cua3OVjeHEjy5MpoQ/Nlct8lPIK4GP9TkE3SsVI1svPNImhSmLV2XvqHNi+uHX4UtRW6icYVi&#10;4rLGoESlsRV3aFqJ5Uy+bYaY6RRS5pRcipxAmIv9XoKOxQ5+25CSCQU629J7lmkU85cX0CyP1DMF&#10;kWrIpVrRYqd1B5G9+XfN5R9Dwv363AmVhZQ9anu6qsmMk+6FOZaFsv/92mFZvAclBTa9rrvYCL8l&#10;ydanITI/P4CQCLQiEhfhzEKsFI7MQb27zAih4PD/KCgSgUbRFg0UlgDK4ScpRr1/6O5UC0CHOaBw&#10;drpLk8sIAAv4RHAMUZ6A04HISXcWKRguGMyIVCJ8ELK3aondgBAup3RLDE+TOEAIiMGoDA6NMSEC&#10;D6opVVwZTdXABOyTEe42m28i0DvKiUkI4WrcLaMsxJLJcwAEEYBoK7ywAgEdAiyLMHaKJz7Qib69&#10;yet9nzc7VhqWtoSUpU99eKUZshfuC1EhUaCZPfQ+LHcd7QUwQsZpEXGsYFPUFoLaWYJQtldP8Spn&#10;5nuZftoqYotsGVIpTfVhcShb4aNLsoT/fs8rloLS2W5LUuMFclJuTgBELjajyRI4zLPdlSNMypV9&#10;G1errEyoozIAIvAEXSXQOOdgWBhGge4gJh8lUDFblhh2HXkIGQaCvohTz7ZmUSHQcHlQgc0iTc0Y&#10;loaXBhdPgHhZ7ZGVxz3EFYkwW3iMACkocDuf85Wom0EEK2KWyjhgU6NE8slP197UTHPEvT4TlnZJ&#10;/0KnPql39Z0LQnzI79yVXSR7qccWqLckcilz9OVcqFUhRggdMA1QECIpwExDAMXuPgKRwufmPSY+&#10;8WArkW1jCYQsgicOiHQAyF0URnX4JWz071LAtf4iQMW9yvHKbsE7w9ocCjJpzWQJtWQW/KYe/tmJ&#10;uT8oF0cof5JxKm2DpfWelBwQU9GyayjNj/fFH+96BGLaI2rxcI6lAGcy/YCC4oozQasetR8VZ0q9&#10;XVTyACwaqTjUMOPBQJurM93oFPjwsAGn5PiCcnhQubdoyF+ljCsIYV+ADkbPozNeWQjtygh1ATxr&#10;4qq1zZ2lM56m/4asZ/AxzvAEpkAoWnnvBR8QkO1YAP7pVFUkb9hw/FT4mpe4KmFWFZn5JNxP/0kI&#10;3vQnoXBGW0wLQSgodv1tJvEhKTTwapRC3lV6BqgbHJNprXOOFcxYJAAYu2YrCQHBHrGLNltc+RO5&#10;ViN50odg6+yNI4ijZxoycsWtyCwNFMSOSYFBezolK2sn2JGUwCgb3f7ihkWJmziAUKgRO8GoERsm&#10;rLWmBuahXNzjAvLmCikEBwAhWVSCoFIITdnfU30wYms/H7/yU2DqKq2+AAHyxYwMIUYnRSQX8DId&#10;IUEvgBJQpuUKuwhM+9BYGYQnxp67f3TyKg2773jM4NjFrtMCuvQg8djDvJyw3vx2a8RT3lld0OpS&#10;sqttk2LdNAF/5Agc3UuEYcTNVKbJAgxcJVC8Lw9QEGcLJxGfIjcAt8QEMNwTAxgTEl/9AiGEgSFo&#10;QuEVYamtTrmAIRIfjOMKB+CNILAKnMl0RH3Lk1MTjDMlFnWQMSIQhwhJZfMFwn5Cm2HsY6rrpsBH&#10;audn7mNvSUGrVyMNVJGxYAuAoZJoh40MIcQpRcjc625V4dbqcpYSuB+ClQnJQpAZ28pWdKuuE2ra&#10;UhBLJ5WMLF4DtyIDIq3XSS1m4WcufK8AOn2fbReweHKVjWPrrffbcIwSCDlm51RoyYJoDLLFdKE3&#10;vd4jjSFFH03cm103WoW/W/p0sAkmYRlTwlQERgB1mqlvhQZb59zRTDWucCcIZEwlY/kJAhU0Zo4N&#10;AtX4uabhbefH7hoRyf5WKOX8ogz9np8RvAx5sVinF1HJfHJDEx15GT3gf6nCzEMqCxdZ788sCydA&#10;WRI/huRwNFT1nl3rk9J2aXrf4ldqlZbWxXksi/4uRO8IeRWkTQmY8UAeJBkCGcl+f2WB5EoY0q3C&#10;mnDjM1gYiCmIBciq7Cm9iOABColANgD1A7gJhMmp7icX/yAzME8coOrlGUa8/fQDonSUxoBMGFDB&#10;HVhF1XNi05WQ0m4CS81Hwof7IqrNbqXuABNhLFvXiAgCYtPW/CVUvpcDlY6l2hZ4t9j9V2J/n+wv&#10;BMlMs54HLdtf6dFAO9bJQOCSOcyuXyA8KA9rHXF2eb/5S7KdDfowIgEWwwkg00MhUpPoOSxrPjSm&#10;Wm7A6aCR9ea+sYaUSmfWgnPdkz/WgjB2hMXNaCqDn5DZFBosVOLAoBjnLFiQaCLWX3/AA0U1loAU&#10;NmqO0liKoJy2Xft3ayYLA/BdpOxN31hqH2SI2UXbDnMDmLjItNt2D14WJCUYVZ85SP/j5qUOmKoD&#10;LCSHofUOiOBWTfze1U0N3QVywEhjhq2mUKX5AOAAgHcTFhGclUAyBi5GA97Ja0hha2c+gDgWMkQl&#10;PCWHnuwD41JptLE/5CYvzgBE8ziNx39CYoTMaml8qQ+W/hyk6o1JEwROypLr4hDPUuhBh7gmwtd3&#10;ARE9JcwgIlsjjpG/686GYEwrKGIMN+bXraRaWQ02ilLBgVfrr37ydsDPgKi3fD4Id4k1h/EEGjfv&#10;c11iExn02snOaTu8DdJJ58FK2VHqx42lmKwIW3yaQcxf8QuwTO57KldVVM2vsiQIGTYfirqTxRRP&#10;O5rmzCBRbs7/7BOK8f5NUcsGNW9dFw4YVgwEQVjWIaJXSne8ddBezHidPK4uyxVxBL5zvgiaUo2l&#10;VUDFVCRCKiAtiiAF95tI8linpoEekVTVpsQIwHgTpbxjqLfoWRba80hjet+2UH2LEVcPghMGJ0EM&#10;oSlANy6cEJCHZl0KRmltT+WvkXlSOS9fjlOveUicmjlnI8Aruv1bDjx7m+rtO6vz5CRyLS3jaRS4&#10;khMKcasl4jpGET0AG2P93O8pXzy1/EzkmVLWv4RJyCr8qsRUT3nZBguR9BtAg1dvCF8eBXy4oRxi&#10;8mnxE404taATQuwxilImUZLydonpOOypSqzz7v2mwTkzJxWZbR1CFMPGJNf8JJ4NaynrQCcWOiIG&#10;RDDXHdU3LUpHVgcAjKspbCNlspAxRCw2EZkQApMhQsKHODlTkiGideRJymQZA6zb1KEr1AeuxCiq&#10;VlJ5rNxRMSX/ofrOC3WJgRqSglayAcKWgSDn10RpVBYgoNRswRlEwSZIzqlAm6yqSTS8UEbd/22X&#10;DAoBP/h1fUEgRBX4/pdR26jKKBgR9D+9CR8mUap1JWky2E0krXyCZgAGmJ3fMDIbd/HCPOkIeSKh&#10;bBv4ox635HHPv/4dMeKIz9ZxxOwAR6seBHEjhHf8IA6GMqzl/AsoTiqwJay+5JYwd8Aa06SE3OvF&#10;BJLUWb54J6g1fyEKdeoKhhuCMqaTns4bATHOZKtoJwOJ2Ps9in2S4jNInzXaNyib3F4AFmf8ROWf&#10;hiWkgGBf7yfMA7MmDgk5zurPECgGPLEwA1KBc0PMzfZvTNKNzbiYFB2n04TqxBupGF3fiqJNhkR4&#10;F5sYZsstWXocqKyerbCdaXUgIDDmC7/41cPShbZrgjvcqCnrVWNnr4aEEnvlrAtQTSljiuAB7o1b&#10;tUxOrF0DZAcOtWWjC0KvLVqo7Gsmtp6qvOJ0z+UczUW2gSBVUzVN0Nk3A/sHt8o0lJyR2/OAArGp&#10;by/lLSZEDDdGS2Xfs4KHidou18nQ4Q6nSchmbs5BV4cA0Oq4zpJL87F8SMDQqshfyuW6tuxIqdPT&#10;dsKQ+cZV2tYkdRnJzSBEQQU/h7TOFkY4v0GSr4a9y09BJqtC3ix7n2GxGcc3WeaB5HlZ7Fv7yneH&#10;UR5cTKwKnJzEWhYEZ0ISZghYsLZ0o4/6ohu2VP4Xp4DlOPXlqt2AyURVByjFShnFqTmFVknyxcSL&#10;7PHVvYmi3MCUKoXsB2d5gBgEI5DNprOAV3PvKtQ3NJsrvQNsoRXA7kqxLPGFqsogfHsA0DSccLH8&#10;IqkcsAXIALfGfjJfJm8r+olOwa3lcFFvwTKbmcHUVhj5IMRiUbLz/2XwTQQ2gIvZbaRahMoAo+Kt&#10;H3Hoj8ZUoi0Wa14TEfXMzZ+eC9wtfbBlVnHmk2KjzhBDUQCIbBZE9RNevlhjhFYCYXQLlSbOarj2&#10;XMPx6qvKikAuDoE3j0MB4/VST0nGX/Re9lXj1c7tC3+IC5fygIsMw7ADkqXkLKMKKsqMeAv9e3KQ&#10;4MjXhDBtJDOCAKYOg4nwWvWRizpSLCuRzCF6kz4XobSgfbJr7iAyCSHsrpKMEjsuG4QxpGTdmxYo&#10;OhST1oqVoj/EmYq51T/rAq4TPcEaRZARu0uXL8OFblirEExH2+4vEY2U8IHE10ZxlHNX/lh4mzg5&#10;cbjGViUCk6wPvCpcLKN/lIBxQE2ZQpR8KhyDSFENopxFpBPawjTZVNhIZJm/5TV7Ud68H/dYPN51&#10;57YuA5EGHIkWIAXXlYVABLbU0kFEmWQAmsMC0k+8fpABMRwgv/a0EZmvT9yRhLaSktDnUmkTXL9S&#10;i5b1pRmKKvADi5fiPfTBRTPjIVt4t4sBeFYsDDeR7OB9qPBNXyMlwQR70BMvRVTtNqfVTecrVtkp&#10;1IFMoQmfm8R6QQG8iZKf8fPJgRqVsrX4Mdfi7/dCshxxpqkftrNOZcx+4fKGxeMVxeHuq+Y3Bv+D&#10;ZugFirf4+fTgsQdAIjVCzf4TXoXUc8KSa2xYATch8B3WQ7390GzEUMd5p+mEVRC3mwRdNApt8n3G&#10;u9TGD9l2WpFnRWprv5AUEidRrl2z91cO0E5H4GsfE8Om3Ys4IkDg1LABLReuvRs2mgXKpF0ibPl7&#10;alzodlPScDnEMSn0cC0KH8RN4F8QXqyuBxb8kFA0DJPYJKOvDCM7TbLzyFFYL5QLQvJjk5Lb1rHI&#10;6jx4l23+Jo0HF4AChqBl198FjQ7ga+QVrP1GylZrVpr53VgNoMPFifGymCaAl3KCFCSQH4faJ3Av&#10;+9iiBl0Api/yFXKDj+tJ/vrGt709zK8FEqT5YSN1EJY5iIXfXIZ22TPtcoFY0iKfldBiau4socEU&#10;Qsu8seBs6L61fL/JsEDVlW+JHSfRWpyhHrjV+9/zVoQK6ULaJOBPVEUAgCNQJv0CFX5aRgKdPjTF&#10;LyFQJ6CsH4L2ZxAcDrZcU71vFEwFAVbwQoS+2j5nJ2TTSqqqL5TA1uTAiyQUZA89V1Vs9kb9ShKS&#10;atZpO4ucOBQFAYtvz8jNMD8e/S7S6lQDl82Tat2W4qRWcPLmYaodgdOqJWeUWcbjtOySacdLCSDI&#10;kNcnUc/gptZ3Ke+0/oKTLtciLwiQeUqRz7yed0oNl1wqFNETsbiaWurhzrGoVNNV8OId5FNosQs2&#10;sVF7oGHQImcCzx6hkmKkOc55dx/24dY3mOd7lKgCnaNF2VPCpbaqFGFoM6FwWFxWkNeJJrwoJbJo&#10;kGP88d6Ttq2iuUrvvcUQgf1d2TiPws4RU/8ksmjS1xiaJqnFMLye9fGKwFwIFLr0mOVNat5ylTq6&#10;6USsdw3HygaKV+UJNU3jRT2n/xDzD/E3QpljYgaMuoIw2owZUZbanjbuZqK6pne2vbLK0ZsAkNSo&#10;LLl5g9ICI0koT53UXgYxoe3Q1J0isdZnYcQUANtngnkp4yMc74E0t/0HmDAn430IXrhLQaC9mwiU&#10;eolbBeen7IqFUF6uEFcmmyf/PEb+HWV87bbPbwIctJLqQ5AEZVezkA/3N5kg/+25DMyu+vwYYpFD&#10;iOsULiCGof0g+iB1FzZcu0FPjYc8uBukr4QpavPUwxQkEJ1y17W2ZBYuJZbnoUJ7lYSBcTUUn77a&#10;DnCp9GXnxf+zgAMBkysSyGMBQRFDMYvnMBKI4TTarO3+T039+7LXwhbuQYxq8ZPkyq0mhikd/l4E&#10;fo0V7PA0eN0FosPE/W8wcrpbG1TIQ7lI9hAPKiPb/yIOjWjEN1kub8LRqZV1ZepLz0TYhXZVeh8f&#10;JePjTZz4nV/0TWm5bWXJZBiEccszwVhdLAA+9gNUZiPP22eGkFuGn1qcBhKScxXrWUDa/GMS8UX0&#10;v+9BnUnEmX2/4MhZLgBlNdjvIN7KRPHg+pD0osKlprkGoVPIEhLSWAjPk8vUwKhGwWzLghGZ7b/A&#10;hc8TW22k1rhVqBMBYUQcpc2YaWiQujDXJlESjU01s48AGVvAYfIBBbyzn6ESMlcST6CJWaYrKyen&#10;z+0FNSTnVvxuchYAQUlduY6FC/ocknvZPXb1Jg5AAjT0oiMwlM8SdtJ1ppWXIZLWNOTeP2NZMpDX&#10;iQbrAgtUIn38l7PFpZ0dxWRLBkY6GFLiAggwXPOFs2ImfwAagKhDxQYAT8m5x+9oKyMmc6wK5YBT&#10;gDGdth1avttuNupIN91DAm7JUuT4fDxmpoqMVNdGvvtEO6AS2WN5aWfjAu8ERHv8k46icviMT18F&#10;9knwNLSR60E5Awh3pXOYV2WfLUuk96j7Wi5g8GBf2G0llI+vCIAyuLRJhYZjWSaSKEd25Nk+gh1t&#10;NZ5M3HSkGOhvN9u7O/5rs4hdtyXsz0ERUXFFEie6jTIoXjfW3Mza6JSd42WSkm77OFYRn6llkbuc&#10;mxn31NbSxCX+DyzTukjeYMxZwv2Ug1TWep/HPqM5ASCgBUJVQS/LeV5qoLjWxjV46Xbda3h3LckT&#10;po9S3hmmT3Tc76gvFimuOuc8TOq1XdkeEbIZLtuvtU5Oxrdl+iaCWRQXDAs2dwu6uYFeGMB0pulE&#10;e6z0c/o6J4Xb8vCpSWRG5Sb4346WYwo2s+uFGqKJSZWczktdwZIF6WtCPyXa5qrjwARavYkAIzHK&#10;5BScJAwNCFZWhOBSatxIFNrgsfGDosTsuKsP9QvD3+t9kJye302euecuNV83l7LLOrQyQmE2I0G8&#10;QZd5B1J5wnAv/jrAzFivKWw4kUsa376uQznSr9tvRzBlvyRs0z3nkUmoOCSeA4sFG5B8/igtI6IZ&#10;a2Cg0orfxRNr/xG31J5V6XF5GK+Doq2zuH5NVSPXHoAyLrSMaowZH47kCBnhhwoCAGyaFkhiKk6S&#10;9MyZoc7/dCwYvjDgYoKo6kfWl4+lJF5DmAcsFgWK3jYVgALrwLO3ssyM0nXYQN1Eh6zaZc9CmFpI&#10;7Nmt5t+6AYMtL4xb90IicplUfVl7JcHiy8gpsBCZdEn/yAkIvJ56iYu4EThzSkRRCzygLUsOkaAv&#10;zxSBZYgRUX2+4BkwGQ/UK4SEfiqlSUDi/cI0rGviNDvcqm1qLChZZ8wr2lMt3O96nXgYE/xiVFlZ&#10;DZ2fYH2BbhRanCFGmDSGVDSUeGNHCd4QzI5oTSTWyG8C/G7w/O7mviMEd8r++Niid5PCa/YOJl4K&#10;cbDHZkuR6CE0tDjx2zdbbURgfw+kFaIGKJxFTmGccvAW75hSfYqwyRqEOTzDkgbist1s/1t0EApH&#10;YpdElG7FCa1eVn40aqXIAfntiKhgQGENCSI1hPPPsvPUgx/hqTScEdWZ3bnRFJlg2mFIlU8I0FHj&#10;Pf7wzacQ1EhrJ7dFHwcCaFJl40/8YM7uKTqR02Ayf4thgCRuHEMYJwuRA0UbZZAjvfjQrkqWSM9K&#10;U1MDcwpDNt1jKnbYs6S5GG84yryjC3ghecI6smB816r1PUw7i6ICwR6xdhSylM4AiTm/aBKSp09X&#10;CvoqTj1o8tDegQi4Tdr3J2uKpTFiWVUCQfrQFpcgkwg6qLclFzXDtX1EGmTKIP1OsjqPar67Pbyq&#10;IYVzZYDzNLnQovErGcEi7l2FpLcQlhCHsNC1/kBWlh/oxO31b4awuJANFwO5sulgBUmxmer8SiMo&#10;1WAqpSaf+ov2DqJHlu5mdpX34u0bOLpl4sDlJN+3KnIQcGIEAyE7bMWg4BG/hMUCRGd3no30SeK+&#10;R92LOMpUKYjdsAx7BRRSq1w3E82IrVRKWpohZPLPHVYxpi7X5mQoK7jE97aWhxkkJvlB1ONdLfcY&#10;iRUU9cEiFUUsy//0RiHitNRmtFHtvW3dja3RoGJYcGwZlBa8HGmMAIMONBUBgG6DA6iE76XdDduD&#10;xcuDlJ4EJ+IA5bCJz60WEFzuT+DUhZU0DlntZKpiwOMUvYdT6XF5AA9dcTktwOjMQZN/vSYZ2lgj&#10;VN7ruWJCj0RFKqBHsTgoNPpM5SuQDNydq8CAb2kC/uepD6keznvnJoLNYQh4Fl5V7DBgAOPfAP8t&#10;Ut91R4UVf91rVowRc69P2y2UGPchmNhxMfQlKd4nc8AFKqiLZd8AYP3Ina9Kjryjhidy+gmHMhH+&#10;6gHQQF9vdVoHALxr3HVIZJqDCFteqexkTbHprKWxOgYMSNeQWHseQMhNTtd/RWoSui4z/CBUlOiK&#10;0ifiQSdG8LvUJpS4VlVzV8ZTIQhFrDoJwyFgBwwDdkV//Mrfcce+fG5elmriJu4R6d67sN5CKomY&#10;9XhmGm42W+0Gk2eq9UCCIKLABkcrFoIp7oTHWRG6KqQsBkopVCSRQ4E/LPXo67YbEZ/63nJtJgj5&#10;JNfpx7OzEd4k98EEX8rnm2KmaJKaudloh1ZBv73UDshr+Wm9ltoAhbgcDk1YwHlFXFaUlGjAY0xO&#10;U3kTNnZXHy5xPllLHI9WfJ5RTzuzIjMpdk7E2UgUj5y2U98MOK62vBlSNVdYWtvONIgJkAMXZwgc&#10;NRFFkp6EmdxopvBih2QjdoB3eRkBMH4IhTeMDKUXeJlidRGX8YbWmlEa70Jm3PFkHCl3vgyxd4Bm&#10;0tgmPzqB+EAMFjCwVtLBB0MfAYqPr7Vg+FLpF05p7f4FCAQnrs5O1VaNjQ4siwjgpovyP0wWaxHR&#10;33iSCVDE4sXzmraKYw2TP8nev6nvHsel7JbLf+cUPq6ubZl1hYBZShe0SsTsRrl1zoWEJEeuUvLI&#10;U1DIPPylPx6HGI1NU4XkKkkSJuthPl24V/CheJAJxcBh2sku/DtJvJcghcuO01ZCwnE75KRLcA05&#10;qk0WwQPVKSRETVazeEgg4m/fcLmYK6ZkCHQcCfdOxipTJgq4zGbkTNtxzfZUV0fEay5Kyv+BiaFi&#10;CHS1icp0ZC38QsEFBQosotA1YuGcjpcoHpwEJyXFPq+9nI5uhQmdVpW1PbIkpqU7gTUCgmCJCmdB&#10;QuNkZ9WLQnKzCF87K29mFkEb1b/rOsQmZyWXxEoziHZwW1VuUkfvUmp6XHZkMxKLekSQeeUIdhXA&#10;ihQ7tSkZWixPWe5ZwAyKNE5XIMyR5uFb1rBViH1oFE9fHONP+j7wUJA/VVYzJbgWlVoMuIfwDQGW&#10;/4qCXgSh0Z9rKEUlPJWvIKzFxmWvKCZS/dYIACLQPIPZbaKrlizW15FlKrceBcrC4T0nFd8ICVcD&#10;IAkWJZQB/L+LjuetqfZEQwBQKk5YscAGwLtcDColKCcnp/AkQtSM0VPxGwztH/Jn2l+gAJsBQUkL&#10;i1mO9npb7+Q6V48obtazttcwxF/PhEBZk+X60FashNx94xFDxn6xhU8fwxeq9DpC4Juf5AYLTGZ3&#10;auZYQr7Sj5YAbBAxj8zLjDw5ZhMUhhfMClpHBzcMCgKkouwCBydcznuZ62ZHl5Sk64q1WZem/X07&#10;sLil8XFvUrjGiUCyaQMcF4CAZYxAtrioiqAsKKmnPJCM3Kbr2znLiTKMy3pymkUmPqVm/s0uJeT4&#10;DAlJBJ3HbBh0FitvoaaLfHMUvxeoR6WhcnPkhmYqyatbSYZDOwBQK0044ZLl7KD/aMLa/+cQ1Bsp&#10;+epMUNb4I8i02WWTYdXQv1pyH8niAYFlUopRq8382iWTcQKye8OC0PVgJvCKSpGdgXEQFXdt5RtE&#10;b7OPYlQtUdm21+/rQuU173iEnWUGjQcrE09LT+qRo8MDSbAPQjrLgIJ15G1wD/OYG2YTCgTrSv6w&#10;DCwM/Qu3Kk1PQH7QRcNjQKhKOFRfmXbXvRpWKbaVX20scpgTuvCbiUAgyfHSxOq/k9js0+mSwxxv&#10;nhJ3RsbTbLFNk1FDwz6R2ztkRl11IAktpSn2r/sDyCVSVYhlx827stFvLEHYRmjJvrJAWa4vXdo6&#10;0KR9lhHUG5Gv2RgkOuLh0l2hQECsapfyGcGd0jxXenJlXdoYRMYckTuKbCSAqBxARn/IpyFa0gkk&#10;MhbWFl+cwUwa8Iy5/RfwBpYi70ZwaWUCk04PBxAaVFXiPLnp3KbpgvcCxhBm04C3V0asnpg0KAUD&#10;6P2mih+HYJEFkopyQAcwQRlM8Kl8JyLSG2lpLKL+5OFHKulFZW8QjGY8joXtixyJWlv+Sc89RwSU&#10;oEbL7jo2lIKIQSZGZ44GsOiclmRe+9N4gcxZ6+5sqot3EosbrYKPQidV5SzuMU8KM3k8/2dDBRFL&#10;K+1XUiTW268miM6IVRP7bPSdE4i0wLyYBpFGT8QVydYVD4WRLTwmvY2HvrIrJGGAfcPRPLqmauUT&#10;tYMyEcaAJQIhAFyEBCd5eMaqdbcpf4CB65T+beE4CBGc4ucXsI5NWAw4LOst/70FmZ+KZkKP+0y0&#10;QFhB9licXQrKiDPu8ga6SAyWLQmBc45ft4wscHDPcakKuDOYZlvDZ+6LO12M4alTmXG3k/ieRPEB&#10;wDKbj1ggUoLXhbc19kF0Gr4MZU5Y+hzkan1NXdicKdYggOBysctpcrwixaE9oND8sIVJLEMFG4n1&#10;zy4PaD4pvK2kwAzEKd/5Vi3EQGP82WDDjzMdfsOmpYWr1eDoE8fisXLy+mJ8xh4H2LeWiAM52uEB&#10;qfQHQoPsfZklu+BpAzFkgWh6ETQNjJeEZ9JvUgjz9Y6tnXtrNB3c/RNrdn/WYtmA9akUiEpwyJ67&#10;0DQrZJMqMcWNCsMdM4GDIgB3Y/RRjLfE2EEAr+4ic5xcBMjKSALns9on4QtJ372wOAKYLhCMGLGw&#10;bLbOroOAtwrHlfpKV1LMYps2aLbgyzWXvM549vgqfp0AVCkapd7nBlROI9l99Jk5uEtFBFkJEBHC&#10;SwESOwaxQmbmOV8XmVEYqTN3OZjchmQqfGEc6FWQMkOp8tpUlkZzn0jbgq5QhEpSSsFLfpiOvfP6&#10;6XMChF+k/QNzwhmjVP/unxCyH8Yb/EnY15C8GQkgoLtEz8IHVu6Th5JDwIoLUC+FvOUwjQBgND+Q&#10;cmwZETkCNA5EGDXdCtQpjlY+gDFIje2dKJEZFFvOLwlvF45q+FoANHwnrvIFLmcm48AAr7UJXcyy&#10;XhCWnQKcCBRcW6gjow0yXdzZ8+SkBoKWiQWUxJjj9JqxdYZZxnBBGBH+LE+yJCDFCg8Ks1+MxGTO&#10;cBIZkZQCC/3AAks+6yGhQ/vIPPE2CiqT00uBAxow4YicsMe4OGuGs6jORZtwQyzeYKqN/nJlpvFP&#10;wA+zXlRZ1BZoBS8OaQaU5a6m7cIhYEvouRSzIjITeKAtCUkF+hH5yVlSDLfDthBNKvymVipMnrQ2&#10;r05pI+0uE46W/BGsE1GmZyXjaaOOW2k6VpnV6fu6vizAMQcySraueJ3n4FiO0hNYLXPc/GUE1siB&#10;i8QWIdktFYanhGcgjdsOjlVynHrcGIjKWybpRLb4tBcadWhUCTQlCvRDlF2YqVv7T2xBXMTd85sI&#10;BWxCynLbN4QgE2qk9fNJdSkeJRd5m20LtBYg+kWm5CF74EBsWKjHO5ya0jeVWJAP2jq8x1XGmRmx&#10;7c8CM7mypZpDkjviifGJX8OJxDDbCQy2ey+J636SMCFkImXIh7nr+Ig0hjfC2CFz1CsWy8qsYnD6&#10;hKY+KmidEGPcXhpu/IryystppiiUZ7UMZGVVtdLAcxdYntI86ZN9e4siRJ5Cq9O34tvlNS9Wig3L&#10;oZh/vI+oYBZp4w4SsRZIL9IjGOW+e+9dhE4jCbUEH1cUfkeo4eDgkzXPA9CvIvrgSBONTExFpvp1&#10;ruzMV5X38ThnCaUGWD/aehTq/1lokRDBtYgnFMxGhL9oXpweUT+2c8t7bjDPldsoBpIoaWpn2hIg&#10;hNyJBcGccQFi4SP89GWlCke4/HNewa1j5YuCCtn50JwJmTlpaj7kAUcXcqqTkpq4CA1BkVNgyOOb&#10;pYghjopQ25YbQtp2Fxn/Sav2/sJUpsadw05No6IG4yvlJJIIDbUpEqm0vBGBIkNq0/FJchPxJ5Bc&#10;J6nKPfJJjeWQGJ7kqdHAsPi5/XpNodMTV1e9W0hJswEIKoR1yCCwlIAJqFfSxLudn3qrU1t4mRjB&#10;QkfaUptW4tehM9RzZ41OqIOYMMo/dYuJqlt1An6tD8yUEI4VYqJBECUhKPO0mmSpUJ13rczPa8FF&#10;hT1PMpdXwFj8Q7jX+bwER9XdLz8//0QFvE4gWz0fC2pqzysfRnN7ADymclbB4KswXTBFlQK0DME+&#10;4JamH2Nyy0v5wIOI8IIeslmvFuShjbkLXibqUJsWFtOVVtZNluXfu47LPrD2JYWwA6fqBOl6szAj&#10;o56/n9WTn1QQj2sKrL1k2H/SURc8lgIz8Ef1MsvtTtnBc+vhrUERqqhDrzfibTH/m0ISlyXsm+1o&#10;/6E5aURXiVaiWZji5gQ28ruKhO9xJho9Rm5CLh+BiwCqK5F15Aft2aWXIVrGEldp83BZdjnky6q5&#10;IvgsYUCIqTKklxBRMrMv1DLuz+Y9Ly4uHSI8LJSHsRTz8K4BE8c5yMrWQi6y6zKBP99AxJHfA2L7&#10;3H6cirFi/JUfOKxvIRVvxyMFo5qlWKr6jMA3LLpHcguQVFkqPH8tpg3RzSYhUCtAy0uECOiRM6Kk&#10;onkRJUWKhPLclLRSV686J/ezOquQiyKrCw7dcIU/mfZQ291HJ6PKrZ5pS7DH2kmVH1omZvEBdSEI&#10;ZVEpoM6+3Emz+z+J6osOxijiBL1o0wuT+FK3r2fnXp/8r7nrAKFTslPHVtK4a6RKfLwHZ6wMyaER&#10;AqUiECAgrqbFDAN3ptY8E2273+LHcwtZcvEMrMsaZzTX4BnWFMR/I6uL7Eb/PPOcVcSYimge2HbK&#10;EmpfQkNlitz05+Bq5pc+lBr0SQm6uEAp2ILQYVNBWiKl5S6ws5sFKcEvfKxTv8GQsYCSxZ0YBFSi&#10;BCBNBNV/OLC8QWIZGnAFq2wjJcPw1P5jrKXr+D/1kAwLNnJeTBY+yjO8qwIDu8mO3+tG1CAU53es&#10;WbTuFtcgwKTMmT368u9DQRCpLAliXpiyAPCynmZ+m512QYHMZbLxanRjEQsAUAg0JqQuwrRswVMy&#10;IUqvV4YoekVXl4B0l6iPp8v5CDFHSrPTTS6ITyZLwTNyA6ZQrz/CHgQd9nUWiAjs97VMKnq30zea&#10;sI8E0yxtErTp4OMwlc9CUn2P/Fyf+c5QRh5HBBkAIpNNmWQJS7TKwYxBMW1fgs0RxP5Ouvgw6iLb&#10;abL8FmnULp4HCwHRKZ06WwZwgMZeB1wYWFGV/qLLJjCt+m38RfAiCv9Z/BoZlrRkLPU/Cl/L5jLS&#10;7KQp4LCuaoXAHrmHQacFL316dqr0AxopZLjPSXKCii62ZY3570ikvWWADbE8TZyzJoq29rHgYlKJ&#10;gcwRBeq00Yjef5bYyqKpJBaphgpl4hHylE/qiZnvKQK4Z3gOxrVTdOUBg5c74BXbsQ6t7FaiukRC&#10;+3L1ocO20ArwVKZiJReR9v85TMncfpienuy65M+vS1ZQ0+T1eGsNnv8o13brHNI3YgpC8psu1LqU&#10;B5aXchXImvQIi3/QE2vQfwUhROO1KRECcWQoDBTqT1K1GUXszFKI3WFOE30SSZas0wlbLI2uKC0b&#10;GljQH+Vr2lcnJmRCQOsqt9qaF3aByI7XUAnODDLJRL5SBBSCIIjkpf+QFhTI/r4x0t6wN/CNKixM&#10;4k8ALgc/EIsbiccWiLCiwts/zhvkQmr8GX3i8DoPiYI6WbBSydRmfZh5HvwsVu0g0JqoEiebDAqX&#10;KZmpnjNHZU5ssqn1D0eo4lMyXMVKhRUchlA+aZI6KhMbOYa1FfpKqGCeJHHlKI0IMLBh3WBtIKMs&#10;d/zbYbyNfKSXilX7jJ5iVc2XoAsygzXoaCKafLdncIXyHS3yzMh7fAfbUJyfNrCbtiuFBEit0UhQ&#10;kESJKsGK6FcVtlISDMk1H7kMoMmW3iXg57PqrQ13uq8VrGEAP8MZkzWKadH6FRCtEMgPsxB6pWUv&#10;sOtTmjFZ8pSqHATSiQJfbzO2oqZa7wuT/DrhPsEKF3X1afhR4QV2i/KCH9v+AIbTGCSXoNvNwTJ+&#10;M/u3VBli6uCDn2LMv0EnHvLy70LJSdGjJX/gTdR8Rv9K/gJEKIWH8H2SHE9ImWb7y8NBMFywku0Q&#10;LGMRclgU3ihbvrQcvvLADyeZSq3f9BnMcE1b/pJxgiMhMjXXwCZC/LKByOLozRvm++qBGbzkwPNT&#10;Qj29L+1vTmeFr1F4BCIjDvZ0UAAG9L31eQZxleIYPovjzVDMBeITJeYSdwMR6OJMZE2ZCcrAhUyB&#10;50TGCWpkAEJmlPNXkLchOHFBIZN20cESc4jiNcRWEzrw8mZHRW5XWRiMn684oKKxImk4WX/iA01S&#10;lQAYeIVTn16ED0BgRBBRXAb8A9RlJiABiJ+V9JlEm1/QYdLFwUwb+gqMEf/4fWBsYZm0AVKsJnFw&#10;YWobJ3KL/aCESJ39vQzxIgz6sAqKpwtFderKtbed5BRVcHovpamyLFqLRIG9YmvQAm8QFuZf0hnp&#10;y02+RsJOp4UWVaNbON45jAsD/FU/1NYuXllrZHQEdmWA8hxTUzVFg3quKMrYwzvnErm4vqTnhLMm&#10;ZxZDhkcGGd4RSdV8h/bK4RZ3iWBP/gmnkkDGRWfzVA4NMcEAUHW2DEKp0hug0FiL989++cTLQcrN&#10;XkzrwAl8ToTdxPfqTclF2mpBUL4iVl+k7vBBPhbAC3R5CCP/ZcI2ZzPThayA6wCE/5ZyWGV+yjqj&#10;TrqKQl8bCtOVVuY1LWHRACfO+whOx5tXpfXLbmJNhSgpR3hfUIBUUcvxeBPWDoxIofwjpdONTsls&#10;XRKRtd1h14ncBqkytzkBtsFKYhOmk/YBxxB93ixf5CQcTBwcicnggHl0cQZiNuf3lAcT7bohYueg&#10;ZZQDZaZMTbA/xQjDnLEMZhlx7wEWEIIc2YuxrJnbKQJv6XJtp/SJS880ZhGetG9OtbL+PxSlsslI&#10;tiRQT8nA8zZ+oMyX1lIC4Rb09JgOByz8I4SgWFh0jnrqO97lj4m27rWJ9m74aRFooK+FrZRRQcWJ&#10;HJcOEa82Vmpb5kjOmRVnWwteqOuFzlw5FrHPCx98MvAhtiYYUEQUzDlTJR4LcK/AwV/lmXP/cTAt&#10;vEkedYD3I2jlM9CZk0HYzfTqvhJ4BeLA12JSHAhKKFGKtdKI45fkjaKtxZ5MHgYTNGkk8+pdITyZ&#10;T59EaSMmd4kIOK4p9tct5wJYkG4Dyi+KcjryKy3fHnGCH1/8uGdDuXq9JztFk0CFS9JLmbQZZpa/&#10;BbKjhHdtYHEJhBprQ8nWmfP/vQIDJlJQvcVzjDgrVbGaMOWVLA/6wFNzi0X9gSZ76wnggxnb5d98&#10;ZNR/G59DkAITn+AHZQ6ZkReFA+0SPL2RH20P3kbxo4nbbRZDLd5b1x4u0SS8ocgiNhZp7+T/FLOz&#10;C5cGUQsGM40n3+IKHVObMp7Q+0AmWt5XdFgimKke2m4jDIKcaSB3jW1eTeIYaVXhD+4QE7FnWIwz&#10;I68l2rPUMRXf+ba7iWIKRqj2rbYQJWmb4nFGpEgyrJzOJUS5QBwtLCACkmISTw5OMRwc/uqRvGME&#10;5azLzU7AnImBMuqKXuOqgDFgEgEiYuEAPsaRHAsvEOmJ8NhWV9l7qYogOZQmX7vooKo2Xyr/IQYv&#10;Cb1P3xFGAVffYGPLXn95MJC+aKWiun+qHmRl0WveYJHBOlDdaRQJE7Js8WlCqmZVWKjMkr0MA3EN&#10;G3keSoLGfI/zUpSjCYG7z/AKYIvEwVPen2Z8UcCreF7vc/ZoaIsvr+3wNyplMQqpqFYScUqXrO+l&#10;/mB/GBITqRk8Y9SZz3FDgfEMh1rSbirLOu2eExMsmgBvtwZeuN/424i6AKBycUCxyABYMJJU1Oxw&#10;YyZ/K0GUEkK4ACghjFFJ6EOMAm1KSRQW1gRNXPiAN+RRp4tYVFaUtL8JU2aTx2ZxYHlxwBABQG81&#10;VpzuauZDiN26VSyVsdaRh3c5qLNWmzCerLS9Aa5W0zvOLGl3lmINQS0qvs5JAljAZ31Ob94gpnGc&#10;cDlwhGsc941QcrTQPSjLqiVgsCgplN3Qu2QuUt5EJAxRpxO4tstBOk+zw07woOxm3SAROn8+2wM3&#10;giZGPcYFKvTi6IyDkw2ttHxgBcUVpQinVCk2O/qPdtDXgn1518ne9UNmtk16ObiWGCGBQXkdGzdI&#10;KYKCkY911bZO8s+A99wLuRMT+6GCGwijiMcI6JniRVBCUX02kdVj6fj2TItf3FQMVqz8SPhcyX7K&#10;lxIVkWb2T1OSDrpDMbSmCPlu0tuXCbtxYjzgCdLaVDRYQoEmjXAE3GCxdwMkLBbai5DvqU7pYzE1&#10;I7OU/k8zBPniqqJbqN1n66yghBeLg4bZWJiyYROOUlHUox2naziaKu0+jIvJd34cWSPZsEjenpOg&#10;yNBSNBqBkUTziZ0gRYvdx9zHEXyiHfPAlFHgrqnRkKYRgKrbpLznDlI6miyo10+hDhUVfDPhLFqF&#10;iHc+i8IcuX/kgRYVWVwAAC5nXg4LO72F37CQOMZGBW9luLfeyfMDqLtpo2ihCUmvXnaGAZ4uBHX/&#10;gV0kQ/Y89VlPj7aa0WVjlvg1C0IIoJwDB0rjrbRxozy+YA2mx5WcgeOLsagyvYsg8mJS9Be+wh1b&#10;uznCIGSF+SHdNUcVibWBxGS3E/bVlAfD/gaqXVqD9J1yiORMpF1Svwj6tb+O6bhsUmYs2/cy4fiJ&#10;PQ8EkBQLU42sfvbNNTels4shTEZMlvqTDH4paif3sybHUCF6IWzll8w+cpNWRZX4DAVwqQWT0HNq&#10;Lh02HTfN4AE5TTsooBoHKlytPy9wfJJjq6veL9HhIjvkf897Cm7jS4ksGTb5P+EiKYtv3L8cil4h&#10;UQvKCgZPnWXupIEMT88Lr/cgytdMkUZ1f9+F9KbuWVafGECV9nudC0gg2rkXS5gBqPD4PsphKARC&#10;kSa4lyq0m0GRoeQXBZc4Qe9hYE5DIhAgaR3xIpcgA6ES7vRA3y655fqSWUbaNeRZzNTAMqjaaTSU&#10;psOeI6BQXVWRPph4NDHE22am3Zcmag8kH8yvQDQNLXQAm9O+ggkFlPJUIQgnEewQWPCHT9thB2iW&#10;gwcUCJjAWBqRfBeFcLYZmVTZyXKCC/UMadJwTmlMAMAcxVYrLnZ6cSG+1LcI9l356WX5epBBHAHG&#10;nzWm85wuq4y7XlriwV5VyCW+QwX9fVTnyZCkUYXZSZ79ndbr2GgT9+DL1IEhYipsAEoh8ctY22w6&#10;YfJwAfDWRtHzS3KHEVoERYANLil1dd1AYRCxcYFE2LMI8EKTiQTIsJjthD3vGBcM4VyBdxW5cx4j&#10;rPSQwEN8uwey7xaEsGosdi8GE27d0onU9Px3UXEwOiQWpEiTfn8NYQ01zrk+ceAZqIk32hMvgemj&#10;POJgBZe5BmdHT/ohcRA1NEYOxhHSTa1bLqdlHza+Wqkziy/CmcDCKDIltqETVGVTplkYns+0jTQS&#10;T5MSTfLvlIEyy4sa0w1AVUFjFejJBIokXIPRSOiXEahCakTmJN9ieM4LpFo9a7Yv45688seKwiHv&#10;7oRG/aI+dLZ5Y4IvBGknaU7zcxELEWE/84HQnEXN4AhSfMNoFLVYSttxXeF8LhQRVJH24kdTuRq6&#10;bHrJ8DwsJhR3l0AD1IiGgAAxMshjW9y+c3tM8WYDfz4yb56axqE4KTmm/1DcSguhSLQ4ocnIr0eY&#10;LfELcfUfa/RMLXM7GOygYJ8uAFgBYBche0tLoxHaOIqn9oprVKKZapYD6ZLuOw6GAGawN0E84Lf9&#10;0PIlfCP93vVOriE++B6ERDcUb7hD5CMUf4v4dTVp2dO+T0F1BFdaAJroKcKXEl2EO+0l/edCEL5o&#10;rLE62T0cg7Xf/F8/dKuEuqIhcvzraieK1lGig5imN8+tnlNAIEcJFrS0RkA054yJERH7/GHUNjJ7&#10;aSwTeC0BHJn/a7CFxgXBWAXLsMJdoz62GCxv+GlLSWLcbQcHJ5ymBkB4vEWEjIeANc2OZ2Ovx5JB&#10;w1NkeJbhdwviam4BhZsFBSfjehbUYNT/CjA3ZGX+bwceaCnAsQ7HpOLW2tXtlqUIW51v8ijJSYst&#10;z1pLuYr/vnxzeGEK/zynizhfbzfh6tynBe1uYCdylEE1trHtZqfsu8TOgBbNK5jLnK+CooMh2lTO&#10;d70LA3hMjOV5ckCibuyBIMF6T6HxKEZtA/PFAbU2jJa8t/aPZc1jo5CLUwW8svKWOo08T//BgYAZ&#10;OlcXrXNoJsj2VlSwuUntmUq8k/PWvRxARLpjm6oUC94chIQaVVGWoVaFjO5suXTAo289AFoITl3w&#10;EXow14++P5Sb8kKd06aKkIcwvveea42SVyk/nsITMmHii6GFACM9Li0irGnIPFJZcVEsr9xyMpnK&#10;6DFCTEQYq+WIG5YPLOAWIkDJOtuyxiNdx5rojWc4NfhyymdBmg0FQwgAZnZ94HGhp4rkC8YhV/0L&#10;oCUVwDGM/yIklbWCkmvMaEHyM6O6v+QPrOEysQA5NRTDvnQSffxfORSguqCw2nC0sQUTz1d64FJR&#10;Mytlqtzt0KZ8T4eZZ4xEZguHWVRumiCpMHWmqklxYHoF4UwxA211GROfIIYOOSg8nerBxYHjIvQx&#10;YEoSNxosNX05y3ucoKNbLlGVyuxUENS59kOHWBggphO9okG0G0AEZ0HApyl9vIA3sZUmVRW9pHYm&#10;NJLGSnGcwRuV5W1YbIkDHhCKSBojaCbkBFR/d5NFHJ05gj/3aJl3niOLy8Ym1ed/vIYIp98lPnsD&#10;oQnSmYiXs5WEbcYREZGbtJ2l/AU4GTaMnImkccJTGYxIszPYnqASDXvJE8y1BczP44hNLxSFU49P&#10;VUAbATkKQHocsQ4U176wZXd4mEB5ADFV/cC1tfPi4g2A9agR4ktdu5wBPX++h/ulDPm+Qhm0xGuW&#10;sBnmYF03rSpHIxFf3nbU66bETUfv77CbElkDTkL0siTW2BDDhczyB+fIC5v5xSlxS64racH/vCUX&#10;A9CgZJM8WRUjOMTL3OMTCZp9APJpx1xNMtJ2TzpQS19JWk6kzn14IzmQ1rmmsFVTItcivCnXnbaX&#10;LwleEFEl670vd4y9xNX8evUgT3OJZUDW1JGZz7oVODUbpdp5Q45P7N93ZTUigwwLv3fOJYW2eTdV&#10;qtljVD9zDjYc3VGNkaSlt/DbiVQR36va+rgkjguZSGlo8mR8SSo8piKkf2MEPzm0auJlAGavjk7+&#10;DjHPINkw2TOv1K+8xi8CPEzYlqQikbPfT2GuxKGSyUhIFv8nMpIPmdFMNr01espOBKiEETzARYjv&#10;oUxG5d/zTB5ShWffvAP1JOMed+zQCCNZAFAV2Su5wKy4IytVrcqsVT7XRP7xUyJ4AOwnvvLpo4ZL&#10;wOlzfB9AAZG5FsC1KJkG1DOs5uqSF3fGJsr1WksXkzpnuIMiSVq4yFt/n/2iBwHr0mNcgpoTiGUp&#10;dDy1KRWiWh6RYGSvusUFc2DlOo/m0MrEiyJYVmsqKS1zwBsAMugkdOfE336s9q0uT+rxpvZFghV3&#10;85l0gPYbM1193asnqRyyyac1tvYkzyEv954cPvTA+YAwyjnN4gCq8payyYlk6lhb/o+REG3WzGA9&#10;vvKmt5GxvjC6uyHuyLShaUIhgQwVRjnaDJcA2rm5xe6k4wM7YXBnrOIg0tGIKjhMnPmL2m0apLhd&#10;5CY+3Jt456iOvmXO98tRymEBixkX0dZMJwIbujPMDOoikV+m+pOeS5loLwuPztMLG8hmAHj5Npm2&#10;m1+vvkBghYwPcdvU+OTS9wW7TODcSlEXnwyW2AAqY7mV3kMAGf1ZYggYxEFKpopfWxLJwEUnGuDr&#10;2qykvrPerk44oJRKgDAqnbOpvidTOv5qytSbC6L1O7lpI90sIYpvGFYzlwKstPEAywVkIwMOFBjA&#10;j+2+5Yr5fmroATL6n11ndCijSspSvtUpARxKr0HEHd9P/SH4Qi91dw4y0JP5edlbAR9lFvIFB9ui&#10;FgxD3fB47rvKf74qdVU1lcQUcRTWxQB70qcwGIfKNUAJyWqgWRvMC5uFkWXLGC5f+PKigU7xSnXb&#10;ie+QFo8vIffLoRo8BjxI13wVCPVSlYDhq2cvilkpZnIpOKPVSYp3lZYFDLaebWarnyZaaYZWl+GX&#10;k2FuckWzl+yAXZlGe9fELswExL+pB6shDDvAgGjOhn7Ct75BP1cIL0zwpn+eAFhhMXeGK0bA8iJy&#10;HUtlZSt9TxCbwOLRIXK5QloShCVthFSO1NKG4cp6dUELIkCi2MGYbKFoNSiiCopYKGF+AWBaWyp/&#10;VNfxic/kppy6wkKdS4G7Z/OIXD6FTUrgIILhlvXkiY0qTIXP0CM/GkTAuH4C4YlQCsziWtbDt5IV&#10;PazrCZsM+FLlY3nnvpAoP+ksVlY7CPypCqQoyt4DB7v7culyYrTicMCAAlwRPvGwCQMyF828J9HE&#10;yFlzaChY0FVa3uocK5VJq5d6PTfBbTz50gMAjvkUs5hJrVU9qaUqfiqYfEEFiLgAlavWUrhNmp58&#10;WHZCbzaBWS+V7LeCjb1Kk26rAO8keoK+BPRJ8hWGYDUKlP5HANOIQKJIq9wwIHVFCyMk8JVxB3V7&#10;FmQg2R+9RfguZMHVvkxdSZ2WZHPqa/bmEbaU9r99diauAinJnGJl3AGA+9FwIt4eF0iEX1iADkEY&#10;lLn5ppuhCpJamnC9Amc4vA9EAnLwqOrIqtaauXICamFR7SN8rj5TH9oggpJZlNpNyv7zE0tveDKC&#10;wExBe+C9Z0IIsJpTCmGF6blysb3pbQaIF+w1JvXzkDZQDAv4JhArAQ03ldkQwZESRhEkBoy0WGuX&#10;n44aC7XKgwT7YleMVhFu6IldId8BEUVvqSa5QBhYuAGobdAusipfEkLdqE1QgTFiOgGLCb9LhT8f&#10;+CuX1AfOTgDVRZxaPByktcy7YSVCXrfLg8gH0AQuKsBKvAUouk4egmOxdiPBG0SnK/0rAMFGqZOC&#10;FzDrHz8thEzyz2Ky2jeUTJnlhKDPJEwdLSfCFEimMkFvAYS30IwMFyg0ytBPphmikBqefm5OyxCM&#10;CDJugNMJ6Wbb+78uAy7fFHwT4ttARHTMPj8L28WO1MbQmI/kvTWICllvHVAgmjl9yvfQ155ZlSen&#10;XfU44iVenlhWs1QvJaD3RlZG99u+tHCKLmIBLIDgAIlHonJkmHMYd4NB+7wLCQVV/6V/M8NIlNI1&#10;dAAkAvZfww+zZgaBpTcviL8ioXJfIUTPgvl94Z3Vi4kIY8rHFVtHZk78L3b69dGN8X9b9BxL0ywl&#10;QZiSgxWt5yUGoRaDUkC7BkJ0oBzmgDl31Y2E/H5NzWkovyCyvAxOllkY8LDOZGynq//oqQwhN9au&#10;h2TMlkILmsGXmVyPrRgTu4tXQdjwpxAdORc+NyX7uMpoKCmfAuouoHouNKYEmXtpLUgrVXjhJpUq&#10;080Uz5VqETFnCObVwyx9+/UUS8BAyHL4jxEwXJ7jF4JOOnfct6oX4cgTe0okQpRnuJ0+3WRzsn7g&#10;NhMLrxTiie8OI3H1X1AuTxGgGS7bxixGtFhTupzShf/igMdDwlC76/30AympigAz7iYJFroTJ0AZ&#10;AYswS5e00Z5SQomEpFmy5X7bQRL4pN7izlzcIXks9Bw0p5ddWoG5KAsIKBc2JhVmWcStT3lNRQAZ&#10;74M8vKa/xvQaMVNtq3YGZjSZ/2+msl5QaGRH8HAssbSblYrZISzYgrBWumGBPU5ghnJEhDi+L6tU&#10;7Yei6Deiwvs+AsWq4p4xIiJjZG9WJhefUSWEirXJeECGOtBylk+rsQwUCSNCU4d3vHH6FQpYq8CY&#10;9pllFaDJLiQZLIxrsiDIwEFtmLCE2zDiCFH9xYhQkkPsUVxZWV995Yg4dS1YFkv6BorrTPHxuIRg&#10;n51+C508MOcU+R7pJ4lnK42b6R6QFFiE6q3aanclQClqtYNnAk+vAhXwhOngCSXRr3FuUkJ5jo+f&#10;EItP7EmQq0Xx/gAi5ZPoMOioFByFliSYSocMTcl+lsMCA+GwXZ3KyjF3FMH9jFK6W3sYv8osTotn&#10;fvICAn1P06v7kX45joXN7gQbBayPixECSSm2BDFhAltJHWZYZSOnS7lO0oFSAhSlE4hwcNe6e7QK&#10;LIp00iKZEJh0nKTWzKmxXb+hG2iU7aa+auJpxDHG7QCoNFMLDpr2mPmoWLjBAFPjKnCOt6VBV95w&#10;62kmrZddUFgRquaDI2SG2LmHv4tpuq6MBCb+AWC6OAyQqTeLoLx0P8DkoneCe330g63rjJSoYaAJ&#10;w4YqSuZ+jiY0G/IkB8SKq32SwE/PRmT05HvPUR0dcppTv8uq6EhHyNqvIuDnh3IFsjd+jmKOL4LE&#10;vOes0biJhGIJMYgpv9/+WNiC1az/ISiexZVM95GAJwcEnDG0deri+AI1EINFTiEo0W4dzdioxtlK&#10;Qn26cu21AxR6AmE6Gq30Fr/kFcWrQqBmRRZWCgXlIt+fgCpZoGpvAApN1AmFAriIQyIxDeryXnTL&#10;W36mquhZCAjnAT0WpvIfhcTPW8vW8ASLtLkwTgqULfKUvudXZPLZX/YcyQcs2wERyCfvEA9A6orh&#10;HhCxuDtU+8pwHLMmfhSPYAQsFnkOaPmjKxnaT2d2OgzUBR8uBkNkBS/cv/TaDIlMJQExR1aJQwWG&#10;RW5g006lksFf8ikygs6q/qvoUTqZ1x+LWd2jXnkW0uFR0nRQ3aspisBSxNq7c/L2sLhEo4bkTINv&#10;MhXfZQZA8JCG7+2VHom5i5G9KEb0+TT3+VupwGxZcXW/LA5aZUPO9iEea1Xw6a6p38p490frRMth&#10;BYfjFL8WhrE6S2+EGB4MmrAD0lUyhnbX/4pxabe2pLxE+KHZZm2SR1q2OBuUtRvOIBRuh+f2Ue9+&#10;vr0C+tPDIMk7GukzbwH1TRweiBjZRyH+0zTKii9YGGpHO/x4uIfDLkPoWPBOfvEcAaAJ3iz07kXl&#10;ydsQ9JuP8GXh4YIT4o9sF0P6ZJTAfmO836nmU1I4HOEeFmA8am1pphBop3mwwYTGCetYpgfshzGd&#10;AzQsKQ60HofM9ts/DnMFitraLZeW78kut4Lk/KEtqbk2JF8LBwT+NB9a+505P6eQUKZUUIUT6oDU&#10;Rc+IMpGWiwsFPZPPWkoYJov8ZXBDNnXAa7kFAzOFIs4gWhP1DhSaDjooRQZSh/IBHCERr/X4IAN3&#10;gONQ+ozSiChf3aZu8bDfL9kEC8Mq25N2l8GlCWRGocW1zI0xQ158LurIWEIXNDbHCWcCiGFU3KjB&#10;iksR9qADvBHbJnT3M3hnIGAvUAzWhYOkU7xAHpEWDbYTFlg5sVKkqRKELGJglJFJlrEmkrkCSI5D&#10;8ikTRi9ytV0jtAI/Zo2bLIWUmM94qvj2CPeqydq6qBsf0r6yDUJZmUfLfLFhsR4Z6YljQzbIDkaG&#10;ZEAeBntdBonu58tFz0KFeSMGmiJRAyN7ug3zaoUX++xRTCuAopUUet4kI2QpIEGFY66BNDgmbnSU&#10;jPqeBfbSkOVlt5t8UDKC2uWjnitwTuAtD1IHyNJ8uFk0sJ0c2pbhYHjWiJBMmI5Lrk/OgRrfFUNO&#10;lEzi1JARwZJvUdBU4ZE4jCIuwEX92y3uzO4Ta+Y2tSiP5cCFdxxNxBInl4s97LYtxHYyHKAveIBe&#10;JG4omm0ok2/QuXKOF6pMyZPyl4AGDGAlvLtEzyucthz6iZPnV0KbVeLELuusHxMvK8KqyYLEOdc2&#10;YT2sUU3faSCqv+NQpqf25Sdp+55LIY8HBO68oCxv4KllK11ZDwCME75eH8b7Cqm7L6EgJhgpd7Z2&#10;++Ag/ib3KY9dY6rPn2R0OTAuJ+FAw4u1yPUvMMRoeD42TyelexpkoRO4HL5TQxr3eePnYwmlNSdt&#10;asyibE+Sicpll/UkMS1G59/JJBAZkT63E/cW6gPLASCkSJAJrRUUaVRP1lMJM0rFSrWNMGFVGPdX&#10;nuEqiIx6ngAx2jyqSaR3v0snIkRoKEQIhzvZ23JIIV98RUzheCzMQSVTvduu1j7ea3NvQNsayEvO&#10;IB8NRtnSJ096gSapYwBJwtrwPqoxMlCb/f6EG6VxlPFyPOOYH0KJeJiXNhkR6OqOQnn7hAX4UyQb&#10;IeXeJPS85k8orb056GrnJVVwZPvA7OBgQWHdS39BCsClTvG1B2jmBU+h2icBIDIjaJcIbFygPNRK&#10;PyWa6KNtMTryvQATIx6lxJRfwE1q+9PhzAgUf82E408KlNvhWl4PEU/IExHzCm7a6md89wB3Ix4X&#10;aSS1XBkuUtYiRz20cp40u70NXHpXHzEsq7+KcK9Kf6JrdaODLVIJbBg37bO9ASfGcgqabKzABU0G&#10;psNgoEZRImoI8dJE4lvn3daPGXL2X596HYGgc5v5SadyHM/Yrz3ALxfhbhCHCEWtzGk4iFvFj8ea&#10;bhB0Up2/9hbwZSAzlXyAHr4xCgY5ywt2eEnjRTcAOYzgedvk//98tjQ0fVaWSf8sxkaBrtk3kUKh&#10;yZXltI8ueQZFaIbIcMTYcyIQjZelWy5dokDLsVaangW2lgHoBZNggubLbyAtXNYK4ZN6uYCjGa9A&#10;Sm6A2bBIJcY4UFglu2tjRbXVwEp7ORtbyyOxv+DMs+VZTASEI+lf5xpWnOWb4QzaoFcSTJzfIFj5&#10;g2JsM3hALJICBtIJjbwpGyldfbztI5gRytT1NAA8HMjU7zGlKYhBwXuzRXQOJLFng0qll0AMI72W&#10;8WnIWmQagxIXtwfZ9mLwOgEhHs5DWzNX5E6TBU0Gpsj2Sg7ThwBNrsTmnRALMrJWcGsHPEWIp54q&#10;HfZk8+8XwtbIX54h+YTYu1whgnx5YntgOafgx9/igxTlCwS0FXiwFxPsZcCAwLAZJpHZW+kpQCas&#10;HixsGMCGgEvNfKud5aCfFelMIDfl2ckHCUKMolMJKTaP6mHBAFwyMKygYLGFN8CJXJHEa6+rH3mG&#10;MeFZNUbgRyrE9yeSSCYK2Zn5WaCP65wHPUO7eVuyJzu79g4HvUf7w1csSbKbfIdc9hlXxR3kDOQb&#10;3pFYAYqC5JwnNkOF6UwOEf9N6acYRQsZmaVo+ZmBi/PyyhZfVxh7bs6kZyTeUgkM4WdNWiktCUsx&#10;cBBEIaGSf7gy7i53EXhQuuzDHurlAVR+M8BAF7oghyByhBkNNaUAQiecmJJ4VdhG4hz7Lzu2hxEL&#10;lrkwypqiuZVyDJ/JnhRuuJP5V38vKMHYTdqzult0TRdz5aRcYETLZQC7QFlRgVh4YN/waftOilM1&#10;8uDIX4wbRCckcINaZiib3MFneX9aD7LHJ3KSZUpAEkBGWXA2LYugdIL1ytfQzCgtkt97vZq8shkm&#10;vMF+iHQgQSFRFHCYGgPJVgIbCYReJg1iE/2tCoFOzIMAFfMpxgC4JE8f8z5Y6v92lFMlFZ+H0Ta2&#10;vK/cDxLV3NW2W6fSD7adJuFy7cY8LJqGJfZ86Qh4Nb5ABy9bYT8Ir8mg7rObYAY4D7mngN5ykoVj&#10;AYWFHK4hIGzlAtcT6hr2AJ3K09YUUAVeADKAw+cjvWCjKh7acb17atUTpAUT5zzCnaRSz8ScHLQg&#10;mErOGSbpQZHM3rMl2VW5xA22005mjMvAAj7hDuySx9ehXZqXVYkm4QGVuEKS/k57wD/sqjMVC894&#10;AqpFpzZFl1JnW9QMEIknLL6DQQCn2iLK+8VMtIjCpFiLQimoPwMoypRIpfrebiM5l7jF9lFRysCe&#10;qJSb0UJzLQt7bMZLuKCf5a49L3T1+5gZjAQqFHV0h7FjQ6LaeLNOn9mNWVWoyPo0VwqRc3JlXw99&#10;EkPZaTYVsCnxvLXgaCGJ19Lb2BjAly8wucwQhLuSj4NfSujrTG7vlJbzb2BJvC9C5kQKYG6EqDwz&#10;erWtALbaCuoTTAYiF+b6EHOOKTe254CVwCiXLWdp02++S4N6oGfyZhB4WEwok1OMD4usSAQlKhRp&#10;JlpTtS/O8RDOyjf+4umRpDNaaudCo/AZ80wFxBpm05Kpzf9VBISADmkYNWBd/1oHk9UMKaxBmhvG&#10;ArIblaELEDwCo2I6cCbAhPQLF9/hjIxmVaKPK5stfbAgttLP2AeU3RYy5Cy9mxVPk92v+U715vch&#10;vZebeJNbbzfzGjNX0oNXQDAGZSeDc5dngGVM/Jwj2eEb6v1IrMiZK+s9w4RZMw7a/T/jdyMyQWlR&#10;hBxTE3EEFYyqR9Sbiv8G5t+5Y1bz4oChP2zqttbgIAuBfLHD8ljpK38boZheLCk7LjpAyTUwGjE8&#10;jC5nJZ7ApkUymq29G46GRmpj3hn2xykOzVmkeC/oE+P4LNgWBj069XdNlQX1j6qyQ0iwIc6U8LCv&#10;NRApkz04iACQvmm/D/s21G3C1L1Lu0EshFeMY0acqldE9viJQO+Doykbf4jy1kBUqCIxc9fUEohC&#10;hmpTP53SXtxW8A1PA2KUZPwgCn8apIUD38UJwcg5PtTHVDluJ/xlgioPFuLKDWf2h/CshVVaORgk&#10;lYNsL8KiA837JyJypWdEsCaSJBjcQKAZ69/azUqARNS5+FtMMpgNa8IXjg6s+2Od7KShUMCHMsXO&#10;g+RgLgln+4HQ8x9LQ9994a/bb3I+UC5IL6U5pO7jbAn+Goady5bOEIKBehMhYC5Qgkilxi49PBqg&#10;4x5LCDAJ6hxPga6QXapQoskBHcgMJRouq/XgOJmF7i9hmerAlIcA5eNQEjzd9I8egA/yfFnqTbIk&#10;h7Vop3FMvE6HmtKOst5dViwpfPUNIIlGEvQ2uIYYxR1ntrd2RooT6s/i59IV1HuzzwbUnCNEp6+x&#10;St71gWATBqoqcjUmWEA1Z0uhUGOr026tAzSOIWYAfajLGqyNdCEkNVZt44o1qpeVz/AIPaRySwth&#10;Df3/dE9MBnr3KvGS+sj5l9lp73/NE5cizoD5lAVkcu+SwLNc2GmZYQgbzr/XNVk7xRYDoCdi6K1l&#10;LzenOR5hirIpeWH7xsKUoZFpabrd80He5MIBMzsvopkAJxWRIbKfa/uRcZEbtrftVZmpzI0Q32Op&#10;kGJuLUgCuYxM51JfRcvMSkcc/q9DHe8Apcrwnz3z9KuB5yebYKsc4aiwk5l+NjKwNFnLXV8OZF13&#10;oosjFRStFMw2HKUpHrf5PmRyM5pWRNJxV5K4+WVwM3l/vLC+WALBIBsewXPqWT2/Bl/hDzHyRi6v&#10;0rTfdMM8B0wgrxbS3dQVlRhm/nOhFw7L+nf8PnBMsyXnxY9gUwOQ6rM0YAwLXusR2v+c6gUtFPS5&#10;9eZghqfCDQIY8r+2vlTqV5YgqjxcSDlEROvFI7msm+koMz8KYqWprKupvW98cmTPGVFXv4A3nH5l&#10;HtZQtkQCxP5+mV/8EdxUKF5Gl5P3WifvCAkBIJeUkUaqRMelhOTdpSv6Uh8y10IlmGVcrKlgC8Jk&#10;JXhNNU/0HR1Qdk+vbSOsHArgKFm7T1mqGxAZFcKQBtUGpyBeMAbkEoEUCC8VbEgrz4ANJERatH8t&#10;FWlGJeUkUJdAhdncp96mJCjTloAJSwqvfriE8/pGuE8NgsyfHVy9Riy/y+Xz89+v/sRpTZtKTLVp&#10;8wyRQcFY1SbSHLiHwBzxO69ssJPoIPdR/wYwnZ1TSeZgFi0ufAeVC4JAsBd+FlsKBCGW1wgCEQIt&#10;EFvGus4Wm7nWpgs48J8XgLllxkS37TBDsYQdECUUKEAlgCSjdEVyrzeCIs087VM4pYURxcAX3Ahf&#10;KST1Z86EKraAvDfC0DCBjWMV5a57KF4JncfGQZuJj8BWCYubgD3U5ArD5N1v61fOC2s5sQj/C3Al&#10;FY/y56kL3tCp6rHpxaxLyij3/9F+jNlkR3uIADXIR95RerJ9oOCvjgNgQ3N5dq3rBheVFNsytuXf&#10;w+e4Mzytle8Aq9NmgCcX4slXAVvgyYNGLOJe5CupntWjhoJcuA/4+4wAsALmWdDRudqQwQsSEwz8&#10;MBAwJyBFBtR7UjHVLtne0ItOwoz6f3LkiZAWgA0Ceph3ywS8JmmUbzMKbTukfPhOEsq04xU6hcCQ&#10;JTBzLseImck9TNZN/6t1OUSUhnEu8h3GJLlUWE+Ft15FXWWLOKbVPXGbuaHeoQxDt4iIqlld8MNm&#10;ou2t9R5quCR+a6ulq7DhuL+MLJxVu+lSPfBqvk52mg1kKmvgPJ9p9pcwRIqBb/laLqmRLMch7TlI&#10;VrcWWz/coVHQ4L1AYVRLQ5a7KQ6qWv9xiTkcRVSYSi0+fpCqCMcWrFqSa4nQgiL3+ze51jECoth0&#10;QwlEIhVXKeCBNBqb4glrVBlLxpMFZcBaENE6wEZsm3vnh2U3buW5dCzDKbd8LnBsLmRSWcmW0/pD&#10;+918UlP6TVjBjcKhilyBQdZinf69AsnSZOXL3zAHmQ6Bp2qFXgBirxcRbfyxa4sANLDFc95XfOom&#10;MFlhSjFyZ8OsFMLF57xYqrLbA/yUsTz0jbj4T5OE3/JUj2bz636l12L/Ul1hiNArhDCHj3xt/y7L&#10;jgHqTPGgSYxENzglhKfB8nXib7UmYxYUaFqjlEfSfrIFzV4Ix2b5b4FF1i8FpaBdvwKJzy1W6zr+&#10;GaI/NyHZUynl6VX7QomOr0vAA2IT/xYTLx95OfCCfTWRP4P0tQhnmt3+EVDB5lTwQmlecZA+MnoL&#10;C5esDQFWMkSQeOBMhjXA/Sz8iR0uM8kvxHCjjWW1FtWn2nwMJ3ksQeSKiRJDCvC1pFsKNjB2le7i&#10;w1zbrOsmTP9ThP/DFJxmC1JlwGF/iu0oBCQkim8PnGFHZ7VklW+OkLf7xPgXqP4DgI4HI8yGTA2J&#10;YeJZ3JV9YahcJRcSwgMzkLlzwxaSMyH76k/Cct5iZfA0HOxDmPV+EpMHYqzm91KadIWEkMSFcFu+&#10;pPQGpaiZxau7PMCFvA4NGwQr3loBGrLxRWT21uH/Sw8SylKO1bc9+Mr/XJDf5gD5f2CNgT/bBQAG&#10;wKIgp4hhRyKgNEZNKorwi0ahY31oOIIT86f6s6qx613EOkQjxzEyps7Fr7fja36sXcANRSbvUYUT&#10;/FOrCzX8VMVv4fqmi0YWxTmEsYd99VCYpusnz9bobx/0+tdbdIFMvmFPCQEqUmV0/lodD6qORTKw&#10;OfgWxhVGAYvBIhGwfAJwZDEtjnHmBdCx69qlJ6/FnXYrySnllGObxMuAewGJUukfX6L5RE8mrq+v&#10;DmOZZLQqSG/L1QL+c9DGY520Ii4CAiYOXDPiHypf2rljRNm5efq+gQdxXiEweOBhN3289eVU0o9U&#10;/8T72rEFvjrzcRSJICw7IB0LmIqc3HGvVM4S2srSvU/t3d75dwMm95OeHQQyKYEPEMmbb3GTYowu&#10;Ss+8kQo8j90pKSwKHoFSp31fTboflu1hQWhdEPZlzSneCg3MOPrCyg9mLxJvpeNOehJ59+V5aSio&#10;VaFnVjd+DzfoGFN4mtzl4ZIYEY1gBScToJflgWXkgVzPEW3iwM8iMSiqLHxF8+b1eqmLZqy7i/8w&#10;W4z2UtNEck7i0TmeoHeAK0AhC4VP+ZHflKZnrSHUG4cKGd9kOl25E9vzl1ECwWFow9VDlM+tNuYd&#10;vqTm9Atndxa7/EGwiCcvyDUX7CEzSy06KvwjN/i6isFAtzdlWLlP8SaWuAMob4NZIdSqMIyR1i/k&#10;s/m4Fo60c/1j4JZrXBkGL4Q7Z1/j3NuuXye69dE+p5M7gBguxbWbAkUJ51ialxMkzm/jn0XWKmfK&#10;VxP5mQJk8sobawDE7PhCV9Qqs9n2DJNAtJAg2EzLvLsoUz0KKzX+GRkixRzOtLhVQgw42FQGsTuF&#10;AtCzFiJ6gZkRohs/TyYHXD+VlrRStAGXHwT2VERy+pZyAY287JcOLpKNVff1ABpcUqQfAf0coFHS&#10;KyrVwr/YozypsgLT11xwbCGUii/liByl0xoWKHVwhpwRVVAEysIkhsoq5oRt9xgp1+K4NC294n9d&#10;AyoSCUY6rQE628tveQB0hi05/P9S+OFiNrQ1AZCn6lhpe7fEzudQcstgTv3+sOPlAUKtdfsCIAT/&#10;8sAagi6eNukf0jLn/g0kPYsvRdzzyrmBNxG23Lugok4mqWqVfuZa5P0IctCtUuoYtAGHkiIodhJH&#10;GInL96Awl+ywlQQOw5uDiVY2afjmNuFWFNwtnqQEmzxDb7c5UVJRC2XUtkU2I28Rl9yfL44FWE1Z&#10;bxRVwZRAZQp+Gy+iY01SbnuKlOowHcqJjO4HRr/AtXy0mOoAGXNqEhUTkaq5JzlkVOWU4CmPOpLL&#10;cyeoI+ClUvaTPUWVy2jZSFZIfl3SVw4xm4+XWYxRktW9PhRSDhBBkoAEQjBMx8jAsA/AyNtiYYC6&#10;QI0TiplERiol0qcme5iqv9SPBF3AUSSZyTSAx4uJEn7Lz4UQTA5BBHJKUoE/LQRXJzK1qa02fMIH&#10;2pEe82ipTV6Ytl6cOGqXInT0f1IkfqRH3i6B/BXzumXmGeJ6KIvvP54wAcpTvhadPCrs1yHZleFN&#10;jPdAUoYaz+tZYxoZE0tIpe3loyZrLe9glCulwACKQ2bY/ImIDEpgrw1yfj9AYWOfq5c82oJAPLCZ&#10;R182Hio6suQ5nvUItPHquLAyxliHv5OmdzltpKBf4Arq3AQpJeEWiT4J/552NWhIWrC1vW8x2XXb&#10;TUSz/CEOdHmQp9cJPkxgi/WR5kAiZb5hC2TCac8WEUEGQlCg6qtgHc2zHaXypR0uBlbFJaVBIhQm&#10;4u20yhpE9bvVagcJLJaJmsaX6TScXPegTKfM/qXtjvcdUyuXqaQdBUg9bOtIWhaoT/5H5i62qhva&#10;qi8H/aI1kLPiIh1gi9PGBQGsJUCj6Q99cVD2VGUlpH7wpmNDeUCTbhamAY6GJtStuYCRvHWa8aYQ&#10;tWcQayXaMHICbRwm+wT/tERpeC7kosjkXW9lZIXPSl19d5RcPhVVECN8VhvOwK9JWCjhdFmkwkC+&#10;uFdop2AgZYDgMwXtos2EXaZmfdlsqreMAGm5si+1L7a8yF28bD8rJehqRfDI9S7/dOZlEgPWM4qg&#10;pzBYdGtUUxsFrBYXiQk+mkKAX06YtBo9LxpndvIbHsTpXUUbzu+hnTLvXxwsh+i051lCpLziARAn&#10;dPBROGi0ilrCmGCR5F6+uhTpCSCHvyeHydzNWy1aXCJe6cVswQCt3KEJ5uEVtn95HLNpzN200m/h&#10;hzrgy3iT8Im2gWbUsJiRQ4XSvvN9EnPR4iZPGl2mQHw2yC4xwOhdAoORIiQq3FXSvI3ibZxrghdP&#10;AC+dHZNefFQ/KPzarwHWc6aBQc/TZ8n306iU6PquknP80d7rJz5IDT6ChgEz7n72giwIDHGdZStN&#10;21LUVQpTESWOyGGNTdi5CBUlsj1aKShT04hepalC10vlctugjlSbqXOtsdCYAkvz+MBSmICvDii5&#10;2UG1JkoSDq0ZlYRnKjCmMP6UzmRNLXm2F2tXh9FExY/AYI1f63y8s4HoO+hY3E3X3IZcApR+hka2&#10;ARFUxQkENtqbRtEju//7iwhdFCuJcPkZiYfO6+Sj7wzPZSt8szDFc3k4UYUvDTLW/LiKhhMVdml0&#10;0MTZxmc2UgGuiB1Rftrg5RJLKgjyAMrBsKuOMGxNkLLiHn6ugp3gQJmjIsijpQ1WOUTM6nvwObTb&#10;PPqEtD0GHdik3OVjXzJwM3qeAHQ9IJncrIZazOIym2SWakDLOPxLznB3JGA0DmD4qBAB9WeXbv38&#10;MUtz0GiFozlPACXPBlceLih7hi1T5AaJzQtEBX0u/FyAC0fiFtbdqKqqlp8vBN9Ri3KvcGxA3RTn&#10;jDTBxm956gCGhDVO4Aej81FPb4ALRIiUVL3yQUVy7lSdGk4EwcAwzqYOJQgtLg0ISkhKKpRqdPpN&#10;ybdWzQheJ6T9gOtnkf4OIRrXY2+3l8dRfEvk+90mU4DFYGpk36Uqo2l7RlnZKgjW27KF0zKhzWN1&#10;YgzUuLG3BjxTB88PBUOd6c91BqijtapQDQSSVczvQp6mB2kTkKcCwQbB8Tu6sSpaQoh4MoVeNe2G&#10;AOVjxA1HyjPKz+mcOhdvPQXPgswDGw/o6AQ5nrCZ1NpMechDWqC96g1UoMn/17xo078vreT2EJcO&#10;6vEG2c/sBge7Wak3tKdXJNFK8UBOpDBKITmHxiT+RtIo7dqp7wkuOFguJcyMUBQC5L51fqi6kh0t&#10;5WDJi35GMzNTb+uvkmYaF5BLlxZCxoD4h8LvmHGIhVfVBaLCtj5RUzdtfRVNRueyCMog4jqxYsFL&#10;iLkXEcYZooXtTtxCw3aE3367pQB8kOKSAMW5wf4w5OIciBR5thnSjGH7lKFpFHxiyssZKAzqfon8&#10;F1mWlao/F+W4NBNtU1Jup8QGZWC41ZzTn1yPgAtpSU9ZUKgUGlxHEfEwxn98QPj1ZYR6oIoAFVvL&#10;lrMV4LeyVRtpbUhzCW3styUkBsoAsGVMYYI0tA7jBLIW0jWSk/Pha18ju6RSm7u8RzRlct3WUne7&#10;UpNeLDA8Gms2MhXq4AusVdYWooVDWkQ1TYyYK3QQSS8QLxKP1ZrfOrpEdwrpJPiRnwCioiXMqgKI&#10;UpW7yjewQYYn7iASGY5HWkon4iHIG1i2e9zPYOfDdJsrKlZqLVGXXjR0Yu+PlU0+pxPKnKYgNAUF&#10;By4oODIhZWPs71Nrdc5VthE2VCh4lWTT2aWpRKlMzTmTaL9urEwEojAKtKKrhRH3+rTof2RMxwA1&#10;5Q7Jtm5l7fGZQAfkbsSDMMBfIHVsYM5U7sq3KsJgtcICplCtQGKgQR1hVuhhaXAETqemT4EV4O0F&#10;giKp+4CxH+W6oLROSdrEW/OahvATy+H5uDS6UfVNPYCgKRvAyDx1K4rrfLoEiDE7KTVp7swIZjoR&#10;D6BYGgZiwwqEgyIS7GjOjNMvb5CBPB7erJbXYDYMCQQ8phKN5eH9mMKqTmEizQs95Axpbgm2s4sF&#10;nwIfkry0BUykXllGgMI8iRvrG8dcT3qu0EnceQKFLZRLFgBFelCfq6uuGn/gXRiOUgidfeMjd8sz&#10;LL29a+HkxN+z1VQCqmZqSxbsN1/jPqX9t/xi2iThBHIxjLyHBSKqyidRwcHKKpNqySsb1lonx4LS&#10;vrC4jLeLAFgkcVk6LvBAQFkG+NGpWnvCliHY8J5ngDCOle8PgGgfpezezL17uYIKAHBSmQxpgVnJ&#10;whVYIE5ennzpr4F7qWLHWNkufkUXAnQmT94JkYxMvNLQiewhg1iCVa46TlqAGGMWNZTh2mCzvrUm&#10;iwtOqc9fktzdL/CRRbRMZl8CYdfAUIkiPPACQ9FU7cCxIVD2pa11zNKbhJNzN6knkoyMIy25BnGp&#10;RT6kaVwZJosH8XoIST+AcbIj8z7Ku2Fwnwj5fzV/ZzzAd/4QIS2IYlCCniMlEWJG0irCEL5ZSgyJ&#10;jDOX3DANYhZAwOZE2SiJLTmL30vb6UTtOFc672RkjO01cSkgdTuGIPPSKpP/xDCl3DAMWEPqUxZp&#10;ny14+5iTvNLQTxVPhZ+L6fYojQoHAZQksEFFkhGVOiKyNWVMcI9WqcQ7BV0sav8KcjMIbcXcOJ36&#10;jvIqzwbJjZk+r2qJmzGXftJEuyZ4y2dxnJUDRRteRGiv6Hsu90pCq82HJKimeXQ7TroFdxP8GyOs&#10;OQVLiger3CmTzkwhM8oiIGWJwAgb4yZbi01FTz3V8J+JviREYoU2Yw4ILt8JmjaK8StcoJG5ehis&#10;EAMXilRIXJjyP6ys72KQvNZCYoEU9/LhQTgKwUqQokc6qXC1tFNKK/7OvPuREpiOT0JhHwFog7q5&#10;GMKIoSn4hyXOfkZB/6C7bwI8lE968J0ymojwH8ZsnpqcTSBswyZNrnpF0czAODPueGMA5Bw8nsok&#10;upb6DC6JSCg4gtaRGSZzAShwLVlW/D2s6CZaa5fo0GRpJM1fYQ/8hPT5WV4UppkPDqDn8wSxOCSX&#10;7yNfk8BKD3Bn3GHroPHl6l9yq5WJHEbV4ktW13gCyDNjIBDQXiBFifEeI6Dvg0C74NBMqpEtor7a&#10;akDYL3VhOTkGWvQPxE6LIgCzpAUnkvNyw8/O2T+rgTvLIXWDhaB5DbRcFwrBMmZC6E6L6zhWU1L8&#10;nnSieX0rAsdgCDQL1b4FrzaJvviRLisZQKitnDZYekJm1KI+V0pN5BgLoUunDhXShWprXtVxZXHy&#10;CMFKDRaFer9wfiMiUFiUNFeUG0JlVc5tYMOwRRERG595soXia+QVaQaExYtLEBS8Fbd0F1CxfrhF&#10;FKb2em1vs/Ez5bulNyZbY/HDgoKXBfhFV2BarBaRLNQBQ6c1/Vns1gn/wgaMeFnvLBFJpxde50mB&#10;AXlz7AzJgTrCxweJv7j4gc0dxtqfAAFhV9tdkAwEnm+8mwBIkBURBUMRvO8y+ldxZ1KpUsqdjU9G&#10;6m424xXlAACwOLCYxMVK3EfwuoJlTUTCmOBuSMRMEiCJ7fhbaiWWFyVFM8Rpo7IxWTfttp2H0Wf7&#10;kE/nnlxxLJd6AE+EQsz+J/gBcwazpekE2Yf0QAlizZJZgCg5gSGpEg2JSBcQgKNWuI003gXfkcWI&#10;m7DXOFRYPqUfNJwprwQsxthdTww3GeUe3v6z0pcY9TVfC+uptnxiD8Y8RrNtoyJ/cTD/AZfCEpvf&#10;Iobr9mCg5zP7kJACxr6XhLpTSKor/oFsRVlC8Brzh0w8ve/5QHs6jBHB+KelofL8/1OwC6tlGpX9&#10;8ABJMaOFiIGeHNFIVGDy/0nDA28EM7dnToeUIP78yFfIGm52kqxSYVtrKXDQtEYEcgSCypoRYmtr&#10;zz7V1u7RDl4ARCRn3NWk3HyAK3ULeiKtf+LCCfAhPuWwF0x8wq2TMslP+TFU9NzUm2SxQhwRprvR&#10;8o/Bbu1VaBjdB/VpadUoH0wLkHwYmCU0CC4E6FgGYIiYVtXZSixU0kGaN8j0CGRrOKKtvl46Q0S0&#10;YgMzzebGSRMUHJyVELn2csjR1WFSr/Uw6cwSmwylqxGNpimvdtP4kEcBjgzA6kiuVieoWPzTdRQI&#10;LXtgLzZU/EMGMwrKQWsqMTEpTuMpV8LkT8JB3yrRhCQrF6gsrjKS9RftZDyiAIWqFjRGKenJWrT0&#10;wxTb5tNiOCgvAHRuSfaIM+CtkxDt0Rm273gipdWTcHoGHWAmvXrxi8KgZt4wVMsxZFB1dvGYV/AA&#10;OQtljExq7eAvPCNYaTyMnJO1bYR062t9zS65zhfOAivBl8oIlmPQGF31mOXzwLMALnAh9VB9O4a6&#10;39SZAiVxsm9BMD6CYpf620zaRbxu0mIqnizTE8dTL6AM7AYBieCLuAjzvvQRi9caz2iV6qhGbPZb&#10;mqtP1QoVl58AXTmMbGMlHMkUg6VuF038/EXwYzW/ywa08Z3+4vBmPrxG84nbcIc9LWTP/a89AYGa&#10;C+eE/I84z4BgWYI4cKBVuUz3u9ySjic+5AS5wyuAykOjYQUd8scEjeBMFgmGyx0pZx6glGZrE0kH&#10;O0bCwC64fAoCh/ye0PMRR2eLrCWEdw88PP+xetn5aIGZAhnLMk0WiVenjzZgRrAR1OnomBA80B4z&#10;xkHcAkvvlN6KHu27aUZ+iMgsSCDbthnnhl9cwE1f9B5ZYhz9yDqNMD+X1pKPH1On5cHc5G0M+iF5&#10;P/WzicDAgIKIG1dzRvDBcKWzzxQui4AcpiwitDGPMi5PPSplKE40+uBEUrOtVJqwGBGdKgTYuvLW&#10;q1aQYuTq3dmHoGEmd4hfRELJoD1UWL1BWyusaKXadnwk+hOvZBqTJGHVkIrdlixfWOLdIMntJgiE&#10;j/2+6nkGg5/DywD6lvUchq+ywDqUbpOqKdGClhrKqOs6+7+Mjsm5j+sLPhB9cn6iy8AcDF/69oN6&#10;H083xaI6AdhbosRC5cEBkAbeMC5ChTdASAU5QiZSLuZrH2tIzwsdge9QG5NAQkJI6WwommaTSuj5&#10;UxYSgEtjt8o0sSEEFE82ilUdLyTjXNJ0endz8j1sVUj8XPM7yfUQDmudWE4O2Zv091aBZmnNrV9r&#10;jjkREOtzeIf9vpmNYRG+disr0Lkeu1fcSoE+2bv/QZ7/4ZQbh5Uhx3kgrUAtI3ZSM0/D3AIqXg8d&#10;BLRHdbSpOMYUY82IJEoIgfxAZqV3EU58B6+UTfWD3ajIV43N84uSBbWPdi1m8GF9/oS1pwn3pWUp&#10;D7riDFPeaHraPxj39B+iHDSnetbBca4WB3IGacwrk2frmau5zxeMJwbhXENGRqZwqYmxUrqq2mcl&#10;AJWRqm7XIuAoZebawdToI12WuRKAIEpi5d6N4FGUrnA3sx5cPFuvShFyAFdQlxc7fAyQAInWrAOV&#10;P+tQDtvcruDKGUa3ZXEBiPUGdYVSfqXOp3GwmNCDBDxX05F0SCVoO4nXD8JrLZfcwNHlmRFqJaRp&#10;HyjsinMNW/MmT4HXPE4zKKFXeLifNfQRiPb1aQiOmGLbVyXcbeCE5BKtElSRMCkaCnbeL23Hzp0i&#10;xaTfncbSryOOSr7rt7uI50YWyIj7al379AZwXf4X4pcoDsUgcEkSFIlnBJUx5rCWCORb8JAcoRtd&#10;8qcHSFinXiyFgIcYSu4qutzAIdf74PmyBrPePxW7jktrFuAu1KYs0kBCeYVr63U+70i01o67+IUF&#10;gG6igZPqUSYh+5lvEB923ExO0W9Zv1Qke4HT0EBBiU/Uld66/kfPwAseiRTAUomvluOJcBZCJjhX&#10;MQlt8GYll0bUCEow2Uijh7v8ZdI+/Z8kLlShIE8TEnlAJqyZTiluCABcJeAU9uynFhB5SxaoHWVD&#10;ELNLewzaWCnJJAeyMCm8uGQJfmKV9AjpWtKP9XQzLL+2pLyrxfz12izIGLL5bIeR22VlRqHF8Yf9&#10;IhKziUbO4J75dCw2+hkWBw7giGdX5Bl81OM6/vlePeUkD3PJ6Z9LgwIMj8J609FUrgQsybT34/56&#10;5O19FOEdyAn4Q2qWkyBqm3JtOncahdDGLOLGQ8kafl+kjg8dsTV06/mhwk1alS5l+gW+21gACcB0&#10;ITELb94pd6xdQ5U5JbjELoIcqzhDXSwTbKmBfKYTcUUrIzJ51B0Pa2zHCQKHe/6pTIuDtpofrPop&#10;jyvAULGTvlA0kNQKuT2+ErFWgm2yKUAJh9Yojn7AK1py3/EaTQoyI5y5XgZkiLepMvT4yEpym9x8&#10;g7JuAkA/Y0EP6t3l+YyZNLJNrYg9AlyLcvN927ktPcWESPBYnkAQYcUbKvrCBBIn4SA5yMyxSaSG&#10;lFJF2XFH+0mK/yFqKhGFJYvHJBsJmkav1arxvXLZ6K47Nztxh3pwoZs+HiXd9nGocGw54GwWTJtD&#10;KgSwerCTAwt8wQu+mJwtsGi7CZ/lboYNiBf4QVfuwKARV8WOusWXlq0uA/Dly/BT0B3KCM/BA/U8&#10;nnzaTtJzk3nuIVs/BYwg9lrSKTvMMCsBN7jC1johIIELRxj8qqflwJ1+CDqfYiqKA7fxV3cbtBdU&#10;etnkt4OLp2XoZ1aDFa/J/AJc0AjbTVnEqSEE05PQUfpJH17x4gF9lbM6L6eiyVYV07X/Qa7FjqK1&#10;PV2lfvJQr7BoSk9I6i5lyCVFdesG8OIcTHCMDQlPLay5QRUFYmmgbDigPF0l0NZ8OGBK4TiX2mD7&#10;zzEC0Me9e4F1/KdKpZASBhXu/yLJhdi5G+Cp5cgvAABB4n3wLcLxGCrJ9TftZ5iKRWWZf+CjJCqv&#10;q/dKP3Ix3qbDi/3d6xLkfhw/allPUwNZIjzb8QiFllX63+AiTSn+pZY+a52SX3kU30Mc240WzPR7&#10;2D8dJcU3XuMCVuI8sGXXEDSAjVYV0K8HUiCSm2HI8PcLvoJmLCaYHAZr+Va1sIwLCP6z+QmkKZTk&#10;W1vrDIuU9L3gPB6qTOdwgTh4KfeB4Hxz4rLKbHNv94vSkw5tPXLkDAFl2BPLXSkGgpAtreTfPwUh&#10;qSZSluhcScy+f339tNLlQWfL7C8Uw35bmNf76OrexMRRueKjTa14t95CtXd4gssoV/eWT260T0u7&#10;6H6HSG6j+2m3lBWNJJx5SgKu5IX8uWizzWd5SwN4us5mSMqYWAQSdz6Qy4My0sh7FhAiYJwriEFl&#10;6W0oTHjFWvUiIsgmVeWn6thsGnSLZVk6eQufxXDKAAUlKFLEeuwjKoCHGEgZNq8a0wzdOF+40lsW&#10;Of55T5iPFpP/LCoQXzFspPpL2SIdnS23kWkIUzTPkBD/tP4BaySJTg7+MW9ZDE85aDYKOM9vkpKW&#10;jO8sIpC52wxhimupBj7DFhBCFKnUljByyKg/E0VSncs8JlgG+9vEGWDqyYm3kKewA3vhTCwN+NSV&#10;1224XStYIzUUEJ4XMcS3kQwUTuvLYGGiwqUR47EwcR10qvicHDgMkUn/DRFKJwYAUoQYpgI6zja4&#10;Jcn3iLms5IAwWjKQrVNXWjQ5s0LRYf02EJ+jnoXsby4rUpu+hO8dFmp4n3iyPCmk5me2UlsXLCiJ&#10;a98nH3cKTrU8GFYIYcCst89DZ+UonD4J8CPIktwDOY/MpHZAVaIpFZXf6XCbA/OmrLow+zYMw1aa&#10;WnzmUEjKMXFQXMNzPam9tO5IspiwdR18isrFln51API2WkdbQGDEiGv1M654ydaCl60tUl0BM4BT&#10;xjSAhdWtvVuzoITWVXqWsLFVBaBlWBhucLUn39qxzgNfIppQmaNlLIK+8sDhvoz75c8VZnIn7qb6&#10;FylrEyK9dfUGA4As/Ng3FACURFfbeK1uR66/Z9V0nVlchMAVFOvbKgiOnmb9dxSPHZDL6tR+PZ1w&#10;xZ1mRZR7rXj6/cgCXV59kpfDs8wcWvSdT/cME5/nudhCj0O/GLOnZZPuCmb+P9oN0oXhYa3jrC2A&#10;XYAN47Rqpl/TVq3Z5qQYVfltfXkXoQE2Fjv3AiplOsT9QvemhZC6eu+vbYlRJF1qBOWosbwQbwZG&#10;riQVOusixvXgrv8gje+9eB0OozaR1YFAdhZX6LYehxool7e8jEwhMJ1B6MdYwQJvh6jBXi0EgxIh&#10;Ji0W1sRPzyBPsDKpr8gUPjLL6abQhEAmdK6EVHXzNLGERwI9y/PnK1ljnWr9WrxR10Cizixxezms&#10;rPKdXqdkhUm4GCpFhi0GEL3s1TKLbK0I4ywDDiQ2KZ3BOt8n3Vnk0KYUWIdZ6hAOWxrTKf4ZTlGr&#10;/XdJdgVuDNtN46NREJ1rkyQYIHpL1MiMC+DgI3+kgyyI29eRIp2TSX2lCzmNVcnqWlkj6QjXu8S7&#10;FZqMATIF1VozNpExFrp4+yhLAFkibgqOQgImcpeCILyE5rJVG+QAzXLe9+9WFD+aQXrW1LK8Buww&#10;QoksSXpMkuK8kdB9IIKHeAE+chIXTby/tZHcDXSMk0SmG+8AWIz8mVnCIF9QwVnAuj7VRMRFwAZO&#10;R0LtH+7+DQ2At8peMEKdEXnneP6Y8I2buNopBytiMSzgTcY0/IXJ0JKr9ZcUgxmGExrkgv5IcMXa&#10;JziEaR+J7V4hbQdMeSSv9fQZ0Q0c9u3PrM+7RIYCQ2Bc0U9d5BdL0DIoLNSjGPFACx/ZOVll256a&#10;/spP0E9Si8oB7e0oq0r/0MXvIGOeQWEQo8N0WAKIKdaIfqsz1pSrzsot0JQbQpsZJlts3uYyq9y0&#10;EgyeMAU6mv3U01c/WMEmCOSWa1+Hd/6phUc4EGGI2v4jrU7Y8nMlbOshNeQ4AHw+vxCMu7qLVNLu&#10;gTckgCtz8/Pad1aLbiR+0CDROorUKHdI9paveTPKUhc5vq2Fbyzg1Wfi2WT4QM8Xrgl6N/LmD8zE&#10;iJbyV7nJgAp149AQ60GC3y18WTDhgIKfbKy8KehWbmUm/wLiO5/CyfGzXwEbuvq8fgcJ47bvCc6G&#10;AOCnbUUaoJx5+Mtdt9LL3jojdpd2xTSDhi3dscIF1lUUGLvlrdBMXv51xYtOTWW2ZUankITRF6nk&#10;W165Fb1Sc5cSYmih7/96SRmVodFUs/xBB8AjwyFaZbPvIWcoIULRAfosHnyfYFIGfr4gPCKZUzAF&#10;ByKxidcTr+Jg51JltDML9P2FZgBaHENzGOijUo/4yjkjwx84o2DRQmEeHdOBDPr6clAXgnucIO+n&#10;SDFYvyHUukGC5Y4sf9kUSeMIB1bLG6sOciSQ68gDJIRMs/XawIZaIqR6RvLF3Cq+iQzpSzvhEMqk&#10;b38bAGb4K+jbNKSh7UW/YSoU2KtpFp/9Ez1EOEQiILsd7QvEPsc3lLlmYK/g+FjIBVUYXYRuYdas&#10;kL31Zwbki+bu1jp0Eei6IwgOprHCZQr7W/ZlOr1RyiL9tghR4J+ED9FaeJrrWe3tgx+0tLQT4lJT&#10;fKkghinyiTAyOXSSZpOUc+Q9vzgj3PTZMW5Twx9Yxl0l6Fbe9wjS6WmwnAHLEO9pQOP6+fXAuyAb&#10;6r4zeY908AZ1IoEpUNwrgrcqjENMrt5/E4WIK7+erKfZKKJFvwmHu4morrWBoLuIavLRQayMwXKw&#10;06H4yt71aDEzSYt1pD5ZMpXeKybXGivl+jYrAFwriYZta7N+s7esPObxG2l0fOYcYld6DdksFdTx&#10;b8OFgjHiwwurCNMLch6Fp8CJ6vpkIJWdADeqsjehsFSIqtIrlW4pLU0lrBa+qxa4H5kaPC9QKuOw&#10;JB5aulZXyZ06jhibmulWg5u1P6pZ+YrgWhaOcFtB5hR47h4gpNuSr/+hYAQu2sEUzjBYkNCf3GAW&#10;HASJDM/Kk15ev6H4yiKod2TrAvIi5YUTt2KPehAriIXayi7Yc5MVTeZZdo07gEqFhWlbC7ZSvIYa&#10;1Fb1vWkgYiiE7JJhglShaZKtBKIzMkpOWhHtDmtKx0kZd6ACULF4B/N+Dg5VblspW5DDDuQA62cY&#10;o/mgsBTFpLkeDA0WK4C3qp0KhnJP/LVVpWlMq0v95Ac8VBep4/ozwAQ88g0w342kj0/X4rEhxTza&#10;5P0hgyplon72aM8ZStv3Z1aV8imYWLz0vIaXvgndhFEi49R2g29gr6LtJDlvMJqDgbR1PaQt8+hB&#10;iR5J0ICQmViWVt5HzZdu0j4K+mLM0wiEfWTwz++eoDn2GFREHBPr4kPDKpGthcZg0p+er0crRBKH&#10;s+/6PYTUysGTmsfWy2feYLFhDhOzjJapSR6yIaTlpRBrTh5NSr0tpZGDjGyCxYqIF6k/fgaDyE2p&#10;bxILhOIxxNfkQlMKpYcz2AMdWLmCWuAXJVvqxe0DS6ILHb+WIz9+8pkvAy7edSH75YZTUbxhIIHE&#10;dpG6nLd7CGE5byfOBUoj/zC8uOike8kNfjeG2o2Qr3ERKVL+wt6ykbAhBjJzWbUv7G5JMWvPbcUj&#10;b6S6beedkk4XGpc75F0ILfCEZhvY5CUI3j+LkhJysXiSiJjL2X9YQLlHnOUyv5wWpKXvPUEpcxEd&#10;c21jt3Lb3Wu0jAy6DEMZreK91ZNQKD6qielLHfbm6tLqYoylwYPMiE73EuJlicbklP/YZCDxOHld&#10;E12GeLOQoR5BaDicv0TMcFz+RlxpOW804MBQGOpNAzA+8q+Tdu9liEYnlZ3+2ZMpjSZZudCoTwZE&#10;hc3VIZTzw8EFCn/vBoyPhf/Su52ZiFy41rcW0DBrJ49JyVCP5Kanqg7RPwrAGwZYxQC9ga2rVus1&#10;X5MeEqxysCaX3AFJAIj9WjLvrh1/4zhf3o8qO4TcB7tbjdYLVIoMFTqMWluAIo4QWwa/pPJRDmQ7&#10;iOU+bSuU12k1L9DBUzlivwMgSxcFewtDRUmBiD00Hxh+e6E9QCLkKCC7H59oqesvZYp/OphepG/m&#10;pc1oL+VGEzgDw4OuJmMyfxMkwC2/mWVK8IIKZKXIIh5BgvXIOREserZSYZGZJ20uCdB6Eid/qcoD&#10;fN0OllqkoJX48WVo2CdWMCgClCMxcggLOHjRxcuRBCOYSpGKuXiTP6t8p84VviAzGACYCZZneIAS&#10;bEO2mn7zYpcSGxCdI0UZn3Fz1NkwLhAHlTpWY5BHnOBUsrZ7kv2It1qqv5iAyN6xL79FNqmvQXbF&#10;Oe8FvD0qnASAyJ39J3S2nAKmUR7wCqzpMKplpa8NZlyXgw0jpinWMFonQTdKk4a5m+qlTvMLDXxN&#10;JutKZtb0bwQd8ETry7oMLGLXECiwU1Jq9cnpibQkeSf29AispIXRQ/P93y48ok5/znni/sfNplrb&#10;zQfhgFQlE4SpB6N8EQEThLn8acfV4n2SqdtNzc2oGfBeJKb3otYvCPU0qF33uo63Vw/nc1tgj9AE&#10;88oQkde4Tvc9CTEtib686XfW58AuvLhGW0ZYRKXNzwyfwgE6kkXDTF6aWwf5a7l/Ej+Qrr5FA6Ux&#10;FVbl7orT4xHcr+GpB8+Qtd8mV2l/SiRXkrV604jP77xKBecZW4XAQX1p01G/CQx9JaA32JqJtJ7v&#10;WM4ZgJRCGi7dhBFXe73o4GCBEBYJdjHYhiPCjA1CoVZ504pLZ+2mXBEXjB4V4vKJKluYMoNQI7c8&#10;P4Ztn31u/p1/vgrmVSyp+6i8u4ijLGKxs7mIGMkC/3NWKAZgz7TEk7KCecnMpAJQJJtn5R5dRXtC&#10;iUo+3js4GpIPQ8Sk7Q2fxd9Aj8hZZnpHIOPhkTCMEqTtjl9ZWuy0IjxNPLa8sAEvYok7T6weJryy&#10;eAD4kHktLliIARCHQSIT7llcJZHIyb/rkEhyQYdP7oNfR0LB1QWq78Fy+zshsJRmD5hrl2pLL0Cp&#10;2UZ2sJXJfd7yeckk2k5FON3V+IQCfiHlrChySGcJ2rqXcrn8FkWCgf7aBo4BkvCIEq1CAPJcyqBk&#10;RvOI1/SIBCzCL1vQ/fxmYEh/H/JMeQMi0cTbTSatV0RTOLwBcRhT2Uh0dadmfAGN7ShIc9taxDu5&#10;bcqTpjjCD+7stepgXnPISmh2uIpMnlUmtSPlelfo4GEUwQWGphbXPeEswJMK4j7RAAAAAQMI7QIA&#10;jFJKnpK86yoisUFKFmUbe1WucDr3sjEqAkmIHLFRMfIJJtZBqYpV0hR0ar82RwmiI7Fpy39FJ/Ao&#10;mWNurxfeoS6/ZUbRmY26pgdRtobSLE6glLIwOH/J2tnk6ZgNRIr72IqkIjIlYV3Ql0aU0M7YVHxl&#10;+FKxxIyduQLjihARGlE+PKtG6IkHcrfxJsdATj0wgMiZNTBABogVhqPOiNd9saDqJJbyOjYJDNQc&#10;NLUMkRRQnllOambn/iGaJgr6mLR6jctqWxBNrFopDoW7G8twojsPeacTxxVthomCfl2ISBaiNX0h&#10;psDXYhSglBl4G6YGnu2owgHoE96Zp79XO8QM41SDu9Qa6WNXipj5u9QkhqGkmUFA2oTj1ypVhRoW&#10;otOSvampreptMy1uQd9bCUSJklQXEgSsdGpYnTliQt1jYkDYW1AM7GpJKJsl2p1prZlQdgSjVSnR&#10;usnWzGyTdErwS6IDcTDimWE/FM08KND1gk20arraJtGvq1U30ETnuoGdFawV1CciB0lPUTvUxho6&#10;iZtYVUQg4yiMJlGiRtAuAGQePuiRNAqLDw8NFTe8YQXFiosbzOPQWHDd3xWGSXSTqYgkRzJkLJ3F&#10;Rv29KsQURCELyg0QTVb1NWIKxdoqhPjbUIgqL0mX/Fe1a6xBQCDC/7OIC46+v2gFFUSKKexRCmGi&#10;IFBQcFEFhqiBRBBedBsUkpA6g/lxjvWDM2rwhgry7t9hLa5I0ymz/LE5G2e4CflzG7jXRUCBOUbG&#10;CApnWCBQhMijaOYiZ1zpwXPjCZWAtEOZJcGtAKapJeNKVYlo3O2RYGRRxBdEgJtfMrvHuzjAYEOu&#10;o8Ejaad5QXEYhafGtLeZfb6BDJXM3sqBA0yjjRlErcYIUac0kY4KDn1M2kD61KegkmKkTCsHK308&#10;RmwfploCyRusHFyoSEIuegFBVIAO1Ysfu1DCpC4N+py+RcTo6wbkqejUip0pMi4aAQNW7VhXA9ck&#10;aC6wcq3li20cQ02JAzSEiIuw+Lg6SMEp69E5WCKIai0ICYSVEQjs0j2uaO6BqbC40tiOPIcQ2T7c&#10;m24108KYnSP2jGg1CA00ApyuRqO3wIJAgmjijOGUR1cRVhNM+j39gjKFg1LQhbIWIfaQg4RPfBYw&#10;Ia/ENZRiDBGF1ZvEdlPlXCRtGolFhjKNIaIWkIMEYQkLAgUIRpFISCMfBijmWjO3lfFK2+hGGFXA&#10;lFEi1tFHEGjEMzFIoYw+CiEF+k6nq3Vue02aYg3w4l9WLvfIMYQWIgg9NA8sXTSZCtIgQ21QEbBa&#10;g1KkGsXygTOsF0rYYb0suU7rayFjK5rdCEtNQFDwVqnXrDweNUHXWFWnVEmsCshoGxRNWBzCuSsK&#10;g1dLpLdWNWMVDZiws+5Ja+pJbPx2q6RBHVcrXUypbNcksS/PjY0XpuNiIa7UlQl93aMDIAOi1Bw0&#10;CFrBa3NrDWGsIjLmT3CtyMZAuOKKSzUrlFnU51fptucsccXuKLVHrX0m2mWihuJaaa3iFljYkb6L&#10;BSKMhQ2bTwDZK+J5OokmpCmaRiS4dbE0W9YxYtGQt1saGno01bOb8XUzyGpU/CIwQ2+gCNHorc9r&#10;5qkLTBC4Wi0DImISCGgxKOEaXwIDDkBzxCCKjFg5qS+gKPasZGU+rCSnjKUo7BwWCBuiExkOJE5k&#10;G0oxUlFar5xp0/moBiQpy9MdM1+WO7PgOg8Y9Fq5InW4YVXRT6k57EKT4pCRFSa2c7ozfA45FGKT&#10;fOpmg6ijk1oaNXiHwRD+sCIJGIIhijabw94UcRWXXvccUW0leLkG2NRj+TiMSF5ZEgcVh+cAEcEl&#10;GvMI2DjGJCoInotZyu41fdUsG7MvmM56MiMiVBbVPW0KJJxOLf9Hrm8DbA/JAKgUsFxIzLvJVHeg&#10;FFWwIO+K7IlkHqHqflW8X+n/73y1yCLLLjGx/WclmB8xYw1ookMQoh1YngFQaYkU/SD4Ch9pVKWL&#10;SWNTo0T9XSYyEl3ldJ+eCHsP1ITEiTdysniIb9qkhR7K66TGV9fiREI6sWigrSjZpdfTf4m/VXMT&#10;xuJquO4D+SDa4qZy4GD31gLoUnmLKQc+VbNiye5dKunP6/6TYmJGxXyMl2RI6yzdLeZksbNy9uMb&#10;Sa5LxPpD4rl7xufy0miZO182vh60EXV2UmJWWLDsR/X0AqikLfLsF5VOFJPmkj5tqfcK26RZjR2o&#10;hDcR3FgSzKG+jlY5b721B1WnJVSALAdu4nlnJWxcTViJKI8qsVs1K4RPWiQ1qzradQUl0HxJUgM6&#10;gVFagowQeYZ1I5BPBVgnRVk9xFXd5gLEQAOoBMZlixlXZBBOZAujzkzT0nME2Lun42thDvZKJIHL&#10;BvjQZJU7DqiwaXFOQpWP26diniSFyxdLm++ZI87J2lQFYNd1dET2RJPrGT+f5OSwLJfroUaPkROd&#10;LptjsSMUQ43Rx9eAWiTgNFEKNF2nCIMbsiI0RRpEqGyI7Xxs38QxI9GrBByGwU3B15Jl2V/qdjIq&#10;8OyZiFS3z3dyNlKTTfGSrDxjDPab+1iKJ9ZJip+HXmZsFjA+oBQbsj2H9RS69AoNyGxr7IBvqxY4&#10;5zqwQVCiI+GeMZyCvhAL7MYqV4yMqKkBlDl6OlLpkTxEeYF8f+cmWiNYchNELya88llwIGTMXYZ5&#10;0MEGE1JmpMoXJBHJJoFMXAztJCBNIQMBwQHBCCCCCIIIIJ5mGhw4IPiwNCn+MCUC+hklAJTSSAMI&#10;LaAza/jQQQY5iaQnfNnMIEQ8YQQWUYnnjEoLORM6KeIoiMZIadDizwkLX/FFEVUWeb2b48ajTTwc&#10;yjKVQ9B081JWN7WqKeMhOmUTRMMkEhKaFNRvjJlggsgrTzxXhCYzQS3jZRIkdpayrF/r2sMoxRzr&#10;UE0zUWLlEOIpVEgQKkaMu6DmoRARRiEeWP0JeqekfXNIXBQclMzakgsRT0ws+GTYdRRNpfvaa1Ww&#10;llmQyI+1DiJqtJq42WcFanJ7JEqlMBYkkmsjsU0aulJFCRP0tmd1rFI5pZTtM97CGgSt5BQmPrSK&#10;fqr/SLKIp8fLXU1lRXrohyypgtljRVRMNYa7IJRRx/BS1ioa0t+Q0EDre0FSwwDS9FJpEABdmrMd&#10;U3SeqaMZxUViRrQ+Hmr85gx0R/BlzYuVRDdRmgiVIEfU3fdNgc9YAovXqYkhHqiuisxVp7kZcWV0&#10;8zC10ncT9pkkbikXCEZdKnROUhTaIDmxaxdqKyV5G2LzbFFsZBUM1zOovHF9SkAF5WaDdRLeqOL1&#10;gEmUktyi7sQo4D1BmMB1SiWTgvMRC+kQLZkrWL7fLKxETVMdDm2skU6iL/OjZ1iyMKjQKKVrF3L3&#10;JicpUkNWlCoUWD5bCxoxCLyVlMLLbC4EzwR/6Y4tDkFPsUSniEJshyQGlvxFy45ibiTYojkulJ56&#10;P+Wzidl5fzKMh4qlASFXRXaZPVmhkiH28CWo2E6kArYdryxYZPTlyytCzk5FNJOcXLUHlQiftLai&#10;npUNVR2y8krkKPWaTWT5NuktSy+F9rqBWkJ5KmARi+f1KWPy5VHjzLfFHnrSBfj8MmW4L8Y9Q+Nn&#10;f3IPIcUJTMlgXFdJ1C+OarJzHbHG3HyIWXlE4bdEW9coZMf1Q86pseX9Fj9vIcnJGcRNwJvLL4SR&#10;Qwk6DNShAW+ZyjSI0exFGvJgjT0KwQQQYIQQQQcyUfWzPTuC+nAtGRMu1hJ1J6Yar3TaFaGBe8mU&#10;W5BNGLxY8FOToefUTI8FysxC8qdll1SPDqRaxLlinx55Fliz2THxMNU4MGCLlXI2S5dbIOdoHSIw&#10;E0HN/QlAaGhEChK/Y0aFGuPVXflgn5709nZDnd9LRugLZ3F9bHPqKzkgRpKAoHQAVQ2GfzqmT4iK&#10;+TRv64hl/G5TJPiBxoL4/sNIjlW/Xx76rOTH9mP1RZVH/V5JLJVfcpZBlLNcVWb5PVF5UJZH5e2M&#10;jxcxZST6NmwO/1B6HA5kz3Tr+8vN7sesiVQndK5tfXIN1hCFQViTwJ5K3EjwM9a3dUOrk0H5VFUN&#10;yjbqbKStWqq3r75rYNGdp2vIphXbFfgsJIoIqFX0kTaxzGspNsK2KyreTpJuOJuyJazETHc5qyxI&#10;eonxCY4mCvYlix2dbNrqI2jg8iexogEuJVVIHmiqs5PqVsKSdeoWt22En6xrisqPl/0y9aNhyJ+D&#10;VOuWldaphVot5lYDHjJ1k65dRVUSkybUC+XElYjsSsh5srX8XUyyo/uZwHMsSi3oLkSszKy9lPrK&#10;xyuVtl6sier5993Y+Uv9WMPGDKmAkajxjftUFetzSbl9qlCdaCRstlmr6vi+TvWcym4mFiEEjdnV&#10;mdre5P6LeXEMoymeB+6EuVvrzVtKtToOQmIWdWcvRs68qR6xCIpU4sZCXaMUsSqaJXEpix3LR+tD&#10;rAvB6o+Xq5NM6vkzw4pCZcTL7Sk4Vr9VDEm4+OtqILr11DLQrH3VPyTGyvqyBygm7hb6oTC3VrqX&#10;U7jhjE1XtFMPdFFfrlr/bqH6HjGcV4xiJwOUD1VqW2ieslqo9Saso/+qKrk4gQ6sY1H/rSRyQo56&#10;cWKWlJQNpBqLY8aYKddYlEWNfvDJUBPQo8Uy1TPuNLe6sEtoPjKFturbFrxQLtxJjZlFaVIIBIXP&#10;pdAxz4o1wesD9c8lCVLSae8lmg5rkGE96d82RgcgHxMhQl0nFByJPrcVjZ6reViO74iXarQLUpJ+&#10;MetqqPLexQ47nE1QF9oSSU/kmpSSc0NcU/qzV69iDTzk5Jxn1eRIypKtgbEioulJul7s0OxK0/qj&#10;SVRQMh2Gsa6EOKg0VghW9ZKjNASwJHYSgQ4dQggYIJ1BCTBiFmUOg0hQI3Q8l+xLUDy5OKrq5laK&#10;Ys1mLBqEMhMxsOG84vmmFjKwXR+yLU2R9UcrDNqzVt//yifeVqLJYxxzz/qrMQk9n/uxdoGJG6pY&#10;UUQghCY0oUcLGOaia7xSMT1uAxsEdULP3qU/YpUcCLgghUEjszq9Wr5K8UKgFaCFZoEDQAaCBgy4&#10;zFTqx05Q95Mn7bQqBDUNYREr88tii8EdKIJqg3cyWWgSmvv0JYUbifrKbkyWwaDvlimQEV0YhCT1&#10;BD5zKMWEcX7QkbVC7y2L0EqWUC+5TVawKOrWmpDvI48QkoxNqgiSehA6aeDzFnJhAqwaCQ8rsJvf&#10;Qg9EpqdxQ+EGlAiGD3012l1YRVS0IkolrkkCCExgQOaUFIuKcPMeOMYexnEuXHktIpZk7NetXSb6&#10;R6U27RW6lsmDCA1UUd1w8JkkmjX8kkVyTE13sPvQUi2FMi9AgKP1jMFmL7M9QEhw4MmO0YusCBuw&#10;ycTOJWz0iKp2yIcpCk2EqEGEQ9Y3LxYRqtYvFxWTQd9EpQIWM/o240QxqXEkduENcqo6i/9SvT+q&#10;JsGUkrcVFItaQQEoF/UbT3zSTA1ojHbEQzFkV1dyj1Q89s5ZMcaGUoqyoxY4/3WxxbBUiCvqqTFi&#10;4C++d6yGnJOWQWyrbVOuV9mtXlhTeJT+IzsQyEVCeX630Xo4EHxKIUfARSZa2qR0b+xH07P9QOlg&#10;9PMnZpHuStjKNN/1xSZC5BM8tHFH2YYIIIIP+QEFAp/LCQxRhAZx3GJQRGIGHEcEUE8oUDyvAJst&#10;pBZi8FyEIRy5F6zZtH1BAfymSSJDyjkCBgwQLxBBBBfaBCNn/AiOtyj8K30LNYselCwfmgPcaYzV&#10;jhbKw2uZRNcwFGmNEOLs3ESjOEp5NGT75oxY9rc8GUomEvlqERFmCAaKMRUYIpTH0P+AvFeQ6yFk&#10;JbDojhINPOJHGePxqQkBAgQML6cuI2SDuZZcgXzxhsQLXt1MwRBEcLiSpDxCU3cyKshOjs5ZMRNF&#10;AbNjCj4nVZDRgIkg1oi5fUo0hEwjAZrH40byPLt4ZLQ1TJngbVgExIyEQin1FMYIAIJYNMu1BrxZ&#10;4QCEMD5aLHlrGQtQUQICMUbRBL/TbQaBALX08v1yr7KNZASNB0ZRtWPvJWalUryWYejTURTJoN5U&#10;FASugi+qPSwIJO60s0d9LYkbRIlLGRMaE1tTmcc1+siIIQuiNqqIptFfqSDSsWy6NjIZX+4RGuVB&#10;W/4byWIyOrFiNYjwDAEu5hMGdFskcDjSUaRFFLDwglJPGeKaY6yvo91KVGm1ktAgEOS+PXluprqJ&#10;4zo1x1PeQrYVUmUccAsxJpHWLBbSYFxMGJBqCARERERGfI8AWBcwInG07FTIJ5FAsHRFWe0dAhZA&#10;zxWRqcSPE4eY8ZPpiOJDCVPHHZwSkJTDNMNBtmKikyMyMy50SFgux/aFsDMZAj418lCyEyTP0VMZ&#10;vTLQnG6ILQ4gi8MopC/HA3ibGGWekSuQriEKOzI5JeIyMq8S8iBM+BGDftcmUEQME9UBvr8DyshV&#10;4QBTE67RMbRQcsLS/X8TFvMtgcIyDz2RkRiS2q0oDTrBoDIJqxXVDRImoooy5MCRw5pK9fqWcJkY&#10;qBkBKALRux/kESvyD7LSEFAT4OLG+gwHy7yyDbWUEgqwoZBQQIytKoIlVzQzfRUYUM9kCrHJgReo&#10;GBx8oNGSEYarKMZyePMrWqRM+wPb2sBB0AIShdvV510ToPp7OEvSfXD0hDxhL+Cr48Ezk6rCOjQQ&#10;1N/GCH2hlKgyEiSNvTCH0lPG6CkojNzMBhWoDp7NN+YKmpq0cxMs1xZ4uaWiczobIca8K4vTm9u7&#10;Ry/o5Kw8iYxhP+RbXPCGcQxE6ZNTOH2QaFwdOzxzzm1qUVMosKaOabXoyuVeUVElSdSoL6JdBOyY&#10;EkcvkU+vJPtc1p1NoVIFQa6t/WmYitC5YF592PbfGoI7DJGEcpswjTeAzSUBwIgyL7vUJTcaFo3c&#10;gTgxUJQljWmtNE9YVa4sbT2RFRs+bN2DBk3BKAKW6m7rUKCjom5eJSgoAHKiHZLbFUpiKSsOTfix&#10;EKnD4MW5SJIUexBX8SCSLJj95shaBTcS4QHRggAxcT7RGSdtQ8kUutrBjVrAgBD+yzDB0g8+90PI&#10;yatxIUmOCCHObGomw9aPseprrx77oLTzqUQMCAxIwlgpZY/K2EtHV5RnqR6Jv48RRggIgQQbYJHL&#10;5gTYhBlLtn0cVgom0WbDGmlQgNHVak6hrbqWosq3lWuozxIdE1Rzwzu215beMUYl3LcEAjAhaKNH&#10;qiwhAEUaNGXUzlEJB96xRmOJo4teuFpVGxymA4hYMUbRs1LVVT65PGJbEZtf9IeSxMldFUlOM1N1&#10;T0tkRaJ9xnDOst6mFmARP7uJLRl1p43q8r7p//hy2gkbw2ReJ/+i/iyVKllucZivm63JIGtSb1XU&#10;d5K/dBtEqyImDKa9blNb4v2rrtpadukO4HGLR/UNKCqYA9HO+25S8avGatwYZ6ZtFktC/Rl1o9Ee&#10;JrNDWutftQMEDhmYkp2ShMZURXb1CiKCEKzVzq6Q0ptfxlWkmX5WNdAExvVmjQEaeLdX9VjCohd7&#10;00+1ERRUrHKxJ1bWzYZiAmwTsjjTrfGVF1OBRkMhCD0fUwFEBDjH3+qyURPI3I2CxHBuamEjBAaI&#10;Qlda4kOPfFVblj2yMWah2b8n1UT/FtjKCxF8grYEFjCwi6oIXMZxR9REWwRFRrgChIIjG68e1SHi&#10;E+B05VrSdDqn+ljXkrNJ0ji/vIsrqIyFR/eZQWAdPh+EEKnp6VXaVvMIktBISpBG9xlvotKzPBv4&#10;Q0YSaOQFhBL7q1l7ghMYaUkfHk0pq7lon68zpEwTVbauifVTaRrECPiP5zQUGBzNBpNAgYlTskg4&#10;/VtWmgCNF/831W2wzXzqQ8EjfTdGzKJl9c5mhgNIj8m5ZyKuJBPSVJwvgpSy788kLAhNjx7SAN2R&#10;nFK+deJAg6IJGQ0xJYy+iRWrUQMW46tegk/dqakmuiosAIeYGXH5oBiInRO6VadUuVRCUfgYcQWG&#10;HCAwGF36FhCxYR88ZtyJthEyZZZWmWHcIFAYAalRCWjwE/7GXqEyFwZCzT7KasYggggiCCCCWEnA&#10;hAByOyKFFaC9agqMuYKkkSYE2JBOEpH7AIicohVgUKEaIENSfEEFYNRTZsWk9/yat5x2Ob0kcy/z&#10;uNhBDHiEh823GPyKq9XIo4kWUd7CZFfxWFVRV6PEf/lyD2dA2PhAI7yKRuzLlGyiSLgbvGVRj7Lt&#10;EIIiIhH48sEJFaIArvXvDKsmdqGpEK9HHany23Aom2hW/Tkx5lPqpkXqZCAE5jRNEXNm0H3dHSPd&#10;YNDnloMwHSQQGTd7gusRunrQirnf0jEp5+yI22YnsstPnJVqAlAZExN4MLTUsRoPqQuxF9etnuWg&#10;Ph0PzaJnJE4Ijtiu2JVpQDkXKMnbicj7F5IvOKWWIKNLctFKlygCdp5NpKZY74ccceqo7raeyh0i&#10;LSs3FK0WpZY9kQzFaNJhWgRnsR/RGfUT3EimJiVstmVXAIzLJx4FZ/aCXONiiijn6sq2WC5YPNc7&#10;PMa/lRoFdCzMsAr1/aFdnLQP9cn66tpiHHeZirzSkWtFdafy49ZRx/xbCRFRTgSrspy158pFFIsq&#10;gFs53PJNKPKBwP/8aThYnw3CC5CLSSf/cY0ZiwcfaxZSXJICATToat9q0Rv6J1zLHjvikNKzET3j&#10;YylarJKpCrMpWgXVSwJaYfOtZa1JhXK0TQM6y615nVutg6irq0kksh/Xd6NVNq4HneSkmEjKGRJx&#10;mBsPJgsxo+tsKAWIPIpchyNkZu87HZtZmX1Wx23HE80h1cyDi0Q8ishYOnKNty6Ito+V4znkfVlH&#10;FqNw0v1MlebqHbhLtq01aLUxuXI1Ukc8upQlJINqnUe1fDplsZmeCt5YCBI0ZZ5d5RyUdJjXFcyf&#10;XsmyqRUyq0pFWTXoLUC+DNmwtvi2InR1Iotdu0OXnuzYX4NqJg5raUuVkB6hX7hfSGXm6InWSqj4&#10;KPiRBg8KgKKU4dSnkRtcYRWRT6pHtB4ziI8E3yGzEY5ZdqDCwQQQWCCCDkEgSxxjnxF4noqdiMuD&#10;67djyKxgmUVjAMj9RD3k6WQ6JdOctoBZESnraKqpCQ1Tkaic9VLDuTOaKv0pLSdnJSTLhSQiTO7a&#10;md1SOOw/1qUnvA9Y86yXzS5ZN2BiT461oailFBzMi3Xo7RsAc5tTw0H5KU9aQi2au2hHyHaKgRrH&#10;sm9YuJgwYJxUT8r97bCxJMsi/UbTSTOtEdeWZIQn3pKss0pvRKyooIMhLA0dC0awwAzZMKCOs0Xq&#10;OpJmkcgS5FYSDA4UKd6DIMYrBjoNBCyDxj3qFQ9F5McjyxblsT5p662ReaP64aidlb4MptAFsL8T&#10;G3Ey8eJ2fzaDiti+HoUkn5ng6LC1YDp5ICktD2YFJBLlE67CuGjjpExEuYzY2+1dJiWzKVROonAz&#10;+3xIFNloa9IzRmHEHdmgKCsnUqTA1DJijqw9aSIlFqeE5ZMXI6/wjVUIhXe6sxfULFfmBjZCwObL&#10;7KXaysSJJdePZH6GbiLaOsv1YezW40P5lHsRnNSpg8P2pSllO0THObU76Hic865nQSFbzTYFnUyA&#10;7tbloqVgkNezoCh3I25zrKtSAgZcgBPoUWP89KK5ljrIxLVgSkCQ1AiG1Pk7yQtH5uI0mgG5WksB&#10;EgFQOVENmPqqHaoFemrmvNCrtFjP7vEqiI/tk0kWWpvjUBPrHBYprVhfi9XutuRzIe24kTiIiul6&#10;T/y+/LA76CIVtKMUB2ib0AG2Ps1btrFHTcqr8SlqIBotLdzz/ay+i5S/tVPZV1a0ElXm2EJ6KBqY&#10;WUtC0MzbPmmVCpdaxaDc5b8nycgkVjeSrUNYsdVRtGFZvoLCbIHyqBB0QO/1Z2tiT4t9L7ligOjD&#10;y6w6hN3LQAgky419yx4D+9O0utxQPOcq0QWEiFPFHlsYrSVconNsURkKyqO57g/rTRbkmg/rcEnB&#10;e8oJhwkGK1ACdbBahRy7VCXF6L1SQkSMvsy68cS4rJ93kwgtrMr/uG0aNRt4T0c9ULfG0o7W912a&#10;aBlhXJ9iz0vk/vJkmcSL8RYujTk2si15cadLEtOBgHivQ+iolYzP+WISirJV2OtNmUOwkdhIINBB&#10;EDIWYKgVhVCFBmaBggQcEFQRGbGrzywaAbjM0RQnqfQHbRvJGRGBmbMw19AUhan0WLEjCO60mgwQ&#10;eVB3uayXc5Kxl40WlXEmpaaCOm2+VRQIDBrlS4nOEKtQdLW3bMbuFKJij3EuakwdGVypF+2UXyoV&#10;xojEIMhxT1BEE9aEAcFjHsxhElYJAhkJTXJ4sEJjCQtHskd5wjW+NGh5Tv3EPEY4jG7HykYkY/xQ&#10;QetNKkkeVUeMpom07ugI3oIx4FPRqWGhG0GCBRgsNS3W4PCCXUBS0l83nKw0QgoohNeEPuplDuc6&#10;qqrGx/apxlYyJoo+KCnsSjWiKMSatRbIuMSwHCMKCBhoSoQkBEWHIYiX21Q8anoWswlLaPzrIYOO&#10;ie0SFwFVCTV9QRFBLqancItOAmvUIF0eV6VNOoXo6z3TSZO1XlSXQt1uasVzQ99pkPBBlS0IDNMs&#10;eYIFNCKHhIlyeYRtSzp0QwpCqCEwBNAN89LVs64R3ST33Ue11dUECpaejORCc6wQpTQFIiN/Ba7m&#10;TokduFjRGIhkMj8YwRVBDYxhoiFtnmEXVh4xhYRecIIsh6ej0tocsfc40oNBIWHq6nlGEPortCVq&#10;CCJXZ01JctWEKo1LTEcW5UETKUAubURE0qiGF33mlIxJlT9YIdbP8EccYgjxp3PaJABASEQMUnkj&#10;NuSHqdQAbup2PMaAvBbZDGKFIY9q7AvFRHhENdfamUMSltgJNevvUZQR6OG71a6sPv95a9+F3wjF&#10;64mdouCcCDVVNGpMLn+jEgcWaVOYkegIyix/oQKU80VNUuwQsT+gYFAgNJaxsaMceDh1cqxK8pgg&#10;gg/x8Ej8CgJWsSK5QcyG69mOchhSP4DhyxiUSfRfWEDwgmDqLu7xE4MYNUHMLAo8ECEgJAEo8g6x&#10;cseEzeoHCH29CNCUYfKKPwCrCEVkjyeJN8acRHRCjjqPbJeplESJBYXBb8y0kslnXZS9FqhSBD4u&#10;RowLoO5hhkEhegiIXMMMeoYrs5Egng+GF7QmIMimDBghkgQiYIRcBY+CqoIJHFWdShqpOdCInHSY&#10;Hy0Uiy/GPodjH2wn46MOtqWkMIwMgFEApAdMbfENkwkBbAE0Q3JI9hDbliAh7TF0JwGASY0RCjSK&#10;JHHh6WdERwcdsuDHFN3Y4QjXCHREQ6LznpqONMS/YRR0qTopBLcJGwZXRRxmOaRcIiISY2+JIXOr&#10;40Xui6UmTUgOJEOVFhBBDyKWMxiK2tKkgItSeIQRQPGJMx4lqplAyDajFIpDR6MxftMFrtjMsRNl&#10;FJlgukMjJcNpsRlLAMtCqhIIuqCEDjAKRN5XAYohRzUCQwSRJErCAqcGjAC9421GZ0HIKR/PXk4+&#10;kHnKgD4gKOK/pBkABnuRkEiTAC4F2eoS2PRFVZr4Aib8Gi1OIiIMiMjzw+tQAbRhY1ZiKQI6ngTb&#10;U4ES40EJMI0CDQ03ZwkBhoZDrR0LGDAceJQVABAzm3Mxtri2YvWTHSJh4WMkT9WJikJu7LUSjHws&#10;jUTSoBQRqGhjWr42MtyEleuPNRJNPpJUTSkvG6Mik8sPKgfhEVI0PLxkh5ltI8xJi2mcrehMGQvM&#10;GkCDK77CaLbajIJ3tmIbGjDC/L1hsccgQCbjhYq0he/qymtFHuluHgSdtEqGhzKYDFtxM2K5wEjK&#10;vA56onlkvsqzHlGpt2OLvJE9GVFRaQkSfP4ykE0ZGS4Igwhts8JWpahjb4aNIGwEHBPG10EOfqzy&#10;ZZfWAx9ogM3hDdtUXgxLQEmZSF1YxBEZDQcDDOQx4EYaNGBiMDOWegGmIvIuiCjKycIlpy/JjzNj&#10;BA4IDaGyZz6UGEdYQvI4aGj6f0gi3BVlj5KofaYRiQINECBDIQ9Hs2Rgh1d/Fy8UMQCFq8exN4ez&#10;aWkJ4LILISbzWcs22CZRCesWH6ysdUPkiGFiKbA8IBF8Q0QWbTp8xIxxzPZFCR6tpJCUTGjEoxD4&#10;yqIqTiMqwGI2ZG3AZUb6Cm3rI//i/7Ya3ONlr3bUW0L8mOZxl2tZQjUITHNUhj4LqD/Eg+I0a8aJ&#10;ZEdISjE/1QlNIOJmaDK5jooJ2p5EV9b+N2IjJYUVtbgYL0vQDNDJgi2hMdsoTeOfaifYs2Q2quw1&#10;DF2r6tIHR7isj+gZrwj4yoOGQZQv5HQGeCiUVUT5jaskQ6uFcTKMnEkILlpJqhkDAoP5NF5bhFYe&#10;qb+BY/sOnMFcsh/wjhEg9ZuGNAhKyh0Z+4IAYaR7Kk6TneAAnKAyRGZ53KxrvWgQ8dCsMwjHSABO&#10;oEZPNYqn5B8TVA6CVhiNB6AoJYrSS+FpLQJWx9DDNpJEKOgIhflAvYOJH33iRe2JkGuCCY8d4GZt&#10;ottJrY+ofh9+nXI/7LSmeNlvgL9PZHPgi2sfLZYkL5OjNocLRDiGPHHC4sbXLQ451YEDkJEKMChu&#10;kO+/1nUEEjUeOY8ejhJnGELM4+vHyfMSMcaPBkPT9nP2Kkzk11Hg49NIz6fO+N+N6vmUemalWlsz&#10;YceegojEpBE0llpR6GOjFRNjuFUGR2pPHxAclSJsB6yUGQBrHZfB+t9yKPl60HqCZsIkHaDzUbuQ&#10;qgpqGaSWI0NxofgS6wUARMBR3QX2QoetEhWsgq0A3ZlUlLBUc/2N1IKwl5vRfQIa5nWJidWFMZ7M&#10;aDMXQW0KiKBioN1ABwclcSRrCKJ0jfbZFon0gA6UQEggNR8XGhlorDEEcbN2LkRMgEvHHk2MboJD&#10;6yzqpi1Z0ZI3PKqaAajsSzdKcvZmkHY1hRdxojPL/Fttk0PZNWn7FhScL2YUZ27Y47M+4mqkUCRN&#10;sOJYcGLrM7rVIf6sIzFwVMEjFlBc42w1eAnI3wEROVIofO/tNetwGMW9qwgHqW2UoWBn3O0Et2C0&#10;WXAzfqL5y9oGCAxe9nQ9EIO7ROxyCzLo/0848BIo3zLFhBMvfjsi0i+Xq1yKRZDofs7y5Q0G+i0o&#10;WKJHFPRL6MUOl4FX4sCTo5ptsiUEY51u2G2tYGsU3U4kiWa6gqiyvRashl8N11BAAYCj2RnHUbXI&#10;BJo/1eAnV/sUjiZF/bkyr3rWjq1fdAwhLVoRLUiirDeWg4pnqIfKah9w3+kD7mTAXBxKlnzlkS8E&#10;Ce9NHNYnyTWLkLhSD7DcQkyXxsrLKvHhCgHfGyV/uG8ONPADebrxe8OVahQQduUtgD8lEAQaUsNB&#10;e5ZFIaMuUGn4GwYCgFEKdydyBKhAsp1/hBtRS/9Yre4QzU859UFv9rCHOawvLBBBBsbRohCzr6Of&#10;Ra9S4cxI5DRooq6fGYo5dF9VaJbsUWrGZjxggdEOWLYrzFiHgjMbYpikGRi9WzimxRmI/YdLGlP6&#10;upDVcvU2k+at0+Nvx2iQsZ7Ivv5JMam9xJUg4ylYjd5qp6jSeJdN3mzIn3QcU9t0t5bobrGt1lCa&#10;cri6KNExaFD8HK5HUI1rSHWjmtj9UvubR1DGg8S62DbHd8E5qnShaAp5ktSplJxFBf/LfxBq9E1h&#10;r1XTZaonR3KsXTSY+de7LF3XOHWdF/KnN/UnSxOWnNCrs6mPiv2Ivy8LRHGycvDeibKQPomySnVx&#10;3m2RgeLNJA+Vax+vG4hMWLezHFfAeybTbYPGsYkWX1rWPs14k0xO4DscNTPB6LldlDax7epJFtVn&#10;HeQnMsFGHrqQvJvl/EF8TzSkfq0nJ6UWrbe0al2dAVrRL0O+umMl0dq9YrUUeq+UGSDj8PeUBlM0&#10;kdZe06JRO2sFGJ9RoW2ON5tUWzJydmmt9mtAv7Sy3sWLUtKUDOw5L82ODiJGRu3Dm8reBUSViRls&#10;f9DFPupRQ8sbF3yQNFHqo2Dkv6tCVkHlbMteMS2KCKbPHgZ/JjZyWUMnf6jYb68zuyIDoppI/VlE&#10;cuNprARDJITWqQVWmBGif6hrNfu0WW5eRYro31pE6/bSSHihKSCSJIKq6g2/3XlW6PieUhkkXHzm&#10;z35MlDndqiOc22O99APgi3V+X1pXhsXlYG9E72ODyxv+S6ic7q8Of2vDJKQFY8r33ZHjXVLFSRT7&#10;uWpmitdUl+1ovKXmfXj38fOT4jQ9jYoKwUDocDDzjYIIIOW0kkghhCng6wnnbuF5xd0pgSo4v8gK&#10;nNjcqcKx4uTcQcTPWELGJYU3mtMp+VSj0P4ymTzdEij/FyD0q+aZ5n6vpUoDeT6DxixjQbR3YIAj&#10;OjaO8taANRtjmyY11yLK/3JFNpEsipgK2ZQ9htWVMoTlWUeztfEGTNoovJ5WpgZepoCgKMiIDPn9&#10;j5pJlNb6zV7pcwRMnJEZKhc8lGEw+Pwi0q9FGhtaobnoy4mFU5BGjqvIWNxtgyZwLCxzGxc9MoeI&#10;kbD5rClT47Djo3H7q22k5ctG5BNoOYibrZcsUaJxpmJG0HLPxu4pwKMhe1ZOvWoS9j8x8byVumm8&#10;TUzSSVQgTjxEOXflbY9jVkM+lq4ABAS+v2rUe2OOxaRvJZ84MEEx+mACSmOs+62IkarrR5ye+Usd&#10;SckpHG7Hxlb1NjwL64oc8SVjlJC5UpIFvmn+roiRv79oLMSOhLvwI4coa+kU9p2stkIpbSXp/oxQ&#10;tJCocqCvaePjW5Lr4ya2w6lAImx1V+NJRU/Cv2sq+1SL6sRxvj4uLE0j5eTn8S8/kUuXLH3PBKUs&#10;VI5By1Qr9yDoN6mXU5d5NWhGyFuWFt8UXFEpY9Q4mPU2Bo+tT/Y6ty1CXI6Odd1LkHqlsB1kBJ3E&#10;35XrPbcu4mJYsFQt1PWTFWopsB2+ofkV9w1o5E8mAKLHEQlIgqI27yNjbxdbEcUiNbIJVqKwbugj&#10;pWkCNHnWg7CjNsbq2Tm8znWNbPKHr02PHWyh6i2KKmo4eSLq++L9WCldGx+TN61FAiig/Ffbuywe&#10;8noKppDtNHddWglOpAGFi6p/H6h+a+PGfSSIAhWRC5fNg8khEvMGkwDJMXTquJBiaWGa1UdyUkOl&#10;Aeltii/G3WX2rZP69LqpCs7QQoBdFjJXsw8ipVQUn7IX9gqO7Dlo+kxVaRE1bEsDJiz0Bw9D6wKE&#10;oKyPgn6zOAl8Dd1VImck7iJjpnyxIWMeI9TcziVsEzBcssenfrVjNkJupHN2IotTR9ZVGSYLEKZK&#10;9skIVRGkWvxs3rNzqJLVixNR1Z8iBzdvxnVUzIlcmhUL746tlsFEkJTakUq5Mr8pQPOWBei2VYkK&#10;UvU08/WjTWUGRVUgAqhBBoahfwFBAwOHHQcGgATOMag0ahUiQ4rDQi8gEKHqDIMligl4qaseaqBU&#10;ChaS3WHWqA42CMaPKDWUlUqg16jW4FBKKbH0tF4gxAUejil8y0TFg2KEip5pkKJpH2BL1ZRZCyEB&#10;wOEolAQQhYyB8oLAhVLRnWJdzEmpKwp41wQwmMQY9Ln8YRTddQg8oQnT/YIgtaALqmWPCFUSiUZV&#10;N/2sESKaBAZ5pCkEPYLGm/oqxNMaGEkLGq7CnCCVh4eDSVXHpi1p6ei30r5V5ExI4EaJEiLLjKM0&#10;kKHBDUgNcdY1hEOg1fw/agaeCKgatACiUDUCJ4kNvJfY8U+61BlvomGCGwfqJbdmPMW0po1QajTm&#10;UQxlFPsjkrEuETnDjxokQgk3sqgiUgsRDIc7mxcaIQbII7cvnaGmUr/63DohxoyJdY+yDQcS6ee6&#10;4lUEOhKWhA5yOoDCzwIETGeXBEcNS01r0v3uEHjCwWGh4TNeEOp7tFNXBC7r76SkYMItpZo019Kf&#10;a4IHSUtAm4dULKeFjCSA4yeMhrpNSXQ0/qCKCCxGMUYpkIYQStpr7oRtsGSmraUOmflwi12g00oV&#10;PRaYQyjTXTMMEROGrSUQy7LHo1LEKROtgkRwUSLsixFckNMbHNlNqcmm+pjwoDTWybZ3mJHgvYws&#10;0poh4qxMgIqBiWEmcShHwFtUAdCsV6SkBgyfsilYRUCCh5AERu1fc3rQCgUGhBAg4IKKg0ODKEGB&#10;dwWtVxWTmNkZjZulSBZPV5RCZ80ijjaHxtqskwG1C3LOucotskiw5iidt1JV1N5ays0b/PZtVVbA&#10;kdLxLm+TXEypXVBASOYciF3WXKFkniM6wujFs+WKAeD+lvdattt9EBuUUZ6GDRslJWEFlLTBBBB/&#10;GCa86rW39hRfyCaVgOBwgzh578xNoYfAo8CmAokSt8LrMKXXam2bO64nOIYREJFhEucsQUsbotj7&#10;0eEx8kZNopwif+f96IJybIFaIikLBZjyUkxYdcA2/nYXZsEtJFtOCb4NRCge0zB9scO21ua1EPmc&#10;7Q+x4RJCYlobjGj6LNxHuTPOelL1MWrXnWUrvZMbGZnLHHm7KpLHEp+0Unb6I7brP9/8UTi8yres&#10;a1QJFJQC8DYJhlvWgkqlHuWHggXSYIDIJt/RwyfyBxuhZXxofIxk5MIwYyQZ47IPhmmoKaZaY24F&#10;x4iFhiaLrYPECBDRxAcHM8GJBTXDHA4IEFFYajAByiIBA8MFKdXPSkMkb8hcssVG6TE/WaSxTIE6&#10;gyCQLDyaDI4QyekNGVIv9Tf6kAKnWsVsVttXmvx5zPtjjmcR1x5jTskMiIyZKa2PkcocIZDGARxG&#10;YuCIetBx3hcpjYIxn44uCDJzeE6I5ymJEwaLZRu3K4OMQAjCCFp4oKiffARMAlCwzTeowHxmiFMS&#10;MqXwGEiKTCqglkkj72HBIR1FSKcCewpEWtZnSup/E+Kl4prgixx/OUfIjsahxUAFObaONNMPsOxk&#10;mIllCa1pULiQThJtJz+A2lBhQpUqbHnsZmd2LAfUGXJNCX5hVC0cfoNCyE+y3VoyoN48nJFdpg7S&#10;bnN0UjQudMRJNdZFwFE67KMhRpXXy7HHCVieJdDxBB6ITeYxyGf1edlJhPCtCRRxxt+F9yx3uR8e&#10;NI3uAgF+FXw9UMVWIziSNCXgg//CkJlh+cM9njJInwbFgiIkjdOCzyWZ7Y6F3R92yGA5J3eQH5CR&#10;xlsysSKPcSqXltZHxCPB/q39OSIdDPspUPiRhRzdExYIRtTnSQR8cgkQwjLoxC5K9hpI4jtq4QjF&#10;0yjK0X3gNdyOzhwQXANcQiHq3uRe7ptKLeAZ2pYO7c62ANeFx1kiEFjEF94IDBAIkTFMARY+EGwL&#10;3JqP/64Ihggw4gpFI/vhHFeiwsIme8bCCez4mNmZ1c+LM55JPRSUQgpX2oKAckQcZYFSmolFcjVo&#10;6k6fCRWqsTmozllTKhZEyhS1ALFFKR6FlmtQYo1ExQggoodNiRqQJ70dQhg6giiEISKEFEKZIARf&#10;95Q7Pus2M1vJGoti5TEbBTLU2NqNpbBwsQUWs1iYUhkTWiSooENMM26kGFKAgLSaoa0YUBrd+NjV&#10;ktQC41LSl7bE2pRRmuUg0gveZTUNUQceWF1QcS9WYrvywRixYqyPWfl5KTU2MiNnBkPGKeL3rhsI&#10;AzFieXwx7NNhuS+kRPENkBbNxMKQWIKPTWdp+ZOyLgMy4Sjm47E7y7Z8ctHFBQaI4bkr/vPuJ5eC&#10;MMIFE9FxiE0i8U2GgMMG2IjHIx72e4IPCmxOywvm/v4suUOXnhAMSxibyfNe0aS/ODkwPQpZuDl5&#10;4ujwZkf9XAQQb8WE5kxemCJcITGwWJe0j9hwRDzFnKLBF+EMvD4liWiK04QWCAuYDCmTLHthEns2&#10;KYd4jgoIni54Fl8OOfThEeEBxomBMTZy4IdBC1CqqSQg45h5io6vryOFkO/uhS0qs8WJNycPCBVk&#10;8yegeLlITRlKKLwxbWlRNYr4P+R7x1zGOOJpcBNF8lkf03LIyfCBpzwKCNVZR3xIlaChFoe1MLiU&#10;kAtl1bsRIYI+YdW5GNh1Wg8YLhT69w+ZQPEMVisofiKe+fRG+2QX5pCUj58Ri1BBQemP6t0UV8HY&#10;V4Yt9GTWUBhTcHWJmYWuCIRLIySE6FLw5nB6Rx0getdFdpNSBimipMvopHvoIP0KD37lBWGHcd7R&#10;C81T1KIDNzqVBfBVQMk3ac1zPFqHes+5dTcmDJuvUDixcdZscL8FIRU6uWgegdBQXWo1ziIULFUB&#10;WKlBIq2D6eQ15GWr5i9QKLFzriaaJUFARFH5PTDm9+0CPijKE7C36dISZZQcBzQmEBcjkWD3OsVd&#10;Q1o0Dy34jjLaK8m6WNnh92JifjGUUfXghOeNjb4uCN8ImrKrQpMURDZDll90TWskg4FTggNzHRxy&#10;d3wgVZ4aoCtq/x+uCENV9jymVcIJgP4+5+l+Pu8PHoiIVcuiFLQ8KT7R5ggVeMTBmMn7LkxewHTo&#10;y4trX25GQsgkto8ccN/AvWM5p9to+pBy02UkgErEFGrO8UVgkkuEGV5cgKKyzR1eq0JNEtNmro6B&#10;6qFpxowT0iBQBs5PrDmhvlJgwtUvWFLWSRIkzqKRGbNc0gySjoOKxxMQH0tBl3X1aVzdnw/gTIE5&#10;Gj4kEZQwmMIZaTELhiGlL8LZkFLTCGWI4EFclRp+kuGQgYW9MYWlhoIWsuKnzKP8ZRv05+K/2omj&#10;//khBhJeYpCRy4UwUAghvcpopAWE96UoLzAUhfwnqfvpuxaGlqYdzfualArbScHmVvKPvJ0EMzMH&#10;hBs5nEQwm2FemEMECkETLoigHlT15hoxi4/XWQpeVRFzRdiT5jfycj56wQLBEJEd/1yxYmzo3dfL&#10;Jo/TuXwhljGSEjmWhfCIHAIkDzGLtE6BU4UGcr6wjvyFGclHscnLQ6BCIwIUim5YK+bYs8Ny+LfG&#10;vriGx7bXwt3k+EJiQjqszHWsre7Mqj1bXRX4/WBaCMP/WJj6xoaISqpbv2pyhqpFjo3dWgL3nQar&#10;dBlFRZovJ2oY9iRAKmAuodiqKvDh9R8r6xT3ZAFDxb9Y+atIVpTo1G0edfdnR5UvSTrxr7lQiePE&#10;dhoPAGUaIvroaMhnFESIYkl7dD5PEkXL7qya5AruXyUaceRa/jxDEz4u75DxbUhdK6lZ+VqRUPLG&#10;4UaK1FFeU2gcjivs6i1iPi1odLLF1amUNcLi5i6U2oaheo+13X8ab2YyUEtLRLirV9Hrdgzkf49K&#10;vkriSjxDUT+ohRoPm9QCoZvKk0gdS3I1LqnQTRR44jRa7FRuXQmCI6DbEhoKKO4/KDoig3YlSk0o&#10;vvSkDnRsfpHu7yts7wPE0fdxbQPusP5SxajrNHRl0nVIFHkb2LKS4RYvZpl2I6dXNo/N2TiqXR8s&#10;K3pCjV5CkX226/yv9OvXOWBtAHXMh/Fj6o2+CkoavkBkyi+kOa9I/t+A7TYPZsVYnqf5JXoJ8dQ9&#10;CYPvyrx5yeJSB/sPuUGUgflIvUvcfWddCLHY2NbCJ9TkmPIvumh3bmwtZPvrZdSPQcTrCzX6xdvx&#10;SksXykarf83maMiX2+8cmlndCV6zJaDi7FLsnrE22UUFE4hFXF77ppsDGvIo3V9Z0M3vsTdYOJKr&#10;UgeZdkeicvjozi2atTGFlXUpEnL08rPnQ6KNGQ6sXSdXzZy5fjxW+1kfxdjvg002NjaIqT8NAPBD&#10;NLkzvuYk/etBCUpDfAuQUEJll5qYIIIOspRRGBdgGHnqnf1rrR4JCKQoKBVdObQCnc1xhNFuNf9r&#10;Q/tbD0prLHBNe06MDNnJ9HGpLDjlNWxx1tWrQPh6SVZZWcaIGEvGu+By0B1DrQXyGuinYrElYz5F&#10;yD7vK6Ml4pKnCxx51WmKDWLaOJmK5DKR6bWija6JH6nQOnBuZffySKpKPNQWxMkPjx1JmfWm29o8&#10;fPOWRlZPZim76xlMbtnULrQBEJRtm2e2NMRv+u/3KN95VkLVHJGRGixYt7EJsB5/oiaLl93apCT9&#10;PGKvFovdlSkRFKatmwUlSlqEo0XbWySTRMBSWP/vrZ76kJZsBjLBOYsLI/zF/oUuvregh+7eXiFL&#10;c1/PS4DkWjyel0bXWD4Vjst1uUd9C7rWI34pWePteKXWg1qtOxUEjZFbFg+vii7au3LvpNB3TBy5&#10;Fr7xpKyiIkC/GIWpiDx9f2XESVABu3S3jMfx4heVhRcTWag8IFPyYp2v06g+nNIfsSUQ/Ox4GvsL&#10;R97ittN5SgQbQs0lph/6/I18ICVxut8abMX6jduJFwghNFMtKTy2gYY0DPGBQbt9daGS/kzi0HIs&#10;eI5UUTq60DZFPq2EjMaOdtXxyNEbxZF8kKj7oJtG0vWiepjX4ZHV13PP6qKVDyfoGYig6whlGi8l&#10;iKUtAxLPMgEcxpoZZKS0Fz1IG36wpHN7GlRP0hKvGiEh3VxP0RupKHPjwkj0S+TJuuR+rv8hsffy&#10;8xMSOPsWixdkVsknwKycN/l4jYFN3Ifr8qCL3SkCi0UGsT63egKP72YrsaJ8yXiGyZC3xZJSuKoO&#10;YyfkZIWmL62QlYmsHTZ7tC3JWRX3hgdfpFoHVIKsqsAY0Gh4z1W7adrnl4n2KDtzHBni+iF1sGsV&#10;noDT4HXF4dogYJ/uyYyWwKMH8HkKSzLi2lgq5Es8f0h6xVwyxcQ5wd5FRt7UjR6ti34ujtOQWyK8&#10;nTHVBeT6kFzsyOxzaLlhkrrAmlsirFC/JtMAxA8lVI9dLC3XXto725DqbgmbTWkCzFaTIH1oibHP&#10;TEWpVQCvR1MjWyYPISlRpJhIKtAXLnVo4I1Nh8w1RQeTLbO1SPiSiNCTqsXlaL1iAzfrN0HiQwLK&#10;QBOAnEVOeIaDzAYkMcEfqY8LUpAv69AuZNAEKaFnoVD1Sy0GoTuW4lgNstAP9SIO/V7R7ZddWEgG&#10;yvj/ifm+4t2ZS9tcIQl5P8kX7XtHAx7oma1Xi9S0DP9Hix4mQ7/8trLWBRLlE/fJ9yL2MvmRatUo&#10;TiqEntUAGVMBAO1UAV0OU0wCYpyQ+rkwF1IFS7H03BcqpNsmMrNrFo/Up/U16p0EblF495MEiBHV&#10;LQ66kCujoiJFCpxEEQZBEGixmbBggYSGm/Ag0ERQaOx0GqFAKAEHBo1wSRQrVhftaaiVAwHBBoDk&#10;WfJoFCCCykAaxqEsGEjsMhWQsCQQUMuQDNn9AgyJxi1qgI+WJoEJ9rZSImqC1TBGVRlfRo+mdBcb&#10;BmLVrX3k2uoKOPIzrb0nv4tknUDjZSrUyRsbYHfOY0izFYQBzQV37hGEBU1Eld4eAIWIUZCEpzFm&#10;rEiyTHEEMhacwQGJFFELfpBDiKRyPDUfOCMo4xRhbRkJyxCY2m5eXI1C4pir/uS9Q4zo3I5ysNEI&#10;KLkEfLHHL13RGxtgiCHhVKKdV2GBurNdSo8XLhBqempFLxbrjOYu6N6sIVRL7nCH4GM5qyOTSL0t&#10;l5MX7W5R9bnusA2kiFsdTrkLLokWlaAGQ1iWBxU1VuTAy05NSb0qkP9tq0fY6LVrFDp6QIBzie9T&#10;+gk9dOrBXwMOM2uJ19BEGT1joNChkLGSoNEpGAiNxZbrL1RHHVA46TWKOh2KCQomO16K0OtS4CPa&#10;w0dCsaj/kbQdjqpSQXfgzkN1hSQmszikAIGGQqkIoRHG1NUKgRjQMEYmwYa3GIKCCbOMfkpNSwKA&#10;izPlsflAEfGL9E7knyEnW/SovWKgGjozc+PsRfBzxEVCrb9FDHgiPEnQzgQTx8qMQr6CEaYs7TUd&#10;mz5RCwXZoEgtmqrVdVGyJ1GfZ6YIIIP4QTN2V8pDSOOMhlBRxSjvWZv1MCkBWDggFB3EEnjTKIJB&#10;e0YotpY3FcSCXw81XcomhggdCA1hYLJXWRQVcnHkHq6a6Jd8uV2qurlrDQqPO8WrSi0IClW17weA&#10;rNSymqZAuWsNCqzPLWBxoQQh8oxBREPRaQV+/LzvUsa5c+oFzUF75Yxa5LeW2V/RfRf+yGIwY1zz&#10;MCyZXlPEvjeYgS+64gkbde6uOyLjsgRNg8EHFFHhXLxnTaifBnD6IQchShJvX5Iq7GmT741dR4ty&#10;9RgQW7xJgOiOCI/leb3qwygQmGjeRkPRw6ymOSHXAHeYCwwhDNIZHialLEkB25WNn5b9fzSKWUhL&#10;rrXFiifOBB2CqVJbmIxS5ggMQ4w4ittOJLZPyrUIa6eATvRCUTI/TrQg8aMUmRhIhksLFWuXUhDZ&#10;R2E9C3KNV1xNDdUkFi4QhJ4DWsd3VVCGFmBmYk4dfPL7ESlCJQ6Bz7guHGoKCN0GQdAAwYNPWtQK&#10;EOFUIaKgoIGZUDBsQZIigM0CCoHdYJ0GDggQI3YNQqAEFBp241m7FdcSm5gIiwocGDQOsKAHaRQg&#10;5HUpQCCRFOvBqj4zNeEHVAYhTHi2RNI0YRgkWBQasIJQ8IMUJFkkIC4b/Ing17AxSSigVcwxWdqw&#10;sIgpybvkwbaBgh2DQChU2tvgVTT5biQ3LybjxnmLI5AyMSqIl1UjPlBrOMJBgeUBt3c5EYLMbiY4&#10;0cqmFl+GStAl4itTMMXVoRXqAzfVN/rBKCGqgMNPXldqZIcN+elc0Uc05xFB9bv10Ugho4qno1Ua&#10;kQHKbJNKfAiEXEDxKHqADCQYDZtl+hqxm+25p6zY+Q0nchUYhPTmsW/yex41JNGu68IQyKRn7p57&#10;UBC50tj1ivvYoO28TLqmcsZPBQSt0n3VBCaAdqJPsn5Hh9ugearJVRlkjkvtog/9mMIOqzQ1IeTh&#10;5T2xC5jcS4hC4Mxl5FgsqpdHukZxyqXYU+YIfQg1LKFIKy5eDgRJBFeYWMLtEV/cEOpnCUS+MF8r&#10;ThGUCBQ1YDIdeYS66kWzE7fGV9yRqW49CBU99Eu8zwf/BAILFFJL2kufcpLfR+mLTU8oAIkYTtnw&#10;Q6Fh56BpE5uleEPoKkrY3JRsu8OQ2iiF0t8IjunvgOtiH3SyOMjIYwtNXm0YrzRo3LJQV/n1kAVI&#10;RCmwbEUpohciRUhRiNZWF1WCm3LjUNVDlHoUKlRUaDpixqLCW5Unpt51xi6wmJn5KLAXhYJj8QMk&#10;YSFNGo9iCVfR6B8arTDhquFZdUrlWEUxCRMaonCSuVpApsqEFKiH4QUswGMuXXjpEclns+0VNRke&#10;uliCie3XggCrBbPqokUcPfxEITWWIoFCIVqW8QtG9rwQStFMuqgshYl/K5PEsexiwFbEJBevg5US&#10;a/E+EAjSrKLJLhULKyo2VI0LZggdVXa+SsVbt1cImmp3FtcRiRIDm6+Z0sY9nrkU8VqwOM1bEx7g&#10;4ITajXQiYEqwULlZW+PVSEludFEVekG8WuvS2NG2WJFHmVrMrwQV0jmFop4yHB5WWM1Q82uYhcFq&#10;9K+p/NbpITwgtHUaSJeEoWKu2XrgapTtd4fwYmX8vYLMygW1lZSrzse+K17XpFrEe1P510CAxOMt&#10;cW40tTUau1YbFRQeSFLGvhCyDaMSFStMEBcJdKEr+LhiEiRxjXfneczniicDwQuhA7nMb30syT7Y&#10;vrLdfBUxTXXzLFRND5TKKNHO264tEjTyg1xN8DAgbgQK0P0zwHBCoaFjCGG27rwiug6NRr7GpE51&#10;R7jCRiU8ZyLeK0bk6sej2jazRaxoekmgiuayV4RDTzExpq/QeZQzXDPOnGlfB34nZj1Y8kzAPM9w&#10;QG6NZ4v0gUrlRL2K6xQUXRqDQpNdck4s6UQpI0EgD1GOdfssp0L9bitJO2nolxrNZErHAYoqFzGv&#10;FvkmjU6l5cmiD7Q20DdCdR056yKIB3H7QIl1KARAN6m3KW0+YUQkQQk9IwUGoFbSoAhAhSQVzjO4&#10;s+l2hkZTqrKdFqHFnIiiTrIV8SMRID5pnBWlJIaNqndnasSNmbUTIKMhwTgQe5xkOMwlIEGUoJGQ&#10;SdfYYSXjFCR175jzozPhxlIBggggqGpEpo84GqPasJNRYlFUB6jqBCAwphCAZwLmIdN3PY6QnCg3&#10;5FysWO4o/bkU8JNfXCBQ3s5Ptyl+x2QTtfKKMWRED7KxrKHi/z1WondXCAkCAIkz7BOjrje/8018&#10;DFyxNlj25i6WXwUEDiO2jwlpi5orl6KTxUAQlQ+LlzIjkq4QCBkNFGZOiwG7IPmrbvUvAFhY37n0&#10;76c2rjw8BMiIqQ2IhxFcFeGY35yGyzseJCFiiSsycCQaILbI/eMEAPa1kE8pPRlGV3PTciiO9fw5&#10;MXoVOR/IRPmHEUyDggpYprDKs0HVcaaHY4yngzHGMU1uhQ/zYiyW8lx9FHKrJZk12LFCSNSLQ+i9&#10;cdiKHrUTK1In3ggdnppxf5UyLTK+TYmljj+uT6E1Ihbo8XMWREEuEAHGKVOrhAFJhspnY9FF91Ie&#10;rjljccVhk5D8RVG9ZkXocZjwbMx2xYv26HD5G7CvZcxgYTLkuyz8S1LGq8cR73Ay3ewrx68y4tdF&#10;qWh3gXraxNeApnyDvSZWjpi21VYFcJUPln3K1wrso0e2PH6vCcX49AbiKvKRkvP3Jjv42eNjWZPi&#10;nCF9V9B/c2QWlXfWLB+X/LFrU5ujK6uvT6647Fzax++vSkwVHFmNTIl7iyLEXDlqNnVvky6gcLRs&#10;fVzrA+HriLvV+vORG8gKgKxR48ypaGxeLpb16loje/uK9QzHvv9afViTqEasJEe19ZW+/mdoeyKx&#10;9PKirZbIsdHGR4/vlZG1/JbqBXRVMToytr105Ex19E6Qdsz6eFiRuQeSqE+kom/gYzGQ1fO0g5F3&#10;E0Ynkv3qGoCtdLsSqRXZRp4+1niImJ+xG9aNcV19FuLUNdvJZ0qsybq9GtBVMd+ka5lh9TQl5mmD&#10;mWgB+30orcr280hPEZCvtU0hbOA0SMYRD7b07ekHpG9V8LfhZcr7RyWxKq+UrXj5LmO33xoT0az1&#10;jVPY8NRGli5e8ohssXGz/4T74QLLkPlt94GWUniqxO1LW89B6sop2vkfZBodse9OqEcy2irakOle&#10;ygTRbjc8TTVKBGw/60T1fIoV5tjKtZJJ3/a63vS6PjUKvQ3DOLIu5tLk2vq0nZ1aaPHnWelD6mdF&#10;emhLvEVPWKxx4UnWRTlYk9XD3NZwIOxFkzqKXeHd76br0K+m1emCCCCQaCiSpxJZfxCNsYY2MvHW&#10;jfTqCHxh75bEE0NfAWNlinrFJ7RVyZOHgpyuTUOKKuv0hq7TQOzY/760KDlVwA+PHb9Zosd94fk1&#10;TOrF1irUqQdTIl9nmO6Y/XqbZaHFvuZfkLU3Y7CRxfnqi0TjW6j5ydFu+YDsXIcq+MsvNpIBPT6R&#10;1i2mEH+YvErYssbrxO3vAcfsmUyRxz/V1SmKtmJQ/Y7iRoiER9k9WH/MckxxuLrXZuIC08XXY8PI&#10;RxZcacp+9dDnzm2xELyilH4mwkWnzZXw49/2xGjD9asyN+1itEkA7In4t3aGTIUmoDtWgVOtIBNc&#10;yPEVj43osTY8PY2PIHku+jml/H0DRG63qaBHp1+bB+ztTM6oiljUiY6Mymshs/+uk00BLfj8tS8y&#10;Ji0+NG5bYFxPEuMmIlQcDcq0RLek20PP0NSxFfqXWHidRcUlh9IluK+NriF3fuY1tNSKuLx4vEWt&#10;gKO3OOcq9GTKPRtfPfCvpB7yYlmYonMXmKP/1efdwm5bOCxMu6m4lFfwLZpJhpdyrj3UUzkokpvR&#10;LFgu51qfoLvKrT9aN0NY0XK5SuGxVbQ6BuTWP2ti0WoN6eFi6Mw+Qjjzk41xsuWbNl/Iflh5Nfy1&#10;IygJKGRJ2riEmtZvl5ZkTeWPBqYIIoKDxmSv8k/oOjOp2fLeUCB6h6rqKRYLimLSvV48zV37QeNF&#10;3iqhY/D7rz5Rxaf1YhnItsWi/qiUh5Or4++8UxI/z2RHGUqlTrAy6hfYpWLi0PTVcpQyQRKHGX+4&#10;qF3q2dPaIbesvvuzaAkBy3rXXusElN5ZUj2qB5oDdH5NC1b0t3Pl1vaU31Cn9VOpQupRxbMtzN/4&#10;eMuz8scW7lS2CU4bnJM6brRo9n/qUmpHKyChKyQE2G3ks45nbhk9ieFFupJFeVi7WupDtJNk/vUT&#10;mJCW3MeKtrD3DP646vzF1ldPDTU0InWoUd2G3Eo00eUlkFl6jWDbUzmxonQZWppMDqZV9wiapDti&#10;w5LFSGbujaVMRsWB/Z5aNfxOU/W6Q9urSYcXQCfUhFFeYcXdTMyypxit9xtaHdE0D7bIDMuY1+Uu&#10;Rk0k5YllO323NUIiutq3LfegJIlscnVI2I21P+pPR16NUGKyd5MlFdKvhkSJV3c0KOdUWKs8TxrE&#10;Ur+W3bfXlMpk+q1Ek089aT9TyrYZu43Kcj2zYY93ieSzxVQT5b1BWNbub9FLPVnsXRfWnnh5a9jt&#10;tH9LWO8neFaCwuN+qqPBOt+jF9yjeJKnojqqyxJ8WjrJNVoEWMRWKLAcqq6gvbXVrBZ+TUchleVw&#10;XOO+M0GMQmjEFk+tI2dogkiSGbqyV8QkvX6xlG1wIjYaT9ealvLSL5zfpXRXVGrZoJXXmdv0PFrb&#10;cT9ezEj2WqNGJVLKOohrzROqax0Mcb8bGjUXiLUeTeUkQnYivt3Os/hw1t3GokbIHYrkpqXP1Wct&#10;15UabSVy6nk2Lfy18Valr9HOJRqxqBI3RRbjVM0fWtSeUxRk9UyDbGXtEtbpN3epGLUbc056daNA&#10;uywzvHZnryQFCHyV9rG7Wg7AkG+wQ1hEHHQ7BoBQtINSgUCDBgUKFEoWoJRhJxCWoQc6CBRrGoMj&#10;NKEBs0HHYSDDjfY8TOtvNQvQbaP6yNvWaw5FKwgWtqGxW0bjY8XeNx9XPdb9ZmlCEjWJYIycUSR9&#10;9fdXEKRjElk6lR7HShQcKoQshBAw6JOLzQwodCClCgoHBKi3rCTqQDVno5FIniY6FeoGsKgVhA8h&#10;EoGCqgBoaqALEmoOCRABqOEQVT0yvoqPLF315quNETk96/iqcnTtXG4ilGuJC0bqpTyOevJWztyd&#10;JLG/1tdbt9s5JiSsJvHkrc1wLRmbl5f/HImtNk9lvSf4s2vPMjSxXtg/sQhyAMmrUM6pBLN5UE2p&#10;LymONxLSmq1Ife8G9a1YO9hEH/vV7GjfqMmhQMBqswqIf189VKoQiXx0xXId0Pqgd2N1T0pO1Fyy&#10;bWq0pIryWw41BkQxk9ZH8bXJyU/QSalAtr23AwYEFkChI3Yg62S/kiHIa43sXHY9ccpUwIbSCo+o&#10;4EGGoKsFbPsExr5sTSNWCmhrtEUlIlWdkLEiEm5IIXGgVPWqTqk/b4VKILGEvphItbBBBBhhiTiT&#10;XWJyOZj68ahBZ75UhWwFIL0YhTAlh5nox7iP0oSXBp33+NtEXIWMLcbZYGsNK4ywXCKhbOGT2RJQ&#10;iOMTA9lvQsTpK0i8SQlIAn0WrbWmpln0sf1IOgFCUUeN+D8nrYK05uOhCCOwg4QtxjVWmSel1U2K&#10;OLCvD3tPoiBywWD1IWMhbR4lRY/RpJfN1j0SUpeMSCIc+iOokF9bBoNKVTNvyHpzAYjEjEyudCJ3&#10;xQfQ8U7NpxUaCLWS36segCAYyGkIiOCiYESx502tmMWZSGk1EcPe4ZMxXcpH231Kk/Rt9m0vfcej&#10;UIB4pCgvUZYn0ZnLJ9awtY1UjutZGWkxu+oDQdB3RVjLOOeei/DKPdiFsNUVr/qoy/mq1Y8SFy+J&#10;UVwQhYhBHRHnEBlTHiiweJwQKMEFGQw0g4/I7OXJbXacmBS/5yxYeNHUovKYSQSISZKSXEA9WZCq&#10;J6CRc8LIXOEQCB87wGCDhKgPKaBGCahUVQJUDw9FBqgAkCoCLDg2yBFYJwD+ESQsLUij2ToxRkNM&#10;uTvYBB41MAywuOLGrI+1BsEAMMkTK7EKkIBwtF8QTE3uJhobyEpbJawbgfzxkhptYZlbHQa2hWDD&#10;h2gVOChGCGoODCQQIGcMQNeSkBOIlZGJK8SPLDR0rCgVDSAJQ1q0A1KQQMOrCFBgjNL6VsJGMMmM&#10;CNA6ACkWNYURNWgKwmacPijorRNqHWEONQUagkNDX/agQlAAw4JQgwYIMgRmxrGsX2Qo3aajNqEG&#10;NQSOw0ECA9ey6IwAwoS2yKUIMagiCIMiFkLJWX0EJQJGwKEVCsNDhQ0IhqEoEXEcSQIpGQhLolgx&#10;Te/4MmMwxM8dLxD0qw4VBxrUAlD/E4NVlpEYMaPyccB7NkRrEHraalCa1AoRRBBfdqwftBVY33x9&#10;U61SEQCWvBEFKliCiCRc3S+6UtQm9ZG6q4rObUgU0a4A/3UEWRl9BAH0UFIq+SyHpr7WbKysS6wZ&#10;yth4pBQUWKhVcTbQKpIII8m4ge02UjV8PfHebKGaR8mgBSRbd66eJJL49GkipOSq8ZqBBIsiiBNF&#10;TUWSUClJ5SBN9B0GYaVFlXepEEqZ6jLISJfiYnytILuGZFJedIyJLERDFEMXpmXApKFoxuTNpJKg&#10;/ggZQirnKjnIHAKaLmLg58lf4yrG/cVggFJFU2whkeU4QG6yh/pDShlOrImV8aas8F+iRSh2rtSF&#10;0MzOSaT+IsGmyVbXRNkyV9h3NFO5x/PLS2tU8Zet51IyXz31M9epIHem8quIyhRU9oBQwsg93i1F&#10;ZQgODyopQopElQVQJx2qo33fViE/STeIh+B1UKRInXFTjFsQnAPFoiVYpA7lT9cITRoo0nwiKxFJ&#10;81loMRxozmJkYuNYaXrknNkIX4QuGia5WA1jWlzwMcuih6hfEUeBUQsQ2VggEa1h68sPjxI5a4tE&#10;Tu/cGdZlEIQBRJsrZ8EGcc/vHiXGLxLhAY0ealR9r4CRBIgAftkdFJieg2eUyZqyQZGYsPy8LcrU&#10;dZRZUvELnYsQiRXlBu81ceesaRdXPf5Fq8YiMS/HgRKIAvJKmdqHYpCdWLGxnsU6MUHCwzksxc9N&#10;Jzx1zgKNB4OjxpJYnwEJNM+TaSroytXyUoj+i73EGBWdYxDzNzo69sTQyY9EEmkOuexlFHvvhEM8&#10;Z3mrDSjSRrr03ZIOJOp6j4DTIz31h6VQqBsRYuYxYz5SK1mU3jWKTNieraykhr4xxdEY5027MgkS&#10;QaIUQ8LLVZhIuiEFOm+xIhIKMeiFGN5frggGiMd4FM0t5XEMLGOLD7ffCEUyvsTwRwQOrMpyExKo&#10;Moxru/XnpIWaJgMRDIiybQqIhMsTBBHBDptgggg3Fkkxg7LmiAZz2Uvyxx9DHuJh6wQThDKzKeII&#10;JTMWJ346ta+rsSf6pIPEVaUZ0ejeDXjVtYw0v12PUXWlRT5UyiLFcPcb1rNvNKlX+bpS0bCqlInk&#10;tHhzCynd9D8NNdPiGz7rOk5aubrwQuech4sJyq+mr4+iFEFo90eZ3LgiFpckW9ARoQWiqClDuzmv&#10;N9C40LKALI+/X9KQdNg5PIviOUFpFVopMI0R6WDwgFXTkGiKjPIt/FmmpIurNKoZMnXCNIqwQG90&#10;ej1at8Omi0Z2rDWcOI9nuujXWijn2NfvrW/Wg6M3yULHo+4nReqF2WNAheD5r38U34+XXBzyvrFp&#10;YS9LRT4vtF3KHdynJD8bNXYhPFd0+cJx/Is92PGY0V/s3LBabroSIxCmZ1ei4KQgPWXVvR6F+rdf&#10;ZbaowFasJC89b5LiOlFPXDFMTfqRxfNtnJH07W03MfKyikiAnfSLrKDLjtUtfyqAy86r6s8ma1dQ&#10;5WWeOtIFNDY5ySpHuzjipfDWLiGM+QuUaUhepcY4Ly9jYucSt3cQKnUpUpvq5u37Wvv5sNLX228n&#10;fXrAfnR68zFlm418Pb491DdJUMxGP+v1WfR3k7Jl2+T01leSiGnZ1v6++29cNl18twyDjmzUGjRM&#10;qVHa0ZkRlZpjSwF81knlfOl2GJTcd446MR6PsF94ijHKstZsSpe+La/y3yxL5PniYqHpTAPJ066x&#10;CF4lWJPB8p49fjm08rOInRXTurP4sI2SCqKs5KkrHJetGNS9xcdTG6tpUkyj3LwGGjfcUuXhAqcx&#10;cCPwdLdSVtX3WJEiRP9VMljmaiucy/WbB48WGdc9i4F3ivB7FxfJUjGVkkD1xO9dcoyfK6jpLqiF&#10;2JYvc+qxz7FqOU8uTSNQbFuhWoiprFobPF2LjSXiOSMLjjOlx4tk3HV2zinlYlZr2BSJnv88eetk&#10;b31iXm10msmk1bqxbC5r5DLr964i7FYnkDyuqbDQmWKsuwWRLYpTLROSYVdq13azx7+Vyblc1VjW&#10;U84nhJyEi81xqU2NFxB7lmm9plkpNXWCBKBgC1klhHRP5TOA+/5yZk62CCCCUoKKcPRBWmtrSNpP&#10;Or6VFj8/ky95M0QnaZbkjNvo8YAIWDidXpUx8PWjecT2ZD5JLVbKvizXQex/nWllfd5kDGGiMURF&#10;nixfuqqq2wCq6RoOmM4SkKrAaw1I8V1WHjHEl3gubNh6XgJKqz+PEip67MvEuhDEL3zRva/Xx7r7&#10;tP69oqbfdqIa3qHUaPK6Ei0bJPieh9mlInurrL/klk0g+6/yrFcljXpoBoq81ZBUTzSQutSvKRac&#10;vXxs+uI2+h88WEkzMW6Ors2Tm97ZXvt5MB9jYVyiR0mimRVzfKu9XprE3tpXDalNVgSFZcc1+qpp&#10;ckU/bqOtjVDz0Ttr5E44k5QVkwdFj+Va9fm7d10pNAFHwFZMLOOtKBFZK5ky1KLQDI/JVWgxD8Bu&#10;kC6jtUXiWniytlSHnNS615uU8WBkxcq7Ram5Rr9Q40pTqu5cDco0XE/j2pmT2vA1SP/FlsU6y3TQ&#10;vx528van4nY+H71ERQ7F810lUUrHB/5p62EatSDY8N43UmR5vxv0TmL1UPu37WiObbH5ImKBksbv&#10;Jmyav1bYHlioiVUbBUrGazmpGBj1PXFuPidwc5OWpHJMxRRu+vVMvJKrC/aH38TWV+2oiNFkbU+P&#10;ak6ls3trpU9War+J/rGoJPEudi9ZpMv2+OHKjL0xq83UMRbiS1aATRWDkccoqjcpVBBltt4lN2lJ&#10;g1P3Lmp66u7zUxFKiCWaVZZV762peujZeXsa5xtI1z6IvO2XySmXsrSJs/m7wm7Yq0c5a6n5RWLe&#10;orKsSPlO7etCkvoJuJdNbVmcW2BmfrcvKoqsiNWTtfVi8VdDYFjRr/WPua3BYTRYroG6K0UeTSyH&#10;bgr5NR6jMcNCKLVriyfU1gPG4e/rfl0fWjlbWbw7VTYZSEn4WRvJWdW0HyzHtbV2ss9LlTmhkzWz&#10;FraNzQGdA6TPRZafU7HBIia/OKqFDYkn9SfCTfH05rZJZaKPeSlRBe66sdjmtlzZfHsSTuWsanuj&#10;CU6b1PXFBxL15GqgqJ7dliWVyJyhlY85orn8qi+HV+xd5N8ohOzm8o6isqrvlUyp8ahy1KBY5K9Y&#10;4kqsCVFL06r6Xhs5I+kqoH+UcjyetbeSAtH+l8OXLLN8t79ZP9BiWi9r9dlfbPDvXVppNIxItxIt&#10;0dVt9vtC+tdH1ugarUGHIbXe0dSoLvkWurtOSRyLPaH2ukgVGsQWjF81Y/JG5bSyLio/0rQfhRJB&#10;0y2JiRY1BMWEhTluY7VuKr6svb4iPtsUndtByua/lmMAkxxCCFg40eRQ90L42zseWN5t/tcYmy+o&#10;sz2SK8ZEIUiHGjKTMZdHP9uzwRxkJzlxkTiFiSoKalAMuTbHFqFiItGh2UXklVogY4vpG481xu6n&#10;oL0OIzSfLkg++apAW7eTfotcocySGbL4XV9FXMVlSguXrVFJlVC07VFlqcbdWo60kW/tWWvJZVOr&#10;6Ny1o31SmFtP3U5R01B8ByfYPlNKv6euIgOJHUyVgR0XgPwYRILmaYTPeqvq5pVDro1YchYKABAQ&#10;6HHQME2l9W9PVsQ84juJVINkUKhbqVqO/6iWCEoSxrBAw6lwepn4qjWnRdm1fdasLSxJfPb2RkbU&#10;Pz/sxnKOOTHHjyXJET7Y5/WOKCZBEj6kaPU6CoEYRKUIZP2bjaMSRzpQh1ACBggyBDszAixJrCJW&#10;ghkGho9YlErbqTCNAHs2gRLN0CUAJQhwpfU0XEkAKwq+gyEoEPls7UOmw3xV5n5vKGkeN+snObG2&#10;Mj7fjZRJymr+il/6FEiW+OOJ62xRSWT4h7Q0zMxAkbVjRT/TscUpovg/oWVO45YE9hkCItAKEHIv&#10;WEdNpGBEEJ0Isb0ErrL5GJYIGCUN8B1ADCioGscSHYIODlbHiHSDk6i6xqJ1zqQIaiHX1qQDNm8v&#10;7lhihBAgYiyyd4GqSCX4tYyO71xGrXb6xtEYkfrY8pr7yJwi1WdbMEqKQBwSKLMoZOaqpTaJSN7M&#10;s9xoJXBTLr9V1P77YkoF7xz/Yv4kX+juyViW+uRotwv7En+haTbFHCU1kYjuMeSP6+TM6Rg1sKgl&#10;IKahhQ1Cs4EWCAwSGdEutEjcHlJgLJQEXSXQqvfa5IzGaNFicDwhEYxs72O6w6U12Av4z0BwQe92&#10;rfj8etgggg2F4FFC0Y6Sg4C0iCxidqYoombrwJixhYIMORfmeIeP8s1xE7vmWJ9lsRSCaNnqOZxh&#10;hRhRM7O9GtTxztcEEosBXzQkb2wXqRAr7MegLgZRKpl/MvZ6xJ5Q9GmlGYZ9a+34k+pEmBu3EhqB&#10;UtROIKNOaqkcCElNMSlbAesuDUsSCRCjMqONFtESOSSKUuT1hH1DxWiu6x2U6CO6SQTkXLCUDGcm&#10;OZRxaS41+ubTqFNijLkzwWglIxMtz1q0q/+UR22hb1OQtFHHtFWnQ6Lkg4/rCCQBRFSGLFvj2sSk&#10;hq3WmO4Kvp5rOJKsILANmZRP9lBaLSQtqytzZ01L1DB6U7kbOMh6EBpGqq6rwfhSFijI38mENG3t&#10;mzmJE0TmIiPo28Iw9CCzVRnFuV0qqNY8QsAPphyAIWNzDSCnBrphSELUtG5GOVufw8ujyxQlGg9a&#10;3whCG0IL7ltjHHHEQhyf17GWjmkLQ0MAYYb0Yw/YtJCRahLVq1WB4WwY3TqWtaVgSGCEQP5BBAS6&#10;wkEFQCB6BRwmNfxbyxoJRLTOV2/OpJYR3IoyFHFGVmjuEHoQdqDOHJqIpK7915IEJtAhLlIgmif2&#10;o8GMLKmsHsaRqMxsvQMBqqyINpOQDhC6EBk5yEiDGXaWkifcWbsHGgs8PPGUkklA3HcuyL/twW2Y&#10;RqPaREcODChQ4MKHEsGoQ55JDisNCQYaKlbACaoKMDDIMtCGRNgwYIG0JqAYrBAgYUOOgQVUB+Va&#10;gBhoFEsSwyBKFnBhQYMWoEQoODBAiFgyUNiYEYEHBBw0NBvUCBKbhkDWRZFAwQJEwjoeudShGpQp&#10;cEWsa0iErQ7A+gDgwQIcECVYXAVCgwQeQBIIGDKiAwYIDoXUETUMOCDqASwYZHyAlCdQ1MrCIGDB&#10;k2KwlEEEUTiGWRhZCfbalagEilDCxD0LFEEFEQKgEQBYoogjkXoW25sqKKKKyyIWKgQUQQQVQioA&#10;VjjjKBRBRBBBDxTJ6gCCXu3URGrFEEPJVs4XFFawaxTgVFFXWEksWxlapElE0EiABBDGko4xvJwc&#10;0vKmVFYiEkJfCB2o9SLaZRPNCSFkXwKJM70MdLGBrboULlgLQAp/T1APdOIOmq64V0p1FxRAF2+t&#10;iD6TYgsUKVmyNFQHUKhBE1q0CFTrVMMYusEYwSL0IgODgMFOHUILGojNzSsUrXXlBhYLTqAkiKKb&#10;qVhJB5srFA4gl6EfGQTNCCzYorFVvNRReRxRZxRQggorw0QSWWSSam0rOblRqJUU8kr6jSNhVoJr&#10;FlAm9LG00Tp6NlTf+gjCRJlG0RhJWykKGwQ+agTyGjlKGPGMJGdn2j2oTlJWEZCQ5SaKpOCmTa2M&#10;QqY8/1WEWiLKcjpr0rjbbA5gmO1jDiCD7RmTF3UEuIcpDE8iRjHZ4zsMgBCeV3ox12l4AHyEWcRY&#10;l40wnIzLrYQ3KLcpx60IFBoxmZ5Ltwhlp/ELKKOfB6NFM4jMNGMKZcA9aWLNmk4QeGkcseXGhtGW&#10;y5YjbDiLDQqc+JwZpkbeqmImFpFaEabQGJBjxjfqbkop7fUtas3GNjyjzgwUL0VvGp9tTCmaIisb&#10;edRFf0kY39QAV9PWo7gqeKRK3EmJiMKciVGP0iaBdcAH0QfIh9y2stp8vRKwIFHxhz4RIDjJD5TF&#10;XjIqgViMReIhaJ6OENISKJMsFYsZC0UeXNjyyexzFwAmuQlDYi0mkj6ahi9YKzcT4hExbc0I0Zf1&#10;AryLRYnaxrWMhLRY0cSOBBGNENom5B3H0EJ84U9UzJtSVWfuKxqSJjRFRHmIYSaiKky0+PGJRlJJ&#10;lCzSZYCbEUQsMvhvXWpfu8rL6bvKpPHlamxotxt1ViVU9AszeDEbuuJT26zkxc2OCXcOX7dzawBQ&#10;W43e+x1MliySTUrj91LjQYFF/G+UWws3Ngem/0Inw3T/SbrdTLTqTQopUNXlC4c0z7UsF1PmwZtc&#10;9omCMHxsJ/ruwGuCszFM20VnyrXk5JZqA2iXOjUN2PLiwRup8Ea12xR+8ofgZoty6Ys+YpNKu+qI&#10;lORq1Hy6p1+bOb2J51V3KtzKRoOU8FL7hSJW7rO3G1SOSNsBplnFTdSJjq2zlWZirHtSxZSfRSVb&#10;OtfyjR5lDJT2amgZHpY7PxI2JoElatelrZ+qxOVOtkqjrfzWq5NeBsobKh2WoZ1RMqRp8C7FMCtJ&#10;Ae9SePXVsL6jQ81QBpZWTqCyeXUfp5UG+g9aKpUzVfJVBlqILxFOqI7zqmKOgnF6kW9cqYqRNhm5&#10;JA8UWqArDfdYKFUAX1cUf7KSG52NcbUIeXN3vv5cYskyqnUOxvs+dXpdFUfDuSWKb/qSrfKtKosT&#10;idc3GvXry2i0GCHaIvK9XR9pf1HKL5Y0pWPMq2JjSIxyoR1asZfj9SUtbFjI/0csEIaWNok0DsFq&#10;ox/WbGILyQhnso/9ZtYdFpAsEQEYUlgggmSWZASA3dizmCLChBSkRBxOqkUSXkHDzx+zOv1om3h6&#10;e6gGpB41Pecjg8Sad+sCmmvNlJdtWxfWPwaWOuJKJq8QlLBzekeWuLWpwLmijrVD5QNMaMn9FCbO&#10;Ir4dFG5BjslRtyj9ky5nY+X+hokRINVWJnJ4BW6arKsfoxNDofeiqzwTofrQUmczaOV1m5rx1Oj9&#10;1eTsWPiqGR/VhZSDxNtWGUh0rX8tffyTDzxuUf9ctYxOqxEzNzgjr0/qs9kezrEP0YsGvHq5KpPd&#10;e7sZX08THYkRHh3nXzI6DtJMONVxYn2eUeLcZZyeUi3Usd7GeC3XQSKIqDwgOjwd+mOxnwOidqSy&#10;1YjdX8eIRSLuLxDegUpFdifAuzjty96ratRro2pIWMXbq6YFDBP6Kiw1Rs5MBTxz43ll8i361mRu&#10;1DDdHj5iLl/qvUu5XLj9rVm57oqsI2Ixf/K0STQyjZuXyG7wpJROy6uaMQ0eFJq47V/4NDZq/KTx&#10;5HdfdmXyVf/qxvKQPapdsleoxa7lZK2ZaVjJPKxTGX0vStX9Jb1oi/F5V85PaMo40viaUlq9tSy/&#10;JhVe6ojxR2ID3+jY6sS57Yj4TjHKP894nge1dgJGMn2LrdZdf6Qd5R8VJK0VydOV/ZxrmP9kbx8T&#10;pVCj4/PvmmS5W7NC9oq0U0UA6OSg5q7ycB3ioXRRas7yGvFtC0p/XgFYYxgB8HEwkTYv1dPiSt21&#10;ZsROozvo5acYhJEzdXSwxxMGR9akVPshBFi6vFV2TDaSE0m3qxF67KMQu3lGepHemgDsxMFFKVWJ&#10;IooPn8N666KOO7YyBazASxpDtekZGvlWuqEf4u6LqHYn59fSZ108T5Yx/gW1exq2pPqt2mm2wON/&#10;pG9YOsqi0cWycln4krYfFSl82KCx+6+e4RVzFkgTwP+uxp16aZTatvm6Fivveaujc/7vOSHLRx7l&#10;33JVGi2PNRxScXq1iDW1RFETv96baBZtq+bQO64QUQu8zS3UlorLVD+tYWg3Y5JaoVTxmVleJ9gq&#10;jBatNqP2OhNG2xbs1Uy+b841XJ92ckZH7a/RHHroSJLX6RcyvJ2eWNi61jkP8mKilrx2iqgpHXRx&#10;R8qu3r/VaxqD52iVetr38XK8XbcTg+5Z6+jUBsfVEGrHXmtxeudCpKSAqqHKP33eKoytQ/p1B3wd&#10;8r0mgb1jKoPk7INnFtflWON0aJaydyClW2ggFPr65JhH5LXEU8OE2L105pSr5IpSKxfs2wExbGKX&#10;R32EMX0tUHzUm8ohQ8ZR6TvY++lfZXZ6SJPZuuPGcvYsivZTdGonXTnv1xKwhkB/ZlRuIpWP+amx&#10;+qqlYstbuV60Ukwbs1NlvzRydudT85NInvPApQKtX0OKqafsvGSbrIVqfJjWCtWPcT3HiTr1FZ1I&#10;+rpLur1ag1h6Y/eS5PEiuZe+GY2K9rrmNQKydcrEisacktk00H6+VS9DBGXY3I3XAhgSxzajTtWw&#10;AZhE7PTrNmopwCpuZSNyN7FI5SZyls8vyYXE7Pc2Y+qIdcVyS+PVLYBxpwOYpc0iCySS1QijrRYq&#10;LrfrStcpmwmWmBj9UpsBLWP6qu1Cu6l8bLl0mdYwSMHFUT7fX6+rzN1DiycSSioz7rL5qMY7CQ0l&#10;ZChTxYqSvWDHkZRxJ6WewQ2UgDsGK0QQpFowCuzMB5aLKf9b4mp8Ftxsq1X6FYNGEE80sQAWOCiy&#10;pZ75ZaPrfaYogrnDMVowqhWFloWnufbl/84oBwYlAcF264o+IS0ObRsrvnLmhrRqXl3ulZEqWGYn&#10;1LWuuAkWQiax82SXdDFtpVsXYfi0/1K8PnV5YDP5lo/a1j1Mdz1BIbpSYs5Osb1kag4oouoIhLFr&#10;CQbcYNAjtagjWBQQZLja1CGF/E0QdCKKxqnKWoCNShLSFYIUNEgm7VMAMMl1An2QsUOBzuhLUtjp&#10;EAdiWGQ9RpLFqKrUd+f1RUfMXJB0mEJIhk2+TalqrSqUn6MUGLerEsn1KRRInllbS2swehTytm1Z&#10;KZnnXUyAiy5te7dVJTdizW8pNhEUy2rPXxFbruXMUQu9SZm6jFYZCsajdC1+1jIafiU+idQ1hQqA&#10;CixjWNQFBg4IODDkJzY7BlSYHVBFcoINGgkQXww8OLib/tGEac2OxqHonEkUSkxxcohYSA0lZuVj&#10;OBB6O7qggkYaXjivkREE3DviLHULooOd0vby7xODf5z62CCCDKFHNhg9XfJ0UaLR9ULOWavUIbGx&#10;uEeC3NjRBB4JJYLFpzWY2uC3nXtUlKsIJ3RiEyb+oJGSMYZH0ZdUii5GR0RNZ2tISXAczPK+b6x+&#10;xEpSomkAN+ab7dG9EIT04pCjhY4xRQidpkRxuUl0Z/R9FpFdCxxBayl3/b8alunSaQ/2getA+k9t&#10;atpINDRxFIU3gSleymkruVCPPxe+jfauR446RFV/GyKBHWN5rsLM0PliTH5ohGx5imk/Wttxq8Dl&#10;WBR4LnFZmtSK6Um4+D3LiclTEvCK7r0wfR98l12qxIjLsfPZAr2DvYIREGIphIviEshhKS6EVT+D&#10;qkkfRPj2045AgEQIASkUQm2hyjc1YhnF0/qM9lV4s33Rp0UT7+bC+HwcGrDFfonTcxIuTUEd+fCU&#10;HjwIFC8rREWywcrqlndVdM6xTMM4QaaD0V2s5JtGTZs8aEqBAJhEWQ68REOiHg4q64p6o2lWGTEr&#10;GcEcIvuUWwub/nAUqyZytLeSEuujW0EJjMTU1rp5sjRluoMgjmBR6gKCAo8oECjISRyDRDHULtJj&#10;2OB0Igho7RhbBED6cxCgxBf0KvLUh9wH6UHcbVjtFGseBBKNGpnEGtEwSI0VzfCxKCuV8FI8PoFV&#10;XNjJbBPXqglXCtxdh0e6XUDiwUKhQWg9Qgxy2KBVxLA4mIGOh2CBjUETtQuoZTrCgh/ahDQoMGHC&#10;voAsoUgreoBk9YcEmsdgiIIO0cgRYicYSgR2GisGGToUlQCDaAJb1BQi0I1hEDUIWEZNEax4gOEh&#10;IqBAUGSsEDFrR7U1jSrAoqIdiHQcXAQJBTdDWJRwNBhkGQ1AwYRCUEggYHApmmNOgGDHo7EonWEQ&#10;IJQAIGB4MOTYSCIUGQSKxUDBBqehz01Y+DN0EQRDowjRuk9KgDxkrRg1rmxR0SspkFDggYVQ1qDg&#10;2rUChBprO9EFFEyerVkkkLoarE8ws2RKIsVQCiNuMR9RZZFACtuVPrnUEKUJUuLhYqaGWA31ypAR&#10;qBxSEREEmiJGad9hXoRJVK4oQieyJVwciEIQpSEFJUKTMEUUQQQRERBRBBRBRECKNpNpMgCGTBMp&#10;CCiplgohKAOyxchJFSNyFFuubFKQidSmtmAreHFxVtnicFtUKoBAcQEQhUiKLKGMez5q/G8pj3Uv&#10;oyhRQWfNgoNEOHhC6C9GXe6Y93EzrBTUUkaBTt9Gvuos4OmFo6skDG9Jexixo4YJiRJT2IZ6Mj8Y&#10;bYUbo6aaA6F1hdkFQsxBajrAcuTKagQshEcfUCnISKMw0o+iRELKl69FjMaKIi04QRUROyaCwQOe&#10;mribzqfHwywawkmNGYCrf1OEGug0ZNGVNRVfoLkrQgFp1NL0IWM+itggFaW4wkf2Ix4g80QQSI4J&#10;iTjUEGclu7dA6HZ0ASCXWql2x3rLxK1ciukPRgKRkFXVwU6AFzQIMYeHpaVIvKGNGVobApoqk6mJ&#10;P5EsEZEj9a1bsEEKaxtFrgnA1ami4ZSNIMAtq0XgbUQsRiISL2NggJFGWnMERNN400Tul58rMUTn&#10;hKEGuK0jUDCu9HQcwQNMKgjBA4kxUduBujF7drqcDZdkC2tUxdltTzUJ5Uf5F3RsFGobHG2FU4tX&#10;BCZjsPlQooxfIb50ESPwNju6D1Ib5yOCThMXWwBMzUIbSxUkWTHQjTEkRtPNsZbIAnGMQuq5ixok&#10;0uVhak6QpNgRBG8SrelTV3p5tI5K+0y+nIYSNgi1OJ5ZEfRimX2/nyC4ExonvW558BjVvGXwrUIV&#10;62MQn3RLcpW/bxejLFrfzxrj9sgHxLWtSl1sUyS0+pvG82xCH0VvSXpjmOgWIRpFTHj43nlFIa3p&#10;2hY+dqVFUe9f1X7SSi20WHJ/Syck+TK9WCA3tV59fVfLUgOnVwEbRke+JCxcRfHwaClzqurAGxLP&#10;oilmKMXxpUJr9FNgy9X0JvX5u47i8tOR1Y8Fsx8mJHE/2vEZYq2vrZ5e9FqLjoK9aIfKAiSCrQYn&#10;mr6v1L+qEdYcw2CTuvJmtU0BGDy801zEJHNJyzWP3mz5MBdq4hRgWJf4kqVff1befa0T+L+PQ+kk&#10;u1a9RmUrXWjiTo9ys3lSeuHLOtXU/3WDaT6zmz6vJbyWVzxXf1ZtWPfaKLXtcWgh4C3mGrig6Qo3&#10;TSXfNUd7NS59ZaWqH2mJlyvzSDlXFcTbrlLdagNaMETr1ZNhIziCyYf676pY1SDPkljiRvJZJ/cq&#10;j5LNTkpA+nKPLROx5iTmhou+ClZGUR0WmsJfVvIfbPAdCRJ/4veqM4kfV/G4qOLLq5Xd4im+8yjk&#10;UV7KOXKJC4pMg0ZUafBXyTIgsjlEaiiY9HC6+y7ZFd9xrV2Pkj2SKFSu9Nx0UTbF99fbWH1bKCDh&#10;E+8nL6SpkCLtUD51Ku8UurnlUl36sJF/2opERBWCCOCVYIIJFlnAiiFSkdRlki961fuw29bG68R/&#10;scO1mAw/Hxb4SWNYas9dqxI3dXHjWOA1BkpKDfV1AkcT8kVrXc1fVea6Sq6h4P0aJRtUxIqRx7iS&#10;sP7euldVWodHuxU99WcccWtPgZUpIxegvus8UOK6fgJPrASA/UVcC0EWpJMNSkmDexE9a9BVMJOo&#10;UOWFfaah4OhscuacAjEFFZmxksIBGl0NwP8O1IEKmj1LWJVanbG2s5pGEJUAsfFUKbKSgbhEzS1W&#10;cmjkxckI1xnckslphYwwsPmPGxbDktlaZv0td1ImvS51rV19hx+FRsScaLrwQOtAaI5vV0ZNr5ye&#10;rpOvMjF0rFg7QkpzZeJ5wkbDExVfoy+uFrBL6z+yUfk5tFJAfg8aJ6iKmoS8Vkx8rjxntNZ649r0&#10;cDZiCmvqXadJ+y3RtJNxpF0WWJijRxo/VD1pozKoZdda1Kws+6uUU2P6jytBrR+xQ8JNC3xzbrhB&#10;3SmXw8xlGR01y0nX76lnGXd9pJpoECdH0iJx3TnlJ6bF+1x4ZKybxdppoU1LXrrWDiO2rPGoHxJb&#10;bDcSIriiyRYGdsQoq5qJfSV+0+u88ob9QojEj2Io5PG/tVYFTSeJ9fX1yS8rGwkUa4+UpcZLEwaP&#10;6hlGSxJe715jEZM30GNiI7yYDfKEafJkuWIv5IUHb3YCSN1mkvSd07Gjey5XrkVee4n3qcoiH0Wy&#10;pVCVXJ3Q9XrRflJnvkOZRzqMJRXRlZlgOr5JxIsrfE2NikEeqBOf5KiOglclUEDsZ4VbAgExo5eq&#10;wmCLqR1rHLcaWJuXytUO7M+kcbdk9n+c0qi0H9XXLWJwNhYx1LkrGXddOKl2Ij44eJcR5/LyyTSy&#10;+6NH+33qkJFExL+LlOUfR+v9f92ksSpJ77uTHfqxE9UnicxOg8i0PR+TfEiLsW/VbGj1pl2NN9Zh&#10;qVdathbrWpfVPlrcvasD4r1VYR4kTCz3ql9H5e6jKKytTCBV2qr1EJ/iSUomrLU7A6VX15a25axb&#10;D4n+VZeXd/Vts1OLG5j6kdWSy0O8q1Bz+VZq1TC5xNjv8uq+VGsl931tXrmpSiqREHq2TH9VqPxS&#10;SkZVWdq3FzLq6vk0BY9xGw0kxxEVTCSqQskuU48SaTcSPif0U+W5J6rx7qQsHmeyIodNDZuy3OKk&#10;HaL8XRjHLSUevKqtcrUNHalro35OT1wlVyd2r9imaUGPviyN2OIx+byJ2z7mvaqcS62YiIQptWVX&#10;GXavRvrtAv73WlvyGxZDzqyVtccj9cpA4LzrLesUcoEBxI3uLidY9dVyrRQRztbXr1x1jjaUq0LP&#10;1+21Hvu9jWvUZxLVh5gWO8lFUhry8p2bjfpyYMN8kGorUr+uXYIo5VJiSReJlsSO/83Rod7rlMEQ&#10;uvnZpB16OUmh9gZfIOcl9psOphp1DJZdXdBoy71uo+uzPeWgmYFz7eSVMPNe/bnqmUep1iT4L2JY&#10;uXvpVigy5HN8XGqaAkv9mYlU5oEPG9Ak40TCBNANqJ6G9GJPdfGb1I2gi+CQQcvBN2+25UuVriHV&#10;XEzMeOVqSrAQpy9d1tSVVUwFsUc5ulVgPwL6I42FbYMGRZE5oJBgipGBhIZBEFDhwahEtvqjUGRn&#10;Hu1CxBo8Yv4mRlBsvevQR/Y+gjIMWQEkmmpgrO8xr1RxSw/1cYsLS9EEgQMJUANOMVXlCxApQGxd&#10;Q1hECBhR30Qu6e3qoEVC2UWwCpUwhJewq1AFkAPLCQ9XvQ2rxTqRgtGLBaudYZBEDEuQcEEO46Ar&#10;OrsTVoKRYF/0i1/epr/LqMI2pdckonFlMTSTcSki5ZeUhZO+gTQSFBd9mVlyjiPR4r3Hq8mvWSyx&#10;JNoeZNRDIQCTEQf0tii36M+vM6xIT9Q/b9fouREUSnj9ZMUuajHybNA1CZoKmsjGSo9AhKgkMgiD&#10;IdkUZsGKyVirs8EjBWPIjeBn7zYq0IDVYoNGAEDBCyoeeD2nAxJST25QINA4Jq3x+SA4Smp9oAGE&#10;pD2v3GwqeyJ+XoQyCQi4A9r3U2JHxNNnz1JWjDqQX+eWbdZlDEji32LRI2aqaqJmUYmZXL/V177Z&#10;vJd97fcq5JRCTFTy7wRwILDRxiCRmJE76ceYkeDd5WAooo44xCeXGhOwBfhIrSLMoj/uJRKVzuu3&#10;aa0XO4rBBBBOoY4WOXD10ZFBmROsokpGfIEhOGrNWhCScEQi0UZZUKJrJN+hB1JqFJwSHMli+0Dk&#10;oQJGSYRozE2CF6THmhSC4U8stv2Ni2d3Vhfgj3A0bL/9bInRQW5JETaIANUHCWYtaRXxEFUS+mmh&#10;YhWyFBIIJFg/qWBsdtUbEDsm0Cm8lQQZW2aJ+rFzq0qgGYcOFRgRybaaCQ4HT0EQSGgw1Ahjj1Bk&#10;CJXV1ouMUAZpG2gCodBoDTkBWYsCDGfyF2XYWuJ/IOpvuShCxll5oLQCkj/nKMBvk4TlCWJmxtHs&#10;VejiqT9svK6JhZMYkFrVHwX3nghB4kaZSlTSVad8RUE4YXzoCgRBuSM+bHuaZ9MJmKV3QuLRlMu1&#10;+BiwRVuhtRZCaGb/1UEH0pNPgscCoQ2jpyvM2jvlgphYojGKXI+SCw7jdS11YahCiAUaMQRWWNMQ&#10;/ytIaljVwSZ1J8eyFUv2Yq2DQKcGMiiuxssc9zaA2nh3VwWuk6QXR48NQgpggGiEFN9XLB6aMYav&#10;MtVBBBoC6waJ3VWiCiCQuq33K1CF309FiCGVpAKkIt9kIqRAYgHQBYp18qQCBIQgqYkVVhNYgogI&#10;eWk1yq8eottlyoiSCzifSailNrGhiCky4KX3CGoBFDMdknaj+mVElkLrBkC6h7UgECWId1X6jKPi&#10;RA6EUQQvoCxUYpNzR7I91iKA1nqLrQlnoqIDlik5AKgRS4sqRWuL96rsSsN7EbShLEQD6KRCKShv&#10;BRBegupt1WVIxYiyFoFq6ixVWi0HrRxAmq1FS7WvphgFqcQgaiGYFMr8QpQtAGpUPkdr5Ys5M1mI&#10;OZHdbdFyCsLWFBTjBMjPkTITOqI/X0DpAUzPpVVWZi/5f58sRn1QegPTKRdyahVhDsyNaDuQli2Y&#10;a+kgEC6AB1UUu575UDVPPY0C4FLGG7V1RmnNIEKtM0oHHMiMmsHUiPFnJVTG6/3J9MyTlbTJApA8&#10;qVS3QIBQ/iJYkI5AGkiBKi4v9lBQtWUXrDGCCVMRgdnOSZkRNTLiwvRhSroqsJJniOTln0PmSsat&#10;LFksJqh5CaLJA3CC2gQGexhOP0A1FEi5Bhbdr249IjZBtos1cl5HMX1sJQVXTAfE4UmXS9shNQuL&#10;kWqnoCqtj+1cQvg6nAWT2ET5Q9TSWB4ldEwth26HH0pl2eqY5r1KZOOoMYIXNoREAtqlyenvT00l&#10;HdVdra2L8EY5mFuJT6Zl1odEaYaHVSPPQ5KmPlQBM+dTnIXDLqY0K7TpIDikPgxPmtT4Z9VrlLrr&#10;5AzKF43/ajRUO+a0idbtUGbaUQogsx1Q9ypyN8dBQ9u7YmUkaIqgCvvbX2Y3XFRxxLBJWA6S1PVq&#10;FWgJF4DZaFExj+NAWK7CxI3oFGimAnyYUxNzOlkUg3CASpF0JThJJPvgu1yx/0N+lVddSbo2dHiV&#10;IFwgsV1NkR9jh+uhIlsbZYMkwzMRFV5Wkgg2kyZ1ATjE32Lg8a/qst0XgTG/KBbVeNlD0JMRhQIb&#10;jdbRZptxpU3VeI8uyicp+iSF5V4gk9r2tfmXBN/GL1s4Cb1iChJpK8V3eSmYuGZpwShmuboNMtym&#10;n8BpkPHKToaY2KmbbELH/LamRYFp8k+XJPrpFjpxKXId30zEq7HIf5ESY1M1Gk6mMYiG/I4sL9gZ&#10;xsv63M3FCNJkTsynxn0yJOamaRmIueROkS3ybRKqLbTJSQwrZSNqiaKGqr4NK7uNOSG8Zt6lq6bt&#10;bRcEJi6nfooaG5SqbQVsk0xXXATsUFuZEqcifRSYWRyua4DkuK4nd8ZCppHTtxGGi62OTbOso7lv&#10;PRlxFN/4nEpEbIrcsz8NKhBHyNwgFVjSTSPxNk+05Nm7xykmKUuSYraxO/seO2pqxSyn+ijR7IwW&#10;yNvVM77ckjezWtrpSRVMIoWakSiy42eDUCFtKsUk1SPQWIlFFzUxaW1lSOK5UKQSdIuk3bOfHqcs&#10;bP3ZxkZ7t62IiqopTd9c64wXqZtUm2iZaE5b4ydtdjxlRMmEARxRRnYqGYOXdTkfkfvVCvmy0Aq7&#10;u8kyuTMnbLE25FCuSeLv1trJEdsQiRFJuVQsbRncpDKNhu1gWPZEDe3qZuci7uKctaV6Pkvxu5X9&#10;jfRkfHQyIJJ1v7RXxMxrXa2ooi4CcSVfuU9pFMQj1QjuU0AiYIIO3zBBBE7g49/NiieFwIyFyF4E&#10;b2tYxrvU0vuWLOWtExXcgogpfYjyM7C1XagPonbfVcgLgKrY00XE80oVALVOaHHqq+2lUuIngFR9&#10;S/AUKuyj66YoprqmUYJyo1pvsD47fWLHBLCnjkxc6h9N/BfFjL85YlQ6s6DdDqruv62S8esiZQSI&#10;RYqhmwOwO+joH4HM9bdH5NpH5kczdQ5W+juKoOB4GcQLZiQt3U+9pZaxeWjFRVQQWIqRVCzscPof&#10;ahIioFMTH1TrdHFxXiuKobaBH4wKwmPBQUTsRbJ1rV2LLAtTIh0WIVgbTmuzroSIQxhU675Y6nzr&#10;PLkh3yS6UsoWLfYcsZQf81AZ4MjEQr1qm5RrE3/HqR+hfJEzFv7WkWEDw4RXehNr4B0La1ZSae1A&#10;JbqQ4LlJMsKJgd9iUvJDbRdQpITFSbxcxJWKOaU3cszlppVoZMVOi26nfhJVqehVCNYFsC5MSA8e&#10;dbLDMeq6oivosvLG2i4EJHH66LSm1kv9jJNt7ExDYLJF4EoIwF0tQxjgEJHywKlxpvWzv1vqQ++3&#10;JTbD0rWggfT0JhzV8H1JVb1Xi/lqA57lMCI629zLOpF1xp5STYh+gWJCVdSdHxHxcvJsxwFdTWt0&#10;DMmBbFoTKgMsrArOTsUgCcrgXOQ6kjkClW2PfBRI6fUXaR/b4xIoqfGN0zo0RZkNofbYmepUiDob&#10;T0488UwuCMuJIS4m7ZWYaPSREw89Y71MXQxJepn0mp0IO+oFTTO4qlffd7sbGLo5SxGByrGOdS0s&#10;TafWXmTeVZnpVpH5G4trRZ6a1P/Ucip7fb1SrcpiRRTappX3XZLhy1Pk/DUy09Ow6W802NyCqhMG&#10;3Ot01lxptJs9OPSqz620NGryo3wtfQWLCV8BsOaRnqRPzrfKMWIoJv3rAj30pOWMfomZb2p1RGSK&#10;Jlxa2AO+FLkrYILHosxTAqWOLqmPcTfHJsEEulK7cpy1rfvt07G5jatpqSCbS0/rCmUcaXqdjIy7&#10;FGZmts7mbz6mLEzrfJoVJpbmZTqswWWihqRoIF3k3ositqVmgMNHurLHZ+uiRagLHHBaq7gMRqbq&#10;jsYrQ1UqoAH3Kob1MU36DJUvTF/El3w9444qbxUWB96YyPP3F9CSTtYx7W24A3a11rWq62Ytod5B&#10;YlnI4UtVcW1q0f7Ar166OC5WTG3Z8dEi1Ossn12SIQyZy2TKdYFjjmw31mOxG/UoMoLbR2BU64j5&#10;YHzsbp+J3xYu+njfnuj2TE0Jxwi61duoIhOW1ZM5VuzMSj5RAXE8g2W23EwLFT6R/XiKLG63UJky&#10;5PetInxM+C74p+VWKwrY2N7raQoHjbGLguNCebSqXUIkk62y7KO3iImI4mlcSYizqa9VeSblzKea&#10;1vRYctagFR3XGBdFcSU2rr/q7ybNvisQLHIKZLUw063kh0qjSZXi4huZcaClY5eaygZDGN8h2Qvp&#10;KRymW1VqoXKTkVORvdFTVWws5xp3E6rP1ZqqgZLFNKdb7xzS5abE8cDNJFsVYiCKgzZlGtG833Mp&#10;XzKVkWiyae8gOZMg42zWQeV11LUBxGM1acoDJkHMieygkl5bEDjoCVDblFcalT1ttueVMUVomymn&#10;XKYnjTld/yuSaHiG1F80/RZ+a2Ko1qBxXGMh6E2B2G7ibdFJOR+UkxnGzBbHLDRvG6qR72Kq1Mva&#10;3zlLU82w10WJ8eOf1pqt1n8mw5dHx2NpfYUm2OxGMidBC01L1SwEzjBqhgc5TogTrbBFU8wTrAbG&#10;qryQOmgVNGIkLi6liC2c2C89TWzLClQMp4mv8nUDi7xYg9V1CZCanJy64Uvj82P40ASeaC7+vw93&#10;lM5dFG0FunM1+KsRkeKVh6NJtZaFzcp8m+bYqtaxfW4rjPLk2ITlTi1i0O+dahVORVtM3VCmLZLE&#10;mUjOrUfYFSST11R2lFBf1bf+2YsBM6gLjdHZbCIpMepWvqV8kW6OKsRShKFRv07fKNXFVTaa6lj7&#10;mPEtzynjPNsyOmFgQoy2iIcY+YtlSKzIoiygMeRRYbIkFAPBAhJmwZ0QnIhhE8Yh3atQFBtoiNKH&#10;p0/KWtej0M0RTBBBBMhMJSVTkjlOEApq3M2Nn8uCg0IeNGiZjRgg8ArSYJAb1tLKTgbZxdWo7lcI&#10;LR7UpCRGJO7RyUSLSsOwQmFtU8ae2YSMtFEsIg12IKoFCgZj62UBNdVGUWoB9kRqjiVCgOU6F0Hy&#10;qF/uC9GKf4L0fryh78F4+6xsPooLjwIBBE1aR9FafOwFtcZTOKJIrQJljYcFRSmyE3pZdHmYx3mN&#10;wcCAw6O0W5yxqWetWs4Wq3lwiiKZHCBQCQeeIswWkTxsymXZVloLFpIuJTk7M+TTlOEAgCC1Um84&#10;tqebpkBJhWu/f4KV4hJS3FIwqAaBu2kvEmmBtqPSJwyJNCQwgxiWBMr/ND3+GlYFBAU1Ap3LDwrj&#10;fYyRLYFQiAhYtEmA7YFHLvYLR9B5VjSEI+KFeiYmF/dbvA2JSwIAWMxmINRxIm9BO8EDGBTCUShA&#10;a2nh1V+Iuj0FNwUSZdFCvTTNWt90FgVCIDGiimFK0Z/GSVEIMUYwRhgRVCPNGlQHxEx6aalvXidj&#10;HITgymyQCuU6YACAzXQRtj7UIPJJrRIE6k9qiLVYuIVY2kAoYu6hbKcpWvirN/IlAocgGQIApZAa&#10;bKfdUFAr6H2haMnCJJ+Xp6+2TOtQomETFfya+h9VlJVpkKCzfQB1iDLyhhboVAJRcA6ACzQIoDTS&#10;jaX0FIh9SrJqAZSuId6Fx6zlUAipXFCYpT2RTUqncsbdtBW8ETXKp30eF7BSKb2MhttGQgiJJNmy&#10;hd+ftZLudCNv5EtRKsDIUCqCoHBslNDPxiuy1gNhUwYio02IZSAoUAcSuTnfTJ+qcjhjhZkU00fz&#10;RIUmVQobYyH0KsTUKS6gMhKSNUHiz9fWNBtzSSeoSkXjFFp44/6BIjIfRkVQ4YgtEBIlQ4SkArQD&#10;cTzBlF82LQllBPYXEJrEULtX5kROhXUxd4c//0LMjJciCTVYVAU3kmsZHH/IviqAofsTiz7ExZuC&#10;INpALrutlAeYFCbg8WRICtqmAAndYFQB4oMGN+SBjS4A5PG0TDCnvYqo3BbMK6mZVCMxsCAemKYE&#10;yUQu3giFyYMbpmswgxaZx/YMaheBNBNGLtAwuxcEL3lPVdLVsMOph04AfgVXMGUq3A1jD+Mflw3U&#10;4CpqQT8Tt3T0v+G/steUsl9QnLl1kULJ5e1bxAGRl1P7jYPUNpRx9EQ+yTQxggZERqzMD/fdNRFX&#10;L+JLbsa/Fh7TQWwQb0TrNmdoQNyIWKcSzCNTeTbpgg+2VCYON4GMVpucSrvERkzQgB4wh49YsUcU&#10;4G7WrtvuWxo/rVsq27WJ1TJcSEjtnCULHNUtcSR4savESm3VEqh90eYlRRTrZlyY6SarY2wCCu6p&#10;xi4kPbKaZwNH9KBArhIG22w5oDyXUAYxCO6ri2jYYS0W6BQRqA+JW11j4K5SL0LjE3iMyMjgZ5xG&#10;KoTEXR7k0SxVPVW81EXkmaxAyW2ovhdndCxEXjVpuidbsbNBA6bqXx47/3E7MU6hA+ycDG7WuY0f&#10;UzEK/uAxWzAU6gkRDGRLB/W22cClJtFtdGyrUsKiRyYsFl7qTQU6qqhBddQRnoVRxKuJYlxlVJtI&#10;vymxuBlUAcOBWsBkB1ib6X0u1g2tWg6xfcaGKUYr7BdjyTZr8p55V6HwVSC3reWS/an2+c62Ncdw&#10;KgIpHwiAyjODPmrYuG9lbbx3YjjtTDWlUxYuyNCFjkWgseUpzFjzW4zPJC2Zfst5HMnPP9mUy63/&#10;J1spFAmWgvFnebt1KBfsuN3NMeVEXLfx3pH5i62UnR5Tp+NHM1iM/NXHGtlzEJgg2jv+ljEK+0au&#10;2daRCpX/alzfTP0R9qYBRfHgD2FzqaJ9VWf6SWK4TQmdMrQy9T9foi9PxrvidLSp/L/tggd8Y9N4&#10;oELLp55eoF2W3lsesqpoLhC3C3s5DyxYl9CCE/Fl9DbWxmYLudPTkqSR7eiX/oEd0uOiiMaJo8hq&#10;G7WKMpUlDcIgmoCsAKVbbOt2ZR4nBTOKi/QGxAgPkvpjTVWA2CA1vpLSLvWwGMIQ0U9veWVBcZz7&#10;1ZwI7GpqBmt+usQheJsdwIIRo9oslLYyGYplMqZtJn966c1C2QJtgggjaEY0kAs4qYwG9aqbyzlK&#10;zESatiE0ppdlk4xjwkn5nk2oDNiwnYAoH0nuKbSWqMl1LiTkqo62UXLsY6TXzqYSlNIry2WXxCw5&#10;y2kolgJy09ehNxSEw8Y956hHumVSRetZ1XyNd6J5aYlkvrar+p6ZOvJRifCqZPNsx5JzkxaatifY&#10;Am5D7cSobbAkDceZTfNCTEp2WVbkp6+AWlUx0C+CzXuttVhQFGxYaVarNbGMb4mNrFU6vg9aGtjf&#10;S0+tzT/XUWyzUmJIzqUk5qXKqBJ3ULFF9LVMpt5VZ/XMWJ1OIHU6vEx7zVn8q6nZU04hnUDpAizT&#10;bFrCUvSl0xCDIrXZxjnJJk74LErC0m0st0PEYy3xyV2NGMMhF+x2UZ2ectHFBbFwtg7dzOkjN8mt&#10;m00T4okX6xJytSbGqPQ9DF0GWm22zrEyewOszCxSc3FNjtyoSmfU+4DZNfSpoOAd3brdfNi1xdKS&#10;FZVEmvA2orKFxix2B/+3VvprQXepFmJ8+q2dxJ2sik2uBA7YvI9VO/6xieD5td6q264joStGgpqZ&#10;Pyq4GHrUqA6x55aDEWsGuc269cfbKQFCusC26CilJDVmUUIvbHgLeOnqCSt1C9Vv2ygAXybTCLlY&#10;BirrRqDjKnzyxadYHrujxsU0upNaLk0BFhIuoWUlOMeQK1euYdliaUfTVU99ut22NmPJIPWwPc1H&#10;3g8C2yBEgo2F09qejusIuAtVKtI5rVtgRsKBVV1s697UMIrlDWqYGcnUPxCNcdVdad9MhjeTFQ51&#10;Vgj995NQoBGEswRaOpep0A6sf2q3AZxCa9s5dagAtiVKCPsSp8mBfdVX9V6XuJmT1WtYOreSxPSp&#10;lMISzESySaGmlQb1eK5UJ5plBF2umlYFZyjriT36hrGrWNume3rcxu0MT6btPdatphu91AWJF6rY&#10;o4m/1MY2N7rd0iNRGkKUmqE1V/ZVVQMJJzNAnRHiTLVagZQtC76RIIG7E7521slj2Bi6hNS8moUQ&#10;FTBYtz0EMpwsK5DJiaVfDchKGpcgLcq0YM74bLQF1CR2iQVigRM8dLK2jp2K8VskkKG7FY01FFzq&#10;aSA0CKtsdXFFusVQiLyd+sSZu2VhCOm07L4qOen0mC+S+1YJYma806hZJLyc2TRBRrliwPjZmj24&#10;p5qvW0Wnx/JomC3G3Q48lLrdC1rXYzIFA7lwFNNFqQDtOYbsX7d8X0yx68qVKfVO60O4KE0F07ja&#10;sqsp6uRfxoIiyeZSoOcYJLrHi9+LQlqw43b4L1Cf/6LJAa6mCSaocLlaaC6PRMYuRR9tGxpTaFiE&#10;MmROmx0xnjjsLHMyvBYx4rq3UCJyDafJMKlVir9BbtMLnTkgpV1C5S4J7ExTY9Bq2J5uLHVrazib&#10;6ij8h6LRJoVrAvVUg0yhamhb8YjfgkROsCpgAuZ5rEkkYPUJQtqkFAB5V3rQJxKCq0BUe+z6jEyw&#10;XUIqYYcNTAY8DjjRCHVqOLQq0YZviLizK3lx9O+Gndboa5iUUiAA5UFeLnNMVzVxXkeTiFubGlLg&#10;OUmIiknbO4ObolzxNo2OU3ZIqbHhQTk8ScnjxtoqaOZlOY2MS8m18T9VeU3JiZNV8900rCPMpIL/&#10;bGJPc5AUbLSIJ0QQbNg75NK+kfLUSTMESR/mhMxIhAuIFJdvqGJZh8usRTzAh7+xdbrWVbTL3XRa&#10;XHXaqF30Bceu1kyq6wOuKNi41RkU6xJidYLfTmgQWRuDbG7fULDUep4tos9sz9YEsN6wMs0ewT6H&#10;cycQ54EEI5MTZ+L6gFGrjH/a9T6512tMtggggsEEFGauhmWMQRUcUeRIFKBfRjxvRoQKNVCLrZqQ&#10;5DPMb+8wHTFhISRpPKGVHfQlFPEYbKIVEeNuSmMEAjwbsg6Ro6a6iMjI5UiqWj/Y0pp8JrMlLZrE&#10;PbbhzaquvdRxPQHC5A4KPynzHOH//NoAWjdnStmjd5yCaqA1ebFhSgy64kCEWlJQTZRRRP+chxqS&#10;eZeMbaQngDn3QVLjYuWM0J9HTM1KzrIAGG+MaeMkKUbngQimcYaKWjEba6ZuXYVEvpHGObsq4QCA&#10;aBjHGMcec9vfCWcTQKCuxaj2OSTYmGhUECFixOm0iTHT439a2pEBMjYG7dGTQRAAlRD/4RYtyQYj&#10;jEGcooo2C/I0uNggggUrAKEEIEAjEFGzyGpXVf5PwUhKJ4gps2RikoeNoV1nMtsAP5M8+FDbVZ5p&#10;hqEBo5440/fgIw5p6YjfYExZzqdi1dHdbGo1Jz5zERQRjMX/amRaZ1m/H64KLkAoU1yvnCNw+1CA&#10;+UOyB+VgJIqvJCKmtXt73D/nOgCa6l1C20mlShZ1qwFmr3yxGC+LFrogKFQowRYr1iKFsbQhjIfR&#10;kC6AeDBMBgd9wspynKQ5VDOsiLGoOU06sIlDoH8nNHVAV160aBOuFByJdcr3MGXD1woyFURaIfEo&#10;pEjCBaAk6hpsuDnQHhcqVYkJqEUaRZuhIl9ZQg+l/1FFNAtGi5lqSNzlKUaaT3KiIfYmsHw0HTIC&#10;PoTWrAK9RTgn5KaOXeUvOdAFUKgKC7PKhVD6JZkWPkQADyA5wH+CIckSiSmnmjYo06gCkRwxmRER&#10;GRxLMlCoBthypiFqwCUSLSgV8ozCYCnKgDnNEQRERzIiMkXNCWSKqMYFzkhtkR50ZJCWTKhbEqt0&#10;qygKVAyEEkwqq9NKE6a+XtER0Afn80SjjU5zqi6dqKDzJA7cpEPv5jj4f7b/uVBKF0G4coU/2WLM&#10;OVmRkIScxAgyKmTrZa0pViLJO9kFsSjWZDoUCumIpAAtZ+bFt/vpwghixxcVTRlhK6AJ5n9mZHKg&#10;Cu/Cx0w8EdSbcFALVEbL3hum0srGmtBWsg6j/7CYnQkoFmhAP5Tl+L+GMNb05BtksyfCj6ewWyW8&#10;MIWhVkLUzSQMjBhqBG2DAsl60CfqRcAHgQkoECoH9gI5TShSYBTlYuJErD2vNkRkFTUPo51AfRF4&#10;XR8BG9mydQus9RKqbKgetcjVfd7gm5GWhIv9UVWpuLC3oqsqz1G7HU6OvKYjEgKpXywLFys051k1&#10;/AKbLwR1tzB3mtB4tIFEi2c+USXbxrVsHpgTQDGws3qPOZSiEWFmbBsp8pAK2F+yUzfaR0ywGql8&#10;xzc/j+9UDukODc0q+rONcWEhIU1tYUjkqmBfNvahkEkP1ZtTaUjjfOs7CJRpHrQLj3Vum4NhXGo7&#10;jvxHa5TeLvMiLYl2TCo1Y5E1YemrdnmcJRGBt5KcZue9may2xFRFI6o0yqw4UU511xM0QqKGwrWy&#10;4pSkSKdXd+lvSnjYVSeZ1FO/RZBKSTQnsvd0tuikcsWQdsBY7iQbKKVM0mzCShvrMUqJFCo5dzlN&#10;rZWmjY6AuPC00NVp2WnEDw0TUhrMEQ3wY8gpBWzhAaJP4UMg5kPOrjUWNz9ux4ymjyOfHJd/GFEv&#10;6SmrY12JphxOf3zSNc11Jg1TyN60n7CvTUxsUmVcvD0Cwji2lppLFiwpGREkSL6DYifYwkE8yvCI&#10;w5GZ1vY0wdWEe1L3JMVyDdzIV4FUApeZOiX7iyl8AVtEiZGggq6N7PJ7yvX4lqqCJNcDw4ubm2rg&#10;bNu/iWu9VlYCV616V53RymW3+0uUA8y7TChTF7jskgdZNlit3wyo6QFqTVQtiwaRaBlApseBtRMG&#10;rR4OJBQJdH5iZOpm+tUabaNJNiCERmmYL45X0pyYIq16rKKhaEfjftRYX5eoE+Y21pGcjnuwhCx2&#10;wlN92JsTgI7rc13iImkjLzUqG8Z4NKtas2fE4CW1se2wNqFRCzcTkMJHu1tRA2sFIoCy67llSXVd&#10;UdPqikXan12ibvW2hvO1stKr9M1ThC2wpGzqb3+M0nsX7ckQTFaR9cDcqrV/9FbeLRlTALmwuc6I&#10;51ujUiK+hHEyNOWTYU2J8dY3ibJ7UzhWREVW0DJOPpzEc9Nrqzdy1ZY/pqIrR9Gy32hbaI4rYQhJ&#10;P/zQG1N4R1OSSiVpG1921SkR+yN42AnddnMEoX8ax8VNVKt/VhbKKCPVcm3Nwcr1uSNVELtWena9&#10;HT6eNqgSrYULItTCQzPeu4m63yaBVcLZKSfG2C1D1DZpAu2U3QWNOymmPczLY26iVT0Xf6f0ld5N&#10;yuM8V10SQWcxQTafoS1zfQkGseMZwXBEYLY44uYgIoo4pyQDWUkFyRFfJgDVbCL9jVqXY6uJrUGA&#10;tgr71OoCP6plPKXIZUWoPKuUrALkZykjagmB/hWZbOSisPQxcUaTF9BAvoccit2K1ib6HKxfQcDl&#10;vpnT0iCU0KoJsUT3UgpyS1bAm6xvQU/Wq6nf55bMUwL7VM3lnDES1BzLMhi77OTdT1SoTUqZpIA3&#10;T4wDDg6tlqs/KAqX1LUUfathR5yrym0fJjpMHm2gge606gVSA7v8lOBkSVZTVVXU0gHOrDbUa0rX&#10;Ui6hVA01ausXLBZtmLWsRb5J8KazqRvvoRypw7jV4/UyeIX9c6Qs7lNJtB1hIyz9wlXrSlRCmmuo&#10;t1NalaZbrzTLA219TZOcLZZhEWW8eZ4mEhQdkddjWdzUcQXQN4EWdWWLxvvPFgYaYG61+eudbCK6&#10;oAjElG6s3ngi+O7ueNoom8geybRKAKLxMKwGloFnaWOJBkZLudUOA2rw13iVonsglg2tNM8VzJAK&#10;XgPOFlhw2cyqsCqoUFDhUP2Uo1pJBmFhU84DY4Dg85UAOTOEII7X0YbqLhbL32qnynjkWif9QKFN&#10;25/X58gXTNzhueqBs0BzRWelAv1KKbYG1X1HNRSDkgbuZueRqnd1BmJVWzJJzHol3JZs2pbdRkkC&#10;Z4Rd4IHSV4b3QVQaLe5a1ZyNuMZSgRsNcZGU5oG/E84mOUyFaZ5EqQCy4sPb7pK4nkQriPjIVwCq&#10;wqE0lvFeIWOB54jXShZ4kpWwias8rvlhhzoBAIA92delLVR+iYeo4UJDJJTMnYDfL7mekelfHcdh&#10;1CLRzFjVLE2FzEjWxVTethQkImms+rW4d5qJJT9J1AmhYVPXFwzO4a85RJTJZ12NM9nlDdTCSR1c&#10;oCIywC03IlQRJYOFQKAFeOnooRZUvKBIos5mL0ktn900xlC7mpIT3DZghUCApUWLuZHB3UErxwdk&#10;GhBteWqYQalNSvsTDSDISVyRtNN5hkTcsalpqJaiOpUHRwyCCBwggSZCLpE2rmjW2HISRbAqWekJ&#10;kRm5IkOuPX67kQDh3QF5JxidF2KPhcAlNnTxK9XFhpujx/Fj0lspsMSOX91ZxbIKgmbj2k0tGgto&#10;Dqk4mJfOHBevnJQxQjIwpDRjQIFOWQcQiGhwLGgQEwknGLMJDhR9RKToaMlx1WFmEhTYcIQIQwpL&#10;AULCWls/Gk+AQMEEEEyAFxhfclCAQ3hGrhphRCHmQaPHhJkPr6VKxio2QKNJh2ZzJzA/pII06RNa&#10;Fo5zBCEOYhpkQNqUXFkqyTRRHaRgLKyHApQCgVmdKKysD3TtFFl5wLj51GPfKFAb5M5ffZyQYXKB&#10;WEvtqj2Q5jDSlPtwvx6BN/3F8jR7RkYQ+x/zTGKf/qDZxvHxCm118VdG0auVeUa6nT3CBwFemYs2&#10;hprHpCFhkPQxvdepUhJiOuEFgKGrSWaLCFDh2S6vUlmr7lJlJKj7Rka8VQczYlOQkMjEUKPDh4Gu&#10;MQIUkGiHkSlBq0vDo9tRboeZ5HgQMSYymOUlRhyolguoImVP2YvpMyoABYvOIvCSMzKvLYt7Ogxt&#10;oNUs0gv84ClW9EkhJnn9Y5giWIeDRhRPxjHn9TeYxsohjEihvRi67wYpoHssCkBAo19HnkMQAlpB&#10;YVtwVO0WFNFzmpkJk6mFdrYehEJhYhoJGEgyPMl/C0qnmuMSJJguWASGjGgoxBxFDQwtCAwIA6d2&#10;krVI9Ae6CAcR2oKcEYBzSzRznUfY8oUQRKdCnWNWHeQCLwqVKkEW5oYtN3xCaxMBEWoFSDFoH/c7&#10;3IF1CpEBJt7ZXJsqp6F8k831C4ihRbWNEfiLlU6yLBcuum72PtGk+QGQIlogecy2UBPcLMjoMjFd&#10;iEqAOJbwBb5WgpALRpwDQKi50LJ3ExP+1qED9eO0VoE1MfLnUaAUoupNUqFUJ658klT/YHyJj2Q4&#10;DoDA+gHAGJiH2UyG2wUW7nhOFpEc4Du1BGIC0rQ4IfYAyRdYi3UHRcXN5EEWzSiQkPhtoEfY2v+X&#10;nThVyvGULX0PuFFUO27IdApeoT4OF5+xTK4v+3SSiOfKHkkvSr/LlCZSuVQqql9ypA+hpy8vyIU0&#10;3E9cuTU62C9uqXWeQoyAJESAUDUlMQOOgAGWAJcOkYcv/9t0jAg//lO+d3/Koc4MYIqiKVRf5JyT&#10;SqImLcZcQugQWGMK4/2mSLdDryAWXI82XMwbUYc82xk7lddhL0TP7YuQBlnXIwAjbLAhrhkpxGCF&#10;oYhEYROTDtFMEGRHMhLAnNE+BgglwxobdILBRnBPOI6xpTw+iq+gWa2SaAB0xZFqBQqwlmQ3Xkej&#10;YCicFTwdOIgqAPtsPB4w68dWGfycgauZH4nDH87ys9zwfD7CTpjsjWW0CH+dMyFwX7IWrBT5uUmU&#10;0+5cOXF2/MjI5djxEmw0sKxE6FAjcgCtRdYeGlj7Z0Wi8PtLmRyVCuTMtPiZooB64NQGyoq8yxER&#10;EmmlYKYjf77w8ypbEQ1CzpWxFPDbiuHnFUG3TyWzikAS38Wjnj2HTRc7/DywBTdZbABZz1lnZigB&#10;rwBMyLHnz9v8eSXnhHZwrkW2XzF2vJ3zaXmFX53tfOfhfloGge1xFPZAfsgdHQUBzBugVA/YGcbx&#10;9WfMkcRXmj75UCs8hmPDLgZ1A+XwG1WaiFK7MyjykceW8fQx5FM4f3lj19lICdWBx+881CBN/PUB&#10;fxaOjrwmUcWeK03YO8NLMjP4d2EeJZfVQV57QBPMfVnguvEx3n3nGogCzfEkcye5QVpwbyCL2xYp&#10;YV8F9G0tPvDzR4szHCflJxq4FgdY6FDNTSKkZQiCEQDViTxgtI6R6FDJjhBrGxsIVzISGCAQkVMn&#10;0xSbNVHLfJnqRqew1pU6T9QbjqpHCGM3LYWKjT6HDuZri2qZTZbardktWGzHSWcrtSGdR486iICi&#10;zKv4BKwssI0VSR0x2JUNZcIWF7ZxeZQiTFLvILiVPdY4y16LskQZKvtHOsWkwM1O0wqyS3jPNVCy&#10;mF3WnNMIF7oaOyjtE6u6amXaSy1T8C5WJcWK2TlKilHRMA86vX5AiPcSYsyBtM6exIpMF5mKe3sh&#10;2g2VS0NgUUR7yDua47XG9PkUQ3mWOXshzw7qiFB72989GP8dWA6gANn9oCn1OWpazmiwIgOtgeNL&#10;Ytl82Ho7yxfmUBtFLID6u6ssplBPWzQ7U9XqLa/DsSerKU2GyxXO1i3nFvP6u7PpJmNVBEmc3jFh&#10;sK6/vWCJKePPfZAuJO9Ygprtt3d2xsG1JgeMsiaAn787PtPHHLFVry2l7phZhwLFISR4HmQBsSqC&#10;2NQVbq1QGahdA47J668CZbIiYnbUg7JldzMbopzmenD0CiP3pVQ19lOvzxqDUVuazRUC2IRC4Pcz&#10;iIESHH67iSXnNjIkWpqXR32JJ1mC1VqlXrM18G7FoSjJi0U9VPsJPFmdWPUULp5LLCbkC1ULlESB&#10;OsdBtv2o+AtirLBkQCXUFQcMl7L0uUgLDRbrnYQ8sSBGzm953ZuZKtQArGSJARBUCt/1k1HCrlI8&#10;nWMkHLdirMIEgKSqhO7xHCFNZyRZs4fWK9YCw4hqs0yENckwiZkbytmlVm2FQKRDMxwyJYgbsfgP&#10;F14N9zONkC7Kx0ZzkilmXZOUjzKnHMLC7KQDoqxAI4W/FR7KVBix6dlJhVitmF0VWGZRMzLq1wZE&#10;aP0rwFnOlZ184WFB95V3EiiJtjqymWgM/i44vF3QohbyhJ4WOLfPEFJq5FE8y2qsdAiym2KhvDqw&#10;OhEeNDeYMTRMAyv2apAFg4lizrT0BZJ7Pt1SCK90j3asFZDtEW67ivLi6YCrCVKodk73KHyBkXjE&#10;V5MLc3s6Bch5wEUJnOZIU9iR/dcWBrZ0K6uPKlOrChdl/AdNsr4g4SSTPxkIxojz0AmJTGO0nXYb&#10;xO6fCXjn3H7zliw+s8SRJqXZqC6ir1ohpo9UwliRI6JeOmFZUG7Oh7S7BIsioniZRxc8qoFpG0k4&#10;IcB5EYLwBpuPhdMoqYUxy2NK1rYuwkIwoSc072TWrCQjGmnfu58qhKpwVPm81bZ6wiCjZKnR1qJa&#10;kpjTnK2zm+motyWtWr9vRSJaylURHNbzNlUw+P54/crNW9MJMykPMCJIwaAIimShX8ulVgmnEcRw&#10;ojCurCKxkoWYvgudIxj06JxYMqByoMugJkXEw8zkGLcCA43kQ/g6HEYxFoBogGFCIwqgk+o9bzkY&#10;xCvoVEZaGMAeDFy8RZWgMqJpziQCzGRNsixPgeZBSUJMg0HTlOelSr6lmFjViZkZk84ivn8yCT39&#10;JK6KqrPC3oGMA31cXX5ghcFoCgKzss0xZq4hIQ5Zo0YmGbqGjoyRT6TmqeHCgX1GtQNoxdimIsjc&#10;KoF8rLwkgNzMhJBycdNYqdl42JLYkIEEEByDmFDFJ1wgNIYHCuI4AqsykHCQpMFCXMOQGhoaGkHG&#10;IzBB1RLaEmZrsESTQDNNGEVcVwcJZtGLDURiVVzfigP0okwiMC4QNUaYms53fayjF4kx0Msc+eYM&#10;AH5sTMTmAK6vPclZk2ooLU7lXQsxZpoWS1gu1bb8+zhosGGsEEEE7xkmOWQwENpMYhAmIA2ZKHEZ&#10;HjlapNoKzUgyISBxDDRhZBmPXc9CEM6Icjcak5opaJqJFIE4DOOJAqi92SySUglnbrWzhA/b7/OF&#10;EfbdRgnt/t0Ds1WoxvyA2/y5P+oVD0AdZil/v03X4yCsUEETIA/D/5gnC22nmm9jcUb8fh/xymSh&#10;UAREvdWWKgk7Bq0SJ4QqiqvhzEkYc59NdCTUtdMhaZuWUaChq2U1a7VKstG+N4POH9S5vWEir5om&#10;UfuJBDAkORhkaaiGGj8WERBGMkZQ0WlhDKyxgu9alrTxvrImLqC1eO4fxZZet/sECi8CkHfAdWJS&#10;UFVwadkxNnvMD6EITBzQqwAbEikREu6fR9vUwtCJSdGAWi0tv1ZdlkPBST0ARVY31kkaWJWAnGDX&#10;q1VGIKn5FPqY9BUIR0gseCiQQYGQKgYIIMALFI8TQJgRivRyjotaAfQalapIUsWjRXnPESoP1BWz&#10;RbV8kgewTpc6AOU5eJjG0BcrTUMxVj6MhVGSADo17X1GIXI0AC74G5Gjm3QNki0oTxSRYQ6hE1iY&#10;lbCPtUwB41GaNW9kpMfjSqQHWCLAN0K+k1bKOieoRShRlxlgihL8LTwzi/rAObps2/WTEyJ3WzEA&#10;rUi1ZneaDqgi2qCedUKd1KHGx22rt7eYEQq6yqgKhRFC6rq4BUAaRUvmNzDDa8SQEvNqAyOZHEag&#10;T2tUAVDG0yhaqvaRCrAoEAAfEKKuFCLVBlRsIMLyi1U6HJOIIh9EToUCLSBUCA6ILHGMiqA6gmw8&#10;0LUUSehaBNSIeJc0aTtzIfSa2OJCH0RYi4+2QGREvsrQIoEqh5oli3lAVQlax/B9bEXLu6pYhkRF&#10;yhyANQGOzIUdQ5QqDHUOx3BEWRCLEY9iIpZq9ZQpqZ8dAc6hGf7HiD23zJAOKc2L+yhOUSwpgvTx&#10;TuQkpggcUCXcxFNGT5v6Hjw5PuCM5GRK3YcxYhL7lpmNAkB8MBSKfzW9JpxYK40+kYciIjYyors5&#10;qYhI2rkaGq3L0BjVMZx0CMEEPuQhEBGz2L6kKcPw2XJQLQbNfAsk01xHl26AaxVmJkQYyhEwv5wH&#10;NJcgJTPxUbCm67lRgWrAMutElsymMTLzSA75Tc2qruYOGNh5d0VC54DJy+VJly9dbDcZJsI12meZ&#10;FQOGCLfXnAGavyJhRIA/mREJxMZETV5T9A401JFVBr8u7EFF2OgOgVB8FyAbD4pzn6galiERGRkZ&#10;fkk8I34/lYIygriKHIpxomUJ+VIxg7fnUDMihkZQ2chEN8sZESgQChQLMUc9mQFUH2yp7PNN4f4i&#10;MjIilhNHNyI6zh+0IGvEa/lbmRhlbowzTRlQT1DNA13H9U2F1gFcRi4yPG90DqtoeUGbf/749Ric&#10;B0bDMhTwOo8Pej4i8dPqHp2IU91VewOVuLMwrno6uSb2YkY3SSiczEUpW9M4trrh6ZGDchsKLxSx&#10;7MTR2Fgy+BYcIgiN1Fz52uHaLCU0z6Jl8GgUYBGd3eYYd0DoGgBGJYcidLxP1GuJHLalEtic5sNO&#10;ddPn20kfaDjPiZwzyMB5osH8LtDC1ocVkEhqJE7gEW9564Hs18TDB2ScrXz3Y1HX5KCPpWFEjuJh&#10;/llbO6jc66i0tcZLMUB+aZogIsGm08FsrdYrs8q8qJS2Nm0O6aaFdrOJLhliG6sPzMKnFh6ZUIV9&#10;mIPa1ZwLGOlVOWgs13nohL67GSjY0Tt/q4slUzl/TS1lbtaVKHPmWZedM8Vjt3bd3amWlTVbLq+R&#10;iZUtqCsyuUKN13bpopU8X0ydZNkGoK+E/J/bXMtNONLEpAgu4FyDZ84g6RTN8VoWXUBy3pae3fW+&#10;/sHuMPCbanhEKyiRriQdA24nZjjk1A2WgkShU+YflAqFEgZ9L2g0+ZJZzD8UznxXegFQILlgeZ0x&#10;e7fA5FR6bsFIEnOQpA23Kd5Ara3gmuQGJPsSdn5YpcRM3WoSFCmFObD4obu4ESPwS3HGjhwrzJ9j&#10;C8EqBskUyLQnNctT50TT9uQkjlxAQRZHuIPZwJpp6AullMzHtzSgLMf2MQqc0YSeyK8DSR4HmATn&#10;E+s+M4ZTkH7Mc5RKYtTcF+0DaG5nTs/G738lDAG5DEQllNhG8fujbGxKmKLwbtQ8OQdshuUvcY7P&#10;Ez2UZUTNyLwKmeyJHsCoDj0e5RlEQcprqN/fij9yCIbCdmJ8PfKC2HgVHBiWpmq7JLwhTWtTAuUX&#10;CthwqzeqR105PLqmVaUxhFJm7EINaAsWjyAxJg1EgU+g5H3fPbZnyyNk1DzDDgX1riDUyvOQUVec&#10;oiD4b1vg3RIi2FuyYKDfBHM6WveHApBTnhUaDf2RPmTUVoFkbJWMyXo7S2hmKB6y2mZA5HVLqlkY&#10;VIeVWP2GGQiTWaG7Micp2fdJ6Q4N0WOflMDJA3elu+eiIqWhOlelMJTuQWa6Ra+R7vk3Hxy737vm&#10;HyN7J07z/FcSerOdOWsfkQFbCJORoA9PEybj9Dy0uRDenwvFwktQkQOSrCJ/9q401A3h8l6rA2XS&#10;89EGveQE4IdOmOe1pG8qWnNJngRIsG82ynsxjI13FqrpzyN1KORC2zuk9BXiki6OEhw5EZbmq1Fh&#10;YhYaRk8/rKRHFeEKGRriSMOmrNUoBE+CFmyfA8zmeqnmOGVAxnBdrV9mYpgG5fXZ+UKAiz1YZo+o&#10;cdZiGDnQxCj4PdfVPFEunvontxeckXjwWieJVp8S1QbXX6s1p6tAES8I2h60e1UEPNnRrKQG8+82&#10;DvylqfRyCTtKWDw0y9P2eQWyqF5MEwofeVZIIdos5o5SeOw+B4VHDbaFM6+VIKJpmt/E6XIj/S5/&#10;bXLBiEM0zRl1bXKceGhOY86JvyW3dnLEFYEFnnAvGTlhZrEJMhwHFmppyYNpuLbAKqmlAgxjOVnp&#10;Q/uDmleUtwgE9pzqxm3jWsS+hJBo8ymCCCDCBa5wRHdL1ETd9RU/MUJq5L9urVbCJmixTrRFkJRC&#10;ay45HiFKy4oaUHMuZQ6DJf5coeRERLQMMLuF/+7UPBilLw+zEhxAmmzzUAgfmkEZQUPv45vPEIiM&#10;ij8m0OZLOf4UsjlzPcirjVCNdAJxEAVlaAZbF5QUqE8aMROsBF5ZlIAyU5EREYFjqmNhGQ8dKJdK&#10;oOrFFkYpT8xoRE1685aypkjwpgrziWGQaJsgHWhREJZtPDtyqskorzwyMbRGJM6QseUwiULGvgL0&#10;LWJMecplDkHI8yVhoEQyhYw2hkYaM9Zm7BAxNXEUgosGIkkOVbb9p55kqL9b7chKeLR4JgH0cE5j&#10;gLAyhyHkJQsvR1oNkhEZI8xsySQAuBIPR7X8ZQW1D0ivZcdYPow0iCGMzk4KvNppljxUPOEMhtDB&#10;AQxRDwwhhEGhFawtFg111IRpBoUNGErRoIqQhCCEDjIcILAhvhwxRABBwojWPTwS61puhyMIQD7J&#10;ibwregGenapSw5BESwKOApgKOBYlBwUwCYQ4ZuZExCkbikFYlCHUxAUOPMKEOR0egt8zd5YdYTRw&#10;HnAQFMMIHIgqmRfEnI5EEKGQQm+nl6I9iUIphKSNaNIymiFQd6e7LpUB9sokFDLUQkIgrQ0yLFS0&#10;XvIgiVxsqGlKTS0Xj+92DiuJWWuIAfEhxbxGFmDAdlinL0AvLheJwCbP3Tz1aCNydxShuFKGyk3L&#10;C6WUPQKhZA6DZQKIG/FK72Ba2Cj+NncXFVPRVHi2e/mKyMNUG7+UlWB3waF4/Nf5zSqOpYMYg6KO&#10;xK+vd1C6uH4PnJuoV7xhoicjQBWFyJsAksV1WyoBFM9UwhySrwk6MKsC/oC7Mgwu5E8FAAWcpcWa&#10;Hvy44dAIB0MTYIpTX6dKc/3QMOZGV3agRL+RcOUsY8TxJStheHg4jCzsUuxwHQXLGGI6gD8l0JpT&#10;wxENyUVMvE7COKgZ5FzREIE5SIklWgYi5kAVEwxJdQ2Xwvhg5kRV087UIInf7cOgUAV6DiH6AUB0&#10;CoMxSEpFDQ0vH5ppprgw3wUiMhvZYTnD/NS4fKgEYJwuQOalJM/+0ORFKqD2ZcyhXH40mZS+DyBW&#10;cPwWwOVNF6dYsMg+9XUkK8p27hAnBKqMqvdtWaRsOCTsYuysgsEIsQtwoEEzJWMrmShUSHAultZD&#10;v3NK53R0tggagjISem7dW8XuEIuIpBIseXJBwLEtRrNpvgfxNh9OnB/ZAoTIoc/BcsHQwHnClNLB&#10;i1Cm7IXQnG+WV9jdjIXA65EyuyfUMhygX2DQI1kQYlCuiAoVNhSfGwYPU4YxUWjrKDm8ZMyb+iU0&#10;aSZQ4YqQ4kOK+7XinPONQCzKsWIar5fSM0Z5mSO9DpHDTwcqnsvJ/k9Qhcjg46ARgKB8gUQBYOMd&#10;UkNJFxuzUDaoDnY9gO287sxRl+H3N1Vnar86LliI2f/nYocvJJ236ZxegHQ44YHbZM5kWzBFR9vw&#10;sbTjmR05JYk/FxXQjeuL5JJJOmdL9AdApsoRvLOHJNVBMlaCLPu+vK4mvOFd1Lc5I6AIiLkiuRCM&#10;f4wi/G4fzKWOUZEXMjnirIiIkoRZ/xpvOxYRbaJ4xH856s0BvHrVkAVinJnwyFo/mm7HkbpSkP3g&#10;tosISoaOeNl7iNUgx2qsK7MjvkK+itXBenK+fmY8oXoAXZTAv7ut09N0CajBANssVjh3QmRdDZki&#10;+z8oqM/QAHyigfgG8BoDQMy0hojzhIFdhZopEOy0vqEq2VL6Ep2tX1z2UCqCoNHEeEkGAvRCqmCX&#10;dKW8CZ2Ekc6GsWFAPILJ5lTOZQVQKpbLBkQSjroFmPL0iBc8iTecdEAeUB7cVA3zMUgr57MVtMPi&#10;Fnes4rgfHFLiHnUmgoOrB4lz4ddx+M3JB85cW1V7M6VMG9q6nLXFId2UeFhC7KHERTCXT2WqZnZQ&#10;3AJANVa6IiweqlajhIZBEquUxlGptz7FhoabozZxpCSllWEKGc1TOIk0nMpIKut1QKcjg4/GF7Ya&#10;EYVqwiNwkLTDnKOB4M6hTlE9PjjQYYoswiqevOgBJwciq8ugNJjgMolIG+FjstSXR23dAG0ujIoV&#10;NdL6MMyopIsyhmN5Jm6AL2QT945N2FxIO1mdWilZyXZbuO5BiY3I+wuoqws4XmqCGq+w8yrxOaUU&#10;Or+ZRMPsIqtgpIKDBWdHvk2MsFUKABKKNasnrEhxfHsonPVA5AyriycCNLB5AYgwJxLKDHbBzb2A&#10;5lTsLT2kpjKzQGIj5Gh2zx0M60G1Dl2cOBi+PYWAW9d4ebH3BaBQhGd7qBy1FeH76SC1EBGmcGaI&#10;/Rw5TIrN2mDAxIaoCyB9ZFo9zgbpBbCh2Ib29ZN4jKUd6rfMii1A/qxeJNZJHDIzmz4wFQaiJ6wO&#10;JzQLgPhvvOo4aNiV3l9wLELAuSQudo2sRJdywaPdbssQoee8JLbYpoSKIzRnLRw3X2hILktHXnpd&#10;RRHXXY43estGIGKYt3RpofVq4ZVKGvDe6edmBN/hreRRmYctqXq47Xdo255qBA9WUskBioMzqSLm&#10;kgrWNGhjoltRSKHTratd5Y0120dy6GkETKS8HjSrEB/ESTTChV3c9ZPC4fbOjbN3exGzzlkTQ2XH&#10;iND0s6lTg34uztdckdfbP/Y3Wvb/7dBERlvDmov+ZMkCUp98TPycoVn9tRonlEQkKKgLhAhMGQT5&#10;hSeG1xVfBfwrcYXGQXJQpkdQqNZmjRI7FOKLCLRXnJRKcQRxmkveKvC0DoodEK5ZDIIQdZ4nsjSK&#10;DdsGitnBi/goiIuxvDQ5EZk9NlBCi0UG4QIaZRy6bzcaPWTTdCYdQbDCFHekKqDnEIJg0aakF2JT&#10;YsKBU0NrIxQWCihEYj5BK/J17FOmbnz4PmOf7bLBNG/58eOSLxMFJP0e/nBQrKgcfcpUAoTqwnKJ&#10;3PqfKHRuaRD8dEwJ8LxucQXOgDxjXWFQELOber1wkfsSemrJzXV0XR68jiomYCwOBA6ZGxGQbuWj&#10;wsNC2mjGTXHnWiUqNQVggVYWgoxj0tgEnR0pVqFq46JMAnEgQu3iEiNDIgCA8OynEgQWCSqZRnIW&#10;CVjQodNYVDJnpSkzDITdwKkeZNRkpktKdg8dDmEYGgQSGhhUgEwQkhEeQyy3xidcVnLPWbVDLYZK&#10;E8jH01FrWKj51jgSLRMLNnIS5Z63zXpiiwpG06wGYQoaIaHGaQVYaHc1SoVAFI5wgFARpCoM7e9r&#10;R3YIkMJDIwxRlCuRrjwd3xqSzYgKERBIFtOKJKq4JnBTtAg1d9GMSEhiBERpOipjSTuEQVC9VZW0&#10;kJYo5DpzfCE5NdEUg5THxCGQiHk5zBDoBr9mDIzJB0j3rU2NRtegK0UIIEkIkCwuJioyhEIRCMNP&#10;vb3KSW53CCQQvGWaVGSzD3Ni5IveNiw45WGwGevEVoSQf8uEDgg5ggMMcjEIhgInzioLXCg0QESo&#10;kSjKo81hcXKOEmRmFDnzzBTIg5marLUUo9RaUBVub/v3bIgS4QKCC4QosKRBwxw4UYmTWlhrq5gW&#10;Ln+xTIahEES4KA4QmbSYsMjCmGwTZbYi1Cgn3GoWEm4dFxDMIw0IhCQlw4MfModJCDBEtTniaQhE&#10;PXJHzVNCjoWcSLEHDm6hdhMIks9ymFIg5UHQis33F1XgLTWR0fRyOQZDNWSgs9oVjvvRb20IBqZe&#10;dCHeUUCJg68QFCQyEFiElCoUKF2EhMIaKGIMAhxjSQJMiChSMOcoKIAWBBjOA4Adbd43MjJAVA/G&#10;5A8srAQA10YM1t+aFMoiAZAdJniyhWUWG21QwjxN53ULIBMKBi+zw5N5aMXvFcb0AJdBFcAxkufG&#10;ogDTdDGUaXnKAyBOZAG94FWgS+oI5ApxbvsnpOkEJZQ/KwRMLOmdeWASDnxEMZaXG5T6OhJcdQI/&#10;vgiILAXs8COlf8yZPNHgvCFppQ7z1idkU6SpqIBWCTW5sNikCiXOMTGFzodECHEiaUkbClZyeNNh&#10;6jy+lBrrEQVBiYxtzrTUCoe1YF9RYWRToaAnL3R4jPXUDEqptUD+UvwijWQVAM0VgKAJeMjIywdA&#10;OUlWCAtVaoFWAaSZVChtj7JusSyRwyxldREHCfNIgSRb4W2k+TICdAUAQD/qDtjDGmyRa6AlZA/K&#10;oJtQolTQlqCfhyKVkULiulS9vxbiyd/+zWad9/kA7uGGPoeSmg6gQo7GIcb/3VtsoUESAuQuAsiM&#10;jDIGYDIlwX/fcKgG5SDRQyy2m0xkkBZgQ11ijUwLEkY0bCmYULPjJGUQiHocDKRUuDGoiLWBA5aR&#10;akyVEgQgKQQuPDFsWq7J9gkkStS0oSI4UMw8xKpPO4Qe1JdU8JG9iEJCINIoe78xIZmmXKKfy9ns&#10;cgkIhiSeQ807BAaesSWY09Y2VWgwTIG4Qmkh4Rp5Ooo6YynGLWz6KEnywFnM/Cz6/zKHwcyTCTxG&#10;dfwE5WFAPLn0rKiBX5Nv0ASgB06aPIuGREV1hdr8dH9HQE8SeHOes8MYmsE+O7kcRxrJovYUiNZn&#10;3nXHbOuWvkVKjoKGrLBHRyiLiHUUD0Uo5PJyVCNQIMTVTlJQKIE4lUB5cn5JSkoAyll2n9ELw4/j&#10;9DFOU6bH7PlynUGOZD9yLGoxUg37qDHKX4+LfMY1r+KeeSbjlXIKU5cVnB07qXAGU5TkRk42Bdq8&#10;88qBUJVGMCc5TiOZGQjlK1miafjTZcyIilY+Pbll/sbiUgwvx+H4bxvQQugsa65xr77fHljI3z4i&#10;nFRBNUPwsJlQBZ11cXg+dXj9/xWE4koR1CDqjxZxvlkRSKNnGlKdKqDGJviSkiYmcTlB0CniSZ88&#10;v/IszIil/0ArBfkkRERETMYklLwu+XxZ90Cm0+bdiIqhOFaz5nPsU6ASEOcpUPz9QlaSV8gECaO4&#10;38qUAg+frfVzTf/zyRAdiOPc01ic8Iv0AoTiXRJgXohVsKtMArXgRWZaCbPJRg5cIhYUVrw/TkqE&#10;AgopClXtkLUHfzZ5y5yOwbYfZZJ7SkB+wzZ0wqs6eyxZ6PFUxc7VYlOEmnUcWuRi2EqieLeY98xi&#10;TJhuDhbpQyfkZbEioa7ynGuupOoOgiTqjPHhxwFAbDMMg02R7FUY4EO27+KHVMDpoICdAsJKA/Qu&#10;dqBW0wiTMCNnp5V2iFhJ7TYRJ6MKIAP9cT0qccveQtnMhhAtf3ysCIIW4MyAa6nmmyxAkmxjYnVc&#10;TJuTEGA43qggdOfHsw3Czg/RgEzSFRiruRIEbjYOLuLkTDM8VlP5nDdMHTmkHbE68kWqLXnteihc&#10;oES/iacPELXj1hffo2BAYm/VTSuip08b3UB14sVhvljJpgtBwzSALndAFCldPRbLfyauqAn4uqUi&#10;QJt4cS0ic5UwL+iA6j9Uf2wN4G+iBmBSIEHiHKqHGSH1ZFPd3UHJypk/W2WOQdslqeV5sM1EwoBE&#10;fPaBisB5abugHtnQs6nXnpjzDAsxub4nnKPy0GVwbkPIV0o0awLcoSQabwxWDXfIh+4UfjR5GllQ&#10;Du+XylOi6OatS2tnYfhvAcXi4T5YwDmiwMovSYsE6JODjLEJx0oTGQLwFw8GLPKgqjcDNTC4XKD+&#10;NysfpZqJkEXg7Llx/mQWWUOEDKDMmdvg+D5M/M76I9aHCmUuE8b/u/lCVkVdYmRYyMjTewZvzl8c&#10;n7GkKiVohdONN2N7MEEHZqkL7beegEVe30sc4epaKuw3m4nob53KIosMhCIqQocwsMguSlM0bK5m&#10;LIpijRYeHTFidwAiiIdbuBFD4vjWPmvmrZcDq1GkugiHmQUNNahJhyJkxiEOHDIKGRkFCovhhADE&#10;hpENnsisRi5/BpMw0UgRJNJdnQoTMcbRccUjSjs0cNSA133eFHIv3/nTPmUrfBu0YkpcgCoGM0gl&#10;d/i87h/nwnn/soBv6cMj7mWnmW3xrFiDJ+yxxxicH5vL0CoB2xqAOscS7E/utBpkt5yIIuGuc1va&#10;5nzQemEOEjoyJGiTDpR2qzryDJwK1MQjGaDgM9E6Q1wzWoBIdoUKZ025kBnCFZ7bQ5Kl5l929mRJ&#10;ytLBEuDP6AVkiNNtYiKVQkhEgZmO1nbC01bh0DvItQiLw0ND2ByAaZEQFryTOwYjTMPWQdQLbJhQ&#10;0jaEo6YkJzfHhrh69ViDhQoFZySMNx0gqg1oM1CMwhxpKpIl/QhcIiCzDQbeCkxFFhZmmokaEEnb&#10;lY6O09neanmtRgQNwt6Ziwqg+RD1mY3o0gpw5kX0BQhXtVyVhZjOGIERoDAnBkRwkpwh90NNCON7&#10;jhceVGmNZjRrZ/MVmEhDmEQZEHIyoxLUIbZxkQ0OhfKvTmCJXAVjYY4IqImHLo5epGKzuuNvdp0M&#10;iC62GVl+OAS43BbFaZNwoTMWlk7U8LFu9qipOtibloihMpxYPQgimpSKRGHBKCdXCmBZvhq2os8V&#10;UxoSOWGoQSMqeHOhIcMrUWZkNcmzqlk0gXbQa11JCVVLZy9BKQspZqPNZB6UBWYSz381CAqaCU54&#10;RGaoNDDiaLsoAd0IYSQZmTH8qDioJT+EZvEY+gn1hRojaxKBorgAh7hw0gio7ARlCHDGIM1EwL0A&#10;EJDGGNCJxYFiUIJBo0BMzw0eIjAeRvg8+LVaW2oQqlcCA1rDxvPFAUF9CApBhRiQpCGC7BrnPSAr&#10;CrszEIhBSEJMzxwIBMga6XtIZJthfOZYVaDV2tZwHn3k2mDLC28OqCdClKnnVuob+8oTjYF4IDso&#10;CIMzx6DxEjxMurrXShrDXVnnD9GaQTcoSp47eUyUItFAnLTZWgBVAtl3QFPuiQ52nAM0pklZecrx&#10;YknPFhwIHwPxRpxVD4DCvpgGEfFYRonR2UCGFwkpfgJt1z1jqButAHl7z60IhJrMsBlMyQMYvVQa&#10;eqAseXhIvRgB0B6oESD+KoJeaJLpg6sfWWA0fokLZzoouRFZ08daWjB7KAZYCgm/4y4mIfieK7ZI&#10;QKZRE9IOnjlyJGwVUoEFG8OyPkQPrIAooGZbSQBroIqeIgRWpkWOERlDB4nBVBJKLiiztfzzi4sO&#10;eKxkRKV1BFTyKXpsFSygY7zeNPv2gCmjpU5kXhplRzMKaUTzucpzRGmdMokRjljzLG6Hlomdyo5G&#10;dPSZ45pEJpbqCVAUAQBMKQ5EN4ksbh/wdQcN51KxdQBGFYk5oBqwdlAxWKWGl4bmmqgnNNJlRZpI&#10;c2IudTGXi2fb/ER8AZIrkQDI3J24riPMtR+HEY1kAiNBH8kfHouwQOiEUKIs6mTAszUetfA2UO+N&#10;Bu84eeJJs3iQ89s5VYHxmhQ4EbKYIIIOdFCQ0JcImzdw11ayzAUmclrqU3OtIEVkWOYaOkFTOe5D&#10;qdbgtnLMl3Vniop6w+zWI+eCmhkO7EISOgZSBtkXR8g5zOlOyjEL8imgVWZYHYyb4J5WAxNckzaM&#10;ngbd1MRLYdvqzkjaF3aU5iHsJGJCzDlAYUnBy9GmFkOiQ+fRyHByjnuVMFiTETsNFyQGOmswsNCI&#10;w0OBbKc2PqmBYStqKyOJ4ZRw4UwI+JyOE8d5hk/EII+DqDrCHUTfIGFfEqmGQydlViECsxDYyjte&#10;Y+g5iGxaYTqgNUlzYUr5rCEWxr6rsNRAIBAIE1TVrJ3d62VoF5gWUeTnPmhTULhHQHT2UT50KbKn&#10;hlzKVeWxkjCJuc4TiTFaZTJY8yruZGRoFIitxWG8TDe9IUcnCYmdk3l3dhtFupiTScXhVAoFBmvJ&#10;InfMp9jIK7z+dUisI8NLnH/dkDoHUwp+D8mDkRcyJCz5wUiljYQxMOTDEw6z6LOoCrykDJeKakf7&#10;LBk/FwvOLhGjCtM43EoFIpIOvbDWAt2VwDUJ1qE0l+CCw3lyScZQ3ZIMYLtjKXIv3CT9DGRkO4oP&#10;fPGlCg/FYiEfAGoHRVr+5EgSQU03/YO8JVH5oBReAU6BtZCpiSSfuxaNI59+hC0Ekk7fKJI5pOJA&#10;KSaVUL0ARkZGRkziSXIssRcyjmHxtYfxuH80nk5fizfO5lnJlGxkDlAgCmmmsGCltGN5Jf2vLnmB&#10;NQPJnNWs48/MxCygxyTTlCmm9OR6LCwd+LBhoV0G+GnGFQD8MkWFfXZL3vlP2wDokBQxOUBlLHT7&#10;9Ltf0wNrT3S1P4/YyLC34jzyBPAspkK/geTs8VqtV05S8ozHvRoKJgvBsvvbAgMrnt/TNmgP0F2o&#10;EEvRLOSv4PXmxV8Ah3QD71lTD+JzmEacxiaqU3CAUlqoUYSLkylx95JkCuyMeIWWvLZS7KlnVsIB&#10;3yLsyGcTOv9Mw3j9V5U4ZtkCZ6fMnt6nNIN5RRFx5eZASYaIG8gZkRG3flyKUA/76p2OfgoTXq58&#10;4Else2RcNOaEjamalQRD+NztqmF3o4gR0fxVbxxKZbGLCzMaWJ6BstmOsq2F1sQ9/+bwSlO+uaFN&#10;ZlaHzYCv56xwrtzmtVOysJDfz5A4KiJXL7E4RL+i2YI3E2+5lLdRw42/EjoNQn/P+4giV4u5SsQy&#10;KfimRx+MlDbcpPE2H4yINPwGBdeEUs99KPixzPl3fnRokrtCRJlctiiNBmg2474SNFhsGkteYsyC&#10;vslkRBK4G502Tk6zlEi49BZMECF9IZgnSxsnKiDzIyUqc7ZfwbmrKmDUTPh0OxDKMnYhsVMpSYsg&#10;bRhSe2hAV02IjKXkGgccuDmrUYg5y7H6/MhynRZFCDlD5zTksQqDt9/kAkrqjJFzIuVtC98Sbyx8&#10;ffZUg4nJnhZ09Ihfs4oFHGzh+MscvUE7EhICkmnKSrxVfK1pPZWVKy9Hz/KXOit7NvKS/rY1vPEl&#10;xWEIGRwXdy+LU4DORCesLKBM9CFQkhWGrg1GYaO8HedgPI1h8G0IQfHFhJkeBCzCQ+PmQF0wkNc+&#10;JYkDXku5a51IkOISCbQgA/BlHGElgw2EMQYYM3mRnIAhEEKEKI9C+dZ0C8LDFNhDhGbMgxDCIYoc&#10;FaEEAEjYMg9g1FhXiLAS6NOJukKVq8RRTtEgkypr4ppsRBclCGVi4Amvi0lVYDhywiCQHs0BTljE&#10;67JBbHmKz0CAUIVdQgEqyqtOrtaWJDQ0KauAQIhhAhocIEBINYYMqBUKABoJQqILkI4oE8flxxSI&#10;XD8jAPyfgGHdAvLibboFUv0DiROgbUguNmDiRQHu8WIvn8K4EBnTpK0nhfgHJwIPVMiPFQwwhUMI&#10;YQocxQbMncLvQqgQOCOtFVzdcgbIMIIaHDFIIY31HQyMInZXmZmb7nIJCBAgjChIZBoyS2rR2VpM&#10;CUBV+GcmhhQhTIMQwjcqTMyIxxDsJWAp/GIqhzQk1CAwzRmuQ1ZyfpOBiPB9AQO61a1r4mEm+DbO&#10;ETQ90SOGQYYzM9mqqbN27BEMoNT0Ux4g9MwCsNfC1MWQlNYHWgZoWa/mcIinoQeCXueY5NsNCFMy&#10;Cq57jw0CHGPCGDJwo7SUGgUZuijxIC6lnKoaraWvDmZOXGfkEhkQscGTJvONjB140bvMJrP/D36C&#10;u/p8jX8q6LOLTnem9WGHUCJcqZfmQfNERSxGMkaQRSoqePzo6CibH6JhFY4nFgws/UCoHQHGwY+F&#10;kQRvIiRscuZYksmZYjHJINKabdPF6oE9EAyQLrAZAl/RYyl337P+UKME/K0AAku5opSMdTeNPTdQ&#10;cqAhjSTTgbLCvDMt12P18yhsg5Q+ZYp4kDyWQmFiVYSVAiCdNBh2dAkVWX93cVH5PBoAoFQskdJn&#10;VafPRg5KIFfz5TZxfDD8VlBUOKNw+BUJyMRYbjIp0/dSAN43Ex5yB6hByESGgMXw8scpxwkD9A32&#10;Cy8OmtpfdRUeeNwouGJv0BC2+ModCdlQRdHJ2KfkhyWKuqni6OoEaAFOUOQaFOBUqZ6bGWZBLmR9&#10;WeK6x4Kcpkn6bEU87Sq9toDnfuESKiCXIj7er9Aw0UHIiJAKBaYnj8XAvcpyIznE/bWULsd2CEEr&#10;kDtmTd5SetTVqmpJ9sjuqClVJpBYlaYsK1s+VcU4QmACYSOTZqqsNBPUNqcHk54NkPJOscGR90+S&#10;QbrYSQTIG4ONNCeHfdi4qoGEpfCEFuY+XRQ+MiXAw0LTx82oo3G2Tm8HlK3q0gWPPdrWv+QaD8pe&#10;dYqaBjqFQqGIm+xrpRXaE8S9VFOd4NhK1sni2xsKHOv31URWlPnktuWPnNddZ5I9hYXEFm0lEts5&#10;r6sNGErut5xJpJoGVFgbCrPnELlREmdEoPY8ifFQ66YSCJQULNFCxS1AVZHRBCzxJ6h6AQMboDHg&#10;6PHFxIUi5kU8PjJrxUkkk5dx/YwNL/5AfFmUO80AiFaZ8uRCTXmnk4CpRlKtLjc1HZ//kQhjcT/L&#10;787lVC7n0sRERLq5VBzxs0waHlzKWrO/jIB4fI8OgZcPp+liLsTFTLIEiIvGUBuILDnLpyIChjPf&#10;DfCBZ0GoHfBoFrg6/vLkU++E3JJJSSP900D1/jRzfs+oXFLznKgTqFmNjcXJ4uVMvhRZS7oB0OQI&#10;X+gEYVBz6eaiILf75QRgGkgNCMoO4CIL+fljYljSp2+xVCeQ++5ppBhf81wEugTyxEZS+zoNn3LO&#10;vp5pEN43GTEiklhx+d/F2dAXKOEUpsY2c1FBlAecU6B7gieddh+Mu4dB6A+OU5/kwde/Z0RO++Ox&#10;4uHOm5En5PNJciTliIyMsF365DD3edG+NF/nNMBsg2yDQllKwf8p06kESsNvmU+Ya5ACQUtcyFWg&#10;oh6xynj1+oUAZKmVjKGuiXGtej8crsSWtdlqSRD/ocR5nJ9G84gx9PRg5J5+m255lLW3hvInrbe7&#10;X+97dWvS7leSVPzl+3ajop/u0jjHvjIy+3ah4CcKfbdoqUEWIp5vz8myKfvuXnMs5EAkSI5EU5WQ&#10;yBjn25kRfpFxItjIyNlhGhKbC0H9IK75Y2SkpQidOaFGSYrv6LEaCTYSPD83YQWFxa/P6NMu2Fx8&#10;TssBd602cF9WacuEZgIsJLG54qYTp6inix6ZAVTMQ/y8vyq0aZ0EZGZwXJAQNuko0FzHKKHRAt8C&#10;3OiAeorsmKopEDCZ6JDGm2q/cBwyVkxbzv1SsnZEtIofEXxEZJl5cjOKxkcDziI3ojtM4PrzZ0b8&#10;OwSqOcy8NLS0MUTCcupEla1GREZbnP2PFby3RK8iPykQFxRFoyqglbUD+RI8qCkXVjR8RQ4/91GR&#10;lE5N1+4my8uFPzIiBtiUiSsW9LD5UMD5AXMuMih7qW8xGSp2NITMdmp0h3Wqpzsb4SNOuezYJanr&#10;yURt7s7fh8bXs5CxuiY8UqmHUhqKVjwSItFCSyoawCQwiCV0dltKzDDRRhIYgRkHRXwmzwbomCAS&#10;nzVpKAwr1PBM7xoWNsSGbEwQDmGMoRiSCjJkBvEJFQxmgGUKRseGEEFyBAJjwwpGZjIhxIv4tIRz&#10;kGESjhkG0XEeQilVn2iZmLY7nTurewd0Yo8MBIYkMQwzZvIK6hVWCEBwgBohpEqLPNGfHJQWD/I4&#10;IbXXo/beBUsWmwc/OfXalwCTtG5zRMFNNLJzP43S4BsrrTrdn+uWCNThwfPTZbsNZMrvWxO7CzhP&#10;Mska4UjCsExYLaIpBzM8SY8imbNCk+4RMI48L0Y2hw0ef1hRlEYeg+dVVijhlFQZBRYRtXCBCCCi&#10;CBDaPwbRGEjZRMCCS+5TYfGQUJGlMioPwHqmUzWUdIOkWMU0zHGcRKNokTRomieSSFvOECEEHECg&#10;2i8ghaJE9VhhiCONGnk5TFGQZRQvdIyMxwgQghAjjTGiCQoQg9k9iDEIWM4jhzC+dCHZFsiAnhhQ&#10;1QhA4Sv6YHhYszV8rVaxkRSOFCCuMoQVC9Q4mZkH2KMIqEweGMNEa3sV9QpqcMQeHFldkcY0IxB4&#10;ZmFDGBoIICNghjEhCqGW8IcihmNiYSDbjCDCLRhALRkpmTKmakjBzdBQNYGN5E6sN4+zzIbh+tQ7&#10;gWbk96Yqqb6Dpsg2RO0VNYJJ5Y1itDSxEJRUg6xSxeN6xJVKArurlbXd7thuh1rdauOJAiUVPP2f&#10;RyxHepuco3qocf/VyusPsjOKC42uFbeWMhuVkQjJDQV+ARXpaEfqGkYkl02MkiS3qcPrw6lz7qLk&#10;0Oi5hwZFsRDEe6E2GVgFxqIBoILNYaVDXQPCzLdaCywIgCS1SCNLdYUAvJITB8yE1Q/HUCgBGQdQ&#10;iT8SK5ERQxEJIGO9AxKX7MgJ8MAyXcyZ2EYfzIiRAV/1CZIFQBSsiirYWTcDyeG8fjnJxzRNP85E&#10;A3F5Sn+s+jj/CsnxFLc3BfhFUMRS8MoPkB+j/GWXlAtjqnqwogi7qAOqCKxLQNfIFoI2fW/N9fPn&#10;n2SYI5Tyj8suVQrKDDEVinKiE8nF5dimyxkvloecxxRRscv50BpcqqgYu/yh642KBbsmIiIgU7Qy&#10;Hic9KLXKxDHOIIGN0KEhSbsQeEWjToO9CNiDw0UKEmxc5BAzOGKNlujJSbDPhFGi8mKQQWQeUTxl&#10;/+/xkGf/Vh8sWbXL/soFalZGRMy/CL6TqYWEqOznGjaSJ1EtqwOlCi0DcYTBkmLmYWkt/4QYO4c6&#10;gQGYYUIlEZB0zDWHspCK2e/YnhJzI8ZWnMWQX8IRSMzBqXaj9Q2rFsHcM/sAh3EFhJjoZOOmuBJh&#10;BB4hDxSUUpvLPGRVCzCEUHk8VARYtgSnkTjihojaMi2CAyjGlI3oeGQRDYhFEfQTRMGXJHvWCbOz&#10;2igBuEHESDMZyHhzPYQUPiG0zI4R0aGQ8KQt9k8CEbBVHqEzZY/USw/SeXQ0hIYWbrWaVZIxEGaT&#10;v4hzVeNsMhlT3YBKHinb36fEiNZuKE28inPRcXNmaAcUfHx13fDJZdeWdmoJxREgWqMjKXMi//dF&#10;Hos4iZATOALicFyBVEqjTp2LHFysJOUB2Nym2D4aCDqFQsQim32IjKPkoXyfzekUE+SaFIkAdqMY&#10;Xb/lORGRksc5/+aaaaPw3psjYUqwO/jxySS7MeQtiJd+ZL+crqQTBlExiZygPi/nSMQn2/3QJ/i8&#10;QlGAXCyxWEY3kzjdzV4Wb/qDlKkhxN7tDVe/37kFNNi8ppJOIkg2y8ziTSnSOeIwkvdEQSobzy/m&#10;dGJFaMjcFmnGknItjJC1bO7nUnZkalj9X/aVJBxFD8y+ZI9MjTfHwBlKMPuSSxAR9zTdAYyMiJoB&#10;onnAFJNVGREQZP23jzp6JnGUMvOxRy+2VFkSaScZKII6VzUQPKchEI5EaRbRozgohE/Rvjw8PDJi&#10;UH/O58NGRIsN4BI5z3YpzTP5PyrGJjnclE++PzrWZFKXYiIjo3OSBWEYiIiY2xUilL+wV0scppJp&#10;L5IqNbdiLdWmZZ+zFxbfZVytY6LtucNzlyoavzoBl/xXC0323+8sZCZa1ZRnjrVvvmCDaREX7pJG&#10;xS7ftC0Cbc2GB5UfwCyvpDSTtCjeIm3dgtBtljpkY7Ae6zYULWYEyIkmd394SWREalIJ/GwIcwQe&#10;0m4qWsomoQvFPP5t8HDoKqNhAkygSqnVLERFLGiF9zRMtXIrvLQ4RkM5FSnAtmh8EQrLN2hx7OF6&#10;xMjZgRqDWydmILIiWMn8iytcXT8KdKy8BmPQZynRMWDz76cTH3kvo5UXnRCdF/GnnVI6x9in+8YT&#10;xlStjWQu3ExxdHnC9ogKOkca/236uP0OP0udIxMr/TZdilhzJrGBE+5860jiUdYlLmLLL8tY9iR7&#10;Ex8Tr5RwmCb5GUFboj8pBuKUZBJ3AsOP646AthcbicGpppqJErdCEiqyicpge634D1NckiGcVkhS&#10;wQmNuTJLk0ZU9BkYsOZk5k0oidCxB5idWyucFHNURJrruESDILiBC/SBHYwocN0O3Yo+PjCIRUlG&#10;kOzFPDDBSCHXYIlGjRBBTFmFIMZyHCF0UIIWYsMEBIhZbEsFhUFpqnVQgwBVRRhNaEUWwB7pkp8S&#10;I4riOPKxYgyieXFcyWOcVqgHORCPeTyAqiIb2ib6xZkrFwG1VdbQTYYy0/kUQJFeBa4tC/JgR7z0&#10;KyxQXWaKj5GSUAmu4DIlIlneesDvAU2H4ZKSqqyr85sbVxB9oYM2YQQQ0wyChmcRlmhMb8QpgEKE&#10;OMARMNBJZdJpmFBuYQQoQtFGBLkGEa2GKIkgyESZhQW7rWsS1oMF0IIpmQacXwiGEiHjDTEUMsfQ&#10;Qs5xBDhCCRiwmYaGEMLEHidRZZm4ziJR6kU19hRzdGtGORmpbhDBEGcQOj1GiPBLBTqO9AiyQYIU&#10;GKEFMgiC7DD4+KMVPUek7OKKEcYggI0sIUNDXgJCmYSmcANEkFjGe5zhFAhB4QEYoo8IYJMzlYo4&#10;eHUykFMFYIzg4YARBI0SOEhWKJFhHIJIKEhwyPtQGOZFwLCtnbXDqh9a8jUzgPOFhXPmaKvReQSh&#10;kpIo4D23h3I4WQrpFM8d6jffvXiuzRLv5eYVdpOjUD3JtKXZ/MqVBhMqrxvFaZaXOD9LkQ5b6oob&#10;gEhp9+MvEodwtZRtjmuBcoYH4mokbrDr78srWCd2c6X+SyuoZ9WWhgWaaPwk6t+p8xXQ5Q68VpOG&#10;lCW4185cgR2DJR91T7I2EXxLAZG4pkv6gH79fF4FRwShK6+8QKMMeEsyIh88TTIGKklFjuUil5nV&#10;xPC4MndgpahQpsPwrVlaObPFwnEytgLkoA6gh0/G5Pr9Au6FRwvFQ+ER16ghkARGkmogqwMsKAl0&#10;YV+Qq8qoBegMaHNKc6EauhNmcAf4nwl50KBKeNhFsLCiuoWYpBAsm0td9ugMcpRkcyAvQChFT5hd&#10;QlJFx2JkKtAMiLbmowC+cAUXqUg8ZbhZeXDnKSljqD9GHFPt8vqMiIiK+xuEeWmfjhBVDHebBO6A&#10;jXSZnKHKhkgCVYJnFPDX0YfhuIkAda4fRKpmymEGiJR1knzJc44kcS50cgmrBtQF7NBOSSnSHvSq&#10;W+ELLpGu1Sb3bjbT1XcEI16R4ip7Q95GWg4mp4xQ85RCeUo0mckwR///4tzhSOUpkKJnkTtdZM5J&#10;UaAQ2wkK5zo0WzvUZLW6OGQ8g8vhKriyCRuhxTnMYpGKc5h8aWFAsi4rSFPTxTha0cRqZC702U7a&#10;DKPTh0tBYnyWY0U4XJGiIobYqKkjagcSmYzRlkZsOJJ9ah94bHy2F770bzDChNG5rTlpns6BdG6g&#10;TEo2HItkS7N7JCajmCdUXuXwzqET02q0NWCRpCI+cEKg0yRFfgInQshiCWoNIKQOg6GSemYUdEdE&#10;pREQNhMCevPlyJ9STrMPPooEYXlMNaA0xkQC2goqImrFIBaOzNsb3NnsWiwkN+LfNhsuo8RnWzBI&#10;ooKXG7KMW5yLM5sJG24sjFGAi3hUUxxw6ZTiVn1meLKTcDoOjgpqhqxer4zF4nOoVAiCgTViH/n5&#10;+WIlCSkaARGSgjmoBS85+VrUYiIBdilOfnQKYX/Ls0WCFQCBAaA0flARGW2QCDf+oHx4LsermUzo&#10;nY6CD8ZDcP84kkkb18DnBBvLkSbH6ALiqe3XnFR5I86egCTSRcasaAkkk/ElOFCoA5gwsvvD/fFj&#10;nXBDUCA6cr/KEp0AaaUQ+gDnOUv3yrFoFJgiKFQHPi/qF+CwiMjL7IMy+/ZISKU5EPwmNN+PkDKB&#10;l8U5XqsrK4PDG3x9ccsIUX/FOkyIuKIwjHMnJ5MfGW5kxOiiQJQCzL0SuvcBxuG8AzI9KieSScfx&#10;/IuZIUUTZEdGcyNjC5xRSOaabji/rWiY48afO36SFMecAQyCIEHSV9y5kLBj48udPh/MjIKDSReJ&#10;izoyyPHKgWl/90mJPsU6IV3+zoaJ1bDw+WNnjWHziIi2W1m/7HREkJPFYWeJO5JJJJ0Mbx+MiLZa&#10;iE2//QCLvOKi/3SMQ25PnEojkUOUrGGk+4XdWicgJGWIlf6Zt8gFdOc4+VJgiHKcp1WQoGIsX80Z&#10;StEdUuwv8clopgj+cy+/2cTBy7n+/OcPTTeiOz+Qac4PADaEQKzOYFeACJM6SV9Q2hZNhU7NFlo0&#10;0DFQ5np8vt0Oy1NQECcHvJM0iIDrwHsvsjkuySn+TEBTEDuYFMWUpEPtKdTPzllyeMvM4SdlQ3ER&#10;FTfX6xJg6zRTy4hPuNxSpHDTiSJWidLlHBf3cW0PHmcRLiyqGoarhWg22xjFmTJpReaq4lz2wyFQ&#10;I0sdk2yTu0PEktPUrQOiPt/vE9IlrUuDScHqenfERTKG8OHIlwxFfV44nJmcSkYjSgifFV80kk3E&#10;oqy+RlRKwpcc6BhNDS6pl7seqi19HLn35FsseKC/YXFnKjnKcsn0lDWHLsi3I5TwLQviKzIaspEg&#10;26ugtQqjON+qPXR3Sz4bJ6JGODSybujLKQsxzCpCylM5uFHBjt2FTWZ+mFNWdJELkEYegxKJKQjl&#10;8zChWuQyQIEiFjEuFDMkyJQX0WSMYgDEqMnHN1GTx/11qhRzIkMCCzGJCqDcgwic8KEMEHDjJI1v&#10;rjZhzdqiCEj5gENDBCjDRzBT3aBiyWUZhYSYqAIORb8YREIgggcGjxiQpqgQIZDIIEIUIEGEUKmC&#10;ibKmRnFDOTGFw2FKToEwBz4qP5oGtYkhe1BuOUN2pKtlDOIrEQ/JYgrWMKT7uJQMWZ0KKdkBHw5v&#10;A+Ry+Hf674ESSsbKFhQr95mJDiEDTtVLmoFRMb11h1dWF5IF5Jw8G91q00UsCyo3SoCyxdDO4s7L&#10;NmMg4/JFWil09fHLA+Mjh4dYlq+GKk5RWcW0MCNH6Q0IQNCQyDh+9TlTDkStlgk7Ot2RGgUu5I8Q&#10;gc1m3oZiFc+IPDAwkQ8Mcg0eCJMg4VRtTCrmIWECABEGRhjhx5DMaGQaPCoJGaCJ4TUydPINUeEh&#10;zKDjiB0QQWj5khChSDg+EajUtuOGiR4SRRyQxRjkIjZBTFUeYUw5OS4QYQQcgOMSEZiCSChfjCDF&#10;EIOHhoiQd4SeUUTgeQJ8CVbg8XZwUqnwoXsh0z2OMIrFoNHDGtFx15NTNEc0IoyXwghkYxRfChVl&#10;5GzFarUvcUiOphQ6iSwIBhEYUKEMYcStGyMK5ZENxcwowifoSGANMM98IgyZGLIjAX4hBcSONRMw&#10;bBCR4QIZIJFoJPCMk2IcHYSQmRh0luwcXLB5HPIMycVeUmKSIiFWUCkXKU7+FG+lRT1vLDjanl0C&#10;iVhevwrsyxGTP52lVltSUuvCwJ30lFwdINbnn1ooT3rAvV6N2tmIT8FR3wFcF5BLFmmi3njLkqOt&#10;aas77zxYpcS2SUNbywPMNJZ2loof0okGF8DwrLTAkYscoUgYhQpYhQBCl5kK8uJ44F09Aj+dABo6&#10;p6+Z0G7rYyRHKFh26MJzQUi4WUAcuVVnrHLmBKoSkQK1sL1CKxIiBmogFUKIKsAvQCqOKRhMgb8N&#10;djKHm7h3kBWCPPH7xCzrYDTQVbH3ug+QAjgPDy890M/oAA7IHkA1AU5dzV+vC8ThOtQ16hCzx/j3&#10;lpaJYrTPlhJnxKT8Z+C+cvxF1+ZAedpZrVrcn+8oVQgNiBn6HvMDd6ZBdNyu/nfTyiTwjr/sVQ/Z&#10;NL4pxEoVxJQ/lUJ1AoDIIaTGN4fH3UKAd3Bnkicyr4fbPmnWUJNLCGXE3+xqAjlFV4xEZQllOaSZ&#10;CuUExvH6fEvdWLkrOUpeVDqKuKs4QgycCVlPrJoswY08wDaz2qWJPrM3gVSucqEQsuV3Ih2FqB9i&#10;wjELpdoyh9yiwjT2UvLSISGmHMKRmsJnFHVqKDtniYnkR5b7hfLFROZpsTWGeBFYZRZQScDKRY1l&#10;mLYo8OKc3HoeS6ybPCRI10LiKGIuRHBZVsqDm1HaUxRpE45Fj+BYciiKJ8qVyxkRGSWAkYhS6URD&#10;eJom8NTNg0pFRDTXe8IwLEEiwrZoUIl1xU4DZm/bNaJo5rRpVjIOqBHx35R6Uspl+cMn8A1a1Hkv&#10;///8axzoHMFXznKc5z5UwxAcyPVCFwbP00CRygU3po/J3s5yoUCipxF2bh9AaYkIAzNWC8RcjXbt&#10;7uWDUrPJdMjQKgrvDQj3SIiZAgmoVAZGZmxRyxFXxU3K3IjSPjMo/FPx34k/TaWKPQChT+NcLhy+&#10;5cLDfu+RKHS0moGUt3EfrsVSK4H6ygKALeee1gpy0RPmf7k7yA5RpsTmOkZGRGgEoZhS62JUg8l+&#10;uWEyRRFB4C3iyRJq1oJTKvBcLhYgKRs1FDIkfpHqSrbn66j3of0gOL+mBIvNmo76q9yDafjufPnz&#10;Yix5yj/MyNGRs0WfqN1qz+mpyX5EQCWn5K9P1pWvte/kJ8QH9VyxYuTEgkLOb5ovIySlZkRE1c/e&#10;LN9ldMyApsxaMmyfkZGjQMSQ+QX6RazhAmXOb48ZmaMRl3TSu5TOg7gUreyU3f7HXL3YKKNjzh8f&#10;f8qeapyR4yhXL05Yi2a0EP+mcpV1lSLJ84lM5fmrD3fb9ZdokFIv9uKcoZKFIG6jilmc19aYZ9cV&#10;7taXASGSnhxUJVyDkiDveBe3o6z5pWQ6Ur5FFFYx1FVa+TCEQlJCUvlwQlZHd5AME4LypS1Tm/Eg&#10;py3DgnYKCWwAYqeymO5pnBKJFyihziu4vDq45E8qHg4mJhaZcjJhEwojymDWnmIfMQSRYItgbjNu&#10;fJVYOIZmCQjSmM6bWlZ6M0VCc5wAaYVzbHXZYXPPZVZwIExVtiZSoPmjwSNT3fKjrPNJlPameQVs&#10;a+aFI8WIlIR3B+HN3KVSDXIhJsoGslbcouD5oPAxcpFthm4jiXyQP+gaPZRqiUcpdnKC0ieLMqHF&#10;YMnwBEQnJOL3KKIeWJ89JBoBE0cB435P/7EISYn5c69YrKQGKcvudKXOkzEzonD9pfKR4uYxjjnX&#10;3SKfGyHD7Zc8sJ50cndYmzwaG8qLjZMqv5Yp/u2RnMYJJlvObZRaLaImkBFJ50NRaj6hO5BEepst&#10;504Phcg0SAOxoQxKGZhyaTHk7hzM1hiDBBwWIQS6GxJmP5VBwqO5HYsgrKYYKMIo2GMQcmNHMJcC&#10;5CCQjqIVqmOwJj6FlCjmxiBQa5mU4RCHg8GAC4WCTCMPVYzhjhIQhhQyDkRjBEphkCFDEGLIER1m&#10;fgp3CCmEhBAg8GKEhoSKnFhjDQgAUEdxFnCHBxGEhDBoaHgkgkmwKFDDhRjyPkAWUjTtBKKlb2gk&#10;7TLUL4wm/Wo0RkoY/hbuZPaJjCfEkQjRLBfT5mxcAh+ciIgXiIzM7lma13xFE5i4pHD7B2rWtueE&#10;fWymtktBe/15Kytlqo8YS285UU4vF98IzKWKu7O4BJH6+aPA5PiTPlKQTgy+y2mwtYQCuxhIzjLo&#10;hbM4CiCItMIMFIIiILCai1IPMWDGGKJFjbh9YCg3knB4JI1E+6YbfQTEkrRBjPRG0qEhihChkGiO&#10;YcnBjPsEAhAgoYICEhQjIMUJMOHKYaFDmgGtxQxJBo8NFDYLjoWNCGDBAghCDCjJIOHokGidNpAE&#10;5BeCCAD4oYg3yDSoKj04zUfVhihiBQiDHEdwpVkmuWgjUMFrTXMJHhVFraJLCrCwXsHCZZI2CIDF&#10;hw4QgsiedE0t6ETGHDKRR6luEBghx6ii3esPGMDYIUMogYzSlilLCQeOuAQHhx5qM2YIAPDACwkV&#10;KN3cIloi6MnfwcJsdlDhzDmGmRHEAfZSO1Ldk3fCRbxQbamloNmya+zLuwQ4ZRGM4iqpTgx4YMRa&#10;Mt51yTPcaDKWu4QYSIYaVZmJBvmSOwQQfEKOG6UwQMZBmpLdSuOIwiDgg/MXCXBs2VAeKeM0g1o4&#10;UbM3ecsFDKRTFuzWFd4VF68tMXFQ/ONomFIe7dZbnZ8zx8wIriueJRPKXE6cIytLWK08yOpcn12A&#10;9uvKUkq87j4qbkSphZbAlXV8uJnKgXzPn5335kvdT5dWnuqvwBqEH+UCgb04kFAtumgYcbgHBMoq&#10;hJLDZdx/TMu6RDhYfIqhUF36thdSAjYKuW+VoArJ+EiMP2WUDIIyhLMsSSLPxuX86rnrsng7IVeY&#10;beRME6J4jXXrZ5zXUDIBQIE3EJ8jYeAW8pARN8kSYMZ5VCaInAdzK+MpaXH6XCznQbilKREUPLoB&#10;QpFUvbFP0AfoQDNuHyg5UCcZMgQJsfaeJ2QE4iIuha+SSFJKXxlCXnQKjLqHbbGm5UA78FXociX8&#10;bjTTecrSpQ2P1DkYUQS45agLxGFniJf+KUko8kWqaaOqA6cJzxZQsiJliuBctaRCSjruLV7woSNu&#10;o47ysIbMlSXIQLYehN+20wYsKUP61ukw5lMYfEnQI6W9J4VuciEmxp+tmJYgMYxYdWWompwYlzA+&#10;IHCuKwH0QKs2KIjJPl/FlisIwvFxpIvNflL/GQrkRELiSxKNnynjlwywFyELTINnzQ9RPp3IItE3&#10;nc4B6GQbZLyKH9dlVM2DZPirXHQNykJVgqKYynIG5RaiaCYQCp5riYpLbBjAcVfO0a6y7nQNkyiy&#10;03XR2NGI52T8blFRPF/4/dnCn4/DeRGW7EiSOc/JJJJfq0K9jnOVlCP7c5TYReoYDzg3RkfQM7XK&#10;O6OXhywfYJrlmRkxojXjRhud0y9AZzlYi17qA5T3LkfLnz583KSrysF8yMkWK/9085QIMDeDRZfX&#10;lX78UeZqE1QUFQl5EooRERkWjuglKt7ZP02IzLdERF06LsvnzRhr5CxYIAUfEtZkZEXlrgg5Fy5f&#10;oBx6RlIIq+a4WIzQOqFYIlMiUKMOb+a/UBXD71FjLBiMiA510647x1zIsGvhPHK+57kyyVc1CaEZ&#10;BbN493U3j12pj5Kx1lSpUrVniySOLQKjNWlVfyVqg8F2qKBNVvzBUx25dZRCOnyxcuThYamHn1rY&#10;ij8XLySZgmeJZP6YEzzLpOJ53jyecuDlbamxBPcq3udyCYN0qxdIjA5EaEiqyVcH9yB/spdiVivs&#10;hVB9EaBqwDDvAV1NFsz3IPfTcuWmWtSjH7b1umrM3pYZERljXNgYYyJT35M/7ORIpux0z8kgx7lP&#10;jIyIpnEi46qPfH/Od+HzjeNxkRGm8xEszUIP9jSTUPQpEghmRGR9M8U+53PVCLHrEZpHEhEZk5kU&#10;9L1vPkZqTkERtWg/SIyNdYqxsgW9/v+3/RBivW2JKsTo+hGZmmEISFZ7pJqSlYfQJ1OKvnJ+0ESN&#10;A6RHumelOkUWdFbY4jrhbehEuehEc8AgdIrwIySDCsgeC+CiWt7cfHknxBuDUsH/YMd1KQufHYLk&#10;W/As+6+JMG6QS2hfV4XxheJljnXUUFliCIeJHi079Vf41RSpgPM2nOtkKZDYd6DWgprQkbj3511i&#10;ifPkCeKU/OUvZCRf4m6Yq+I0zxFckTGtSgT3322QvCrsrDpccu25c1CjkH/KUe0c2cSoRJH65InN&#10;nCYu5JsWNn0JPdMgLcjVaZjuhI5Q0NJ4qEGmU5gpQLCCJ35mfDBeOxMV3xBoSUo8ZOwoihjCxPsk&#10;NcNc2pMyMxLm1qFCvMYRQ4cN34WMJG3OeCKEhKZoCFBM4C2tcBBbhmQk9Uuu+CFCxDFjKIUlGQK2&#10;fBhBAuQQQBoYRQy2Qp2W5AwiMzD4aEQIVELUHsDRMkfAwQOGQUMECINDEChwkjRiSUoEHzEPDIRo&#10;xKa3FU/ANTfA9ZoIUWI4oGkQsKOHl4KGcUIgnKrWNM2KrNSOHWI8TilEWr5ZBGEAgAYDqayNXlc4&#10;SCn6OdHFwt4u8ecaSdom0R55m6ODVoiiX0kYDiTHOG4fs1GIxJQLfiLOA7KNXk+8+JxqbrqwrjWz&#10;Z+iAswaDUnlJp0pVUOijy+KXoJZ3qjXS0ZWN6/8iMiLjLqN7DrrcxjXolVFAexSIa2TzghAxBBho&#10;4SP5CFDZjDGIaHIKZmFCZiD5lEqhyDJjgBBDyDQ4UIK0IUJOOSdQc21IyN9jjKMSC40RLKKG2lZF&#10;js0UuUKCKxRnEej40Xuh3g4QAQQkY08IIZEGO63Hhe0aSlMYYozCRekUWNVwQgYwgklG6GOp/GRw&#10;oaNonla85ZOSCT4Y45TUGjrkl2RVo2eYdZwggwIghJNkMaQWUrRNVzyjRI+NokaNDY4wiARxQ8KG&#10;iNB8W4YggAyjRlgvaP0Scc4wgZhow8OHCkZC0pV4uUS3HGEMECEkxCQxB4c4MQQgjDhFEiPRclQx&#10;hHISQZDKGKHQgdDiyIgpg0EwsCB19LRNjdGjrIjMkw5MBnAoG5dEDP1l4cTRkZF4YixUW5mRLule&#10;rAqJUSx+XYfk2ObHAMvugU49N/n1DcufCV3QH4FFq9Pc9WwIeLliOqzut4PoqHl/Z5S+6PBNsDfh&#10;+upWj7QJM7dZLgl8K8FgdlMtJBtClRSHY4oBcTv+sn6gRZBriAhX4cgQDJfoedFWIUGQrhyFDWJw&#10;TJAlAoY2CQ9H1LxdQArZyR7Ku0So6ej5/f91MPruiCJaBj0DTz6gNQn9fIHIwi8KeFrmPkAgSUOx&#10;/KPFJ62qcrYOhcLh8i8tdxQ+VKt0KAxaXzgXd6ZC+uA0P6kQogBSgXlAWKmp+QVu7ywr4VclFJQK&#10;EsoBWL58ixUqg9yGvJvPSWQGK3VoIWkugeSJgO6WQBTBho7hzbWzIE/0XncGSgUgcHQKYbcg+F1F&#10;P6AtAx9uV/IF8zTQeC0ew4SDhff/dVMgw5UeglLyllQUqeVn0kW034oc+5d7kv9MiUbI1Epdu1Xd&#10;8P3ICCy6anTJg3OItCsyNsOh5SWlnwkDcojcpPIzkjrpioTwVkHOfkLDSKpbA3EVOdFGemStK56N&#10;Pc2fJQNYyA/OcqtR/BNTcrdjg8yMjM3xiB00e/osAaich3lYspiGJF4TrpzQ0VFqsgk6oyTWuT95&#10;S1UlleJTp7trCvIPEVNLmaObNBSMOX0G/6oqRHXdK9Z2J7HkAyO16lUUoFfWpzhyVnVFGZulSpaw&#10;5bwrCI2RumckiIj3Q93PToNytuQutsQBC06yor1Yyvc+fPmpY9AWA4DkivGH1A9D82RLsoN4shbo&#10;fyFOjg2xYt11KffrVyvXs/+mXpIyj8VS8We5t2QVXJEBIzM/MJ2fxZjnXPZyFSBpvLzL0GQ2Lli5&#10;GRmqGREo4iuRF++690kXtZK5U5kfkrRKifL+cP5l5n/sWEXUqPFypAkfga124WD/h/eqkZgU3EWJ&#10;Gj7/o5siVODEKRh1zp84uWJnECcsXmRlspRyql8dF+QeqaPnuVTqarBBbzBDXQc45ZEZERcqbobp&#10;UJTIzLZixZ35lH5FbW+b6jHFM859H6BVDmf8sXIyKhJ09tPJFXvkmy/nbGLmK2v9ALUXHfrhOG0d&#10;7G0vcmZEbHHlKud9Xy5W3u1ksTw8RpIyLbaO5K/9URDMiNN7T5+5yoJOWLuTI1RaZkfS9X5ZznJE&#10;clV65+Q2PEYDR5xn7TxFkQHV6RkaNg6AmeaxFeZiClHxx9v5rAO0Aymi1HMYyIiZAyb5nfrc8qhC&#10;dvgc1Zz1PinzTByM65d6x6NQ3Dfd7kyIDjIjI5xDEfc2PIozMjGDe89ZfHr98c8iA7yxdM2odCiI&#10;89z7ghQzAuozNi8EUiIs9dR6MUzNCBCph3XYh90taETnvk61+kZf5gEqYyKhROgri1xFLJsoq3sg&#10;2SvVZw9RX/PiWpM2olzaaVxd3Pv3lCGSsByippn0RUfcLXHZHc+3uFyLlSw3p13aMtN0MofCwW6F&#10;+u215Cx3Bvw/CZujPWR7XgXKuRn2X/phD38mlZmWi7vl6vufOO6mzWJSRmR1r+VRZcIEELVq61mQ&#10;W6Zo64ryivq9ItMi0oHuhXRatuQ6dy5Gh5rhw8kztxGuoOC7vBEqFIyXUSGkkaXzrK/9IgDCyvqj&#10;tFsoMflhQ41M8KLCRWYo+NgoAjkH/MEmH0Ig0bLbi1tBcojiZClVUroCi9qsAGai1FWDm5Rij4yw&#10;Z5Bko2ZccRxRlGcKEuRxYIKQINIggMlJCxKeFbOEPEDFCw7w4YoUyMcwxtCIY1zbV0YQ0cLDhHFh&#10;vhSS5uhRqDBrg/Gc+KCMiLPUiF5rVPT6bKj9h3pvZ/kumop78l0XANVdJKy6BSgiw6Li2UuKC47m&#10;FgG6FHdBp5lsnUXi6nn0n2WNam6loYeBdZbN2ZssEq5N6nAcAlBmfPWx/1VkFaSoUtbikEoG2Cg0&#10;p26NGKpzMaVB8a+UqUahVaF0iRrGQ867Z2NQUbrbQa6iry12+I1TMqvEXD118hM0ou3ZfLkrqfVM&#10;H9dtxalqrtOmyfQF35mNHfCnYq1TnfHvmv67BbByMx6EMUxZhwphXDmOLaNFDdh4tyYTgBAxhBIL&#10;QykQYoYh/QXCTHhSIeFMZHhaUWMWYUMQTXMIwwgVFC4yCYNFh4bzwep6AguOzvwsO5OLn4kQCiIN&#10;GSGwxROdRI0bBpeyJLCIUOg5rBbxSCJWtwUMmI4xbhCBTyssE458IxAcIcxjyDGMOcoKxjwhg4zk&#10;EI5z4wZFWdFPCwuNFxpkhkQpYICIwiCdGcJDSEhZiHk8o/RuuQPIGxyjwkXGSeHCzwkeknhwnYwg&#10;EEjKP0VAW5ggCQYjQFZWkjeFh4SWe6OKJwVjzCzouRRU1IrFaymFGBFoLiiyIimKIYxIzqpgw7Zs&#10;MELjRokb0pZ7UaK5SxMiRsTom67Nb9pM5mW6nfDEgsTCmU+HhIkUJEnMxBFIoUJMiKYwkaKLDUd/&#10;oUVVZ4eJjlNFmT7DiKPS0t9f+Fayr3h0KjpdWysXr3YcQQcZpRo9BKYYYEQw4cNMpgX1G0d0OW5h&#10;eDr5hQmfixiRFBuiiwoknmADCAkPCREiUkOihs0NQkEXsFCThMiZVw4cCoUQccPBGSpra3t0S7BM&#10;FMc4NTCBA17kn91YED5PgvslK0w+iCHkQXYrHnaRlr53MUokA6Bkd1AD6svdQROWrAInXYIH/7eM&#10;LqEE9AXlB0LHQmdRyBAfJFTJ9cig0mVHqFqy0AvhZQKD9TQagAZAGoQuUxFAoeXJQomGfQHJ3+56&#10;f5WPIZnH9CfxUUoWXaBDmeSf8jzGRgjuSNIIUOeFAhuK26ZvCIWiCoQopZB4//98j5abtsVtH4v3&#10;UF89a8YYiFQsCyRVPRCSjvgfmAytR1YzKDijsSAUH1tI2NjhFqh8zUOqHe+oFDfD0uC26RX8owhY&#10;oiD9Ab6sF8yMJ7mWKg6lCoHDbksj88RO7rywntres0gkDW/1qVhS/MwQB6lcl/vpW7GtaRK9D2LQ&#10;i+Rxl98d/1mz4T56515kTG9/SHXdmKvyGgLR6dseDcwiCXb9CIzR19BMbNL3qicxHClMnhShUG/I&#10;WLZyBuQPIuCKyPDor90gfhTNFKFgvI0/Pw8F6+Q+FjSPZfMyRAVBstjDZNyMjwc7Js0NMpkmt7Qa&#10;0qHAqN0jAoNHeQEKJIK/vqJTI8Nt85Yh2pgQ+kEoAxb4XDnhpwsKqYXNh4KFdUePPv0+UEKUo1uk&#10;sE6ip9a9PWxYqykUy6mr4THIG7evdOm5OiXPkTNI4P7y5GZ+qaxysdy2YMle6jWuEZA3XZHqh5rT&#10;96ZbI12yMYltbGfKgWKvbT6G4K2N4YYV23lkSojMkw1mRknwHTfERI0WuRQIs0Uyki6iInrXSDf1&#10;ha6/3aYOVyt836ytykoyLvb+7rycIeqiL1X7iOVAuiWNUgvK25FqQTIjCQK7os/5wlJ175EZkZfr&#10;BPiKjIktfUrueQs9A/gWDlBOi5ci8s3Bl1IkIjKtm/1zIUd7sp2LIJYVgC1IdRfSuy3jHQQuMi70&#10;mZijERkea5q0JE3KOOnMjOVCVGsSINlKs9ylKiV6YbX7fESBCvc9yvBlmuRowmdnuWLkfkiEMZ7/&#10;e97y5JMjIf75mu6bLr1MRLGUZmdOO6MiNgwYr5o3VyLEB3aOskZmYF7m+0a1GZqvNIhcjK4EBtbp&#10;Ac1mvK17GZES/UypoFFE39D+psd/N5Y0QZ5Wq/KdmuQDUTKrLkIKWv1PcoLB7OSpytiiCn2ti5cs&#10;R7qNOCchD6fl3PckTFpH5EasLBY9YiBzMAo+NGXLkpMFIwKYvNJGWkZ/8W0wQHd1wko3VaozIj9Y&#10;un/5n+kowb/75eBdBGOONTLd3V6Qt3Fytv28zomMkSLPcq0C47599ETkyDLf/dIxYJabnIYukdcz&#10;YyED755I1gy+RAdWyv80bkusNaTeg11jLKgguXUUSUFbIK7g+kBd+TFNZk0cpZ3QpYAVMWuv0ooK&#10;Y5SAc6OgnUTDs7KcywXRUrIJzBeMpRswIHvh8sctZtcfhbUoOa6WsPL7QNAArreluaH+0yvoXvi0&#10;S3+tgXLXE2xlcjRWp/F0/A0J1kYWa7qr5TxlZ6L2PELI1i+verL+Ht/1mvl6bav2Y6fxG0pEL8WJ&#10;Hkke+vyEHkjz0NuQbTY/XQI6cP0T7Ojn2UxSSg7m5t8a+YOK9SO8S2OJzDp69Ap5AZuLJWfnjf5F&#10;IGmmPmtChkatkEr1QLogIgyQYhKmfDRUE07NxHJuHjJQWjY0vEDq1ODcWBSvlCjmu4kQBMY8Igkg&#10;UAgcQUNISYZkEmhfjaY8MKGIQxI41Jw3YIIeECCiBAqSnvMTFcBm4QoeFxBAzCphmFYtxNvJdxhi&#10;UYQcg0IQKPIiX4oSMUwhm1ZG0FyDh4ehKJQ+s6aOBCwDKMlghQRALuQv89ana+JtrMCHkqC1THOX&#10;nQVmXTMwmLR1RYU2wLlKtBasPMz2es+HXM6igs7drKO9UbUK9Mv43srUQc8TLeBd2QMH9X2CFnpL&#10;u9RvUXbGI5Y1tHjky3pGz9VaXWlp552iV+6q9fwol6dP0LOUtsmpqWyn3dSWWsLBsEUOUGWKTKkt&#10;BeC0rhyq67T8JWWMPXOxDtHAEkDTNd9Bv4spC/E7JyxqD6fpGF7pgp4JyW/Br4mYEH/G2Mz/ay1o&#10;+2wEXK3VAW2daPx+nB/3DwUf2aKqOmfVoFBJV9N1Po7kHb06y9zmxtXIaliHKIWECAQiDIKHGyXS&#10;4tLkO8uhhSCIbMTWISOuTqOYhYQIAYRDEQpEkHHoyhydMAoETai3b3SJsMYSNESakG6QILDIIAFh&#10;ESiKJzDIWQEEBEMwoyRiINCQQwQRQUMpbBBBBnQrYeaipvasSecQdTbR3beFRatsSHeG9b26oiPi&#10;F5uCgOUxG2FqPXGpxBRphxAEWGHCUAMB4cQt1GXcInGKVDhAChoRBQdSCqLHj4JFmORB0uj4kQAU&#10;PmAQoREFmGIWGYZESINwJh4YIIGIYYrkEIATACosMwkKTiiDYJJkfcxQcZmGiyowWWQYhK2Sg18i&#10;AoWRcSgpkjgqyCUHfW3l5RdCn3CnL6dDqnD2exQYDN2ggrVH1gTFkzlxdr1TKuFXBMll2RVHPFTp&#10;+sjnwnMKu7Eg9n1BtZKGlbsE/6rSINupOUrCsq4d+89bnMEBV6j1fznwCVop4XH+SZ8uYFO/00R2&#10;3p+Q1x9u7Q3YivB8LO1LUCZFAmUq9WJZcj5Ig9c8Ax3n49oF29x5cckwUcp8i5cjOmxDsK4qbFbV&#10;KDYhWrX8QHRx2PCdfPMqbF0i1WnnRlWVSUX0iVckeqwod6cXvoSzOuDLlTJFLPchdF3oB/PW/IrZ&#10;UXA1jzeC18N1ZKySnQyPdLf1USxATuyW+epolktzr66r6dcwlh11qCxOyNmdgXPeg0q2C4Xrgvek&#10;jEM0wL3oTU9SmZfv+N8Cgas7t0kHL/0Cu0G8E1rx3QFOST/t7U/A5ERGQjiVji9EysQO4cjT11Pg&#10;pYiiktuVlbw0VuEnII1HanpSKVJwbxYa+Xsy8OvhUnBR8HMl1Jhk592wNws7LcUuKE0A/0i6S19U&#10;CrEZ/6oNg3650iu3A95YkXmgvDIywrS25nHkwZPKHJW3Ho3SnLpPMQxCRc8omiay6aRhcr6jW7JZ&#10;y7nsQZIGutiCZJUKsofUTY5y1LWUWsfeh31+CkdGdcpK3QOJQWrRZ4iMjIzXJc5VhdWS4Mvlb4qx&#10;mHsh9I5+PVqnWLw/eZjLt/kGWdPLt9FXacFzT8sQDIBlitrwLhzXSbS5ExVGvOfRmiMiP3R9TApm&#10;XckR+9uWI/znpHX7ptYwi9IyIjhbKPIbral/C+axZrXIGDy8lmMCKMasxeZEkdV703R38uBl/dAd&#10;rMWkZKvLdcSXznJGSUpHIwK7UzA7wDSA/rHgqsuSOfxH5K9Tb1LVVEhrHv8uU9b03If9PrSkQiIz&#10;xHbOXHWIjNyVPK2puR6iYlyM57mpRGOoullMcGr1WZU+INuR7WSkZZf5GQYVp/oeMhX5R1shAwIe&#10;yS2IsWIzQrXvfMgH9Q0g8jAtsE9ty0rz0VCMjPly5Kmk/Ph0XkyJcclolhSg5+Pw+HkQi0y3f32k&#10;chjqdUsiuVc9EGpqiLly5YlyFvoj3d3IbAmcgKBeMSuenyxV75kr2hbd8t881uuiQdKNbrp0dsjV&#10;KyA4FQKXvBfUR9Eg93chsC270yps1sufUjdEEpI+XLF0zaZxTM+WLJnD4qxVjMlZHu6mGLy+fxLW&#10;SReZkmER4sVN3O+jjkgOkZCTu+scWGZlmJiiJna3TIjQMSCIlZaR4MM+5/90j7eY4sH/d3UbrJ1k&#10;TqqkyJGxqPP3fRGkYt/4jZUdnfytekgUy3/3zLyRm8ukYFJV+rIVX7npb0/8EQrsjrz4wNOCZopW&#10;kT2w5bpLsoAYLW4JZ7zwpfHZVJS5rSotPrZUipgrLJfxyAp4U5M49yunQU4SwSvBZmU5S+nTLwLo&#10;t6zYWJQ7BQRRihhDsw98OeGUgmXcO+yEgDByv5hbmQVd1FpQZRejZG7GAtPrsXcwR49O2l0C2Jvh&#10;0gVGpsARkCH1py8kQxG5WueHRVYO9DBqrLIyHxCIRl4wOmd8GkdSvuBrCeBkftSnHvoNkQtVxSfS&#10;Xn1M4EOBTuoZVljWrcWywCdz1tYWC4W6ucwTg/ZU2xYhTku5g/2SOHDI1LBynIQyERA1JPTlA2Xa&#10;YSVAeoxheD9MSaUpR7yGSFIoE7jeRqI4qmkLasBHDMIoxR0EjMO+hjlKKLCRYvbDCIKKEMMwuJEw&#10;TggjDaJvhQpzcYQEZzOEZBTGhYIbSUOQcwbwkSxr5560VUBuSXAiBDJjNhAhkOMybucWHxEFDgrE&#10;pFCEMFYIYKEURhps1WQcQ8YsxMoZuMRBrW6JJDox9RomCUG7IsPQzhEFMteDFyxIwsxKYIRMwxB4&#10;N4aJhWcwkYQ+ELCIRdmCJZo3AFZqvryxh5/IxZRIh+Sfs1xyIEO/fRBybJMzyQTK12jwf1OB3a6a&#10;Ou1JDvbBW1SWDc7m9nFc5ps2ICpuCq5J4W6FbZyGgwp05wPr8zhnNr6aOCHh2DX8LAt9wtmpQr1P&#10;DgR4vANRoIswbWz88G74ClvzWyqEwP+pwUzmYxzwC3RYSVU9BpbwaclrrhOF4bh5YgGr9yqcc+u9&#10;wab96QrhztrFwU9POV1gCsyaBUcWZTI2fjYep5+5Yc8LYl26HXCvM3q6iCIMhikG6eocp0QQWSGE&#10;hDNRAq2JP6aVFzwyipRI4xCbXuYVuxBx5hEFeW1gtwKD+XkGLkMlkGLfDFDhoMMBHOAEELH9CQjD&#10;gKUsjIK+lggggjVgBrzmGiREstg2M8yYosNGU9SCIzCRh/GNNIicOqMS4dJNNZj6MYAlAuEGGQQh&#10;AMOamQzC+FABQehEHFNqwghBiDwkcLCTY2BEEhTDEDm4URvo4QkYMYQCi9nhwhTJYcXGUZCEpCQ0&#10;ZcXCEDFEAIdMKNhkGh+EXCAjMMYYA2RDYRBJ4TCiIIQXEa6JhEJ4grDChoYEEmFUMw0/e2JhpEoy&#10;XUtnqvcw7iwKjwYyzFILaMOTWzOEFGEFMAhCEIRCFDQ6WIKIaFCQhCMLNxchIQgVICCEhRYm+7YS&#10;JMyU548iBtCYGC8grWW1mDuixt/2awUYdTtDs3L8I/5VQIy2zc/ANNugqoohFnezjQ+Hd1nkUKS8&#10;tG8Jzrs/Er8QhC4UFLEIT+ZvBN1B0JpUZUABoE2QdEE+NHwHEJQBahELyE8dDcImwHM0yyK7KAlE&#10;ABKV5CwcgCFLElhdFXyB6seREFNSDHjlSl4EsCqwlogm5ZAOg2Eg+QkqBGFWBWFvLISbudVO4gp5&#10;8QedlbAKbxipsQaCA5nmUeWmw+UoFSAeWUiEQikzxQHQN+SWjBGfiypUUVa5ipJV+FFbhSySVAbC&#10;Lsogje2H6oMsQhP67KEmXITEylFKHEXwKAugwciJVmqRYrcrCWSoCUCQiSJWI3lIpCFSpUUQrPjk&#10;VCSoERB9B773Lv/+mCLCn4lP2fR3inINSbK9/FHr/xKrZWy9T+2CdJFvIsXcrw05AVf+XKeptUaf&#10;Yr2IOcCZz37mJEkqagG5jlByAqqg7hIMHfj3peSDnxIvI2Q3o+uiILTTTQu0OdOqWx3IKHZYJmGh&#10;9osJDwJhw45z50qNnK3wvt4BsjRpc5REYanaHeRSDS1sB8QySBiYU9jggwDkZGcvWBg9y1piIZHS&#10;yivH0AkeLER54sn3Fi+2MyyYQe5z39xBzw23Y8Q7sE2VNhkWY3N5YqZof04Ezo+P60PClWlWzRLy&#10;J0VLGkv/K4dZ3FMjRPVLDkDyH+u2z1Es66k5VidK1IFHwe0FhTMj1goTN3FixfnwoFlscWI3q/ux&#10;oHi5YuTL3VSCU9tK2cBGB8Xd9I9L/z2t0PdqUtqdGExb/kZEasUyIJqlhsv4TBtiTCOnxcsVPyt+&#10;maEUi9WZ4uka4Z1feFhOtimCgDGZtQwpdIr+S581XNeXO972ouRBskaDVUoB4/FPqhD57m/093dI&#10;05YxU5IyWtPwPWNoHGt4iPucq0bHGQlVpnThPTGlV9xJF3OSRqzXIR8uRcu5RZ6E88x5QSxcsWek&#10;iYyCB/714wtliQj8zro2VGhkZmYeMC3mJEpIjLleuUZCL0asz1EqC8wS1sFKgTIukSUjrz3ubxXj&#10;LuSYi1GR/3vTudctEURnv01uRkLd/2pZiTdGW4uRFr6pN/+R/+slglkAtwuQPTidTUmgkYFMNwm6&#10;E5WzmJGUrzf7n+RU7BHi0ZbpAib2+JNl+SLt2UtdMvxckduy1CDqPfIufPnNwODSvDuVZ/T8s1jP&#10;SA/WOILiJFy5cgHMiuXLpkX5Mqy9VaXmWc5M3StJWRsQEqZeZkZGsSHixciIoiPJiwhe5M98iTE/&#10;WavNEQJ+mZYjYOZsZfJ2vT/TTcOREjNK65ZrXjoCe+XLlfuWRIQqmBT7nrXDNUrLfIjVIlbTBATR&#10;YuRbumaclZokasOBWCUiIz1qTCLERT/8p8onmVvgGiVTKPgJc2u+WQVrEKlhR/zIAkpYpYBINOQT&#10;ErQ6y7D8h4qwRszOi7DFPyPTJGWnvsznAENXqsAyOnDnBzw2TOEXLlm1Bu4Lvg26j1n/SDKQV6LB&#10;66myc4DtUTr4LmRbIrZtmrhEZF459nLLX/v5svERF/7HyCYk+CnBuiPq1Zr9QS7vy9b+pcH80bon&#10;4srGRo0feo60rUF895VOpwt4eMjfKda9MyVJ0/mVjJuZRGQsfJnf9DwVYB4vnHNC/38HhVFHmpzC&#10;0SYsxG4hZhERiaznEiTFhRiEmgyRKCVyhhUdEZJF0AiNUgO5UOtpT0gxh1oGcHQAIqPhEjYZYhkU&#10;GBXXtddrQdovTxuC3iJGwIhEZQIiVDphbQ01hGjYFDkOcMLCQwhBpOe4QojhGFINNpEBtyQtMrdr&#10;bmLCJQevDGgnWflUEW1wLIoeE0aIpZDNWw8LDRsGgtDEEIIoiiaMlE/KQFDGCGDhjmQZG9GACCDD&#10;Fo9BoywjmS5BiDPR8SOGYaN6nReLqxGrNWe25wYhRIsMtPAsYyhEGRDODECEoYUiDkGziEwzCmRA&#10;UccaFd65AjGjzG+kC2l25n+pVXO+gOUYWDZYJnKRQTuifRXh37w/W78TjDn4p8XLXf1Yj7ZiRK+S&#10;sKYrilpZrKNWc21H6Cb8EQDslj5209lgXoeAKrvh9EHKDYOdkSKliyFa59Q6KuHfCdbEC2OCfFUw&#10;KU8nTpewaDi1JHS65ajfkXJC+PB9Za7pQbnLtiZ2noBoG7UJjsN4FDlKJp8FODkDudSDZTvw8c8W&#10;UKB/SRpA/DxW4HHYgHVLt5M/L/iCRaKUMKYEPdIKe1adTujZIUoExZYJRaKFmZxgLewRCKMWQa+M&#10;wThADZhRHgUkyGsMCiKFIOw18K64wkIcwoxFdgEEYeoiDelJ2xKNtL63YIIIJ0K0n3wijNCGqGIo&#10;UFpZgRE7ajYkmCDDKLDIQFDkoBOEEokZ/CIxpOD4UW4qQCMdDFUEhBZhAgBEEOQUiIhjyDMWCMDp&#10;IMWYlw/zIibe2qMQSQx2cBRQjnik84vhiqCykFPc4miLIYuYWDRk0QpPMECGjhAjYSSkowQUZKMQ&#10;WHUtOYFehW/NbmoGRsz0ukDdHCKOGSibYKnHILD0gqVYuSfBzRYw0MUKYZG2YIaMwkeEefwRAXZB&#10;It4ob8yhCjESOXI0heMePGNYNggoxBHHEV2B/4UG6GgVQKsVAFUGqZz+uea+Uzaiq+M13nx1vtPx&#10;DymWkHFSH81xUCsVXUUobT+ncGQcqocVzsQ9nwRbXB3Im9sN1/OipSjsoIx0qxWogCh8H/kXFue5&#10;6Ztc+JagAdfgPfyH1YL5C8zvU3dfLO0KeGgcomOEgWUALO6cYFbAANaJXVi8V4efWHotAhfwpYU5&#10;E2AKUtcGINB1KKuoOS/x88ccZBoZ6n6AniNAkv3LFPmVRTx8iJQmQDUB4uqAvQJ30Qe26AUJjti5&#10;W4wf//5FHGFyD6hGhdlP7e2ICmLPpj5Og/RG7+Fq2Q2UADY4ipqdQkYDfNN9t1AgUYR5agNYOMyt&#10;tMVh6cPhSkc7bpoGnuBD+3/J35qpRMQs4q14re2V+ahVUCo9vHnpdNNtW50+CJnw9kzPkBaan5ED&#10;+j9cwoP5w+bpc9Ih2BOCbly6tQsnh1nQIJmktmsOanAuy7+nUkUOh20EWPJlhe/djdGoPoCC4dWW&#10;/EUOUwYOUCX3w2aRWCnio5ajnHBSkWKy4JnwuepGr+KmDfECVlhyClvxJk9TnRQlQ8WvG5d3lRQI&#10;v7muc/WqF58Su3sh6mPFTn0iRD8wS8sXLEBzz/LFHzp2CsE1BVXPvAjI0dVVaSLaHhvKV3PTSjML&#10;eTI9Vo8XtD1DPGnrWF1qUELpoFS4lE2aTYjIuECZtlzkoeqrRWH4FdLg5WQusqciwd3z0iKIX9C2&#10;e1u9yrRGCFXWoNgW196Osvd3aeNmZC7vcz+IDz3LlyIuAGR/pEtSx5D6xrV0LPAqhGRGaPXIIXc5&#10;6Rm0wT6leT8/PEYFLaRKznrV1mkt/FiLFiK2VLSJpBBhmX+ZmbFg6KnaFOxcsVuQFP9QQNz3Pd9W&#10;qdBqDRo/MyItVsUej+fmZkZpgJGdti5X0QixW8cH8WLFl0aEZEQW3OuD0u5Iw3M6DqlSs98LB7vV&#10;jr2ayItPQOqVNKrLlBddumavKtGuoqIjM1nDIDnXIzLkOx06FC1Gi/TNe9Apqt1VknIYvIFsG+Iz&#10;z3rEEoJ5IyJUWQeDnT89XrZMeHg2NBUTOc5MiWUhkF9C2nPptfY4iNX6ByMjeiiNUq3SMgyJFi0z&#10;asVrdIzK/lrSe3S6Ft6Vz8qlDQe93Fyv3q/fRkR2nTvky7ZPwmCfll39pW3JHKkRIyvBOZ6uLSDT&#10;IzNjpIiMiKpeIN6ZSViV1/5Z6e+XtXGm75pLER5ePZo+PqBHo8PmRemjYLb5mcPO9asNjKvk0jxO&#10;LFb/b+S6uGRKSqmSWhzwKB+TMZGMvSMvNi4QfPS8yJmYuXWMvX00mCRFWr6keuQ53PIN11902eej&#10;44NkCn0ORqDtAQ35ZQuyYfwFjWqxUwBhUQMWSRSmTDWg6kt0wbYLhYByIuUzK6P7SmdLQm1V0Pdg&#10;TcOig1FvBpzLoEFCRb9XsU8QT1PUjTgV0iNdkzJaa2i6BIspDIp8ZFM13pgTKUfYguQ/VdSCY0NS&#10;zZnTvFk6e56Ho+B7ZHkWSV6i5vF5frL9C2PHjIcRIQF1qJOLFshzD9F8Qc80FVODcvkhydTwT7nm&#10;SjhXzDdCw9TumoQzIr1YC1rbKMuf//tZIiLHZSmtFigpAMleRZl+PRbablbaaeDtaKAoU07JHx7J&#10;HekRmfVMhsAbK1ODNBscPEMNcIQg7g0Gw6QIM4REpGiEZmQnhnDqahzPiTlAlIVMkSaHc4acS4jh&#10;xsKiyxtXD0G5qDA67CBIZBlCIJUxsxDGpNCZuFBweMIiSmnCIwxQpic4QMMweDOYWM1chxA+EQQS&#10;Mi3MHB8Y8MQnBWECgsFwsRBJNIdM08VszIjjbB6t3zMZdwAwBHUxFI3GRYaL0RIBno8G9PsUULCi&#10;UioN3U1anaq8coYctRYEJgTBpa0JJnKGlr0PJXWZV0ffC0KZmjgpAQd8VAr/vIkRgLQWr8lPtH1s&#10;QqgyAXbULbLGlBR6nYNCyCRUcZUfirsFODnXKBeQS9A9zwm/FPgHyQMeDmYs4WLasFE07Mo3wYUw&#10;+CZP3MqHqNExAngGHM7v9LiqcHLVPJka6bVZqw+yxeK5A/lVupywOFFnjTqqddylIpEjocnwWDBH&#10;NFK1DSArXfD1Swb1z44FzAowik/HqhcS4fq6LJPyjD2ujT2Wv1QtqrxtzI95BVTPCCCmwocTHltE&#10;Ug4ZGsowgRYYgkngRhKKCwKLMZw6lr9KgRnChDAknqj3KKtJBA/CIKKVOHOYICNgikulLf0AggmZ&#10;mwQRofmYkGwRoCr/FiM1YHz1PWg7D3w44JyCREHC18ta7oKKrNWrP0toB5uYEMwxikYcd38LGxZA&#10;tVceQySWh4YCGNFIK6+ml0eCEhpikGqXwOalhg0bYYQQflpCJCZCijpogc6hRFUfIImqJITMStIu&#10;ZmmEaW/2eEjguhKz7xzw2aE85fhoOMn7KrBpJ0QuPkiV4l/A8patAQ7LAIBwrK2mCYw2U5YcUuoE&#10;WiwkoN2ZEv40T8cnnpyrlByhf0J0rNd74fRLUmGhbs44++i3o5nhTfXSRSy2JyFg3vKlE2MNh+Hw&#10;W2gVWKsoNx8m4r8sQFPc9rB9kKKV7oF8lquXWFn3PQDE3JZElq5Fv6ZuyJS5wHPwDD122sgUn8vB&#10;WyRf7zXU0nXvkhJI6o6/XfjatVhZHAYMAG0sbJblb8hXr56FsqyCzyRSVK+6V7qvdd1FqltbQsHy&#10;Ij88WLFiTEdNl+S1IJiClx7p/0yTsXKcKfJURkiNI+QsvkPPpl/BtlX17Hom0x/GPPWjTsAQ4gt0&#10;PgbUCAWFxLUbbWnnVL5DZGLI5IWFrkmCi/VBR4lg1qe3eg08VxjBSTXLEwduFfUbI5fSFPFhWw8p&#10;m3U3J2IXZWhazqKDyZQKOuUjd9h1jFwd6HOjfB1UGBCR70kGvKqOZS2AhV5fjsoVhZI1XgPX6lj6&#10;MlHh938W6KCp6m9BfS8o1b4RCsEkegbkEQaCD8JzZ0XBKcVPaoNVLBKRHm3Weg0TfrckaMnhY0tY&#10;npZE7D7SIk/7sYP7fFyxcvO/l9RTVYFM+VP5qy4bzR8rflyA8eR8jwQc6j25S5f5BPZH5mVOzFNh&#10;4SHyNY55Ygruyj6g4VdRUuj0oJ6ZXhwXWJ0r1os8JZEDcryPWMux1sWKnz25HjxS9MoOckXqztIu&#10;0ygkywkiiI2/FkRAHpmn9tTXxAiz2jxXPTOG07wLmUDfaw5QBp5Zy1ZyRGX/jMjQOcRkZskwlZER&#10;+m6Jfn/kzFIbOTMs5Avwb4chQ1SFKe0nPC4L63nJijai39chHe5ZCYzUcQRLI1sQc8KczLY36POm&#10;yUsCrP0jAkRb6um5K0zjEU9yCfNNyIyRGpcWH96HwtXvW9sa/hc8vENP0yMGpwBei5Y1qTOktRE6&#10;Mgb5t6oyF+6uDo8/oMRg1OO4H8sGwUyMjMi5GbFQVV/bSXXafqHq4b5cFyrl3s8iICmkh3F6/tUG&#10;Xue56ReZMcG3/ImDCE/0YDIGk3kZOGONvn5I1xYuSrHfD+lHo+VsmF714f9WOufeRGcPcVv5GZny&#10;xKlPOe93b9/vkSIID0uquWLkZuxayKvmuRFoDSqBY05EX26bvRkZTIzxGWellK8eMP4xUwv0sU8D&#10;+xIjCnJI8Qa6LDF35U8eRAFrMheDv1heWbyozWCKd68AaIr9/Edz9YIv3LkqyWmXsGl0emXLESdQ&#10;dty8v1Aqtqsy/SLk0RB6Zcr3TNjUeESv/1JmX6SvdNWiCFz5qLuo//Kf5JRRzL8nnKT19PzpiL2K&#10;MNuq0jMzMlwSGRng0kRk1Sifv571Ede81wEv/SIzRZCMjM99+DGZWxmZvHATr51ajZiiysLgnpG6&#10;Co5a4eq3rX2hhTdOye8AQqBIoZwV+sp5N3jlmQtcE0lVFq8l8yBhKpg5NfDZA61Zqk4AwTDlCwvT&#10;Aues+AoJl9OveUdQ4UG9J+LFn68OeW1OjlKQTE2l4bg6lgHBHhaKcFgTgumQMXHrVXCdEC3UVhy6&#10;g+XThSfHkWJZ9aqr9NyDZRfw91EXSSLwrpcrwbz89H1Oa2i9w5wctGRFX/4U4KVPcES7P3P9WiD+&#10;SI65BRdfQvVhXf3pdKulb72WILZA6LJYjQ8H0wIJw2CnhyqQKvF0qlmYMOeLFiVFixYrZEowHUEP&#10;5MjMR7owTJcaKYo/F1iEJBmNlEhXDDBBDKGuQk66FMw4cBUQIUKNEwUZG8/QRSn7RgEEZsgjwcfI&#10;IyMGwowQHQrjbAkHAIoCw4o0U6JwSlPUd4ZaCi9m7T89lInaUurbt8LrVRh5Y0RvFufBQUUW84Oe&#10;QHVlXzT+xphZmUsqthXFYbxyPpbdAZWSOFKhgx6thIBPxYlo6ngXJswg4m5XBbiwL6Okz1G2l5Ce&#10;rwBK9QJ1l3QWfX4115Yp9K4mZ8888GFgiBxawBpG+1K0SIHyZ8TyRNHF7N2BWHH8ypcp8Lr3q+Db&#10;grfUN87quhvP8krFC1tqtg8PIlOaPGHJujV4pe871IPu6DDgpHhoNccAeID1OCqsC5FDuEUAMJg3&#10;qS+pGsElJLWOk8FMoIq4oKMpbZmooH569w6UyQflgKQJnU/Ac3dFLoubrnuZZ9uy2tUH0jztxmmB&#10;C9w5TAV0IcCFNZzHGj11OT60yBp3bTzxkQbWYMYtQyBr3UowTPfjk3Xa3YIIIKfVH/+5oFGZ6RIz&#10;P7FSW+FAujIRCZc7nCOFIYiUkGZMOMRFTZKeFUah5DkPezXnFLWMYIBIQ0j2DjRJkWwg+uIllEzE&#10;JDjswUemLCgLkLRIVwxFDHUdxgMIiN2a7G3TlTlTe5aCOGkPwQ5hTctDCwhnJ5bPqFAXycMMS4ik&#10;Sg3K0SRWk88ZjRbeIw9xBENMpNbAuGYTpWuI8XAFLfRz+KporQHfQ6xFwBwTlrudyFlAcA9dZLrc&#10;OZPvnLnX11lYactc+m8+u6eeqBMsFqKDYeUC56biwe7PJ9bR76q6j3PMpEszhsLI5T29qWrqK8AY&#10;WvgOYWRi9WPPSVIBTK3gOH/JB2QLwRDIwHVr/qasmnZysSJA5rneiVMoMpfyIlZsWg7ykecqw9lf&#10;6bXtrMlLwKgot8wOiP/Kq+iIhXjn/hvivhuQJr3w8pfFMPafIjpwP4FLYZT6ypE9qqdFbVL9ZEHh&#10;EA9Om+l6n+INKb2Fmc+/MQ0p0z/dAOnQ+OHFjgvpEiBKD90cfl31emo1rAcyR6ZtQkBLgap1xS0b&#10;WC1FjctiClG1LVHI02tu5WMeRa1fc9y3l63Z49TUqV4rYwbU6/GK6yJK9pBjXtA6KgUjNg96McpR&#10;YlqtbtsdyD2JB0OHQuDl5fVCs9N7cniZJynT3Po5RIYP8zWRvU4rqe3WM/5PD6wuDQbUlkKwM4SD&#10;tOFj/T1+5qDBd50r3IiwXUGFb3nRIPNsWNF6cpyI5SoWmINDLkXLkFlTxFy4L/vcmncWILh5Wqn4&#10;+69x9ixYkp6C9V1ayVEqO2YpJp7uc9YykGZzvpes655kSNUL1SjsoObXwSRLikjgu0af4k5SJK75&#10;eLrySw5v1wu7i0q8kb23s4Oq/it7kZ89cquFustJixAGr+/yp0/DZBw1FOwamLD/1Tm+MNkbxYiV&#10;JmSd6meF1H7KCZg0/+5LdV8t5cnpTJNgOiTYD9C61Gb4KkZ70j33IR9D4eFfQtkyJwElmrMle6hZ&#10;DHynl3xETw9xERkZAVKr+XI0jWrt09zgnjp9a86QaFSyp746O5CopXK2MjJmYiyMzWsLbqB01bHf&#10;CcNy8ljxH6bwNLfPlHcv+s5RSvZ70jMjOBv+uCYDhZY64FMjM/MjcVxsXLke+xDEBuBuDVU3IyIy&#10;X1ivZI0ox6Zbqv+XLSJ3zmRmyhkr/vQ3Db/Z8Vfe/y+2PliO3XRqRkRkZMaLB1G+2rGt350xYjNj&#10;QEp7krrEHjNjQGJGj2vX6RGB3wQYqLzt7a2SakBbqMyO3OnD/cuwSEB+jzF66D0s9O8jAxN0/t13&#10;MjzXsqHXexqkPFi5cnp7WPBrenno8LdNWZ4rlJQqaRU7g5w1WmQHVFPdyFOY9TTM/VuKUDkDl0Dh&#10;9WrRQaiWu9kj31SvfWsQv3drHXUEPeFBmtIKjIt/TJIuEvq66r1ZItUMW9q3wORsH0H2oi/uKpeI&#10;yYiSWZGRKEESRn5MaCi76vVWkTE/h5NJ8pKwQfD7FQMot8DkrP0arrTipe2Vz74p/S1UpJUjRkWT&#10;JbEhPFMyIkb2SL/ILN8kL5JOi2zcOp53bAvtPkFT5Q9WWLBge82VXLfL+tptYWLx6gQTPCkQt5oE&#10;OavLZQU0gNunJ94A8QeVBsD+Xz5sD7wmDCs8UMhqtbd3lcKtjHdm1EPranZqdXcu6FJX2ZTlHf1Z&#10;Y9uknasHDvglg3aJfv4MApKmzlKWPeh6+ZJGB3WyKmnVnzZ/cUsgyfReoZz1sjXaODk9PR4BEgLO&#10;sq+F1rzkVRSh71sZgaFi9Ddlq2HVeCrL2Pt5K0TGgyUSpvVotN+erOxJ9P0RYo4G8n3q90jaIDia&#10;Co7WbICdsq8yCLPT2n0Lb4dYC8sWJFRSPXFIhmZsFtijMOPd3PZGKM4QsR1IHkEHhSGJZBQOwGx4&#10;hh4I5yCQYqHDk+yMAEdGPSOOhSQiV1Bt1VvyK7TBB4aEZhoqYUh0RQZEUZKg0Fo3RGYMGFyCIKJI&#10;Jz3KU7LjJFzMoYTL4+5CVHJUFfDwfa3xRZTtL5uJBt7xyFj4BYfDwXB/qfRwPxLU+hyz/qnJpHAm&#10;fPm9h4KWoofIFun1OnmSLL6j23EzifQdfKV31pYLz81qybrXFkDR1PWVDywp4LhTNgh3Wj7hygJT&#10;aFQJI1Qs/V6D11eD6wfuv7w0kYSmBK8HNS0NnD01RymixA/MkXah5M8f5jBr4PTHRX1PCnRw+YsG&#10;hd9PqJZUGjnMigrRS1sTsm7f0FouVgXM5BySgygTem0uuRpqobQID1M2yD20NKdKbNLSQF8iwgbD&#10;qWoo/ki3wdgmFgHRV03wfnhzPuFPXdc6UflDw6lB24Pso/LRBopSeuHLHet+cTwpAoNsKSzxfDmb&#10;nSoeBcOODSj9KEhBjY8KUs9uC0iMxcz0IQWVaW0URHOCQ058x7u7v89NU8KSzJaiPTIhA9zPcrZW&#10;jWRkYt7GIxnTwKQfyEVs4AMCEYosFH8ynCDBAaLRSOW0RlkZOnYhEIxIsx10hxFb8LCjMwszCTCh&#10;TMmzComtwhAoUOLDIK1BKLDzCDEMLCuQytUEiwUcTTU68UeZWDlPxsudlAdtoYNpQ11kcvhnrWkO&#10;nl4mFHKA2CEzCWzK68GQcKHMCJpwScI5GQeCxqLdn2b3kHHzO7JXr9gPwLawpgUkb2R16ybDwYnz&#10;0OUFOueE9Q8jTZbmCa/PLIk/F70HM70f3B0yIKHM3pIt2h9uY7qPEosdZFPzsoZViyaO1u3dWtp+&#10;YDK4WRgHGzbo0oNakGFIfdDx/Xzy5X6lnl/e1SJc9lTlpmAbe9ICiAeb6xfqO/5pX2skQfL4G3Kp&#10;1sE3Kp/axPm1vHAtyepWkWSpxXvkX21vTT69Rw+ir4tr5xYraNcCiNKtv3i869/K1hYnhe2pYkiV&#10;ZALr61+xIgbpzNyT6Pnt3TA4rpuT1U83rj/p8W2yJYwLUsdjRFoK/PPAmtZH+/cGlSysRl5IzT/x&#10;zrVqVgimOZoJf44zR6Krewp9nKL+9JtPR2IiEoP8UPqXPkxYS2A2pCkmtnxvibGJYOei6LZxp7Kh&#10;3wfKrwugtga36oKulWS9x7zx7I6iKHJ0z774Up4/cOWtcysgKRFGBQTQbj17LQ7JNBxWUNEOzMaV&#10;K95FyqbZN8S0dgmUCLr72eA1KNXc1/CwFIJ1rFwOFwsA5qGa7d/S9F+4TPBnI54jKlpfPD07ssLI&#10;Cj6FnRFF+A5iJrXqZeiMuAPcqemxLFG2ge+SuzsAc6jjeLu7/7tL0lk8oIozxk8iAtN0F4P51Uac&#10;kHPc3F7IzQJ0Z5Kwx+lWzR0qvb1d2RqlS1T9F1O0bPNHThU95F+QTAHOtyCWV1Czgq1ZfFLCmTV8&#10;QI4A2ZLB0jMzPWjFerW2LFiyRmQJy5AULiwp489EHniWbQUDJ4ZE8Fgz5X73ayT8PbRV6ujVkRGX&#10;75mRkBzdBQIv+nyxAcs4a+EyWuOzlagsrIzvd6y2hGc/p751tF4lW5GYuC2hYCozRkxkFVd4iA7B&#10;tXukarUSojJ/gn5qzMiir8jMzSDRF2pjPLRKRkjzXDlLK0mIoiO3+nRFbdMCz6fGR+8Jlz5LGZEO&#10;5HHmkrL0EaK2yWfCwerZelpKvVIkDDlyxf/LEn+qGGGRI9+5vcC8qrtlSxOIyDIjIyZSIMs5D2my&#10;UjGRGZm5CXu7qVJWHu5zlYMHMyNQiqYFMu96bXAfpo02O3RYjMiMEKj6PqnqvyK2evVk5KNqp7Mj&#10;rZQDTNatyREfgO0oKbkP9tHePtsWQ8F77HWZGfmqqekiWMPME5iM/RpMgTMLaFsrEFg8HleomKPn&#10;vjiL45Hyt3Bwam/K2jiMsoX7ij8S16rSPyL9aeVJHuqyV7psH37vmQfPPmr972GrSPSN0Szf5cuX&#10;L9VmS90Pd39MjMHSP21EPB6ZGiUpIJkR/5EkEcQ1ReZkgcaf5mmX7qJg8FRGRH/+ob0iJH++RJBh&#10;edfIfy1SgnnfSrSTBV6oZabOtVZI1rbfbnfaOXGi82tYzgzw8xyxY6gYeDstL9NmwFokaOPceC6j&#10;wKmosCyLYWBQ++NcraLJEGUhcC0zKSfg149dma+PgqDNShrB8CfVFkWXpfInXf+2DpxBxvTbiwk1&#10;g4Uh8tFtrqDNXlFgKxeFb9ZeJCnTr+teRqZAaiywaymkpb811n+Wg/KLEAlUqpQUkyXOFN8HcoKe&#10;mrrWB8pEqNYh9ESo0/97p3j/r2Rc0qMLqJCioN+209EpdrcjzXWSsL5DgReS1mabhIPoRFvcJqYl&#10;/LVaJXs/P4k+Xbiz4J/QsWa+a+h82pGrLIgpwcoNglc0rVluuqL6kQXMC8uSvVTXIWn6x3gsF8WI&#10;sXrhUQyMt0yJLabcoh9GZkAoMEBIoYQNJofBkMzBsKMBMJCGNVXAoLruQhRmIpBlZB67pyeIYRDO&#10;wyhyFmMYwAQxiXNwp8lJOxDMYwnQCdELSPJSX1ouaZZh0VnVHDunl6gg+sH/QTvKZAmDBq3bgfas&#10;TfxZy2sdwmbvc6v0fcoOHeqDNYiAJTUDZLKVA+sGO/gcoiFZtSWq3X4EZvKlYvuDZ9f1XlPg/qZC&#10;w6cxXuQtsgOhsKwfSRJZ+CSLF531kS0dhSLnOl69peC5HnK7xe4snxY6tC26akJlHFu6+80V11iF&#10;dTy7kdL1yBYoPXOBDjTo+HWXlCVaFgDYxYe9cl11+4fnCruyppYXtTAmVTirY8ftNPtPApAvkfVa&#10;H3LydLd3j1qXH4SFJMFbJi7Q5bMQWNR0ltbcD8zIXMPBoxbNPcjYSQcTNAEcJEHsp202Yd/REiZJ&#10;kb5LJNYHHFGZYFhRRkfuKOMsDt1+SYHxOtY1SRGXK2j8X3BnUUsBmBbV+CC/Av1IOmuDWoCh4lgq&#10;Bn+V++ZtMI/uROHmEGNRhBxotFlsYcGkUFLzcu2A+QNlIihos0UOZGazEYsYSHUzwQ5CEhwkzTLb&#10;AQyZT79FBu0FhRjDHh4SRkHOCkTzCTJBk5YjpDk5dpqncKMxlkaW2R/WgVDiU8TiBoIh+9KQL7ma&#10;uQbhOC5QLxqf1Kcg8Hl3Ck2BdPcVgGtBvNHHS/DyKQSWyjqfHvYteB/11SHi4H9PEfgVbVPqKqep&#10;eDeFnqhql5ZMwuDhVwXwD1WDJVvDZLHSXR9VygoKtkXg/93+SpB1bU1TTU2nDnW9NPgTP+Z+gYTp&#10;EHlqV9Y+cDyNWRmiTdPw5zbEai/oDe1kBPfBvhenCno+X/qkSRVlfqz3ySERErWoLLX0sF8l24Vx&#10;YdTp+u2I1WVFEk9RxsjBMwut0vlyX9UPDyKWu/aOURYyb/PPZLTzPWsClBobL7Lxd6VcBwPEpUJQ&#10;J6MOeE4c+33lpW0cittc1qoHvWxANn1/NTlBQ0PpvdJp23dCefpGFlrRF1WF9VhwJo7lH5t+Son/&#10;nqIi1SLVRFe60dD8WUtegMl+CZ75T6blPLR0LTBq12zvgQqx4Ppioo5w5LpplpdKil6bYosWig5m&#10;iRllquLtQf8N38552q9WvohdqsWr3h+BcQ8ODC7x78Lkr0d0jeDfpEG8cib9ZTfObmfJskDD1uv7&#10;RYw548+Dfreu9MRna+o92CtBg0t0Jl3S05523SA/qjRLLYlFhFHkgUkhSgyeDmbJg3ICLMDAPKjq&#10;rZFgK76C1pi7liZnIkb5zyDHie9Z8ifL26a1Ehalfqi88EzfvPhqsyTgS9FpmSBLeVNyxGZgW52L&#10;EM9xWy7J/Tcp6mPESo1pWNTYrfpkRgVB8SS9sn4WmUBab9NOG1Fa1zyru8mjtG1nRecQXy1zyidm&#10;n3qgpH0s9LlipsWLFlkqjbvkZVl6goHyXQO6r/PYS+oNBZCcF7O+D9+9nvQHt1jJxAfwKr7cDkX2&#10;wc9EetZeXm2D9+iYXt1U/yPk/KduBVdvbEuxm1WTSXf0aDJB7vnToiMC+97v76skchwnCZ3+5z9k&#10;dP+qGiN/9Iz0d0fh7rVBPT4l/xD7yMk0aIy3wP6RipHqrTzXrXzVuCGOZEZnVf7yQNV0VZVF2WRm&#10;ePmTUQ8I66My/p38p1++fLF+KO5cnzFF1BdeIzO3tsSRRSILNkXQrOxRlpUEbNc0tZn3Ne9+JZc4&#10;TJghav1tiVGjLWuDEZl+mZm6OkZWiHciIt1dkRog8qWIP5NXq1ylpB4Lhb9Rptmt1jLxEZF5DyxZ&#10;ULiyfQLhftArKHmuZGq/zhBAOlqxI93TxYrYkmgQz73vTJOM9VkZ3zIjNyERKtVaq02uCp8AzyE4&#10;ThMZuISME4U4PaZEb6LN8/yFgtWaCTz9HuUYfeiSq7fINfS51k9d4yo8Srkm5aRvjiXkgMdy5Zz1&#10;M5Bzqhxygock6ha946xZCzw+WR/ukf+5h8Z6jVHpqleky5395cp8yxYsWJVRN/1lbZbH+2wO+mxO&#10;ERboUtdwylrIDptGIzSPPc5SOCsjIzLDPyAPFixZ/9L9YlKGRo9dHo36RGaRhRf/lHmZI9NYlQRn&#10;ukapGqMiQZshcD+Xq9sr6Dc/mD/dsx4gQVkFLDosWFFZRKaJSXuuLunz0DomsxrCSxZnxljp+quh&#10;7INbOIg62mgaZ8DB/UwcoWG6QoYWfc8ChxtH1LVNmYp989Fcq2K5SjdZYJ4FTdtYDnCr1fSSgVHs&#10;Lw/tZXOFHJ4dJlUEHYYNZdNbgmcIX9C6VejRaeK2KmQWosdPnKt0Fm+mr0z17Oan31lQL09GuREV&#10;5En/pF53spWF/VK83761zGBSPVa1W5U6+skccv54ura+PM9Pzy/+W+1xaw/oJ/LlixdvX077rF1m&#10;57k/zfyH3kTmeSVGqOe3UldphMdzsXpRoZmohSxnBsEGBEaYZOZYd5o0YtLCiv6o3iSx47+OvnTL&#10;hd4hBRIsgn9tloIPb9lKftmLYQYIHpjz1EnhQUEYcyCIpBRHaDm+XIB917ge+L/HJF4jRAmbd46D&#10;nt55coObfFinkW+NnxcrmFn08i2j3M6eFh8OVUvqh4go5aQqdipKN5ZAVliQXbfHwXElNHJkW3Tn&#10;oE8PPcWVR9u8EXVO5amcNkaLRiYtXKZOGBspIxFNYG5B9p4UcpbEg/13kKyz476amy3fNFhd4pU+&#10;lHOjoPqXO1CKFFSnoBkSVAFFe2NWYNS0Lbh6U/PJq5K3OiRvemCkO5C3Jf+XkBqCoTvt4+3myf8g&#10;UDsiWo6F3IxtLOBcKHMsdAtFa28pWPFdIkNY71SJBoZIKhDyGUXqRQ0JM0G/0UkQIxT2IXwjOB3M&#10;hPBuTkW0WFTasBoFA5tVfRKs9Cwf9I81ZRmoGzkZqt3d3UYaWWvfnz9GZ/0LAFMjOxFN5vjxp8WK&#10;erZ5gx4SJk8zKTCzgIxIN8KcxlhQqOSU/GUOYcFtExT2aOM2wWDTUPOOOIyFQ5TBfEIUp499Slgt&#10;TAtPrZmqH1+km2myTVbT4Fhy3YOsk2Hw1FtFl7PS/ujsEyonoNgdJVJwNynuMXR5gsdifFWCz0C4&#10;EPAcF8HdOFAumoFLZ9ZYc6GFPTV31evYk1MceBQ3fWGoqmLrdN0eHjn0xV4PgdB23R+/dig5stIi&#10;Q6lmT5WQcCBagfb+FKvhOAGtev9t7bf0eY/FnqxJbX3Ien3/mRKyr9A4SqcS16aR4lZYo6pasCpm&#10;qLNYLUuSnxeiyIkfqgk4gxREOOVMukLKLJFGofIgOAyTa14N6+aliWvptaJ0Go4tPLpwNnsRaF0X&#10;a4VFXrVvMN56fjuU9yxFywbytFTR6q33WtXur+p75luJFirBzsQs3vKcumAcpTx45YLj1lzY6K0V&#10;keJVMr1dd6YB12MCo3rEaycts5wtkn1XxQwFfuHxZVTw2VL+SJWlxUg/zc+5wbhNU+lc81wYlRW2&#10;IOz3xma/LtSP9yASLMCco6sp40NfMCHKVX82p7n3L3ku8ySnPGw62d8iCwc6OfoqdpB3l9O3ZIwH&#10;VpEhNwaweVOjjI9+HH5aK3Iq5V0cLLe45Np63PeQWbOcEl934/+T0v/L31A+VTU5cjBxCGzBioeC&#10;cq/1KBGFVdiFns95AuPUbpapwKOsvSI5fub4TvBWVozVrBdU+utqlstY3iIFXyI9f7ch3MrfkFy9&#10;STQZmddaguFgb3sUogjVd71P1ThS/yxciMjeGnxBvyLcXc+fLkWD3D7au5BL36k+Ooszvaj9+UXP&#10;a+eXLle9GjlysrHZWMkRK36y99H5qm1CWpAnZHQmCbF1kLndXlmq8xrtyQdcuWI12xN+C9Xwuli6&#10;g0i1K5UgblIkZItJzggn+kbOF8XeWLlmnM0DAgnijqYzIqc1wQz5C2diIjqitv3+9PBHA55zPco7&#10;l+maIoiMjPOb99Mxbvo/rncH6s3Ewh+RkSIkvPTLve9aPbfyf7y70PQlphChcP+aNXr0q0YfCnql&#10;/Iu3w4MCrSllXu9PKsKWxwYP//6omPSneoy/e971giCbf6lfd8zL1kvb/LFy1VKV3verGGEVlukD&#10;0rv6RJESo/ICkBTc5DW+I+RH+Lkx5MVPH21vHGRl3vTID2vdPlEvzgIJdzfvGZmRrQhOmRIi/vUQ&#10;RIb9D4U8vM2CkQuXLTR+Ig/fMP97nNTk38n6IMYFMj3dz1zCwFqKgmCUnBKTzLyAMgTTJWxMU9d1&#10;+xcsVFY8dlIURTP9EiPt5U91K1Svuc59VcCG1atPpJXVqsW+Zbv6aByvL7XkU/6VDJ8PoDH4p9Nl&#10;dg9ZwUfdPe6bicLbJurr267d1GXnpSFA6FBn+s+UMzD6tVfaBhBiP90iNdJR/ukr8iVEqRI/NjkM&#10;f/yAZfp41Sb9IPSXxPHH5HhSo9J7GSv13RqFF36c95cq19Gq3UpMg/nqMiLTP0rT0+osW6bXv+iA&#10;O/R760XAlFZLR7ODFmElORMuoc98tU0COWa+LnxKKKrlbnSWqUv9zsaRKLYwbbKjtB9k9ejgqd31&#10;AjQHIjTv/Cauu9uYJm8FPWx9qX6RKKy+kK4KyC4ffZ3u2CwUlVGvJR0S13qlV2OPKqFW1cC0ylpr&#10;k+E6sD+uyfdfvEk9vzfdm5kPtRb9MBXVWp/H26+30dOUFO0WtOUGyoynZcBx1Osh3Ssgm588eOmv&#10;V0grRqPZ5WiC5rEeKmRhlR/JqjvRHyQvApGLZC3e8qn0wSuqANHCdUVgoFqR+nfVK93Veke6zgJe&#10;e/fvZ61A8QA98i3dfF5vDVNvXyRG/4RSZXLkZkZQpVvKjqZhRggQ9F8N0miUyLUQkp4sBeJNrr+w&#10;gzEeQkwpzxy3Z0xGXtGHNhEDdIJChEaplEco1sQw4mD/pLzD3b36BToioJLvjcl0TTLPGdS76VKa&#10;KVwQpIoPo2c03HUeGp1qDbEgtmSgOPLp0b6csFzTp56ln1kHaxGiWcojMWZdvHp/yRLGv/mf3lXh&#10;XVMHeCw2cne+TLjp30QuBfD/kiwDAX3O1LVdB+DV1PC5rURUrVqzLlPR17IDtrrmLljyGSCnLBc9&#10;ip2nj6SjxPsYsJUsE5Jc2MoUlm6fZYNu6MTVzQfyXBW3op28sD1ItRl4V+i0G6JmDsOVCIiebNNU&#10;E5C6Hx0i+fNf+SeQUKVVSBjOoZB6GHi9F76TlFq9VIzNEDSPpmsFZq0R19VMWDCmRhfPclZZEXPR&#10;lMpJ59kFJsCFcOYVOf/QYKSQbo5YmalTkFMlWdGCAFkHFOvGBjwU6WuJ50YgxKZ2nuzqm3NGkXvI&#10;4cRQorPG9a3eSHFvjnIDWX+Q89dwXC+b4Iwa1B4XmB7ga6CtaxTGdlWUzKqjp1e7aq9e4S5SQXuC&#10;aePEtfUCDV7hQtFB2wJlXgOnxT2TpqlXmzAsJRTwN1KQWwfO20XFFi5VM8KG/JtF/VB5UHyQ57EG&#10;z+sPW5BuG9v79vqRYBjDwX/TLoDQC9AL0K9vjsHKrD8JAhscBLHyN0ccZeacNiW9NGdbtSqcJllf&#10;KeVi8eCZfgTbRrgW+N2W9w9e2OHnETmd+tWzcmyzlvQWqiurXq+NLbEE1QNe/0WcaIzLTIwPebGr&#10;ZlxS0eK2Tu/YVxWRzmmS1Gbdx328H6zniCMn2K4fAJeZhZ9QBVQU04yhw7Dzw+pRAI1ZSSWlg2Is&#10;JNR8kRPns9Gyi8e+ZkiJWgrHAqYNC8yqSOWWsPV6xAmXyW728egt/CgL3wnydPkNCs4PiWjDnIiF&#10;YEQCFC4c/vco7bkXIJ0/DcJxYJOrOKKTazAMugUOV0G1OQDuwG5VTo6Evrb+vL4KPldD3AtgtW/3&#10;IPLh702FhcC2n6wWfR+X0Aq2oKVUPAmZkDDXgVXfso+IqHM+sHMGDX3617pZWpW9VuPd9lpe7vyy&#10;xKVXCooKS/1gqK7qiteD5GGVygEo1OD3fvnqJLW7QQZZHcvU/6E6f1LChzq66nX7EkQcpGG02TOH&#10;hy85yUcdNvrF2vU4bK+5LGCyjAZNsXrFp2/B1aJ5RnmvSin0EOmulORvxN0ggjR36RuSA7yTfziG&#10;NV6+Sqck14gOfptin6ztGwFMuXLkB/NGiCL6irKjJ9XIWdyMHGB/8sVYzM/D5Z66ymlparmVu7sd&#10;PYuCZdH80GS8nfJrPSLWAf/54rYu5Wrob1h8g7xYsWIDrsfJEybZXUq2aGjQO2KPULBCLTTZPg8F&#10;+9Mk4H3LyjDhe2CgbdGqRB/qTSr9SpWiVKi/2JBk1ta/+2xGWCvc/9t3NnhbAGyWFlPonFwTvKop&#10;gFuByRaYsEiJ60TEDZafaqznLlhd3tcyA5frFHKW+IDmbHoiDP9I/NilRjRov0jAkkDi3lyCwf7i&#10;AZYgGTHRBlZ217P9rqkaJ+om6eLkapYGwiinBuEtit7fTj1QxA3ud2p5ni5cs8qdWaZGSsiNjRK0&#10;SOP73pqg8jaRDIjIzp+WJEIsRlHST381nJ5i5YuXkaRCG73KrUfmZ6Fr/iD4XSPNYPhNPBzjrdEV&#10;OK5YlYX8Ld6ZuCmjP/+mZtalUzMjWDIR2fwcHNbmDotYkioEVvTmrLofzHYo7Z5Pp62TFlF5z5z5&#10;9YhWAbX9ESBkLHQIHxW++R49Q7kqJI/LSqXb3KuVPBffYwyhy0/PwHI1QRaDyfKPi0kzJERo+kfT&#10;9DsxhVrC4eIv1EfxZQWiKFjsWIWyw3BcNc7TQCzoyVary/+S+MMf+RK1Qf8LBdpBJSst30EV5TSh&#10;E3+52sByHzOKH7lGfmTSDxz0/VGRb5iSIDrEkVM4s0ZqV1WaLy0zJ0bGSszLfIkTr/SOL/pHGMSJ&#10;UeKOqWG77XHkUA1kSgprZaqcEsLMdkBW4vQnXThkV7dCxcofKLWo6QPEm46BVXlRUyayvoNSN8Wh&#10;KLpZSieYNPSBQCp8nh5nO0UdvIs+OtxipQZY1JrapB27xxRPnJBOmjnyR1N+5OutHaSMJE0S2xSh&#10;5Ysos7K3/R9Jzc1pN5z/TtOrBLKWRbc6JfztA5dda30pbY1HRPK2Jd52UcZcSo4Y4XGxqZYOV5sH&#10;Zfc1otfA6Vag6RvEOn4lF+xT05WJXblTU2K2QLYn0cryZYp99aMgJB+cu4B302DxR1vHLGPNa0XP&#10;kBjgoWvQpwDJWa/vqD6zP6P1aAaeUV8PEZmaBxBiMkaMzaJVnHHPR3bwH6Zmg4VM8XuiUcdIyMkj&#10;JYrdEHSd+/kzIjYkEXkIgLIzGNdCTIu5lKIi3ZU4E7dJFipoIJcUhfaQ+YxgOj2nAmHIsC+87pWl&#10;NkSYEwlZRMo46ZMBSbo44Ex5YswKlqqghffInRtLMDG3frao5e0wLyRnCLSsChb9C958jDdWv6x2&#10;1dIg6w7yhnPbfuQOMpXeCg1ZFx9BTZ21L9bUyBlvKOWfJErR9CkbKtTJa2yuq4SUtsSVg/wDDnz1&#10;TgpQLbPr9UpBuN5R50DBO0TCpLWeo5cosiAMFZ4DogXFYL9yB1vJPff8EiKnf4+aCp8toe3VFrLE&#10;ElBpWEoWVU5KwHEqIj4q7MG+S95I1udL9LRQIJM942RAwbMarjr7SkDtRQO5DzbzmDz5JUDuQ1w2&#10;Qf8Jh8iDg0pIHQD5aYH/UkRf/Oy7KoojchKSu90PajRmaGrGrkOtmq6iMsMlBvGKKOMsazzKQQhQ&#10;MPREW3dSUeRHuQwHTIOBBGYUJeSwcbIfjO4a/dp0QnnW8+DMMEwXRJErzlUSs7SfBJd1wXItfyVJ&#10;vmmBOFKB/P8+OP6+QfMCRWT/FXSVg/l3ueYbo66mxN+SxK9VhYB8/pEMdYnf7nU8Fn/ogTdsn2x3&#10;kVNWA9FIqXw8HMGoqV39V56Bch3LIHFnt2CzRe103V2baxIifbvyTYcTanzc3l+Udg/iClAaBcWc&#10;9MlvVKClNud4U1FsqyF9pg4fDwJW5/jdw5Qc5ksCsdyHwK8KXWr95R4P8Nr9PKLzQ+C6LtXLGpFg&#10;+UMVMi1EDTNsXKNtTl6JO6EiLx3JYg55+jRKjgSSPuUBT4C03LfED5eQb3ICu6yghz26FPBMsOHi&#10;/9ZPJL+UGzSJ55WjLB935TKyFckbYzkfEWLkZFWAdI6fEaPIPLCmsEw/6vvpvpb2/etiNQX/WW3y&#10;5tFlrpsX/tsYl1jK9m2vs7Fo8hclrRjy9shXB+BK2tAmaH1ugqvhcPK9BuXIKen7Y36BuYp4ZaDg&#10;vmosKWzB6pzRdpTYj/KTMuczwyKUktXcqnDgU2WsDl1BaxJuFBvmWUzEsFPm3uPq1/fSvIXvFtdt&#10;/umj3bbGEhbmHCh3gf5WTKAqjsE3RXQZ8jIFrxMoDq4w9br8KVlYsSeDLqRY03xDlgOpWMw5QBps&#10;Nigy/NRHygsn79XKyyuHMuOH/IOI595d9OaboHG9exU+LolHPnbKTAvSDjW6JFL90LU7MrA6ly6E&#10;tu9vKJq8nirQlsqSKQxgEESxTlxZH7ByU76Iz9FhYPXWSK2LFy589TvkLgdL2SS4RYsWLERAe2xL&#10;q1ZrgXkK5msa1jsSREp/liDt0iIyJmRC+r376R5Srf5Jgoq7q8RkTg65i5Xr5n/qx+Wo2MsrlU0O&#10;+1pGHg+FkRpsmQvuqja0ZpWRrBEBHctNGRokU/PoFhK9Cwf2tfPEWJKLjIkRm4cB76LskfyVeZrM&#10;ZZGqVnitrfkszB9UZ5r2x8uSDIzMjI/MqMH0SV38VNiMt7TB9nWc4OSSJV/6BSJgqO/vmbStFVx2&#10;lbkiUMSs63HoGx4KRmeKf6SRin6r/VWJ/jl4gP6oMXe2CwXp6emgi1JhERT6LZ7JgXKAThnv22K3&#10;5OX3lcoJrosBvSM7/QuH2mqTf1Vi5ej8lgzEVz8WK39EfL0aJjDDCmX6RafuEVI0+T+fyv1tTmsa&#10;Qzvm1S3UR973v+xaiEZX++SLoXD4L6YKozRrufJnCxEaqtlfz8oiLga9bPQ8saNFtYPIsoHIjMz5&#10;cjNzQYyMjIjIiPK09vito+e5YiNpicQHNEjpwHFczVrXMqLRXvrVnw+qC+VrJcishfK125mjX9Eb&#10;WiW+r7borfdNEGJV9y6wNThZYbhS7e+D6i/a0GOZEZ+/+3M2OJSSItrrV1qT1EQHIwv3IWVF3OUj&#10;6le9ng3CnLI8gNXoRGRlXvYuWI1UQQyMkaMvZe4yJY9Ppq9TYsyRaB2h5VasRF7sNRkX+Qf8zRR/&#10;5R/8jMY5ej+5QbBSg53IlXL/QICsIpNOqHIl308o0X75GU6WS/IG2CmPV9L3fegVJkYMBiEy4/AI&#10;XT0ySJB7UEgVt+Fg5IgKzmBXW44AYqTYePPBPB7MoPtRDy0TJeG/E/fEHr96sL1DWOOtg4dzw8bJ&#10;ecUfmx2WncA0YUiWUuQ7UUO+6+4uC5vgmEpZ1ulNKD5Wf9dby4WZsYXW9h6JnC1LhywmQvfR13wu&#10;jCh19SlYg7Kqi7BSkDYK7jJZOW3YCoyWx29v/JURQOYPulRIjvJcXbpGFPTckWG+LlTAdOejD+dt&#10;nzMsdb/Z7Fiyfa2508eOiqKRoQTqLu2V3NFjvv8qe3VgO6Us9iXYDmB47EYeU+HuVuu8/bTxEHiS&#10;/OZH8i6+MshfIf/e5vpEOosyI/JD1Zsd+PpuRLWWmiSCICXqt1yILy7nTGxS5khtkBoELXcoJmi6&#10;TzhyNIPsQ/kHlTFB7YnEEQjljbL4bOFEZmI7m3SIFxyhYMMM5Wy7oZxtV2jnvhX25V1wq+V7HRQ1&#10;hS24pXyUCrRb6vVQfvNn9VHWvxlaiXv9xSs1HLVqOn34LXxZJdB3bVDVNlrqhai4uD0u487La81u&#10;3uw0CtjFlK5Xs4KnCtAxi4G3WgjzH1n40z0Vj7RX5CZopnkU+Q+GSr7bT/aDPYmZ1Bx/cgES98ZD&#10;s5eiw2WRp8DPh2yJ/vTnF6IB8XnLX4DoecCBsjQlcq4UiKSSJJMwNXRKN0ROMpo32jbwwaC7n5Dm&#10;wwWIyYhZMcrNPuVv/oBWDixYsRgVSKpEnY5v+K17Eao2DZ63Sn481XkCJBbuJkkwIcObzgQyLEUw&#10;2ToqB5snADFmc2HhsD8gxFh4sJ2DXwoMaQMdTnPc1mytYwW+JdfAvgVY1aS7eFC07xRxxfVu2Oll&#10;Av8m11B8le2X4gL6wPo8kcVYFvTrEBKPx98zh1w6ilVWM73ZPh14q82Ktky8sQThsR7ixdqO7bE+&#10;uZdHtsnnXOCZK0QWKsrDzfJNXD/wOa6WZ8rcIt7QpIGv1yPUdPiSII6V+rSdQPW7XbpWPOxR2JGK&#10;4g3TvcswsrBMdKyP9xgde1XlXUfqOWH30/PEjpCkRQZT5yxqDRLiuZMOH8mRm0VhyXrckLw5ZMJq&#10;szvGv2hNqK8mXI9Mh5YePIfBNleRkUYHIgPin6al6kXEmxkiSVeta3A+QOlXQ+VJtWbI0tYbi5Yu&#10;ReeqlZeFiIqMi22XYwO1o2+cBoSBuQvjTjyr/LkRhen5VgRmTKrdZS7NW7eNKlLu56QTBzwmNRhX&#10;DcXmkBfWAUf570gObcfrVju8FfbZe3qkjbUHOSTVrnR5Mjw54S+PybbivFitck14OX1D3fUee8G/&#10;Sf4ga2V6Tglqq2T5WUcHbo7cL3zYVhebrqmHkBWRhFBFUWOlt/E80/MyZ9JXipntpe7R/ljRhzhZ&#10;2LRZLdXfuFIUsJxZwXbb8P32csLjpLhQdaacQNXakrhVqou80r3PZSbr/TqecUcVSj/FyxcjNqn7&#10;k+9HrX9bt88WIkHFTa92A0x8avN9mDnkUHKjr9yxdghT8n1YGg1ZaVYILKXdDz8wtN+gXTrt+H+Z&#10;momMWXiUWojN0oLm+Zn//0GPdF74+9K3t6aOVIlS1KFIt3cePnZYZPRyOO8E3gvXV6F133lycJSj&#10;8697dC4XaAYCZLvHp+mQlqC9bt6/ofIzhl4qYq4aDAZK1e6BzJwY6E1sGxGZERFiMhavfQdpVW//&#10;7uu+nRtA8rXpJKljaOweqxyxw/4e8kZYqeC0/b8knrvmRkTEGpeSoiMzSNyFzA+K2xcsXIq2WiJ2&#10;fNFen035eiNyKSn8cG9SkZ6biFAlBMrMy/0ictSOuzDuHODcJXMzQhN7kKeHnr2sLhTn/uQ5XAqK&#10;t+/qS4hqzL/ImcHURZPKxGZIxXJ5yFtCyhIlF/+iLFq1ZYyFXfIj/de9XICm6OnIrxVl+mvf+hav&#10;WIhebRKCXLl/JXnIeRmVJqzNwTDkrrke/i5YjJjjikiRmec5M0CZechbchMFP/S3dT0imRhNeIC5&#10;8Pm9BIrSLTMgTEZW2IJ8Qb0/K9lGAfK2fq/9OiMiLTI2oH3N8yK8R8qflctSTLufWIZGRSuF21h/&#10;FbYqY0RZn3k1AdUorT5KwLpVzsSOv+USs1maPSYq7YjeBR9WpWaP9RdPrQKJVZ+aLqPUbVlmRgUi&#10;V+rRq9YJqJWREi6jQrdcHHpF3/7t9Oh+aMv2+FwXgHyRISOPij3/cv391jKK7u4uWIDuVd6tQfzW&#10;K8epUZZUKDUemRl6pGgFU3yIi/Se1FIzL99jZR/qvS/uTp2SanELz2/XQozItPS7DkUCYCC08HXL&#10;QQXw08JT3Aw//Us17hyWTTHyFkDj7NRZ4Kx5Jbv+Xe5Fu1rBSeCZhzGpLpoSQ5cY/FYB0rWKaeD2&#10;cGFIiRVzOuRQaZTxLB91tn4oZBaVlHrQcacuNeAc8jUikygDht0rSaylBtkDUUUtlGLMa4cxlZYM&#10;ReHRySei0JUUtH+UUWXAn5BiyKly1NSpBx2o82HkiwTCwBLU+pAV/alZhSXBc4KR83sqM59F9ZtB&#10;tXLT2y68JLSxpG8O04FpmbBvPKpOaLJXUoH3DcPiq/RKpm/06/rVWkuAyMEqzd7ZbT5f6CAPXR7y&#10;9RaiBezyBeQvVNx19Px3IlekgZ05bEZ/fClWwvxYg8DSlEyl/DB59F3XDLL5zOMjpZTRaTM5zGRq&#10;UnryoGCssKlO6PcnoNs7vh1uErOiFExJSp4fHinodiWzu6JOQNRz1nIQ8zBJbOlpFqU1Kpqb9DqZ&#10;pyCQNem1kSRNVx/LFi1ZiqIDkZlp6YMMBw52ILlXCkckrXUWGzXFjrXqJeTLBGoaTpu5VK/Ij29b&#10;EMciAmCm0GxDEMs8T5EBC4XvIgRkZ7RhRc6SCytRkaplmlQyU59taVql9370dPXAdmT3lorp6cfj&#10;WrrV1fIKQGPFQIcuss5c+OwrHldsaVgdKCAYrvtxf3KziD4VH38hO8kibGrx7O+cfbBs5V3GSTI9&#10;0pR2oUiLBWf2MyyXhzphs8OUgse3bpyyyva/Ev7Yg1uHPCzWWKnU8tfxcNwm8J3LzCI07JMkc2Qc&#10;alOg3+F/YhEPZiTttjHLZ0p2VF2TvpcsVPTHqoJ8Qb0zQjrO2/0ZaZME4n95cuREtNhn5xf89kyw&#10;QqsrK9RQI444mgWMT4nuZ5hkZb+hpCvbV6wO6PYcbB/MCBrClQEIhXAd9YVM1jwilrq6SJ/8l0a9&#10;w+i+mA+miJedIGfB+KcNlKxYeIw4pYWNGFtOXLkEz2QTYg+HpWjLi6dhSqd3ukGu1Ny6K47i9Yg7&#10;YeYFG2xGcidrIPp/oD75mbMCanxqzJK5f2y+YUj3j2vY9//+Y9aPYfWqPpr61kuxrM5BQ695rKXM&#10;wpu3SHKQe7XDilrtbgEq77OWgbQQxH/JUEyj1Jc7S0VUeeg5+AsC0wTgmcFT2FwTPuQMifB8/obC&#10;svNuivhPWs4+fA4s6uHmfH7xR/6nguYpd7oWVqg6K6Rh5F4XzXHWWPJTZQE+Hg9XFwFhOqBDVCss&#10;f2/IwObP5XsVNbEaCtYlf6S8uYlRf6NqSOpfJa49CuC3a5RJKv9Gehq3e/e6sm1TkSNUrRGKpt9C&#10;gSp4LnTGRrAqiQs7U9sC0X9d1vk85FlrtgmD1rdvsqmEwYWD+hbPUQMvomcKUvzNuh6o3J3WWKp1&#10;QtiqDUWpyhyPrNkQRQnMJ1tR3JleHLBLByo5bXJMBZXgmdkO4bJK7PTlzy3K6PUguKS1j4U/NT6p&#10;1qC5zYLWa4cGsJXZhaOHlts6jh9Nl25K7ePjzQkobMe+C76j/Wy/pqw4K0QYlyDjl31qaC87rY+q&#10;9p583qNX5U/IN6KiwDp2NEAbwTJdR+1GDTFHZy1hU8Fg3dlrpAmi1XiNqCbEeIqyR6mSkR/qRAvv&#10;QH0yVml9LtNm53LwOZF5+GwHixm3x61kXryd2foMbxU1lbvmWVFd7OxxeRqtDn095Y/0zjp5qBBh&#10;n/6wfUEZ6hee+U1fofAoeD9e90DlqNMHUZgnK/dXBAGQDLTR7v+TGMdH/par9CBklP8p/dLTRLid&#10;Z0yoLzl2DR3jMgNslu9uu5mGwGhSqlLBXVRLGde+Huhbmrm/tfJKqmn1+p/5U6JXXGMlQXClgvn5&#10;qyUU68kajnb9UMCszRqoy4y188Ms0gzHnFino4n9FmR4vCmBp56+ZMGwBraksZ5BbVKAdJT5yHjd&#10;DvKl3qXUPGZtYyiWMGyiM+3PIzQYgP/u7pIka0wjL9Ovm/eCfIbAajj3f0/IAzNPl+1sacMXe9SM&#10;Jg3pgPWZw6ZmZ3mcNKNVoHMiA5NUGB3mEWEWGXvo1ThCI/SApk1Q8WJft/SydvX88lenPzwWAPPt&#10;Q8pf/8kVtvj0XyelWe6TIcWfulpkLfI1DeGZbq5Cr9C1YVx3xU0fPcss+Q5ni3ERGd8Xohggm362&#10;j7AEjPTNgL0B5+3puVYD9z3PLEiCCl0PB8yIuK0UusDyK6b9ZZXPHnhasq31rPXRZoot6F1aIP3l&#10;gfcjVFoEpi57VaA30Wc56XTzLJhckBvvqrKzInh4rlTnkPWVlQ5t69lSRxAdA61ojPVZmbHogxq9&#10;09VoyB1RpUX17yLzInxiH8yMiNr9KuCm2JF+kjWOyArPA6biDhk+IjXFA3Si1OWDuWdIE9eET3Pe&#10;NGVvtPTggPWVIlHKjK2t8UeZ4sX+zyREi8vNEaM0lkGX1FZYtMy8BzaEoWfl5hbwKj4Hlb8jJ8qx&#10;eRlvqXK+IKl4A/Ro2RovPVDLkPAk0FtPI0Do10bOqbqjjwYZPhJYSfaWLDVdHQv9mN6FYVg+fRl1&#10;lztlmda3fc8WFjuHXqULq3cZ7JMKOVZQpVCJttT4rh3nj/mSoJqnEEwBB6y2xKWULKQ9qLBemUkD&#10;RhQIyS0m6nmelSj9Kh2X3Idd4nKBXLpvGyhsGlGxhQNSwp6+q8a5fUfvdzh1YVkPLCgzQfAwKsQF&#10;V3mZkm/LpeiyGg83PDyOtVJs/ZsrnuhN98/7NPdg2WtafPlFXFc/EPIHX6K2v8GLMCvlN10WduC5&#10;CKrwykMSRgQTdK4d+pAV/ph5aRpJlFOxmKwaDbk1ry9pZNj5qNm0+0aw5uSdv9O/STqfA7QK2wVm&#10;GgTbpsNlKP6LCucsKm+g+mnS+WmlKkRKkf3RekuHIws5iCRBJjn2xgElVQqZZ9dJzxDa+ShpZfjN&#10;9/TrBzxWqVe1GQPuorM40SlrGlfUaLlytzM1CydVH4HIz5cgnOq66u4FGYPrL9ERbvrzYIjBMW+T&#10;JgEzM8G5CwdGF2aVvUUsOcxGHuDupVCJMt0dqh+OfETyqwNSmRonSeSa+FJ8SuDW9nI6Fj6m0CpY&#10;H0fJfzSVhWy1wtqoNBvLKlsQu21Jsy1Yg3Fjpo+46SX3EFEnQlsgtPPeeT1zHeC8D0vb4cx7I8HZ&#10;zsFtSReD68m5miUMuhzl2HYNOSSsH5SFk9kWcC5o9YmyLE/0XPR+oYKVrfIUtsstx6SVpWj9FXOU&#10;p/3dQ4szJX1sQ82WmnCFTMC5TT6pmISLRz5BtzvPgHAdnz7TEoOiApfU5SMYf75KkZmi30pBP97m&#10;vWM2Y2R+mSxB/Jmg7G4nRWm4yIX2XRRW+N/QY6Um3qREIkCpJARZ4sdrOG00KWDNFKQlA+m/JN1c&#10;VCokRmSsp7EqDy9lY3/HejlUfb0/T9MwKnljV9Ac23lPVySOui1770LJnZSV1LvpaoI4XJGF/lLB&#10;soCGxpVPgGq69r5wP63Fm+LuhIviub7PwsLLn1tbxY1ea4dkjwRjzgSW8aP5s9WLPpcL+rWSIlaM&#10;plBp6xLQwKeaUFvzYlYqzrf95Lip7lySMdvU9yqdRYJZGCZvKhXCkAoU+M+f1E8cUVazpT3ephev&#10;wesiDepQc8o87v4mEEjIbgajy9gSQfch7EhZ9VgJIoS1EQtlvaVOlTA8gnvBv+FGjuQyGKNGjj+Y&#10;flnt8eWuKUDwBzkiHTZ9MeLIfvgvV+bI6YOeCT3jRZ/DgQ5BQ47GBwuVuHzISg2HlhqpgnChw+D+&#10;Hdqo4lOWF8gcH0gH+220LhJRo1kXSNKyKhmr8sUdyWMMjp1vwCQEiOnSx3LDn8mzlAl0g46QXIzx&#10;Yhrla3B8okXMNJ+gY8XK0e1lZEsrnwOLeNOmYqG4Ltu1OYx6J+uRlAyzXHqFunUzhKxA/x2fWrVh&#10;4PmZe1mDDvUoeywiqltonFHWxYuSQ5wBTIltf1jI0qC82eLz1dzksVSOUdj6htlBDZkUp4cKHPW3&#10;cOWnLkmdGj9C6FkraqIHiO3J8O9a5x5RhVuh5SUtLUHuhNC4ef4NNg+v6VkGxdxZVkY+BblPkYnB&#10;NPhauQ3vjF6IDmvw7ntS/agJqjucytBaGrSL/DQLEIobbXmjxruSvlUupwqcG1KLCgqS0FgqHSHs&#10;qi5sDzPxpLbuErB1JFXHY26ArY38oCTti8/Ot4FCxgRBa2fuUQJTTulgIdL1xz3RI/YKp6u72ehW&#10;VcBqWQxw3CafJF6pWdTx4SaczaAaRlyxGXVrBEMu5LpBj0AZmWc/8zvIyyibB4OB3TA98wL1EkQW&#10;HwLytqbfRK1jD2/npmg+j5XwKOvXu95FiZEZf5HK/Q2CdwlKKuRmRF1EBPlb21MRokZ2mLlbT+ki&#10;C4e6AVGP64HQWiV6G9cgKX+jvmjYxD4iIyIzZzj028Nwm6E9Om28uVsZReZbv/3vencXFyIjJXb1&#10;rvVj/ofyHKj1tVSwmOuE2Lli5IIgQm6FKHblyvKlLwlufo+973dJCRVqzR4uXKufTChh7KPVau8R&#10;jG8Nw3xZCyWoxZ1wYFLvpik9rj8812MXgrhMZp7ZZdlkY22nMpaIP2cPrB67lJERfP/6B5M5Mt3N&#10;blbhtUOsZBA90Ng3MD02pVW9EUIGlKOlU52TIzYrVT2rntny6ZH1jxA3Ll+h7e5PuTEaueSMwL0+&#10;uEDN/Tzn/6jVVkQEf/3c9/3MQ0/9tb/u+ZbDJCRBq2T5YuWeTwqsYcPoGRGZsHVHe9vFgWdC9F3O&#10;CeneHkvbv+ZkQU8NWqekqp83cLr73xilpeffBce2fb0DcifXTcGou6T2UKUHeFI5Np4vRYl+v6A1&#10;4qD+uyjrXqpatOPBdZRx22SLdPHHaIugw47qcqZAWrIW7qCvfGsLV7/rUlSyJIrLDS6S6LXd/xsH&#10;pMi1FTozSdtIZhymRoquVXBaQvCSAhsnrHiTae31mMSozOv29nuT6vwzLz//LVZP7ggU9/fMyV6e&#10;RhQe3kVZAc/ixIBQtLEG2Q+QHRqvMiYqgYRBboXI/QOofd1EX6kFYJnX7ehdr8wTdZUcKdMrRR3n&#10;v3jM4hKx9L1VlpnstP/KKIinOCPbkGmQf/89lQwHvFFliuUFJy2ZHFqLRTQdlc8fIMsBsJ/MAgeC&#10;4eCy2KnSKH81uz5N58MgWMLQXCJZAzuUgugdK2rX0KuVNrnpI1Pm6WNeIJkH8Gk2WPbLxgOznXzl&#10;G1Izsp7i1s2Rbd9AVdd9axNcuS1Bz480lpIk2QCiX5f0SbgPG2jgbabIbOTSnlQb9PS0zM1ixZtX&#10;Xey98VPZfqwy4zBlbF9Mo8G5SwH0iCfqfHTBS47kLA+cAwryrMGsT69Hkrtp/Vq5vEyj7r2Ttt7Z&#10;cJ2/Pp74dz4fRbxx7XReOyv6SVLo8NWSstWorlU+IkW0rPhaLNOzxPBqQ7grUPl+oK1m42TkyoXc&#10;xC4sfBMK9c+6cFzOMrY0zpkGeM9VHD2sByRFHz3LEZbsqyg60WCkR0vhwaUryFlqqteK6wge5VHi&#10;PEnsqvW7WQYIlYNp9EncIv7Ix/fqpEDUX3AsRnCuWOrcqV7lrE0YnPDdZ7KuQUklEyMaFnUgw0G9&#10;ftwfyo/DmoFLNw2BMlBqwKt6zxlw1JWtrftOnTYlW6/MB7dFbW/rYCGwr3kSMLhcN7ZfA0yCRa36&#10;DqVj1Px5yUEKXXWc+nd9QIKyIm42QtdJB75QaPfpOBtFKXyjP4yfjPBcjXcpJrKQ8XOysTJpQBog&#10;8LxZYWWXFh9FPqx5YfMYNgr4cGl2uo/HhJ6Cta5zMowG4uVNT5v3iMjeBytMs9IzSCSv+bTbzJED&#10;Y+eg9I31GJKqhTctBkJHK3NO58vBG2CwIXCgG0SUQM0CrNGhEilN8sKokgKvtMB+sl3IkDRcljDz&#10;9leh7c8JA+gtXJGp/i7balqqXyD+13eu9Cfsdft8SWumj55LXC5swmaKO8FInw4cjZYcioyXSJFT&#10;gSHwt2FKjkB0Jr4c7dF4X1Ykr8Ezx4yU+TWx45ygq6Cp927fWMF8jS6PTvletRWKP5cqen3JYKDq&#10;UB/Mf56WQ9oTTwU1wzyRGZjsm50g4l1OxUg+RPu1j7Rs7li1ZQVqrFeMMcTQzJ32yC5nyC+WC08E&#10;2zRZmqRZPpelDNJEtfdSMW8LB/v+qHssBta9K7aeDhVKpwBvgdMn1t55AvRV9TGJHH8jhV9B4qcO&#10;dc6kCByyHuh4PnbjspbxI/08TlaHiC1Y76LkAWOj8Rog83ZGj3Ze0HbanpjPf8zClwqvqJSDVmqS&#10;xXM4E6fjuUGlg/r2grfBfnnWXpaaFm2Clva2cpRaUMFE8aEpQ6XPrGnvjyw5q8CVePtg+FgdRWkQ&#10;WSRjz6lNFPNSgmR7cmVbUr0x7YtxVwXKANJI+5JXUsAlyBvBgJmfinwQqOKt0PK+hyT1PSRpUG9K&#10;WuFJFrYmzHv9dYXBygZx2UWpGo8WgmHI3wWqc+HpwVhVVmDwvfWVVA+Fx/ltrWY0Yeejr3lrCSBq&#10;e8srnwuHr+6rG4gbwL/go+j+Y8us+KEtf49iRR2IsV/6AQTg/69kSpGaNENlYrh2/JY2B840UiYh&#10;Rz9dwdzZccBH/5Gm4eB/9Tf9ApDwvHnhszBWu1cZcC6v2IV6fEa1dJuv90iPEiXSxJHwbBNPX/Cw&#10;fLOoO1rygX71D0Asv7jME8GrBL56/ez58sQfnlX/6NpBXCVmWkjXwQcUdij+UeZYvlikviDbkdwc&#10;cU8H759QpEvVskZK1iWPqoR8o20lp217q1BczPOUqQaFQ+y4fdfFy5W5AUjclWqT8wL/8j5F+VU/&#10;I6e3Lwvp1zRCVKwKBTA5dz3K0wjsrHZVld6G/QmO547HQmvQ82Od/bU1MzK13xN0tj1Jf5GHw+Hw&#10;OaoKYez6NqLlbYjyxpl9zyt8WIjp9VGoYEXERFPh63nqbt5NmtyD4U7oc4ixcjPLgwgJFyxH3TF8&#10;ErKdsXLE/dUiz3uKlFW2JlC/7//5nu64XFen1H6YseqOzf6v1NHz5me++PELE2i9rxEaJGgdA3+B&#10;9RrooJmmrR9t6K3C+UraCHQQN62IyrmZnqHWx5C/eUdvIyMX5YjO2rJGsaPT6tXc+3smrua4Thz9&#10;/PbY8WJ0xiMjMzTZt+et54E/kPw3Fwe3WahlkWqlRsFZjmr8lRExedNH+kfemaR4REXenTkqT9j2&#10;Edv6oyXBgc9z0iRFXD9YLNJfKkRmaVKyvek3OBXTGfSK/4+I6fzsPbN0HiVkSp7XUWtvLHnoves5&#10;1wDK2Z2Bc5WCVX7WX/qNQyL75niQvVOn2kgWqvVu3/M8lk4b417WUKUZtV+8FirGlOM8WK90E5R3&#10;HK7ZEbEIFJ6eojM0Yhp4Ng52dUMjNcSlEh3/SVku0eKylxNuepL+liueErv4NmD8kcJl8fXZ5gkb&#10;1lmr28fUr8fVq5niDrrwtT4pgbjz74WMPtqRGyMWGZ+eq/9lpf1R2fhbq1pUseggGZH+qjY6qRFl&#10;Wi9UtCUm+LWi74+dtPM3AsSnhyO75qtL/Cy2xBK8waoxUCCZDtDnTZFwJ3rlotFVCrLSrKZ3ste9&#10;FrUNYpvR58ud3wss31QoeSPoLivvk8eNStadck1ShZwJmmSKo5WQ5z+4tYGrohoC9Z0e3OPSfRre&#10;2a9+h0yj2pKlQBkQaAUD1c8OoGaDBNwJkA6Rolbx2kTEIcUjA6sjMoun9R2NXh6BobCk2B9KXZ+L&#10;94uKSWHKSp/lVLxRn3KMGXGdT0xI72iy1QTA3LW1JU4Nlj4LVlHDM6ZF9IHF6YLDIjCefB/hS9AN&#10;GglGlW5D7We7okC/Oq0gdTJVb2U26Br9RmYXyLBQ5D3bhFukMVOWDbICByDrPER8pCJxbNyO9AcL&#10;he8rRkoc8GwTYtqVyCeLFPB4lXLcXowM5Z7nTNUrWNHc6sjCSt3pEXTjrhZfgoeEvGCdZfNjGY6f&#10;uos5zRiRoHuxQYKczWXODZ51qyasHOCTg17yjZy90GJkyb81rrE9mwbfIDiyvqWbI9/a0iqciVqX&#10;Fmv1PWT5K1ljWMC2g1FuwHb9p2iyHLlOCp0tbYOm1XT3I+HrnqGmaLePLsKUCYvnPJeqj7QbXcmW&#10;Y8wau3R10e383qPmzYGstaQkDUGhiJ4I13/A3G4B03pBp8esRKrpGarEWI6Cx0/i5AVcMt8FqKDk&#10;igf67kZGskmZgETF4rKIpchUcgKtBPso4QcEKREkDiBWrKDKxAfkCsjZVpzzGR+ubVax0qICgneH&#10;rLd82XjBdAguqvvlYn3lqMDklYfuWu6xXPHbYD20dj3/a1Zai+Jg+Q8L24U4JgpwTNWd6u6V3z30&#10;eanniLIXqV0Xdv5Aq1igr+dORK1/ci2e+xoJt5TZOVyULPfVBdPvAs8EUdM+TP/6egafRAfko6ag&#10;uP8Vsu2tudS5Tavy9dRGSvVaN7y6Vc/C/IXhcOWF8qjeuWCdZZIjftoBIS5r4MoxGfkTuwfAMD9W&#10;sG5MooLiBSpsXb61+mgYxXVXgm7iBtzBFhOFPj+WVXo1aR6jA5rHFlYkQJ4FqXUKBBK+gM3Wsezz&#10;XF6+Hg/Wvq+hZAQ8lqAdsqBKuWCqiMgbR3cxoyHHvfFdt4bDwKOOCumMCkrVHNqmcGVcjqaVsi2x&#10;s18RKYLjz2iMhYcM04IUY8OIyLbArMKUDfuckvwTYrnqh/lStXRBOHbVJ4OcnOeP9fVANSBrcWI1&#10;6mFhSWTT3j5wDAr2aDpqpuSvYNLU6AjuFPUeK+gseO60mp1hbapah3LSISFY2y/0JwmzlEd78n+g&#10;QUVhiwyI1adPCqylhKUZsrDZUG+fG/93ndRda9SiqdJU+4vP1KQMPD2WCMqfDAmSRhda8rIg5atQ&#10;VkS3FpmjhZplLPO9MWUJepsrx7LXdfqZd7fkB6cIuo8qiuDUaq4A9yb2XzcTR6Xmm9sAyJBWC5zZ&#10;WybE6CKbq9U9gvBYDl/g355Xsfin9HOrX2uLN8ebKZtNrgmBvdvPPgKZmDGG6Ahep596ab4uSsMC&#10;anb/M+U8aIN48PABQPJFAet2+b68pYws8pL+iHt9WM3grBqjMv8jIzIXLFyxGeLFTr9yCzSMoiMz&#10;P4/FyCyQakDmV+9WtsXIDkbATNjEW1WjMyIxeqRop0Nyzb4sQHItJUzyBP0vV+QUV+tHi+3u1u9T&#10;9FTGOxckRaQyqmSYMu5FgemtvM1RJBPX7yIx30zHcXGqRTR1oBgOfK1F8kapGxTWXa9ci8Pex+kz&#10;NHpd6ZG1AykZwt2pCta8xlkoiRBcL9vEB8lHvLk3cOUNh93a8F89Ce2t8SAS8c+vQ5xZ1VpTIijo&#10;8KUG+Kmp+Sumt750JNRRz77EZX85zfvsSGZVs+jzfM0iKWAZKKu5M+5IPOkd8CkqM1lX1P64YMng&#10;W6oHrERERkGFM6YsXLFTGzWLOP2OQ8NWRpmvliPkoaYvvdyH7/n5W3J0YYzLdIiJdlvkRlnTCypH&#10;/q0KKd7dM9Hynp/Eo5d/fMg3qVb1LPEjDyLWXNuRcq5dWjenowTwTljDII9/SJINxnRlbZ6eeHqx&#10;B4LNxLdaRSLVXl/7rG5Cfpkc/TafLliYIPBMk/L930Zy14j5FqNHpobXVaZspQSVqfp/U53w6X7f&#10;KjvO/QFrUfWf0vVkWcrHjx2XRb1l0vfWiSN7AdKSnozPyRde/nJb0Pbq1kZEvxA+HpgmWTMkR6rR&#10;lvvL6v89SJKyNMBnLkZkAardV+aByiVPrWtKiV8gCXJsqaAYtXp/u6frXpIgIyycs+hZWf+ykNUr&#10;5DvyNWqYKSMy80Rm7UXkm+K2z3KxtdyhZg1LytzfziPEWJ8vcEEB8vP/02pWxN8AS9dBivaUFCir&#10;bfNWlYI16F8e6Eozp947Dki49nO75Y95rB5EcmZTeF4VM+9w8HDqRdycoEyWUe95sH186bS6kpBZ&#10;EElTlQVnBRS00CPDotEtXvsk98Nn+y45PldQryqoM9a6vrNx1g004Vwpr8o4spXvR6xdEP1Xh0QG&#10;5JoS2RCU8jAtFD+bhbkotxXLkMGoN+4Kw6kyqcGqUFludBUrR/+/X9fK7cl7rpxEgs5V9K7pr5IW&#10;ilq6HItX8trZQZtoPutrSNDsA/IqYqQfR6DevpEQ2KlgvJEZvntbqr/IUv99oRZ6tNeX+3DfkW7e&#10;MpTf/QK+qp9tPr8nLQu6sFb6gYX/1FqpV6sswcO+PFil307BXcf8LkQpyWduVT+QMXAvgvsY5U2c&#10;JEdbIsQfAe7esBUx2ItLlRFu5Afch+vO3BP5L/ialFBkeolfkf8tEucDqpfBrFlIsotVByl/CZan&#10;ZYZZC+VrVfHqD9471oyvJs0lMllTEM+lDu1Dybg16mJfxg24mRIqy0GLM11jbAG18W6ZDzgb5gOr&#10;aDQY2Ra00HiCitm8H12pPTSPUKRYh+fhfIJky1/bjvStslT5ffS1z6vSGIE61LFTrAZ8OB1Uh8ug&#10;aP83LewYWlvKh5Dofvgma1lJYKecLCMKlYEzPaNF7r129MugwvM85xHyI8ErbEE9yzeV1WQGWJEH&#10;Su89Txxq1RaiDQkJRyvBtzMG3AMi4Chpm+mZUFldZIvBt44Ak+/32TVuA5dBaOZrfWBKVgnh+OCh&#10;Sf5Cy0yisSWIWF2kiEekSHyRpF2YJGgr6CAtH9TrfgTYOT6VpFWSILZ5Kzn0boNUVMBS5AFMKBty&#10;9dlM9Rj6p6PU3E8OUqqUGvIERgp4br9XMNwutfa9a9q1mvvKp2fNHpAFC+WKlay01flkfBZrC52Y&#10;8Vw+m0/lseT9F8b9yutT9FqytXiMCklWlbKg870P9xEqJVTm9hPWTEcvV+u8dTbuQsVsvy+u03Lk&#10;Zk1OX9Tgmr728SDB9bpy1hbOae3tixU3IeTLNhz5KuR+Kxke/+suOcW8bOjKp+REUk2VGjwCV3l2&#10;AtI+cg6lBIThS3VWzrnqs1gv60/sl8Y/xGO8J6n1ORT2IPB7w5dYOVjbNodNs51pVyJYShUWCeBK&#10;jwflisstlY8jlo07gZATeWWJiyyh5XiWTnqG3d9hVnBTw6d0eE07xNbGRKSrR88/LxoolRzSnWVj&#10;tbnqiy8rF0dkvbR1FgWgsHQ1OT688V3MfZ0C+C6kDtDrNIoaeoyg9FQryX8VA4im349VtnKqbyaR&#10;js5HIj6jvfIwTJ4Wc1+irkstjAuKmFhxU4wma7RbE+c8O2W2IPJHWMOY/KSLSP0jr5rUBUS1hMov&#10;dmHS3jjoIuywi6nPve9PWx8lN7QY62TfEHLqYvN/i/QC36RJJ6PqcD+BMwjIzh4aLKT1w6kBxYkt&#10;SSLOq9BGoOujuS18JA3bIjH4FqDpF+WfoJRy0j1mVA/mypAbnS5Z3uLhFDmU91n7ZhcJeU2TLfYw&#10;3K92lYEyCm2XXkvQbxR5ryjt53BKO5ChWovqCveVh+WKV0aoK2Dcqkea188hdtiW0HwdsZEVg/fV&#10;KlTOLfovFmSsq5nYrYsSoCWqD6g6rVaqWgFGLEi0yWNGkGAmseb5kqNUCZhP0NwnxU+Lk1CxBGR3&#10;jKsjXuapbO9GLpLA0ty5f+7yt71ZxWFxcsXIg8YWJHqUDCqkSK2puVv/2yMlHQtvbe3j/Mx2MEBR&#10;o4ttOWLUj5byjwrr1799UfLvT7yf/iT5UFUFw/1Wd+/vmZH9HojAenxch0XpsdufktRjmStWqp6y&#10;T5ZGkYRZGNjnhMG4csfl5K49KoX3gPnIur6rTCQRmi8L5vl/vzLIiIzxCt7bkU9/JChL//Hcn7ev&#10;wcoOe7KORqlkBn7fTrBbOWcJNAjtWCnWwcq+7A+ThfdyZkehZYiPqRDG5W6paqxp/XuPjI4x4gjf&#10;WrIg50/Pcu9UtCL1/ue0+PHjxl2+mCp/dI7KVLWvw2qWZhfUQXIyVMTKhGebxVSmPkj0BwDt6cNr&#10;QKEEaunt/5GaUY7m3uezZyqx9zp+ZgWGwbdP/JwQEHHbY8XLFkhXM04b9M7nByqnJM++E/K8gcry&#10;xBttvlMJMuXNzTvXDyyu8D/xreByTTfDLh1VXjlk+aOnsUuydl411PusmdDzRa5yvHXxTgxOdsYT&#10;B6mexLstO9VgryVPfa19KlRpIuh88FFxWQX8PGZ+iMqk9ckWx0UM7jKP/+b59IL+7Q9Mz1EFPX57&#10;SlT8gGFg+TGhHvmSIyN8eqIvIgXgvof8/fWgzIgHREShhUgev613sqwKtRMFSBEW3857nwsHvVKs&#10;jNEoPvZeZH7FUsfQvt5Ig/6s1ZrqRfRkZGRojKUr3tV6F86eaz2RNQMQR7XlKDst9qPQ6yhYg0aJ&#10;BagbwJhdJHloIE3jvlW7lXsFXvupCVlWxtFBeNsQLa+sgJDRTXqJFTKMNn2Pk08dkFGidAZx0Ups&#10;FLFP6WRoE1l2AVCQtfvBwsE2UdfNbK1nGWfe9JFiHcAkdKwcG+QH1LmHyR/O+3bl48CHwJHnW8en&#10;5ghh97RUws703M4wbaJ8tf3ys73wTVtaa4GmbVUkwnIKg8vQNLwFd8jzoYGoklSsHyjkvHL+ZDj2&#10;WKfxcmgQ6LVgHWV30bEHXPNoer2j9j1PgDSKeUKCrSIy6Rtv3QsSYpFNPFieLGr/O3j6kUkb+pUq&#10;j8huheXqxLPt/wfmBUjQ5dFLJzyMgOHFw8DlQgKZso/t4d+sZ3ANiPOeW28jOG9p8/D4eZZzVlV4&#10;tz5JGQkz9e/ObmafUKtLwCWwXv9vZTMr8wQrfnPx52XjHn9v9LoSo2mcL0lKWimmKrVq3askWt2a&#10;aSwRD0/Rrj5xV52QeteJmHI4YoYwcQkyLB+JkJkWD8OGmOl0hKy3TM40MSS54kcdWMXGiA0RFCcN&#10;r81zVr9ReA1LsG4sFN9LEHPCV5xWSKPQ3mfqlrbGgtrP+6ka1XuQFPkFgC9B5cFwsAWss/aLUIpA&#10;3ZA+dF44smo6moG9EB36+R996ujCtqgVrSo614lfuIFWfIitsRPwQjApn6/f/+/aKWmSr4x8JgQJ&#10;u9ZCxcDFmL6NO8eDjWxW1PllZP8pR7ZpmAsjjykkBYYUcUZchOcLRxCQhZGn8qviwpdFpJ3fabNd&#10;A32JNiDnTYcpAUDxjQvyCi8oGcqedKpu12jxnTV0iVos47lbU7Q/p64qSw1Ki4Pu2Op0+qCIGo8L&#10;BTgnCa9T8moDTrMq8tYs9d8HrVMGA5Nk3LlXCngXF07QeUEwrhOn5K/NG3dH4H8lpmp8HiH3JNqb&#10;rW0VNQsKuHVlrHws/krp0sYDWp2MfK0qRH5VuFgfwM49Fhre3X5mNNBumltQHMG5FyekQPuHOph+&#10;SyKlblnpJ7fEf74bk/9JWlKUSazr6N/3z62WK4FV0hTRasE8AyAxH9Oj0GrvHYfWMfZMyMT66YEt&#10;/+Ly5W9vyM8jqYtnjD4/yLoykFHVyqO+tax7mp35UeF08CZUkdoTfU4P/RXvCqODyhtGxPSRBzmK&#10;NPreqcVR6sVQbp7PqmvBV2inl1DvDtbXO5chYdo6+ms64Vs2ilfGhZfo1OWm5ch+Pg3OqHbA/boO&#10;PRVWHn3KC6Wq7LDZf2svHU5D6cyrXfbOgQim+tdMFRYN8GpdQ51OqA6T60pWbObeyRhwLxSXqiwo&#10;5c+C5AWxVSiqnhNc0WHLu1purfGsXgumUWt+KsqLZSsAsOcsrrvt+eUpR64guQWFJFqhskmzMjKS&#10;lltmdRSSRyaZg0fUWcsba+ox8HjSMPGZBriDYP3ENChUxLY3jt8q2cGGgbXw2T5fxe8WJRXkPp8J&#10;fpmqFgrj0WJkY+CxKGZljzA3KPvhZ46BpYAkm9NynhoqTYJJlBuGwUyRS1UyyJWF0i9Kkh0oa6n5&#10;vhOf6YHnl+0AzGNwTKiQMAnyRn9McdiA50tvbU9NbYqYdktRR1PZyi/HyK65ZBcoe+E1zqgQ4Fa0&#10;RanD2mI830iD/q0UkUBG3mslqrgcDo47EL0kTR76cG6i9VoJyx373B1WoHoWZg8v0le77JOQrVGR&#10;LFXImNqkyvHixYvRtQy7+/u9M3Ejg7u+RExhxrpEZnkP/rGUMkzrDuRHqs2QwgxGe+ZkggDmaMjL&#10;y1VbAMgLySdLuSMjI1DHTMiOO5L/+gn9z0NgntjDnXKDdZGV5uO9rEMkiQdH/lytuQrLOGRVB/9b&#10;Uax/mu6JC8/7noWcg5AfFiApFu6buk8t3+5z0Fyg2RdVFDf5TxnkvF2OCanPlyNEqYmyf/d8//TX&#10;ZFaLPeh4PrUselKEUby6Ll1+0L2VSdd5vh7ErtA+1xCCphWVpX1ai5ci8kD0FL++pIumegUlakrX&#10;bGASXwPr4NFi5W2gX2gEQcv8N+R75ogmc95BPiFnYjAtsT/EiLdLVXl6JTIy3kZE1wxDIkZmgfim&#10;emlZg2waBvEZE4OSCVmX+YFIJ/4b4p8PKFOE1bvjy6n1g+ZLWMWmXJbVU8KcG6MNjFIKUKi60Xkk&#10;eVr0zxYh3A5/lrZaLNwOCYUn1XBwUfpGLPWwPZ1SO53d5YXxl0lgr1oK5hU64+XfFyyfrNotRWN9&#10;om7ujjTQ6CyMH3/oL5Ac72tks5NXXv9R0y58SeDLpTcrYwD3QeXU+RgGWmAbkJG4sXU7rnoui1fm&#10;niDfvn5+S/eiIYKLT7fMPBcj8v18SR6RGaOOI2ICU01W+0pEQZkX7+kiGu/kvDnT0diWvO1yM1SE&#10;FkqC61uDnS5IkcLVIHr6P67hkX76RpF78nNAR0UiwiOchELXW3qLU33UzZYsnnFo4SRVKxRlN/eG&#10;krWJRp8reypxGEsoOc3yZY+SJR47lVKPCQDLEaNI7oEKeEyj/L/HKw+0cpaJb8irC+z1Ourhu0Nb&#10;HPgu7LQEeck9d4p+HfQOCaak8AocOPmr7tvCkqKtl/5I+SR5WNP9tbr/vIuRXy+p56gd+91Af7l7&#10;PT9lot2SWqpnO+cmlW4aQeBSjzKD+ems1sAta53kyZSTRcZmBQKH66dfMDn7IfDmR6B1RkRYvkO5&#10;06ojVr//IC3o+2Tzumi5NrtwP5IzYohKLf9F+q9RdVDNYlr0kZei9GqcMEli5A/uRf+vhW7W8K6k&#10;azxNqDZRCLUumcZtFiTtdwKgViUBV3DWdILbvPB7kP067pXcUpsB9zqvVSrfSO/H4tT6fR51aRpE&#10;H7nkfLkRq2tQNLUfmsZEFyMLlyz7sqy0qDZAWsDm1GXRptYPKYnpIXWVtpccyM5zwdI5IOL1MzYU&#10;4DWjyz04U2ccYni8kqIg5vhPyX/SA5dNOvqt7C9TyBuHljJDqdR3eOJCfWh0WEVOdNvsm4f9GF6K&#10;S+BGTDU57o054cJhOQmP06epMKcvTnjjzp9uFCoFUC+g6Q7lqv//dYNFhlnoWP///aBIZ6RKkKLf&#10;s23zLeX8gSuM+DyOksFUzQNCyF3TEs5N9qpCuuiV1QMjuPGRQScCSrK/SNUF8gOiO0aGQHVGL7ya&#10;XOXaW2e93J3xIuWXJ8OyJGrFdIwuyp4G+juWfh05ARYUXg1ZkiTwTeWoPojD5mYqsSpGlVPWtzJX&#10;TBNbYikLZNurp1WV++Wo1i1A77WIm+PG6sJnPYb3KDns2c6kf0z9FPf9Dnp2fCuknesdOQ5yn8dr&#10;Y7YN2iixm7EfR2FdPAgMjIr5gE5BKtDyfi8x8ThRIhBkKLoeirhzI+k+etu3xICxh7oWeLSdyWI1&#10;0Vp/dIyVCjjm2XfBvEaaDVq00DGmxU8/xBSjj0kS1dNZYm0+FmcPH1zlQvSzc/223bZB2CXUMXB5&#10;Fm/fIzb8kBeSPlf6YcpVmpQc+sKVU+PB/pfRd9bfwseR9bpBXip1l3Z+IfBdrBfCnR+Knjl+UGOV&#10;j/IB42Uo83t1YszFaKBxK+5pJ4Aonl1fK2yLuJFPIf+gJhJdVbhpcvDOgO8vNdAs2oWVPpKgpb/j&#10;ArWBb6+Vt5m1aBV/6qWLNYLQKzcUdcU9pSmzPVM/Vq+jzwnoNCWgcFzkqAZD5oKNV472wFbI0DAq&#10;TlHsptHijOuYcq1Yd2l31ntYzNU1EKLao/Vrni1f0Z06pu8/TfBvoKKql9lLIkYFIw5QcnxZQeFH&#10;ijzTgWrWsu3Qnv0Of5I9INg5AQ0W8gunq6TIyrgFfuA6/oCLiCkLj67dJGRJF61Z5J9iVrxpBpaP&#10;fUREq8DvjdjCi9Xz3VbOBO/WvAXkp8v4Bm+1jAqzR3fdD6+vb9jzbaDTFHC1INa+tlSvTKeAZfeD&#10;esGxCiMxZNrcWyuqCZB9nK1+sRKhcQ2Vq96blb/y5aarkdNvbU6LyRruFkRJeSbx/e9+P5YlemYc&#10;RkYfC/e1kjDovd5zxiVV718t0i/91aaDuovINg5dz7z5zYj5Eqt4/dtqdlwRzMyVkSr3zJUF1iC4&#10;WMP1upBF/q5+f+nCvXzzuQPXv5hKv3wOSvz73skaoXn29pp3VkxwYIeIjLvT9RirIuU9yz3IH17J&#10;Q2GVK7/T3zoXLFP4s5v3w8Pu+oVXV9Sojax3UdYlfqwneQrERlt4uuRHxcrcizeXHsfppZeyVPt/&#10;FytefofWJPXv//Ja/RoyTeoOSKPXS6H0ZEHg+HjS1maFeGB+RfeCyq5m3CS7KxmxAfC4V++h2SbL&#10;I1GlB87LigU0DVgyMAhka/+tU+HPAsacV6fkeJ0SlqPXYui5b9eCvpEHeNhcq+LlaDqd0j5FiVrU&#10;e+B9Ir94zYqFqrBtyvBMJlmB1Xmg6PPkj/9MlVzzVKvQNSvBYLEZEBUgiHf6RE5xaFw8kfi4b73T&#10;LKNEMtD9fv7eLNdwdc1Np7zuiz3yHBq0SRgRjO3CbFklZGOIlj7pF0PjsOvhSg5Zk/rraPVEZdRB&#10;c+XI2LUQjj12p//yvhdrKCCZvqykav9qBC6pQ2MkfolU2RmfrXky+qzFlpNTIk/qtvkQUHcnll5a&#10;F5gm6Fhd6spqLMyWJV4eX1rVGD6y/aDqHyMjMrZQtU9KGSOuV6u2gmagoWQul826HguGqWtUpxfw&#10;vfS9g+YKCH9P9vJV0fuqk8vSrHRV1iVfrhDzqyOsFzI0YfCs7OVUhHsgH1WWlrVipl4c4H+G5GUF&#10;KpV7/c9RUo7xYsXUi33IYhGZeaJapEzIGCZQLkjytFaMsSUhcEvPFBBeTF1+SO5AQ7bqPVQs8DQ5&#10;Ps2RG9k2cqtSR5AcPHeA+4C4GYO8sYUsflFTErFi2exaPILh5YwmW1HL4HxW9OZGlazsOcDZQDIh&#10;3YM6kiVmu6q2/8+i5GEvAUJdlDwYSVUuuGnPkkSi1hSl/IuK2tO3puuwZQSRDe5DRzzwpWO8fcnF&#10;Dn1+WWpB+6j5bEp31VG9Bafo45aHaLEkbMuKublbNvByyb1gRmBBX20XpkYrnd8s73SjmRra0/Nf&#10;yKuHg/WaMJSNGdnlyTXuTWskHfyd7qRB9q8ywrlLtijqfFb4ux0d05YN4PV75gXQo/Dl9j0fgnm+&#10;Ja1Ip/g+QFCEqKdiMgDCdSMnxy+13vhczno7FU/XiYw5E1tugXVLi698Cnqs74fWrOgUjuQW73SR&#10;flZslVYH/50Ssjue8d8gp4XDlg3/Mnj9Iz6fSMEVh8L6gRRUCsiZGQsfIi5a0yvmnLT7e53qTYPr&#10;Ez9EsHYYCmBTklVFJVfWtBVTHbEmLhdVKvOZEA+gVp+C/RIsG1Fl6qsCNUW8doIvSWpaYxArgaP9&#10;RvO758BqIDkUlfp/6qtb8s9udcpEIl7RbHFg8GwTBzn0QzX8PhP/7pExRyhGdPTnyrh5a8liCcf2&#10;eFmRec20dGDyKRilmo83G8OUEvh8aw5aSsJw3i6h7z71R4gTlSxI6i1KfZQWpZF4fngbyjXckwJw&#10;J3mA4VrG7a7lLERk2DsH+DdZqjla/J5S4IstIm7HqoPBdHe8WeJAZTZ9Ge2D35LqwUXPumykpZ9y&#10;HddFzvotLpBUkUwfRiSFkupYecQaONQzCoqfQR05VTbEAavwWmock6/gmT0cuB+X3w1FHypuWJrV&#10;Acqduwfjy5EfPdt7cNrxn/QsofQaP/ZxWjB1lHr3kv5hzq0cYEIv5AGr9Je1TTjqy6/TK9HYfSfK&#10;K6vS4DqkRL8E4WDyxIqwJWRhYed2MdwOXkfKet44kBv97HlUPDwZRdV4I0Ew/kwslY7XRz0taJWS&#10;/Atua/2VjuRwRVXLWCtvtmKiRMORWJJXMT9RaORau04FsY7270j07H5ojVIlZGjVajM0p/23fHc9&#10;ZUn/20+ux5F6lBy8hNnoeM0ShoDPJr2L1JGFPDkuuPsukLJocpfp5dTJEko7f09fD6TcSUet+jh5&#10;4ZY5cZ6OnqDaOtrjlO0nT6NzxnrLHD3vxu0C3zAp1UL+Tww4XTgnxrUtS1gH2v65uZmAySMFYUi+&#10;gWtWQVl4uqA6OOfUE4bKPW1x8ehWIwOX1RQw9c6XgmoMWtLvCgQ+HZa2sLZNhv3C48pR2dzkWbs8&#10;A+75h3oeVlf8KBB6XfDlhTzewK0PbHFaBQmR6jyUEI9nJLB8jDfbL/UgJt0xdcgqBBTFrhO9JtTW&#10;wU31qfWQk4xN4H2spYLtTLcnBQrdVo3Qlh97Hg9O8/4KXits1gTMUpNmy857RqlYfPHTRxGSq8Hi&#10;5DviAo8AQIWvZ03pgywsH37Ib3/tlSPeTB65qqPMdkWmBQFtjRbt8EwvHAl21drJGFf6sU+WVsYn&#10;rKxdatOVavHIBoO76PvepFplu7pl5omCgHp+jXYJ0kaICWc5yZ5CePDlMExlmZEZqyJKFA6rPoXr&#10;Vj9FyxRYU4KZ1yDnLbbFTLorlb01PTleV584ZM8u8d5FntbphlPTcsWQ+HusESEReap7pTTGRAcy&#10;zfvPiJtviqaKJF4skUryZtEpEG4bBsB+XLPI8xSWCsKeG5A/0jt6xERc0rB/TizAz4a/bBuiSsG/&#10;U6C5REW7d88nFFgn3TBbCOVS7e2ng51znvbaZHajqjuQclgfLTdXTvgrBxYiyE9Sk3pyP/x8aLqf&#10;yMNoLXK6jrVgsSBF8PAWt39m2SR3Kj13GvFPok25FTGFkeh/d0aw5WfqHl0HSVpmRHc+sZQQSKpw&#10;T3K6RLsFKDnr+tJkfcrtySRLGq0ChdgjDqM6em7nvKsFaIyVXirVq1+uv5Jsm7nJKvfL/++fTJXu&#10;n7+elTR7Pzyj563uUWnypzOg4csKcCZYc4vPTNMWW4sQF72uZb7R1oA+mi9Gj94pz3eSNdlTUOeG&#10;y/htp+qWIPGtcB5AOYcig0GFr//tbas5S1JJqVgc/TYP97WDwdTlrlMjWvPSMjSL0XFvKOyS1dW1&#10;JGifawLqoCtKlL5ErI/tT9MTHtgiLM4dOtzB0yo1Sdyjgbhzq2SAopH4l/xcvxK//ku+J4sSlz2y&#10;vVqDcJlr8nubJsuxHjrRejVAjCmHM5xTKGjulvvAECnn09y0+9mk1G1GiPSVMddBMjP//UX6WKl1&#10;camvLtX6fRaj/SYkR1ZzYkZ4lQxN0A/5A3kPkldSlt+/Q8oZOWoLkdfO371MeII3cl1V4Dr2I8SV&#10;015xcq1Nirq/C+bcjJU0R2cAYM74mBucpbnUvtCz+tFYK1XUKAYuLRVvGaKVe2VXlhrfqOpuDQaP&#10;YgpODhY4pSisQ729cfBxdYNqf8yU7EDO9HP+1K64U8kfhZ9HDT5dFcl2DZRbUJCfBTw2BW2eDeC4&#10;XQXHeBf5NFrXwNTwNO3cH/1GfVvTgwTRSlj3fIB3jQ0iLo1eBYKBWZ0OUEQOsYXzWrnf1+vqatM+&#10;4nhtwK2Xa2WIDY7Ltyp1bRWAahrLXcoOemx2fPI6Bof1XXcC8k01uQNoGbWWrDj39AaBq7Py5U4F&#10;MvVgnlyqXDNOmfeSNJ8OTdTzIC0RwRmkqUSh99sboyGRlN29isTO0ykE1TwrUq1uWaL9INwKYbs9&#10;RK31q9ORXollRUBJfxc6JKz53MCogXOxLutncI5vHflTB5a0i6HkHzBUyFvvyf5sCeofUqL1uenB&#10;M5N7GFhYPt/xT1JYEmpFiBtrdd1FvK02xFs/aPPSNasqzrpU1KvOQdSl+ufcs/WR3JO2V3OzrnJa&#10;OfM+kZmaYkEjJJFiRhMAeo485FiphLLP0py/8WZN0/WQZpZJUlLMt2QUpwNsuyGWT9titnjPnqpG&#10;ZqfWnVV5L+J4TurEuy/8sRRByI3zYCFAN5KurBeotfbUWpIJ268pn7sFmCOQPekX+ZKWIJqI0Zv2&#10;TFixGR4JFtsqv3wRLQbOW1viUeyJTvZbQQnqT4ffal03xyl5bWaIbuyMDstEKypdwLeJ7RXyZLYc&#10;QgxRiwUcRy9BMzMzR3EsHFFERiTruROSuBdouDetbYrYwHHZnX00CnQeuX0y/AVNmysOFPuZ4ZdK&#10;KAoVtLH4bBywpCeKw/TdFc7Q4VdKhZSR9TAUJ8gcdij44wsRryyZlaMif5aTUvqbZY11v7/ClgtI&#10;jM8FpGswGIxoy0hU8S6S39m6Y5a2RTxrEPImCBu8yMxRaektbd/BGQoYlorLlLGrZLaVUDoW/ll8&#10;iakYyky6cQM9Up2IVo/EZr+M0kn1rlBPSBRUUWXynAtRHMoAzrchXQvJBAv1UrMwPbDuE7x4L/OD&#10;plFQfHsmQFAKWg9KXep+IEzqncp91Mg/PT0B6xmelnV05BIMXR0eExma4uZfBZ5qOESBdCkFltYb&#10;KoY54LjwFRZdJ5hBoiHPeI75wMChSg3xci5U48sAsShY9UeScuVOf6QPeHg1vH/52NIwp49lh3t2&#10;ZSYjw7cF0wNlIjEu/efa4wb73A8Si6Lj5AWn5BSHkjvLWqtm/gHyB+WPDkZY/qe9gH5Z6Pny4sLG&#10;g+dl2lu+UmcOts6Vm8puKnXfywq6jakys+7VV6rvICFdgg6zdOrHPRyQ5TRIZOhcpOWFDgw4N33h&#10;aZth8Ksp0/BrePSrocoNeUuHmaebRSpdVuHNTlSWbiwBJRytcxcorQWoEz22sE23SOP5BqySIUgs&#10;g6BLco8G8v5Gqe0SVdzTyx08UtdLYqnbWsoZxaXY8d29IE22qLMsFw5Y6WKXipp4kh3tlVSi8ODy&#10;CJsRCvSusrB+uPg3B/XLQ/UEKZ2IhmqAu+8MMq51yacHfV5/LpzqrJ4dMC1T0F5QvWtXKc1RerYe&#10;S63sDcWHhwKDDxEAYVc213bBU4ymLCmzyXMkZ4hLtipgKBeQfCmBRmQBe3OaX6rbMdiVK1rC+awp&#10;WVX0XkAUwXP6Ad5G0dPiISESLdD4fe1j6sQXvOijjmZkRJUCCf16+coBUiORHiIiJyApIlZkRmbl&#10;JQerEHka7k1jGXx6fERRlEQTlcD3cUee3gfZqFQMOeHO6G0fi3VbRweiVlu3qY75mei4jK2yH8h+&#10;v2+QGnCHyxcsRkPlc+A8cV8ixUemZbm90DRfXSxpImgQfRfnF9MH2/fRaNMVaNPXrpU9VL6jXfkq&#10;xNcBE8txcsV/1QHUJBfpnzHkt5+qsRm99NA5t15vrhWgQTbtdEQZGRAUmUurgNz3Pbr0n3ItLR7F&#10;3pmCKTS1ru+s/rgC3izWApFKEZf5HeHnpWG89PhssaYjSMPhz224pUHFesfo1TQOJTPa2awcsE2y&#10;TN1Q0Vi5R+JGAa7r9yxGiooeWPJFfMjpuXLEvSD0fm/nvLFTU73lOs/AyNvBEODMqUx8iSDhjNUq&#10;Dwf6dZyjwy73/3WSYXe981fo0ZmqUYJgpc8FPCyPplnPXIKWLli5dC4L6pamDFUiIiLEfLPSmRFH&#10;jzk/xcrgQG24HDl29zmWpEemF6a3PxgGSc5R+2hZcUJ/K+E5EeP1bd7npUdwpHLHX73kiViGpwf1&#10;feWLliD6OCyV3KDjsjLz6gKifQ99ERmarxijlnRfNboOXhVg70W2sZQXPtOi3QmDVwb1zrY2ZaPb&#10;Kkokce5m11s1zBBYzwy08605X5FXrh7I0KKh0+y4u/8Oa/Km9I+3ntWkahFrNrdQFLd8PrF5K2ok&#10;TUZGRJUaR5eiCmxPzEFkqsqnprdUyiAr2iLzlPWPNZWfl/38kBdVgnf4X9UH3l2hZa9C3532s/vI&#10;yVpFKHjx48ZkQFIlGqb6vQCRp8Cc5g4oFovrMiP30Hl/dgtqfpQbrpniSgTcNVB0QFktZ27rL6LO&#10;KXPAtSp5Wb5mQX9dLB/LVWr3zPQT4W8LYo7TK5y+BOMihYPpE9Ly9RI3trbvixY/0U/fuOcsBVvD&#10;JoofxkdOWt2CvDBNI1jHyTer9FrNwpv01uFOeGRes+3wHC94PgVXqYq0GqtzyGb6ZqQnndMHgpIo&#10;Xf5xpSMfgcki8v0yA5QkoKePXWfDuAaCt/lJUHfSI1begyxIWQ0rrY0eT091lBBjVoyM6f133zvV&#10;arzp+Vu1Fy5A3nK4upySIolRJ+HL+2QvXSzA5U5mg0Fytwyj8DqzrrmuRSWRp5Yj6KGrVPVh8E2e&#10;eo0+xXOxepE+q/+gGPTgGrxIpszLM11PWUXsPKgHJcyD2bNGnk8GmgaDEtL3R/CIKtR4ZlRIGuyd&#10;X87YE70E06nuVTHiWGzMnwpjlCY8p0rYly8lzuoqH1jqclejzNdM0Wx3x9XTpiRbyjuU9ixYp4+m&#10;4oqq374evhblT8jOFOe5WwmY+JJVUOMig+HNPvrJsBM0MS3xpXPESppqwVpaGy0jSBQKl2CwDnHc&#10;qUGpPQJkc/K0k6Eul89BG17pn54lyW1m0FG1wEEqfkkYUoOcHk+A5o3Nhv5GZ0Br9rh8yH890LkZ&#10;kg5YMHWVc2dVPBbkaYmGfmZbBkT2N+VgvZGbBUdkW516vOQRESVlGnst4i4Jt844cVJFWRis2ILA&#10;HUoB8TY3j9/ILDRqndFwidqGy4wafGTtjWVYn51ri5u3y1zrYnlWCB+B/NlAVCxe8cfYRTXtFhfZ&#10;WBkwK+DsNB2vXOpwbxgSh5oGHoJx1XoJiuHwk/oUj3et36sbds00WL6Vy20U8yktLKBc2izwnqSn&#10;1uS+njgsdNUuxwUmFIiW1JU2Ue7cq45Jw3Pf1f6wcoKXWTlrY7nBqLjF0e2ReB8U8sx126WK5ja6&#10;xDU8yTICMLCTMKpdADyWkvaLIywpaSJbFi5D4WY+3zik8F2xv/VK+VtcvEfbw8lSRhb3t8VTgdyL&#10;bYb10sCjy188LFCcEshlAUnsrS97Uvd0oBYqD1Ei82X9MvJI8hdYuqeuTy4W3JX8US0UF/822MD3&#10;OAt0SJGiMemwLjDIYoxBnb+t9sOmKrlcsOWFw51MiA4UoNg5yIYMSoco/e8S3+E69pM7+BJizZSI&#10;PjUUsEK6aeV3OTemtBgFSBmRNwK1PGxhsB9RxzWgrR9vjzz4Fl79nWrWiymMXndRGl7T6tfx68Hs&#10;3tBPCLWPkBQOrUun4llKn8lwTMh+lqu8il2gt27WwmQ7CwcGFB3J199NZUerfIP+Ni9kTZ2OnAd3&#10;UXBticizJFvUwSiUuzbA2jw9lkE8c2RhNThSrz361ZGNSXBtqLCTbWWvd/h+kugya3pnjZJ+dup/&#10;mteburpF/QfmWFwtfpsUL1Nlcp5d7ZKCFB1bhLwc8KXqtRfmi/nwntmVIKg+XJbWfl++HCsP6ooO&#10;KWQq9yVgEtppy32PEG5fAKE8fT8sSRW6oTNFItVIjJU08EpNkzoPviJHFjV3uQT16xB5GkWXvvc9&#10;SK+e3vH7C/erEERbCCIaeFRQsXDFhiCKEjnHT/qO2MXXyCjnCKGkQ0oEKSh0RTkMhplDwUtXTJut&#10;forZ/+LT7jL0VM9FHAMp8+SLlVvz6vaXQ5bXDptit+QB+ZD4FRgdUG+IPhOnjlpUC5wLnBfvmdKt&#10;URZ73d7eRhZgiKxer1M5uGgp46cz/VZoUuWXZc2i1uSI6/ViPEHXZyqt+vW58yYgpCKiVHixRykE&#10;sx1ln5Yp+OaB0Jv3ukaItNyDFbYo2Uq36flb8lHZ+kYVN2t1YgnrZWOaDJd0vOzeK7eFeqzskNNu&#10;VPT6HMwvGQHEdP/0w8RkZpUE6Sp6IlREacRLE0eNGfK3xfp6Mj6L1dZ+258zX9F1YohGYF/Oc5ud&#10;U4Nw556z6FhbKQrpyb3855d5ESh5zPumlfotNG4axyIzI2J5Ys+FguHXSuejz5dZiFuWI/Ovnue6&#10;FgrVIGqQPdIJg3IdsRmRsyoaxgViNuywJxL/T21z6Z9TVkRdOu+VK99Vv75Fzp3iMj091Kt9UYNK&#10;x5HxnnVSY7wNcotMLBZUR1kfhcKWzi0Gfe37+c25mbPVZEZEZqmJNDPKflfPk+q0yMgnt6XrmynE&#10;l/8A9IjI/dtGMjL0YH//UNll00agnvmjVAaE4bBvm/1GW1odZV3+ZRFmqRV698fo90OSzJeEw2eV&#10;Gjo+eDcJ48H+YJsE3XQc2xeqLoErdtqlJ/22CvJGHfvisStLUsxF1q1c7+gOT/7ZjTrR7ij5+OWt&#10;EOzx36O4QURjZLtDJTkxfMCh40taC1rY78eapQ3pQg8M/VAcLLt0JksgKlYKP3jIfFFiKh3rX3eQ&#10;EE0gxeTw2yM8h/VHeomuDo0/QVgElQJVyJq/2mSmO6UUVY6hSJ8j9WzHIUkD6adUGxCjhh2U5jR7&#10;IV33ln6por8gDz0yvXr6QNWBouIMatUZnirYqlsi2W4oJ+rFFSq6iEyr96DspHoXSpKhfpHfL+3i&#10;9EnJIz8/JGjIkW/pIsS6xKOfEbOUl1ZLwAVOk4FnSb0hw5YUJUkUD/Ta5g1LOjNZR1bKrmmqOyD+&#10;U8eJbBTzRmaIxJSKGk7KxSTitbsVku0/fsqC0VRxVrR8FChSJM0urzh5Iwodzm3zkPreiqTluw+j&#10;QNLWFLSJEH0UfbAdPjRAXJdAQ9W8Nw3VByWTcJk962Hn751EFLl8v9GQHRar5biNH5FnJNdwdQfr&#10;20esrH8WngPTtQTvlbbXPz4D24BM5PTMkBDlhvlqIJ++gZX2Mq2eV55iJmmBJHpu6dTgMkLZzps0&#10;4NzFzvkDuZnMZdxl92WlWo+U+WIjwb3LEE/K+E+nq/krp2pAtMqe2NFW61xI6P/Ch5fgSxGRIWg4&#10;5d8XYlF5oveiTNjpmi25o8rc6ws1eOuu/mFaDwMLhoMLeR57kAvq7bEqaAv4gmnvqeKg8RBNbhY+&#10;VOn2AO+NKwXMWFRbxNF3WQWRLNIc8N1sQc+pUuIK4emcZEwfLTMGbRYG3BG47VnskiY6B6RH5AfN&#10;7KIscLZDxGSoVVx8crzmsReGlCKPg5t30+YyLESs5M6mtyM+Wnt6GnEQeB26eF2itibSzgmCpkGT&#10;lOaMjg17g55Mv0nexybDzPTzTs2vQqt22wll6PrSfph6lV0m61wvXPumaqPnp+OLftkDAjHpkr0i&#10;IkjwX/D3ch8i9DeCLaKx47KMJleXOCzu8UE3f/amBt36aKFbJSi5OsG7B5Myt0ZS1s/0lNHxT/LX&#10;SLYYRUsj3GLEpbjDjkzMLsMIQXJUv1d6anvj6/4MrixSwOcdbEXEcwfiwYfWLR0csf2mBYh9FY/V&#10;HasvXRZ90eu75Ukb2HkiNK7ZfhiD/lPRvJsf4gme7cbL1Om+hMQ2QqAp7LUeGUIzU5hRmIQQQWDT&#10;4fX0FQD6wkhZLLOwtUmUkiUSOPcekqHKFn3KnOW8+pA7dNArOcliS5RY0RlK0sUdR2BRw5w/T59P&#10;Z4qOUrMpFeMmiu8NUWiI9X4E9JVcLCyNWQVnR4DujntZ2+ymbMVpXUwKWS2NZNgRkQcGdoCcqRkR&#10;D4VfeOgdx7PaCFlqNCkFq/bOBIiMaypOm8yDdLzkov/KOKe0kS0qnekmKV+ip03T6eEikC2sVlWL&#10;FP8t8rpx0+DddKBgnYxNFvrNpyqurwVlB6sBwOersPKHh0WkRZlXi+sY/JKltY3XKC4tOJ45+JF9&#10;IO5S7h63xCsBlSDaGtjPsfIxrpuV4OXfvhzfWDpS9CrKRs1mSPjN9laMFyFcEZFBb1akzZQrBz7m&#10;aKVAgBhSXDl3KueEy6z1sLmi1hSZVvTjJA26fjoUga508CC5J468JXgelMQkYg9Eto5FDgrsh7Kj&#10;dFoOdZHunDtkd+4bH6xrVXrNFSxmAVYjN9QeBw2DYiA5x6J0MDpJWnPcustCzNNtp/En72kYHvoO&#10;SkukYmdUwNTCXeu++7vzhoac3tjDTRTY6UGZFiub4NIoeHBpI2lk7LDjw+C46WtsQPrdgOHx9yrp&#10;anR4CFMGiAqHh4O8unCWQZXIDVH/FBPFFb6P9WGU0WkHa/gaLLGSijzd8HYPpwPLJYw3WvkrMkaJ&#10;Gm/8j5VLDn4rlKnswDbnIAvpYw2CZLQbblip55qX1uR6zH3IEuOyy8vF1YiB9wDMVUVd9KsqgLkj&#10;MiPpTR+6ljWoNzINgmUVoKjLw/oHz/nWM92PBPAhWQBp/ynl9+MDc9vw/Ey0t2fIwQAaxgXdp9uX&#10;bgmWaLEE4XYKF4jHaO39PQi0D9QKsH3V/v6PT1AnDgx+LlHEB83+ta1o1F/qt8wzF9PuVrBMoLqE&#10;BWZf++X/sojM/EsWTILhzw36DEqphMzsp01Y71QatIH7W9EfpF65CPSng5QbhMHM63xbyWCvnp3h&#10;eZGH7/R2LMFqweIJwmCweVn6vS8/ghepXbl5yj0+SMzO4ipEjVXu5DcJ7YTOO8BxJXdsxwfWpK1r&#10;DljyjxDy8z7XDGR7XzWIPcsRE+VXT02IwOXemSMDNC763tFpf9a+XRIC98LFi5Z5crlpbium19OM&#10;RQcpm6Z8sQvXbEeIdM/FcLht0KeWLEPiMpXdvZ6rDblTVD7JcH76I9BbcgpyfojX5DM/+sebxBbu&#10;TF481s5Ntj6iNX3JsitIzPOdK3Rqk85gjjiVumRl3FyXILSYOo8LBlhFX8kZGjRLc5Wvt6/uopUf&#10;neMsqEVsWLkaZnjvQHQHUTG6YZhPc4+96o9L5n0wLc+2Al+iizgbfT0wKqF79S7cv3+WKfJYwqjO&#10;nVPj/EZUyRqSpWj0/Izh5oOt04FdHD0guBQ8LPdujg2MWjIMWo1UtyHGjJtOWMUea1LHVlUp6KfY&#10;iKmnrB5UC0f2gKnxCZh0e7IrmBBGTWlZld49G3zfFkKUHTCpalxaREqsFE5Li0KfiPQKAZ9LkBP0&#10;N2zlgrpS4l+kyyr4VqKD3cjwP8TwnA2oPUubwfKu2HOZzDwverFEQsbZWYfxxcOrxGlbNFHSXFDK&#10;Tesd7Rdl2WEWSpN5Z83l7WFjdHZOpq/Vfi1C+mV0/qlahotEjQV3fq5yCTzKz3p9/RFjrVGwcvLJ&#10;AUOX0Jw5PKGVc9AaHjovnqZw8q9akA208+BwOZ/uJQU+xMVY/+P8yIyIgyzM9Q7BfJmtQlx47LBP&#10;rhS0qbnO8OlofipVl9uKezCnASgta/OX7MifawPT2IhF3Kp34CSmR6FXAZs+ck2Dq8JlNkzCdd30&#10;LNlUVV04REyiodaXOWp8FZS5qSlF7ILyg46VUevm72LWjAoxWlesHwDVPaTsHR10lM2MeFU5NBhW&#10;Ll//JkB3fOCvXIsK/NozufN0oCieOiek3jh3T7ETGTOq3Qt0zrh4fnLBCmU+BiZ9tPEjt+R8t9MQ&#10;hdnumxLaraPDcwHTsB3r6+cpaOB3PDj54a+cqbdyogZWUAZo1BH7nLJ8HOCd8YeD4W0wLp6Bxj5C&#10;+Q/4XrksYeA4HIlmvmZlZ/hJqWPCQq6QUXYKTKVB837SMiwUWm7tfpmMRGYFMkje/bET0hS0ci5W&#10;5GRGa/LEhaF89CyCb9wJ4+FqDzcsPr4NC9OQaBHlp4GP5eG0+FyVFGJGvDqUtWQXOuBQX9UPzMER&#10;1j1HXODW3Zf41NchK2lr45SlR0JXv6ftSDozREgFM/SV7PBzw25MoPSPFb4qcjKu9jIyP0/puXd8&#10;VxOnjnByjDpCrIVmjJpS2ckRoG0btCUlJmyKO9Wi5mELk+dHp2nP+CwDoKlGQ00Gs68t5dPSmVrw&#10;kprYC7pYsWK2X8L1L89ZGRlb0+W1T58kpFLfRH5lqFQblQj1EqLWYJGaoz8y1GRRELP/S4pxT1RQ&#10;qPk7AjMpMer2OU+BN9c54OHSR0edPixVi31SlLRjXMqZQNLv8O88HN7K0/DkBUVqIi3R4ULuGM4Z&#10;Oz2iYXoHWDTNP/tgLcrFH4s5VNGlnoeWGXVT1eqsi4TPDnhZ6SPYHVUVocy05a7dT/EOq18sXr4F&#10;ERcUX57q2CkbLn6LCLFt36LbC2zmeDFPSr61KltQfRg30a3n3uQN6fnnRxeWai54S6FlvPhy1FLw&#10;ChcNgSrotDxPalybRy8uBSw/HpF6NRfljrgvmSNGCKkP7Yd0qFwbj9amRCDIfy0traOOCCsJCnKO&#10;mk5O4ctdNi9EerA0qIaikDTfFbg/iSnvpWqIfiviGuG2WWgJ6N0fgvJV5Ijb5W0j/Is4GR6dPPPs&#10;dMEWCvol0zIIxoilYVzCzPi9cQkj9cKOnA9S77kKKeu5DjvM9Oy2i3nJWVJQWWjpRMjBnQQKO9UU&#10;sTMoIHB/pKnTlsVjdsbEWJ6k5441ZeJS7L58wzgJDpxY8y5zPdgskYVy7g0miWXP0UCnLYvaowYr&#10;mjTZdk02U9t0GhVFKHvpsOza53k/uYmc2cumGw+3uMpgWOoZSkjChe2fJGotjeMrzfBmzyz08OcH&#10;g+HRIrqIbN31B5IyzKwKXV3A7bcVbo+T1WyHK/SVfucIy+hShLPQJ62K58v5ilpUDo0XIEZDw+py&#10;g4Uf2uBBcPsi12wPzXeNmyJIKVhfaCHOVcqiyRyD+paz4TI6fRalr6HugnG2vB2uEn1fuuGn4qnp&#10;BUh7wU5f1tX2/37/c19Dks31lkzXMV+3w8CcDp3V/HBPepzLQHBcgpEmTSKbLIxMORLpT4r0CrEq&#10;uK7sT6j0ml5eZEn3e5rGSOn3ECopwYs71BIrnXPD+JdgOysVNwTNsLD8/fvANr1h5j8VB3lrvAm8&#10;FLBx18KFr+QP3oHMfjQ++enCKVZyXn3PbamECVfEE/r+m6ni9L88QwhZTyKpIpisHg822yRmg/wL&#10;U/IEpc+7RyVy6TB2tNHpyxVunINmtFcH5kosY8t0OpxmWzOd0kVOqPaco7ECGelcOyzuYHFHhU/f&#10;LzV7Qn7fFkDDQeSf+iHY0rCylAxWXc56Fgv5p8zXePT9fy7jAL3JHJgXD2emU+iD9Sz8lENDPw2x&#10;ViPNdAgs/kqt/LkFPDygQSp+X7Px6pYrVBYPkZ9R5aBYP+kaIJen6l7ol0VadaeOXHYsWLQuBY+n&#10;b/JOdQcXLFXO8StiPRR9ylINR10HYfWod/z5kIfVRbfCfNQ/3IcsKUFsjX6vkiH/KOnz7m+mlctE&#10;Wc3rxonsByv1jH1lSQp2VOUz79NTtmfFT3qnhf0Q7y5XOAkKUsQUtsQLxq8l1HGuLkL8l6sy5YuV&#10;MzWRBwIUDeH1Q7SudFzlWUoWLex5t+nlWnBPqPpF5oqBVTJyp9yMiRdz4VFK/M3B1Tve9znKFJY1&#10;vWc0S2SwaR9AfTMZF0j1VqI8n1IiF6HgvPU4TcivvStkdqmCkEXOS7kwOZR6RbqIt/fmXwRL5qEg&#10;qLSCblyyHO9f2ZkndA5E0DQZH6My8kaMzdwqjLt4rep1uecuqEp3zM93TIjYo5QD8uU9PB8P3+QT&#10;mqeniOnxch/6vzzkNk5ydLXe0rTESK4Xqvf6QHrVqSOdanxaQ/WD/KfcqanNWtRYL0e+72lzkc08&#10;Ut5Yt6i7iyWYt6KuYcrVbatO2K9ny9sPNa04cpf08pXuiESNagryLPQtfLxdU8DXRjSFr4FA/oi9&#10;UAQke8+dl2XiFnL8r1kcrD5BZy39TAMVTK+l1F9Yz/fJICgo75xdp3m4cG6KTd0yuus1VTC/p1tQ&#10;P5LdkFiWgoVwuP/D+r8teNo8eNqFiibGrQUE9P0QJeAte/lErzbhvThP+ozeNY5eX7/61pMiNqSN&#10;I8hIOp65C++2PafFPowey7Sl7VCkWj6h2wpg1xQVwfVje7QKIH4MGy5lpigZzTRuZLRTKCg7/i9R&#10;UgkayfuFL5T8fPnaTfTXfZ2WeI7lpMUGvIW+5D5qmodlDwfRv15YxdifJpTmJFEdo9kiWrklkaho&#10;sLRIoNB67NnKfbJcvU++rvS5/lAm9kqqYHK1NijeXe5QTpIg5clwKdOcqVhXU7vqAr2F89V9uciU&#10;KKJlPgpRK93JpH7Bg676Vruv9P9OarpMxyQZESPEDfji0yogJ3PGB76XZIH6xXICliU8PX2m5Rp4&#10;eGtag/UU4ecBa2a6CRom2pRsFqaPpmigqnaB6c5aAXJSks+CYKWXql7rfwby2x4p4CshLyVEHwmp&#10;q5mxA+bVXvmKxHv1qnkNmnAq8JD8v8ls2s5YmRok1OVHHYsM5KL5YcKQFhZRlNJOuw1lER5E6dvs&#10;p95btH904sdgf77Kqj1osGU6uDaAZkqeBlJ9aQH/9BXr0NlLumyjTs9wad+9ijqYgT/SPQ9JpXN7&#10;Squ2b36yu8hK2JTsaJE5Iy97VlvkiNxePTAvkenjrLn9Qh7UfqtJYsIyRxcIuM6crseFKqcIUP3j&#10;D8eh35IyxcsXJ8kxMoppOTMc8QBRdqJf552HKe2SNYw+t+RqzMevB/u4sWLF0P3skZuAlMWJUXkR&#10;gcnARhVeJHi5cjM3rr/qv0yIPdC3V6XIGeMUtS9eyd6YdyA0hE4/HYnuPzey1PnPMvI9PNapPBq0&#10;8C3Yd13ovSN7Zl5RFz03rZrJH23qfTLIj/Va8JHbXb06XlIyM0SPJkSFoSMeRBSCtkJmFICGtD0t&#10;+qKJKjIuSoIOv0eFKeOwORsSSxLa6YzIuBINGmgakXF5uPIvqJRx0FqvNurDYSS0Jbx4UjI/xEBd&#10;RkIuqrwFSytKL2fIkQbYgpQ1RYl6jA5LWYWBf6FR/v+j6bRmvikBccbbvBoNJjBtLbDtctuxEv6r&#10;1Oougo6DlAaosbM/BWvPsYiHtkx1e18o7PRfCh8lPazw4VviPEOgUSM6+/SygJAIrQEmS4cHU95s&#10;CGwSOwuteouqnKpvq3uV2pV1WqRQaVLsQbNS2K+LzM/8KREVG9PXWSsUo1WLli28qiLL+BULLn6c&#10;KUgUNB3LDbNukFxS2JN9M8eyfMyAr7w8izaIjylLLSO+HkBuuKluii4uLilw5QJmiTA/PuPNYVUG&#10;GrJc6wrLvk6ltgsbtOek+v2Clix+G7/WqmaLMzZGD+DnpE8NRXdNXQGFO0H5thHCst9p5n1MVhio&#10;ETJcbNQpaDjIymctvgU1cRSEWO5xD2K4WpHbliGuG4dFJuC+A2eyEVaBFoUHZvkTR7/3IUt/8Frn&#10;VWFKutjvkjFrs6eHXfun5FiqcHPWVmqWJGcN1Ycn0kTx0RhZNwS1/tcxVn/JN9mWHA5S/PAo0PPn&#10;Aj1NuLlSLRTjjjFM0dPrD2yMXb/LEQSZkLVNvgX4MtNx+myTfVifvUCda9aD8mX9tT/HDelHQP5Y&#10;CgrC4sdRWBHN0/9DYkrB6dWUvytYu9vKvWvyatxIqarw2Q12+UEUqH7W7X6o3YOfiyTT7Uezw0cr&#10;l8gp+vqrdSsPLGFiM0hPOPD18G/y5KwD9rt6pXpH0LV7+STtC3Q+H7yVRyumym/QdlV7yLTVYtxF&#10;0K+/Pk4k56REQBouZn5uHIzpvV/ir0wTEed3f+9f7kz/TQsUFX6NX6so+D1e/kXdA6VBTwnS1zz1&#10;TmgEir1r19GfLkX7/RYuRUtvMk+jixD/96tV/Ic4KUaJV+o/OgJ4rbFTYrbHji2N1HWqXYhWp/xY&#10;uXIKjUVog+Fy5co6eetVo0YHprZ9Df/nzHknR6S1pSZH/mXLFyyUy/Q+HgusWelXsrHjxkWjORY5&#10;XKO5V4WC4e+Ph5Yr4fVnnOo1aJGQFazlH1NwnSoyREBwORProuc5RH/trRgNI2bli37/8uj5sVS5&#10;+3FlmNBLHcV0na6txNcO9jDssAqqssZkDEW58iA4scq4MCg1JFZjqR2XUxQUBNESvPUKVeHwDpBI&#10;cGkzdBkXc9QCMCkmafj0ZEZf7qfzfjw2Pkfc4qfkpfzdtVclZh4L7pGQUu4u30W3gTgHC6Edf7c7&#10;kX6b3pMfLnLlqtFy5I6nPHQUp2s9Hz0iREiSv//EduQYzMzXZVbn5K/c67U/ubl9rERZv1K5cmNQ&#10;ad9AUW69Zb4Tvl71j6vPznRZ4X9o5WueSbjjIv/zgflyuaLWDlYOilFFKUHXDYJ0Lqda7Kx6JaVh&#10;OE7/wtboOPmHjq2kAcevr04myol832lw89BU99RCsi63uvYFekVv9tH4kh3F19v+UjMK2zfz1Y0W&#10;iVhTp549SIwrYo1uWK3KKJr2av1fc5V+oJ2VHU6bcvO9NqKorGgJD9Gs84+OREfd9RKpxWDgtX7q&#10;L+qP/dfnzWNKCeZA9cAv6F1Fdx1cOziJPRk7rWCeFHPX558kRokas4RYXD3QsgKtHtcLXDqvp6uR&#10;AXD3a36Z6x4rEjlLlKCwetsVMaMxDrHTOW4aOUubT/dtja4yztAXP5LucfoBp9H0lLvltdau+dJI&#10;lD9Az1eytO2hbenoFxKHTB5sKlAuFUmyUFAabcmjLHQsCkqeJeI/yn4DJEgM8RcBO8n06fe6Fguj&#10;7WWM7YKcUxO5v8o5Rb95KyrmjY6IoC660ZLX/7npMh4LulXHKx2Xzy2PKZ0L8myRJQ6/TzWr9bDS&#10;R6xJuJa/p5otYctY3u3I5S75U2UqR9VTd7cvllmcRSJNUwrfGnYUpB4x07mKUuvUuSqn4sRhsWan&#10;TzxtxbVc456uglxHybY+Ve1Fug5Vjpbo4nSZwdJyCU13Qdz8kaY0dmrKOmRLZu04qXhy0/YiVMPD&#10;ilgXlypywZPNwNzbtpKUnLrd6Sv0elealSjsB2sVwmCch5w5TRMPk/AZBE0fqHn1Rt7qeWmn0lhf&#10;JmYs5/lyzT8gnMwnbXeWs2Yx+E9WcTYvjZedMg3f7LqYEpSmj22MLNln8v1fi5Dbdta1BZAmlv3I&#10;H5XLniakRGNKytEfJfo6SL7Hoo8WbbXaDTO9X0kg0QiSO92svey5tjVCO5/1Ln9PS35wZx5DFvlW&#10;NKo8Jw3tsVsnxvylnVjxYkcdHpF0POYqtUrZ7qL2galvKeDlBS+rXyxT8cUyCgw4On5W2I0Rr5SL&#10;56PSIRcuXeVs28rE4g4qAyqyXMgSUEWmhs/TziVPBTWqev+6mlBzXSyq5lT4X8e0DrWFhVZRbmtA&#10;lTgjMHHJO2ofLmhVbQUgiQTn4UJMnlIAhIRBw42LCgx1AbhTRTbYgrYH7IOnEUOJQrJ6U9s+3Iks&#10;L+ddSxifun1MaNbEG0Lhzx5dOkDtxDjVYU50UUFee9qCmyDoXIp5VyuUIV9Qc5iLZQ0vZx2TNUCY&#10;DpGiC3GulO8te3/q51hZy08+ixS1tdRKXlsz7lR6fXuVuB1SIPjUxeKhwqzfLDLeXAtM5aJ1VTy5&#10;JLm9PZSp4+SRTHR5Iobwsjb0Ojl3fHv09lBIeqoNBuhx01MCg/LrvFV7gYxjCGHGQi8cgaV3McUl&#10;6yYq15jGjMsdfuFMofNPh5AdcYYgzGMOMrWLUPDpEZdQorouarmdeD2ULMJXHhymiMlGkUif0mbW&#10;3tmR1yfvUrkjB8hZ9Sm4ZIFNXpXagKZ3rugaIhy5vhzqdRRd2xV77U0cWHU4V9FPKtVmU/BnC4eb&#10;aCjNr151W4sKpJ12n1irUC7zxSU5mb1u361MPHdKPyh1FiUGcZwp02pBWCsjLaBcr4N9siZF2Iza&#10;n39rb3dF27Rdl+LIg4/Gw82j7jORGFZw8WVzaVn2sOWm4BhzbByd0zi0SOBtl7qyPv3q6Ob09oo3&#10;T1SWy7gvM1JX1NnGHg5XSSFZ4NoNG/zg+DV96o5Wq5P88dlIKwf8+COaqafVQTPfSpM5JWBRZJkj&#10;GqotK15STOHMWBCm4N45qfgqfgjKCjkv4U24bqovLfl7kPIot6V31qNvWvevovwrXFWVpKfg331Q&#10;qK6Y8HN/1ldsjHmcEUkkQPtFptjAkC0+mdj1aOgCpKkrrNjALP7inrZT4I29rotW1LJFcjlWehVq&#10;5lG6WX/dMiDlBTsVTlp0HWXqqetsWLEHOfEHKDblWTVixYg2XMB0Qrq7QdIuLqnwfCap5BS35fCw&#10;XSMfSvUpvmBfIKLecS4BkBRLLv5gU/BNtHYo5fgrajn0Z2wTDuBR5TUXU/ECHWSD3airvO2MC1jA&#10;7FsQ7kpkRgcAw7d9K4VM+HZdqlrUSEoSlBD6RPQW0yVaGL8m+K3vLI0bO42JcOEosrZNwmFm6x0v&#10;e5C2losy9Dj8uduTik2uGwU/lyA5KwKRDxmv7QSrZ7fy9pE1gWR1+1s6v3K5LqnxBQencw2De5dY&#10;DmYer75EsHAkH1rxU1PyIumZZ6bVth0rA6XndZFuZ9zkgLTXA3D7FQmqjP86FtO0Atsdv2ueh8KD&#10;8XI0QXHUaRq1QFyjvb9fyMjQavxtiaCFtzt7NgzSWV7d0L+YeV6Fj1airKorHj556Wb2TzWrT8K+&#10;FOt+5MiVAV6GMi8C+trSMPU+qtRGafT6bXpKLy+QuDh5NwpXK5ydFXunUvtfIc/VcffMGE//8dyH&#10;fqx1gs0CCkPumizf0E03TulB574cufUvAoXS7ajSNX0iOoq7BsF7csSQWK57/1ZtXSP0unkipuRE&#10;evVw4FEq4JUCAwSUD4f1VuoERt16Vcs4kZfc/Jvg0cz7y5VPLF2+S0in3sOyZW6RBt1o1EC26F9y&#10;aDsA58sWTMyJaJTKuG3J+qXWCyaBuyzALWMXjn0S/V+kRkE4bcsSk6Ff8jPFbcuSlYVp5G4OVMw8&#10;E9OFql3LnXpiSVwmntCKCQvb0/pF8ul2MK8qI0Srly19dXv/Pq+RlH533oqVIODlJnfb+vkXyCnH&#10;XO8QoHbhyr4uC4fzev1idd9qIuVHe/dBijgbvFmv0rJvRdFRZry68adc+s/bWypdkiyGwfrJGL1u&#10;VFY+dF2w/5W6JWH2tS6fSr11YHRHORy6eFItKP6c+rI/xqBASqPw6A1BhwPXoL0h5dlIOPB0htXr&#10;3ac4SmzNXNJUA4ttHKWqqyVNidHRfU9JX/QmG5ssZwi2MTbGsPeWjnfKJV61owbUdXXtLX05aw+7&#10;byw6KrAeKDB9H20opUWljYxKFLTM0Z6dOcklbMqC4eLcgvBcGpRIn1qSZaddYyROVryFCp+fNpP5&#10;l0IK+HIuiwDVpnWqiwo5Yc0yH5APfMWdK1FLtiVNZlZZkrRNPBpejPd1X1HlWMGJd2yYuiAhz13V&#10;r+FwnCfz9rUPdTfkRGByO2r0yCWjEGVWv8iRELZ2km5og4Tvsebamp7ci/TN/jppqYv00SB5yS5D&#10;Op4efKlSuutiDcJLCNPHHKHpKliD3mf6WYJenbBK2J0aXLR+Wn6eX/gO+9kiAdrOHQoti5BvqNNw&#10;3SsDvYXWuuyqoRqyt99U9n/hYeR/0xYt8tLt8DmLBqQdtiVqr4fVH4WzkPNHijI/0lSLTJ6j3dRm&#10;Zqyjgp1us4tPA8sVYT7nduDA4a0DS0LwThqgxilpowiXoGFCiuvhywn6Dy8rYjvQoVZWkiPFqRFU&#10;unCcWWx6GwFuHO2/K2VDygBirKAGKx4sh54ntCwMTseOwXClcqblanAKmvVgKB+WV/fHs/0uKIll&#10;fJVP3+5vKiB4Ipfp8D7/VjyZtEpBWX0KJvoyVGhBy8F/PQnCe/c80Yv3ua49flPT+JAwxGBTyi/9&#10;cQuEREE2JFiKIXLlyBM8C076Gr3TVIRn3JSUZVlHjaGModYjIJyDcNgCGjauu2Td2HOvAc0czmwp&#10;1Vw5ju88PDzMnlLYh57ZE/Sh5V4PzK63FLUFtBcWq/bLprOW1Ikg+6vSqDWNyEMIh02DK1too6qL&#10;Dn4w5EjkGdEUBuHMSGaPIUOCZH1PW1x/hZIOg0DG9GPg5quEvUsa7B9EPmar5CLgaFKTdi0dgNGX&#10;Ea8+dIgPeuXfphZ6HL5NbOj5U+wPcsCVT6akWB+g+WC6ZDu/2XHz8LXwnHm8vD1He+sAb9n6i48F&#10;wuB3jayxdzc2WHBpax5lN8COg0apZE0qUNlCJ3dqQaWghgs0U/RyxXdrAuvqcmEz1Uvz/EAf0tsQ&#10;SRwczC1JB0c2RIXLsS/Kf4p4al0qpYNyx7wn1ZV7LoL7+O/LOYvDWljkeyPBJyKdvL1RZeeo9Ycm&#10;zMmOqzzueHJ4NZQT8RW045Qs4eQdOLeFkbKHDrtiT53lPEiR9dZ9FQ9TLHrm+yOJQJXOFqbyw/uc&#10;LDTTBTm2D2YoQmQc2Tt30falVhderdDrvE3MxExYNxxjDMUmRnv3VkJzR/wlkfUOU2LQMgmZkULv&#10;jSsFzWjlg4bN+XTLA410/RLA32hr6LCcOoucwLZKHOYHS7b09Qd9n4V1jDWDFrnLa18tJR0oYNlL&#10;bGtPKi3QTHkdU6um6PBaJSQX8FYUsjrBwJMz7wGi4Cp/iBFUfPDsuzd5IpmNI6QNIeJLWkj/bjZV&#10;2eKw/S1YrnIK0sWK4UmU20dohcMkPC6lwNkzlaSjpJdR1zh2bF5qxfiudkNFky1LDm8zy2WjJ5N+&#10;2MCuySsTcGD6UFDmDCkFg0UmwRS+DcxRELeRVFu0ZHwmHFlC5jp0kesTrgps8V7Zf+lwhch61dRU&#10;BWVHx/LlP6vKRBNUgq7JcA6NT91VTKgkzg1YGIKnC/rWkecWJop5QJlAlbcjfa1ykWrzw2qUQuIK&#10;mUF9SxrTlKjRkHgCVuHkFpQypGZerSc7N8PjqL7gN28OZt8QN9Pk1OpsWK3VOiwN2s1Qc5Ni+D5R&#10;he2jrdd2fXUO2j13D+VoKgSmqwapWAkO2M99Vl9EoKsG/obvsYU8AwfKUYokm+2X4AupMyLw8vKx&#10;2VNuQrWv4n8V8lfkrAfQH1GS0lT0BTRzhZdKXsubpH0Vi1FY7boXD6x8wfaL9C/pWYmqjW7/fNVu&#10;xYIqOQ8pkYO81Sd+9MfIP9P+YFixl4F0vKvkaZ074sRil/XO/RbGBqyxrnngW1z0jX3Z8dbGv1Mr&#10;xburISIlXnpEZmHiydhVjPfDt4dWDwUupL3Ltz5B1SW3JdznchZIr4eV5RQRUWqy9UXlhT0l46rK&#10;tycrcnsnmmG2eJWVbANeoxj4AzMyLlyBA9WS1toq399bGv1wdtLqKhvXfQo50fd0t0LpXX6sFMRb&#10;6IzM76VGkWSikTfft0/fZ2R+i29PpUEwrdMD098dbJC8v/Pcgc70Hk6tWDcUMLtQrJK0qufTLUsr&#10;pg3CI9BcCagwGwhuvu4V9truAh3w784G5gTspEHu5MntUrktiVqh3RFksWVrC6I/8kXuYxAGQrKH&#10;pkBSK3H72Q/0u1ztXmQEVcHS8ljxN+ewsIyn44480/CfNa8yKp/SMmsUgQ3DYNzMwGUcWEZEZkR8&#10;p7kFmCORmVvTmf5LJeMP+q31eQ4NXqshg8sV8jMiraLgud9H6fRgVEDZWd7fPVQFF6ril8062qS1&#10;F8w0vKK5fomsnEaNaMirVzOrWrw+E6yHnG6JHNLpqTgkoNOBpadFglKBKF1DLIiAqUdJBWHKDe54&#10;HBK8jAJq+LwGV9EgKxoWVeRhSgflWVOQOcta4j1YHV+i3SIE8PqHUVzvVSr7ZH+ovRmt7l+l0Rnj&#10;5ICNJg44P7WViyRQfRGd6+1CUHTWg7nfHBSir3NMNke1VD6T3qqeptMHddGBX3eixZGdGZ1py6ct&#10;kfNS4agqwLTGU9LgWSyj/A3K/SiiA24PLqdQN7nFnp8r0KtqRkXSy1YvsoeRw6XZYLXPUUb2DcfJ&#10;YlSRBzkiIWYFA7QwOQHyBxf/+JYTW+IfBXwXI9e650Kx6lTzt6du9xg24eRMkzn1pWifVUG+98QD&#10;oWTBB4/RBY0aL1sFT5IupfexxayXq8YmLEqX4Jves6Pm7XPIeaaH07a9sgUD62R6SksCeCdvPKaQ&#10;JEcWfDvXWPdfmvIle4j9FeVkFk1GMtVT2LF/lqNMkMC6a1+V62Dbd0MAPE9ow+Fw9poo/nzi1Fb4&#10;FA4H1ViTa7zxIovOW1tuXlurVheNUWavGQSskrClWdbhKcOH1k3r3lqFF+1kbutin12t8StVKxkZ&#10;H8VVUDoUcrvh8VyMyEjt/KumsucwYP42rrS8lSpYdNiRx9vituQHCy1HCe25JtU6pS7IfK/8i7f6&#10;TzlbYvJVbXLSpp5QHplmKXAzby1XqI69212g3+q7I88HprGSXVflumRGh8L1+fYwUjMWaKU3CzxW&#10;r5v5z1YukTtD9cLB9Fm/W7fVLM5syDjQ1QLXgt6oF5sF8PDxYvZFGjuqxkQkeVS6dErVrKgPtT3h&#10;q0kjLeYFKj3in8KBQpBfTNbfZ9Na/Xg3M81yi7KDwWCweUeZWououd7U+K3TZQ6QSM1eLEvx5346&#10;exAOlBWZtM/L1Ag+90Lore35MYEp5gUzJNQLbn50cit+XL0qQCfR/W/XOCJZWPHZWL44yrh9EjFI&#10;63TSuWe5yXTXEilai/8ytZdtyxLGg5nP4k3jrenPeU8enkYHRgFcneRFRQN8Mu3Nc9W2TlC6rcN8&#10;hkjqs4Mq+qeWeD0mUNh6yqdEFMsfLHpl6J6RXKD6aBt0sOuKXRdOQHDe++tbE1dvV1meA4XvIHam&#10;FS2oah6teB+DDZf2/V7jnSdtbRxUqZopWBtZ1uCqREl9cU3uEWLM3tUU82z6ctWd0rB6LmXJbiGU&#10;jIzbhVIPhw4/bL2uSS0mlUgwtc3lHSRvZqkL+r1GBQbdLEPMpRKvq9RZ+0gWxJ8B7a3UEFyJ1xM7&#10;zISosXQ2WJF7o7jkLl0ta4NPUjlDopa7t/nqQa7nSAxjlWyUahrRKXk34SwmYUjJMqDnVp9urJ8k&#10;X3h5x6Mx7YOxUVFKGosxJdqmKWLChTWuZaAU7tLImGu2q3uagU5bshFda7qre+oOTyyKpYfumrtF&#10;SC2T6+4gyGY9h7ntIqYJD4sKZk3ewoszxGNckerV1qAdB4lT5H1bn+FNv1ZGosYJxqOalvt0rEyL&#10;yKxNsOU6Og57Zdn12RJ1ZchwYczMClttQ6y3Q03T6PAau9wMygpL3Gq9I8HdlQ857TWU85AUFyB6&#10;rdpawuuUtrXFh4E3J58H06Fg5rtO7sVPi5AErjywTHKBShwW4UKWC82Do2qFHYEr7vlRnpVqDq49&#10;ZIKKvAMOW0fvV8LZ4nq2nrcXq3aqcVre2y3aeuVT5kei2y40+53UWDMh80WUfsk8gLkWQRJ1x4nq&#10;Jobp2ebLZyDRqMpyw+AMuy7VMoE+pU8HTgubz6LPkFFO4bgSrWVl61pvQdLGjuQ6fyA9taBGzTqO&#10;rvOQnOKC0UmLX8ORHBqwSsxTpzaWeDOLbBwa0cGpOmSX5oIK4dClpWFJ9bW311eknilWwU4KVSH0&#10;L0+jYuEUKnXZNx1+jx1dv9KgWlv2lUhuMlX6m7wmJTnTwrsoz4JZQevvJmW9ko6J9/8Lo0tayg1L&#10;rblHh7IFBciz5RnL96k10jpLBX1tS1DslVTAmvno1fJ9glILQxVlMsK65C+oG3IOXpI11+j+BWT9&#10;a/Voi1bZUwkGjRUnmc4ooyEls5io+4aukvUcHR4ZwUfwWWHzroyI7YeT6RqKXxtn01u+Q5eTLJP9&#10;F4uVNThvolZzKUrbz8V63a96V8wrSRjw4pMyxgWE7MEVijzvdFYwERKlRMy8l9A/puQGx0EWdebx&#10;y59EZNlKLcX3piw5H8wo/m9Z+7NrDUjW1PtYU48S3OjJCsiSMK3vLYoNsPAz6SZwDWtNwCRIiRux&#10;XPSRLuKg1LmYGEuZAVaqOnwuY2FT8+ePG6J0dPun6ojUIgjFloxZJqep1vvnQW3VGZ6rtw5QcvdA&#10;W6HrkPeyKwUoOXnM9csLVLMTe57kif/nPLFiMak+5Yp8fGrUU7Yo+O5K0QhDL0O2PHZWMg5YUOsP&#10;gGq3mLlbYjL58FrZRcWYBa5byLpq1q/9Kp12XyHlKUD/NGjRl5E1SrznqTlL9mtVtQK5YvyW57h4&#10;KFwGtXfMVzuFsVOE5lxmu5HqxGgYDrq4UyrT7TAlQPU/OI7lcsQrU9viIfpyLEQXRovqfbhqKxPL&#10;B/TvgUzRElVWatEHJsEx37PiXEteXc9fn7kVCCYJ0kSfkjmVjsrHDx1T32sDmZxy/AVbW3QNoPEo&#10;l68J5mZojApmwRYORq/M/IyJpE6A8E6SI/RLF6UEy1nCSZkgYfv/TGgW8iOnxfpKUvn5kR5zfAvX&#10;pUHHGu6bJHoWVB7ofMEVqV1g/TjuOx1PxBviahyEMr5Hkq6FJnUas8HoXFilaShSsf5+F44Aa/v2&#10;AeenkbqYn03H7d1fpsB81l9M/zOyrKh0O5AFjXCev+j5Xy5L8Bb5otCJNOUl3CLeWMjUarVZkc8C&#10;5QTggPxT13DwH5aBp04Evem0X/IDi65kfMBy1yFiDg8ZaK15KsQ1hQa5wfWWHxyw/z5gHDbw6ig6&#10;OSHY3RKW+VTltdSTB4GLcGt7Cw4/W3QJUXQH9BZYfjxqUlHBd1xN8UpzgvLS/ik8JC8paUsEwpKp&#10;WzfnF+ZAdeemYA6TqKAImlhl0W889B5j1i2LJ2DvJIkZbpco0asCvYM2Cv327Fcwd4D1ztDxL/ym&#10;/gOnxtRgHOB8KS6elaCQ0q2VkmeFqtx8FlYWRIGJfmr8iz0gPtdUtiFo5aJb4ffUYXbXVlXg61Q8&#10;gotqebp+LN+2QaLPk8Om5YjBvBVKNFiJvkWbUbeKeLPCybizJa3nKaJasmMmTKytcuRd1vxUUmZV&#10;pqDX1XqIMCUySIN523f2tXVLX0lfXp0cyos1j893pmzERmZGZGRkY9pGFPlLH9YLeHiW9vJBekWx&#10;aDI6yimwvC4eKhQdl5MLKyAuOisfPlO3VW1hzOClrFm+r1Pp4CkFw8HwsK2+LlezfypXjgHxKwfY&#10;tpoNPx6PYv3+P1dTPZHHJK6hXBfDvDw0JULvFHOg401TbnK2TC5b4WDQKeygpReqD9uOW21jt/nl&#10;Nm/pUt3DnBzLDlGcS9W7fmy+Yrkfq/8WfBeXfz3pH3UYFCcPhvTqu/q12F3kglqG9gnYvxFqI9XS&#10;ckqDmy0HFFdKLNbq9SWtxFI3JGHy8pREOost9Wnxpo/fLGDDvs9XrdylS7M7pZuHAogLccqo6ajD&#10;g3ovZ/qQuHQbp6du4pa1KXh3y1FNTCvXVXsniDLxJuCZkOVBGR9SLDkQEG5gcVv1MdL0v6j6igpG&#10;viB/WTLT4wGhTfCZ9DgvbgcrfqsPrHWCrMi/TYPwOmjVKvKCrFyjp/vcn28SSnfoExWvklRtMTd5&#10;Ty2f1O5U6pEbHGELvdM+WLlieBhA/93ve31WmR5DGRkSV9/QDYI8Gp+R6QHMmDvhQS0F1/DqBorK&#10;0Eeb3DLWtbCzbKJFFHaDlh4JUPWiyZwL6lwU2ddTwHuVUCci8qyalHcjRMU1tvpNoeHlqNSvOQ8b&#10;Yh+tDWeimoDvr+3IIwU8Jo4JyJ+6ul5EsXc+WDRZTypupZe+K10eaLod46/oddo3TJgxsfpGBKUG&#10;++9YdNmgo3IeeL2ii6eurUXqdTILQ6s5T5EiX+SyYno1qm+tjzlp1VzqM8eOnSRVP1WOXGT8Yd30&#10;7izRSfgiIByAuMMoJNOgL1Pk9uy4uPIGl4FAvY+mQvRSWZ9lDr4sOmTU4L8+JZrMQdstdS2j1Img&#10;2y/guHKChzA0noNLPKZeSi1WyGuFLdO4SUFJMCVO5j1r0UtpV5MvX2+zyBfRVw2fYqosXK1braXt&#10;ma+z+OoWW0ZCz8KBQrmpT8heiyi6eeC76C1gvBzYVK6LJ3lHfR3ftSiorKIlli9taAwCRRxuKKIz&#10;KRA0Flsb/I9A0RpQ2wqzhMsEYeueC5w1LQx+ANKm2lunjFYXpos7wGsRbKNqVx7pmIt0cMph1xbw&#10;aLLVgV+89iXSBqeWjC91brWHr+bd541SJ9c1FwRNk4J40W+u2RBU6yotSA0LNcej5T99Hc+54+bu&#10;GZVXq/EajWR1h7LfWj5Hy4Bol9FznIDZQZTYn+yzOS9yrj9LnRTIIqkkWBcTx/wnfuBd1WKkvr26&#10;UFbfqtBv1YdH6H95LimWegn1rxAWOJm3MvLRKPqaqgQqtkmgwRpra5xCUu6v9QWYpoouopK1ZG/t&#10;FpuLdtp6empXX9kWlSR49K17VFrj1Lbv5BOC3hx0melzoUgN29JyZk7J2XfwGhOjxYv2rBxSwRyz&#10;F8hXaeBjBjz2yLkg9SDzNH6tDUlM1ERLGryOoumSq2Eq2e1/BNs/SlFpqTPUnnnKV70LAn5Fw1u/&#10;7lUl4TkiWtK3bWu1MrV7eNTFSO2t8XUFp/7/0mcw+kRk2IVvC4rGSWpPg+kqBcLFauAE8+A0p+Pp&#10;yvVlZNAofX8V9Mwuo9Y8pso6Di5tneMXILnJUmr1N6QLCljWUfdbj00CRkcP9YlcoJKqUsbvg2ts&#10;jJml6W12wDeQTucFOSVhT/VBkUkLHUy3yk0OdLYGt6/k/HoVn5RhPTL+kYN5iHnKjmipWnC7yNXH&#10;U/IiMjLPRIvNXpB40lbLrWotAIIOl5KXlEZ6rniRNlG6nHnioEpJRmRGrIs9rGWDmtWTLUZXwv3o&#10;BDjsU+v88DfVINduDe5B4K8gNhz6HeE5WJWw8OezSK3dSK45xhPkVTjHdEC3qHs09aexB8YNPy6j&#10;vXMt7SDpdXnXqnhdMTLR2OmWs/MiVnNlAkKjRZ7kzBM9z3tSwKn0dP8n/FU8srSZGVTdanWirRZA&#10;7gWj44XeqCdHUp41LvqI0El3d7pGhd58uWLFyMBwKRonEFanhMFw9TEXelRKnkE4XRB9K76xXw4q&#10;+v0fHT4kXrwHvz/7Hl+gXof68cBIx9WrZPNapXVyEldyg1dVUvFb214jyyVIQHIJlaVhtTcrafeT&#10;abUaPARYC5iMX5YuUdTBOG4WSLOT81bVBQTCYJwnjsREZnDq8LZzph+/HpWZZNhhT27rsu9UgaPH&#10;tuYc+L+Fj6JA8pEkj225YqfKxKkfrgYXQD6qRKwNMwCl2ejm/rrZ2UEyIJsnb01z6lVzHERqiD3f&#10;KvfuBKp+IuhEdpFsy2uJQaPq+T7c4JgeTmL5Cgx8tDQFT6fRAEgb6IM6JS6PBunthYCmR7iBMmUq&#10;wGqysVTBr8C7JncU5m2TbokkVquuNNHPpYGot0dRaCv1DqBaRiL+1lWn6bLvorx/oXrWv7MT8qga&#10;urtryc9xBETcTbQxcCYUJZYSbg8LClhyu31aLdPzV+LlPgJ3UT78jyKl2lrPlFLI3lZIjGcXS6/Z&#10;UWus2fBzk8jlgKEqbbjlLeWsepYUzwXM6c9dODKDKjw66xAusmeeCmWts2CJ4dU/JBNaPhB5NMsG&#10;k6dAtLD7mKIhdLHQ+uhVlkc4OA/+jC+9RTfHH4uVvqf71cJlCq1PNXbIg3DpkBSJayeKgesLC48x&#10;UWS68/IWb79GFklHYsfv7ClKO/XN3Fitg8dN+o/f2BKa5ema5/X2IkRLm02FoHRxZQWrVJZYwXfU&#10;8ppFZSlcWItA62MN+1L5l8ejPkKEHz8fmUEXePrY3I9lvYBSJWrREaXVscuutk9HwDRj5JdB3GzJ&#10;Olu4BBU8Ngb+K3Kn5EvsDfy3dJauhZUu6/W5sSi9GD0txDbLtwoVvy9N49FozCx6Ueb36or6Rb6v&#10;v0jCyoPXmxV1j8E5KiwdIwulS2NqbuHDvfbclkVzeH4LBsLp7IXCyV9zm/5EP9Dl8p8OK1yRV8wO&#10;1tT2lHaRhcNQX6PT9Rz4P6Vzg813KfUPRaRmZUjzwmqXbEYm2xVwSRAo1DkNM5PFjTLdEJocPKEB&#10;gHUGmchkN2qBApkBCsDpUbKvJ54BLlOFx3awnA7vgIF3/NEqAO99EK/3yUX6JdYu7PcsXl45z2IE&#10;woO1lhvWIbLybbdI4lo31R58jMHtrOsm7HByyRywqBnH8crq3DwoCtC10qvGSYq7aLVWfoU5Z7dJ&#10;skFKXDJu7be4RUNe5YaSL/Qt5XksTzzLn2xU0waaQ/HTIt4CPGgn0x09p08LdMCNHIgbKXA3gcrE&#10;dt1BUHJfkSKCDb5zTjv5OrSLTciBvR505tcJPl+l/6qe3t+sZ4uWLlkKb62JWFAtVGLu6N5mR4I2&#10;c5zG+O6fz+6ZpyBCV+pa3c9M90kl0VKUKAHZg7Oqskd5ClDdLvTIjUKnqyMcsJ3iauYpUXHKogLX&#10;ZZfVCSFZp64mQ5cleT3R48Opbxuyljgwrpx48t45lMe57tnmfDJAkxRdB+O6vnNAhF0lN1sC8Gg7&#10;r6kAgOoNbEGyCx2sqipeDthYmOCvpYkDvBRck76Y6n9T3YloYJkFLW2Vh2wVNJT01wbdeVkZBBNN&#10;buaPAqistd+p7Fjk+E2UPgNNLnpRYJp3j95XDp58ajlhTTtPo6mtjsp4lDTwJrKwCU9vo2y8rpZ3&#10;OuF1oKynwpLBlTlhzLSD9x59oMOezqKBcDVtkpQldpwSZVQ0jk8jOYQUexrKk6UPCh4fG2dkYOMo&#10;fHlrW7ukoK1p8kqXcVx47EtDDwJosGQPGgKzWXVQqOY5zmZ4EPBvlfeJK0TRelWRWJnhrdyrEThT&#10;BqsurE89P+KeJPoFQsJZQUwbPi9coq3+nqOXb3g5YSu6dImzInyeSyRK8zyZ38o/klg+nMULUlg5&#10;lXM1wZ7WlooVzt56eZusuerX85t0rTZPP5Dz8++Q2rYs3ITNHLcgWRN3tWHn02htiTcNls5Q8HDv&#10;qrk+BWtY9BqWZq0b3HBSyn2hoDaaecpo9iZEyKp+bl1P6tjFln6uzIm2SzcFwqZkt8G4vQ2tUyxa&#10;yClxrVWA6rgPQP1qOQEOcPmg+ij1qA4FFZ1AQ1p+nLHPTPF0slSU+tlPwfe+F0QMFy6CyTpplY0z&#10;JXbhy2d07q0jRj4brO8e8ccpZhfR/Ux+EssN02SvIfglqkmZj8gS+vrXQ5SE33iz5bf+VsKjsKwo&#10;mwP5Ig2VgSgL6P9PyiNQaZNnfheUoiLXnjuHD7Fomf0PJGP6flirM3qOUsH25YkepjzFwstK+pI4&#10;SwbT1YgoNIgoMXAdHtQ4FS9bXcrSDdG+i+4rt3YLv1IJbbMy2uO5Yg5PogmGY6Dd59ymGEjjbBc4&#10;JkDyDsGkiITCuYrgdN9Vg4cOeSytfeTFWdj8G+dOC4VaPbLmDg1SiEByX/EeKf/ErOn1fgKmyh2U&#10;sne5yOp6vk+zvpfd//Mj1uZ+cJ6kBSUO5gQ5GYF0qxtE1g/D/Ns3xYsWVUYvhauYDpmi1FeiV97m&#10;K9uSMGVOuOlXJ6o6WlOUFLxHPlWJrU9J+O8ZsoeVT28EVW3krIbJXbByPSwpdQo95nV66yJ6EU5B&#10;cGf+o9d4cDzoEAa/ab1srwstYWMPP2PVVtdywnV8ij+RmRGcDQ8sYWSu7wWSbJPtMw/parO2LlT8&#10;jngp1z7lr8TysTn58h3IS9SH26lCVGSxH3SMiXli0xPWT/QCXLEVPIgpwcoNgmX89j+UfyUqSJX/&#10;+hyrYJ0+Rl7RBcRmZAWtm5TM1IM79TzJEe+FPqd0FvUqmp+1yIyNGD4j5U1e55Zyij8dFWUEUSLM&#10;zLx2C18PhsAUJp8XLve0/K2ApX7ysWX/nCgoiMjvkrSMGNQ/qXip47FP8mcCu19ZWHZ485U6CwhW&#10;eqxUUpfpJre25CTiuQ8usfq245V6JHOdHvTIEFCNGV07FEQXK25GaVW3LkF/cBGpmWTIyLvQOvrE&#10;VkeIH3nv8g5yxnyeGIixT/o5IsJ7xH8+n1YtC2WtGXkR2hmBT1EvyLN/Pa9bKfKPiFyxmemQtb21&#10;tb4p8lR+ebcJ6wV5AaHK7pAfL3WNAWsAwHXFj7uovU/XamfsRkRsFTZNiXeyqK7VbErp8RIy4meL&#10;0XF1Wojt2/7P1zeQLY/dIg3uVu7qMNjz2pdZUFXMo2VbzzXFoVlrSK0GC4UzhMjxoAM/SlsF4/9O&#10;0rGPw9pnD6r1fltiVmfkBQP2yowadn6ciVh7oUc8wXkiTkakoA9FcKUAyro7yRn295YuWJLe4JlA&#10;alqUdk9q4fzu6fGFeNNTeTx2Xo1fkaMzBAveD6Aoq15K+3jVon1h65R0Xte1TbFPL5aNxBJFIKar&#10;BKLd0q3TglQLJOA1YUM0/MKZ0cHZQiW8KBDmPwD71qGsK80UMFxz39gXgtXOcPtsToqQrvvfyi57&#10;fLWD7gGFcPNjtAgjChWcQKo4Oo2SZfeBMiybKhXxLKxZyWaUA3dU7gduEQDjK6ap4LqbdfZcZHJ+&#10;gos7BzM5Jm5rnssld4uhZoLFNgODamIldtyxChwmrqVsRByzXvJHlay9sZqjhhKxlkuqvXFnmD9U&#10;i6lQWD9S1lVTwpL4qn4uSBRDnql23LteuRfs1laSLFiSPfIfXNdIhZkjzlI81fkV8q1WcqRiHUup&#10;0q5LtixeWKmLEHXzrJXrWdp9ygG1IsE4/IESMPVHpg51ssvfl0O/erBg15eBRxy7BelcKZU656Gn&#10;4rcNrn7XpXeWKugoapzHSXFhsu6JK2S8GdNb4iffgWyNGnKfb0/TA768SJGOdW0O8slcAKbW3MoN&#10;J0Zz869/RWJg9LEG2Lwt1HZaDlS6ooKK7EIj4NN64f5Q56Rcp9C8V2psqR1+h7zpyIuX6cyNa1HY&#10;WyiJWQ0ZD/m2Md1iyHg7zIt+z6MBPEv462jiXZ/vrKlax75UEi8pWBxZBW8EwN4Kw0pV4H7L6tQ9&#10;SLeIQUaLDnpZ5g1FOQ5yEXL9iANdgCSbUUF1B0zghQ74UvLbpnrE2V1LDeFKBMVkGpNfXfliTb9t&#10;zRIJHP0PZan7dqTlQ/SoWFh5lPtTSuVP8g7fnN5fFyTOu3LE9L54ytv9Wd7NcLK1QHd7q/UyK209&#10;MqC/lTxrYp8zM/04Rdz6a3qWZcl+Rf7HF039vdA/6oh1/v8spagtitzgb3K1hYjI/311ZGWe5P63&#10;UkYbtc5eYFA4r2xVF+/Sc8O08G96IPS2VmdH3yX9fMOw62QFJoEd/ZZtuWyjw8pRFB+WFTNLOTHO&#10;R83Ssl31Bz0EradR6liGUpfAi8Dh4yxJMtVMH0aAgvGh36+N1HPI6td7nZBdFXJO+RVKNc4UoNk2&#10;D4uChUs6pYPmOny8Pt4IJxxO39u6yMFz7phYGqO035C+eU82focCLxZ61gVaguPA3Rb674m2Yqor&#10;tSi0PILn3Kot0envpsCWFdok26LZlaDK5RdmGy3MWVh9bFc523lhSTIn+LIaWl1Rz3iEkPGkc5jE&#10;NhwYPS1H+X4ELQpA8Q7tVNS2aPEoK0pXQfBAjDXCrptlArMjJ9TI21IyJUrL1md33I9BfLfIWvbK&#10;6n3IGJQbJQQdg1aFvJBTsBkHMGJKWj/L7juPTBkD1IqpNwXOSDj6umi3nEHHHv8anrRs2aXuVs5f&#10;KpK8JlP3GzRYlwcG8VoGrtgTqkDBPCZCl01PEkVXU5c+DAPvhJgRqeFeAvWpQfBJ4KUw45YcWWtH&#10;dDxf1fmycoC05UWElBdLnQ97rRYmraBpO3JT1XT9JE3T1sjRv8cvlyGxcyU2UHOnDqzcDyDyeygD&#10;UWfBW/uiMTB6gXcUoEKEhEJkbVLuD3+tBFA9VFpH4RSfr8j1WYNlIlDmVG04PkbPberTQKli1Rm6&#10;PVu9tFYqigTHniuHHSg8FDlgSB46SBIVnaKL6ywm+9ofAvx6QtFdD13k+W1kg2Na9J2Xugrw+9vq&#10;7U5byg5QTDtWwU3KUftUKPLs92dR6Si465AU54Lg6hyV9QzmspS2UZNGFZc+mUUat4vOTKLVeK4l&#10;6kbKfWtjHX6pSHj61QcY/QSPigfBg/kFnDU4JlBuze6juOPSQ5a6QFJ+Ca1JRr4EG5yhtlWJYw7P&#10;f+nwd7uptPVhp6Non5PkTYC9hV3I2BjLdspWOvBM1RwPbwJupzx6tVfUybZQHpEenT8msL9vAWaB&#10;ogYcXJT8A8jg66bDL0SwFsqrIs/3wPDkFrmOW20diJiKy9GT1MGFICrBFIiVarYSGHVgyeOmSp8l&#10;T6HUCrrhbuXoLdXaO9+BToMBfFUUEy2JZU+uILlypiI1YB+LvT2kWQuQ0OH/R6FPClgcLHX1Oqes&#10;n3O9WxIhKEq8O0di5eGJag3RZVeajpu4UpB34HSME051yjjju4UmCqVc/ES7Ly7P2j/R+cu0wXj7&#10;bzpwK9mRYgQz9C1i2uD+5Yq/K3nqwKu6v0RPjIy1Hr66lBMda9HqpH5hYE8fLHfy9NAM4DIBkrVm&#10;QHIymRkfLlbeZfqoIPK56SuPBZZcRSBMJiGIiSxfd/wKsdfTpz5dDaPZHRkSFv05FT05mKpERcuX&#10;8qcV5JnoKWicuvd5Kj/ehVkQevkBNNkLlYbI8QWD2cmYjIyMgKRbHGRFr3yIOUFLqVUszIzCqpqP&#10;wOPjMCh5V2rwuEUm+I+9FxB5VeMv2GwrJK/DcJqnVLJ8qVnkyvB+QH0B97oeANaCgIfrfXPE3/Wr&#10;z1/1LReTfeeQ50N0sZcq/anhTp+ODmdy5YgApKwX6y+d25dNy728qell8u3Hp8rWZdIjX1nVZXpG&#10;r5U/LFTH7hclaR3K25YrIlRLXkDpEwJ171+sRmv9FPixIyRmjo4detWo4KqYN69sZma138XL1iXU&#10;XzJY/5YuQbKnq8aCIkeehYiIgKzQSiIwn7Uq/1U0yWVrLzL1f4ErcFp6xojuR5C4WWE9vuKf3mnZ&#10;OgU7CckSOuH6/SMDqz8v62+fa/TM7513waswKZkXasrp8rcpkrILh8FZGzwld7POWqmnkDGuMWpW&#10;+uj1l/1N0YP9Dpe6E25PQhakqy2INrs58iFlrWSpF5wT1qvi2Ugr94dZbmCnxz3Thw+9LM4jQdvr&#10;vZ3kaNF5LXkEqcaAsrC7WsQLwNeiVqgsg7burXQc7bFiD6RKnuHJUDUpJK/mVq1GboSViQWPFkqx&#10;bddI7weD95UsM8Eny/PJLEvnNH7jnrJ6wc1mcYMFrntFPcK3fZ0CJQWHngDpu1MGA60VqvBtgXef&#10;NLSdiao0aRiyRXc1yME/5sHlQOrrlN0aRh8OVc4NgmkuT2qFb6IqOUeeBYx4PGkFkxy22Of5KqJ8&#10;KNnoK7jzgYNIUFFFBYuQSUsbfXT7QmD6pNwSzzZw6yITyB1MORLui+HwpEHKClU1dYgiptiXY0Wj&#10;5K1SInoy1UE4s/JdWvI1Ei0zJs7hTU4ObdbYkzprV0HDxWwRYLlXy+3Mnj4K1jqnOn0OUqCYNkDW&#10;uvpfzVKyUZjjzveWRkR23Km5BTVSJNDA9lKM72UfgvdtmxxWyR6r1k5WWVPz9YbD6Udt3D1PfTVT&#10;CXMgOOw2WL6YgSxW6VPK0MjMvIz6Rh4OcG+Q5d4yIpw7PCg0rboXDMYedH09exmTJSk0GVMAPt5a&#10;hzE2oOdT9SpUvnBvyMOXiucQrBel+C9zfdE2fBXE3nMRlzmMqNZ56K62xvlrChYWCdo97TyfPvgW&#10;Rxa3wWqcMn6x5fAXoP3h5Vv+n3VJyj1U6bPjpu1vIUVK1aJMWn05ywXMkF75ueG4qzh1sGsOvcg8&#10;3IOzl5U6y4iwuAu8H3ZeeuyxhiUWJ4t9nC6nZnKCyQOnQvFYH5NMquxjRR8e6WNBrn3aeHIyw5rp&#10;r/1ZV9sroTSlAsEMoUjHOXwIssHkUIo5SP69Ep66+8rRf5gUiI3k16QXDy17bi5Fc/FoIBQG1lcO&#10;WlTotezXv3Mjp9dLex94l4AXBNZSwLzwIbVgpYJ4SDUV56qWjKMkaxER/oNtpATM8VPTW6JP719d&#10;qe1j1GqIseOyrKRQaHO+MD1Vnqr/QS51aq4WIkaL/M8yp8VvbB4yz+mQIRGfo1eK5A8VoMVAr+m3&#10;SwgOZW1tijiJbmBb23JggrBMzJrTllvakp89vtuBaa9QbbgQScC5FWilivkOUxCI2ZJMtR7E0XHv&#10;8UtLWxfPnTToN5YU5Ii+1rPVkXb1lHrvpVcangFK742HNAwKP2kDQaVox+0ihQ7OD5T1TlOs9keR&#10;LNkBTyZeKm9m2gdOjlp3XsmbkzI6YBo2adW3Zc7+sSp+/Kpz6wTFmztIP5SN45KintY6KcDXSi6e&#10;kaeBbZ2QSKhpwNloPNF9GDW/0Wuep8OBZjpltS1JoEVfBbBTMmwWB3PCVz3rI6H1HHBBCmlZ9FBH&#10;MtI2ny24tusrnN2gxd5bLCIHRcWaKB2TLrowTWVLG1260doeWJlJnnPDLf3rTuo8SNuw23cpMXyH&#10;Z9+q60Wmy1psY6FRcaUDOTKnmTsotmKFDNwJsptYE57B2st+1IpT+CxHqz6jJeArvils0WsH6mco&#10;6UUaZRSPWUFlhotFpY2KUEahzZYLjpNOHuSeCYsoKHm2Tgk5VsldoFA3SUk1w0dgdrS1h0XjwoRE&#10;CqKPYc4Rqhkc4lo+BR5S/MwelnWQEEK8PDuackYm02XK7PnoNqHI5t3dEiigqKxcFym7MgpWPA8m&#10;ItlBz7nHPD7rTxS27BqqnuOwULo0q4dVDzwXIGHFnujLSAoLk6qbjZnKY4Uin+KWN3LX2/BWcK6q&#10;p9MSag14+dWBUgLx3GRTcwRTkuU1uo8be6Dp2ItgE29MMkCB2eCqTw7NjDgWlgwWjSkHUraafGyZ&#10;aNQQ0XAMlQUifW6/VYKsHOCnLK7c9WyHkDLEdOJTdHlmktTzsQvaZstm85zEj6Rs46Hx4lRQqiqh&#10;UltVB37+Mg73TXl1ChdkPkoLalZJ7P1/w6hKYMFKFFlyUGzIJ7e2KOn3neslXI46cHz0KVbi5/6f&#10;Vri54rdOz58Gl+oum4NPLHr7RPnDUd7mL/FbkA9oirBKLBNatJdIKrwDtyVLpaH1PcKLXsnBtEQv&#10;lIZ2gVkHR1IDkH1bWO2LPVrrPHFXA0cdDw4UWDUmPLaKIhdFOQejyIlvKPSVvafRwXDzfWTbKoLh&#10;YpQiBc1wmaqa88O86OmZVHdR7J7FscA0PfipiR+ddWB/4q66vJV6X7kLmsLHXvkQvOkW1Cr1r7Mq&#10;Af/A/irK9qpo8fQW2sOb8eGQtebWVZZvHkYsjB6Ohzn1LA0ROjNcla7C317v63Ci9aKrVnMSJJhy&#10;eHhxYt8+VEZKl/xR9MBVfq0RlBTyxdC2/yp6bEhaxSA++VfTRnzoh53TTAp6Mp5XVq1dvtMDp8bb&#10;Gq/zrmobaDybtbkQqLxNWUsrVrHMvt9GPNe5C5cWvKQjz7bEZmq89REoE1ovVniX79DApx9S45OD&#10;GyHT8U9yxB9dZe+QIG4U7lU9bGN4exT3kqNGiDFqWMLB/b4D4ituXJUO4bcQerGYWWpAzrLVeSK9&#10;uQjgfEm9uWQ3SIOdN5siVQ7dLHc/IHNBqjm9w1OFRYTrPOB8Hzost5+sVyWCnhSg15PWufiPIU3h&#10;WO+/zWou5X0UDSLuVUlw9U/ooiJESuc9JVyA6JWl0fJmsukwK97PkZmR3LFdNPOdlg8ii9BFWCcN&#10;6nJsqR37wfWI4xvC+h8kSu2xYjaiBGV6XgGk1nv0xlbK0SMxA56Wcn3eh5GouLNnJVvICwT0yRZx&#10;BS1RI2qUblyn31l5IyZ8ht9EW/ptZmZEU6/25kfuc09M66RfnUd7kEyRRMrrLWK79Avf+ZE8mFi5&#10;YvClx61h7lHcgK4D7evqg+O1NWNGsZkqNElv6PFizlIgp1MYeyseLK8G3K2v9O9nUCAoxXqap5kZ&#10;lf0zlrIiP0BRVBkPyHczNgxK/MLX6yoKXiDwJxU2qKR0yWtary1MuoNlq80y74vpq8SBinJmMHkU&#10;eJ7VFiVERs1SGYDl89qJdipEMzroOx8BSSIfKoukyqJ7nKsqb80a3fKuykZ2kOlybXKBOPN1guDb&#10;ek/qsu5I6Ln90Uuy3+WYuVLVpNHSB0RbGiqW+hgdVvS1B9iH4JDw+F7rofja4erqPjgTKRLa6qVZ&#10;YmLnb+X2ocngXvccSIhootzMileMil6WmKBGYUwYZwmTg3mUyAhyXdhZQ5H64FC03i09iJZqaqwV&#10;7qrURijPity/k0kpO70l/bjvDh0WO9tUupym4tCkBnIHT4ulSpWBEga6QLZc/Foek7zI6yRh2DDv&#10;nfD3VVJzBtsxA1MjAsltAzygQ8g7SRz7z9dxZ1SRQDoCLgHddfwvoLxgW2tiru5qrEv21jMzA6qO&#10;tRaHz4txHmnpH09NQUaJH47qwe1gvvl2vByKCZJFcrUQcPGiWo01n0P/tskYPU4OO3fVJqM9A1da&#10;0QL399GSh1wKMg3LJ6PiF8SqOUdDlChFyNYtPOn+q8S7FRPRGrIjIzRErYMpkY1u5O0DbJ33JFbz&#10;m/Ra9pzgPTfy5T4KtaI7Ki1FL9+q0jto+ery/0BSWAqL6yXzgXMngasFbvaBhtbDs2omkr3TPmep&#10;w7EKg2IuH4lksBA6SoLL9h6jJFF7anpXFk2+3UWoH9VqVdUF7QOne2+DtAgMg0BWwM3YXPWrp0QS&#10;tPORgvxK8yGsPxwUoFzq3+SMV1+A2OtWbZqy0UrDqq4qiiSN0dkBILy1vk3Opis/FqOcsXVqQV2y&#10;3F+2MRgq2azaCt5IsH5zZ+MWRJwoUw56jtWo3sWBOvTcRU92C1DYWRH2VgujRuSZQ7ntR9UsnfiD&#10;Vv5KWVXxFbB2VJMERaC3w8ZIzgjHj/GD2e0XxdC4XbJyr6BuWjKuNntFpS3ivwbyC1BQ91PuUGnE&#10;oIU7w0WDqkH0lfTqJytuWIz1dXgvBeC5lQr/xcra33cWLFiED3PQtW73KD9b52u4cqsgT/9K08C0&#10;9YLpUF09ANYPh9C8OWGrJsRsRFBLdR6ZgyuRclSov5Pg7qfdsesiDlBTgpS2pwjnK2t6wHstFtsy&#10;xZTsqvLZ6n9JwFQsPdXy2+nWea1yM9JPXmkDjx3VpeDra3yPPXbXqyxfcgcyTra+ujRyTeFIoMje&#10;DVMuGw88OdU8asvd/Pq3qqnqP9dw/FCs8X5EC54UtkVr87+gqVCuh4WQ+DmWkTbyhj3LQMPjzgpQ&#10;1p+fqDefqwoHW+ixZmjRvm54P318HMqpJgNeNzp5YFnTxnMIWOwIyAglFLBvdwCJ8FmooHykFmnL&#10;c77B//chlj2ijoGaDBcjpYNILM+4NIJBShvEijYwoO0i22q6dsO7ijEELRdLUbbjkFFERFa8xwYm&#10;LDwUcr6WJzG316U0cLDpmRb1HhukVrzS3KpDkDdN4TqUsSenfcmjT4w5ng+RzppFJP5sx6XaYG15&#10;skT7Dp7CQedTLawW42LrUWGU4TKPUK+KsB094G8svwFtkiSRhNbpnKRlsysJ22eH0G32WmilTKnn&#10;+ywTw4NiFNtgNZ8HbW6ESVnKXlxzR6LwQLhR5nAucovQLHo2SPumaJPJHBSKfDsC5C6llZdcDWRN&#10;+XnvoYLhTmy7LM60ZDy7+Je3DnPFiA1ByviLfOb84p04cU99t7gPMRrIxPZFaJa1FuL6nbc/FfDT&#10;2+Hnj+BA20Wy4vNwfy5XWIDsisDjyY6aLTguZjnhpdkOeoaH9JQaWGWt+TS0atGC9y36LsP42Hpy&#10;2Nk8qRbl+IXFGjnLiHbzMeScHLSOPevCWuhW4+OxJE000Y15Jsx5C/LQyMhL9MHoqS3NecZ5mLp2&#10;KD/2x05fBr6w9xKKXLqeiYHPC7dv8aUn5rmSkjLEfxdNn5bUlBLiFWWTNCuq35G9qx5SUWqU47UB&#10;r8u5E/NipuIDzyendGG/SlUyAkLWDxxFRCO5SHyB00xtis5XEXofXdfuEFEjzQf4/YfW3lnLrG3l&#10;Glm3mLfmypBbj5ADFyEP6/U215lNxrlvZNxAcsVELgGKiEKpUjEN1qVrEZ7sJugVH4pWXOISJDp+&#10;88v0TrF9lSD1TKD6fZe1J8yeOj8qeKxaioqXON2vxCpvGLjH6VRHYkksUoIgqIsktL9BRDWfJIbI&#10;xI5Sb1jFVq0Y6ecQiSE2VOPiMY2RMnEwvEI+jokWQChOG4c7aVgS1zyFbjn1g5YXSMiftcHcqpD7&#10;OIqdfghlTT/75FXA5QR0UcF+WqGqAs4s8UiXMuyXx8q8dfDzUAV7Ce5emjW/bJsoLzYMJb26Dxhy&#10;+WX485fC615zWQVBvlIKWRb/Hota0VsVQJFbiYktYr4t+4vsvmnSbuO3X/ly3SI9ZUU1XlTYjICq&#10;MQyIsUdPT1cPJRPmvnUf29PyA6s0filTksRXKDmF3/A3+kf1ObG0dCGdlS2LqxT/JN6f/t+hPc8f&#10;HlBPXH/JEc+1csQrKDkPHZS+yw5nLEFMzi8+RK1fhZ4rQvY3yJWASI6yM7fka4tK9WCrS+yzIvxA&#10;emuU+iUymWFw5S1olkR2Fvd6i5R/KfSMKWv+oiSZoM8WKODxF6UFKU84T8iOn0klab03LTqdbE4h&#10;9vgVWRlXv3mpqGiUXQtixYsRkaRB7pB7nzm0H8kRv6w9RS4Ot+KexYm+Xc4GbLLWuQqbFiL9MzxY&#10;rY0z3VseQp9TbB4LI5iIKP8CKo+fRvlsic92ftwO/5okUQHFypyIz/0IHHA+kR/o0d6ljqV6Pd/p&#10;FqPXAeJpAc1QkU4HtiIjD8cv55Co84FHO0t/dfPLpgda/ydqQPcB73Q3DYizXOEsXFT0m6+Wjb6Z&#10;XH91dzMXCp1xQVPEoP+iCvW+SSMLJGFp6Wh4KB9qT6pYUsT/+f+2StTvlCd+vaBguZVpyC1K2xkH&#10;1jUMiZ5l0gPeL/0iO6Tai8zVqyRmFougYRLe2LyNXo5P2VjorQbcnikn9Q7F4FawuP00DbjuFhDG&#10;laMwbywd1bD2xirKIjSdlCcQbLRI64fUVX0DQfOObOL2zlAEA89iDdBUduCejWuymdwndtYBo4q6&#10;4fvZApGdYP+P1b5WvRbcF4N/jlZur0O3qWiLXpl5lRUXonlUdPFVB9oKVDyIKilF8CASJ1Nn4JZ9&#10;vyIRT1Y6DAKStFlWK41AvlYlF8kgxbLDh2zx/UX2oEx5nVHZy2n0idrDde2Oos+r4vA4cV9JkagK&#10;vSRJsB7bVYDkNfKSL5GjReHuh4P5CxlHpblUZftMm9Mqi8cEPgJHdnYDow8F838XJPgGSZqByMC+&#10;9tduBTvFpo4Pej6+FkjawOG9d8XLERD4Xz3K25Mzu7J+C0d6hdYoKNM+5bGHkgnsY96y+cdP6SNF&#10;GuVVYPK/Ig68vTsFeULOiX5N8SunxIvn9H4f6I0iD3KmVmBQF75ZeOw9WybCOHCkMqw9SNu50ZjK&#10;GlEHhWR2rfebKnxpGrvgMCnebK6wcPKOg3Cwc9Z+27pnXvV03JotDDLTx+02FPBuWn47DvbTO3fJ&#10;6lq1f2oy7c627l4eQnrIG+oOUBITg/qcJguibEiWQuU8HFx5G90nZtHi1gC40pc0twYVTrR54dNb&#10;IleIUHkcitlg/yfAMq6i6znR4mtCwK6ayX1h50XoePKDqRy0mJuUwouhQ4cqTdWCb1K48hYVlNo3&#10;kW9JGFeWT5bH95499omzq1S21tliGzXS++MkSWM4O8trCebtzil8yWmkmZbAUZ6BQJe7MzwJUdMy&#10;BbfaoO4UeBbB9xq8nybbixAMqZdB1L5BM1Aihju0spsBSxjygmElLYV3/qNFLHDIWlFVwoc0JqNY&#10;VaZolaO6/QDD/LFPxyRUJ0L5D6JEtWhc1fM+c35mGlCpQcyqrGr8xJ1+rUFlrWoCogpFYg1lciKV&#10;T04HauVTw2pv70PKwo5n5cuXKfJq+Lvf/zR+Zmg9UlZl0smj0ippnXyHyxYh25YqfEeDOh7/1/fc&#10;fMA8jk2RvYV5UHN9UlW0WmcD082pLZWPbhu8elSwbilBw0dLWjne5gW1cpIEm8+2QEartPXBK6NU&#10;bYg/fVn1il7VwK4np2uC5yc6OqelBWWMD4p4K1AwCV8ONn6A6igg2e+ghKKwVhwo2uAytDyiVN07&#10;2XbtXJd6XFNFrqFN53HR4mBBvjbfk1g9YWTIuky7SqSl06yJ0jBjKGuXdpwSpQaRluV9uzRR0Ik5&#10;pZYcW+hYdM+H1Q+sHH+ZPPTsOLIvWNf+QvWMV1OyC2JJI5uotdyg59u7osnOpBzgMYdHMYiov1z6&#10;Z497pAoJzbGlhUGOksukHOUyhJ13zDhdBaIj3efih413RxI2yoO7T3FGweS9hCw5E81IeOe/1Zy4&#10;G8TCKIprM0aZHvNKeSu2u0skwm5J3IUUVKOZyTuUncKFbNgvpQDI6QcQk7DYaL1EiEFhpFMUGRyT&#10;jKQ8CIoa5wJRYrBwyGn7R594bOvvHoLZP64sg6wmXPByM0zsiCkNn3Mdh5D12j1WcXck63p4suiI&#10;LThJa+FKUtQa+sDcGosSn4JW7sjA9MCge21ZVWDlBc6YXtsdXtQU2HR6Dlh+D+6Lugm0PjzeZvdz&#10;9afFlBw/Gpl3MftFiHXLbD6D9YKnQ7NtNlKOwp4vHZ5sKRTfIU5JBQ7TBtEZ0O87fOBWZnhSWFXj&#10;xoLWF3RfqPuTniq4LkFyA4J/tSBzKFWXrM+C5kHwc/N1q1EvldnQGJqPuNCMi2xk4BSSuf0lFiC3&#10;g9+KSSo04VD8fMGeUXdRuy/kIOlnjposHUW3MH4ndRQgoMim/tBB9PRX/fZpvXljeRFKbXd8Fhul&#10;uDurZLHh17ouLN4kyixZ8YarYtBt3I8GJNZ8oEFS0rXSoQfYP3niJuVFWtEb8eb8zifHhZLQEijI&#10;WdxTKb3KZ4lhfrjDRlCj3jwqrXk76CbaCe3VRPmUfLPQNmUt+nmeXPJcKJY7LI7uJ7SMqfoLflqb&#10;zSj6sU5Y3ncrGVsodum8lXKS7M5sOWSHKWF3KvrJuQg9l3Vn2yssmcm4hCflYBxW8DlpskSpEbLu&#10;eUeXoJQbHNp5sIH1001pdB39l7nnGDxaisYqIS3mLEPzXhTAYuxkfg4MrVlnrYjyFZNxbyZaaLz7&#10;pbELjkUo++88UQUQqRBxBV9WEFEERnchVnt4ssupxw++qdkmJdsHWUWiKrVTNMiStJ8a+ZlkiThI&#10;o4hRLls7/Y/rGsKejKy0ZZCIS6O6Fjyq4pFVvLBxVWUnITQ6j4aHXyyuyBlIxM6iSXGplNSBpYLv&#10;FVliHgYgUqIxBxog0RSUeIfLBK7cIIKIKWVKnddm+WD+TAiiixLIULxCKn4q1iIRWiFnTLIzKFE9&#10;t+7FlViSVZEpHlN+pvKZTe8FkBHELEEFVCQpkrGRnmcRKkSIiMiKRIlkpRDEFRkIqfiFpuKK14QQ&#10;hS4goOQi0l4IDnc+O5mEJVQ4hCVVe/LFJ9kTY+EELEVMkAuKpZmVFY8dFbpAbiVzyfhzqnxybrvP&#10;31CwGmIgvlK6zfi/yJ4QWGf+sZaqVKkTXTxktVuafei0n9SJ73/K2xT2IiY64rUD/9DcJ0W+hGpk&#10;Vt0jOnHfEJzTUDqtIzKn5b6hZ6fuVqS3OshWSBgMqe2LURGEjEoK7XLRmdfzJY8PVSLxHNlP8W/w&#10;GHHYE04asLJ8kmQ9Wrf6P2dBqvSM/xU1PbqmmalBMsSPwOljrZT/afV+WMMORW9sjFs5CMmnxI1i&#10;3PayJWaZvbBsv7xYw5vuijnLpw46UkXkFg/fSKVPlT4o7q1dvJV2FXHLW781tYUun5V6l8o9v7O4&#10;FLyXanXwKVI6nrWqAtsK77+KWvdKxe7cCe5ekrRAcV3vEKwy/KEtGw6/Vwmub376JGZhdg8ekeSq&#10;DIg8s5QJyDusrxKktXbxGtOWdYCh4GpM4LAUxdU/RqDTgmdTOj5qBcrbgFlXkpX6/TpjxBQYfvdr&#10;EHAir3WLNc0b5I0SpY8gODVNnHFAmNMwFRzUervsUF6SNK3axgc/LuRESOeIhGWTSKCTDmRHi3Ph&#10;qkp8YDa88qLyAvli1bNwLez1WkRLQ9RpW7E0wp4pWOysaUXtSU8e1LPvLPv8csLviE0lvk0wbGKM&#10;QccUFhRmIW0ZQplrC1b3RIiNlsijw8OjTSKChyIxTzhOfh47aeRJba0sS23hxanoy8mMqysPVBrf&#10;6Lot+fkD/W1hSwQGpai7JvjVI9r0x164bhy0qhUUqeGAtaKPszRRcU7j2zlpsiconEdV6rouiyiW&#10;tbx4wpDnBYG5c8h2A7S0cDtRaxCzkOsvJ6edTrnF3ISylRKV6lIk04zoRcrmcDfV6fILlixKjcv1&#10;27bovPlyvgc/UpApGRlPU3kmymZ47Kx2UVOAWnn4yzSpEj9ATjr6795BtyNWsjSb0XLwk/t+9WPT&#10;V0vnqfFbx8+Hwn1Hq0EkyRI1W+uDdywdBzP0jCbkivogSf/eSi7rLHNkysr3TWSN08v1isUGR4SK&#10;cw4zEIeGz/HmORws0jtZUuhy9g3bVNw5HgUC5Hko9movM1krDnhTPfd5z2y1hkas6n7OyhVm6Xe2&#10;k8Uuo8DFuYVxyqKQrMsKsunCzOvZfJr6i7gW/TRX38VsGwcGkvYOawc3krBeQcFBQ6usF+peilLY&#10;LAM0hJVyCkFwTguHuj6sH1RPUncAqfgHsaLFnXNcWe0e4rFaOWJinXbCs56dgf8ehS34gK6/GLuQ&#10;D1PCddxek7U96layeDJ5sayAjz22bmecp5bvqWObOEchKbf0DWxj5Imzdam1gdsf2yVLFWI3YdOd&#10;FuLUfO50ZD238W+GlBkjjCgX21r9TrKCpS4ZFPpVniKEhocct4oyo4i1+9FwqspM7ZTb1ISiu1C8&#10;vOK3oulrE0KlkYc9Rb7D4lGtAQ5ueCZtqsn1CrEp2CnAzR0oI4WVPgJEEhXqzaJuOvAfSS3FJX4Z&#10;FNvNUe6RMlpX+752xkWIHcD0yd/svmZIg2X+pyfRCIyXVkRq4+2Oinp9ErVfpEfa6R1kiQQil+5R&#10;3L9z5pF5HyI+Wc5MDqUtZER4qantzNYKEgdO//HUVTJ/hxqGV544/nZBGO1Jfqh1eugWnBGXjDlq&#10;DNBvGw7EjNWmiwdyeQUXluXi6yfDJ9y6in6HKHEsVz02BfB/N3p6WVU4LjutqSigizZWTPEGtLBU&#10;OUEhSPCmP0siC9Z9TWmmW+T+fDhW1EC7anHmBbL/OP6hwb0sDba1veodygQo7Ji1tO4N6D8lqkQr&#10;LZpzfJH1gp4O1n9nFylnzrg5ZI8EzJnIP+KmVSdB5XgalqGTZirZkRJo9BAoT8jCmUxa2tKBZW5y&#10;eUpa4Uj2Y0HF+t0/uy3R0JcKQEWcMkeulNS1UESIPOwSbPZJhQo8q4ceDEyBs0fsyLPlMpouombz&#10;kNFsQqodFJYXCZizoc8dDZlBqFqjn3lt0tPxW4WfZQkiwTNcWYcq0qkuL3M5PKppGjgVhk5kk9bI&#10;mfDwNmeMai31Mii6yn2MNgT6m8gunpegQRQ56+FOoL05mxLeHHlO+i4lPgpUsCvPLqU8WxBTmxpH&#10;6oWssKuEmRaaVPTzd+S/o3/LbEhZrJNeDkTcHVfPAuOu3dmDCKFAjnTwU5kUfFKeOxR74hHM2lWw&#10;f9ZDluwuUW4tBNFHHqchp4MWHfqkCxyq1loLbihYr3N8eBvkfJXDl3A3D9uDeC1QabPtSCsXq6cc&#10;l91wk2w6fUoPrtWA6Z20G79sWI708OWsR3f/1lg9VlFIqd5mL9mKFKWXKwlGc3lv9F1h0UUiZ7S1&#10;jsrP3ggfEuNIP0UisTl7JqZYwd7RLPPMw2cLEl1miiyykAbkyXHCkj669i1sSy/FRNwisQlUIH9d&#10;6Zut0WtavrmQszbNBworImd1ov106UiXHzj1jtELFV2DwGXXEiCgd3GSg9vFhbnVl1npmhgTNFyW&#10;iDU0dC0wVaZp5h4fObkBU+IZyTrmXtO15rpYsSa0/x8s41FlIu6KW/eOKLMRWw+oplLih2ejjJ2O&#10;lLbVtKcNl3KmLkn/+T1aIqeenjYWUftWa56QJmSVGtjyk9FAf5T/MqpjuK+KXWS55DP5SKSflLaz&#10;T5cW6ixTLjUwhWeA1YggW6HYqIvc/NijQYCyp1oJ4p6Ikv7e6RqiywQtWJ+t82ZhLeSKrERxsg86&#10;6uVukxUw4FJmTdWtgeRo4sqiRAUzmSPUE+RkQURYxNPPeyaOxaReGQqZoqZpvjiOfE4FtdFu4sWc&#10;3nnrY56yM69CcUjFQlVQHVoC3BemV0UM7nlj+JE8Tzh0EisST8hEIjEOPtl3XkB3XxI6fHcuZwqr&#10;h0/EKRL+VFAYi/PzZSFePrrXdFcPgTPXFZnm5mO7f7JvOFJsu5ZSRkqzdT+LbSx6xSFtmy37Llip&#10;uo8PC9NPypJfcRntxCRahZcUWWVnLWUCyI71kuAkLCBBVS8GVUWIais5KyPgiKidk5UTpmDJJFOR&#10;jYqRnlnxYiIibIvFjqySRSs5ayU+b4Y0s3LPzYyjlSz8i/+hCkdvkcZWRSiQGiRGVzpHmkulZ58P&#10;tR2nYhGYhCiFkx5/pk8BZnMudosMXrL2NVkejzOQjPGKQLfEiK6iRHLyJHyK23Tp+SSsNqbdJF5v&#10;iVbPGZS54yHecpRft8mpWlfnfe4kAqs17q/OetrZB9c8ipr4/MyPtdiIyCMj81RAFIDiuPK5LGkB&#10;WttLhZ9s+tEQGYqcVjP9JI8h4/UDiuvqzgeUueUFMdTg0qOub6fgW9wtGWPi5B9Yq5F5i5Tb526v&#10;kRV8h8LKJJGWLFipiRxazDXUfM0+Zgu5mr6i3/RBVJI8VviLlfN6XF28G9YLhbqVZzl9dQrC14Dg&#10;UvCxXvSPXMiYsWJUFliRU0d4X7mEGev1LDVh5PXOuLgbYe8NqnLKOPgqLjy9IWvpYukdcGrHcGK6&#10;W7SsrOKWXdfnzMqdfZU7w68RNSRpMZCsp+OT9ZEd/kRJ0WB83Atu6UdBl1fjOjKFTOqZZkZ3qPE9&#10;nfe6xhOG5amOLTYNPleD6tUHtH17liv1klB7ui681lq1WontfsSJEcIaL0/jkXhtZYZc55Yp+L1/&#10;VU67AMszgcSp4YE2niKZai7qGNYsLjs+DsKVt5L+250vdGYDuUF+USqky4JvpR5W+bq2vLtDuBVi&#10;9Ig/jlprvw85dRAmP0r8k1tetuU8qqUHyCxHyVLs2jqexJLM4XStb2C2a/RErEtXWMa6JGA6J7K+&#10;DOaKBKi1HKZ+av/L8SXcNiHtXOB9Rq66xpHpK2jujphXtmg31reO1j869MJcJltsQoKYNZ5w9IOF&#10;AxrBkdREirTl+X6muOn6FkXoWXZtdlUVNlzZA/U2W1Ehd0cstPIpcyEUKZ+IyysahJWCe+L56iIt&#10;SRB/pH4fuBbZmf2lwBtAO3or3dHn58eDz4LnBqnCWfv6tWkqH9Wy2r90OngpRX9PUrJIjxYsWJ1M&#10;BWJIzI0HZbOejv7eWu9pBbvkZAQiV5yH1jPQt0Cn5khI/PfCLDLCLsu25QWMvu+U8dNiFcG4eOn5&#10;cqcUBvg/l/ClC9Y0rD6LyH2a9+HKuckiaO1dFRZbuHwTgtzHIGQpJlGyqPJYCalDx1Hr4cjKcMIY&#10;QwhDw4UiJWlVBs6DaFtZbRbVlOWsiaeeyPpPXjRkNHNuHMjbgUkvLbPkjbYliD72HwuuBxZEq+qU&#10;t1fVxjg1ovhTmITRaNkzxKDhqvClXIp0TUGlrWSVAn4yIx5PjmYN9tbmNPUvgwGKTwdnNn7xxeno&#10;eTLpCnp7Y48Ch1QdxUmdbru+i9LaBdHaxKO/XYE9aKgHjA+Yd8KtLm6SZ4rZo/K9iEQxB6JzNGYi&#10;JV0G0f+oRBEYSHd4H5MtdgbNFXOo1S3dkeXMpbeo/exZGuC8DezXHiq7x67YNeN6A5QI9ENkFDQl&#10;nOMMxiDabZ0PUUpbatL0jUXWVXP9uKwbQ8Ng8FXH3ikijzThOQaCUigTOxA/ldNHRyw5Tb5y/L8q&#10;ZT7N88vYCqxkjlpH0OWPhcBR+TtxYfqqLujw2+xExJTIp9bOVov7EPTSn4VL43Jo84H4F0bby2bN&#10;3KCloiltMyw7dosR+WCbLeXrEFRY+Fmigt3m8rxdVoAdznpnvwpSDoeS9ZeR0K2lbmZ+dS7stiFG&#10;j2YtawS04SwG1K5UwTlGVoF1N/MyxcsS1ECZlTrupcG4SuIwm6FKDnAe25W5f9/8vWFWrli+OMzN&#10;GwZEYsREi87xftz/QOkQmbKzcp8kz9BGLPjzIC3IrVLGaixYSQ2O6dcGMoxrr1Ci5R926ez6KShs&#10;ytTw4+eqi8ugL7SlD61PcyPCw5cJSRetbw3xrslqGjmVReHfQ2XXbE/6CKGUClpyql4iqdC0ZMoE&#10;8CqLRylNkiHkessc3qmDium998juUdpbzR77PWBv+5Ja0qoM366cOcC4coKHHwjhRHHrAGx+JjlY&#10;Z3OXN7LR/11vyueyeRG1ldg2obHdJLuFWuQGoMWUDCZ4DIA5xy48CQJ23CJO3d8dL2IVHK11+SR0&#10;2po+Dl3MCtmw4cSzbHHfiuViSOfMe9gnhyupLsTFs0fUWR1Mt9Bjp1wjj2ejQbhGF6ZIahrTwpkc&#10;C0yPuREus3SWMK+LXvY6HVnIx5bRxeo5EC0H4eaLpzPjlW8EUrICgvRcl+XxvjXf4ftXUvRYsXQK&#10;HPClmRV24JLrpsc4RGu/R6I/rtaSC7Dq7+/MFT0UC5IFiDlPTZFbgGFdltzY33MzB2Ew2DJs2uvn&#10;/RMJB0Fqh1OYoJ3qdTra1jFWvErDKVhZHnlPCr2c/eFwTbqPE8eupLgmUHqZRVo81l2CrB6pQTwK&#10;FFOtLqesDnwt9Q4WvXC/6YL3jQTQQDO5N4x2FQ8tXUjEssSogbI+0sSsV+30izMp/ra3TJvVC8PL&#10;R9iS1zLU9a5knUSWOyDiwFb+M4UXjo3i01zWClqd+n0Lr5oD9oeBvAko8Sl8Ni7c4KWpfSZbx5G1&#10;AXXh6hZEzo7xRvx1H9ZN/H9Q9yO2fbr7/zKmpm2IKets+pfBpTw1y2zNMukXG0Wgzv4lHbdZV44v&#10;Lo4KKwZWa99JGHDt23ncg4S1nUnBlVIlRw8igUXK8meKORAU3taVl25BrlERWR7iiVJ/lWBwrS7Y&#10;O/Ujwyn5j9qt1uPboMSeMirbTzjBOh73iNgizv7x6gk4NKpOoraz6yaqr8VMK4+j1lXKnMD24T1w&#10;KmeES/A/gmbK72IG/Fo4qY89T4o57WfAnhzHKub3lTL4MdzstkdiQSb3PCnlbz6OmC5nqUlu485r&#10;uOWHevLMW0ry+L1XFZD/FfBcQsieTusnLePWG+8+dFY+YLv2UFeHR3R053WqtRV3gS3Jy4MdB4qx&#10;liP7ns2AMyLlbvcerfVg/e83drn1TAcN6lAErxh0Np+mpyLKLqxJELf6d5nPc21sqHKCus/OGhzT&#10;kkXR7lij54GlltDDirOfb9jsqi1zt1a3xFhAGBSD962xW/JN6ZT8LE1eiTda7e2pr4B33oDxsowI&#10;MsR4sREiV+XK2MPvlb7H0JzRVunHhcEz+Sh+CtaRh+9b2x2wuHlpUsLVllaVLas3lrWsA1qD6I8H&#10;M2NzkBFYdGlU5VA2HbMddl96K8YEFukYWIK3jgtH5jbBTg588CcuWK9YPSNVlWG+oOw4NyShwOdM&#10;LrUC/ku1yUYMyjPVaLz1rJWrFevcuQWPKz3/Y5WXIsQX8+oNN/Eab4uRntvHIBWOHLWtEotvxGZI&#10;aoOQpaWB5oNZ5kZGXE87bH1sq/IjUKsu96QXC6VJVeA/TFbx3sn5oyMLXkvbrxEJnOd8jN2XbPcs&#10;XLFiMrYjI4UrybhPU5Xq7I5su1SPCdEcIWPGxU8qmNsYN8ScC4M7p3AUiERkek8IPJXkPkfKfqWl&#10;jNEBOLo+Zb+QvRfSRtfNXOipuqIb2YDfoogsoq3tgpwLnh7M+tqT7kT/x8PICP3qo7ILyysKUYJd&#10;HHD04HApecUCLssMui75pz83wXjPliFf9u1o7Q6/ju89kQbYurHk3Q9eyRA+f6Ndqbk/cuBRPCx6&#10;A8//kK4V5Y3VWYuGhZVacJ5I0sVTs3Tvq5wrPH96DVfto9vyowKRoy590e4gyHl936rA1K0BqLTS&#10;O6euiINFaOuH81qpQJWrvZ6WeVr07KXMvebhdQvQDTXqhUwsP4hmiCnttjQ1qShyrKUudiETa+nO&#10;S90ReNl9XsytJT5E+1B4Lw5kXm9DktuYWqb7trWR1J9IW9LxZG/d+MPR6ErKCq8H7EUXtY+NKwTD&#10;mPg6j+VCIK+0cRWCTTnsKyw9fUUSaWl8cNd9IOKOjPWstVBz/Dl9S/ICFMsOR6mwrfllvrdgr7QK&#10;Ld6PlryH0rDtg80WOgrD61VkkdTuVym85XtMsjucHPxCipGjKv53z1VWWvpPcRW+RGYPtNuYRy1A&#10;fNT8L1u46KxkdULvyOf1EB/TdNvBt/ECtlYSuos8sJToPEYB3MttaMD9BmgvtSiRSrYEzRSyt0aN&#10;NsubT+LloL5K660yF23n7YyH1QJC80o0VF0PIOwtfbtTkYDxZtx5w8upASfumg12Wtraklb/heFK&#10;fWD04eW0MX374sCD+qekqdibUrUMD1qCwvULixDy17DpSGwM+FMoT1O7zu0RS9KDKstRaw9tAlZu&#10;/j9dOW1oCtfQ7osEdtOWNbIUlgXPfKaUn9QqZ/RS239RbD1lsnLDepQc3oBIXCs+sAk+RR0F1aRZ&#10;BcbWXyWSSITMsNLodymnp3e7cEylh2dBn0+n59fOX8MqsWUHHxaYmcktYK9Yk08YkKYUieQUUeY6&#10;CYJB27R0vcOHbdubLUdNBSUTmBWQUUjgdZwNegrVh5aCs3DmW/4F1Cm21YOs32UsWXf2lUVmrODe&#10;NssQXSipP2VBcup1uCZF1hlOQ84KQDinGlhzWuFB1MRFXPbIClCS9k5PVtdv5Vw5nt094pZ6jj11&#10;/XSlUF7m/qoNldUr3mS+FWQfNcLCvW9wLWVxdevr2QW1Ad4IatiHnAd7GvBpa15PWmUOiylqUWFZ&#10;nTdHpb7I9bPxZFCw4ZCniyWBsoRonhzAjyD1A/nR+s9umim39CvdQM0CBL7u6La0ijP5rfjjPlyv&#10;11RW2Lkr/Tf0fomyNyoz5YszgSjl5yRXDh2fTXPNScGdyMjSPa5pB6kSMFTYbOSJbFcupwbgSB1T&#10;WF6+QspaaZcuQXRAud391IKwVjRKkRGQGeaO+RLGg4/PAKrvItBSu8kd491P9jzaaMDq1RlNxWDy&#10;2qpWlDmeGyW+mZrDSOfkoKZB5p5hUeobtPn3Kbr9wyYOkPeOlP4moWFr4JeeZHYcdApbsmvPovPy&#10;P4JpTDofBWblhzcBfpmDneTlp5L4ugvDIoriS2ysrbGcw7ZU8W7EHORWmO4PczpbaLE0dDnStBYH&#10;VnqQND5WBUFO1Lzz1XaXiwpXUxQNscrAmRS/RwP1hbU6pJKHUzLExqbLHmQUy0qqcJn3GGQpyPTX&#10;Av0OY57fI+EpJMnBUspBUFlaRviQUrB5Y74IX63Fp69l0l9ykQfrh4NWqS4jCmQcOy2mUzAiq62W&#10;LkK498FYV8yCSlLI6eDlQ5QaOWku1wuH6k8tsQyilvtrbt6adJfgb4UtR4dwxnAln6C1v+DmDehr&#10;jZYuBqUtKWH0SdVHAWvlVICsKUDfTbl9T59NmU3y0HquXbA/e3KvNlT/ApKg9SDtzbi1mcFZspbb&#10;uvQ8hZ00Hv4hswP4lmWwuxVgmCnj9dsVPyoLdJa5ssF5Igl93lrYLXcoG+nzzlh3bIUuleZTHTxW&#10;EoXDOb6Wu5dOsZKWK+v3FdTzr6UqypCcBVrgtyqFg5vBPcoOXTD3rmUC+KVTbIcq2AOmT+pC9Ref&#10;/04P5QXIRid0PLDM5Qd3OLVqT+PBPjw54UsDhvDlBsEyQ6Vbre9zTpHiexZwtOktdu5HBiyZRq0F&#10;+AFbBUnPPLykaAyt5Dp9xKPNyRb8XTJ02TNUwNyAp+KJWqVVgkGgrKpzw9VEj1IxWpp+rVcowt1K&#10;xeHLFdNkzjzWjxLgszKPykLZTRtBBtRQqijer9KLCmnDmmSC5kHxYuCYFRRsYPa6+FkHFjFZuYKH&#10;rm+ympeUHCt3aKlRifXMAoF0B9RvtSytJKw+tBV14Phat6O5aRLHU2y7z4XBU3Xlz82f52MdKHis&#10;hMmUG77XFRR6qLVrF5ByyuDezOyotjixonJdPZsjQXsPH9YD3bAVtuvRss1fdbUExAH6RoyufyRW&#10;t1eeNFai1ar6us3JAYzPkoEW15JKk0aq3qQ8sc4ODKqPhmmPxnH6Rkk7POj33/BSPWyu54fWt+4q&#10;K3QnFwvO5jumrknxLV2sHxKvgUPpHlUjPTD4+WitZUcCpT3fR3ODl1LWN1CsZG8bkC0q7UWk5U2X&#10;Onm8Dyh27yY+4GIURC3MZLj6RmcWsoK9jF3LFBcFLJrwaPdrhZKtC4UsWztjutQWWvqttx2e9Iiy&#10;vzfHw4Pb0RVJljkUHkiV14/Eww0cXpZ9xW5tqi1tgIH6V7Kpsip+VL+eSQVj5vlkjM8H5A+d/w53&#10;VSvTQY83rE2pIiosxtYyQMCzIPVv8jALkCnbYgQ63a1c7dF6xh65/ZLXCyatRZ7bC5tSSB01un72&#10;MG3zmntgPa3zGsvrrKltYcpTm/J8+sbLpi5Ux11U8FK5Kkih4kiMyi6dwq4d9Kg9qxSBIyT9UPm/&#10;r94XD2Q2qBuUlYWNY1h8jWtQN4fz2oddB79aj7srID68VpkV+2xYjLvVQZIWa+6R8gm5YiVJcxwU&#10;4Nqflyp+31+U/C9ziki+VNTNaFy+feVIMiyZHXVHAxdWufXCcDk2tVkXIiRCJY1Zdz1qIGGBTFUU&#10;ixF9vSytQOLJ6nLl/i9d8R0yVRWe9tra3tzWNBsqgKWTz5+aspwiprbl0yW1U9TXneWuER6ZmY+u&#10;XX6ijXl2nqBMqcwOY7kWGvZM2MUrFkHkU+V09cTMO2WHyBtkR6Fj2fUq5dy86sSxcl32nPkdp+h8&#10;Lbu7uhep4b4gmWpMPOT0xW0JwnuHhWe0R/k1a0NO1lJmTtp/nreq4fbZ4uhcdYJgg4k2cOyYS0pr&#10;dxRSOHERIjkNGY0fng2VK4gbTkJWVfCduo5GWmYpTx9pdFkJwgLyFDJyx/FRWlXAukCJ8rtwPJfk&#10;tayPfM7lUwvxH5YerdvhaK2/IX9o/pzXvq0xSZgHWOpPoP8lRZi6ZBr2pOMEiUfd7nkFiRL9bjZs&#10;sLN3qVc+5RfUjD95MHHtxYfDsEZtwZdLSp6BOUO2No9brbYFZ2uveSsE4eZ4dQLHINKyRaP1Zwla&#10;KPVbTzEWBSPt5G+h6FliX47S9muBqyd/1GRrYx6YPJMCbExF9aKeUfb1ZDrdEjouyxy1oXEZssKv&#10;jDy53/ovLdNUMsWQpQXI6bFiprLsui6LBiCorpnDpdjDbFbcqen6gfXEuy+/08U/HGjRC2QvvqDm&#10;6/XxJGP4tFptNuLlip1R4sXqyyfLEY93Pc7lbUgM+kq5XKub61LEzT1n/+avyIa1emB6r8+cP9I0&#10;i6RiNP1VMBx0DyT/Fv1wOp3ExXRp32q5WTxc8XqzM9KqW/Qikl5waeOwJyjpB3ixR4Pzg25a/04r&#10;1RyNKrjr6x+PDz/PWbhl2lii6YrWRGipPJ9ZQU35S3MceZ8UdPClJmsp+aLOWoGrh+3nwPT3TLGA&#10;8JeLEREVzIOKVw3HL9Esfrd4fd+W9Cp5WSZBryA3M6c6ywpm8FBhcOy7jtibLmbEfQTBypYPUpLm&#10;BKpY8pJl4H2sqbam7fRXJ4s3O1F9SeX+Lv/+bUlBkRT5rw5cY74sQKkH/dYWWysSXjHjyRabrUo7&#10;CpJnO3SHt4zIaRzRIiEcG5WuHcc6L1sDd1Fvl9OsmkihZHoN80WNz7Dk1qPHW4Bt+plH9YNKXSqC&#10;2452wG3aTC7c4LLBu8/zNHqKcsRuC8Nk3WjyX8Zx5GimJjoSnH0PmSZsEosQLmPhb3bki4S2pG+N&#10;Y3yHLSRVMGPAuSZxKJus60nLZFl8oGzJGWxO0fu8uki21ptPV8Fooento8LJI5yuQNy5UGHbvpZh&#10;WCAIC6H1QfCU0XeX3/74WD3b4X6yNPOhwQcVPi5AUKWkjC9cCvZp2B09DwNUtYi/TXwUK1emSdqK&#10;otO6ARQUi5JYqb3DBGM+5z3TIDtXijKmzcoP2/LklUWfb5rsrpA7vpBs3lTLLO1ztVERwb84Jman&#10;Byg3jn45Me89QKnvp5Dup54Va7wB4ktSRGdYBhMtYSuCZ4LyjvFbD1qYJtQIUOLZXgmUtjFdsqfB&#10;8y7hT6df4snabIkmQI7mnbHzou5LMoJlHH+ylDrUFbhO+VhTM9k5y39NPtOTSpa4aUqUfv4JnQXc&#10;w7481h6QaHrJtSDX8Rw4rANqV7fwVW8+sFQs0129AixZd1KbpkDQHY9Bb80V1HKuOTPD49lyuCOf&#10;biyD5EF0uYyLNfVruUHFWwU+jJ9RV0qJY71cB31tcMp/lArD9SItu2gGBw4d8WU9ANBN0CrKNYWh&#10;zgrKB/oOVeDhx7d0eTBgrpwblM2BxitxEEUMptxLAbRnbk1HMzKZJEEqZ+NZ9FnwXO3gg54zhxks&#10;/Vtv6sV8Qjt2ZyKp26Pn49J/6j6v7w0E8tYb2y2bUUHrLhJbA51niyvPevHiT5LeUDyKDKf4dOPX&#10;HJvWzZm5WCkmbIwTJ5MCWxhu6CtnwLTbPEVHGzOP1kSDzAqnBOpSRhqwTmHTXcvHFgOCbyQ5SRj8&#10;zapIo0RIrwv5P/rEHksaoeV05v3ZFn0+/9JWidtYs97JWsQaaICtq+/efa8rc6/hfIfBOOq8ovrB&#10;b7lBV39fKL1j1PcrS96EbMWh1hYUoZIfdEji2SsemEvWGUdg5hcZTG3PY75wyLNJCcFqDlKRBwfs&#10;VmKCg7iuq0w0L+laIjHUXay49pap21EE6sLj4s8WzlkycLqvBZa8g2wJhpG9VlrR81IGcD46MoV1&#10;xCKKfBU3TxtNXrKyA5Kip37G5NMEz7EJlKKdwK8e4tA2zlILqDD8LizzceWxgvO3X1n7ScDvK9Qv&#10;RjlClCEA7347S9T+p7dyGyW1uw9+Fw8j1bu2ofVThs5DS16TTKX4ISPgkCFz0XuTv4p4Fw6zYiNK&#10;8hcn773SKtpIPvit028JGwcFlFpsGHTCuVDK5TRb/d3ko0NFwWfZ/Jd1fJryDA+VduZi8wXxS2CQ&#10;NdWBXcDCdLEeRZ7x2v47LHAq0PbgYfSXZdE3/UaSNt3cSD8vmCZE33OS2ajw3fOu9cy21hS2jigp&#10;Jy2Kk3Z1qgauRY2GmRs6pVTwKO1KOm1dB0lvFr5q1jrK1vLVGoeCdWIXeQTqp8ww9JEkQeMF/0Su&#10;5QH5XLDQ5t7nBPUrEBY4tpzufiXA0tRQTC48KbtK+PLeWLlTQRmMSyOtI955pwayN6fqd0OS9tS9&#10;bX1PJv0TLWlc2nPJo9Fm+NC9HbLb7LClBq+aelZ3o/mZK9JEe+140mWJfz31XmJK/bBsFLrFrWi3&#10;07KuWRHpFJaNdeUuvq3sNxW2b3IFsC3M/3lit7lzPFsLCxyR67J/kPo2q+CdtcdDe5XK2OmxUwHS&#10;OslZ90MuWE94DmR5rf+QKZnyJq066yKevdvoxqWtTbAQ+q0ItvXPkZge2xGeLE9jSG14jv5yREEd&#10;d+VPyO2p837bFy6EEJw21P132s+LPb95Y2EK3LkYfz0LJhZWH7wXvpFvQKduG5EAkqMjr5zWJAKA&#10;TPdIlCiFk64HfIsTd+XIBueSukXgvBryIs3OO+yLlQfqjle3LSIJk/M5Ui9yDy3cSlK1/0wf6ytf&#10;guCZa4MOp+W06tNyAcecng458O7SlZmBzAoEoL2BssiOQgdrR+RGR2TTzyVtW+R/kLkdp73qoCTL&#10;yMsn1EZdyAJcqQMfyJy/HzNQvcUMDb5Ca8RGSN9KMSvwsd7JePj9wpwWdDYq104G++y8Go8qTYB0&#10;bwQHLTar+iUHaa9koGqlBdYOwepwD8+eg26RSQgMs8WfbYv9GjVFqdKRlZYpSqbh7uQ/5KXF7v37&#10;3UBX5BXcodr1foUJ53zYH2McpO4Fm+fUnIQEgHD4WD9Pyt49Ht4YyQfuh9bhQPJD8FzhNFvaRtzB&#10;bfWNEF9cF+EtAdI2zFArXAsXGNcyrTF05HNH85fLth2xBR3B/I2SZao8eHZwL2rZWlzKLpYVFoKv&#10;RBZILskqzPDgeSO8B/BcykzIk70XNn6SdU1jHG5Iw90BwHRIh+vadF159fzhEJWH81t9O2q5oFnq&#10;6NEj1MsIumu96MBzXMiVowTKD4UbMu5ksXDEZItAdUHP3IXSLqMYJckRz+8r98zKDTJXyt57QeXS&#10;sD1KtkSbCX5Ed6uLgO9FpspWBx465Hit89+n+280aBqWkoYF3QPH6rEOtrC5hvZVlY8eIH5Eygvm&#10;t1ZiDJElarqVERxvT3I/39REHCrAmevhW6mzQM1RLrLRDXPT05MGjxdrAemK3Mjj/23kKWvlznUU&#10;HlP4WRPPbpqdT4oXN9SB5T9N1g30noMppQUzFwNuvd/kmEkTrw9RxzZL4pgYZg1hZy089s3EwpGW&#10;hZAUFF02wNt9zVMlK6UWei0pUmrA2zxdM/esGkazdB0LOSP23Ejmf2yJaNzBQ7nujW+uoWrWnvTz&#10;7GLIXP0GLmYP8kag3RSTFt+d8GC8qNn8FZG5p7RS0jZHTMgYzh4TJVnOY8dB0gRXMl+S2X8FyLBO&#10;1Bf1eo+mRU/QHgba6l13e6DawRkHMLMQzE+fDOCuYNsDfGA+LmEsKy1FqYtFooZIMV1+FZ/gyG6p&#10;Fjz6keLc4RLvTp/yAZd20f4uhdsA1CZaw5Bcz/PChQ5nBzDtjboPk9wRXUQdYOsk/Cu8br7//llv&#10;n1WlrfrgVYsPjZcl1HrAKCt/j/S1qLR+96lFjlhE+mkBbmpWn452zF22SYkyyi4oeYXCbUTQQ9qZ&#10;x6Krq0WJUbzLz/VDVSlh9as1iOPEAye7n6aK8ax+iMk359VpllUH0jD6xB5gwy5cuUdiI3h8RGZ6&#10;X/r+g5LEm/krJXP+XciKLKTPbBtHSj+PXLy4D7lglga5F5sYXJ3QP5encvoD/4SOwNgmi0fl2Qc4&#10;3hnhaDncFwqObPlLXqKC0bVytAjoNkRVIfv3FnxrXPtgfhYTDtkFGp0cmvekjaKx4UTaUtobxSlt&#10;HBSVguRTSbopC549bxanjsLKS0GcdkXKOVpXUPDwsKk+C0t2407dKU85b8hs8NPDKwXLOQbsoF9s&#10;jTS4+egirnIPVHag1Hb0lH2DqUhWtp8S1s7Eu1TLnLQFBbmOigHagtmg5EkaV3ZfdI8EEMs035AV&#10;JNRVzkFQ0+FODnhy9VBai8+F1RKhRY91Ywtyq/D0aI+h4PMw6VHcC9fWGgXi0HW0Gpv0ynPDSjC6&#10;oF/czM36Lx2Up5zRR9NH4wira2p6d8a1T2IOB6mzw61W0Lg/lRuUPJlrBYrnCSgX1lQJiungd4Oa&#10;KJE3edlnyC3WRdAr0CA4NSwDdr21oMWjhtWCDizm6H2ij0XHDKRrtFgskU8FCwc6bPmzenik9QNN&#10;Bio7OUKXF6LBs7mD8GYbgvAmyArzAtmLleCX5CuN5FHv/HcwkdhLBlCzhb0WRb7wi1ofXztFcJ8R&#10;nyyuYGjTXmyNKx7X+6c+Fxvk4N/MCyLfepI4g+Ju5xgbnPpXfayYhRwsyOcpS5pS7R0F9c7Cz/pg&#10;b72qtnXfmXrUByoxo8eOym66LxHTXMXDzfBvfChx7LexXqFC+JbWE9WWULX0iS3WeG4NZvwvfRdh&#10;MGyIoJ2H43tHgsQ7KWFM9XvLELPZhe+fiZH5uHeTEUzB/ThI7hOE08o8qdnwddt94G5yoVGy7aPK&#10;F+bfwfnC8wK6WF+VK9eoV8NF9wvI1d7ucogp2JeW+jh4uVtbgy1orlN2ewLbZXapTwQppmjpkcFy&#10;HvkuYvx+iZjZckyAopAX12R5C3UXkBZ8dg5aVjtbxz6GCe/ZmSasEVGeFMKeqVPK3trflc62uT6D&#10;xu2nxJVF4nAE7IX374WWXcksQc4OXN6r3fu/DnXPjqm9l7hUXlbWlSu+PGyBvLMoGsgcslhy8WU5&#10;J0Q7BQJJbal95ReriIqCwbhMDGivIOL7489sp888pUsS1XwmDcjv0JbBRZdV7TAh7p9AoVe+iVpY&#10;0Y8oP9EPwk5Iuuihp8FM+79QJa+Cy4oRyU6nKSg0dRyyPViqekjHdUsiMV98VjMDN1ngU89bGEVU&#10;9iOcdfK1cC1GauW9MNcP6HwasgJ6qVKi8UsR2yoEupdk+ncpRApM244y3ORQwbngvgnIHfMiz1/7&#10;Yjrg3rQ7+cQb0wHT/fudaiwpblA0qFPJXLCYN0sWchYsPpkOw8CuyyO93fVKzqupwcseeHKIkd00&#10;LStdsZFHB6DvBZBN2VgcgL6F/R3I7ZGq1EXqyOLlypqyoytsV6sHtUtR/v/TAenxEQjp9VJGqRkf&#10;gcLspUiZkDSLz5GTRIWQ/+IFlAUa+I6YnVSJA31/y5P+KJdnzL4E1IhVzyHkRln42Vigi7ZPirGi&#10;NEYH9UsQbXDrU18jj55VzDL5h1yrViR0xI1Sv+XTA50MvNEjM/7lUOB4PhPU3vNGv6RqkZ5qaLRe&#10;a9yxAenyaIPZvdNZCTdI6/cnmtWzl1Youq/PSRMQQkNF38uRUyo9Yg3KofbQd7XVnpbCMNwp18N+&#10;56qp0WLkcDe9uXeI0ZX0jno/FyclINLDTwig04zT6PvnfAuh/pGHzM+D05BsG5mRVzFwBs8UApea&#10;pWqMqdbVyXZUMtLT31HomRsOKOPvNI54xRo4sVSNdY4WvoBQaZ5P4sXol7qz9Ek1L/98+Z+irbeS&#10;CCKqRgfdbp/+hXNEWgqqRYBgLBN9o6DYw/98KDv3hqqUP7l6u3K5S/4jj0+Tsf/TqfW+LkAe06VH&#10;Xz3t9aFWCR3m2TAlLOorGtTX0+RHy1Br878l1A7ntVkz+807pmem9wUoUp+ZoE4SGkerWZ+kHtbQ&#10;kt/jPQX/MKXbvjNCyBqP4PEFCpZwL4tlLFccoKHXAcEoEjlKx4wzQKi1bVP8nx61mbBrkywn6sYP&#10;sKUD7jl6OeSMiqLEE1MHO6i3oXWrq3F+v7S3laMtK1okDMv9LViD5vaEjHl8P+ZLJ2jzpirmm02q&#10;civj7VYNXCgawXD3kgTD5C/QDD4fK8rK4Ek1Jfplp+H9NSvHFqKA+1FLSvHda2ttIxXpKlrPb/2U&#10;KUXgGYzDooGt0U+aK9P0PSlatnLF7UC1N32DKfq9UFGBQuHkikrp38WLEmaq63QHDq8CtaopYVOj&#10;0iN/2izlSJJ71l1LSR4g3SHeMlni2bhsyLnIuJ8gdpQJh59QLqaLuFU8Jejh8kHwdtTZ2tw46S8E&#10;KPfilVcfKL6w7MUSWY4ZRypS0d26RIRwo2N7kYsIg5gRFMVBhwlQvqemyrEa/Sszzn0WTuw2hpAk&#10;yKWYcFZg2jjI2KTW255tfBtZx2iE99F0ty8GKgWdJ50cEg8K2Mgp+T07RJdMHKWlH7OzIFXW/fPw&#10;asguTklavms1K1qqUFTQltwa5AbmDag+LRQicLBtz1aqudt3FPaR9C5A6t8SNtffSC4/w+G4NlNn&#10;TBjw1yXuOWo8zZLSWuZ1lDXrovqyWUeWXnKW0sZrgxYmZo4UwIc310wIBTePHcgN5smWc3ercZHp&#10;Y6supYUsP3E0cuuomi/VOxVbA/uSWoJpT6kyrisueo/C4+FrZXU1wSU7Cn4w61SfDlBvUhegrU/q&#10;XCqpQ7Ojjb5twoDcmeLF6xhx8PF6hUq0zRICkaJIJjDYCkX6jTVgk9tVl8+fPfRwT8z/ocVle6ag&#10;Uiu3z2sHkiDe599cVCMv+OxR1Ou9vyQCCvFuKP8iwjV/8dHEmwFp6bEzQRfu1+9rmZs597eTy55d&#10;KIwLvhlY+QkK/AfhDlmCZUlXXupfSWC5yjM6+8Udh/ctsDT6YN4zF0CgjmTkFxwM48PUVNpzgyWW&#10;C7CrlJaSvDOTJtVpGFg+B6XtDl0lBrKbZdJM/SXdzMILmucGgztGKwihyqMayiwmO9x0dkQBp7ZK&#10;/1fgDDhRWYoOGCu3PXAmiUp4DUargmuo0WIFU+bgj2bewULpUjBPBfM+bGZhRTzLS8gHrtiVotuJ&#10;UixaRNaIkfmkcsijXtqaJe6WokAggrV2sraBIeq0ndQ3rFMpeVgYzA97C9FAULOsX1oulfo1/XZa&#10;xWIuLa1iVhxWakAqPyw6zTtLrrKOqdEtfF4A0FQUuNFLr6BbMDBQcyqXDyjwNotaIx8ONX2zLK6t&#10;QUzNFCLUyU066zRynsi45JfwKRjyQflr9bglLBuVTxw7pvy5T48vvDnOjLf2sgY92ngEn26LwTIK&#10;ZPVFlBW0LJe2t2V9IvDzPrHbYqnorkD9XiGxTw8eWCnLV0SGfy6p7tx6fFyth0vlCcB2xgWP3Exz&#10;nI1LP5hpdz8XTP+H6fVOuUkajR5jxrNFQWWhvYULWw+OWQUyNFqUlwborTzUHySMfOp56wq2coZN&#10;UKHHy6Ej58jEcta7cAuacTOcv3nzMUk/bY0/eISCLFKNG6i0HGkusyLuQs8qZ/gQZK8tTddYt6XW&#10;eDd6eR1Bq3i9uCsnBCoND57MWTxdyI0k/BG1sLMk7o9Hx62tN13jwP1qr8kqEkjnKMEx3ChK0lBs&#10;wrOR80FIl/FlizB1NYFqK2y7gnUvXJ6jg5PBFA/0jvBvauD8NJdBbu5SUVzJKju9RA16Bl4hpBiD&#10;ZrhstHGscgJEXitsu4cxeHl/r+llZKNJmKCeJGiwX04+URilsoBlUacaDl30PFdqKCcOUFPCyDsP&#10;CxmvxP+TZI1kxwNa5PrDt0bOLo8ydKJHv0WfKOdw5lYqhQ3WucCqprkDVDz2gxWtiAo3tkRA9KyF&#10;7st4b29YkrzsvQOruK1Tes8JM09MFBpWuybAck2CjTRql0CnpumA0WTKPyrDl7kPOCXlqWMPha2u&#10;Vc+59QtcqubosSDsnbBYSpquRwaZzR6LR4wOeLF2uiuoAlS7lvHFjK8Pr4crqJ9FxZVxv4hFOoeW&#10;soKVsRZZdPNchWxIiMYs4NiD62B2gzIzJM4pdyOhbNd/6If1zh7Q+BQCQaDudyIf047AU63Qzv74&#10;DLtp1nNhWmUvKv+lWna1r5kByv5NY/yZJBIEu5LfP2xBsG1yjI6cz/FbEijj7vny+P0Ch5W4rQRf&#10;SzyuXeT+OxLtaiyHCJWr8z/QOqC+Ry9f/dIgDft6WxJFtzkaDUCC+WfM/1QM8dHYqm764teVK3Kf&#10;Rqu3S7ynsSg2yfhsA+klCd+22KtnlyNX695e7cGi+oEyrEd9pHKEZ9SM0rPGEO8jCyvz0zJA4sLE&#10;dPulZVlWVjTECZyiLOSLuhwZsdUqpF5ci3a9J4RaW11MswZW+R96fUjAM2sQgSVnof70PmbBwqT5&#10;d70/Y0UORckdNy9XqxduRkSIzXloueVO8Wp48frGXeS2KfWC7rHGpmRaRfuolSkjA5It+fjgn5ET&#10;hF61T6amMjWMKgjA94kbWRVjvPyUq/c5r1871rES/LVOvbhtc4WX0liSoLkXAu6LywPXO+V0WgqJ&#10;8KWhX5hFY2g6kjK2VEifWqQlru4M8f21JdMi8zc+oXCwXquZ+Z73teuvCRU9krI1iRZ7zL6LRvCC&#10;wXa+RU489ForhuvwU5dlMvR74Py6QYXCu8HKSVhNfGtCtGH5xyxwSgoeBt+QD0+J4aLfXxKcejO5&#10;AwaXjk6j+VuHkKlCdU4f1HiMy8gGIYhRx+9o9ZxBtPIwvPosSx5J8LrvHmHPrrevXglE2Cmbsuy2&#10;RxeooIrcGC9c1rRS0SoDhcOZFjEhQqma1x+Kk8k1Uyu48aHBrD5ylLK0Yfj5MEHui0V3VdsCA1Sq&#10;zxSy0jNNnhzYOmCnrIg15I60qWglnDxovwJlBzPDkRf/1O9PyxTYIqOWDKR6SL6/c5PF1uR04T18&#10;rYyIBuXYJT0G2qBFh3uSTlBboytPxDLLR0LjCh4PYqk92pSb4jkXpgW/m3puUcHyV9cwKkSf3Lvr&#10;Wr3dIyXlpprfzIDnTJu1qmDJVRaH+5rKy0jQIvY8dFJdi0zMv02qDaTBL9yQWTAlh2MiPIBKLD8u&#10;F4aLlo7DhasjX56BvgvhzjEbDiMZDxjpGarMj9rmpS0elgXR/EwL8YNMuDSLpK13HeErBpyWRLbY&#10;p9pPUGfCLQeosSC0pTRI9OcFMPhw5PVYDawDz3IGkXyBeHYGkW5QbLOzRb/d8WbwHpGCVssbJ8u6&#10;BvBMNJYJOXS083laC15S18pMSLyTmJE+Y5Y2QZGUC5Oe74UKF3jtNNZSYGcblNm7d+woZLUOL//V&#10;lb6/yuWU60pcBUhX1X4q1tjBMjSUCY8yltqblZY+dXTA++vtj5BZL2F7wcGgmNGu0EyoG8sa/9eS&#10;Vbr4EH5w64TxpA6ipaJM5JuqdSC3FLOVV8Pr8mrFSWupEaz7+EkbBLR5Kx4ciNM2GyCs+ptk0dLG&#10;wiFBBSkmLcxo5493wb6Cip9qM4zlJy8i/9L9dqpkHq8WNcD9mXpVX7LG60uoPEkTW2nrJGm9YwpA&#10;XYc9sz7u6MWEhpCwaiyyu6lXUg+qyFq7lUj89VH+7utEOmSV3wv+1w8Z1H3fR3zr/+7q1LLzRK/S&#10;OOxBq1RV5gjcH9P3BxRt/SMyXRBP38X4lSFk0WbnLUGsq3pfuU5UcMJ0VE+ibFesk9Zctjh5/itp&#10;oFn3tEiUXg0AgO32wJPqXKissVIGHRasdAi4KKZz/wTI32j7zlWnI6Kzaw4feo5E9k2VrE8b1nel&#10;n7RWE0LyXFhXXChoyhSUzcHRc3EDkoVquTv+h1gySdeBODn3KBMwKFIUDdFU4aWO7V/gXoUvkqLW&#10;IpileTYCZZDlBvHGAaVAnuddRaiVFnIXyqCbtMRFxGRg8vwWv0Waq2jtCrh1/dQs0el4XV//+fOZ&#10;I1XN/ZQW5LIDp3u5QL1ewLha7cOg14K2WsKKt6OUNEFmj00vq/NFZdA9fVgVNlkdQ6DhsafBQlT5&#10;b9x5s9L4N55cbSBEyFvXTVIeDqHXDyTsme6ZYx8op2BczLY6JdJAaTBl06ZoPWP0HFv1SLcs0y3l&#10;KjHlrGlUuyZMFPue+oV3fZZeFuh79rX5+gKJ9nZKKWsudonodZkefho/CjuJp6pg49Ftt5V6tO6U&#10;fNSaKySxIUoOUg8h0tZ+6Jrd7ocvdAppmj3oWrVwiqnhzI5ZKGFg+G5C6B3/D1/a2hdZNklYrAuX&#10;Lk3cVZWrEmaXvvLA+4gevlZ22LPQdRnJHTJ9br+gt/fe7R6GFNMFeBG+HHLegZD2WCZikBJuuuHJ&#10;u5D7gm1eet2QQO0sihlMaWHNZ9v0WihlLp1TGJHFobxl+FDhd3yNdbELHotmY4ZA1Ht5YSPLqcFC&#10;g4kFHcrYOSKDkBCkSYVF61AWv8/qb3Kjx3tlY8VfuRkDtIq7lrZIjqSorXR7nvoiHwBDYr5nCyTU&#10;g0SO2p08X3KykYaiqzPdsFXd8qmt7anDZosQN7EHTriwqngOPku3KmCm8unL8kBD4erh161Tr+Kj&#10;l8d3R6kLwesanKYilByC1+8vh4eLh+kXmn1SKz6PacrAQUMw46uiRAbpMklsYmffN8QHK6fldHho&#10;KsL9MHLtg58ZLUg7Q/TC1HayA1DniwpyxhWcYeJEbfWPfotDy2jYae8sXxdfJvNFcG0VwSrO0KPT&#10;VM9bE7odvc8p8VHKeC+JqC51VM2fJEr/zBd5Cw+s0C7bXeR1wrw8tVSlHuLFg1BpBkngoLIey1+T&#10;wvaYHXfAgEueleuY/AZB5K1+X8rdEU+fs+9127XN8ah9NC4BIApm5D9xFEpSyTsCZRq1mO9y8isE&#10;6/hfL1WAq0g63T/ve1LNuh1LcoKfh6NYguHA9Fpu5visPkatUbMGUjbGa1linBpo6f/x3MLFpmnq&#10;BK2Fb0YBmiVG8H6x973q1dytYxq+a5Y1zoeUucP36wW5EjT4uVviPf1Vos7b/WL05wVp1gsGOp12&#10;rVs5WgW6VuQe6JbqRZWoG7yYrZyHgstfK3xf1qD7WCgflHR5qv0yJUWNX7mtb2/9LvmaRaQ756ZH&#10;3zQoEVH17VqvYINpnu+Hgtmvm/lyCcVx3tLEsZGhZQHRsGdRI95AEqbkTiRDp7fFi8/1yAwjIyMz&#10;YkKq+Vviz6ILJQ/ANyEJafi5AEuWe51GGlWceUgK49Li4S21IqYyuUgcQqeen12M/JGxllTp7eee&#10;iqDrFFvIc/TP9TfkYFpgiwpvNSVrUYFJYgHz5E4OJMVORmiLlWfGTGhwyIzI0hFShoj80abAVaPK&#10;ss6RaZNdOZDwe+JflTTyWtd0+jke9SMD9VF5IuSfEpuGp1/WOs/fPtCsnz5ER8sSF7WvYGriyRo+&#10;3krvhZK1TidID9M/qHgNxMxf5rkLVHXct3xR6+udurDzGTRy1Y/CgSMF/osC9UfT8708kiqcHOuP&#10;HWcF3BpEu6gh/L3Un0RgOaOuCuRn6HUW9UiK1SID9msvzSMEadzVhffM9V6CejAp+kkoXfx456V3&#10;FOyYJ9ZtFdLsk9KYKrz+9L5rB2CZFgvMpEtdtPguRafn9YXDy13kaMjRI9B9Zfcl0FYDWqqd2j2Z&#10;6kugnzAmtYWrpp4LmF1rsqWqvLd9r9EoFaq4WD8PBfN/IfTvNupEfc9z10rCMzIkzexsUIuh4Pkm&#10;ytVupuHl8S/+KP5T9rLroCE1VDlhocHVaNOseChb/MvV6UvVy+GylpMjRIw2SCnmj29RQWDm5s8L&#10;xosPsSEtEujvyf8BTrj4WDCgageqEyO97WPPnqNF5qUpel509t/L2qVBW2Kn5K9RgEpp5Q3vt7tF&#10;KVjThkFj6o2A9nWC31guPR4fEUO9RgxkrVThlLsEeGVS72W3QuEh3rYVp2797f0+9EGj9n3lkaOu&#10;rbiwb5NZI2pHfD73H0yfoyIQBbdIjC62oWH0kTzmenl3xFMVlDCsFzIoNKjIXA3qo7Q7OBZL2hpH&#10;Dzh0PEzMcthS5zgToBX1tgIc8dkrtXTL7+6T5ZKjAqMa0G+o4qAcWnBMg76nT3ZZuOnUgViS92fm&#10;/x+Wj4sEM1wKPaC8OviboVsCZHgrM8PO2d0F5azlXPyRYNsk0Go2UOnC7Rfg/ZC5ZBSnUhw6DglH&#10;nOR56r0Cizb9DWQeoJJcSw8LMytkmFdU6L0jChp6jIU/BdoFMQMNFm+LM9KP1049pShqPywdIoG4&#10;sU4FZuDqFWbO/Oi5uYuFljSIPg8viuekQfznKCR1lI03gg/yBtgKS99uKxVFc4ZPb19tX6Zx/+5M&#10;ZEU/pf0PGQJqtPRdkD68aLQa4BhSZWUqBnLx2XjM/vd+/4N0VPKtLnF+fNkCCQeD/+xgdiDx53ly&#10;YIkIXXixYsWIPvg/5XHZaFQvA5hwqzW1PtRmuLBrGjvI9ezKigLRVlAhIFBdnz1SBrB8o9ywOocD&#10;SNvu1YkPB3Du+HkOUzKxocINHFKs7MkYVVhJA0iAmutYeW07iylvwvBPD0coKEmTSri2y2BQTamU&#10;WsNw47LL8HN4GryV4WA5VhalbdlBDe5YNaXuTCUUb2+nRAsobLlpj5DgL4/OoHFyxT6aFrwaBVGW&#10;Rg4gPVFXIu+BUXiqZc3qhymtzpunTgdqe0b0RZMJVSqlBNbZ62u/erXyWCkzMzxGSfMGUYP/Flj5&#10;zmmnRZVGkylO4JrIMoW5YtTxtot+5mEnMQnSAhS7jyJ9Lgd33j0aeeOnp2SWOBQJxL9kKfvsnrtn&#10;cK34HI2YEVLc6CCyx9JRNaHkXZHpBxxbk8KeG6DSQy7FyVxh1sZHtw55j4k96jhzn2IEyqcFp0+x&#10;yhsxA/BgJ6JGaFKeyD+Q0627aBZtfVbtaRV2tWHwTChZ8dSip7e35eolT8TbI/Cqym1/eraFIrk0&#10;MfQ5vUcmvBT7wHT9EG6f0oqsmR8OlWntlhWGsN6emS1GpWSK2DeeMXrsihIUuZd262H4EhPHhT4L&#10;3N8KSvAuFP8wug6D000zewsjcoNLvdNbULZI8LxcExsjZ8V5sOloxzrbGHx5af6otaq3qelFd8P3&#10;loYMjJUfSyFBpUQFqHXVJb04FwZnkeT2go/lP0HTP54PzRda54qWKWKVdZPWkgKbRxXbMSGzeUf9&#10;QaZUBCN7f4EN2xhYWnHMCnIGuKPbfeIBlTAdBdOTup2x3PCfJkjyrjyPTOov93cu+tiaw5TI9HkQ&#10;mEh07xSZlNlo4alhYKGqdVlgu2vh2qT7ywoUU64cwuFPbDlB8DwTjqeOHQKSduVvb8qlDBetA91S&#10;werB8wd8OHUocqM4IpSlC9tTDvyn13d8G8eD7+sWiybBS0BAkUHz0kQbAu5TOQvRGBWy0OOp555+&#10;grqWYiDk4EEKQXBqUJMGoyGi2OpGe2wWg3PIxXS3cOmb4rI8RbByl+yf/eWojI3K/bfN9v8cjVgd&#10;F/i6WvQOH+eNmWjuLAu+F77/l1cbldMckiEQYOA3g+tiXcJC6eHgGdJ2BGtJQdHggBSF1sWI4uHe&#10;ZlgY6dnNbJSSZ8r/ankPuV9IzHg3DmPTizAwXkuGoszvhuW8sRGyFy5b0qYaHVR4Uu3AJWzTQTIk&#10;DAdHiTWUlFxkWI+56ZkT3BKueSMjrkWZHyxYrfNPulTtVTe9DeePfIhbOUchGmxryyHblm+RqGhG&#10;rK35Afka7h4c0r/fQ8zre2yE2IJ99JkIR29MtaRB4L3r5kXP3zLpIp+n5csXKmWmL+OvUwUpUV9J&#10;b2tkg1OItMtvAcJwmxBE5X+1zv+qRK1YdsgOAuKXJba25cv8zM2rCAq9rGaoCaqJduD8Pd7eC51z&#10;NOVzMyNq+sfTI0EqFbgc0ZberjVFoP8NPfMLx3JHOdiLFyJYK6fkiA4T2HIhVMBwOb0om6v5nlYw&#10;staMxcIDkByIzICmq9S7vIyaQeIerYvRVi7X+8cZrseKmReFLD/LkYHTxh+h41jR172+esQc0aaP&#10;/Iy/XQTpGZkd+8HwsxS4p0yPvj8PI1VH29PTmZGR+RwhXyVJWSp7Iv0s61CyliyjRb/trWNcx0VF&#10;hauHvUHyVIkfpH//qzWLu+R7TI0+FeOG5QsTkflmstatGVOljJa4vy3KKFw+RlUoOd1LEev1OBPb&#10;DsAsH9U+5T52V1g+irojoVtc9Pgn1ErLOIg5LrFkPfnpLW1urLdLTtJ7Em2It1XnofQX+q83DyBg&#10;V1KMNgmRkZKrboJ0E7QuPXFv1Wu8tTbFmssrD1+F3ZUAP1NWWV4qhWXF5uLWHK3Rsk5ggiDrqRKL&#10;2WL70wSyui4fOe1o88kqRG1H6ILAnvXRKNor2vaUElVeDStjvrrBU/rC8yRqg8FwmD4ZdpYHI4G0&#10;isPNceB6RVLSOfjfp8R5GCfo9nfK3DcN2fqlgt/04Gzwsojv9C4eyjV6V5G839/y2c/bQZ9vkU1e&#10;rGcKPI5sLJeJPSXSK/F4ct+u9jQMCCmfnz56jIyJwHpzfA6250OyL1rr/5LBFQZkaBzgDoiVf5/T&#10;jsO7UCQoFkTZR9qpqnzSTVPW4p2uplPHG1A/WHTmOTTnwfZKP/BQIzSIPqKgXNO0TZFSH7gQ5Dlo&#10;fD0X5BZFspIxSsaC89t3srGo8rZGgrm5KtR5hqLBMybVbBzIlj5L8uvByr4TXOtkvObsrGhvw+ai&#10;Bcw54Th+mWtbs2Xs6KPOwLrA+yFaCZqDhQKy7qUoaT4Uj0tjBr6cCMH++34DraGgsVzdH0/O0HbL&#10;50WWD3Oss3SDxBEmjkm4PV31s7vCqrnInaOC2tAbkDXd2576eN7RQ3INmZ7qjlEoPqHHP4BNNjvV&#10;+h5a0b0cZ7RuV6rAjCu/FjyZaC+mWmzprzRwQLRY8dh4sfPXK4cUuvfBPBrZQIajWFlR3KDYWikS&#10;tWZYgW9rVg1y6nChJB65kP0skxYTJd1msOulJ2chzZmNX7JQYtEFrUgTfQDRI9T9C88p3fmW6K/l&#10;6DqxZxiyZRZKmLJGqgj9LeXLkrMAIXD1cfYrfV2bUsdS+oBgme6rPFiM2g/nt7JdIyNXs8l2PFiW&#10;PIfDp72UjUQhIlWp/TW7ZyjJqFBEIj6Rdz1a4MZHWRm8VI9JEfoqED8JsSV3t6RdBEeQ8bx4X3Dv&#10;M6FLae8ljS18g5ah3FyNKHYp77I0+imAvKhSfbNA1XW2q08bNYeZMusKexQqVU90t5z9vQUcdt1+&#10;JYmnrB995aLJoPitBM30NLswINlQpmYU+rmPLqHI9zFEIPcUo5bgbBOVHNeCcOUFJ5mOptR75LtS&#10;BGw5uzw7KOnQEXj8Oa36TN+fTroN93CkywHMA0rid3Pe5I/8mgQRW/5mTKUyV25mc8mwBbnGaUII&#10;lQPWqnmQFcQNEBXv75Ej8hCzs9QvgDLEB9MkZnwMDxFM0wBvDRXOVmTWv7MfblgEFUUaVrd4eoiB&#10;otB13RrNt+pfePfkLH8dW5TgTfRdk3Z2X8OnCtwV6wsj3R1u1Dtr8W/lN0tNIXdrLG+J9OXVku6P&#10;ASSWtLAR+hcLk3Y0VyKZTUPM5oiNmTaVO+mUeNbElv1Qwu0irCziHo8XIJpbKQWsNw5QNtPJLG7a&#10;gXTGbhSeqbUeKyWKo0meovurfoc8NwCqV17JpdJAa05MtXPMQmeyshzAytHKfNGQ7lLUbbg6zOFN&#10;94o5NwaDihwpSRhMv9vHqKn/ryPCt6rIPVG80te5PJ5Axx/wU3A0kSBKMipHp57T1+QWDpwXXTCu&#10;eXcH5PRwoFwmDn1g5yj6j0jCyryRICoay8oCgFq8S/rspfoLyv2iYeDktSYUP0kFrbYlNnPiaKPM&#10;1rzSpsoHyAzv1wanIHWCdfzSQGC5h6pLvOULCuHRE6Ej3gpFKMxo32RupJO7ZFftxZ08+j/GlqHz&#10;8vDZP66WIBkCZR6A+gGOXsrWHwgT9ClArT0hT8XLEYDorwzTZEYVnK+WIfo50Uh+AtZnBPv+QWpG&#10;C54JpkzB3+ajZKlsUKcgqDZdgpVcfAHyX8jNEi3c9WsC2WKx0dPTy2sA3xBw7z3HRxXOHYJjkmZG&#10;X+QL56qMSf5LIx7YF2ssm7Yv8cttiChSM6q9WBLZbmdlxb4P+/wKftk09KPihsmXkeczP7LbRbGD&#10;bUO4PnI3oK09665+JLDamxV1nwUyUtbIhaxijAl9O9Q/fVlduiSgpuiW1Hq5pvi5Bfw+iIuXLzsh&#10;awtbIzN+y2MKfHqyNSjhqwOBwt0NdlBLxkZpmKxJK+SHwULQssqClBq2oz7hPfbvcGtoNTtbFbfu&#10;hcB76VmatWnztjnmj/fpGghc7Hipq5n0gKa6sG3p+W79ciQVKbDlTlWlb/n5EchPKet12C35jg5S&#10;eyr9dY8haaKilVbOSHW/z+JrSai3/IyNSdPVojIiMyyLBpJ86PUNFdBV2Fx2Hl3D4ItX14rWq+Hu&#10;shoRmZR6RpKtTCBRzPrhcTCiyKnZaKOMkIHob4qnBORXiAKHTeCB9GHzqB7lYp9fw5yfBrcFyzU8&#10;V0g0u4jvlWKmO+yQDbgUiMzHgVFXcRbCLlU5P8XLEZhe+qD6Kjp9H7PmXoi3dSPFbsp+977iCxov&#10;no+kvl6NGiUgtWWrO+tBUNWsPkohBMdyplYES+fLFPxyEIFrZvZJqVnyNh9C/e0Xz50X0gP39T1/&#10;/+ntl3SI0Xmj9OpF+qguiJiGgQP5NEqSwEowMdijkcSEX+rLdSCqojqUlq7iKennIY/c9rERGaIj&#10;qRh9Uu094/De36rWLKQRKRBuFK6E5KzI/6m0/ibn9bH3O9uoubNKq+NSb+/FnpB2+utlFioucj7L&#10;S1o1szoBB6LIfC3f3FXBcK5romscdQBoy3y8A3UTHpHr2SNS0Az/Lko7ILrGj0P76Npjm+MkaIDo&#10;xuC5kZnnv/dC/h8G7OM/AP1oTcW0XNwX9IwXgDK4Ma0iWsPqv9QQbZarplmdYUvH2skyGbwSsevV&#10;M+bJEqP/A+p/BVF7R1d9qVfvq0R/KksOUD88KR1xZFJ3qcv9byUsFRAcC7FXTd4K/hpwL8ntSmrR&#10;WT6rKtI6zeleNmb4lO9roIxGSD/Kt8LB9810Colar/T5YzJEEyXyeaLBc1p4aTxm6Cj8uX/e7lQS&#10;NGHFxTyPEaPf0C2/ThuQf7pF0fhfwOZKTk+QHIyTOoYRYZZHmCn3ersEVZU3TPpmXdV/i5Yp+5Qc&#10;1hZd+sjpvOJStBUgLx2pd9sjRFpeL93Ku8F63dRmta/rIqnkGhmdOu61BzObmW7ILagLHoNHv8pV&#10;d9DdqT7E5eBZrbL+7Y+gmQvZVsO7Qa2ukJIu6PtF7TvXXe2B+HJdj0iOpMwIsg5h4aQF5EwLkQNt&#10;jtupqItO1FVNuG4XnRbo1ICCWBc8Or7tHH7jyKsrUKyrmDFXl1ypnAEMpA50g/RgxevyaVceRwtz&#10;l8sm9S0rWRoWszSpaHrPsra7zUgo088dD4Kw4cyfDma1JniQGj1yBs+j1FSD97cVO0d7ZJPgpkU+&#10;duJ4sQXDy39aClYI8e2XV0HFkqFqO1HYC3u3OPpWFg5bCiMZDbBZLXPcpqupYc8TM6yJ16riltlj&#10;SyOb/aukFPuUO9Q8rDtw8HMqvWhsu/Cjp+tl8taxKigsHjTAila4XJGo6UFWvdqUVqXLEQWEprRY&#10;MsItBVppxDkA4X0g/UCZGsGcyFdGX8sR4ijgkka1drcitzPUCjagpaj10+JdxbKRAOhIMWoXLeWH&#10;yr29OB0lSA+4o9dqflT8uRbDI9CwPWn7enA4sy5eo553pFQXhFBlWlUnehBjvXovIzInFIgX+vkl&#10;avSyfUwHqzJGu3oDOXv2g1KyDsXf88f6phUUIpuVdZJZi7SXTsgav0tYFiwHtHjChyLCTgkpaKmy&#10;tsqW1gqueC4WBW7LaXB2+UiOyec0RSxTedK76KWSKBM7qnYzxJ85C/LEo3T486Si1mv0VFg64XSI&#10;Pl55JXOrItJWzkHI+5RqwvnzTiQoJam4Bz9vup9q7NQyiNEq/z5jl2XzYoKqj01ZemlW9FR4lqws&#10;A4fpb0yt6VFtSOXzXnZdy6f+6Gkr350enODkel3BN9yYPzFdOgUrIXBMwsEy2zekLMo332WiCZbe&#10;WvgeRr/yPX9SIB39rLQRTyZalsoNCScdtVIx4d9o0Xlraxd4umU8fFoLPZaWLlin9Ud36wIU0nMj&#10;jTUtRo+rhSHKEsMoWSOtOQT9SaKpuQefKgWgwXR4Ln9xXzvYuFINPdGcFn6ad6QTyg54Nzo5QSB9&#10;sfvzTVK0SQOVOlLBMGX36rPSwEFw+BaAiK6kjh5O4wtQ4jjZF1EobgyXGmj3+tH1C12wsOBSXdtu&#10;wbH2BzCgQbkjgOtrCp0va7dOUjRVlSLwQZWfbsjw5WkB766HFcWHDtga6M+me+U+L3stjD64sbIJ&#10;ct+vs07jfVnUy2lKaWGwJmD+yOKwSmRB9iFFHsFSFhXCvPHuKZ3Godlqw5pWX/roosvKBMj1o25q&#10;hzNFTmFUutSpmV+t3mgWRfOXtlbW8fp4csJwpVzwp0kFHOUNhU84eEzsTo8SN4s7gaF8gHd2yVh+&#10;mrYingpnhyg3CSzIiT8V2q2EKVum8/XQPykmCo+wg4gAzODLnL6yjo7ljtfA66y2g+MocC2lrrKc&#10;pZ3Gg+pGHloNX+u+i61T609YcjF3lTJ/pGoYWc7SybsghuHCq66bVU746uHN+MucpBNFYRVMdAsX&#10;KPj+QvgYEyk1Z8T21Zp95JuC5SjtFZnOfYUtoYUOmiCVAGYtFLcUgW+HvANKr4L5BZ4kUqAoeikt&#10;0sH6JdBNKlp74m4O2j1+5BSwvUoFuUXeYWIPERIlqr5PSqSee5aTZEtHQd0frd3xyRZ/L0QPrPB/&#10;f+g26h7v+MELEDcd18OUHq4e6aIhbOOHztpKKU+U6OW/01r/76MuSIxFTg/bT6Fgby13tpp8wKYH&#10;Av9/eVMjRgcB69+tWYiCSZl+kYUx6PlXHf1QD+dfvetQIpmdnb5+4UgZhy7kDT63TYyIlekei6zR&#10;eV4rq03WIzJd95IVlV838kV+vfJWhWV3p90/soDl6xYhEiKfnk26rm6NZGHL6H0JWgE+fy+Mp7FP&#10;dSMob/CVgpySKeV6PtVD99aqyV8o+2pvxHijAxilRspC+MBdL9rAF8tM0j0/+PqUE5W3Llmw/rw1&#10;3TMw82xBUckzqhg4qfFyIqKxgsnnlnkQwQ8qvZVJFevL8kVNcgbUZyAf2nIwlap4UpbWj82LVNQH&#10;ax4Gof5ANzUHWuDvXjPGyqPuXi70P7fMjJIMpG2MPhy0kSxql2KMr1Sq1vy3/9CEKp7n1Ptyr3+q&#10;1iJIuVPX6QureK9ZIkwFP6eqmoGUC96ZV6wXyyqYRkXmmsz72uld5rHX+kRgd5VEIzO8tTT9uwDf&#10;Aa4oh9Le381iNnTSZkSquB9ykYxO9LFpokxO0KRMral2VRUuusfaxJHh0xR6LQOkeuRYJmVsaPf1&#10;Y66ZafhPc8KVU4iNU0CQef/lqMgnvELLM0ijIPIWrF6IA/Ixa6L5lzN46//m224P0Vlwa7d0zLkv&#10;9tPkmHgbhTRy2D10U3TKsub8+adzANGSBeSKlZT9JGWqzDKWKXJNlL4JeXxnr5YPz10vQbdSSJXX&#10;0yBeDn5MDk8NMjRK91VtZalXo1TrjqYCrvSBB65oCe6RGIaHA3p4TRRkDbKoJjAeyotNjRFP+aXw&#10;Xp7fOegW5ivTdWuaenvPFkF1l2ny+JRm7LzA9zgmgvUlwsH89v3/YKKPkzjKn6y0MiaSSgeDzk/5&#10;YjxLXBdjiuXXDlXwDvKLnSpKmPItf/pzXwKLFTgXF3vRz1aYo75d6VetWI0VVPSI2g24HC7XfYyi&#10;itWHRn8gGSJp4U6Eg+hsdXXx3ePMwJmyb0oq7Zsot1GCuFnR5Wk0LXgs30VMpOWLLU7WkuLd6F+1&#10;IXBzB1rk6LQ7j8eSLElVehyvcseVuX96kWKWHI8H80RUMKQMeHAQfk4GknrSfeeHfAISIkqAaFlr&#10;xejnqbQbnWx2VcikiqXeX3Z7RINYTbkC2j1/ITZwkArg3QVLawp6Wp0yWnqiRemnAkpOy5jwTbnA&#10;ey6LaPWC5EuCMyRTdzM7Sy6A2rJqKVe8EH0fjpB4Hc0X6IOoddckDilqN7KPdhcOZLJf4suW+Okl&#10;njyIWEkZ763ct0QZA5LpN8mnN5Iw8TSuGUKWvectFF+Q8HZYW7mnRco6bxeH87ZS/J4qQ3rhssaJ&#10;VBbFi3T8PX7kLZzkkZcjQDxjp+WLS5YsREkRV5Fi/SIzJAhA3jrktQeSM/QtYNb1aCvTVcuXLFic&#10;GKBME1Tg230SpMJYLwDUQHXWXSigKB+568lYpIt/vb95ijUvREZkePHFsZ6F0x4iU2el2WRpM5og&#10;OTWYxvJGR0Wq+nxW9UX/o66rD4eD56A6MvBb+FBz8V1/B/KIudHJYnIXHsoB86QU9WreBhPUrq3n&#10;AOTd9mzEKLeUAFYhotxdlBT1gNz0F4mlBxco497kiA6Ky/REaNIgyOWKfDsvNdIjJPy1rFKpAyFg&#10;f5TyJUsZZcv/fDfFXvoiLUUS/of6H3RFiI9LVd4y8qIrV+LWUV3IzSzpfhVls2GtaRbmLBF+5jet&#10;Z+YEahjWtqj1Yq5E3Q7/HmGRTiDjRsFvdnpA5ZAxWVB3RZfU21TnguFPRhSLB951KFV7UfU5Np/k&#10;BSLjWYFX5Y44OdZCxWeVUGsna5tzFe1a+L2U+/AtOdFpXsqGjlmmUnT8QuFeZYBJujcoPr8DW98v&#10;zIso0ljbZGFfWz98vLmHnLVjW26BouikN4PzqKXNjd65n2Vm8A4vsrc8Hbxn8ry6WskV1/TYVPaK&#10;cpIdxYU4H54ScBarGRczRrvGFlJcEuPPaOObLHwNXC6SdlPeUtcZTcu470wrBT7emSsV0s/HZvJ+&#10;iqKDi+LtBWvBuFFZYWuyIxYPTyk8f2SKpAl2f+m4Hh9zg76bAnh4nr9Pb0ysseOXUVrJdconFNmH&#10;CzFcnAmEuWvhzMHHkOXWlLqfPA3m8q5LrQUFBBM92jsFx3BLI4wIaC5YstbGMo5+5CsoTHlhxcC7&#10;wJx9WK5282JYctI1YFJ9S2g3IGzIh3YkNmmW1hzFYYgiVHyy/MUOcCZhTCzP4WXwfpbuWgch2+C7&#10;KuUE09jCKXStC2eq7dd7S5JI8+uYkrSICtfJf9eOiKzDu7BInkUt7BS5ZDpYU3KbKqh1CpNoLw5g&#10;3bAU6nISjh5z3+D1DiwpquvLnUUoWTvR4rhw6yRJIxPBvM07VwdzgfgWinb0eUodNixYsTSS1Ni6&#10;lwYjpWVJudz7xUG4lgSt0tjotLrycmc8dBZbE8b6LA1IRJMrKJSbO9tzN/aXY7yUELXwRqArmOg5&#10;bv12eIww8i0v7F32MctLcUBkSKOTZUs7peW2nkUH5SzdREHpd0Eta4f4DvyWT0ZCZqg1XwNWWIh3&#10;Z5VvmBUaIF5qp1GnrBqIPB9QVX+FDQ0OQrO2waKCMWQYgULJYJEwrkWj9CAUJuPPuWFkXkSAdc9C&#10;3Q3Kp52xKNAxIxWK9VFZF2m8G2G06/pcyoLB/oW3zVx47RY8dFD6nK3pyMDmVeQPoWR6f7yxT6bM&#10;YdFMjRIlWggD3spEjD3h/d714/zdORjZ59ROKVaOXtoMCQOzoCn5R5htWWlJmAf+R9D3cp9R1FW5&#10;81H0Gv6xBbqx/5l9VpUSLnz57yj0eq9MpiC4DhygukXaa2juh4PrEYKMcdinjMzx+HOCbEFOxW3x&#10;xEW+gUaBFRlBFBFGRIzYgw5WssiNEqTO4Ci0wcrta3p//0RaallfJ9mL3T5B+4EqQdKxOL60g6X4&#10;JqbIFzTU9uRkkYFHqz6WSLvcoyJjiyubZO8PKCap3JP6bE5InlHcsVMXshrc5MkXpopei71UrLvV&#10;oidj54y3TTbp6tUT61g302DQZogHVax5F6Aa1ILikuwJ2ly5GZuQb4jprYyMjdUoFFuLOSI3Fppk&#10;Ri5GlZCaBy81Ti6ow8WS1WRe0mZKXGaNXvlfI0ELMhTTByg+RgUMpSZsoH4c9DzmQ4sMqlgzmyjR&#10;6jOPTsQUyTBv803pgXH6Ki5u/ujWOOsDkBZ9d1q/4uCL3l7xCSMFY/DvAM2ISLzhscl+ov9BbOzt&#10;l7h3gqxg3WRhZLWCZ6MEbb+SbglTvt7CzTg1ZcEqx5lS7yNauq0QdcK/zm5QRb/rEtxYX7vpEo7f&#10;2KUXf7blbcvFUUX5rXx+ESt3uQsHispBLqnaP9yxcsSKu4s4uo/B/Yqcsn0EM/3qN/wdiNqalqVh&#10;dIdOArx2sQTEW6iRmrRmRG9UUq+dRdz0PbeStwTGE9Q66F4Uy9Pw/ertWuIIw4qSOqKlou9vb/nQ&#10;shQfd3zp+51GxVa9359K8h/Po9VLjlJJdwf/XyaRSLv9l918dFKlHRqwOBJmW/oHRuC9aac7pVIV&#10;Pacdy4eBzYOSozu/U0f0xSirdMQNz/RIw2nrZfr4DZdfxw4onUWvtcOK8SAgmK4BPz+e5T3KHLFm&#10;cPI06e9eZymoGA5HXrGsQLg0Bzy+kt6XU46WxbBkc7azfO9dvlCZC+4sPrTzhkqBvJTKQpHA2ela&#10;XdqfTvD23YctKNdsLVQbppFPHHu7YPNF8Nshz82fbir1Nnbssh3pwWhWJXF1Ph5kc+T7knBDKOe+&#10;hoL4U2wIwyMKSmViBMJICG7FoeufSBCYO5xcGvB75fLhSrLusDX41Q2LPAJLoUvFga5Gk5aD7At7&#10;nJI3w7MwXTRSybBRQaQ1Thy3Rx4aWov4jxBINfTP3pgGpcUFK7d5JWC8lg6Fg6O6w2FP0FJP9In0&#10;V5D4X0JyufPyVpkLi3Avj0PL2X9Ig05LaCugwinaUj2iUmy3NnoCCfi1FUrVW02IdnJ0tBO9fDQc&#10;Y50dinu9PkL1ZdV3Aog9/ViD9ZAw9DywEOKWRHHaRBwSCS5vUy7lZ6eUWDRfnNsaoi3f1KMP+/Tr&#10;9b6aIlCHCVEZYpwc8AyxUyqsH9RmREsaJI897k6xleNFIv6Hg+8SoZ2ytUrVdXMiPTkVEsjjNNTm&#10;ZGWoyJV9/mg6SOLf88fxw1oeUPcCKWOl2xI08pY0qD7VkDj4/9SzmndL88XQbxiCU0VsQI0tTsDz&#10;YTTPPZYFRGLNu4I8xYcOj5IvGZv7qyL2CDDLwuH71bt8iakik1KzLAcjl3PqUbGlSRGekaynIDq1&#10;B+jeIiRRJf1DhwuiboNR2HwnCW72v/q0P3yC/B12yifg5hWWJaXFdWK/6NWrvtGxhWzyYVMgiGQ9&#10;guO+3uh6QJyoBzMyEgwifpOQ8kcPkrBuDfB+wJtdWaxZr3zV4g5rILXUse35BXc6OhJlLuHwpS0V&#10;AlbdcxZj0m4KxXSdBrDtgKg8Aqs2Y7B6Q7s2PSRAf1QRYeSYp9zQl2gVjFYCpslnfpoztmZ5XRjy&#10;qe2pBQCVTKHrS1wTWrX1rIon0yVkSNJEFlqX5X6oVq+KnilILsHPR3wHbu6waXQ8unjrWrimcSId&#10;xnYNdU7k//UHQl54WOzZgVTxLCTKiw8yn2SOsYFarPaxelPIn2YP25c2gfuQlPS3sEt7op/PDqy7&#10;o9I69p8+2F62xq27KrPFXmQEsRa0+xSnICtu6xpRUfNa0ClKWCVtJQZYm7ta69yrvHYqmmwMaK83&#10;wpYRgQiLupS1pMweriUDUpvBBSXF6KUTagyn3ykRJrKtRafz5sxjUaXcLjcBRFbT0cjAOi1v6VWs&#10;tqpkV9zLKGuz2zOdME5/1IG1okRno8wPJOkMyxAtrcKYVlU8etUpSx5DQZLRjS2ijR5ld9bNruT5&#10;DYcbNl0C5TBDVl8256rnmaWJIw5Qa82cuVx8BUb5i0iVjoS6OSpbMW0uF4uX9+5gfEUdinq0qUzB&#10;do4r6sFzs3TAmfUobg3xBPWNt8L5ylWQ+eJGGwbglwHM6IXdg3npywq8v6r6kQJ18yWYi+9VAPPY&#10;lE/vta0f6O3LFT8rcD8qYJkixHHLRdw2M25cuVv6orcC8nd1S2qso1L1GLz5BvuVaZmQ36tVqLzM&#10;8R3+QOVSZVuZhls5Ohwt4P/qwQctZaRGbBBBBTF1HHgWm/SIiK3T9iAlyVH/l+pIa/6MDtLZSxEX&#10;+x0SGeb1bb5mlSnZFeThiM9A6r8REQQS3VTxvR4lZPqC1+2RIIFFIO2Vo9//5IllaTJBHbYkRdvH&#10;22tsTgqUGe1w+VTsS7Kiyn96E9bpW0cn2JkJ0lb/5KjI30S/Tolee7lqx3+gczvB4LpGH5FPYsXm&#10;epHfYItB/zx407NzabWOimXnT8zME1lQXI9AxB9Iy5R/Llb8qczHgnDe/eIt/FbrsrXfkbFBKgXz&#10;5dVHpercQDUen+qGid+1/FTgnR6f01Y1LiR2Fc6nGFD89bX6nUxvD2YgKRnyFxmvRJgfENdayM1q&#10;DxBMdolaVh7JZJKvew/ZSZsdFJSYmSIjVNSKvFTlm9fIzyRVCF2viMsX/9+9evuEmGd/yXFmiTae&#10;//VmWbraqVPQ25cgurJUc2xowpYPKdGDA7oxI/zekSPrPlT/fFx23x0YNGO9uei5D2UfnupYwkVk&#10;iPX5bTwWNUGwfv6oK9Ojpq1Ouyot7nuVCDzztkRUl0WvnAzZd0P0CqTXBE3lKWN4/0rVTwoFL3lv&#10;hzLCTLBtVlRLpp+OmFqjw8t8fGd4Bq3uWh5S681XzoSBq1iOp1yknZFjXMD72WpI2V+YBkFeDvAu&#10;tdV7LV+VAIWUMg8BdC1+vN+ZM5OeUhUrrEKeigtOVbav9OmfBX1t3quEWHR4XC4W3S7kPsRZDAPv&#10;6sVcPeqJBote8X5atVdIr+64kiq0/t21/aKXtRbfPc9Tldg2WNBle6sLaXUSxnaEStV+7Pg3v2Us&#10;fwlZaVJpXPxBORGZEbBQtVuR+jMzpkD1EHjVaQaFeD3cpWQ7mVN5K2VySA56U/iRHoJN7LRc0Yre&#10;JjpU9ya5+bDzOXvVcUA7FBvUfauvjtIAa1IPuhzOMos0snKReJDVvJK7Sn7r4Gk54UBqJoo/cNF7&#10;xx+9TAjQ+AkgIPUkev2vFosnLiUAf5WN359rj7TygTIygi1zrCqKB7Pm6BaBXnjcD6A6AhZYdjvV&#10;5Ax7ZJd4LKv25gU8CaabZrVg+WkYl8qdXybOnqLUo4/dDqLCw+aP5J10XImjiZeUtPqnyRiylbbG&#10;qCnp9Hx3RaK3+ECrQmfvKn4LQIDK0OQoJR6JFJe0OQoITCRDI5QSRH9vuvFs8W8k5QKzDrtNt45X&#10;XfEdMFwXuh7KoOtbBun0eE+xxhmmnN86csej/LaLrKGH9Y233Oh4s18mShE89V/yxcsXUzEaIvWP&#10;811e3jNjLT0mxlvn695/7Wv9TJ42HJ+ocyx0JhXpBoEEK8Ve+XkTTC5Yp/FG2K5WttQ85T04Bj/O&#10;i+dlo1RH6NFqCroXO5HT22Cq0zc68SUXcDkxqVRnyA6Krr4H1T9+5PtYyw1Zo/svmnbF4D1/1YxD&#10;GF0rfFFgOvcCgUuT1TkRcqug0mRphMGRTTPHotBZqKdoudAyCqwVFg+1krOAIgP7ZV3gp4SyhJB9&#10;R/OWaQMKpBdCuSo12VVq2IKHsQ7IDZWpkD6T4LuV0LjXezXlK0h+WPE/efIjY8UZqz3yto5diJZi&#10;JJ6IjNRfkVXotRVlFOd2exLIwXPM+57WY8lA1Pxc5ey/azD/vszq068NFwb2QcSng/nw7tYdpTlr&#10;T395vpK7aHuhQYWop82SHnMjy9m8ucrlTIOgufsvKjNN6mSLufLqJZpXstdnxL8EzsSCo9h5nzlg&#10;kt/m3B+Fm5kjuFC7Ms8owOKuV/VpXqC/guuPfosXW76Cu4Eq0bxRYwiPbZ7ybU4r3OCpg/fD7Fbd&#10;g6z5ahkPki87a3btyjwt1PXMXGrFTpbinpdjSsbuVQpS0+XSjYtJU72fIx8nmy1/jO6+PxZXQf1Q&#10;K2qoI9FnoiAUFIcu8suLS1U+bXkFuwb3IsFaovN7TwPzA6YF5LJqBAuY73MdXCkLPBMK8F58KWC/&#10;+aQINyZVygCVb+okJi5alrBuPQO2XNUJESWCbwUOKUKwSH5uv6/NFoWdYbCjk2YuvXVvUg5umXyw&#10;8wOrXseIbMV2ioKGkbw8w7DqN51k59NaXRY8hb4Kx5CrdbPw1QIpMtHfqbKnuSRJRWkVAhYdtfsD&#10;bjz02pRAW9bC0euX2Sw5btaHjy6Q61pQpT/adDTirZY7hw+to7HvgUujh9Tv534/EFN3lvy+fGWD&#10;PJr2If1PxJUtHaaFh0fQOgtQcpfKT7IllTZWliueiCnpV1Pw4NBpBRb8o5ZgX3vVv4fCgUdZfgy5&#10;ywy6LMmuXXFbumq9UjqWtjB/iJFKNR6xGe/PLuqn7fFk+GBaanpouEXOHxYs+3AqbEiVlCJmRIOi&#10;25SyofXbELh7oW+4UjwiOTSMGCsyMqcDtMtmzVHPg/xyQTto/pF5lHGgnXRd7y01ZmrCIbXX01Qf&#10;zXRKjzz9KcywYc8c5T5QU2T8iueXWPRwTWVqjNqVUb+IlWq/njJYshGrp57kiVtd5I37ddRKZl5r&#10;4l00Y7+Oy7HizX7XrkGm+ZluKPX5P7np/pg74zNN0+8yIL5A9ZAnEyd4KrKRiUkUiVb6s4Qo1gDj&#10;hw9OVN3p9SurLUccnxsFRXdV9SvyxYsSI9A1vit7nlitq4DTSIlZxi8vOf/w90LdKv1cMlqWMJPD&#10;T1kx4bRabBEDCIG+JCI0+5U3KulV+8oUc/HnB4ix47KFKD/Udd6r9GAZKtJWRfpTIgO2Nake2wqD&#10;prQYHFbFTqRCPfr1v84x1WgGrM8Ub0dyt9ZSErN0MJrpwnnw35R6YNsQcqutrdQTiZWn+h4J3ZRT&#10;IgPXz8eorDh/T0S2Irdfy/+RYiNQkve96Xa5GzESX+Rxg0+R6gUETTUFX/uILB+8L8kTKVXov9Eq&#10;3fPTC+PHRb+4fRlv6b0USP/0v7e6sRwyTLSVMtRN/93WPREetSpdOLyVteSLugfaePtjIh3Q8H9p&#10;1kVvOvpeq/RAoDe7WPT/TbWoN/IyCvBJ1X3yV3/RdeMQWwtmilhSIqj2NBx6gQX1/SNG+s9B/26Q&#10;aa1mA4W0PhcF7pKtXIXyWnWt02nB4gGSij5zDlJEJdywLThuoryH0WmaVrXeRFyb+Uju/zxSsA+J&#10;KfWyyMIwJmZNmoFx77xx8lkPmPrbgdldcJ2ibOUHLrqgg9xcmYW9jApHNlSvGqViifeXhEWkslTE&#10;KbNV3TZPEQVuBeVuUhtNUi9DWJGFgbf9QaSWLNe//7ulqlom/4bBSp7FJa2t07Y8eNdgplfz0C9t&#10;vpo98WIM/6bHiiqDv1iMDrWRl9Rq1Vfq1BZI74+RIg8teQcjKvnyznr2jyec52l2l0Wh+QrqyP9V&#10;BBNMlaSsA/kHspXy5KiwTIjB/8uSFgwO/YTjwhKIs3hgW3ef8hLgnJ4/tHLe+pEqqCB/R3hdKX25&#10;C6+EgQXwuC9+6yhnoJzotcexfpY0QJnoPzj9B6nIrU+QuWRAuclHVwr08sV8LW32yCioEzljFqvv&#10;u9pcVvUPPtqaLOViJ3g8TacjuqWdWqz8bKWFnWkP1PJOmlKOIhRTIn2BBBDDMxpKFLSnOcUaMYxI&#10;cSWzbRYPd7ReIpKj1/GhG//t4E0ornZfMKWG3IKScmOzpW32VBlaFGzJL4aXzFr3e0cm9sm4fCyv&#10;otXVORtFtiBr6hzwy5fUVJMrkJuVG+lxSlEXQmqQ8MnhbBCspRdFtmEg44p8m4c92ggaHbv9FNiH&#10;h6MCta1wnCh5RcyCSpvBSw53KmA+s0EPhIMLBI5Qd0eCgUDlXvDli7FTc7nJ2fHfSI5QuKnTYKeH&#10;8pqanto8j0WvWvrUZkREAZ9WDMi1X3NcDp+HPvG6+De0P009iDL50WGX0Bwus+W7jKLEePHZA7LT&#10;+K1K/C/chbdC2py/m73rXyjlDIwt1UKY8ePGfelPWyC85XfC95Y4IJdyRmwi6o1Vli8P6qXYiT7Q&#10;t/YtjxpmrhZR3H/rUqCan5A/tM9rgGBWJkKP9z0Niznu/5uRRGF6rg3CuS6oJvfUtYB+1ASOovqF&#10;r9qoNfBnAhW1l0UQL7zy5ygOZNYiuQm2Cwc/dFe+RpSQx04cpJHi3XF9N6s1hfue1ukSpBLa2t7f&#10;f/enXKpP/5Af/vl3uXsfoH8vrICu/251FZGH5tNk7WUCJ3TOCeo+4is41/SCqOxYrlGtbCFhxUCD&#10;NhdUaVpATtqYC53oXDcawTi8p4px9pXURWnOFInqhzWANFlR7UunBXp8ugfAtzw2CbEGyh1eQX5E&#10;12ysWcXIJC8Dvvdok1R/XI+GzyPPc+DL6s8dgpYtEOeGtmYNTzYqXPJG3nhS6WVoBMRJ2d31TyZZ&#10;BbQteucB/RCWda8Uk9sHkTMjvBoGuH70J4sMpgcg8vepw5SDtNhZV65JatbBoNLNL7qUosPI1xc4&#10;g4ykuKeK81IWjnR3Up5ZMqpwqDUWXFO+mQ8+pVm47EjRMy1tHjm7RGWOUE4TAUWj7cFZlPsLllLw&#10;9K7j66sp0Wi+ey7kO7J+nrBbkkaDZnj1/BMWqtcpGkWt3Si9Agu54SR1Ee8SL4du4kHNgXRCDEFp&#10;K1RKIt02TePqdCkRVlQ6PiACEspKW3EPDEEw5qsi3SpIctggiFo+iZccLx9o2x5QineCVsCZK2p6&#10;jbkgwdnqK1Avfg+pyBG1t6ihkyTI+swIUnfBpa54tFZ64luLWFL7PiwRdJ9p9F+B+o6nAcNmtQQO&#10;1CgXVkYs93X7nNLqlhPWPp5JQbwsCUeAVZUxnBC/vIgXoTBI+ytg6fU2xeqjytp09OB6NFHr64mj&#10;mOj+VfhXwLbIkSPEftPqeQHxHHmSIzPF2axFkDkRhMG5QQoVwaDIrJYf1Ca4z+ujKNlmXQLcOQEO&#10;R9kBff3Qdblny5YuWS9xUna47GevReWpvG29Ut1hyTpGsofLFTGDEqRCr46+OrinkZliAZVg4N/g&#10;+v09JFk8sEhBTMiKiolZaBz0xMv0TLjEqRIyPZ8iOttyvdIqOs7AxmRV1CqtOBxLgdGfINg5PAtv&#10;DiuVwLWYwuIndseiueliP1dldYy1F5kXelEWR26p45Xv3LrZzfPuThDegJyA2+sSV6ZkSsYi6srA&#10;uJP85V3uh8iQsRfSqXb+qRgUAt7KR6IZ08cFPDmV0/REkUiOv3t9N8Uejdwq+5I5/FHsElGZmWKm&#10;Av64OQ5kZGe+x5Lumbg5A2gzX9UYHM1SFPT1sXIsR9C2h9U69JWB1egUiMj/1Gsje902JBhvIjvk&#10;ZmjEIr7evogXI0WFL09Y4JR2TR8H7a5LBMG488tVNrC6AatGVIGmOn3SMnkQQyVEkd8LVqZfk3VD&#10;LEeLESrFer3wtXRB5jVIla5xkZPDwEsmjVkfot1jAgzfN6IjYIZE7EkR/kPZyhIxHvmS+D91W9tS&#10;L/8mWGhkBQOZl5mS1QUB57baS17t4VXHjyhY7v8owTBbtc1aJrQ5N0vKz3IeC5yLZy+tFwXMK9tT&#10;urYrknD3ch9UGRntepMrfVtLRV0923dD6p63+fRJLmC6Na56crHFtP0aTIYjXdrDlBsPM35uGUFM&#10;5V5y1tSjoOeEy6tcpR2sv4TT4SuzzgHJM5lRSitJ5yDRZ67PhUwuYqVeNa/PAP6kz81n6Zw51PiX&#10;/Edt6chZH/SyekHtzfOt5FHt9lIL8tBh9TPW6uNTJFtYbsIJGXrrcGUKiLEFwsi3QpaSIKfc6ykz&#10;RYcpAxH/lpGSJzr61BdF++Z756aVQz7e7t42CPDVo//kO53iIYNNU5ZVbKkXqw9vpEr1yF+dl2Xz&#10;FLsvnRcTv6PBf12/PTNbGifQ89ybxScuXL95XOtw2VI8pW5FEGwbVsQfybWaUZIu5NGgIfLLyUP6&#10;YjNGA+xey7IDNAi1TwpVzOCbnzAJpPA24HAveqdjh0CWVqzvpV6pRT5t1ZGHMyKXnlfrnClLrKA6&#10;VYLK7m8nt+RpC8XrmRZBLP+6qO5316g9hQ0Ky0DFkBuposWPw4fDn8oY/Uc82WcT79g7g+hXGKSM&#10;7+tgKz2nK0wYF5BIqUbfkl3hZF5ECJsD+aCLZS4FXHp1rbpkUo4mRr4c5RMk63dFHIoXihTnFGBC&#10;iEEw81AxTeD0e+tSLzRarC+vlb2AU7ICngSaWvVpyR9ZAx3VmA9sdqt5bRR55W1q4WSsnbXbpI9M&#10;L1zBlJ2us23HXMHdMEgwftozXU6smmWurUImwVXDvBqFK1UqAGAYV8EqlBSgoWDkvNzVPLkJpoms&#10;Jw33fAqdzRGIVPBdbQQ9TIyMH5y20uXOHM3gYi1fAnTNZnv9HZ9irIQoYNw3zkyM9KCi8Fq/Ve57&#10;4eWsgTLf0LLV0s2kQHTbkB0RgUyNGqQsxo9m2Yo+XP0RneMhjEe/e6jDyeZBNfR4sWLFlB0zMjIi&#10;MuVOZImpMUdPyOi6TwuGn+XQn7teLEFzevbnx/T/bH7KHUpua5YV5V5BlF9FIk3HijmxyArfpjHl&#10;jzEUK2WRJGumtOVRTBEo6sV9+TYLh7uT07A7TtE6kul0WZeM5DKnlQYUx8sO5mLBFhF48Y87K2l2&#10;cpahfuJEjRUDc+dV6v//q1e+sGQjpg8H8/X+96NH8IoMrGD85a/1I2x+p0Cgui+vW7kfspSsKmih&#10;0LA/VsC4UgLuXmzTw5kym/A94UiBtXnQU7pK7nra5ulYVeWcHmlWUiShrPRWtSPLif0DdsHSBSyT&#10;sNksonIfzXa83A0i+N99qHwOqX77YGkdbt/HXw6I2YNBglCMx0igopI4wrk1cVCnhPWxMy/hcQis&#10;OcAaJI6R+1KpxeLg71cKVU3qRa1OU+b3odFLJ9XfwapcX6VoEWcO2Lt8VqWxU8XKtHyK586nR1x0&#10;8PPrp4l8HOLw5Cw4OqQo6RzRx9OhkFAoLJJMlJoeUMeRrs1gcDg25IiDouJmZ76KSmjRka79IcoF&#10;wkJChQqSgpGF1o58mIH9OxQV3GkWBs8Ot7cWbiAuXjx+tQdSBgUckWoaCSugpWPPKpQb16nu3eet&#10;yFZPAy4ElVv0CSxhocl3LpbEIhGWHaRQjYUWCbst/CrRKA7JShrGg5ZyDj7swrBuE4a8QrbHclqY&#10;J8gPXWJIkSuPq12qHKdgp7a8TmKOemDYfIbMk48q5Y57/gPHl0MjCVkFYUpLfS+H5gsBYe8NWgXT&#10;2g1FnQZm6rEDuu2PaQb9wnRq8wlviCw9c4V45vgwOmTbDyg+ElBoOOnB0y/qhaodZBbyo5Wpzx0G&#10;guKuiyI5/kaM+5Np6mvLWluwXWU8oE+4NEFg6fIS8Bp3Bp9vkr/TL0dXSrub5I65VwXjpz1cdxZS&#10;2pX2ObYvPIFPo91a/6hYfWT+pg8qlQcGjng8HOKmmP+3gnuditLZtGySX9dMoWpzxTKLc60zjcKL&#10;KVkGVF7KjP8982qemRi+9yX4Bw9/mcQjMgPuowTMP6/lpKCLpUE8/iVt3xcgKBTXOuQIVdDspYNI&#10;sXJUv54rZKqORF6VqyrnlS1p3b4+j55B6459VwYD30WpV0ufOy1jR5NKgeqMNretUDqflJ9ZhaoE&#10;eGlC8x/xFvbCaOHYV2znBFz0KstZ09uBwLq1+qWCCjdVmXsEoeqzKej8XIwKmDr71WZYsR8p81kY&#10;eWCtZF6LTprZa/0yovn8eu6xZCyoLonIKN99K0fqz709U5U524f29X8iTpC0L9zfrH5x++oal6Pf&#10;xAPynzRPjnf/pEVOwVU/1GZGZ5lij8UZ3q1f75hnlI0ekRmqECjMx2WUpku67z/17+c8p81R+UWq&#10;t5W3KmxYsWosWq30ZkZKUo/OBFPSPrKQu9ILmta5Cj/n9I1L02C2Q8HnFeGX6xUkWmRkfK2xNl5S&#10;VqEPNcLB++lYXNBwYL3r+USM8mabSRerVb/LlH9WdWREe/5EoQt+KPIolpy4lr3VeqY6oN6Oyz8z&#10;80/DxQR+R2+Jre0Wh9FeIgi/RFpoy9Csj00/DZUVO5WtKn1csU/iJs07TWYt22v6j1Q1ZGS4so7d&#10;QMLKH4TiyA3TiyXILCVFFwfe6sHNYOfBMKRpureVOFChkPLSDjRRvLUQ4ojGjhXHGEGYxDb89SIN&#10;g45b3nVHOWHgm6epWZT5KXY8ePGSze6LC4fOxNFR+ke6HwL6b9T+kGPmuPtjDilXlr6kXekFiSHY&#10;YIt3w482fZSY9xxREMi10hZFg3dn2WF8kiMnlwE0SAxxR2mBSIlJHuQ90zReRM02ke6rIzI/LTe2&#10;5VtX5f47zLS1oiRsWehS+krPpMEhgSVEfc7p38LjnAMAVbRW/FypAlpmRZtiLc9tp9frcIqPplbK&#10;TkaWJUGwTcu9Qqw0RI+REZHXOE6szYkyAphbe5Hlhz0ka3sa1p4e8egaOzlZeraloLkN/UWKVQpn&#10;XbNQUzwTKCtWWKczZ4My08OW/x5yhJLNgbwSuLAPJfV/XZf44Mo1jdkx9NP905QwNlzvhpFhSfaJ&#10;9yqlJav3XpUBsvosKOlw9EQ7GBcSubEdR9kzIPXNg+iXFT4dsukRo9eUJh1DziDIZi2XnBu5z5PT&#10;Pl3rU0c1ORexizQrSfvrdMCxWeB7kD11m1rDo3yMixd0kiWMfe7ZZOWivCKFCSCvIKPoUGxapjlA&#10;uaRygSpYbP/jguHLD9ZJXHT6xhsuvYn/iN60jRI/XOjV1WsrHZReICcraug/XQeumSPrWFw9K104&#10;5fAoFdqRFnt4X3kKop6dmtxemIvQuHq/VBBt91ZOz6Od/dJG5cuSr/+f5eoVVML5SL9WOygtX0FZ&#10;4Jm8O3lTAcV1/RrtuK3prdrVLHWMBBVhfKsNwmCcNkKKlqx0+K3qccc+JbWMuYpfPnK+Q/vLly5A&#10;ErhdHfvLWFgrcChz9A5WyNcGBMz87DRIDR9ncB+rj5/lyMkkY+6m8XeN0O56WP/kj+Tg4NM13nwu&#10;i0zd8h98XLlv75mQvOdOVOfVXqcwfYGcCXgP69kzKmtGwJxbpPV70QFF19A6pH3r+f/6+b4dO+Yy&#10;N8+/pIlRIrT4Dqt2pcdyWxERulF7vURej389o6BMPgdGzDs1JErRvgbmdTj5iFKvHDwFyeCweSLT&#10;i4/Rq0qqFT9ucWcKRQPtFgikdvPWvaaML+HoSxY48EZAX2lPX4KcH59G0HV7Y17v7jw2WA3xM3rV&#10;ks+DhVZybtE1ofmgqFkRo4O9nPCEmKrUz5EgvLCh8F9WHf9YxQQd4G5QKw0jlHLPEsOU856/RyQt&#10;ZJtL5uAVIzQbWFh+FLH/Ey0dzBgfUgIL97Ne7KX4djhfIdxeCainBo/D6Qa6mnRor9+L8wbYH1cK&#10;Kfl/LuVqQX9B91H8PAt/LoZ1GqUf0WlQWXnWU4gk5P3AoUj3bcgwXJSR9Jj3LdHtpS61rC261qvA&#10;74wo5cMKWo/nvEU5Tke6PSVstZWHPBM9Aos3qpB2j4ekGHLfA30OJaiwMF4EoO1Fo+18WeHgeWRF&#10;oWuYvbseh4SA0+oSBDe5gbhw+sHSWBzpmsCjYd9mDoeKwUu5HzO4zmnZ85KK4wIrhIVnASNe8LLC&#10;V5L4FyWCMLw1tUPv5XQOVSlq+usQ81VuTZmTFUz9RapWB0OVa66C/g88LbtPltYSudsbFZtbVCv/&#10;61Ae+WTIfHCJ5XKXemP4lkiaUkxDUrrM6ynWPLuX0oIogGXIyUUtYap8h4LkSuuD0sPVkpFOssQX&#10;/PTe8nF2VyxYhLUgaenCn31dbKhF3f8Fz75n+6Mp/lkwOOgbnlpKukRbQt6NuzxtDjg5A/L1sOWx&#10;Cj8q2AUj5hZBSk01qSpsNQsFqYanf5IgKqPPN19bdlPxMJd0yC5jOiuXNc2kHLt84XP9PfIw1+pQ&#10;b3JdCyxx8fkPkZhZK0SfOrPEj/VWmb7XpsUEFeUqApqZXCyju3BKnHpyrF3JtjGM+zaqLWiiSnRk&#10;LbU+KkHiYqNVNHViVGzed9Kr4VOrt13VGqSPTt8VMiLWj3FHJ9t/xxY6ZfjfAstd8D6jL1r6i/zN&#10;IEzpwLTYgpgc9HlsH3ovMleqkatkqCqiOnnyxKtRmil1W3dI/6fbx5RRRPQvI90+3EkjH1y+1z61&#10;6ZtAIwvIj/Sno9xZE/apSBnXqD02DgcV4+e5Yrblpjs38jKQ5GQf/u/0P5ycqcsWLlqbz1WceLlb&#10;rExUmJqudlEZKmbcUqWOmV++rrpUu4T95W0fbLWa/3yA+LkYc5UE5OlxiPcXkT4hiER7/gU9SDDM&#10;ytsmaN7SLHm8abEfSLEm2ImvpFUrHpaiXePZgmNy6RGapWbFYjp8QB58OnXflyj9Yus9UlxRmrqV&#10;kJyY8tMqL586LIDroiWpWSvTSiz9K5yys+q1TgKDMyInBiUQD+ZGW6X0iMV+Vtm2rYr48upCsEvp&#10;i9avn1aQEu6ZXK5crc0Zc97RNjvrV5+q89NjIGmmX+X50LdO6UW+BVZDzgDOLKCr6sTWrVPkQTZ0&#10;E/FPEeNpUUpEj+6LXV32Eo0WVBVTBwOIAy8j8Rq2xBqr3Pm8vCujsZaGot9YTJEtUhErspBLfunw&#10;cHWR6sQfXRboHBfSNJ7YCjlEJLGuPNFiZSMEy8e1KL6Kh7+z5KkzLmbNtFKh1YPh9nc4GpNBQdoO&#10;PfceNwW1sQL1euiVGetYDo0R+RqlSJc4FTFeuQ81+3t9TsFWDvj31jQY/x2Vjx6SRh6XkaSDLFts&#10;G3/u+uCkaL5tjm02rynXsqNRGQWVljA/MDnqARqRmR4tPFGDAq/i5ZrdIzILd7ixR2J/ef+kf38n&#10;3KMLGiC4uQBKpd8J651w2pzdgKw+iagmueRmfm95erAxVlbemCfuOosVkdxSyRB8XCnN3BMzac6O&#10;Nk2iUD04AugH6d0Fsa93jZWmc5eePGLhspYVfa/NUyLJYkxSj1GSo1NIPB1Sba5k3qHPYqIiqOCM&#10;tkSw5QLliZLwiLp3EDZPg8Fw9t+mQ8i1+MF9kesKFRb/oiQentwfQY8K+OQGMgM+aMdjfY1rfIkc&#10;G1vN+0c21b3NJLLmTL1pe8QfNfwp9SzjkQLlCzeucFKtkaRBug707K2iodH7ugdYiwUfVQWP/3Wr&#10;7SwQKDTJzNmOuoNfOXMtYcfqPEKdGBuHeDrXCkuC5SlSyg9KnestU25R153Nv+sYeSJQ63FBMoqQ&#10;nrP4svdLz2nZQqCakSJMCCrh3zhUhda1PL301YJwtb6Hg8yyRNNXpo9Tx6Q78k+RUxmBcWJGkH9N&#10;6LzR//LkducMCYBqtM8WLFPIvJBp/Ibhyv22xcr+b/crl+rYCqDmBI0+xF+ugy+rRKLVgIWpr4Ca&#10;Rj5zGLRFS+qcExNJVKjlMgVF/kSpXR5GgEqZGRn5F4ui0t5R8fy0z7k6zKymXmtqBGDDYeDhbPh4&#10;2VOyZr4sfPkfUFXTvkjxchZLGDfpecWi49B4DWjB5RgSqBeCl1KqWyEUPu6iRbukqTBwf3/KqeS7&#10;7+qj1VpQSQ808eDU8KF5+eAb3NZIiD7YitzT/8ePHjxU67KZT6J/ccq3R061N0lqLPT4i2tPCLDL&#10;IgH8AyC10DycIsfU6SJP12pim1lK2ms9IgPXdPBh4JkStLQ2yIF1WHTRdE9dTxMhTg5gkmh6MJ1i&#10;LR1sratAcfKn4sF8OSyC1g3hlgR1hQYB+JthbToWhcC3hqqfoe7WbWd6+4p4vKbMXBOCXZgY7BvU&#10;rkrSVCszJyldStGaySUNSUfUXFh1/MWT5Gqb+G4aA0gabWg8VQYe25XI0S1V0b9JlRwN21Nx3DxA&#10;cNwpQUO8yIxtnYOyn0b3SLm0sm0XDr1qSNErQ1bDwlpswNU6F+rV6xAUKTyA8h9m3QYUcRpA1GcN&#10;gVEQv6XsKv47nAuWPJe15Kw8/WVFlLSp6eeo9rCj5TzTzXgovle8ldYVaWDOPrZfz9CDg/rW4Bz8&#10;egmpWCMKykEwNdAguz6fi15vzchZWHMXiyAv97pPdftY1c1+gskqCjlvatmTlC+5rg32lljyNu2w&#10;T2unZ0u6CkqW1EC5AXIc8n4zeq5zeWn8Zy74g3V2gwweUvYChStQfHXiI+VlY+fMJGREBTF1tH4g&#10;/ctsjtw0Kmj0VSBi9RkhFIOpaXU0ZpgpFg/LUqHLeOOKdgPUs7/XfyxH5LKnxD9ZGgflruwpM6ym&#10;ieUEtsT2u1XgflBpdEfcyl7L3DLMVocFeCrS4/9EYs7K1kWGqPw51OAa6D1Giylj8SqcdZfx1wrK&#10;Am/T4sRAatTUS4O+HJlTZbtd5e1KYKc5CZcUstqxYsWIHxeD/p838/RcWuvmbVeANAMQq+sZ/vkk&#10;GGZkQBo0f6rrxkf7bx3bxma1mDvjucditsQ0Zz2+FxMdks+tAnvkfoQS+37fpPBRL8ZOTQLh4P50&#10;iXhBdarUXH4p89RBtm54WUuRfzV3gtkkoNMHKqfWJS5kaM6wWyWfzW3+QBOSK2BfrpFmuH8te+if&#10;U+Daq8/RlTT9qLNUjRJELGr1F1bQ8WqzOBpl5ED7lbYuS78umsZNSM62c4uSOOW1BSygpMwPSmp3&#10;7ojp7h65A0SbMkKt8jyrNZWqDwHSqiGfafFyxI47EF+Ret9rZ2NZHWFZ1csnWWMkBaRhFeWaldLv&#10;k1gnBaK3cWLkeTrVlyKCYyCYmkEVJGj3S5YuTBBOkZdIiMjaNR6/blz1vi30JidLTMl2A3syXxfH&#10;f9KKCYX3LY1RsUfumVsVuS+Or91UZEjcGMp/FPdRqkSNpgtvGsatWbRKWpWePHz5qTFEfkZHpEkU&#10;rnuc9Qgl57n/3SYNFpcjnjIkRqGIci30RGjJIjL/LlTlhy98L17/yxU+Zurtl/AuJ2CItzW5FzYK&#10;T4LMwfQabR1I+PiCRx0yrLVxcK+9IlZllXu/6K+L0nODntgrDXwmWttzgc2s3RqIrJUeQ+BQt6oj&#10;/vV67qLA6h+vxlqM/UMMTWVYw1/w3VLv1ayIuE9nEqJVlLpW+X0x6rO0C/chZEi8OuGlr5UNev2E&#10;rJRL5q1VV6LUdo1VlWUGlhJaOsF7BN9IvfCw86Paf4tUPzMfbPlhyvXtyQTEFJ9kabo8EqefCV6B&#10;LFoxwM1lbEJiB/pWEwBgElDP9Rqj6ml+O5Yi9Uf6BVrmJWFwKtb6q3UaxjkVGcosnz7+ZBCvHX9q&#10;thAcyRmRGuCp0AvrAyNQiSVWxFqafi5KtR+6JFozMCn5+RK9WtSN3uKp1sje9IzskdaWGtArMQMO&#10;b6fH/mrRdaeqEfn5cj5EgnXa1HzNQ+MXg3sVNi89fZp9e2c4xfUsOeHLigwyBiyMCGQEA3yit/ls&#10;yFc9YISelkYUj5yfRT1cs061GYl7iXYNrds4nHYPtq6C8dTwstvYIks9O6Bw509l8ky19dTLsztc&#10;rk5aHEr0UctBbVQsubt0gLs2XKgx0fMj3wbxyygDnp8LVlSgoOzBER6WsKe/fVaZZQFMDYdRQqU+&#10;UVUK7p3AJpAWxhXBrDwpdw5FPYU4JXB/LfPAfFHGkpUdZErvJstiDePIwrRmF1ufKR1laQrCvfHt&#10;3RW2nz/g+pP2rzvxlli+pNqlPnPWD5rIgbsOkWHDSDXNuozkqMsXMibmOnXdBF7KREPs3ugOLPih&#10;wc04bKdZdQsDV0QPXUNIkWTvpBtRAGjAWAZ+StAR8uXLlN/I0ehZBz49XugEqueyqKpyPSJA25n3&#10;fqViJGXIonxYkjWMPLXpotWvw8rZK/v/eF3pzkY8dPrWwkcsXLFipixdvnip8XJYNUrLQXT+Fgu5&#10;CJRxbRUzSvgWuDCcKUkrDZUGBWPIBmZ3b3g+Fv1wXlGt2OCc1VMjfVTJavPHB/SK2trd772Pnlrn&#10;C4X7PcsSnZU1nytsgc//0r8k/Kf5W2ct+5L+1g4ZXpGT3p6rQMKIBS9WiRaA5oo+8njin38jMQKy&#10;sEr33v9EiM6enD3tcxmR2wRdF0/IvD6tIN+/qny/JXb8kQ7UVFtPiE08ZSCv24sVxsyTgGmyBQKR&#10;zi9IdgrBts71VskUGl8wi5uvcOa4Jwd8s4FIeeh/fa8gfo+Ot0iCJvkQMeXZbbY1+ucnxBfPQDHg&#10;U5ke2CghrTnhmqIChcAwX5Wpp62ECu4s024gepHIL1s+zaqQasA9JB2HFepLW3KPAoLX1bnR8XGe&#10;7dfqYfCrrSpSYG/5mKs06WDEwpwUeSP9sDXNOetPXBcOrPniTzm7B31m9RsSEwaFlNGj/A/Kbmot&#10;bvitwKNxaC+iwu/kBo8OKw1GrPRANbRSxyK5DYVcLPn6jtsuDJLEFMbJL46A0werP8KFLnPWCjyW&#10;/IiALIT6y2nm5+nZinlk5YTFOVP0zotJkX66FLaqTrKcxxZ3/i5CZorkhdyAck4JY+nTq1YBKHlv&#10;zdZQ7N8uusce2qfOnCZfJWR1u/bPrunnUWmn3M9SxQQsXOiOk1bNIu2Y4dw0y1jPzV4atyCwH/K1&#10;Z70LspYyrv+zp3R5A0BFa2xB6sBVvKDLwcoXpavzXWx3KuH7ZI6wDqgRFpHEkXTNsOVHr+HPBMup&#10;VtiCYyGCSR2q6Q5RK0eX/7eD3RVY8S2ILh/KggePA6Je1lc/J6BzqVoHNQRM4H5a1PGyO2147Imm&#10;Rqh2tLT+Muy0qXWWFLn3rj8jzuSIC74smd3ul+WRAUjJMxRYcgYBIBlPP1CAtf7bU3IjrhY5Yo+r&#10;dM0RGZkeKj9MzvB7pgH5g+qaKW1DuE5K17LUR/qUkvvQTOyDSx6e6AG2fXc+6cfx2IrrAjIfdt2q&#10;VekkfSVlpGJM9U+eCcOcrXZfs5xJuvwHULfpAWvyn1fLIL76zZXUHCpOcmgovn9rJI59ER+B/Ol5&#10;T/JURqnfn7UGifUwIsKmyzLQiVkXLkjzXY3KkYsrveWLlbU+KpO9HCtPXvrv5+jIwuo5ZXql8S6Q&#10;7JoMh5ayCybR2MNKWxLvfNHiG/d7iO4rrKzI1D1zjIPIe3dSOOgDkYBmX6AdOSYKRnyTeeM0GKgi&#10;8yMDpuqemRGZksv4TXwpSP/9wUgeVviIzIyNheiLEWQvWDZZX1K3B8as9VkheQegGdbNb9/SVISk&#10;hciIsRvajST8qbFH05E7JiM/RkjR+csdFfV9xXLtl3/lTGaUS+ar75tqxYsWIhe5FVI+mF/Ha0HX&#10;vnX3t0VyPobhPk911Fiv1SASHI41tX158zY9s3SMjIwmrPOb98pQzO+ItVqSoQlhWV1iVI04cXEp&#10;XnsbUfkRJ0yP0L7f0P83yMjI3asGnA5GR79eska21pLGg8r73NYKq8HBreVDUDyrx4TjXmL2pN4P&#10;S8Kp65rKchSK4V4OP2bIg53kShwRw9e3fVETFnUiTOadm58S/0opF5sdUs/tFKVgOsfQoFaV26DU&#10;uMCS9PkQSmT9dlFG/T6S711H99dPCL5nFEWLwKaJG8CB0iDrjIn7mTcOQU9Ppo/LqbDvcwc/PR8c&#10;rVF9uB76tJytS2rzPeWIFvVOXrB/7xCPHN5vhBquUdJlchqDX8QTi/ufC+TSPJOxHI7KTSpoNDuS&#10;RH6jERpGZGRrQmmr9EF89C1auRLkHMl+8iMyRgGV7nofy4Mootqv7ysjUyvUCH8hfehcPB8LKkal&#10;j30ZolYLYNh5WIL3pW1QipixYq/Kn5ci9cyRvS41SJQ0DDvB1kDQXbdMXt0/+PJNn/J2M+s9ln1l&#10;VW2wfUezg8SDuilHziZmmamu3DdQMYVsHxcgpEPPBcWRazaPO6dGQV52Fkih0+5H1/aRSYIJ2jW/&#10;CZej8H2Btn+2SZm+yna99a9RjjdvyZeZmuZEiI9A2UDSBpXlo+oGsVbkn8eYFeNQn7n90/6tVdfG&#10;o7h9Y3YLmFostLw+RysCWVuOykjb4Gz0tRef3Iig06MqcynzpXJlpSlnZKWgmSIN6hXqnBtiMNgm&#10;1Muts3X5U2L6ZdrkmSp9v7dFK5YtpAQyAp0GGQMKQ504FTUaXd8G47gOaaK7fDhKcKLrj5NLOEHQ&#10;ZfoocD9F/phXlvyDS9EZp8LTM0RaUpvgFRdAen5GfolejX291Kn7xxpuEjvbhyPWxliVtJqhEQP/&#10;embH0GM1RIyvIBMp7lbK/yV7fZcWpsjj+XTMqe3NPmoeJ1F4XDwfWLTJItxr/b06NUtXJf59A2+/&#10;ntqLNYg/WMP9aoMRlp/jx48RUwi8K/cXQ9o9Rq1SsiEu5zRRxfSuFCyWoHqbV2u+FqyPY/FPp8ni&#10;Lno/FboHU5dzpjAvICuUQdFvL9REfi58+fMOUHLCYFy+Re7x7ukRJiTsqLJmjp5XfH/8sRBpiIOB&#10;18a/ch/eSIqciQOiW9tK2VuSlHDIxe9b6NKrepEHlqrXgstYWrKvRgEAN0f2eBEqJWSbjyWHs9uB&#10;Mi/OWcONSyAISN7plsHQfBLqXzyF4RbYUozyd6xiTZ6Hm8g/nNLJuNmnAJIxSWdk5Ysg6abPFofN&#10;dPl9HW6taqJSLX+msAFJO87gxSPDhzwygpGXHU4sx0CpYVcatCtw5FNnpmLw1M50UWXpSNsYJwDj&#10;WHk1FAXEjorI+mO6+sotPHLDk8QNk23VegVClqeWgtY9235JOrwsG88GmScDoNHNvukV3gXM5Uj0&#10;fBpZtai5b2zwwlWUJkQMdDR2Wb81LLotKsVxS7603XV1L8Qm+DeXQKCwsqiw1a5GnniUHME11Hkc&#10;Zd10o/efT7frKEg+pd0LZ/3QTHZCyOU63TSl85NFz7fw1ePnwm6sSJSRL8VuStQTLyOHgbzaKhS0&#10;dl807qWHigitbIGuzx60iP+SVC3Nyr7tsQUeKVLgVrC/kCeo1xy7vu2LCoHGKgQyWdEQiiB9PB+R&#10;4XXenRq0FYJxhSHWq6y5Hw2K5TwcD9dY8XJNp8zpi2O61XgHIA12TWUHU+0eBQqeC5GdbK3jxT4N&#10;6fBH7bsyO47vo07h+6ZmRjKBcajfVubNFZQH9dNFJpcekYSsG6QXMHPQ8myhvRgljKqWPKnwDANL&#10;K5urA4ramopAU1qBP3/2t0oeMsh5I8pWr3ubyJrVi2IyytYFPuely5Hk1aVBI0fnumRCrKLUxxsy&#10;/W5WxmQvvgesTXyM/VAF0loZJHno1i5hBEOLyrm+wg9EU5FLSyTEFSy8u2MWK2x56sTl59I1V6qa&#10;raXLIFJnpvdzXvBz0lZ+nvkaJGREqTKljK2n5+paKfH0LGSgQaF89C2LFiNiFi1VRfNM6He2p02n&#10;1b0Zbc4dtPKPP75g2soyYxDiEavfeRIRI/vVhf1a4ja3crWFyLztw3v+wRoPnJFyjyy48c358j5N&#10;lRFSWo7G6+gdCEWltYl+xcjMyjiVAgNur9F2VVYPmlVY9NjIKEZHVncxatsUc4hU5lzNWBarg69L&#10;fhlN5jyCmaoC79FY+fPKQajtba0SkrME1P5pi+5y18Skef1EBBtwLi5b5gVjoGhlTlHqlfofA3KT&#10;OxotRFu/+ruRnilbhMFKyV8jNiRBERFX7nOcupvMiJGKEtqTxcui9JU1VaOSOfH54p/pMhFjkZcu&#10;RmB3OUD3QsA98C5TCENUm2LFixUfUyRNyPkR4uRMSlD80RJiByStFeSg6iDgzMv9mYJW9usS1qlf&#10;IC8rcZe2RdDg7/7f/v3l8dKd5+33UiA4B77SPZiIjIxXF99aiBC3ZqL7lRvssA1KyZz+ihSlcuTs&#10;Cjew70VQctdz9MFUot8iY5nd3/MjJlBxgusV1quVcpfiLeqWMKtaZrquQHrAGeQ8QDRI9uU14P52&#10;94X1alDrV+j8rrXerVfb+qA+kWgv/TkGF3zAoJwTBumyjptnQd2U0TDoeAITYSbJsSJvooOaYLow&#10;5SxpFiOowzmyw6YKFTQp5ktcOx1eIi3f4XD0rZ8/r/oXSZA76ovMjMi1YIlr3zJUF1rzdFpGtYUm&#10;youH9WrPSVEVMrREtZrv5PSR/1IGrV1FT1T2k+y45O67Il/SxhcJfuckiekYeCsPaFvyjWLFi5cg&#10;DK8aoui4P90Ph4PnplvpFL7b3PJMyKxgP4JkdiX+2V+SZ/8K8hq907b5TyoGiB0T14e3CyR60eBo&#10;3bfmr2hPU8Oc2pWtYbN2KbUwFnuQ1kckV/j4vFkis+P7g7hUWBT0GkuKSHKDtLla2xI7oFbTzUrV&#10;GCCgPXaJ1FPrHZY09cltYsilzWUUp5xliso3e9ZSMsdTOuZ96H/e/R3zA9cClypxe+sLaRaVnxms&#10;H3ChamZ+NZEErhO1LQ7dS52tHbW4Th8eUvrUrAknmir+9SDV+9KfhveWs0jDrmbXmEvSsn8b1ZW+&#10;A9QVj0WfW7hMFKnDph5m2seUEkU4ohCU3TLBWPLCslTJOnWyStsiVCsAyAZGUFa0RXyVkGUEnXXH&#10;TRaoPP//AP7pwr9kyw7aIb0aJUEPoWrXyI4oWE1llCu+DM2MZI81ekRuJIbv58zNwkFuoiIzNVix&#10;PCjIP0Zb4FRkFnKRrX0uz/IKeRtMSjcXKmpzVhemMlEMsjMyR6+cuubEgHFBzaLB/wXu1OWVAdl6&#10;cP71YPh8y6R/TKmFi6Z5uvfvegXpZBsiiViOsFuaNLp4N65+KmyHovNwq6BRRAy7Qpn1MLWUfQ8S&#10;VoxyssRh4/PufAaqD7Ei1Gea2n6ZkE+2cEQUWm9MekZ4yWKMs/VEYtUVXsRgi6tb21OHKCdLdlta&#10;drKm1FAtgOFKCYX5GqJqHblaLwKBupark8BbyOqkRmr/UY9VotF6hpPC4M45+K3xPaSt+z72Ba54&#10;myrlgEg1fbtoD11LxZ/eguu27VKBvgEg2FLCr2np553oajsmLw//8kzhlv/uWFRY2DVndALKaX0V&#10;VZaVvBMVOBcq+2ojpG67wuFlLu0WsdqYd02Nk6e79GDAJBEMraSxxZBewFdrCwFQWxBQ7nQTguGm&#10;RVIKWS2JfgmDkcoNQq4O4UtUOyejrYJyp8SEfIK7igmiyoKYEjWQFSwaJGRnFm9xS5yseqw2yG+f&#10;3EXiq9b8macoF3kW0l5roVw97BM2ckawXhkyiqDqx5YuBc4Pq1Dpl2P9Uc836plapNkfIBku6Vqw&#10;Oj0VyYW6Sw8+7LUc6V1agvk+kC1qe6E0yJMPCVZTabChIiLcSCKijlfkmW0eD/QTqYFz1dufoB2w&#10;4JkUrDaB3BaLQVPodsLO0gfb4HFauH8WJO6MNryptqp8UfHGGDfb6O5gPfPrWleRVNo7/qHqoHc7&#10;S6HumtQXOt6QeWPzRL6xDYRCZq9EPixU4aAZMhj4D23JbTfPJu/wKaBJu5nIEj48+R3h3r9Ij/MU&#10;/i7PcsXQtXR9yZom/FyxciykXc9I090A1SYNP2yrTitqZdwK/S2LuUe3t8sVuzBXzIgOZGiTb5mj&#10;8+VOXojXbal3rlmqVU22wm2mWvuBZkPHYRcl2v1uRqre8ZfPcl/D6R8rxkWcmhJqILXv39Im1NOB&#10;xqv3/9Ee+MGZUSseO3FlU4DdVaq/UKGGx88fLSRkgbkMRf48wP+38o0wWBtixBsaR9R1bcgGTqEj&#10;EZmZEiMDl2z3YywWWdofCspErGKpxCoMNHOW0k89CTqdTBM+Cl0IIWej7fF70Msh8lXc/qSWl0s9&#10;bkCC5Gecip9ypXbucdlEsFjOPVaxRhRgLkwmDczNHEXPK59Gkbdjr9rE8dIyI+09vbAU8YjD2rV2&#10;/eyRsYh6RleM+nyrJUvZ8guF6yRAEoweqvNEJZnTkafCNI7x1jPVapBwfy/vVL1QvG51SeB/kTiQ&#10;Z6vVRGZGyg5EWr9yXbFyROlY44dvLFTYsXJIwIJn0tWPfM1jwjLFyxciPkV+ugU+RK9/902A75vB&#10;MjIy4Qqxk0r4xEZmBQnDa8VeYIu5/Idp7Ie6dzivmRM+VLUao1tVfFHkj9WNfIVuSO25ZvkHgsZZ&#10;6nnj8t8jVTZ70jl4jMr1fd9HBebveqFiU7gnA9bEm9Nbi9ZXm6LN5cR53iAr0qJWBW1+B1GDQP5m&#10;l2spb9RShRhC1ajVoskv2PHZQRI+5yj5xZV5agvkizUudefjhZAUYfzHoXq+Rl5H5F08D6VPai9J&#10;aG9DxSZyVMij4rKsAhq12JFvpGHvWKfJW/dEMYH+Cc2qFPP9NciTJEr9xN3c56RkaihEdBlepGo/&#10;6JGJHUiNK44dy0D6kTDGX2x4sX19xYnxbv6FzC4eSvTfqKRmRo7blTU6csT0XnWV6xIgiPf/y78o&#10;9Q4yBh3HPWaBlgSxFyxILQDhzBioFY/I0Pvj1jUdaJd9agF1WfN0trYrS5t+yFgfUW06Ln1J4tek&#10;ONSLUsqemZJ8sYcq5J7T0lrxjyNcEUVC65yVjrLVoK0/Vmi0NLAcNgbxgiEiVK9R5SVp+Oy68iCx&#10;+FaK+lSRAvkrRgPyqeXmqVOK1mAZYuU9y5HvI7/vourH586Lx2S+SrbyC5RyNXbcsXJY8hzkWLFi&#10;zbJJMUvnUUEUtiBMt8B+k14zVzzmI2FGYhBIuXKQWwmHmFFgn21ocyD0JWjxc+0Ny8CI3TW61qmS&#10;5fhXGUy+cWfZUfbcOUEnBkDBcgp4F0A7YD7//ob9Ou7xZUShkJkeh5h2WunJIgm9pfePpXw91N74&#10;TW3QD0PEZ3B7KVmssZaFr6CvQZGXh1w74tYO4pfPnz5r8EVRD4H0PHdd8jrnpVw8o7zunbqx/PBx&#10;SyV65UU8i6pOCosN98iKOuS1oq4XC1a+laxmu6KiAP0R2/q1qC1eVjvUrq2zWMzPXzuRH5CqIy1G&#10;facJ8WIqZKukzm8vCrqd1fmYrujqBR6FZRgu9rRjlueqw+RErVfpxCz9tbh7Ws8pmi4HLU6bEeKp&#10;yRpVWtqZN1YeyCckQ7y5U0b79w++v97lyCqz3uTxAXUbKC+dv01OAyAc1YUVjZla8uH+ke3/r7/q&#10;zNizVoiRmrLEmlrtZQHIzkCDlzlzcW+c57b+GVaZYFI0rHSL7heoaK6/kaLRH9uh+ljqScNHaJ4O&#10;4dQJmB9MbjyXK7lby8qLuiD3U3p+So72oclm3SLB+QcoH7QapVqCi3bQfvpisVd2QF8OwkC0Un0e&#10;AcYTKXNtgYK2UlfcrEFA9A53EGvU8OBub2oiSfAcF0UkRZ7fcwlrhanHcCmSWpYqY6LssJPnLGj7&#10;2tBWsREyqnDEui+Tr5M/NrC4ro49Z9FCwkV1qbJrK1//Ll2k9Ja1ljtL25VgPLosHeCrBQ545a0e&#10;uktUlV5Xou78++CZ8dHOIOMhWsrQW3YG5LvKnhSI9mTMG48oNeJaYer+tYWSisOeB349Fc8WTZsH&#10;Z0GA/i5IyOp/LkE2JmzFABfz3+y3y96hRV5zEmUWWLCkBAJBcassCh4PqkErxUVeMC3jBqlqDcKi&#10;wKFbbpbxarTqQqcKXJFJHyuzxZA3dAakiusyMFzw5Px5y++CZWSC2Q+r0zIgGJYZPWK+Bb4FI+XU&#10;ivpVhip829S9MAqwvH6TwJkE6WNLWvbPVQpG6tl9/fKty6Baemtg2rF5K82yMKetrdmLMrQvzpC/&#10;NqEWKd/tYr6oJyytSx5PtPcq3xaH1bHBLEZlnt8msyKtn/4rcjIDhuG15AygaaOXaONWjRKnBEIj&#10;0+6WK2I/I1SpwQjLl376NECIvDcYsKKXbAuSKdkNyxcmjw7T1SAtFRh4PHdbxeeLVtTGRmdPyIgO&#10;aNdi30+I32b7qyreSfUBTrmbKrvEj3FetrguD/V6aKn5NY0H5YjA5/u+paJ30rCnkkrX+O5BMavz&#10;RStv0+lro/1JQZJwyiyKqb54LKguiMukfWJgVIP3v6fkSO2fZcnxwBJwc91F6r2TyddLFWWVUVjs&#10;rGFfb2Uas/FkLuVa3xYg2xOI9WxhafVAda6+U2T4LB9UE9vb8uRcjCfPK9iybI4RGRRpqYL3xlTw&#10;UCzR4GEUsEQQAkDyK3fxFTLmDlW3VyFmtk1qSpYq2KexYiWYsS7o6c+5WpFfJ8ZazReRW9ti1Nqd&#10;mCPNVkRmEyyMOWkiLDAaD09Fm9W70jPly85ZEfT6RBtH4uShhwTOOVKkbIceiZVczOsjv96glo8k&#10;RmX75kaVIukW/rBg8I79boFIzMqRzM3TuI6YzSMY5mZGZw23zY6cPiLwPqsjRknUEjNfhdD0iI3I&#10;RGRH3OeplhmROjGW6Bz8015pS13t1bglbU4XV3iPSfBqQ7fP/6tV3OOyrKSdEMy1KgvpGYuL+CFF&#10;jlBuC2CmQpWem1sro5C+GLyqBD5bbKwCXnpKhMdLWj6U+mFk+lm/28sUVFbpf0Cra6M0UyMhatVq&#10;vLMGyO27insRBuivhlWnBlUUsliIlf8rbfL0ZUTVdsBTpzxJoPFaDuUYrD440VySpWQVdM0OXNLt&#10;GdJIoLvyyyvVwK+MCvStEZMdExIqbFiUbOyiZ2xJ4PQPoQdHxrURdhYPhbdMHT//5mRk+LBnutfz&#10;oF3dRKMYHd8/6F93TinlpkaR57nSSrSi7+57k7wvy2sfMzAtfz0zMr/agXEAysW6iCLXr4RQRLrk&#10;KKsqmg0/QdPFYtXxykurLoMKUv6TijJR1fUFKyRag8Td1HiePfwb2NO2+8FO8X31LSeqidFjy8uq&#10;RYcy070lmYRDQMH9WRtT6gTLXSzxD9EWhERI3tWRnReBV8KuHguAdzkA+9JaurUlSLKLk/l8l2Wu&#10;GDSySIODxa/9QUp3UdIJqCmfRyD34el/PZbz2G9zuS37HjcsrpIltVMg8XaL3vLl1agOu0/cp1hG&#10;D1bt8zV366wF4+LT8Fw0jh5nFm61AOnnDzZZTdA7xLFUup6PEARUCfej7eP5f3uh3xSw683XBUAM&#10;iT6M0UipwOqBFtVPiueo1IhLPrasvqPpHXeyFg/OQuXNPx/Ki+cejaQURazM0r/uWaTL9IyMyIiO&#10;vWRfy5Y8eOymYoxEZ7pLB/6dadjzGrdz0OdHrGMnR6Ossj0YEvc16lowv/c4uWLkKG5Hmc35xebz&#10;wU6uHlR0xGL9+8HguBT5VBpUgY8sOQGuGzBHMT/pjJGXoj1jFbU9tyK35I/LdfMQsWICkREa15z7&#10;1FH0lSM56exU1Zo9E0keQ62SIkRIs5aDyK5L4vJVp6SICl0L91iiQj0zIz89cWlQe6E/U7r3m5al&#10;QkNd9xfP/rdZX+By6I0aV7T8l+HYgJ5K1ild6OEWlc+O9clfR0DKWHLet0lrSMXjqfLZcyQEiCcN&#10;WWx4kbTFyKmxIDS8B0WzjvbnPCWKyD2Rs2yYp0SKxMJJaki1o9a2NagGq1YHxLtleFg7a6eqrBQp&#10;WN9osbRR97WyVv+fbYwkqXJJEFYZSnZyPRYsWvTbPOiwtd03A/A2kpM6EJDQrlJrZxxiDTrt2Sst&#10;C5c04cHcsTLHntxI8JWW1rsFN1g5uF1o/h0WCK9K5IJ0ivo3aUpiov82tO5p54mPnSb058sypr/U&#10;G7Cbs4wDsEVJQUNXrpR9KSJ79EmpmLFRQmaKSFZTuHW0w93NRbB008xzwlYRw0NJV7RYpQDAzRZS&#10;tK9dyhb/7Gazde8PQ/nfXTrKnMGh+jf+iVICsLOW/hJ5x3t9tJujq/6o47fYvjjSrVKSpPl2u3MJ&#10;l+AtMel6Wnlr7LTcKKlELz1+osdo6pJl+JcN/gun8uS9nZs7N1vvaQHMmpXv5U1OtFSbpstZHTjy&#10;grBbT48oQsxtYhkilxrIOOMTVxeMg66EIaZfxQxM1KSZkZF/km2uBN5V0Lujgmqey9WilURGXo0R&#10;miWsApggqx3heFjPoWrKyqW+1oj5p3x4yI+rcWjCy7LixLa0aWM6opV94gnT8LL4gPoiL0f+F1rv&#10;ZWiRUULVx4pc71TUGEnXMsom7oBmjTgjR79TRXIJqlnCVAUZqg+iSNoqWxXD4JkF0iUO9BfqIOLg&#10;9VXkgNsp/UoNwnDYN8Ri9eavrGr0Ezsxy/o+SNwU1h4L3r6oi0cVZD1dK/VBXlSMyBd86ovLAiUr&#10;o5U3a2TdfBq1aMXI9EuE9pYUj0o6t/n+Wr4P0jjZ6TcldTyfuL480QTvZ8Wy3tWsFjA6r/JPxv/2&#10;+iQaKSUH2ISXkFg+v1aLb++ieiNW6MKZGZo9Vo1S1CYjLVR7i5TwV5joBhF++ZPjyYWFB9WX+5/J&#10;NX17I+pF0LH7hSwWz7KgoeD2iy8WpY8jZ4ndT7sXLlWCbNS6e3thWyWoGPdRmq/V/nzTdUqWU1Oq&#10;5EaH5AfUkCIq3dxWyI7UzMiawRVkdueSM9YK4N/kRotMhqh4Efn+nb5CZq0plXuB7Wno9Yp8CNJW&#10;RGZGmtw3n7dEO1uzyxkRkcZkrI0cGmZuDkPnJZznFyEKZGcPCN+GR6rMsXKOnxQjGWLEd84dX6SV&#10;DDfPkZb/6ZlwtnYCYruq0jMjpkZ6+PS/lu/yf9XIiULDL1RLVeSML9D2dVaYOO9gwXD2a4JiudTk&#10;qUELB8LdrHjDrWF9Rev5mH+kSRKSA+rvQ10qaDqsRKMhaUEzR61PKtD4WC6RLHy5VNwdycG8LCCt&#10;3KCULCl++pBHyo1lG9plBav61y6gP015bAdVqrYp6nUMpOQ4Ot1WAeQ3uRHfHaXTFp1Pb8Eg1dMq&#10;JUC03+1PuHTGiCmQErHJeNeS+KftuRGCRakrFwHIjSoLq0ZqmIQkMtRIyWJKu9cIgSMOTZLEEv1J&#10;czMMiKqaVrtsc/H8vKhBIleQujWcoy8/IkELDC6V/fIyJEahvL5mFwTwTScFgfL1axeVQ+UrJ9aJ&#10;KgXFvfvnvqEhf6NBte6C+HqwWVJH6N1fuSbL/msjr9vIURXj7nvfTERGkYf2vc47QPb+a98SEiT9&#10;1gMoIrvSvV874bZfBtewLbdpwvbPo4bdqn1pywXSex5Fq1baanoc0eee1q3a3kcPFPb27sVOz6KB&#10;ORfqNa61cDglyyvGkYBdXlB/JXA0fwS6WujrrFBkLz2/t0Cn1apfJ9QsTg9P37lr8fz58+cvRT6R&#10;DzqytVnq0S16ZJ6PDks6U+oe9rKi+dXqKOhCKYc2Xc8ObZurpRVOe3lPvZtSia0sa1qmiMW82V3D&#10;nUyCp9qU6+HXFmanAu4FLph+WdEsTHkBGOPn6nCuWsoovZK1ifVHBMtFjnTguHTIraAaD++FfDSK&#10;5E7IdOqdjTrKUNyyKWJSUin6Dky59jxRf77+OU3YXoiNKxyJR2FiJWlecrGhEVlUVRVlODAiANWA&#10;5VEZEbBWSjPJdRkSRElGPuhy2poap7AqdBVSM+7sXx4+fP3IolT5i1aPwveQYw8HsWKmIu9JWjHO&#10;dlWXjMyMjA6JU5Ck25A/reb0XRc3IwiEjNVXR7b9P1jSIg6dQyVmdciuZ4SXGeEWX6k1LItRer//&#10;VH7ULAT7WML57kyVBV8uUf5qlX+Z3vQLnuQX1rr56sQbByeQ+CdAJ/c7qoiA9+sA5+RLTXwoEAtP&#10;bDuK3o829OZRB4/lytw54J61JmAqRylD5qHU2n8QHl9yPCwZYXBcoFzmsefq5Bg5MsKWASBaKxmQ&#10;J2pGLAtn/zySNEtStJ1H17it9qQYKo7u60CkktQ8GRaSRIeULIKX/UjeXBTm/C/PT6AS8trCo+sJ&#10;mDfUGjacMiBuIbDQovU6eopM5ktwYVpTNGR3crdCwsDNKGzZbtpSwTEps66V+WLkNkOWzpfX+ck9&#10;aHh3xCJ+mi3rngXNdYn26uYTPG97n8h7Kq+lVOlsj5A3j0sgvqKq7GiwS/T0Do1cAPO1FnZHfA6V&#10;kBeQF6ooKBq6+TtI/w56SPQq9Efddy56z+i6spIViyMXlbcsQT1ODco6ftrcyLgVaXh5qBe8LK1X&#10;7vmR6cHUXDkBa0VFWh4K/aebW+R+eLgLcmWHLqeu2JUv5BaLmcjoiCyszM9AN9DqnBDMrzfwb0YM&#10;OQvFd+y+/GKWtbJarCrKfU1mPj30SIy9fBgMkzLvqw90zRFgEXmb0iS9ELnsjeyNpXlluhYw8Zkg&#10;pSvSpU9xcg25FbnixYrbKRg2yVscXGRUxH3oFM2jSEj/VZ8D7AfcxRRFelEn13RHC4vrUA74wp1N&#10;Uq29Y4Xv75EsYXGR02IXK1WhYPemYi+3Us8V1bUmgTGSy8SCGHApcq5HqozURXVQD+ZlBpFPJvGi&#10;1fKm7lxB6UtNRdK/JAsJbEFiCQYHIvpyxP4YELA25gdtZkRvqa1rE7FlRmC6/9LrmQOrMjXBED6+&#10;lVd8u5pIvvd6WT/u+j8DgaWl47BskrCdURM9zWSOpSWo/TlcgJt+FdXbhda0i8yZikW/qxvqD4Up&#10;X6tGxkLVy5cuq7fEZmT1Mj31RmQ/HyTIYjInJCI1ZGSRqlWrFSrnDodT09vm2D3Q4NiQy70zP9VE&#10;yLDkZEW+mAg5D3h4OBME5fiIrZBqTnNYjMj1Wvpuc5PyLzDSRhYLatqpRdzXTZYIgpmX8p5rg8Ii&#10;3WRAzFyIzNgg1f+X4inSMjc5TIDcgPukqCD75nQu9zlpBtMirmxQROeozIyQD6Zm/ipHyxGRGoRI&#10;pEj1WoRCzeGSNAfn8X96kxyI90MoIqckCBPc+vmjMlX7qIE9Xt9H9yZXvJ8Zt+NErObYuKXzi/10&#10;DvHzxnF4fLwyliDLP0X7ro72585y2VBpyoPK48CrAo/9FeyqjkSfTypoekZnmvDAj+iLuupWXuGx&#10;wm5A/IvcQHxJ8BwD9avL2tO4DpHkDnXfflzWUShgGnCrNGrtrfFyNHpX2tjSHv18qle/PJsIesaK&#10;sm6O8G4WAPfStIjxyFv1hsHZYDh7ofRamDlqozMXuKRK/b2cWT6HyBdfrQPATPf/J9vERUERlPAM&#10;rYBly5AFAaAUB0GVJeed4Jg3MoX3dMJwmvhw+HNPlXT1ODa3Y43mnvnoPu1jrEFlfpGDfpZbiQU8&#10;vtTurkKmT8vxTilrtVPyA4U99iWKsjWvyX7EA6IUscpW1knzkfrXoB6IphR/UiNOMpho+DkHNMZH&#10;9Fyp+pwbjkuDXJ3D+meVSMa2IX0gwRmy5gg0lMDbAmSaeTykqXX0kBTwOSrCXXVXXbUHLxBvTZ7e&#10;bccu1SbttWptglwY067cyIDoPEG9YD8sVviOt5cgnUdYkqM1rKMtLY6KuRJzYMHeRXeFKWMLB11a&#10;syIjEP1a1kQTPqLVHZG9pIwfy+cET0/20rVZAOA4eC2V+qUhZ4+r28P1iTcWeBwXKBPxVOMgKXqT&#10;4DlUOSceHNMHbJbYkSVHl7mqxJ8Z9AoTDsVSkb/0zaCel7KKlV8x8FDUHB+UHIqitRHo+RB7wtlH&#10;WVqi8zJKCPf76tXkLkSpEkf8l+tzRI6xEoQ+f7RWNstQdS+WLkehP6RIKeb8vTuHHmV56bQqUkT2&#10;QfPes8U/Z6OxT0d6bT/LlyXZTMjIo/+5BMvFyjmOmflXRhcfhlhl2XaeaLzhk+rIA/PIf8vWLPjs&#10;rGklWhlJdqQP03LF3IssbYCrSpZXH3OApGW69+cPA9Lgt1O6dqY1/RERm58Nd4NOtPq7xGarz17Q&#10;Q4lXw74VdB1j5mZoq/yX9fsX6v3LEjTNqR78WLVfl+kQXv31SLMyLUfnGR2XN/M0qDgXtI2s1TUk&#10;ReVHrSYN0sLqeeEm8S/Ac3rN45SkzAW+lQXTdLWn5ciDP50UPIi1Li7YKcHK7/QTXWIjWqg1utrh&#10;zjTbFbJsmyMeHbLBcgxq2taDWPmvZL69D3w+FzC9epYSBW1JKHr2k0gKC55xcJR/DLDkWtnLS6Lb&#10;hQ5m3Xy2OSWJ+d498j7MHBacfhI/uYpc38AmQ5Sb5BOSxZVKPnvXgTOqeO4fNRg+A1N3isNeX86D&#10;LtP/kiifecv2L89Rr2n02MaArvjYaZs+7nc06Bsm+I++dXVO3Z5q7cWetH+cQNsW1BqT1ibSlXur&#10;GWdJVbB8zJ9Ss6cJ0JlhvlY66X75+Rfq0Lm+MlF4hGsowVkU5W0X35LzwsU4RW6Ct9ZsWOUulBs3&#10;sE+K59yrm+mwHjiRh5VSvEv1P5kZEZqnhfpYtRl3pi6t955EG4Em5G0nordS5HKf6NAK6GgRXYgK&#10;SXsZ6P1jT4G+0FWYsFR23YNw+YFI9WRJKwntljiDr222D1dWq5JviT5maxT0D6Z5rHxQfSLt7kdO&#10;ASuyzM8cZdjV0xP8rlHEZ25ogjI9XxwWD5BdZUtYcqsZ6F1JYNw51SwuHs/+q/LLGVlmRlu+fLlT&#10;hEVm1Fz5kfp3ngTg0fa89scickl3VBzj9EkBD6QRhiRb5mlJ80XgPXvXB7vove0hgu8qydbfNXGd&#10;HhlWVRAMhVY90ybXTqqn4uU9yaRSxnfCwbraw5aSMip1xA9NblbcvIzY4ogOQXjMVz9WxaDTM8WL&#10;EaLEqLI90iAugXOeqFHu6RHb/yCcjRWzNBpAu/W7u+hIKD9WZ5M2JpXn+7q/mZoB1T7kV//I9yBw&#10;Ky0LHOpeIJ8T675KDoFNzlU+3Fyxd66vIlktRHUGPAmHwKHk3kskHYcLlVeRHjx47KVco6Pr1uvi&#10;fBSP3Ko1V6sPyJrHB/mr38qwPvoQDU35T2I8U8u1tynbHg8zN4iPSMjImCIpen/Ui301WMl3rZn1&#10;fegckZsQaoMVfJ9PpDfoUCavHu/5ESpb0PNcETypz5Lv/LzVRiMjPfp1U/qIRYuWe973rBBv3d82&#10;sVY5f6P1QHaZkTXEpVIy5W0+FjM5aUg+j9sGnrB27tlBaNEyNI1DyB/32vCQDte6ZfgYGBjdiCI+&#10;9yFtQNEpEY/VEiLfWUFI4soNt5pn585unRAfRE/qcO5bYKgWoTLd0OyvMi4HminkTPot4n4MoOsE&#10;W6NtqQUs9i1Zkc88F/Q8D4dapJsQWvK0jvAco9Wj1oBJHmDfI581aoJEV7uQHVmJr3fsrGiNrTkb&#10;v7v/+NIx3JrBFLS0B/+izT6n/IlCoV5GLle9ZezD5aKp9i9A44NJitV/+pwx8+fM1aswff0evAiE&#10;fb36YD/6WTi6f2/KeUVfiBpNkL30LIW2BpS0sTZVukB2MslmZbuqiLwObRB8qom+kRphKDKCKopd&#10;5sDbY98iRQD0lbwyKi1TIA5spHqsh3phSRRq4wIyJFuQkXq+ew671rPIjHZnivaxEqpv5EvrWasC&#10;6iMFzwp/JT8KWNRzwObOHZaV3gDusk+xhfHj2nVI8UK9Niq8rSoDjsXkXKPp7ceTyqT8dFzYK9Fi&#10;0gKK/JN5I40T6n6/ICxUXnEoJgUVRQHfWg1EPYRPx/I9/109D7yRaZ4OlwL1FYw93uSM/p6b24Th&#10;Tw+B1dey0qTgl2D7x0qYtZQ+iI1BUfz0Grnj/aUxowuZ5kC5nVMy1E2pewJufF77QUqKGm8HRbIi&#10;GR0CCYimNDRyqOtnEokbIrIjYJR1Emb+owHJOEKve+HS6ygm1Rqn/tJ9p9Es1tAguBc/eSF1cG/p&#10;EeEm1jmPphfVX//tdSrqfL8S1aG1YkJMUKvd+r1FasX5SI3CIWuHLfa62/pE9BiJUm6qyl0uesgM&#10;UC5kCClxeMqkLdyrRlRen1AB9DwW7nqDoyMiep3UZGaM0L5wJrsuDDnbnbHTClAfdKyXahATB/76&#10;7ygqYxyfBMo0FIsjVpsn2/p45tZWM4U+cXAqd/DSpsmYiNkuffxoCvan1WfqCaoVxaz4cl5IpHsU&#10;tFZVs18kKqL+ZdvU0xtQ9nIGsCvRzyO5CpVemHZEqoGz+lES/uFfBetNOh4cDOXDgf4RVgjV07qq&#10;weuevyZ0dlWUULqROiW3nkertLNMD8Cov4tYFrBgmWCsj1355MDv8dZ/5qGi3+dFkcJyReA6SW7U&#10;U/QaTZGejuQpQtOHCkXVVBqekDVl74pRvHvL0yAcxyhktr1BX+JdFLnFKaWzm+U0Wz5sS1jNEV5Y&#10;jQUXHcgSgyBOKi9BfOqA3DYNg8E2UqaPaxlWsgJME4qf8jX/aIGNLM2DogmDZJOUsqRJa0N1FWUO&#10;UBPmnpXnltTzU/Jf9Mjsofbag+D/BPxBzJTZlFYcwNlArDiaOA93mRkPViRnA1BD5Ho1I9Z0QkCg&#10;9QlSypYL+dl0WnfmXNCy1Ns/OR4IJbguHDWz571e2A5YQFnl8uPX6eCwJx+VBkFxqa3twDMtVl/s&#10;dIwpnfPobdMuESRZC0eA/qXbNwfX8eNOR9VlyxYuVUVfLyNY0HI0e8CvySlSlEURExxUF+ogHAfu&#10;mqCkofaz492sYHNWRPqHNUZIt0zcSOJy5K13JK0dviMEVaahraux+QDfIf16yCdsdlClOKSeQmyr&#10;M/JJAl4D5rZyVlIQaQ3QEP383LFlEA4FNl/OdXPZaKi+99/U/82IIZ/unuo1Zm19V8j/2KOqg1bP&#10;hbd3TJCFDqGCZ1fKMAzNxBDrJtyTbkSP1Qhz3z/f8yMDsZagSPf8loiDVI98s5I3xqfgGHkXqzss&#10;91iqVN0v0/Y5cSP5f+JHs1OQUU0W7P3zagfW8XZ8+kPqUEA7mNC7+v+cWLEQ/n0XumnkSpo7VMUa&#10;j8GA3VnBtFwltytyMt8v1U0WKqBViMjXPF+f3lREn7ZrZC4fCapZpsm+nkQJpjDyVGqAqpJg8j7n&#10;uc53daxSUZkXqkbEERyI8Z8JKpuRb41FvonKvnufZqLER2Vjx4/3UoHLUqLlit128B3xBivdJEf/&#10;qRjXvkfsaGW6R96ROWL/SAPED+j1/B/FTIPEq/2kQijsSxkZJShJ5/9AAAABBKvBQs2CRk0CiDYA&#10;IxgDUAVAAEwYyWIBkAFiACAAIgAowAgAAQABAADACAAAzADABgAAYAZQACQAPABCADOgA0ABIAAA&#10;AwsAQyGT3ARZgGHjNAA7jAjACrzH/osRgAVQGOrcKjSAqtAsfgQwAxGIEFgTMAZCEMQAQwAygAH2&#10;YHoYX2wGuTAmeAfMA7JA0OJmhAFAANAAXgBikAwABMAAcgCBwCQA6YHD7BukBggDMQpTMAYAGYAc&#10;AAzmAwAAIABAAAIBQgBZgFXQBLhhjAAQAFgAojwC5haHTUbGyEnisq8g9EuX+y5rAAJwAAAAAAqU&#10;ADoD/AAoAEfTjF+UFt8+d/+uH6MAueAuxoWoIGgwWYxSmYEwAOH0BIWYYAD9ACmAG6AHvnILoAGR&#10;gKDAPiAc0gB7MYkAMlAKq4AcFSCrpCMYLTDH+AAiAAQACgAbwACAAcAA8ABqaHmSGVeYACGENt04&#10;AQxgNjAIACAATQAhFgYACIAAQACAA6cAA2B4cINiQ9FwgYANpXwRDBjABEAB4ABgAgACMAAAAAAC&#10;2AE2AHKACMACIBEAEdgEkANIBOBQBwAEWAAAAMADMAPAACYACADzABJgAAABQARcAVN8hXm5Mj9D&#10;moAHgBTEA1ABAADIAIAAAAAgAQAA1ABFABFgAzAAAAJAAQAAYAGAAgABkAGAASABQAAGgFcWaAAC&#10;AAMHBOABAALAAUAA8AAIAEAADGAwABgAMAAxYA9gAMAAAAAAGYAETAIRA8WiDsW1tQbDfiGoNEpl&#10;SdeNEMSADQAOkf4iTCZTgToNE0xqcaaJrNNeQFZRARMAVK0AmALyqFhB2HpJEAAZ/etmjyCeAJQI&#10;E6AHQAN4AyBAmGBIABsgH6AHcKIzDGUgNjACvwGhOAbAJ+DI8QAAARgAwAGAABgALADEAGyiCLzi&#10;F5gDBDNBZLQAec819vBgAEMgEQAIhgCAB7AA3CASAAZ7AEsAbkA0EBowD1mArsIMiAfywEYACkIu&#10;dAmYAwABywAGAEsdMX+AWyAvggCPMGVUAoACQAFz/gNmA3EA/SwI4AAqAAABBgAN+DJDAMgCpxAn&#10;GBB7MSeAEQAEGgBkANIAQQA0Ko6gxJ7YOIjMPGP+AO4UI2AL5YCEAaABiABOgB4QCjz8jYgBwADA&#10;MC82xgRkYGoc4z7BaeiLpAjqs1scA2eIAAAAAaAAAAAAAAAAAAAAoONQkUAlAcEAAAAAAAAAAAAA&#10;AAAAAAAAAwAiAAMAMAAAAAAAAAAAAxABHIAIAIDG8CFHorr03NxOirujB6nRK6BVouOg3MAyHAZj&#10;QA3GB0VhPgBkAJalMc8AuWhSQAb+AcQAMEAIACiLB3bAFYA4qMIpgJxhjLBhoOIjACEAHMAHMgEx&#10;AAyAeQAAIB7AYm7gBxAsvyAgY3GIFGEI0gOKAEMAEcAGwAcAAiABWwAcAB4xgdIAP8ATbAEsgNBg&#10;LiECwhmAABABgAGIAAAADAAgAUgABgBBgDRGMq8AKgAR4AWABYAA4gNBACEACADyABmAGcADMANs&#10;sDTEBWAC/2AwMBkACdgCcQxJgDCAAMAewARgAHABxGBxEAvABmAHAxk2ACYAF2AEQAcYAFkAbSgA&#10;dxztQ0OuBaAaTaJsYUYA4zACAAAAAAAAAAAAAAZ4AQAAAAAAAAAAAAAAAAAAAAAAAAAAAAAAAAAA&#10;AAAAUEsDBBQABgAIAAAAIQBttFLx4gAAAA0BAAAPAAAAZHJzL2Rvd25yZXYueG1sTI9BT8MwDIXv&#10;SPyHyEjctrQdo1CaTtMEnCYkNiTELWu8tlrjVE3Wdv8e7wS3Z/vp+Xv5arKtGLD3jSMF8TwCgVQ6&#10;01Cl4Gv/NnsC4YMmo1tHqOCCHlbF7U2uM+NG+sRhFyrBIeQzraAOocuk9GWNVvu565D4dnS91YHH&#10;vpKm1yOH21YmUfQorW6IP9S6w02N5Wl3tgreRz2uF/HrsD0dN5ef/fLjexujUvd30/oFRMAp/Jnh&#10;is/oUDDTwZ3JeNEqmCXJkq0s0oRLXR3xIuXVgdVD+hyBLHL5v0XxCwAA//8DAFBLAwQUAAYACAAA&#10;ACEAdtKeUuEAAACcAQAAGQAAAGRycy9fcmVscy9lMm9Eb2MueG1sLnJlbHN0kEFLAzEQhe+C/yHM&#10;3cxuDyrSbC9S6FXqDwjJbDa4yYQkVfvvjRXBLetx3jDfe2+2u88wi3fKxXNU0MsOBEXD1ken4PW4&#10;v3sEUaqOVs8cScGZCuyG25vtC826tqMy+VREo8SiYKo1PSEWM1HQRXKi2DYj56BrG7PDpM2bdoSb&#10;rrvH/JcBw4IpDlZBPtgNiOM5NecrdvAmc+GxSsMBeRy9uVAfllScbJq4cqPo7KgqCGS9/pV7+WET&#10;4Lp1/4/1Sq0f/2c2p0CxrrRDH1rt6xQXsZcpuu8MuPjp8AUAAP//AwBQSwECLQAUAAYACAAAACEA&#10;duBJXxgBAABOAgAAEwAAAAAAAAAAAAAAAAAAAAAAW0NvbnRlbnRfVHlwZXNdLnhtbFBLAQItABQA&#10;BgAIAAAAIQA4/SH/1gAAAJQBAAALAAAAAAAAAAAAAAAAAEkBAABfcmVscy8ucmVsc1BLAQItABQA&#10;BgAIAAAAIQDUKo0zUAQAAAYKAAAOAAAAAAAAAAAAAAAAAEgCAABkcnMvZTJvRG9jLnhtbFBLAQIt&#10;AAoAAAAAAAAAIQBrHKMgc9MvAHPTLwAUAAAAAAAAAAAAAAAAAMQGAABkcnMvbWVkaWEvaW1hZ2Ux&#10;LnBuZ1BLAQItAAoAAAAAAAAAIQDWftlT/hkEAP4ZBAAWAAAAAAAAAAAAAAAAAGnaLwBkcnMvbWVk&#10;aWEvaGRwaG90bzEud2RwUEsBAi0AFAAGAAgAAAAhAG20UvHiAAAADQEAAA8AAAAAAAAAAAAAAAAA&#10;m/QzAGRycy9kb3ducmV2LnhtbFBLAQItABQABgAIAAAAIQB20p5S4QAAAJwBAAAZAAAAAAAAAAAA&#10;AAAAAKr1MwBkcnMvX3JlbHMvZTJvRG9jLnhtbC5yZWxzUEsFBgAAAAAHAAcAwAEAAML2M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7" type="#_x0000_t75" style="position:absolute;left:4381;top:37680;width:69310;height:60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y5AyQAAAOMAAAAPAAAAZHJzL2Rvd25yZXYueG1sRE/NasJA&#10;EL4X+g7LFLyUZtNYtIlZpSpCL1K0PehtyI5JMDsbsqtGn94tFHqc73/yWW8acabO1ZYVvEYxCOLC&#10;6ppLBT/fq5d3EM4ja2wsk4IrOZhNHx9yzLS98IbOW1+KEMIuQwWV920mpSsqMugi2xIH7mA7gz6c&#10;XSl1h5cQbhqZxPFIGqw5NFTY0qKi4rg9GQXN3N3m8rha7vjZL9dmtE/NV6vU4Kn/mIDw1Pt/8Z/7&#10;U4f5STJMxsO3NIXfnwIAcnoHAAD//wMAUEsBAi0AFAAGAAgAAAAhANvh9svuAAAAhQEAABMAAAAA&#10;AAAAAAAAAAAAAAAAAFtDb250ZW50X1R5cGVzXS54bWxQSwECLQAUAAYACAAAACEAWvQsW78AAAAV&#10;AQAACwAAAAAAAAAAAAAAAAAfAQAAX3JlbHMvLnJlbHNQSwECLQAUAAYACAAAACEAOX8uQMkAAADj&#10;AAAADwAAAAAAAAAAAAAAAAAHAgAAZHJzL2Rvd25yZXYueG1sUEsFBgAAAAADAAMAtwAAAP0CAAAA&#10;AA==&#10;">
                  <v:imagedata r:id="rId13" o:title="" cropleft="9f" cropright="15190f" recolortarget="black"/>
                </v:shape>
                <v:rect id="矩形 1" o:spid="_x0000_s1028" style="position:absolute;width:47097;height:80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SFmwgAAANoAAAAPAAAAZHJzL2Rvd25yZXYueG1sRE9Na8JA&#10;EL0L/Q/LFLxIs2nBUmI2UgQbQS+1geJtyE6TYHY2yW5N/PddoeBpeLzPSdeTacWFBtdYVvAcxSCI&#10;S6sbrhQUX9unNxDOI2tsLZOCKzlYZw+zFBNtR/6ky9FXIoSwS1BB7X2XSOnKmgy6yHbEgfuxg0Ef&#10;4FBJPeAYwk0rX+L4VRpsODTU2NGmpvJ8/DUKziMurnQoeyry/ON7ecL9YeqVmj9O7ysQniZ/F/+7&#10;dzrMh9srtyuzPwAAAP//AwBQSwECLQAUAAYACAAAACEA2+H2y+4AAACFAQAAEwAAAAAAAAAAAAAA&#10;AAAAAAAAW0NvbnRlbnRfVHlwZXNdLnhtbFBLAQItABQABgAIAAAAIQBa9CxbvwAAABUBAAALAAAA&#10;AAAAAAAAAAAAAB8BAABfcmVscy8ucmVsc1BLAQItABQABgAIAAAAIQCKOSFmwgAAANoAAAAPAAAA&#10;AAAAAAAAAAAAAAcCAABkcnMvZG93bnJldi54bWxQSwUGAAAAAAMAAwC3AAAA9gIAAAAA&#10;" fillcolor="#d5dce4 [671]" stroked="f" strokeweight="2pt">
                  <v:fill opacity="19789f"/>
                </v:rect>
                <w10:anchorlock/>
              </v:group>
            </w:pict>
          </mc:Fallback>
        </mc:AlternateContent>
      </w:r>
    </w:p>
    <w:tbl>
      <w:tblPr>
        <w:tblW w:w="10485" w:type="dxa"/>
        <w:tblLayout w:type="fixed"/>
        <w:tblLook w:val="0600" w:firstRow="0" w:lastRow="0" w:firstColumn="0" w:lastColumn="0" w:noHBand="1" w:noVBand="1"/>
      </w:tblPr>
      <w:tblGrid>
        <w:gridCol w:w="10485"/>
      </w:tblGrid>
      <w:tr w:rsidR="00E47672" w14:paraId="7AE802ED" w14:textId="77777777" w:rsidTr="00A04E8B">
        <w:trPr>
          <w:trHeight w:val="726"/>
        </w:trPr>
        <w:tc>
          <w:tcPr>
            <w:tcW w:w="10485" w:type="dxa"/>
          </w:tcPr>
          <w:p w14:paraId="54812EAA" w14:textId="77777777" w:rsidR="00E47672" w:rsidRPr="00E47672" w:rsidRDefault="00000000" w:rsidP="00E47672">
            <w:pPr>
              <w:pStyle w:val="a7"/>
              <w:rPr>
                <w:rFonts w:hint="eastAsia"/>
              </w:rPr>
            </w:pPr>
            <w:sdt>
              <w:sdtPr>
                <w:rPr>
                  <w:rFonts w:hint="eastAsia"/>
                </w:rPr>
                <w:id w:val="720020519"/>
                <w:placeholder>
                  <w:docPart w:val="0E7BFCB9B77A488FBD5DC00953738EA0"/>
                </w:placeholder>
                <w:showingPlcHdr/>
                <w15:appearance w15:val="hidden"/>
              </w:sdtPr>
              <w:sdtEndPr>
                <w:rPr>
                  <w:rStyle w:val="a8"/>
                  <w:b w:val="0"/>
                  <w:caps w:val="0"/>
                </w:rPr>
              </w:sdtEndPr>
              <w:sdtContent>
                <w:r w:rsidR="00E47672" w:rsidRPr="00E47672">
                  <w:rPr>
                    <w:rStyle w:val="a8"/>
                    <w:rFonts w:hint="eastAsia"/>
                    <w:b/>
                    <w:lang w:val="zh-CN" w:bidi="zh-CN"/>
                  </w:rPr>
                  <w:t>司法部门</w:t>
                </w:r>
              </w:sdtContent>
            </w:sdt>
          </w:p>
        </w:tc>
      </w:tr>
      <w:tr w:rsidR="00E47672" w14:paraId="74C63ACE" w14:textId="77777777" w:rsidTr="00A04E8B">
        <w:trPr>
          <w:trHeight w:val="726"/>
        </w:trPr>
        <w:tc>
          <w:tcPr>
            <w:tcW w:w="10485" w:type="dxa"/>
          </w:tcPr>
          <w:p w14:paraId="31C52FC4" w14:textId="77777777" w:rsidR="00E47672" w:rsidRPr="00206B7B" w:rsidRDefault="00000000" w:rsidP="00E47672">
            <w:pPr>
              <w:pStyle w:val="a9"/>
              <w:rPr>
                <w:rFonts w:hint="eastAsia"/>
              </w:rPr>
            </w:pPr>
            <w:sdt>
              <w:sdtPr>
                <w:rPr>
                  <w:rFonts w:hint="eastAsia"/>
                </w:rPr>
                <w:id w:val="-1640336837"/>
                <w:placeholder>
                  <w:docPart w:val="EE5ECD485C2141F6BB2210CD3B48BDAF"/>
                </w:placeholder>
                <w:showingPlcHdr/>
                <w15:appearance w15:val="hidden"/>
              </w:sdtPr>
              <w:sdtContent>
                <w:r w:rsidR="00E47672" w:rsidRPr="00E47672">
                  <w:rPr>
                    <w:rFonts w:hint="eastAsia"/>
                    <w:lang w:val="zh-CN" w:bidi="zh-CN"/>
                  </w:rPr>
                  <w:t>法院的作用和结构</w:t>
                </w:r>
              </w:sdtContent>
            </w:sdt>
          </w:p>
        </w:tc>
      </w:tr>
      <w:tr w:rsidR="00E47672" w14:paraId="4B9C3DA8" w14:textId="77777777" w:rsidTr="00D87B68">
        <w:trPr>
          <w:trHeight w:val="10155"/>
        </w:trPr>
        <w:tc>
          <w:tcPr>
            <w:tcW w:w="10485" w:type="dxa"/>
          </w:tcPr>
          <w:p w14:paraId="73CAF169" w14:textId="77777777" w:rsidR="00E47672" w:rsidRPr="00206B7B" w:rsidRDefault="00E47672" w:rsidP="00E47672">
            <w:pPr>
              <w:pStyle w:val="a6"/>
              <w:rPr>
                <w:rFonts w:hint="eastAsia"/>
              </w:rPr>
            </w:pPr>
          </w:p>
        </w:tc>
      </w:tr>
      <w:tr w:rsidR="00FE1397" w14:paraId="593231AE" w14:textId="77777777" w:rsidTr="00A04E8B">
        <w:trPr>
          <w:trHeight w:val="726"/>
        </w:trPr>
        <w:tc>
          <w:tcPr>
            <w:tcW w:w="10485" w:type="dxa"/>
          </w:tcPr>
          <w:p w14:paraId="43F64141" w14:textId="77777777" w:rsidR="00FE1397" w:rsidRPr="00E47672" w:rsidRDefault="00000000" w:rsidP="00664509">
            <w:pPr>
              <w:pStyle w:val="a6"/>
              <w:ind w:left="980"/>
              <w:rPr>
                <w:rFonts w:hint="eastAsia"/>
              </w:rPr>
            </w:pPr>
            <w:sdt>
              <w:sdtPr>
                <w:rPr>
                  <w:rFonts w:hint="eastAsia"/>
                </w:rPr>
                <w:id w:val="1824773452"/>
                <w:placeholder>
                  <w:docPart w:val="68C35D6FABF7474184BB739C60572883"/>
                </w:placeholder>
                <w:showingPlcHdr/>
                <w15:appearance w15:val="hidden"/>
              </w:sdtPr>
              <w:sdtContent>
                <w:r w:rsidR="00E47672" w:rsidRPr="00E47672">
                  <w:rPr>
                    <w:rFonts w:hint="eastAsia"/>
                    <w:lang w:val="zh-CN" w:bidi="zh-CN"/>
                  </w:rPr>
                  <w:t>Henry Ross</w:t>
                </w:r>
              </w:sdtContent>
            </w:sdt>
            <w:r w:rsidR="00FE1397" w:rsidRPr="00206B7B">
              <w:rPr>
                <w:rFonts w:hint="eastAsia"/>
                <w:lang w:val="zh-CN" w:bidi="zh-CN"/>
              </w:rPr>
              <w:t xml:space="preserve"> | </w:t>
            </w:r>
            <w:sdt>
              <w:sdtPr>
                <w:rPr>
                  <w:rFonts w:hint="eastAsia"/>
                </w:rPr>
                <w:id w:val="2094198138"/>
                <w:placeholder>
                  <w:docPart w:val="DDF70FE2B4E2483F803AEA3850DFEC5F"/>
                </w:placeholder>
                <w:showingPlcHdr/>
                <w15:appearance w15:val="hidden"/>
              </w:sdtPr>
              <w:sdtContent>
                <w:r w:rsidR="00E47672" w:rsidRPr="00E47672">
                  <w:rPr>
                    <w:rFonts w:hint="eastAsia"/>
                    <w:lang w:val="zh-CN" w:bidi="zh-CN"/>
                  </w:rPr>
                  <w:t>联邦政府</w:t>
                </w:r>
              </w:sdtContent>
            </w:sdt>
            <w:r w:rsidR="00FE1397" w:rsidRPr="00206B7B">
              <w:rPr>
                <w:rFonts w:hint="eastAsia"/>
                <w:lang w:val="zh-CN" w:bidi="zh-CN"/>
              </w:rPr>
              <w:t xml:space="preserve"> | </w:t>
            </w:r>
            <w:sdt>
              <w:sdtPr>
                <w:rPr>
                  <w:rFonts w:hint="eastAsia"/>
                </w:rPr>
                <w:id w:val="-594012797"/>
                <w:placeholder>
                  <w:docPart w:val="98B758F4CC9341DDACA3ACF861526FFC"/>
                </w:placeholder>
                <w:showingPlcHdr/>
                <w15:appearance w15:val="hidden"/>
              </w:sdtPr>
              <w:sdtContent>
                <w:r w:rsidR="00E47672" w:rsidRPr="00E47672">
                  <w:rPr>
                    <w:rFonts w:hint="eastAsia"/>
                    <w:lang w:val="zh-CN" w:bidi="zh-CN"/>
                  </w:rPr>
                  <w:t>2023 年 9 月 9 日</w:t>
                </w:r>
                <w:r w:rsidR="00E47672">
                  <w:rPr>
                    <w:rFonts w:hint="eastAsia"/>
                    <w:lang w:val="zh-CN" w:bidi="zh-CN"/>
                  </w:rPr>
                  <w:t xml:space="preserve"> </w:t>
                </w:r>
              </w:sdtContent>
            </w:sdt>
          </w:p>
        </w:tc>
      </w:tr>
    </w:tbl>
    <w:p w14:paraId="75A8BC98" w14:textId="77777777" w:rsidR="003422FF" w:rsidRDefault="003422FF" w:rsidP="00685117">
      <w:pPr>
        <w:rPr>
          <w:rFonts w:hint="eastAsia"/>
        </w:rPr>
      </w:pPr>
    </w:p>
    <w:p w14:paraId="655811FF" w14:textId="77777777" w:rsidR="0074501E" w:rsidRDefault="0074501E" w:rsidP="00101A18">
      <w:pPr>
        <w:pStyle w:val="1"/>
        <w:rPr>
          <w:rFonts w:hint="eastAsia"/>
        </w:rPr>
        <w:sectPr w:rsidR="0074501E" w:rsidSect="00A04E8B">
          <w:footerReference w:type="default" r:id="rId14"/>
          <w:pgSz w:w="11906" w:h="16838" w:code="9"/>
          <w:pgMar w:top="720" w:right="720" w:bottom="720" w:left="720" w:header="720" w:footer="720" w:gutter="0"/>
          <w:pgNumType w:start="0"/>
          <w:cols w:space="720"/>
          <w:titlePg/>
          <w:docGrid w:linePitch="360"/>
        </w:sectPr>
      </w:pPr>
    </w:p>
    <w:p w14:paraId="7EB74A5C" w14:textId="77777777" w:rsidR="001638F6" w:rsidRPr="00FE1397" w:rsidRDefault="00000000" w:rsidP="00101A18">
      <w:pPr>
        <w:pStyle w:val="1"/>
        <w:rPr>
          <w:rFonts w:hint="eastAsia"/>
        </w:rPr>
      </w:pPr>
      <w:sdt>
        <w:sdtPr>
          <w:rPr>
            <w:rFonts w:hint="eastAsia"/>
          </w:rPr>
          <w:id w:val="-1497877332"/>
          <w:placeholder>
            <w:docPart w:val="47E2417D99EB41AD9C789439C90B2C33"/>
          </w:placeholder>
          <w:showingPlcHdr/>
          <w15:appearance w15:val="hidden"/>
        </w:sdtPr>
        <w:sdtContent>
          <w:r w:rsidR="0074501E" w:rsidRPr="0074501E">
            <w:rPr>
              <w:rFonts w:hint="eastAsia"/>
              <w:lang w:val="zh-CN" w:bidi="zh-CN"/>
            </w:rPr>
            <w:t xml:space="preserve">最高法院 </w:t>
          </w:r>
        </w:sdtContent>
      </w:sdt>
    </w:p>
    <w:sdt>
      <w:sdtPr>
        <w:rPr>
          <w:rFonts w:hint="eastAsia"/>
        </w:rPr>
        <w:alias w:val="段落文本:"/>
        <w:tag w:val="段落文本:"/>
        <w:id w:val="-335997730"/>
        <w:placeholder>
          <w:docPart w:val="3B7F782972B745F4ACDFBC09631D66EA"/>
        </w:placeholder>
        <w:temporary/>
        <w:showingPlcHdr/>
        <w15:appearance w15:val="hidden"/>
      </w:sdtPr>
      <w:sdtContent>
        <w:p w14:paraId="58ACACBF" w14:textId="77777777" w:rsidR="00D5413C" w:rsidRPr="00FE1397" w:rsidRDefault="00D5413C" w:rsidP="00D5413C">
          <w:pPr>
            <w:rPr>
              <w:rFonts w:hint="eastAsia"/>
            </w:rPr>
          </w:pPr>
          <w:r w:rsidRPr="00FE1397">
            <w:rPr>
              <w:rFonts w:hint="eastAsia"/>
              <w:lang w:val="zh-CN" w:bidi="zh-CN"/>
            </w:rPr>
            <w:t>若要替换此页中的占位符文本，选中该文本并开始输入即可。但请暂时不要这样做！</w:t>
          </w:r>
        </w:p>
        <w:p w14:paraId="736C0901" w14:textId="77777777" w:rsidR="00D5413C" w:rsidRPr="00FE1397" w:rsidRDefault="00D5413C" w:rsidP="007021DE">
          <w:pPr>
            <w:rPr>
              <w:rFonts w:hint="eastAsia"/>
            </w:rPr>
          </w:pPr>
          <w:r w:rsidRPr="00FE1397">
            <w:rPr>
              <w:rFonts w:hint="eastAsia"/>
              <w:lang w:val="zh-CN" w:bidi="zh-CN"/>
            </w:rPr>
            <w:t>首先请查看可帮助快速设置报告格式的提示。你可能会为其简单感到惊讶。</w:t>
          </w:r>
        </w:p>
      </w:sdtContent>
    </w:sdt>
    <w:sdt>
      <w:sdtPr>
        <w:rPr>
          <w:rFonts w:hint="eastAsia"/>
        </w:rPr>
        <w:alias w:val="输入列表项目符号内容:"/>
        <w:tag w:val="输入列表项目符号内容:"/>
        <w:id w:val="-784043198"/>
        <w:placeholder>
          <w:docPart w:val="08B9DFD834AB421C9032DC4D49B86430"/>
        </w:placeholder>
        <w:temporary/>
        <w:showingPlcHdr/>
        <w15:appearance w15:val="hidden"/>
      </w:sdtPr>
      <w:sdtContent>
        <w:p w14:paraId="12A2619A" w14:textId="77777777" w:rsidR="007021DE" w:rsidRPr="0074501E" w:rsidRDefault="007021DE" w:rsidP="0074501E">
          <w:pPr>
            <w:pStyle w:val="a0"/>
            <w:rPr>
              <w:rFonts w:hint="eastAsia"/>
            </w:rPr>
          </w:pPr>
          <w:r w:rsidRPr="0074501E">
            <w:rPr>
              <w:rFonts w:hint="eastAsia"/>
              <w:lang w:val="zh-CN" w:bidi="zh-CN"/>
            </w:rPr>
            <w:t>需要标题？在“开始”选项卡上的样式库中，单击所需标题样式即可。</w:t>
          </w:r>
        </w:p>
        <w:p w14:paraId="7A871CB2" w14:textId="77777777" w:rsidR="007021DE" w:rsidRPr="0074501E" w:rsidRDefault="007021DE" w:rsidP="0074501E">
          <w:pPr>
            <w:pStyle w:val="a0"/>
            <w:rPr>
              <w:rFonts w:hint="eastAsia"/>
            </w:rPr>
          </w:pPr>
          <w:r w:rsidRPr="0074501E">
            <w:rPr>
              <w:rFonts w:hint="eastAsia"/>
              <w:lang w:val="zh-CN" w:bidi="zh-CN"/>
            </w:rPr>
            <w:t>请注意样式库中的其他样式，例如报价单、编号列表，或者类似本列表的项目符号列表。</w:t>
          </w:r>
        </w:p>
        <w:p w14:paraId="2C64CB02" w14:textId="77777777" w:rsidR="007021DE" w:rsidRPr="00FE1397" w:rsidRDefault="007021DE" w:rsidP="0074501E">
          <w:pPr>
            <w:pStyle w:val="a0"/>
            <w:rPr>
              <w:rFonts w:hint="eastAsia"/>
            </w:rPr>
          </w:pPr>
          <w:r w:rsidRPr="0074501E">
            <w:rPr>
              <w:rFonts w:hint="eastAsia"/>
              <w:lang w:val="zh-CN" w:bidi="zh-CN"/>
            </w:rPr>
            <w:t>为在选择要复制或编辑的文本时达到最佳效果，请勿在所选字符左右包含空格。</w:t>
          </w:r>
        </w:p>
      </w:sdtContent>
    </w:sdt>
    <w:p w14:paraId="31CCC666" w14:textId="77777777" w:rsidR="00D5413C" w:rsidRPr="004F26D7" w:rsidRDefault="00000000" w:rsidP="004F26D7">
      <w:pPr>
        <w:pStyle w:val="1"/>
        <w:rPr>
          <w:rFonts w:hint="eastAsia"/>
        </w:rPr>
      </w:pPr>
      <w:sdt>
        <w:sdtPr>
          <w:rPr>
            <w:rFonts w:hint="eastAsia"/>
          </w:rPr>
          <w:id w:val="-654603137"/>
          <w:placeholder>
            <w:docPart w:val="4FB6435DD1D448C3A57812E3837B4FBE"/>
          </w:placeholder>
          <w:showingPlcHdr/>
          <w15:appearance w15:val="hidden"/>
        </w:sdtPr>
        <w:sdtContent>
          <w:r w:rsidR="0074501E" w:rsidRPr="0074501E">
            <w:rPr>
              <w:rFonts w:hint="eastAsia"/>
              <w:lang w:val="zh-CN" w:bidi="zh-CN"/>
            </w:rPr>
            <w:t>上诉法院</w:t>
          </w:r>
        </w:sdtContent>
      </w:sdt>
      <w:r w:rsidR="0074501E">
        <w:rPr>
          <w:rFonts w:hint="eastAsia"/>
          <w:lang w:val="zh-CN" w:bidi="zh-CN"/>
        </w:rPr>
        <w:t xml:space="preserve"> </w:t>
      </w:r>
    </w:p>
    <w:p w14:paraId="17E3F326" w14:textId="77777777" w:rsidR="007B0D15" w:rsidRDefault="00000000" w:rsidP="007021DE">
      <w:pPr>
        <w:rPr>
          <w:rFonts w:hint="eastAsia"/>
        </w:rPr>
      </w:pPr>
      <w:sdt>
        <w:sdtPr>
          <w:rPr>
            <w:rFonts w:hint="eastAsia"/>
          </w:rPr>
          <w:alias w:val="段落文本:"/>
          <w:tag w:val="段落文本:"/>
          <w:id w:val="-2013052735"/>
          <w:placeholder>
            <w:docPart w:val="99F3FAFAA49E4774A8FE5311957ACA31"/>
          </w:placeholder>
          <w:temporary/>
          <w:showingPlcHdr/>
          <w15:appearance w15:val="hidden"/>
        </w:sdtPr>
        <w:sdtContent>
          <w:r w:rsidR="00FE1397">
            <w:rPr>
              <w:rFonts w:hint="eastAsia"/>
              <w:lang w:val="zh-CN" w:bidi="zh-CN"/>
            </w:rPr>
            <w:t>你可能像我们一样喜欢封面上的照片，但如果它不适合你的报告，可轻松将其替换为自己的图片。</w:t>
          </w:r>
          <w:r w:rsidR="00FE1397">
            <w:rPr>
              <w:rFonts w:hint="eastAsia"/>
              <w:lang w:val="zh-CN" w:bidi="zh-CN"/>
            </w:rPr>
            <w:br/>
            <w:t>删除占位图片，然后在“插入”选项卡上，单击“图片”以从文件选择图片即可。</w:t>
          </w:r>
        </w:sdtContent>
      </w:sdt>
    </w:p>
    <w:p w14:paraId="1EF3C635" w14:textId="77777777" w:rsidR="001638F6" w:rsidRPr="007021DE" w:rsidRDefault="001638F6" w:rsidP="007021DE">
      <w:pPr>
        <w:rPr>
          <w:rFonts w:hint="eastAsia"/>
        </w:rPr>
      </w:pPr>
    </w:p>
    <w:sectPr w:rsidR="001638F6" w:rsidRPr="007021DE" w:rsidSect="00A04E8B"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BC619" w14:textId="77777777" w:rsidR="00220D77" w:rsidRDefault="00220D77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46CDD4" w14:textId="77777777" w:rsidR="00220D77" w:rsidRDefault="00220D77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">
    <w:altName w:val="Calibr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965AF" w14:textId="77777777" w:rsidR="001638F6" w:rsidRDefault="00844483">
    <w:pPr>
      <w:pStyle w:val="ad"/>
      <w:rPr>
        <w:rFonts w:hint="eastAsia"/>
      </w:rPr>
    </w:pPr>
    <w:r>
      <w:rPr>
        <w:lang w:val="zh-CN" w:bidi="zh-CN"/>
      </w:rPr>
      <w:t xml:space="preserve">第 </w:t>
    </w:r>
    <w:r>
      <w:rPr>
        <w:lang w:val="zh-CN" w:bidi="zh-CN"/>
      </w:rPr>
      <w:fldChar w:fldCharType="begin"/>
    </w:r>
    <w:r>
      <w:rPr>
        <w:lang w:val="zh-CN" w:bidi="zh-CN"/>
      </w:rPr>
      <w:instrText xml:space="preserve"> PAGE  \* Arabic  \* MERGEFORMAT </w:instrText>
    </w:r>
    <w:r>
      <w:rPr>
        <w:lang w:val="zh-CN" w:bidi="zh-CN"/>
      </w:rPr>
      <w:fldChar w:fldCharType="separate"/>
    </w:r>
    <w:r w:rsidR="00934F1C">
      <w:rPr>
        <w:noProof/>
        <w:lang w:val="zh-CN" w:bidi="zh-CN"/>
      </w:rPr>
      <w:t>1</w:t>
    </w:r>
    <w:r>
      <w:rPr>
        <w:lang w:val="zh-CN" w:bidi="zh-CN"/>
      </w:rPr>
      <w:fldChar w:fldCharType="end"/>
    </w:r>
    <w:r>
      <w:rPr>
        <w:lang w:val="zh-CN" w:bidi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480B9" w14:textId="77777777" w:rsidR="00220D77" w:rsidRDefault="00220D77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0810E0" w14:textId="77777777" w:rsidR="00220D77" w:rsidRDefault="00220D77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781F0C"/>
    <w:lvl w:ilvl="0">
      <w:start w:val="1"/>
      <w:numFmt w:val="bullet"/>
      <w:pStyle w:val="a0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8F5B63"/>
    <w:multiLevelType w:val="multilevel"/>
    <w:tmpl w:val="1CD6B866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A3440CC"/>
    <w:multiLevelType w:val="multilevel"/>
    <w:tmpl w:val="B5CE5722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65BC2713"/>
    <w:multiLevelType w:val="multilevel"/>
    <w:tmpl w:val="04090023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6BE0360C"/>
    <w:multiLevelType w:val="multilevel"/>
    <w:tmpl w:val="2E969558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8328064">
    <w:abstractNumId w:val="9"/>
  </w:num>
  <w:num w:numId="2" w16cid:durableId="190728333">
    <w:abstractNumId w:val="9"/>
  </w:num>
  <w:num w:numId="3" w16cid:durableId="2018923326">
    <w:abstractNumId w:val="8"/>
  </w:num>
  <w:num w:numId="4" w16cid:durableId="851723128">
    <w:abstractNumId w:val="8"/>
  </w:num>
  <w:num w:numId="5" w16cid:durableId="1450930453">
    <w:abstractNumId w:val="9"/>
  </w:num>
  <w:num w:numId="6" w16cid:durableId="1848867018">
    <w:abstractNumId w:val="8"/>
  </w:num>
  <w:num w:numId="7" w16cid:durableId="941574071">
    <w:abstractNumId w:val="11"/>
  </w:num>
  <w:num w:numId="8" w16cid:durableId="178396088">
    <w:abstractNumId w:val="10"/>
  </w:num>
  <w:num w:numId="9" w16cid:durableId="1693412140">
    <w:abstractNumId w:val="13"/>
  </w:num>
  <w:num w:numId="10" w16cid:durableId="384837758">
    <w:abstractNumId w:val="12"/>
  </w:num>
  <w:num w:numId="11" w16cid:durableId="1375886008">
    <w:abstractNumId w:val="15"/>
  </w:num>
  <w:num w:numId="12" w16cid:durableId="805776608">
    <w:abstractNumId w:val="14"/>
  </w:num>
  <w:num w:numId="13" w16cid:durableId="1767966208">
    <w:abstractNumId w:val="7"/>
  </w:num>
  <w:num w:numId="14" w16cid:durableId="881211427">
    <w:abstractNumId w:val="6"/>
  </w:num>
  <w:num w:numId="15" w16cid:durableId="1322078729">
    <w:abstractNumId w:val="5"/>
  </w:num>
  <w:num w:numId="16" w16cid:durableId="1874225901">
    <w:abstractNumId w:val="4"/>
  </w:num>
  <w:num w:numId="17" w16cid:durableId="856968689">
    <w:abstractNumId w:val="3"/>
  </w:num>
  <w:num w:numId="18" w16cid:durableId="1414161892">
    <w:abstractNumId w:val="2"/>
  </w:num>
  <w:num w:numId="19" w16cid:durableId="613513986">
    <w:abstractNumId w:val="1"/>
  </w:num>
  <w:num w:numId="20" w16cid:durableId="21347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52"/>
    <w:rsid w:val="000748AA"/>
    <w:rsid w:val="00101A18"/>
    <w:rsid w:val="001638F6"/>
    <w:rsid w:val="00185606"/>
    <w:rsid w:val="001A2000"/>
    <w:rsid w:val="001F2C81"/>
    <w:rsid w:val="00206B7B"/>
    <w:rsid w:val="00220D77"/>
    <w:rsid w:val="002C3095"/>
    <w:rsid w:val="003209D6"/>
    <w:rsid w:val="00334A73"/>
    <w:rsid w:val="003422FF"/>
    <w:rsid w:val="00346A63"/>
    <w:rsid w:val="00381689"/>
    <w:rsid w:val="003F5990"/>
    <w:rsid w:val="004815C6"/>
    <w:rsid w:val="004952C4"/>
    <w:rsid w:val="004F26D7"/>
    <w:rsid w:val="005019BD"/>
    <w:rsid w:val="00544AC0"/>
    <w:rsid w:val="005A1C5A"/>
    <w:rsid w:val="00651DB3"/>
    <w:rsid w:val="00664509"/>
    <w:rsid w:val="00685117"/>
    <w:rsid w:val="00690EFD"/>
    <w:rsid w:val="006C7BF2"/>
    <w:rsid w:val="007021DE"/>
    <w:rsid w:val="00731CAE"/>
    <w:rsid w:val="00732607"/>
    <w:rsid w:val="0074501E"/>
    <w:rsid w:val="007B0D15"/>
    <w:rsid w:val="00800E57"/>
    <w:rsid w:val="00844483"/>
    <w:rsid w:val="00862A7D"/>
    <w:rsid w:val="00894573"/>
    <w:rsid w:val="008A2CCA"/>
    <w:rsid w:val="00934F1C"/>
    <w:rsid w:val="009A1E44"/>
    <w:rsid w:val="009D2231"/>
    <w:rsid w:val="00A04E8B"/>
    <w:rsid w:val="00A122DB"/>
    <w:rsid w:val="00A16604"/>
    <w:rsid w:val="00AD165F"/>
    <w:rsid w:val="00B231B2"/>
    <w:rsid w:val="00B47B7A"/>
    <w:rsid w:val="00B646B8"/>
    <w:rsid w:val="00BE27F5"/>
    <w:rsid w:val="00C80BD4"/>
    <w:rsid w:val="00CF3A42"/>
    <w:rsid w:val="00D41452"/>
    <w:rsid w:val="00D43389"/>
    <w:rsid w:val="00D5413C"/>
    <w:rsid w:val="00D87B68"/>
    <w:rsid w:val="00DC07A3"/>
    <w:rsid w:val="00E11B8A"/>
    <w:rsid w:val="00E47672"/>
    <w:rsid w:val="00EB55F3"/>
    <w:rsid w:val="00EF7A7E"/>
    <w:rsid w:val="00F54DD8"/>
    <w:rsid w:val="00F56615"/>
    <w:rsid w:val="00F677F9"/>
    <w:rsid w:val="00FD1504"/>
    <w:rsid w:val="00FE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15CCF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4546A" w:themeColor="text2"/>
        <w:sz w:val="22"/>
        <w:szCs w:val="22"/>
        <w:lang w:val="en-US" w:eastAsia="zh-CN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4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/>
    <w:lsdException w:name="List Number" w:semiHidden="1" w:uiPriority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1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unhideWhenUsed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43389"/>
    <w:rPr>
      <w:rFonts w:ascii="Microsoft YaHei UI" w:eastAsia="Microsoft YaHei UI" w:hAnsi="Microsoft YaHei UI"/>
      <w:color w:val="767171" w:themeColor="background2" w:themeShade="80"/>
    </w:rPr>
  </w:style>
  <w:style w:type="paragraph" w:styleId="1">
    <w:name w:val="heading 1"/>
    <w:basedOn w:val="a1"/>
    <w:next w:val="a1"/>
    <w:link w:val="10"/>
    <w:uiPriority w:val="4"/>
    <w:qFormat/>
    <w:rsid w:val="00D43389"/>
    <w:pPr>
      <w:keepNext/>
      <w:keepLines/>
      <w:spacing w:before="600" w:after="60"/>
      <w:outlineLvl w:val="0"/>
    </w:pPr>
    <w:rPr>
      <w:rFonts w:cs="Times New Roman (Headings CS)"/>
      <w:b/>
      <w:caps/>
      <w:color w:val="44546A" w:themeColor="text2"/>
      <w:sz w:val="30"/>
      <w:szCs w:val="30"/>
    </w:rPr>
  </w:style>
  <w:style w:type="paragraph" w:styleId="2">
    <w:name w:val="heading 2"/>
    <w:basedOn w:val="a1"/>
    <w:next w:val="a1"/>
    <w:link w:val="20"/>
    <w:uiPriority w:val="4"/>
    <w:rsid w:val="00D43389"/>
    <w:pPr>
      <w:keepNext/>
      <w:keepLines/>
      <w:spacing w:before="240" w:after="0"/>
      <w:outlineLvl w:val="1"/>
    </w:pPr>
    <w:rPr>
      <w:rFonts w:cstheme="majorBidi"/>
      <w:caps/>
      <w:color w:val="006683" w:themeColor="accent1"/>
    </w:rPr>
  </w:style>
  <w:style w:type="paragraph" w:styleId="3">
    <w:name w:val="heading 3"/>
    <w:basedOn w:val="a1"/>
    <w:next w:val="a1"/>
    <w:link w:val="30"/>
    <w:uiPriority w:val="4"/>
    <w:semiHidden/>
    <w:unhideWhenUsed/>
    <w:rsid w:val="00A122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006683" w:themeColor="accent1"/>
    </w:rPr>
  </w:style>
  <w:style w:type="paragraph" w:styleId="5">
    <w:name w:val="heading 5"/>
    <w:basedOn w:val="a1"/>
    <w:next w:val="a1"/>
    <w:link w:val="50"/>
    <w:uiPriority w:val="4"/>
    <w:semiHidden/>
    <w:unhideWhenUsed/>
    <w:qFormat/>
    <w:rsid w:val="00A122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3241" w:themeColor="accent1" w:themeShade="80"/>
    </w:rPr>
  </w:style>
  <w:style w:type="paragraph" w:styleId="6">
    <w:name w:val="heading 6"/>
    <w:basedOn w:val="a1"/>
    <w:next w:val="a1"/>
    <w:link w:val="60"/>
    <w:uiPriority w:val="4"/>
    <w:semiHidden/>
    <w:unhideWhenUsed/>
    <w:qFormat/>
    <w:rsid w:val="00A122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8">
    <w:name w:val="heading 8"/>
    <w:basedOn w:val="a1"/>
    <w:next w:val="a1"/>
    <w:link w:val="80"/>
    <w:uiPriority w:val="4"/>
    <w:semiHidden/>
    <w:unhideWhenUsed/>
    <w:qFormat/>
    <w:rsid w:val="00A122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4"/>
    <w:semiHidden/>
    <w:unhideWhenUsed/>
    <w:qFormat/>
    <w:rsid w:val="00A122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Light Shading"/>
    <w:basedOn w:val="a3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6">
    <w:name w:val="联系人信息"/>
    <w:basedOn w:val="a1"/>
    <w:uiPriority w:val="4"/>
    <w:qFormat/>
    <w:rsid w:val="00D43389"/>
    <w:pPr>
      <w:spacing w:after="0"/>
      <w:ind w:left="1332"/>
      <w:contextualSpacing/>
    </w:pPr>
    <w:rPr>
      <w:rFonts w:cs="Times New Roman (Body CS)"/>
      <w:bCs/>
      <w:caps/>
      <w:color w:val="FFFFFF" w:themeColor="background1"/>
      <w:sz w:val="32"/>
    </w:rPr>
  </w:style>
  <w:style w:type="character" w:customStyle="1" w:styleId="10">
    <w:name w:val="标题 1 字符"/>
    <w:basedOn w:val="a2"/>
    <w:link w:val="1"/>
    <w:uiPriority w:val="4"/>
    <w:rsid w:val="00D43389"/>
    <w:rPr>
      <w:rFonts w:ascii="Microsoft YaHei UI" w:eastAsia="Microsoft YaHei UI" w:hAnsi="Microsoft YaHei UI" w:cs="Times New Roman (Headings CS)"/>
      <w:b/>
      <w:caps/>
      <w:sz w:val="30"/>
      <w:szCs w:val="30"/>
    </w:rPr>
  </w:style>
  <w:style w:type="character" w:customStyle="1" w:styleId="20">
    <w:name w:val="标题 2 字符"/>
    <w:basedOn w:val="a2"/>
    <w:link w:val="2"/>
    <w:uiPriority w:val="4"/>
    <w:rsid w:val="00D43389"/>
    <w:rPr>
      <w:rFonts w:ascii="Microsoft YaHei UI" w:eastAsia="Microsoft YaHei UI" w:hAnsi="Microsoft YaHei UI" w:cstheme="majorBidi"/>
      <w:caps/>
      <w:color w:val="006683" w:themeColor="accent1"/>
    </w:rPr>
  </w:style>
  <w:style w:type="character" w:customStyle="1" w:styleId="30">
    <w:name w:val="标题 3 字符"/>
    <w:basedOn w:val="a2"/>
    <w:link w:val="3"/>
    <w:uiPriority w:val="4"/>
    <w:semiHidden/>
    <w:rsid w:val="00690EFD"/>
    <w:rPr>
      <w:rFonts w:asciiTheme="majorHAnsi" w:eastAsiaTheme="majorEastAsia" w:hAnsiTheme="majorHAnsi" w:cstheme="majorBidi"/>
      <w:color w:val="006683" w:themeColor="accent1"/>
      <w:sz w:val="22"/>
      <w:szCs w:val="22"/>
    </w:rPr>
  </w:style>
  <w:style w:type="character" w:customStyle="1" w:styleId="50">
    <w:name w:val="标题 5 字符"/>
    <w:basedOn w:val="a2"/>
    <w:link w:val="5"/>
    <w:uiPriority w:val="4"/>
    <w:semiHidden/>
    <w:rsid w:val="00690EFD"/>
    <w:rPr>
      <w:rFonts w:asciiTheme="majorHAnsi" w:eastAsiaTheme="majorEastAsia" w:hAnsiTheme="majorHAnsi" w:cstheme="majorBidi"/>
      <w:color w:val="003241" w:themeColor="accent1" w:themeShade="80"/>
    </w:rPr>
  </w:style>
  <w:style w:type="character" w:customStyle="1" w:styleId="60">
    <w:name w:val="标题 6 字符"/>
    <w:basedOn w:val="a2"/>
    <w:link w:val="6"/>
    <w:uiPriority w:val="4"/>
    <w:semiHidden/>
    <w:rsid w:val="00690EFD"/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a0">
    <w:name w:val="List Bullet"/>
    <w:basedOn w:val="a1"/>
    <w:uiPriority w:val="7"/>
    <w:rsid w:val="00D43389"/>
    <w:pPr>
      <w:numPr>
        <w:numId w:val="5"/>
      </w:numPr>
    </w:pPr>
  </w:style>
  <w:style w:type="paragraph" w:styleId="a">
    <w:name w:val="List Number"/>
    <w:basedOn w:val="a1"/>
    <w:uiPriority w:val="5"/>
    <w:unhideWhenUsed/>
    <w:rsid w:val="00D43389"/>
    <w:pPr>
      <w:numPr>
        <w:numId w:val="6"/>
      </w:numPr>
      <w:contextualSpacing/>
    </w:pPr>
  </w:style>
  <w:style w:type="paragraph" w:styleId="a7">
    <w:name w:val="Title"/>
    <w:basedOn w:val="a1"/>
    <w:link w:val="a8"/>
    <w:uiPriority w:val="2"/>
    <w:unhideWhenUsed/>
    <w:rsid w:val="00D43389"/>
    <w:pPr>
      <w:adjustRightInd w:val="0"/>
      <w:spacing w:before="0" w:after="40" w:line="1200" w:lineRule="exact"/>
      <w:ind w:left="630"/>
      <w:contextualSpacing/>
    </w:pPr>
    <w:rPr>
      <w:rFonts w:cs="Times New Roman (Headings CS)"/>
      <w:b/>
      <w:caps/>
      <w:color w:val="44546A" w:themeColor="text2"/>
      <w:spacing w:val="30"/>
      <w:kern w:val="28"/>
      <w:sz w:val="110"/>
      <w:szCs w:val="60"/>
    </w:rPr>
  </w:style>
  <w:style w:type="character" w:customStyle="1" w:styleId="a8">
    <w:name w:val="标题 字符"/>
    <w:basedOn w:val="a2"/>
    <w:link w:val="a7"/>
    <w:uiPriority w:val="2"/>
    <w:rsid w:val="00D43389"/>
    <w:rPr>
      <w:rFonts w:ascii="Microsoft YaHei UI" w:eastAsia="Microsoft YaHei UI" w:hAnsi="Microsoft YaHei UI" w:cs="Times New Roman (Headings CS)"/>
      <w:b/>
      <w:caps/>
      <w:spacing w:val="30"/>
      <w:kern w:val="28"/>
      <w:sz w:val="110"/>
      <w:szCs w:val="60"/>
    </w:rPr>
  </w:style>
  <w:style w:type="paragraph" w:styleId="a9">
    <w:name w:val="Subtitle"/>
    <w:basedOn w:val="a1"/>
    <w:link w:val="aa"/>
    <w:uiPriority w:val="3"/>
    <w:unhideWhenUsed/>
    <w:qFormat/>
    <w:rsid w:val="00D43389"/>
    <w:pPr>
      <w:numPr>
        <w:ilvl w:val="1"/>
      </w:numPr>
      <w:spacing w:before="300" w:after="40"/>
      <w:ind w:left="630"/>
      <w:contextualSpacing/>
    </w:pPr>
    <w:rPr>
      <w:rFonts w:cstheme="majorBidi"/>
      <w:caps/>
      <w:color w:val="006683" w:themeColor="accent1"/>
      <w:sz w:val="36"/>
      <w:szCs w:val="26"/>
    </w:rPr>
  </w:style>
  <w:style w:type="character" w:customStyle="1" w:styleId="aa">
    <w:name w:val="副标题 字符"/>
    <w:basedOn w:val="a2"/>
    <w:link w:val="a9"/>
    <w:uiPriority w:val="3"/>
    <w:rsid w:val="00D43389"/>
    <w:rPr>
      <w:rFonts w:ascii="Microsoft YaHei UI" w:eastAsia="Microsoft YaHei UI" w:hAnsi="Microsoft YaHei UI" w:cstheme="majorBidi"/>
      <w:caps/>
      <w:color w:val="006683" w:themeColor="accent1"/>
      <w:sz w:val="36"/>
      <w:szCs w:val="26"/>
    </w:rPr>
  </w:style>
  <w:style w:type="paragraph" w:customStyle="1" w:styleId="ab">
    <w:name w:val="照片"/>
    <w:basedOn w:val="a1"/>
    <w:uiPriority w:val="1"/>
    <w:semiHidden/>
    <w:rsid w:val="00D5413C"/>
    <w:pPr>
      <w:spacing w:before="2400" w:after="400"/>
      <w:jc w:val="center"/>
    </w:pPr>
  </w:style>
  <w:style w:type="paragraph" w:styleId="ac">
    <w:name w:val="caption"/>
    <w:basedOn w:val="a1"/>
    <w:next w:val="a1"/>
    <w:uiPriority w:val="2"/>
    <w:semiHidden/>
    <w:unhideWhenUsed/>
    <w:qFormat/>
    <w:rsid w:val="00A122DB"/>
    <w:pPr>
      <w:spacing w:before="0" w:line="240" w:lineRule="auto"/>
    </w:pPr>
    <w:rPr>
      <w:i/>
      <w:iCs/>
      <w:szCs w:val="18"/>
    </w:rPr>
  </w:style>
  <w:style w:type="character" w:customStyle="1" w:styleId="90">
    <w:name w:val="标题 9 字符"/>
    <w:basedOn w:val="a2"/>
    <w:link w:val="9"/>
    <w:uiPriority w:val="4"/>
    <w:semiHidden/>
    <w:rsid w:val="00A122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80">
    <w:name w:val="标题 8 字符"/>
    <w:basedOn w:val="a2"/>
    <w:link w:val="8"/>
    <w:uiPriority w:val="4"/>
    <w:semiHidden/>
    <w:rsid w:val="00A122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OC">
    <w:name w:val="TOC Heading"/>
    <w:basedOn w:val="1"/>
    <w:next w:val="a1"/>
    <w:uiPriority w:val="39"/>
    <w:semiHidden/>
    <w:unhideWhenUsed/>
    <w:qFormat/>
    <w:pPr>
      <w:spacing w:before="0"/>
      <w:outlineLvl w:val="9"/>
    </w:pPr>
  </w:style>
  <w:style w:type="paragraph" w:styleId="ad">
    <w:name w:val="footer"/>
    <w:basedOn w:val="a1"/>
    <w:link w:val="ae"/>
    <w:uiPriority w:val="99"/>
    <w:semiHidden/>
    <w:rsid w:val="003422FF"/>
    <w:pPr>
      <w:spacing w:before="0" w:after="0" w:line="240" w:lineRule="auto"/>
      <w:jc w:val="right"/>
    </w:pPr>
    <w:rPr>
      <w:szCs w:val="16"/>
    </w:rPr>
  </w:style>
  <w:style w:type="character" w:customStyle="1" w:styleId="ae">
    <w:name w:val="页脚 字符"/>
    <w:basedOn w:val="a2"/>
    <w:link w:val="ad"/>
    <w:uiPriority w:val="99"/>
    <w:semiHidden/>
    <w:rsid w:val="00E47672"/>
    <w:rPr>
      <w:color w:val="767171" w:themeColor="background2" w:themeShade="80"/>
      <w:szCs w:val="16"/>
    </w:rPr>
  </w:style>
  <w:style w:type="paragraph" w:styleId="TOC3">
    <w:name w:val="toc 3"/>
    <w:basedOn w:val="a1"/>
    <w:next w:val="a1"/>
    <w:autoRedefine/>
    <w:uiPriority w:val="39"/>
    <w:semiHidden/>
    <w:unhideWhenUsed/>
    <w:pPr>
      <w:spacing w:after="100"/>
      <w:ind w:left="400"/>
    </w:pPr>
    <w:rPr>
      <w:i/>
      <w:iCs/>
    </w:rPr>
  </w:style>
  <w:style w:type="paragraph" w:styleId="TOC1">
    <w:name w:val="toc 1"/>
    <w:basedOn w:val="a1"/>
    <w:next w:val="a1"/>
    <w:autoRedefine/>
    <w:uiPriority w:val="39"/>
    <w:semiHidden/>
    <w:unhideWhenUsed/>
    <w:pPr>
      <w:spacing w:after="100"/>
    </w:pPr>
  </w:style>
  <w:style w:type="paragraph" w:styleId="TOC2">
    <w:name w:val="toc 2"/>
    <w:basedOn w:val="a1"/>
    <w:next w:val="a1"/>
    <w:autoRedefine/>
    <w:uiPriority w:val="39"/>
    <w:semiHidden/>
    <w:unhideWhenUsed/>
    <w:pPr>
      <w:spacing w:after="100"/>
      <w:ind w:left="200"/>
    </w:pPr>
  </w:style>
  <w:style w:type="paragraph" w:styleId="af">
    <w:name w:val="Balloon Text"/>
    <w:basedOn w:val="a1"/>
    <w:link w:val="af0"/>
    <w:uiPriority w:val="99"/>
    <w:semiHidden/>
    <w:unhideWhenUsed/>
    <w:rsid w:val="00A122DB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af0">
    <w:name w:val="批注框文本 字符"/>
    <w:basedOn w:val="a2"/>
    <w:link w:val="af"/>
    <w:uiPriority w:val="99"/>
    <w:semiHidden/>
    <w:rsid w:val="00A122DB"/>
    <w:rPr>
      <w:rFonts w:ascii="Tahoma" w:hAnsi="Tahoma" w:cs="Tahoma"/>
      <w:szCs w:val="16"/>
    </w:rPr>
  </w:style>
  <w:style w:type="paragraph" w:styleId="af1">
    <w:name w:val="Bibliography"/>
    <w:basedOn w:val="a1"/>
    <w:next w:val="a1"/>
    <w:uiPriority w:val="39"/>
    <w:semiHidden/>
    <w:unhideWhenUsed/>
  </w:style>
  <w:style w:type="paragraph" w:styleId="31">
    <w:name w:val="Body Text 3"/>
    <w:basedOn w:val="a1"/>
    <w:link w:val="32"/>
    <w:uiPriority w:val="99"/>
    <w:semiHidden/>
    <w:unhideWhenUsed/>
    <w:rsid w:val="00A122DB"/>
    <w:pPr>
      <w:spacing w:after="120"/>
    </w:pPr>
    <w:rPr>
      <w:szCs w:val="16"/>
    </w:rPr>
  </w:style>
  <w:style w:type="table" w:customStyle="1" w:styleId="af2">
    <w:name w:val="报告表格"/>
    <w:basedOn w:val="a3"/>
    <w:uiPriority w:val="99"/>
    <w:rsid w:val="00651DB3"/>
    <w:pPr>
      <w:spacing w:before="60" w:after="60" w:line="240" w:lineRule="auto"/>
      <w:jc w:val="center"/>
    </w:pPr>
    <w:tblPr>
      <w:tblStyleRowBandSize w:val="1"/>
      <w:tblStyleCol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3">
    <w:name w:val="Table Grid"/>
    <w:basedOn w:val="a3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1"/>
    <w:link w:val="af5"/>
    <w:uiPriority w:val="99"/>
    <w:semiHidden/>
    <w:rsid w:val="001A2000"/>
    <w:pPr>
      <w:spacing w:before="0" w:after="0" w:line="240" w:lineRule="auto"/>
    </w:pPr>
  </w:style>
  <w:style w:type="character" w:customStyle="1" w:styleId="af5">
    <w:name w:val="页眉 字符"/>
    <w:basedOn w:val="a2"/>
    <w:link w:val="af4"/>
    <w:uiPriority w:val="99"/>
    <w:semiHidden/>
    <w:rsid w:val="00E47672"/>
    <w:rPr>
      <w:color w:val="767171" w:themeColor="background2" w:themeShade="80"/>
    </w:rPr>
  </w:style>
  <w:style w:type="character" w:customStyle="1" w:styleId="32">
    <w:name w:val="正文文本 3 字符"/>
    <w:basedOn w:val="a2"/>
    <w:link w:val="31"/>
    <w:uiPriority w:val="99"/>
    <w:semiHidden/>
    <w:rsid w:val="00A122DB"/>
    <w:rPr>
      <w:szCs w:val="16"/>
    </w:rPr>
  </w:style>
  <w:style w:type="character" w:styleId="af6">
    <w:name w:val="annotation reference"/>
    <w:basedOn w:val="a2"/>
    <w:uiPriority w:val="99"/>
    <w:semiHidden/>
    <w:unhideWhenUsed/>
    <w:rsid w:val="00A122DB"/>
    <w:rPr>
      <w:sz w:val="22"/>
      <w:szCs w:val="16"/>
    </w:rPr>
  </w:style>
  <w:style w:type="paragraph" w:styleId="33">
    <w:name w:val="Body Text Indent 3"/>
    <w:basedOn w:val="a1"/>
    <w:link w:val="34"/>
    <w:uiPriority w:val="99"/>
    <w:semiHidden/>
    <w:unhideWhenUsed/>
    <w:rsid w:val="00A122DB"/>
    <w:pPr>
      <w:spacing w:after="120"/>
      <w:ind w:left="360"/>
    </w:pPr>
    <w:rPr>
      <w:szCs w:val="16"/>
    </w:rPr>
  </w:style>
  <w:style w:type="character" w:customStyle="1" w:styleId="34">
    <w:name w:val="正文文本缩进 3 字符"/>
    <w:basedOn w:val="a2"/>
    <w:link w:val="33"/>
    <w:uiPriority w:val="99"/>
    <w:semiHidden/>
    <w:rsid w:val="00A122DB"/>
    <w:rPr>
      <w:szCs w:val="16"/>
    </w:rPr>
  </w:style>
  <w:style w:type="paragraph" w:styleId="af7">
    <w:name w:val="annotation text"/>
    <w:basedOn w:val="a1"/>
    <w:link w:val="af8"/>
    <w:uiPriority w:val="99"/>
    <w:semiHidden/>
    <w:unhideWhenUsed/>
    <w:rsid w:val="00A122DB"/>
    <w:pPr>
      <w:spacing w:line="240" w:lineRule="auto"/>
    </w:pPr>
    <w:rPr>
      <w:szCs w:val="20"/>
    </w:rPr>
  </w:style>
  <w:style w:type="character" w:customStyle="1" w:styleId="af8">
    <w:name w:val="批注文字 字符"/>
    <w:basedOn w:val="a2"/>
    <w:link w:val="af7"/>
    <w:uiPriority w:val="99"/>
    <w:semiHidden/>
    <w:rsid w:val="00A122DB"/>
    <w:rPr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A122DB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A122DB"/>
    <w:rPr>
      <w:b/>
      <w:bCs/>
      <w:szCs w:val="20"/>
    </w:rPr>
  </w:style>
  <w:style w:type="paragraph" w:styleId="afb">
    <w:name w:val="Document Map"/>
    <w:basedOn w:val="a1"/>
    <w:link w:val="afc"/>
    <w:uiPriority w:val="99"/>
    <w:semiHidden/>
    <w:unhideWhenUsed/>
    <w:rsid w:val="00A122DB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afc">
    <w:name w:val="文档结构图 字符"/>
    <w:basedOn w:val="a2"/>
    <w:link w:val="afb"/>
    <w:uiPriority w:val="99"/>
    <w:semiHidden/>
    <w:rsid w:val="00A122DB"/>
    <w:rPr>
      <w:rFonts w:ascii="Segoe UI" w:hAnsi="Segoe UI" w:cs="Segoe UI"/>
      <w:szCs w:val="16"/>
    </w:rPr>
  </w:style>
  <w:style w:type="paragraph" w:styleId="afd">
    <w:name w:val="endnote text"/>
    <w:basedOn w:val="a1"/>
    <w:link w:val="afe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afe">
    <w:name w:val="尾注文本 字符"/>
    <w:basedOn w:val="a2"/>
    <w:link w:val="afd"/>
    <w:uiPriority w:val="99"/>
    <w:semiHidden/>
    <w:rsid w:val="00A122DB"/>
    <w:rPr>
      <w:szCs w:val="20"/>
    </w:rPr>
  </w:style>
  <w:style w:type="paragraph" w:styleId="aff">
    <w:name w:val="envelope return"/>
    <w:basedOn w:val="a1"/>
    <w:uiPriority w:val="99"/>
    <w:semiHidden/>
    <w:unhideWhenUsed/>
    <w:rsid w:val="00A122DB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ff0">
    <w:name w:val="footnote text"/>
    <w:basedOn w:val="a1"/>
    <w:link w:val="aff1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aff1">
    <w:name w:val="脚注文本 字符"/>
    <w:basedOn w:val="a2"/>
    <w:link w:val="aff0"/>
    <w:uiPriority w:val="99"/>
    <w:semiHidden/>
    <w:rsid w:val="00A122DB"/>
    <w:rPr>
      <w:szCs w:val="20"/>
    </w:rPr>
  </w:style>
  <w:style w:type="character" w:styleId="HTML">
    <w:name w:val="HTML Code"/>
    <w:basedOn w:val="a2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1">
    <w:name w:val="HTML 预设格式 字符"/>
    <w:basedOn w:val="a2"/>
    <w:link w:val="HTML0"/>
    <w:uiPriority w:val="99"/>
    <w:semiHidden/>
    <w:rsid w:val="00A122DB"/>
    <w:rPr>
      <w:rFonts w:ascii="Consolas" w:hAnsi="Consolas"/>
      <w:szCs w:val="20"/>
    </w:rPr>
  </w:style>
  <w:style w:type="character" w:styleId="HTML2">
    <w:name w:val="HTML Keyboard"/>
    <w:basedOn w:val="a2"/>
    <w:uiPriority w:val="99"/>
    <w:semiHidden/>
    <w:unhideWhenUsed/>
    <w:rsid w:val="00A122DB"/>
    <w:rPr>
      <w:rFonts w:ascii="Consolas" w:hAnsi="Consolas"/>
      <w:sz w:val="22"/>
      <w:szCs w:val="20"/>
    </w:rPr>
  </w:style>
  <w:style w:type="character" w:styleId="HTML3">
    <w:name w:val="HTML Typewriter"/>
    <w:basedOn w:val="a2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aff2">
    <w:name w:val="macro"/>
    <w:link w:val="aff3"/>
    <w:uiPriority w:val="99"/>
    <w:semiHidden/>
    <w:unhideWhenUsed/>
    <w:rsid w:val="00A122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3">
    <w:name w:val="宏文本 字符"/>
    <w:basedOn w:val="a2"/>
    <w:link w:val="aff2"/>
    <w:uiPriority w:val="99"/>
    <w:semiHidden/>
    <w:rsid w:val="00A122DB"/>
    <w:rPr>
      <w:rFonts w:ascii="Consolas" w:hAnsi="Consolas"/>
      <w:szCs w:val="20"/>
    </w:rPr>
  </w:style>
  <w:style w:type="paragraph" w:styleId="aff4">
    <w:name w:val="Plain Text"/>
    <w:basedOn w:val="a1"/>
    <w:link w:val="aff5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aff5">
    <w:name w:val="纯文本 字符"/>
    <w:basedOn w:val="a2"/>
    <w:link w:val="aff4"/>
    <w:uiPriority w:val="99"/>
    <w:semiHidden/>
    <w:rsid w:val="00A122DB"/>
    <w:rPr>
      <w:rFonts w:ascii="Consolas" w:hAnsi="Consolas"/>
      <w:szCs w:val="21"/>
    </w:rPr>
  </w:style>
  <w:style w:type="character" w:styleId="aff6">
    <w:name w:val="Placeholder Text"/>
    <w:basedOn w:val="a2"/>
    <w:uiPriority w:val="99"/>
    <w:semiHidden/>
    <w:rsid w:val="00A122DB"/>
    <w:rPr>
      <w:color w:val="595959" w:themeColor="text1" w:themeTint="A6"/>
    </w:rPr>
  </w:style>
  <w:style w:type="paragraph" w:customStyle="1" w:styleId="11">
    <w:name w:val="样式 1"/>
    <w:basedOn w:val="a7"/>
    <w:semiHidden/>
    <w:qFormat/>
    <w:rsid w:val="00101A18"/>
    <w:pPr>
      <w:framePr w:hSpace="187" w:wrap="around" w:vAnchor="page" w:hAnchor="page" w:x="1337" w:y="1043"/>
    </w:pPr>
    <w:rPr>
      <w:bCs/>
      <w:szCs w:val="110"/>
    </w:rPr>
  </w:style>
  <w:style w:type="paragraph" w:customStyle="1" w:styleId="21">
    <w:name w:val="样式 2"/>
    <w:basedOn w:val="a9"/>
    <w:semiHidden/>
    <w:qFormat/>
    <w:rsid w:val="00101A18"/>
    <w:pPr>
      <w:framePr w:hSpace="187" w:wrap="around" w:vAnchor="page" w:hAnchor="page" w:x="1337" w:y="1043"/>
      <w:spacing w:line="240" w:lineRule="auto"/>
    </w:pPr>
    <w:rPr>
      <w:rFonts w:ascii="Gill Sans MT" w:hAnsi="Gill Sans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awei\AppData\Local\Microsoft\Office\16.0\DTS\zh-CN%7bE3B26105-8B95-4390-BB7D-4AEBE1A39572%7d\%7b5AFDC240-54EA-4065-8EC9-9A8F7498ACC7%7dTFc50ae7fb-c2d2-450b-b44a-9cf3a2951bb61d90f094_win32-7721cbea404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7BFCB9B77A488FBD5DC00953738EA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9CFBDAF-5983-409E-BAF6-6CE021F83F67}"/>
      </w:docPartPr>
      <w:docPartBody>
        <w:p w:rsidR="00000000" w:rsidRDefault="00000000">
          <w:pPr>
            <w:pStyle w:val="0E7BFCB9B77A488FBD5DC00953738EA0"/>
          </w:pPr>
          <w:r w:rsidRPr="00E47672">
            <w:rPr>
              <w:rStyle w:val="a5"/>
              <w:rFonts w:hint="eastAsia"/>
              <w:lang w:val="zh-CN" w:bidi="zh-CN"/>
            </w:rPr>
            <w:t>司法部门</w:t>
          </w:r>
        </w:p>
      </w:docPartBody>
    </w:docPart>
    <w:docPart>
      <w:docPartPr>
        <w:name w:val="EE5ECD485C2141F6BB2210CD3B48BDA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9D407BE-8E65-48A6-978F-96B308162495}"/>
      </w:docPartPr>
      <w:docPartBody>
        <w:p w:rsidR="00000000" w:rsidRDefault="00000000">
          <w:pPr>
            <w:pStyle w:val="EE5ECD485C2141F6BB2210CD3B48BDAF"/>
          </w:pPr>
          <w:r w:rsidRPr="00E47672">
            <w:rPr>
              <w:rFonts w:hint="eastAsia"/>
              <w:lang w:val="zh-CN" w:bidi="zh-CN"/>
            </w:rPr>
            <w:t>法院的作用和结构</w:t>
          </w:r>
        </w:p>
      </w:docPartBody>
    </w:docPart>
    <w:docPart>
      <w:docPartPr>
        <w:name w:val="68C35D6FABF7474184BB739C6057288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8DE63FA-FE8E-4487-8931-DDAA7D0F6A61}"/>
      </w:docPartPr>
      <w:docPartBody>
        <w:p w:rsidR="00000000" w:rsidRDefault="00000000">
          <w:pPr>
            <w:pStyle w:val="68C35D6FABF7474184BB739C60572883"/>
          </w:pPr>
          <w:r w:rsidRPr="00E47672">
            <w:rPr>
              <w:rFonts w:hint="eastAsia"/>
              <w:lang w:val="zh-CN" w:bidi="zh-CN"/>
            </w:rPr>
            <w:t>Henry Ross</w:t>
          </w:r>
        </w:p>
      </w:docPartBody>
    </w:docPart>
    <w:docPart>
      <w:docPartPr>
        <w:name w:val="DDF70FE2B4E2483F803AEA3850DFEC5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F2E2F79-4234-4B4A-8AD4-45726B08896C}"/>
      </w:docPartPr>
      <w:docPartBody>
        <w:p w:rsidR="00000000" w:rsidRDefault="00000000">
          <w:pPr>
            <w:pStyle w:val="DDF70FE2B4E2483F803AEA3850DFEC5F"/>
          </w:pPr>
          <w:r w:rsidRPr="00E47672">
            <w:rPr>
              <w:rFonts w:hint="eastAsia"/>
              <w:lang w:val="zh-CN" w:bidi="zh-CN"/>
            </w:rPr>
            <w:t>联邦政府</w:t>
          </w:r>
        </w:p>
      </w:docPartBody>
    </w:docPart>
    <w:docPart>
      <w:docPartPr>
        <w:name w:val="98B758F4CC9341DDACA3ACF861526FF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ED84D95-F8A2-44FA-B4DB-4779F6BBECC3}"/>
      </w:docPartPr>
      <w:docPartBody>
        <w:p w:rsidR="00000000" w:rsidRDefault="00000000">
          <w:pPr>
            <w:pStyle w:val="98B758F4CC9341DDACA3ACF861526FFC"/>
          </w:pPr>
          <w:r w:rsidRPr="00E47672">
            <w:rPr>
              <w:rFonts w:hint="eastAsia"/>
              <w:lang w:val="zh-CN" w:bidi="zh-CN"/>
            </w:rPr>
            <w:t xml:space="preserve">2023 </w:t>
          </w:r>
          <w:r w:rsidRPr="00E47672">
            <w:rPr>
              <w:rFonts w:hint="eastAsia"/>
              <w:lang w:val="zh-CN" w:bidi="zh-CN"/>
            </w:rPr>
            <w:t>年</w:t>
          </w:r>
          <w:r w:rsidRPr="00E47672">
            <w:rPr>
              <w:rFonts w:hint="eastAsia"/>
              <w:lang w:val="zh-CN" w:bidi="zh-CN"/>
            </w:rPr>
            <w:t xml:space="preserve"> 9 </w:t>
          </w:r>
          <w:r w:rsidRPr="00E47672">
            <w:rPr>
              <w:rFonts w:hint="eastAsia"/>
              <w:lang w:val="zh-CN" w:bidi="zh-CN"/>
            </w:rPr>
            <w:t>月</w:t>
          </w:r>
          <w:r w:rsidRPr="00E47672">
            <w:rPr>
              <w:rFonts w:hint="eastAsia"/>
              <w:lang w:val="zh-CN" w:bidi="zh-CN"/>
            </w:rPr>
            <w:t xml:space="preserve"> 9 </w:t>
          </w:r>
          <w:r w:rsidRPr="00E47672">
            <w:rPr>
              <w:rFonts w:hint="eastAsia"/>
              <w:lang w:val="zh-CN" w:bidi="zh-CN"/>
            </w:rPr>
            <w:t>日</w:t>
          </w:r>
          <w:r>
            <w:rPr>
              <w:rFonts w:hint="eastAsia"/>
              <w:lang w:val="zh-CN" w:bidi="zh-CN"/>
            </w:rPr>
            <w:t xml:space="preserve"> </w:t>
          </w:r>
        </w:p>
      </w:docPartBody>
    </w:docPart>
    <w:docPart>
      <w:docPartPr>
        <w:name w:val="47E2417D99EB41AD9C789439C90B2C3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52F9F90-FA94-4F76-8174-F79464B96F48}"/>
      </w:docPartPr>
      <w:docPartBody>
        <w:p w:rsidR="00000000" w:rsidRDefault="00000000">
          <w:pPr>
            <w:pStyle w:val="47E2417D99EB41AD9C789439C90B2C33"/>
          </w:pPr>
          <w:r w:rsidRPr="0074501E">
            <w:rPr>
              <w:rFonts w:hint="eastAsia"/>
              <w:lang w:val="zh-CN" w:bidi="zh-CN"/>
            </w:rPr>
            <w:t>最高法院</w:t>
          </w:r>
          <w:r w:rsidRPr="0074501E">
            <w:rPr>
              <w:rFonts w:hint="eastAsia"/>
              <w:lang w:val="zh-CN" w:bidi="zh-CN"/>
            </w:rPr>
            <w:t xml:space="preserve"> </w:t>
          </w:r>
        </w:p>
      </w:docPartBody>
    </w:docPart>
    <w:docPart>
      <w:docPartPr>
        <w:name w:val="3B7F782972B745F4ACDFBC09631D66E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F29C5F4-AAD4-4475-BE05-0D1D6C5768DB}"/>
      </w:docPartPr>
      <w:docPartBody>
        <w:p w:rsidR="00000000" w:rsidRPr="00FE1397" w:rsidRDefault="00000000" w:rsidP="00D5413C">
          <w:pPr>
            <w:rPr>
              <w:rFonts w:hint="eastAsia"/>
            </w:rPr>
          </w:pPr>
          <w:r w:rsidRPr="00FE1397">
            <w:rPr>
              <w:rFonts w:hint="eastAsia"/>
              <w:lang w:val="zh-CN" w:bidi="zh-CN"/>
            </w:rPr>
            <w:t>若要替换此页中的占位符文本，选中该文本并开始输入即可。但请暂时不要这样做！</w:t>
          </w:r>
        </w:p>
        <w:p w:rsidR="00000000" w:rsidRDefault="00000000">
          <w:pPr>
            <w:pStyle w:val="3B7F782972B745F4ACDFBC09631D66EA"/>
          </w:pPr>
          <w:r w:rsidRPr="00FE1397">
            <w:rPr>
              <w:rFonts w:hint="eastAsia"/>
              <w:lang w:val="zh-CN" w:bidi="zh-CN"/>
            </w:rPr>
            <w:t>首先请查看可帮助快速设置报告格式的提示。你可能会为其简单感到惊讶。</w:t>
          </w:r>
        </w:p>
      </w:docPartBody>
    </w:docPart>
    <w:docPart>
      <w:docPartPr>
        <w:name w:val="08B9DFD834AB421C9032DC4D49B8643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3B6FE29-1B4F-4263-87D6-6CFAB98906E1}"/>
      </w:docPartPr>
      <w:docPartBody>
        <w:p w:rsidR="00000000" w:rsidRPr="0074501E" w:rsidRDefault="00000000" w:rsidP="0074501E">
          <w:pPr>
            <w:pStyle w:val="a"/>
            <w:ind w:left="720" w:hanging="360"/>
            <w:rPr>
              <w:rFonts w:hint="eastAsia"/>
            </w:rPr>
          </w:pPr>
          <w:r w:rsidRPr="0074501E">
            <w:rPr>
              <w:rFonts w:hint="eastAsia"/>
              <w:lang w:val="zh-CN" w:bidi="zh-CN"/>
            </w:rPr>
            <w:t>需要标题？在“开始”选项卡上的样式库中，单击所需标题样式即可。</w:t>
          </w:r>
        </w:p>
        <w:p w:rsidR="00000000" w:rsidRPr="0074501E" w:rsidRDefault="00000000" w:rsidP="0074501E">
          <w:pPr>
            <w:pStyle w:val="a"/>
            <w:ind w:left="720" w:hanging="360"/>
            <w:rPr>
              <w:rFonts w:hint="eastAsia"/>
            </w:rPr>
          </w:pPr>
          <w:r w:rsidRPr="0074501E">
            <w:rPr>
              <w:rFonts w:hint="eastAsia"/>
              <w:lang w:val="zh-CN" w:bidi="zh-CN"/>
            </w:rPr>
            <w:t>请注意样式库中的其他样式，例如报价单、编号列表，或者类似本列表的项目符号列表。</w:t>
          </w:r>
        </w:p>
        <w:p w:rsidR="00000000" w:rsidRDefault="00000000">
          <w:pPr>
            <w:pStyle w:val="08B9DFD834AB421C9032DC4D49B86430"/>
          </w:pPr>
          <w:r w:rsidRPr="0074501E">
            <w:rPr>
              <w:rFonts w:hint="eastAsia"/>
              <w:lang w:val="zh-CN" w:bidi="zh-CN"/>
            </w:rPr>
            <w:t>为在选择要复制或编辑的文本时达到最佳效果，请勿在所选字符左右包含空格。</w:t>
          </w:r>
        </w:p>
      </w:docPartBody>
    </w:docPart>
    <w:docPart>
      <w:docPartPr>
        <w:name w:val="4FB6435DD1D448C3A57812E3837B4FB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75027BB-DC7B-42E3-9915-8441CF125E75}"/>
      </w:docPartPr>
      <w:docPartBody>
        <w:p w:rsidR="00000000" w:rsidRDefault="00000000">
          <w:pPr>
            <w:pStyle w:val="4FB6435DD1D448C3A57812E3837B4FBE"/>
          </w:pPr>
          <w:r w:rsidRPr="0074501E">
            <w:rPr>
              <w:rFonts w:hint="eastAsia"/>
              <w:lang w:val="zh-CN" w:bidi="zh-CN"/>
            </w:rPr>
            <w:t>上诉法院</w:t>
          </w:r>
        </w:p>
      </w:docPartBody>
    </w:docPart>
    <w:docPart>
      <w:docPartPr>
        <w:name w:val="99F3FAFAA49E4774A8FE5311957ACA3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1F8EEA5-79F3-4E23-8285-276DA92F316B}"/>
      </w:docPartPr>
      <w:docPartBody>
        <w:p w:rsidR="00000000" w:rsidRDefault="00000000">
          <w:pPr>
            <w:pStyle w:val="99F3FAFAA49E4774A8FE5311957ACA31"/>
          </w:pPr>
          <w:r>
            <w:rPr>
              <w:rFonts w:hint="eastAsia"/>
              <w:lang w:val="zh-CN" w:bidi="zh-CN"/>
            </w:rPr>
            <w:t>你可能像我们一样喜欢封面上的照片，但如果它不适合你的报告，可轻松将其替换为自己的图片。</w:t>
          </w:r>
          <w:r>
            <w:rPr>
              <w:rFonts w:hint="eastAsia"/>
              <w:lang w:val="zh-CN" w:bidi="zh-CN"/>
            </w:rPr>
            <w:br/>
          </w:r>
          <w:r>
            <w:rPr>
              <w:rFonts w:hint="eastAsia"/>
              <w:lang w:val="zh-CN" w:bidi="zh-CN"/>
            </w:rPr>
            <w:t>删除占位图片，然后在“插入”选项卡上，单击“图片”以从文件选择图片即可。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">
    <w:altName w:val="Calibr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5781F0C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 w16cid:durableId="132698203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A44"/>
    <w:rsid w:val="00411A44"/>
    <w:rsid w:val="008A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link w:val="a5"/>
    <w:uiPriority w:val="2"/>
    <w:unhideWhenUsed/>
    <w:pPr>
      <w:widowControl/>
      <w:adjustRightInd w:val="0"/>
      <w:spacing w:after="40" w:line="1200" w:lineRule="exact"/>
      <w:ind w:left="630"/>
      <w:contextualSpacing/>
    </w:pPr>
    <w:rPr>
      <w:rFonts w:ascii="Microsoft YaHei UI" w:eastAsia="Microsoft YaHei UI" w:hAnsi="Microsoft YaHei UI" w:cs="Times New Roman (Headings CS)"/>
      <w:b/>
      <w:caps/>
      <w:color w:val="0E2841" w:themeColor="text2"/>
      <w:spacing w:val="30"/>
      <w:kern w:val="28"/>
      <w:sz w:val="110"/>
      <w:szCs w:val="60"/>
      <w14:ligatures w14:val="none"/>
    </w:rPr>
  </w:style>
  <w:style w:type="character" w:customStyle="1" w:styleId="a5">
    <w:name w:val="标题 字符"/>
    <w:basedOn w:val="a1"/>
    <w:link w:val="a4"/>
    <w:uiPriority w:val="2"/>
    <w:rPr>
      <w:rFonts w:ascii="Microsoft YaHei UI" w:eastAsia="Microsoft YaHei UI" w:hAnsi="Microsoft YaHei UI" w:cs="Times New Roman (Headings CS)"/>
      <w:b/>
      <w:caps/>
      <w:color w:val="0E2841" w:themeColor="text2"/>
      <w:spacing w:val="30"/>
      <w:kern w:val="28"/>
      <w:sz w:val="110"/>
      <w:szCs w:val="60"/>
      <w14:ligatures w14:val="none"/>
    </w:rPr>
  </w:style>
  <w:style w:type="paragraph" w:customStyle="1" w:styleId="0E7BFCB9B77A488FBD5DC00953738EA0">
    <w:name w:val="0E7BFCB9B77A488FBD5DC00953738EA0"/>
    <w:pPr>
      <w:widowControl w:val="0"/>
    </w:pPr>
  </w:style>
  <w:style w:type="paragraph" w:customStyle="1" w:styleId="EE5ECD485C2141F6BB2210CD3B48BDAF">
    <w:name w:val="EE5ECD485C2141F6BB2210CD3B48BDAF"/>
    <w:pPr>
      <w:widowControl w:val="0"/>
    </w:pPr>
  </w:style>
  <w:style w:type="paragraph" w:customStyle="1" w:styleId="68C35D6FABF7474184BB739C60572883">
    <w:name w:val="68C35D6FABF7474184BB739C60572883"/>
    <w:pPr>
      <w:widowControl w:val="0"/>
    </w:pPr>
  </w:style>
  <w:style w:type="paragraph" w:customStyle="1" w:styleId="DDF70FE2B4E2483F803AEA3850DFEC5F">
    <w:name w:val="DDF70FE2B4E2483F803AEA3850DFEC5F"/>
    <w:pPr>
      <w:widowControl w:val="0"/>
    </w:pPr>
  </w:style>
  <w:style w:type="paragraph" w:customStyle="1" w:styleId="98B758F4CC9341DDACA3ACF861526FFC">
    <w:name w:val="98B758F4CC9341DDACA3ACF861526FFC"/>
    <w:pPr>
      <w:widowControl w:val="0"/>
    </w:pPr>
  </w:style>
  <w:style w:type="paragraph" w:customStyle="1" w:styleId="47E2417D99EB41AD9C789439C90B2C33">
    <w:name w:val="47E2417D99EB41AD9C789439C90B2C33"/>
    <w:pPr>
      <w:widowControl w:val="0"/>
    </w:pPr>
  </w:style>
  <w:style w:type="paragraph" w:customStyle="1" w:styleId="3B7F782972B745F4ACDFBC09631D66EA">
    <w:name w:val="3B7F782972B745F4ACDFBC09631D66EA"/>
    <w:pPr>
      <w:widowControl w:val="0"/>
    </w:pPr>
  </w:style>
  <w:style w:type="paragraph" w:styleId="a">
    <w:name w:val="List Bullet"/>
    <w:basedOn w:val="a0"/>
    <w:uiPriority w:val="7"/>
    <w:pPr>
      <w:widowControl/>
      <w:numPr>
        <w:numId w:val="1"/>
      </w:numPr>
      <w:spacing w:before="120" w:after="200" w:line="264" w:lineRule="auto"/>
      <w:ind w:left="0" w:firstLine="0"/>
    </w:pPr>
    <w:rPr>
      <w:rFonts w:ascii="Microsoft YaHei UI" w:eastAsia="Microsoft YaHei UI" w:hAnsi="Microsoft YaHei UI"/>
      <w:color w:val="747474" w:themeColor="background2" w:themeShade="80"/>
      <w:kern w:val="0"/>
      <w:szCs w:val="22"/>
      <w14:ligatures w14:val="none"/>
    </w:rPr>
  </w:style>
  <w:style w:type="paragraph" w:customStyle="1" w:styleId="08B9DFD834AB421C9032DC4D49B86430">
    <w:name w:val="08B9DFD834AB421C9032DC4D49B86430"/>
    <w:pPr>
      <w:widowControl w:val="0"/>
    </w:pPr>
  </w:style>
  <w:style w:type="paragraph" w:customStyle="1" w:styleId="4FB6435DD1D448C3A57812E3837B4FBE">
    <w:name w:val="4FB6435DD1D448C3A57812E3837B4FBE"/>
    <w:pPr>
      <w:widowControl w:val="0"/>
    </w:pPr>
  </w:style>
  <w:style w:type="paragraph" w:customStyle="1" w:styleId="99F3FAFAA49E4774A8FE5311957ACA31">
    <w:name w:val="99F3FAFAA49E4774A8FE5311957ACA31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Custom 93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68AED-7063-4155-91A2-8C47F29913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6B1F4B-D2C7-4080-9F0A-9A425E0F546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2B2DCC7-1BFB-4EB6-93AC-2EA6D15DAB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5B2DF4-75B4-48EB-84C5-AD1E3FA0632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{5AFDC240-54EA-4065-8EC9-9A8F7498ACC7}TFc50ae7fb-c2d2-450b-b44a-9cf3a2951bb61d90f094_win32-7721cbea4044.dotx</Template>
  <TotalTime>0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2025-12-14T02:33:00Z</dcterms:created>
  <dcterms:modified xsi:type="dcterms:W3CDTF">2025-12-14T02:33:00Z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